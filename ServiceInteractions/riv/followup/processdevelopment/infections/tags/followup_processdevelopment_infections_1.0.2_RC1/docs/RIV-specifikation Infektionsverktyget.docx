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9EB" w:rsidRDefault="006559EB">
      <w:pPr>
        <w:rPr>
          <w:rFonts w:ascii="Arial" w:hAnsi="Arial"/>
          <w:color w:val="FFFFFF"/>
          <w:sz w:val="72"/>
        </w:rPr>
      </w:pPr>
      <w:bookmarkStart w:id="0" w:name="_GoBack"/>
      <w:bookmarkEnd w:id="0"/>
    </w:p>
    <w:p w:rsidR="000D5525" w:rsidRDefault="00322FF4">
      <w:r>
        <w:rPr>
          <w:noProof/>
        </w:rPr>
        <w:drawing>
          <wp:inline distT="0" distB="0" distL="0" distR="0">
            <wp:extent cx="6848475" cy="1667125"/>
            <wp:effectExtent l="19050" t="0" r="9525"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6848475" cy="1667125"/>
                    </a:xfrm>
                    <a:prstGeom prst="rect">
                      <a:avLst/>
                    </a:prstGeom>
                    <a:noFill/>
                    <a:ln w="9525">
                      <a:noFill/>
                      <a:miter lim="800000"/>
                      <a:headEnd/>
                      <a:tailEnd/>
                    </a:ln>
                  </pic:spPr>
                </pic:pic>
              </a:graphicData>
            </a:graphic>
          </wp:inline>
        </w:drawing>
      </w:r>
      <w:r w:rsidR="00C300E0">
        <w:rPr>
          <w:noProof/>
        </w:rPr>
        <w:drawing>
          <wp:inline distT="0" distB="0" distL="0" distR="0">
            <wp:extent cx="6848475" cy="5391150"/>
            <wp:effectExtent l="19050" t="0" r="9525" b="0"/>
            <wp:docPr id="2757" name="Picture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1"/>
                    <pic:cNvPicPr>
                      <a:picLocks noChangeAspect="1" noChangeArrowheads="1"/>
                    </pic:cNvPicPr>
                  </pic:nvPicPr>
                  <pic:blipFill>
                    <a:blip r:embed="rId10"/>
                    <a:srcRect/>
                    <a:stretch>
                      <a:fillRect/>
                    </a:stretch>
                  </pic:blipFill>
                  <pic:spPr bwMode="auto">
                    <a:xfrm>
                      <a:off x="0" y="0"/>
                      <a:ext cx="6852773" cy="5394533"/>
                    </a:xfrm>
                    <a:prstGeom prst="rect">
                      <a:avLst/>
                    </a:prstGeom>
                    <a:solidFill>
                      <a:srgbClr val="008000"/>
                    </a:solidFill>
                  </pic:spPr>
                </pic:pic>
              </a:graphicData>
            </a:graphic>
          </wp:inline>
        </w:drawing>
      </w:r>
    </w:p>
    <w:p w:rsidR="00376C68" w:rsidRDefault="00661CB1" w:rsidP="00976E51">
      <w:pPr>
        <w:spacing w:after="0"/>
        <w:ind w:firstLine="1304"/>
        <w:rPr>
          <w:b/>
        </w:rPr>
      </w:pPr>
      <w:r>
        <w:rPr>
          <w:b/>
        </w:rPr>
        <w:t>Kontaktperson</w:t>
      </w:r>
      <w:r w:rsidR="000D5525">
        <w:rPr>
          <w:b/>
        </w:rPr>
        <w:t>:</w:t>
      </w:r>
    </w:p>
    <w:p w:rsidR="000D5525" w:rsidRPr="00376C68" w:rsidRDefault="000D5525">
      <w:pPr>
        <w:spacing w:after="0"/>
        <w:rPr>
          <w:rFonts w:ascii="Arial" w:hAnsi="Arial"/>
          <w:b/>
          <w:sz w:val="28"/>
        </w:rPr>
      </w:pPr>
    </w:p>
    <w:p w:rsidR="006559EB" w:rsidRPr="001F7F69" w:rsidRDefault="00661CB1" w:rsidP="00976E51">
      <w:pPr>
        <w:spacing w:after="0"/>
        <w:ind w:left="1304"/>
        <w:sectPr w:rsidR="006559EB" w:rsidRPr="001F7F69" w:rsidSect="0033055D">
          <w:headerReference w:type="even" r:id="rId11"/>
          <w:headerReference w:type="default" r:id="rId12"/>
          <w:pgSz w:w="11907" w:h="16840"/>
          <w:pgMar w:top="1417" w:right="1417" w:bottom="1417" w:left="567" w:header="567" w:footer="680" w:gutter="0"/>
          <w:cols w:space="720"/>
          <w:docGrid w:linePitch="326"/>
        </w:sectPr>
      </w:pPr>
      <w:r w:rsidRPr="001F7F69">
        <w:rPr>
          <w:b/>
        </w:rPr>
        <w:t>Petra Hasselqvist</w:t>
      </w:r>
      <w:r w:rsidR="003A1A3D" w:rsidRPr="001F7F69">
        <w:rPr>
          <w:b/>
        </w:rPr>
        <w:br/>
      </w:r>
      <w:r w:rsidRPr="001F7F69">
        <w:t>petra.hasselqvist@skl.se</w:t>
      </w:r>
    </w:p>
    <w:p w:rsidR="003A1A3D" w:rsidRPr="001F7F69" w:rsidRDefault="003A1A3D">
      <w:pPr>
        <w:spacing w:after="0"/>
      </w:pPr>
    </w:p>
    <w:p w:rsidR="000D5525" w:rsidRPr="00976E51" w:rsidRDefault="000D5525" w:rsidP="00976E51">
      <w:pPr>
        <w:pStyle w:val="Rubrik1"/>
        <w:numPr>
          <w:ilvl w:val="0"/>
          <w:numId w:val="0"/>
        </w:numPr>
        <w:jc w:val="both"/>
        <w:rPr>
          <w:lang w:val="de-DE"/>
        </w:rPr>
      </w:pPr>
      <w:bookmarkStart w:id="1" w:name="_Toc280725837"/>
      <w:bookmarkStart w:id="2" w:name="_Toc285445706"/>
      <w:bookmarkStart w:id="3" w:name="_Toc285634763"/>
      <w:bookmarkStart w:id="4" w:name="_Toc285635256"/>
      <w:bookmarkStart w:id="5" w:name="_Toc323214193"/>
      <w:proofErr w:type="spellStart"/>
      <w:r w:rsidRPr="00976E51">
        <w:rPr>
          <w:lang w:val="de-DE"/>
        </w:rPr>
        <w:t>Innehållsförteckning</w:t>
      </w:r>
      <w:bookmarkEnd w:id="1"/>
      <w:bookmarkEnd w:id="2"/>
      <w:bookmarkEnd w:id="3"/>
      <w:bookmarkEnd w:id="4"/>
      <w:bookmarkEnd w:id="5"/>
      <w:proofErr w:type="spellEnd"/>
    </w:p>
    <w:bookmarkStart w:id="6" w:name="_Toc94700167"/>
    <w:bookmarkStart w:id="7" w:name="_Toc94953683"/>
    <w:bookmarkStart w:id="8" w:name="_Toc94953685"/>
    <w:bookmarkStart w:id="9" w:name="_Toc94700169"/>
    <w:bookmarkStart w:id="10" w:name="_Toc94953686"/>
    <w:bookmarkStart w:id="11" w:name="_Toc213496167"/>
    <w:bookmarkStart w:id="12" w:name="_Toc220135044"/>
    <w:bookmarkStart w:id="13" w:name="_Toc230588863"/>
    <w:bookmarkEnd w:id="6"/>
    <w:bookmarkEnd w:id="7"/>
    <w:bookmarkEnd w:id="8"/>
    <w:bookmarkEnd w:id="9"/>
    <w:bookmarkEnd w:id="10"/>
    <w:p w:rsidR="001F7F69" w:rsidRDefault="00E937A4">
      <w:pPr>
        <w:pStyle w:val="Innehll1"/>
        <w:tabs>
          <w:tab w:val="right" w:leader="dot" w:pos="9063"/>
        </w:tabs>
        <w:rPr>
          <w:rFonts w:asciiTheme="minorHAnsi" w:eastAsiaTheme="minorEastAsia" w:hAnsiTheme="minorHAnsi" w:cstheme="minorBidi"/>
          <w:b w:val="0"/>
          <w:bCs w:val="0"/>
          <w:caps w:val="0"/>
          <w:noProof/>
          <w:sz w:val="22"/>
          <w:szCs w:val="22"/>
        </w:rPr>
      </w:pPr>
      <w:r>
        <w:rPr>
          <w:bCs w:val="0"/>
          <w:caps w:val="0"/>
        </w:rPr>
        <w:fldChar w:fldCharType="begin"/>
      </w:r>
      <w:r w:rsidR="00CD564B">
        <w:rPr>
          <w:bCs w:val="0"/>
          <w:caps w:val="0"/>
        </w:rPr>
        <w:instrText xml:space="preserve"> TOC \o "1-4" \h \z \u </w:instrText>
      </w:r>
      <w:r>
        <w:rPr>
          <w:bCs w:val="0"/>
          <w:caps w:val="0"/>
        </w:rPr>
        <w:fldChar w:fldCharType="separate"/>
      </w:r>
      <w:hyperlink w:anchor="_Toc323214193" w:history="1">
        <w:r w:rsidR="001F7F69" w:rsidRPr="00821E91">
          <w:rPr>
            <w:rStyle w:val="Hyperlnk"/>
            <w:noProof/>
            <w:lang w:val="de-DE"/>
          </w:rPr>
          <w:t>Innehållsförteckning</w:t>
        </w:r>
        <w:r w:rsidR="001F7F69">
          <w:rPr>
            <w:noProof/>
            <w:webHidden/>
          </w:rPr>
          <w:tab/>
        </w:r>
        <w:r w:rsidR="001F7F69">
          <w:rPr>
            <w:noProof/>
            <w:webHidden/>
          </w:rPr>
          <w:fldChar w:fldCharType="begin"/>
        </w:r>
        <w:r w:rsidR="001F7F69">
          <w:rPr>
            <w:noProof/>
            <w:webHidden/>
          </w:rPr>
          <w:instrText xml:space="preserve"> PAGEREF _Toc323214193 \h </w:instrText>
        </w:r>
        <w:r w:rsidR="001F7F69">
          <w:rPr>
            <w:noProof/>
            <w:webHidden/>
          </w:rPr>
        </w:r>
        <w:r w:rsidR="001F7F69">
          <w:rPr>
            <w:noProof/>
            <w:webHidden/>
          </w:rPr>
          <w:fldChar w:fldCharType="separate"/>
        </w:r>
        <w:r w:rsidR="00C90DC0">
          <w:rPr>
            <w:noProof/>
            <w:webHidden/>
          </w:rPr>
          <w:t>2</w:t>
        </w:r>
        <w:r w:rsidR="001F7F69">
          <w:rPr>
            <w:noProof/>
            <w:webHidden/>
          </w:rPr>
          <w:fldChar w:fldCharType="end"/>
        </w:r>
      </w:hyperlink>
    </w:p>
    <w:p w:rsidR="001F7F69" w:rsidRDefault="006761B2">
      <w:pPr>
        <w:pStyle w:val="Innehll1"/>
        <w:tabs>
          <w:tab w:val="right" w:leader="dot" w:pos="9063"/>
        </w:tabs>
        <w:rPr>
          <w:rFonts w:asciiTheme="minorHAnsi" w:eastAsiaTheme="minorEastAsia" w:hAnsiTheme="minorHAnsi" w:cstheme="minorBidi"/>
          <w:b w:val="0"/>
          <w:bCs w:val="0"/>
          <w:caps w:val="0"/>
          <w:noProof/>
          <w:sz w:val="22"/>
          <w:szCs w:val="22"/>
        </w:rPr>
      </w:pPr>
      <w:hyperlink w:anchor="_Toc323214194" w:history="1">
        <w:r w:rsidR="001F7F69" w:rsidRPr="00821E91">
          <w:rPr>
            <w:rStyle w:val="Hyperlnk"/>
            <w:noProof/>
            <w:lang w:val="de-DE"/>
          </w:rPr>
          <w:t>Revisionshistorik</w:t>
        </w:r>
        <w:r w:rsidR="001F7F69">
          <w:rPr>
            <w:noProof/>
            <w:webHidden/>
          </w:rPr>
          <w:tab/>
        </w:r>
        <w:r w:rsidR="001F7F69">
          <w:rPr>
            <w:noProof/>
            <w:webHidden/>
          </w:rPr>
          <w:fldChar w:fldCharType="begin"/>
        </w:r>
        <w:r w:rsidR="001F7F69">
          <w:rPr>
            <w:noProof/>
            <w:webHidden/>
          </w:rPr>
          <w:instrText xml:space="preserve"> PAGEREF _Toc323214194 \h </w:instrText>
        </w:r>
        <w:r w:rsidR="001F7F69">
          <w:rPr>
            <w:noProof/>
            <w:webHidden/>
          </w:rPr>
        </w:r>
        <w:r w:rsidR="001F7F69">
          <w:rPr>
            <w:noProof/>
            <w:webHidden/>
          </w:rPr>
          <w:fldChar w:fldCharType="separate"/>
        </w:r>
        <w:r w:rsidR="00C90DC0">
          <w:rPr>
            <w:noProof/>
            <w:webHidden/>
          </w:rPr>
          <w:t>3</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195" w:history="1">
        <w:r w:rsidR="001F7F69" w:rsidRPr="00821E91">
          <w:rPr>
            <w:rStyle w:val="Hyperlnk"/>
            <w:noProof/>
          </w:rPr>
          <w:t>1</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Inledning</w:t>
        </w:r>
        <w:r w:rsidR="001F7F69">
          <w:rPr>
            <w:noProof/>
            <w:webHidden/>
          </w:rPr>
          <w:tab/>
        </w:r>
        <w:r w:rsidR="001F7F69">
          <w:rPr>
            <w:noProof/>
            <w:webHidden/>
          </w:rPr>
          <w:fldChar w:fldCharType="begin"/>
        </w:r>
        <w:r w:rsidR="001F7F69">
          <w:rPr>
            <w:noProof/>
            <w:webHidden/>
          </w:rPr>
          <w:instrText xml:space="preserve"> PAGEREF _Toc323214195 \h </w:instrText>
        </w:r>
        <w:r w:rsidR="001F7F69">
          <w:rPr>
            <w:noProof/>
            <w:webHidden/>
          </w:rPr>
        </w:r>
        <w:r w:rsidR="001F7F69">
          <w:rPr>
            <w:noProof/>
            <w:webHidden/>
          </w:rPr>
          <w:fldChar w:fldCharType="separate"/>
        </w:r>
        <w:r w:rsidR="00C90DC0">
          <w:rPr>
            <w:noProof/>
            <w:webHidden/>
          </w:rPr>
          <w:t>6</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196" w:history="1">
        <w:r w:rsidR="001F7F69" w:rsidRPr="00821E91">
          <w:rPr>
            <w:rStyle w:val="Hyperlnk"/>
            <w:noProof/>
          </w:rPr>
          <w:t>2</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Beskrivning av verksamhetsområde</w:t>
        </w:r>
        <w:r w:rsidR="001F7F69">
          <w:rPr>
            <w:noProof/>
            <w:webHidden/>
          </w:rPr>
          <w:tab/>
        </w:r>
        <w:r w:rsidR="001F7F69">
          <w:rPr>
            <w:noProof/>
            <w:webHidden/>
          </w:rPr>
          <w:fldChar w:fldCharType="begin"/>
        </w:r>
        <w:r w:rsidR="001F7F69">
          <w:rPr>
            <w:noProof/>
            <w:webHidden/>
          </w:rPr>
          <w:instrText xml:space="preserve"> PAGEREF _Toc323214196 \h </w:instrText>
        </w:r>
        <w:r w:rsidR="001F7F69">
          <w:rPr>
            <w:noProof/>
            <w:webHidden/>
          </w:rPr>
        </w:r>
        <w:r w:rsidR="001F7F69">
          <w:rPr>
            <w:noProof/>
            <w:webHidden/>
          </w:rPr>
          <w:fldChar w:fldCharType="separate"/>
        </w:r>
        <w:r w:rsidR="00C90DC0">
          <w:rPr>
            <w:noProof/>
            <w:webHidden/>
          </w:rPr>
          <w:t>8</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197" w:history="1">
        <w:r w:rsidR="001F7F69" w:rsidRPr="00821E91">
          <w:rPr>
            <w:rStyle w:val="Hyperlnk"/>
            <w:noProof/>
          </w:rPr>
          <w:t>2.1</w:t>
        </w:r>
        <w:r w:rsidR="001F7F69">
          <w:rPr>
            <w:rFonts w:asciiTheme="minorHAnsi" w:eastAsiaTheme="minorEastAsia" w:hAnsiTheme="minorHAnsi" w:cstheme="minorBidi"/>
            <w:noProof/>
            <w:sz w:val="22"/>
            <w:szCs w:val="22"/>
          </w:rPr>
          <w:tab/>
        </w:r>
        <w:r w:rsidR="001F7F69" w:rsidRPr="00821E91">
          <w:rPr>
            <w:rStyle w:val="Hyperlnk"/>
            <w:noProof/>
          </w:rPr>
          <w:t>Målmodell</w:t>
        </w:r>
        <w:r w:rsidR="001F7F69">
          <w:rPr>
            <w:noProof/>
            <w:webHidden/>
          </w:rPr>
          <w:tab/>
        </w:r>
        <w:r w:rsidR="001F7F69">
          <w:rPr>
            <w:noProof/>
            <w:webHidden/>
          </w:rPr>
          <w:fldChar w:fldCharType="begin"/>
        </w:r>
        <w:r w:rsidR="001F7F69">
          <w:rPr>
            <w:noProof/>
            <w:webHidden/>
          </w:rPr>
          <w:instrText xml:space="preserve"> PAGEREF _Toc323214197 \h </w:instrText>
        </w:r>
        <w:r w:rsidR="001F7F69">
          <w:rPr>
            <w:noProof/>
            <w:webHidden/>
          </w:rPr>
        </w:r>
        <w:r w:rsidR="001F7F69">
          <w:rPr>
            <w:noProof/>
            <w:webHidden/>
          </w:rPr>
          <w:fldChar w:fldCharType="separate"/>
        </w:r>
        <w:r w:rsidR="00C90DC0">
          <w:rPr>
            <w:noProof/>
            <w:webHidden/>
          </w:rPr>
          <w:t>13</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198" w:history="1">
        <w:r w:rsidR="001F7F69" w:rsidRPr="00821E91">
          <w:rPr>
            <w:rStyle w:val="Hyperlnk"/>
            <w:noProof/>
          </w:rPr>
          <w:t>2.2</w:t>
        </w:r>
        <w:r w:rsidR="001F7F69">
          <w:rPr>
            <w:rFonts w:asciiTheme="minorHAnsi" w:eastAsiaTheme="minorEastAsia" w:hAnsiTheme="minorHAnsi" w:cstheme="minorBidi"/>
            <w:noProof/>
            <w:sz w:val="22"/>
            <w:szCs w:val="22"/>
          </w:rPr>
          <w:tab/>
        </w:r>
        <w:r w:rsidR="001F7F69" w:rsidRPr="00821E91">
          <w:rPr>
            <w:rStyle w:val="Hyperlnk"/>
            <w:noProof/>
          </w:rPr>
          <w:t>Begreppsmodell</w:t>
        </w:r>
        <w:r w:rsidR="001F7F69">
          <w:rPr>
            <w:noProof/>
            <w:webHidden/>
          </w:rPr>
          <w:tab/>
        </w:r>
        <w:r w:rsidR="001F7F69">
          <w:rPr>
            <w:noProof/>
            <w:webHidden/>
          </w:rPr>
          <w:fldChar w:fldCharType="begin"/>
        </w:r>
        <w:r w:rsidR="001F7F69">
          <w:rPr>
            <w:noProof/>
            <w:webHidden/>
          </w:rPr>
          <w:instrText xml:space="preserve"> PAGEREF _Toc323214198 \h </w:instrText>
        </w:r>
        <w:r w:rsidR="001F7F69">
          <w:rPr>
            <w:noProof/>
            <w:webHidden/>
          </w:rPr>
        </w:r>
        <w:r w:rsidR="001F7F69">
          <w:rPr>
            <w:noProof/>
            <w:webHidden/>
          </w:rPr>
          <w:fldChar w:fldCharType="separate"/>
        </w:r>
        <w:r w:rsidR="00C90DC0">
          <w:rPr>
            <w:noProof/>
            <w:webHidden/>
          </w:rPr>
          <w:t>18</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199" w:history="1">
        <w:r w:rsidR="001F7F69" w:rsidRPr="00821E91">
          <w:rPr>
            <w:rStyle w:val="Hyperlnk"/>
            <w:noProof/>
          </w:rPr>
          <w:t>2.3</w:t>
        </w:r>
        <w:r w:rsidR="001F7F69">
          <w:rPr>
            <w:rFonts w:asciiTheme="minorHAnsi" w:eastAsiaTheme="minorEastAsia" w:hAnsiTheme="minorHAnsi" w:cstheme="minorBidi"/>
            <w:noProof/>
            <w:sz w:val="22"/>
            <w:szCs w:val="22"/>
          </w:rPr>
          <w:tab/>
        </w:r>
        <w:r w:rsidR="001F7F69" w:rsidRPr="00821E91">
          <w:rPr>
            <w:rStyle w:val="Hyperlnk"/>
            <w:noProof/>
          </w:rPr>
          <w:t>Processmodell</w:t>
        </w:r>
        <w:r w:rsidR="001F7F69">
          <w:rPr>
            <w:noProof/>
            <w:webHidden/>
          </w:rPr>
          <w:tab/>
        </w:r>
        <w:r w:rsidR="001F7F69">
          <w:rPr>
            <w:noProof/>
            <w:webHidden/>
          </w:rPr>
          <w:fldChar w:fldCharType="begin"/>
        </w:r>
        <w:r w:rsidR="001F7F69">
          <w:rPr>
            <w:noProof/>
            <w:webHidden/>
          </w:rPr>
          <w:instrText xml:space="preserve"> PAGEREF _Toc323214199 \h </w:instrText>
        </w:r>
        <w:r w:rsidR="001F7F69">
          <w:rPr>
            <w:noProof/>
            <w:webHidden/>
          </w:rPr>
        </w:r>
        <w:r w:rsidR="001F7F69">
          <w:rPr>
            <w:noProof/>
            <w:webHidden/>
          </w:rPr>
          <w:fldChar w:fldCharType="separate"/>
        </w:r>
        <w:r w:rsidR="00C90DC0">
          <w:rPr>
            <w:noProof/>
            <w:webHidden/>
          </w:rPr>
          <w:t>24</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00" w:history="1">
        <w:r w:rsidR="001F7F69" w:rsidRPr="00821E91">
          <w:rPr>
            <w:rStyle w:val="Hyperlnk"/>
            <w:noProof/>
          </w:rPr>
          <w:t>2.4</w:t>
        </w:r>
        <w:r w:rsidR="001F7F69">
          <w:rPr>
            <w:rFonts w:asciiTheme="minorHAnsi" w:eastAsiaTheme="minorEastAsia" w:hAnsiTheme="minorHAnsi" w:cstheme="minorBidi"/>
            <w:noProof/>
            <w:sz w:val="22"/>
            <w:szCs w:val="22"/>
          </w:rPr>
          <w:tab/>
        </w:r>
        <w:r w:rsidR="001F7F69" w:rsidRPr="00821E91">
          <w:rPr>
            <w:rStyle w:val="Hyperlnk"/>
            <w:noProof/>
          </w:rPr>
          <w:t>Flödesmodell</w:t>
        </w:r>
        <w:r w:rsidR="001F7F69">
          <w:rPr>
            <w:noProof/>
            <w:webHidden/>
          </w:rPr>
          <w:tab/>
        </w:r>
        <w:r w:rsidR="001F7F69">
          <w:rPr>
            <w:noProof/>
            <w:webHidden/>
          </w:rPr>
          <w:fldChar w:fldCharType="begin"/>
        </w:r>
        <w:r w:rsidR="001F7F69">
          <w:rPr>
            <w:noProof/>
            <w:webHidden/>
          </w:rPr>
          <w:instrText xml:space="preserve"> PAGEREF _Toc323214200 \h </w:instrText>
        </w:r>
        <w:r w:rsidR="001F7F69">
          <w:rPr>
            <w:noProof/>
            <w:webHidden/>
          </w:rPr>
        </w:r>
        <w:r w:rsidR="001F7F69">
          <w:rPr>
            <w:noProof/>
            <w:webHidden/>
          </w:rPr>
          <w:fldChar w:fldCharType="separate"/>
        </w:r>
        <w:r w:rsidR="00C90DC0">
          <w:rPr>
            <w:noProof/>
            <w:webHidden/>
          </w:rPr>
          <w:t>29</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01" w:history="1">
        <w:r w:rsidR="001F7F69" w:rsidRPr="00821E91">
          <w:rPr>
            <w:rStyle w:val="Hyperlnk"/>
            <w:noProof/>
          </w:rPr>
          <w:t>2.5</w:t>
        </w:r>
        <w:r w:rsidR="001F7F69">
          <w:rPr>
            <w:rFonts w:asciiTheme="minorHAnsi" w:eastAsiaTheme="minorEastAsia" w:hAnsiTheme="minorHAnsi" w:cstheme="minorBidi"/>
            <w:noProof/>
            <w:sz w:val="22"/>
            <w:szCs w:val="22"/>
          </w:rPr>
          <w:tab/>
        </w:r>
        <w:r w:rsidR="001F7F69" w:rsidRPr="00821E91">
          <w:rPr>
            <w:rStyle w:val="Hyperlnk"/>
            <w:noProof/>
          </w:rPr>
          <w:t>Användningsfall</w:t>
        </w:r>
        <w:r w:rsidR="001F7F69">
          <w:rPr>
            <w:noProof/>
            <w:webHidden/>
          </w:rPr>
          <w:tab/>
        </w:r>
        <w:r w:rsidR="001F7F69">
          <w:rPr>
            <w:noProof/>
            <w:webHidden/>
          </w:rPr>
          <w:fldChar w:fldCharType="begin"/>
        </w:r>
        <w:r w:rsidR="001F7F69">
          <w:rPr>
            <w:noProof/>
            <w:webHidden/>
          </w:rPr>
          <w:instrText xml:space="preserve"> PAGEREF _Toc323214201 \h </w:instrText>
        </w:r>
        <w:r w:rsidR="001F7F69">
          <w:rPr>
            <w:noProof/>
            <w:webHidden/>
          </w:rPr>
        </w:r>
        <w:r w:rsidR="001F7F69">
          <w:rPr>
            <w:noProof/>
            <w:webHidden/>
          </w:rPr>
          <w:fldChar w:fldCharType="separate"/>
        </w:r>
        <w:r w:rsidR="00C90DC0">
          <w:rPr>
            <w:noProof/>
            <w:webHidden/>
          </w:rPr>
          <w:t>33</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02" w:history="1">
        <w:r w:rsidR="001F7F69" w:rsidRPr="00821E91">
          <w:rPr>
            <w:rStyle w:val="Hyperlnk"/>
            <w:noProof/>
          </w:rPr>
          <w:t>2.6</w:t>
        </w:r>
        <w:r w:rsidR="001F7F69">
          <w:rPr>
            <w:rFonts w:asciiTheme="minorHAnsi" w:eastAsiaTheme="minorEastAsia" w:hAnsiTheme="minorHAnsi" w:cstheme="minorBidi"/>
            <w:noProof/>
            <w:sz w:val="22"/>
            <w:szCs w:val="22"/>
          </w:rPr>
          <w:tab/>
        </w:r>
        <w:r w:rsidR="001F7F69" w:rsidRPr="00821E91">
          <w:rPr>
            <w:rStyle w:val="Hyperlnk"/>
            <w:noProof/>
          </w:rPr>
          <w:t>Informationsöversikt</w:t>
        </w:r>
        <w:r w:rsidR="001F7F69">
          <w:rPr>
            <w:noProof/>
            <w:webHidden/>
          </w:rPr>
          <w:tab/>
        </w:r>
        <w:r w:rsidR="001F7F69">
          <w:rPr>
            <w:noProof/>
            <w:webHidden/>
          </w:rPr>
          <w:fldChar w:fldCharType="begin"/>
        </w:r>
        <w:r w:rsidR="001F7F69">
          <w:rPr>
            <w:noProof/>
            <w:webHidden/>
          </w:rPr>
          <w:instrText xml:space="preserve"> PAGEREF _Toc323214202 \h </w:instrText>
        </w:r>
        <w:r w:rsidR="001F7F69">
          <w:rPr>
            <w:noProof/>
            <w:webHidden/>
          </w:rPr>
        </w:r>
        <w:r w:rsidR="001F7F69">
          <w:rPr>
            <w:noProof/>
            <w:webHidden/>
          </w:rPr>
          <w:fldChar w:fldCharType="separate"/>
        </w:r>
        <w:r w:rsidR="00C90DC0">
          <w:rPr>
            <w:noProof/>
            <w:webHidden/>
          </w:rPr>
          <w:t>37</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03" w:history="1">
        <w:r w:rsidR="001F7F69" w:rsidRPr="00821E91">
          <w:rPr>
            <w:rStyle w:val="Hyperlnk"/>
            <w:noProof/>
          </w:rPr>
          <w:t>2.7</w:t>
        </w:r>
        <w:r w:rsidR="001F7F69">
          <w:rPr>
            <w:rFonts w:asciiTheme="minorHAnsi" w:eastAsiaTheme="minorEastAsia" w:hAnsiTheme="minorHAnsi" w:cstheme="minorBidi"/>
            <w:noProof/>
            <w:sz w:val="22"/>
            <w:szCs w:val="22"/>
          </w:rPr>
          <w:tab/>
        </w:r>
        <w:r w:rsidR="001F7F69" w:rsidRPr="00821E91">
          <w:rPr>
            <w:rStyle w:val="Hyperlnk"/>
            <w:noProof/>
          </w:rPr>
          <w:t>Verksamhetsorienterad domäninformationsmodell (V-DIM)</w:t>
        </w:r>
        <w:r w:rsidR="001F7F69">
          <w:rPr>
            <w:noProof/>
            <w:webHidden/>
          </w:rPr>
          <w:tab/>
        </w:r>
        <w:r w:rsidR="001F7F69">
          <w:rPr>
            <w:noProof/>
            <w:webHidden/>
          </w:rPr>
          <w:fldChar w:fldCharType="begin"/>
        </w:r>
        <w:r w:rsidR="001F7F69">
          <w:rPr>
            <w:noProof/>
            <w:webHidden/>
          </w:rPr>
          <w:instrText xml:space="preserve"> PAGEREF _Toc323214203 \h </w:instrText>
        </w:r>
        <w:r w:rsidR="001F7F69">
          <w:rPr>
            <w:noProof/>
            <w:webHidden/>
          </w:rPr>
        </w:r>
        <w:r w:rsidR="001F7F69">
          <w:rPr>
            <w:noProof/>
            <w:webHidden/>
          </w:rPr>
          <w:fldChar w:fldCharType="separate"/>
        </w:r>
        <w:r w:rsidR="00C90DC0">
          <w:rPr>
            <w:noProof/>
            <w:webHidden/>
          </w:rPr>
          <w:t>38</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04" w:history="1">
        <w:r w:rsidR="001F7F69" w:rsidRPr="00821E91">
          <w:rPr>
            <w:rStyle w:val="Hyperlnk"/>
            <w:noProof/>
          </w:rPr>
          <w:t>2.7.1</w:t>
        </w:r>
        <w:r w:rsidR="001F7F69">
          <w:rPr>
            <w:rFonts w:asciiTheme="minorHAnsi" w:eastAsiaTheme="minorEastAsia" w:hAnsiTheme="minorHAnsi" w:cstheme="minorBidi"/>
            <w:iCs w:val="0"/>
            <w:noProof/>
            <w:sz w:val="22"/>
            <w:szCs w:val="22"/>
          </w:rPr>
          <w:tab/>
        </w:r>
        <w:r w:rsidR="001F7F69" w:rsidRPr="00821E91">
          <w:rPr>
            <w:rStyle w:val="Hyperlnk"/>
            <w:noProof/>
          </w:rPr>
          <w:t>V-DIM: Klasser och attribut</w:t>
        </w:r>
        <w:r w:rsidR="001F7F69">
          <w:rPr>
            <w:noProof/>
            <w:webHidden/>
          </w:rPr>
          <w:tab/>
        </w:r>
        <w:r w:rsidR="001F7F69">
          <w:rPr>
            <w:noProof/>
            <w:webHidden/>
          </w:rPr>
          <w:fldChar w:fldCharType="begin"/>
        </w:r>
        <w:r w:rsidR="001F7F69">
          <w:rPr>
            <w:noProof/>
            <w:webHidden/>
          </w:rPr>
          <w:instrText xml:space="preserve"> PAGEREF _Toc323214204 \h </w:instrText>
        </w:r>
        <w:r w:rsidR="001F7F69">
          <w:rPr>
            <w:noProof/>
            <w:webHidden/>
          </w:rPr>
        </w:r>
        <w:r w:rsidR="001F7F69">
          <w:rPr>
            <w:noProof/>
            <w:webHidden/>
          </w:rPr>
          <w:fldChar w:fldCharType="separate"/>
        </w:r>
        <w:r w:rsidR="00C90DC0">
          <w:rPr>
            <w:noProof/>
            <w:webHidden/>
          </w:rPr>
          <w:t>39</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05" w:history="1">
        <w:r w:rsidR="001F7F69" w:rsidRPr="00821E91">
          <w:rPr>
            <w:rStyle w:val="Hyperlnk"/>
            <w:i/>
            <w:noProof/>
          </w:rPr>
          <w:t>2.7.1.1</w:t>
        </w:r>
        <w:r w:rsidR="001F7F69">
          <w:rPr>
            <w:rFonts w:asciiTheme="minorHAnsi" w:eastAsiaTheme="minorEastAsia" w:hAnsiTheme="minorHAnsi" w:cstheme="minorBidi"/>
            <w:noProof/>
            <w:sz w:val="22"/>
            <w:szCs w:val="22"/>
          </w:rPr>
          <w:tab/>
        </w:r>
        <w:r w:rsidR="001F7F69" w:rsidRPr="00821E91">
          <w:rPr>
            <w:rStyle w:val="Hyperlnk"/>
            <w:i/>
            <w:noProof/>
          </w:rPr>
          <w:t>Aktivitet</w:t>
        </w:r>
        <w:r w:rsidR="001F7F69">
          <w:rPr>
            <w:noProof/>
            <w:webHidden/>
          </w:rPr>
          <w:tab/>
        </w:r>
        <w:r w:rsidR="001F7F69">
          <w:rPr>
            <w:noProof/>
            <w:webHidden/>
          </w:rPr>
          <w:fldChar w:fldCharType="begin"/>
        </w:r>
        <w:r w:rsidR="001F7F69">
          <w:rPr>
            <w:noProof/>
            <w:webHidden/>
          </w:rPr>
          <w:instrText xml:space="preserve"> PAGEREF _Toc323214205 \h </w:instrText>
        </w:r>
        <w:r w:rsidR="001F7F69">
          <w:rPr>
            <w:noProof/>
            <w:webHidden/>
          </w:rPr>
        </w:r>
        <w:r w:rsidR="001F7F69">
          <w:rPr>
            <w:noProof/>
            <w:webHidden/>
          </w:rPr>
          <w:fldChar w:fldCharType="separate"/>
        </w:r>
        <w:r w:rsidR="00C90DC0">
          <w:rPr>
            <w:noProof/>
            <w:webHidden/>
          </w:rPr>
          <w:t>39</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06" w:history="1">
        <w:r w:rsidR="001F7F69" w:rsidRPr="00821E91">
          <w:rPr>
            <w:rStyle w:val="Hyperlnk"/>
            <w:i/>
            <w:noProof/>
          </w:rPr>
          <w:t>2.7.1.2</w:t>
        </w:r>
        <w:r w:rsidR="001F7F69">
          <w:rPr>
            <w:rFonts w:asciiTheme="minorHAnsi" w:eastAsiaTheme="minorEastAsia" w:hAnsiTheme="minorHAnsi" w:cstheme="minorBidi"/>
            <w:noProof/>
            <w:sz w:val="22"/>
            <w:szCs w:val="22"/>
          </w:rPr>
          <w:tab/>
        </w:r>
        <w:r w:rsidR="001F7F69" w:rsidRPr="00821E91">
          <w:rPr>
            <w:rStyle w:val="Hyperlnk"/>
            <w:i/>
            <w:noProof/>
          </w:rPr>
          <w:t>Aktivitetsmoment</w:t>
        </w:r>
        <w:r w:rsidR="001F7F69">
          <w:rPr>
            <w:noProof/>
            <w:webHidden/>
          </w:rPr>
          <w:tab/>
        </w:r>
        <w:r w:rsidR="001F7F69">
          <w:rPr>
            <w:noProof/>
            <w:webHidden/>
          </w:rPr>
          <w:fldChar w:fldCharType="begin"/>
        </w:r>
        <w:r w:rsidR="001F7F69">
          <w:rPr>
            <w:noProof/>
            <w:webHidden/>
          </w:rPr>
          <w:instrText xml:space="preserve"> PAGEREF _Toc323214206 \h </w:instrText>
        </w:r>
        <w:r w:rsidR="001F7F69">
          <w:rPr>
            <w:noProof/>
            <w:webHidden/>
          </w:rPr>
        </w:r>
        <w:r w:rsidR="001F7F69">
          <w:rPr>
            <w:noProof/>
            <w:webHidden/>
          </w:rPr>
          <w:fldChar w:fldCharType="separate"/>
        </w:r>
        <w:r w:rsidR="00C90DC0">
          <w:rPr>
            <w:noProof/>
            <w:webHidden/>
          </w:rPr>
          <w:t>39</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07" w:history="1">
        <w:r w:rsidR="001F7F69" w:rsidRPr="00821E91">
          <w:rPr>
            <w:rStyle w:val="Hyperlnk"/>
            <w:i/>
            <w:noProof/>
          </w:rPr>
          <w:t>2.7.1.3</w:t>
        </w:r>
        <w:r w:rsidR="001F7F69">
          <w:rPr>
            <w:rFonts w:asciiTheme="minorHAnsi" w:eastAsiaTheme="minorEastAsia" w:hAnsiTheme="minorHAnsi" w:cstheme="minorBidi"/>
            <w:noProof/>
            <w:sz w:val="22"/>
            <w:szCs w:val="22"/>
          </w:rPr>
          <w:tab/>
        </w:r>
        <w:r w:rsidR="001F7F69" w:rsidRPr="00821E91">
          <w:rPr>
            <w:rStyle w:val="Hyperlnk"/>
            <w:i/>
            <w:noProof/>
          </w:rPr>
          <w:t>Bedömt hälsorelaterat tillstånd</w:t>
        </w:r>
        <w:r w:rsidR="001F7F69">
          <w:rPr>
            <w:noProof/>
            <w:webHidden/>
          </w:rPr>
          <w:tab/>
        </w:r>
        <w:r w:rsidR="001F7F69">
          <w:rPr>
            <w:noProof/>
            <w:webHidden/>
          </w:rPr>
          <w:fldChar w:fldCharType="begin"/>
        </w:r>
        <w:r w:rsidR="001F7F69">
          <w:rPr>
            <w:noProof/>
            <w:webHidden/>
          </w:rPr>
          <w:instrText xml:space="preserve"> PAGEREF _Toc323214207 \h </w:instrText>
        </w:r>
        <w:r w:rsidR="001F7F69">
          <w:rPr>
            <w:noProof/>
            <w:webHidden/>
          </w:rPr>
        </w:r>
        <w:r w:rsidR="001F7F69">
          <w:rPr>
            <w:noProof/>
            <w:webHidden/>
          </w:rPr>
          <w:fldChar w:fldCharType="separate"/>
        </w:r>
        <w:r w:rsidR="00C90DC0">
          <w:rPr>
            <w:noProof/>
            <w:webHidden/>
          </w:rPr>
          <w:t>41</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08" w:history="1">
        <w:r w:rsidR="001F7F69" w:rsidRPr="00821E91">
          <w:rPr>
            <w:rStyle w:val="Hyperlnk"/>
            <w:i/>
            <w:noProof/>
          </w:rPr>
          <w:t>2.7.1.4</w:t>
        </w:r>
        <w:r w:rsidR="001F7F69">
          <w:rPr>
            <w:rFonts w:asciiTheme="minorHAnsi" w:eastAsiaTheme="minorEastAsia" w:hAnsiTheme="minorHAnsi" w:cstheme="minorBidi"/>
            <w:noProof/>
            <w:sz w:val="22"/>
            <w:szCs w:val="22"/>
          </w:rPr>
          <w:tab/>
        </w:r>
        <w:r w:rsidR="001F7F69" w:rsidRPr="00821E91">
          <w:rPr>
            <w:rStyle w:val="Hyperlnk"/>
            <w:i/>
            <w:noProof/>
          </w:rPr>
          <w:t>Enhet</w:t>
        </w:r>
        <w:r w:rsidR="001F7F69">
          <w:rPr>
            <w:noProof/>
            <w:webHidden/>
          </w:rPr>
          <w:tab/>
        </w:r>
        <w:r w:rsidR="001F7F69">
          <w:rPr>
            <w:noProof/>
            <w:webHidden/>
          </w:rPr>
          <w:fldChar w:fldCharType="begin"/>
        </w:r>
        <w:r w:rsidR="001F7F69">
          <w:rPr>
            <w:noProof/>
            <w:webHidden/>
          </w:rPr>
          <w:instrText xml:space="preserve"> PAGEREF _Toc323214208 \h </w:instrText>
        </w:r>
        <w:r w:rsidR="001F7F69">
          <w:rPr>
            <w:noProof/>
            <w:webHidden/>
          </w:rPr>
        </w:r>
        <w:r w:rsidR="001F7F69">
          <w:rPr>
            <w:noProof/>
            <w:webHidden/>
          </w:rPr>
          <w:fldChar w:fldCharType="separate"/>
        </w:r>
        <w:r w:rsidR="00C90DC0">
          <w:rPr>
            <w:noProof/>
            <w:webHidden/>
          </w:rPr>
          <w:t>42</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09" w:history="1">
        <w:r w:rsidR="001F7F69" w:rsidRPr="00821E91">
          <w:rPr>
            <w:rStyle w:val="Hyperlnk"/>
            <w:i/>
            <w:noProof/>
          </w:rPr>
          <w:t>2.7.1.5</w:t>
        </w:r>
        <w:r w:rsidR="001F7F69">
          <w:rPr>
            <w:rFonts w:asciiTheme="minorHAnsi" w:eastAsiaTheme="minorEastAsia" w:hAnsiTheme="minorHAnsi" w:cstheme="minorBidi"/>
            <w:noProof/>
            <w:sz w:val="22"/>
            <w:szCs w:val="22"/>
          </w:rPr>
          <w:tab/>
        </w:r>
        <w:r w:rsidR="001F7F69" w:rsidRPr="00821E91">
          <w:rPr>
            <w:rStyle w:val="Hyperlnk"/>
            <w:i/>
            <w:noProof/>
          </w:rPr>
          <w:t>Laboratoriesvar</w:t>
        </w:r>
        <w:r w:rsidR="001F7F69">
          <w:rPr>
            <w:noProof/>
            <w:webHidden/>
          </w:rPr>
          <w:tab/>
        </w:r>
        <w:r w:rsidR="001F7F69">
          <w:rPr>
            <w:noProof/>
            <w:webHidden/>
          </w:rPr>
          <w:fldChar w:fldCharType="begin"/>
        </w:r>
        <w:r w:rsidR="001F7F69">
          <w:rPr>
            <w:noProof/>
            <w:webHidden/>
          </w:rPr>
          <w:instrText xml:space="preserve"> PAGEREF _Toc323214209 \h </w:instrText>
        </w:r>
        <w:r w:rsidR="001F7F69">
          <w:rPr>
            <w:noProof/>
            <w:webHidden/>
          </w:rPr>
        </w:r>
        <w:r w:rsidR="001F7F69">
          <w:rPr>
            <w:noProof/>
            <w:webHidden/>
          </w:rPr>
          <w:fldChar w:fldCharType="separate"/>
        </w:r>
        <w:r w:rsidR="00C90DC0">
          <w:rPr>
            <w:noProof/>
            <w:webHidden/>
          </w:rPr>
          <w:t>45</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10" w:history="1">
        <w:r w:rsidR="001F7F69" w:rsidRPr="00821E91">
          <w:rPr>
            <w:rStyle w:val="Hyperlnk"/>
            <w:i/>
            <w:noProof/>
          </w:rPr>
          <w:t>2.7.1.6</w:t>
        </w:r>
        <w:r w:rsidR="001F7F69">
          <w:rPr>
            <w:rFonts w:asciiTheme="minorHAnsi" w:eastAsiaTheme="minorEastAsia" w:hAnsiTheme="minorHAnsi" w:cstheme="minorBidi"/>
            <w:noProof/>
            <w:sz w:val="22"/>
            <w:szCs w:val="22"/>
          </w:rPr>
          <w:tab/>
        </w:r>
        <w:r w:rsidR="001F7F69" w:rsidRPr="00821E91">
          <w:rPr>
            <w:rStyle w:val="Hyperlnk"/>
            <w:i/>
            <w:noProof/>
          </w:rPr>
          <w:t>Läkemedelssubstans</w:t>
        </w:r>
        <w:r w:rsidR="001F7F69">
          <w:rPr>
            <w:noProof/>
            <w:webHidden/>
          </w:rPr>
          <w:tab/>
        </w:r>
        <w:r w:rsidR="001F7F69">
          <w:rPr>
            <w:noProof/>
            <w:webHidden/>
          </w:rPr>
          <w:fldChar w:fldCharType="begin"/>
        </w:r>
        <w:r w:rsidR="001F7F69">
          <w:rPr>
            <w:noProof/>
            <w:webHidden/>
          </w:rPr>
          <w:instrText xml:space="preserve"> PAGEREF _Toc323214210 \h </w:instrText>
        </w:r>
        <w:r w:rsidR="001F7F69">
          <w:rPr>
            <w:noProof/>
            <w:webHidden/>
          </w:rPr>
        </w:r>
        <w:r w:rsidR="001F7F69">
          <w:rPr>
            <w:noProof/>
            <w:webHidden/>
          </w:rPr>
          <w:fldChar w:fldCharType="separate"/>
        </w:r>
        <w:r w:rsidR="00C90DC0">
          <w:rPr>
            <w:noProof/>
            <w:webHidden/>
          </w:rPr>
          <w:t>46</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11" w:history="1">
        <w:r w:rsidR="001F7F69" w:rsidRPr="00821E91">
          <w:rPr>
            <w:rStyle w:val="Hyperlnk"/>
            <w:i/>
            <w:noProof/>
          </w:rPr>
          <w:t>2.7.1.7</w:t>
        </w:r>
        <w:r w:rsidR="001F7F69">
          <w:rPr>
            <w:rFonts w:asciiTheme="minorHAnsi" w:eastAsiaTheme="minorEastAsia" w:hAnsiTheme="minorHAnsi" w:cstheme="minorBidi"/>
            <w:noProof/>
            <w:sz w:val="22"/>
            <w:szCs w:val="22"/>
          </w:rPr>
          <w:tab/>
        </w:r>
        <w:r w:rsidR="001F7F69" w:rsidRPr="00821E91">
          <w:rPr>
            <w:rStyle w:val="Hyperlnk"/>
            <w:i/>
            <w:noProof/>
          </w:rPr>
          <w:t>Mikrobiologiskt fynd</w:t>
        </w:r>
        <w:r w:rsidR="001F7F69">
          <w:rPr>
            <w:noProof/>
            <w:webHidden/>
          </w:rPr>
          <w:tab/>
        </w:r>
        <w:r w:rsidR="001F7F69">
          <w:rPr>
            <w:noProof/>
            <w:webHidden/>
          </w:rPr>
          <w:fldChar w:fldCharType="begin"/>
        </w:r>
        <w:r w:rsidR="001F7F69">
          <w:rPr>
            <w:noProof/>
            <w:webHidden/>
          </w:rPr>
          <w:instrText xml:space="preserve"> PAGEREF _Toc323214211 \h </w:instrText>
        </w:r>
        <w:r w:rsidR="001F7F69">
          <w:rPr>
            <w:noProof/>
            <w:webHidden/>
          </w:rPr>
        </w:r>
        <w:r w:rsidR="001F7F69">
          <w:rPr>
            <w:noProof/>
            <w:webHidden/>
          </w:rPr>
          <w:fldChar w:fldCharType="separate"/>
        </w:r>
        <w:r w:rsidR="00C90DC0">
          <w:rPr>
            <w:noProof/>
            <w:webHidden/>
          </w:rPr>
          <w:t>46</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12" w:history="1">
        <w:r w:rsidR="001F7F69" w:rsidRPr="00821E91">
          <w:rPr>
            <w:rStyle w:val="Hyperlnk"/>
            <w:i/>
            <w:noProof/>
          </w:rPr>
          <w:t>2.7.1.8</w:t>
        </w:r>
        <w:r w:rsidR="001F7F69">
          <w:rPr>
            <w:rFonts w:asciiTheme="minorHAnsi" w:eastAsiaTheme="minorEastAsia" w:hAnsiTheme="minorHAnsi" w:cstheme="minorBidi"/>
            <w:noProof/>
            <w:sz w:val="22"/>
            <w:szCs w:val="22"/>
          </w:rPr>
          <w:tab/>
        </w:r>
        <w:r w:rsidR="001F7F69" w:rsidRPr="00821E91">
          <w:rPr>
            <w:rStyle w:val="Hyperlnk"/>
            <w:i/>
            <w:noProof/>
          </w:rPr>
          <w:t>Ordination</w:t>
        </w:r>
        <w:r w:rsidR="001F7F69">
          <w:rPr>
            <w:noProof/>
            <w:webHidden/>
          </w:rPr>
          <w:tab/>
        </w:r>
        <w:r w:rsidR="001F7F69">
          <w:rPr>
            <w:noProof/>
            <w:webHidden/>
          </w:rPr>
          <w:fldChar w:fldCharType="begin"/>
        </w:r>
        <w:r w:rsidR="001F7F69">
          <w:rPr>
            <w:noProof/>
            <w:webHidden/>
          </w:rPr>
          <w:instrText xml:space="preserve"> PAGEREF _Toc323214212 \h </w:instrText>
        </w:r>
        <w:r w:rsidR="001F7F69">
          <w:rPr>
            <w:noProof/>
            <w:webHidden/>
          </w:rPr>
        </w:r>
        <w:r w:rsidR="001F7F69">
          <w:rPr>
            <w:noProof/>
            <w:webHidden/>
          </w:rPr>
          <w:fldChar w:fldCharType="separate"/>
        </w:r>
        <w:r w:rsidR="00C90DC0">
          <w:rPr>
            <w:noProof/>
            <w:webHidden/>
          </w:rPr>
          <w:t>47</w:t>
        </w:r>
        <w:r w:rsidR="001F7F69">
          <w:rPr>
            <w:noProof/>
            <w:webHidden/>
          </w:rPr>
          <w:fldChar w:fldCharType="end"/>
        </w:r>
      </w:hyperlink>
    </w:p>
    <w:p w:rsidR="001F7F69" w:rsidRDefault="006761B2">
      <w:pPr>
        <w:pStyle w:val="Innehll4"/>
        <w:tabs>
          <w:tab w:val="left" w:pos="1440"/>
          <w:tab w:val="right" w:leader="dot" w:pos="9063"/>
        </w:tabs>
        <w:rPr>
          <w:rFonts w:asciiTheme="minorHAnsi" w:eastAsiaTheme="minorEastAsia" w:hAnsiTheme="minorHAnsi" w:cstheme="minorBidi"/>
          <w:noProof/>
          <w:sz w:val="22"/>
          <w:szCs w:val="22"/>
        </w:rPr>
      </w:pPr>
      <w:hyperlink w:anchor="_Toc323214213" w:history="1">
        <w:r w:rsidR="001F7F69" w:rsidRPr="00821E91">
          <w:rPr>
            <w:rStyle w:val="Hyperlnk"/>
            <w:i/>
            <w:noProof/>
          </w:rPr>
          <w:t>2.7.1.9</w:t>
        </w:r>
        <w:r w:rsidR="001F7F69">
          <w:rPr>
            <w:rFonts w:asciiTheme="minorHAnsi" w:eastAsiaTheme="minorEastAsia" w:hAnsiTheme="minorHAnsi" w:cstheme="minorBidi"/>
            <w:noProof/>
            <w:sz w:val="22"/>
            <w:szCs w:val="22"/>
          </w:rPr>
          <w:tab/>
        </w:r>
        <w:r w:rsidR="001F7F69" w:rsidRPr="00821E91">
          <w:rPr>
            <w:rStyle w:val="Hyperlnk"/>
            <w:i/>
            <w:noProof/>
          </w:rPr>
          <w:t>Ordinationsmoment</w:t>
        </w:r>
        <w:r w:rsidR="001F7F69">
          <w:rPr>
            <w:noProof/>
            <w:webHidden/>
          </w:rPr>
          <w:tab/>
        </w:r>
        <w:r w:rsidR="001F7F69">
          <w:rPr>
            <w:noProof/>
            <w:webHidden/>
          </w:rPr>
          <w:fldChar w:fldCharType="begin"/>
        </w:r>
        <w:r w:rsidR="001F7F69">
          <w:rPr>
            <w:noProof/>
            <w:webHidden/>
          </w:rPr>
          <w:instrText xml:space="preserve"> PAGEREF _Toc323214213 \h </w:instrText>
        </w:r>
        <w:r w:rsidR="001F7F69">
          <w:rPr>
            <w:noProof/>
            <w:webHidden/>
          </w:rPr>
        </w:r>
        <w:r w:rsidR="001F7F69">
          <w:rPr>
            <w:noProof/>
            <w:webHidden/>
          </w:rPr>
          <w:fldChar w:fldCharType="separate"/>
        </w:r>
        <w:r w:rsidR="00C90DC0">
          <w:rPr>
            <w:noProof/>
            <w:webHidden/>
          </w:rPr>
          <w:t>48</w:t>
        </w:r>
        <w:r w:rsidR="001F7F69">
          <w:rPr>
            <w:noProof/>
            <w:webHidden/>
          </w:rPr>
          <w:fldChar w:fldCharType="end"/>
        </w:r>
      </w:hyperlink>
    </w:p>
    <w:p w:rsidR="001F7F69" w:rsidRDefault="006761B2">
      <w:pPr>
        <w:pStyle w:val="Innehll4"/>
        <w:tabs>
          <w:tab w:val="left" w:pos="1680"/>
          <w:tab w:val="right" w:leader="dot" w:pos="9063"/>
        </w:tabs>
        <w:rPr>
          <w:rFonts w:asciiTheme="minorHAnsi" w:eastAsiaTheme="minorEastAsia" w:hAnsiTheme="minorHAnsi" w:cstheme="minorBidi"/>
          <w:noProof/>
          <w:sz w:val="22"/>
          <w:szCs w:val="22"/>
        </w:rPr>
      </w:pPr>
      <w:hyperlink w:anchor="_Toc323214214" w:history="1">
        <w:r w:rsidR="001F7F69" w:rsidRPr="00821E91">
          <w:rPr>
            <w:rStyle w:val="Hyperlnk"/>
            <w:i/>
            <w:noProof/>
          </w:rPr>
          <w:t>2.7.1.10</w:t>
        </w:r>
        <w:r w:rsidR="001F7F69">
          <w:rPr>
            <w:rFonts w:asciiTheme="minorHAnsi" w:eastAsiaTheme="minorEastAsia" w:hAnsiTheme="minorHAnsi" w:cstheme="minorBidi"/>
            <w:noProof/>
            <w:sz w:val="22"/>
            <w:szCs w:val="22"/>
          </w:rPr>
          <w:tab/>
        </w:r>
        <w:r w:rsidR="001F7F69" w:rsidRPr="00821E91">
          <w:rPr>
            <w:rStyle w:val="Hyperlnk"/>
            <w:i/>
            <w:noProof/>
          </w:rPr>
          <w:t>Ordinationsorsak</w:t>
        </w:r>
        <w:r w:rsidR="001F7F69">
          <w:rPr>
            <w:noProof/>
            <w:webHidden/>
          </w:rPr>
          <w:tab/>
        </w:r>
        <w:r w:rsidR="001F7F69">
          <w:rPr>
            <w:noProof/>
            <w:webHidden/>
          </w:rPr>
          <w:fldChar w:fldCharType="begin"/>
        </w:r>
        <w:r w:rsidR="001F7F69">
          <w:rPr>
            <w:noProof/>
            <w:webHidden/>
          </w:rPr>
          <w:instrText xml:space="preserve"> PAGEREF _Toc323214214 \h </w:instrText>
        </w:r>
        <w:r w:rsidR="001F7F69">
          <w:rPr>
            <w:noProof/>
            <w:webHidden/>
          </w:rPr>
        </w:r>
        <w:r w:rsidR="001F7F69">
          <w:rPr>
            <w:noProof/>
            <w:webHidden/>
          </w:rPr>
          <w:fldChar w:fldCharType="separate"/>
        </w:r>
        <w:r w:rsidR="00C90DC0">
          <w:rPr>
            <w:noProof/>
            <w:webHidden/>
          </w:rPr>
          <w:t>49</w:t>
        </w:r>
        <w:r w:rsidR="001F7F69">
          <w:rPr>
            <w:noProof/>
            <w:webHidden/>
          </w:rPr>
          <w:fldChar w:fldCharType="end"/>
        </w:r>
      </w:hyperlink>
    </w:p>
    <w:p w:rsidR="001F7F69" w:rsidRDefault="006761B2">
      <w:pPr>
        <w:pStyle w:val="Innehll4"/>
        <w:tabs>
          <w:tab w:val="left" w:pos="1680"/>
          <w:tab w:val="right" w:leader="dot" w:pos="9063"/>
        </w:tabs>
        <w:rPr>
          <w:rFonts w:asciiTheme="minorHAnsi" w:eastAsiaTheme="minorEastAsia" w:hAnsiTheme="minorHAnsi" w:cstheme="minorBidi"/>
          <w:noProof/>
          <w:sz w:val="22"/>
          <w:szCs w:val="22"/>
        </w:rPr>
      </w:pPr>
      <w:hyperlink w:anchor="_Toc323214215" w:history="1">
        <w:r w:rsidR="001F7F69" w:rsidRPr="00821E91">
          <w:rPr>
            <w:rStyle w:val="Hyperlnk"/>
            <w:i/>
            <w:noProof/>
          </w:rPr>
          <w:t>2.7.1.11</w:t>
        </w:r>
        <w:r w:rsidR="001F7F69">
          <w:rPr>
            <w:rFonts w:asciiTheme="minorHAnsi" w:eastAsiaTheme="minorEastAsia" w:hAnsiTheme="minorHAnsi" w:cstheme="minorBidi"/>
            <w:noProof/>
            <w:sz w:val="22"/>
            <w:szCs w:val="22"/>
          </w:rPr>
          <w:tab/>
        </w:r>
        <w:r w:rsidR="001F7F69" w:rsidRPr="00821E91">
          <w:rPr>
            <w:rStyle w:val="Hyperlnk"/>
            <w:i/>
            <w:noProof/>
          </w:rPr>
          <w:t>Patient</w:t>
        </w:r>
        <w:r w:rsidR="001F7F69">
          <w:rPr>
            <w:noProof/>
            <w:webHidden/>
          </w:rPr>
          <w:tab/>
        </w:r>
        <w:r w:rsidR="001F7F69">
          <w:rPr>
            <w:noProof/>
            <w:webHidden/>
          </w:rPr>
          <w:fldChar w:fldCharType="begin"/>
        </w:r>
        <w:r w:rsidR="001F7F69">
          <w:rPr>
            <w:noProof/>
            <w:webHidden/>
          </w:rPr>
          <w:instrText xml:space="preserve"> PAGEREF _Toc323214215 \h </w:instrText>
        </w:r>
        <w:r w:rsidR="001F7F69">
          <w:rPr>
            <w:noProof/>
            <w:webHidden/>
          </w:rPr>
        </w:r>
        <w:r w:rsidR="001F7F69">
          <w:rPr>
            <w:noProof/>
            <w:webHidden/>
          </w:rPr>
          <w:fldChar w:fldCharType="separate"/>
        </w:r>
        <w:r w:rsidR="00C90DC0">
          <w:rPr>
            <w:noProof/>
            <w:webHidden/>
          </w:rPr>
          <w:t>50</w:t>
        </w:r>
        <w:r w:rsidR="001F7F69">
          <w:rPr>
            <w:noProof/>
            <w:webHidden/>
          </w:rPr>
          <w:fldChar w:fldCharType="end"/>
        </w:r>
      </w:hyperlink>
    </w:p>
    <w:p w:rsidR="001F7F69" w:rsidRDefault="006761B2">
      <w:pPr>
        <w:pStyle w:val="Innehll4"/>
        <w:tabs>
          <w:tab w:val="left" w:pos="1680"/>
          <w:tab w:val="right" w:leader="dot" w:pos="9063"/>
        </w:tabs>
        <w:rPr>
          <w:rFonts w:asciiTheme="minorHAnsi" w:eastAsiaTheme="minorEastAsia" w:hAnsiTheme="minorHAnsi" w:cstheme="minorBidi"/>
          <w:noProof/>
          <w:sz w:val="22"/>
          <w:szCs w:val="22"/>
        </w:rPr>
      </w:pPr>
      <w:hyperlink w:anchor="_Toc323214216" w:history="1">
        <w:r w:rsidR="001F7F69" w:rsidRPr="00821E91">
          <w:rPr>
            <w:rStyle w:val="Hyperlnk"/>
            <w:i/>
            <w:noProof/>
          </w:rPr>
          <w:t>2.7.1.12</w:t>
        </w:r>
        <w:r w:rsidR="001F7F69">
          <w:rPr>
            <w:rFonts w:asciiTheme="minorHAnsi" w:eastAsiaTheme="minorEastAsia" w:hAnsiTheme="minorHAnsi" w:cstheme="minorBidi"/>
            <w:noProof/>
            <w:sz w:val="22"/>
            <w:szCs w:val="22"/>
          </w:rPr>
          <w:tab/>
        </w:r>
        <w:r w:rsidR="001F7F69" w:rsidRPr="00821E91">
          <w:rPr>
            <w:rStyle w:val="Hyperlnk"/>
            <w:i/>
            <w:noProof/>
          </w:rPr>
          <w:t>Provtagning</w:t>
        </w:r>
        <w:r w:rsidR="001F7F69">
          <w:rPr>
            <w:noProof/>
            <w:webHidden/>
          </w:rPr>
          <w:tab/>
        </w:r>
        <w:r w:rsidR="001F7F69">
          <w:rPr>
            <w:noProof/>
            <w:webHidden/>
          </w:rPr>
          <w:fldChar w:fldCharType="begin"/>
        </w:r>
        <w:r w:rsidR="001F7F69">
          <w:rPr>
            <w:noProof/>
            <w:webHidden/>
          </w:rPr>
          <w:instrText xml:space="preserve"> PAGEREF _Toc323214216 \h </w:instrText>
        </w:r>
        <w:r w:rsidR="001F7F69">
          <w:rPr>
            <w:noProof/>
            <w:webHidden/>
          </w:rPr>
        </w:r>
        <w:r w:rsidR="001F7F69">
          <w:rPr>
            <w:noProof/>
            <w:webHidden/>
          </w:rPr>
          <w:fldChar w:fldCharType="separate"/>
        </w:r>
        <w:r w:rsidR="00C90DC0">
          <w:rPr>
            <w:noProof/>
            <w:webHidden/>
          </w:rPr>
          <w:t>51</w:t>
        </w:r>
        <w:r w:rsidR="001F7F69">
          <w:rPr>
            <w:noProof/>
            <w:webHidden/>
          </w:rPr>
          <w:fldChar w:fldCharType="end"/>
        </w:r>
      </w:hyperlink>
    </w:p>
    <w:p w:rsidR="001F7F69" w:rsidRDefault="006761B2">
      <w:pPr>
        <w:pStyle w:val="Innehll4"/>
        <w:tabs>
          <w:tab w:val="left" w:pos="1680"/>
          <w:tab w:val="right" w:leader="dot" w:pos="9063"/>
        </w:tabs>
        <w:rPr>
          <w:rFonts w:asciiTheme="minorHAnsi" w:eastAsiaTheme="minorEastAsia" w:hAnsiTheme="minorHAnsi" w:cstheme="minorBidi"/>
          <w:noProof/>
          <w:sz w:val="22"/>
          <w:szCs w:val="22"/>
        </w:rPr>
      </w:pPr>
      <w:hyperlink w:anchor="_Toc323214217" w:history="1">
        <w:r w:rsidR="001F7F69" w:rsidRPr="00821E91">
          <w:rPr>
            <w:rStyle w:val="Hyperlnk"/>
            <w:i/>
            <w:noProof/>
          </w:rPr>
          <w:t>2.7.1.13</w:t>
        </w:r>
        <w:r w:rsidR="001F7F69">
          <w:rPr>
            <w:rFonts w:asciiTheme="minorHAnsi" w:eastAsiaTheme="minorEastAsia" w:hAnsiTheme="minorHAnsi" w:cstheme="minorBidi"/>
            <w:noProof/>
            <w:sz w:val="22"/>
            <w:szCs w:val="22"/>
          </w:rPr>
          <w:tab/>
        </w:r>
        <w:r w:rsidR="001F7F69" w:rsidRPr="00821E91">
          <w:rPr>
            <w:rStyle w:val="Hyperlnk"/>
            <w:i/>
            <w:noProof/>
          </w:rPr>
          <w:t>Vårdkontakt</w:t>
        </w:r>
        <w:r w:rsidR="001F7F69">
          <w:rPr>
            <w:noProof/>
            <w:webHidden/>
          </w:rPr>
          <w:tab/>
        </w:r>
        <w:r w:rsidR="001F7F69">
          <w:rPr>
            <w:noProof/>
            <w:webHidden/>
          </w:rPr>
          <w:fldChar w:fldCharType="begin"/>
        </w:r>
        <w:r w:rsidR="001F7F69">
          <w:rPr>
            <w:noProof/>
            <w:webHidden/>
          </w:rPr>
          <w:instrText xml:space="preserve"> PAGEREF _Toc323214217 \h </w:instrText>
        </w:r>
        <w:r w:rsidR="001F7F69">
          <w:rPr>
            <w:noProof/>
            <w:webHidden/>
          </w:rPr>
        </w:r>
        <w:r w:rsidR="001F7F69">
          <w:rPr>
            <w:noProof/>
            <w:webHidden/>
          </w:rPr>
          <w:fldChar w:fldCharType="separate"/>
        </w:r>
        <w:r w:rsidR="00C90DC0">
          <w:rPr>
            <w:noProof/>
            <w:webHidden/>
          </w:rPr>
          <w:t>52</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18" w:history="1">
        <w:r w:rsidR="001F7F69" w:rsidRPr="00821E91">
          <w:rPr>
            <w:rStyle w:val="Hyperlnk"/>
            <w:noProof/>
          </w:rPr>
          <w:t>2.7.2</w:t>
        </w:r>
        <w:r w:rsidR="001F7F69">
          <w:rPr>
            <w:rFonts w:asciiTheme="minorHAnsi" w:eastAsiaTheme="minorEastAsia" w:hAnsiTheme="minorHAnsi" w:cstheme="minorBidi"/>
            <w:iCs w:val="0"/>
            <w:noProof/>
            <w:sz w:val="22"/>
            <w:szCs w:val="22"/>
          </w:rPr>
          <w:tab/>
        </w:r>
        <w:r w:rsidR="001F7F69" w:rsidRPr="00821E91">
          <w:rPr>
            <w:rStyle w:val="Hyperlnk"/>
            <w:noProof/>
          </w:rPr>
          <w:t>Mappning mot V-TIM</w:t>
        </w:r>
        <w:r w:rsidR="001F7F69">
          <w:rPr>
            <w:noProof/>
            <w:webHidden/>
          </w:rPr>
          <w:tab/>
        </w:r>
        <w:r w:rsidR="001F7F69">
          <w:rPr>
            <w:noProof/>
            <w:webHidden/>
          </w:rPr>
          <w:fldChar w:fldCharType="begin"/>
        </w:r>
        <w:r w:rsidR="001F7F69">
          <w:rPr>
            <w:noProof/>
            <w:webHidden/>
          </w:rPr>
          <w:instrText xml:space="preserve"> PAGEREF _Toc323214218 \h </w:instrText>
        </w:r>
        <w:r w:rsidR="001F7F69">
          <w:rPr>
            <w:noProof/>
            <w:webHidden/>
          </w:rPr>
        </w:r>
        <w:r w:rsidR="001F7F69">
          <w:rPr>
            <w:noProof/>
            <w:webHidden/>
          </w:rPr>
          <w:fldChar w:fldCharType="separate"/>
        </w:r>
        <w:r w:rsidR="00C90DC0">
          <w:rPr>
            <w:noProof/>
            <w:webHidden/>
          </w:rPr>
          <w:t>53</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19" w:history="1">
        <w:r w:rsidR="001F7F69" w:rsidRPr="00821E91">
          <w:rPr>
            <w:rStyle w:val="Hyperlnk"/>
            <w:noProof/>
          </w:rPr>
          <w:t>2.8</w:t>
        </w:r>
        <w:r w:rsidR="001F7F69">
          <w:rPr>
            <w:rFonts w:asciiTheme="minorHAnsi" w:eastAsiaTheme="minorEastAsia" w:hAnsiTheme="minorHAnsi" w:cstheme="minorBidi"/>
            <w:noProof/>
            <w:sz w:val="22"/>
            <w:szCs w:val="22"/>
          </w:rPr>
          <w:tab/>
        </w:r>
        <w:r w:rsidR="001F7F69" w:rsidRPr="00821E91">
          <w:rPr>
            <w:rStyle w:val="Hyperlnk"/>
            <w:noProof/>
          </w:rPr>
          <w:t>V-MIM Verksamhetsorienterad Meddelandemodell</w:t>
        </w:r>
        <w:r w:rsidR="001F7F69">
          <w:rPr>
            <w:noProof/>
            <w:webHidden/>
          </w:rPr>
          <w:tab/>
        </w:r>
        <w:r w:rsidR="001F7F69">
          <w:rPr>
            <w:noProof/>
            <w:webHidden/>
          </w:rPr>
          <w:fldChar w:fldCharType="begin"/>
        </w:r>
        <w:r w:rsidR="001F7F69">
          <w:rPr>
            <w:noProof/>
            <w:webHidden/>
          </w:rPr>
          <w:instrText xml:space="preserve"> PAGEREF _Toc323214219 \h </w:instrText>
        </w:r>
        <w:r w:rsidR="001F7F69">
          <w:rPr>
            <w:noProof/>
            <w:webHidden/>
          </w:rPr>
        </w:r>
        <w:r w:rsidR="001F7F69">
          <w:rPr>
            <w:noProof/>
            <w:webHidden/>
          </w:rPr>
          <w:fldChar w:fldCharType="separate"/>
        </w:r>
        <w:r w:rsidR="00C90DC0">
          <w:rPr>
            <w:noProof/>
            <w:webHidden/>
          </w:rPr>
          <w:t>57</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0" w:history="1">
        <w:r w:rsidR="001F7F69" w:rsidRPr="00821E91">
          <w:rPr>
            <w:rStyle w:val="Hyperlnk"/>
            <w:noProof/>
          </w:rPr>
          <w:t>2.8.1</w:t>
        </w:r>
        <w:r w:rsidR="001F7F69">
          <w:rPr>
            <w:rFonts w:asciiTheme="minorHAnsi" w:eastAsiaTheme="minorEastAsia" w:hAnsiTheme="minorHAnsi" w:cstheme="minorBidi"/>
            <w:iCs w:val="0"/>
            <w:noProof/>
            <w:sz w:val="22"/>
            <w:szCs w:val="22"/>
          </w:rPr>
          <w:tab/>
        </w:r>
        <w:r w:rsidR="001F7F69" w:rsidRPr="00821E91">
          <w:rPr>
            <w:rStyle w:val="Hyperlnk"/>
            <w:noProof/>
          </w:rPr>
          <w:t>Registrera ordinationsorsak</w:t>
        </w:r>
        <w:r w:rsidR="001F7F69">
          <w:rPr>
            <w:noProof/>
            <w:webHidden/>
          </w:rPr>
          <w:tab/>
        </w:r>
        <w:r w:rsidR="001F7F69">
          <w:rPr>
            <w:noProof/>
            <w:webHidden/>
          </w:rPr>
          <w:fldChar w:fldCharType="begin"/>
        </w:r>
        <w:r w:rsidR="001F7F69">
          <w:rPr>
            <w:noProof/>
            <w:webHidden/>
          </w:rPr>
          <w:instrText xml:space="preserve"> PAGEREF _Toc323214220 \h </w:instrText>
        </w:r>
        <w:r w:rsidR="001F7F69">
          <w:rPr>
            <w:noProof/>
            <w:webHidden/>
          </w:rPr>
        </w:r>
        <w:r w:rsidR="001F7F69">
          <w:rPr>
            <w:noProof/>
            <w:webHidden/>
          </w:rPr>
          <w:fldChar w:fldCharType="separate"/>
        </w:r>
        <w:r w:rsidR="00C90DC0">
          <w:rPr>
            <w:noProof/>
            <w:webHidden/>
          </w:rPr>
          <w:t>58</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1" w:history="1">
        <w:r w:rsidR="001F7F69" w:rsidRPr="00821E91">
          <w:rPr>
            <w:rStyle w:val="Hyperlnk"/>
            <w:noProof/>
          </w:rPr>
          <w:t>2.8.2</w:t>
        </w:r>
        <w:r w:rsidR="001F7F69">
          <w:rPr>
            <w:rFonts w:asciiTheme="minorHAnsi" w:eastAsiaTheme="minorEastAsia" w:hAnsiTheme="minorHAnsi" w:cstheme="minorBidi"/>
            <w:iCs w:val="0"/>
            <w:noProof/>
            <w:sz w:val="22"/>
            <w:szCs w:val="22"/>
          </w:rPr>
          <w:tab/>
        </w:r>
        <w:r w:rsidR="001F7F69" w:rsidRPr="00821E91">
          <w:rPr>
            <w:rStyle w:val="Hyperlnk"/>
            <w:noProof/>
          </w:rPr>
          <w:t>Registrera laboratoriesvar</w:t>
        </w:r>
        <w:r w:rsidR="001F7F69">
          <w:rPr>
            <w:noProof/>
            <w:webHidden/>
          </w:rPr>
          <w:tab/>
        </w:r>
        <w:r w:rsidR="001F7F69">
          <w:rPr>
            <w:noProof/>
            <w:webHidden/>
          </w:rPr>
          <w:fldChar w:fldCharType="begin"/>
        </w:r>
        <w:r w:rsidR="001F7F69">
          <w:rPr>
            <w:noProof/>
            <w:webHidden/>
          </w:rPr>
          <w:instrText xml:space="preserve"> PAGEREF _Toc323214221 \h </w:instrText>
        </w:r>
        <w:r w:rsidR="001F7F69">
          <w:rPr>
            <w:noProof/>
            <w:webHidden/>
          </w:rPr>
        </w:r>
        <w:r w:rsidR="001F7F69">
          <w:rPr>
            <w:noProof/>
            <w:webHidden/>
          </w:rPr>
          <w:fldChar w:fldCharType="separate"/>
        </w:r>
        <w:r w:rsidR="00C90DC0">
          <w:rPr>
            <w:noProof/>
            <w:webHidden/>
          </w:rPr>
          <w:t>59</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2" w:history="1">
        <w:r w:rsidR="001F7F69" w:rsidRPr="00821E91">
          <w:rPr>
            <w:rStyle w:val="Hyperlnk"/>
            <w:noProof/>
          </w:rPr>
          <w:t>2.8.3</w:t>
        </w:r>
        <w:r w:rsidR="001F7F69">
          <w:rPr>
            <w:rFonts w:asciiTheme="minorHAnsi" w:eastAsiaTheme="minorEastAsia" w:hAnsiTheme="minorHAnsi" w:cstheme="minorBidi"/>
            <w:iCs w:val="0"/>
            <w:noProof/>
            <w:sz w:val="22"/>
            <w:szCs w:val="22"/>
          </w:rPr>
          <w:tab/>
        </w:r>
        <w:r w:rsidR="001F7F69" w:rsidRPr="00821E91">
          <w:rPr>
            <w:rStyle w:val="Hyperlnk"/>
            <w:noProof/>
          </w:rPr>
          <w:t>Registrera patientplacering</w:t>
        </w:r>
        <w:r w:rsidR="001F7F69">
          <w:rPr>
            <w:noProof/>
            <w:webHidden/>
          </w:rPr>
          <w:tab/>
        </w:r>
        <w:r w:rsidR="001F7F69">
          <w:rPr>
            <w:noProof/>
            <w:webHidden/>
          </w:rPr>
          <w:fldChar w:fldCharType="begin"/>
        </w:r>
        <w:r w:rsidR="001F7F69">
          <w:rPr>
            <w:noProof/>
            <w:webHidden/>
          </w:rPr>
          <w:instrText xml:space="preserve"> PAGEREF _Toc323214222 \h </w:instrText>
        </w:r>
        <w:r w:rsidR="001F7F69">
          <w:rPr>
            <w:noProof/>
            <w:webHidden/>
          </w:rPr>
        </w:r>
        <w:r w:rsidR="001F7F69">
          <w:rPr>
            <w:noProof/>
            <w:webHidden/>
          </w:rPr>
          <w:fldChar w:fldCharType="separate"/>
        </w:r>
        <w:r w:rsidR="00C90DC0">
          <w:rPr>
            <w:noProof/>
            <w:webHidden/>
          </w:rPr>
          <w:t>60</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3" w:history="1">
        <w:r w:rsidR="001F7F69" w:rsidRPr="00821E91">
          <w:rPr>
            <w:rStyle w:val="Hyperlnk"/>
            <w:noProof/>
          </w:rPr>
          <w:t>2.8.4</w:t>
        </w:r>
        <w:r w:rsidR="001F7F69">
          <w:rPr>
            <w:rFonts w:asciiTheme="minorHAnsi" w:eastAsiaTheme="minorEastAsia" w:hAnsiTheme="minorHAnsi" w:cstheme="minorBidi"/>
            <w:iCs w:val="0"/>
            <w:noProof/>
            <w:sz w:val="22"/>
            <w:szCs w:val="22"/>
          </w:rPr>
          <w:tab/>
        </w:r>
        <w:r w:rsidR="001F7F69" w:rsidRPr="00821E91">
          <w:rPr>
            <w:rStyle w:val="Hyperlnk"/>
            <w:noProof/>
          </w:rPr>
          <w:t>Registrera tillstånd</w:t>
        </w:r>
        <w:r w:rsidR="001F7F69">
          <w:rPr>
            <w:noProof/>
            <w:webHidden/>
          </w:rPr>
          <w:tab/>
        </w:r>
        <w:r w:rsidR="001F7F69">
          <w:rPr>
            <w:noProof/>
            <w:webHidden/>
          </w:rPr>
          <w:fldChar w:fldCharType="begin"/>
        </w:r>
        <w:r w:rsidR="001F7F69">
          <w:rPr>
            <w:noProof/>
            <w:webHidden/>
          </w:rPr>
          <w:instrText xml:space="preserve"> PAGEREF _Toc323214223 \h </w:instrText>
        </w:r>
        <w:r w:rsidR="001F7F69">
          <w:rPr>
            <w:noProof/>
            <w:webHidden/>
          </w:rPr>
        </w:r>
        <w:r w:rsidR="001F7F69">
          <w:rPr>
            <w:noProof/>
            <w:webHidden/>
          </w:rPr>
          <w:fldChar w:fldCharType="separate"/>
        </w:r>
        <w:r w:rsidR="00C90DC0">
          <w:rPr>
            <w:noProof/>
            <w:webHidden/>
          </w:rPr>
          <w:t>61</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4" w:history="1">
        <w:r w:rsidR="001F7F69" w:rsidRPr="00821E91">
          <w:rPr>
            <w:rStyle w:val="Hyperlnk"/>
            <w:noProof/>
          </w:rPr>
          <w:t>2.8.5</w:t>
        </w:r>
        <w:r w:rsidR="001F7F69">
          <w:rPr>
            <w:rFonts w:asciiTheme="minorHAnsi" w:eastAsiaTheme="minorEastAsia" w:hAnsiTheme="minorHAnsi" w:cstheme="minorBidi"/>
            <w:iCs w:val="0"/>
            <w:noProof/>
            <w:sz w:val="22"/>
            <w:szCs w:val="22"/>
          </w:rPr>
          <w:tab/>
        </w:r>
        <w:r w:rsidR="001F7F69" w:rsidRPr="00821E91">
          <w:rPr>
            <w:rStyle w:val="Hyperlnk"/>
            <w:noProof/>
          </w:rPr>
          <w:t>Registrera aktiviteter</w:t>
        </w:r>
        <w:r w:rsidR="001F7F69">
          <w:rPr>
            <w:noProof/>
            <w:webHidden/>
          </w:rPr>
          <w:tab/>
        </w:r>
        <w:r w:rsidR="001F7F69">
          <w:rPr>
            <w:noProof/>
            <w:webHidden/>
          </w:rPr>
          <w:fldChar w:fldCharType="begin"/>
        </w:r>
        <w:r w:rsidR="001F7F69">
          <w:rPr>
            <w:noProof/>
            <w:webHidden/>
          </w:rPr>
          <w:instrText xml:space="preserve"> PAGEREF _Toc323214224 \h </w:instrText>
        </w:r>
        <w:r w:rsidR="001F7F69">
          <w:rPr>
            <w:noProof/>
            <w:webHidden/>
          </w:rPr>
        </w:r>
        <w:r w:rsidR="001F7F69">
          <w:rPr>
            <w:noProof/>
            <w:webHidden/>
          </w:rPr>
          <w:fldChar w:fldCharType="separate"/>
        </w:r>
        <w:r w:rsidR="00C90DC0">
          <w:rPr>
            <w:noProof/>
            <w:webHidden/>
          </w:rPr>
          <w:t>62</w:t>
        </w:r>
        <w:r w:rsidR="001F7F69">
          <w:rPr>
            <w:noProof/>
            <w:webHidden/>
          </w:rPr>
          <w:fldChar w:fldCharType="end"/>
        </w:r>
      </w:hyperlink>
    </w:p>
    <w:p w:rsidR="001F7F69" w:rsidRDefault="006761B2">
      <w:pPr>
        <w:pStyle w:val="Innehll3"/>
        <w:tabs>
          <w:tab w:val="left" w:pos="1200"/>
          <w:tab w:val="right" w:leader="dot" w:pos="9063"/>
        </w:tabs>
        <w:rPr>
          <w:rFonts w:asciiTheme="minorHAnsi" w:eastAsiaTheme="minorEastAsia" w:hAnsiTheme="minorHAnsi" w:cstheme="minorBidi"/>
          <w:iCs w:val="0"/>
          <w:noProof/>
          <w:sz w:val="22"/>
          <w:szCs w:val="22"/>
        </w:rPr>
      </w:pPr>
      <w:hyperlink w:anchor="_Toc323214225" w:history="1">
        <w:r w:rsidR="001F7F69" w:rsidRPr="00821E91">
          <w:rPr>
            <w:rStyle w:val="Hyperlnk"/>
            <w:noProof/>
          </w:rPr>
          <w:t>2.8.6</w:t>
        </w:r>
        <w:r w:rsidR="001F7F69">
          <w:rPr>
            <w:rFonts w:asciiTheme="minorHAnsi" w:eastAsiaTheme="minorEastAsia" w:hAnsiTheme="minorHAnsi" w:cstheme="minorBidi"/>
            <w:iCs w:val="0"/>
            <w:noProof/>
            <w:sz w:val="22"/>
            <w:szCs w:val="22"/>
          </w:rPr>
          <w:tab/>
        </w:r>
        <w:r w:rsidR="001F7F69" w:rsidRPr="00821E91">
          <w:rPr>
            <w:rStyle w:val="Hyperlnk"/>
            <w:noProof/>
          </w:rPr>
          <w:t>Registrera enhet</w:t>
        </w:r>
        <w:r w:rsidR="001F7F69">
          <w:rPr>
            <w:noProof/>
            <w:webHidden/>
          </w:rPr>
          <w:tab/>
        </w:r>
        <w:r w:rsidR="001F7F69">
          <w:rPr>
            <w:noProof/>
            <w:webHidden/>
          </w:rPr>
          <w:fldChar w:fldCharType="begin"/>
        </w:r>
        <w:r w:rsidR="001F7F69">
          <w:rPr>
            <w:noProof/>
            <w:webHidden/>
          </w:rPr>
          <w:instrText xml:space="preserve"> PAGEREF _Toc323214225 \h </w:instrText>
        </w:r>
        <w:r w:rsidR="001F7F69">
          <w:rPr>
            <w:noProof/>
            <w:webHidden/>
          </w:rPr>
        </w:r>
        <w:r w:rsidR="001F7F69">
          <w:rPr>
            <w:noProof/>
            <w:webHidden/>
          </w:rPr>
          <w:fldChar w:fldCharType="separate"/>
        </w:r>
        <w:r w:rsidR="00C90DC0">
          <w:rPr>
            <w:noProof/>
            <w:webHidden/>
          </w:rPr>
          <w:t>63</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226" w:history="1">
        <w:r w:rsidR="001F7F69" w:rsidRPr="00821E91">
          <w:rPr>
            <w:rStyle w:val="Hyperlnk"/>
            <w:noProof/>
          </w:rPr>
          <w:t>3</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Termer och definitioner</w:t>
        </w:r>
        <w:r w:rsidR="001F7F69">
          <w:rPr>
            <w:noProof/>
            <w:webHidden/>
          </w:rPr>
          <w:tab/>
        </w:r>
        <w:r w:rsidR="001F7F69">
          <w:rPr>
            <w:noProof/>
            <w:webHidden/>
          </w:rPr>
          <w:fldChar w:fldCharType="begin"/>
        </w:r>
        <w:r w:rsidR="001F7F69">
          <w:rPr>
            <w:noProof/>
            <w:webHidden/>
          </w:rPr>
          <w:instrText xml:space="preserve"> PAGEREF _Toc323214226 \h </w:instrText>
        </w:r>
        <w:r w:rsidR="001F7F69">
          <w:rPr>
            <w:noProof/>
            <w:webHidden/>
          </w:rPr>
        </w:r>
        <w:r w:rsidR="001F7F69">
          <w:rPr>
            <w:noProof/>
            <w:webHidden/>
          </w:rPr>
          <w:fldChar w:fldCharType="separate"/>
        </w:r>
        <w:r w:rsidR="00C90DC0">
          <w:rPr>
            <w:noProof/>
            <w:webHidden/>
          </w:rPr>
          <w:t>64</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227" w:history="1">
        <w:r w:rsidR="001F7F69" w:rsidRPr="00821E91">
          <w:rPr>
            <w:rStyle w:val="Hyperlnk"/>
            <w:noProof/>
          </w:rPr>
          <w:t>4</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Klassifikationer, kodverk och identifierare</w:t>
        </w:r>
        <w:r w:rsidR="001F7F69">
          <w:rPr>
            <w:noProof/>
            <w:webHidden/>
          </w:rPr>
          <w:tab/>
        </w:r>
        <w:r w:rsidR="001F7F69">
          <w:rPr>
            <w:noProof/>
            <w:webHidden/>
          </w:rPr>
          <w:fldChar w:fldCharType="begin"/>
        </w:r>
        <w:r w:rsidR="001F7F69">
          <w:rPr>
            <w:noProof/>
            <w:webHidden/>
          </w:rPr>
          <w:instrText xml:space="preserve"> PAGEREF _Toc323214227 \h </w:instrText>
        </w:r>
        <w:r w:rsidR="001F7F69">
          <w:rPr>
            <w:noProof/>
            <w:webHidden/>
          </w:rPr>
        </w:r>
        <w:r w:rsidR="001F7F69">
          <w:rPr>
            <w:noProof/>
            <w:webHidden/>
          </w:rPr>
          <w:fldChar w:fldCharType="separate"/>
        </w:r>
        <w:r w:rsidR="00C90DC0">
          <w:rPr>
            <w:noProof/>
            <w:webHidden/>
          </w:rPr>
          <w:t>65</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28" w:history="1">
        <w:r w:rsidR="001F7F69" w:rsidRPr="00821E91">
          <w:rPr>
            <w:rStyle w:val="Hyperlnk"/>
            <w:noProof/>
          </w:rPr>
          <w:t>4.1</w:t>
        </w:r>
        <w:r w:rsidR="001F7F69">
          <w:rPr>
            <w:rFonts w:asciiTheme="minorHAnsi" w:eastAsiaTheme="minorEastAsia" w:hAnsiTheme="minorHAnsi" w:cstheme="minorBidi"/>
            <w:noProof/>
            <w:sz w:val="22"/>
            <w:szCs w:val="22"/>
          </w:rPr>
          <w:tab/>
        </w:r>
        <w:r w:rsidR="001F7F69" w:rsidRPr="00821E91">
          <w:rPr>
            <w:rStyle w:val="Hyperlnk"/>
            <w:noProof/>
          </w:rPr>
          <w:t>Användning av termer och begrepp i Snomed CT</w:t>
        </w:r>
        <w:r w:rsidR="001F7F69">
          <w:rPr>
            <w:noProof/>
            <w:webHidden/>
          </w:rPr>
          <w:tab/>
        </w:r>
        <w:r w:rsidR="001F7F69">
          <w:rPr>
            <w:noProof/>
            <w:webHidden/>
          </w:rPr>
          <w:fldChar w:fldCharType="begin"/>
        </w:r>
        <w:r w:rsidR="001F7F69">
          <w:rPr>
            <w:noProof/>
            <w:webHidden/>
          </w:rPr>
          <w:instrText xml:space="preserve"> PAGEREF _Toc323214228 \h </w:instrText>
        </w:r>
        <w:r w:rsidR="001F7F69">
          <w:rPr>
            <w:noProof/>
            <w:webHidden/>
          </w:rPr>
        </w:r>
        <w:r w:rsidR="001F7F69">
          <w:rPr>
            <w:noProof/>
            <w:webHidden/>
          </w:rPr>
          <w:fldChar w:fldCharType="separate"/>
        </w:r>
        <w:r w:rsidR="00C90DC0">
          <w:rPr>
            <w:noProof/>
            <w:webHidden/>
          </w:rPr>
          <w:t>67</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29" w:history="1">
        <w:r w:rsidR="001F7F69" w:rsidRPr="00821E91">
          <w:rPr>
            <w:rStyle w:val="Hyperlnk"/>
            <w:noProof/>
          </w:rPr>
          <w:t>4.2</w:t>
        </w:r>
        <w:r w:rsidR="001F7F69">
          <w:rPr>
            <w:rFonts w:asciiTheme="minorHAnsi" w:eastAsiaTheme="minorEastAsia" w:hAnsiTheme="minorHAnsi" w:cstheme="minorBidi"/>
            <w:noProof/>
            <w:sz w:val="22"/>
            <w:szCs w:val="22"/>
          </w:rPr>
          <w:tab/>
        </w:r>
        <w:r w:rsidR="001F7F69" w:rsidRPr="00821E91">
          <w:rPr>
            <w:rStyle w:val="Hyperlnk"/>
            <w:noProof/>
          </w:rPr>
          <w:t>Användning av interna koder i Infektionsverktyget</w:t>
        </w:r>
        <w:r w:rsidR="001F7F69">
          <w:rPr>
            <w:noProof/>
            <w:webHidden/>
          </w:rPr>
          <w:tab/>
        </w:r>
        <w:r w:rsidR="001F7F69">
          <w:rPr>
            <w:noProof/>
            <w:webHidden/>
          </w:rPr>
          <w:fldChar w:fldCharType="begin"/>
        </w:r>
        <w:r w:rsidR="001F7F69">
          <w:rPr>
            <w:noProof/>
            <w:webHidden/>
          </w:rPr>
          <w:instrText xml:space="preserve"> PAGEREF _Toc323214229 \h </w:instrText>
        </w:r>
        <w:r w:rsidR="001F7F69">
          <w:rPr>
            <w:noProof/>
            <w:webHidden/>
          </w:rPr>
        </w:r>
        <w:r w:rsidR="001F7F69">
          <w:rPr>
            <w:noProof/>
            <w:webHidden/>
          </w:rPr>
          <w:fldChar w:fldCharType="separate"/>
        </w:r>
        <w:r w:rsidR="00C90DC0">
          <w:rPr>
            <w:noProof/>
            <w:webHidden/>
          </w:rPr>
          <w:t>67</w:t>
        </w:r>
        <w:r w:rsidR="001F7F69">
          <w:rPr>
            <w:noProof/>
            <w:webHidden/>
          </w:rPr>
          <w:fldChar w:fldCharType="end"/>
        </w:r>
      </w:hyperlink>
    </w:p>
    <w:p w:rsidR="001F7F69" w:rsidRDefault="006761B2">
      <w:pPr>
        <w:pStyle w:val="Innehll2"/>
        <w:tabs>
          <w:tab w:val="left" w:pos="960"/>
          <w:tab w:val="right" w:leader="dot" w:pos="9063"/>
        </w:tabs>
        <w:rPr>
          <w:rFonts w:asciiTheme="minorHAnsi" w:eastAsiaTheme="minorEastAsia" w:hAnsiTheme="minorHAnsi" w:cstheme="minorBidi"/>
          <w:noProof/>
          <w:sz w:val="22"/>
          <w:szCs w:val="22"/>
        </w:rPr>
      </w:pPr>
      <w:hyperlink w:anchor="_Toc323214230" w:history="1">
        <w:r w:rsidR="001F7F69" w:rsidRPr="00821E91">
          <w:rPr>
            <w:rStyle w:val="Hyperlnk"/>
            <w:noProof/>
          </w:rPr>
          <w:t>4.3</w:t>
        </w:r>
        <w:r w:rsidR="001F7F69">
          <w:rPr>
            <w:rFonts w:asciiTheme="minorHAnsi" w:eastAsiaTheme="minorEastAsia" w:hAnsiTheme="minorHAnsi" w:cstheme="minorBidi"/>
            <w:noProof/>
            <w:sz w:val="22"/>
            <w:szCs w:val="22"/>
          </w:rPr>
          <w:tab/>
        </w:r>
        <w:r w:rsidR="001F7F69" w:rsidRPr="00821E91">
          <w:rPr>
            <w:rStyle w:val="Hyperlnk"/>
            <w:noProof/>
          </w:rPr>
          <w:t>Identifierare</w:t>
        </w:r>
        <w:r w:rsidR="001F7F69">
          <w:rPr>
            <w:noProof/>
            <w:webHidden/>
          </w:rPr>
          <w:tab/>
        </w:r>
        <w:r w:rsidR="001F7F69">
          <w:rPr>
            <w:noProof/>
            <w:webHidden/>
          </w:rPr>
          <w:fldChar w:fldCharType="begin"/>
        </w:r>
        <w:r w:rsidR="001F7F69">
          <w:rPr>
            <w:noProof/>
            <w:webHidden/>
          </w:rPr>
          <w:instrText xml:space="preserve"> PAGEREF _Toc323214230 \h </w:instrText>
        </w:r>
        <w:r w:rsidR="001F7F69">
          <w:rPr>
            <w:noProof/>
            <w:webHidden/>
          </w:rPr>
        </w:r>
        <w:r w:rsidR="001F7F69">
          <w:rPr>
            <w:noProof/>
            <w:webHidden/>
          </w:rPr>
          <w:fldChar w:fldCharType="separate"/>
        </w:r>
        <w:r w:rsidR="00C90DC0">
          <w:rPr>
            <w:noProof/>
            <w:webHidden/>
          </w:rPr>
          <w:t>68</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231" w:history="1">
        <w:r w:rsidR="001F7F69" w:rsidRPr="00821E91">
          <w:rPr>
            <w:rStyle w:val="Hyperlnk"/>
            <w:noProof/>
          </w:rPr>
          <w:t>5</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Figurförteckning</w:t>
        </w:r>
        <w:r w:rsidR="001F7F69">
          <w:rPr>
            <w:noProof/>
            <w:webHidden/>
          </w:rPr>
          <w:tab/>
        </w:r>
        <w:r w:rsidR="001F7F69">
          <w:rPr>
            <w:noProof/>
            <w:webHidden/>
          </w:rPr>
          <w:fldChar w:fldCharType="begin"/>
        </w:r>
        <w:r w:rsidR="001F7F69">
          <w:rPr>
            <w:noProof/>
            <w:webHidden/>
          </w:rPr>
          <w:instrText xml:space="preserve"> PAGEREF _Toc323214231 \h </w:instrText>
        </w:r>
        <w:r w:rsidR="001F7F69">
          <w:rPr>
            <w:noProof/>
            <w:webHidden/>
          </w:rPr>
        </w:r>
        <w:r w:rsidR="001F7F69">
          <w:rPr>
            <w:noProof/>
            <w:webHidden/>
          </w:rPr>
          <w:fldChar w:fldCharType="separate"/>
        </w:r>
        <w:r w:rsidR="00C90DC0">
          <w:rPr>
            <w:noProof/>
            <w:webHidden/>
          </w:rPr>
          <w:t>69</w:t>
        </w:r>
        <w:r w:rsidR="001F7F69">
          <w:rPr>
            <w:noProof/>
            <w:webHidden/>
          </w:rPr>
          <w:fldChar w:fldCharType="end"/>
        </w:r>
      </w:hyperlink>
    </w:p>
    <w:p w:rsidR="001F7F69" w:rsidRDefault="006761B2">
      <w:pPr>
        <w:pStyle w:val="Innehll1"/>
        <w:tabs>
          <w:tab w:val="left" w:pos="480"/>
          <w:tab w:val="right" w:leader="dot" w:pos="9063"/>
        </w:tabs>
        <w:rPr>
          <w:rFonts w:asciiTheme="minorHAnsi" w:eastAsiaTheme="minorEastAsia" w:hAnsiTheme="minorHAnsi" w:cstheme="minorBidi"/>
          <w:b w:val="0"/>
          <w:bCs w:val="0"/>
          <w:caps w:val="0"/>
          <w:noProof/>
          <w:sz w:val="22"/>
          <w:szCs w:val="22"/>
        </w:rPr>
      </w:pPr>
      <w:hyperlink w:anchor="_Toc323214232" w:history="1">
        <w:r w:rsidR="001F7F69" w:rsidRPr="00821E91">
          <w:rPr>
            <w:rStyle w:val="Hyperlnk"/>
            <w:noProof/>
          </w:rPr>
          <w:t>6</w:t>
        </w:r>
        <w:r w:rsidR="001F7F69">
          <w:rPr>
            <w:rFonts w:asciiTheme="minorHAnsi" w:eastAsiaTheme="minorEastAsia" w:hAnsiTheme="minorHAnsi" w:cstheme="minorBidi"/>
            <w:b w:val="0"/>
            <w:bCs w:val="0"/>
            <w:caps w:val="0"/>
            <w:noProof/>
            <w:sz w:val="22"/>
            <w:szCs w:val="22"/>
          </w:rPr>
          <w:tab/>
        </w:r>
        <w:r w:rsidR="001F7F69" w:rsidRPr="00821E91">
          <w:rPr>
            <w:rStyle w:val="Hyperlnk"/>
            <w:noProof/>
          </w:rPr>
          <w:t>Förklaring till format</w:t>
        </w:r>
        <w:r w:rsidR="001F7F69">
          <w:rPr>
            <w:noProof/>
            <w:webHidden/>
          </w:rPr>
          <w:tab/>
        </w:r>
        <w:r w:rsidR="001F7F69">
          <w:rPr>
            <w:noProof/>
            <w:webHidden/>
          </w:rPr>
          <w:fldChar w:fldCharType="begin"/>
        </w:r>
        <w:r w:rsidR="001F7F69">
          <w:rPr>
            <w:noProof/>
            <w:webHidden/>
          </w:rPr>
          <w:instrText xml:space="preserve"> PAGEREF _Toc323214232 \h </w:instrText>
        </w:r>
        <w:r w:rsidR="001F7F69">
          <w:rPr>
            <w:noProof/>
            <w:webHidden/>
          </w:rPr>
        </w:r>
        <w:r w:rsidR="001F7F69">
          <w:rPr>
            <w:noProof/>
            <w:webHidden/>
          </w:rPr>
          <w:fldChar w:fldCharType="separate"/>
        </w:r>
        <w:r w:rsidR="00C90DC0">
          <w:rPr>
            <w:noProof/>
            <w:webHidden/>
          </w:rPr>
          <w:t>70</w:t>
        </w:r>
        <w:r w:rsidR="001F7F69">
          <w:rPr>
            <w:noProof/>
            <w:webHidden/>
          </w:rPr>
          <w:fldChar w:fldCharType="end"/>
        </w:r>
      </w:hyperlink>
    </w:p>
    <w:p w:rsidR="00A158CB" w:rsidRDefault="00E937A4" w:rsidP="00976E51">
      <w:pPr>
        <w:pStyle w:val="Rubrik1"/>
        <w:numPr>
          <w:ilvl w:val="0"/>
          <w:numId w:val="0"/>
        </w:numPr>
        <w:tabs>
          <w:tab w:val="right" w:leader="dot" w:pos="8789"/>
        </w:tabs>
        <w:ind w:left="851"/>
        <w:jc w:val="both"/>
        <w:sectPr w:rsidR="00A158CB" w:rsidSect="00976E51">
          <w:pgSz w:w="11907" w:h="16840"/>
          <w:pgMar w:top="1417" w:right="1417" w:bottom="1417" w:left="1417" w:header="567" w:footer="680" w:gutter="0"/>
          <w:cols w:space="720"/>
          <w:docGrid w:linePitch="326"/>
        </w:sectPr>
      </w:pPr>
      <w:r>
        <w:rPr>
          <w:rFonts w:ascii="Times New Roman" w:hAnsi="Times New Roman"/>
          <w:bCs/>
          <w:caps/>
          <w:sz w:val="20"/>
          <w:szCs w:val="20"/>
        </w:rPr>
        <w:fldChar w:fldCharType="end"/>
      </w:r>
    </w:p>
    <w:p w:rsidR="000D5525" w:rsidRDefault="00D3765B">
      <w:pPr>
        <w:pStyle w:val="Rubrik1"/>
        <w:numPr>
          <w:ilvl w:val="0"/>
          <w:numId w:val="0"/>
        </w:numPr>
        <w:jc w:val="both"/>
        <w:rPr>
          <w:lang w:val="de-DE"/>
        </w:rPr>
      </w:pPr>
      <w:bookmarkStart w:id="14" w:name="_Toc323214194"/>
      <w:r>
        <w:rPr>
          <w:lang w:val="de-DE"/>
        </w:rPr>
        <w:lastRenderedPageBreak/>
        <w:t>R</w:t>
      </w:r>
      <w:r w:rsidR="000D5525">
        <w:rPr>
          <w:lang w:val="de-DE"/>
        </w:rPr>
        <w:t>evisionshistorik</w:t>
      </w:r>
      <w:bookmarkEnd w:id="11"/>
      <w:bookmarkEnd w:id="12"/>
      <w:bookmarkEnd w:id="13"/>
      <w:bookmarkEnd w:id="1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85"/>
        <w:gridCol w:w="1484"/>
        <w:gridCol w:w="2268"/>
        <w:gridCol w:w="3728"/>
      </w:tblGrid>
      <w:tr w:rsidR="000D5525" w:rsidRPr="0095664E" w:rsidTr="0081385E">
        <w:tc>
          <w:tcPr>
            <w:tcW w:w="1285" w:type="dxa"/>
            <w:shd w:val="clear" w:color="auto" w:fill="D9D9D9" w:themeFill="background1" w:themeFillShade="D9"/>
          </w:tcPr>
          <w:p w:rsidR="000D5525" w:rsidRPr="0095664E" w:rsidRDefault="000D5525" w:rsidP="0095664E">
            <w:pPr>
              <w:pStyle w:val="Normal1"/>
              <w:spacing w:before="40" w:beforeAutospacing="0" w:after="40" w:afterAutospacing="0"/>
              <w:ind w:left="57" w:right="57"/>
              <w:rPr>
                <w:b/>
                <w:lang w:val="sv-SE"/>
              </w:rPr>
            </w:pPr>
            <w:r w:rsidRPr="0095664E">
              <w:rPr>
                <w:b/>
                <w:lang w:val="sv-SE"/>
              </w:rPr>
              <w:t>Version</w:t>
            </w:r>
          </w:p>
        </w:tc>
        <w:tc>
          <w:tcPr>
            <w:tcW w:w="1484" w:type="dxa"/>
            <w:shd w:val="clear" w:color="auto" w:fill="D9D9D9" w:themeFill="background1" w:themeFillShade="D9"/>
          </w:tcPr>
          <w:p w:rsidR="000D5525" w:rsidRPr="0095664E" w:rsidRDefault="000D5525" w:rsidP="0095664E">
            <w:pPr>
              <w:pStyle w:val="Normal1"/>
              <w:spacing w:before="40" w:beforeAutospacing="0" w:after="40" w:afterAutospacing="0"/>
              <w:ind w:left="57" w:right="57"/>
              <w:rPr>
                <w:b/>
                <w:lang w:val="sv-SE"/>
              </w:rPr>
            </w:pPr>
            <w:r w:rsidRPr="0095664E">
              <w:rPr>
                <w:b/>
                <w:lang w:val="sv-SE"/>
              </w:rPr>
              <w:t>Datum</w:t>
            </w:r>
          </w:p>
        </w:tc>
        <w:tc>
          <w:tcPr>
            <w:tcW w:w="2268" w:type="dxa"/>
            <w:shd w:val="clear" w:color="auto" w:fill="D9D9D9" w:themeFill="background1" w:themeFillShade="D9"/>
          </w:tcPr>
          <w:p w:rsidR="000D5525" w:rsidRPr="0095664E" w:rsidRDefault="000D5525" w:rsidP="0095664E">
            <w:pPr>
              <w:pStyle w:val="Normal1"/>
              <w:spacing w:before="40" w:beforeAutospacing="0" w:after="40" w:afterAutospacing="0"/>
              <w:ind w:left="57" w:right="57"/>
              <w:rPr>
                <w:b/>
                <w:lang w:val="sv-SE"/>
              </w:rPr>
            </w:pPr>
            <w:r w:rsidRPr="0095664E">
              <w:rPr>
                <w:b/>
                <w:lang w:val="sv-SE"/>
              </w:rPr>
              <w:t>Signatur</w:t>
            </w:r>
          </w:p>
        </w:tc>
        <w:tc>
          <w:tcPr>
            <w:tcW w:w="3728" w:type="dxa"/>
            <w:shd w:val="clear" w:color="auto" w:fill="D9D9D9" w:themeFill="background1" w:themeFillShade="D9"/>
          </w:tcPr>
          <w:p w:rsidR="000D5525" w:rsidRPr="0095664E" w:rsidRDefault="000D5525" w:rsidP="0095664E">
            <w:pPr>
              <w:pStyle w:val="Normal1"/>
              <w:spacing w:before="40" w:beforeAutospacing="0" w:after="40" w:afterAutospacing="0"/>
              <w:ind w:left="57" w:right="57"/>
              <w:rPr>
                <w:b/>
                <w:lang w:val="sv-SE"/>
              </w:rPr>
            </w:pPr>
            <w:r w:rsidRPr="0095664E">
              <w:rPr>
                <w:b/>
                <w:lang w:val="sv-SE"/>
              </w:rPr>
              <w:t>Status</w:t>
            </w:r>
          </w:p>
        </w:tc>
      </w:tr>
      <w:tr w:rsidR="00F955ED" w:rsidRPr="00BC2300" w:rsidTr="0081385E">
        <w:tc>
          <w:tcPr>
            <w:tcW w:w="1285" w:type="dxa"/>
          </w:tcPr>
          <w:p w:rsidR="00FB3D85" w:rsidRPr="00BC2300" w:rsidRDefault="00B737B3" w:rsidP="00AB62E2">
            <w:pPr>
              <w:snapToGrid w:val="0"/>
              <w:spacing w:before="40" w:afterLines="40" w:after="96"/>
              <w:ind w:left="57" w:right="57"/>
              <w:rPr>
                <w:sz w:val="20"/>
              </w:rPr>
            </w:pPr>
            <w:r>
              <w:rPr>
                <w:sz w:val="20"/>
              </w:rPr>
              <w:t>0.</w:t>
            </w:r>
            <w:r w:rsidR="00FB3D85">
              <w:rPr>
                <w:sz w:val="20"/>
              </w:rPr>
              <w:t>6</w:t>
            </w:r>
          </w:p>
        </w:tc>
        <w:tc>
          <w:tcPr>
            <w:tcW w:w="1484" w:type="dxa"/>
          </w:tcPr>
          <w:p w:rsidR="00F955ED" w:rsidRPr="00BC2300" w:rsidRDefault="00FB3D85" w:rsidP="00AB62E2">
            <w:pPr>
              <w:snapToGrid w:val="0"/>
              <w:spacing w:before="40" w:afterLines="40" w:after="96"/>
              <w:ind w:left="57" w:right="57"/>
              <w:rPr>
                <w:sz w:val="20"/>
              </w:rPr>
            </w:pPr>
            <w:r>
              <w:rPr>
                <w:sz w:val="20"/>
              </w:rPr>
              <w:t>101020</w:t>
            </w:r>
          </w:p>
        </w:tc>
        <w:tc>
          <w:tcPr>
            <w:tcW w:w="2268" w:type="dxa"/>
          </w:tcPr>
          <w:p w:rsidR="00F955ED" w:rsidRPr="00BC2300" w:rsidRDefault="00F955ED" w:rsidP="00AB62E2">
            <w:pPr>
              <w:snapToGrid w:val="0"/>
              <w:spacing w:before="40" w:afterLines="40" w:after="96"/>
              <w:ind w:left="57" w:right="57"/>
              <w:rPr>
                <w:sz w:val="20"/>
              </w:rPr>
            </w:pPr>
            <w:r w:rsidRPr="00BC2300">
              <w:rPr>
                <w:sz w:val="20"/>
              </w:rPr>
              <w:t xml:space="preserve">Kristin </w:t>
            </w:r>
            <w:proofErr w:type="spellStart"/>
            <w:r w:rsidRPr="00BC2300">
              <w:rPr>
                <w:sz w:val="20"/>
              </w:rPr>
              <w:t>Schoug</w:t>
            </w:r>
            <w:proofErr w:type="spellEnd"/>
            <w:r w:rsidRPr="00BC2300">
              <w:rPr>
                <w:sz w:val="20"/>
              </w:rPr>
              <w:t xml:space="preserve"> Bertilsson</w:t>
            </w:r>
          </w:p>
        </w:tc>
        <w:tc>
          <w:tcPr>
            <w:tcW w:w="3728" w:type="dxa"/>
          </w:tcPr>
          <w:p w:rsidR="00F955ED" w:rsidRPr="00BC2300" w:rsidRDefault="00FB3D85" w:rsidP="00AB62E2">
            <w:pPr>
              <w:snapToGrid w:val="0"/>
              <w:spacing w:before="40" w:afterLines="40" w:after="96"/>
              <w:ind w:left="57" w:right="57"/>
              <w:rPr>
                <w:sz w:val="20"/>
              </w:rPr>
            </w:pPr>
            <w:r>
              <w:rPr>
                <w:sz w:val="20"/>
              </w:rPr>
              <w:t>En första version för utskick till leverantörerna i piloten.</w:t>
            </w:r>
          </w:p>
        </w:tc>
      </w:tr>
      <w:tr w:rsidR="00A0440D" w:rsidRPr="00BC2300" w:rsidTr="0081385E">
        <w:tc>
          <w:tcPr>
            <w:tcW w:w="1285" w:type="dxa"/>
          </w:tcPr>
          <w:p w:rsidR="00A0440D" w:rsidRDefault="00A0440D" w:rsidP="00AB62E2">
            <w:pPr>
              <w:snapToGrid w:val="0"/>
              <w:spacing w:before="40" w:afterLines="40" w:after="96"/>
              <w:ind w:left="57" w:right="57"/>
              <w:rPr>
                <w:sz w:val="20"/>
              </w:rPr>
            </w:pPr>
            <w:r>
              <w:rPr>
                <w:sz w:val="20"/>
              </w:rPr>
              <w:t>0.61</w:t>
            </w:r>
          </w:p>
        </w:tc>
        <w:tc>
          <w:tcPr>
            <w:tcW w:w="1484" w:type="dxa"/>
          </w:tcPr>
          <w:p w:rsidR="00A0440D" w:rsidRDefault="00A0440D" w:rsidP="00AB62E2">
            <w:pPr>
              <w:snapToGrid w:val="0"/>
              <w:spacing w:before="40" w:afterLines="40" w:after="96"/>
              <w:ind w:left="57" w:right="57"/>
              <w:rPr>
                <w:sz w:val="20"/>
              </w:rPr>
            </w:pPr>
            <w:r>
              <w:rPr>
                <w:sz w:val="20"/>
              </w:rPr>
              <w:t>101021</w:t>
            </w:r>
          </w:p>
        </w:tc>
        <w:tc>
          <w:tcPr>
            <w:tcW w:w="2268" w:type="dxa"/>
          </w:tcPr>
          <w:p w:rsidR="00A0440D" w:rsidRPr="00BC2300" w:rsidRDefault="00A0440D" w:rsidP="00AB62E2">
            <w:pPr>
              <w:snapToGrid w:val="0"/>
              <w:spacing w:before="40" w:afterLines="40" w:after="96"/>
              <w:ind w:left="57" w:right="57"/>
              <w:rPr>
                <w:sz w:val="20"/>
              </w:rPr>
            </w:pPr>
            <w:r w:rsidRPr="00BC2300">
              <w:rPr>
                <w:sz w:val="20"/>
              </w:rPr>
              <w:t xml:space="preserve">Kristin </w:t>
            </w:r>
            <w:proofErr w:type="spellStart"/>
            <w:r w:rsidRPr="00BC2300">
              <w:rPr>
                <w:sz w:val="20"/>
              </w:rPr>
              <w:t>Schoug</w:t>
            </w:r>
            <w:proofErr w:type="spellEnd"/>
            <w:r w:rsidRPr="00BC2300">
              <w:rPr>
                <w:sz w:val="20"/>
              </w:rPr>
              <w:t xml:space="preserve"> Bertilsson</w:t>
            </w:r>
          </w:p>
        </w:tc>
        <w:tc>
          <w:tcPr>
            <w:tcW w:w="3728" w:type="dxa"/>
          </w:tcPr>
          <w:p w:rsidR="00E15D06" w:rsidRDefault="00A0440D" w:rsidP="00AB62E2">
            <w:pPr>
              <w:snapToGrid w:val="0"/>
              <w:spacing w:before="40" w:afterLines="40" w:after="96"/>
              <w:ind w:left="57" w:right="57"/>
              <w:rPr>
                <w:sz w:val="20"/>
              </w:rPr>
            </w:pPr>
            <w:r>
              <w:rPr>
                <w:sz w:val="20"/>
              </w:rPr>
              <w:t>Svars-id tillagd.</w:t>
            </w:r>
            <w:r w:rsidR="00E15D06">
              <w:rPr>
                <w:sz w:val="20"/>
              </w:rPr>
              <w:t xml:space="preserve"> </w:t>
            </w:r>
            <w:proofErr w:type="spellStart"/>
            <w:proofErr w:type="gramStart"/>
            <w:r w:rsidR="00E15D06">
              <w:rPr>
                <w:sz w:val="20"/>
              </w:rPr>
              <w:t>OID:er</w:t>
            </w:r>
            <w:proofErr w:type="spellEnd"/>
            <w:proofErr w:type="gramEnd"/>
            <w:r w:rsidR="00E15D06">
              <w:rPr>
                <w:sz w:val="20"/>
              </w:rPr>
              <w:t xml:space="preserve"> från AL tillagda.</w:t>
            </w:r>
          </w:p>
        </w:tc>
      </w:tr>
      <w:tr w:rsidR="009731F3" w:rsidRPr="00BC2300" w:rsidTr="0081385E">
        <w:tc>
          <w:tcPr>
            <w:tcW w:w="1285" w:type="dxa"/>
          </w:tcPr>
          <w:p w:rsidR="009731F3" w:rsidRDefault="009731F3" w:rsidP="00AB62E2">
            <w:pPr>
              <w:snapToGrid w:val="0"/>
              <w:spacing w:before="40" w:afterLines="40" w:after="96"/>
              <w:ind w:left="57" w:right="57"/>
              <w:rPr>
                <w:sz w:val="20"/>
              </w:rPr>
            </w:pPr>
            <w:r>
              <w:rPr>
                <w:sz w:val="20"/>
              </w:rPr>
              <w:t>0.62</w:t>
            </w:r>
          </w:p>
        </w:tc>
        <w:tc>
          <w:tcPr>
            <w:tcW w:w="1484" w:type="dxa"/>
          </w:tcPr>
          <w:p w:rsidR="009731F3" w:rsidRDefault="009731F3" w:rsidP="00AB62E2">
            <w:pPr>
              <w:snapToGrid w:val="0"/>
              <w:spacing w:before="40" w:afterLines="40" w:after="96"/>
              <w:ind w:left="57" w:right="57"/>
              <w:rPr>
                <w:sz w:val="20"/>
              </w:rPr>
            </w:pPr>
            <w:r>
              <w:rPr>
                <w:sz w:val="20"/>
              </w:rPr>
              <w:t>101102</w:t>
            </w:r>
          </w:p>
        </w:tc>
        <w:tc>
          <w:tcPr>
            <w:tcW w:w="2268" w:type="dxa"/>
          </w:tcPr>
          <w:p w:rsidR="009731F3" w:rsidRPr="00BC2300" w:rsidRDefault="009731F3"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9731F3" w:rsidRDefault="009731F3" w:rsidP="00AB62E2">
            <w:pPr>
              <w:snapToGrid w:val="0"/>
              <w:spacing w:before="40" w:afterLines="40" w:after="96"/>
              <w:ind w:left="57" w:right="57"/>
              <w:rPr>
                <w:sz w:val="20"/>
              </w:rPr>
            </w:pPr>
            <w:proofErr w:type="spellStart"/>
            <w:proofErr w:type="gramStart"/>
            <w:r>
              <w:rPr>
                <w:sz w:val="20"/>
              </w:rPr>
              <w:t>OID:er</w:t>
            </w:r>
            <w:proofErr w:type="spellEnd"/>
            <w:proofErr w:type="gramEnd"/>
            <w:r>
              <w:rPr>
                <w:sz w:val="20"/>
              </w:rPr>
              <w:t xml:space="preserve"> från AL tillagda samt mindre korrigeringar.</w:t>
            </w:r>
          </w:p>
        </w:tc>
      </w:tr>
      <w:tr w:rsidR="00733461" w:rsidRPr="00BC2300" w:rsidTr="0081385E">
        <w:tc>
          <w:tcPr>
            <w:tcW w:w="1285" w:type="dxa"/>
          </w:tcPr>
          <w:p w:rsidR="00733461" w:rsidRDefault="00733461" w:rsidP="00AB62E2">
            <w:pPr>
              <w:snapToGrid w:val="0"/>
              <w:spacing w:before="40" w:afterLines="40" w:after="96"/>
              <w:ind w:left="57" w:right="57"/>
              <w:rPr>
                <w:sz w:val="20"/>
              </w:rPr>
            </w:pPr>
            <w:r>
              <w:rPr>
                <w:sz w:val="20"/>
              </w:rPr>
              <w:t>0.63</w:t>
            </w:r>
          </w:p>
        </w:tc>
        <w:tc>
          <w:tcPr>
            <w:tcW w:w="1484" w:type="dxa"/>
          </w:tcPr>
          <w:p w:rsidR="00733461" w:rsidRDefault="00356DB5" w:rsidP="00AB62E2">
            <w:pPr>
              <w:snapToGrid w:val="0"/>
              <w:spacing w:before="40" w:afterLines="40" w:after="96"/>
              <w:ind w:left="57" w:right="57"/>
              <w:rPr>
                <w:sz w:val="20"/>
              </w:rPr>
            </w:pPr>
            <w:r>
              <w:rPr>
                <w:sz w:val="20"/>
              </w:rPr>
              <w:t>101117</w:t>
            </w:r>
          </w:p>
        </w:tc>
        <w:tc>
          <w:tcPr>
            <w:tcW w:w="2268" w:type="dxa"/>
          </w:tcPr>
          <w:p w:rsidR="00733461" w:rsidRDefault="00356DB5"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733461" w:rsidRDefault="00356DB5" w:rsidP="00AB62E2">
            <w:pPr>
              <w:snapToGrid w:val="0"/>
              <w:spacing w:before="40" w:afterLines="40" w:after="96"/>
              <w:ind w:left="57" w:right="57"/>
              <w:rPr>
                <w:i/>
                <w:sz w:val="20"/>
              </w:rPr>
            </w:pPr>
            <w:r>
              <w:rPr>
                <w:sz w:val="20"/>
              </w:rPr>
              <w:t>OID för SIR-klassifikationen tillagd.</w:t>
            </w:r>
            <w:r w:rsidR="00547F7A">
              <w:rPr>
                <w:sz w:val="20"/>
              </w:rPr>
              <w:t xml:space="preserve"> Ny NPU</w:t>
            </w:r>
            <w:r w:rsidR="00033EC0">
              <w:rPr>
                <w:sz w:val="20"/>
              </w:rPr>
              <w:t xml:space="preserve">-kod för </w:t>
            </w:r>
            <w:r w:rsidR="00033EC0" w:rsidRPr="00033EC0">
              <w:rPr>
                <w:i/>
                <w:sz w:val="20"/>
              </w:rPr>
              <w:t xml:space="preserve">Clostridium </w:t>
            </w:r>
            <w:proofErr w:type="spellStart"/>
            <w:r w:rsidR="00033EC0" w:rsidRPr="00033EC0">
              <w:rPr>
                <w:i/>
                <w:sz w:val="20"/>
              </w:rPr>
              <w:t>difficile</w:t>
            </w:r>
            <w:proofErr w:type="spellEnd"/>
            <w:r w:rsidR="00033EC0">
              <w:rPr>
                <w:i/>
                <w:sz w:val="20"/>
              </w:rPr>
              <w:t>.</w:t>
            </w:r>
          </w:p>
          <w:p w:rsidR="00547F7A" w:rsidRDefault="00547F7A" w:rsidP="00AB62E2">
            <w:pPr>
              <w:snapToGrid w:val="0"/>
              <w:spacing w:before="40" w:afterLines="40" w:after="96"/>
              <w:ind w:left="57" w:right="57"/>
              <w:rPr>
                <w:sz w:val="20"/>
              </w:rPr>
            </w:pPr>
            <w:proofErr w:type="spellStart"/>
            <w:r>
              <w:rPr>
                <w:sz w:val="20"/>
              </w:rPr>
              <w:t>Subtyp</w:t>
            </w:r>
            <w:proofErr w:type="spellEnd"/>
            <w:r>
              <w:rPr>
                <w:sz w:val="20"/>
              </w:rPr>
              <w:t xml:space="preserve"> borttagen enligt projektbeslut.</w:t>
            </w:r>
          </w:p>
          <w:p w:rsidR="00547F7A" w:rsidRDefault="00547F7A" w:rsidP="00AB62E2">
            <w:pPr>
              <w:snapToGrid w:val="0"/>
              <w:spacing w:before="40" w:afterLines="40" w:after="96"/>
              <w:ind w:left="57" w:right="57"/>
              <w:rPr>
                <w:sz w:val="20"/>
              </w:rPr>
            </w:pPr>
            <w:r>
              <w:rPr>
                <w:sz w:val="20"/>
              </w:rPr>
              <w:t>Resistens borttagen enligt projektbeslut.</w:t>
            </w:r>
          </w:p>
          <w:p w:rsidR="00547F7A" w:rsidRDefault="00547F7A" w:rsidP="00AB62E2">
            <w:pPr>
              <w:snapToGrid w:val="0"/>
              <w:spacing w:before="40" w:afterLines="40" w:after="96"/>
              <w:ind w:left="57" w:right="57"/>
              <w:rPr>
                <w:sz w:val="20"/>
              </w:rPr>
            </w:pPr>
            <w:r>
              <w:rPr>
                <w:sz w:val="20"/>
              </w:rPr>
              <w:t>Attributet syfte i klassen Ordination borttaget p.g.a. redundans.</w:t>
            </w:r>
          </w:p>
          <w:p w:rsidR="00547F7A" w:rsidRPr="00547F7A" w:rsidRDefault="00547F7A" w:rsidP="00AB62E2">
            <w:pPr>
              <w:snapToGrid w:val="0"/>
              <w:spacing w:before="40" w:afterLines="40" w:after="96"/>
              <w:ind w:left="57" w:right="57"/>
              <w:rPr>
                <w:sz w:val="20"/>
              </w:rPr>
            </w:pPr>
            <w:r>
              <w:rPr>
                <w:sz w:val="20"/>
              </w:rPr>
              <w:t>OID för NPU tillagd.</w:t>
            </w:r>
          </w:p>
        </w:tc>
      </w:tr>
      <w:tr w:rsidR="00CD04AA" w:rsidRPr="00BC2300" w:rsidTr="0081385E">
        <w:tc>
          <w:tcPr>
            <w:tcW w:w="1285" w:type="dxa"/>
          </w:tcPr>
          <w:p w:rsidR="00CD04AA" w:rsidRDefault="00CD04AA" w:rsidP="00AB62E2">
            <w:pPr>
              <w:snapToGrid w:val="0"/>
              <w:spacing w:before="40" w:afterLines="40" w:after="96"/>
              <w:ind w:left="57" w:right="57"/>
              <w:rPr>
                <w:sz w:val="20"/>
              </w:rPr>
            </w:pPr>
            <w:r>
              <w:rPr>
                <w:sz w:val="20"/>
              </w:rPr>
              <w:t>0.7</w:t>
            </w:r>
          </w:p>
        </w:tc>
        <w:tc>
          <w:tcPr>
            <w:tcW w:w="1484" w:type="dxa"/>
          </w:tcPr>
          <w:p w:rsidR="00CD04AA" w:rsidRDefault="00CD04AA" w:rsidP="00AB62E2">
            <w:pPr>
              <w:snapToGrid w:val="0"/>
              <w:spacing w:before="40" w:afterLines="40" w:after="96"/>
              <w:ind w:left="57" w:right="57"/>
              <w:rPr>
                <w:sz w:val="20"/>
              </w:rPr>
            </w:pPr>
            <w:r>
              <w:rPr>
                <w:sz w:val="20"/>
              </w:rPr>
              <w:t>101130</w:t>
            </w:r>
          </w:p>
        </w:tc>
        <w:tc>
          <w:tcPr>
            <w:tcW w:w="2268" w:type="dxa"/>
          </w:tcPr>
          <w:p w:rsidR="00CD04AA" w:rsidRDefault="00CD04AA"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CD04AA" w:rsidRDefault="00CD04AA" w:rsidP="00AB62E2">
            <w:pPr>
              <w:snapToGrid w:val="0"/>
              <w:spacing w:before="40" w:afterLines="40" w:after="96"/>
              <w:ind w:left="57" w:right="57"/>
              <w:rPr>
                <w:sz w:val="20"/>
              </w:rPr>
            </w:pPr>
            <w:r>
              <w:rPr>
                <w:sz w:val="20"/>
              </w:rPr>
              <w:t>Småändringar inför utskick till externa intressenter.</w:t>
            </w:r>
          </w:p>
        </w:tc>
      </w:tr>
      <w:tr w:rsidR="00AA5A68" w:rsidRPr="00BC2300" w:rsidTr="0081385E">
        <w:tc>
          <w:tcPr>
            <w:tcW w:w="1285" w:type="dxa"/>
          </w:tcPr>
          <w:p w:rsidR="00AA5A68" w:rsidRDefault="00AA5A68" w:rsidP="00AB62E2">
            <w:pPr>
              <w:snapToGrid w:val="0"/>
              <w:spacing w:before="40" w:afterLines="40" w:after="96"/>
              <w:ind w:left="57" w:right="57"/>
              <w:rPr>
                <w:sz w:val="20"/>
              </w:rPr>
            </w:pPr>
            <w:r>
              <w:rPr>
                <w:sz w:val="20"/>
              </w:rPr>
              <w:t>0.71</w:t>
            </w:r>
          </w:p>
        </w:tc>
        <w:tc>
          <w:tcPr>
            <w:tcW w:w="1484" w:type="dxa"/>
          </w:tcPr>
          <w:p w:rsidR="00AA5A68" w:rsidRDefault="00AA5A68" w:rsidP="00AB62E2">
            <w:pPr>
              <w:snapToGrid w:val="0"/>
              <w:spacing w:before="40" w:afterLines="40" w:after="96"/>
              <w:ind w:left="57" w:right="57"/>
              <w:rPr>
                <w:sz w:val="20"/>
              </w:rPr>
            </w:pPr>
            <w:r>
              <w:rPr>
                <w:sz w:val="20"/>
              </w:rPr>
              <w:t>101207</w:t>
            </w:r>
          </w:p>
        </w:tc>
        <w:tc>
          <w:tcPr>
            <w:tcW w:w="2268" w:type="dxa"/>
          </w:tcPr>
          <w:p w:rsidR="00AA5A68" w:rsidRDefault="00AA5A68"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AA5A68" w:rsidRDefault="00AA5A68" w:rsidP="00AB62E2">
            <w:pPr>
              <w:snapToGrid w:val="0"/>
              <w:spacing w:before="40" w:afterLines="40" w:after="96"/>
              <w:ind w:left="57" w:right="57"/>
              <w:rPr>
                <w:sz w:val="20"/>
              </w:rPr>
            </w:pPr>
            <w:r>
              <w:rPr>
                <w:sz w:val="20"/>
              </w:rPr>
              <w:t>Förtydligande om vilka enheter som är relevanta att registrera i Infektionsverktyget.</w:t>
            </w:r>
          </w:p>
          <w:p w:rsidR="00350C5B" w:rsidRDefault="00350C5B" w:rsidP="00AB62E2">
            <w:pPr>
              <w:snapToGrid w:val="0"/>
              <w:spacing w:before="40" w:afterLines="40" w:after="96"/>
              <w:ind w:left="57" w:right="57"/>
              <w:rPr>
                <w:sz w:val="20"/>
              </w:rPr>
            </w:pPr>
            <w:r>
              <w:rPr>
                <w:sz w:val="20"/>
              </w:rPr>
              <w:t xml:space="preserve">Observationstidpunkt tillagd i klassen Mikrobiologiskt fynd </w:t>
            </w:r>
            <w:proofErr w:type="spellStart"/>
            <w:r>
              <w:rPr>
                <w:sz w:val="20"/>
              </w:rPr>
              <w:t>pga</w:t>
            </w:r>
            <w:proofErr w:type="spellEnd"/>
            <w:r>
              <w:rPr>
                <w:sz w:val="20"/>
              </w:rPr>
              <w:t xml:space="preserve"> krav från </w:t>
            </w:r>
            <w:proofErr w:type="spellStart"/>
            <w:r>
              <w:rPr>
                <w:sz w:val="20"/>
              </w:rPr>
              <w:t>OpenEHR</w:t>
            </w:r>
            <w:proofErr w:type="spellEnd"/>
            <w:r>
              <w:rPr>
                <w:sz w:val="20"/>
              </w:rPr>
              <w:t xml:space="preserve"> RM.</w:t>
            </w:r>
          </w:p>
          <w:p w:rsidR="00F7411D" w:rsidRDefault="00F7411D" w:rsidP="00AB62E2">
            <w:pPr>
              <w:snapToGrid w:val="0"/>
              <w:spacing w:before="40" w:afterLines="40" w:after="96"/>
              <w:ind w:left="57" w:right="57"/>
              <w:rPr>
                <w:sz w:val="20"/>
              </w:rPr>
            </w:pPr>
            <w:r>
              <w:rPr>
                <w:sz w:val="20"/>
              </w:rPr>
              <w:t>Association</w:t>
            </w:r>
            <w:r w:rsidR="006C5C78">
              <w:rPr>
                <w:sz w:val="20"/>
              </w:rPr>
              <w:t xml:space="preserve"> tillagd</w:t>
            </w:r>
            <w:r>
              <w:rPr>
                <w:sz w:val="20"/>
              </w:rPr>
              <w:t xml:space="preserve"> </w:t>
            </w:r>
            <w:r w:rsidR="006C5C78">
              <w:rPr>
                <w:sz w:val="20"/>
              </w:rPr>
              <w:t xml:space="preserve">mellan Bedömt hälsorelaterat tillstånd och Aktivitet i </w:t>
            </w:r>
            <w:r>
              <w:rPr>
                <w:sz w:val="20"/>
              </w:rPr>
              <w:t>meddelandet ”Registrera ordinationsorsak”. Anledningen är behovet att kunna koppla samman en postoperativ sårinfektion med den operation som orsakat infektionen.</w:t>
            </w:r>
          </w:p>
        </w:tc>
      </w:tr>
      <w:tr w:rsidR="00FD3F08" w:rsidRPr="00BC2300" w:rsidTr="0081385E">
        <w:tc>
          <w:tcPr>
            <w:tcW w:w="1285" w:type="dxa"/>
          </w:tcPr>
          <w:p w:rsidR="00FD3F08" w:rsidRDefault="00FD3F08" w:rsidP="00AB62E2">
            <w:pPr>
              <w:snapToGrid w:val="0"/>
              <w:spacing w:before="40" w:afterLines="40" w:after="96"/>
              <w:ind w:left="57" w:right="57"/>
              <w:rPr>
                <w:sz w:val="20"/>
              </w:rPr>
            </w:pPr>
            <w:r>
              <w:rPr>
                <w:sz w:val="20"/>
              </w:rPr>
              <w:t>1.0</w:t>
            </w:r>
          </w:p>
        </w:tc>
        <w:tc>
          <w:tcPr>
            <w:tcW w:w="1484" w:type="dxa"/>
          </w:tcPr>
          <w:p w:rsidR="00FD3F08" w:rsidRDefault="00FD3F08" w:rsidP="00AB62E2">
            <w:pPr>
              <w:snapToGrid w:val="0"/>
              <w:spacing w:before="40" w:afterLines="40" w:after="96"/>
              <w:ind w:left="57" w:right="57"/>
              <w:rPr>
                <w:sz w:val="20"/>
              </w:rPr>
            </w:pPr>
            <w:r>
              <w:rPr>
                <w:sz w:val="20"/>
              </w:rPr>
              <w:t>101215</w:t>
            </w:r>
          </w:p>
        </w:tc>
        <w:tc>
          <w:tcPr>
            <w:tcW w:w="2268" w:type="dxa"/>
          </w:tcPr>
          <w:p w:rsidR="00FD3F08" w:rsidRDefault="00FD3F08"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FD3F08" w:rsidRDefault="00FD3F08" w:rsidP="00AB62E2">
            <w:pPr>
              <w:snapToGrid w:val="0"/>
              <w:spacing w:before="40" w:afterLines="40" w:after="96"/>
              <w:ind w:left="57" w:right="57"/>
              <w:rPr>
                <w:sz w:val="20"/>
              </w:rPr>
            </w:pPr>
            <w:r>
              <w:rPr>
                <w:sz w:val="20"/>
              </w:rPr>
              <w:t>En första version för publicering.</w:t>
            </w:r>
          </w:p>
          <w:p w:rsidR="00FD3F08" w:rsidRDefault="00FD3F08" w:rsidP="00AB62E2">
            <w:pPr>
              <w:snapToGrid w:val="0"/>
              <w:spacing w:before="40" w:afterLines="40" w:after="96"/>
              <w:ind w:left="57" w:right="57"/>
              <w:rPr>
                <w:sz w:val="20"/>
              </w:rPr>
            </w:pPr>
            <w:r>
              <w:rPr>
                <w:sz w:val="20"/>
              </w:rPr>
              <w:t>Textjusteringar och felrättningar efter granskning.</w:t>
            </w:r>
          </w:p>
          <w:p w:rsidR="00FD3F08" w:rsidRDefault="00FD3F08" w:rsidP="00AB62E2">
            <w:pPr>
              <w:snapToGrid w:val="0"/>
              <w:spacing w:before="40" w:afterLines="40" w:after="96"/>
              <w:ind w:left="57" w:right="57"/>
              <w:rPr>
                <w:sz w:val="20"/>
              </w:rPr>
            </w:pPr>
            <w:r>
              <w:rPr>
                <w:sz w:val="20"/>
              </w:rPr>
              <w:t>Användningsfall för registrering av enhetsinformation tillagt.</w:t>
            </w:r>
          </w:p>
          <w:p w:rsidR="00125DAF" w:rsidRDefault="00125DAF" w:rsidP="00AB62E2">
            <w:pPr>
              <w:snapToGrid w:val="0"/>
              <w:spacing w:before="40" w:afterLines="40" w:after="96"/>
              <w:ind w:left="57" w:right="57"/>
              <w:rPr>
                <w:sz w:val="20"/>
              </w:rPr>
            </w:pPr>
            <w:r>
              <w:rPr>
                <w:sz w:val="20"/>
              </w:rPr>
              <w:t>Figurförteckning tillagd.</w:t>
            </w:r>
          </w:p>
        </w:tc>
      </w:tr>
      <w:tr w:rsidR="00127728" w:rsidRPr="00BC2300" w:rsidTr="0081385E">
        <w:tc>
          <w:tcPr>
            <w:tcW w:w="1285" w:type="dxa"/>
          </w:tcPr>
          <w:p w:rsidR="00127728" w:rsidRDefault="00127728" w:rsidP="00AB62E2">
            <w:pPr>
              <w:snapToGrid w:val="0"/>
              <w:spacing w:before="40" w:afterLines="40" w:after="96"/>
              <w:ind w:left="57" w:right="57"/>
              <w:rPr>
                <w:sz w:val="20"/>
              </w:rPr>
            </w:pPr>
            <w:r>
              <w:rPr>
                <w:sz w:val="20"/>
              </w:rPr>
              <w:t>1.1</w:t>
            </w:r>
          </w:p>
        </w:tc>
        <w:tc>
          <w:tcPr>
            <w:tcW w:w="1484" w:type="dxa"/>
          </w:tcPr>
          <w:p w:rsidR="00127728" w:rsidRDefault="00127728" w:rsidP="00AB62E2">
            <w:pPr>
              <w:snapToGrid w:val="0"/>
              <w:spacing w:before="40" w:afterLines="40" w:after="96"/>
              <w:ind w:left="57" w:right="57"/>
              <w:rPr>
                <w:sz w:val="20"/>
              </w:rPr>
            </w:pPr>
            <w:r>
              <w:rPr>
                <w:sz w:val="20"/>
              </w:rPr>
              <w:t>110214</w:t>
            </w:r>
          </w:p>
        </w:tc>
        <w:tc>
          <w:tcPr>
            <w:tcW w:w="2268" w:type="dxa"/>
          </w:tcPr>
          <w:p w:rsidR="00127728" w:rsidRDefault="00127728"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127728" w:rsidRDefault="00127728" w:rsidP="00AB62E2">
            <w:pPr>
              <w:snapToGrid w:val="0"/>
              <w:spacing w:before="40" w:afterLines="40" w:after="96"/>
              <w:ind w:left="57" w:right="57"/>
              <w:rPr>
                <w:sz w:val="20"/>
              </w:rPr>
            </w:pPr>
            <w:r>
              <w:rPr>
                <w:sz w:val="20"/>
              </w:rPr>
              <w:t xml:space="preserve">OID för </w:t>
            </w:r>
            <w:proofErr w:type="spellStart"/>
            <w:r>
              <w:rPr>
                <w:sz w:val="20"/>
              </w:rPr>
              <w:t>Snomed</w:t>
            </w:r>
            <w:proofErr w:type="spellEnd"/>
            <w:r>
              <w:rPr>
                <w:sz w:val="20"/>
              </w:rPr>
              <w:t xml:space="preserve"> CT tillagd.</w:t>
            </w:r>
          </w:p>
          <w:p w:rsidR="00106F28" w:rsidRDefault="00106F28" w:rsidP="00AB62E2">
            <w:pPr>
              <w:snapToGrid w:val="0"/>
              <w:spacing w:before="40" w:afterLines="40" w:after="96"/>
              <w:ind w:left="57" w:right="57"/>
              <w:rPr>
                <w:sz w:val="20"/>
              </w:rPr>
            </w:pPr>
            <w:r>
              <w:rPr>
                <w:sz w:val="20"/>
              </w:rPr>
              <w:t>OID för KSH97 – Primärvård tillagd.</w:t>
            </w:r>
          </w:p>
          <w:p w:rsidR="00FD3225" w:rsidRDefault="00FD3225" w:rsidP="00AB62E2">
            <w:pPr>
              <w:snapToGrid w:val="0"/>
              <w:spacing w:before="40" w:afterLines="40" w:after="96"/>
              <w:ind w:left="57" w:right="57"/>
              <w:rPr>
                <w:sz w:val="20"/>
              </w:rPr>
            </w:pPr>
            <w:r>
              <w:rPr>
                <w:sz w:val="20"/>
              </w:rPr>
              <w:t>OID för KV Enhetsroll tillagd.</w:t>
            </w:r>
          </w:p>
          <w:p w:rsidR="00351310" w:rsidRDefault="00351310" w:rsidP="00AB62E2">
            <w:pPr>
              <w:snapToGrid w:val="0"/>
              <w:spacing w:before="40" w:afterLines="40" w:after="96"/>
              <w:ind w:left="57" w:right="57"/>
              <w:rPr>
                <w:sz w:val="20"/>
              </w:rPr>
            </w:pPr>
            <w:r>
              <w:rPr>
                <w:sz w:val="20"/>
              </w:rPr>
              <w:t xml:space="preserve">Information om vem som fastställt </w:t>
            </w:r>
            <w:proofErr w:type="spellStart"/>
            <w:r>
              <w:rPr>
                <w:sz w:val="20"/>
              </w:rPr>
              <w:t>kodverk</w:t>
            </w:r>
            <w:proofErr w:type="spellEnd"/>
            <w:r>
              <w:rPr>
                <w:sz w:val="20"/>
              </w:rPr>
              <w:t xml:space="preserve"> tillagd.</w:t>
            </w:r>
          </w:p>
          <w:p w:rsidR="00351310" w:rsidRDefault="00351310" w:rsidP="00AB62E2">
            <w:pPr>
              <w:snapToGrid w:val="0"/>
              <w:spacing w:before="40" w:afterLines="40" w:after="96"/>
              <w:ind w:left="57" w:right="57"/>
              <w:rPr>
                <w:sz w:val="20"/>
              </w:rPr>
            </w:pPr>
            <w:r>
              <w:rPr>
                <w:sz w:val="20"/>
              </w:rPr>
              <w:t xml:space="preserve">Hänvisning till dokument med </w:t>
            </w:r>
            <w:proofErr w:type="spellStart"/>
            <w:r>
              <w:rPr>
                <w:sz w:val="20"/>
              </w:rPr>
              <w:t>Snomed</w:t>
            </w:r>
            <w:proofErr w:type="spellEnd"/>
            <w:r>
              <w:rPr>
                <w:sz w:val="20"/>
              </w:rPr>
              <w:t xml:space="preserve"> CT-koder ändrad i avsnitt </w:t>
            </w:r>
            <w:r w:rsidR="00E937A4">
              <w:rPr>
                <w:sz w:val="20"/>
              </w:rPr>
              <w:fldChar w:fldCharType="begin"/>
            </w:r>
            <w:r>
              <w:rPr>
                <w:sz w:val="20"/>
              </w:rPr>
              <w:instrText xml:space="preserve"> REF _Ref285445597 \r \h </w:instrText>
            </w:r>
            <w:r w:rsidR="00E937A4">
              <w:rPr>
                <w:sz w:val="20"/>
              </w:rPr>
            </w:r>
            <w:r w:rsidR="00E937A4">
              <w:rPr>
                <w:sz w:val="20"/>
              </w:rPr>
              <w:fldChar w:fldCharType="separate"/>
            </w:r>
            <w:r w:rsidR="00C90DC0">
              <w:rPr>
                <w:sz w:val="20"/>
              </w:rPr>
              <w:t>4.1</w:t>
            </w:r>
            <w:r w:rsidR="00E937A4">
              <w:rPr>
                <w:sz w:val="20"/>
              </w:rPr>
              <w:fldChar w:fldCharType="end"/>
            </w:r>
            <w:r>
              <w:rPr>
                <w:sz w:val="20"/>
              </w:rPr>
              <w:t>.</w:t>
            </w:r>
          </w:p>
          <w:p w:rsidR="00FF27CC" w:rsidRDefault="00FF27CC" w:rsidP="00AB62E2">
            <w:pPr>
              <w:snapToGrid w:val="0"/>
              <w:spacing w:before="40" w:afterLines="40" w:after="96"/>
              <w:ind w:left="57" w:right="57"/>
              <w:rPr>
                <w:sz w:val="20"/>
              </w:rPr>
            </w:pPr>
            <w:r>
              <w:rPr>
                <w:sz w:val="20"/>
              </w:rPr>
              <w:t>Text som beskriver hanteringen av lokala reservnummer tillagd i beskrivningen av attributet person-id i klassen Patient.</w:t>
            </w:r>
          </w:p>
          <w:p w:rsidR="00AA67E3" w:rsidRDefault="00AA67E3" w:rsidP="00AB62E2">
            <w:pPr>
              <w:snapToGrid w:val="0"/>
              <w:spacing w:before="40" w:afterLines="40" w:after="96"/>
              <w:ind w:left="57" w:right="57"/>
              <w:rPr>
                <w:sz w:val="20"/>
              </w:rPr>
            </w:pPr>
            <w:r>
              <w:rPr>
                <w:sz w:val="20"/>
              </w:rPr>
              <w:t xml:space="preserve">Innehållet i tabellen i avsnitt ”Förklaring till format” har anpassats till hur formaten </w:t>
            </w:r>
            <w:r>
              <w:rPr>
                <w:sz w:val="20"/>
              </w:rPr>
              <w:lastRenderedPageBreak/>
              <w:t xml:space="preserve">används i Infektionsverktyget. Detta </w:t>
            </w:r>
            <w:proofErr w:type="spellStart"/>
            <w:r>
              <w:rPr>
                <w:sz w:val="20"/>
              </w:rPr>
              <w:t>pga</w:t>
            </w:r>
            <w:proofErr w:type="spellEnd"/>
            <w:r>
              <w:rPr>
                <w:sz w:val="20"/>
              </w:rPr>
              <w:t xml:space="preserve"> att tabellen inte är uppdaterad att följa datatyperna i </w:t>
            </w:r>
            <w:proofErr w:type="spellStart"/>
            <w:r>
              <w:rPr>
                <w:sz w:val="20"/>
              </w:rPr>
              <w:t>openEHR</w:t>
            </w:r>
            <w:proofErr w:type="spellEnd"/>
            <w:r>
              <w:rPr>
                <w:sz w:val="20"/>
              </w:rPr>
              <w:t>.</w:t>
            </w:r>
          </w:p>
        </w:tc>
      </w:tr>
      <w:tr w:rsidR="00497686" w:rsidRPr="00BC2300" w:rsidTr="0081385E">
        <w:tc>
          <w:tcPr>
            <w:tcW w:w="1285" w:type="dxa"/>
          </w:tcPr>
          <w:p w:rsidR="00497686" w:rsidRDefault="00497686" w:rsidP="00AB62E2">
            <w:pPr>
              <w:snapToGrid w:val="0"/>
              <w:spacing w:before="40" w:afterLines="40" w:after="96"/>
              <w:ind w:left="57" w:right="57"/>
              <w:rPr>
                <w:sz w:val="20"/>
              </w:rPr>
            </w:pPr>
            <w:r>
              <w:rPr>
                <w:sz w:val="20"/>
              </w:rPr>
              <w:lastRenderedPageBreak/>
              <w:t>1.2</w:t>
            </w:r>
          </w:p>
        </w:tc>
        <w:tc>
          <w:tcPr>
            <w:tcW w:w="1484" w:type="dxa"/>
          </w:tcPr>
          <w:p w:rsidR="00497686" w:rsidRDefault="00497686" w:rsidP="00AB62E2">
            <w:pPr>
              <w:snapToGrid w:val="0"/>
              <w:spacing w:before="40" w:afterLines="40" w:after="96"/>
              <w:ind w:left="57" w:right="57"/>
              <w:rPr>
                <w:sz w:val="20"/>
              </w:rPr>
            </w:pPr>
            <w:r>
              <w:rPr>
                <w:sz w:val="20"/>
              </w:rPr>
              <w:t>110228</w:t>
            </w:r>
          </w:p>
        </w:tc>
        <w:tc>
          <w:tcPr>
            <w:tcW w:w="2268" w:type="dxa"/>
          </w:tcPr>
          <w:p w:rsidR="00497686" w:rsidRDefault="00497686"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497686" w:rsidRDefault="00497686" w:rsidP="00AB62E2">
            <w:pPr>
              <w:snapToGrid w:val="0"/>
              <w:spacing w:before="40" w:afterLines="40" w:after="96"/>
              <w:ind w:left="57" w:right="57"/>
              <w:rPr>
                <w:sz w:val="20"/>
              </w:rPr>
            </w:pPr>
            <w:r>
              <w:rPr>
                <w:sz w:val="20"/>
              </w:rPr>
              <w:t xml:space="preserve">Förändring i tillämpning av formatet KTOV i </w:t>
            </w:r>
            <w:proofErr w:type="spellStart"/>
            <w:r>
              <w:rPr>
                <w:sz w:val="20"/>
              </w:rPr>
              <w:t>meddelanemodellerna</w:t>
            </w:r>
            <w:proofErr w:type="spellEnd"/>
            <w:r>
              <w:rPr>
                <w:sz w:val="20"/>
              </w:rPr>
              <w:t xml:space="preserve"> (V-MIM). Endast koden ska anges i meddelanden som skickas från vårdsystem till Infektionsverktyget. Dock hanterar Infektionsverktyget både kod och text så förändringen gäller endast meddelandeöverföringen.</w:t>
            </w:r>
          </w:p>
        </w:tc>
      </w:tr>
      <w:tr w:rsidR="00086ED5" w:rsidRPr="00BC2300" w:rsidTr="0081385E">
        <w:tc>
          <w:tcPr>
            <w:tcW w:w="1285" w:type="dxa"/>
          </w:tcPr>
          <w:p w:rsidR="00086ED5" w:rsidRDefault="00086ED5" w:rsidP="00AB62E2">
            <w:pPr>
              <w:snapToGrid w:val="0"/>
              <w:spacing w:before="40" w:afterLines="40" w:after="96"/>
              <w:ind w:left="57" w:right="57"/>
              <w:rPr>
                <w:sz w:val="20"/>
              </w:rPr>
            </w:pPr>
            <w:r>
              <w:rPr>
                <w:sz w:val="20"/>
              </w:rPr>
              <w:t>1.3</w:t>
            </w:r>
          </w:p>
        </w:tc>
        <w:tc>
          <w:tcPr>
            <w:tcW w:w="1484" w:type="dxa"/>
          </w:tcPr>
          <w:p w:rsidR="00086ED5" w:rsidRDefault="00086ED5" w:rsidP="00AB62E2">
            <w:pPr>
              <w:snapToGrid w:val="0"/>
              <w:spacing w:before="40" w:afterLines="40" w:after="96"/>
              <w:ind w:left="57" w:right="57"/>
              <w:rPr>
                <w:sz w:val="20"/>
              </w:rPr>
            </w:pPr>
            <w:r>
              <w:rPr>
                <w:sz w:val="20"/>
              </w:rPr>
              <w:t>110404</w:t>
            </w:r>
          </w:p>
        </w:tc>
        <w:tc>
          <w:tcPr>
            <w:tcW w:w="2268" w:type="dxa"/>
          </w:tcPr>
          <w:p w:rsidR="00086ED5" w:rsidRDefault="00086ED5"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086ED5" w:rsidRDefault="00086ED5" w:rsidP="00AB62E2">
            <w:pPr>
              <w:snapToGrid w:val="0"/>
              <w:spacing w:before="40" w:afterLines="40" w:after="96"/>
              <w:ind w:left="57" w:right="57"/>
              <w:rPr>
                <w:sz w:val="20"/>
              </w:rPr>
            </w:pPr>
            <w:r>
              <w:rPr>
                <w:sz w:val="20"/>
              </w:rPr>
              <w:t xml:space="preserve">Möjliga värden i attributet smittväg ändrade till ett lokalt </w:t>
            </w:r>
            <w:proofErr w:type="spellStart"/>
            <w:r>
              <w:rPr>
                <w:sz w:val="20"/>
              </w:rPr>
              <w:t>kodverk</w:t>
            </w:r>
            <w:proofErr w:type="spellEnd"/>
            <w:r>
              <w:rPr>
                <w:sz w:val="20"/>
              </w:rPr>
              <w:t xml:space="preserve"> som endast används i Infektionsverktyget.</w:t>
            </w:r>
          </w:p>
          <w:p w:rsidR="00086ED5" w:rsidRDefault="00086ED5" w:rsidP="00AB62E2">
            <w:pPr>
              <w:snapToGrid w:val="0"/>
              <w:spacing w:before="40" w:afterLines="40" w:after="96"/>
              <w:ind w:left="57" w:right="57"/>
              <w:rPr>
                <w:sz w:val="20"/>
              </w:rPr>
            </w:pPr>
            <w:r>
              <w:rPr>
                <w:sz w:val="20"/>
              </w:rPr>
              <w:t>Beskrivning förtydligad för attributet ordinationstidpunkt.</w:t>
            </w:r>
          </w:p>
        </w:tc>
      </w:tr>
      <w:tr w:rsidR="002312C9" w:rsidRPr="00BC2300" w:rsidTr="0081385E">
        <w:tc>
          <w:tcPr>
            <w:tcW w:w="1285" w:type="dxa"/>
          </w:tcPr>
          <w:p w:rsidR="002312C9" w:rsidRDefault="002312C9" w:rsidP="00AB62E2">
            <w:pPr>
              <w:snapToGrid w:val="0"/>
              <w:spacing w:before="40" w:afterLines="40" w:after="96"/>
              <w:ind w:left="57" w:right="57"/>
              <w:rPr>
                <w:sz w:val="20"/>
              </w:rPr>
            </w:pPr>
            <w:r>
              <w:rPr>
                <w:sz w:val="20"/>
              </w:rPr>
              <w:t>1.4</w:t>
            </w:r>
          </w:p>
        </w:tc>
        <w:tc>
          <w:tcPr>
            <w:tcW w:w="1484" w:type="dxa"/>
          </w:tcPr>
          <w:p w:rsidR="002312C9" w:rsidRDefault="002312C9" w:rsidP="00AB62E2">
            <w:pPr>
              <w:snapToGrid w:val="0"/>
              <w:spacing w:before="40" w:afterLines="40" w:after="96"/>
              <w:ind w:left="57" w:right="57"/>
              <w:rPr>
                <w:sz w:val="20"/>
              </w:rPr>
            </w:pPr>
            <w:r>
              <w:rPr>
                <w:sz w:val="20"/>
              </w:rPr>
              <w:t>110502</w:t>
            </w:r>
          </w:p>
        </w:tc>
        <w:tc>
          <w:tcPr>
            <w:tcW w:w="2268" w:type="dxa"/>
          </w:tcPr>
          <w:p w:rsidR="002312C9" w:rsidRDefault="002312C9"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2312C9" w:rsidRDefault="002312C9" w:rsidP="00AB62E2">
            <w:pPr>
              <w:snapToGrid w:val="0"/>
              <w:spacing w:before="40" w:afterLines="40" w:after="96"/>
              <w:ind w:left="57" w:right="57"/>
              <w:rPr>
                <w:sz w:val="20"/>
              </w:rPr>
            </w:pPr>
            <w:r>
              <w:rPr>
                <w:sz w:val="20"/>
              </w:rPr>
              <w:t>Förtydligande av precisionsnivå på tidpunkter.</w:t>
            </w:r>
          </w:p>
          <w:p w:rsidR="002312C9" w:rsidRDefault="002312C9" w:rsidP="00AB62E2">
            <w:pPr>
              <w:snapToGrid w:val="0"/>
              <w:spacing w:before="40" w:afterLines="40" w:after="96"/>
              <w:ind w:left="57" w:right="57"/>
              <w:rPr>
                <w:sz w:val="20"/>
              </w:rPr>
            </w:pPr>
            <w:r>
              <w:rPr>
                <w:sz w:val="20"/>
              </w:rPr>
              <w:t>Användningsfall för att radera information på patientens begäran.</w:t>
            </w:r>
          </w:p>
          <w:p w:rsidR="002312C9" w:rsidRDefault="002312C9" w:rsidP="00AB62E2">
            <w:pPr>
              <w:snapToGrid w:val="0"/>
              <w:spacing w:before="40" w:afterLines="40" w:after="96"/>
              <w:ind w:left="57" w:right="57"/>
              <w:rPr>
                <w:sz w:val="20"/>
              </w:rPr>
            </w:pPr>
            <w:r>
              <w:rPr>
                <w:sz w:val="20"/>
              </w:rPr>
              <w:t>Formulering av projektets syfte har uppdateras så att den överensstämmer med den formulering som används i andra sammanhang.</w:t>
            </w:r>
          </w:p>
        </w:tc>
      </w:tr>
      <w:tr w:rsidR="001B6FC8" w:rsidRPr="00BC2300" w:rsidTr="0081385E">
        <w:tc>
          <w:tcPr>
            <w:tcW w:w="1285" w:type="dxa"/>
          </w:tcPr>
          <w:p w:rsidR="001B6FC8" w:rsidRDefault="001B6FC8" w:rsidP="00AB62E2">
            <w:pPr>
              <w:snapToGrid w:val="0"/>
              <w:spacing w:before="40" w:afterLines="40" w:after="96"/>
              <w:ind w:left="57" w:right="57"/>
              <w:rPr>
                <w:sz w:val="20"/>
              </w:rPr>
            </w:pPr>
            <w:r>
              <w:rPr>
                <w:sz w:val="20"/>
              </w:rPr>
              <w:t>1.5</w:t>
            </w:r>
          </w:p>
        </w:tc>
        <w:tc>
          <w:tcPr>
            <w:tcW w:w="1484" w:type="dxa"/>
          </w:tcPr>
          <w:p w:rsidR="001B6FC8" w:rsidRDefault="001B6FC8" w:rsidP="00AB62E2">
            <w:pPr>
              <w:snapToGrid w:val="0"/>
              <w:spacing w:before="40" w:afterLines="40" w:after="96"/>
              <w:ind w:left="57" w:right="57"/>
              <w:rPr>
                <w:sz w:val="20"/>
              </w:rPr>
            </w:pPr>
            <w:r>
              <w:rPr>
                <w:sz w:val="20"/>
              </w:rPr>
              <w:t>110926</w:t>
            </w:r>
          </w:p>
        </w:tc>
        <w:tc>
          <w:tcPr>
            <w:tcW w:w="2268" w:type="dxa"/>
          </w:tcPr>
          <w:p w:rsidR="001B6FC8" w:rsidRDefault="001B6FC8"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1B6FC8" w:rsidRDefault="001B6FC8" w:rsidP="00AB62E2">
            <w:pPr>
              <w:snapToGrid w:val="0"/>
              <w:spacing w:before="40" w:afterLines="40" w:after="96"/>
              <w:ind w:left="57" w:right="57"/>
              <w:rPr>
                <w:sz w:val="20"/>
              </w:rPr>
            </w:pPr>
            <w:r>
              <w:rPr>
                <w:sz w:val="20"/>
              </w:rPr>
              <w:t xml:space="preserve">Ändring av dokumentreferens till tjänstekontraktsbeskrivning (s. 57-61) </w:t>
            </w:r>
            <w:proofErr w:type="spellStart"/>
            <w:r>
              <w:rPr>
                <w:sz w:val="20"/>
              </w:rPr>
              <w:t>pga</w:t>
            </w:r>
            <w:proofErr w:type="spellEnd"/>
            <w:r>
              <w:rPr>
                <w:sz w:val="20"/>
              </w:rPr>
              <w:t xml:space="preserve"> byte av namn på dokumentet.</w:t>
            </w:r>
          </w:p>
        </w:tc>
      </w:tr>
      <w:tr w:rsidR="0095664E" w:rsidRPr="00BC2300" w:rsidTr="0081385E">
        <w:tc>
          <w:tcPr>
            <w:tcW w:w="1285" w:type="dxa"/>
          </w:tcPr>
          <w:p w:rsidR="0095664E" w:rsidRDefault="0095664E" w:rsidP="00AB62E2">
            <w:pPr>
              <w:snapToGrid w:val="0"/>
              <w:spacing w:before="40" w:afterLines="40" w:after="96"/>
              <w:ind w:left="57" w:right="57"/>
              <w:rPr>
                <w:sz w:val="20"/>
              </w:rPr>
            </w:pPr>
            <w:r>
              <w:rPr>
                <w:sz w:val="20"/>
              </w:rPr>
              <w:t>1.6</w:t>
            </w:r>
          </w:p>
        </w:tc>
        <w:tc>
          <w:tcPr>
            <w:tcW w:w="1484" w:type="dxa"/>
          </w:tcPr>
          <w:p w:rsidR="0095664E" w:rsidRDefault="0095664E" w:rsidP="00AB62E2">
            <w:pPr>
              <w:snapToGrid w:val="0"/>
              <w:spacing w:before="40" w:afterLines="40" w:after="96"/>
              <w:ind w:left="57" w:right="57"/>
              <w:rPr>
                <w:sz w:val="20"/>
              </w:rPr>
            </w:pPr>
            <w:r>
              <w:rPr>
                <w:sz w:val="20"/>
              </w:rPr>
              <w:t>120125</w:t>
            </w:r>
          </w:p>
        </w:tc>
        <w:tc>
          <w:tcPr>
            <w:tcW w:w="2268" w:type="dxa"/>
          </w:tcPr>
          <w:p w:rsidR="0095664E" w:rsidRDefault="0095664E"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95664E" w:rsidRDefault="0095664E" w:rsidP="00AB62E2">
            <w:pPr>
              <w:snapToGrid w:val="0"/>
              <w:spacing w:before="40" w:afterLines="40" w:after="96"/>
              <w:ind w:left="57" w:right="57"/>
              <w:rPr>
                <w:sz w:val="20"/>
              </w:rPr>
            </w:pPr>
            <w:r>
              <w:rPr>
                <w:sz w:val="20"/>
              </w:rPr>
              <w:t xml:space="preserve">Förtydligande i listan över identifierare i kap. 4.3 kring att det endast är när ett </w:t>
            </w:r>
            <w:r w:rsidRPr="0095664E">
              <w:rPr>
                <w:i/>
                <w:sz w:val="20"/>
              </w:rPr>
              <w:t>nationell</w:t>
            </w:r>
            <w:r>
              <w:rPr>
                <w:i/>
                <w:sz w:val="20"/>
              </w:rPr>
              <w:t>t</w:t>
            </w:r>
            <w:r>
              <w:rPr>
                <w:sz w:val="20"/>
              </w:rPr>
              <w:t xml:space="preserve"> reservnummer anges som </w:t>
            </w:r>
            <w:proofErr w:type="spellStart"/>
            <w:r>
              <w:rPr>
                <w:sz w:val="20"/>
              </w:rPr>
              <w:t>oid:n</w:t>
            </w:r>
            <w:proofErr w:type="spellEnd"/>
            <w:r>
              <w:rPr>
                <w:sz w:val="20"/>
              </w:rPr>
              <w:t xml:space="preserve"> </w:t>
            </w:r>
            <w:r w:rsidRPr="008C6BB6">
              <w:rPr>
                <w:sz w:val="20"/>
              </w:rPr>
              <w:t>1.2.752.129.2.1.3.2</w:t>
            </w:r>
            <w:r>
              <w:rPr>
                <w:sz w:val="20"/>
              </w:rPr>
              <w:t xml:space="preserve"> ska användas. Detta efter </w:t>
            </w:r>
            <w:r w:rsidR="00C75CCF">
              <w:rPr>
                <w:sz w:val="20"/>
              </w:rPr>
              <w:t xml:space="preserve">att tidigare formulering lett till </w:t>
            </w:r>
            <w:r>
              <w:rPr>
                <w:sz w:val="20"/>
              </w:rPr>
              <w:t>missförstånd hos piloterna.</w:t>
            </w:r>
          </w:p>
        </w:tc>
      </w:tr>
      <w:tr w:rsidR="00EF36A2" w:rsidRPr="00BC2300" w:rsidTr="0081385E">
        <w:tc>
          <w:tcPr>
            <w:tcW w:w="1285" w:type="dxa"/>
          </w:tcPr>
          <w:p w:rsidR="00EF36A2" w:rsidRDefault="00EF36A2" w:rsidP="00AB62E2">
            <w:pPr>
              <w:snapToGrid w:val="0"/>
              <w:spacing w:before="40" w:afterLines="40" w:after="96"/>
              <w:ind w:left="57" w:right="57"/>
              <w:rPr>
                <w:sz w:val="20"/>
              </w:rPr>
            </w:pPr>
            <w:r>
              <w:rPr>
                <w:sz w:val="20"/>
              </w:rPr>
              <w:t>1.7</w:t>
            </w:r>
          </w:p>
        </w:tc>
        <w:tc>
          <w:tcPr>
            <w:tcW w:w="1484" w:type="dxa"/>
          </w:tcPr>
          <w:p w:rsidR="00EF36A2" w:rsidRDefault="00EF36A2" w:rsidP="00AB62E2">
            <w:pPr>
              <w:snapToGrid w:val="0"/>
              <w:spacing w:before="40" w:afterLines="40" w:after="96"/>
              <w:ind w:left="57" w:right="57"/>
              <w:rPr>
                <w:sz w:val="20"/>
              </w:rPr>
            </w:pPr>
            <w:r>
              <w:rPr>
                <w:sz w:val="20"/>
              </w:rPr>
              <w:t>1202</w:t>
            </w:r>
            <w:r w:rsidR="0081385E">
              <w:rPr>
                <w:sz w:val="20"/>
              </w:rPr>
              <w:t>27</w:t>
            </w:r>
          </w:p>
        </w:tc>
        <w:tc>
          <w:tcPr>
            <w:tcW w:w="2268" w:type="dxa"/>
          </w:tcPr>
          <w:p w:rsidR="00EF36A2" w:rsidRDefault="00EF36A2"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EF36A2" w:rsidRDefault="00EF36A2" w:rsidP="00AB62E2">
            <w:pPr>
              <w:snapToGrid w:val="0"/>
              <w:spacing w:before="40" w:afterLines="40" w:after="96"/>
              <w:ind w:left="57" w:right="57"/>
              <w:rPr>
                <w:sz w:val="20"/>
              </w:rPr>
            </w:pPr>
            <w:r>
              <w:rPr>
                <w:sz w:val="20"/>
              </w:rPr>
              <w:t>Dokumentet har bytt namn från informationsspecifikation till RIV-specifikation. Tidigare var namnsättningen inkonsekvent.</w:t>
            </w:r>
            <w:r w:rsidR="00E36EC1">
              <w:rPr>
                <w:sz w:val="20"/>
              </w:rPr>
              <w:t xml:space="preserve"> Versionen har tagits bort från titeln.</w:t>
            </w:r>
          </w:p>
          <w:p w:rsidR="0081385E" w:rsidRDefault="0081385E" w:rsidP="00AB62E2">
            <w:pPr>
              <w:snapToGrid w:val="0"/>
              <w:spacing w:before="40" w:afterLines="40" w:after="96"/>
              <w:ind w:left="57" w:right="57"/>
              <w:rPr>
                <w:sz w:val="20"/>
              </w:rPr>
            </w:pPr>
            <w:r>
              <w:rPr>
                <w:sz w:val="20"/>
              </w:rPr>
              <w:t>Kontaktperson har ändrats till Petra Hasselqvist</w:t>
            </w:r>
          </w:p>
        </w:tc>
      </w:tr>
      <w:tr w:rsidR="001F7F69" w:rsidRPr="00BC2300" w:rsidTr="0081385E">
        <w:tc>
          <w:tcPr>
            <w:tcW w:w="1285" w:type="dxa"/>
          </w:tcPr>
          <w:p w:rsidR="001F7F69" w:rsidRDefault="001F7F69" w:rsidP="00AB62E2">
            <w:pPr>
              <w:snapToGrid w:val="0"/>
              <w:spacing w:before="40" w:afterLines="40" w:after="96"/>
              <w:ind w:left="57" w:right="57"/>
              <w:rPr>
                <w:sz w:val="20"/>
              </w:rPr>
            </w:pPr>
            <w:r>
              <w:rPr>
                <w:sz w:val="20"/>
              </w:rPr>
              <w:t>1.8</w:t>
            </w:r>
          </w:p>
        </w:tc>
        <w:tc>
          <w:tcPr>
            <w:tcW w:w="1484" w:type="dxa"/>
          </w:tcPr>
          <w:p w:rsidR="001F7F69" w:rsidRDefault="001F7F69" w:rsidP="00AB62E2">
            <w:pPr>
              <w:snapToGrid w:val="0"/>
              <w:spacing w:before="40" w:afterLines="40" w:after="96"/>
              <w:ind w:left="57" w:right="57"/>
              <w:rPr>
                <w:sz w:val="20"/>
              </w:rPr>
            </w:pPr>
            <w:r>
              <w:rPr>
                <w:sz w:val="20"/>
              </w:rPr>
              <w:t>120426</w:t>
            </w:r>
          </w:p>
        </w:tc>
        <w:tc>
          <w:tcPr>
            <w:tcW w:w="2268" w:type="dxa"/>
          </w:tcPr>
          <w:p w:rsidR="001F7F69" w:rsidRDefault="001F7F69" w:rsidP="00AB62E2">
            <w:pPr>
              <w:snapToGrid w:val="0"/>
              <w:spacing w:before="40" w:afterLines="40" w:after="96"/>
              <w:ind w:left="57" w:right="57"/>
              <w:rPr>
                <w:sz w:val="20"/>
              </w:rPr>
            </w:pPr>
            <w:r>
              <w:rPr>
                <w:sz w:val="20"/>
              </w:rPr>
              <w:t xml:space="preserve">Kristin </w:t>
            </w:r>
            <w:proofErr w:type="spellStart"/>
            <w:r>
              <w:rPr>
                <w:sz w:val="20"/>
              </w:rPr>
              <w:t>Schoug</w:t>
            </w:r>
            <w:proofErr w:type="spellEnd"/>
            <w:r>
              <w:rPr>
                <w:sz w:val="20"/>
              </w:rPr>
              <w:t xml:space="preserve"> Bertilsson</w:t>
            </w:r>
          </w:p>
        </w:tc>
        <w:tc>
          <w:tcPr>
            <w:tcW w:w="3728" w:type="dxa"/>
          </w:tcPr>
          <w:p w:rsidR="001F7F69" w:rsidRDefault="001F7F69" w:rsidP="00AB62E2">
            <w:pPr>
              <w:snapToGrid w:val="0"/>
              <w:spacing w:before="40" w:afterLines="40" w:after="96"/>
              <w:ind w:left="57" w:right="57"/>
              <w:rPr>
                <w:sz w:val="20"/>
              </w:rPr>
            </w:pPr>
            <w:r>
              <w:rPr>
                <w:sz w:val="20"/>
              </w:rPr>
              <w:t xml:space="preserve">Meddelandet Registrera vårdkontakt har bytt namn till Registrera patientplacering för att undvika missförstånd kring vilken typ av vårdkontakt meddelandet avser att kommunicera. Den beskrivande texten av </w:t>
            </w:r>
            <w:proofErr w:type="spellStart"/>
            <w:r>
              <w:rPr>
                <w:sz w:val="20"/>
              </w:rPr>
              <w:t>V-MIM:en</w:t>
            </w:r>
            <w:proofErr w:type="spellEnd"/>
            <w:r>
              <w:rPr>
                <w:sz w:val="20"/>
              </w:rPr>
              <w:t xml:space="preserve"> har uppdaterats för att öka tydligheten.</w:t>
            </w:r>
          </w:p>
        </w:tc>
      </w:tr>
      <w:tr w:rsidR="00AB62E2" w:rsidRPr="00BC2300" w:rsidTr="0081385E">
        <w:tc>
          <w:tcPr>
            <w:tcW w:w="1285" w:type="dxa"/>
          </w:tcPr>
          <w:p w:rsidR="00AB62E2" w:rsidRDefault="00AB62E2" w:rsidP="00AB62E2">
            <w:pPr>
              <w:snapToGrid w:val="0"/>
              <w:spacing w:before="40" w:afterLines="40" w:after="96"/>
              <w:ind w:left="57" w:right="57"/>
              <w:rPr>
                <w:sz w:val="20"/>
              </w:rPr>
            </w:pPr>
            <w:r>
              <w:rPr>
                <w:sz w:val="20"/>
              </w:rPr>
              <w:t>1.9</w:t>
            </w:r>
          </w:p>
        </w:tc>
        <w:tc>
          <w:tcPr>
            <w:tcW w:w="1484" w:type="dxa"/>
          </w:tcPr>
          <w:p w:rsidR="00AB62E2" w:rsidRDefault="003F2C07" w:rsidP="00AB62E2">
            <w:pPr>
              <w:snapToGrid w:val="0"/>
              <w:spacing w:before="40" w:afterLines="40" w:after="96"/>
              <w:ind w:left="57" w:right="57"/>
              <w:rPr>
                <w:sz w:val="20"/>
              </w:rPr>
            </w:pPr>
            <w:r>
              <w:rPr>
                <w:sz w:val="20"/>
              </w:rPr>
              <w:t>1209</w:t>
            </w:r>
            <w:r w:rsidR="00AB62E2">
              <w:rPr>
                <w:sz w:val="20"/>
              </w:rPr>
              <w:t>1</w:t>
            </w:r>
            <w:r>
              <w:rPr>
                <w:sz w:val="20"/>
              </w:rPr>
              <w:t>2</w:t>
            </w:r>
          </w:p>
        </w:tc>
        <w:tc>
          <w:tcPr>
            <w:tcW w:w="2268" w:type="dxa"/>
          </w:tcPr>
          <w:p w:rsidR="00AB62E2" w:rsidRDefault="00AB62E2" w:rsidP="00AB62E2">
            <w:pPr>
              <w:snapToGrid w:val="0"/>
              <w:spacing w:before="40" w:afterLines="40" w:after="96"/>
              <w:ind w:left="57" w:right="57"/>
              <w:rPr>
                <w:sz w:val="20"/>
              </w:rPr>
            </w:pPr>
            <w:r w:rsidRPr="00AB62E2">
              <w:rPr>
                <w:sz w:val="20"/>
              </w:rPr>
              <w:t>Torbjörn Dahlin</w:t>
            </w:r>
            <w:r w:rsidR="003F2C07">
              <w:rPr>
                <w:sz w:val="20"/>
              </w:rPr>
              <w:t xml:space="preserve">, Eva </w:t>
            </w:r>
            <w:proofErr w:type="spellStart"/>
            <w:r w:rsidR="003F2C07">
              <w:rPr>
                <w:sz w:val="20"/>
              </w:rPr>
              <w:t>Biberg</w:t>
            </w:r>
            <w:proofErr w:type="spellEnd"/>
          </w:p>
        </w:tc>
        <w:tc>
          <w:tcPr>
            <w:tcW w:w="3728" w:type="dxa"/>
          </w:tcPr>
          <w:p w:rsidR="00AB62E2" w:rsidRDefault="00503977" w:rsidP="00AB62E2">
            <w:pPr>
              <w:snapToGrid w:val="0"/>
              <w:spacing w:before="40" w:afterLines="40" w:after="96"/>
              <w:ind w:left="57" w:right="57"/>
              <w:rPr>
                <w:sz w:val="20"/>
              </w:rPr>
            </w:pPr>
            <w:r>
              <w:rPr>
                <w:sz w:val="20"/>
              </w:rPr>
              <w:t xml:space="preserve">Uppdaterat beskrivande text för attributet 2.7.1.9 </w:t>
            </w:r>
            <w:r w:rsidRPr="00503977">
              <w:rPr>
                <w:sz w:val="20"/>
              </w:rPr>
              <w:t>ordinationstidpunkt</w:t>
            </w:r>
            <w:r>
              <w:rPr>
                <w:sz w:val="20"/>
              </w:rPr>
              <w:t>. Tidpunkten skall vara ordinationsögonblicket oavsett om det är profylax eller behandling.</w:t>
            </w:r>
            <w:r w:rsidR="00921541">
              <w:rPr>
                <w:sz w:val="20"/>
              </w:rPr>
              <w:t xml:space="preserve"> Ytterligare text i avsnitt 2.8.3 angående </w:t>
            </w:r>
            <w:r w:rsidR="00921541">
              <w:rPr>
                <w:sz w:val="20"/>
              </w:rPr>
              <w:lastRenderedPageBreak/>
              <w:t>patientplacering.</w:t>
            </w:r>
          </w:p>
          <w:p w:rsidR="00F46610" w:rsidRDefault="00F46610" w:rsidP="00AB62E2">
            <w:pPr>
              <w:snapToGrid w:val="0"/>
              <w:spacing w:before="40" w:afterLines="40" w:after="96"/>
              <w:ind w:left="57" w:right="57"/>
              <w:rPr>
                <w:sz w:val="20"/>
              </w:rPr>
            </w:pPr>
            <w:r>
              <w:rPr>
                <w:sz w:val="20"/>
              </w:rPr>
              <w:t xml:space="preserve">Korrigerat användningsfall ”Registrera ordinationsorsak”. </w:t>
            </w:r>
          </w:p>
        </w:tc>
      </w:tr>
    </w:tbl>
    <w:p w:rsidR="0081385E" w:rsidRDefault="0081385E" w:rsidP="0081385E">
      <w:pPr>
        <w:rPr>
          <w:rFonts w:ascii="Arial" w:hAnsi="Arial"/>
          <w:sz w:val="32"/>
          <w:szCs w:val="32"/>
        </w:rPr>
      </w:pPr>
      <w:bookmarkStart w:id="15" w:name="_Toc230588864"/>
      <w:r>
        <w:lastRenderedPageBreak/>
        <w:br w:type="page"/>
      </w:r>
    </w:p>
    <w:p w:rsidR="000D5525" w:rsidRPr="00773F49" w:rsidRDefault="000D5525" w:rsidP="008F099D">
      <w:pPr>
        <w:pStyle w:val="Rubrik1"/>
        <w:ind w:left="1304" w:hanging="1304"/>
      </w:pPr>
      <w:bookmarkStart w:id="16" w:name="_Toc323214195"/>
      <w:r>
        <w:lastRenderedPageBreak/>
        <w:t>Inledning</w:t>
      </w:r>
      <w:bookmarkEnd w:id="15"/>
      <w:bookmarkEnd w:id="16"/>
    </w:p>
    <w:p w:rsidR="00DC55EA" w:rsidRDefault="00773F49" w:rsidP="00DC55EA">
      <w:r w:rsidRPr="00773F49">
        <w:t xml:space="preserve">Sveriges Kommuner och Landsting </w:t>
      </w:r>
      <w:r w:rsidR="00DB2C12">
        <w:t xml:space="preserve">(SKL) </w:t>
      </w:r>
      <w:r w:rsidRPr="00773F49">
        <w:t>gör tillsammans med alla landsting och regioner</w:t>
      </w:r>
      <w:r>
        <w:t xml:space="preserve"> en nationell satsning för ökad patientsäkerhet</w:t>
      </w:r>
      <w:r w:rsidR="00497BAD">
        <w:rPr>
          <w:rStyle w:val="Fotnotsreferens"/>
        </w:rPr>
        <w:footnoteReference w:id="1"/>
      </w:r>
      <w:r w:rsidRPr="00773F49">
        <w:t>. Satsningen fokuserar på sex typer av vårdskador som enligt landsting och regioner är särskilt vanliga och allvarliga</w:t>
      </w:r>
      <w:r w:rsidR="00C03B0E">
        <w:t>. Av dessa sex är tre vårdrelaterade infektioner (VRI)</w:t>
      </w:r>
      <w:r w:rsidR="00C03B0E">
        <w:rPr>
          <w:rStyle w:val="Fotnotsreferens"/>
        </w:rPr>
        <w:footnoteReference w:id="2"/>
      </w:r>
      <w:r w:rsidR="00DC55EA">
        <w:t>.</w:t>
      </w:r>
    </w:p>
    <w:p w:rsidR="0070161F" w:rsidRDefault="00045C2A">
      <w:pPr>
        <w:pStyle w:val="Brdtext"/>
        <w:spacing w:before="240"/>
        <w:rPr>
          <w:lang w:val="sv-SE"/>
        </w:rPr>
      </w:pPr>
      <w:r w:rsidRPr="00045C2A">
        <w:rPr>
          <w:lang w:val="sv-SE"/>
        </w:rPr>
        <w:t>På uppdrag av SKL har ett antal experter sammanställt åtgärder</w:t>
      </w:r>
      <w:r w:rsidR="00497BAD">
        <w:rPr>
          <w:rStyle w:val="Fotnotsreferens"/>
          <w:lang w:val="sv-SE"/>
        </w:rPr>
        <w:footnoteReference w:id="3"/>
      </w:r>
      <w:r w:rsidRPr="00045C2A">
        <w:rPr>
          <w:lang w:val="sv-SE"/>
        </w:rPr>
        <w:t xml:space="preserve"> som baseras på vetenskap och beprövad erfarenhet och som konsekvent tillämpade reducerar dessa vårdskador.</w:t>
      </w:r>
      <w:r w:rsidR="009A1F5B" w:rsidRPr="009A1F5B">
        <w:rPr>
          <w:lang w:val="sv-SE"/>
        </w:rPr>
        <w:t xml:space="preserve"> </w:t>
      </w:r>
      <w:r w:rsidR="009A1F5B">
        <w:rPr>
          <w:lang w:val="sv-SE"/>
        </w:rPr>
        <w:t>S</w:t>
      </w:r>
      <w:r w:rsidR="009A1F5B" w:rsidRPr="00045C2A">
        <w:rPr>
          <w:lang w:val="sv-SE"/>
        </w:rPr>
        <w:t xml:space="preserve">atsningen i sig förväntas </w:t>
      </w:r>
      <w:r w:rsidR="009A1F5B">
        <w:rPr>
          <w:lang w:val="sv-SE"/>
        </w:rPr>
        <w:t xml:space="preserve">även </w:t>
      </w:r>
      <w:r w:rsidR="009A1F5B" w:rsidRPr="00045C2A">
        <w:rPr>
          <w:lang w:val="sv-SE"/>
        </w:rPr>
        <w:t xml:space="preserve">öka följsamheten till </w:t>
      </w:r>
      <w:r w:rsidR="009A1F5B">
        <w:rPr>
          <w:lang w:val="sv-SE"/>
        </w:rPr>
        <w:t xml:space="preserve">allmänna </w:t>
      </w:r>
      <w:r w:rsidR="009A1F5B" w:rsidRPr="00045C2A">
        <w:rPr>
          <w:lang w:val="sv-SE"/>
        </w:rPr>
        <w:t>vårdhygieniska krav och rutiner inom hälso- och sjukvård</w:t>
      </w:r>
      <w:r w:rsidR="009A1F5B">
        <w:rPr>
          <w:lang w:val="sv-SE"/>
        </w:rPr>
        <w:t xml:space="preserve"> och därmed kan även förekomsten av andra vårdskador komma att minska</w:t>
      </w:r>
      <w:r w:rsidR="009A1F5B" w:rsidRPr="00045C2A">
        <w:rPr>
          <w:lang w:val="sv-SE"/>
        </w:rPr>
        <w:t>.</w:t>
      </w:r>
    </w:p>
    <w:p w:rsidR="009A1F5B" w:rsidRDefault="009A1F5B" w:rsidP="00C14D3F">
      <w:pPr>
        <w:pStyle w:val="Brdtext"/>
        <w:rPr>
          <w:lang w:val="sv-SE"/>
        </w:rPr>
      </w:pPr>
      <w:r>
        <w:rPr>
          <w:lang w:val="sv-SE"/>
        </w:rPr>
        <w:t>Ett mål</w:t>
      </w:r>
      <w:r w:rsidR="00014694" w:rsidRPr="00014694">
        <w:rPr>
          <w:lang w:val="sv-SE"/>
        </w:rPr>
        <w:t xml:space="preserve"> </w:t>
      </w:r>
      <w:r w:rsidR="00434EE1">
        <w:rPr>
          <w:lang w:val="sv-SE"/>
        </w:rPr>
        <w:t xml:space="preserve">med satsningen </w:t>
      </w:r>
      <w:r w:rsidR="00014694" w:rsidRPr="00014694">
        <w:rPr>
          <w:lang w:val="sv-SE"/>
        </w:rPr>
        <w:t xml:space="preserve">är </w:t>
      </w:r>
      <w:r w:rsidR="004E037C">
        <w:rPr>
          <w:lang w:val="sv-SE"/>
        </w:rPr>
        <w:t xml:space="preserve">att </w:t>
      </w:r>
      <w:r w:rsidR="003240D7">
        <w:rPr>
          <w:lang w:val="sv-SE"/>
        </w:rPr>
        <w:t xml:space="preserve">fortlöpande minska </w:t>
      </w:r>
      <w:r w:rsidR="00014694" w:rsidRPr="00014694">
        <w:rPr>
          <w:lang w:val="sv-SE"/>
        </w:rPr>
        <w:t xml:space="preserve">förekomsten av vårdrelaterade infektioner (VRI) </w:t>
      </w:r>
      <w:r w:rsidR="003240D7">
        <w:rPr>
          <w:lang w:val="sv-SE"/>
        </w:rPr>
        <w:t xml:space="preserve">genom ett systematiskt och uthålligt förbättringsarbete. </w:t>
      </w:r>
      <w:r w:rsidR="00691AA6">
        <w:rPr>
          <w:lang w:val="sv-SE"/>
        </w:rPr>
        <w:t>I</w:t>
      </w:r>
      <w:r w:rsidR="00691AA6" w:rsidRPr="00014694">
        <w:rPr>
          <w:lang w:val="sv-SE"/>
        </w:rPr>
        <w:t xml:space="preserve">nom slutenvården </w:t>
      </w:r>
      <w:r w:rsidR="00691AA6">
        <w:rPr>
          <w:lang w:val="sv-SE"/>
        </w:rPr>
        <w:t>är målet, enligt SKL, en halvering av förekomsten av VRI jämfört med 2006, då 10 % av de sjukhusvårdade patienterna hade en vårdrelaterad infektion enligt en undersökning i Stramas regi.</w:t>
      </w:r>
    </w:p>
    <w:p w:rsidR="00AD5C02" w:rsidRPr="004C3904" w:rsidRDefault="006C5C78" w:rsidP="004C3904">
      <w:pPr>
        <w:pStyle w:val="Default"/>
        <w:rPr>
          <w:rFonts w:ascii="Times New Roman" w:hAnsi="Times New Roman" w:cs="Times New Roman"/>
          <w:color w:val="auto"/>
          <w:lang w:val="sv-SE"/>
        </w:rPr>
      </w:pPr>
      <w:r>
        <w:rPr>
          <w:rFonts w:ascii="Times New Roman" w:hAnsi="Times New Roman" w:cs="Times New Roman"/>
          <w:color w:val="auto"/>
          <w:lang w:val="sv-SE"/>
        </w:rPr>
        <w:t>Som ett stöd</w:t>
      </w:r>
      <w:r w:rsidR="00FD3F08" w:rsidRPr="004C3904">
        <w:rPr>
          <w:rFonts w:ascii="Times New Roman" w:hAnsi="Times New Roman" w:cs="Times New Roman"/>
          <w:color w:val="auto"/>
          <w:lang w:val="sv-SE"/>
        </w:rPr>
        <w:t xml:space="preserve"> i detta </w:t>
      </w:r>
      <w:r>
        <w:rPr>
          <w:rFonts w:ascii="Times New Roman" w:hAnsi="Times New Roman" w:cs="Times New Roman"/>
          <w:color w:val="auto"/>
          <w:lang w:val="sv-SE"/>
        </w:rPr>
        <w:t>förbättrings</w:t>
      </w:r>
      <w:r w:rsidR="00FD3F08" w:rsidRPr="004C3904">
        <w:rPr>
          <w:rFonts w:ascii="Times New Roman" w:hAnsi="Times New Roman" w:cs="Times New Roman"/>
          <w:color w:val="auto"/>
          <w:lang w:val="sv-SE"/>
        </w:rPr>
        <w:t xml:space="preserve">arbete </w:t>
      </w:r>
      <w:r>
        <w:rPr>
          <w:rFonts w:ascii="Times New Roman" w:hAnsi="Times New Roman" w:cs="Times New Roman"/>
          <w:color w:val="auto"/>
          <w:lang w:val="sv-SE"/>
        </w:rPr>
        <w:t>har SKL beslutat att utveckla</w:t>
      </w:r>
      <w:r w:rsidRPr="004C3904">
        <w:rPr>
          <w:rFonts w:ascii="Times New Roman" w:hAnsi="Times New Roman" w:cs="Times New Roman"/>
          <w:color w:val="auto"/>
          <w:lang w:val="sv-SE"/>
        </w:rPr>
        <w:t xml:space="preserve"> </w:t>
      </w:r>
      <w:r w:rsidR="00FD3F08" w:rsidRPr="004C3904">
        <w:rPr>
          <w:rFonts w:ascii="Times New Roman" w:hAnsi="Times New Roman" w:cs="Times New Roman"/>
          <w:color w:val="auto"/>
          <w:lang w:val="sv-SE"/>
        </w:rPr>
        <w:t>ett IT-stöd</w:t>
      </w:r>
      <w:r>
        <w:rPr>
          <w:rFonts w:ascii="Times New Roman" w:hAnsi="Times New Roman" w:cs="Times New Roman"/>
          <w:color w:val="auto"/>
          <w:lang w:val="sv-SE"/>
        </w:rPr>
        <w:t>, Infektionsverktyget,</w:t>
      </w:r>
      <w:r w:rsidR="00FD3F08" w:rsidRPr="004C3904">
        <w:rPr>
          <w:rFonts w:ascii="Times New Roman" w:hAnsi="Times New Roman" w:cs="Times New Roman"/>
          <w:color w:val="auto"/>
          <w:lang w:val="sv-SE"/>
        </w:rPr>
        <w:t xml:space="preserve"> för uppföljning av vårdrelaterade infektioner. </w:t>
      </w:r>
      <w:r w:rsidR="004C3904" w:rsidRPr="004C3904">
        <w:rPr>
          <w:rFonts w:ascii="Times New Roman" w:hAnsi="Times New Roman" w:cs="Times New Roman"/>
          <w:color w:val="auto"/>
          <w:lang w:val="sv-SE"/>
        </w:rPr>
        <w:t xml:space="preserve">Sammantaget ska IT-stödet omfatta </w:t>
      </w:r>
      <w:r w:rsidR="00DC55EA" w:rsidRPr="004C3904">
        <w:rPr>
          <w:rFonts w:ascii="Times New Roman" w:hAnsi="Times New Roman" w:cs="Times New Roman"/>
          <w:color w:val="auto"/>
          <w:lang w:val="sv-SE"/>
        </w:rPr>
        <w:t>de fem infektionerna:</w:t>
      </w:r>
    </w:p>
    <w:p w:rsidR="00752D3B" w:rsidRDefault="00DC55EA">
      <w:pPr>
        <w:pStyle w:val="Liststycke"/>
        <w:numPr>
          <w:ilvl w:val="0"/>
          <w:numId w:val="12"/>
        </w:numPr>
        <w:rPr>
          <w:rFonts w:ascii="Times New Roman" w:hAnsi="Times New Roman" w:cs="Times New Roman"/>
          <w:sz w:val="24"/>
          <w:szCs w:val="24"/>
        </w:rPr>
      </w:pPr>
      <w:r>
        <w:rPr>
          <w:rFonts w:ascii="Times New Roman" w:hAnsi="Times New Roman" w:cs="Times New Roman"/>
          <w:sz w:val="24"/>
          <w:szCs w:val="24"/>
        </w:rPr>
        <w:t>lunginflammation (pneumoni)</w:t>
      </w:r>
    </w:p>
    <w:p w:rsidR="00752D3B" w:rsidRDefault="00DC55EA">
      <w:pPr>
        <w:pStyle w:val="Liststycke"/>
        <w:numPr>
          <w:ilvl w:val="0"/>
          <w:numId w:val="12"/>
        </w:numPr>
        <w:rPr>
          <w:rFonts w:ascii="Times New Roman" w:hAnsi="Times New Roman" w:cs="Times New Roman"/>
          <w:sz w:val="24"/>
          <w:szCs w:val="24"/>
        </w:rPr>
      </w:pPr>
      <w:r w:rsidRPr="000E6F73">
        <w:rPr>
          <w:rFonts w:ascii="Times New Roman" w:hAnsi="Times New Roman" w:cs="Times New Roman"/>
          <w:sz w:val="24"/>
          <w:szCs w:val="24"/>
        </w:rPr>
        <w:t>urinvägsinfektion</w:t>
      </w:r>
      <w:r w:rsidRPr="000E6F73">
        <w:rPr>
          <w:rStyle w:val="Fotnotsreferens"/>
          <w:rFonts w:ascii="Times New Roman" w:hAnsi="Times New Roman" w:cs="Times New Roman"/>
          <w:sz w:val="24"/>
          <w:szCs w:val="24"/>
        </w:rPr>
        <w:footnoteReference w:id="4"/>
      </w:r>
    </w:p>
    <w:p w:rsidR="00752D3B" w:rsidRDefault="00DC55EA">
      <w:pPr>
        <w:pStyle w:val="Liststycke"/>
        <w:numPr>
          <w:ilvl w:val="0"/>
          <w:numId w:val="12"/>
        </w:numPr>
        <w:rPr>
          <w:rFonts w:ascii="Times New Roman" w:hAnsi="Times New Roman" w:cs="Times New Roman"/>
          <w:sz w:val="24"/>
          <w:szCs w:val="24"/>
        </w:rPr>
      </w:pPr>
      <w:r>
        <w:rPr>
          <w:rFonts w:ascii="Times New Roman" w:hAnsi="Times New Roman" w:cs="Times New Roman"/>
          <w:sz w:val="24"/>
          <w:szCs w:val="24"/>
        </w:rPr>
        <w:t>blodförgiftning</w:t>
      </w:r>
      <w:r w:rsidRPr="00693313">
        <w:rPr>
          <w:rStyle w:val="Fotnotsreferens"/>
          <w:rFonts w:ascii="Times New Roman" w:hAnsi="Times New Roman" w:cs="Times New Roman"/>
          <w:sz w:val="24"/>
          <w:szCs w:val="24"/>
        </w:rPr>
        <w:t xml:space="preserve"> </w:t>
      </w:r>
      <w:r w:rsidRPr="007B24BD">
        <w:rPr>
          <w:rStyle w:val="Fotnotsreferens"/>
          <w:rFonts w:ascii="Times New Roman" w:hAnsi="Times New Roman" w:cs="Times New Roman"/>
          <w:sz w:val="24"/>
          <w:szCs w:val="24"/>
        </w:rPr>
        <w:footnoteReference w:id="5"/>
      </w:r>
      <w:r>
        <w:rPr>
          <w:rFonts w:ascii="Times New Roman" w:hAnsi="Times New Roman" w:cs="Times New Roman"/>
          <w:sz w:val="24"/>
          <w:szCs w:val="24"/>
        </w:rPr>
        <w:t xml:space="preserve"> (septikemi)</w:t>
      </w:r>
    </w:p>
    <w:p w:rsidR="00752D3B" w:rsidRDefault="00DC55EA">
      <w:pPr>
        <w:pStyle w:val="Liststycke"/>
        <w:numPr>
          <w:ilvl w:val="0"/>
          <w:numId w:val="12"/>
        </w:numPr>
        <w:rPr>
          <w:rFonts w:ascii="Times New Roman" w:hAnsi="Times New Roman" w:cs="Times New Roman"/>
          <w:sz w:val="24"/>
          <w:szCs w:val="24"/>
        </w:rPr>
      </w:pPr>
      <w:r>
        <w:rPr>
          <w:rFonts w:ascii="Times New Roman" w:hAnsi="Times New Roman" w:cs="Times New Roman"/>
          <w:sz w:val="24"/>
          <w:szCs w:val="24"/>
        </w:rPr>
        <w:t xml:space="preserve">postoperativ </w:t>
      </w:r>
      <w:r w:rsidRPr="007B24BD">
        <w:rPr>
          <w:rFonts w:ascii="Times New Roman" w:hAnsi="Times New Roman" w:cs="Times New Roman"/>
          <w:sz w:val="24"/>
          <w:szCs w:val="24"/>
        </w:rPr>
        <w:t>sårinfektion</w:t>
      </w:r>
      <w:r w:rsidRPr="007B24BD">
        <w:rPr>
          <w:rStyle w:val="Fotnotsreferens"/>
          <w:rFonts w:ascii="Times New Roman" w:hAnsi="Times New Roman" w:cs="Times New Roman"/>
          <w:sz w:val="24"/>
          <w:szCs w:val="24"/>
        </w:rPr>
        <w:footnoteReference w:id="6"/>
      </w:r>
    </w:p>
    <w:p w:rsidR="00752D3B" w:rsidRDefault="00DC55EA">
      <w:pPr>
        <w:pStyle w:val="Liststycke"/>
        <w:numPr>
          <w:ilvl w:val="0"/>
          <w:numId w:val="11"/>
        </w:numPr>
        <w:rPr>
          <w:rFonts w:ascii="Times New Roman" w:hAnsi="Times New Roman" w:cs="Times New Roman"/>
          <w:sz w:val="24"/>
          <w:szCs w:val="24"/>
        </w:rPr>
      </w:pPr>
      <w:r w:rsidRPr="000E6F73">
        <w:rPr>
          <w:rFonts w:ascii="Times New Roman" w:hAnsi="Times New Roman" w:cs="Times New Roman"/>
          <w:sz w:val="24"/>
          <w:szCs w:val="24"/>
        </w:rPr>
        <w:t>infektion</w:t>
      </w:r>
      <w:r>
        <w:rPr>
          <w:rFonts w:ascii="Times New Roman" w:hAnsi="Times New Roman" w:cs="Times New Roman"/>
          <w:sz w:val="24"/>
          <w:szCs w:val="24"/>
        </w:rPr>
        <w:t xml:space="preserve"> med </w:t>
      </w:r>
      <w:r w:rsidRPr="00693313">
        <w:rPr>
          <w:rFonts w:ascii="Times New Roman" w:hAnsi="Times New Roman" w:cs="Times New Roman"/>
          <w:i/>
          <w:iCs/>
          <w:sz w:val="24"/>
          <w:szCs w:val="24"/>
        </w:rPr>
        <w:t xml:space="preserve">Clostridium </w:t>
      </w:r>
      <w:proofErr w:type="spellStart"/>
      <w:r w:rsidRPr="00693313">
        <w:rPr>
          <w:rFonts w:ascii="Times New Roman" w:hAnsi="Times New Roman" w:cs="Times New Roman"/>
          <w:i/>
          <w:iCs/>
          <w:sz w:val="24"/>
          <w:szCs w:val="24"/>
        </w:rPr>
        <w:t>difficile</w:t>
      </w:r>
      <w:proofErr w:type="spellEnd"/>
      <w:r w:rsidRPr="00693313">
        <w:rPr>
          <w:rFonts w:ascii="Times New Roman" w:hAnsi="Times New Roman" w:cs="Times New Roman"/>
          <w:sz w:val="24"/>
          <w:szCs w:val="24"/>
        </w:rPr>
        <w:t>.</w:t>
      </w:r>
    </w:p>
    <w:p w:rsidR="003008B4" w:rsidRPr="003008B4" w:rsidRDefault="00434EE1" w:rsidP="00EA1483">
      <w:pPr>
        <w:rPr>
          <w:szCs w:val="24"/>
        </w:rPr>
      </w:pPr>
      <w:r>
        <w:t xml:space="preserve">Projektet </w:t>
      </w:r>
      <w:r w:rsidR="003008B4">
        <w:t>Infektionsverktyget</w:t>
      </w:r>
      <w:r w:rsidR="006C5C78">
        <w:t xml:space="preserve"> </w:t>
      </w:r>
      <w:r w:rsidR="003008B4">
        <w:t xml:space="preserve">har som mål att </w:t>
      </w:r>
      <w:r w:rsidR="006C5C78">
        <w:t xml:space="preserve">tillhandahålla </w:t>
      </w:r>
      <w:r w:rsidR="003008B4">
        <w:t>en nationell tjänst för att möjliggöra enhetlig dokumentation, lagring och återkoppling av sammanställda uppgifter</w:t>
      </w:r>
      <w:r w:rsidR="006C5C78">
        <w:t xml:space="preserve"> kring vårdrelaterade infektioner</w:t>
      </w:r>
      <w:r w:rsidR="003008B4">
        <w:t>. Uppgifterna innefattar de fem infektionerna ovan, utvalda samhällsförvärvade infektioner, utvalda åtgärder samt utvalda jämförelsetal.</w:t>
      </w:r>
    </w:p>
    <w:p w:rsidR="00AD5C02" w:rsidRDefault="00715E2A" w:rsidP="00096F6A">
      <w:pPr>
        <w:pStyle w:val="Brdtext"/>
        <w:rPr>
          <w:lang w:val="sv-SE"/>
        </w:rPr>
      </w:pPr>
      <w:r>
        <w:rPr>
          <w:lang w:val="sv-SE"/>
        </w:rPr>
        <w:lastRenderedPageBreak/>
        <w:t>Denna RIV-</w:t>
      </w:r>
      <w:r w:rsidR="00045C2A" w:rsidRPr="00045C2A">
        <w:rPr>
          <w:lang w:val="sv-SE"/>
        </w:rPr>
        <w:t xml:space="preserve">specifikation definierar den information som måste hanteras </w:t>
      </w:r>
      <w:r w:rsidR="003008B4">
        <w:rPr>
          <w:lang w:val="sv-SE"/>
        </w:rPr>
        <w:t xml:space="preserve">i lokala </w:t>
      </w:r>
      <w:r w:rsidR="006C5C78">
        <w:rPr>
          <w:lang w:val="sv-SE"/>
        </w:rPr>
        <w:t xml:space="preserve">vårdsystemen </w:t>
      </w:r>
      <w:r w:rsidR="003008B4">
        <w:rPr>
          <w:lang w:val="sv-SE"/>
        </w:rPr>
        <w:t>och kommuniceras med den nationella tjänsten.</w:t>
      </w:r>
      <w:r>
        <w:rPr>
          <w:lang w:val="sv-SE"/>
        </w:rPr>
        <w:t xml:space="preserve"> RIV-</w:t>
      </w:r>
      <w:r w:rsidR="00045C2A" w:rsidRPr="00045C2A">
        <w:rPr>
          <w:lang w:val="sv-SE"/>
        </w:rPr>
        <w:t xml:space="preserve">specifikationen ska vara en del av underlaget för att ställa krav på anpassningar av lokala </w:t>
      </w:r>
      <w:r w:rsidR="00BD36AE">
        <w:rPr>
          <w:lang w:val="sv-SE"/>
        </w:rPr>
        <w:t>IT</w:t>
      </w:r>
      <w:r w:rsidR="00045C2A" w:rsidRPr="00045C2A">
        <w:rPr>
          <w:lang w:val="sv-SE"/>
        </w:rPr>
        <w:t>-system.</w:t>
      </w:r>
      <w:r w:rsidR="009A1F5B">
        <w:rPr>
          <w:lang w:val="sv-SE"/>
        </w:rPr>
        <w:t xml:space="preserve"> </w:t>
      </w:r>
    </w:p>
    <w:p w:rsidR="000D5525" w:rsidRDefault="00715E2A" w:rsidP="00096F6A">
      <w:pPr>
        <w:pStyle w:val="Brdtext"/>
        <w:rPr>
          <w:lang w:val="sv-SE"/>
        </w:rPr>
      </w:pPr>
      <w:r>
        <w:rPr>
          <w:lang w:val="sv-SE"/>
        </w:rPr>
        <w:t>RIV-</w:t>
      </w:r>
      <w:r w:rsidR="000D5525" w:rsidRPr="00096F6A">
        <w:rPr>
          <w:lang w:val="sv-SE"/>
        </w:rPr>
        <w:t xml:space="preserve">specifikationen har arbetats fram enligt </w:t>
      </w:r>
      <w:r w:rsidR="000D5525" w:rsidRPr="00096F6A">
        <w:rPr>
          <w:i/>
          <w:lang w:val="sv-SE"/>
        </w:rPr>
        <w:t>RIVs metodanvisningar</w:t>
      </w:r>
      <w:r>
        <w:rPr>
          <w:lang w:val="sv-SE"/>
        </w:rPr>
        <w:t xml:space="preserve"> för RIV-</w:t>
      </w:r>
      <w:r w:rsidR="000D5525" w:rsidRPr="00096F6A">
        <w:rPr>
          <w:lang w:val="sv-SE"/>
        </w:rPr>
        <w:t>specifikationer</w:t>
      </w:r>
      <w:r w:rsidR="000B4F7B" w:rsidRPr="00096F6A">
        <w:rPr>
          <w:lang w:val="sv-SE"/>
        </w:rPr>
        <w:t>.</w:t>
      </w:r>
    </w:p>
    <w:p w:rsidR="00D82E76" w:rsidRPr="00D82E76" w:rsidRDefault="00D82E76" w:rsidP="00D82E76">
      <w:pPr>
        <w:pStyle w:val="Default"/>
        <w:rPr>
          <w:lang w:val="sv-SE"/>
        </w:rPr>
      </w:pPr>
    </w:p>
    <w:p w:rsidR="00B14D22" w:rsidRDefault="00322FF4" w:rsidP="00053391">
      <w:bookmarkStart w:id="17" w:name="_Toc230588866"/>
      <w:r>
        <w:rPr>
          <w:noProof/>
        </w:rPr>
        <w:drawing>
          <wp:inline distT="0" distB="0" distL="0" distR="0" wp14:anchorId="00869A25" wp14:editId="46D422AE">
            <wp:extent cx="2876550" cy="4238625"/>
            <wp:effectExtent l="19050" t="0" r="0" b="0"/>
            <wp:docPr id="14" name="Bild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srcRect/>
                    <a:stretch>
                      <a:fillRect/>
                    </a:stretch>
                  </pic:blipFill>
                  <pic:spPr bwMode="auto">
                    <a:xfrm>
                      <a:off x="0" y="0"/>
                      <a:ext cx="2876550" cy="4238625"/>
                    </a:xfrm>
                    <a:prstGeom prst="rect">
                      <a:avLst/>
                    </a:prstGeom>
                    <a:noFill/>
                    <a:ln w="9525">
                      <a:noFill/>
                      <a:miter lim="800000"/>
                      <a:headEnd/>
                      <a:tailEnd/>
                    </a:ln>
                  </pic:spPr>
                </pic:pic>
              </a:graphicData>
            </a:graphic>
          </wp:inline>
        </w:drawing>
      </w:r>
      <w:r w:rsidR="00B14D22">
        <w:br w:type="page"/>
      </w:r>
    </w:p>
    <w:p w:rsidR="000D5525" w:rsidRDefault="000D5525" w:rsidP="00B14D22">
      <w:pPr>
        <w:pStyle w:val="Rubrik1"/>
        <w:ind w:left="1304" w:hanging="1304"/>
      </w:pPr>
      <w:bookmarkStart w:id="18" w:name="_Toc323214196"/>
      <w:r>
        <w:lastRenderedPageBreak/>
        <w:t>Beskrivning av verksamhetsområde</w:t>
      </w:r>
      <w:bookmarkEnd w:id="17"/>
      <w:bookmarkEnd w:id="18"/>
    </w:p>
    <w:p w:rsidR="00C91434" w:rsidRDefault="001A4E36" w:rsidP="001A4E36">
      <w:pPr>
        <w:spacing w:before="100" w:beforeAutospacing="1" w:after="100" w:afterAutospacing="1"/>
      </w:pPr>
      <w:r w:rsidRPr="000428A0">
        <w:t xml:space="preserve">Enligt Socialstyrelsen är en vårdrelaterad </w:t>
      </w:r>
      <w:r>
        <w:t>infektion</w:t>
      </w:r>
      <w:r w:rsidRPr="000428A0">
        <w:t xml:space="preserve"> </w:t>
      </w:r>
      <w:r w:rsidR="00691AA6">
        <w:t>ett</w:t>
      </w:r>
      <w:r>
        <w:t xml:space="preserve"> </w:t>
      </w:r>
      <w:r w:rsidR="00691AA6" w:rsidRPr="00691AA6">
        <w:t>infektionstillstånd som drabbar patient till följd av vård, undersökning eller behandling inom hälso- och sjukvård eller tandvård oavsett om det sjukdomsalstrande ämnet tillförs i samband med vården eller härrör från patienten själv samt oavsett om infektionstillståndet yppas under eller efter vårdtillfället</w:t>
      </w:r>
      <w:r w:rsidR="00D85A01">
        <w:rPr>
          <w:rStyle w:val="Fotnotsreferens"/>
        </w:rPr>
        <w:footnoteReference w:id="7"/>
      </w:r>
      <w:r w:rsidR="00691AA6" w:rsidRPr="00691AA6">
        <w:t>. Med vårdrelaterad infektion avses även infektionstillstånd som personal åd</w:t>
      </w:r>
      <w:r w:rsidR="00691AA6">
        <w:t>ragit sig till följd av arbetet</w:t>
      </w:r>
      <w:r w:rsidR="00691AA6">
        <w:rPr>
          <w:rStyle w:val="Fotnotsreferens"/>
        </w:rPr>
        <w:footnoteReference w:id="8"/>
      </w:r>
      <w:r w:rsidRPr="000428A0">
        <w:t>.</w:t>
      </w:r>
      <w:r>
        <w:t xml:space="preserve"> </w:t>
      </w:r>
    </w:p>
    <w:p w:rsidR="0018787A" w:rsidRDefault="001A4E36" w:rsidP="001A4E36">
      <w:pPr>
        <w:spacing w:before="100" w:beforeAutospacing="1" w:after="100" w:afterAutospacing="1"/>
      </w:pPr>
      <w:r>
        <w:t>Information om vårdrelaterade infektioner</w:t>
      </w:r>
      <w:r w:rsidR="00087498">
        <w:t xml:space="preserve"> (VRI)</w:t>
      </w:r>
      <w:r>
        <w:t xml:space="preserve"> skapas därmed i olika delar av vården och omsorgen</w:t>
      </w:r>
      <w:r w:rsidR="00C91434">
        <w:t>,</w:t>
      </w:r>
      <w:r>
        <w:t xml:space="preserve"> och </w:t>
      </w:r>
      <w:r w:rsidR="00C91434">
        <w:t>det finns därför ett behov av</w:t>
      </w:r>
      <w:r>
        <w:t xml:space="preserve"> en samlad bild av när</w:t>
      </w:r>
      <w:r w:rsidR="00EA1483">
        <w:t xml:space="preserve"> och var</w:t>
      </w:r>
      <w:r>
        <w:t xml:space="preserve"> en infektion uppstår, varför den uppstår och vad man gör för att förebygga samt behandla den.</w:t>
      </w:r>
    </w:p>
    <w:p w:rsidR="00E5323C" w:rsidRDefault="001A4E36" w:rsidP="00E5323C">
      <w:pPr>
        <w:spacing w:after="100" w:afterAutospacing="1"/>
      </w:pPr>
      <w:r w:rsidRPr="000428A0">
        <w:t xml:space="preserve">Den 27 maj 2010 beslutade Center för </w:t>
      </w:r>
      <w:proofErr w:type="spellStart"/>
      <w:r w:rsidRPr="000428A0">
        <w:t>eHälsa</w:t>
      </w:r>
      <w:proofErr w:type="spellEnd"/>
      <w:r w:rsidRPr="000428A0">
        <w:t xml:space="preserve"> i samverkan</w:t>
      </w:r>
      <w:r w:rsidR="00691AA6">
        <w:t xml:space="preserve"> (</w:t>
      </w:r>
      <w:proofErr w:type="spellStart"/>
      <w:r w:rsidR="00691AA6">
        <w:t>CeHis</w:t>
      </w:r>
      <w:proofErr w:type="spellEnd"/>
      <w:r w:rsidR="00691AA6">
        <w:t>)</w:t>
      </w:r>
      <w:r w:rsidRPr="000428A0">
        <w:t xml:space="preserve"> att</w:t>
      </w:r>
      <w:r w:rsidR="00691AA6" w:rsidRPr="00691AA6">
        <w:t xml:space="preserve"> </w:t>
      </w:r>
      <w:r w:rsidR="00691AA6">
        <w:t>efter beslut på landstingsdirektörsmöte</w:t>
      </w:r>
      <w:r w:rsidR="00691AA6">
        <w:rPr>
          <w:rStyle w:val="Fotnotsreferens"/>
        </w:rPr>
        <w:footnoteReference w:id="9"/>
      </w:r>
      <w:r w:rsidRPr="000428A0">
        <w:t xml:space="preserve"> godkänna ett utvecklingsarbete med syfte att åstadkomma en nationell modell för </w:t>
      </w:r>
      <w:r w:rsidR="00C91434">
        <w:t xml:space="preserve">ett IT-stöd för </w:t>
      </w:r>
      <w:r>
        <w:t>dokumentation</w:t>
      </w:r>
      <w:r w:rsidRPr="000428A0">
        <w:t xml:space="preserve"> och åt</w:t>
      </w:r>
      <w:r>
        <w:t>erkoppling av information om vårdrelaterade infektioner,</w:t>
      </w:r>
      <w:r w:rsidRPr="000428A0">
        <w:t xml:space="preserve"> antibiotikaordinationer</w:t>
      </w:r>
      <w:r>
        <w:t xml:space="preserve"> och</w:t>
      </w:r>
      <w:r w:rsidRPr="0009496A">
        <w:t xml:space="preserve"> vissa riskfaktorer.</w:t>
      </w:r>
      <w:r w:rsidR="00AA172D">
        <w:t xml:space="preserve"> Det är detta beslut som resulterat i utvecklingen av</w:t>
      </w:r>
      <w:r w:rsidR="00B9794E">
        <w:t xml:space="preserve"> det nationella IT-stödet,</w:t>
      </w:r>
      <w:r w:rsidR="00AA172D">
        <w:t xml:space="preserve"> Infektionsverktyget</w:t>
      </w:r>
      <w:r w:rsidR="00B9794E">
        <w:t>,</w:t>
      </w:r>
      <w:r w:rsidR="00AA172D">
        <w:t xml:space="preserve"> som pågår sedan augusti 2010</w:t>
      </w:r>
      <w:r w:rsidR="00697EC5">
        <w:t xml:space="preserve"> och som avslutas april 2011.</w:t>
      </w:r>
    </w:p>
    <w:p w:rsidR="007F3894" w:rsidRDefault="001A4E36" w:rsidP="00E5323C">
      <w:r w:rsidRPr="000428A0">
        <w:t xml:space="preserve">I korthet </w:t>
      </w:r>
      <w:r w:rsidR="00AA172D">
        <w:t>bygger</w:t>
      </w:r>
      <w:r w:rsidR="00AA172D" w:rsidRPr="000428A0">
        <w:t xml:space="preserve"> </w:t>
      </w:r>
      <w:r w:rsidR="00C85241">
        <w:t>Infektionsverktyget</w:t>
      </w:r>
      <w:r w:rsidRPr="000428A0">
        <w:t xml:space="preserve"> på att</w:t>
      </w:r>
      <w:r w:rsidR="00CD04AA">
        <w:t xml:space="preserve"> en</w:t>
      </w:r>
      <w:r w:rsidRPr="000428A0">
        <w:t xml:space="preserve"> </w:t>
      </w:r>
      <w:proofErr w:type="spellStart"/>
      <w:r w:rsidR="00087498">
        <w:t>ordinatör</w:t>
      </w:r>
      <w:proofErr w:type="spellEnd"/>
      <w:r w:rsidRPr="000428A0">
        <w:t xml:space="preserve"> i samband med antibiotikaordination i journalsystemet anger om orsaken till ordinationen är en samhällsförvärvad eller vårdrelaterad infektion eller om ordinationen är profylaktisk. I fallet VRI anger </w:t>
      </w:r>
      <w:r w:rsidR="00087498">
        <w:t>ordinatören</w:t>
      </w:r>
      <w:r w:rsidRPr="000428A0">
        <w:t xml:space="preserve"> också v</w:t>
      </w:r>
      <w:r w:rsidR="00FE22AC">
        <w:t>ilken infektion det rör sig om. Den information som registreras i journalsystemet</w:t>
      </w:r>
      <w:r w:rsidR="005C0F17">
        <w:t xml:space="preserve"> ska</w:t>
      </w:r>
      <w:r w:rsidR="00FE22AC">
        <w:t xml:space="preserve"> </w:t>
      </w:r>
      <w:r w:rsidR="005C0F17">
        <w:t xml:space="preserve">kunna </w:t>
      </w:r>
      <w:r w:rsidR="00FE22AC">
        <w:t>överför</w:t>
      </w:r>
      <w:r w:rsidR="005C0F17">
        <w:t>a</w:t>
      </w:r>
      <w:r w:rsidR="00FE22AC">
        <w:t>s till Infektionsverktyget tillsammans med annan relevant information</w:t>
      </w:r>
      <w:r w:rsidR="00C91434">
        <w:t>,</w:t>
      </w:r>
      <w:r w:rsidR="00FE22AC">
        <w:t xml:space="preserve"> som sedan utgör</w:t>
      </w:r>
      <w:r w:rsidR="005C0F17">
        <w:t xml:space="preserve"> ett</w:t>
      </w:r>
      <w:r w:rsidR="00FE22AC">
        <w:t xml:space="preserve"> underlag för skapandet av olika typer av rapporter. Dessa rapporter syftar till att ge relevant återko</w:t>
      </w:r>
      <w:r w:rsidR="002E1363">
        <w:t xml:space="preserve">ppling till en </w:t>
      </w:r>
      <w:r w:rsidR="00FE22AC">
        <w:t>enhet kring vårdrelaterade infektioner och antibiotikaanvändning.</w:t>
      </w:r>
    </w:p>
    <w:p w:rsidR="00C85241" w:rsidRDefault="00C85241" w:rsidP="001A4E36">
      <w:pPr>
        <w:spacing w:before="100" w:beforeAutospacing="1" w:after="100" w:afterAutospacing="1"/>
      </w:pPr>
      <w:r>
        <w:t>Infektionsverktyget</w:t>
      </w:r>
      <w:r w:rsidRPr="000428A0">
        <w:t xml:space="preserve"> ska kunna samla och bearbeta information om</w:t>
      </w:r>
      <w:r>
        <w:t xml:space="preserve"> bl.a. patientens tillstånd, tillhörande</w:t>
      </w:r>
      <w:r w:rsidRPr="000428A0">
        <w:t xml:space="preserve"> laboratoriesvar, riskfaktorer, in- och utskrivning</w:t>
      </w:r>
      <w:r>
        <w:t>stidpunkter samt</w:t>
      </w:r>
      <w:r w:rsidRPr="000428A0">
        <w:t xml:space="preserve"> antibiotika</w:t>
      </w:r>
      <w:r>
        <w:t>användnin</w:t>
      </w:r>
      <w:r w:rsidR="00087498">
        <w:t>g.</w:t>
      </w:r>
      <w:r w:rsidR="00293578">
        <w:t xml:space="preserve"> Sammantaget blir Infektionsverktyget i första hand ett verktyg för vården med syfte att förebygga vårdrelaterade infektioner. På sikt har det också betydelse för att uppnå en mer rationell antibiotikaanvändning och minskad antibiotikaresistens. Det kan också bidra till att ge en överblick av förekomsten av de dokumenterade infektionerna</w:t>
      </w:r>
      <w:r w:rsidR="00697EC5">
        <w:t xml:space="preserve"> och då även de samhällsförvärvade. </w:t>
      </w:r>
      <w:r w:rsidR="00293578">
        <w:t>Verktyget kommer att användas inom olika verksamhetsområden inom vård och omsorg.</w:t>
      </w:r>
    </w:p>
    <w:p w:rsidR="007F3894" w:rsidRDefault="007F3894" w:rsidP="001A4E36">
      <w:pPr>
        <w:spacing w:before="100" w:beforeAutospacing="1" w:after="100" w:afterAutospacing="1"/>
      </w:pPr>
      <w:r>
        <w:t xml:space="preserve">I </w:t>
      </w:r>
      <w:r w:rsidR="00E937A4">
        <w:fldChar w:fldCharType="begin"/>
      </w:r>
      <w:r w:rsidR="002C30CA">
        <w:instrText xml:space="preserve"> REF _Ref280185463 \h </w:instrText>
      </w:r>
      <w:r w:rsidR="00E937A4">
        <w:fldChar w:fldCharType="separate"/>
      </w:r>
      <w:r w:rsidR="00C90DC0">
        <w:t xml:space="preserve">Figur </w:t>
      </w:r>
      <w:r w:rsidR="00C90DC0">
        <w:rPr>
          <w:noProof/>
        </w:rPr>
        <w:t>1</w:t>
      </w:r>
      <w:r w:rsidR="00E937A4">
        <w:fldChar w:fldCharType="end"/>
      </w:r>
      <w:r w:rsidR="002C30CA">
        <w:t xml:space="preserve"> </w:t>
      </w:r>
      <w:r>
        <w:t>illustreras ett möjligt scenario för en användare som ordinerar antibiotika och som har tillgång till ett journalsystem som</w:t>
      </w:r>
      <w:r w:rsidR="001764A4">
        <w:t xml:space="preserve"> i sin tur</w:t>
      </w:r>
      <w:r>
        <w:t xml:space="preserve"> är integrerat med Infektionsverktyget.</w:t>
      </w:r>
      <w:r w:rsidR="002E1363">
        <w:t xml:space="preserve"> </w:t>
      </w:r>
      <w:r w:rsidR="002E1363">
        <w:lastRenderedPageBreak/>
        <w:t xml:space="preserve">Observera att bilden illustrerar en del av journalsystemet och inte en funktionalitet i Infektionsverktyget. Projektet ställer krav på vilken information som en </w:t>
      </w:r>
      <w:proofErr w:type="spellStart"/>
      <w:r w:rsidR="002E1363">
        <w:t>ordinatör</w:t>
      </w:r>
      <w:proofErr w:type="spellEnd"/>
      <w:r w:rsidR="002E1363">
        <w:t xml:space="preserve"> ska kunna registrera i journalsystemet</w:t>
      </w:r>
      <w:r w:rsidR="00C91434">
        <w:t>,</w:t>
      </w:r>
      <w:r w:rsidR="002E1363">
        <w:t xml:space="preserve"> men inte</w:t>
      </w:r>
      <w:r w:rsidR="00C91434">
        <w:t xml:space="preserve"> på</w:t>
      </w:r>
      <w:r w:rsidR="002E1363">
        <w:t xml:space="preserve"> hur den registreringen ska gå till.</w:t>
      </w:r>
      <w:r w:rsidR="00697EC5">
        <w:t xml:space="preserve"> Det är ännu inte fastställt att de termer som används i bilden är de som kommer användas i en första version av verktyget.</w:t>
      </w:r>
    </w:p>
    <w:p w:rsidR="002C30CA" w:rsidRDefault="007F3894" w:rsidP="002C30CA">
      <w:pPr>
        <w:keepNext/>
        <w:spacing w:before="100" w:beforeAutospacing="1" w:after="100" w:afterAutospacing="1"/>
      </w:pPr>
      <w:r w:rsidRPr="007F3894">
        <w:rPr>
          <w:noProof/>
        </w:rPr>
        <w:drawing>
          <wp:inline distT="0" distB="0" distL="0" distR="0" wp14:anchorId="5343519D" wp14:editId="589EE89F">
            <wp:extent cx="4962525" cy="1355487"/>
            <wp:effectExtent l="19050" t="0" r="9525"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965927" cy="1356416"/>
                    </a:xfrm>
                    <a:prstGeom prst="rect">
                      <a:avLst/>
                    </a:prstGeom>
                    <a:noFill/>
                    <a:ln w="9525">
                      <a:noFill/>
                      <a:miter lim="800000"/>
                      <a:headEnd/>
                      <a:tailEnd/>
                    </a:ln>
                  </pic:spPr>
                </pic:pic>
              </a:graphicData>
            </a:graphic>
          </wp:inline>
        </w:drawing>
      </w:r>
    </w:p>
    <w:p w:rsidR="007F3894" w:rsidRDefault="002C30CA" w:rsidP="002C30CA">
      <w:pPr>
        <w:pStyle w:val="Beskrivning"/>
      </w:pPr>
      <w:bookmarkStart w:id="19" w:name="_Ref280185463"/>
      <w:bookmarkStart w:id="20" w:name="_Toc323214173"/>
      <w:r>
        <w:t xml:space="preserve">Figur </w:t>
      </w:r>
      <w:r w:rsidR="006761B2">
        <w:fldChar w:fldCharType="begin"/>
      </w:r>
      <w:r w:rsidR="006761B2">
        <w:instrText xml:space="preserve"> SEQ Figur \* ARABIC </w:instrText>
      </w:r>
      <w:r w:rsidR="006761B2">
        <w:fldChar w:fldCharType="separate"/>
      </w:r>
      <w:r w:rsidR="00C90DC0">
        <w:rPr>
          <w:noProof/>
        </w:rPr>
        <w:t>1</w:t>
      </w:r>
      <w:r w:rsidR="006761B2">
        <w:rPr>
          <w:noProof/>
        </w:rPr>
        <w:fldChar w:fldCharType="end"/>
      </w:r>
      <w:bookmarkEnd w:id="19"/>
      <w:r w:rsidRPr="002C30CA">
        <w:rPr>
          <w:b/>
          <w:bCs/>
          <w:sz w:val="14"/>
          <w:szCs w:val="14"/>
        </w:rPr>
        <w:t xml:space="preserve"> </w:t>
      </w:r>
      <w:r>
        <w:rPr>
          <w:b/>
          <w:bCs/>
          <w:sz w:val="14"/>
          <w:szCs w:val="14"/>
        </w:rPr>
        <w:t>Koppling av antibiotikaordination till ordinationsorsak.</w:t>
      </w:r>
      <w:bookmarkEnd w:id="20"/>
    </w:p>
    <w:p w:rsidR="00996F32" w:rsidRDefault="002E1363" w:rsidP="00996F32">
      <w:pPr>
        <w:spacing w:before="100" w:beforeAutospacing="1" w:after="100" w:afterAutospacing="1"/>
      </w:pPr>
      <w:r>
        <w:t xml:space="preserve">Infektionsverktyget </w:t>
      </w:r>
      <w:r w:rsidR="005C0F17">
        <w:t>kommer utgöras av</w:t>
      </w:r>
      <w:r w:rsidR="00C91434">
        <w:t xml:space="preserve"> </w:t>
      </w:r>
      <w:r>
        <w:t xml:space="preserve">ett nationellt register samt funktionalitet som stödjer skapandet av rapporter för återkoppling. </w:t>
      </w:r>
      <w:r w:rsidR="00FE22AC" w:rsidRPr="000428A0">
        <w:t>Lösningen kommer att bygga på en nationellt enhetlig terminologi och nationell lagring av information</w:t>
      </w:r>
      <w:r w:rsidR="00FE22AC">
        <w:t>.</w:t>
      </w:r>
      <w:r>
        <w:t xml:space="preserve"> Lagringen kommer vara uppdelad i olika delar för att förhindra att patientinformation</w:t>
      </w:r>
      <w:r w:rsidR="00136B24">
        <w:t xml:space="preserve"> felaktigt</w:t>
      </w:r>
      <w:r>
        <w:t xml:space="preserve"> öv</w:t>
      </w:r>
      <w:r w:rsidR="00136B24">
        <w:t xml:space="preserve">erförs mellan olika vårdgivare. </w:t>
      </w:r>
      <w:r w:rsidR="00996F32">
        <w:br w:type="page"/>
      </w:r>
    </w:p>
    <w:p w:rsidR="00FE22AC" w:rsidRDefault="00E937A4" w:rsidP="001A4E36">
      <w:pPr>
        <w:spacing w:before="100" w:beforeAutospacing="1" w:after="100" w:afterAutospacing="1"/>
      </w:pPr>
      <w:r>
        <w:lastRenderedPageBreak/>
        <w:fldChar w:fldCharType="begin"/>
      </w:r>
      <w:r w:rsidR="000A7CF6">
        <w:instrText xml:space="preserve"> REF _Ref280185958 \h </w:instrText>
      </w:r>
      <w:r>
        <w:fldChar w:fldCharType="separate"/>
      </w:r>
      <w:r w:rsidR="00C90DC0">
        <w:t xml:space="preserve">Figur </w:t>
      </w:r>
      <w:r w:rsidR="00C90DC0">
        <w:rPr>
          <w:noProof/>
        </w:rPr>
        <w:t>2</w:t>
      </w:r>
      <w:r>
        <w:fldChar w:fldCharType="end"/>
      </w:r>
      <w:r w:rsidR="000A7CF6">
        <w:t xml:space="preserve"> </w:t>
      </w:r>
      <w:r w:rsidR="002E1363">
        <w:t>illustrerar hur Infektionsverktyget</w:t>
      </w:r>
      <w:r w:rsidR="005C0F17">
        <w:t xml:space="preserve"> kommer</w:t>
      </w:r>
      <w:r w:rsidR="002E1363">
        <w:t xml:space="preserve"> möjliggör</w:t>
      </w:r>
      <w:r w:rsidR="005C0F17">
        <w:t>a</w:t>
      </w:r>
      <w:r w:rsidR="002E1363">
        <w:t xml:space="preserve"> </w:t>
      </w:r>
      <w:r w:rsidR="007C1EDC">
        <w:t xml:space="preserve">både </w:t>
      </w:r>
      <w:r w:rsidR="002E1363">
        <w:t>en</w:t>
      </w:r>
      <w:r w:rsidR="007C1EDC">
        <w:t xml:space="preserve"> nationellt</w:t>
      </w:r>
      <w:r w:rsidR="002E1363">
        <w:t xml:space="preserve"> gemensam användning av systemet</w:t>
      </w:r>
      <w:r w:rsidR="007C1EDC">
        <w:t xml:space="preserve"> och</w:t>
      </w:r>
      <w:r w:rsidR="002E1363">
        <w:t xml:space="preserve"> en </w:t>
      </w:r>
      <w:r w:rsidR="00C85241">
        <w:t xml:space="preserve">anpassning efter lokala </w:t>
      </w:r>
      <w:r w:rsidR="005C0F17">
        <w:t>uppföljnings</w:t>
      </w:r>
      <w:r w:rsidR="00C85241">
        <w:t>behov. Den övre gröna delen i bilden motsvarar den del i Infektionsverktyget som är</w:t>
      </w:r>
      <w:r w:rsidR="00744785">
        <w:t xml:space="preserve"> </w:t>
      </w:r>
      <w:r w:rsidR="00C85241">
        <w:t>ge</w:t>
      </w:r>
      <w:r w:rsidR="00136B24">
        <w:t>mensam för alla vårdgivare</w:t>
      </w:r>
      <w:r w:rsidR="007C1EDC">
        <w:t xml:space="preserve">. Denna del </w:t>
      </w:r>
      <w:r w:rsidR="00136B24">
        <w:t>om</w:t>
      </w:r>
      <w:r w:rsidR="00C85241">
        <w:t>fattar</w:t>
      </w:r>
      <w:r w:rsidR="007C1EDC">
        <w:t xml:space="preserve"> den </w:t>
      </w:r>
      <w:r w:rsidR="00C85241">
        <w:t>information som hanteras på sammas sätt av samtliga vårdgivare som använder Infektionsverktyget</w:t>
      </w:r>
      <w:r w:rsidR="007C1EDC">
        <w:t xml:space="preserve">, och den följer den nationellt överenskomna terminologin. </w:t>
      </w:r>
      <w:r w:rsidR="00C85241">
        <w:t>Den gula delen i mitten motsvarar den del som respektive vårdgivare har rätt att specificera efter lokala behov men som fortfarande använder en nationell</w:t>
      </w:r>
      <w:r w:rsidR="00744785">
        <w:t>t</w:t>
      </w:r>
      <w:r w:rsidR="00C85241">
        <w:t xml:space="preserve"> gemensam terminologi. </w:t>
      </w:r>
      <w:r w:rsidR="00136B24">
        <w:t>Exempelvis</w:t>
      </w:r>
      <w:r w:rsidR="00C85241">
        <w:t xml:space="preserve"> önskar en del vårdgivare specificera och följa upp även samhällsförvärvade infektioner</w:t>
      </w:r>
      <w:r w:rsidR="00293578">
        <w:t>,</w:t>
      </w:r>
      <w:r w:rsidR="00C85241">
        <w:t xml:space="preserve"> medan andra inte har detta behov. </w:t>
      </w:r>
      <w:r w:rsidR="00691AA6">
        <w:t>Terminologin för de samhällsförvärvade hamnar då i den gula delen i bilden</w:t>
      </w:r>
      <w:r w:rsidR="00293578">
        <w:t xml:space="preserve">; </w:t>
      </w:r>
      <w:r w:rsidR="00691AA6">
        <w:t>terminologin är nationell men det är upp till respektive vårdgivare att välja vilka infektioner man önskar hantera. Den undre rosa delen i bilden motsvarar den del som är helt lokalt anpassad och som inte följer en nationell terminologi. Den information som hamnar i detta skikt kommer endast att kunna hanteras lokalt och kan inte på sikt ligga till grund för utökade jämförelser eller skapande av samband vare sig regionalt och nationellt. Den gröna pilen i bilden illustrerar att Infektionsverktyget har stöd för att, om det blir aktuellt, även kunna samköra uppgifter över vårdgivargränser för att till exempel koppla samman åtgärder (t</w:t>
      </w:r>
      <w:r w:rsidR="00293578">
        <w:t>.</w:t>
      </w:r>
      <w:r w:rsidR="00691AA6">
        <w:t>ex</w:t>
      </w:r>
      <w:r w:rsidR="00293578">
        <w:t>.</w:t>
      </w:r>
      <w:r w:rsidR="00691AA6">
        <w:t xml:space="preserve"> en operation) med komplikationer (t</w:t>
      </w:r>
      <w:r w:rsidR="00293578">
        <w:t>.</w:t>
      </w:r>
      <w:r w:rsidR="00691AA6">
        <w:t>ex</w:t>
      </w:r>
      <w:r w:rsidR="00293578">
        <w:t>.</w:t>
      </w:r>
      <w:r w:rsidR="00691AA6">
        <w:t xml:space="preserve"> postoperativ sårinfektion) fastän registreringarna har gjorts av olika vårdgivare.</w:t>
      </w:r>
    </w:p>
    <w:p w:rsidR="000A7CF6" w:rsidRDefault="00CD04AA" w:rsidP="000A7CF6">
      <w:pPr>
        <w:keepNext/>
        <w:spacing w:before="100" w:beforeAutospacing="1" w:after="100" w:afterAutospacing="1"/>
        <w:jc w:val="center"/>
      </w:pPr>
      <w:r w:rsidRPr="00CD04AA">
        <w:rPr>
          <w:noProof/>
        </w:rPr>
        <w:drawing>
          <wp:inline distT="0" distB="0" distL="0" distR="0" wp14:anchorId="4B9A6C78" wp14:editId="7E40230A">
            <wp:extent cx="4076700" cy="3152775"/>
            <wp:effectExtent l="19050" t="0" r="0" b="0"/>
            <wp:docPr id="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59550" cy="5089525"/>
                      <a:chOff x="684213" y="1292225"/>
                      <a:chExt cx="6559550" cy="5089525"/>
                    </a:xfrm>
                  </a:grpSpPr>
                  <a:grpSp>
                    <a:nvGrpSpPr>
                      <a:cNvPr id="193" name="Group 192"/>
                      <a:cNvGrpSpPr/>
                    </a:nvGrpSpPr>
                    <a:grpSpPr>
                      <a:xfrm>
                        <a:off x="684213" y="1292225"/>
                        <a:ext cx="6559550" cy="5089525"/>
                        <a:chOff x="684213" y="1292225"/>
                        <a:chExt cx="6559550" cy="5089525"/>
                      </a:xfrm>
                    </a:grpSpPr>
                    <a:grpSp>
                      <a:nvGrpSpPr>
                        <a:cNvPr id="3" name="Group 192"/>
                        <a:cNvGrpSpPr>
                          <a:grpSpLocks/>
                        </a:cNvGrpSpPr>
                      </a:nvGrpSpPr>
                      <a:grpSpPr bwMode="auto">
                        <a:xfrm>
                          <a:off x="3205164" y="3113091"/>
                          <a:ext cx="2876551" cy="903288"/>
                          <a:chOff x="1657" y="1871"/>
                          <a:chExt cx="1812" cy="569"/>
                        </a:xfrm>
                      </a:grpSpPr>
                      <a:sp>
                        <a:nvSpPr>
                          <a:cNvPr id="14524" name="Freeform 360"/>
                          <a:cNvSpPr>
                            <a:spLocks/>
                          </a:cNvSpPr>
                        </a:nvSpPr>
                        <a:spPr bwMode="auto">
                          <a:xfrm>
                            <a:off x="1657" y="2194"/>
                            <a:ext cx="809" cy="244"/>
                          </a:xfrm>
                          <a:custGeom>
                            <a:avLst/>
                            <a:gdLst>
                              <a:gd name="T0" fmla="*/ 0 w 122"/>
                              <a:gd name="T1" fmla="*/ 33195834 h 112"/>
                              <a:gd name="T2" fmla="*/ 2147483647 w 122"/>
                              <a:gd name="T3" fmla="*/ 136981667 h 112"/>
                              <a:gd name="T4" fmla="*/ 2147483647 w 122"/>
                              <a:gd name="T5" fmla="*/ 0 h 112"/>
                              <a:gd name="T6" fmla="*/ 0 w 122"/>
                              <a:gd name="T7" fmla="*/ 33195834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5" name="Freeform 356"/>
                          <a:cNvSpPr>
                            <a:spLocks/>
                          </a:cNvSpPr>
                        </a:nvSpPr>
                        <a:spPr bwMode="auto">
                          <a:xfrm>
                            <a:off x="2580" y="1871"/>
                            <a:ext cx="644" cy="275"/>
                          </a:xfrm>
                          <a:custGeom>
                            <a:avLst/>
                            <a:gdLst>
                              <a:gd name="T0" fmla="*/ 2147483647 w 97"/>
                              <a:gd name="T1" fmla="*/ 57831124 h 126"/>
                              <a:gd name="T2" fmla="*/ 0 w 97"/>
                              <a:gd name="T3" fmla="*/ 1123890 h 126"/>
                              <a:gd name="T4" fmla="*/ 0 w 97"/>
                              <a:gd name="T5" fmla="*/ 1123890 h 126"/>
                              <a:gd name="T6" fmla="*/ 0 w 97"/>
                              <a:gd name="T7" fmla="*/ 159108082 h 126"/>
                              <a:gd name="T8" fmla="*/ 2147483647 w 97"/>
                              <a:gd name="T9" fmla="*/ 57831124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6" name="Freeform 357"/>
                          <a:cNvSpPr>
                            <a:spLocks/>
                          </a:cNvSpPr>
                        </a:nvSpPr>
                        <a:spPr bwMode="auto">
                          <a:xfrm>
                            <a:off x="2632" y="1993"/>
                            <a:ext cx="837" cy="236"/>
                          </a:xfrm>
                          <a:custGeom>
                            <a:avLst/>
                            <a:gdLst>
                              <a:gd name="T0" fmla="*/ 2147483647 w 126"/>
                              <a:gd name="T1" fmla="*/ 139505015 h 108"/>
                              <a:gd name="T2" fmla="*/ 2147483647 w 126"/>
                              <a:gd name="T3" fmla="*/ 103307100 h 108"/>
                              <a:gd name="T4" fmla="*/ 2147483647 w 126"/>
                              <a:gd name="T5" fmla="*/ 0 h 108"/>
                              <a:gd name="T6" fmla="*/ 0 w 126"/>
                              <a:gd name="T7" fmla="*/ 103307100 h 108"/>
                              <a:gd name="T8" fmla="*/ 2147483647 w 126"/>
                              <a:gd name="T9" fmla="*/ 139505015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7" name="Freeform 358"/>
                          <a:cNvSpPr>
                            <a:spLocks/>
                          </a:cNvSpPr>
                        </a:nvSpPr>
                        <a:spPr bwMode="auto">
                          <a:xfrm>
                            <a:off x="2613" y="2194"/>
                            <a:ext cx="810" cy="246"/>
                          </a:xfrm>
                          <a:custGeom>
                            <a:avLst/>
                            <a:gdLst>
                              <a:gd name="T0" fmla="*/ 2147483647 w 122"/>
                              <a:gd name="T1" fmla="*/ 136464601 h 113"/>
                              <a:gd name="T2" fmla="*/ 2147483647 w 122"/>
                              <a:gd name="T3" fmla="*/ 33889047 h 113"/>
                              <a:gd name="T4" fmla="*/ 0 w 122"/>
                              <a:gd name="T5" fmla="*/ 0 h 113"/>
                              <a:gd name="T6" fmla="*/ 2147483647 w 122"/>
                              <a:gd name="T7" fmla="*/ 136464601 h 113"/>
                              <a:gd name="T8" fmla="*/ 0 60000 65536"/>
                              <a:gd name="T9" fmla="*/ 0 60000 65536"/>
                              <a:gd name="T10" fmla="*/ 0 60000 65536"/>
                              <a:gd name="T11" fmla="*/ 0 60000 65536"/>
                              <a:gd name="T12" fmla="*/ 0 w 122"/>
                              <a:gd name="T13" fmla="*/ 0 h 113"/>
                              <a:gd name="T14" fmla="*/ 122 w 122"/>
                              <a:gd name="T15" fmla="*/ 113 h 113"/>
                            </a:gdLst>
                            <a:ahLst/>
                            <a:cxnLst>
                              <a:cxn ang="T8">
                                <a:pos x="T0" y="T1"/>
                              </a:cxn>
                              <a:cxn ang="T9">
                                <a:pos x="T2" y="T3"/>
                              </a:cxn>
                              <a:cxn ang="T10">
                                <a:pos x="T4" y="T5"/>
                              </a:cxn>
                              <a:cxn ang="T11">
                                <a:pos x="T6" y="T7"/>
                              </a:cxn>
                            </a:cxnLst>
                            <a:rect l="T12" t="T13" r="T14" b="T15"/>
                            <a:pathLst>
                              <a:path w="122" h="113">
                                <a:moveTo>
                                  <a:pt x="55" y="113"/>
                                </a:moveTo>
                                <a:cubicBezTo>
                                  <a:pt x="89" y="96"/>
                                  <a:pt x="114" y="65"/>
                                  <a:pt x="122" y="28"/>
                                </a:cubicBezTo>
                                <a:lnTo>
                                  <a:pt x="0" y="0"/>
                                </a:lnTo>
                                <a:lnTo>
                                  <a:pt x="55" y="113"/>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8" name="Freeform 362"/>
                          <a:cNvSpPr>
                            <a:spLocks/>
                          </a:cNvSpPr>
                        </a:nvSpPr>
                        <a:spPr bwMode="auto">
                          <a:xfrm>
                            <a:off x="1856" y="1873"/>
                            <a:ext cx="644" cy="273"/>
                          </a:xfrm>
                          <a:custGeom>
                            <a:avLst/>
                            <a:gdLst>
                              <a:gd name="T0" fmla="*/ 2147483647 w 97"/>
                              <a:gd name="T1" fmla="*/ 0 h 125"/>
                              <a:gd name="T2" fmla="*/ 0 w 97"/>
                              <a:gd name="T3" fmla="*/ 58414176 h 125"/>
                              <a:gd name="T4" fmla="*/ 2147483647 w 97"/>
                              <a:gd name="T5" fmla="*/ 159753096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40" name="Freeform 376" descr="Diagonalrand från höger bred"/>
                        <a:cNvSpPr>
                          <a:spLocks/>
                        </a:cNvSpPr>
                      </a:nvSpPr>
                      <a:spPr bwMode="auto">
                        <a:xfrm>
                          <a:off x="3224213" y="3357563"/>
                          <a:ext cx="693737" cy="631825"/>
                        </a:xfrm>
                        <a:custGeom>
                          <a:avLst/>
                          <a:gdLst>
                            <a:gd name="T0" fmla="*/ 0 w 1026"/>
                            <a:gd name="T1" fmla="*/ 2147483647 h 934"/>
                            <a:gd name="T2" fmla="*/ 2147483647 w 1026"/>
                            <a:gd name="T3" fmla="*/ 2147483647 h 934"/>
                            <a:gd name="T4" fmla="*/ 2147483647 w 1026"/>
                            <a:gd name="T5" fmla="*/ 2147483647 h 934"/>
                            <a:gd name="T6" fmla="*/ 2147483647 w 1026"/>
                            <a:gd name="T7" fmla="*/ 0 h 934"/>
                            <a:gd name="T8" fmla="*/ 0 w 1026"/>
                            <a:gd name="T9" fmla="*/ 2147483647 h 934"/>
                            <a:gd name="T10" fmla="*/ 0 60000 65536"/>
                            <a:gd name="T11" fmla="*/ 0 60000 65536"/>
                            <a:gd name="T12" fmla="*/ 0 60000 65536"/>
                            <a:gd name="T13" fmla="*/ 0 60000 65536"/>
                            <a:gd name="T14" fmla="*/ 0 60000 65536"/>
                            <a:gd name="T15" fmla="*/ 0 w 1026"/>
                            <a:gd name="T16" fmla="*/ 0 h 934"/>
                            <a:gd name="T17" fmla="*/ 1026 w 1026"/>
                            <a:gd name="T18" fmla="*/ 934 h 934"/>
                          </a:gdLst>
                          <a:ahLst/>
                          <a:cxnLst>
                            <a:cxn ang="T10">
                              <a:pos x="T0" y="T1"/>
                            </a:cxn>
                            <a:cxn ang="T11">
                              <a:pos x="T2" y="T3"/>
                            </a:cxn>
                            <a:cxn ang="T12">
                              <a:pos x="T4" y="T5"/>
                            </a:cxn>
                            <a:cxn ang="T13">
                              <a:pos x="T6" y="T7"/>
                            </a:cxn>
                            <a:cxn ang="T14">
                              <a:pos x="T8" y="T9"/>
                            </a:cxn>
                          </a:cxnLst>
                          <a:rect l="T15" t="T16" r="T17" b="T18"/>
                          <a:pathLst>
                            <a:path w="1026" h="934">
                              <a:moveTo>
                                <a:pt x="0" y="500"/>
                              </a:moveTo>
                              <a:cubicBezTo>
                                <a:pt x="124" y="689"/>
                                <a:pt x="498" y="852"/>
                                <a:pt x="1026" y="934"/>
                              </a:cubicBezTo>
                              <a:lnTo>
                                <a:pt x="1025" y="433"/>
                              </a:lnTo>
                              <a:lnTo>
                                <a:pt x="1" y="0"/>
                              </a:lnTo>
                              <a:lnTo>
                                <a:pt x="0" y="500"/>
                              </a:lnTo>
                              <a:close/>
                            </a:path>
                          </a:pathLst>
                        </a:custGeom>
                        <a:solidFill>
                          <a:srgbClr val="E78181"/>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5" name="Group 4"/>
                        <a:cNvGrpSpPr>
                          <a:grpSpLocks/>
                        </a:cNvGrpSpPr>
                      </a:nvGrpSpPr>
                      <a:grpSpPr bwMode="auto">
                        <a:xfrm>
                          <a:off x="3038475" y="4986341"/>
                          <a:ext cx="4176712" cy="738188"/>
                          <a:chOff x="2245" y="3108"/>
                          <a:chExt cx="2631" cy="465"/>
                        </a:xfrm>
                      </a:grpSpPr>
                      <a:grpSp>
                        <a:nvGrpSpPr>
                          <a:cNvPr id="126" name="Group 5"/>
                          <a:cNvGrpSpPr>
                            <a:grpSpLocks/>
                          </a:cNvGrpSpPr>
                        </a:nvGrpSpPr>
                        <a:grpSpPr bwMode="auto">
                          <a:xfrm>
                            <a:off x="2245" y="3112"/>
                            <a:ext cx="2631" cy="461"/>
                            <a:chOff x="2245" y="3112"/>
                            <a:chExt cx="2631" cy="461"/>
                          </a:xfrm>
                        </a:grpSpPr>
                        <a:sp>
                          <a:nvSpPr>
                            <a:cNvPr id="14494" name="Freeform 6"/>
                            <a:cNvSpPr>
                              <a:spLocks noChangeArrowheads="1"/>
                            </a:cNvSpPr>
                          </a:nvSpPr>
                          <a:spPr bwMode="auto">
                            <a:xfrm rot="5100000">
                              <a:off x="4321" y="3019"/>
                              <a:ext cx="363" cy="746"/>
                            </a:xfrm>
                            <a:custGeom>
                              <a:avLst/>
                              <a:gdLst>
                                <a:gd name="T0" fmla="*/ 0 w 1997"/>
                                <a:gd name="T1" fmla="*/ 0 h 2113"/>
                                <a:gd name="T2" fmla="*/ 0 w 1997"/>
                                <a:gd name="T3" fmla="*/ 0 h 2113"/>
                                <a:gd name="T4" fmla="*/ 0 w 1997"/>
                                <a:gd name="T5" fmla="*/ 0 h 2113"/>
                                <a:gd name="T6" fmla="*/ 0 w 1997"/>
                                <a:gd name="T7" fmla="*/ 0 h 2113"/>
                                <a:gd name="T8" fmla="*/ 0 w 1997"/>
                                <a:gd name="T9" fmla="*/ 0 h 2113"/>
                                <a:gd name="T10" fmla="*/ 0 w 1997"/>
                                <a:gd name="T11" fmla="*/ 0 h 2113"/>
                                <a:gd name="T12" fmla="*/ 0 w 1997"/>
                                <a:gd name="T13" fmla="*/ 0 h 2113"/>
                                <a:gd name="T14" fmla="*/ 0 w 1997"/>
                                <a:gd name="T15" fmla="*/ 0 h 2113"/>
                                <a:gd name="T16" fmla="*/ 0 w 1997"/>
                                <a:gd name="T17" fmla="*/ 0 h 2113"/>
                                <a:gd name="T18" fmla="*/ 0 w 1997"/>
                                <a:gd name="T19" fmla="*/ 0 h 2113"/>
                                <a:gd name="T20" fmla="*/ 0 w 1997"/>
                                <a:gd name="T21" fmla="*/ 0 h 2113"/>
                                <a:gd name="T22" fmla="*/ 0 w 1997"/>
                                <a:gd name="T23" fmla="*/ 0 h 2113"/>
                                <a:gd name="T24" fmla="*/ 0 w 1997"/>
                                <a:gd name="T25" fmla="*/ 0 h 2113"/>
                                <a:gd name="T26" fmla="*/ 0 w 1997"/>
                                <a:gd name="T27" fmla="*/ 0 h 2113"/>
                                <a:gd name="T28" fmla="*/ 0 w 1997"/>
                                <a:gd name="T29" fmla="*/ 0 h 2113"/>
                                <a:gd name="T30" fmla="*/ 0 w 1997"/>
                                <a:gd name="T31" fmla="*/ 0 h 2113"/>
                                <a:gd name="T32" fmla="*/ 0 w 1997"/>
                                <a:gd name="T33" fmla="*/ 0 h 2113"/>
                                <a:gd name="T34" fmla="*/ 0 w 1997"/>
                                <a:gd name="T35" fmla="*/ 0 h 2113"/>
                                <a:gd name="T36" fmla="*/ 0 w 1997"/>
                                <a:gd name="T37" fmla="*/ 0 h 2113"/>
                                <a:gd name="T38" fmla="*/ 0 w 1997"/>
                                <a:gd name="T39" fmla="*/ 0 h 2113"/>
                                <a:gd name="T40" fmla="*/ 0 w 1997"/>
                                <a:gd name="T41" fmla="*/ 0 h 2113"/>
                                <a:gd name="T42" fmla="*/ 0 w 1997"/>
                                <a:gd name="T43" fmla="*/ 0 h 2113"/>
                                <a:gd name="T44" fmla="*/ 0 w 1997"/>
                                <a:gd name="T45" fmla="*/ 0 h 2113"/>
                                <a:gd name="T46" fmla="*/ 0 w 1997"/>
                                <a:gd name="T47" fmla="*/ 0 h 2113"/>
                                <a:gd name="T48" fmla="*/ 0 w 1997"/>
                                <a:gd name="T49" fmla="*/ 0 h 2113"/>
                                <a:gd name="T50" fmla="*/ 0 w 1997"/>
                                <a:gd name="T51" fmla="*/ 0 h 2113"/>
                                <a:gd name="T52" fmla="*/ 0 w 1997"/>
                                <a:gd name="T53" fmla="*/ 0 h 2113"/>
                                <a:gd name="T54" fmla="*/ 0 w 1997"/>
                                <a:gd name="T55" fmla="*/ 0 h 2113"/>
                                <a:gd name="T56" fmla="*/ 0 w 1997"/>
                                <a:gd name="T57" fmla="*/ 0 h 2113"/>
                                <a:gd name="T58" fmla="*/ 0 w 1997"/>
                                <a:gd name="T59" fmla="*/ 0 h 2113"/>
                                <a:gd name="T60" fmla="*/ 0 w 1997"/>
                                <a:gd name="T61" fmla="*/ 0 h 2113"/>
                                <a:gd name="T62" fmla="*/ 0 w 1997"/>
                                <a:gd name="T63" fmla="*/ 0 h 2113"/>
                                <a:gd name="T64" fmla="*/ 0 w 1997"/>
                                <a:gd name="T65" fmla="*/ 0 h 2113"/>
                                <a:gd name="T66" fmla="*/ 0 w 1997"/>
                                <a:gd name="T67" fmla="*/ 0 h 2113"/>
                                <a:gd name="T68" fmla="*/ 0 w 1997"/>
                                <a:gd name="T69" fmla="*/ 0 h 2113"/>
                                <a:gd name="T70" fmla="*/ 0 w 1997"/>
                                <a:gd name="T71" fmla="*/ 0 h 2113"/>
                                <a:gd name="T72" fmla="*/ 0 w 1997"/>
                                <a:gd name="T73" fmla="*/ 0 h 2113"/>
                                <a:gd name="T74" fmla="*/ 0 w 1997"/>
                                <a:gd name="T75" fmla="*/ 0 h 2113"/>
                                <a:gd name="T76" fmla="*/ 0 w 1997"/>
                                <a:gd name="T77" fmla="*/ 0 h 2113"/>
                                <a:gd name="T78" fmla="*/ 0 w 1997"/>
                                <a:gd name="T79" fmla="*/ 0 h 2113"/>
                                <a:gd name="T80" fmla="*/ 0 w 1997"/>
                                <a:gd name="T81" fmla="*/ 0 h 2113"/>
                                <a:gd name="T82" fmla="*/ 0 w 1997"/>
                                <a:gd name="T83" fmla="*/ 0 h 2113"/>
                                <a:gd name="T84" fmla="*/ 0 w 1997"/>
                                <a:gd name="T85" fmla="*/ 0 h 2113"/>
                                <a:gd name="T86" fmla="*/ 0 w 1997"/>
                                <a:gd name="T87" fmla="*/ 0 h 2113"/>
                                <a:gd name="T88" fmla="*/ 0 w 1997"/>
                                <a:gd name="T89" fmla="*/ 0 h 2113"/>
                                <a:gd name="T90" fmla="*/ 0 w 1997"/>
                                <a:gd name="T91" fmla="*/ 0 h 2113"/>
                                <a:gd name="T92" fmla="*/ 0 w 1997"/>
                                <a:gd name="T93" fmla="*/ 0 h 2113"/>
                                <a:gd name="T94" fmla="*/ 0 w 1997"/>
                                <a:gd name="T95" fmla="*/ 0 h 2113"/>
                                <a:gd name="T96" fmla="*/ 0 w 1997"/>
                                <a:gd name="T97" fmla="*/ 0 h 2113"/>
                                <a:gd name="T98" fmla="*/ 0 w 1997"/>
                                <a:gd name="T99" fmla="*/ 0 h 2113"/>
                                <a:gd name="T100" fmla="*/ 0 w 1997"/>
                                <a:gd name="T101" fmla="*/ 0 h 2113"/>
                                <a:gd name="T102" fmla="*/ 0 w 1997"/>
                                <a:gd name="T103" fmla="*/ 0 h 2113"/>
                                <a:gd name="T104" fmla="*/ 0 w 1997"/>
                                <a:gd name="T105" fmla="*/ 0 h 2113"/>
                                <a:gd name="T106" fmla="*/ 0 w 1997"/>
                                <a:gd name="T107" fmla="*/ 0 h 2113"/>
                                <a:gd name="T108" fmla="*/ 0 w 1997"/>
                                <a:gd name="T109" fmla="*/ 0 h 2113"/>
                                <a:gd name="T110" fmla="*/ 0 w 1997"/>
                                <a:gd name="T111" fmla="*/ 0 h 2113"/>
                                <a:gd name="T112" fmla="*/ 0 w 1997"/>
                                <a:gd name="T113" fmla="*/ 0 h 2113"/>
                                <a:gd name="T114" fmla="*/ 0 w 1997"/>
                                <a:gd name="T115" fmla="*/ 0 h 2113"/>
                                <a:gd name="T116" fmla="*/ 0 w 1997"/>
                                <a:gd name="T117" fmla="*/ 0 h 2113"/>
                                <a:gd name="T118" fmla="*/ 0 w 1997"/>
                                <a:gd name="T119" fmla="*/ 0 h 2113"/>
                                <a:gd name="T120" fmla="*/ 0 w 1997"/>
                                <a:gd name="T121" fmla="*/ 0 h 2113"/>
                                <a:gd name="T122" fmla="*/ 0 w 1997"/>
                                <a:gd name="T123" fmla="*/ 0 h 2113"/>
                                <a:gd name="T124" fmla="*/ 0 w 1997"/>
                                <a:gd name="T125" fmla="*/ 0 h 211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1997"/>
                                <a:gd name="T190" fmla="*/ 0 h 2113"/>
                                <a:gd name="T191" fmla="*/ 1997 w 1997"/>
                                <a:gd name="T192" fmla="*/ 2113 h 2113"/>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1997" h="2113">
                                  <a:moveTo>
                                    <a:pt x="5" y="1502"/>
                                  </a:moveTo>
                                  <a:lnTo>
                                    <a:pt x="4" y="1502"/>
                                  </a:lnTo>
                                  <a:lnTo>
                                    <a:pt x="3" y="1501"/>
                                  </a:lnTo>
                                  <a:lnTo>
                                    <a:pt x="2" y="1496"/>
                                  </a:lnTo>
                                  <a:lnTo>
                                    <a:pt x="0" y="1489"/>
                                  </a:lnTo>
                                  <a:lnTo>
                                    <a:pt x="0" y="1480"/>
                                  </a:lnTo>
                                  <a:lnTo>
                                    <a:pt x="0" y="1459"/>
                                  </a:lnTo>
                                  <a:lnTo>
                                    <a:pt x="0" y="1452"/>
                                  </a:lnTo>
                                  <a:lnTo>
                                    <a:pt x="2" y="1445"/>
                                  </a:lnTo>
                                  <a:lnTo>
                                    <a:pt x="4" y="1439"/>
                                  </a:lnTo>
                                  <a:lnTo>
                                    <a:pt x="5" y="1431"/>
                                  </a:lnTo>
                                  <a:lnTo>
                                    <a:pt x="9" y="1425"/>
                                  </a:lnTo>
                                  <a:lnTo>
                                    <a:pt x="12" y="1419"/>
                                  </a:lnTo>
                                  <a:lnTo>
                                    <a:pt x="15" y="1412"/>
                                  </a:lnTo>
                                  <a:lnTo>
                                    <a:pt x="18" y="1407"/>
                                  </a:lnTo>
                                  <a:lnTo>
                                    <a:pt x="35" y="1385"/>
                                  </a:lnTo>
                                  <a:lnTo>
                                    <a:pt x="48" y="1370"/>
                                  </a:lnTo>
                                  <a:lnTo>
                                    <a:pt x="57" y="1361"/>
                                  </a:lnTo>
                                  <a:lnTo>
                                    <a:pt x="60" y="1354"/>
                                  </a:lnTo>
                                  <a:lnTo>
                                    <a:pt x="69" y="1339"/>
                                  </a:lnTo>
                                  <a:lnTo>
                                    <a:pt x="90" y="1294"/>
                                  </a:lnTo>
                                  <a:lnTo>
                                    <a:pt x="113" y="1246"/>
                                  </a:lnTo>
                                  <a:lnTo>
                                    <a:pt x="124" y="1221"/>
                                  </a:lnTo>
                                  <a:lnTo>
                                    <a:pt x="125" y="1219"/>
                                  </a:lnTo>
                                  <a:lnTo>
                                    <a:pt x="128" y="1216"/>
                                  </a:lnTo>
                                  <a:lnTo>
                                    <a:pt x="135" y="1208"/>
                                  </a:lnTo>
                                  <a:lnTo>
                                    <a:pt x="157" y="1185"/>
                                  </a:lnTo>
                                  <a:lnTo>
                                    <a:pt x="188" y="1155"/>
                                  </a:lnTo>
                                  <a:lnTo>
                                    <a:pt x="191" y="1150"/>
                                  </a:lnTo>
                                  <a:lnTo>
                                    <a:pt x="195" y="1145"/>
                                  </a:lnTo>
                                  <a:lnTo>
                                    <a:pt x="203" y="1134"/>
                                  </a:lnTo>
                                  <a:lnTo>
                                    <a:pt x="205" y="1128"/>
                                  </a:lnTo>
                                  <a:lnTo>
                                    <a:pt x="208" y="1122"/>
                                  </a:lnTo>
                                  <a:lnTo>
                                    <a:pt x="210" y="1109"/>
                                  </a:lnTo>
                                  <a:lnTo>
                                    <a:pt x="210" y="1097"/>
                                  </a:lnTo>
                                  <a:lnTo>
                                    <a:pt x="209" y="1083"/>
                                  </a:lnTo>
                                  <a:lnTo>
                                    <a:pt x="205" y="1069"/>
                                  </a:lnTo>
                                  <a:lnTo>
                                    <a:pt x="200" y="1058"/>
                                  </a:lnTo>
                                  <a:lnTo>
                                    <a:pt x="159" y="978"/>
                                  </a:lnTo>
                                  <a:lnTo>
                                    <a:pt x="157" y="972"/>
                                  </a:lnTo>
                                  <a:lnTo>
                                    <a:pt x="154" y="965"/>
                                  </a:lnTo>
                                  <a:lnTo>
                                    <a:pt x="150" y="952"/>
                                  </a:lnTo>
                                  <a:lnTo>
                                    <a:pt x="149" y="938"/>
                                  </a:lnTo>
                                  <a:lnTo>
                                    <a:pt x="149" y="924"/>
                                  </a:lnTo>
                                  <a:lnTo>
                                    <a:pt x="150" y="912"/>
                                  </a:lnTo>
                                  <a:lnTo>
                                    <a:pt x="152" y="907"/>
                                  </a:lnTo>
                                  <a:lnTo>
                                    <a:pt x="154" y="901"/>
                                  </a:lnTo>
                                  <a:lnTo>
                                    <a:pt x="157" y="896"/>
                                  </a:lnTo>
                                  <a:lnTo>
                                    <a:pt x="160" y="891"/>
                                  </a:lnTo>
                                  <a:lnTo>
                                    <a:pt x="165" y="887"/>
                                  </a:lnTo>
                                  <a:lnTo>
                                    <a:pt x="170" y="883"/>
                                  </a:lnTo>
                                  <a:lnTo>
                                    <a:pt x="175" y="881"/>
                                  </a:lnTo>
                                  <a:lnTo>
                                    <a:pt x="182" y="879"/>
                                  </a:lnTo>
                                  <a:lnTo>
                                    <a:pt x="185" y="878"/>
                                  </a:lnTo>
                                  <a:lnTo>
                                    <a:pt x="191" y="877"/>
                                  </a:lnTo>
                                  <a:lnTo>
                                    <a:pt x="198" y="874"/>
                                  </a:lnTo>
                                  <a:lnTo>
                                    <a:pt x="203" y="872"/>
                                  </a:lnTo>
                                  <a:lnTo>
                                    <a:pt x="208" y="867"/>
                                  </a:lnTo>
                                  <a:lnTo>
                                    <a:pt x="213" y="863"/>
                                  </a:lnTo>
                                  <a:lnTo>
                                    <a:pt x="216" y="858"/>
                                  </a:lnTo>
                                  <a:lnTo>
                                    <a:pt x="219" y="852"/>
                                  </a:lnTo>
                                  <a:lnTo>
                                    <a:pt x="221" y="847"/>
                                  </a:lnTo>
                                  <a:lnTo>
                                    <a:pt x="263" y="698"/>
                                  </a:lnTo>
                                  <a:lnTo>
                                    <a:pt x="265" y="692"/>
                                  </a:lnTo>
                                  <a:lnTo>
                                    <a:pt x="268" y="687"/>
                                  </a:lnTo>
                                  <a:lnTo>
                                    <a:pt x="270" y="680"/>
                                  </a:lnTo>
                                  <a:lnTo>
                                    <a:pt x="274" y="673"/>
                                  </a:lnTo>
                                  <a:lnTo>
                                    <a:pt x="279" y="668"/>
                                  </a:lnTo>
                                  <a:lnTo>
                                    <a:pt x="283" y="662"/>
                                  </a:lnTo>
                                  <a:lnTo>
                                    <a:pt x="288" y="657"/>
                                  </a:lnTo>
                                  <a:lnTo>
                                    <a:pt x="291" y="653"/>
                                  </a:lnTo>
                                  <a:lnTo>
                                    <a:pt x="315" y="633"/>
                                  </a:lnTo>
                                  <a:lnTo>
                                    <a:pt x="324" y="625"/>
                                  </a:lnTo>
                                  <a:lnTo>
                                    <a:pt x="335" y="613"/>
                                  </a:lnTo>
                                  <a:lnTo>
                                    <a:pt x="345" y="602"/>
                                  </a:lnTo>
                                  <a:lnTo>
                                    <a:pt x="353" y="592"/>
                                  </a:lnTo>
                                  <a:lnTo>
                                    <a:pt x="365" y="575"/>
                                  </a:lnTo>
                                  <a:lnTo>
                                    <a:pt x="369" y="571"/>
                                  </a:lnTo>
                                  <a:lnTo>
                                    <a:pt x="373" y="566"/>
                                  </a:lnTo>
                                  <a:lnTo>
                                    <a:pt x="376" y="562"/>
                                  </a:lnTo>
                                  <a:lnTo>
                                    <a:pt x="380" y="560"/>
                                  </a:lnTo>
                                  <a:lnTo>
                                    <a:pt x="388" y="555"/>
                                  </a:lnTo>
                                  <a:lnTo>
                                    <a:pt x="390" y="553"/>
                                  </a:lnTo>
                                  <a:lnTo>
                                    <a:pt x="392" y="552"/>
                                  </a:lnTo>
                                  <a:lnTo>
                                    <a:pt x="399" y="553"/>
                                  </a:lnTo>
                                  <a:lnTo>
                                    <a:pt x="407" y="556"/>
                                  </a:lnTo>
                                  <a:lnTo>
                                    <a:pt x="417" y="561"/>
                                  </a:lnTo>
                                  <a:lnTo>
                                    <a:pt x="429" y="566"/>
                                  </a:lnTo>
                                  <a:lnTo>
                                    <a:pt x="470" y="588"/>
                                  </a:lnTo>
                                  <a:lnTo>
                                    <a:pt x="481" y="595"/>
                                  </a:lnTo>
                                  <a:lnTo>
                                    <a:pt x="492" y="598"/>
                                  </a:lnTo>
                                  <a:lnTo>
                                    <a:pt x="504" y="601"/>
                                  </a:lnTo>
                                  <a:lnTo>
                                    <a:pt x="511" y="602"/>
                                  </a:lnTo>
                                  <a:lnTo>
                                    <a:pt x="515" y="602"/>
                                  </a:lnTo>
                                  <a:lnTo>
                                    <a:pt x="519" y="600"/>
                                  </a:lnTo>
                                  <a:lnTo>
                                    <a:pt x="522" y="597"/>
                                  </a:lnTo>
                                  <a:lnTo>
                                    <a:pt x="525" y="595"/>
                                  </a:lnTo>
                                  <a:lnTo>
                                    <a:pt x="529" y="591"/>
                                  </a:lnTo>
                                  <a:lnTo>
                                    <a:pt x="531" y="586"/>
                                  </a:lnTo>
                                  <a:lnTo>
                                    <a:pt x="534" y="581"/>
                                  </a:lnTo>
                                  <a:lnTo>
                                    <a:pt x="536" y="575"/>
                                  </a:lnTo>
                                  <a:lnTo>
                                    <a:pt x="549" y="532"/>
                                  </a:lnTo>
                                  <a:lnTo>
                                    <a:pt x="552" y="520"/>
                                  </a:lnTo>
                                  <a:lnTo>
                                    <a:pt x="555" y="505"/>
                                  </a:lnTo>
                                  <a:lnTo>
                                    <a:pt x="556" y="490"/>
                                  </a:lnTo>
                                  <a:lnTo>
                                    <a:pt x="556" y="477"/>
                                  </a:lnTo>
                                  <a:lnTo>
                                    <a:pt x="556" y="380"/>
                                  </a:lnTo>
                                  <a:lnTo>
                                    <a:pt x="555" y="356"/>
                                  </a:lnTo>
                                  <a:lnTo>
                                    <a:pt x="552" y="337"/>
                                  </a:lnTo>
                                  <a:lnTo>
                                    <a:pt x="552" y="334"/>
                                  </a:lnTo>
                                  <a:lnTo>
                                    <a:pt x="554" y="330"/>
                                  </a:lnTo>
                                  <a:lnTo>
                                    <a:pt x="557" y="322"/>
                                  </a:lnTo>
                                  <a:lnTo>
                                    <a:pt x="564" y="314"/>
                                  </a:lnTo>
                                  <a:lnTo>
                                    <a:pt x="567" y="310"/>
                                  </a:lnTo>
                                  <a:lnTo>
                                    <a:pt x="572" y="307"/>
                                  </a:lnTo>
                                  <a:lnTo>
                                    <a:pt x="576" y="304"/>
                                  </a:lnTo>
                                  <a:lnTo>
                                    <a:pt x="580" y="302"/>
                                  </a:lnTo>
                                  <a:lnTo>
                                    <a:pt x="582" y="302"/>
                                  </a:lnTo>
                                  <a:lnTo>
                                    <a:pt x="589" y="301"/>
                                  </a:lnTo>
                                  <a:lnTo>
                                    <a:pt x="593" y="300"/>
                                  </a:lnTo>
                                  <a:lnTo>
                                    <a:pt x="600" y="301"/>
                                  </a:lnTo>
                                  <a:lnTo>
                                    <a:pt x="606" y="302"/>
                                  </a:lnTo>
                                  <a:lnTo>
                                    <a:pt x="612" y="304"/>
                                  </a:lnTo>
                                  <a:lnTo>
                                    <a:pt x="617" y="307"/>
                                  </a:lnTo>
                                  <a:lnTo>
                                    <a:pt x="622" y="311"/>
                                  </a:lnTo>
                                  <a:lnTo>
                                    <a:pt x="628" y="314"/>
                                  </a:lnTo>
                                  <a:lnTo>
                                    <a:pt x="635" y="316"/>
                                  </a:lnTo>
                                  <a:lnTo>
                                    <a:pt x="641" y="319"/>
                                  </a:lnTo>
                                  <a:lnTo>
                                    <a:pt x="647" y="320"/>
                                  </a:lnTo>
                                  <a:lnTo>
                                    <a:pt x="655" y="321"/>
                                  </a:lnTo>
                                  <a:lnTo>
                                    <a:pt x="662" y="322"/>
                                  </a:lnTo>
                                  <a:lnTo>
                                    <a:pt x="668" y="322"/>
                                  </a:lnTo>
                                  <a:lnTo>
                                    <a:pt x="675" y="322"/>
                                  </a:lnTo>
                                  <a:lnTo>
                                    <a:pt x="692" y="320"/>
                                  </a:lnTo>
                                  <a:lnTo>
                                    <a:pt x="697" y="319"/>
                                  </a:lnTo>
                                  <a:lnTo>
                                    <a:pt x="705" y="319"/>
                                  </a:lnTo>
                                  <a:lnTo>
                                    <a:pt x="720" y="320"/>
                                  </a:lnTo>
                                  <a:lnTo>
                                    <a:pt x="733" y="322"/>
                                  </a:lnTo>
                                  <a:lnTo>
                                    <a:pt x="740" y="324"/>
                                  </a:lnTo>
                                  <a:lnTo>
                                    <a:pt x="746" y="326"/>
                                  </a:lnTo>
                                  <a:lnTo>
                                    <a:pt x="882" y="381"/>
                                  </a:lnTo>
                                  <a:lnTo>
                                    <a:pt x="887" y="384"/>
                                  </a:lnTo>
                                  <a:lnTo>
                                    <a:pt x="893" y="384"/>
                                  </a:lnTo>
                                  <a:lnTo>
                                    <a:pt x="899" y="384"/>
                                  </a:lnTo>
                                  <a:lnTo>
                                    <a:pt x="906" y="382"/>
                                  </a:lnTo>
                                  <a:lnTo>
                                    <a:pt x="912" y="381"/>
                                  </a:lnTo>
                                  <a:lnTo>
                                    <a:pt x="917" y="379"/>
                                  </a:lnTo>
                                  <a:lnTo>
                                    <a:pt x="922" y="375"/>
                                  </a:lnTo>
                                  <a:lnTo>
                                    <a:pt x="927" y="371"/>
                                  </a:lnTo>
                                  <a:lnTo>
                                    <a:pt x="943" y="351"/>
                                  </a:lnTo>
                                  <a:lnTo>
                                    <a:pt x="946" y="346"/>
                                  </a:lnTo>
                                  <a:lnTo>
                                    <a:pt x="948" y="341"/>
                                  </a:lnTo>
                                  <a:lnTo>
                                    <a:pt x="949" y="336"/>
                                  </a:lnTo>
                                  <a:lnTo>
                                    <a:pt x="949" y="330"/>
                                  </a:lnTo>
                                  <a:lnTo>
                                    <a:pt x="948" y="325"/>
                                  </a:lnTo>
                                  <a:lnTo>
                                    <a:pt x="947" y="320"/>
                                  </a:lnTo>
                                  <a:lnTo>
                                    <a:pt x="944" y="315"/>
                                  </a:lnTo>
                                  <a:lnTo>
                                    <a:pt x="941" y="310"/>
                                  </a:lnTo>
                                  <a:lnTo>
                                    <a:pt x="926" y="296"/>
                                  </a:lnTo>
                                  <a:lnTo>
                                    <a:pt x="923" y="294"/>
                                  </a:lnTo>
                                  <a:lnTo>
                                    <a:pt x="922" y="292"/>
                                  </a:lnTo>
                                  <a:lnTo>
                                    <a:pt x="919" y="290"/>
                                  </a:lnTo>
                                  <a:lnTo>
                                    <a:pt x="918" y="287"/>
                                  </a:lnTo>
                                  <a:lnTo>
                                    <a:pt x="917" y="281"/>
                                  </a:lnTo>
                                  <a:lnTo>
                                    <a:pt x="916" y="276"/>
                                  </a:lnTo>
                                  <a:lnTo>
                                    <a:pt x="916" y="270"/>
                                  </a:lnTo>
                                  <a:lnTo>
                                    <a:pt x="916" y="265"/>
                                  </a:lnTo>
                                  <a:lnTo>
                                    <a:pt x="917" y="261"/>
                                  </a:lnTo>
                                  <a:lnTo>
                                    <a:pt x="918" y="259"/>
                                  </a:lnTo>
                                  <a:lnTo>
                                    <a:pt x="921" y="254"/>
                                  </a:lnTo>
                                  <a:lnTo>
                                    <a:pt x="933" y="236"/>
                                  </a:lnTo>
                                  <a:lnTo>
                                    <a:pt x="941" y="225"/>
                                  </a:lnTo>
                                  <a:lnTo>
                                    <a:pt x="946" y="211"/>
                                  </a:lnTo>
                                  <a:lnTo>
                                    <a:pt x="949" y="198"/>
                                  </a:lnTo>
                                  <a:lnTo>
                                    <a:pt x="951" y="190"/>
                                  </a:lnTo>
                                  <a:lnTo>
                                    <a:pt x="951" y="184"/>
                                  </a:lnTo>
                                  <a:lnTo>
                                    <a:pt x="954" y="100"/>
                                  </a:lnTo>
                                  <a:lnTo>
                                    <a:pt x="954" y="94"/>
                                  </a:lnTo>
                                  <a:lnTo>
                                    <a:pt x="953" y="88"/>
                                  </a:lnTo>
                                  <a:lnTo>
                                    <a:pt x="951" y="74"/>
                                  </a:lnTo>
                                  <a:lnTo>
                                    <a:pt x="947" y="60"/>
                                  </a:lnTo>
                                  <a:lnTo>
                                    <a:pt x="943" y="54"/>
                                  </a:lnTo>
                                  <a:lnTo>
                                    <a:pt x="941" y="48"/>
                                  </a:lnTo>
                                  <a:lnTo>
                                    <a:pt x="929" y="30"/>
                                  </a:lnTo>
                                  <a:lnTo>
                                    <a:pt x="928" y="25"/>
                                  </a:lnTo>
                                  <a:lnTo>
                                    <a:pt x="927" y="21"/>
                                  </a:lnTo>
                                  <a:lnTo>
                                    <a:pt x="927" y="16"/>
                                  </a:lnTo>
                                  <a:lnTo>
                                    <a:pt x="928" y="13"/>
                                  </a:lnTo>
                                  <a:lnTo>
                                    <a:pt x="931" y="10"/>
                                  </a:lnTo>
                                  <a:lnTo>
                                    <a:pt x="933" y="8"/>
                                  </a:lnTo>
                                  <a:lnTo>
                                    <a:pt x="938" y="5"/>
                                  </a:lnTo>
                                  <a:lnTo>
                                    <a:pt x="943" y="5"/>
                                  </a:lnTo>
                                  <a:lnTo>
                                    <a:pt x="1035" y="0"/>
                                  </a:lnTo>
                                  <a:lnTo>
                                    <a:pt x="1042" y="0"/>
                                  </a:lnTo>
                                  <a:lnTo>
                                    <a:pt x="1048" y="1"/>
                                  </a:lnTo>
                                  <a:lnTo>
                                    <a:pt x="1054" y="3"/>
                                  </a:lnTo>
                                  <a:lnTo>
                                    <a:pt x="1060" y="5"/>
                                  </a:lnTo>
                                  <a:lnTo>
                                    <a:pt x="1067" y="9"/>
                                  </a:lnTo>
                                  <a:lnTo>
                                    <a:pt x="1073" y="11"/>
                                  </a:lnTo>
                                  <a:lnTo>
                                    <a:pt x="1078" y="15"/>
                                  </a:lnTo>
                                  <a:lnTo>
                                    <a:pt x="1083" y="20"/>
                                  </a:lnTo>
                                  <a:lnTo>
                                    <a:pt x="1150" y="91"/>
                                  </a:lnTo>
                                  <a:lnTo>
                                    <a:pt x="1169" y="113"/>
                                  </a:lnTo>
                                  <a:lnTo>
                                    <a:pt x="1189" y="133"/>
                                  </a:lnTo>
                                  <a:lnTo>
                                    <a:pt x="1253" y="195"/>
                                  </a:lnTo>
                                  <a:lnTo>
                                    <a:pt x="1258" y="199"/>
                                  </a:lnTo>
                                  <a:lnTo>
                                    <a:pt x="1263" y="203"/>
                                  </a:lnTo>
                                  <a:lnTo>
                                    <a:pt x="1268" y="206"/>
                                  </a:lnTo>
                                  <a:lnTo>
                                    <a:pt x="1274" y="209"/>
                                  </a:lnTo>
                                  <a:lnTo>
                                    <a:pt x="1280" y="213"/>
                                  </a:lnTo>
                                  <a:lnTo>
                                    <a:pt x="1285" y="214"/>
                                  </a:lnTo>
                                  <a:lnTo>
                                    <a:pt x="1290" y="215"/>
                                  </a:lnTo>
                                  <a:lnTo>
                                    <a:pt x="1295" y="216"/>
                                  </a:lnTo>
                                  <a:lnTo>
                                    <a:pt x="1300" y="218"/>
                                  </a:lnTo>
                                  <a:lnTo>
                                    <a:pt x="1305" y="219"/>
                                  </a:lnTo>
                                  <a:lnTo>
                                    <a:pt x="1311" y="221"/>
                                  </a:lnTo>
                                  <a:lnTo>
                                    <a:pt x="1316" y="224"/>
                                  </a:lnTo>
                                  <a:lnTo>
                                    <a:pt x="1328" y="231"/>
                                  </a:lnTo>
                                  <a:lnTo>
                                    <a:pt x="1333" y="235"/>
                                  </a:lnTo>
                                  <a:lnTo>
                                    <a:pt x="1336" y="239"/>
                                  </a:lnTo>
                                  <a:lnTo>
                                    <a:pt x="1356" y="260"/>
                                  </a:lnTo>
                                  <a:lnTo>
                                    <a:pt x="1360" y="264"/>
                                  </a:lnTo>
                                  <a:lnTo>
                                    <a:pt x="1365" y="267"/>
                                  </a:lnTo>
                                  <a:lnTo>
                                    <a:pt x="1370" y="271"/>
                                  </a:lnTo>
                                  <a:lnTo>
                                    <a:pt x="1376" y="274"/>
                                  </a:lnTo>
                                  <a:lnTo>
                                    <a:pt x="1386" y="277"/>
                                  </a:lnTo>
                                  <a:lnTo>
                                    <a:pt x="1391" y="277"/>
                                  </a:lnTo>
                                  <a:lnTo>
                                    <a:pt x="1396" y="277"/>
                                  </a:lnTo>
                                  <a:lnTo>
                                    <a:pt x="1406" y="277"/>
                                  </a:lnTo>
                                  <a:lnTo>
                                    <a:pt x="1419" y="279"/>
                                  </a:lnTo>
                                  <a:lnTo>
                                    <a:pt x="1431" y="282"/>
                                  </a:lnTo>
                                  <a:lnTo>
                                    <a:pt x="1444" y="286"/>
                                  </a:lnTo>
                                  <a:lnTo>
                                    <a:pt x="1520" y="320"/>
                                  </a:lnTo>
                                  <a:lnTo>
                                    <a:pt x="1531" y="326"/>
                                  </a:lnTo>
                                  <a:lnTo>
                                    <a:pt x="1544" y="334"/>
                                  </a:lnTo>
                                  <a:lnTo>
                                    <a:pt x="1556" y="342"/>
                                  </a:lnTo>
                                  <a:lnTo>
                                    <a:pt x="1561" y="347"/>
                                  </a:lnTo>
                                  <a:lnTo>
                                    <a:pt x="1566" y="351"/>
                                  </a:lnTo>
                                  <a:lnTo>
                                    <a:pt x="1625" y="410"/>
                                  </a:lnTo>
                                  <a:lnTo>
                                    <a:pt x="1627" y="414"/>
                                  </a:lnTo>
                                  <a:lnTo>
                                    <a:pt x="1630" y="417"/>
                                  </a:lnTo>
                                  <a:lnTo>
                                    <a:pt x="1631" y="421"/>
                                  </a:lnTo>
                                  <a:lnTo>
                                    <a:pt x="1633" y="425"/>
                                  </a:lnTo>
                                  <a:lnTo>
                                    <a:pt x="1635" y="430"/>
                                  </a:lnTo>
                                  <a:lnTo>
                                    <a:pt x="1635" y="434"/>
                                  </a:lnTo>
                                  <a:lnTo>
                                    <a:pt x="1635" y="439"/>
                                  </a:lnTo>
                                  <a:lnTo>
                                    <a:pt x="1635" y="444"/>
                                  </a:lnTo>
                                  <a:lnTo>
                                    <a:pt x="1637" y="441"/>
                                  </a:lnTo>
                                  <a:lnTo>
                                    <a:pt x="1641" y="439"/>
                                  </a:lnTo>
                                  <a:lnTo>
                                    <a:pt x="1645" y="439"/>
                                  </a:lnTo>
                                  <a:lnTo>
                                    <a:pt x="1648" y="437"/>
                                  </a:lnTo>
                                  <a:lnTo>
                                    <a:pt x="1652" y="439"/>
                                  </a:lnTo>
                                  <a:lnTo>
                                    <a:pt x="1656" y="440"/>
                                  </a:lnTo>
                                  <a:lnTo>
                                    <a:pt x="1660" y="442"/>
                                  </a:lnTo>
                                  <a:lnTo>
                                    <a:pt x="1663" y="445"/>
                                  </a:lnTo>
                                  <a:lnTo>
                                    <a:pt x="1713" y="497"/>
                                  </a:lnTo>
                                  <a:lnTo>
                                    <a:pt x="1717" y="502"/>
                                  </a:lnTo>
                                  <a:lnTo>
                                    <a:pt x="1721" y="507"/>
                                  </a:lnTo>
                                  <a:lnTo>
                                    <a:pt x="1723" y="513"/>
                                  </a:lnTo>
                                  <a:lnTo>
                                    <a:pt x="1725" y="520"/>
                                  </a:lnTo>
                                  <a:lnTo>
                                    <a:pt x="1726" y="526"/>
                                  </a:lnTo>
                                  <a:lnTo>
                                    <a:pt x="1726" y="532"/>
                                  </a:lnTo>
                                  <a:lnTo>
                                    <a:pt x="1726" y="538"/>
                                  </a:lnTo>
                                  <a:lnTo>
                                    <a:pt x="1725" y="545"/>
                                  </a:lnTo>
                                  <a:lnTo>
                                    <a:pt x="1713" y="576"/>
                                  </a:lnTo>
                                  <a:lnTo>
                                    <a:pt x="1710" y="588"/>
                                  </a:lnTo>
                                  <a:lnTo>
                                    <a:pt x="1707" y="603"/>
                                  </a:lnTo>
                                  <a:lnTo>
                                    <a:pt x="1705" y="618"/>
                                  </a:lnTo>
                                  <a:lnTo>
                                    <a:pt x="1705" y="631"/>
                                  </a:lnTo>
                                  <a:lnTo>
                                    <a:pt x="1707" y="673"/>
                                  </a:lnTo>
                                  <a:lnTo>
                                    <a:pt x="1707" y="686"/>
                                  </a:lnTo>
                                  <a:lnTo>
                                    <a:pt x="1706" y="701"/>
                                  </a:lnTo>
                                  <a:lnTo>
                                    <a:pt x="1705" y="716"/>
                                  </a:lnTo>
                                  <a:lnTo>
                                    <a:pt x="1703" y="728"/>
                                  </a:lnTo>
                                  <a:lnTo>
                                    <a:pt x="1700" y="748"/>
                                  </a:lnTo>
                                  <a:lnTo>
                                    <a:pt x="1698" y="754"/>
                                  </a:lnTo>
                                  <a:lnTo>
                                    <a:pt x="1698" y="761"/>
                                  </a:lnTo>
                                  <a:lnTo>
                                    <a:pt x="1698" y="767"/>
                                  </a:lnTo>
                                  <a:lnTo>
                                    <a:pt x="1700" y="772"/>
                                  </a:lnTo>
                                  <a:lnTo>
                                    <a:pt x="1701" y="776"/>
                                  </a:lnTo>
                                  <a:lnTo>
                                    <a:pt x="1702" y="778"/>
                                  </a:lnTo>
                                  <a:lnTo>
                                    <a:pt x="1703" y="783"/>
                                  </a:lnTo>
                                  <a:lnTo>
                                    <a:pt x="1707" y="787"/>
                                  </a:lnTo>
                                  <a:lnTo>
                                    <a:pt x="1710" y="791"/>
                                  </a:lnTo>
                                  <a:lnTo>
                                    <a:pt x="1713" y="793"/>
                                  </a:lnTo>
                                  <a:lnTo>
                                    <a:pt x="1718" y="796"/>
                                  </a:lnTo>
                                  <a:lnTo>
                                    <a:pt x="1723" y="798"/>
                                  </a:lnTo>
                                  <a:lnTo>
                                    <a:pt x="1730" y="799"/>
                                  </a:lnTo>
                                  <a:lnTo>
                                    <a:pt x="1736" y="801"/>
                                  </a:lnTo>
                                  <a:lnTo>
                                    <a:pt x="1742" y="802"/>
                                  </a:lnTo>
                                  <a:lnTo>
                                    <a:pt x="1748" y="803"/>
                                  </a:lnTo>
                                  <a:lnTo>
                                    <a:pt x="1753" y="803"/>
                                  </a:lnTo>
                                  <a:lnTo>
                                    <a:pt x="1760" y="803"/>
                                  </a:lnTo>
                                  <a:lnTo>
                                    <a:pt x="1766" y="804"/>
                                  </a:lnTo>
                                  <a:lnTo>
                                    <a:pt x="1771" y="806"/>
                                  </a:lnTo>
                                  <a:lnTo>
                                    <a:pt x="1776" y="808"/>
                                  </a:lnTo>
                                  <a:lnTo>
                                    <a:pt x="1781" y="812"/>
                                  </a:lnTo>
                                  <a:lnTo>
                                    <a:pt x="1785" y="816"/>
                                  </a:lnTo>
                                  <a:lnTo>
                                    <a:pt x="1788" y="819"/>
                                  </a:lnTo>
                                  <a:lnTo>
                                    <a:pt x="1790" y="822"/>
                                  </a:lnTo>
                                  <a:lnTo>
                                    <a:pt x="1791" y="824"/>
                                  </a:lnTo>
                                  <a:lnTo>
                                    <a:pt x="1792" y="829"/>
                                  </a:lnTo>
                                  <a:lnTo>
                                    <a:pt x="1792" y="834"/>
                                  </a:lnTo>
                                  <a:lnTo>
                                    <a:pt x="1792" y="841"/>
                                  </a:lnTo>
                                  <a:lnTo>
                                    <a:pt x="1791" y="846"/>
                                  </a:lnTo>
                                  <a:lnTo>
                                    <a:pt x="1790" y="852"/>
                                  </a:lnTo>
                                  <a:lnTo>
                                    <a:pt x="1787" y="857"/>
                                  </a:lnTo>
                                  <a:lnTo>
                                    <a:pt x="1785" y="862"/>
                                  </a:lnTo>
                                  <a:lnTo>
                                    <a:pt x="1782" y="867"/>
                                  </a:lnTo>
                                  <a:lnTo>
                                    <a:pt x="1780" y="869"/>
                                  </a:lnTo>
                                  <a:lnTo>
                                    <a:pt x="1778" y="872"/>
                                  </a:lnTo>
                                  <a:lnTo>
                                    <a:pt x="1775" y="877"/>
                                  </a:lnTo>
                                  <a:lnTo>
                                    <a:pt x="1768" y="889"/>
                                  </a:lnTo>
                                  <a:lnTo>
                                    <a:pt x="1766" y="896"/>
                                  </a:lnTo>
                                  <a:lnTo>
                                    <a:pt x="1763" y="902"/>
                                  </a:lnTo>
                                  <a:lnTo>
                                    <a:pt x="1762" y="908"/>
                                  </a:lnTo>
                                  <a:lnTo>
                                    <a:pt x="1761" y="913"/>
                                  </a:lnTo>
                                  <a:lnTo>
                                    <a:pt x="1761" y="919"/>
                                  </a:lnTo>
                                  <a:lnTo>
                                    <a:pt x="1762" y="925"/>
                                  </a:lnTo>
                                  <a:lnTo>
                                    <a:pt x="1765" y="939"/>
                                  </a:lnTo>
                                  <a:lnTo>
                                    <a:pt x="1767" y="945"/>
                                  </a:lnTo>
                                  <a:lnTo>
                                    <a:pt x="1770" y="952"/>
                                  </a:lnTo>
                                  <a:lnTo>
                                    <a:pt x="1772" y="958"/>
                                  </a:lnTo>
                                  <a:lnTo>
                                    <a:pt x="1776" y="963"/>
                                  </a:lnTo>
                                  <a:lnTo>
                                    <a:pt x="1871" y="1090"/>
                                  </a:lnTo>
                                  <a:lnTo>
                                    <a:pt x="1873" y="1095"/>
                                  </a:lnTo>
                                  <a:lnTo>
                                    <a:pt x="1874" y="1098"/>
                                  </a:lnTo>
                                  <a:lnTo>
                                    <a:pt x="1877" y="1102"/>
                                  </a:lnTo>
                                  <a:lnTo>
                                    <a:pt x="1879" y="1108"/>
                                  </a:lnTo>
                                  <a:lnTo>
                                    <a:pt x="1881" y="1115"/>
                                  </a:lnTo>
                                  <a:lnTo>
                                    <a:pt x="1882" y="1122"/>
                                  </a:lnTo>
                                  <a:lnTo>
                                    <a:pt x="1883" y="1129"/>
                                  </a:lnTo>
                                  <a:lnTo>
                                    <a:pt x="1883" y="1142"/>
                                  </a:lnTo>
                                  <a:lnTo>
                                    <a:pt x="1883" y="1145"/>
                                  </a:lnTo>
                                  <a:lnTo>
                                    <a:pt x="1882" y="1152"/>
                                  </a:lnTo>
                                  <a:lnTo>
                                    <a:pt x="1882" y="1159"/>
                                  </a:lnTo>
                                  <a:lnTo>
                                    <a:pt x="1882" y="1174"/>
                                  </a:lnTo>
                                  <a:lnTo>
                                    <a:pt x="1882" y="1189"/>
                                  </a:lnTo>
                                  <a:lnTo>
                                    <a:pt x="1883" y="1201"/>
                                  </a:lnTo>
                                  <a:lnTo>
                                    <a:pt x="1888" y="1236"/>
                                  </a:lnTo>
                                  <a:lnTo>
                                    <a:pt x="1888" y="1241"/>
                                  </a:lnTo>
                                  <a:lnTo>
                                    <a:pt x="1888" y="1248"/>
                                  </a:lnTo>
                                  <a:lnTo>
                                    <a:pt x="1887" y="1254"/>
                                  </a:lnTo>
                                  <a:lnTo>
                                    <a:pt x="1884" y="1260"/>
                                  </a:lnTo>
                                  <a:lnTo>
                                    <a:pt x="1882" y="1266"/>
                                  </a:lnTo>
                                  <a:lnTo>
                                    <a:pt x="1879" y="1271"/>
                                  </a:lnTo>
                                  <a:lnTo>
                                    <a:pt x="1876" y="1276"/>
                                  </a:lnTo>
                                  <a:lnTo>
                                    <a:pt x="1874" y="1279"/>
                                  </a:lnTo>
                                  <a:lnTo>
                                    <a:pt x="1872" y="1280"/>
                                  </a:lnTo>
                                  <a:lnTo>
                                    <a:pt x="1868" y="1284"/>
                                  </a:lnTo>
                                  <a:lnTo>
                                    <a:pt x="1864" y="1289"/>
                                  </a:lnTo>
                                  <a:lnTo>
                                    <a:pt x="1861" y="1294"/>
                                  </a:lnTo>
                                  <a:lnTo>
                                    <a:pt x="1858" y="1300"/>
                                  </a:lnTo>
                                  <a:lnTo>
                                    <a:pt x="1856" y="1306"/>
                                  </a:lnTo>
                                  <a:lnTo>
                                    <a:pt x="1854" y="1313"/>
                                  </a:lnTo>
                                  <a:lnTo>
                                    <a:pt x="1853" y="1319"/>
                                  </a:lnTo>
                                  <a:lnTo>
                                    <a:pt x="1853" y="1325"/>
                                  </a:lnTo>
                                  <a:lnTo>
                                    <a:pt x="1856" y="1396"/>
                                  </a:lnTo>
                                  <a:lnTo>
                                    <a:pt x="1856" y="1402"/>
                                  </a:lnTo>
                                  <a:lnTo>
                                    <a:pt x="1857" y="1409"/>
                                  </a:lnTo>
                                  <a:lnTo>
                                    <a:pt x="1859" y="1416"/>
                                  </a:lnTo>
                                  <a:lnTo>
                                    <a:pt x="1862" y="1422"/>
                                  </a:lnTo>
                                  <a:lnTo>
                                    <a:pt x="1864" y="1429"/>
                                  </a:lnTo>
                                  <a:lnTo>
                                    <a:pt x="1867" y="1435"/>
                                  </a:lnTo>
                                  <a:lnTo>
                                    <a:pt x="1871" y="1440"/>
                                  </a:lnTo>
                                  <a:lnTo>
                                    <a:pt x="1874" y="1445"/>
                                  </a:lnTo>
                                  <a:lnTo>
                                    <a:pt x="1882" y="1452"/>
                                  </a:lnTo>
                                  <a:lnTo>
                                    <a:pt x="1891" y="1459"/>
                                  </a:lnTo>
                                  <a:lnTo>
                                    <a:pt x="1899" y="1462"/>
                                  </a:lnTo>
                                  <a:lnTo>
                                    <a:pt x="1903" y="1464"/>
                                  </a:lnTo>
                                  <a:lnTo>
                                    <a:pt x="1907" y="1464"/>
                                  </a:lnTo>
                                  <a:lnTo>
                                    <a:pt x="1911" y="1464"/>
                                  </a:lnTo>
                                  <a:lnTo>
                                    <a:pt x="1914" y="1465"/>
                                  </a:lnTo>
                                  <a:lnTo>
                                    <a:pt x="1918" y="1467"/>
                                  </a:lnTo>
                                  <a:lnTo>
                                    <a:pt x="1922" y="1470"/>
                                  </a:lnTo>
                                  <a:lnTo>
                                    <a:pt x="1931" y="1477"/>
                                  </a:lnTo>
                                  <a:lnTo>
                                    <a:pt x="1937" y="1486"/>
                                  </a:lnTo>
                                  <a:lnTo>
                                    <a:pt x="1947" y="1501"/>
                                  </a:lnTo>
                                  <a:lnTo>
                                    <a:pt x="1954" y="1512"/>
                                  </a:lnTo>
                                  <a:lnTo>
                                    <a:pt x="1961" y="1526"/>
                                  </a:lnTo>
                                  <a:lnTo>
                                    <a:pt x="1973" y="1551"/>
                                  </a:lnTo>
                                  <a:lnTo>
                                    <a:pt x="1994" y="1602"/>
                                  </a:lnTo>
                                  <a:lnTo>
                                    <a:pt x="1995" y="1607"/>
                                  </a:lnTo>
                                  <a:lnTo>
                                    <a:pt x="1997" y="1614"/>
                                  </a:lnTo>
                                  <a:lnTo>
                                    <a:pt x="1997" y="1620"/>
                                  </a:lnTo>
                                  <a:lnTo>
                                    <a:pt x="1995" y="1626"/>
                                  </a:lnTo>
                                  <a:lnTo>
                                    <a:pt x="1994" y="1630"/>
                                  </a:lnTo>
                                  <a:lnTo>
                                    <a:pt x="1994" y="1632"/>
                                  </a:lnTo>
                                  <a:lnTo>
                                    <a:pt x="1992" y="1637"/>
                                  </a:lnTo>
                                  <a:lnTo>
                                    <a:pt x="1988" y="1643"/>
                                  </a:lnTo>
                                  <a:lnTo>
                                    <a:pt x="1984" y="1647"/>
                                  </a:lnTo>
                                  <a:lnTo>
                                    <a:pt x="1956" y="1672"/>
                                  </a:lnTo>
                                  <a:lnTo>
                                    <a:pt x="1951" y="1676"/>
                                  </a:lnTo>
                                  <a:lnTo>
                                    <a:pt x="1946" y="1678"/>
                                  </a:lnTo>
                                  <a:lnTo>
                                    <a:pt x="1941" y="1681"/>
                                  </a:lnTo>
                                  <a:lnTo>
                                    <a:pt x="1936" y="1682"/>
                                  </a:lnTo>
                                  <a:lnTo>
                                    <a:pt x="1931" y="1682"/>
                                  </a:lnTo>
                                  <a:lnTo>
                                    <a:pt x="1924" y="1682"/>
                                  </a:lnTo>
                                  <a:lnTo>
                                    <a:pt x="1921" y="1681"/>
                                  </a:lnTo>
                                  <a:lnTo>
                                    <a:pt x="1916" y="1678"/>
                                  </a:lnTo>
                                  <a:lnTo>
                                    <a:pt x="1912" y="1676"/>
                                  </a:lnTo>
                                  <a:lnTo>
                                    <a:pt x="1907" y="1675"/>
                                  </a:lnTo>
                                  <a:lnTo>
                                    <a:pt x="1901" y="1675"/>
                                  </a:lnTo>
                                  <a:lnTo>
                                    <a:pt x="1896" y="1675"/>
                                  </a:lnTo>
                                  <a:lnTo>
                                    <a:pt x="1889" y="1675"/>
                                  </a:lnTo>
                                  <a:lnTo>
                                    <a:pt x="1884" y="1676"/>
                                  </a:lnTo>
                                  <a:lnTo>
                                    <a:pt x="1878" y="1678"/>
                                  </a:lnTo>
                                  <a:lnTo>
                                    <a:pt x="1873" y="1681"/>
                                  </a:lnTo>
                                  <a:lnTo>
                                    <a:pt x="1862" y="1688"/>
                                  </a:lnTo>
                                  <a:lnTo>
                                    <a:pt x="1857" y="1691"/>
                                  </a:lnTo>
                                  <a:lnTo>
                                    <a:pt x="1851" y="1693"/>
                                  </a:lnTo>
                                  <a:lnTo>
                                    <a:pt x="1844" y="1696"/>
                                  </a:lnTo>
                                  <a:lnTo>
                                    <a:pt x="1838" y="1697"/>
                                  </a:lnTo>
                                  <a:lnTo>
                                    <a:pt x="1827" y="1698"/>
                                  </a:lnTo>
                                  <a:lnTo>
                                    <a:pt x="1821" y="1697"/>
                                  </a:lnTo>
                                  <a:lnTo>
                                    <a:pt x="1816" y="1696"/>
                                  </a:lnTo>
                                  <a:lnTo>
                                    <a:pt x="1812" y="1695"/>
                                  </a:lnTo>
                                  <a:lnTo>
                                    <a:pt x="1807" y="1695"/>
                                  </a:lnTo>
                                  <a:lnTo>
                                    <a:pt x="1804" y="1695"/>
                                  </a:lnTo>
                                  <a:lnTo>
                                    <a:pt x="1801" y="1696"/>
                                  </a:lnTo>
                                  <a:lnTo>
                                    <a:pt x="1798" y="1697"/>
                                  </a:lnTo>
                                  <a:lnTo>
                                    <a:pt x="1797" y="1700"/>
                                  </a:lnTo>
                                  <a:lnTo>
                                    <a:pt x="1796" y="1703"/>
                                  </a:lnTo>
                                  <a:lnTo>
                                    <a:pt x="1796" y="1706"/>
                                  </a:lnTo>
                                  <a:lnTo>
                                    <a:pt x="1796" y="1710"/>
                                  </a:lnTo>
                                  <a:lnTo>
                                    <a:pt x="1794" y="1713"/>
                                  </a:lnTo>
                                  <a:lnTo>
                                    <a:pt x="1793" y="1716"/>
                                  </a:lnTo>
                                  <a:lnTo>
                                    <a:pt x="1791" y="1720"/>
                                  </a:lnTo>
                                  <a:lnTo>
                                    <a:pt x="1790" y="1721"/>
                                  </a:lnTo>
                                  <a:lnTo>
                                    <a:pt x="1786" y="1723"/>
                                  </a:lnTo>
                                  <a:lnTo>
                                    <a:pt x="1783" y="1725"/>
                                  </a:lnTo>
                                  <a:lnTo>
                                    <a:pt x="1780" y="1725"/>
                                  </a:lnTo>
                                  <a:lnTo>
                                    <a:pt x="1777" y="1725"/>
                                  </a:lnTo>
                                  <a:lnTo>
                                    <a:pt x="1772" y="1725"/>
                                  </a:lnTo>
                                  <a:lnTo>
                                    <a:pt x="1767" y="1722"/>
                                  </a:lnTo>
                                  <a:lnTo>
                                    <a:pt x="1762" y="1721"/>
                                  </a:lnTo>
                                  <a:lnTo>
                                    <a:pt x="1752" y="1715"/>
                                  </a:lnTo>
                                  <a:lnTo>
                                    <a:pt x="1747" y="1712"/>
                                  </a:lnTo>
                                  <a:lnTo>
                                    <a:pt x="1742" y="1708"/>
                                  </a:lnTo>
                                  <a:lnTo>
                                    <a:pt x="1697" y="1671"/>
                                  </a:lnTo>
                                  <a:lnTo>
                                    <a:pt x="1693" y="1668"/>
                                  </a:lnTo>
                                  <a:lnTo>
                                    <a:pt x="1690" y="1666"/>
                                  </a:lnTo>
                                  <a:lnTo>
                                    <a:pt x="1686" y="1666"/>
                                  </a:lnTo>
                                  <a:lnTo>
                                    <a:pt x="1683" y="1666"/>
                                  </a:lnTo>
                                  <a:lnTo>
                                    <a:pt x="1681" y="1667"/>
                                  </a:lnTo>
                                  <a:lnTo>
                                    <a:pt x="1680" y="1670"/>
                                  </a:lnTo>
                                  <a:lnTo>
                                    <a:pt x="1680" y="1673"/>
                                  </a:lnTo>
                                  <a:lnTo>
                                    <a:pt x="1680" y="1678"/>
                                  </a:lnTo>
                                  <a:lnTo>
                                    <a:pt x="1680" y="1683"/>
                                  </a:lnTo>
                                  <a:lnTo>
                                    <a:pt x="1680" y="1688"/>
                                  </a:lnTo>
                                  <a:lnTo>
                                    <a:pt x="1680" y="1693"/>
                                  </a:lnTo>
                                  <a:lnTo>
                                    <a:pt x="1678" y="1697"/>
                                  </a:lnTo>
                                  <a:lnTo>
                                    <a:pt x="1677" y="1701"/>
                                  </a:lnTo>
                                  <a:lnTo>
                                    <a:pt x="1676" y="1705"/>
                                  </a:lnTo>
                                  <a:lnTo>
                                    <a:pt x="1673" y="1706"/>
                                  </a:lnTo>
                                  <a:lnTo>
                                    <a:pt x="1671" y="1707"/>
                                  </a:lnTo>
                                  <a:lnTo>
                                    <a:pt x="1668" y="1708"/>
                                  </a:lnTo>
                                  <a:lnTo>
                                    <a:pt x="1665" y="1708"/>
                                  </a:lnTo>
                                  <a:lnTo>
                                    <a:pt x="1660" y="1707"/>
                                  </a:lnTo>
                                  <a:lnTo>
                                    <a:pt x="1655" y="1707"/>
                                  </a:lnTo>
                                  <a:lnTo>
                                    <a:pt x="1645" y="1705"/>
                                  </a:lnTo>
                                  <a:lnTo>
                                    <a:pt x="1635" y="1700"/>
                                  </a:lnTo>
                                  <a:lnTo>
                                    <a:pt x="1630" y="1698"/>
                                  </a:lnTo>
                                  <a:lnTo>
                                    <a:pt x="1626" y="1697"/>
                                  </a:lnTo>
                                  <a:lnTo>
                                    <a:pt x="1622" y="1698"/>
                                  </a:lnTo>
                                  <a:lnTo>
                                    <a:pt x="1620" y="1700"/>
                                  </a:lnTo>
                                  <a:lnTo>
                                    <a:pt x="1618" y="1701"/>
                                  </a:lnTo>
                                  <a:lnTo>
                                    <a:pt x="1617" y="1703"/>
                                  </a:lnTo>
                                  <a:lnTo>
                                    <a:pt x="1616" y="1706"/>
                                  </a:lnTo>
                                  <a:lnTo>
                                    <a:pt x="1616" y="1711"/>
                                  </a:lnTo>
                                  <a:lnTo>
                                    <a:pt x="1616" y="1716"/>
                                  </a:lnTo>
                                  <a:lnTo>
                                    <a:pt x="1620" y="1731"/>
                                  </a:lnTo>
                                  <a:lnTo>
                                    <a:pt x="1622" y="1745"/>
                                  </a:lnTo>
                                  <a:lnTo>
                                    <a:pt x="1623" y="1760"/>
                                  </a:lnTo>
                                  <a:lnTo>
                                    <a:pt x="1623" y="1775"/>
                                  </a:lnTo>
                                  <a:lnTo>
                                    <a:pt x="1622" y="1781"/>
                                  </a:lnTo>
                                  <a:lnTo>
                                    <a:pt x="1622" y="1787"/>
                                  </a:lnTo>
                                  <a:lnTo>
                                    <a:pt x="1618" y="1813"/>
                                  </a:lnTo>
                                  <a:lnTo>
                                    <a:pt x="1617" y="1820"/>
                                  </a:lnTo>
                                  <a:lnTo>
                                    <a:pt x="1616" y="1826"/>
                                  </a:lnTo>
                                  <a:lnTo>
                                    <a:pt x="1613" y="1831"/>
                                  </a:lnTo>
                                  <a:lnTo>
                                    <a:pt x="1610" y="1836"/>
                                  </a:lnTo>
                                  <a:lnTo>
                                    <a:pt x="1607" y="1840"/>
                                  </a:lnTo>
                                  <a:lnTo>
                                    <a:pt x="1602" y="1843"/>
                                  </a:lnTo>
                                  <a:lnTo>
                                    <a:pt x="1598" y="1847"/>
                                  </a:lnTo>
                                  <a:lnTo>
                                    <a:pt x="1595" y="1848"/>
                                  </a:lnTo>
                                  <a:lnTo>
                                    <a:pt x="1584" y="1851"/>
                                  </a:lnTo>
                                  <a:lnTo>
                                    <a:pt x="1571" y="1852"/>
                                  </a:lnTo>
                                  <a:lnTo>
                                    <a:pt x="1557" y="1853"/>
                                  </a:lnTo>
                                  <a:lnTo>
                                    <a:pt x="1545" y="1853"/>
                                  </a:lnTo>
                                  <a:lnTo>
                                    <a:pt x="1531" y="1853"/>
                                  </a:lnTo>
                                  <a:lnTo>
                                    <a:pt x="1525" y="1853"/>
                                  </a:lnTo>
                                  <a:lnTo>
                                    <a:pt x="1521" y="1854"/>
                                  </a:lnTo>
                                  <a:lnTo>
                                    <a:pt x="1517" y="1857"/>
                                  </a:lnTo>
                                  <a:lnTo>
                                    <a:pt x="1515" y="1859"/>
                                  </a:lnTo>
                                  <a:lnTo>
                                    <a:pt x="1514" y="1863"/>
                                  </a:lnTo>
                                  <a:lnTo>
                                    <a:pt x="1514" y="1867"/>
                                  </a:lnTo>
                                  <a:lnTo>
                                    <a:pt x="1515" y="1871"/>
                                  </a:lnTo>
                                  <a:lnTo>
                                    <a:pt x="1517" y="1876"/>
                                  </a:lnTo>
                                  <a:lnTo>
                                    <a:pt x="1520" y="1878"/>
                                  </a:lnTo>
                                  <a:lnTo>
                                    <a:pt x="1522" y="1883"/>
                                  </a:lnTo>
                                  <a:lnTo>
                                    <a:pt x="1525" y="1889"/>
                                  </a:lnTo>
                                  <a:lnTo>
                                    <a:pt x="1527" y="1894"/>
                                  </a:lnTo>
                                  <a:lnTo>
                                    <a:pt x="1529" y="1899"/>
                                  </a:lnTo>
                                  <a:lnTo>
                                    <a:pt x="1530" y="1904"/>
                                  </a:lnTo>
                                  <a:lnTo>
                                    <a:pt x="1530" y="1909"/>
                                  </a:lnTo>
                                  <a:lnTo>
                                    <a:pt x="1530" y="1913"/>
                                  </a:lnTo>
                                  <a:lnTo>
                                    <a:pt x="1529" y="1916"/>
                                  </a:lnTo>
                                  <a:lnTo>
                                    <a:pt x="1527" y="1919"/>
                                  </a:lnTo>
                                  <a:lnTo>
                                    <a:pt x="1524" y="1922"/>
                                  </a:lnTo>
                                  <a:lnTo>
                                    <a:pt x="1516" y="1926"/>
                                  </a:lnTo>
                                  <a:lnTo>
                                    <a:pt x="1506" y="1929"/>
                                  </a:lnTo>
                                  <a:lnTo>
                                    <a:pt x="1500" y="1931"/>
                                  </a:lnTo>
                                  <a:lnTo>
                                    <a:pt x="1495" y="1931"/>
                                  </a:lnTo>
                                  <a:lnTo>
                                    <a:pt x="1480" y="1932"/>
                                  </a:lnTo>
                                  <a:lnTo>
                                    <a:pt x="1475" y="1932"/>
                                  </a:lnTo>
                                  <a:lnTo>
                                    <a:pt x="1469" y="1933"/>
                                  </a:lnTo>
                                  <a:lnTo>
                                    <a:pt x="1462" y="1934"/>
                                  </a:lnTo>
                                  <a:lnTo>
                                    <a:pt x="1457" y="1936"/>
                                  </a:lnTo>
                                  <a:lnTo>
                                    <a:pt x="1449" y="1941"/>
                                  </a:lnTo>
                                  <a:lnTo>
                                    <a:pt x="1445" y="1942"/>
                                  </a:lnTo>
                                  <a:lnTo>
                                    <a:pt x="1442" y="1944"/>
                                  </a:lnTo>
                                  <a:lnTo>
                                    <a:pt x="1440" y="1948"/>
                                  </a:lnTo>
                                  <a:lnTo>
                                    <a:pt x="1440" y="1952"/>
                                  </a:lnTo>
                                  <a:lnTo>
                                    <a:pt x="1440" y="1956"/>
                                  </a:lnTo>
                                  <a:lnTo>
                                    <a:pt x="1441" y="1959"/>
                                  </a:lnTo>
                                  <a:lnTo>
                                    <a:pt x="1441" y="1962"/>
                                  </a:lnTo>
                                  <a:lnTo>
                                    <a:pt x="1442" y="1964"/>
                                  </a:lnTo>
                                  <a:lnTo>
                                    <a:pt x="1445" y="1969"/>
                                  </a:lnTo>
                                  <a:lnTo>
                                    <a:pt x="1449" y="1973"/>
                                  </a:lnTo>
                                  <a:lnTo>
                                    <a:pt x="1452" y="1978"/>
                                  </a:lnTo>
                                  <a:lnTo>
                                    <a:pt x="1475" y="2001"/>
                                  </a:lnTo>
                                  <a:lnTo>
                                    <a:pt x="1479" y="2004"/>
                                  </a:lnTo>
                                  <a:lnTo>
                                    <a:pt x="1482" y="2009"/>
                                  </a:lnTo>
                                  <a:lnTo>
                                    <a:pt x="1484" y="2013"/>
                                  </a:lnTo>
                                  <a:lnTo>
                                    <a:pt x="1486" y="2018"/>
                                  </a:lnTo>
                                  <a:lnTo>
                                    <a:pt x="1486" y="2022"/>
                                  </a:lnTo>
                                  <a:lnTo>
                                    <a:pt x="1486" y="2026"/>
                                  </a:lnTo>
                                  <a:lnTo>
                                    <a:pt x="1485" y="2029"/>
                                  </a:lnTo>
                                  <a:lnTo>
                                    <a:pt x="1484" y="2032"/>
                                  </a:lnTo>
                                  <a:lnTo>
                                    <a:pt x="1481" y="2034"/>
                                  </a:lnTo>
                                  <a:lnTo>
                                    <a:pt x="1479" y="2036"/>
                                  </a:lnTo>
                                  <a:lnTo>
                                    <a:pt x="1471" y="2039"/>
                                  </a:lnTo>
                                  <a:lnTo>
                                    <a:pt x="1469" y="2041"/>
                                  </a:lnTo>
                                  <a:lnTo>
                                    <a:pt x="1465" y="2041"/>
                                  </a:lnTo>
                                  <a:lnTo>
                                    <a:pt x="1459" y="2041"/>
                                  </a:lnTo>
                                  <a:lnTo>
                                    <a:pt x="1456" y="2041"/>
                                  </a:lnTo>
                                  <a:lnTo>
                                    <a:pt x="1452" y="2042"/>
                                  </a:lnTo>
                                  <a:lnTo>
                                    <a:pt x="1450" y="2044"/>
                                  </a:lnTo>
                                  <a:lnTo>
                                    <a:pt x="1446" y="2047"/>
                                  </a:lnTo>
                                  <a:lnTo>
                                    <a:pt x="1444" y="2051"/>
                                  </a:lnTo>
                                  <a:lnTo>
                                    <a:pt x="1441" y="2056"/>
                                  </a:lnTo>
                                  <a:lnTo>
                                    <a:pt x="1440" y="2061"/>
                                  </a:lnTo>
                                  <a:lnTo>
                                    <a:pt x="1437" y="2066"/>
                                  </a:lnTo>
                                  <a:lnTo>
                                    <a:pt x="1431" y="2093"/>
                                  </a:lnTo>
                                  <a:lnTo>
                                    <a:pt x="1430" y="2097"/>
                                  </a:lnTo>
                                  <a:lnTo>
                                    <a:pt x="1430" y="2099"/>
                                  </a:lnTo>
                                  <a:lnTo>
                                    <a:pt x="1426" y="2103"/>
                                  </a:lnTo>
                                  <a:lnTo>
                                    <a:pt x="1422" y="2107"/>
                                  </a:lnTo>
                                  <a:lnTo>
                                    <a:pt x="1421" y="2108"/>
                                  </a:lnTo>
                                  <a:lnTo>
                                    <a:pt x="1419" y="2109"/>
                                  </a:lnTo>
                                  <a:lnTo>
                                    <a:pt x="1414" y="2112"/>
                                  </a:lnTo>
                                  <a:lnTo>
                                    <a:pt x="1409" y="2113"/>
                                  </a:lnTo>
                                  <a:lnTo>
                                    <a:pt x="1404" y="2112"/>
                                  </a:lnTo>
                                  <a:lnTo>
                                    <a:pt x="1399" y="2110"/>
                                  </a:lnTo>
                                  <a:lnTo>
                                    <a:pt x="1109" y="1998"/>
                                  </a:lnTo>
                                  <a:lnTo>
                                    <a:pt x="1088" y="1989"/>
                                  </a:lnTo>
                                  <a:lnTo>
                                    <a:pt x="1082" y="1987"/>
                                  </a:lnTo>
                                  <a:lnTo>
                                    <a:pt x="1079" y="1987"/>
                                  </a:lnTo>
                                  <a:lnTo>
                                    <a:pt x="1077" y="1987"/>
                                  </a:lnTo>
                                  <a:lnTo>
                                    <a:pt x="1074" y="1987"/>
                                  </a:lnTo>
                                  <a:lnTo>
                                    <a:pt x="1073" y="1988"/>
                                  </a:lnTo>
                                  <a:lnTo>
                                    <a:pt x="1069" y="1992"/>
                                  </a:lnTo>
                                  <a:lnTo>
                                    <a:pt x="1064" y="1998"/>
                                  </a:lnTo>
                                  <a:lnTo>
                                    <a:pt x="1058" y="2007"/>
                                  </a:lnTo>
                                  <a:lnTo>
                                    <a:pt x="997" y="2090"/>
                                  </a:lnTo>
                                  <a:lnTo>
                                    <a:pt x="983" y="2093"/>
                                  </a:lnTo>
                                  <a:lnTo>
                                    <a:pt x="977" y="2094"/>
                                  </a:lnTo>
                                  <a:lnTo>
                                    <a:pt x="969" y="2094"/>
                                  </a:lnTo>
                                  <a:lnTo>
                                    <a:pt x="959" y="2094"/>
                                  </a:lnTo>
                                  <a:lnTo>
                                    <a:pt x="949" y="2093"/>
                                  </a:lnTo>
                                  <a:lnTo>
                                    <a:pt x="941" y="2090"/>
                                  </a:lnTo>
                                  <a:lnTo>
                                    <a:pt x="932" y="2089"/>
                                  </a:lnTo>
                                  <a:lnTo>
                                    <a:pt x="923" y="2085"/>
                                  </a:lnTo>
                                  <a:lnTo>
                                    <a:pt x="916" y="2082"/>
                                  </a:lnTo>
                                  <a:lnTo>
                                    <a:pt x="908" y="2078"/>
                                  </a:lnTo>
                                  <a:lnTo>
                                    <a:pt x="901" y="2073"/>
                                  </a:lnTo>
                                  <a:lnTo>
                                    <a:pt x="893" y="2068"/>
                                  </a:lnTo>
                                  <a:lnTo>
                                    <a:pt x="886" y="2063"/>
                                  </a:lnTo>
                                  <a:lnTo>
                                    <a:pt x="872" y="2051"/>
                                  </a:lnTo>
                                  <a:lnTo>
                                    <a:pt x="841" y="2024"/>
                                  </a:lnTo>
                                  <a:lnTo>
                                    <a:pt x="809" y="1999"/>
                                  </a:lnTo>
                                  <a:lnTo>
                                    <a:pt x="796" y="1988"/>
                                  </a:lnTo>
                                  <a:lnTo>
                                    <a:pt x="781" y="1978"/>
                                  </a:lnTo>
                                  <a:lnTo>
                                    <a:pt x="767" y="1969"/>
                                  </a:lnTo>
                                  <a:lnTo>
                                    <a:pt x="760" y="1964"/>
                                  </a:lnTo>
                                  <a:lnTo>
                                    <a:pt x="751" y="1959"/>
                                  </a:lnTo>
                                  <a:lnTo>
                                    <a:pt x="735" y="1951"/>
                                  </a:lnTo>
                                  <a:lnTo>
                                    <a:pt x="716" y="1941"/>
                                  </a:lnTo>
                                  <a:lnTo>
                                    <a:pt x="681" y="1923"/>
                                  </a:lnTo>
                                  <a:lnTo>
                                    <a:pt x="647" y="1908"/>
                                  </a:lnTo>
                                  <a:lnTo>
                                    <a:pt x="617" y="1894"/>
                                  </a:lnTo>
                                  <a:lnTo>
                                    <a:pt x="589" y="1881"/>
                                  </a:lnTo>
                                  <a:lnTo>
                                    <a:pt x="560" y="1864"/>
                                  </a:lnTo>
                                  <a:lnTo>
                                    <a:pt x="546" y="1856"/>
                                  </a:lnTo>
                                  <a:lnTo>
                                    <a:pt x="532" y="1846"/>
                                  </a:lnTo>
                                  <a:lnTo>
                                    <a:pt x="519" y="1836"/>
                                  </a:lnTo>
                                  <a:lnTo>
                                    <a:pt x="505" y="1825"/>
                                  </a:lnTo>
                                  <a:lnTo>
                                    <a:pt x="490" y="1812"/>
                                  </a:lnTo>
                                  <a:lnTo>
                                    <a:pt x="476" y="1798"/>
                                  </a:lnTo>
                                  <a:lnTo>
                                    <a:pt x="446" y="1768"/>
                                  </a:lnTo>
                                  <a:lnTo>
                                    <a:pt x="417" y="1743"/>
                                  </a:lnTo>
                                  <a:lnTo>
                                    <a:pt x="390" y="1720"/>
                                  </a:lnTo>
                                  <a:lnTo>
                                    <a:pt x="376" y="1708"/>
                                  </a:lnTo>
                                  <a:lnTo>
                                    <a:pt x="363" y="1698"/>
                                  </a:lnTo>
                                  <a:lnTo>
                                    <a:pt x="334" y="1678"/>
                                  </a:lnTo>
                                  <a:lnTo>
                                    <a:pt x="304" y="1658"/>
                                  </a:lnTo>
                                  <a:lnTo>
                                    <a:pt x="271" y="1637"/>
                                  </a:lnTo>
                                  <a:lnTo>
                                    <a:pt x="236" y="1616"/>
                                  </a:lnTo>
                                  <a:lnTo>
                                    <a:pt x="199" y="1592"/>
                                  </a:lnTo>
                                  <a:lnTo>
                                    <a:pt x="183" y="1582"/>
                                  </a:lnTo>
                                  <a:lnTo>
                                    <a:pt x="167" y="1572"/>
                                  </a:lnTo>
                                  <a:lnTo>
                                    <a:pt x="150" y="1564"/>
                                  </a:lnTo>
                                  <a:lnTo>
                                    <a:pt x="133" y="1555"/>
                                  </a:lnTo>
                                  <a:lnTo>
                                    <a:pt x="114" y="1546"/>
                                  </a:lnTo>
                                  <a:lnTo>
                                    <a:pt x="94" y="1537"/>
                                  </a:lnTo>
                                  <a:lnTo>
                                    <a:pt x="80" y="1534"/>
                                  </a:lnTo>
                                  <a:lnTo>
                                    <a:pt x="68" y="1531"/>
                                  </a:lnTo>
                                  <a:lnTo>
                                    <a:pt x="55" y="1530"/>
                                  </a:lnTo>
                                  <a:lnTo>
                                    <a:pt x="43" y="1527"/>
                                  </a:lnTo>
                                  <a:lnTo>
                                    <a:pt x="37" y="1526"/>
                                  </a:lnTo>
                                  <a:lnTo>
                                    <a:pt x="32" y="1525"/>
                                  </a:lnTo>
                                  <a:lnTo>
                                    <a:pt x="25" y="1522"/>
                                  </a:lnTo>
                                  <a:lnTo>
                                    <a:pt x="20" y="1520"/>
                                  </a:lnTo>
                                  <a:lnTo>
                                    <a:pt x="17" y="1517"/>
                                  </a:lnTo>
                                  <a:lnTo>
                                    <a:pt x="12" y="1514"/>
                                  </a:lnTo>
                                  <a:lnTo>
                                    <a:pt x="9" y="1509"/>
                                  </a:lnTo>
                                  <a:lnTo>
                                    <a:pt x="5" y="150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5" name="Freeform 7"/>
                            <a:cNvSpPr>
                              <a:spLocks noChangeArrowheads="1"/>
                            </a:cNvSpPr>
                          </a:nvSpPr>
                          <a:spPr bwMode="auto">
                            <a:xfrm rot="5100000">
                              <a:off x="2291" y="3167"/>
                              <a:ext cx="121" cy="214"/>
                            </a:xfrm>
                            <a:custGeom>
                              <a:avLst/>
                              <a:gdLst>
                                <a:gd name="T0" fmla="*/ 0 w 664"/>
                                <a:gd name="T1" fmla="*/ 0 h 606"/>
                                <a:gd name="T2" fmla="*/ 0 w 664"/>
                                <a:gd name="T3" fmla="*/ 0 h 606"/>
                                <a:gd name="T4" fmla="*/ 0 w 664"/>
                                <a:gd name="T5" fmla="*/ 0 h 606"/>
                                <a:gd name="T6" fmla="*/ 0 w 664"/>
                                <a:gd name="T7" fmla="*/ 0 h 606"/>
                                <a:gd name="T8" fmla="*/ 0 w 664"/>
                                <a:gd name="T9" fmla="*/ 0 h 606"/>
                                <a:gd name="T10" fmla="*/ 0 w 664"/>
                                <a:gd name="T11" fmla="*/ 0 h 606"/>
                                <a:gd name="T12" fmla="*/ 0 w 664"/>
                                <a:gd name="T13" fmla="*/ 0 h 606"/>
                                <a:gd name="T14" fmla="*/ 0 w 664"/>
                                <a:gd name="T15" fmla="*/ 0 h 606"/>
                                <a:gd name="T16" fmla="*/ 0 w 664"/>
                                <a:gd name="T17" fmla="*/ 0 h 606"/>
                                <a:gd name="T18" fmla="*/ 0 w 664"/>
                                <a:gd name="T19" fmla="*/ 0 h 606"/>
                                <a:gd name="T20" fmla="*/ 0 w 664"/>
                                <a:gd name="T21" fmla="*/ 0 h 606"/>
                                <a:gd name="T22" fmla="*/ 0 w 664"/>
                                <a:gd name="T23" fmla="*/ 0 h 606"/>
                                <a:gd name="T24" fmla="*/ 0 w 664"/>
                                <a:gd name="T25" fmla="*/ 0 h 606"/>
                                <a:gd name="T26" fmla="*/ 0 w 664"/>
                                <a:gd name="T27" fmla="*/ 0 h 606"/>
                                <a:gd name="T28" fmla="*/ 0 w 664"/>
                                <a:gd name="T29" fmla="*/ 0 h 606"/>
                                <a:gd name="T30" fmla="*/ 0 w 664"/>
                                <a:gd name="T31" fmla="*/ 0 h 606"/>
                                <a:gd name="T32" fmla="*/ 0 w 664"/>
                                <a:gd name="T33" fmla="*/ 0 h 606"/>
                                <a:gd name="T34" fmla="*/ 0 w 664"/>
                                <a:gd name="T35" fmla="*/ 0 h 606"/>
                                <a:gd name="T36" fmla="*/ 0 w 664"/>
                                <a:gd name="T37" fmla="*/ 0 h 606"/>
                                <a:gd name="T38" fmla="*/ 0 w 664"/>
                                <a:gd name="T39" fmla="*/ 0 h 606"/>
                                <a:gd name="T40" fmla="*/ 0 w 664"/>
                                <a:gd name="T41" fmla="*/ 0 h 606"/>
                                <a:gd name="T42" fmla="*/ 0 w 664"/>
                                <a:gd name="T43" fmla="*/ 0 h 606"/>
                                <a:gd name="T44" fmla="*/ 0 w 664"/>
                                <a:gd name="T45" fmla="*/ 0 h 606"/>
                                <a:gd name="T46" fmla="*/ 0 w 664"/>
                                <a:gd name="T47" fmla="*/ 0 h 606"/>
                                <a:gd name="T48" fmla="*/ 0 w 664"/>
                                <a:gd name="T49" fmla="*/ 0 h 606"/>
                                <a:gd name="T50" fmla="*/ 0 w 664"/>
                                <a:gd name="T51" fmla="*/ 0 h 606"/>
                                <a:gd name="T52" fmla="*/ 0 w 664"/>
                                <a:gd name="T53" fmla="*/ 0 h 606"/>
                                <a:gd name="T54" fmla="*/ 0 w 664"/>
                                <a:gd name="T55" fmla="*/ 0 h 606"/>
                                <a:gd name="T56" fmla="*/ 0 w 664"/>
                                <a:gd name="T57" fmla="*/ 0 h 606"/>
                                <a:gd name="T58" fmla="*/ 0 w 664"/>
                                <a:gd name="T59" fmla="*/ 0 h 606"/>
                                <a:gd name="T60" fmla="*/ 0 w 664"/>
                                <a:gd name="T61" fmla="*/ 0 h 606"/>
                                <a:gd name="T62" fmla="*/ 0 w 664"/>
                                <a:gd name="T63" fmla="*/ 0 h 606"/>
                                <a:gd name="T64" fmla="*/ 0 w 664"/>
                                <a:gd name="T65" fmla="*/ 0 h 606"/>
                                <a:gd name="T66" fmla="*/ 0 w 664"/>
                                <a:gd name="T67" fmla="*/ 0 h 606"/>
                                <a:gd name="T68" fmla="*/ 0 w 664"/>
                                <a:gd name="T69" fmla="*/ 0 h 606"/>
                                <a:gd name="T70" fmla="*/ 0 w 664"/>
                                <a:gd name="T71" fmla="*/ 0 h 606"/>
                                <a:gd name="T72" fmla="*/ 0 w 664"/>
                                <a:gd name="T73" fmla="*/ 0 h 606"/>
                                <a:gd name="T74" fmla="*/ 0 w 664"/>
                                <a:gd name="T75" fmla="*/ 0 h 606"/>
                                <a:gd name="T76" fmla="*/ 0 w 664"/>
                                <a:gd name="T77" fmla="*/ 0 h 606"/>
                                <a:gd name="T78" fmla="*/ 0 w 664"/>
                                <a:gd name="T79" fmla="*/ 0 h 606"/>
                                <a:gd name="T80" fmla="*/ 0 w 664"/>
                                <a:gd name="T81" fmla="*/ 0 h 606"/>
                                <a:gd name="T82" fmla="*/ 0 w 664"/>
                                <a:gd name="T83" fmla="*/ 0 h 606"/>
                                <a:gd name="T84" fmla="*/ 0 w 664"/>
                                <a:gd name="T85" fmla="*/ 0 h 606"/>
                                <a:gd name="T86" fmla="*/ 0 w 664"/>
                                <a:gd name="T87" fmla="*/ 0 h 606"/>
                                <a:gd name="T88" fmla="*/ 0 w 664"/>
                                <a:gd name="T89" fmla="*/ 0 h 606"/>
                                <a:gd name="T90" fmla="*/ 0 w 664"/>
                                <a:gd name="T91" fmla="*/ 0 h 606"/>
                                <a:gd name="T92" fmla="*/ 0 w 664"/>
                                <a:gd name="T93" fmla="*/ 0 h 606"/>
                                <a:gd name="T94" fmla="*/ 0 w 664"/>
                                <a:gd name="T95" fmla="*/ 0 h 606"/>
                                <a:gd name="T96" fmla="*/ 0 w 664"/>
                                <a:gd name="T97" fmla="*/ 0 h 606"/>
                                <a:gd name="T98" fmla="*/ 0 w 664"/>
                                <a:gd name="T99" fmla="*/ 0 h 606"/>
                                <a:gd name="T100" fmla="*/ 0 w 664"/>
                                <a:gd name="T101" fmla="*/ 0 h 606"/>
                                <a:gd name="T102" fmla="*/ 0 w 664"/>
                                <a:gd name="T103" fmla="*/ 0 h 606"/>
                                <a:gd name="T104" fmla="*/ 0 w 664"/>
                                <a:gd name="T105" fmla="*/ 0 h 60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664"/>
                                <a:gd name="T160" fmla="*/ 0 h 606"/>
                                <a:gd name="T161" fmla="*/ 664 w 664"/>
                                <a:gd name="T162" fmla="*/ 606 h 60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664" h="606">
                                  <a:moveTo>
                                    <a:pt x="661" y="225"/>
                                  </a:moveTo>
                                  <a:lnTo>
                                    <a:pt x="660" y="230"/>
                                  </a:lnTo>
                                  <a:lnTo>
                                    <a:pt x="658" y="236"/>
                                  </a:lnTo>
                                  <a:lnTo>
                                    <a:pt x="655" y="243"/>
                                  </a:lnTo>
                                  <a:lnTo>
                                    <a:pt x="651" y="249"/>
                                  </a:lnTo>
                                  <a:lnTo>
                                    <a:pt x="648" y="254"/>
                                  </a:lnTo>
                                  <a:lnTo>
                                    <a:pt x="643" y="259"/>
                                  </a:lnTo>
                                  <a:lnTo>
                                    <a:pt x="638" y="263"/>
                                  </a:lnTo>
                                  <a:lnTo>
                                    <a:pt x="633" y="266"/>
                                  </a:lnTo>
                                  <a:lnTo>
                                    <a:pt x="613" y="276"/>
                                  </a:lnTo>
                                  <a:lnTo>
                                    <a:pt x="603" y="284"/>
                                  </a:lnTo>
                                  <a:lnTo>
                                    <a:pt x="596" y="289"/>
                                  </a:lnTo>
                                  <a:lnTo>
                                    <a:pt x="591" y="294"/>
                                  </a:lnTo>
                                  <a:lnTo>
                                    <a:pt x="581" y="304"/>
                                  </a:lnTo>
                                  <a:lnTo>
                                    <a:pt x="578" y="309"/>
                                  </a:lnTo>
                                  <a:lnTo>
                                    <a:pt x="574" y="315"/>
                                  </a:lnTo>
                                  <a:lnTo>
                                    <a:pt x="549" y="358"/>
                                  </a:lnTo>
                                  <a:lnTo>
                                    <a:pt x="543" y="369"/>
                                  </a:lnTo>
                                  <a:lnTo>
                                    <a:pt x="539" y="381"/>
                                  </a:lnTo>
                                  <a:lnTo>
                                    <a:pt x="535" y="394"/>
                                  </a:lnTo>
                                  <a:lnTo>
                                    <a:pt x="535" y="399"/>
                                  </a:lnTo>
                                  <a:lnTo>
                                    <a:pt x="534" y="404"/>
                                  </a:lnTo>
                                  <a:lnTo>
                                    <a:pt x="535" y="409"/>
                                  </a:lnTo>
                                  <a:lnTo>
                                    <a:pt x="535" y="414"/>
                                  </a:lnTo>
                                  <a:lnTo>
                                    <a:pt x="536" y="420"/>
                                  </a:lnTo>
                                  <a:lnTo>
                                    <a:pt x="539" y="426"/>
                                  </a:lnTo>
                                  <a:lnTo>
                                    <a:pt x="544" y="439"/>
                                  </a:lnTo>
                                  <a:lnTo>
                                    <a:pt x="546" y="444"/>
                                  </a:lnTo>
                                  <a:lnTo>
                                    <a:pt x="549" y="450"/>
                                  </a:lnTo>
                                  <a:lnTo>
                                    <a:pt x="563" y="470"/>
                                  </a:lnTo>
                                  <a:lnTo>
                                    <a:pt x="565" y="476"/>
                                  </a:lnTo>
                                  <a:lnTo>
                                    <a:pt x="568" y="481"/>
                                  </a:lnTo>
                                  <a:lnTo>
                                    <a:pt x="570" y="489"/>
                                  </a:lnTo>
                                  <a:lnTo>
                                    <a:pt x="571" y="495"/>
                                  </a:lnTo>
                                  <a:lnTo>
                                    <a:pt x="573" y="502"/>
                                  </a:lnTo>
                                  <a:lnTo>
                                    <a:pt x="573" y="509"/>
                                  </a:lnTo>
                                  <a:lnTo>
                                    <a:pt x="573" y="516"/>
                                  </a:lnTo>
                                  <a:lnTo>
                                    <a:pt x="571" y="522"/>
                                  </a:lnTo>
                                  <a:lnTo>
                                    <a:pt x="569" y="534"/>
                                  </a:lnTo>
                                  <a:lnTo>
                                    <a:pt x="568" y="540"/>
                                  </a:lnTo>
                                  <a:lnTo>
                                    <a:pt x="565" y="546"/>
                                  </a:lnTo>
                                  <a:lnTo>
                                    <a:pt x="563" y="552"/>
                                  </a:lnTo>
                                  <a:lnTo>
                                    <a:pt x="559" y="559"/>
                                  </a:lnTo>
                                  <a:lnTo>
                                    <a:pt x="555" y="565"/>
                                  </a:lnTo>
                                  <a:lnTo>
                                    <a:pt x="551" y="571"/>
                                  </a:lnTo>
                                  <a:lnTo>
                                    <a:pt x="548" y="576"/>
                                  </a:lnTo>
                                  <a:lnTo>
                                    <a:pt x="543" y="581"/>
                                  </a:lnTo>
                                  <a:lnTo>
                                    <a:pt x="536" y="589"/>
                                  </a:lnTo>
                                  <a:lnTo>
                                    <a:pt x="531" y="592"/>
                                  </a:lnTo>
                                  <a:lnTo>
                                    <a:pt x="526" y="596"/>
                                  </a:lnTo>
                                  <a:lnTo>
                                    <a:pt x="521" y="600"/>
                                  </a:lnTo>
                                  <a:lnTo>
                                    <a:pt x="515" y="602"/>
                                  </a:lnTo>
                                  <a:lnTo>
                                    <a:pt x="509" y="604"/>
                                  </a:lnTo>
                                  <a:lnTo>
                                    <a:pt x="503" y="605"/>
                                  </a:lnTo>
                                  <a:lnTo>
                                    <a:pt x="496" y="605"/>
                                  </a:lnTo>
                                  <a:lnTo>
                                    <a:pt x="491" y="605"/>
                                  </a:lnTo>
                                  <a:lnTo>
                                    <a:pt x="438" y="596"/>
                                  </a:lnTo>
                                  <a:lnTo>
                                    <a:pt x="402" y="589"/>
                                  </a:lnTo>
                                  <a:lnTo>
                                    <a:pt x="388" y="587"/>
                                  </a:lnTo>
                                  <a:lnTo>
                                    <a:pt x="374" y="586"/>
                                  </a:lnTo>
                                  <a:lnTo>
                                    <a:pt x="367" y="586"/>
                                  </a:lnTo>
                                  <a:lnTo>
                                    <a:pt x="359" y="587"/>
                                  </a:lnTo>
                                  <a:lnTo>
                                    <a:pt x="345" y="589"/>
                                  </a:lnTo>
                                  <a:lnTo>
                                    <a:pt x="320" y="594"/>
                                  </a:lnTo>
                                  <a:lnTo>
                                    <a:pt x="293" y="597"/>
                                  </a:lnTo>
                                  <a:lnTo>
                                    <a:pt x="266" y="601"/>
                                  </a:lnTo>
                                  <a:lnTo>
                                    <a:pt x="223" y="606"/>
                                  </a:lnTo>
                                  <a:lnTo>
                                    <a:pt x="217" y="606"/>
                                  </a:lnTo>
                                  <a:lnTo>
                                    <a:pt x="211" y="606"/>
                                  </a:lnTo>
                                  <a:lnTo>
                                    <a:pt x="196" y="605"/>
                                  </a:lnTo>
                                  <a:lnTo>
                                    <a:pt x="182" y="601"/>
                                  </a:lnTo>
                                  <a:lnTo>
                                    <a:pt x="169" y="597"/>
                                  </a:lnTo>
                                  <a:lnTo>
                                    <a:pt x="161" y="592"/>
                                  </a:lnTo>
                                  <a:lnTo>
                                    <a:pt x="156" y="590"/>
                                  </a:lnTo>
                                  <a:lnTo>
                                    <a:pt x="151" y="586"/>
                                  </a:lnTo>
                                  <a:lnTo>
                                    <a:pt x="146" y="581"/>
                                  </a:lnTo>
                                  <a:lnTo>
                                    <a:pt x="142" y="576"/>
                                  </a:lnTo>
                                  <a:lnTo>
                                    <a:pt x="138" y="570"/>
                                  </a:lnTo>
                                  <a:lnTo>
                                    <a:pt x="134" y="565"/>
                                  </a:lnTo>
                                  <a:lnTo>
                                    <a:pt x="133" y="559"/>
                                  </a:lnTo>
                                  <a:lnTo>
                                    <a:pt x="132" y="552"/>
                                  </a:lnTo>
                                  <a:lnTo>
                                    <a:pt x="127" y="522"/>
                                  </a:lnTo>
                                  <a:lnTo>
                                    <a:pt x="127" y="516"/>
                                  </a:lnTo>
                                  <a:lnTo>
                                    <a:pt x="127" y="510"/>
                                  </a:lnTo>
                                  <a:lnTo>
                                    <a:pt x="128" y="502"/>
                                  </a:lnTo>
                                  <a:lnTo>
                                    <a:pt x="129" y="496"/>
                                  </a:lnTo>
                                  <a:lnTo>
                                    <a:pt x="132" y="489"/>
                                  </a:lnTo>
                                  <a:lnTo>
                                    <a:pt x="134" y="482"/>
                                  </a:lnTo>
                                  <a:lnTo>
                                    <a:pt x="137" y="477"/>
                                  </a:lnTo>
                                  <a:lnTo>
                                    <a:pt x="141" y="471"/>
                                  </a:lnTo>
                                  <a:lnTo>
                                    <a:pt x="152" y="457"/>
                                  </a:lnTo>
                                  <a:lnTo>
                                    <a:pt x="156" y="452"/>
                                  </a:lnTo>
                                  <a:lnTo>
                                    <a:pt x="159" y="446"/>
                                  </a:lnTo>
                                  <a:lnTo>
                                    <a:pt x="163" y="435"/>
                                  </a:lnTo>
                                  <a:lnTo>
                                    <a:pt x="167" y="425"/>
                                  </a:lnTo>
                                  <a:lnTo>
                                    <a:pt x="167" y="420"/>
                                  </a:lnTo>
                                  <a:lnTo>
                                    <a:pt x="167" y="416"/>
                                  </a:lnTo>
                                  <a:lnTo>
                                    <a:pt x="164" y="406"/>
                                  </a:lnTo>
                                  <a:lnTo>
                                    <a:pt x="161" y="395"/>
                                  </a:lnTo>
                                  <a:lnTo>
                                    <a:pt x="156" y="384"/>
                                  </a:lnTo>
                                  <a:lnTo>
                                    <a:pt x="149" y="373"/>
                                  </a:lnTo>
                                  <a:lnTo>
                                    <a:pt x="92" y="271"/>
                                  </a:lnTo>
                                  <a:lnTo>
                                    <a:pt x="78" y="246"/>
                                  </a:lnTo>
                                  <a:lnTo>
                                    <a:pt x="73" y="233"/>
                                  </a:lnTo>
                                  <a:lnTo>
                                    <a:pt x="68" y="220"/>
                                  </a:lnTo>
                                  <a:lnTo>
                                    <a:pt x="52" y="174"/>
                                  </a:lnTo>
                                  <a:lnTo>
                                    <a:pt x="48" y="163"/>
                                  </a:lnTo>
                                  <a:lnTo>
                                    <a:pt x="42" y="150"/>
                                  </a:lnTo>
                                  <a:lnTo>
                                    <a:pt x="37" y="139"/>
                                  </a:lnTo>
                                  <a:lnTo>
                                    <a:pt x="32" y="132"/>
                                  </a:lnTo>
                                  <a:lnTo>
                                    <a:pt x="27" y="124"/>
                                  </a:lnTo>
                                  <a:lnTo>
                                    <a:pt x="21" y="118"/>
                                  </a:lnTo>
                                  <a:lnTo>
                                    <a:pt x="15" y="110"/>
                                  </a:lnTo>
                                  <a:lnTo>
                                    <a:pt x="8" y="105"/>
                                  </a:lnTo>
                                  <a:lnTo>
                                    <a:pt x="5" y="100"/>
                                  </a:lnTo>
                                  <a:lnTo>
                                    <a:pt x="1" y="95"/>
                                  </a:lnTo>
                                  <a:lnTo>
                                    <a:pt x="1" y="93"/>
                                  </a:lnTo>
                                  <a:lnTo>
                                    <a:pt x="0" y="90"/>
                                  </a:lnTo>
                                  <a:lnTo>
                                    <a:pt x="0" y="89"/>
                                  </a:lnTo>
                                  <a:lnTo>
                                    <a:pt x="0" y="87"/>
                                  </a:lnTo>
                                  <a:lnTo>
                                    <a:pt x="1" y="85"/>
                                  </a:lnTo>
                                  <a:lnTo>
                                    <a:pt x="3" y="84"/>
                                  </a:lnTo>
                                  <a:lnTo>
                                    <a:pt x="10" y="84"/>
                                  </a:lnTo>
                                  <a:lnTo>
                                    <a:pt x="18" y="87"/>
                                  </a:lnTo>
                                  <a:lnTo>
                                    <a:pt x="23" y="88"/>
                                  </a:lnTo>
                                  <a:lnTo>
                                    <a:pt x="28" y="90"/>
                                  </a:lnTo>
                                  <a:lnTo>
                                    <a:pt x="32" y="92"/>
                                  </a:lnTo>
                                  <a:lnTo>
                                    <a:pt x="45" y="97"/>
                                  </a:lnTo>
                                  <a:lnTo>
                                    <a:pt x="51" y="99"/>
                                  </a:lnTo>
                                  <a:lnTo>
                                    <a:pt x="58" y="100"/>
                                  </a:lnTo>
                                  <a:lnTo>
                                    <a:pt x="73" y="103"/>
                                  </a:lnTo>
                                  <a:lnTo>
                                    <a:pt x="86" y="104"/>
                                  </a:lnTo>
                                  <a:lnTo>
                                    <a:pt x="101" y="104"/>
                                  </a:lnTo>
                                  <a:lnTo>
                                    <a:pt x="107" y="103"/>
                                  </a:lnTo>
                                  <a:lnTo>
                                    <a:pt x="111" y="102"/>
                                  </a:lnTo>
                                  <a:lnTo>
                                    <a:pt x="114" y="99"/>
                                  </a:lnTo>
                                  <a:lnTo>
                                    <a:pt x="117" y="97"/>
                                  </a:lnTo>
                                  <a:lnTo>
                                    <a:pt x="118" y="95"/>
                                  </a:lnTo>
                                  <a:lnTo>
                                    <a:pt x="118" y="93"/>
                                  </a:lnTo>
                                  <a:lnTo>
                                    <a:pt x="118" y="89"/>
                                  </a:lnTo>
                                  <a:lnTo>
                                    <a:pt x="118" y="84"/>
                                  </a:lnTo>
                                  <a:lnTo>
                                    <a:pt x="116" y="79"/>
                                  </a:lnTo>
                                  <a:lnTo>
                                    <a:pt x="112" y="73"/>
                                  </a:lnTo>
                                  <a:lnTo>
                                    <a:pt x="106" y="63"/>
                                  </a:lnTo>
                                  <a:lnTo>
                                    <a:pt x="98" y="52"/>
                                  </a:lnTo>
                                  <a:lnTo>
                                    <a:pt x="91" y="42"/>
                                  </a:lnTo>
                                  <a:lnTo>
                                    <a:pt x="87" y="38"/>
                                  </a:lnTo>
                                  <a:lnTo>
                                    <a:pt x="83" y="34"/>
                                  </a:lnTo>
                                  <a:lnTo>
                                    <a:pt x="81" y="32"/>
                                  </a:lnTo>
                                  <a:lnTo>
                                    <a:pt x="78" y="28"/>
                                  </a:lnTo>
                                  <a:lnTo>
                                    <a:pt x="75" y="22"/>
                                  </a:lnTo>
                                  <a:lnTo>
                                    <a:pt x="72" y="17"/>
                                  </a:lnTo>
                                  <a:lnTo>
                                    <a:pt x="72" y="14"/>
                                  </a:lnTo>
                                  <a:lnTo>
                                    <a:pt x="73" y="12"/>
                                  </a:lnTo>
                                  <a:lnTo>
                                    <a:pt x="75" y="10"/>
                                  </a:lnTo>
                                  <a:lnTo>
                                    <a:pt x="77" y="8"/>
                                  </a:lnTo>
                                  <a:lnTo>
                                    <a:pt x="81" y="7"/>
                                  </a:lnTo>
                                  <a:lnTo>
                                    <a:pt x="85" y="5"/>
                                  </a:lnTo>
                                  <a:lnTo>
                                    <a:pt x="94" y="3"/>
                                  </a:lnTo>
                                  <a:lnTo>
                                    <a:pt x="106" y="2"/>
                                  </a:lnTo>
                                  <a:lnTo>
                                    <a:pt x="121" y="0"/>
                                  </a:lnTo>
                                  <a:lnTo>
                                    <a:pt x="127" y="2"/>
                                  </a:lnTo>
                                  <a:lnTo>
                                    <a:pt x="132" y="3"/>
                                  </a:lnTo>
                                  <a:lnTo>
                                    <a:pt x="137" y="5"/>
                                  </a:lnTo>
                                  <a:lnTo>
                                    <a:pt x="142" y="8"/>
                                  </a:lnTo>
                                  <a:lnTo>
                                    <a:pt x="143" y="10"/>
                                  </a:lnTo>
                                  <a:lnTo>
                                    <a:pt x="146" y="13"/>
                                  </a:lnTo>
                                  <a:lnTo>
                                    <a:pt x="148" y="17"/>
                                  </a:lnTo>
                                  <a:lnTo>
                                    <a:pt x="151" y="23"/>
                                  </a:lnTo>
                                  <a:lnTo>
                                    <a:pt x="152" y="28"/>
                                  </a:lnTo>
                                  <a:lnTo>
                                    <a:pt x="152" y="38"/>
                                  </a:lnTo>
                                  <a:lnTo>
                                    <a:pt x="153" y="44"/>
                                  </a:lnTo>
                                  <a:lnTo>
                                    <a:pt x="154" y="50"/>
                                  </a:lnTo>
                                  <a:lnTo>
                                    <a:pt x="157" y="55"/>
                                  </a:lnTo>
                                  <a:lnTo>
                                    <a:pt x="159" y="60"/>
                                  </a:lnTo>
                                  <a:lnTo>
                                    <a:pt x="163" y="65"/>
                                  </a:lnTo>
                                  <a:lnTo>
                                    <a:pt x="164" y="67"/>
                                  </a:lnTo>
                                  <a:lnTo>
                                    <a:pt x="166" y="69"/>
                                  </a:lnTo>
                                  <a:lnTo>
                                    <a:pt x="169" y="72"/>
                                  </a:lnTo>
                                  <a:lnTo>
                                    <a:pt x="173" y="74"/>
                                  </a:lnTo>
                                  <a:lnTo>
                                    <a:pt x="182" y="78"/>
                                  </a:lnTo>
                                  <a:lnTo>
                                    <a:pt x="189" y="82"/>
                                  </a:lnTo>
                                  <a:lnTo>
                                    <a:pt x="196" y="87"/>
                                  </a:lnTo>
                                  <a:lnTo>
                                    <a:pt x="199" y="92"/>
                                  </a:lnTo>
                                  <a:lnTo>
                                    <a:pt x="202" y="93"/>
                                  </a:lnTo>
                                  <a:lnTo>
                                    <a:pt x="204" y="95"/>
                                  </a:lnTo>
                                  <a:lnTo>
                                    <a:pt x="211" y="99"/>
                                  </a:lnTo>
                                  <a:lnTo>
                                    <a:pt x="218" y="102"/>
                                  </a:lnTo>
                                  <a:lnTo>
                                    <a:pt x="222" y="102"/>
                                  </a:lnTo>
                                  <a:lnTo>
                                    <a:pt x="226" y="103"/>
                                  </a:lnTo>
                                  <a:lnTo>
                                    <a:pt x="229" y="103"/>
                                  </a:lnTo>
                                  <a:lnTo>
                                    <a:pt x="234" y="102"/>
                                  </a:lnTo>
                                  <a:lnTo>
                                    <a:pt x="239" y="100"/>
                                  </a:lnTo>
                                  <a:lnTo>
                                    <a:pt x="244" y="98"/>
                                  </a:lnTo>
                                  <a:lnTo>
                                    <a:pt x="251" y="95"/>
                                  </a:lnTo>
                                  <a:lnTo>
                                    <a:pt x="256" y="93"/>
                                  </a:lnTo>
                                  <a:lnTo>
                                    <a:pt x="266" y="85"/>
                                  </a:lnTo>
                                  <a:lnTo>
                                    <a:pt x="276" y="77"/>
                                  </a:lnTo>
                                  <a:lnTo>
                                    <a:pt x="279" y="73"/>
                                  </a:lnTo>
                                  <a:lnTo>
                                    <a:pt x="286" y="69"/>
                                  </a:lnTo>
                                  <a:lnTo>
                                    <a:pt x="298" y="63"/>
                                  </a:lnTo>
                                  <a:lnTo>
                                    <a:pt x="304" y="60"/>
                                  </a:lnTo>
                                  <a:lnTo>
                                    <a:pt x="310" y="59"/>
                                  </a:lnTo>
                                  <a:lnTo>
                                    <a:pt x="317" y="58"/>
                                  </a:lnTo>
                                  <a:lnTo>
                                    <a:pt x="323" y="58"/>
                                  </a:lnTo>
                                  <a:lnTo>
                                    <a:pt x="353" y="58"/>
                                  </a:lnTo>
                                  <a:lnTo>
                                    <a:pt x="364" y="57"/>
                                  </a:lnTo>
                                  <a:lnTo>
                                    <a:pt x="374" y="54"/>
                                  </a:lnTo>
                                  <a:lnTo>
                                    <a:pt x="383" y="50"/>
                                  </a:lnTo>
                                  <a:lnTo>
                                    <a:pt x="385" y="48"/>
                                  </a:lnTo>
                                  <a:lnTo>
                                    <a:pt x="385" y="47"/>
                                  </a:lnTo>
                                  <a:lnTo>
                                    <a:pt x="387" y="45"/>
                                  </a:lnTo>
                                  <a:lnTo>
                                    <a:pt x="388" y="43"/>
                                  </a:lnTo>
                                  <a:lnTo>
                                    <a:pt x="389" y="42"/>
                                  </a:lnTo>
                                  <a:lnTo>
                                    <a:pt x="390" y="40"/>
                                  </a:lnTo>
                                  <a:lnTo>
                                    <a:pt x="393" y="39"/>
                                  </a:lnTo>
                                  <a:lnTo>
                                    <a:pt x="397" y="38"/>
                                  </a:lnTo>
                                  <a:lnTo>
                                    <a:pt x="402" y="38"/>
                                  </a:lnTo>
                                  <a:lnTo>
                                    <a:pt x="407" y="37"/>
                                  </a:lnTo>
                                  <a:lnTo>
                                    <a:pt x="412" y="38"/>
                                  </a:lnTo>
                                  <a:lnTo>
                                    <a:pt x="418" y="39"/>
                                  </a:lnTo>
                                  <a:lnTo>
                                    <a:pt x="447" y="45"/>
                                  </a:lnTo>
                                  <a:lnTo>
                                    <a:pt x="452" y="47"/>
                                  </a:lnTo>
                                  <a:lnTo>
                                    <a:pt x="458" y="45"/>
                                  </a:lnTo>
                                  <a:lnTo>
                                    <a:pt x="463" y="44"/>
                                  </a:lnTo>
                                  <a:lnTo>
                                    <a:pt x="469" y="43"/>
                                  </a:lnTo>
                                  <a:lnTo>
                                    <a:pt x="474" y="39"/>
                                  </a:lnTo>
                                  <a:lnTo>
                                    <a:pt x="478" y="35"/>
                                  </a:lnTo>
                                  <a:lnTo>
                                    <a:pt x="482" y="30"/>
                                  </a:lnTo>
                                  <a:lnTo>
                                    <a:pt x="485" y="25"/>
                                  </a:lnTo>
                                  <a:lnTo>
                                    <a:pt x="485" y="24"/>
                                  </a:lnTo>
                                  <a:lnTo>
                                    <a:pt x="489" y="19"/>
                                  </a:lnTo>
                                  <a:lnTo>
                                    <a:pt x="493" y="14"/>
                                  </a:lnTo>
                                  <a:lnTo>
                                    <a:pt x="495" y="12"/>
                                  </a:lnTo>
                                  <a:lnTo>
                                    <a:pt x="498" y="10"/>
                                  </a:lnTo>
                                  <a:lnTo>
                                    <a:pt x="504" y="8"/>
                                  </a:lnTo>
                                  <a:lnTo>
                                    <a:pt x="509" y="5"/>
                                  </a:lnTo>
                                  <a:lnTo>
                                    <a:pt x="515" y="4"/>
                                  </a:lnTo>
                                  <a:lnTo>
                                    <a:pt x="521" y="4"/>
                                  </a:lnTo>
                                  <a:lnTo>
                                    <a:pt x="528" y="4"/>
                                  </a:lnTo>
                                  <a:lnTo>
                                    <a:pt x="605" y="28"/>
                                  </a:lnTo>
                                  <a:lnTo>
                                    <a:pt x="614" y="30"/>
                                  </a:lnTo>
                                  <a:lnTo>
                                    <a:pt x="620" y="32"/>
                                  </a:lnTo>
                                  <a:lnTo>
                                    <a:pt x="625" y="34"/>
                                  </a:lnTo>
                                  <a:lnTo>
                                    <a:pt x="628" y="38"/>
                                  </a:lnTo>
                                  <a:lnTo>
                                    <a:pt x="629" y="42"/>
                                  </a:lnTo>
                                  <a:lnTo>
                                    <a:pt x="629" y="47"/>
                                  </a:lnTo>
                                  <a:lnTo>
                                    <a:pt x="625" y="65"/>
                                  </a:lnTo>
                                  <a:lnTo>
                                    <a:pt x="618" y="95"/>
                                  </a:lnTo>
                                  <a:lnTo>
                                    <a:pt x="618" y="102"/>
                                  </a:lnTo>
                                  <a:lnTo>
                                    <a:pt x="618" y="108"/>
                                  </a:lnTo>
                                  <a:lnTo>
                                    <a:pt x="618" y="114"/>
                                  </a:lnTo>
                                  <a:lnTo>
                                    <a:pt x="620" y="122"/>
                                  </a:lnTo>
                                  <a:lnTo>
                                    <a:pt x="623" y="128"/>
                                  </a:lnTo>
                                  <a:lnTo>
                                    <a:pt x="625" y="133"/>
                                  </a:lnTo>
                                  <a:lnTo>
                                    <a:pt x="629" y="138"/>
                                  </a:lnTo>
                                  <a:lnTo>
                                    <a:pt x="633" y="143"/>
                                  </a:lnTo>
                                  <a:lnTo>
                                    <a:pt x="646" y="156"/>
                                  </a:lnTo>
                                  <a:lnTo>
                                    <a:pt x="650" y="160"/>
                                  </a:lnTo>
                                  <a:lnTo>
                                    <a:pt x="654" y="165"/>
                                  </a:lnTo>
                                  <a:lnTo>
                                    <a:pt x="658" y="171"/>
                                  </a:lnTo>
                                  <a:lnTo>
                                    <a:pt x="660" y="178"/>
                                  </a:lnTo>
                                  <a:lnTo>
                                    <a:pt x="661" y="184"/>
                                  </a:lnTo>
                                  <a:lnTo>
                                    <a:pt x="664" y="191"/>
                                  </a:lnTo>
                                  <a:lnTo>
                                    <a:pt x="664" y="198"/>
                                  </a:lnTo>
                                  <a:lnTo>
                                    <a:pt x="664" y="204"/>
                                  </a:lnTo>
                                  <a:lnTo>
                                    <a:pt x="661" y="22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6" name="Freeform 8"/>
                            <a:cNvSpPr>
                              <a:spLocks noChangeArrowheads="1"/>
                            </a:cNvSpPr>
                          </a:nvSpPr>
                          <a:spPr bwMode="auto">
                            <a:xfrm rot="5100000">
                              <a:off x="2372" y="3321"/>
                              <a:ext cx="95" cy="90"/>
                            </a:xfrm>
                            <a:custGeom>
                              <a:avLst/>
                              <a:gdLst>
                                <a:gd name="T0" fmla="*/ 0 w 519"/>
                                <a:gd name="T1" fmla="*/ 0 h 254"/>
                                <a:gd name="T2" fmla="*/ 0 w 519"/>
                                <a:gd name="T3" fmla="*/ 0 h 254"/>
                                <a:gd name="T4" fmla="*/ 0 w 519"/>
                                <a:gd name="T5" fmla="*/ 0 h 254"/>
                                <a:gd name="T6" fmla="*/ 0 w 519"/>
                                <a:gd name="T7" fmla="*/ 0 h 254"/>
                                <a:gd name="T8" fmla="*/ 0 w 519"/>
                                <a:gd name="T9" fmla="*/ 0 h 254"/>
                                <a:gd name="T10" fmla="*/ 0 w 519"/>
                                <a:gd name="T11" fmla="*/ 0 h 254"/>
                                <a:gd name="T12" fmla="*/ 0 w 519"/>
                                <a:gd name="T13" fmla="*/ 0 h 254"/>
                                <a:gd name="T14" fmla="*/ 0 w 519"/>
                                <a:gd name="T15" fmla="*/ 0 h 254"/>
                                <a:gd name="T16" fmla="*/ 0 w 519"/>
                                <a:gd name="T17" fmla="*/ 0 h 254"/>
                                <a:gd name="T18" fmla="*/ 0 w 519"/>
                                <a:gd name="T19" fmla="*/ 0 h 254"/>
                                <a:gd name="T20" fmla="*/ 0 w 519"/>
                                <a:gd name="T21" fmla="*/ 0 h 254"/>
                                <a:gd name="T22" fmla="*/ 0 w 519"/>
                                <a:gd name="T23" fmla="*/ 0 h 254"/>
                                <a:gd name="T24" fmla="*/ 0 w 519"/>
                                <a:gd name="T25" fmla="*/ 0 h 254"/>
                                <a:gd name="T26" fmla="*/ 0 w 519"/>
                                <a:gd name="T27" fmla="*/ 0 h 254"/>
                                <a:gd name="T28" fmla="*/ 0 w 519"/>
                                <a:gd name="T29" fmla="*/ 0 h 254"/>
                                <a:gd name="T30" fmla="*/ 0 w 519"/>
                                <a:gd name="T31" fmla="*/ 0 h 254"/>
                                <a:gd name="T32" fmla="*/ 0 w 519"/>
                                <a:gd name="T33" fmla="*/ 0 h 254"/>
                                <a:gd name="T34" fmla="*/ 0 w 519"/>
                                <a:gd name="T35" fmla="*/ 0 h 254"/>
                                <a:gd name="T36" fmla="*/ 0 w 519"/>
                                <a:gd name="T37" fmla="*/ 0 h 254"/>
                                <a:gd name="T38" fmla="*/ 0 w 519"/>
                                <a:gd name="T39" fmla="*/ 0 h 254"/>
                                <a:gd name="T40" fmla="*/ 0 w 519"/>
                                <a:gd name="T41" fmla="*/ 0 h 254"/>
                                <a:gd name="T42" fmla="*/ 0 w 519"/>
                                <a:gd name="T43" fmla="*/ 0 h 254"/>
                                <a:gd name="T44" fmla="*/ 0 w 519"/>
                                <a:gd name="T45" fmla="*/ 0 h 254"/>
                                <a:gd name="T46" fmla="*/ 0 w 519"/>
                                <a:gd name="T47" fmla="*/ 0 h 254"/>
                                <a:gd name="T48" fmla="*/ 0 w 519"/>
                                <a:gd name="T49" fmla="*/ 0 h 254"/>
                                <a:gd name="T50" fmla="*/ 0 w 519"/>
                                <a:gd name="T51" fmla="*/ 0 h 254"/>
                                <a:gd name="T52" fmla="*/ 0 w 519"/>
                                <a:gd name="T53" fmla="*/ 0 h 254"/>
                                <a:gd name="T54" fmla="*/ 0 w 519"/>
                                <a:gd name="T55" fmla="*/ 0 h 254"/>
                                <a:gd name="T56" fmla="*/ 0 w 519"/>
                                <a:gd name="T57" fmla="*/ 0 h 254"/>
                                <a:gd name="T58" fmla="*/ 0 w 519"/>
                                <a:gd name="T59" fmla="*/ 0 h 254"/>
                                <a:gd name="T60" fmla="*/ 0 w 519"/>
                                <a:gd name="T61" fmla="*/ 0 h 254"/>
                                <a:gd name="T62" fmla="*/ 0 w 519"/>
                                <a:gd name="T63" fmla="*/ 0 h 254"/>
                                <a:gd name="T64" fmla="*/ 0 w 519"/>
                                <a:gd name="T65" fmla="*/ 0 h 254"/>
                                <a:gd name="T66" fmla="*/ 0 w 519"/>
                                <a:gd name="T67" fmla="*/ 0 h 254"/>
                                <a:gd name="T68" fmla="*/ 0 w 519"/>
                                <a:gd name="T69" fmla="*/ 0 h 254"/>
                                <a:gd name="T70" fmla="*/ 0 w 519"/>
                                <a:gd name="T71" fmla="*/ 0 h 254"/>
                                <a:gd name="T72" fmla="*/ 0 w 519"/>
                                <a:gd name="T73" fmla="*/ 0 h 254"/>
                                <a:gd name="T74" fmla="*/ 0 w 519"/>
                                <a:gd name="T75" fmla="*/ 0 h 254"/>
                                <a:gd name="T76" fmla="*/ 0 w 519"/>
                                <a:gd name="T77" fmla="*/ 0 h 254"/>
                                <a:gd name="T78" fmla="*/ 0 w 519"/>
                                <a:gd name="T79" fmla="*/ 0 h 254"/>
                                <a:gd name="T80" fmla="*/ 0 w 519"/>
                                <a:gd name="T81" fmla="*/ 0 h 254"/>
                                <a:gd name="T82" fmla="*/ 0 w 519"/>
                                <a:gd name="T83" fmla="*/ 0 h 254"/>
                                <a:gd name="T84" fmla="*/ 0 w 519"/>
                                <a:gd name="T85" fmla="*/ 0 h 254"/>
                                <a:gd name="T86" fmla="*/ 0 w 519"/>
                                <a:gd name="T87" fmla="*/ 0 h 254"/>
                                <a:gd name="T88" fmla="*/ 0 w 519"/>
                                <a:gd name="T89" fmla="*/ 0 h 254"/>
                                <a:gd name="T90" fmla="*/ 0 w 519"/>
                                <a:gd name="T91" fmla="*/ 0 h 254"/>
                                <a:gd name="T92" fmla="*/ 0 w 519"/>
                                <a:gd name="T93" fmla="*/ 0 h 254"/>
                                <a:gd name="T94" fmla="*/ 0 w 519"/>
                                <a:gd name="T95" fmla="*/ 0 h 254"/>
                                <a:gd name="T96" fmla="*/ 0 w 519"/>
                                <a:gd name="T97" fmla="*/ 0 h 254"/>
                                <a:gd name="T98" fmla="*/ 0 w 519"/>
                                <a:gd name="T99" fmla="*/ 0 h 254"/>
                                <a:gd name="T100" fmla="*/ 0 w 519"/>
                                <a:gd name="T101" fmla="*/ 0 h 254"/>
                                <a:gd name="T102" fmla="*/ 0 w 519"/>
                                <a:gd name="T103" fmla="*/ 0 h 254"/>
                                <a:gd name="T104" fmla="*/ 0 w 519"/>
                                <a:gd name="T105" fmla="*/ 0 h 254"/>
                                <a:gd name="T106" fmla="*/ 0 w 519"/>
                                <a:gd name="T107" fmla="*/ 0 h 254"/>
                                <a:gd name="T108" fmla="*/ 0 w 519"/>
                                <a:gd name="T109" fmla="*/ 0 h 254"/>
                                <a:gd name="T110" fmla="*/ 0 w 519"/>
                                <a:gd name="T111" fmla="*/ 0 h 254"/>
                                <a:gd name="T112" fmla="*/ 0 w 519"/>
                                <a:gd name="T113" fmla="*/ 0 h 254"/>
                                <a:gd name="T114" fmla="*/ 0 w 519"/>
                                <a:gd name="T115" fmla="*/ 0 h 254"/>
                                <a:gd name="T116" fmla="*/ 0 w 519"/>
                                <a:gd name="T117" fmla="*/ 0 h 25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519"/>
                                <a:gd name="T178" fmla="*/ 0 h 254"/>
                                <a:gd name="T179" fmla="*/ 519 w 519"/>
                                <a:gd name="T180" fmla="*/ 254 h 25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519" h="254">
                                  <a:moveTo>
                                    <a:pt x="68" y="247"/>
                                  </a:moveTo>
                                  <a:lnTo>
                                    <a:pt x="63" y="244"/>
                                  </a:lnTo>
                                  <a:lnTo>
                                    <a:pt x="58" y="242"/>
                                  </a:lnTo>
                                  <a:lnTo>
                                    <a:pt x="53" y="238"/>
                                  </a:lnTo>
                                  <a:lnTo>
                                    <a:pt x="51" y="233"/>
                                  </a:lnTo>
                                  <a:lnTo>
                                    <a:pt x="47" y="228"/>
                                  </a:lnTo>
                                  <a:lnTo>
                                    <a:pt x="46" y="223"/>
                                  </a:lnTo>
                                  <a:lnTo>
                                    <a:pt x="45" y="217"/>
                                  </a:lnTo>
                                  <a:lnTo>
                                    <a:pt x="45" y="212"/>
                                  </a:lnTo>
                                  <a:lnTo>
                                    <a:pt x="47" y="192"/>
                                  </a:lnTo>
                                  <a:lnTo>
                                    <a:pt x="48" y="186"/>
                                  </a:lnTo>
                                  <a:lnTo>
                                    <a:pt x="47" y="179"/>
                                  </a:lnTo>
                                  <a:lnTo>
                                    <a:pt x="45" y="167"/>
                                  </a:lnTo>
                                  <a:lnTo>
                                    <a:pt x="42" y="162"/>
                                  </a:lnTo>
                                  <a:lnTo>
                                    <a:pt x="40" y="156"/>
                                  </a:lnTo>
                                  <a:lnTo>
                                    <a:pt x="36" y="151"/>
                                  </a:lnTo>
                                  <a:lnTo>
                                    <a:pt x="32" y="147"/>
                                  </a:lnTo>
                                  <a:lnTo>
                                    <a:pt x="16" y="130"/>
                                  </a:lnTo>
                                  <a:lnTo>
                                    <a:pt x="12" y="125"/>
                                  </a:lnTo>
                                  <a:lnTo>
                                    <a:pt x="8" y="120"/>
                                  </a:lnTo>
                                  <a:lnTo>
                                    <a:pt x="5" y="113"/>
                                  </a:lnTo>
                                  <a:lnTo>
                                    <a:pt x="2" y="107"/>
                                  </a:lnTo>
                                  <a:lnTo>
                                    <a:pt x="1" y="101"/>
                                  </a:lnTo>
                                  <a:lnTo>
                                    <a:pt x="0" y="93"/>
                                  </a:lnTo>
                                  <a:lnTo>
                                    <a:pt x="0" y="87"/>
                                  </a:lnTo>
                                  <a:lnTo>
                                    <a:pt x="0" y="81"/>
                                  </a:lnTo>
                                  <a:lnTo>
                                    <a:pt x="5" y="55"/>
                                  </a:lnTo>
                                  <a:lnTo>
                                    <a:pt x="6" y="43"/>
                                  </a:lnTo>
                                  <a:lnTo>
                                    <a:pt x="8" y="36"/>
                                  </a:lnTo>
                                  <a:lnTo>
                                    <a:pt x="11" y="30"/>
                                  </a:lnTo>
                                  <a:lnTo>
                                    <a:pt x="15" y="27"/>
                                  </a:lnTo>
                                  <a:lnTo>
                                    <a:pt x="17" y="25"/>
                                  </a:lnTo>
                                  <a:lnTo>
                                    <a:pt x="21" y="23"/>
                                  </a:lnTo>
                                  <a:lnTo>
                                    <a:pt x="30" y="21"/>
                                  </a:lnTo>
                                  <a:lnTo>
                                    <a:pt x="35" y="21"/>
                                  </a:lnTo>
                                  <a:lnTo>
                                    <a:pt x="40" y="21"/>
                                  </a:lnTo>
                                  <a:lnTo>
                                    <a:pt x="50" y="22"/>
                                  </a:lnTo>
                                  <a:lnTo>
                                    <a:pt x="55" y="25"/>
                                  </a:lnTo>
                                  <a:lnTo>
                                    <a:pt x="60" y="27"/>
                                  </a:lnTo>
                                  <a:lnTo>
                                    <a:pt x="63" y="31"/>
                                  </a:lnTo>
                                  <a:lnTo>
                                    <a:pt x="67" y="36"/>
                                  </a:lnTo>
                                  <a:lnTo>
                                    <a:pt x="78" y="50"/>
                                  </a:lnTo>
                                  <a:lnTo>
                                    <a:pt x="81" y="53"/>
                                  </a:lnTo>
                                  <a:lnTo>
                                    <a:pt x="84" y="56"/>
                                  </a:lnTo>
                                  <a:lnTo>
                                    <a:pt x="88" y="60"/>
                                  </a:lnTo>
                                  <a:lnTo>
                                    <a:pt x="93" y="62"/>
                                  </a:lnTo>
                                  <a:lnTo>
                                    <a:pt x="99" y="66"/>
                                  </a:lnTo>
                                  <a:lnTo>
                                    <a:pt x="106" y="68"/>
                                  </a:lnTo>
                                  <a:lnTo>
                                    <a:pt x="109" y="70"/>
                                  </a:lnTo>
                                  <a:lnTo>
                                    <a:pt x="112" y="70"/>
                                  </a:lnTo>
                                  <a:lnTo>
                                    <a:pt x="119" y="71"/>
                                  </a:lnTo>
                                  <a:lnTo>
                                    <a:pt x="128" y="71"/>
                                  </a:lnTo>
                                  <a:lnTo>
                                    <a:pt x="133" y="70"/>
                                  </a:lnTo>
                                  <a:lnTo>
                                    <a:pt x="138" y="67"/>
                                  </a:lnTo>
                                  <a:lnTo>
                                    <a:pt x="143" y="65"/>
                                  </a:lnTo>
                                  <a:lnTo>
                                    <a:pt x="148" y="62"/>
                                  </a:lnTo>
                                  <a:lnTo>
                                    <a:pt x="152" y="58"/>
                                  </a:lnTo>
                                  <a:lnTo>
                                    <a:pt x="154" y="55"/>
                                  </a:lnTo>
                                  <a:lnTo>
                                    <a:pt x="156" y="52"/>
                                  </a:lnTo>
                                  <a:lnTo>
                                    <a:pt x="157" y="51"/>
                                  </a:lnTo>
                                  <a:lnTo>
                                    <a:pt x="158" y="47"/>
                                  </a:lnTo>
                                  <a:lnTo>
                                    <a:pt x="158" y="42"/>
                                  </a:lnTo>
                                  <a:lnTo>
                                    <a:pt x="159" y="38"/>
                                  </a:lnTo>
                                  <a:lnTo>
                                    <a:pt x="163" y="33"/>
                                  </a:lnTo>
                                  <a:lnTo>
                                    <a:pt x="166" y="31"/>
                                  </a:lnTo>
                                  <a:lnTo>
                                    <a:pt x="167" y="28"/>
                                  </a:lnTo>
                                  <a:lnTo>
                                    <a:pt x="172" y="26"/>
                                  </a:lnTo>
                                  <a:lnTo>
                                    <a:pt x="174" y="25"/>
                                  </a:lnTo>
                                  <a:lnTo>
                                    <a:pt x="178" y="23"/>
                                  </a:lnTo>
                                  <a:lnTo>
                                    <a:pt x="186" y="23"/>
                                  </a:lnTo>
                                  <a:lnTo>
                                    <a:pt x="194" y="25"/>
                                  </a:lnTo>
                                  <a:lnTo>
                                    <a:pt x="203" y="27"/>
                                  </a:lnTo>
                                  <a:lnTo>
                                    <a:pt x="208" y="28"/>
                                  </a:lnTo>
                                  <a:lnTo>
                                    <a:pt x="213" y="28"/>
                                  </a:lnTo>
                                  <a:lnTo>
                                    <a:pt x="224" y="30"/>
                                  </a:lnTo>
                                  <a:lnTo>
                                    <a:pt x="231" y="30"/>
                                  </a:lnTo>
                                  <a:lnTo>
                                    <a:pt x="237" y="28"/>
                                  </a:lnTo>
                                  <a:lnTo>
                                    <a:pt x="242" y="27"/>
                                  </a:lnTo>
                                  <a:lnTo>
                                    <a:pt x="248" y="25"/>
                                  </a:lnTo>
                                  <a:lnTo>
                                    <a:pt x="293" y="3"/>
                                  </a:lnTo>
                                  <a:lnTo>
                                    <a:pt x="298" y="1"/>
                                  </a:lnTo>
                                  <a:lnTo>
                                    <a:pt x="304" y="0"/>
                                  </a:lnTo>
                                  <a:lnTo>
                                    <a:pt x="310" y="0"/>
                                  </a:lnTo>
                                  <a:lnTo>
                                    <a:pt x="317" y="0"/>
                                  </a:lnTo>
                                  <a:lnTo>
                                    <a:pt x="323" y="1"/>
                                  </a:lnTo>
                                  <a:lnTo>
                                    <a:pt x="329" y="3"/>
                                  </a:lnTo>
                                  <a:lnTo>
                                    <a:pt x="334" y="6"/>
                                  </a:lnTo>
                                  <a:lnTo>
                                    <a:pt x="339" y="10"/>
                                  </a:lnTo>
                                  <a:lnTo>
                                    <a:pt x="397" y="63"/>
                                  </a:lnTo>
                                  <a:lnTo>
                                    <a:pt x="402" y="67"/>
                                  </a:lnTo>
                                  <a:lnTo>
                                    <a:pt x="407" y="71"/>
                                  </a:lnTo>
                                  <a:lnTo>
                                    <a:pt x="413" y="75"/>
                                  </a:lnTo>
                                  <a:lnTo>
                                    <a:pt x="419" y="78"/>
                                  </a:lnTo>
                                  <a:lnTo>
                                    <a:pt x="433" y="82"/>
                                  </a:lnTo>
                                  <a:lnTo>
                                    <a:pt x="439" y="85"/>
                                  </a:lnTo>
                                  <a:lnTo>
                                    <a:pt x="445" y="85"/>
                                  </a:lnTo>
                                  <a:lnTo>
                                    <a:pt x="501" y="88"/>
                                  </a:lnTo>
                                  <a:lnTo>
                                    <a:pt x="506" y="90"/>
                                  </a:lnTo>
                                  <a:lnTo>
                                    <a:pt x="511" y="92"/>
                                  </a:lnTo>
                                  <a:lnTo>
                                    <a:pt x="515" y="95"/>
                                  </a:lnTo>
                                  <a:lnTo>
                                    <a:pt x="518" y="98"/>
                                  </a:lnTo>
                                  <a:lnTo>
                                    <a:pt x="519" y="102"/>
                                  </a:lnTo>
                                  <a:lnTo>
                                    <a:pt x="519" y="103"/>
                                  </a:lnTo>
                                  <a:lnTo>
                                    <a:pt x="519" y="106"/>
                                  </a:lnTo>
                                  <a:lnTo>
                                    <a:pt x="519" y="111"/>
                                  </a:lnTo>
                                  <a:lnTo>
                                    <a:pt x="516" y="116"/>
                                  </a:lnTo>
                                  <a:lnTo>
                                    <a:pt x="494" y="159"/>
                                  </a:lnTo>
                                  <a:lnTo>
                                    <a:pt x="488" y="169"/>
                                  </a:lnTo>
                                  <a:lnTo>
                                    <a:pt x="481" y="178"/>
                                  </a:lnTo>
                                  <a:lnTo>
                                    <a:pt x="479" y="182"/>
                                  </a:lnTo>
                                  <a:lnTo>
                                    <a:pt x="475" y="184"/>
                                  </a:lnTo>
                                  <a:lnTo>
                                    <a:pt x="473" y="186"/>
                                  </a:lnTo>
                                  <a:lnTo>
                                    <a:pt x="470" y="186"/>
                                  </a:lnTo>
                                  <a:lnTo>
                                    <a:pt x="465" y="186"/>
                                  </a:lnTo>
                                  <a:lnTo>
                                    <a:pt x="458" y="182"/>
                                  </a:lnTo>
                                  <a:lnTo>
                                    <a:pt x="450" y="176"/>
                                  </a:lnTo>
                                  <a:lnTo>
                                    <a:pt x="447" y="173"/>
                                  </a:lnTo>
                                  <a:lnTo>
                                    <a:pt x="443" y="169"/>
                                  </a:lnTo>
                                  <a:lnTo>
                                    <a:pt x="438" y="166"/>
                                  </a:lnTo>
                                  <a:lnTo>
                                    <a:pt x="434" y="163"/>
                                  </a:lnTo>
                                  <a:lnTo>
                                    <a:pt x="429" y="162"/>
                                  </a:lnTo>
                                  <a:lnTo>
                                    <a:pt x="423" y="161"/>
                                  </a:lnTo>
                                  <a:lnTo>
                                    <a:pt x="418" y="161"/>
                                  </a:lnTo>
                                  <a:lnTo>
                                    <a:pt x="412" y="162"/>
                                  </a:lnTo>
                                  <a:lnTo>
                                    <a:pt x="407" y="164"/>
                                  </a:lnTo>
                                  <a:lnTo>
                                    <a:pt x="402" y="167"/>
                                  </a:lnTo>
                                  <a:lnTo>
                                    <a:pt x="393" y="172"/>
                                  </a:lnTo>
                                  <a:lnTo>
                                    <a:pt x="382" y="178"/>
                                  </a:lnTo>
                                  <a:lnTo>
                                    <a:pt x="374" y="181"/>
                                  </a:lnTo>
                                  <a:lnTo>
                                    <a:pt x="368" y="183"/>
                                  </a:lnTo>
                                  <a:lnTo>
                                    <a:pt x="362" y="184"/>
                                  </a:lnTo>
                                  <a:lnTo>
                                    <a:pt x="354" y="186"/>
                                  </a:lnTo>
                                  <a:lnTo>
                                    <a:pt x="348" y="187"/>
                                  </a:lnTo>
                                  <a:lnTo>
                                    <a:pt x="343" y="187"/>
                                  </a:lnTo>
                                  <a:lnTo>
                                    <a:pt x="332" y="187"/>
                                  </a:lnTo>
                                  <a:lnTo>
                                    <a:pt x="320" y="186"/>
                                  </a:lnTo>
                                  <a:lnTo>
                                    <a:pt x="312" y="183"/>
                                  </a:lnTo>
                                  <a:lnTo>
                                    <a:pt x="304" y="181"/>
                                  </a:lnTo>
                                  <a:lnTo>
                                    <a:pt x="299" y="178"/>
                                  </a:lnTo>
                                  <a:lnTo>
                                    <a:pt x="293" y="178"/>
                                  </a:lnTo>
                                  <a:lnTo>
                                    <a:pt x="288" y="178"/>
                                  </a:lnTo>
                                  <a:lnTo>
                                    <a:pt x="283" y="181"/>
                                  </a:lnTo>
                                  <a:lnTo>
                                    <a:pt x="280" y="183"/>
                                  </a:lnTo>
                                  <a:lnTo>
                                    <a:pt x="277" y="183"/>
                                  </a:lnTo>
                                  <a:lnTo>
                                    <a:pt x="268" y="183"/>
                                  </a:lnTo>
                                  <a:lnTo>
                                    <a:pt x="257" y="182"/>
                                  </a:lnTo>
                                  <a:lnTo>
                                    <a:pt x="247" y="178"/>
                                  </a:lnTo>
                                  <a:lnTo>
                                    <a:pt x="244" y="177"/>
                                  </a:lnTo>
                                  <a:lnTo>
                                    <a:pt x="233" y="173"/>
                                  </a:lnTo>
                                  <a:lnTo>
                                    <a:pt x="222" y="169"/>
                                  </a:lnTo>
                                  <a:lnTo>
                                    <a:pt x="211" y="168"/>
                                  </a:lnTo>
                                  <a:lnTo>
                                    <a:pt x="207" y="168"/>
                                  </a:lnTo>
                                  <a:lnTo>
                                    <a:pt x="203" y="169"/>
                                  </a:lnTo>
                                  <a:lnTo>
                                    <a:pt x="196" y="172"/>
                                  </a:lnTo>
                                  <a:lnTo>
                                    <a:pt x="187" y="177"/>
                                  </a:lnTo>
                                  <a:lnTo>
                                    <a:pt x="177" y="183"/>
                                  </a:lnTo>
                                  <a:lnTo>
                                    <a:pt x="169" y="189"/>
                                  </a:lnTo>
                                  <a:lnTo>
                                    <a:pt x="164" y="193"/>
                                  </a:lnTo>
                                  <a:lnTo>
                                    <a:pt x="161" y="197"/>
                                  </a:lnTo>
                                  <a:lnTo>
                                    <a:pt x="158" y="201"/>
                                  </a:lnTo>
                                  <a:lnTo>
                                    <a:pt x="154" y="206"/>
                                  </a:lnTo>
                                  <a:lnTo>
                                    <a:pt x="149" y="214"/>
                                  </a:lnTo>
                                  <a:lnTo>
                                    <a:pt x="148" y="218"/>
                                  </a:lnTo>
                                  <a:lnTo>
                                    <a:pt x="148" y="222"/>
                                  </a:lnTo>
                                  <a:lnTo>
                                    <a:pt x="146" y="229"/>
                                  </a:lnTo>
                                  <a:lnTo>
                                    <a:pt x="142" y="236"/>
                                  </a:lnTo>
                                  <a:lnTo>
                                    <a:pt x="141" y="239"/>
                                  </a:lnTo>
                                  <a:lnTo>
                                    <a:pt x="138" y="243"/>
                                  </a:lnTo>
                                  <a:lnTo>
                                    <a:pt x="136" y="246"/>
                                  </a:lnTo>
                                  <a:lnTo>
                                    <a:pt x="133" y="248"/>
                                  </a:lnTo>
                                  <a:lnTo>
                                    <a:pt x="129" y="251"/>
                                  </a:lnTo>
                                  <a:lnTo>
                                    <a:pt x="126" y="252"/>
                                  </a:lnTo>
                                  <a:lnTo>
                                    <a:pt x="121" y="253"/>
                                  </a:lnTo>
                                  <a:lnTo>
                                    <a:pt x="116" y="254"/>
                                  </a:lnTo>
                                  <a:lnTo>
                                    <a:pt x="103" y="254"/>
                                  </a:lnTo>
                                  <a:lnTo>
                                    <a:pt x="98" y="254"/>
                                  </a:lnTo>
                                  <a:lnTo>
                                    <a:pt x="92" y="253"/>
                                  </a:lnTo>
                                  <a:lnTo>
                                    <a:pt x="68" y="247"/>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7" name="Freeform 9"/>
                            <a:cNvSpPr>
                              <a:spLocks noChangeArrowheads="1"/>
                            </a:cNvSpPr>
                          </a:nvSpPr>
                          <a:spPr bwMode="auto">
                            <a:xfrm rot="5100000">
                              <a:off x="2515" y="3343"/>
                              <a:ext cx="40" cy="217"/>
                            </a:xfrm>
                            <a:custGeom>
                              <a:avLst/>
                              <a:gdLst>
                                <a:gd name="T0" fmla="*/ 0 w 217"/>
                                <a:gd name="T1" fmla="*/ 0 h 614"/>
                                <a:gd name="T2" fmla="*/ 0 w 217"/>
                                <a:gd name="T3" fmla="*/ 0 h 614"/>
                                <a:gd name="T4" fmla="*/ 0 w 217"/>
                                <a:gd name="T5" fmla="*/ 0 h 614"/>
                                <a:gd name="T6" fmla="*/ 0 w 217"/>
                                <a:gd name="T7" fmla="*/ 0 h 614"/>
                                <a:gd name="T8" fmla="*/ 0 w 217"/>
                                <a:gd name="T9" fmla="*/ 0 h 614"/>
                                <a:gd name="T10" fmla="*/ 0 w 217"/>
                                <a:gd name="T11" fmla="*/ 0 h 614"/>
                                <a:gd name="T12" fmla="*/ 0 w 217"/>
                                <a:gd name="T13" fmla="*/ 0 h 614"/>
                                <a:gd name="T14" fmla="*/ 0 w 217"/>
                                <a:gd name="T15" fmla="*/ 0 h 614"/>
                                <a:gd name="T16" fmla="*/ 0 w 217"/>
                                <a:gd name="T17" fmla="*/ 0 h 614"/>
                                <a:gd name="T18" fmla="*/ 0 w 217"/>
                                <a:gd name="T19" fmla="*/ 0 h 614"/>
                                <a:gd name="T20" fmla="*/ 0 w 217"/>
                                <a:gd name="T21" fmla="*/ 0 h 614"/>
                                <a:gd name="T22" fmla="*/ 0 w 217"/>
                                <a:gd name="T23" fmla="*/ 0 h 614"/>
                                <a:gd name="T24" fmla="*/ 0 w 217"/>
                                <a:gd name="T25" fmla="*/ 0 h 614"/>
                                <a:gd name="T26" fmla="*/ 0 w 217"/>
                                <a:gd name="T27" fmla="*/ 0 h 614"/>
                                <a:gd name="T28" fmla="*/ 0 w 217"/>
                                <a:gd name="T29" fmla="*/ 0 h 614"/>
                                <a:gd name="T30" fmla="*/ 0 w 217"/>
                                <a:gd name="T31" fmla="*/ 0 h 614"/>
                                <a:gd name="T32" fmla="*/ 0 w 217"/>
                                <a:gd name="T33" fmla="*/ 0 h 614"/>
                                <a:gd name="T34" fmla="*/ 0 w 217"/>
                                <a:gd name="T35" fmla="*/ 0 h 614"/>
                                <a:gd name="T36" fmla="*/ 0 w 217"/>
                                <a:gd name="T37" fmla="*/ 0 h 614"/>
                                <a:gd name="T38" fmla="*/ 0 w 217"/>
                                <a:gd name="T39" fmla="*/ 0 h 614"/>
                                <a:gd name="T40" fmla="*/ 0 w 217"/>
                                <a:gd name="T41" fmla="*/ 0 h 614"/>
                                <a:gd name="T42" fmla="*/ 0 w 217"/>
                                <a:gd name="T43" fmla="*/ 0 h 614"/>
                                <a:gd name="T44" fmla="*/ 0 w 217"/>
                                <a:gd name="T45" fmla="*/ 0 h 614"/>
                                <a:gd name="T46" fmla="*/ 0 w 217"/>
                                <a:gd name="T47" fmla="*/ 0 h 614"/>
                                <a:gd name="T48" fmla="*/ 0 w 217"/>
                                <a:gd name="T49" fmla="*/ 0 h 614"/>
                                <a:gd name="T50" fmla="*/ 0 w 217"/>
                                <a:gd name="T51" fmla="*/ 0 h 614"/>
                                <a:gd name="T52" fmla="*/ 0 w 217"/>
                                <a:gd name="T53" fmla="*/ 0 h 614"/>
                                <a:gd name="T54" fmla="*/ 0 w 217"/>
                                <a:gd name="T55" fmla="*/ 0 h 614"/>
                                <a:gd name="T56" fmla="*/ 0 w 217"/>
                                <a:gd name="T57" fmla="*/ 0 h 614"/>
                                <a:gd name="T58" fmla="*/ 0 w 217"/>
                                <a:gd name="T59" fmla="*/ 0 h 614"/>
                                <a:gd name="T60" fmla="*/ 0 w 217"/>
                                <a:gd name="T61" fmla="*/ 0 h 614"/>
                                <a:gd name="T62" fmla="*/ 0 w 217"/>
                                <a:gd name="T63" fmla="*/ 0 h 614"/>
                                <a:gd name="T64" fmla="*/ 0 w 217"/>
                                <a:gd name="T65" fmla="*/ 0 h 614"/>
                                <a:gd name="T66" fmla="*/ 0 w 217"/>
                                <a:gd name="T67" fmla="*/ 0 h 614"/>
                                <a:gd name="T68" fmla="*/ 0 w 217"/>
                                <a:gd name="T69" fmla="*/ 0 h 614"/>
                                <a:gd name="T70" fmla="*/ 0 w 217"/>
                                <a:gd name="T71" fmla="*/ 0 h 614"/>
                                <a:gd name="T72" fmla="*/ 0 w 217"/>
                                <a:gd name="T73" fmla="*/ 0 h 614"/>
                                <a:gd name="T74" fmla="*/ 0 w 217"/>
                                <a:gd name="T75" fmla="*/ 0 h 614"/>
                                <a:gd name="T76" fmla="*/ 0 w 217"/>
                                <a:gd name="T77" fmla="*/ 0 h 614"/>
                                <a:gd name="T78" fmla="*/ 0 w 217"/>
                                <a:gd name="T79" fmla="*/ 0 h 614"/>
                                <a:gd name="T80" fmla="*/ 0 w 217"/>
                                <a:gd name="T81" fmla="*/ 0 h 614"/>
                                <a:gd name="T82" fmla="*/ 0 w 217"/>
                                <a:gd name="T83" fmla="*/ 0 h 614"/>
                                <a:gd name="T84" fmla="*/ 0 w 217"/>
                                <a:gd name="T85" fmla="*/ 0 h 614"/>
                                <a:gd name="T86" fmla="*/ 0 w 217"/>
                                <a:gd name="T87" fmla="*/ 0 h 614"/>
                                <a:gd name="T88" fmla="*/ 0 w 217"/>
                                <a:gd name="T89" fmla="*/ 0 h 614"/>
                                <a:gd name="T90" fmla="*/ 0 w 217"/>
                                <a:gd name="T91" fmla="*/ 0 h 614"/>
                                <a:gd name="T92" fmla="*/ 0 w 217"/>
                                <a:gd name="T93" fmla="*/ 0 h 614"/>
                                <a:gd name="T94" fmla="*/ 0 w 217"/>
                                <a:gd name="T95" fmla="*/ 0 h 614"/>
                                <a:gd name="T96" fmla="*/ 0 w 217"/>
                                <a:gd name="T97" fmla="*/ 0 h 614"/>
                                <a:gd name="T98" fmla="*/ 0 w 217"/>
                                <a:gd name="T99" fmla="*/ 0 h 614"/>
                                <a:gd name="T100" fmla="*/ 0 w 217"/>
                                <a:gd name="T101" fmla="*/ 0 h 614"/>
                                <a:gd name="T102" fmla="*/ 0 w 217"/>
                                <a:gd name="T103" fmla="*/ 0 h 61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217"/>
                                <a:gd name="T157" fmla="*/ 0 h 614"/>
                                <a:gd name="T158" fmla="*/ 217 w 217"/>
                                <a:gd name="T159" fmla="*/ 614 h 61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217" h="614">
                                  <a:moveTo>
                                    <a:pt x="50" y="614"/>
                                  </a:moveTo>
                                  <a:lnTo>
                                    <a:pt x="44" y="614"/>
                                  </a:lnTo>
                                  <a:lnTo>
                                    <a:pt x="39" y="612"/>
                                  </a:lnTo>
                                  <a:lnTo>
                                    <a:pt x="34" y="609"/>
                                  </a:lnTo>
                                  <a:lnTo>
                                    <a:pt x="29" y="607"/>
                                  </a:lnTo>
                                  <a:lnTo>
                                    <a:pt x="25" y="603"/>
                                  </a:lnTo>
                                  <a:lnTo>
                                    <a:pt x="21" y="598"/>
                                  </a:lnTo>
                                  <a:lnTo>
                                    <a:pt x="19" y="593"/>
                                  </a:lnTo>
                                  <a:lnTo>
                                    <a:pt x="18" y="587"/>
                                  </a:lnTo>
                                  <a:lnTo>
                                    <a:pt x="2" y="486"/>
                                  </a:lnTo>
                                  <a:lnTo>
                                    <a:pt x="0" y="479"/>
                                  </a:lnTo>
                                  <a:lnTo>
                                    <a:pt x="0" y="473"/>
                                  </a:lnTo>
                                  <a:lnTo>
                                    <a:pt x="0" y="466"/>
                                  </a:lnTo>
                                  <a:lnTo>
                                    <a:pt x="2" y="459"/>
                                  </a:lnTo>
                                  <a:lnTo>
                                    <a:pt x="3" y="452"/>
                                  </a:lnTo>
                                  <a:lnTo>
                                    <a:pt x="5" y="446"/>
                                  </a:lnTo>
                                  <a:lnTo>
                                    <a:pt x="8" y="439"/>
                                  </a:lnTo>
                                  <a:lnTo>
                                    <a:pt x="10" y="433"/>
                                  </a:lnTo>
                                  <a:lnTo>
                                    <a:pt x="39" y="381"/>
                                  </a:lnTo>
                                  <a:lnTo>
                                    <a:pt x="44" y="370"/>
                                  </a:lnTo>
                                  <a:lnTo>
                                    <a:pt x="45" y="365"/>
                                  </a:lnTo>
                                  <a:lnTo>
                                    <a:pt x="46" y="360"/>
                                  </a:lnTo>
                                  <a:lnTo>
                                    <a:pt x="48" y="350"/>
                                  </a:lnTo>
                                  <a:lnTo>
                                    <a:pt x="48" y="346"/>
                                  </a:lnTo>
                                  <a:lnTo>
                                    <a:pt x="46" y="343"/>
                                  </a:lnTo>
                                  <a:lnTo>
                                    <a:pt x="45" y="340"/>
                                  </a:lnTo>
                                  <a:lnTo>
                                    <a:pt x="45" y="336"/>
                                  </a:lnTo>
                                  <a:lnTo>
                                    <a:pt x="46" y="332"/>
                                  </a:lnTo>
                                  <a:lnTo>
                                    <a:pt x="48" y="327"/>
                                  </a:lnTo>
                                  <a:lnTo>
                                    <a:pt x="51" y="317"/>
                                  </a:lnTo>
                                  <a:lnTo>
                                    <a:pt x="54" y="312"/>
                                  </a:lnTo>
                                  <a:lnTo>
                                    <a:pt x="58" y="307"/>
                                  </a:lnTo>
                                  <a:lnTo>
                                    <a:pt x="78" y="280"/>
                                  </a:lnTo>
                                  <a:lnTo>
                                    <a:pt x="85" y="268"/>
                                  </a:lnTo>
                                  <a:lnTo>
                                    <a:pt x="93" y="256"/>
                                  </a:lnTo>
                                  <a:lnTo>
                                    <a:pt x="100" y="243"/>
                                  </a:lnTo>
                                  <a:lnTo>
                                    <a:pt x="103" y="236"/>
                                  </a:lnTo>
                                  <a:lnTo>
                                    <a:pt x="105" y="231"/>
                                  </a:lnTo>
                                  <a:lnTo>
                                    <a:pt x="116" y="201"/>
                                  </a:lnTo>
                                  <a:lnTo>
                                    <a:pt x="126" y="175"/>
                                  </a:lnTo>
                                  <a:lnTo>
                                    <a:pt x="134" y="147"/>
                                  </a:lnTo>
                                  <a:lnTo>
                                    <a:pt x="170" y="20"/>
                                  </a:lnTo>
                                  <a:lnTo>
                                    <a:pt x="171" y="14"/>
                                  </a:lnTo>
                                  <a:lnTo>
                                    <a:pt x="174" y="10"/>
                                  </a:lnTo>
                                  <a:lnTo>
                                    <a:pt x="178" y="6"/>
                                  </a:lnTo>
                                  <a:lnTo>
                                    <a:pt x="181" y="2"/>
                                  </a:lnTo>
                                  <a:lnTo>
                                    <a:pt x="183" y="1"/>
                                  </a:lnTo>
                                  <a:lnTo>
                                    <a:pt x="185" y="1"/>
                                  </a:lnTo>
                                  <a:lnTo>
                                    <a:pt x="189" y="0"/>
                                  </a:lnTo>
                                  <a:lnTo>
                                    <a:pt x="194" y="0"/>
                                  </a:lnTo>
                                  <a:lnTo>
                                    <a:pt x="198" y="1"/>
                                  </a:lnTo>
                                  <a:lnTo>
                                    <a:pt x="203" y="4"/>
                                  </a:lnTo>
                                  <a:lnTo>
                                    <a:pt x="206" y="6"/>
                                  </a:lnTo>
                                  <a:lnTo>
                                    <a:pt x="210" y="11"/>
                                  </a:lnTo>
                                  <a:lnTo>
                                    <a:pt x="212" y="16"/>
                                  </a:lnTo>
                                  <a:lnTo>
                                    <a:pt x="215" y="21"/>
                                  </a:lnTo>
                                  <a:lnTo>
                                    <a:pt x="216" y="26"/>
                                  </a:lnTo>
                                  <a:lnTo>
                                    <a:pt x="217" y="32"/>
                                  </a:lnTo>
                                  <a:lnTo>
                                    <a:pt x="217" y="39"/>
                                  </a:lnTo>
                                  <a:lnTo>
                                    <a:pt x="214" y="99"/>
                                  </a:lnTo>
                                  <a:lnTo>
                                    <a:pt x="211" y="111"/>
                                  </a:lnTo>
                                  <a:lnTo>
                                    <a:pt x="208" y="126"/>
                                  </a:lnTo>
                                  <a:lnTo>
                                    <a:pt x="203" y="140"/>
                                  </a:lnTo>
                                  <a:lnTo>
                                    <a:pt x="198" y="151"/>
                                  </a:lnTo>
                                  <a:lnTo>
                                    <a:pt x="185" y="172"/>
                                  </a:lnTo>
                                  <a:lnTo>
                                    <a:pt x="183" y="178"/>
                                  </a:lnTo>
                                  <a:lnTo>
                                    <a:pt x="180" y="185"/>
                                  </a:lnTo>
                                  <a:lnTo>
                                    <a:pt x="176" y="198"/>
                                  </a:lnTo>
                                  <a:lnTo>
                                    <a:pt x="174" y="205"/>
                                  </a:lnTo>
                                  <a:lnTo>
                                    <a:pt x="174" y="212"/>
                                  </a:lnTo>
                                  <a:lnTo>
                                    <a:pt x="173" y="220"/>
                                  </a:lnTo>
                                  <a:lnTo>
                                    <a:pt x="173" y="225"/>
                                  </a:lnTo>
                                  <a:lnTo>
                                    <a:pt x="178" y="287"/>
                                  </a:lnTo>
                                  <a:lnTo>
                                    <a:pt x="178" y="293"/>
                                  </a:lnTo>
                                  <a:lnTo>
                                    <a:pt x="176" y="300"/>
                                  </a:lnTo>
                                  <a:lnTo>
                                    <a:pt x="175" y="307"/>
                                  </a:lnTo>
                                  <a:lnTo>
                                    <a:pt x="174" y="313"/>
                                  </a:lnTo>
                                  <a:lnTo>
                                    <a:pt x="171" y="321"/>
                                  </a:lnTo>
                                  <a:lnTo>
                                    <a:pt x="168" y="327"/>
                                  </a:lnTo>
                                  <a:lnTo>
                                    <a:pt x="165" y="333"/>
                                  </a:lnTo>
                                  <a:lnTo>
                                    <a:pt x="161" y="338"/>
                                  </a:lnTo>
                                  <a:lnTo>
                                    <a:pt x="146" y="356"/>
                                  </a:lnTo>
                                  <a:lnTo>
                                    <a:pt x="143" y="361"/>
                                  </a:lnTo>
                                  <a:lnTo>
                                    <a:pt x="140" y="367"/>
                                  </a:lnTo>
                                  <a:lnTo>
                                    <a:pt x="136" y="373"/>
                                  </a:lnTo>
                                  <a:lnTo>
                                    <a:pt x="134" y="379"/>
                                  </a:lnTo>
                                  <a:lnTo>
                                    <a:pt x="133" y="387"/>
                                  </a:lnTo>
                                  <a:lnTo>
                                    <a:pt x="131" y="393"/>
                                  </a:lnTo>
                                  <a:lnTo>
                                    <a:pt x="130" y="399"/>
                                  </a:lnTo>
                                  <a:lnTo>
                                    <a:pt x="130" y="406"/>
                                  </a:lnTo>
                                  <a:lnTo>
                                    <a:pt x="130" y="408"/>
                                  </a:lnTo>
                                  <a:lnTo>
                                    <a:pt x="130" y="421"/>
                                  </a:lnTo>
                                  <a:lnTo>
                                    <a:pt x="128" y="436"/>
                                  </a:lnTo>
                                  <a:lnTo>
                                    <a:pt x="125" y="451"/>
                                  </a:lnTo>
                                  <a:lnTo>
                                    <a:pt x="123" y="463"/>
                                  </a:lnTo>
                                  <a:lnTo>
                                    <a:pt x="85" y="586"/>
                                  </a:lnTo>
                                  <a:lnTo>
                                    <a:pt x="83" y="592"/>
                                  </a:lnTo>
                                  <a:lnTo>
                                    <a:pt x="80" y="597"/>
                                  </a:lnTo>
                                  <a:lnTo>
                                    <a:pt x="75" y="602"/>
                                  </a:lnTo>
                                  <a:lnTo>
                                    <a:pt x="71" y="606"/>
                                  </a:lnTo>
                                  <a:lnTo>
                                    <a:pt x="66" y="609"/>
                                  </a:lnTo>
                                  <a:lnTo>
                                    <a:pt x="60" y="612"/>
                                  </a:lnTo>
                                  <a:lnTo>
                                    <a:pt x="55" y="613"/>
                                  </a:lnTo>
                                  <a:lnTo>
                                    <a:pt x="50" y="614"/>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8" name="Freeform 10"/>
                            <a:cNvSpPr>
                              <a:spLocks noChangeArrowheads="1"/>
                            </a:cNvSpPr>
                          </a:nvSpPr>
                          <a:spPr bwMode="auto">
                            <a:xfrm rot="5100000">
                              <a:off x="3214" y="3038"/>
                              <a:ext cx="228" cy="448"/>
                            </a:xfrm>
                            <a:custGeom>
                              <a:avLst/>
                              <a:gdLst>
                                <a:gd name="T0" fmla="*/ 0 w 1254"/>
                                <a:gd name="T1" fmla="*/ 0 h 1270"/>
                                <a:gd name="T2" fmla="*/ 0 w 1254"/>
                                <a:gd name="T3" fmla="*/ 0 h 1270"/>
                                <a:gd name="T4" fmla="*/ 0 w 1254"/>
                                <a:gd name="T5" fmla="*/ 0 h 1270"/>
                                <a:gd name="T6" fmla="*/ 0 w 1254"/>
                                <a:gd name="T7" fmla="*/ 0 h 1270"/>
                                <a:gd name="T8" fmla="*/ 0 w 1254"/>
                                <a:gd name="T9" fmla="*/ 0 h 1270"/>
                                <a:gd name="T10" fmla="*/ 0 w 1254"/>
                                <a:gd name="T11" fmla="*/ 0 h 1270"/>
                                <a:gd name="T12" fmla="*/ 0 w 1254"/>
                                <a:gd name="T13" fmla="*/ 0 h 1270"/>
                                <a:gd name="T14" fmla="*/ 0 w 1254"/>
                                <a:gd name="T15" fmla="*/ 0 h 1270"/>
                                <a:gd name="T16" fmla="*/ 0 w 1254"/>
                                <a:gd name="T17" fmla="*/ 0 h 1270"/>
                                <a:gd name="T18" fmla="*/ 0 w 1254"/>
                                <a:gd name="T19" fmla="*/ 0 h 1270"/>
                                <a:gd name="T20" fmla="*/ 0 w 1254"/>
                                <a:gd name="T21" fmla="*/ 0 h 1270"/>
                                <a:gd name="T22" fmla="*/ 0 w 1254"/>
                                <a:gd name="T23" fmla="*/ 0 h 1270"/>
                                <a:gd name="T24" fmla="*/ 0 w 1254"/>
                                <a:gd name="T25" fmla="*/ 0 h 1270"/>
                                <a:gd name="T26" fmla="*/ 0 w 1254"/>
                                <a:gd name="T27" fmla="*/ 0 h 1270"/>
                                <a:gd name="T28" fmla="*/ 0 w 1254"/>
                                <a:gd name="T29" fmla="*/ 0 h 1270"/>
                                <a:gd name="T30" fmla="*/ 0 w 1254"/>
                                <a:gd name="T31" fmla="*/ 0 h 1270"/>
                                <a:gd name="T32" fmla="*/ 0 w 1254"/>
                                <a:gd name="T33" fmla="*/ 0 h 1270"/>
                                <a:gd name="T34" fmla="*/ 0 w 1254"/>
                                <a:gd name="T35" fmla="*/ 0 h 1270"/>
                                <a:gd name="T36" fmla="*/ 0 w 1254"/>
                                <a:gd name="T37" fmla="*/ 0 h 1270"/>
                                <a:gd name="T38" fmla="*/ 0 w 1254"/>
                                <a:gd name="T39" fmla="*/ 0 h 1270"/>
                                <a:gd name="T40" fmla="*/ 0 w 1254"/>
                                <a:gd name="T41" fmla="*/ 0 h 1270"/>
                                <a:gd name="T42" fmla="*/ 0 w 1254"/>
                                <a:gd name="T43" fmla="*/ 0 h 1270"/>
                                <a:gd name="T44" fmla="*/ 0 w 1254"/>
                                <a:gd name="T45" fmla="*/ 0 h 1270"/>
                                <a:gd name="T46" fmla="*/ 0 w 1254"/>
                                <a:gd name="T47" fmla="*/ 0 h 1270"/>
                                <a:gd name="T48" fmla="*/ 0 w 1254"/>
                                <a:gd name="T49" fmla="*/ 0 h 1270"/>
                                <a:gd name="T50" fmla="*/ 0 w 1254"/>
                                <a:gd name="T51" fmla="*/ 0 h 1270"/>
                                <a:gd name="T52" fmla="*/ 0 w 1254"/>
                                <a:gd name="T53" fmla="*/ 0 h 1270"/>
                                <a:gd name="T54" fmla="*/ 0 w 1254"/>
                                <a:gd name="T55" fmla="*/ 0 h 1270"/>
                                <a:gd name="T56" fmla="*/ 0 w 1254"/>
                                <a:gd name="T57" fmla="*/ 0 h 1270"/>
                                <a:gd name="T58" fmla="*/ 0 w 1254"/>
                                <a:gd name="T59" fmla="*/ 0 h 1270"/>
                                <a:gd name="T60" fmla="*/ 0 w 1254"/>
                                <a:gd name="T61" fmla="*/ 0 h 1270"/>
                                <a:gd name="T62" fmla="*/ 0 w 1254"/>
                                <a:gd name="T63" fmla="*/ 0 h 1270"/>
                                <a:gd name="T64" fmla="*/ 0 w 1254"/>
                                <a:gd name="T65" fmla="*/ 0 h 1270"/>
                                <a:gd name="T66" fmla="*/ 0 w 1254"/>
                                <a:gd name="T67" fmla="*/ 0 h 1270"/>
                                <a:gd name="T68" fmla="*/ 0 w 1254"/>
                                <a:gd name="T69" fmla="*/ 0 h 1270"/>
                                <a:gd name="T70" fmla="*/ 0 w 1254"/>
                                <a:gd name="T71" fmla="*/ 0 h 1270"/>
                                <a:gd name="T72" fmla="*/ 0 w 1254"/>
                                <a:gd name="T73" fmla="*/ 0 h 1270"/>
                                <a:gd name="T74" fmla="*/ 0 w 1254"/>
                                <a:gd name="T75" fmla="*/ 0 h 1270"/>
                                <a:gd name="T76" fmla="*/ 0 w 1254"/>
                                <a:gd name="T77" fmla="*/ 0 h 1270"/>
                                <a:gd name="T78" fmla="*/ 0 w 1254"/>
                                <a:gd name="T79" fmla="*/ 0 h 1270"/>
                                <a:gd name="T80" fmla="*/ 0 w 1254"/>
                                <a:gd name="T81" fmla="*/ 0 h 1270"/>
                                <a:gd name="T82" fmla="*/ 0 w 1254"/>
                                <a:gd name="T83" fmla="*/ 0 h 1270"/>
                                <a:gd name="T84" fmla="*/ 0 w 1254"/>
                                <a:gd name="T85" fmla="*/ 0 h 1270"/>
                                <a:gd name="T86" fmla="*/ 0 w 1254"/>
                                <a:gd name="T87" fmla="*/ 0 h 1270"/>
                                <a:gd name="T88" fmla="*/ 0 w 1254"/>
                                <a:gd name="T89" fmla="*/ 0 h 1270"/>
                                <a:gd name="T90" fmla="*/ 0 w 1254"/>
                                <a:gd name="T91" fmla="*/ 0 h 1270"/>
                                <a:gd name="T92" fmla="*/ 0 w 1254"/>
                                <a:gd name="T93" fmla="*/ 0 h 1270"/>
                                <a:gd name="T94" fmla="*/ 0 w 1254"/>
                                <a:gd name="T95" fmla="*/ 0 h 1270"/>
                                <a:gd name="T96" fmla="*/ 0 w 1254"/>
                                <a:gd name="T97" fmla="*/ 0 h 1270"/>
                                <a:gd name="T98" fmla="*/ 0 w 1254"/>
                                <a:gd name="T99" fmla="*/ 0 h 1270"/>
                                <a:gd name="T100" fmla="*/ 0 w 1254"/>
                                <a:gd name="T101" fmla="*/ 0 h 1270"/>
                                <a:gd name="T102" fmla="*/ 0 w 1254"/>
                                <a:gd name="T103" fmla="*/ 0 h 1270"/>
                                <a:gd name="T104" fmla="*/ 0 w 1254"/>
                                <a:gd name="T105" fmla="*/ 0 h 1270"/>
                                <a:gd name="T106" fmla="*/ 0 w 1254"/>
                                <a:gd name="T107" fmla="*/ 0 h 1270"/>
                                <a:gd name="T108" fmla="*/ 0 w 1254"/>
                                <a:gd name="T109" fmla="*/ 0 h 1270"/>
                                <a:gd name="T110" fmla="*/ 0 w 1254"/>
                                <a:gd name="T111" fmla="*/ 0 h 1270"/>
                                <a:gd name="T112" fmla="*/ 0 w 1254"/>
                                <a:gd name="T113" fmla="*/ 0 h 1270"/>
                                <a:gd name="T114" fmla="*/ 0 w 1254"/>
                                <a:gd name="T115" fmla="*/ 0 h 1270"/>
                                <a:gd name="T116" fmla="*/ 0 w 1254"/>
                                <a:gd name="T117" fmla="*/ 0 h 1270"/>
                                <a:gd name="T118" fmla="*/ 0 w 1254"/>
                                <a:gd name="T119" fmla="*/ 0 h 127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254"/>
                                <a:gd name="T181" fmla="*/ 0 h 1270"/>
                                <a:gd name="T182" fmla="*/ 1254 w 1254"/>
                                <a:gd name="T183" fmla="*/ 1270 h 1270"/>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254" h="1270">
                                  <a:moveTo>
                                    <a:pt x="134" y="659"/>
                                  </a:moveTo>
                                  <a:lnTo>
                                    <a:pt x="130" y="654"/>
                                  </a:lnTo>
                                  <a:lnTo>
                                    <a:pt x="128" y="649"/>
                                  </a:lnTo>
                                  <a:lnTo>
                                    <a:pt x="125" y="642"/>
                                  </a:lnTo>
                                  <a:lnTo>
                                    <a:pt x="123" y="637"/>
                                  </a:lnTo>
                                  <a:lnTo>
                                    <a:pt x="121" y="630"/>
                                  </a:lnTo>
                                  <a:lnTo>
                                    <a:pt x="121" y="624"/>
                                  </a:lnTo>
                                  <a:lnTo>
                                    <a:pt x="123" y="621"/>
                                  </a:lnTo>
                                  <a:lnTo>
                                    <a:pt x="123" y="619"/>
                                  </a:lnTo>
                                  <a:lnTo>
                                    <a:pt x="124" y="612"/>
                                  </a:lnTo>
                                  <a:lnTo>
                                    <a:pt x="168" y="502"/>
                                  </a:lnTo>
                                  <a:lnTo>
                                    <a:pt x="170" y="497"/>
                                  </a:lnTo>
                                  <a:lnTo>
                                    <a:pt x="171" y="491"/>
                                  </a:lnTo>
                                  <a:lnTo>
                                    <a:pt x="171" y="484"/>
                                  </a:lnTo>
                                  <a:lnTo>
                                    <a:pt x="170" y="477"/>
                                  </a:lnTo>
                                  <a:lnTo>
                                    <a:pt x="169" y="471"/>
                                  </a:lnTo>
                                  <a:lnTo>
                                    <a:pt x="168" y="465"/>
                                  </a:lnTo>
                                  <a:lnTo>
                                    <a:pt x="165" y="459"/>
                                  </a:lnTo>
                                  <a:lnTo>
                                    <a:pt x="161" y="454"/>
                                  </a:lnTo>
                                  <a:lnTo>
                                    <a:pt x="113" y="391"/>
                                  </a:lnTo>
                                  <a:lnTo>
                                    <a:pt x="105" y="381"/>
                                  </a:lnTo>
                                  <a:lnTo>
                                    <a:pt x="95" y="373"/>
                                  </a:lnTo>
                                  <a:lnTo>
                                    <a:pt x="86" y="364"/>
                                  </a:lnTo>
                                  <a:lnTo>
                                    <a:pt x="78" y="358"/>
                                  </a:lnTo>
                                  <a:lnTo>
                                    <a:pt x="74" y="355"/>
                                  </a:lnTo>
                                  <a:lnTo>
                                    <a:pt x="70" y="351"/>
                                  </a:lnTo>
                                  <a:lnTo>
                                    <a:pt x="60" y="344"/>
                                  </a:lnTo>
                                  <a:lnTo>
                                    <a:pt x="51" y="334"/>
                                  </a:lnTo>
                                  <a:lnTo>
                                    <a:pt x="44" y="324"/>
                                  </a:lnTo>
                                  <a:lnTo>
                                    <a:pt x="13" y="284"/>
                                  </a:lnTo>
                                  <a:lnTo>
                                    <a:pt x="9" y="279"/>
                                  </a:lnTo>
                                  <a:lnTo>
                                    <a:pt x="7" y="273"/>
                                  </a:lnTo>
                                  <a:lnTo>
                                    <a:pt x="4" y="266"/>
                                  </a:lnTo>
                                  <a:lnTo>
                                    <a:pt x="3" y="260"/>
                                  </a:lnTo>
                                  <a:lnTo>
                                    <a:pt x="0" y="253"/>
                                  </a:lnTo>
                                  <a:lnTo>
                                    <a:pt x="0" y="246"/>
                                  </a:lnTo>
                                  <a:lnTo>
                                    <a:pt x="0" y="239"/>
                                  </a:lnTo>
                                  <a:lnTo>
                                    <a:pt x="0" y="234"/>
                                  </a:lnTo>
                                  <a:lnTo>
                                    <a:pt x="36" y="22"/>
                                  </a:lnTo>
                                  <a:lnTo>
                                    <a:pt x="38" y="17"/>
                                  </a:lnTo>
                                  <a:lnTo>
                                    <a:pt x="40" y="12"/>
                                  </a:lnTo>
                                  <a:lnTo>
                                    <a:pt x="44" y="8"/>
                                  </a:lnTo>
                                  <a:lnTo>
                                    <a:pt x="48" y="4"/>
                                  </a:lnTo>
                                  <a:lnTo>
                                    <a:pt x="53" y="2"/>
                                  </a:lnTo>
                                  <a:lnTo>
                                    <a:pt x="58" y="0"/>
                                  </a:lnTo>
                                  <a:lnTo>
                                    <a:pt x="63" y="0"/>
                                  </a:lnTo>
                                  <a:lnTo>
                                    <a:pt x="69" y="2"/>
                                  </a:lnTo>
                                  <a:lnTo>
                                    <a:pt x="154" y="27"/>
                                  </a:lnTo>
                                  <a:lnTo>
                                    <a:pt x="160" y="28"/>
                                  </a:lnTo>
                                  <a:lnTo>
                                    <a:pt x="166" y="32"/>
                                  </a:lnTo>
                                  <a:lnTo>
                                    <a:pt x="173" y="34"/>
                                  </a:lnTo>
                                  <a:lnTo>
                                    <a:pt x="178" y="39"/>
                                  </a:lnTo>
                                  <a:lnTo>
                                    <a:pt x="184" y="43"/>
                                  </a:lnTo>
                                  <a:lnTo>
                                    <a:pt x="189" y="48"/>
                                  </a:lnTo>
                                  <a:lnTo>
                                    <a:pt x="194" y="52"/>
                                  </a:lnTo>
                                  <a:lnTo>
                                    <a:pt x="198" y="57"/>
                                  </a:lnTo>
                                  <a:lnTo>
                                    <a:pt x="245" y="120"/>
                                  </a:lnTo>
                                  <a:lnTo>
                                    <a:pt x="249" y="125"/>
                                  </a:lnTo>
                                  <a:lnTo>
                                    <a:pt x="254" y="129"/>
                                  </a:lnTo>
                                  <a:lnTo>
                                    <a:pt x="264" y="138"/>
                                  </a:lnTo>
                                  <a:lnTo>
                                    <a:pt x="270" y="142"/>
                                  </a:lnTo>
                                  <a:lnTo>
                                    <a:pt x="275" y="144"/>
                                  </a:lnTo>
                                  <a:lnTo>
                                    <a:pt x="280" y="147"/>
                                  </a:lnTo>
                                  <a:lnTo>
                                    <a:pt x="286" y="148"/>
                                  </a:lnTo>
                                  <a:lnTo>
                                    <a:pt x="291" y="149"/>
                                  </a:lnTo>
                                  <a:lnTo>
                                    <a:pt x="296" y="152"/>
                                  </a:lnTo>
                                  <a:lnTo>
                                    <a:pt x="301" y="154"/>
                                  </a:lnTo>
                                  <a:lnTo>
                                    <a:pt x="307" y="158"/>
                                  </a:lnTo>
                                  <a:lnTo>
                                    <a:pt x="317" y="167"/>
                                  </a:lnTo>
                                  <a:lnTo>
                                    <a:pt x="321" y="172"/>
                                  </a:lnTo>
                                  <a:lnTo>
                                    <a:pt x="325" y="177"/>
                                  </a:lnTo>
                                  <a:lnTo>
                                    <a:pt x="345" y="208"/>
                                  </a:lnTo>
                                  <a:lnTo>
                                    <a:pt x="360" y="231"/>
                                  </a:lnTo>
                                  <a:lnTo>
                                    <a:pt x="375" y="256"/>
                                  </a:lnTo>
                                  <a:lnTo>
                                    <a:pt x="409" y="315"/>
                                  </a:lnTo>
                                  <a:lnTo>
                                    <a:pt x="411" y="319"/>
                                  </a:lnTo>
                                  <a:lnTo>
                                    <a:pt x="415" y="323"/>
                                  </a:lnTo>
                                  <a:lnTo>
                                    <a:pt x="417" y="324"/>
                                  </a:lnTo>
                                  <a:lnTo>
                                    <a:pt x="420" y="325"/>
                                  </a:lnTo>
                                  <a:lnTo>
                                    <a:pt x="425" y="326"/>
                                  </a:lnTo>
                                  <a:lnTo>
                                    <a:pt x="429" y="326"/>
                                  </a:lnTo>
                                  <a:lnTo>
                                    <a:pt x="433" y="325"/>
                                  </a:lnTo>
                                  <a:lnTo>
                                    <a:pt x="438" y="323"/>
                                  </a:lnTo>
                                  <a:lnTo>
                                    <a:pt x="442" y="319"/>
                                  </a:lnTo>
                                  <a:lnTo>
                                    <a:pt x="447" y="315"/>
                                  </a:lnTo>
                                  <a:lnTo>
                                    <a:pt x="452" y="311"/>
                                  </a:lnTo>
                                  <a:lnTo>
                                    <a:pt x="458" y="308"/>
                                  </a:lnTo>
                                  <a:lnTo>
                                    <a:pt x="465" y="305"/>
                                  </a:lnTo>
                                  <a:lnTo>
                                    <a:pt x="472" y="304"/>
                                  </a:lnTo>
                                  <a:lnTo>
                                    <a:pt x="478" y="303"/>
                                  </a:lnTo>
                                  <a:lnTo>
                                    <a:pt x="485" y="301"/>
                                  </a:lnTo>
                                  <a:lnTo>
                                    <a:pt x="491" y="301"/>
                                  </a:lnTo>
                                  <a:lnTo>
                                    <a:pt x="593" y="313"/>
                                  </a:lnTo>
                                  <a:lnTo>
                                    <a:pt x="602" y="315"/>
                                  </a:lnTo>
                                  <a:lnTo>
                                    <a:pt x="618" y="320"/>
                                  </a:lnTo>
                                  <a:lnTo>
                                    <a:pt x="639" y="329"/>
                                  </a:lnTo>
                                  <a:lnTo>
                                    <a:pt x="664" y="339"/>
                                  </a:lnTo>
                                  <a:lnTo>
                                    <a:pt x="692" y="351"/>
                                  </a:lnTo>
                                  <a:lnTo>
                                    <a:pt x="721" y="365"/>
                                  </a:lnTo>
                                  <a:lnTo>
                                    <a:pt x="748" y="380"/>
                                  </a:lnTo>
                                  <a:lnTo>
                                    <a:pt x="774" y="396"/>
                                  </a:lnTo>
                                  <a:lnTo>
                                    <a:pt x="798" y="413"/>
                                  </a:lnTo>
                                  <a:lnTo>
                                    <a:pt x="819" y="430"/>
                                  </a:lnTo>
                                  <a:lnTo>
                                    <a:pt x="838" y="445"/>
                                  </a:lnTo>
                                  <a:lnTo>
                                    <a:pt x="850" y="455"/>
                                  </a:lnTo>
                                  <a:lnTo>
                                    <a:pt x="938" y="536"/>
                                  </a:lnTo>
                                  <a:lnTo>
                                    <a:pt x="942" y="541"/>
                                  </a:lnTo>
                                  <a:lnTo>
                                    <a:pt x="947" y="546"/>
                                  </a:lnTo>
                                  <a:lnTo>
                                    <a:pt x="954" y="559"/>
                                  </a:lnTo>
                                  <a:lnTo>
                                    <a:pt x="962" y="571"/>
                                  </a:lnTo>
                                  <a:lnTo>
                                    <a:pt x="964" y="577"/>
                                  </a:lnTo>
                                  <a:lnTo>
                                    <a:pt x="967" y="582"/>
                                  </a:lnTo>
                                  <a:lnTo>
                                    <a:pt x="979" y="626"/>
                                  </a:lnTo>
                                  <a:lnTo>
                                    <a:pt x="982" y="631"/>
                                  </a:lnTo>
                                  <a:lnTo>
                                    <a:pt x="985" y="636"/>
                                  </a:lnTo>
                                  <a:lnTo>
                                    <a:pt x="989" y="641"/>
                                  </a:lnTo>
                                  <a:lnTo>
                                    <a:pt x="994" y="646"/>
                                  </a:lnTo>
                                  <a:lnTo>
                                    <a:pt x="999" y="650"/>
                                  </a:lnTo>
                                  <a:lnTo>
                                    <a:pt x="1004" y="652"/>
                                  </a:lnTo>
                                  <a:lnTo>
                                    <a:pt x="1008" y="654"/>
                                  </a:lnTo>
                                  <a:lnTo>
                                    <a:pt x="1010" y="654"/>
                                  </a:lnTo>
                                  <a:lnTo>
                                    <a:pt x="1017" y="655"/>
                                  </a:lnTo>
                                  <a:lnTo>
                                    <a:pt x="1075" y="659"/>
                                  </a:lnTo>
                                  <a:lnTo>
                                    <a:pt x="1081" y="660"/>
                                  </a:lnTo>
                                  <a:lnTo>
                                    <a:pt x="1086" y="662"/>
                                  </a:lnTo>
                                  <a:lnTo>
                                    <a:pt x="1093" y="665"/>
                                  </a:lnTo>
                                  <a:lnTo>
                                    <a:pt x="1099" y="667"/>
                                  </a:lnTo>
                                  <a:lnTo>
                                    <a:pt x="1104" y="672"/>
                                  </a:lnTo>
                                  <a:lnTo>
                                    <a:pt x="1109" y="676"/>
                                  </a:lnTo>
                                  <a:lnTo>
                                    <a:pt x="1113" y="681"/>
                                  </a:lnTo>
                                  <a:lnTo>
                                    <a:pt x="1115" y="686"/>
                                  </a:lnTo>
                                  <a:lnTo>
                                    <a:pt x="1141" y="742"/>
                                  </a:lnTo>
                                  <a:lnTo>
                                    <a:pt x="1146" y="753"/>
                                  </a:lnTo>
                                  <a:lnTo>
                                    <a:pt x="1150" y="765"/>
                                  </a:lnTo>
                                  <a:lnTo>
                                    <a:pt x="1151" y="771"/>
                                  </a:lnTo>
                                  <a:lnTo>
                                    <a:pt x="1153" y="776"/>
                                  </a:lnTo>
                                  <a:lnTo>
                                    <a:pt x="1153" y="780"/>
                                  </a:lnTo>
                                  <a:lnTo>
                                    <a:pt x="1153" y="783"/>
                                  </a:lnTo>
                                  <a:lnTo>
                                    <a:pt x="1151" y="790"/>
                                  </a:lnTo>
                                  <a:lnTo>
                                    <a:pt x="1149" y="796"/>
                                  </a:lnTo>
                                  <a:lnTo>
                                    <a:pt x="1146" y="800"/>
                                  </a:lnTo>
                                  <a:lnTo>
                                    <a:pt x="1144" y="803"/>
                                  </a:lnTo>
                                  <a:lnTo>
                                    <a:pt x="1140" y="806"/>
                                  </a:lnTo>
                                  <a:lnTo>
                                    <a:pt x="1138" y="811"/>
                                  </a:lnTo>
                                  <a:lnTo>
                                    <a:pt x="1136" y="816"/>
                                  </a:lnTo>
                                  <a:lnTo>
                                    <a:pt x="1135" y="821"/>
                                  </a:lnTo>
                                  <a:lnTo>
                                    <a:pt x="1135" y="823"/>
                                  </a:lnTo>
                                  <a:lnTo>
                                    <a:pt x="1134" y="826"/>
                                  </a:lnTo>
                                  <a:lnTo>
                                    <a:pt x="1133" y="831"/>
                                  </a:lnTo>
                                  <a:lnTo>
                                    <a:pt x="1130" y="835"/>
                                  </a:lnTo>
                                  <a:lnTo>
                                    <a:pt x="1124" y="843"/>
                                  </a:lnTo>
                                  <a:lnTo>
                                    <a:pt x="1115" y="852"/>
                                  </a:lnTo>
                                  <a:lnTo>
                                    <a:pt x="1113" y="855"/>
                                  </a:lnTo>
                                  <a:lnTo>
                                    <a:pt x="1108" y="860"/>
                                  </a:lnTo>
                                  <a:lnTo>
                                    <a:pt x="1105" y="865"/>
                                  </a:lnTo>
                                  <a:lnTo>
                                    <a:pt x="1103" y="871"/>
                                  </a:lnTo>
                                  <a:lnTo>
                                    <a:pt x="1101" y="876"/>
                                  </a:lnTo>
                                  <a:lnTo>
                                    <a:pt x="1101" y="882"/>
                                  </a:lnTo>
                                  <a:lnTo>
                                    <a:pt x="1103" y="888"/>
                                  </a:lnTo>
                                  <a:lnTo>
                                    <a:pt x="1104" y="893"/>
                                  </a:lnTo>
                                  <a:lnTo>
                                    <a:pt x="1106" y="900"/>
                                  </a:lnTo>
                                  <a:lnTo>
                                    <a:pt x="1138" y="951"/>
                                  </a:lnTo>
                                  <a:lnTo>
                                    <a:pt x="1140" y="956"/>
                                  </a:lnTo>
                                  <a:lnTo>
                                    <a:pt x="1145" y="961"/>
                                  </a:lnTo>
                                  <a:lnTo>
                                    <a:pt x="1150" y="964"/>
                                  </a:lnTo>
                                  <a:lnTo>
                                    <a:pt x="1155" y="969"/>
                                  </a:lnTo>
                                  <a:lnTo>
                                    <a:pt x="1161" y="973"/>
                                  </a:lnTo>
                                  <a:lnTo>
                                    <a:pt x="1168" y="976"/>
                                  </a:lnTo>
                                  <a:lnTo>
                                    <a:pt x="1174" y="978"/>
                                  </a:lnTo>
                                  <a:lnTo>
                                    <a:pt x="1180" y="981"/>
                                  </a:lnTo>
                                  <a:lnTo>
                                    <a:pt x="1189" y="982"/>
                                  </a:lnTo>
                                  <a:lnTo>
                                    <a:pt x="1194" y="983"/>
                                  </a:lnTo>
                                  <a:lnTo>
                                    <a:pt x="1200" y="987"/>
                                  </a:lnTo>
                                  <a:lnTo>
                                    <a:pt x="1206" y="989"/>
                                  </a:lnTo>
                                  <a:lnTo>
                                    <a:pt x="1211" y="993"/>
                                  </a:lnTo>
                                  <a:lnTo>
                                    <a:pt x="1216" y="998"/>
                                  </a:lnTo>
                                  <a:lnTo>
                                    <a:pt x="1221" y="1003"/>
                                  </a:lnTo>
                                  <a:lnTo>
                                    <a:pt x="1225" y="1008"/>
                                  </a:lnTo>
                                  <a:lnTo>
                                    <a:pt x="1228" y="1013"/>
                                  </a:lnTo>
                                  <a:lnTo>
                                    <a:pt x="1242" y="1047"/>
                                  </a:lnTo>
                                  <a:lnTo>
                                    <a:pt x="1250" y="1059"/>
                                  </a:lnTo>
                                  <a:lnTo>
                                    <a:pt x="1254" y="1068"/>
                                  </a:lnTo>
                                  <a:lnTo>
                                    <a:pt x="1254" y="1071"/>
                                  </a:lnTo>
                                  <a:lnTo>
                                    <a:pt x="1254" y="1074"/>
                                  </a:lnTo>
                                  <a:lnTo>
                                    <a:pt x="1251" y="1077"/>
                                  </a:lnTo>
                                  <a:lnTo>
                                    <a:pt x="1247" y="1081"/>
                                  </a:lnTo>
                                  <a:lnTo>
                                    <a:pt x="1150" y="1144"/>
                                  </a:lnTo>
                                  <a:lnTo>
                                    <a:pt x="1145" y="1147"/>
                                  </a:lnTo>
                                  <a:lnTo>
                                    <a:pt x="1140" y="1149"/>
                                  </a:lnTo>
                                  <a:lnTo>
                                    <a:pt x="1134" y="1151"/>
                                  </a:lnTo>
                                  <a:lnTo>
                                    <a:pt x="1129" y="1151"/>
                                  </a:lnTo>
                                  <a:lnTo>
                                    <a:pt x="1123" y="1151"/>
                                  </a:lnTo>
                                  <a:lnTo>
                                    <a:pt x="1118" y="1149"/>
                                  </a:lnTo>
                                  <a:lnTo>
                                    <a:pt x="1113" y="1147"/>
                                  </a:lnTo>
                                  <a:lnTo>
                                    <a:pt x="1109" y="1144"/>
                                  </a:lnTo>
                                  <a:lnTo>
                                    <a:pt x="1100" y="1138"/>
                                  </a:lnTo>
                                  <a:lnTo>
                                    <a:pt x="1095" y="1134"/>
                                  </a:lnTo>
                                  <a:lnTo>
                                    <a:pt x="1089" y="1132"/>
                                  </a:lnTo>
                                  <a:lnTo>
                                    <a:pt x="1083" y="1129"/>
                                  </a:lnTo>
                                  <a:lnTo>
                                    <a:pt x="1076" y="1128"/>
                                  </a:lnTo>
                                  <a:lnTo>
                                    <a:pt x="1069" y="1127"/>
                                  </a:lnTo>
                                  <a:lnTo>
                                    <a:pt x="1064" y="1126"/>
                                  </a:lnTo>
                                  <a:lnTo>
                                    <a:pt x="1036" y="1124"/>
                                  </a:lnTo>
                                  <a:lnTo>
                                    <a:pt x="1031" y="1124"/>
                                  </a:lnTo>
                                  <a:lnTo>
                                    <a:pt x="1025" y="1126"/>
                                  </a:lnTo>
                                  <a:lnTo>
                                    <a:pt x="1020" y="1128"/>
                                  </a:lnTo>
                                  <a:lnTo>
                                    <a:pt x="1014" y="1131"/>
                                  </a:lnTo>
                                  <a:lnTo>
                                    <a:pt x="1010" y="1134"/>
                                  </a:lnTo>
                                  <a:lnTo>
                                    <a:pt x="1007" y="1139"/>
                                  </a:lnTo>
                                  <a:lnTo>
                                    <a:pt x="1003" y="1144"/>
                                  </a:lnTo>
                                  <a:lnTo>
                                    <a:pt x="1000" y="1149"/>
                                  </a:lnTo>
                                  <a:lnTo>
                                    <a:pt x="988" y="1189"/>
                                  </a:lnTo>
                                  <a:lnTo>
                                    <a:pt x="984" y="1202"/>
                                  </a:lnTo>
                                  <a:lnTo>
                                    <a:pt x="978" y="1214"/>
                                  </a:lnTo>
                                  <a:lnTo>
                                    <a:pt x="970" y="1228"/>
                                  </a:lnTo>
                                  <a:lnTo>
                                    <a:pt x="963" y="1239"/>
                                  </a:lnTo>
                                  <a:lnTo>
                                    <a:pt x="950" y="1257"/>
                                  </a:lnTo>
                                  <a:lnTo>
                                    <a:pt x="947" y="1262"/>
                                  </a:lnTo>
                                  <a:lnTo>
                                    <a:pt x="942" y="1264"/>
                                  </a:lnTo>
                                  <a:lnTo>
                                    <a:pt x="937" y="1268"/>
                                  </a:lnTo>
                                  <a:lnTo>
                                    <a:pt x="932" y="1269"/>
                                  </a:lnTo>
                                  <a:lnTo>
                                    <a:pt x="925" y="1270"/>
                                  </a:lnTo>
                                  <a:lnTo>
                                    <a:pt x="919" y="1270"/>
                                  </a:lnTo>
                                  <a:lnTo>
                                    <a:pt x="914" y="1269"/>
                                  </a:lnTo>
                                  <a:lnTo>
                                    <a:pt x="908" y="1267"/>
                                  </a:lnTo>
                                  <a:lnTo>
                                    <a:pt x="762" y="1194"/>
                                  </a:lnTo>
                                  <a:lnTo>
                                    <a:pt x="759" y="1192"/>
                                  </a:lnTo>
                                  <a:lnTo>
                                    <a:pt x="757" y="1189"/>
                                  </a:lnTo>
                                  <a:lnTo>
                                    <a:pt x="752" y="1183"/>
                                  </a:lnTo>
                                  <a:lnTo>
                                    <a:pt x="742" y="1167"/>
                                  </a:lnTo>
                                  <a:lnTo>
                                    <a:pt x="737" y="1159"/>
                                  </a:lnTo>
                                  <a:lnTo>
                                    <a:pt x="734" y="1155"/>
                                  </a:lnTo>
                                  <a:lnTo>
                                    <a:pt x="732" y="1153"/>
                                  </a:lnTo>
                                  <a:lnTo>
                                    <a:pt x="728" y="1151"/>
                                  </a:lnTo>
                                  <a:lnTo>
                                    <a:pt x="726" y="1148"/>
                                  </a:lnTo>
                                  <a:lnTo>
                                    <a:pt x="723" y="1147"/>
                                  </a:lnTo>
                                  <a:lnTo>
                                    <a:pt x="721" y="1147"/>
                                  </a:lnTo>
                                  <a:lnTo>
                                    <a:pt x="714" y="1144"/>
                                  </a:lnTo>
                                  <a:lnTo>
                                    <a:pt x="711" y="1143"/>
                                  </a:lnTo>
                                  <a:lnTo>
                                    <a:pt x="706" y="1143"/>
                                  </a:lnTo>
                                  <a:lnTo>
                                    <a:pt x="702" y="1143"/>
                                  </a:lnTo>
                                  <a:lnTo>
                                    <a:pt x="697" y="1143"/>
                                  </a:lnTo>
                                  <a:lnTo>
                                    <a:pt x="688" y="1144"/>
                                  </a:lnTo>
                                  <a:lnTo>
                                    <a:pt x="678" y="1147"/>
                                  </a:lnTo>
                                  <a:lnTo>
                                    <a:pt x="667" y="1151"/>
                                  </a:lnTo>
                                  <a:lnTo>
                                    <a:pt x="646" y="1160"/>
                                  </a:lnTo>
                                  <a:lnTo>
                                    <a:pt x="637" y="1165"/>
                                  </a:lnTo>
                                  <a:lnTo>
                                    <a:pt x="628" y="1170"/>
                                  </a:lnTo>
                                  <a:lnTo>
                                    <a:pt x="620" y="1175"/>
                                  </a:lnTo>
                                  <a:lnTo>
                                    <a:pt x="613" y="1180"/>
                                  </a:lnTo>
                                  <a:lnTo>
                                    <a:pt x="608" y="1185"/>
                                  </a:lnTo>
                                  <a:lnTo>
                                    <a:pt x="605" y="1189"/>
                                  </a:lnTo>
                                  <a:lnTo>
                                    <a:pt x="605" y="1190"/>
                                  </a:lnTo>
                                  <a:lnTo>
                                    <a:pt x="603" y="1192"/>
                                  </a:lnTo>
                                  <a:lnTo>
                                    <a:pt x="605" y="1193"/>
                                  </a:lnTo>
                                  <a:lnTo>
                                    <a:pt x="605" y="1194"/>
                                  </a:lnTo>
                                  <a:lnTo>
                                    <a:pt x="517" y="1142"/>
                                  </a:lnTo>
                                  <a:lnTo>
                                    <a:pt x="512" y="1138"/>
                                  </a:lnTo>
                                  <a:lnTo>
                                    <a:pt x="507" y="1134"/>
                                  </a:lnTo>
                                  <a:lnTo>
                                    <a:pt x="501" y="1129"/>
                                  </a:lnTo>
                                  <a:lnTo>
                                    <a:pt x="496" y="1124"/>
                                  </a:lnTo>
                                  <a:lnTo>
                                    <a:pt x="491" y="1119"/>
                                  </a:lnTo>
                                  <a:lnTo>
                                    <a:pt x="486" y="1113"/>
                                  </a:lnTo>
                                  <a:lnTo>
                                    <a:pt x="482" y="1108"/>
                                  </a:lnTo>
                                  <a:lnTo>
                                    <a:pt x="480" y="1103"/>
                                  </a:lnTo>
                                  <a:lnTo>
                                    <a:pt x="430" y="1008"/>
                                  </a:lnTo>
                                  <a:lnTo>
                                    <a:pt x="427" y="1003"/>
                                  </a:lnTo>
                                  <a:lnTo>
                                    <a:pt x="424" y="998"/>
                                  </a:lnTo>
                                  <a:lnTo>
                                    <a:pt x="419" y="993"/>
                                  </a:lnTo>
                                  <a:lnTo>
                                    <a:pt x="414" y="989"/>
                                  </a:lnTo>
                                  <a:lnTo>
                                    <a:pt x="407" y="987"/>
                                  </a:lnTo>
                                  <a:lnTo>
                                    <a:pt x="401" y="984"/>
                                  </a:lnTo>
                                  <a:lnTo>
                                    <a:pt x="396" y="983"/>
                                  </a:lnTo>
                                  <a:lnTo>
                                    <a:pt x="390" y="982"/>
                                  </a:lnTo>
                                  <a:lnTo>
                                    <a:pt x="385" y="982"/>
                                  </a:lnTo>
                                  <a:lnTo>
                                    <a:pt x="379" y="981"/>
                                  </a:lnTo>
                                  <a:lnTo>
                                    <a:pt x="374" y="978"/>
                                  </a:lnTo>
                                  <a:lnTo>
                                    <a:pt x="369" y="974"/>
                                  </a:lnTo>
                                  <a:lnTo>
                                    <a:pt x="364" y="971"/>
                                  </a:lnTo>
                                  <a:lnTo>
                                    <a:pt x="360" y="966"/>
                                  </a:lnTo>
                                  <a:lnTo>
                                    <a:pt x="356" y="961"/>
                                  </a:lnTo>
                                  <a:lnTo>
                                    <a:pt x="354" y="956"/>
                                  </a:lnTo>
                                  <a:lnTo>
                                    <a:pt x="349" y="942"/>
                                  </a:lnTo>
                                  <a:lnTo>
                                    <a:pt x="346" y="936"/>
                                  </a:lnTo>
                                  <a:lnTo>
                                    <a:pt x="344" y="929"/>
                                  </a:lnTo>
                                  <a:lnTo>
                                    <a:pt x="337" y="916"/>
                                  </a:lnTo>
                                  <a:lnTo>
                                    <a:pt x="330" y="903"/>
                                  </a:lnTo>
                                  <a:lnTo>
                                    <a:pt x="324" y="892"/>
                                  </a:lnTo>
                                  <a:lnTo>
                                    <a:pt x="316" y="882"/>
                                  </a:lnTo>
                                  <a:lnTo>
                                    <a:pt x="314" y="876"/>
                                  </a:lnTo>
                                  <a:lnTo>
                                    <a:pt x="311" y="870"/>
                                  </a:lnTo>
                                  <a:lnTo>
                                    <a:pt x="306" y="857"/>
                                  </a:lnTo>
                                  <a:lnTo>
                                    <a:pt x="305" y="851"/>
                                  </a:lnTo>
                                  <a:lnTo>
                                    <a:pt x="305" y="846"/>
                                  </a:lnTo>
                                  <a:lnTo>
                                    <a:pt x="304" y="841"/>
                                  </a:lnTo>
                                  <a:lnTo>
                                    <a:pt x="302" y="835"/>
                                  </a:lnTo>
                                  <a:lnTo>
                                    <a:pt x="300" y="828"/>
                                  </a:lnTo>
                                  <a:lnTo>
                                    <a:pt x="296" y="823"/>
                                  </a:lnTo>
                                  <a:lnTo>
                                    <a:pt x="290" y="811"/>
                                  </a:lnTo>
                                  <a:lnTo>
                                    <a:pt x="286" y="806"/>
                                  </a:lnTo>
                                  <a:lnTo>
                                    <a:pt x="281" y="802"/>
                                  </a:lnTo>
                                  <a:lnTo>
                                    <a:pt x="134" y="659"/>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9" name="Freeform 11"/>
                            <a:cNvSpPr>
                              <a:spLocks noChangeArrowheads="1"/>
                            </a:cNvSpPr>
                          </a:nvSpPr>
                          <a:spPr bwMode="auto">
                            <a:xfrm rot="5100000">
                              <a:off x="3915" y="3088"/>
                              <a:ext cx="317" cy="533"/>
                            </a:xfrm>
                            <a:custGeom>
                              <a:avLst/>
                              <a:gdLst>
                                <a:gd name="T0" fmla="*/ 0 w 1743"/>
                                <a:gd name="T1" fmla="*/ 0 h 1511"/>
                                <a:gd name="T2" fmla="*/ 0 w 1743"/>
                                <a:gd name="T3" fmla="*/ 0 h 1511"/>
                                <a:gd name="T4" fmla="*/ 0 w 1743"/>
                                <a:gd name="T5" fmla="*/ 0 h 1511"/>
                                <a:gd name="T6" fmla="*/ 0 w 1743"/>
                                <a:gd name="T7" fmla="*/ 0 h 1511"/>
                                <a:gd name="T8" fmla="*/ 0 w 1743"/>
                                <a:gd name="T9" fmla="*/ 0 h 1511"/>
                                <a:gd name="T10" fmla="*/ 0 w 1743"/>
                                <a:gd name="T11" fmla="*/ 0 h 1511"/>
                                <a:gd name="T12" fmla="*/ 0 w 1743"/>
                                <a:gd name="T13" fmla="*/ 0 h 1511"/>
                                <a:gd name="T14" fmla="*/ 0 w 1743"/>
                                <a:gd name="T15" fmla="*/ 0 h 1511"/>
                                <a:gd name="T16" fmla="*/ 0 w 1743"/>
                                <a:gd name="T17" fmla="*/ 0 h 1511"/>
                                <a:gd name="T18" fmla="*/ 0 w 1743"/>
                                <a:gd name="T19" fmla="*/ 0 h 1511"/>
                                <a:gd name="T20" fmla="*/ 0 w 1743"/>
                                <a:gd name="T21" fmla="*/ 0 h 1511"/>
                                <a:gd name="T22" fmla="*/ 0 w 1743"/>
                                <a:gd name="T23" fmla="*/ 0 h 1511"/>
                                <a:gd name="T24" fmla="*/ 0 w 1743"/>
                                <a:gd name="T25" fmla="*/ 0 h 1511"/>
                                <a:gd name="T26" fmla="*/ 0 w 1743"/>
                                <a:gd name="T27" fmla="*/ 0 h 1511"/>
                                <a:gd name="T28" fmla="*/ 0 w 1743"/>
                                <a:gd name="T29" fmla="*/ 0 h 1511"/>
                                <a:gd name="T30" fmla="*/ 0 w 1743"/>
                                <a:gd name="T31" fmla="*/ 0 h 1511"/>
                                <a:gd name="T32" fmla="*/ 0 w 1743"/>
                                <a:gd name="T33" fmla="*/ 0 h 1511"/>
                                <a:gd name="T34" fmla="*/ 0 w 1743"/>
                                <a:gd name="T35" fmla="*/ 0 h 1511"/>
                                <a:gd name="T36" fmla="*/ 0 w 1743"/>
                                <a:gd name="T37" fmla="*/ 0 h 1511"/>
                                <a:gd name="T38" fmla="*/ 0 w 1743"/>
                                <a:gd name="T39" fmla="*/ 0 h 1511"/>
                                <a:gd name="T40" fmla="*/ 0 w 1743"/>
                                <a:gd name="T41" fmla="*/ 0 h 1511"/>
                                <a:gd name="T42" fmla="*/ 0 w 1743"/>
                                <a:gd name="T43" fmla="*/ 0 h 1511"/>
                                <a:gd name="T44" fmla="*/ 0 w 1743"/>
                                <a:gd name="T45" fmla="*/ 0 h 1511"/>
                                <a:gd name="T46" fmla="*/ 0 w 1743"/>
                                <a:gd name="T47" fmla="*/ 0 h 1511"/>
                                <a:gd name="T48" fmla="*/ 0 w 1743"/>
                                <a:gd name="T49" fmla="*/ 0 h 1511"/>
                                <a:gd name="T50" fmla="*/ 0 w 1743"/>
                                <a:gd name="T51" fmla="*/ 0 h 1511"/>
                                <a:gd name="T52" fmla="*/ 0 w 1743"/>
                                <a:gd name="T53" fmla="*/ 0 h 1511"/>
                                <a:gd name="T54" fmla="*/ 0 w 1743"/>
                                <a:gd name="T55" fmla="*/ 0 h 1511"/>
                                <a:gd name="T56" fmla="*/ 0 w 1743"/>
                                <a:gd name="T57" fmla="*/ 0 h 1511"/>
                                <a:gd name="T58" fmla="*/ 0 w 1743"/>
                                <a:gd name="T59" fmla="*/ 0 h 1511"/>
                                <a:gd name="T60" fmla="*/ 0 w 1743"/>
                                <a:gd name="T61" fmla="*/ 0 h 1511"/>
                                <a:gd name="T62" fmla="*/ 0 w 1743"/>
                                <a:gd name="T63" fmla="*/ 0 h 1511"/>
                                <a:gd name="T64" fmla="*/ 0 w 1743"/>
                                <a:gd name="T65" fmla="*/ 0 h 1511"/>
                                <a:gd name="T66" fmla="*/ 0 w 1743"/>
                                <a:gd name="T67" fmla="*/ 0 h 1511"/>
                                <a:gd name="T68" fmla="*/ 0 w 1743"/>
                                <a:gd name="T69" fmla="*/ 0 h 1511"/>
                                <a:gd name="T70" fmla="*/ 0 w 1743"/>
                                <a:gd name="T71" fmla="*/ 0 h 1511"/>
                                <a:gd name="T72" fmla="*/ 0 w 1743"/>
                                <a:gd name="T73" fmla="*/ 0 h 1511"/>
                                <a:gd name="T74" fmla="*/ 0 w 1743"/>
                                <a:gd name="T75" fmla="*/ 0 h 1511"/>
                                <a:gd name="T76" fmla="*/ 0 w 1743"/>
                                <a:gd name="T77" fmla="*/ 0 h 1511"/>
                                <a:gd name="T78" fmla="*/ 0 w 1743"/>
                                <a:gd name="T79" fmla="*/ 0 h 1511"/>
                                <a:gd name="T80" fmla="*/ 0 w 1743"/>
                                <a:gd name="T81" fmla="*/ 0 h 1511"/>
                                <a:gd name="T82" fmla="*/ 0 w 1743"/>
                                <a:gd name="T83" fmla="*/ 0 h 1511"/>
                                <a:gd name="T84" fmla="*/ 0 w 1743"/>
                                <a:gd name="T85" fmla="*/ 0 h 1511"/>
                                <a:gd name="T86" fmla="*/ 0 w 1743"/>
                                <a:gd name="T87" fmla="*/ 0 h 1511"/>
                                <a:gd name="T88" fmla="*/ 0 w 1743"/>
                                <a:gd name="T89" fmla="*/ 0 h 1511"/>
                                <a:gd name="T90" fmla="*/ 0 w 1743"/>
                                <a:gd name="T91" fmla="*/ 0 h 1511"/>
                                <a:gd name="T92" fmla="*/ 0 w 1743"/>
                                <a:gd name="T93" fmla="*/ 0 h 1511"/>
                                <a:gd name="T94" fmla="*/ 0 w 1743"/>
                                <a:gd name="T95" fmla="*/ 0 h 1511"/>
                                <a:gd name="T96" fmla="*/ 0 w 1743"/>
                                <a:gd name="T97" fmla="*/ 0 h 1511"/>
                                <a:gd name="T98" fmla="*/ 0 w 1743"/>
                                <a:gd name="T99" fmla="*/ 0 h 1511"/>
                                <a:gd name="T100" fmla="*/ 0 w 1743"/>
                                <a:gd name="T101" fmla="*/ 0 h 1511"/>
                                <a:gd name="T102" fmla="*/ 0 w 1743"/>
                                <a:gd name="T103" fmla="*/ 0 h 1511"/>
                                <a:gd name="T104" fmla="*/ 0 w 1743"/>
                                <a:gd name="T105" fmla="*/ 0 h 1511"/>
                                <a:gd name="T106" fmla="*/ 0 w 1743"/>
                                <a:gd name="T107" fmla="*/ 0 h 1511"/>
                                <a:gd name="T108" fmla="*/ 0 w 1743"/>
                                <a:gd name="T109" fmla="*/ 0 h 1511"/>
                                <a:gd name="T110" fmla="*/ 0 w 1743"/>
                                <a:gd name="T111" fmla="*/ 0 h 1511"/>
                                <a:gd name="T112" fmla="*/ 0 w 1743"/>
                                <a:gd name="T113" fmla="*/ 0 h 1511"/>
                                <a:gd name="T114" fmla="*/ 0 w 1743"/>
                                <a:gd name="T115" fmla="*/ 0 h 1511"/>
                                <a:gd name="T116" fmla="*/ 0 w 1743"/>
                                <a:gd name="T117" fmla="*/ 0 h 1511"/>
                                <a:gd name="T118" fmla="*/ 0 w 1743"/>
                                <a:gd name="T119" fmla="*/ 0 h 1511"/>
                                <a:gd name="T120" fmla="*/ 0 w 1743"/>
                                <a:gd name="T121" fmla="*/ 0 h 1511"/>
                                <a:gd name="T122" fmla="*/ 0 w 1743"/>
                                <a:gd name="T123" fmla="*/ 0 h 1511"/>
                                <a:gd name="T124" fmla="*/ 0 w 1743"/>
                                <a:gd name="T125" fmla="*/ 0 h 151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1743"/>
                                <a:gd name="T190" fmla="*/ 0 h 1511"/>
                                <a:gd name="T191" fmla="*/ 1743 w 1743"/>
                                <a:gd name="T192" fmla="*/ 1511 h 1511"/>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1743" h="1511">
                                  <a:moveTo>
                                    <a:pt x="1248" y="588"/>
                                  </a:moveTo>
                                  <a:lnTo>
                                    <a:pt x="1314" y="501"/>
                                  </a:lnTo>
                                  <a:lnTo>
                                    <a:pt x="1322" y="488"/>
                                  </a:lnTo>
                                  <a:lnTo>
                                    <a:pt x="1324" y="484"/>
                                  </a:lnTo>
                                  <a:lnTo>
                                    <a:pt x="1328" y="482"/>
                                  </a:lnTo>
                                  <a:lnTo>
                                    <a:pt x="1332" y="481"/>
                                  </a:lnTo>
                                  <a:lnTo>
                                    <a:pt x="1334" y="481"/>
                                  </a:lnTo>
                                  <a:lnTo>
                                    <a:pt x="1338" y="482"/>
                                  </a:lnTo>
                                  <a:lnTo>
                                    <a:pt x="1347" y="484"/>
                                  </a:lnTo>
                                  <a:lnTo>
                                    <a:pt x="1358" y="488"/>
                                  </a:lnTo>
                                  <a:lnTo>
                                    <a:pt x="1504" y="548"/>
                                  </a:lnTo>
                                  <a:lnTo>
                                    <a:pt x="1530" y="558"/>
                                  </a:lnTo>
                                  <a:lnTo>
                                    <a:pt x="1557" y="568"/>
                                  </a:lnTo>
                                  <a:lnTo>
                                    <a:pt x="1656" y="604"/>
                                  </a:lnTo>
                                  <a:lnTo>
                                    <a:pt x="1661" y="607"/>
                                  </a:lnTo>
                                  <a:lnTo>
                                    <a:pt x="1666" y="609"/>
                                  </a:lnTo>
                                  <a:lnTo>
                                    <a:pt x="1670" y="613"/>
                                  </a:lnTo>
                                  <a:lnTo>
                                    <a:pt x="1671" y="618"/>
                                  </a:lnTo>
                                  <a:lnTo>
                                    <a:pt x="1674" y="623"/>
                                  </a:lnTo>
                                  <a:lnTo>
                                    <a:pt x="1674" y="628"/>
                                  </a:lnTo>
                                  <a:lnTo>
                                    <a:pt x="1673" y="633"/>
                                  </a:lnTo>
                                  <a:lnTo>
                                    <a:pt x="1670" y="639"/>
                                  </a:lnTo>
                                  <a:lnTo>
                                    <a:pt x="1634" y="712"/>
                                  </a:lnTo>
                                  <a:lnTo>
                                    <a:pt x="1632" y="717"/>
                                  </a:lnTo>
                                  <a:lnTo>
                                    <a:pt x="1630" y="723"/>
                                  </a:lnTo>
                                  <a:lnTo>
                                    <a:pt x="1629" y="729"/>
                                  </a:lnTo>
                                  <a:lnTo>
                                    <a:pt x="1630" y="735"/>
                                  </a:lnTo>
                                  <a:lnTo>
                                    <a:pt x="1630" y="742"/>
                                  </a:lnTo>
                                  <a:lnTo>
                                    <a:pt x="1633" y="748"/>
                                  </a:lnTo>
                                  <a:lnTo>
                                    <a:pt x="1635" y="753"/>
                                  </a:lnTo>
                                  <a:lnTo>
                                    <a:pt x="1638" y="758"/>
                                  </a:lnTo>
                                  <a:lnTo>
                                    <a:pt x="1642" y="763"/>
                                  </a:lnTo>
                                  <a:lnTo>
                                    <a:pt x="1645" y="769"/>
                                  </a:lnTo>
                                  <a:lnTo>
                                    <a:pt x="1648" y="775"/>
                                  </a:lnTo>
                                  <a:lnTo>
                                    <a:pt x="1650" y="782"/>
                                  </a:lnTo>
                                  <a:lnTo>
                                    <a:pt x="1653" y="788"/>
                                  </a:lnTo>
                                  <a:lnTo>
                                    <a:pt x="1654" y="795"/>
                                  </a:lnTo>
                                  <a:lnTo>
                                    <a:pt x="1655" y="802"/>
                                  </a:lnTo>
                                  <a:lnTo>
                                    <a:pt x="1656" y="808"/>
                                  </a:lnTo>
                                  <a:lnTo>
                                    <a:pt x="1656" y="811"/>
                                  </a:lnTo>
                                  <a:lnTo>
                                    <a:pt x="1656" y="818"/>
                                  </a:lnTo>
                                  <a:lnTo>
                                    <a:pt x="1658" y="824"/>
                                  </a:lnTo>
                                  <a:lnTo>
                                    <a:pt x="1660" y="829"/>
                                  </a:lnTo>
                                  <a:lnTo>
                                    <a:pt x="1663" y="835"/>
                                  </a:lnTo>
                                  <a:lnTo>
                                    <a:pt x="1666" y="841"/>
                                  </a:lnTo>
                                  <a:lnTo>
                                    <a:pt x="1671" y="846"/>
                                  </a:lnTo>
                                  <a:lnTo>
                                    <a:pt x="1675" y="850"/>
                                  </a:lnTo>
                                  <a:lnTo>
                                    <a:pt x="1680" y="854"/>
                                  </a:lnTo>
                                  <a:lnTo>
                                    <a:pt x="1689" y="859"/>
                                  </a:lnTo>
                                  <a:lnTo>
                                    <a:pt x="1694" y="861"/>
                                  </a:lnTo>
                                  <a:lnTo>
                                    <a:pt x="1700" y="865"/>
                                  </a:lnTo>
                                  <a:lnTo>
                                    <a:pt x="1705" y="870"/>
                                  </a:lnTo>
                                  <a:lnTo>
                                    <a:pt x="1711" y="875"/>
                                  </a:lnTo>
                                  <a:lnTo>
                                    <a:pt x="1716" y="880"/>
                                  </a:lnTo>
                                  <a:lnTo>
                                    <a:pt x="1721" y="886"/>
                                  </a:lnTo>
                                  <a:lnTo>
                                    <a:pt x="1725" y="891"/>
                                  </a:lnTo>
                                  <a:lnTo>
                                    <a:pt x="1729" y="896"/>
                                  </a:lnTo>
                                  <a:lnTo>
                                    <a:pt x="1736" y="909"/>
                                  </a:lnTo>
                                  <a:lnTo>
                                    <a:pt x="1739" y="914"/>
                                  </a:lnTo>
                                  <a:lnTo>
                                    <a:pt x="1740" y="916"/>
                                  </a:lnTo>
                                  <a:lnTo>
                                    <a:pt x="1741" y="920"/>
                                  </a:lnTo>
                                  <a:lnTo>
                                    <a:pt x="1743" y="926"/>
                                  </a:lnTo>
                                  <a:lnTo>
                                    <a:pt x="1743" y="933"/>
                                  </a:lnTo>
                                  <a:lnTo>
                                    <a:pt x="1743" y="939"/>
                                  </a:lnTo>
                                  <a:lnTo>
                                    <a:pt x="1741" y="945"/>
                                  </a:lnTo>
                                  <a:lnTo>
                                    <a:pt x="1740" y="951"/>
                                  </a:lnTo>
                                  <a:lnTo>
                                    <a:pt x="1738" y="958"/>
                                  </a:lnTo>
                                  <a:lnTo>
                                    <a:pt x="1703" y="1016"/>
                                  </a:lnTo>
                                  <a:lnTo>
                                    <a:pt x="1688" y="1040"/>
                                  </a:lnTo>
                                  <a:lnTo>
                                    <a:pt x="1673" y="1064"/>
                                  </a:lnTo>
                                  <a:lnTo>
                                    <a:pt x="1629" y="1127"/>
                                  </a:lnTo>
                                  <a:lnTo>
                                    <a:pt x="1623" y="1139"/>
                                  </a:lnTo>
                                  <a:lnTo>
                                    <a:pt x="1617" y="1152"/>
                                  </a:lnTo>
                                  <a:lnTo>
                                    <a:pt x="1612" y="1166"/>
                                  </a:lnTo>
                                  <a:lnTo>
                                    <a:pt x="1609" y="1172"/>
                                  </a:lnTo>
                                  <a:lnTo>
                                    <a:pt x="1608" y="1179"/>
                                  </a:lnTo>
                                  <a:lnTo>
                                    <a:pt x="1597" y="1231"/>
                                  </a:lnTo>
                                  <a:lnTo>
                                    <a:pt x="1593" y="1245"/>
                                  </a:lnTo>
                                  <a:lnTo>
                                    <a:pt x="1588" y="1259"/>
                                  </a:lnTo>
                                  <a:lnTo>
                                    <a:pt x="1583" y="1272"/>
                                  </a:lnTo>
                                  <a:lnTo>
                                    <a:pt x="1578" y="1285"/>
                                  </a:lnTo>
                                  <a:lnTo>
                                    <a:pt x="1549" y="1337"/>
                                  </a:lnTo>
                                  <a:lnTo>
                                    <a:pt x="1545" y="1342"/>
                                  </a:lnTo>
                                  <a:lnTo>
                                    <a:pt x="1544" y="1343"/>
                                  </a:lnTo>
                                  <a:lnTo>
                                    <a:pt x="1543" y="1345"/>
                                  </a:lnTo>
                                  <a:lnTo>
                                    <a:pt x="1539" y="1347"/>
                                  </a:lnTo>
                                  <a:lnTo>
                                    <a:pt x="1535" y="1348"/>
                                  </a:lnTo>
                                  <a:lnTo>
                                    <a:pt x="1533" y="1347"/>
                                  </a:lnTo>
                                  <a:lnTo>
                                    <a:pt x="1532" y="1347"/>
                                  </a:lnTo>
                                  <a:lnTo>
                                    <a:pt x="1528" y="1346"/>
                                  </a:lnTo>
                                  <a:lnTo>
                                    <a:pt x="1524" y="1342"/>
                                  </a:lnTo>
                                  <a:lnTo>
                                    <a:pt x="1520" y="1338"/>
                                  </a:lnTo>
                                  <a:lnTo>
                                    <a:pt x="1519" y="1336"/>
                                  </a:lnTo>
                                  <a:lnTo>
                                    <a:pt x="1517" y="1332"/>
                                  </a:lnTo>
                                  <a:lnTo>
                                    <a:pt x="1514" y="1328"/>
                                  </a:lnTo>
                                  <a:lnTo>
                                    <a:pt x="1510" y="1327"/>
                                  </a:lnTo>
                                  <a:lnTo>
                                    <a:pt x="1508" y="1327"/>
                                  </a:lnTo>
                                  <a:lnTo>
                                    <a:pt x="1505" y="1328"/>
                                  </a:lnTo>
                                  <a:lnTo>
                                    <a:pt x="1504" y="1330"/>
                                  </a:lnTo>
                                  <a:lnTo>
                                    <a:pt x="1503" y="1333"/>
                                  </a:lnTo>
                                  <a:lnTo>
                                    <a:pt x="1502" y="1338"/>
                                  </a:lnTo>
                                  <a:lnTo>
                                    <a:pt x="1500" y="1345"/>
                                  </a:lnTo>
                                  <a:lnTo>
                                    <a:pt x="1499" y="1350"/>
                                  </a:lnTo>
                                  <a:lnTo>
                                    <a:pt x="1495" y="1362"/>
                                  </a:lnTo>
                                  <a:lnTo>
                                    <a:pt x="1490" y="1373"/>
                                  </a:lnTo>
                                  <a:lnTo>
                                    <a:pt x="1487" y="1382"/>
                                  </a:lnTo>
                                  <a:lnTo>
                                    <a:pt x="1483" y="1386"/>
                                  </a:lnTo>
                                  <a:lnTo>
                                    <a:pt x="1479" y="1390"/>
                                  </a:lnTo>
                                  <a:lnTo>
                                    <a:pt x="1475" y="1392"/>
                                  </a:lnTo>
                                  <a:lnTo>
                                    <a:pt x="1470" y="1396"/>
                                  </a:lnTo>
                                  <a:lnTo>
                                    <a:pt x="1464" y="1398"/>
                                  </a:lnTo>
                                  <a:lnTo>
                                    <a:pt x="1459" y="1400"/>
                                  </a:lnTo>
                                  <a:lnTo>
                                    <a:pt x="1453" y="1402"/>
                                  </a:lnTo>
                                  <a:lnTo>
                                    <a:pt x="1447" y="1402"/>
                                  </a:lnTo>
                                  <a:lnTo>
                                    <a:pt x="1442" y="1405"/>
                                  </a:lnTo>
                                  <a:lnTo>
                                    <a:pt x="1436" y="1408"/>
                                  </a:lnTo>
                                  <a:lnTo>
                                    <a:pt x="1416" y="1421"/>
                                  </a:lnTo>
                                  <a:lnTo>
                                    <a:pt x="1391" y="1440"/>
                                  </a:lnTo>
                                  <a:lnTo>
                                    <a:pt x="1363" y="1460"/>
                                  </a:lnTo>
                                  <a:lnTo>
                                    <a:pt x="1334" y="1480"/>
                                  </a:lnTo>
                                  <a:lnTo>
                                    <a:pt x="1322" y="1488"/>
                                  </a:lnTo>
                                  <a:lnTo>
                                    <a:pt x="1309" y="1497"/>
                                  </a:lnTo>
                                  <a:lnTo>
                                    <a:pt x="1299" y="1503"/>
                                  </a:lnTo>
                                  <a:lnTo>
                                    <a:pt x="1289" y="1508"/>
                                  </a:lnTo>
                                  <a:lnTo>
                                    <a:pt x="1283" y="1511"/>
                                  </a:lnTo>
                                  <a:lnTo>
                                    <a:pt x="1278" y="1511"/>
                                  </a:lnTo>
                                  <a:lnTo>
                                    <a:pt x="1183" y="1387"/>
                                  </a:lnTo>
                                  <a:lnTo>
                                    <a:pt x="1176" y="1385"/>
                                  </a:lnTo>
                                  <a:lnTo>
                                    <a:pt x="1170" y="1381"/>
                                  </a:lnTo>
                                  <a:lnTo>
                                    <a:pt x="1155" y="1372"/>
                                  </a:lnTo>
                                  <a:lnTo>
                                    <a:pt x="1141" y="1362"/>
                                  </a:lnTo>
                                  <a:lnTo>
                                    <a:pt x="1130" y="1353"/>
                                  </a:lnTo>
                                  <a:lnTo>
                                    <a:pt x="1029" y="1260"/>
                                  </a:lnTo>
                                  <a:lnTo>
                                    <a:pt x="1025" y="1257"/>
                                  </a:lnTo>
                                  <a:lnTo>
                                    <a:pt x="1020" y="1254"/>
                                  </a:lnTo>
                                  <a:lnTo>
                                    <a:pt x="1015" y="1251"/>
                                  </a:lnTo>
                                  <a:lnTo>
                                    <a:pt x="1009" y="1250"/>
                                  </a:lnTo>
                                  <a:lnTo>
                                    <a:pt x="1002" y="1249"/>
                                  </a:lnTo>
                                  <a:lnTo>
                                    <a:pt x="995" y="1249"/>
                                  </a:lnTo>
                                  <a:lnTo>
                                    <a:pt x="986" y="1249"/>
                                  </a:lnTo>
                                  <a:lnTo>
                                    <a:pt x="977" y="1252"/>
                                  </a:lnTo>
                                  <a:lnTo>
                                    <a:pt x="867" y="1305"/>
                                  </a:lnTo>
                                  <a:lnTo>
                                    <a:pt x="862" y="1307"/>
                                  </a:lnTo>
                                  <a:lnTo>
                                    <a:pt x="855" y="1310"/>
                                  </a:lnTo>
                                  <a:lnTo>
                                    <a:pt x="841" y="1313"/>
                                  </a:lnTo>
                                  <a:lnTo>
                                    <a:pt x="828" y="1315"/>
                                  </a:lnTo>
                                  <a:lnTo>
                                    <a:pt x="814" y="1315"/>
                                  </a:lnTo>
                                  <a:lnTo>
                                    <a:pt x="610" y="1265"/>
                                  </a:lnTo>
                                  <a:lnTo>
                                    <a:pt x="608" y="1264"/>
                                  </a:lnTo>
                                  <a:lnTo>
                                    <a:pt x="604" y="1261"/>
                                  </a:lnTo>
                                  <a:lnTo>
                                    <a:pt x="592" y="1252"/>
                                  </a:lnTo>
                                  <a:lnTo>
                                    <a:pt x="575" y="1239"/>
                                  </a:lnTo>
                                  <a:lnTo>
                                    <a:pt x="554" y="1221"/>
                                  </a:lnTo>
                                  <a:lnTo>
                                    <a:pt x="529" y="1200"/>
                                  </a:lnTo>
                                  <a:lnTo>
                                    <a:pt x="502" y="1177"/>
                                  </a:lnTo>
                                  <a:lnTo>
                                    <a:pt x="443" y="1126"/>
                                  </a:lnTo>
                                  <a:lnTo>
                                    <a:pt x="384" y="1075"/>
                                  </a:lnTo>
                                  <a:lnTo>
                                    <a:pt x="332" y="1029"/>
                                  </a:lnTo>
                                  <a:lnTo>
                                    <a:pt x="278" y="980"/>
                                  </a:lnTo>
                                  <a:lnTo>
                                    <a:pt x="249" y="949"/>
                                  </a:lnTo>
                                  <a:lnTo>
                                    <a:pt x="242" y="939"/>
                                  </a:lnTo>
                                  <a:lnTo>
                                    <a:pt x="235" y="928"/>
                                  </a:lnTo>
                                  <a:lnTo>
                                    <a:pt x="228" y="918"/>
                                  </a:lnTo>
                                  <a:lnTo>
                                    <a:pt x="225" y="909"/>
                                  </a:lnTo>
                                  <a:lnTo>
                                    <a:pt x="221" y="899"/>
                                  </a:lnTo>
                                  <a:lnTo>
                                    <a:pt x="213" y="889"/>
                                  </a:lnTo>
                                  <a:lnTo>
                                    <a:pt x="205" y="879"/>
                                  </a:lnTo>
                                  <a:lnTo>
                                    <a:pt x="196" y="869"/>
                                  </a:lnTo>
                                  <a:lnTo>
                                    <a:pt x="10" y="715"/>
                                  </a:lnTo>
                                  <a:lnTo>
                                    <a:pt x="6" y="710"/>
                                  </a:lnTo>
                                  <a:lnTo>
                                    <a:pt x="5" y="708"/>
                                  </a:lnTo>
                                  <a:lnTo>
                                    <a:pt x="4" y="705"/>
                                  </a:lnTo>
                                  <a:lnTo>
                                    <a:pt x="1" y="700"/>
                                  </a:lnTo>
                                  <a:lnTo>
                                    <a:pt x="0" y="694"/>
                                  </a:lnTo>
                                  <a:lnTo>
                                    <a:pt x="0" y="688"/>
                                  </a:lnTo>
                                  <a:lnTo>
                                    <a:pt x="0" y="682"/>
                                  </a:lnTo>
                                  <a:lnTo>
                                    <a:pt x="2" y="675"/>
                                  </a:lnTo>
                                  <a:lnTo>
                                    <a:pt x="4" y="670"/>
                                  </a:lnTo>
                                  <a:lnTo>
                                    <a:pt x="17" y="649"/>
                                  </a:lnTo>
                                  <a:lnTo>
                                    <a:pt x="22" y="638"/>
                                  </a:lnTo>
                                  <a:lnTo>
                                    <a:pt x="27" y="627"/>
                                  </a:lnTo>
                                  <a:lnTo>
                                    <a:pt x="31" y="615"/>
                                  </a:lnTo>
                                  <a:lnTo>
                                    <a:pt x="32" y="608"/>
                                  </a:lnTo>
                                  <a:lnTo>
                                    <a:pt x="34" y="604"/>
                                  </a:lnTo>
                                  <a:lnTo>
                                    <a:pt x="35" y="599"/>
                                  </a:lnTo>
                                  <a:lnTo>
                                    <a:pt x="40" y="590"/>
                                  </a:lnTo>
                                  <a:lnTo>
                                    <a:pt x="46" y="579"/>
                                  </a:lnTo>
                                  <a:lnTo>
                                    <a:pt x="53" y="571"/>
                                  </a:lnTo>
                                  <a:lnTo>
                                    <a:pt x="65" y="557"/>
                                  </a:lnTo>
                                  <a:lnTo>
                                    <a:pt x="68" y="552"/>
                                  </a:lnTo>
                                  <a:lnTo>
                                    <a:pt x="72" y="547"/>
                                  </a:lnTo>
                                  <a:lnTo>
                                    <a:pt x="76" y="541"/>
                                  </a:lnTo>
                                  <a:lnTo>
                                    <a:pt x="80" y="534"/>
                                  </a:lnTo>
                                  <a:lnTo>
                                    <a:pt x="82" y="527"/>
                                  </a:lnTo>
                                  <a:lnTo>
                                    <a:pt x="85" y="521"/>
                                  </a:lnTo>
                                  <a:lnTo>
                                    <a:pt x="86" y="514"/>
                                  </a:lnTo>
                                  <a:lnTo>
                                    <a:pt x="87" y="508"/>
                                  </a:lnTo>
                                  <a:lnTo>
                                    <a:pt x="47" y="399"/>
                                  </a:lnTo>
                                  <a:lnTo>
                                    <a:pt x="47" y="393"/>
                                  </a:lnTo>
                                  <a:lnTo>
                                    <a:pt x="48" y="387"/>
                                  </a:lnTo>
                                  <a:lnTo>
                                    <a:pt x="51" y="381"/>
                                  </a:lnTo>
                                  <a:lnTo>
                                    <a:pt x="52" y="377"/>
                                  </a:lnTo>
                                  <a:lnTo>
                                    <a:pt x="53" y="373"/>
                                  </a:lnTo>
                                  <a:lnTo>
                                    <a:pt x="57" y="368"/>
                                  </a:lnTo>
                                  <a:lnTo>
                                    <a:pt x="61" y="362"/>
                                  </a:lnTo>
                                  <a:lnTo>
                                    <a:pt x="65" y="357"/>
                                  </a:lnTo>
                                  <a:lnTo>
                                    <a:pt x="70" y="353"/>
                                  </a:lnTo>
                                  <a:lnTo>
                                    <a:pt x="111" y="320"/>
                                  </a:lnTo>
                                  <a:lnTo>
                                    <a:pt x="115" y="316"/>
                                  </a:lnTo>
                                  <a:lnTo>
                                    <a:pt x="120" y="311"/>
                                  </a:lnTo>
                                  <a:lnTo>
                                    <a:pt x="123" y="305"/>
                                  </a:lnTo>
                                  <a:lnTo>
                                    <a:pt x="126" y="298"/>
                                  </a:lnTo>
                                  <a:lnTo>
                                    <a:pt x="130" y="292"/>
                                  </a:lnTo>
                                  <a:lnTo>
                                    <a:pt x="131" y="286"/>
                                  </a:lnTo>
                                  <a:lnTo>
                                    <a:pt x="132" y="280"/>
                                  </a:lnTo>
                                  <a:lnTo>
                                    <a:pt x="133" y="275"/>
                                  </a:lnTo>
                                  <a:lnTo>
                                    <a:pt x="132" y="268"/>
                                  </a:lnTo>
                                  <a:lnTo>
                                    <a:pt x="132" y="261"/>
                                  </a:lnTo>
                                  <a:lnTo>
                                    <a:pt x="131" y="255"/>
                                  </a:lnTo>
                                  <a:lnTo>
                                    <a:pt x="128" y="247"/>
                                  </a:lnTo>
                                  <a:lnTo>
                                    <a:pt x="125" y="233"/>
                                  </a:lnTo>
                                  <a:lnTo>
                                    <a:pt x="122" y="227"/>
                                  </a:lnTo>
                                  <a:lnTo>
                                    <a:pt x="118" y="222"/>
                                  </a:lnTo>
                                  <a:lnTo>
                                    <a:pt x="76" y="147"/>
                                  </a:lnTo>
                                  <a:lnTo>
                                    <a:pt x="73" y="142"/>
                                  </a:lnTo>
                                  <a:lnTo>
                                    <a:pt x="72" y="137"/>
                                  </a:lnTo>
                                  <a:lnTo>
                                    <a:pt x="72" y="133"/>
                                  </a:lnTo>
                                  <a:lnTo>
                                    <a:pt x="73" y="130"/>
                                  </a:lnTo>
                                  <a:lnTo>
                                    <a:pt x="76" y="126"/>
                                  </a:lnTo>
                                  <a:lnTo>
                                    <a:pt x="80" y="123"/>
                                  </a:lnTo>
                                  <a:lnTo>
                                    <a:pt x="85" y="122"/>
                                  </a:lnTo>
                                  <a:lnTo>
                                    <a:pt x="90" y="122"/>
                                  </a:lnTo>
                                  <a:lnTo>
                                    <a:pt x="112" y="121"/>
                                  </a:lnTo>
                                  <a:lnTo>
                                    <a:pt x="125" y="121"/>
                                  </a:lnTo>
                                  <a:lnTo>
                                    <a:pt x="138" y="118"/>
                                  </a:lnTo>
                                  <a:lnTo>
                                    <a:pt x="151" y="117"/>
                                  </a:lnTo>
                                  <a:lnTo>
                                    <a:pt x="157" y="116"/>
                                  </a:lnTo>
                                  <a:lnTo>
                                    <a:pt x="162" y="115"/>
                                  </a:lnTo>
                                  <a:lnTo>
                                    <a:pt x="167" y="113"/>
                                  </a:lnTo>
                                  <a:lnTo>
                                    <a:pt x="172" y="111"/>
                                  </a:lnTo>
                                  <a:lnTo>
                                    <a:pt x="183" y="106"/>
                                  </a:lnTo>
                                  <a:lnTo>
                                    <a:pt x="195" y="99"/>
                                  </a:lnTo>
                                  <a:lnTo>
                                    <a:pt x="205" y="91"/>
                                  </a:lnTo>
                                  <a:lnTo>
                                    <a:pt x="231" y="67"/>
                                  </a:lnTo>
                                  <a:lnTo>
                                    <a:pt x="235" y="64"/>
                                  </a:lnTo>
                                  <a:lnTo>
                                    <a:pt x="238" y="59"/>
                                  </a:lnTo>
                                  <a:lnTo>
                                    <a:pt x="242" y="52"/>
                                  </a:lnTo>
                                  <a:lnTo>
                                    <a:pt x="246" y="46"/>
                                  </a:lnTo>
                                  <a:lnTo>
                                    <a:pt x="248" y="40"/>
                                  </a:lnTo>
                                  <a:lnTo>
                                    <a:pt x="251" y="34"/>
                                  </a:lnTo>
                                  <a:lnTo>
                                    <a:pt x="252" y="27"/>
                                  </a:lnTo>
                                  <a:lnTo>
                                    <a:pt x="252" y="21"/>
                                  </a:lnTo>
                                  <a:lnTo>
                                    <a:pt x="253" y="9"/>
                                  </a:lnTo>
                                  <a:lnTo>
                                    <a:pt x="253" y="2"/>
                                  </a:lnTo>
                                  <a:lnTo>
                                    <a:pt x="254" y="1"/>
                                  </a:lnTo>
                                  <a:lnTo>
                                    <a:pt x="256" y="0"/>
                                  </a:lnTo>
                                  <a:lnTo>
                                    <a:pt x="257" y="1"/>
                                  </a:lnTo>
                                  <a:lnTo>
                                    <a:pt x="259" y="2"/>
                                  </a:lnTo>
                                  <a:lnTo>
                                    <a:pt x="277" y="11"/>
                                  </a:lnTo>
                                  <a:lnTo>
                                    <a:pt x="294" y="17"/>
                                  </a:lnTo>
                                  <a:lnTo>
                                    <a:pt x="311" y="22"/>
                                  </a:lnTo>
                                  <a:lnTo>
                                    <a:pt x="327" y="26"/>
                                  </a:lnTo>
                                  <a:lnTo>
                                    <a:pt x="359" y="35"/>
                                  </a:lnTo>
                                  <a:lnTo>
                                    <a:pt x="377" y="39"/>
                                  </a:lnTo>
                                  <a:lnTo>
                                    <a:pt x="397" y="45"/>
                                  </a:lnTo>
                                  <a:lnTo>
                                    <a:pt x="406" y="49"/>
                                  </a:lnTo>
                                  <a:lnTo>
                                    <a:pt x="414" y="51"/>
                                  </a:lnTo>
                                  <a:lnTo>
                                    <a:pt x="429" y="59"/>
                                  </a:lnTo>
                                  <a:lnTo>
                                    <a:pt x="443" y="66"/>
                                  </a:lnTo>
                                  <a:lnTo>
                                    <a:pt x="457" y="75"/>
                                  </a:lnTo>
                                  <a:lnTo>
                                    <a:pt x="483" y="94"/>
                                  </a:lnTo>
                                  <a:lnTo>
                                    <a:pt x="498" y="102"/>
                                  </a:lnTo>
                                  <a:lnTo>
                                    <a:pt x="505" y="107"/>
                                  </a:lnTo>
                                  <a:lnTo>
                                    <a:pt x="514" y="112"/>
                                  </a:lnTo>
                                  <a:lnTo>
                                    <a:pt x="550" y="133"/>
                                  </a:lnTo>
                                  <a:lnTo>
                                    <a:pt x="583" y="155"/>
                                  </a:lnTo>
                                  <a:lnTo>
                                    <a:pt x="613" y="175"/>
                                  </a:lnTo>
                                  <a:lnTo>
                                    <a:pt x="627" y="185"/>
                                  </a:lnTo>
                                  <a:lnTo>
                                    <a:pt x="640" y="195"/>
                                  </a:lnTo>
                                  <a:lnTo>
                                    <a:pt x="668" y="216"/>
                                  </a:lnTo>
                                  <a:lnTo>
                                    <a:pt x="695" y="240"/>
                                  </a:lnTo>
                                  <a:lnTo>
                                    <a:pt x="724" y="266"/>
                                  </a:lnTo>
                                  <a:lnTo>
                                    <a:pt x="739" y="280"/>
                                  </a:lnTo>
                                  <a:lnTo>
                                    <a:pt x="754" y="295"/>
                                  </a:lnTo>
                                  <a:lnTo>
                                    <a:pt x="769" y="308"/>
                                  </a:lnTo>
                                  <a:lnTo>
                                    <a:pt x="775" y="316"/>
                                  </a:lnTo>
                                  <a:lnTo>
                                    <a:pt x="783" y="321"/>
                                  </a:lnTo>
                                  <a:lnTo>
                                    <a:pt x="798" y="333"/>
                                  </a:lnTo>
                                  <a:lnTo>
                                    <a:pt x="813" y="343"/>
                                  </a:lnTo>
                                  <a:lnTo>
                                    <a:pt x="826" y="352"/>
                                  </a:lnTo>
                                  <a:lnTo>
                                    <a:pt x="841" y="361"/>
                                  </a:lnTo>
                                  <a:lnTo>
                                    <a:pt x="856" y="368"/>
                                  </a:lnTo>
                                  <a:lnTo>
                                    <a:pt x="871" y="376"/>
                                  </a:lnTo>
                                  <a:lnTo>
                                    <a:pt x="901" y="391"/>
                                  </a:lnTo>
                                  <a:lnTo>
                                    <a:pt x="934" y="406"/>
                                  </a:lnTo>
                                  <a:lnTo>
                                    <a:pt x="950" y="413"/>
                                  </a:lnTo>
                                  <a:lnTo>
                                    <a:pt x="966" y="422"/>
                                  </a:lnTo>
                                  <a:lnTo>
                                    <a:pt x="984" y="432"/>
                                  </a:lnTo>
                                  <a:lnTo>
                                    <a:pt x="1001" y="442"/>
                                  </a:lnTo>
                                  <a:lnTo>
                                    <a:pt x="1017" y="453"/>
                                  </a:lnTo>
                                  <a:lnTo>
                                    <a:pt x="1032" y="464"/>
                                  </a:lnTo>
                                  <a:lnTo>
                                    <a:pt x="1047" y="476"/>
                                  </a:lnTo>
                                  <a:lnTo>
                                    <a:pt x="1060" y="487"/>
                                  </a:lnTo>
                                  <a:lnTo>
                                    <a:pt x="1086" y="511"/>
                                  </a:lnTo>
                                  <a:lnTo>
                                    <a:pt x="1098" y="522"/>
                                  </a:lnTo>
                                  <a:lnTo>
                                    <a:pt x="1111" y="532"/>
                                  </a:lnTo>
                                  <a:lnTo>
                                    <a:pt x="1123" y="543"/>
                                  </a:lnTo>
                                  <a:lnTo>
                                    <a:pt x="1136" y="552"/>
                                  </a:lnTo>
                                  <a:lnTo>
                                    <a:pt x="1150" y="561"/>
                                  </a:lnTo>
                                  <a:lnTo>
                                    <a:pt x="1165" y="568"/>
                                  </a:lnTo>
                                  <a:lnTo>
                                    <a:pt x="1172" y="572"/>
                                  </a:lnTo>
                                  <a:lnTo>
                                    <a:pt x="1180" y="575"/>
                                  </a:lnTo>
                                  <a:lnTo>
                                    <a:pt x="1196" y="580"/>
                                  </a:lnTo>
                                  <a:lnTo>
                                    <a:pt x="1213" y="584"/>
                                  </a:lnTo>
                                  <a:lnTo>
                                    <a:pt x="1233" y="587"/>
                                  </a:lnTo>
                                  <a:lnTo>
                                    <a:pt x="1248" y="588"/>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0" name="Freeform 12"/>
                            <a:cNvSpPr>
                              <a:spLocks noChangeArrowheads="1"/>
                            </a:cNvSpPr>
                          </a:nvSpPr>
                          <a:spPr bwMode="auto">
                            <a:xfrm rot="5100000">
                              <a:off x="2684" y="3022"/>
                              <a:ext cx="202" cy="401"/>
                            </a:xfrm>
                            <a:custGeom>
                              <a:avLst/>
                              <a:gdLst>
                                <a:gd name="T0" fmla="*/ 0 w 1110"/>
                                <a:gd name="T1" fmla="*/ 0 h 1138"/>
                                <a:gd name="T2" fmla="*/ 0 w 1110"/>
                                <a:gd name="T3" fmla="*/ 0 h 1138"/>
                                <a:gd name="T4" fmla="*/ 0 w 1110"/>
                                <a:gd name="T5" fmla="*/ 0 h 1138"/>
                                <a:gd name="T6" fmla="*/ 0 w 1110"/>
                                <a:gd name="T7" fmla="*/ 0 h 1138"/>
                                <a:gd name="T8" fmla="*/ 0 w 1110"/>
                                <a:gd name="T9" fmla="*/ 0 h 1138"/>
                                <a:gd name="T10" fmla="*/ 0 w 1110"/>
                                <a:gd name="T11" fmla="*/ 0 h 1138"/>
                                <a:gd name="T12" fmla="*/ 0 w 1110"/>
                                <a:gd name="T13" fmla="*/ 0 h 1138"/>
                                <a:gd name="T14" fmla="*/ 0 w 1110"/>
                                <a:gd name="T15" fmla="*/ 0 h 1138"/>
                                <a:gd name="T16" fmla="*/ 0 w 1110"/>
                                <a:gd name="T17" fmla="*/ 0 h 1138"/>
                                <a:gd name="T18" fmla="*/ 0 w 1110"/>
                                <a:gd name="T19" fmla="*/ 0 h 1138"/>
                                <a:gd name="T20" fmla="*/ 0 w 1110"/>
                                <a:gd name="T21" fmla="*/ 0 h 1138"/>
                                <a:gd name="T22" fmla="*/ 0 w 1110"/>
                                <a:gd name="T23" fmla="*/ 0 h 1138"/>
                                <a:gd name="T24" fmla="*/ 0 w 1110"/>
                                <a:gd name="T25" fmla="*/ 0 h 1138"/>
                                <a:gd name="T26" fmla="*/ 0 w 1110"/>
                                <a:gd name="T27" fmla="*/ 0 h 1138"/>
                                <a:gd name="T28" fmla="*/ 0 w 1110"/>
                                <a:gd name="T29" fmla="*/ 0 h 1138"/>
                                <a:gd name="T30" fmla="*/ 0 w 1110"/>
                                <a:gd name="T31" fmla="*/ 0 h 1138"/>
                                <a:gd name="T32" fmla="*/ 0 w 1110"/>
                                <a:gd name="T33" fmla="*/ 0 h 1138"/>
                                <a:gd name="T34" fmla="*/ 0 w 1110"/>
                                <a:gd name="T35" fmla="*/ 0 h 1138"/>
                                <a:gd name="T36" fmla="*/ 0 w 1110"/>
                                <a:gd name="T37" fmla="*/ 0 h 1138"/>
                                <a:gd name="T38" fmla="*/ 0 w 1110"/>
                                <a:gd name="T39" fmla="*/ 0 h 1138"/>
                                <a:gd name="T40" fmla="*/ 0 w 1110"/>
                                <a:gd name="T41" fmla="*/ 0 h 1138"/>
                                <a:gd name="T42" fmla="*/ 0 w 1110"/>
                                <a:gd name="T43" fmla="*/ 0 h 1138"/>
                                <a:gd name="T44" fmla="*/ 0 w 1110"/>
                                <a:gd name="T45" fmla="*/ 0 h 1138"/>
                                <a:gd name="T46" fmla="*/ 0 w 1110"/>
                                <a:gd name="T47" fmla="*/ 0 h 1138"/>
                                <a:gd name="T48" fmla="*/ 0 w 1110"/>
                                <a:gd name="T49" fmla="*/ 0 h 1138"/>
                                <a:gd name="T50" fmla="*/ 0 w 1110"/>
                                <a:gd name="T51" fmla="*/ 0 h 1138"/>
                                <a:gd name="T52" fmla="*/ 0 w 1110"/>
                                <a:gd name="T53" fmla="*/ 0 h 1138"/>
                                <a:gd name="T54" fmla="*/ 0 w 1110"/>
                                <a:gd name="T55" fmla="*/ 0 h 1138"/>
                                <a:gd name="T56" fmla="*/ 0 w 1110"/>
                                <a:gd name="T57" fmla="*/ 0 h 1138"/>
                                <a:gd name="T58" fmla="*/ 0 w 1110"/>
                                <a:gd name="T59" fmla="*/ 0 h 1138"/>
                                <a:gd name="T60" fmla="*/ 0 w 1110"/>
                                <a:gd name="T61" fmla="*/ 0 h 1138"/>
                                <a:gd name="T62" fmla="*/ 0 w 1110"/>
                                <a:gd name="T63" fmla="*/ 0 h 1138"/>
                                <a:gd name="T64" fmla="*/ 0 w 1110"/>
                                <a:gd name="T65" fmla="*/ 0 h 1138"/>
                                <a:gd name="T66" fmla="*/ 0 w 1110"/>
                                <a:gd name="T67" fmla="*/ 0 h 1138"/>
                                <a:gd name="T68" fmla="*/ 0 w 1110"/>
                                <a:gd name="T69" fmla="*/ 0 h 1138"/>
                                <a:gd name="T70" fmla="*/ 0 w 1110"/>
                                <a:gd name="T71" fmla="*/ 0 h 1138"/>
                                <a:gd name="T72" fmla="*/ 0 w 1110"/>
                                <a:gd name="T73" fmla="*/ 0 h 1138"/>
                                <a:gd name="T74" fmla="*/ 0 w 1110"/>
                                <a:gd name="T75" fmla="*/ 0 h 1138"/>
                                <a:gd name="T76" fmla="*/ 0 w 1110"/>
                                <a:gd name="T77" fmla="*/ 0 h 1138"/>
                                <a:gd name="T78" fmla="*/ 0 w 1110"/>
                                <a:gd name="T79" fmla="*/ 0 h 1138"/>
                                <a:gd name="T80" fmla="*/ 0 w 1110"/>
                                <a:gd name="T81" fmla="*/ 0 h 1138"/>
                                <a:gd name="T82" fmla="*/ 0 w 1110"/>
                                <a:gd name="T83" fmla="*/ 0 h 1138"/>
                                <a:gd name="T84" fmla="*/ 0 w 1110"/>
                                <a:gd name="T85" fmla="*/ 0 h 1138"/>
                                <a:gd name="T86" fmla="*/ 0 w 1110"/>
                                <a:gd name="T87" fmla="*/ 0 h 1138"/>
                                <a:gd name="T88" fmla="*/ 0 w 1110"/>
                                <a:gd name="T89" fmla="*/ 0 h 1138"/>
                                <a:gd name="T90" fmla="*/ 0 w 1110"/>
                                <a:gd name="T91" fmla="*/ 0 h 1138"/>
                                <a:gd name="T92" fmla="*/ 0 w 1110"/>
                                <a:gd name="T93" fmla="*/ 0 h 1138"/>
                                <a:gd name="T94" fmla="*/ 0 w 1110"/>
                                <a:gd name="T95" fmla="*/ 0 h 1138"/>
                                <a:gd name="T96" fmla="*/ 0 w 1110"/>
                                <a:gd name="T97" fmla="*/ 0 h 1138"/>
                                <a:gd name="T98" fmla="*/ 0 w 1110"/>
                                <a:gd name="T99" fmla="*/ 0 h 1138"/>
                                <a:gd name="T100" fmla="*/ 0 w 1110"/>
                                <a:gd name="T101" fmla="*/ 0 h 1138"/>
                                <a:gd name="T102" fmla="*/ 0 w 1110"/>
                                <a:gd name="T103" fmla="*/ 0 h 1138"/>
                                <a:gd name="T104" fmla="*/ 0 w 1110"/>
                                <a:gd name="T105" fmla="*/ 0 h 1138"/>
                                <a:gd name="T106" fmla="*/ 0 w 1110"/>
                                <a:gd name="T107" fmla="*/ 0 h 1138"/>
                                <a:gd name="T108" fmla="*/ 0 w 1110"/>
                                <a:gd name="T109" fmla="*/ 0 h 113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110"/>
                                <a:gd name="T166" fmla="*/ 0 h 1138"/>
                                <a:gd name="T167" fmla="*/ 1110 w 1110"/>
                                <a:gd name="T168" fmla="*/ 1138 h 1138"/>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110" h="1138">
                                  <a:moveTo>
                                    <a:pt x="169" y="97"/>
                                  </a:moveTo>
                                  <a:lnTo>
                                    <a:pt x="194" y="20"/>
                                  </a:lnTo>
                                  <a:lnTo>
                                    <a:pt x="196" y="15"/>
                                  </a:lnTo>
                                  <a:lnTo>
                                    <a:pt x="200" y="10"/>
                                  </a:lnTo>
                                  <a:lnTo>
                                    <a:pt x="201" y="9"/>
                                  </a:lnTo>
                                  <a:lnTo>
                                    <a:pt x="203" y="6"/>
                                  </a:lnTo>
                                  <a:lnTo>
                                    <a:pt x="208" y="4"/>
                                  </a:lnTo>
                                  <a:lnTo>
                                    <a:pt x="213" y="1"/>
                                  </a:lnTo>
                                  <a:lnTo>
                                    <a:pt x="218" y="0"/>
                                  </a:lnTo>
                                  <a:lnTo>
                                    <a:pt x="225" y="0"/>
                                  </a:lnTo>
                                  <a:lnTo>
                                    <a:pt x="230" y="1"/>
                                  </a:lnTo>
                                  <a:lnTo>
                                    <a:pt x="256" y="10"/>
                                  </a:lnTo>
                                  <a:lnTo>
                                    <a:pt x="262" y="11"/>
                                  </a:lnTo>
                                  <a:lnTo>
                                    <a:pt x="267" y="13"/>
                                  </a:lnTo>
                                  <a:lnTo>
                                    <a:pt x="280" y="13"/>
                                  </a:lnTo>
                                  <a:lnTo>
                                    <a:pt x="285" y="13"/>
                                  </a:lnTo>
                                  <a:lnTo>
                                    <a:pt x="290" y="13"/>
                                  </a:lnTo>
                                  <a:lnTo>
                                    <a:pt x="293" y="11"/>
                                  </a:lnTo>
                                  <a:lnTo>
                                    <a:pt x="297" y="10"/>
                                  </a:lnTo>
                                  <a:lnTo>
                                    <a:pt x="300" y="8"/>
                                  </a:lnTo>
                                  <a:lnTo>
                                    <a:pt x="305" y="8"/>
                                  </a:lnTo>
                                  <a:lnTo>
                                    <a:pt x="308" y="8"/>
                                  </a:lnTo>
                                  <a:lnTo>
                                    <a:pt x="313" y="8"/>
                                  </a:lnTo>
                                  <a:lnTo>
                                    <a:pt x="325" y="11"/>
                                  </a:lnTo>
                                  <a:lnTo>
                                    <a:pt x="330" y="13"/>
                                  </a:lnTo>
                                  <a:lnTo>
                                    <a:pt x="335" y="16"/>
                                  </a:lnTo>
                                  <a:lnTo>
                                    <a:pt x="409" y="61"/>
                                  </a:lnTo>
                                  <a:lnTo>
                                    <a:pt x="421" y="67"/>
                                  </a:lnTo>
                                  <a:lnTo>
                                    <a:pt x="431" y="72"/>
                                  </a:lnTo>
                                  <a:lnTo>
                                    <a:pt x="437" y="75"/>
                                  </a:lnTo>
                                  <a:lnTo>
                                    <a:pt x="442" y="76"/>
                                  </a:lnTo>
                                  <a:lnTo>
                                    <a:pt x="446" y="77"/>
                                  </a:lnTo>
                                  <a:lnTo>
                                    <a:pt x="449" y="77"/>
                                  </a:lnTo>
                                  <a:lnTo>
                                    <a:pt x="453" y="79"/>
                                  </a:lnTo>
                                  <a:lnTo>
                                    <a:pt x="457" y="80"/>
                                  </a:lnTo>
                                  <a:lnTo>
                                    <a:pt x="461" y="82"/>
                                  </a:lnTo>
                                  <a:lnTo>
                                    <a:pt x="464" y="86"/>
                                  </a:lnTo>
                                  <a:lnTo>
                                    <a:pt x="472" y="95"/>
                                  </a:lnTo>
                                  <a:lnTo>
                                    <a:pt x="476" y="100"/>
                                  </a:lnTo>
                                  <a:lnTo>
                                    <a:pt x="478" y="105"/>
                                  </a:lnTo>
                                  <a:lnTo>
                                    <a:pt x="532" y="217"/>
                                  </a:lnTo>
                                  <a:lnTo>
                                    <a:pt x="533" y="222"/>
                                  </a:lnTo>
                                  <a:lnTo>
                                    <a:pt x="534" y="229"/>
                                  </a:lnTo>
                                  <a:lnTo>
                                    <a:pt x="536" y="235"/>
                                  </a:lnTo>
                                  <a:lnTo>
                                    <a:pt x="534" y="241"/>
                                  </a:lnTo>
                                  <a:lnTo>
                                    <a:pt x="533" y="247"/>
                                  </a:lnTo>
                                  <a:lnTo>
                                    <a:pt x="531" y="252"/>
                                  </a:lnTo>
                                  <a:lnTo>
                                    <a:pt x="528" y="258"/>
                                  </a:lnTo>
                                  <a:lnTo>
                                    <a:pt x="524" y="262"/>
                                  </a:lnTo>
                                  <a:lnTo>
                                    <a:pt x="494" y="293"/>
                                  </a:lnTo>
                                  <a:lnTo>
                                    <a:pt x="498" y="297"/>
                                  </a:lnTo>
                                  <a:lnTo>
                                    <a:pt x="522" y="272"/>
                                  </a:lnTo>
                                  <a:lnTo>
                                    <a:pt x="527" y="268"/>
                                  </a:lnTo>
                                  <a:lnTo>
                                    <a:pt x="532" y="265"/>
                                  </a:lnTo>
                                  <a:lnTo>
                                    <a:pt x="538" y="261"/>
                                  </a:lnTo>
                                  <a:lnTo>
                                    <a:pt x="544" y="258"/>
                                  </a:lnTo>
                                  <a:lnTo>
                                    <a:pt x="551" y="256"/>
                                  </a:lnTo>
                                  <a:lnTo>
                                    <a:pt x="558" y="255"/>
                                  </a:lnTo>
                                  <a:lnTo>
                                    <a:pt x="564" y="253"/>
                                  </a:lnTo>
                                  <a:lnTo>
                                    <a:pt x="571" y="253"/>
                                  </a:lnTo>
                                  <a:lnTo>
                                    <a:pt x="639" y="256"/>
                                  </a:lnTo>
                                  <a:lnTo>
                                    <a:pt x="645" y="256"/>
                                  </a:lnTo>
                                  <a:lnTo>
                                    <a:pt x="650" y="253"/>
                                  </a:lnTo>
                                  <a:lnTo>
                                    <a:pt x="657" y="252"/>
                                  </a:lnTo>
                                  <a:lnTo>
                                    <a:pt x="662" y="249"/>
                                  </a:lnTo>
                                  <a:lnTo>
                                    <a:pt x="667" y="245"/>
                                  </a:lnTo>
                                  <a:lnTo>
                                    <a:pt x="670" y="241"/>
                                  </a:lnTo>
                                  <a:lnTo>
                                    <a:pt x="674" y="236"/>
                                  </a:lnTo>
                                  <a:lnTo>
                                    <a:pt x="677" y="230"/>
                                  </a:lnTo>
                                  <a:lnTo>
                                    <a:pt x="704" y="152"/>
                                  </a:lnTo>
                                  <a:lnTo>
                                    <a:pt x="705" y="147"/>
                                  </a:lnTo>
                                  <a:lnTo>
                                    <a:pt x="709" y="142"/>
                                  </a:lnTo>
                                  <a:lnTo>
                                    <a:pt x="714" y="139"/>
                                  </a:lnTo>
                                  <a:lnTo>
                                    <a:pt x="718" y="135"/>
                                  </a:lnTo>
                                  <a:lnTo>
                                    <a:pt x="722" y="134"/>
                                  </a:lnTo>
                                  <a:lnTo>
                                    <a:pt x="724" y="132"/>
                                  </a:lnTo>
                                  <a:lnTo>
                                    <a:pt x="729" y="130"/>
                                  </a:lnTo>
                                  <a:lnTo>
                                    <a:pt x="735" y="129"/>
                                  </a:lnTo>
                                  <a:lnTo>
                                    <a:pt x="742" y="129"/>
                                  </a:lnTo>
                                  <a:lnTo>
                                    <a:pt x="865" y="139"/>
                                  </a:lnTo>
                                  <a:lnTo>
                                    <a:pt x="889" y="141"/>
                                  </a:lnTo>
                                  <a:lnTo>
                                    <a:pt x="900" y="142"/>
                                  </a:lnTo>
                                  <a:lnTo>
                                    <a:pt x="911" y="144"/>
                                  </a:lnTo>
                                  <a:lnTo>
                                    <a:pt x="914" y="207"/>
                                  </a:lnTo>
                                  <a:lnTo>
                                    <a:pt x="918" y="221"/>
                                  </a:lnTo>
                                  <a:lnTo>
                                    <a:pt x="921" y="232"/>
                                  </a:lnTo>
                                  <a:lnTo>
                                    <a:pt x="926" y="242"/>
                                  </a:lnTo>
                                  <a:lnTo>
                                    <a:pt x="929" y="246"/>
                                  </a:lnTo>
                                  <a:lnTo>
                                    <a:pt x="931" y="250"/>
                                  </a:lnTo>
                                  <a:lnTo>
                                    <a:pt x="936" y="256"/>
                                  </a:lnTo>
                                  <a:lnTo>
                                    <a:pt x="941" y="261"/>
                                  </a:lnTo>
                                  <a:lnTo>
                                    <a:pt x="946" y="266"/>
                                  </a:lnTo>
                                  <a:lnTo>
                                    <a:pt x="950" y="271"/>
                                  </a:lnTo>
                                  <a:lnTo>
                                    <a:pt x="950" y="276"/>
                                  </a:lnTo>
                                  <a:lnTo>
                                    <a:pt x="953" y="280"/>
                                  </a:lnTo>
                                  <a:lnTo>
                                    <a:pt x="954" y="283"/>
                                  </a:lnTo>
                                  <a:lnTo>
                                    <a:pt x="956" y="287"/>
                                  </a:lnTo>
                                  <a:lnTo>
                                    <a:pt x="959" y="291"/>
                                  </a:lnTo>
                                  <a:lnTo>
                                    <a:pt x="961" y="293"/>
                                  </a:lnTo>
                                  <a:lnTo>
                                    <a:pt x="969" y="300"/>
                                  </a:lnTo>
                                  <a:lnTo>
                                    <a:pt x="976" y="305"/>
                                  </a:lnTo>
                                  <a:lnTo>
                                    <a:pt x="985" y="310"/>
                                  </a:lnTo>
                                  <a:lnTo>
                                    <a:pt x="996" y="313"/>
                                  </a:lnTo>
                                  <a:lnTo>
                                    <a:pt x="1006" y="316"/>
                                  </a:lnTo>
                                  <a:lnTo>
                                    <a:pt x="1019" y="318"/>
                                  </a:lnTo>
                                  <a:lnTo>
                                    <a:pt x="1030" y="321"/>
                                  </a:lnTo>
                                  <a:lnTo>
                                    <a:pt x="1044" y="321"/>
                                  </a:lnTo>
                                  <a:lnTo>
                                    <a:pt x="1056" y="322"/>
                                  </a:lnTo>
                                  <a:lnTo>
                                    <a:pt x="1070" y="321"/>
                                  </a:lnTo>
                                  <a:lnTo>
                                    <a:pt x="1082" y="320"/>
                                  </a:lnTo>
                                  <a:lnTo>
                                    <a:pt x="1096" y="318"/>
                                  </a:lnTo>
                                  <a:lnTo>
                                    <a:pt x="1110" y="316"/>
                                  </a:lnTo>
                                  <a:lnTo>
                                    <a:pt x="1110" y="318"/>
                                  </a:lnTo>
                                  <a:lnTo>
                                    <a:pt x="1110" y="321"/>
                                  </a:lnTo>
                                  <a:lnTo>
                                    <a:pt x="1109" y="325"/>
                                  </a:lnTo>
                                  <a:lnTo>
                                    <a:pt x="1106" y="327"/>
                                  </a:lnTo>
                                  <a:lnTo>
                                    <a:pt x="1101" y="335"/>
                                  </a:lnTo>
                                  <a:lnTo>
                                    <a:pt x="1092" y="341"/>
                                  </a:lnTo>
                                  <a:lnTo>
                                    <a:pt x="1076" y="355"/>
                                  </a:lnTo>
                                  <a:lnTo>
                                    <a:pt x="1072" y="358"/>
                                  </a:lnTo>
                                  <a:lnTo>
                                    <a:pt x="1069" y="361"/>
                                  </a:lnTo>
                                  <a:lnTo>
                                    <a:pt x="1065" y="366"/>
                                  </a:lnTo>
                                  <a:lnTo>
                                    <a:pt x="944" y="554"/>
                                  </a:lnTo>
                                  <a:lnTo>
                                    <a:pt x="938" y="566"/>
                                  </a:lnTo>
                                  <a:lnTo>
                                    <a:pt x="930" y="579"/>
                                  </a:lnTo>
                                  <a:lnTo>
                                    <a:pt x="924" y="593"/>
                                  </a:lnTo>
                                  <a:lnTo>
                                    <a:pt x="919" y="606"/>
                                  </a:lnTo>
                                  <a:lnTo>
                                    <a:pt x="879" y="718"/>
                                  </a:lnTo>
                                  <a:lnTo>
                                    <a:pt x="875" y="723"/>
                                  </a:lnTo>
                                  <a:lnTo>
                                    <a:pt x="873" y="728"/>
                                  </a:lnTo>
                                  <a:lnTo>
                                    <a:pt x="868" y="733"/>
                                  </a:lnTo>
                                  <a:lnTo>
                                    <a:pt x="863" y="738"/>
                                  </a:lnTo>
                                  <a:lnTo>
                                    <a:pt x="858" y="742"/>
                                  </a:lnTo>
                                  <a:lnTo>
                                    <a:pt x="853" y="744"/>
                                  </a:lnTo>
                                  <a:lnTo>
                                    <a:pt x="846" y="747"/>
                                  </a:lnTo>
                                  <a:lnTo>
                                    <a:pt x="840" y="748"/>
                                  </a:lnTo>
                                  <a:lnTo>
                                    <a:pt x="750" y="760"/>
                                  </a:lnTo>
                                  <a:lnTo>
                                    <a:pt x="748" y="762"/>
                                  </a:lnTo>
                                  <a:lnTo>
                                    <a:pt x="745" y="764"/>
                                  </a:lnTo>
                                  <a:lnTo>
                                    <a:pt x="742" y="768"/>
                                  </a:lnTo>
                                  <a:lnTo>
                                    <a:pt x="738" y="772"/>
                                  </a:lnTo>
                                  <a:lnTo>
                                    <a:pt x="732" y="783"/>
                                  </a:lnTo>
                                  <a:lnTo>
                                    <a:pt x="725" y="795"/>
                                  </a:lnTo>
                                  <a:lnTo>
                                    <a:pt x="719" y="809"/>
                                  </a:lnTo>
                                  <a:lnTo>
                                    <a:pt x="715" y="822"/>
                                  </a:lnTo>
                                  <a:lnTo>
                                    <a:pt x="712" y="833"/>
                                  </a:lnTo>
                                  <a:lnTo>
                                    <a:pt x="712" y="842"/>
                                  </a:lnTo>
                                  <a:lnTo>
                                    <a:pt x="710" y="865"/>
                                  </a:lnTo>
                                  <a:lnTo>
                                    <a:pt x="708" y="888"/>
                                  </a:lnTo>
                                  <a:lnTo>
                                    <a:pt x="703" y="909"/>
                                  </a:lnTo>
                                  <a:lnTo>
                                    <a:pt x="700" y="919"/>
                                  </a:lnTo>
                                  <a:lnTo>
                                    <a:pt x="698" y="930"/>
                                  </a:lnTo>
                                  <a:lnTo>
                                    <a:pt x="690" y="950"/>
                                  </a:lnTo>
                                  <a:lnTo>
                                    <a:pt x="687" y="959"/>
                                  </a:lnTo>
                                  <a:lnTo>
                                    <a:pt x="683" y="969"/>
                                  </a:lnTo>
                                  <a:lnTo>
                                    <a:pt x="678" y="978"/>
                                  </a:lnTo>
                                  <a:lnTo>
                                    <a:pt x="673" y="988"/>
                                  </a:lnTo>
                                  <a:lnTo>
                                    <a:pt x="667" y="996"/>
                                  </a:lnTo>
                                  <a:lnTo>
                                    <a:pt x="660" y="1004"/>
                                  </a:lnTo>
                                  <a:lnTo>
                                    <a:pt x="648" y="1021"/>
                                  </a:lnTo>
                                  <a:lnTo>
                                    <a:pt x="634" y="1036"/>
                                  </a:lnTo>
                                  <a:lnTo>
                                    <a:pt x="625" y="1044"/>
                                  </a:lnTo>
                                  <a:lnTo>
                                    <a:pt x="618" y="1051"/>
                                  </a:lnTo>
                                  <a:lnTo>
                                    <a:pt x="609" y="1059"/>
                                  </a:lnTo>
                                  <a:lnTo>
                                    <a:pt x="601" y="1065"/>
                                  </a:lnTo>
                                  <a:lnTo>
                                    <a:pt x="582" y="1079"/>
                                  </a:lnTo>
                                  <a:lnTo>
                                    <a:pt x="562" y="1090"/>
                                  </a:lnTo>
                                  <a:lnTo>
                                    <a:pt x="551" y="1096"/>
                                  </a:lnTo>
                                  <a:lnTo>
                                    <a:pt x="539" y="1101"/>
                                  </a:lnTo>
                                  <a:lnTo>
                                    <a:pt x="528" y="1108"/>
                                  </a:lnTo>
                                  <a:lnTo>
                                    <a:pt x="516" y="1113"/>
                                  </a:lnTo>
                                  <a:lnTo>
                                    <a:pt x="507" y="1129"/>
                                  </a:lnTo>
                                  <a:lnTo>
                                    <a:pt x="504" y="1134"/>
                                  </a:lnTo>
                                  <a:lnTo>
                                    <a:pt x="502" y="1136"/>
                                  </a:lnTo>
                                  <a:lnTo>
                                    <a:pt x="499" y="1138"/>
                                  </a:lnTo>
                                  <a:lnTo>
                                    <a:pt x="498" y="1138"/>
                                  </a:lnTo>
                                  <a:lnTo>
                                    <a:pt x="493" y="1136"/>
                                  </a:lnTo>
                                  <a:lnTo>
                                    <a:pt x="476" y="1130"/>
                                  </a:lnTo>
                                  <a:lnTo>
                                    <a:pt x="358" y="1086"/>
                                  </a:lnTo>
                                  <a:lnTo>
                                    <a:pt x="353" y="1084"/>
                                  </a:lnTo>
                                  <a:lnTo>
                                    <a:pt x="347" y="1081"/>
                                  </a:lnTo>
                                  <a:lnTo>
                                    <a:pt x="335" y="1073"/>
                                  </a:lnTo>
                                  <a:lnTo>
                                    <a:pt x="328" y="1068"/>
                                  </a:lnTo>
                                  <a:lnTo>
                                    <a:pt x="323" y="1063"/>
                                  </a:lnTo>
                                  <a:lnTo>
                                    <a:pt x="320" y="1058"/>
                                  </a:lnTo>
                                  <a:lnTo>
                                    <a:pt x="317" y="1051"/>
                                  </a:lnTo>
                                  <a:lnTo>
                                    <a:pt x="302" y="996"/>
                                  </a:lnTo>
                                  <a:lnTo>
                                    <a:pt x="300" y="990"/>
                                  </a:lnTo>
                                  <a:lnTo>
                                    <a:pt x="300" y="983"/>
                                  </a:lnTo>
                                  <a:lnTo>
                                    <a:pt x="298" y="976"/>
                                  </a:lnTo>
                                  <a:lnTo>
                                    <a:pt x="297" y="969"/>
                                  </a:lnTo>
                                  <a:lnTo>
                                    <a:pt x="297" y="954"/>
                                  </a:lnTo>
                                  <a:lnTo>
                                    <a:pt x="298" y="943"/>
                                  </a:lnTo>
                                  <a:lnTo>
                                    <a:pt x="298" y="938"/>
                                  </a:lnTo>
                                  <a:lnTo>
                                    <a:pt x="297" y="933"/>
                                  </a:lnTo>
                                  <a:lnTo>
                                    <a:pt x="296" y="928"/>
                                  </a:lnTo>
                                  <a:lnTo>
                                    <a:pt x="293" y="923"/>
                                  </a:lnTo>
                                  <a:lnTo>
                                    <a:pt x="290" y="918"/>
                                  </a:lnTo>
                                  <a:lnTo>
                                    <a:pt x="286" y="913"/>
                                  </a:lnTo>
                                  <a:lnTo>
                                    <a:pt x="281" y="909"/>
                                  </a:lnTo>
                                  <a:lnTo>
                                    <a:pt x="276" y="905"/>
                                  </a:lnTo>
                                  <a:lnTo>
                                    <a:pt x="250" y="889"/>
                                  </a:lnTo>
                                  <a:lnTo>
                                    <a:pt x="245" y="887"/>
                                  </a:lnTo>
                                  <a:lnTo>
                                    <a:pt x="238" y="884"/>
                                  </a:lnTo>
                                  <a:lnTo>
                                    <a:pt x="232" y="883"/>
                                  </a:lnTo>
                                  <a:lnTo>
                                    <a:pt x="226" y="882"/>
                                  </a:lnTo>
                                  <a:lnTo>
                                    <a:pt x="221" y="880"/>
                                  </a:lnTo>
                                  <a:lnTo>
                                    <a:pt x="215" y="880"/>
                                  </a:lnTo>
                                  <a:lnTo>
                                    <a:pt x="210" y="882"/>
                                  </a:lnTo>
                                  <a:lnTo>
                                    <a:pt x="205" y="883"/>
                                  </a:lnTo>
                                  <a:lnTo>
                                    <a:pt x="201" y="884"/>
                                  </a:lnTo>
                                  <a:lnTo>
                                    <a:pt x="196" y="884"/>
                                  </a:lnTo>
                                  <a:lnTo>
                                    <a:pt x="191" y="883"/>
                                  </a:lnTo>
                                  <a:lnTo>
                                    <a:pt x="186" y="882"/>
                                  </a:lnTo>
                                  <a:lnTo>
                                    <a:pt x="181" y="879"/>
                                  </a:lnTo>
                                  <a:lnTo>
                                    <a:pt x="176" y="877"/>
                                  </a:lnTo>
                                  <a:lnTo>
                                    <a:pt x="171" y="873"/>
                                  </a:lnTo>
                                  <a:lnTo>
                                    <a:pt x="167" y="868"/>
                                  </a:lnTo>
                                  <a:lnTo>
                                    <a:pt x="157" y="857"/>
                                  </a:lnTo>
                                  <a:lnTo>
                                    <a:pt x="155" y="852"/>
                                  </a:lnTo>
                                  <a:lnTo>
                                    <a:pt x="152" y="847"/>
                                  </a:lnTo>
                                  <a:lnTo>
                                    <a:pt x="151" y="840"/>
                                  </a:lnTo>
                                  <a:lnTo>
                                    <a:pt x="150" y="834"/>
                                  </a:lnTo>
                                  <a:lnTo>
                                    <a:pt x="150" y="828"/>
                                  </a:lnTo>
                                  <a:lnTo>
                                    <a:pt x="151" y="823"/>
                                  </a:lnTo>
                                  <a:lnTo>
                                    <a:pt x="154" y="817"/>
                                  </a:lnTo>
                                  <a:lnTo>
                                    <a:pt x="156" y="812"/>
                                  </a:lnTo>
                                  <a:lnTo>
                                    <a:pt x="199" y="753"/>
                                  </a:lnTo>
                                  <a:lnTo>
                                    <a:pt x="202" y="747"/>
                                  </a:lnTo>
                                  <a:lnTo>
                                    <a:pt x="202" y="745"/>
                                  </a:lnTo>
                                  <a:lnTo>
                                    <a:pt x="201" y="745"/>
                                  </a:lnTo>
                                  <a:lnTo>
                                    <a:pt x="200" y="745"/>
                                  </a:lnTo>
                                  <a:lnTo>
                                    <a:pt x="197" y="747"/>
                                  </a:lnTo>
                                  <a:lnTo>
                                    <a:pt x="195" y="749"/>
                                  </a:lnTo>
                                  <a:lnTo>
                                    <a:pt x="190" y="754"/>
                                  </a:lnTo>
                                  <a:lnTo>
                                    <a:pt x="186" y="758"/>
                                  </a:lnTo>
                                  <a:lnTo>
                                    <a:pt x="181" y="760"/>
                                  </a:lnTo>
                                  <a:lnTo>
                                    <a:pt x="177" y="762"/>
                                  </a:lnTo>
                                  <a:lnTo>
                                    <a:pt x="174" y="762"/>
                                  </a:lnTo>
                                  <a:lnTo>
                                    <a:pt x="169" y="762"/>
                                  </a:lnTo>
                                  <a:lnTo>
                                    <a:pt x="166" y="759"/>
                                  </a:lnTo>
                                  <a:lnTo>
                                    <a:pt x="162" y="757"/>
                                  </a:lnTo>
                                  <a:lnTo>
                                    <a:pt x="160" y="752"/>
                                  </a:lnTo>
                                  <a:lnTo>
                                    <a:pt x="157" y="740"/>
                                  </a:lnTo>
                                  <a:lnTo>
                                    <a:pt x="156" y="734"/>
                                  </a:lnTo>
                                  <a:lnTo>
                                    <a:pt x="155" y="728"/>
                                  </a:lnTo>
                                  <a:lnTo>
                                    <a:pt x="155" y="722"/>
                                  </a:lnTo>
                                  <a:lnTo>
                                    <a:pt x="156" y="714"/>
                                  </a:lnTo>
                                  <a:lnTo>
                                    <a:pt x="156" y="708"/>
                                  </a:lnTo>
                                  <a:lnTo>
                                    <a:pt x="157" y="702"/>
                                  </a:lnTo>
                                  <a:lnTo>
                                    <a:pt x="182" y="616"/>
                                  </a:lnTo>
                                  <a:lnTo>
                                    <a:pt x="185" y="603"/>
                                  </a:lnTo>
                                  <a:lnTo>
                                    <a:pt x="186" y="597"/>
                                  </a:lnTo>
                                  <a:lnTo>
                                    <a:pt x="186" y="591"/>
                                  </a:lnTo>
                                  <a:lnTo>
                                    <a:pt x="186" y="578"/>
                                  </a:lnTo>
                                  <a:lnTo>
                                    <a:pt x="185" y="568"/>
                                  </a:lnTo>
                                  <a:lnTo>
                                    <a:pt x="184" y="564"/>
                                  </a:lnTo>
                                  <a:lnTo>
                                    <a:pt x="181" y="562"/>
                                  </a:lnTo>
                                  <a:lnTo>
                                    <a:pt x="179" y="561"/>
                                  </a:lnTo>
                                  <a:lnTo>
                                    <a:pt x="175" y="559"/>
                                  </a:lnTo>
                                  <a:lnTo>
                                    <a:pt x="171" y="559"/>
                                  </a:lnTo>
                                  <a:lnTo>
                                    <a:pt x="166" y="561"/>
                                  </a:lnTo>
                                  <a:lnTo>
                                    <a:pt x="162" y="562"/>
                                  </a:lnTo>
                                  <a:lnTo>
                                    <a:pt x="157" y="566"/>
                                  </a:lnTo>
                                  <a:lnTo>
                                    <a:pt x="142" y="577"/>
                                  </a:lnTo>
                                  <a:lnTo>
                                    <a:pt x="137" y="579"/>
                                  </a:lnTo>
                                  <a:lnTo>
                                    <a:pt x="132" y="582"/>
                                  </a:lnTo>
                                  <a:lnTo>
                                    <a:pt x="126" y="583"/>
                                  </a:lnTo>
                                  <a:lnTo>
                                    <a:pt x="120" y="583"/>
                                  </a:lnTo>
                                  <a:lnTo>
                                    <a:pt x="114" y="583"/>
                                  </a:lnTo>
                                  <a:lnTo>
                                    <a:pt x="107" y="582"/>
                                  </a:lnTo>
                                  <a:lnTo>
                                    <a:pt x="102" y="579"/>
                                  </a:lnTo>
                                  <a:lnTo>
                                    <a:pt x="97" y="577"/>
                                  </a:lnTo>
                                  <a:lnTo>
                                    <a:pt x="82" y="566"/>
                                  </a:lnTo>
                                  <a:lnTo>
                                    <a:pt x="77" y="562"/>
                                  </a:lnTo>
                                  <a:lnTo>
                                    <a:pt x="75" y="557"/>
                                  </a:lnTo>
                                  <a:lnTo>
                                    <a:pt x="71" y="552"/>
                                  </a:lnTo>
                                  <a:lnTo>
                                    <a:pt x="70" y="546"/>
                                  </a:lnTo>
                                  <a:lnTo>
                                    <a:pt x="69" y="541"/>
                                  </a:lnTo>
                                  <a:lnTo>
                                    <a:pt x="70" y="534"/>
                                  </a:lnTo>
                                  <a:lnTo>
                                    <a:pt x="70" y="528"/>
                                  </a:lnTo>
                                  <a:lnTo>
                                    <a:pt x="72" y="523"/>
                                  </a:lnTo>
                                  <a:lnTo>
                                    <a:pt x="101" y="468"/>
                                  </a:lnTo>
                                  <a:lnTo>
                                    <a:pt x="104" y="463"/>
                                  </a:lnTo>
                                  <a:lnTo>
                                    <a:pt x="105" y="458"/>
                                  </a:lnTo>
                                  <a:lnTo>
                                    <a:pt x="104" y="453"/>
                                  </a:lnTo>
                                  <a:lnTo>
                                    <a:pt x="104" y="451"/>
                                  </a:lnTo>
                                  <a:lnTo>
                                    <a:pt x="102" y="448"/>
                                  </a:lnTo>
                                  <a:lnTo>
                                    <a:pt x="100" y="445"/>
                                  </a:lnTo>
                                  <a:lnTo>
                                    <a:pt x="97" y="442"/>
                                  </a:lnTo>
                                  <a:lnTo>
                                    <a:pt x="92" y="440"/>
                                  </a:lnTo>
                                  <a:lnTo>
                                    <a:pt x="87" y="438"/>
                                  </a:lnTo>
                                  <a:lnTo>
                                    <a:pt x="81" y="436"/>
                                  </a:lnTo>
                                  <a:lnTo>
                                    <a:pt x="76" y="433"/>
                                  </a:lnTo>
                                  <a:lnTo>
                                    <a:pt x="70" y="431"/>
                                  </a:lnTo>
                                  <a:lnTo>
                                    <a:pt x="65" y="426"/>
                                  </a:lnTo>
                                  <a:lnTo>
                                    <a:pt x="61" y="422"/>
                                  </a:lnTo>
                                  <a:lnTo>
                                    <a:pt x="56" y="417"/>
                                  </a:lnTo>
                                  <a:lnTo>
                                    <a:pt x="54" y="411"/>
                                  </a:lnTo>
                                  <a:lnTo>
                                    <a:pt x="51" y="406"/>
                                  </a:lnTo>
                                  <a:lnTo>
                                    <a:pt x="27" y="325"/>
                                  </a:lnTo>
                                  <a:lnTo>
                                    <a:pt x="20" y="297"/>
                                  </a:lnTo>
                                  <a:lnTo>
                                    <a:pt x="15" y="268"/>
                                  </a:lnTo>
                                  <a:lnTo>
                                    <a:pt x="9" y="220"/>
                                  </a:lnTo>
                                  <a:lnTo>
                                    <a:pt x="6" y="206"/>
                                  </a:lnTo>
                                  <a:lnTo>
                                    <a:pt x="5" y="191"/>
                                  </a:lnTo>
                                  <a:lnTo>
                                    <a:pt x="4" y="164"/>
                                  </a:lnTo>
                                  <a:lnTo>
                                    <a:pt x="0" y="74"/>
                                  </a:lnTo>
                                  <a:lnTo>
                                    <a:pt x="0" y="69"/>
                                  </a:lnTo>
                                  <a:lnTo>
                                    <a:pt x="1" y="62"/>
                                  </a:lnTo>
                                  <a:lnTo>
                                    <a:pt x="4" y="56"/>
                                  </a:lnTo>
                                  <a:lnTo>
                                    <a:pt x="7" y="51"/>
                                  </a:lnTo>
                                  <a:lnTo>
                                    <a:pt x="11" y="46"/>
                                  </a:lnTo>
                                  <a:lnTo>
                                    <a:pt x="15" y="41"/>
                                  </a:lnTo>
                                  <a:lnTo>
                                    <a:pt x="20" y="37"/>
                                  </a:lnTo>
                                  <a:lnTo>
                                    <a:pt x="25" y="35"/>
                                  </a:lnTo>
                                  <a:lnTo>
                                    <a:pt x="34" y="31"/>
                                  </a:lnTo>
                                  <a:lnTo>
                                    <a:pt x="39" y="30"/>
                                  </a:lnTo>
                                  <a:lnTo>
                                    <a:pt x="45" y="29"/>
                                  </a:lnTo>
                                  <a:lnTo>
                                    <a:pt x="51" y="29"/>
                                  </a:lnTo>
                                  <a:lnTo>
                                    <a:pt x="57" y="30"/>
                                  </a:lnTo>
                                  <a:lnTo>
                                    <a:pt x="64" y="32"/>
                                  </a:lnTo>
                                  <a:lnTo>
                                    <a:pt x="69" y="35"/>
                                  </a:lnTo>
                                  <a:lnTo>
                                    <a:pt x="74" y="37"/>
                                  </a:lnTo>
                                  <a:lnTo>
                                    <a:pt x="77" y="42"/>
                                  </a:lnTo>
                                  <a:lnTo>
                                    <a:pt x="126" y="100"/>
                                  </a:lnTo>
                                  <a:lnTo>
                                    <a:pt x="131" y="104"/>
                                  </a:lnTo>
                                  <a:lnTo>
                                    <a:pt x="137" y="106"/>
                                  </a:lnTo>
                                  <a:lnTo>
                                    <a:pt x="144" y="107"/>
                                  </a:lnTo>
                                  <a:lnTo>
                                    <a:pt x="150" y="109"/>
                                  </a:lnTo>
                                  <a:lnTo>
                                    <a:pt x="156" y="107"/>
                                  </a:lnTo>
                                  <a:lnTo>
                                    <a:pt x="161" y="106"/>
                                  </a:lnTo>
                                  <a:lnTo>
                                    <a:pt x="166" y="102"/>
                                  </a:lnTo>
                                  <a:lnTo>
                                    <a:pt x="167" y="100"/>
                                  </a:lnTo>
                                  <a:lnTo>
                                    <a:pt x="169" y="97"/>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1" name="Freeform 13"/>
                            <a:cNvSpPr>
                              <a:spLocks noChangeArrowheads="1"/>
                            </a:cNvSpPr>
                          </a:nvSpPr>
                          <a:spPr bwMode="auto">
                            <a:xfrm rot="5100000">
                              <a:off x="2583" y="3174"/>
                              <a:ext cx="150" cy="248"/>
                            </a:xfrm>
                            <a:custGeom>
                              <a:avLst/>
                              <a:gdLst>
                                <a:gd name="T0" fmla="*/ 0 w 822"/>
                                <a:gd name="T1" fmla="*/ 0 h 701"/>
                                <a:gd name="T2" fmla="*/ 0 w 822"/>
                                <a:gd name="T3" fmla="*/ 0 h 701"/>
                                <a:gd name="T4" fmla="*/ 0 w 822"/>
                                <a:gd name="T5" fmla="*/ 0 h 701"/>
                                <a:gd name="T6" fmla="*/ 0 w 822"/>
                                <a:gd name="T7" fmla="*/ 0 h 701"/>
                                <a:gd name="T8" fmla="*/ 0 w 822"/>
                                <a:gd name="T9" fmla="*/ 0 h 701"/>
                                <a:gd name="T10" fmla="*/ 0 w 822"/>
                                <a:gd name="T11" fmla="*/ 0 h 701"/>
                                <a:gd name="T12" fmla="*/ 0 w 822"/>
                                <a:gd name="T13" fmla="*/ 0 h 701"/>
                                <a:gd name="T14" fmla="*/ 0 w 822"/>
                                <a:gd name="T15" fmla="*/ 0 h 701"/>
                                <a:gd name="T16" fmla="*/ 0 w 822"/>
                                <a:gd name="T17" fmla="*/ 0 h 701"/>
                                <a:gd name="T18" fmla="*/ 0 w 822"/>
                                <a:gd name="T19" fmla="*/ 0 h 701"/>
                                <a:gd name="T20" fmla="*/ 0 w 822"/>
                                <a:gd name="T21" fmla="*/ 0 h 701"/>
                                <a:gd name="T22" fmla="*/ 0 w 822"/>
                                <a:gd name="T23" fmla="*/ 0 h 701"/>
                                <a:gd name="T24" fmla="*/ 0 w 822"/>
                                <a:gd name="T25" fmla="*/ 0 h 701"/>
                                <a:gd name="T26" fmla="*/ 0 w 822"/>
                                <a:gd name="T27" fmla="*/ 0 h 701"/>
                                <a:gd name="T28" fmla="*/ 0 w 822"/>
                                <a:gd name="T29" fmla="*/ 0 h 701"/>
                                <a:gd name="T30" fmla="*/ 0 w 822"/>
                                <a:gd name="T31" fmla="*/ 0 h 701"/>
                                <a:gd name="T32" fmla="*/ 0 w 822"/>
                                <a:gd name="T33" fmla="*/ 0 h 701"/>
                                <a:gd name="T34" fmla="*/ 0 w 822"/>
                                <a:gd name="T35" fmla="*/ 0 h 701"/>
                                <a:gd name="T36" fmla="*/ 0 w 822"/>
                                <a:gd name="T37" fmla="*/ 0 h 701"/>
                                <a:gd name="T38" fmla="*/ 0 w 822"/>
                                <a:gd name="T39" fmla="*/ 0 h 701"/>
                                <a:gd name="T40" fmla="*/ 0 w 822"/>
                                <a:gd name="T41" fmla="*/ 0 h 701"/>
                                <a:gd name="T42" fmla="*/ 0 w 822"/>
                                <a:gd name="T43" fmla="*/ 0 h 701"/>
                                <a:gd name="T44" fmla="*/ 0 w 822"/>
                                <a:gd name="T45" fmla="*/ 0 h 701"/>
                                <a:gd name="T46" fmla="*/ 0 w 822"/>
                                <a:gd name="T47" fmla="*/ 0 h 701"/>
                                <a:gd name="T48" fmla="*/ 0 w 822"/>
                                <a:gd name="T49" fmla="*/ 0 h 701"/>
                                <a:gd name="T50" fmla="*/ 0 w 822"/>
                                <a:gd name="T51" fmla="*/ 0 h 701"/>
                                <a:gd name="T52" fmla="*/ 0 w 822"/>
                                <a:gd name="T53" fmla="*/ 0 h 701"/>
                                <a:gd name="T54" fmla="*/ 0 w 822"/>
                                <a:gd name="T55" fmla="*/ 0 h 701"/>
                                <a:gd name="T56" fmla="*/ 0 w 822"/>
                                <a:gd name="T57" fmla="*/ 0 h 701"/>
                                <a:gd name="T58" fmla="*/ 0 w 822"/>
                                <a:gd name="T59" fmla="*/ 0 h 701"/>
                                <a:gd name="T60" fmla="*/ 0 w 822"/>
                                <a:gd name="T61" fmla="*/ 0 h 701"/>
                                <a:gd name="T62" fmla="*/ 0 w 822"/>
                                <a:gd name="T63" fmla="*/ 0 h 701"/>
                                <a:gd name="T64" fmla="*/ 0 w 822"/>
                                <a:gd name="T65" fmla="*/ 0 h 701"/>
                                <a:gd name="T66" fmla="*/ 0 w 822"/>
                                <a:gd name="T67" fmla="*/ 0 h 701"/>
                                <a:gd name="T68" fmla="*/ 0 w 822"/>
                                <a:gd name="T69" fmla="*/ 0 h 701"/>
                                <a:gd name="T70" fmla="*/ 0 w 822"/>
                                <a:gd name="T71" fmla="*/ 0 h 701"/>
                                <a:gd name="T72" fmla="*/ 0 w 822"/>
                                <a:gd name="T73" fmla="*/ 0 h 701"/>
                                <a:gd name="T74" fmla="*/ 0 w 822"/>
                                <a:gd name="T75" fmla="*/ 0 h 701"/>
                                <a:gd name="T76" fmla="*/ 0 w 822"/>
                                <a:gd name="T77" fmla="*/ 0 h 701"/>
                                <a:gd name="T78" fmla="*/ 0 w 822"/>
                                <a:gd name="T79" fmla="*/ 0 h 701"/>
                                <a:gd name="T80" fmla="*/ 0 w 822"/>
                                <a:gd name="T81" fmla="*/ 0 h 701"/>
                                <a:gd name="T82" fmla="*/ 0 w 822"/>
                                <a:gd name="T83" fmla="*/ 0 h 701"/>
                                <a:gd name="T84" fmla="*/ 0 w 822"/>
                                <a:gd name="T85" fmla="*/ 0 h 701"/>
                                <a:gd name="T86" fmla="*/ 0 w 822"/>
                                <a:gd name="T87" fmla="*/ 0 h 701"/>
                                <a:gd name="T88" fmla="*/ 0 w 822"/>
                                <a:gd name="T89" fmla="*/ 0 h 701"/>
                                <a:gd name="T90" fmla="*/ 0 w 822"/>
                                <a:gd name="T91" fmla="*/ 0 h 701"/>
                                <a:gd name="T92" fmla="*/ 0 w 822"/>
                                <a:gd name="T93" fmla="*/ 0 h 701"/>
                                <a:gd name="T94" fmla="*/ 0 w 822"/>
                                <a:gd name="T95" fmla="*/ 0 h 701"/>
                                <a:gd name="T96" fmla="*/ 0 w 822"/>
                                <a:gd name="T97" fmla="*/ 0 h 701"/>
                                <a:gd name="T98" fmla="*/ 0 w 822"/>
                                <a:gd name="T99" fmla="*/ 0 h 701"/>
                                <a:gd name="T100" fmla="*/ 0 w 822"/>
                                <a:gd name="T101" fmla="*/ 0 h 701"/>
                                <a:gd name="T102" fmla="*/ 0 w 822"/>
                                <a:gd name="T103" fmla="*/ 0 h 701"/>
                                <a:gd name="T104" fmla="*/ 0 w 822"/>
                                <a:gd name="T105" fmla="*/ 0 h 701"/>
                                <a:gd name="T106" fmla="*/ 0 w 822"/>
                                <a:gd name="T107" fmla="*/ 0 h 701"/>
                                <a:gd name="T108" fmla="*/ 0 w 822"/>
                                <a:gd name="T109" fmla="*/ 0 h 701"/>
                                <a:gd name="T110" fmla="*/ 0 w 822"/>
                                <a:gd name="T111" fmla="*/ 0 h 701"/>
                                <a:gd name="T112" fmla="*/ 0 w 822"/>
                                <a:gd name="T113" fmla="*/ 0 h 701"/>
                                <a:gd name="T114" fmla="*/ 0 w 822"/>
                                <a:gd name="T115" fmla="*/ 0 h 701"/>
                                <a:gd name="T116" fmla="*/ 0 w 822"/>
                                <a:gd name="T117" fmla="*/ 0 h 701"/>
                                <a:gd name="T118" fmla="*/ 0 w 822"/>
                                <a:gd name="T119" fmla="*/ 0 h 701"/>
                                <a:gd name="T120" fmla="*/ 0 w 822"/>
                                <a:gd name="T121" fmla="*/ 0 h 701"/>
                                <a:gd name="T122" fmla="*/ 0 w 822"/>
                                <a:gd name="T123" fmla="*/ 0 h 70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822"/>
                                <a:gd name="T187" fmla="*/ 0 h 701"/>
                                <a:gd name="T188" fmla="*/ 822 w 822"/>
                                <a:gd name="T189" fmla="*/ 701 h 701"/>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822" h="701">
                                  <a:moveTo>
                                    <a:pt x="12" y="570"/>
                                  </a:moveTo>
                                  <a:lnTo>
                                    <a:pt x="4" y="557"/>
                                  </a:lnTo>
                                  <a:lnTo>
                                    <a:pt x="2" y="552"/>
                                  </a:lnTo>
                                  <a:lnTo>
                                    <a:pt x="0" y="547"/>
                                  </a:lnTo>
                                  <a:lnTo>
                                    <a:pt x="0" y="542"/>
                                  </a:lnTo>
                                  <a:lnTo>
                                    <a:pt x="2" y="537"/>
                                  </a:lnTo>
                                  <a:lnTo>
                                    <a:pt x="5" y="529"/>
                                  </a:lnTo>
                                  <a:lnTo>
                                    <a:pt x="10" y="520"/>
                                  </a:lnTo>
                                  <a:lnTo>
                                    <a:pt x="34" y="512"/>
                                  </a:lnTo>
                                  <a:lnTo>
                                    <a:pt x="44" y="507"/>
                                  </a:lnTo>
                                  <a:lnTo>
                                    <a:pt x="55" y="502"/>
                                  </a:lnTo>
                                  <a:lnTo>
                                    <a:pt x="65" y="495"/>
                                  </a:lnTo>
                                  <a:lnTo>
                                    <a:pt x="75" y="490"/>
                                  </a:lnTo>
                                  <a:lnTo>
                                    <a:pt x="94" y="478"/>
                                  </a:lnTo>
                                  <a:lnTo>
                                    <a:pt x="111" y="464"/>
                                  </a:lnTo>
                                  <a:lnTo>
                                    <a:pt x="120" y="457"/>
                                  </a:lnTo>
                                  <a:lnTo>
                                    <a:pt x="128" y="450"/>
                                  </a:lnTo>
                                  <a:lnTo>
                                    <a:pt x="135" y="442"/>
                                  </a:lnTo>
                                  <a:lnTo>
                                    <a:pt x="143" y="434"/>
                                  </a:lnTo>
                                  <a:lnTo>
                                    <a:pt x="149" y="427"/>
                                  </a:lnTo>
                                  <a:lnTo>
                                    <a:pt x="155" y="418"/>
                                  </a:lnTo>
                                  <a:lnTo>
                                    <a:pt x="161" y="409"/>
                                  </a:lnTo>
                                  <a:lnTo>
                                    <a:pt x="166" y="400"/>
                                  </a:lnTo>
                                  <a:lnTo>
                                    <a:pt x="176" y="382"/>
                                  </a:lnTo>
                                  <a:lnTo>
                                    <a:pt x="180" y="372"/>
                                  </a:lnTo>
                                  <a:lnTo>
                                    <a:pt x="185" y="362"/>
                                  </a:lnTo>
                                  <a:lnTo>
                                    <a:pt x="189" y="352"/>
                                  </a:lnTo>
                                  <a:lnTo>
                                    <a:pt x="191" y="342"/>
                                  </a:lnTo>
                                  <a:lnTo>
                                    <a:pt x="195" y="331"/>
                                  </a:lnTo>
                                  <a:lnTo>
                                    <a:pt x="198" y="319"/>
                                  </a:lnTo>
                                  <a:lnTo>
                                    <a:pt x="201" y="297"/>
                                  </a:lnTo>
                                  <a:lnTo>
                                    <a:pt x="204" y="273"/>
                                  </a:lnTo>
                                  <a:lnTo>
                                    <a:pt x="204" y="261"/>
                                  </a:lnTo>
                                  <a:lnTo>
                                    <a:pt x="204" y="248"/>
                                  </a:lnTo>
                                  <a:lnTo>
                                    <a:pt x="205" y="244"/>
                                  </a:lnTo>
                                  <a:lnTo>
                                    <a:pt x="205" y="241"/>
                                  </a:lnTo>
                                  <a:lnTo>
                                    <a:pt x="209" y="229"/>
                                  </a:lnTo>
                                  <a:lnTo>
                                    <a:pt x="213" y="218"/>
                                  </a:lnTo>
                                  <a:lnTo>
                                    <a:pt x="219" y="204"/>
                                  </a:lnTo>
                                  <a:lnTo>
                                    <a:pt x="221" y="198"/>
                                  </a:lnTo>
                                  <a:lnTo>
                                    <a:pt x="225" y="193"/>
                                  </a:lnTo>
                                  <a:lnTo>
                                    <a:pt x="229" y="187"/>
                                  </a:lnTo>
                                  <a:lnTo>
                                    <a:pt x="233" y="182"/>
                                  </a:lnTo>
                                  <a:lnTo>
                                    <a:pt x="235" y="178"/>
                                  </a:lnTo>
                                  <a:lnTo>
                                    <a:pt x="239" y="174"/>
                                  </a:lnTo>
                                  <a:lnTo>
                                    <a:pt x="241" y="172"/>
                                  </a:lnTo>
                                  <a:lnTo>
                                    <a:pt x="245" y="171"/>
                                  </a:lnTo>
                                  <a:lnTo>
                                    <a:pt x="337" y="153"/>
                                  </a:lnTo>
                                  <a:lnTo>
                                    <a:pt x="344" y="152"/>
                                  </a:lnTo>
                                  <a:lnTo>
                                    <a:pt x="350" y="149"/>
                                  </a:lnTo>
                                  <a:lnTo>
                                    <a:pt x="355" y="146"/>
                                  </a:lnTo>
                                  <a:lnTo>
                                    <a:pt x="361" y="142"/>
                                  </a:lnTo>
                                  <a:lnTo>
                                    <a:pt x="365" y="138"/>
                                  </a:lnTo>
                                  <a:lnTo>
                                    <a:pt x="370" y="133"/>
                                  </a:lnTo>
                                  <a:lnTo>
                                    <a:pt x="374" y="127"/>
                                  </a:lnTo>
                                  <a:lnTo>
                                    <a:pt x="376" y="122"/>
                                  </a:lnTo>
                                  <a:lnTo>
                                    <a:pt x="417" y="15"/>
                                  </a:lnTo>
                                  <a:lnTo>
                                    <a:pt x="420" y="10"/>
                                  </a:lnTo>
                                  <a:lnTo>
                                    <a:pt x="424" y="5"/>
                                  </a:lnTo>
                                  <a:lnTo>
                                    <a:pt x="427" y="2"/>
                                  </a:lnTo>
                                  <a:lnTo>
                                    <a:pt x="430" y="1"/>
                                  </a:lnTo>
                                  <a:lnTo>
                                    <a:pt x="431" y="1"/>
                                  </a:lnTo>
                                  <a:lnTo>
                                    <a:pt x="436" y="0"/>
                                  </a:lnTo>
                                  <a:lnTo>
                                    <a:pt x="439" y="0"/>
                                  </a:lnTo>
                                  <a:lnTo>
                                    <a:pt x="441" y="1"/>
                                  </a:lnTo>
                                  <a:lnTo>
                                    <a:pt x="446" y="2"/>
                                  </a:lnTo>
                                  <a:lnTo>
                                    <a:pt x="450" y="5"/>
                                  </a:lnTo>
                                  <a:lnTo>
                                    <a:pt x="457" y="11"/>
                                  </a:lnTo>
                                  <a:lnTo>
                                    <a:pt x="462" y="15"/>
                                  </a:lnTo>
                                  <a:lnTo>
                                    <a:pt x="469" y="17"/>
                                  </a:lnTo>
                                  <a:lnTo>
                                    <a:pt x="482" y="23"/>
                                  </a:lnTo>
                                  <a:lnTo>
                                    <a:pt x="496" y="27"/>
                                  </a:lnTo>
                                  <a:lnTo>
                                    <a:pt x="502" y="28"/>
                                  </a:lnTo>
                                  <a:lnTo>
                                    <a:pt x="508" y="30"/>
                                  </a:lnTo>
                                  <a:lnTo>
                                    <a:pt x="565" y="32"/>
                                  </a:lnTo>
                                  <a:lnTo>
                                    <a:pt x="570" y="33"/>
                                  </a:lnTo>
                                  <a:lnTo>
                                    <a:pt x="576" y="35"/>
                                  </a:lnTo>
                                  <a:lnTo>
                                    <a:pt x="580" y="38"/>
                                  </a:lnTo>
                                  <a:lnTo>
                                    <a:pt x="585" y="42"/>
                                  </a:lnTo>
                                  <a:lnTo>
                                    <a:pt x="588" y="46"/>
                                  </a:lnTo>
                                  <a:lnTo>
                                    <a:pt x="591" y="51"/>
                                  </a:lnTo>
                                  <a:lnTo>
                                    <a:pt x="592" y="56"/>
                                  </a:lnTo>
                                  <a:lnTo>
                                    <a:pt x="592" y="62"/>
                                  </a:lnTo>
                                  <a:lnTo>
                                    <a:pt x="595" y="186"/>
                                  </a:lnTo>
                                  <a:lnTo>
                                    <a:pt x="596" y="192"/>
                                  </a:lnTo>
                                  <a:lnTo>
                                    <a:pt x="597" y="197"/>
                                  </a:lnTo>
                                  <a:lnTo>
                                    <a:pt x="600" y="203"/>
                                  </a:lnTo>
                                  <a:lnTo>
                                    <a:pt x="603" y="208"/>
                                  </a:lnTo>
                                  <a:lnTo>
                                    <a:pt x="605" y="211"/>
                                  </a:lnTo>
                                  <a:lnTo>
                                    <a:pt x="607" y="213"/>
                                  </a:lnTo>
                                  <a:lnTo>
                                    <a:pt x="611" y="217"/>
                                  </a:lnTo>
                                  <a:lnTo>
                                    <a:pt x="616" y="221"/>
                                  </a:lnTo>
                                  <a:lnTo>
                                    <a:pt x="622" y="223"/>
                                  </a:lnTo>
                                  <a:lnTo>
                                    <a:pt x="673" y="241"/>
                                  </a:lnTo>
                                  <a:lnTo>
                                    <a:pt x="677" y="242"/>
                                  </a:lnTo>
                                  <a:lnTo>
                                    <a:pt x="682" y="243"/>
                                  </a:lnTo>
                                  <a:lnTo>
                                    <a:pt x="687" y="243"/>
                                  </a:lnTo>
                                  <a:lnTo>
                                    <a:pt x="691" y="242"/>
                                  </a:lnTo>
                                  <a:lnTo>
                                    <a:pt x="696" y="241"/>
                                  </a:lnTo>
                                  <a:lnTo>
                                    <a:pt x="699" y="239"/>
                                  </a:lnTo>
                                  <a:lnTo>
                                    <a:pt x="703" y="237"/>
                                  </a:lnTo>
                                  <a:lnTo>
                                    <a:pt x="707" y="234"/>
                                  </a:lnTo>
                                  <a:lnTo>
                                    <a:pt x="709" y="239"/>
                                  </a:lnTo>
                                  <a:lnTo>
                                    <a:pt x="713" y="243"/>
                                  </a:lnTo>
                                  <a:lnTo>
                                    <a:pt x="721" y="252"/>
                                  </a:lnTo>
                                  <a:lnTo>
                                    <a:pt x="729" y="259"/>
                                  </a:lnTo>
                                  <a:lnTo>
                                    <a:pt x="738" y="267"/>
                                  </a:lnTo>
                                  <a:lnTo>
                                    <a:pt x="757" y="281"/>
                                  </a:lnTo>
                                  <a:lnTo>
                                    <a:pt x="776" y="294"/>
                                  </a:lnTo>
                                  <a:lnTo>
                                    <a:pt x="786" y="302"/>
                                  </a:lnTo>
                                  <a:lnTo>
                                    <a:pt x="793" y="309"/>
                                  </a:lnTo>
                                  <a:lnTo>
                                    <a:pt x="802" y="317"/>
                                  </a:lnTo>
                                  <a:lnTo>
                                    <a:pt x="808" y="326"/>
                                  </a:lnTo>
                                  <a:lnTo>
                                    <a:pt x="814" y="336"/>
                                  </a:lnTo>
                                  <a:lnTo>
                                    <a:pt x="818" y="346"/>
                                  </a:lnTo>
                                  <a:lnTo>
                                    <a:pt x="819" y="351"/>
                                  </a:lnTo>
                                  <a:lnTo>
                                    <a:pt x="821" y="357"/>
                                  </a:lnTo>
                                  <a:lnTo>
                                    <a:pt x="822" y="362"/>
                                  </a:lnTo>
                                  <a:lnTo>
                                    <a:pt x="822" y="368"/>
                                  </a:lnTo>
                                  <a:lnTo>
                                    <a:pt x="822" y="375"/>
                                  </a:lnTo>
                                  <a:lnTo>
                                    <a:pt x="821" y="382"/>
                                  </a:lnTo>
                                  <a:lnTo>
                                    <a:pt x="819" y="387"/>
                                  </a:lnTo>
                                  <a:lnTo>
                                    <a:pt x="818" y="393"/>
                                  </a:lnTo>
                                  <a:lnTo>
                                    <a:pt x="813" y="403"/>
                                  </a:lnTo>
                                  <a:lnTo>
                                    <a:pt x="808" y="413"/>
                                  </a:lnTo>
                                  <a:lnTo>
                                    <a:pt x="797" y="433"/>
                                  </a:lnTo>
                                  <a:lnTo>
                                    <a:pt x="791" y="444"/>
                                  </a:lnTo>
                                  <a:lnTo>
                                    <a:pt x="786" y="457"/>
                                  </a:lnTo>
                                  <a:lnTo>
                                    <a:pt x="784" y="463"/>
                                  </a:lnTo>
                                  <a:lnTo>
                                    <a:pt x="783" y="469"/>
                                  </a:lnTo>
                                  <a:lnTo>
                                    <a:pt x="781" y="483"/>
                                  </a:lnTo>
                                  <a:lnTo>
                                    <a:pt x="778" y="497"/>
                                  </a:lnTo>
                                  <a:lnTo>
                                    <a:pt x="777" y="510"/>
                                  </a:lnTo>
                                  <a:lnTo>
                                    <a:pt x="773" y="522"/>
                                  </a:lnTo>
                                  <a:lnTo>
                                    <a:pt x="772" y="527"/>
                                  </a:lnTo>
                                  <a:lnTo>
                                    <a:pt x="768" y="530"/>
                                  </a:lnTo>
                                  <a:lnTo>
                                    <a:pt x="766" y="534"/>
                                  </a:lnTo>
                                  <a:lnTo>
                                    <a:pt x="761" y="537"/>
                                  </a:lnTo>
                                  <a:lnTo>
                                    <a:pt x="756" y="538"/>
                                  </a:lnTo>
                                  <a:lnTo>
                                    <a:pt x="749" y="539"/>
                                  </a:lnTo>
                                  <a:lnTo>
                                    <a:pt x="738" y="539"/>
                                  </a:lnTo>
                                  <a:lnTo>
                                    <a:pt x="728" y="537"/>
                                  </a:lnTo>
                                  <a:lnTo>
                                    <a:pt x="708" y="533"/>
                                  </a:lnTo>
                                  <a:lnTo>
                                    <a:pt x="690" y="529"/>
                                  </a:lnTo>
                                  <a:lnTo>
                                    <a:pt x="678" y="528"/>
                                  </a:lnTo>
                                  <a:lnTo>
                                    <a:pt x="667" y="528"/>
                                  </a:lnTo>
                                  <a:lnTo>
                                    <a:pt x="662" y="528"/>
                                  </a:lnTo>
                                  <a:lnTo>
                                    <a:pt x="657" y="529"/>
                                  </a:lnTo>
                                  <a:lnTo>
                                    <a:pt x="653" y="532"/>
                                  </a:lnTo>
                                  <a:lnTo>
                                    <a:pt x="650" y="534"/>
                                  </a:lnTo>
                                  <a:lnTo>
                                    <a:pt x="647" y="538"/>
                                  </a:lnTo>
                                  <a:lnTo>
                                    <a:pt x="643" y="542"/>
                                  </a:lnTo>
                                  <a:lnTo>
                                    <a:pt x="638" y="549"/>
                                  </a:lnTo>
                                  <a:lnTo>
                                    <a:pt x="632" y="558"/>
                                  </a:lnTo>
                                  <a:lnTo>
                                    <a:pt x="626" y="565"/>
                                  </a:lnTo>
                                  <a:lnTo>
                                    <a:pt x="623" y="568"/>
                                  </a:lnTo>
                                  <a:lnTo>
                                    <a:pt x="620" y="570"/>
                                  </a:lnTo>
                                  <a:lnTo>
                                    <a:pt x="615" y="572"/>
                                  </a:lnTo>
                                  <a:lnTo>
                                    <a:pt x="610" y="572"/>
                                  </a:lnTo>
                                  <a:lnTo>
                                    <a:pt x="602" y="572"/>
                                  </a:lnTo>
                                  <a:lnTo>
                                    <a:pt x="596" y="569"/>
                                  </a:lnTo>
                                  <a:lnTo>
                                    <a:pt x="591" y="568"/>
                                  </a:lnTo>
                                  <a:lnTo>
                                    <a:pt x="585" y="564"/>
                                  </a:lnTo>
                                  <a:lnTo>
                                    <a:pt x="580" y="560"/>
                                  </a:lnTo>
                                  <a:lnTo>
                                    <a:pt x="575" y="557"/>
                                  </a:lnTo>
                                  <a:lnTo>
                                    <a:pt x="566" y="548"/>
                                  </a:lnTo>
                                  <a:lnTo>
                                    <a:pt x="556" y="538"/>
                                  </a:lnTo>
                                  <a:lnTo>
                                    <a:pt x="551" y="534"/>
                                  </a:lnTo>
                                  <a:lnTo>
                                    <a:pt x="546" y="530"/>
                                  </a:lnTo>
                                  <a:lnTo>
                                    <a:pt x="541" y="527"/>
                                  </a:lnTo>
                                  <a:lnTo>
                                    <a:pt x="535" y="525"/>
                                  </a:lnTo>
                                  <a:lnTo>
                                    <a:pt x="528" y="523"/>
                                  </a:lnTo>
                                  <a:lnTo>
                                    <a:pt x="521" y="523"/>
                                  </a:lnTo>
                                  <a:lnTo>
                                    <a:pt x="513" y="523"/>
                                  </a:lnTo>
                                  <a:lnTo>
                                    <a:pt x="507" y="525"/>
                                  </a:lnTo>
                                  <a:lnTo>
                                    <a:pt x="505" y="527"/>
                                  </a:lnTo>
                                  <a:lnTo>
                                    <a:pt x="502" y="528"/>
                                  </a:lnTo>
                                  <a:lnTo>
                                    <a:pt x="496" y="532"/>
                                  </a:lnTo>
                                  <a:lnTo>
                                    <a:pt x="485" y="539"/>
                                  </a:lnTo>
                                  <a:lnTo>
                                    <a:pt x="479" y="543"/>
                                  </a:lnTo>
                                  <a:lnTo>
                                    <a:pt x="472" y="547"/>
                                  </a:lnTo>
                                  <a:lnTo>
                                    <a:pt x="464" y="549"/>
                                  </a:lnTo>
                                  <a:lnTo>
                                    <a:pt x="454" y="552"/>
                                  </a:lnTo>
                                  <a:lnTo>
                                    <a:pt x="444" y="554"/>
                                  </a:lnTo>
                                  <a:lnTo>
                                    <a:pt x="434" y="557"/>
                                  </a:lnTo>
                                  <a:lnTo>
                                    <a:pt x="426" y="560"/>
                                  </a:lnTo>
                                  <a:lnTo>
                                    <a:pt x="422" y="563"/>
                                  </a:lnTo>
                                  <a:lnTo>
                                    <a:pt x="419" y="565"/>
                                  </a:lnTo>
                                  <a:lnTo>
                                    <a:pt x="417" y="568"/>
                                  </a:lnTo>
                                  <a:lnTo>
                                    <a:pt x="415" y="572"/>
                                  </a:lnTo>
                                  <a:lnTo>
                                    <a:pt x="414" y="575"/>
                                  </a:lnTo>
                                  <a:lnTo>
                                    <a:pt x="414" y="580"/>
                                  </a:lnTo>
                                  <a:lnTo>
                                    <a:pt x="414" y="588"/>
                                  </a:lnTo>
                                  <a:lnTo>
                                    <a:pt x="415" y="594"/>
                                  </a:lnTo>
                                  <a:lnTo>
                                    <a:pt x="416" y="601"/>
                                  </a:lnTo>
                                  <a:lnTo>
                                    <a:pt x="417" y="609"/>
                                  </a:lnTo>
                                  <a:lnTo>
                                    <a:pt x="417" y="654"/>
                                  </a:lnTo>
                                  <a:lnTo>
                                    <a:pt x="417" y="669"/>
                                  </a:lnTo>
                                  <a:lnTo>
                                    <a:pt x="417" y="678"/>
                                  </a:lnTo>
                                  <a:lnTo>
                                    <a:pt x="416" y="685"/>
                                  </a:lnTo>
                                  <a:lnTo>
                                    <a:pt x="415" y="691"/>
                                  </a:lnTo>
                                  <a:lnTo>
                                    <a:pt x="414" y="694"/>
                                  </a:lnTo>
                                  <a:lnTo>
                                    <a:pt x="412" y="696"/>
                                  </a:lnTo>
                                  <a:lnTo>
                                    <a:pt x="410" y="698"/>
                                  </a:lnTo>
                                  <a:lnTo>
                                    <a:pt x="407" y="700"/>
                                  </a:lnTo>
                                  <a:lnTo>
                                    <a:pt x="405" y="700"/>
                                  </a:lnTo>
                                  <a:lnTo>
                                    <a:pt x="401" y="701"/>
                                  </a:lnTo>
                                  <a:lnTo>
                                    <a:pt x="395" y="700"/>
                                  </a:lnTo>
                                  <a:lnTo>
                                    <a:pt x="389" y="699"/>
                                  </a:lnTo>
                                  <a:lnTo>
                                    <a:pt x="382" y="696"/>
                                  </a:lnTo>
                                  <a:lnTo>
                                    <a:pt x="379" y="693"/>
                                  </a:lnTo>
                                  <a:lnTo>
                                    <a:pt x="374" y="689"/>
                                  </a:lnTo>
                                  <a:lnTo>
                                    <a:pt x="370" y="684"/>
                                  </a:lnTo>
                                  <a:lnTo>
                                    <a:pt x="364" y="673"/>
                                  </a:lnTo>
                                  <a:lnTo>
                                    <a:pt x="356" y="660"/>
                                  </a:lnTo>
                                  <a:lnTo>
                                    <a:pt x="350" y="648"/>
                                  </a:lnTo>
                                  <a:lnTo>
                                    <a:pt x="341" y="635"/>
                                  </a:lnTo>
                                  <a:lnTo>
                                    <a:pt x="336" y="630"/>
                                  </a:lnTo>
                                  <a:lnTo>
                                    <a:pt x="331" y="625"/>
                                  </a:lnTo>
                                  <a:lnTo>
                                    <a:pt x="322" y="620"/>
                                  </a:lnTo>
                                  <a:lnTo>
                                    <a:pt x="315" y="615"/>
                                  </a:lnTo>
                                  <a:lnTo>
                                    <a:pt x="307" y="610"/>
                                  </a:lnTo>
                                  <a:lnTo>
                                    <a:pt x="299" y="606"/>
                                  </a:lnTo>
                                  <a:lnTo>
                                    <a:pt x="291" y="604"/>
                                  </a:lnTo>
                                  <a:lnTo>
                                    <a:pt x="284" y="601"/>
                                  </a:lnTo>
                                  <a:lnTo>
                                    <a:pt x="266" y="599"/>
                                  </a:lnTo>
                                  <a:lnTo>
                                    <a:pt x="250" y="598"/>
                                  </a:lnTo>
                                  <a:lnTo>
                                    <a:pt x="233" y="598"/>
                                  </a:lnTo>
                                  <a:lnTo>
                                    <a:pt x="194" y="598"/>
                                  </a:lnTo>
                                  <a:lnTo>
                                    <a:pt x="189" y="598"/>
                                  </a:lnTo>
                                  <a:lnTo>
                                    <a:pt x="185" y="577"/>
                                  </a:lnTo>
                                  <a:lnTo>
                                    <a:pt x="181" y="562"/>
                                  </a:lnTo>
                                  <a:lnTo>
                                    <a:pt x="180" y="555"/>
                                  </a:lnTo>
                                  <a:lnTo>
                                    <a:pt x="178" y="550"/>
                                  </a:lnTo>
                                  <a:lnTo>
                                    <a:pt x="175" y="545"/>
                                  </a:lnTo>
                                  <a:lnTo>
                                    <a:pt x="173" y="542"/>
                                  </a:lnTo>
                                  <a:lnTo>
                                    <a:pt x="169" y="539"/>
                                  </a:lnTo>
                                  <a:lnTo>
                                    <a:pt x="165" y="538"/>
                                  </a:lnTo>
                                  <a:lnTo>
                                    <a:pt x="160" y="537"/>
                                  </a:lnTo>
                                  <a:lnTo>
                                    <a:pt x="155" y="535"/>
                                  </a:lnTo>
                                  <a:lnTo>
                                    <a:pt x="143" y="535"/>
                                  </a:lnTo>
                                  <a:lnTo>
                                    <a:pt x="125" y="537"/>
                                  </a:lnTo>
                                  <a:lnTo>
                                    <a:pt x="116" y="538"/>
                                  </a:lnTo>
                                  <a:lnTo>
                                    <a:pt x="106" y="540"/>
                                  </a:lnTo>
                                  <a:lnTo>
                                    <a:pt x="87" y="544"/>
                                  </a:lnTo>
                                  <a:lnTo>
                                    <a:pt x="67" y="550"/>
                                  </a:lnTo>
                                  <a:lnTo>
                                    <a:pt x="58" y="553"/>
                                  </a:lnTo>
                                  <a:lnTo>
                                    <a:pt x="49" y="555"/>
                                  </a:lnTo>
                                  <a:lnTo>
                                    <a:pt x="34" y="562"/>
                                  </a:lnTo>
                                  <a:lnTo>
                                    <a:pt x="23" y="567"/>
                                  </a:lnTo>
                                  <a:lnTo>
                                    <a:pt x="12" y="57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2" name="Freeform 14"/>
                            <a:cNvSpPr>
                              <a:spLocks noChangeArrowheads="1"/>
                            </a:cNvSpPr>
                          </a:nvSpPr>
                          <a:spPr bwMode="auto">
                            <a:xfrm rot="5100000">
                              <a:off x="2584" y="3210"/>
                              <a:ext cx="81" cy="374"/>
                            </a:xfrm>
                            <a:custGeom>
                              <a:avLst/>
                              <a:gdLst>
                                <a:gd name="T0" fmla="*/ 0 w 447"/>
                                <a:gd name="T1" fmla="*/ 0 h 1060"/>
                                <a:gd name="T2" fmla="*/ 0 w 447"/>
                                <a:gd name="T3" fmla="*/ 0 h 1060"/>
                                <a:gd name="T4" fmla="*/ 0 w 447"/>
                                <a:gd name="T5" fmla="*/ 0 h 1060"/>
                                <a:gd name="T6" fmla="*/ 0 w 447"/>
                                <a:gd name="T7" fmla="*/ 0 h 1060"/>
                                <a:gd name="T8" fmla="*/ 0 w 447"/>
                                <a:gd name="T9" fmla="*/ 0 h 1060"/>
                                <a:gd name="T10" fmla="*/ 0 w 447"/>
                                <a:gd name="T11" fmla="*/ 0 h 1060"/>
                                <a:gd name="T12" fmla="*/ 0 w 447"/>
                                <a:gd name="T13" fmla="*/ 0 h 1060"/>
                                <a:gd name="T14" fmla="*/ 0 w 447"/>
                                <a:gd name="T15" fmla="*/ 0 h 1060"/>
                                <a:gd name="T16" fmla="*/ 0 w 447"/>
                                <a:gd name="T17" fmla="*/ 0 h 1060"/>
                                <a:gd name="T18" fmla="*/ 0 w 447"/>
                                <a:gd name="T19" fmla="*/ 0 h 1060"/>
                                <a:gd name="T20" fmla="*/ 0 w 447"/>
                                <a:gd name="T21" fmla="*/ 0 h 1060"/>
                                <a:gd name="T22" fmla="*/ 0 w 447"/>
                                <a:gd name="T23" fmla="*/ 0 h 1060"/>
                                <a:gd name="T24" fmla="*/ 0 w 447"/>
                                <a:gd name="T25" fmla="*/ 0 h 1060"/>
                                <a:gd name="T26" fmla="*/ 0 w 447"/>
                                <a:gd name="T27" fmla="*/ 0 h 1060"/>
                                <a:gd name="T28" fmla="*/ 0 w 447"/>
                                <a:gd name="T29" fmla="*/ 0 h 1060"/>
                                <a:gd name="T30" fmla="*/ 0 w 447"/>
                                <a:gd name="T31" fmla="*/ 0 h 1060"/>
                                <a:gd name="T32" fmla="*/ 0 w 447"/>
                                <a:gd name="T33" fmla="*/ 0 h 1060"/>
                                <a:gd name="T34" fmla="*/ 0 w 447"/>
                                <a:gd name="T35" fmla="*/ 0 h 1060"/>
                                <a:gd name="T36" fmla="*/ 0 w 447"/>
                                <a:gd name="T37" fmla="*/ 0 h 1060"/>
                                <a:gd name="T38" fmla="*/ 0 w 447"/>
                                <a:gd name="T39" fmla="*/ 0 h 1060"/>
                                <a:gd name="T40" fmla="*/ 0 w 447"/>
                                <a:gd name="T41" fmla="*/ 0 h 1060"/>
                                <a:gd name="T42" fmla="*/ 0 w 447"/>
                                <a:gd name="T43" fmla="*/ 0 h 1060"/>
                                <a:gd name="T44" fmla="*/ 0 w 447"/>
                                <a:gd name="T45" fmla="*/ 0 h 1060"/>
                                <a:gd name="T46" fmla="*/ 0 w 447"/>
                                <a:gd name="T47" fmla="*/ 0 h 1060"/>
                                <a:gd name="T48" fmla="*/ 0 w 447"/>
                                <a:gd name="T49" fmla="*/ 0 h 1060"/>
                                <a:gd name="T50" fmla="*/ 0 w 447"/>
                                <a:gd name="T51" fmla="*/ 0 h 1060"/>
                                <a:gd name="T52" fmla="*/ 0 w 447"/>
                                <a:gd name="T53" fmla="*/ 0 h 1060"/>
                                <a:gd name="T54" fmla="*/ 0 w 447"/>
                                <a:gd name="T55" fmla="*/ 0 h 1060"/>
                                <a:gd name="T56" fmla="*/ 0 w 447"/>
                                <a:gd name="T57" fmla="*/ 0 h 1060"/>
                                <a:gd name="T58" fmla="*/ 0 w 447"/>
                                <a:gd name="T59" fmla="*/ 0 h 1060"/>
                                <a:gd name="T60" fmla="*/ 0 w 447"/>
                                <a:gd name="T61" fmla="*/ 0 h 1060"/>
                                <a:gd name="T62" fmla="*/ 0 w 447"/>
                                <a:gd name="T63" fmla="*/ 0 h 1060"/>
                                <a:gd name="T64" fmla="*/ 0 w 447"/>
                                <a:gd name="T65" fmla="*/ 0 h 1060"/>
                                <a:gd name="T66" fmla="*/ 0 w 447"/>
                                <a:gd name="T67" fmla="*/ 0 h 1060"/>
                                <a:gd name="T68" fmla="*/ 0 w 447"/>
                                <a:gd name="T69" fmla="*/ 0 h 1060"/>
                                <a:gd name="T70" fmla="*/ 0 w 447"/>
                                <a:gd name="T71" fmla="*/ 0 h 1060"/>
                                <a:gd name="T72" fmla="*/ 0 w 447"/>
                                <a:gd name="T73" fmla="*/ 0 h 1060"/>
                                <a:gd name="T74" fmla="*/ 0 w 447"/>
                                <a:gd name="T75" fmla="*/ 0 h 1060"/>
                                <a:gd name="T76" fmla="*/ 0 w 447"/>
                                <a:gd name="T77" fmla="*/ 0 h 1060"/>
                                <a:gd name="T78" fmla="*/ 0 w 447"/>
                                <a:gd name="T79" fmla="*/ 0 h 1060"/>
                                <a:gd name="T80" fmla="*/ 0 w 447"/>
                                <a:gd name="T81" fmla="*/ 0 h 1060"/>
                                <a:gd name="T82" fmla="*/ 0 w 447"/>
                                <a:gd name="T83" fmla="*/ 0 h 1060"/>
                                <a:gd name="T84" fmla="*/ 0 w 447"/>
                                <a:gd name="T85" fmla="*/ 0 h 1060"/>
                                <a:gd name="T86" fmla="*/ 0 w 447"/>
                                <a:gd name="T87" fmla="*/ 0 h 1060"/>
                                <a:gd name="T88" fmla="*/ 0 w 447"/>
                                <a:gd name="T89" fmla="*/ 0 h 1060"/>
                                <a:gd name="T90" fmla="*/ 0 w 447"/>
                                <a:gd name="T91" fmla="*/ 0 h 1060"/>
                                <a:gd name="T92" fmla="*/ 0 w 447"/>
                                <a:gd name="T93" fmla="*/ 0 h 1060"/>
                                <a:gd name="T94" fmla="*/ 0 w 447"/>
                                <a:gd name="T95" fmla="*/ 0 h 1060"/>
                                <a:gd name="T96" fmla="*/ 0 w 447"/>
                                <a:gd name="T97" fmla="*/ 0 h 1060"/>
                                <a:gd name="T98" fmla="*/ 0 w 447"/>
                                <a:gd name="T99" fmla="*/ 0 h 1060"/>
                                <a:gd name="T100" fmla="*/ 0 w 447"/>
                                <a:gd name="T101" fmla="*/ 0 h 1060"/>
                                <a:gd name="T102" fmla="*/ 0 w 447"/>
                                <a:gd name="T103" fmla="*/ 0 h 1060"/>
                                <a:gd name="T104" fmla="*/ 0 w 447"/>
                                <a:gd name="T105" fmla="*/ 0 h 1060"/>
                                <a:gd name="T106" fmla="*/ 0 w 447"/>
                                <a:gd name="T107" fmla="*/ 0 h 1060"/>
                                <a:gd name="T108" fmla="*/ 0 w 447"/>
                                <a:gd name="T109" fmla="*/ 0 h 106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47"/>
                                <a:gd name="T166" fmla="*/ 0 h 1060"/>
                                <a:gd name="T167" fmla="*/ 447 w 447"/>
                                <a:gd name="T168" fmla="*/ 1060 h 1060"/>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47" h="1060">
                                  <a:moveTo>
                                    <a:pt x="0" y="291"/>
                                  </a:moveTo>
                                  <a:lnTo>
                                    <a:pt x="6" y="282"/>
                                  </a:lnTo>
                                  <a:lnTo>
                                    <a:pt x="36" y="238"/>
                                  </a:lnTo>
                                  <a:lnTo>
                                    <a:pt x="40" y="234"/>
                                  </a:lnTo>
                                  <a:lnTo>
                                    <a:pt x="45" y="229"/>
                                  </a:lnTo>
                                  <a:lnTo>
                                    <a:pt x="50" y="226"/>
                                  </a:lnTo>
                                  <a:lnTo>
                                    <a:pt x="55" y="222"/>
                                  </a:lnTo>
                                  <a:lnTo>
                                    <a:pt x="60" y="219"/>
                                  </a:lnTo>
                                  <a:lnTo>
                                    <a:pt x="65" y="217"/>
                                  </a:lnTo>
                                  <a:lnTo>
                                    <a:pt x="71" y="216"/>
                                  </a:lnTo>
                                  <a:lnTo>
                                    <a:pt x="76" y="216"/>
                                  </a:lnTo>
                                  <a:lnTo>
                                    <a:pt x="81" y="216"/>
                                  </a:lnTo>
                                  <a:lnTo>
                                    <a:pt x="86" y="217"/>
                                  </a:lnTo>
                                  <a:lnTo>
                                    <a:pt x="99" y="221"/>
                                  </a:lnTo>
                                  <a:lnTo>
                                    <a:pt x="104" y="224"/>
                                  </a:lnTo>
                                  <a:lnTo>
                                    <a:pt x="110" y="227"/>
                                  </a:lnTo>
                                  <a:lnTo>
                                    <a:pt x="115" y="231"/>
                                  </a:lnTo>
                                  <a:lnTo>
                                    <a:pt x="120" y="234"/>
                                  </a:lnTo>
                                  <a:lnTo>
                                    <a:pt x="125" y="239"/>
                                  </a:lnTo>
                                  <a:lnTo>
                                    <a:pt x="130" y="243"/>
                                  </a:lnTo>
                                  <a:lnTo>
                                    <a:pt x="134" y="246"/>
                                  </a:lnTo>
                                  <a:lnTo>
                                    <a:pt x="140" y="247"/>
                                  </a:lnTo>
                                  <a:lnTo>
                                    <a:pt x="145" y="248"/>
                                  </a:lnTo>
                                  <a:lnTo>
                                    <a:pt x="150" y="247"/>
                                  </a:lnTo>
                                  <a:lnTo>
                                    <a:pt x="155" y="246"/>
                                  </a:lnTo>
                                  <a:lnTo>
                                    <a:pt x="160" y="242"/>
                                  </a:lnTo>
                                  <a:lnTo>
                                    <a:pt x="164" y="238"/>
                                  </a:lnTo>
                                  <a:lnTo>
                                    <a:pt x="167" y="233"/>
                                  </a:lnTo>
                                  <a:lnTo>
                                    <a:pt x="170" y="228"/>
                                  </a:lnTo>
                                  <a:lnTo>
                                    <a:pt x="174" y="222"/>
                                  </a:lnTo>
                                  <a:lnTo>
                                    <a:pt x="176" y="216"/>
                                  </a:lnTo>
                                  <a:lnTo>
                                    <a:pt x="179" y="208"/>
                                  </a:lnTo>
                                  <a:lnTo>
                                    <a:pt x="180" y="202"/>
                                  </a:lnTo>
                                  <a:lnTo>
                                    <a:pt x="181" y="196"/>
                                  </a:lnTo>
                                  <a:lnTo>
                                    <a:pt x="181" y="189"/>
                                  </a:lnTo>
                                  <a:lnTo>
                                    <a:pt x="181" y="41"/>
                                  </a:lnTo>
                                  <a:lnTo>
                                    <a:pt x="182" y="35"/>
                                  </a:lnTo>
                                  <a:lnTo>
                                    <a:pt x="184" y="30"/>
                                  </a:lnTo>
                                  <a:lnTo>
                                    <a:pt x="186" y="25"/>
                                  </a:lnTo>
                                  <a:lnTo>
                                    <a:pt x="190" y="20"/>
                                  </a:lnTo>
                                  <a:lnTo>
                                    <a:pt x="193" y="16"/>
                                  </a:lnTo>
                                  <a:lnTo>
                                    <a:pt x="198" y="12"/>
                                  </a:lnTo>
                                  <a:lnTo>
                                    <a:pt x="203" y="10"/>
                                  </a:lnTo>
                                  <a:lnTo>
                                    <a:pt x="210" y="8"/>
                                  </a:lnTo>
                                  <a:lnTo>
                                    <a:pt x="256" y="1"/>
                                  </a:lnTo>
                                  <a:lnTo>
                                    <a:pt x="262" y="0"/>
                                  </a:lnTo>
                                  <a:lnTo>
                                    <a:pt x="268" y="1"/>
                                  </a:lnTo>
                                  <a:lnTo>
                                    <a:pt x="275" y="1"/>
                                  </a:lnTo>
                                  <a:lnTo>
                                    <a:pt x="282" y="2"/>
                                  </a:lnTo>
                                  <a:lnTo>
                                    <a:pt x="288" y="5"/>
                                  </a:lnTo>
                                  <a:lnTo>
                                    <a:pt x="296" y="7"/>
                                  </a:lnTo>
                                  <a:lnTo>
                                    <a:pt x="301" y="10"/>
                                  </a:lnTo>
                                  <a:lnTo>
                                    <a:pt x="306" y="13"/>
                                  </a:lnTo>
                                  <a:lnTo>
                                    <a:pt x="414" y="93"/>
                                  </a:lnTo>
                                  <a:lnTo>
                                    <a:pt x="423" y="101"/>
                                  </a:lnTo>
                                  <a:lnTo>
                                    <a:pt x="432" y="110"/>
                                  </a:lnTo>
                                  <a:lnTo>
                                    <a:pt x="438" y="117"/>
                                  </a:lnTo>
                                  <a:lnTo>
                                    <a:pt x="441" y="121"/>
                                  </a:lnTo>
                                  <a:lnTo>
                                    <a:pt x="442" y="123"/>
                                  </a:lnTo>
                                  <a:lnTo>
                                    <a:pt x="442" y="127"/>
                                  </a:lnTo>
                                  <a:lnTo>
                                    <a:pt x="442" y="130"/>
                                  </a:lnTo>
                                  <a:lnTo>
                                    <a:pt x="442" y="133"/>
                                  </a:lnTo>
                                  <a:lnTo>
                                    <a:pt x="441" y="136"/>
                                  </a:lnTo>
                                  <a:lnTo>
                                    <a:pt x="439" y="138"/>
                                  </a:lnTo>
                                  <a:lnTo>
                                    <a:pt x="438" y="142"/>
                                  </a:lnTo>
                                  <a:lnTo>
                                    <a:pt x="436" y="145"/>
                                  </a:lnTo>
                                  <a:lnTo>
                                    <a:pt x="433" y="146"/>
                                  </a:lnTo>
                                  <a:lnTo>
                                    <a:pt x="431" y="148"/>
                                  </a:lnTo>
                                  <a:lnTo>
                                    <a:pt x="429" y="151"/>
                                  </a:lnTo>
                                  <a:lnTo>
                                    <a:pt x="428" y="155"/>
                                  </a:lnTo>
                                  <a:lnTo>
                                    <a:pt x="428" y="157"/>
                                  </a:lnTo>
                                  <a:lnTo>
                                    <a:pt x="429" y="161"/>
                                  </a:lnTo>
                                  <a:lnTo>
                                    <a:pt x="431" y="165"/>
                                  </a:lnTo>
                                  <a:lnTo>
                                    <a:pt x="432" y="168"/>
                                  </a:lnTo>
                                  <a:lnTo>
                                    <a:pt x="434" y="172"/>
                                  </a:lnTo>
                                  <a:lnTo>
                                    <a:pt x="439" y="179"/>
                                  </a:lnTo>
                                  <a:lnTo>
                                    <a:pt x="444" y="188"/>
                                  </a:lnTo>
                                  <a:lnTo>
                                    <a:pt x="447" y="197"/>
                                  </a:lnTo>
                                  <a:lnTo>
                                    <a:pt x="447" y="201"/>
                                  </a:lnTo>
                                  <a:lnTo>
                                    <a:pt x="447" y="203"/>
                                  </a:lnTo>
                                  <a:lnTo>
                                    <a:pt x="447" y="206"/>
                                  </a:lnTo>
                                  <a:lnTo>
                                    <a:pt x="444" y="209"/>
                                  </a:lnTo>
                                  <a:lnTo>
                                    <a:pt x="442" y="212"/>
                                  </a:lnTo>
                                  <a:lnTo>
                                    <a:pt x="438" y="214"/>
                                  </a:lnTo>
                                  <a:lnTo>
                                    <a:pt x="434" y="216"/>
                                  </a:lnTo>
                                  <a:lnTo>
                                    <a:pt x="429" y="218"/>
                                  </a:lnTo>
                                  <a:lnTo>
                                    <a:pt x="424" y="219"/>
                                  </a:lnTo>
                                  <a:lnTo>
                                    <a:pt x="418" y="221"/>
                                  </a:lnTo>
                                  <a:lnTo>
                                    <a:pt x="417" y="221"/>
                                  </a:lnTo>
                                  <a:lnTo>
                                    <a:pt x="411" y="222"/>
                                  </a:lnTo>
                                  <a:lnTo>
                                    <a:pt x="407" y="223"/>
                                  </a:lnTo>
                                  <a:lnTo>
                                    <a:pt x="402" y="227"/>
                                  </a:lnTo>
                                  <a:lnTo>
                                    <a:pt x="399" y="231"/>
                                  </a:lnTo>
                                  <a:lnTo>
                                    <a:pt x="398" y="232"/>
                                  </a:lnTo>
                                  <a:lnTo>
                                    <a:pt x="397" y="234"/>
                                  </a:lnTo>
                                  <a:lnTo>
                                    <a:pt x="397" y="239"/>
                                  </a:lnTo>
                                  <a:lnTo>
                                    <a:pt x="397" y="244"/>
                                  </a:lnTo>
                                  <a:lnTo>
                                    <a:pt x="398" y="249"/>
                                  </a:lnTo>
                                  <a:lnTo>
                                    <a:pt x="419" y="307"/>
                                  </a:lnTo>
                                  <a:lnTo>
                                    <a:pt x="421" y="313"/>
                                  </a:lnTo>
                                  <a:lnTo>
                                    <a:pt x="422" y="319"/>
                                  </a:lnTo>
                                  <a:lnTo>
                                    <a:pt x="423" y="331"/>
                                  </a:lnTo>
                                  <a:lnTo>
                                    <a:pt x="422" y="337"/>
                                  </a:lnTo>
                                  <a:lnTo>
                                    <a:pt x="422" y="342"/>
                                  </a:lnTo>
                                  <a:lnTo>
                                    <a:pt x="421" y="347"/>
                                  </a:lnTo>
                                  <a:lnTo>
                                    <a:pt x="418" y="351"/>
                                  </a:lnTo>
                                  <a:lnTo>
                                    <a:pt x="417" y="354"/>
                                  </a:lnTo>
                                  <a:lnTo>
                                    <a:pt x="414" y="358"/>
                                  </a:lnTo>
                                  <a:lnTo>
                                    <a:pt x="414" y="364"/>
                                  </a:lnTo>
                                  <a:lnTo>
                                    <a:pt x="413" y="369"/>
                                  </a:lnTo>
                                  <a:lnTo>
                                    <a:pt x="413" y="382"/>
                                  </a:lnTo>
                                  <a:lnTo>
                                    <a:pt x="413" y="388"/>
                                  </a:lnTo>
                                  <a:lnTo>
                                    <a:pt x="414" y="394"/>
                                  </a:lnTo>
                                  <a:lnTo>
                                    <a:pt x="416" y="399"/>
                                  </a:lnTo>
                                  <a:lnTo>
                                    <a:pt x="417" y="406"/>
                                  </a:lnTo>
                                  <a:lnTo>
                                    <a:pt x="418" y="412"/>
                                  </a:lnTo>
                                  <a:lnTo>
                                    <a:pt x="418" y="425"/>
                                  </a:lnTo>
                                  <a:lnTo>
                                    <a:pt x="418" y="433"/>
                                  </a:lnTo>
                                  <a:lnTo>
                                    <a:pt x="418" y="440"/>
                                  </a:lnTo>
                                  <a:lnTo>
                                    <a:pt x="416" y="453"/>
                                  </a:lnTo>
                                  <a:lnTo>
                                    <a:pt x="411" y="464"/>
                                  </a:lnTo>
                                  <a:lnTo>
                                    <a:pt x="408" y="470"/>
                                  </a:lnTo>
                                  <a:lnTo>
                                    <a:pt x="404" y="477"/>
                                  </a:lnTo>
                                  <a:lnTo>
                                    <a:pt x="398" y="489"/>
                                  </a:lnTo>
                                  <a:lnTo>
                                    <a:pt x="394" y="494"/>
                                  </a:lnTo>
                                  <a:lnTo>
                                    <a:pt x="391" y="498"/>
                                  </a:lnTo>
                                  <a:lnTo>
                                    <a:pt x="387" y="503"/>
                                  </a:lnTo>
                                  <a:lnTo>
                                    <a:pt x="383" y="508"/>
                                  </a:lnTo>
                                  <a:lnTo>
                                    <a:pt x="377" y="520"/>
                                  </a:lnTo>
                                  <a:lnTo>
                                    <a:pt x="372" y="533"/>
                                  </a:lnTo>
                                  <a:lnTo>
                                    <a:pt x="371" y="539"/>
                                  </a:lnTo>
                                  <a:lnTo>
                                    <a:pt x="370" y="545"/>
                                  </a:lnTo>
                                  <a:lnTo>
                                    <a:pt x="368" y="573"/>
                                  </a:lnTo>
                                  <a:lnTo>
                                    <a:pt x="368" y="579"/>
                                  </a:lnTo>
                                  <a:lnTo>
                                    <a:pt x="368" y="587"/>
                                  </a:lnTo>
                                  <a:lnTo>
                                    <a:pt x="372" y="599"/>
                                  </a:lnTo>
                                  <a:lnTo>
                                    <a:pt x="373" y="605"/>
                                  </a:lnTo>
                                  <a:lnTo>
                                    <a:pt x="376" y="612"/>
                                  </a:lnTo>
                                  <a:lnTo>
                                    <a:pt x="380" y="617"/>
                                  </a:lnTo>
                                  <a:lnTo>
                                    <a:pt x="382" y="622"/>
                                  </a:lnTo>
                                  <a:lnTo>
                                    <a:pt x="386" y="627"/>
                                  </a:lnTo>
                                  <a:lnTo>
                                    <a:pt x="388" y="632"/>
                                  </a:lnTo>
                                  <a:lnTo>
                                    <a:pt x="390" y="638"/>
                                  </a:lnTo>
                                  <a:lnTo>
                                    <a:pt x="391" y="644"/>
                                  </a:lnTo>
                                  <a:lnTo>
                                    <a:pt x="391" y="650"/>
                                  </a:lnTo>
                                  <a:lnTo>
                                    <a:pt x="391" y="656"/>
                                  </a:lnTo>
                                  <a:lnTo>
                                    <a:pt x="391" y="663"/>
                                  </a:lnTo>
                                  <a:lnTo>
                                    <a:pt x="388" y="669"/>
                                  </a:lnTo>
                                  <a:lnTo>
                                    <a:pt x="366" y="730"/>
                                  </a:lnTo>
                                  <a:lnTo>
                                    <a:pt x="365" y="735"/>
                                  </a:lnTo>
                                  <a:lnTo>
                                    <a:pt x="362" y="743"/>
                                  </a:lnTo>
                                  <a:lnTo>
                                    <a:pt x="358" y="756"/>
                                  </a:lnTo>
                                  <a:lnTo>
                                    <a:pt x="356" y="771"/>
                                  </a:lnTo>
                                  <a:lnTo>
                                    <a:pt x="356" y="784"/>
                                  </a:lnTo>
                                  <a:lnTo>
                                    <a:pt x="355" y="790"/>
                                  </a:lnTo>
                                  <a:lnTo>
                                    <a:pt x="355" y="796"/>
                                  </a:lnTo>
                                  <a:lnTo>
                                    <a:pt x="353" y="803"/>
                                  </a:lnTo>
                                  <a:lnTo>
                                    <a:pt x="350" y="816"/>
                                  </a:lnTo>
                                  <a:lnTo>
                                    <a:pt x="347" y="824"/>
                                  </a:lnTo>
                                  <a:lnTo>
                                    <a:pt x="343" y="830"/>
                                  </a:lnTo>
                                  <a:lnTo>
                                    <a:pt x="340" y="836"/>
                                  </a:lnTo>
                                  <a:lnTo>
                                    <a:pt x="337" y="841"/>
                                  </a:lnTo>
                                  <a:lnTo>
                                    <a:pt x="316" y="868"/>
                                  </a:lnTo>
                                  <a:lnTo>
                                    <a:pt x="308" y="877"/>
                                  </a:lnTo>
                                  <a:lnTo>
                                    <a:pt x="301" y="890"/>
                                  </a:lnTo>
                                  <a:lnTo>
                                    <a:pt x="295" y="904"/>
                                  </a:lnTo>
                                  <a:lnTo>
                                    <a:pt x="291" y="916"/>
                                  </a:lnTo>
                                  <a:lnTo>
                                    <a:pt x="258" y="1032"/>
                                  </a:lnTo>
                                  <a:lnTo>
                                    <a:pt x="257" y="1039"/>
                                  </a:lnTo>
                                  <a:lnTo>
                                    <a:pt x="253" y="1044"/>
                                  </a:lnTo>
                                  <a:lnTo>
                                    <a:pt x="250" y="1047"/>
                                  </a:lnTo>
                                  <a:lnTo>
                                    <a:pt x="246" y="1052"/>
                                  </a:lnTo>
                                  <a:lnTo>
                                    <a:pt x="241" y="1055"/>
                                  </a:lnTo>
                                  <a:lnTo>
                                    <a:pt x="236" y="1057"/>
                                  </a:lnTo>
                                  <a:lnTo>
                                    <a:pt x="231" y="1060"/>
                                  </a:lnTo>
                                  <a:lnTo>
                                    <a:pt x="226" y="1060"/>
                                  </a:lnTo>
                                  <a:lnTo>
                                    <a:pt x="198" y="1059"/>
                                  </a:lnTo>
                                  <a:lnTo>
                                    <a:pt x="171" y="1056"/>
                                  </a:lnTo>
                                  <a:lnTo>
                                    <a:pt x="165" y="1056"/>
                                  </a:lnTo>
                                  <a:lnTo>
                                    <a:pt x="160" y="1055"/>
                                  </a:lnTo>
                                  <a:lnTo>
                                    <a:pt x="152" y="1052"/>
                                  </a:lnTo>
                                  <a:lnTo>
                                    <a:pt x="140" y="1047"/>
                                  </a:lnTo>
                                  <a:lnTo>
                                    <a:pt x="127" y="1040"/>
                                  </a:lnTo>
                                  <a:lnTo>
                                    <a:pt x="122" y="1036"/>
                                  </a:lnTo>
                                  <a:lnTo>
                                    <a:pt x="117" y="1032"/>
                                  </a:lnTo>
                                  <a:lnTo>
                                    <a:pt x="65" y="980"/>
                                  </a:lnTo>
                                  <a:lnTo>
                                    <a:pt x="61" y="977"/>
                                  </a:lnTo>
                                  <a:lnTo>
                                    <a:pt x="57" y="975"/>
                                  </a:lnTo>
                                  <a:lnTo>
                                    <a:pt x="54" y="972"/>
                                  </a:lnTo>
                                  <a:lnTo>
                                    <a:pt x="50" y="971"/>
                                  </a:lnTo>
                                  <a:lnTo>
                                    <a:pt x="41" y="969"/>
                                  </a:lnTo>
                                  <a:lnTo>
                                    <a:pt x="32" y="969"/>
                                  </a:lnTo>
                                  <a:lnTo>
                                    <a:pt x="27" y="951"/>
                                  </a:lnTo>
                                  <a:lnTo>
                                    <a:pt x="26" y="946"/>
                                  </a:lnTo>
                                  <a:lnTo>
                                    <a:pt x="25" y="942"/>
                                  </a:lnTo>
                                  <a:lnTo>
                                    <a:pt x="25" y="937"/>
                                  </a:lnTo>
                                  <a:lnTo>
                                    <a:pt x="25" y="931"/>
                                  </a:lnTo>
                                  <a:lnTo>
                                    <a:pt x="25" y="924"/>
                                  </a:lnTo>
                                  <a:lnTo>
                                    <a:pt x="27" y="915"/>
                                  </a:lnTo>
                                  <a:lnTo>
                                    <a:pt x="30" y="909"/>
                                  </a:lnTo>
                                  <a:lnTo>
                                    <a:pt x="34" y="902"/>
                                  </a:lnTo>
                                  <a:lnTo>
                                    <a:pt x="41" y="889"/>
                                  </a:lnTo>
                                  <a:lnTo>
                                    <a:pt x="45" y="881"/>
                                  </a:lnTo>
                                  <a:lnTo>
                                    <a:pt x="47" y="874"/>
                                  </a:lnTo>
                                  <a:lnTo>
                                    <a:pt x="32" y="819"/>
                                  </a:lnTo>
                                  <a:lnTo>
                                    <a:pt x="40" y="808"/>
                                  </a:lnTo>
                                  <a:lnTo>
                                    <a:pt x="44" y="801"/>
                                  </a:lnTo>
                                  <a:lnTo>
                                    <a:pt x="49" y="796"/>
                                  </a:lnTo>
                                  <a:lnTo>
                                    <a:pt x="65" y="778"/>
                                  </a:lnTo>
                                  <a:lnTo>
                                    <a:pt x="72" y="769"/>
                                  </a:lnTo>
                                  <a:lnTo>
                                    <a:pt x="76" y="764"/>
                                  </a:lnTo>
                                  <a:lnTo>
                                    <a:pt x="79" y="759"/>
                                  </a:lnTo>
                                  <a:lnTo>
                                    <a:pt x="81" y="754"/>
                                  </a:lnTo>
                                  <a:lnTo>
                                    <a:pt x="82" y="748"/>
                                  </a:lnTo>
                                  <a:lnTo>
                                    <a:pt x="84" y="741"/>
                                  </a:lnTo>
                                  <a:lnTo>
                                    <a:pt x="85" y="734"/>
                                  </a:lnTo>
                                  <a:lnTo>
                                    <a:pt x="154" y="734"/>
                                  </a:lnTo>
                                  <a:lnTo>
                                    <a:pt x="160" y="726"/>
                                  </a:lnTo>
                                  <a:lnTo>
                                    <a:pt x="165" y="719"/>
                                  </a:lnTo>
                                  <a:lnTo>
                                    <a:pt x="167" y="715"/>
                                  </a:lnTo>
                                  <a:lnTo>
                                    <a:pt x="169" y="711"/>
                                  </a:lnTo>
                                  <a:lnTo>
                                    <a:pt x="170" y="706"/>
                                  </a:lnTo>
                                  <a:lnTo>
                                    <a:pt x="170" y="701"/>
                                  </a:lnTo>
                                  <a:lnTo>
                                    <a:pt x="170" y="695"/>
                                  </a:lnTo>
                                  <a:lnTo>
                                    <a:pt x="169" y="689"/>
                                  </a:lnTo>
                                  <a:lnTo>
                                    <a:pt x="167" y="684"/>
                                  </a:lnTo>
                                  <a:lnTo>
                                    <a:pt x="165" y="679"/>
                                  </a:lnTo>
                                  <a:lnTo>
                                    <a:pt x="162" y="674"/>
                                  </a:lnTo>
                                  <a:lnTo>
                                    <a:pt x="160" y="669"/>
                                  </a:lnTo>
                                  <a:lnTo>
                                    <a:pt x="157" y="665"/>
                                  </a:lnTo>
                                  <a:lnTo>
                                    <a:pt x="154" y="661"/>
                                  </a:lnTo>
                                  <a:lnTo>
                                    <a:pt x="146" y="653"/>
                                  </a:lnTo>
                                  <a:lnTo>
                                    <a:pt x="137" y="645"/>
                                  </a:lnTo>
                                  <a:lnTo>
                                    <a:pt x="119" y="633"/>
                                  </a:lnTo>
                                  <a:lnTo>
                                    <a:pt x="100" y="619"/>
                                  </a:lnTo>
                                  <a:lnTo>
                                    <a:pt x="91" y="612"/>
                                  </a:lnTo>
                                  <a:lnTo>
                                    <a:pt x="84" y="604"/>
                                  </a:lnTo>
                                  <a:lnTo>
                                    <a:pt x="77" y="595"/>
                                  </a:lnTo>
                                  <a:lnTo>
                                    <a:pt x="75" y="590"/>
                                  </a:lnTo>
                                  <a:lnTo>
                                    <a:pt x="72" y="585"/>
                                  </a:lnTo>
                                  <a:lnTo>
                                    <a:pt x="70" y="580"/>
                                  </a:lnTo>
                                  <a:lnTo>
                                    <a:pt x="69" y="575"/>
                                  </a:lnTo>
                                  <a:lnTo>
                                    <a:pt x="67" y="569"/>
                                  </a:lnTo>
                                  <a:lnTo>
                                    <a:pt x="67" y="563"/>
                                  </a:lnTo>
                                  <a:lnTo>
                                    <a:pt x="69" y="553"/>
                                  </a:lnTo>
                                  <a:lnTo>
                                    <a:pt x="70" y="544"/>
                                  </a:lnTo>
                                  <a:lnTo>
                                    <a:pt x="71" y="535"/>
                                  </a:lnTo>
                                  <a:lnTo>
                                    <a:pt x="75" y="527"/>
                                  </a:lnTo>
                                  <a:lnTo>
                                    <a:pt x="77" y="519"/>
                                  </a:lnTo>
                                  <a:lnTo>
                                    <a:pt x="81" y="512"/>
                                  </a:lnTo>
                                  <a:lnTo>
                                    <a:pt x="89" y="497"/>
                                  </a:lnTo>
                                  <a:lnTo>
                                    <a:pt x="97" y="482"/>
                                  </a:lnTo>
                                  <a:lnTo>
                                    <a:pt x="104" y="465"/>
                                  </a:lnTo>
                                  <a:lnTo>
                                    <a:pt x="106" y="458"/>
                                  </a:lnTo>
                                  <a:lnTo>
                                    <a:pt x="109" y="449"/>
                                  </a:lnTo>
                                  <a:lnTo>
                                    <a:pt x="110" y="439"/>
                                  </a:lnTo>
                                  <a:lnTo>
                                    <a:pt x="110" y="429"/>
                                  </a:lnTo>
                                  <a:lnTo>
                                    <a:pt x="110" y="423"/>
                                  </a:lnTo>
                                  <a:lnTo>
                                    <a:pt x="110" y="417"/>
                                  </a:lnTo>
                                  <a:lnTo>
                                    <a:pt x="107" y="406"/>
                                  </a:lnTo>
                                  <a:lnTo>
                                    <a:pt x="105" y="401"/>
                                  </a:lnTo>
                                  <a:lnTo>
                                    <a:pt x="104" y="396"/>
                                  </a:lnTo>
                                  <a:lnTo>
                                    <a:pt x="97" y="386"/>
                                  </a:lnTo>
                                  <a:lnTo>
                                    <a:pt x="95" y="382"/>
                                  </a:lnTo>
                                  <a:lnTo>
                                    <a:pt x="91" y="378"/>
                                  </a:lnTo>
                                  <a:lnTo>
                                    <a:pt x="84" y="369"/>
                                  </a:lnTo>
                                  <a:lnTo>
                                    <a:pt x="76" y="362"/>
                                  </a:lnTo>
                                  <a:lnTo>
                                    <a:pt x="67" y="354"/>
                                  </a:lnTo>
                                  <a:lnTo>
                                    <a:pt x="50" y="341"/>
                                  </a:lnTo>
                                  <a:lnTo>
                                    <a:pt x="40" y="334"/>
                                  </a:lnTo>
                                  <a:lnTo>
                                    <a:pt x="31" y="327"/>
                                  </a:lnTo>
                                  <a:lnTo>
                                    <a:pt x="22" y="318"/>
                                  </a:lnTo>
                                  <a:lnTo>
                                    <a:pt x="14" y="309"/>
                                  </a:lnTo>
                                  <a:lnTo>
                                    <a:pt x="10" y="306"/>
                                  </a:lnTo>
                                  <a:lnTo>
                                    <a:pt x="6" y="301"/>
                                  </a:lnTo>
                                  <a:lnTo>
                                    <a:pt x="0" y="29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3" name="Freeform 15"/>
                            <a:cNvSpPr>
                              <a:spLocks noChangeArrowheads="1"/>
                            </a:cNvSpPr>
                          </a:nvSpPr>
                          <a:spPr bwMode="auto">
                            <a:xfrm rot="5100000">
                              <a:off x="2448" y="3237"/>
                              <a:ext cx="145" cy="169"/>
                            </a:xfrm>
                            <a:custGeom>
                              <a:avLst/>
                              <a:gdLst>
                                <a:gd name="T0" fmla="*/ 0 w 799"/>
                                <a:gd name="T1" fmla="*/ 0 h 478"/>
                                <a:gd name="T2" fmla="*/ 0 w 799"/>
                                <a:gd name="T3" fmla="*/ 0 h 478"/>
                                <a:gd name="T4" fmla="*/ 0 w 799"/>
                                <a:gd name="T5" fmla="*/ 0 h 478"/>
                                <a:gd name="T6" fmla="*/ 0 w 799"/>
                                <a:gd name="T7" fmla="*/ 0 h 478"/>
                                <a:gd name="T8" fmla="*/ 0 w 799"/>
                                <a:gd name="T9" fmla="*/ 0 h 478"/>
                                <a:gd name="T10" fmla="*/ 0 w 799"/>
                                <a:gd name="T11" fmla="*/ 0 h 478"/>
                                <a:gd name="T12" fmla="*/ 0 w 799"/>
                                <a:gd name="T13" fmla="*/ 0 h 478"/>
                                <a:gd name="T14" fmla="*/ 0 w 799"/>
                                <a:gd name="T15" fmla="*/ 0 h 478"/>
                                <a:gd name="T16" fmla="*/ 0 w 799"/>
                                <a:gd name="T17" fmla="*/ 0 h 478"/>
                                <a:gd name="T18" fmla="*/ 0 w 799"/>
                                <a:gd name="T19" fmla="*/ 0 h 478"/>
                                <a:gd name="T20" fmla="*/ 0 w 799"/>
                                <a:gd name="T21" fmla="*/ 0 h 478"/>
                                <a:gd name="T22" fmla="*/ 0 w 799"/>
                                <a:gd name="T23" fmla="*/ 0 h 478"/>
                                <a:gd name="T24" fmla="*/ 0 w 799"/>
                                <a:gd name="T25" fmla="*/ 0 h 478"/>
                                <a:gd name="T26" fmla="*/ 0 w 799"/>
                                <a:gd name="T27" fmla="*/ 0 h 478"/>
                                <a:gd name="T28" fmla="*/ 0 w 799"/>
                                <a:gd name="T29" fmla="*/ 0 h 478"/>
                                <a:gd name="T30" fmla="*/ 0 w 799"/>
                                <a:gd name="T31" fmla="*/ 0 h 478"/>
                                <a:gd name="T32" fmla="*/ 0 w 799"/>
                                <a:gd name="T33" fmla="*/ 0 h 478"/>
                                <a:gd name="T34" fmla="*/ 0 w 799"/>
                                <a:gd name="T35" fmla="*/ 0 h 478"/>
                                <a:gd name="T36" fmla="*/ 0 w 799"/>
                                <a:gd name="T37" fmla="*/ 0 h 478"/>
                                <a:gd name="T38" fmla="*/ 0 w 799"/>
                                <a:gd name="T39" fmla="*/ 0 h 478"/>
                                <a:gd name="T40" fmla="*/ 0 w 799"/>
                                <a:gd name="T41" fmla="*/ 0 h 478"/>
                                <a:gd name="T42" fmla="*/ 0 w 799"/>
                                <a:gd name="T43" fmla="*/ 0 h 478"/>
                                <a:gd name="T44" fmla="*/ 0 w 799"/>
                                <a:gd name="T45" fmla="*/ 0 h 478"/>
                                <a:gd name="T46" fmla="*/ 0 w 799"/>
                                <a:gd name="T47" fmla="*/ 0 h 478"/>
                                <a:gd name="T48" fmla="*/ 0 w 799"/>
                                <a:gd name="T49" fmla="*/ 0 h 478"/>
                                <a:gd name="T50" fmla="*/ 0 w 799"/>
                                <a:gd name="T51" fmla="*/ 0 h 478"/>
                                <a:gd name="T52" fmla="*/ 0 w 799"/>
                                <a:gd name="T53" fmla="*/ 0 h 478"/>
                                <a:gd name="T54" fmla="*/ 0 w 799"/>
                                <a:gd name="T55" fmla="*/ 0 h 478"/>
                                <a:gd name="T56" fmla="*/ 0 w 799"/>
                                <a:gd name="T57" fmla="*/ 0 h 478"/>
                                <a:gd name="T58" fmla="*/ 0 w 799"/>
                                <a:gd name="T59" fmla="*/ 0 h 478"/>
                                <a:gd name="T60" fmla="*/ 0 w 799"/>
                                <a:gd name="T61" fmla="*/ 0 h 478"/>
                                <a:gd name="T62" fmla="*/ 0 w 799"/>
                                <a:gd name="T63" fmla="*/ 0 h 478"/>
                                <a:gd name="T64" fmla="*/ 0 w 799"/>
                                <a:gd name="T65" fmla="*/ 0 h 478"/>
                                <a:gd name="T66" fmla="*/ 0 w 799"/>
                                <a:gd name="T67" fmla="*/ 0 h 478"/>
                                <a:gd name="T68" fmla="*/ 0 w 799"/>
                                <a:gd name="T69" fmla="*/ 0 h 478"/>
                                <a:gd name="T70" fmla="*/ 0 w 799"/>
                                <a:gd name="T71" fmla="*/ 0 h 478"/>
                                <a:gd name="T72" fmla="*/ 0 w 799"/>
                                <a:gd name="T73" fmla="*/ 0 h 478"/>
                                <a:gd name="T74" fmla="*/ 0 w 799"/>
                                <a:gd name="T75" fmla="*/ 0 h 478"/>
                                <a:gd name="T76" fmla="*/ 0 w 799"/>
                                <a:gd name="T77" fmla="*/ 0 h 478"/>
                                <a:gd name="T78" fmla="*/ 0 w 799"/>
                                <a:gd name="T79" fmla="*/ 0 h 478"/>
                                <a:gd name="T80" fmla="*/ 0 w 799"/>
                                <a:gd name="T81" fmla="*/ 0 h 478"/>
                                <a:gd name="T82" fmla="*/ 0 w 799"/>
                                <a:gd name="T83" fmla="*/ 0 h 478"/>
                                <a:gd name="T84" fmla="*/ 0 w 799"/>
                                <a:gd name="T85" fmla="*/ 0 h 478"/>
                                <a:gd name="T86" fmla="*/ 0 w 799"/>
                                <a:gd name="T87" fmla="*/ 0 h 478"/>
                                <a:gd name="T88" fmla="*/ 0 w 799"/>
                                <a:gd name="T89" fmla="*/ 0 h 478"/>
                                <a:gd name="T90" fmla="*/ 0 w 799"/>
                                <a:gd name="T91" fmla="*/ 0 h 478"/>
                                <a:gd name="T92" fmla="*/ 0 w 799"/>
                                <a:gd name="T93" fmla="*/ 0 h 478"/>
                                <a:gd name="T94" fmla="*/ 0 w 799"/>
                                <a:gd name="T95" fmla="*/ 0 h 478"/>
                                <a:gd name="T96" fmla="*/ 0 w 799"/>
                                <a:gd name="T97" fmla="*/ 0 h 478"/>
                                <a:gd name="T98" fmla="*/ 0 w 799"/>
                                <a:gd name="T99" fmla="*/ 0 h 478"/>
                                <a:gd name="T100" fmla="*/ 0 w 799"/>
                                <a:gd name="T101" fmla="*/ 0 h 478"/>
                                <a:gd name="T102" fmla="*/ 0 w 799"/>
                                <a:gd name="T103" fmla="*/ 0 h 478"/>
                                <a:gd name="T104" fmla="*/ 0 w 799"/>
                                <a:gd name="T105" fmla="*/ 0 h 478"/>
                                <a:gd name="T106" fmla="*/ 0 w 799"/>
                                <a:gd name="T107" fmla="*/ 0 h 478"/>
                                <a:gd name="T108" fmla="*/ 0 w 799"/>
                                <a:gd name="T109" fmla="*/ 0 h 478"/>
                                <a:gd name="T110" fmla="*/ 0 w 799"/>
                                <a:gd name="T111" fmla="*/ 0 h 478"/>
                                <a:gd name="T112" fmla="*/ 0 w 799"/>
                                <a:gd name="T113" fmla="*/ 0 h 478"/>
                                <a:gd name="T114" fmla="*/ 0 w 799"/>
                                <a:gd name="T115" fmla="*/ 0 h 478"/>
                                <a:gd name="T116" fmla="*/ 0 w 799"/>
                                <a:gd name="T117" fmla="*/ 0 h 478"/>
                                <a:gd name="T118" fmla="*/ 0 w 799"/>
                                <a:gd name="T119" fmla="*/ 0 h 47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799"/>
                                <a:gd name="T181" fmla="*/ 0 h 478"/>
                                <a:gd name="T182" fmla="*/ 799 w 799"/>
                                <a:gd name="T183" fmla="*/ 478 h 47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799" h="478">
                                  <a:moveTo>
                                    <a:pt x="696" y="0"/>
                                  </a:moveTo>
                                  <a:lnTo>
                                    <a:pt x="697" y="6"/>
                                  </a:lnTo>
                                  <a:lnTo>
                                    <a:pt x="697" y="12"/>
                                  </a:lnTo>
                                  <a:lnTo>
                                    <a:pt x="699" y="17"/>
                                  </a:lnTo>
                                  <a:lnTo>
                                    <a:pt x="701" y="22"/>
                                  </a:lnTo>
                                  <a:lnTo>
                                    <a:pt x="704" y="27"/>
                                  </a:lnTo>
                                  <a:lnTo>
                                    <a:pt x="706" y="32"/>
                                  </a:lnTo>
                                  <a:lnTo>
                                    <a:pt x="709" y="37"/>
                                  </a:lnTo>
                                  <a:lnTo>
                                    <a:pt x="712" y="41"/>
                                  </a:lnTo>
                                  <a:lnTo>
                                    <a:pt x="720" y="48"/>
                                  </a:lnTo>
                                  <a:lnTo>
                                    <a:pt x="729" y="56"/>
                                  </a:lnTo>
                                  <a:lnTo>
                                    <a:pt x="747" y="70"/>
                                  </a:lnTo>
                                  <a:lnTo>
                                    <a:pt x="766" y="83"/>
                                  </a:lnTo>
                                  <a:lnTo>
                                    <a:pt x="775" y="91"/>
                                  </a:lnTo>
                                  <a:lnTo>
                                    <a:pt x="782" y="99"/>
                                  </a:lnTo>
                                  <a:lnTo>
                                    <a:pt x="789" y="107"/>
                                  </a:lnTo>
                                  <a:lnTo>
                                    <a:pt x="792" y="112"/>
                                  </a:lnTo>
                                  <a:lnTo>
                                    <a:pt x="794" y="117"/>
                                  </a:lnTo>
                                  <a:lnTo>
                                    <a:pt x="796" y="122"/>
                                  </a:lnTo>
                                  <a:lnTo>
                                    <a:pt x="797" y="127"/>
                                  </a:lnTo>
                                  <a:lnTo>
                                    <a:pt x="799" y="133"/>
                                  </a:lnTo>
                                  <a:lnTo>
                                    <a:pt x="799" y="139"/>
                                  </a:lnTo>
                                  <a:lnTo>
                                    <a:pt x="799" y="144"/>
                                  </a:lnTo>
                                  <a:lnTo>
                                    <a:pt x="797" y="149"/>
                                  </a:lnTo>
                                  <a:lnTo>
                                    <a:pt x="796" y="153"/>
                                  </a:lnTo>
                                  <a:lnTo>
                                    <a:pt x="794" y="157"/>
                                  </a:lnTo>
                                  <a:lnTo>
                                    <a:pt x="789" y="164"/>
                                  </a:lnTo>
                                  <a:lnTo>
                                    <a:pt x="782" y="172"/>
                                  </a:lnTo>
                                  <a:lnTo>
                                    <a:pt x="714" y="172"/>
                                  </a:lnTo>
                                  <a:lnTo>
                                    <a:pt x="712" y="179"/>
                                  </a:lnTo>
                                  <a:lnTo>
                                    <a:pt x="711" y="186"/>
                                  </a:lnTo>
                                  <a:lnTo>
                                    <a:pt x="710" y="192"/>
                                  </a:lnTo>
                                  <a:lnTo>
                                    <a:pt x="707" y="197"/>
                                  </a:lnTo>
                                  <a:lnTo>
                                    <a:pt x="701" y="207"/>
                                  </a:lnTo>
                                  <a:lnTo>
                                    <a:pt x="697" y="212"/>
                                  </a:lnTo>
                                  <a:lnTo>
                                    <a:pt x="694" y="216"/>
                                  </a:lnTo>
                                  <a:lnTo>
                                    <a:pt x="677" y="234"/>
                                  </a:lnTo>
                                  <a:lnTo>
                                    <a:pt x="669" y="246"/>
                                  </a:lnTo>
                                  <a:lnTo>
                                    <a:pt x="662" y="257"/>
                                  </a:lnTo>
                                  <a:lnTo>
                                    <a:pt x="676" y="312"/>
                                  </a:lnTo>
                                  <a:lnTo>
                                    <a:pt x="675" y="315"/>
                                  </a:lnTo>
                                  <a:lnTo>
                                    <a:pt x="674" y="319"/>
                                  </a:lnTo>
                                  <a:lnTo>
                                    <a:pt x="670" y="327"/>
                                  </a:lnTo>
                                  <a:lnTo>
                                    <a:pt x="662" y="340"/>
                                  </a:lnTo>
                                  <a:lnTo>
                                    <a:pt x="659" y="347"/>
                                  </a:lnTo>
                                  <a:lnTo>
                                    <a:pt x="656" y="353"/>
                                  </a:lnTo>
                                  <a:lnTo>
                                    <a:pt x="654" y="362"/>
                                  </a:lnTo>
                                  <a:lnTo>
                                    <a:pt x="654" y="365"/>
                                  </a:lnTo>
                                  <a:lnTo>
                                    <a:pt x="654" y="369"/>
                                  </a:lnTo>
                                  <a:lnTo>
                                    <a:pt x="654" y="380"/>
                                  </a:lnTo>
                                  <a:lnTo>
                                    <a:pt x="656" y="389"/>
                                  </a:lnTo>
                                  <a:lnTo>
                                    <a:pt x="661" y="407"/>
                                  </a:lnTo>
                                  <a:lnTo>
                                    <a:pt x="654" y="407"/>
                                  </a:lnTo>
                                  <a:lnTo>
                                    <a:pt x="647" y="409"/>
                                  </a:lnTo>
                                  <a:lnTo>
                                    <a:pt x="596" y="432"/>
                                  </a:lnTo>
                                  <a:lnTo>
                                    <a:pt x="591" y="434"/>
                                  </a:lnTo>
                                  <a:lnTo>
                                    <a:pt x="585" y="435"/>
                                  </a:lnTo>
                                  <a:lnTo>
                                    <a:pt x="574" y="438"/>
                                  </a:lnTo>
                                  <a:lnTo>
                                    <a:pt x="563" y="438"/>
                                  </a:lnTo>
                                  <a:lnTo>
                                    <a:pt x="558" y="437"/>
                                  </a:lnTo>
                                  <a:lnTo>
                                    <a:pt x="554" y="435"/>
                                  </a:lnTo>
                                  <a:lnTo>
                                    <a:pt x="550" y="434"/>
                                  </a:lnTo>
                                  <a:lnTo>
                                    <a:pt x="546" y="433"/>
                                  </a:lnTo>
                                  <a:lnTo>
                                    <a:pt x="541" y="432"/>
                                  </a:lnTo>
                                  <a:lnTo>
                                    <a:pt x="538" y="430"/>
                                  </a:lnTo>
                                  <a:lnTo>
                                    <a:pt x="529" y="430"/>
                                  </a:lnTo>
                                  <a:lnTo>
                                    <a:pt x="525" y="430"/>
                                  </a:lnTo>
                                  <a:lnTo>
                                    <a:pt x="521" y="430"/>
                                  </a:lnTo>
                                  <a:lnTo>
                                    <a:pt x="519" y="432"/>
                                  </a:lnTo>
                                  <a:lnTo>
                                    <a:pt x="515" y="433"/>
                                  </a:lnTo>
                                  <a:lnTo>
                                    <a:pt x="513" y="435"/>
                                  </a:lnTo>
                                  <a:lnTo>
                                    <a:pt x="511" y="439"/>
                                  </a:lnTo>
                                  <a:lnTo>
                                    <a:pt x="509" y="443"/>
                                  </a:lnTo>
                                  <a:lnTo>
                                    <a:pt x="508" y="447"/>
                                  </a:lnTo>
                                  <a:lnTo>
                                    <a:pt x="506" y="450"/>
                                  </a:lnTo>
                                  <a:lnTo>
                                    <a:pt x="506" y="454"/>
                                  </a:lnTo>
                                  <a:lnTo>
                                    <a:pt x="506" y="459"/>
                                  </a:lnTo>
                                  <a:lnTo>
                                    <a:pt x="504" y="463"/>
                                  </a:lnTo>
                                  <a:lnTo>
                                    <a:pt x="501" y="467"/>
                                  </a:lnTo>
                                  <a:lnTo>
                                    <a:pt x="498" y="470"/>
                                  </a:lnTo>
                                  <a:lnTo>
                                    <a:pt x="494" y="473"/>
                                  </a:lnTo>
                                  <a:lnTo>
                                    <a:pt x="489" y="475"/>
                                  </a:lnTo>
                                  <a:lnTo>
                                    <a:pt x="484" y="477"/>
                                  </a:lnTo>
                                  <a:lnTo>
                                    <a:pt x="478" y="478"/>
                                  </a:lnTo>
                                  <a:lnTo>
                                    <a:pt x="470" y="478"/>
                                  </a:lnTo>
                                  <a:lnTo>
                                    <a:pt x="464" y="478"/>
                                  </a:lnTo>
                                  <a:lnTo>
                                    <a:pt x="458" y="477"/>
                                  </a:lnTo>
                                  <a:lnTo>
                                    <a:pt x="451" y="475"/>
                                  </a:lnTo>
                                  <a:lnTo>
                                    <a:pt x="445" y="473"/>
                                  </a:lnTo>
                                  <a:lnTo>
                                    <a:pt x="440" y="469"/>
                                  </a:lnTo>
                                  <a:lnTo>
                                    <a:pt x="434" y="465"/>
                                  </a:lnTo>
                                  <a:lnTo>
                                    <a:pt x="429" y="462"/>
                                  </a:lnTo>
                                  <a:lnTo>
                                    <a:pt x="425" y="457"/>
                                  </a:lnTo>
                                  <a:lnTo>
                                    <a:pt x="418" y="447"/>
                                  </a:lnTo>
                                  <a:lnTo>
                                    <a:pt x="414" y="442"/>
                                  </a:lnTo>
                                  <a:lnTo>
                                    <a:pt x="410" y="438"/>
                                  </a:lnTo>
                                  <a:lnTo>
                                    <a:pt x="407" y="434"/>
                                  </a:lnTo>
                                  <a:lnTo>
                                    <a:pt x="402" y="432"/>
                                  </a:lnTo>
                                  <a:lnTo>
                                    <a:pt x="397" y="429"/>
                                  </a:lnTo>
                                  <a:lnTo>
                                    <a:pt x="392" y="428"/>
                                  </a:lnTo>
                                  <a:lnTo>
                                    <a:pt x="388" y="428"/>
                                  </a:lnTo>
                                  <a:lnTo>
                                    <a:pt x="384" y="428"/>
                                  </a:lnTo>
                                  <a:lnTo>
                                    <a:pt x="380" y="429"/>
                                  </a:lnTo>
                                  <a:lnTo>
                                    <a:pt x="375" y="429"/>
                                  </a:lnTo>
                                  <a:lnTo>
                                    <a:pt x="369" y="429"/>
                                  </a:lnTo>
                                  <a:lnTo>
                                    <a:pt x="363" y="429"/>
                                  </a:lnTo>
                                  <a:lnTo>
                                    <a:pt x="350" y="428"/>
                                  </a:lnTo>
                                  <a:lnTo>
                                    <a:pt x="345" y="427"/>
                                  </a:lnTo>
                                  <a:lnTo>
                                    <a:pt x="339" y="425"/>
                                  </a:lnTo>
                                  <a:lnTo>
                                    <a:pt x="262" y="402"/>
                                  </a:lnTo>
                                  <a:lnTo>
                                    <a:pt x="257" y="400"/>
                                  </a:lnTo>
                                  <a:lnTo>
                                    <a:pt x="250" y="400"/>
                                  </a:lnTo>
                                  <a:lnTo>
                                    <a:pt x="244" y="402"/>
                                  </a:lnTo>
                                  <a:lnTo>
                                    <a:pt x="239" y="403"/>
                                  </a:lnTo>
                                  <a:lnTo>
                                    <a:pt x="237" y="404"/>
                                  </a:lnTo>
                                  <a:lnTo>
                                    <a:pt x="234" y="405"/>
                                  </a:lnTo>
                                  <a:lnTo>
                                    <a:pt x="229" y="409"/>
                                  </a:lnTo>
                                  <a:lnTo>
                                    <a:pt x="225" y="413"/>
                                  </a:lnTo>
                                  <a:lnTo>
                                    <a:pt x="222" y="418"/>
                                  </a:lnTo>
                                  <a:lnTo>
                                    <a:pt x="220" y="420"/>
                                  </a:lnTo>
                                  <a:lnTo>
                                    <a:pt x="217" y="425"/>
                                  </a:lnTo>
                                  <a:lnTo>
                                    <a:pt x="213" y="430"/>
                                  </a:lnTo>
                                  <a:lnTo>
                                    <a:pt x="208" y="434"/>
                                  </a:lnTo>
                                  <a:lnTo>
                                    <a:pt x="203" y="437"/>
                                  </a:lnTo>
                                  <a:lnTo>
                                    <a:pt x="197" y="439"/>
                                  </a:lnTo>
                                  <a:lnTo>
                                    <a:pt x="192" y="440"/>
                                  </a:lnTo>
                                  <a:lnTo>
                                    <a:pt x="186" y="440"/>
                                  </a:lnTo>
                                  <a:lnTo>
                                    <a:pt x="179" y="440"/>
                                  </a:lnTo>
                                  <a:lnTo>
                                    <a:pt x="154" y="435"/>
                                  </a:lnTo>
                                  <a:lnTo>
                                    <a:pt x="149" y="434"/>
                                  </a:lnTo>
                                  <a:lnTo>
                                    <a:pt x="143" y="434"/>
                                  </a:lnTo>
                                  <a:lnTo>
                                    <a:pt x="138" y="434"/>
                                  </a:lnTo>
                                  <a:lnTo>
                                    <a:pt x="133" y="434"/>
                                  </a:lnTo>
                                  <a:lnTo>
                                    <a:pt x="129" y="435"/>
                                  </a:lnTo>
                                  <a:lnTo>
                                    <a:pt x="126" y="437"/>
                                  </a:lnTo>
                                  <a:lnTo>
                                    <a:pt x="122" y="438"/>
                                  </a:lnTo>
                                  <a:lnTo>
                                    <a:pt x="121" y="439"/>
                                  </a:lnTo>
                                  <a:lnTo>
                                    <a:pt x="119" y="442"/>
                                  </a:lnTo>
                                  <a:lnTo>
                                    <a:pt x="116" y="444"/>
                                  </a:lnTo>
                                  <a:lnTo>
                                    <a:pt x="108" y="447"/>
                                  </a:lnTo>
                                  <a:lnTo>
                                    <a:pt x="98" y="450"/>
                                  </a:lnTo>
                                  <a:lnTo>
                                    <a:pt x="92" y="450"/>
                                  </a:lnTo>
                                  <a:lnTo>
                                    <a:pt x="86" y="452"/>
                                  </a:lnTo>
                                  <a:lnTo>
                                    <a:pt x="68" y="453"/>
                                  </a:lnTo>
                                  <a:lnTo>
                                    <a:pt x="53" y="452"/>
                                  </a:lnTo>
                                  <a:lnTo>
                                    <a:pt x="49" y="452"/>
                                  </a:lnTo>
                                  <a:lnTo>
                                    <a:pt x="46" y="449"/>
                                  </a:lnTo>
                                  <a:lnTo>
                                    <a:pt x="44" y="448"/>
                                  </a:lnTo>
                                  <a:lnTo>
                                    <a:pt x="44" y="445"/>
                                  </a:lnTo>
                                  <a:lnTo>
                                    <a:pt x="43" y="444"/>
                                  </a:lnTo>
                                  <a:lnTo>
                                    <a:pt x="43" y="442"/>
                                  </a:lnTo>
                                  <a:lnTo>
                                    <a:pt x="43" y="434"/>
                                  </a:lnTo>
                                  <a:lnTo>
                                    <a:pt x="42" y="425"/>
                                  </a:lnTo>
                                  <a:lnTo>
                                    <a:pt x="46" y="402"/>
                                  </a:lnTo>
                                  <a:lnTo>
                                    <a:pt x="44" y="389"/>
                                  </a:lnTo>
                                  <a:lnTo>
                                    <a:pt x="42" y="375"/>
                                  </a:lnTo>
                                  <a:lnTo>
                                    <a:pt x="41" y="368"/>
                                  </a:lnTo>
                                  <a:lnTo>
                                    <a:pt x="37" y="362"/>
                                  </a:lnTo>
                                  <a:lnTo>
                                    <a:pt x="34" y="355"/>
                                  </a:lnTo>
                                  <a:lnTo>
                                    <a:pt x="31" y="350"/>
                                  </a:lnTo>
                                  <a:lnTo>
                                    <a:pt x="26" y="343"/>
                                  </a:lnTo>
                                  <a:lnTo>
                                    <a:pt x="22" y="338"/>
                                  </a:lnTo>
                                  <a:lnTo>
                                    <a:pt x="18" y="333"/>
                                  </a:lnTo>
                                  <a:lnTo>
                                    <a:pt x="13" y="319"/>
                                  </a:lnTo>
                                  <a:lnTo>
                                    <a:pt x="12" y="313"/>
                                  </a:lnTo>
                                  <a:lnTo>
                                    <a:pt x="10" y="306"/>
                                  </a:lnTo>
                                  <a:lnTo>
                                    <a:pt x="10" y="299"/>
                                  </a:lnTo>
                                  <a:lnTo>
                                    <a:pt x="10" y="293"/>
                                  </a:lnTo>
                                  <a:lnTo>
                                    <a:pt x="5" y="272"/>
                                  </a:lnTo>
                                  <a:lnTo>
                                    <a:pt x="1" y="251"/>
                                  </a:lnTo>
                                  <a:lnTo>
                                    <a:pt x="0" y="239"/>
                                  </a:lnTo>
                                  <a:lnTo>
                                    <a:pt x="0" y="227"/>
                                  </a:lnTo>
                                  <a:lnTo>
                                    <a:pt x="0" y="214"/>
                                  </a:lnTo>
                                  <a:lnTo>
                                    <a:pt x="1" y="202"/>
                                  </a:lnTo>
                                  <a:lnTo>
                                    <a:pt x="3" y="191"/>
                                  </a:lnTo>
                                  <a:lnTo>
                                    <a:pt x="5" y="184"/>
                                  </a:lnTo>
                                  <a:lnTo>
                                    <a:pt x="7" y="179"/>
                                  </a:lnTo>
                                  <a:lnTo>
                                    <a:pt x="8" y="176"/>
                                  </a:lnTo>
                                  <a:lnTo>
                                    <a:pt x="12" y="171"/>
                                  </a:lnTo>
                                  <a:lnTo>
                                    <a:pt x="16" y="167"/>
                                  </a:lnTo>
                                  <a:lnTo>
                                    <a:pt x="19" y="163"/>
                                  </a:lnTo>
                                  <a:lnTo>
                                    <a:pt x="23" y="161"/>
                                  </a:lnTo>
                                  <a:lnTo>
                                    <a:pt x="28" y="158"/>
                                  </a:lnTo>
                                  <a:lnTo>
                                    <a:pt x="33" y="157"/>
                                  </a:lnTo>
                                  <a:lnTo>
                                    <a:pt x="39" y="156"/>
                                  </a:lnTo>
                                  <a:lnTo>
                                    <a:pt x="63" y="154"/>
                                  </a:lnTo>
                                  <a:lnTo>
                                    <a:pt x="81" y="153"/>
                                  </a:lnTo>
                                  <a:lnTo>
                                    <a:pt x="96" y="151"/>
                                  </a:lnTo>
                                  <a:lnTo>
                                    <a:pt x="101" y="148"/>
                                  </a:lnTo>
                                  <a:lnTo>
                                    <a:pt x="106" y="147"/>
                                  </a:lnTo>
                                  <a:lnTo>
                                    <a:pt x="109" y="143"/>
                                  </a:lnTo>
                                  <a:lnTo>
                                    <a:pt x="112" y="139"/>
                                  </a:lnTo>
                                  <a:lnTo>
                                    <a:pt x="113" y="138"/>
                                  </a:lnTo>
                                  <a:lnTo>
                                    <a:pt x="114" y="136"/>
                                  </a:lnTo>
                                  <a:lnTo>
                                    <a:pt x="114" y="129"/>
                                  </a:lnTo>
                                  <a:lnTo>
                                    <a:pt x="116" y="123"/>
                                  </a:lnTo>
                                  <a:lnTo>
                                    <a:pt x="114" y="114"/>
                                  </a:lnTo>
                                  <a:lnTo>
                                    <a:pt x="113" y="104"/>
                                  </a:lnTo>
                                  <a:lnTo>
                                    <a:pt x="112" y="93"/>
                                  </a:lnTo>
                                  <a:lnTo>
                                    <a:pt x="111" y="91"/>
                                  </a:lnTo>
                                  <a:lnTo>
                                    <a:pt x="113" y="91"/>
                                  </a:lnTo>
                                  <a:lnTo>
                                    <a:pt x="152" y="91"/>
                                  </a:lnTo>
                                  <a:lnTo>
                                    <a:pt x="169" y="91"/>
                                  </a:lnTo>
                                  <a:lnTo>
                                    <a:pt x="178" y="91"/>
                                  </a:lnTo>
                                  <a:lnTo>
                                    <a:pt x="186" y="92"/>
                                  </a:lnTo>
                                  <a:lnTo>
                                    <a:pt x="194" y="93"/>
                                  </a:lnTo>
                                  <a:lnTo>
                                    <a:pt x="202" y="94"/>
                                  </a:lnTo>
                                  <a:lnTo>
                                    <a:pt x="211" y="97"/>
                                  </a:lnTo>
                                  <a:lnTo>
                                    <a:pt x="218" y="99"/>
                                  </a:lnTo>
                                  <a:lnTo>
                                    <a:pt x="227" y="103"/>
                                  </a:lnTo>
                                  <a:lnTo>
                                    <a:pt x="234" y="108"/>
                                  </a:lnTo>
                                  <a:lnTo>
                                    <a:pt x="242" y="113"/>
                                  </a:lnTo>
                                  <a:lnTo>
                                    <a:pt x="250" y="118"/>
                                  </a:lnTo>
                                  <a:lnTo>
                                    <a:pt x="255" y="123"/>
                                  </a:lnTo>
                                  <a:lnTo>
                                    <a:pt x="260" y="128"/>
                                  </a:lnTo>
                                  <a:lnTo>
                                    <a:pt x="265" y="134"/>
                                  </a:lnTo>
                                  <a:lnTo>
                                    <a:pt x="269" y="141"/>
                                  </a:lnTo>
                                  <a:lnTo>
                                    <a:pt x="275" y="153"/>
                                  </a:lnTo>
                                  <a:lnTo>
                                    <a:pt x="282" y="166"/>
                                  </a:lnTo>
                                  <a:lnTo>
                                    <a:pt x="289" y="177"/>
                                  </a:lnTo>
                                  <a:lnTo>
                                    <a:pt x="293" y="182"/>
                                  </a:lnTo>
                                  <a:lnTo>
                                    <a:pt x="297" y="186"/>
                                  </a:lnTo>
                                  <a:lnTo>
                                    <a:pt x="302" y="189"/>
                                  </a:lnTo>
                                  <a:lnTo>
                                    <a:pt x="308" y="192"/>
                                  </a:lnTo>
                                  <a:lnTo>
                                    <a:pt x="314" y="193"/>
                                  </a:lnTo>
                                  <a:lnTo>
                                    <a:pt x="320" y="194"/>
                                  </a:lnTo>
                                  <a:lnTo>
                                    <a:pt x="324" y="193"/>
                                  </a:lnTo>
                                  <a:lnTo>
                                    <a:pt x="327" y="193"/>
                                  </a:lnTo>
                                  <a:lnTo>
                                    <a:pt x="329" y="191"/>
                                  </a:lnTo>
                                  <a:lnTo>
                                    <a:pt x="332" y="189"/>
                                  </a:lnTo>
                                  <a:lnTo>
                                    <a:pt x="333" y="187"/>
                                  </a:lnTo>
                                  <a:lnTo>
                                    <a:pt x="334" y="184"/>
                                  </a:lnTo>
                                  <a:lnTo>
                                    <a:pt x="335" y="178"/>
                                  </a:lnTo>
                                  <a:lnTo>
                                    <a:pt x="337" y="171"/>
                                  </a:lnTo>
                                  <a:lnTo>
                                    <a:pt x="337" y="162"/>
                                  </a:lnTo>
                                  <a:lnTo>
                                    <a:pt x="337" y="147"/>
                                  </a:lnTo>
                                  <a:lnTo>
                                    <a:pt x="337" y="102"/>
                                  </a:lnTo>
                                  <a:lnTo>
                                    <a:pt x="335" y="94"/>
                                  </a:lnTo>
                                  <a:lnTo>
                                    <a:pt x="334" y="87"/>
                                  </a:lnTo>
                                  <a:lnTo>
                                    <a:pt x="333" y="81"/>
                                  </a:lnTo>
                                  <a:lnTo>
                                    <a:pt x="333" y="73"/>
                                  </a:lnTo>
                                  <a:lnTo>
                                    <a:pt x="333" y="68"/>
                                  </a:lnTo>
                                  <a:lnTo>
                                    <a:pt x="334" y="65"/>
                                  </a:lnTo>
                                  <a:lnTo>
                                    <a:pt x="335" y="61"/>
                                  </a:lnTo>
                                  <a:lnTo>
                                    <a:pt x="338" y="58"/>
                                  </a:lnTo>
                                  <a:lnTo>
                                    <a:pt x="342" y="56"/>
                                  </a:lnTo>
                                  <a:lnTo>
                                    <a:pt x="345" y="53"/>
                                  </a:lnTo>
                                  <a:lnTo>
                                    <a:pt x="353" y="50"/>
                                  </a:lnTo>
                                  <a:lnTo>
                                    <a:pt x="373" y="45"/>
                                  </a:lnTo>
                                  <a:lnTo>
                                    <a:pt x="382" y="42"/>
                                  </a:lnTo>
                                  <a:lnTo>
                                    <a:pt x="392" y="40"/>
                                  </a:lnTo>
                                  <a:lnTo>
                                    <a:pt x="398" y="36"/>
                                  </a:lnTo>
                                  <a:lnTo>
                                    <a:pt x="404" y="32"/>
                                  </a:lnTo>
                                  <a:lnTo>
                                    <a:pt x="415" y="25"/>
                                  </a:lnTo>
                                  <a:lnTo>
                                    <a:pt x="421" y="21"/>
                                  </a:lnTo>
                                  <a:lnTo>
                                    <a:pt x="426" y="18"/>
                                  </a:lnTo>
                                  <a:lnTo>
                                    <a:pt x="433" y="16"/>
                                  </a:lnTo>
                                  <a:lnTo>
                                    <a:pt x="440" y="16"/>
                                  </a:lnTo>
                                  <a:lnTo>
                                    <a:pt x="448" y="16"/>
                                  </a:lnTo>
                                  <a:lnTo>
                                    <a:pt x="454" y="18"/>
                                  </a:lnTo>
                                  <a:lnTo>
                                    <a:pt x="460" y="20"/>
                                  </a:lnTo>
                                  <a:lnTo>
                                    <a:pt x="465" y="23"/>
                                  </a:lnTo>
                                  <a:lnTo>
                                    <a:pt x="470" y="27"/>
                                  </a:lnTo>
                                  <a:lnTo>
                                    <a:pt x="475" y="31"/>
                                  </a:lnTo>
                                  <a:lnTo>
                                    <a:pt x="485" y="41"/>
                                  </a:lnTo>
                                  <a:lnTo>
                                    <a:pt x="494" y="50"/>
                                  </a:lnTo>
                                  <a:lnTo>
                                    <a:pt x="499" y="53"/>
                                  </a:lnTo>
                                  <a:lnTo>
                                    <a:pt x="504" y="57"/>
                                  </a:lnTo>
                                  <a:lnTo>
                                    <a:pt x="509" y="61"/>
                                  </a:lnTo>
                                  <a:lnTo>
                                    <a:pt x="515" y="62"/>
                                  </a:lnTo>
                                  <a:lnTo>
                                    <a:pt x="521" y="65"/>
                                  </a:lnTo>
                                  <a:lnTo>
                                    <a:pt x="529" y="65"/>
                                  </a:lnTo>
                                  <a:lnTo>
                                    <a:pt x="534" y="65"/>
                                  </a:lnTo>
                                  <a:lnTo>
                                    <a:pt x="538" y="63"/>
                                  </a:lnTo>
                                  <a:lnTo>
                                    <a:pt x="543" y="61"/>
                                  </a:lnTo>
                                  <a:lnTo>
                                    <a:pt x="545" y="58"/>
                                  </a:lnTo>
                                  <a:lnTo>
                                    <a:pt x="549" y="55"/>
                                  </a:lnTo>
                                  <a:lnTo>
                                    <a:pt x="551" y="51"/>
                                  </a:lnTo>
                                  <a:lnTo>
                                    <a:pt x="558" y="42"/>
                                  </a:lnTo>
                                  <a:lnTo>
                                    <a:pt x="563" y="35"/>
                                  </a:lnTo>
                                  <a:lnTo>
                                    <a:pt x="569" y="27"/>
                                  </a:lnTo>
                                  <a:lnTo>
                                    <a:pt x="573" y="25"/>
                                  </a:lnTo>
                                  <a:lnTo>
                                    <a:pt x="576" y="22"/>
                                  </a:lnTo>
                                  <a:lnTo>
                                    <a:pt x="581" y="21"/>
                                  </a:lnTo>
                                  <a:lnTo>
                                    <a:pt x="586" y="21"/>
                                  </a:lnTo>
                                  <a:lnTo>
                                    <a:pt x="598" y="21"/>
                                  </a:lnTo>
                                  <a:lnTo>
                                    <a:pt x="609" y="22"/>
                                  </a:lnTo>
                                  <a:lnTo>
                                    <a:pt x="627" y="26"/>
                                  </a:lnTo>
                                  <a:lnTo>
                                    <a:pt x="647" y="30"/>
                                  </a:lnTo>
                                  <a:lnTo>
                                    <a:pt x="657" y="32"/>
                                  </a:lnTo>
                                  <a:lnTo>
                                    <a:pt x="669" y="32"/>
                                  </a:lnTo>
                                  <a:lnTo>
                                    <a:pt x="675" y="31"/>
                                  </a:lnTo>
                                  <a:lnTo>
                                    <a:pt x="679" y="31"/>
                                  </a:lnTo>
                                  <a:lnTo>
                                    <a:pt x="681" y="30"/>
                                  </a:lnTo>
                                  <a:lnTo>
                                    <a:pt x="685" y="27"/>
                                  </a:lnTo>
                                  <a:lnTo>
                                    <a:pt x="689" y="22"/>
                                  </a:lnTo>
                                  <a:lnTo>
                                    <a:pt x="691" y="18"/>
                                  </a:lnTo>
                                  <a:lnTo>
                                    <a:pt x="694" y="12"/>
                                  </a:lnTo>
                                  <a:lnTo>
                                    <a:pt x="695" y="6"/>
                                  </a:lnTo>
                                  <a:lnTo>
                                    <a:pt x="696" y="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4" name="Freeform 16"/>
                            <a:cNvSpPr>
                              <a:spLocks noChangeArrowheads="1"/>
                            </a:cNvSpPr>
                          </a:nvSpPr>
                          <a:spPr bwMode="auto">
                            <a:xfrm rot="5100000">
                              <a:off x="2499" y="3095"/>
                              <a:ext cx="94" cy="254"/>
                            </a:xfrm>
                            <a:custGeom>
                              <a:avLst/>
                              <a:gdLst>
                                <a:gd name="T0" fmla="*/ 0 w 516"/>
                                <a:gd name="T1" fmla="*/ 0 h 718"/>
                                <a:gd name="T2" fmla="*/ 0 w 516"/>
                                <a:gd name="T3" fmla="*/ 0 h 718"/>
                                <a:gd name="T4" fmla="*/ 0 w 516"/>
                                <a:gd name="T5" fmla="*/ 0 h 718"/>
                                <a:gd name="T6" fmla="*/ 0 w 516"/>
                                <a:gd name="T7" fmla="*/ 0 h 718"/>
                                <a:gd name="T8" fmla="*/ 0 w 516"/>
                                <a:gd name="T9" fmla="*/ 0 h 718"/>
                                <a:gd name="T10" fmla="*/ 0 w 516"/>
                                <a:gd name="T11" fmla="*/ 0 h 718"/>
                                <a:gd name="T12" fmla="*/ 0 w 516"/>
                                <a:gd name="T13" fmla="*/ 0 h 718"/>
                                <a:gd name="T14" fmla="*/ 0 w 516"/>
                                <a:gd name="T15" fmla="*/ 0 h 718"/>
                                <a:gd name="T16" fmla="*/ 0 w 516"/>
                                <a:gd name="T17" fmla="*/ 0 h 718"/>
                                <a:gd name="T18" fmla="*/ 0 w 516"/>
                                <a:gd name="T19" fmla="*/ 0 h 718"/>
                                <a:gd name="T20" fmla="*/ 0 w 516"/>
                                <a:gd name="T21" fmla="*/ 0 h 718"/>
                                <a:gd name="T22" fmla="*/ 0 w 516"/>
                                <a:gd name="T23" fmla="*/ 0 h 718"/>
                                <a:gd name="T24" fmla="*/ 0 w 516"/>
                                <a:gd name="T25" fmla="*/ 0 h 718"/>
                                <a:gd name="T26" fmla="*/ 0 w 516"/>
                                <a:gd name="T27" fmla="*/ 0 h 718"/>
                                <a:gd name="T28" fmla="*/ 0 w 516"/>
                                <a:gd name="T29" fmla="*/ 0 h 718"/>
                                <a:gd name="T30" fmla="*/ 0 w 516"/>
                                <a:gd name="T31" fmla="*/ 0 h 718"/>
                                <a:gd name="T32" fmla="*/ 0 w 516"/>
                                <a:gd name="T33" fmla="*/ 0 h 718"/>
                                <a:gd name="T34" fmla="*/ 0 w 516"/>
                                <a:gd name="T35" fmla="*/ 0 h 718"/>
                                <a:gd name="T36" fmla="*/ 0 w 516"/>
                                <a:gd name="T37" fmla="*/ 0 h 718"/>
                                <a:gd name="T38" fmla="*/ 0 w 516"/>
                                <a:gd name="T39" fmla="*/ 0 h 718"/>
                                <a:gd name="T40" fmla="*/ 0 w 516"/>
                                <a:gd name="T41" fmla="*/ 0 h 718"/>
                                <a:gd name="T42" fmla="*/ 0 w 516"/>
                                <a:gd name="T43" fmla="*/ 0 h 718"/>
                                <a:gd name="T44" fmla="*/ 0 w 516"/>
                                <a:gd name="T45" fmla="*/ 0 h 718"/>
                                <a:gd name="T46" fmla="*/ 0 w 516"/>
                                <a:gd name="T47" fmla="*/ 0 h 718"/>
                                <a:gd name="T48" fmla="*/ 0 w 516"/>
                                <a:gd name="T49" fmla="*/ 0 h 718"/>
                                <a:gd name="T50" fmla="*/ 0 w 516"/>
                                <a:gd name="T51" fmla="*/ 0 h 718"/>
                                <a:gd name="T52" fmla="*/ 0 w 516"/>
                                <a:gd name="T53" fmla="*/ 0 h 718"/>
                                <a:gd name="T54" fmla="*/ 0 w 516"/>
                                <a:gd name="T55" fmla="*/ 0 h 718"/>
                                <a:gd name="T56" fmla="*/ 0 w 516"/>
                                <a:gd name="T57" fmla="*/ 0 h 718"/>
                                <a:gd name="T58" fmla="*/ 0 w 516"/>
                                <a:gd name="T59" fmla="*/ 0 h 718"/>
                                <a:gd name="T60" fmla="*/ 0 w 516"/>
                                <a:gd name="T61" fmla="*/ 0 h 718"/>
                                <a:gd name="T62" fmla="*/ 0 w 516"/>
                                <a:gd name="T63" fmla="*/ 0 h 718"/>
                                <a:gd name="T64" fmla="*/ 0 w 516"/>
                                <a:gd name="T65" fmla="*/ 0 h 718"/>
                                <a:gd name="T66" fmla="*/ 0 w 516"/>
                                <a:gd name="T67" fmla="*/ 0 h 718"/>
                                <a:gd name="T68" fmla="*/ 0 w 516"/>
                                <a:gd name="T69" fmla="*/ 0 h 718"/>
                                <a:gd name="T70" fmla="*/ 0 w 516"/>
                                <a:gd name="T71" fmla="*/ 0 h 718"/>
                                <a:gd name="T72" fmla="*/ 0 w 516"/>
                                <a:gd name="T73" fmla="*/ 0 h 718"/>
                                <a:gd name="T74" fmla="*/ 0 w 516"/>
                                <a:gd name="T75" fmla="*/ 0 h 718"/>
                                <a:gd name="T76" fmla="*/ 0 w 516"/>
                                <a:gd name="T77" fmla="*/ 0 h 718"/>
                                <a:gd name="T78" fmla="*/ 0 w 516"/>
                                <a:gd name="T79" fmla="*/ 0 h 718"/>
                                <a:gd name="T80" fmla="*/ 0 w 516"/>
                                <a:gd name="T81" fmla="*/ 0 h 718"/>
                                <a:gd name="T82" fmla="*/ 0 w 516"/>
                                <a:gd name="T83" fmla="*/ 0 h 718"/>
                                <a:gd name="T84" fmla="*/ 0 w 516"/>
                                <a:gd name="T85" fmla="*/ 0 h 718"/>
                                <a:gd name="T86" fmla="*/ 0 w 516"/>
                                <a:gd name="T87" fmla="*/ 0 h 718"/>
                                <a:gd name="T88" fmla="*/ 0 w 516"/>
                                <a:gd name="T89" fmla="*/ 0 h 718"/>
                                <a:gd name="T90" fmla="*/ 0 w 516"/>
                                <a:gd name="T91" fmla="*/ 0 h 718"/>
                                <a:gd name="T92" fmla="*/ 0 w 516"/>
                                <a:gd name="T93" fmla="*/ 0 h 718"/>
                                <a:gd name="T94" fmla="*/ 0 w 516"/>
                                <a:gd name="T95" fmla="*/ 0 h 718"/>
                                <a:gd name="T96" fmla="*/ 0 w 516"/>
                                <a:gd name="T97" fmla="*/ 0 h 718"/>
                                <a:gd name="T98" fmla="*/ 0 w 516"/>
                                <a:gd name="T99" fmla="*/ 0 h 718"/>
                                <a:gd name="T100" fmla="*/ 0 w 516"/>
                                <a:gd name="T101" fmla="*/ 0 h 718"/>
                                <a:gd name="T102" fmla="*/ 0 w 516"/>
                                <a:gd name="T103" fmla="*/ 0 h 718"/>
                                <a:gd name="T104" fmla="*/ 0 w 516"/>
                                <a:gd name="T105" fmla="*/ 0 h 718"/>
                                <a:gd name="T106" fmla="*/ 0 w 516"/>
                                <a:gd name="T107" fmla="*/ 0 h 718"/>
                                <a:gd name="T108" fmla="*/ 0 w 516"/>
                                <a:gd name="T109" fmla="*/ 0 h 71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516"/>
                                <a:gd name="T166" fmla="*/ 0 h 718"/>
                                <a:gd name="T167" fmla="*/ 516 w 516"/>
                                <a:gd name="T168" fmla="*/ 718 h 718"/>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516" h="718">
                                  <a:moveTo>
                                    <a:pt x="0" y="41"/>
                                  </a:moveTo>
                                  <a:lnTo>
                                    <a:pt x="0" y="35"/>
                                  </a:lnTo>
                                  <a:lnTo>
                                    <a:pt x="1" y="30"/>
                                  </a:lnTo>
                                  <a:lnTo>
                                    <a:pt x="2" y="23"/>
                                  </a:lnTo>
                                  <a:lnTo>
                                    <a:pt x="5" y="18"/>
                                  </a:lnTo>
                                  <a:lnTo>
                                    <a:pt x="7" y="13"/>
                                  </a:lnTo>
                                  <a:lnTo>
                                    <a:pt x="10" y="10"/>
                                  </a:lnTo>
                                  <a:lnTo>
                                    <a:pt x="13" y="6"/>
                                  </a:lnTo>
                                  <a:lnTo>
                                    <a:pt x="18" y="3"/>
                                  </a:lnTo>
                                  <a:lnTo>
                                    <a:pt x="22" y="1"/>
                                  </a:lnTo>
                                  <a:lnTo>
                                    <a:pt x="27" y="0"/>
                                  </a:lnTo>
                                  <a:lnTo>
                                    <a:pt x="33" y="0"/>
                                  </a:lnTo>
                                  <a:lnTo>
                                    <a:pt x="39" y="0"/>
                                  </a:lnTo>
                                  <a:lnTo>
                                    <a:pt x="46" y="1"/>
                                  </a:lnTo>
                                  <a:lnTo>
                                    <a:pt x="52" y="2"/>
                                  </a:lnTo>
                                  <a:lnTo>
                                    <a:pt x="57" y="5"/>
                                  </a:lnTo>
                                  <a:lnTo>
                                    <a:pt x="63" y="7"/>
                                  </a:lnTo>
                                  <a:lnTo>
                                    <a:pt x="93" y="23"/>
                                  </a:lnTo>
                                  <a:lnTo>
                                    <a:pt x="98" y="26"/>
                                  </a:lnTo>
                                  <a:lnTo>
                                    <a:pt x="103" y="31"/>
                                  </a:lnTo>
                                  <a:lnTo>
                                    <a:pt x="104" y="32"/>
                                  </a:lnTo>
                                  <a:lnTo>
                                    <a:pt x="107" y="35"/>
                                  </a:lnTo>
                                  <a:lnTo>
                                    <a:pt x="109" y="41"/>
                                  </a:lnTo>
                                  <a:lnTo>
                                    <a:pt x="112" y="46"/>
                                  </a:lnTo>
                                  <a:lnTo>
                                    <a:pt x="114" y="52"/>
                                  </a:lnTo>
                                  <a:lnTo>
                                    <a:pt x="114" y="58"/>
                                  </a:lnTo>
                                  <a:lnTo>
                                    <a:pt x="114" y="65"/>
                                  </a:lnTo>
                                  <a:lnTo>
                                    <a:pt x="114" y="66"/>
                                  </a:lnTo>
                                  <a:lnTo>
                                    <a:pt x="113" y="72"/>
                                  </a:lnTo>
                                  <a:lnTo>
                                    <a:pt x="113" y="79"/>
                                  </a:lnTo>
                                  <a:lnTo>
                                    <a:pt x="114" y="94"/>
                                  </a:lnTo>
                                  <a:lnTo>
                                    <a:pt x="116" y="108"/>
                                  </a:lnTo>
                                  <a:lnTo>
                                    <a:pt x="118" y="122"/>
                                  </a:lnTo>
                                  <a:lnTo>
                                    <a:pt x="132" y="169"/>
                                  </a:lnTo>
                                  <a:lnTo>
                                    <a:pt x="133" y="176"/>
                                  </a:lnTo>
                                  <a:lnTo>
                                    <a:pt x="137" y="181"/>
                                  </a:lnTo>
                                  <a:lnTo>
                                    <a:pt x="141" y="187"/>
                                  </a:lnTo>
                                  <a:lnTo>
                                    <a:pt x="144" y="192"/>
                                  </a:lnTo>
                                  <a:lnTo>
                                    <a:pt x="147" y="194"/>
                                  </a:lnTo>
                                  <a:lnTo>
                                    <a:pt x="149" y="197"/>
                                  </a:lnTo>
                                  <a:lnTo>
                                    <a:pt x="154" y="201"/>
                                  </a:lnTo>
                                  <a:lnTo>
                                    <a:pt x="159" y="204"/>
                                  </a:lnTo>
                                  <a:lnTo>
                                    <a:pt x="166" y="207"/>
                                  </a:lnTo>
                                  <a:lnTo>
                                    <a:pt x="289" y="253"/>
                                  </a:lnTo>
                                  <a:lnTo>
                                    <a:pt x="300" y="257"/>
                                  </a:lnTo>
                                  <a:lnTo>
                                    <a:pt x="307" y="259"/>
                                  </a:lnTo>
                                  <a:lnTo>
                                    <a:pt x="312" y="261"/>
                                  </a:lnTo>
                                  <a:lnTo>
                                    <a:pt x="315" y="262"/>
                                  </a:lnTo>
                                  <a:lnTo>
                                    <a:pt x="317" y="264"/>
                                  </a:lnTo>
                                  <a:lnTo>
                                    <a:pt x="319" y="268"/>
                                  </a:lnTo>
                                  <a:lnTo>
                                    <a:pt x="328" y="284"/>
                                  </a:lnTo>
                                  <a:lnTo>
                                    <a:pt x="342" y="278"/>
                                  </a:lnTo>
                                  <a:lnTo>
                                    <a:pt x="358" y="272"/>
                                  </a:lnTo>
                                  <a:lnTo>
                                    <a:pt x="377" y="264"/>
                                  </a:lnTo>
                                  <a:lnTo>
                                    <a:pt x="399" y="257"/>
                                  </a:lnTo>
                                  <a:lnTo>
                                    <a:pt x="410" y="253"/>
                                  </a:lnTo>
                                  <a:lnTo>
                                    <a:pt x="421" y="251"/>
                                  </a:lnTo>
                                  <a:lnTo>
                                    <a:pt x="434" y="249"/>
                                  </a:lnTo>
                                  <a:lnTo>
                                    <a:pt x="445" y="248"/>
                                  </a:lnTo>
                                  <a:lnTo>
                                    <a:pt x="456" y="247"/>
                                  </a:lnTo>
                                  <a:lnTo>
                                    <a:pt x="466" y="248"/>
                                  </a:lnTo>
                                  <a:lnTo>
                                    <a:pt x="471" y="248"/>
                                  </a:lnTo>
                                  <a:lnTo>
                                    <a:pt x="478" y="251"/>
                                  </a:lnTo>
                                  <a:lnTo>
                                    <a:pt x="481" y="253"/>
                                  </a:lnTo>
                                  <a:lnTo>
                                    <a:pt x="486" y="257"/>
                                  </a:lnTo>
                                  <a:lnTo>
                                    <a:pt x="490" y="261"/>
                                  </a:lnTo>
                                  <a:lnTo>
                                    <a:pt x="494" y="264"/>
                                  </a:lnTo>
                                  <a:lnTo>
                                    <a:pt x="500" y="273"/>
                                  </a:lnTo>
                                  <a:lnTo>
                                    <a:pt x="505" y="284"/>
                                  </a:lnTo>
                                  <a:lnTo>
                                    <a:pt x="509" y="294"/>
                                  </a:lnTo>
                                  <a:lnTo>
                                    <a:pt x="511" y="303"/>
                                  </a:lnTo>
                                  <a:lnTo>
                                    <a:pt x="514" y="312"/>
                                  </a:lnTo>
                                  <a:lnTo>
                                    <a:pt x="516" y="329"/>
                                  </a:lnTo>
                                  <a:lnTo>
                                    <a:pt x="516" y="338"/>
                                  </a:lnTo>
                                  <a:lnTo>
                                    <a:pt x="516" y="345"/>
                                  </a:lnTo>
                                  <a:lnTo>
                                    <a:pt x="514" y="354"/>
                                  </a:lnTo>
                                  <a:lnTo>
                                    <a:pt x="511" y="358"/>
                                  </a:lnTo>
                                  <a:lnTo>
                                    <a:pt x="510" y="362"/>
                                  </a:lnTo>
                                  <a:lnTo>
                                    <a:pt x="506" y="364"/>
                                  </a:lnTo>
                                  <a:lnTo>
                                    <a:pt x="504" y="368"/>
                                  </a:lnTo>
                                  <a:lnTo>
                                    <a:pt x="500" y="370"/>
                                  </a:lnTo>
                                  <a:lnTo>
                                    <a:pt x="495" y="374"/>
                                  </a:lnTo>
                                  <a:lnTo>
                                    <a:pt x="491" y="375"/>
                                  </a:lnTo>
                                  <a:lnTo>
                                    <a:pt x="488" y="377"/>
                                  </a:lnTo>
                                  <a:lnTo>
                                    <a:pt x="476" y="379"/>
                                  </a:lnTo>
                                  <a:lnTo>
                                    <a:pt x="453" y="384"/>
                                  </a:lnTo>
                                  <a:lnTo>
                                    <a:pt x="441" y="387"/>
                                  </a:lnTo>
                                  <a:lnTo>
                                    <a:pt x="431" y="390"/>
                                  </a:lnTo>
                                  <a:lnTo>
                                    <a:pt x="423" y="394"/>
                                  </a:lnTo>
                                  <a:lnTo>
                                    <a:pt x="420" y="397"/>
                                  </a:lnTo>
                                  <a:lnTo>
                                    <a:pt x="418" y="399"/>
                                  </a:lnTo>
                                  <a:lnTo>
                                    <a:pt x="414" y="407"/>
                                  </a:lnTo>
                                  <a:lnTo>
                                    <a:pt x="412" y="413"/>
                                  </a:lnTo>
                                  <a:lnTo>
                                    <a:pt x="408" y="427"/>
                                  </a:lnTo>
                                  <a:lnTo>
                                    <a:pt x="405" y="438"/>
                                  </a:lnTo>
                                  <a:lnTo>
                                    <a:pt x="405" y="447"/>
                                  </a:lnTo>
                                  <a:lnTo>
                                    <a:pt x="403" y="510"/>
                                  </a:lnTo>
                                  <a:lnTo>
                                    <a:pt x="404" y="523"/>
                                  </a:lnTo>
                                  <a:lnTo>
                                    <a:pt x="405" y="530"/>
                                  </a:lnTo>
                                  <a:lnTo>
                                    <a:pt x="408" y="536"/>
                                  </a:lnTo>
                                  <a:lnTo>
                                    <a:pt x="410" y="544"/>
                                  </a:lnTo>
                                  <a:lnTo>
                                    <a:pt x="413" y="550"/>
                                  </a:lnTo>
                                  <a:lnTo>
                                    <a:pt x="415" y="556"/>
                                  </a:lnTo>
                                  <a:lnTo>
                                    <a:pt x="419" y="561"/>
                                  </a:lnTo>
                                  <a:lnTo>
                                    <a:pt x="426" y="573"/>
                                  </a:lnTo>
                                  <a:lnTo>
                                    <a:pt x="430" y="578"/>
                                  </a:lnTo>
                                  <a:lnTo>
                                    <a:pt x="433" y="584"/>
                                  </a:lnTo>
                                  <a:lnTo>
                                    <a:pt x="438" y="598"/>
                                  </a:lnTo>
                                  <a:lnTo>
                                    <a:pt x="439" y="605"/>
                                  </a:lnTo>
                                  <a:lnTo>
                                    <a:pt x="440" y="611"/>
                                  </a:lnTo>
                                  <a:lnTo>
                                    <a:pt x="441" y="625"/>
                                  </a:lnTo>
                                  <a:lnTo>
                                    <a:pt x="441" y="643"/>
                                  </a:lnTo>
                                  <a:lnTo>
                                    <a:pt x="440" y="654"/>
                                  </a:lnTo>
                                  <a:lnTo>
                                    <a:pt x="438" y="663"/>
                                  </a:lnTo>
                                  <a:lnTo>
                                    <a:pt x="436" y="670"/>
                                  </a:lnTo>
                                  <a:lnTo>
                                    <a:pt x="435" y="671"/>
                                  </a:lnTo>
                                  <a:lnTo>
                                    <a:pt x="434" y="673"/>
                                  </a:lnTo>
                                  <a:lnTo>
                                    <a:pt x="429" y="675"/>
                                  </a:lnTo>
                                  <a:lnTo>
                                    <a:pt x="423" y="680"/>
                                  </a:lnTo>
                                  <a:lnTo>
                                    <a:pt x="405" y="693"/>
                                  </a:lnTo>
                                  <a:lnTo>
                                    <a:pt x="397" y="700"/>
                                  </a:lnTo>
                                  <a:lnTo>
                                    <a:pt x="387" y="708"/>
                                  </a:lnTo>
                                  <a:lnTo>
                                    <a:pt x="377" y="714"/>
                                  </a:lnTo>
                                  <a:lnTo>
                                    <a:pt x="365" y="716"/>
                                  </a:lnTo>
                                  <a:lnTo>
                                    <a:pt x="362" y="718"/>
                                  </a:lnTo>
                                  <a:lnTo>
                                    <a:pt x="357" y="718"/>
                                  </a:lnTo>
                                  <a:lnTo>
                                    <a:pt x="353" y="718"/>
                                  </a:lnTo>
                                  <a:lnTo>
                                    <a:pt x="349" y="716"/>
                                  </a:lnTo>
                                  <a:lnTo>
                                    <a:pt x="340" y="714"/>
                                  </a:lnTo>
                                  <a:lnTo>
                                    <a:pt x="332" y="710"/>
                                  </a:lnTo>
                                  <a:lnTo>
                                    <a:pt x="325" y="705"/>
                                  </a:lnTo>
                                  <a:lnTo>
                                    <a:pt x="318" y="700"/>
                                  </a:lnTo>
                                  <a:lnTo>
                                    <a:pt x="312" y="695"/>
                                  </a:lnTo>
                                  <a:lnTo>
                                    <a:pt x="304" y="690"/>
                                  </a:lnTo>
                                  <a:lnTo>
                                    <a:pt x="299" y="688"/>
                                  </a:lnTo>
                                  <a:lnTo>
                                    <a:pt x="297" y="686"/>
                                  </a:lnTo>
                                  <a:lnTo>
                                    <a:pt x="294" y="684"/>
                                  </a:lnTo>
                                  <a:lnTo>
                                    <a:pt x="289" y="676"/>
                                  </a:lnTo>
                                  <a:lnTo>
                                    <a:pt x="287" y="671"/>
                                  </a:lnTo>
                                  <a:lnTo>
                                    <a:pt x="285" y="666"/>
                                  </a:lnTo>
                                  <a:lnTo>
                                    <a:pt x="284" y="660"/>
                                  </a:lnTo>
                                  <a:lnTo>
                                    <a:pt x="283" y="655"/>
                                  </a:lnTo>
                                  <a:lnTo>
                                    <a:pt x="280" y="644"/>
                                  </a:lnTo>
                                  <a:lnTo>
                                    <a:pt x="280" y="638"/>
                                  </a:lnTo>
                                  <a:lnTo>
                                    <a:pt x="280" y="633"/>
                                  </a:lnTo>
                                  <a:lnTo>
                                    <a:pt x="282" y="626"/>
                                  </a:lnTo>
                                  <a:lnTo>
                                    <a:pt x="282" y="620"/>
                                  </a:lnTo>
                                  <a:lnTo>
                                    <a:pt x="285" y="610"/>
                                  </a:lnTo>
                                  <a:lnTo>
                                    <a:pt x="288" y="605"/>
                                  </a:lnTo>
                                  <a:lnTo>
                                    <a:pt x="290" y="603"/>
                                  </a:lnTo>
                                  <a:lnTo>
                                    <a:pt x="293" y="599"/>
                                  </a:lnTo>
                                  <a:lnTo>
                                    <a:pt x="294" y="596"/>
                                  </a:lnTo>
                                  <a:lnTo>
                                    <a:pt x="295" y="595"/>
                                  </a:lnTo>
                                  <a:lnTo>
                                    <a:pt x="297" y="590"/>
                                  </a:lnTo>
                                  <a:lnTo>
                                    <a:pt x="298" y="585"/>
                                  </a:lnTo>
                                  <a:lnTo>
                                    <a:pt x="298" y="580"/>
                                  </a:lnTo>
                                  <a:lnTo>
                                    <a:pt x="298" y="575"/>
                                  </a:lnTo>
                                  <a:lnTo>
                                    <a:pt x="297" y="569"/>
                                  </a:lnTo>
                                  <a:lnTo>
                                    <a:pt x="294" y="564"/>
                                  </a:lnTo>
                                  <a:lnTo>
                                    <a:pt x="293" y="559"/>
                                  </a:lnTo>
                                  <a:lnTo>
                                    <a:pt x="289" y="554"/>
                                  </a:lnTo>
                                  <a:lnTo>
                                    <a:pt x="287" y="550"/>
                                  </a:lnTo>
                                  <a:lnTo>
                                    <a:pt x="283" y="545"/>
                                  </a:lnTo>
                                  <a:lnTo>
                                    <a:pt x="278" y="541"/>
                                  </a:lnTo>
                                  <a:lnTo>
                                    <a:pt x="274" y="538"/>
                                  </a:lnTo>
                                  <a:lnTo>
                                    <a:pt x="270" y="535"/>
                                  </a:lnTo>
                                  <a:lnTo>
                                    <a:pt x="267" y="534"/>
                                  </a:lnTo>
                                  <a:lnTo>
                                    <a:pt x="263" y="533"/>
                                  </a:lnTo>
                                  <a:lnTo>
                                    <a:pt x="258" y="530"/>
                                  </a:lnTo>
                                  <a:lnTo>
                                    <a:pt x="249" y="523"/>
                                  </a:lnTo>
                                  <a:lnTo>
                                    <a:pt x="240" y="514"/>
                                  </a:lnTo>
                                  <a:lnTo>
                                    <a:pt x="233" y="504"/>
                                  </a:lnTo>
                                  <a:lnTo>
                                    <a:pt x="153" y="384"/>
                                  </a:lnTo>
                                  <a:lnTo>
                                    <a:pt x="139" y="360"/>
                                  </a:lnTo>
                                  <a:lnTo>
                                    <a:pt x="132" y="347"/>
                                  </a:lnTo>
                                  <a:lnTo>
                                    <a:pt x="126" y="335"/>
                                  </a:lnTo>
                                  <a:lnTo>
                                    <a:pt x="68" y="214"/>
                                  </a:lnTo>
                                  <a:lnTo>
                                    <a:pt x="63" y="202"/>
                                  </a:lnTo>
                                  <a:lnTo>
                                    <a:pt x="59" y="189"/>
                                  </a:lnTo>
                                  <a:lnTo>
                                    <a:pt x="58" y="177"/>
                                  </a:lnTo>
                                  <a:lnTo>
                                    <a:pt x="57" y="166"/>
                                  </a:lnTo>
                                  <a:lnTo>
                                    <a:pt x="58" y="157"/>
                                  </a:lnTo>
                                  <a:lnTo>
                                    <a:pt x="57" y="148"/>
                                  </a:lnTo>
                                  <a:lnTo>
                                    <a:pt x="56" y="142"/>
                                  </a:lnTo>
                                  <a:lnTo>
                                    <a:pt x="56" y="138"/>
                                  </a:lnTo>
                                  <a:lnTo>
                                    <a:pt x="54" y="137"/>
                                  </a:lnTo>
                                  <a:lnTo>
                                    <a:pt x="53" y="132"/>
                                  </a:lnTo>
                                  <a:lnTo>
                                    <a:pt x="52" y="123"/>
                                  </a:lnTo>
                                  <a:lnTo>
                                    <a:pt x="51" y="113"/>
                                  </a:lnTo>
                                  <a:lnTo>
                                    <a:pt x="51" y="102"/>
                                  </a:lnTo>
                                  <a:lnTo>
                                    <a:pt x="52" y="93"/>
                                  </a:lnTo>
                                  <a:lnTo>
                                    <a:pt x="52" y="88"/>
                                  </a:lnTo>
                                  <a:lnTo>
                                    <a:pt x="52" y="83"/>
                                  </a:lnTo>
                                  <a:lnTo>
                                    <a:pt x="51" y="78"/>
                                  </a:lnTo>
                                  <a:lnTo>
                                    <a:pt x="49" y="74"/>
                                  </a:lnTo>
                                  <a:lnTo>
                                    <a:pt x="47" y="71"/>
                                  </a:lnTo>
                                  <a:lnTo>
                                    <a:pt x="46" y="68"/>
                                  </a:lnTo>
                                  <a:lnTo>
                                    <a:pt x="43" y="67"/>
                                  </a:lnTo>
                                  <a:lnTo>
                                    <a:pt x="41" y="67"/>
                                  </a:lnTo>
                                  <a:lnTo>
                                    <a:pt x="38" y="67"/>
                                  </a:lnTo>
                                  <a:lnTo>
                                    <a:pt x="36" y="68"/>
                                  </a:lnTo>
                                  <a:lnTo>
                                    <a:pt x="33" y="71"/>
                                  </a:lnTo>
                                  <a:lnTo>
                                    <a:pt x="31" y="74"/>
                                  </a:lnTo>
                                  <a:lnTo>
                                    <a:pt x="29" y="77"/>
                                  </a:lnTo>
                                  <a:lnTo>
                                    <a:pt x="28" y="82"/>
                                  </a:lnTo>
                                  <a:lnTo>
                                    <a:pt x="27" y="86"/>
                                  </a:lnTo>
                                  <a:lnTo>
                                    <a:pt x="26" y="91"/>
                                  </a:lnTo>
                                  <a:lnTo>
                                    <a:pt x="26" y="96"/>
                                  </a:lnTo>
                                  <a:lnTo>
                                    <a:pt x="26" y="101"/>
                                  </a:lnTo>
                                  <a:lnTo>
                                    <a:pt x="23" y="111"/>
                                  </a:lnTo>
                                  <a:lnTo>
                                    <a:pt x="19" y="118"/>
                                  </a:lnTo>
                                  <a:lnTo>
                                    <a:pt x="16" y="124"/>
                                  </a:lnTo>
                                  <a:lnTo>
                                    <a:pt x="14" y="127"/>
                                  </a:lnTo>
                                  <a:lnTo>
                                    <a:pt x="13" y="127"/>
                                  </a:lnTo>
                                  <a:lnTo>
                                    <a:pt x="11" y="126"/>
                                  </a:lnTo>
                                  <a:lnTo>
                                    <a:pt x="10" y="126"/>
                                  </a:lnTo>
                                  <a:lnTo>
                                    <a:pt x="10" y="124"/>
                                  </a:lnTo>
                                  <a:lnTo>
                                    <a:pt x="8" y="122"/>
                                  </a:lnTo>
                                  <a:lnTo>
                                    <a:pt x="7" y="118"/>
                                  </a:lnTo>
                                  <a:lnTo>
                                    <a:pt x="5" y="108"/>
                                  </a:lnTo>
                                  <a:lnTo>
                                    <a:pt x="0" y="4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5" name="Freeform 17"/>
                            <a:cNvSpPr>
                              <a:spLocks noChangeArrowheads="1"/>
                            </a:cNvSpPr>
                          </a:nvSpPr>
                          <a:spPr bwMode="auto">
                            <a:xfrm rot="5100000">
                              <a:off x="3303" y="3134"/>
                              <a:ext cx="148" cy="392"/>
                            </a:xfrm>
                            <a:custGeom>
                              <a:avLst/>
                              <a:gdLst>
                                <a:gd name="T0" fmla="*/ 0 w 811"/>
                                <a:gd name="T1" fmla="*/ 0 h 1111"/>
                                <a:gd name="T2" fmla="*/ 0 w 811"/>
                                <a:gd name="T3" fmla="*/ 0 h 1111"/>
                                <a:gd name="T4" fmla="*/ 0 w 811"/>
                                <a:gd name="T5" fmla="*/ 0 h 1111"/>
                                <a:gd name="T6" fmla="*/ 0 w 811"/>
                                <a:gd name="T7" fmla="*/ 0 h 1111"/>
                                <a:gd name="T8" fmla="*/ 0 w 811"/>
                                <a:gd name="T9" fmla="*/ 0 h 1111"/>
                                <a:gd name="T10" fmla="*/ 0 w 811"/>
                                <a:gd name="T11" fmla="*/ 0 h 1111"/>
                                <a:gd name="T12" fmla="*/ 0 w 811"/>
                                <a:gd name="T13" fmla="*/ 0 h 1111"/>
                                <a:gd name="T14" fmla="*/ 0 w 811"/>
                                <a:gd name="T15" fmla="*/ 0 h 1111"/>
                                <a:gd name="T16" fmla="*/ 0 w 811"/>
                                <a:gd name="T17" fmla="*/ 0 h 1111"/>
                                <a:gd name="T18" fmla="*/ 0 w 811"/>
                                <a:gd name="T19" fmla="*/ 0 h 1111"/>
                                <a:gd name="T20" fmla="*/ 0 w 811"/>
                                <a:gd name="T21" fmla="*/ 0 h 1111"/>
                                <a:gd name="T22" fmla="*/ 0 w 811"/>
                                <a:gd name="T23" fmla="*/ 0 h 1111"/>
                                <a:gd name="T24" fmla="*/ 0 w 811"/>
                                <a:gd name="T25" fmla="*/ 0 h 1111"/>
                                <a:gd name="T26" fmla="*/ 0 w 811"/>
                                <a:gd name="T27" fmla="*/ 0 h 1111"/>
                                <a:gd name="T28" fmla="*/ 0 w 811"/>
                                <a:gd name="T29" fmla="*/ 0 h 1111"/>
                                <a:gd name="T30" fmla="*/ 0 w 811"/>
                                <a:gd name="T31" fmla="*/ 0 h 1111"/>
                                <a:gd name="T32" fmla="*/ 0 w 811"/>
                                <a:gd name="T33" fmla="*/ 0 h 1111"/>
                                <a:gd name="T34" fmla="*/ 0 w 811"/>
                                <a:gd name="T35" fmla="*/ 0 h 1111"/>
                                <a:gd name="T36" fmla="*/ 0 w 811"/>
                                <a:gd name="T37" fmla="*/ 0 h 1111"/>
                                <a:gd name="T38" fmla="*/ 0 w 811"/>
                                <a:gd name="T39" fmla="*/ 0 h 1111"/>
                                <a:gd name="T40" fmla="*/ 0 w 811"/>
                                <a:gd name="T41" fmla="*/ 0 h 1111"/>
                                <a:gd name="T42" fmla="*/ 0 w 811"/>
                                <a:gd name="T43" fmla="*/ 0 h 1111"/>
                                <a:gd name="T44" fmla="*/ 0 w 811"/>
                                <a:gd name="T45" fmla="*/ 0 h 1111"/>
                                <a:gd name="T46" fmla="*/ 0 w 811"/>
                                <a:gd name="T47" fmla="*/ 0 h 1111"/>
                                <a:gd name="T48" fmla="*/ 0 w 811"/>
                                <a:gd name="T49" fmla="*/ 0 h 1111"/>
                                <a:gd name="T50" fmla="*/ 0 w 811"/>
                                <a:gd name="T51" fmla="*/ 0 h 1111"/>
                                <a:gd name="T52" fmla="*/ 0 w 811"/>
                                <a:gd name="T53" fmla="*/ 0 h 1111"/>
                                <a:gd name="T54" fmla="*/ 0 w 811"/>
                                <a:gd name="T55" fmla="*/ 0 h 1111"/>
                                <a:gd name="T56" fmla="*/ 0 w 811"/>
                                <a:gd name="T57" fmla="*/ 0 h 1111"/>
                                <a:gd name="T58" fmla="*/ 0 w 811"/>
                                <a:gd name="T59" fmla="*/ 0 h 1111"/>
                                <a:gd name="T60" fmla="*/ 0 w 811"/>
                                <a:gd name="T61" fmla="*/ 0 h 1111"/>
                                <a:gd name="T62" fmla="*/ 0 w 811"/>
                                <a:gd name="T63" fmla="*/ 0 h 1111"/>
                                <a:gd name="T64" fmla="*/ 0 w 811"/>
                                <a:gd name="T65" fmla="*/ 0 h 1111"/>
                                <a:gd name="T66" fmla="*/ 0 w 811"/>
                                <a:gd name="T67" fmla="*/ 0 h 1111"/>
                                <a:gd name="T68" fmla="*/ 0 w 811"/>
                                <a:gd name="T69" fmla="*/ 0 h 1111"/>
                                <a:gd name="T70" fmla="*/ 0 w 811"/>
                                <a:gd name="T71" fmla="*/ 0 h 1111"/>
                                <a:gd name="T72" fmla="*/ 0 w 811"/>
                                <a:gd name="T73" fmla="*/ 0 h 1111"/>
                                <a:gd name="T74" fmla="*/ 0 w 811"/>
                                <a:gd name="T75" fmla="*/ 0 h 1111"/>
                                <a:gd name="T76" fmla="*/ 0 w 811"/>
                                <a:gd name="T77" fmla="*/ 0 h 1111"/>
                                <a:gd name="T78" fmla="*/ 0 w 811"/>
                                <a:gd name="T79" fmla="*/ 0 h 1111"/>
                                <a:gd name="T80" fmla="*/ 0 w 811"/>
                                <a:gd name="T81" fmla="*/ 0 h 1111"/>
                                <a:gd name="T82" fmla="*/ 0 w 811"/>
                                <a:gd name="T83" fmla="*/ 0 h 1111"/>
                                <a:gd name="T84" fmla="*/ 0 w 811"/>
                                <a:gd name="T85" fmla="*/ 0 h 1111"/>
                                <a:gd name="T86" fmla="*/ 0 w 811"/>
                                <a:gd name="T87" fmla="*/ 0 h 1111"/>
                                <a:gd name="T88" fmla="*/ 0 w 811"/>
                                <a:gd name="T89" fmla="*/ 0 h 1111"/>
                                <a:gd name="T90" fmla="*/ 0 w 811"/>
                                <a:gd name="T91" fmla="*/ 0 h 1111"/>
                                <a:gd name="T92" fmla="*/ 0 w 811"/>
                                <a:gd name="T93" fmla="*/ 0 h 1111"/>
                                <a:gd name="T94" fmla="*/ 0 w 811"/>
                                <a:gd name="T95" fmla="*/ 0 h 1111"/>
                                <a:gd name="T96" fmla="*/ 0 w 811"/>
                                <a:gd name="T97" fmla="*/ 0 h 1111"/>
                                <a:gd name="T98" fmla="*/ 0 w 811"/>
                                <a:gd name="T99" fmla="*/ 0 h 1111"/>
                                <a:gd name="T100" fmla="*/ 0 w 811"/>
                                <a:gd name="T101" fmla="*/ 0 h 1111"/>
                                <a:gd name="T102" fmla="*/ 0 w 811"/>
                                <a:gd name="T103" fmla="*/ 0 h 1111"/>
                                <a:gd name="T104" fmla="*/ 0 w 811"/>
                                <a:gd name="T105" fmla="*/ 0 h 1111"/>
                                <a:gd name="T106" fmla="*/ 0 w 811"/>
                                <a:gd name="T107" fmla="*/ 0 h 1111"/>
                                <a:gd name="T108" fmla="*/ 0 w 811"/>
                                <a:gd name="T109" fmla="*/ 0 h 1111"/>
                                <a:gd name="T110" fmla="*/ 0 w 811"/>
                                <a:gd name="T111" fmla="*/ 0 h 111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811"/>
                                <a:gd name="T169" fmla="*/ 0 h 1111"/>
                                <a:gd name="T170" fmla="*/ 811 w 811"/>
                                <a:gd name="T171" fmla="*/ 1111 h 1111"/>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811" h="1111">
                                  <a:moveTo>
                                    <a:pt x="730" y="661"/>
                                  </a:moveTo>
                                  <a:lnTo>
                                    <a:pt x="734" y="661"/>
                                  </a:lnTo>
                                  <a:lnTo>
                                    <a:pt x="739" y="662"/>
                                  </a:lnTo>
                                  <a:lnTo>
                                    <a:pt x="741" y="663"/>
                                  </a:lnTo>
                                  <a:lnTo>
                                    <a:pt x="745" y="666"/>
                                  </a:lnTo>
                                  <a:lnTo>
                                    <a:pt x="748" y="668"/>
                                  </a:lnTo>
                                  <a:lnTo>
                                    <a:pt x="750" y="672"/>
                                  </a:lnTo>
                                  <a:lnTo>
                                    <a:pt x="751" y="676"/>
                                  </a:lnTo>
                                  <a:lnTo>
                                    <a:pt x="753" y="681"/>
                                  </a:lnTo>
                                  <a:lnTo>
                                    <a:pt x="760" y="755"/>
                                  </a:lnTo>
                                  <a:lnTo>
                                    <a:pt x="761" y="762"/>
                                  </a:lnTo>
                                  <a:lnTo>
                                    <a:pt x="763" y="768"/>
                                  </a:lnTo>
                                  <a:lnTo>
                                    <a:pt x="765" y="775"/>
                                  </a:lnTo>
                                  <a:lnTo>
                                    <a:pt x="768" y="782"/>
                                  </a:lnTo>
                                  <a:lnTo>
                                    <a:pt x="774" y="795"/>
                                  </a:lnTo>
                                  <a:lnTo>
                                    <a:pt x="780" y="807"/>
                                  </a:lnTo>
                                  <a:lnTo>
                                    <a:pt x="805" y="858"/>
                                  </a:lnTo>
                                  <a:lnTo>
                                    <a:pt x="808" y="863"/>
                                  </a:lnTo>
                                  <a:lnTo>
                                    <a:pt x="810" y="868"/>
                                  </a:lnTo>
                                  <a:lnTo>
                                    <a:pt x="811" y="874"/>
                                  </a:lnTo>
                                  <a:lnTo>
                                    <a:pt x="811" y="880"/>
                                  </a:lnTo>
                                  <a:lnTo>
                                    <a:pt x="810" y="885"/>
                                  </a:lnTo>
                                  <a:lnTo>
                                    <a:pt x="809" y="892"/>
                                  </a:lnTo>
                                  <a:lnTo>
                                    <a:pt x="806" y="897"/>
                                  </a:lnTo>
                                  <a:lnTo>
                                    <a:pt x="803" y="902"/>
                                  </a:lnTo>
                                  <a:lnTo>
                                    <a:pt x="794" y="913"/>
                                  </a:lnTo>
                                  <a:lnTo>
                                    <a:pt x="790" y="917"/>
                                  </a:lnTo>
                                  <a:lnTo>
                                    <a:pt x="786" y="923"/>
                                  </a:lnTo>
                                  <a:lnTo>
                                    <a:pt x="784" y="929"/>
                                  </a:lnTo>
                                  <a:lnTo>
                                    <a:pt x="781" y="935"/>
                                  </a:lnTo>
                                  <a:lnTo>
                                    <a:pt x="780" y="943"/>
                                  </a:lnTo>
                                  <a:lnTo>
                                    <a:pt x="779" y="949"/>
                                  </a:lnTo>
                                  <a:lnTo>
                                    <a:pt x="778" y="955"/>
                                  </a:lnTo>
                                  <a:lnTo>
                                    <a:pt x="779" y="961"/>
                                  </a:lnTo>
                                  <a:lnTo>
                                    <a:pt x="785" y="1018"/>
                                  </a:lnTo>
                                  <a:lnTo>
                                    <a:pt x="786" y="1024"/>
                                  </a:lnTo>
                                  <a:lnTo>
                                    <a:pt x="785" y="1029"/>
                                  </a:lnTo>
                                  <a:lnTo>
                                    <a:pt x="783" y="1034"/>
                                  </a:lnTo>
                                  <a:lnTo>
                                    <a:pt x="780" y="1039"/>
                                  </a:lnTo>
                                  <a:lnTo>
                                    <a:pt x="776" y="1041"/>
                                  </a:lnTo>
                                  <a:lnTo>
                                    <a:pt x="771" y="1045"/>
                                  </a:lnTo>
                                  <a:lnTo>
                                    <a:pt x="766" y="1046"/>
                                  </a:lnTo>
                                  <a:lnTo>
                                    <a:pt x="761" y="1048"/>
                                  </a:lnTo>
                                  <a:lnTo>
                                    <a:pt x="740" y="1048"/>
                                  </a:lnTo>
                                  <a:lnTo>
                                    <a:pt x="736" y="1049"/>
                                  </a:lnTo>
                                  <a:lnTo>
                                    <a:pt x="735" y="1049"/>
                                  </a:lnTo>
                                  <a:lnTo>
                                    <a:pt x="733" y="1050"/>
                                  </a:lnTo>
                                  <a:lnTo>
                                    <a:pt x="731" y="1053"/>
                                  </a:lnTo>
                                  <a:lnTo>
                                    <a:pt x="729" y="1056"/>
                                  </a:lnTo>
                                  <a:lnTo>
                                    <a:pt x="726" y="1063"/>
                                  </a:lnTo>
                                  <a:lnTo>
                                    <a:pt x="724" y="1074"/>
                                  </a:lnTo>
                                  <a:lnTo>
                                    <a:pt x="721" y="1080"/>
                                  </a:lnTo>
                                  <a:lnTo>
                                    <a:pt x="719" y="1085"/>
                                  </a:lnTo>
                                  <a:lnTo>
                                    <a:pt x="715" y="1090"/>
                                  </a:lnTo>
                                  <a:lnTo>
                                    <a:pt x="711" y="1094"/>
                                  </a:lnTo>
                                  <a:lnTo>
                                    <a:pt x="705" y="1098"/>
                                  </a:lnTo>
                                  <a:lnTo>
                                    <a:pt x="700" y="1101"/>
                                  </a:lnTo>
                                  <a:lnTo>
                                    <a:pt x="688" y="1108"/>
                                  </a:lnTo>
                                  <a:lnTo>
                                    <a:pt x="681" y="1109"/>
                                  </a:lnTo>
                                  <a:lnTo>
                                    <a:pt x="675" y="1110"/>
                                  </a:lnTo>
                                  <a:lnTo>
                                    <a:pt x="671" y="1110"/>
                                  </a:lnTo>
                                  <a:lnTo>
                                    <a:pt x="648" y="1111"/>
                                  </a:lnTo>
                                  <a:lnTo>
                                    <a:pt x="643" y="1110"/>
                                  </a:lnTo>
                                  <a:lnTo>
                                    <a:pt x="639" y="1109"/>
                                  </a:lnTo>
                                  <a:lnTo>
                                    <a:pt x="636" y="1106"/>
                                  </a:lnTo>
                                  <a:lnTo>
                                    <a:pt x="635" y="1103"/>
                                  </a:lnTo>
                                  <a:lnTo>
                                    <a:pt x="633" y="1096"/>
                                  </a:lnTo>
                                  <a:lnTo>
                                    <a:pt x="629" y="1088"/>
                                  </a:lnTo>
                                  <a:lnTo>
                                    <a:pt x="605" y="1044"/>
                                  </a:lnTo>
                                  <a:lnTo>
                                    <a:pt x="602" y="1039"/>
                                  </a:lnTo>
                                  <a:lnTo>
                                    <a:pt x="598" y="1034"/>
                                  </a:lnTo>
                                  <a:lnTo>
                                    <a:pt x="593" y="1030"/>
                                  </a:lnTo>
                                  <a:lnTo>
                                    <a:pt x="588" y="1026"/>
                                  </a:lnTo>
                                  <a:lnTo>
                                    <a:pt x="583" y="1023"/>
                                  </a:lnTo>
                                  <a:lnTo>
                                    <a:pt x="577" y="1020"/>
                                  </a:lnTo>
                                  <a:lnTo>
                                    <a:pt x="572" y="1018"/>
                                  </a:lnTo>
                                  <a:lnTo>
                                    <a:pt x="565" y="1016"/>
                                  </a:lnTo>
                                  <a:lnTo>
                                    <a:pt x="560" y="1016"/>
                                  </a:lnTo>
                                  <a:lnTo>
                                    <a:pt x="555" y="1014"/>
                                  </a:lnTo>
                                  <a:lnTo>
                                    <a:pt x="549" y="1011"/>
                                  </a:lnTo>
                                  <a:lnTo>
                                    <a:pt x="543" y="1008"/>
                                  </a:lnTo>
                                  <a:lnTo>
                                    <a:pt x="538" y="1004"/>
                                  </a:lnTo>
                                  <a:lnTo>
                                    <a:pt x="533" y="1000"/>
                                  </a:lnTo>
                                  <a:lnTo>
                                    <a:pt x="529" y="995"/>
                                  </a:lnTo>
                                  <a:lnTo>
                                    <a:pt x="525" y="990"/>
                                  </a:lnTo>
                                  <a:lnTo>
                                    <a:pt x="489" y="935"/>
                                  </a:lnTo>
                                  <a:lnTo>
                                    <a:pt x="485" y="930"/>
                                  </a:lnTo>
                                  <a:lnTo>
                                    <a:pt x="484" y="925"/>
                                  </a:lnTo>
                                  <a:lnTo>
                                    <a:pt x="484" y="919"/>
                                  </a:lnTo>
                                  <a:lnTo>
                                    <a:pt x="484" y="913"/>
                                  </a:lnTo>
                                  <a:lnTo>
                                    <a:pt x="485" y="908"/>
                                  </a:lnTo>
                                  <a:lnTo>
                                    <a:pt x="487" y="902"/>
                                  </a:lnTo>
                                  <a:lnTo>
                                    <a:pt x="490" y="897"/>
                                  </a:lnTo>
                                  <a:lnTo>
                                    <a:pt x="494" y="893"/>
                                  </a:lnTo>
                                  <a:lnTo>
                                    <a:pt x="503" y="883"/>
                                  </a:lnTo>
                                  <a:lnTo>
                                    <a:pt x="507" y="879"/>
                                  </a:lnTo>
                                  <a:lnTo>
                                    <a:pt x="509" y="874"/>
                                  </a:lnTo>
                                  <a:lnTo>
                                    <a:pt x="514" y="867"/>
                                  </a:lnTo>
                                  <a:lnTo>
                                    <a:pt x="515" y="863"/>
                                  </a:lnTo>
                                  <a:lnTo>
                                    <a:pt x="515" y="860"/>
                                  </a:lnTo>
                                  <a:lnTo>
                                    <a:pt x="517" y="855"/>
                                  </a:lnTo>
                                  <a:lnTo>
                                    <a:pt x="518" y="853"/>
                                  </a:lnTo>
                                  <a:lnTo>
                                    <a:pt x="519" y="850"/>
                                  </a:lnTo>
                                  <a:lnTo>
                                    <a:pt x="523" y="845"/>
                                  </a:lnTo>
                                  <a:lnTo>
                                    <a:pt x="527" y="842"/>
                                  </a:lnTo>
                                  <a:lnTo>
                                    <a:pt x="529" y="840"/>
                                  </a:lnTo>
                                  <a:lnTo>
                                    <a:pt x="532" y="838"/>
                                  </a:lnTo>
                                  <a:lnTo>
                                    <a:pt x="534" y="833"/>
                                  </a:lnTo>
                                  <a:lnTo>
                                    <a:pt x="535" y="829"/>
                                  </a:lnTo>
                                  <a:lnTo>
                                    <a:pt x="537" y="827"/>
                                  </a:lnTo>
                                  <a:lnTo>
                                    <a:pt x="537" y="823"/>
                                  </a:lnTo>
                                  <a:lnTo>
                                    <a:pt x="537" y="820"/>
                                  </a:lnTo>
                                  <a:lnTo>
                                    <a:pt x="535" y="813"/>
                                  </a:lnTo>
                                  <a:lnTo>
                                    <a:pt x="532" y="803"/>
                                  </a:lnTo>
                                  <a:lnTo>
                                    <a:pt x="528" y="792"/>
                                  </a:lnTo>
                                  <a:lnTo>
                                    <a:pt x="523" y="780"/>
                                  </a:lnTo>
                                  <a:lnTo>
                                    <a:pt x="495" y="728"/>
                                  </a:lnTo>
                                  <a:lnTo>
                                    <a:pt x="488" y="716"/>
                                  </a:lnTo>
                                  <a:lnTo>
                                    <a:pt x="483" y="708"/>
                                  </a:lnTo>
                                  <a:lnTo>
                                    <a:pt x="483" y="704"/>
                                  </a:lnTo>
                                  <a:lnTo>
                                    <a:pt x="483" y="702"/>
                                  </a:lnTo>
                                  <a:lnTo>
                                    <a:pt x="484" y="699"/>
                                  </a:lnTo>
                                  <a:lnTo>
                                    <a:pt x="487" y="698"/>
                                  </a:lnTo>
                                  <a:lnTo>
                                    <a:pt x="479" y="699"/>
                                  </a:lnTo>
                                  <a:lnTo>
                                    <a:pt x="472" y="699"/>
                                  </a:lnTo>
                                  <a:lnTo>
                                    <a:pt x="459" y="699"/>
                                  </a:lnTo>
                                  <a:lnTo>
                                    <a:pt x="401" y="693"/>
                                  </a:lnTo>
                                  <a:lnTo>
                                    <a:pt x="394" y="692"/>
                                  </a:lnTo>
                                  <a:lnTo>
                                    <a:pt x="388" y="689"/>
                                  </a:lnTo>
                                  <a:lnTo>
                                    <a:pt x="383" y="687"/>
                                  </a:lnTo>
                                  <a:lnTo>
                                    <a:pt x="378" y="683"/>
                                  </a:lnTo>
                                  <a:lnTo>
                                    <a:pt x="373" y="679"/>
                                  </a:lnTo>
                                  <a:lnTo>
                                    <a:pt x="368" y="674"/>
                                  </a:lnTo>
                                  <a:lnTo>
                                    <a:pt x="366" y="668"/>
                                  </a:lnTo>
                                  <a:lnTo>
                                    <a:pt x="363" y="663"/>
                                  </a:lnTo>
                                  <a:lnTo>
                                    <a:pt x="349" y="623"/>
                                  </a:lnTo>
                                  <a:lnTo>
                                    <a:pt x="347" y="618"/>
                                  </a:lnTo>
                                  <a:lnTo>
                                    <a:pt x="343" y="612"/>
                                  </a:lnTo>
                                  <a:lnTo>
                                    <a:pt x="337" y="598"/>
                                  </a:lnTo>
                                  <a:lnTo>
                                    <a:pt x="328" y="587"/>
                                  </a:lnTo>
                                  <a:lnTo>
                                    <a:pt x="323" y="582"/>
                                  </a:lnTo>
                                  <a:lnTo>
                                    <a:pt x="319" y="577"/>
                                  </a:lnTo>
                                  <a:lnTo>
                                    <a:pt x="242" y="503"/>
                                  </a:lnTo>
                                  <a:lnTo>
                                    <a:pt x="237" y="499"/>
                                  </a:lnTo>
                                  <a:lnTo>
                                    <a:pt x="232" y="495"/>
                                  </a:lnTo>
                                  <a:lnTo>
                                    <a:pt x="218" y="485"/>
                                  </a:lnTo>
                                  <a:lnTo>
                                    <a:pt x="206" y="475"/>
                                  </a:lnTo>
                                  <a:lnTo>
                                    <a:pt x="201" y="470"/>
                                  </a:lnTo>
                                  <a:lnTo>
                                    <a:pt x="197" y="465"/>
                                  </a:lnTo>
                                  <a:lnTo>
                                    <a:pt x="150" y="433"/>
                                  </a:lnTo>
                                  <a:lnTo>
                                    <a:pt x="126" y="418"/>
                                  </a:lnTo>
                                  <a:lnTo>
                                    <a:pt x="102" y="405"/>
                                  </a:lnTo>
                                  <a:lnTo>
                                    <a:pt x="77" y="391"/>
                                  </a:lnTo>
                                  <a:lnTo>
                                    <a:pt x="52" y="377"/>
                                  </a:lnTo>
                                  <a:lnTo>
                                    <a:pt x="27" y="366"/>
                                  </a:lnTo>
                                  <a:lnTo>
                                    <a:pt x="1" y="355"/>
                                  </a:lnTo>
                                  <a:lnTo>
                                    <a:pt x="0" y="352"/>
                                  </a:lnTo>
                                  <a:lnTo>
                                    <a:pt x="0" y="347"/>
                                  </a:lnTo>
                                  <a:lnTo>
                                    <a:pt x="0" y="336"/>
                                  </a:lnTo>
                                  <a:lnTo>
                                    <a:pt x="4" y="321"/>
                                  </a:lnTo>
                                  <a:lnTo>
                                    <a:pt x="9" y="303"/>
                                  </a:lnTo>
                                  <a:lnTo>
                                    <a:pt x="15" y="285"/>
                                  </a:lnTo>
                                  <a:lnTo>
                                    <a:pt x="23" y="266"/>
                                  </a:lnTo>
                                  <a:lnTo>
                                    <a:pt x="27" y="259"/>
                                  </a:lnTo>
                                  <a:lnTo>
                                    <a:pt x="32" y="250"/>
                                  </a:lnTo>
                                  <a:lnTo>
                                    <a:pt x="37" y="244"/>
                                  </a:lnTo>
                                  <a:lnTo>
                                    <a:pt x="40" y="240"/>
                                  </a:lnTo>
                                  <a:lnTo>
                                    <a:pt x="42" y="237"/>
                                  </a:lnTo>
                                  <a:lnTo>
                                    <a:pt x="45" y="236"/>
                                  </a:lnTo>
                                  <a:lnTo>
                                    <a:pt x="47" y="235"/>
                                  </a:lnTo>
                                  <a:lnTo>
                                    <a:pt x="55" y="235"/>
                                  </a:lnTo>
                                  <a:lnTo>
                                    <a:pt x="63" y="235"/>
                                  </a:lnTo>
                                  <a:lnTo>
                                    <a:pt x="67" y="236"/>
                                  </a:lnTo>
                                  <a:lnTo>
                                    <a:pt x="71" y="236"/>
                                  </a:lnTo>
                                  <a:lnTo>
                                    <a:pt x="78" y="239"/>
                                  </a:lnTo>
                                  <a:lnTo>
                                    <a:pt x="86" y="240"/>
                                  </a:lnTo>
                                  <a:lnTo>
                                    <a:pt x="92" y="241"/>
                                  </a:lnTo>
                                  <a:lnTo>
                                    <a:pt x="100" y="241"/>
                                  </a:lnTo>
                                  <a:lnTo>
                                    <a:pt x="106" y="240"/>
                                  </a:lnTo>
                                  <a:lnTo>
                                    <a:pt x="113" y="239"/>
                                  </a:lnTo>
                                  <a:lnTo>
                                    <a:pt x="120" y="235"/>
                                  </a:lnTo>
                                  <a:lnTo>
                                    <a:pt x="126" y="231"/>
                                  </a:lnTo>
                                  <a:lnTo>
                                    <a:pt x="132" y="227"/>
                                  </a:lnTo>
                                  <a:lnTo>
                                    <a:pt x="138" y="221"/>
                                  </a:lnTo>
                                  <a:lnTo>
                                    <a:pt x="145" y="215"/>
                                  </a:lnTo>
                                  <a:lnTo>
                                    <a:pt x="151" y="209"/>
                                  </a:lnTo>
                                  <a:lnTo>
                                    <a:pt x="157" y="200"/>
                                  </a:lnTo>
                                  <a:lnTo>
                                    <a:pt x="163" y="191"/>
                                  </a:lnTo>
                                  <a:lnTo>
                                    <a:pt x="175" y="171"/>
                                  </a:lnTo>
                                  <a:lnTo>
                                    <a:pt x="180" y="159"/>
                                  </a:lnTo>
                                  <a:lnTo>
                                    <a:pt x="185" y="145"/>
                                  </a:lnTo>
                                  <a:lnTo>
                                    <a:pt x="190" y="131"/>
                                  </a:lnTo>
                                  <a:lnTo>
                                    <a:pt x="192" y="117"/>
                                  </a:lnTo>
                                  <a:lnTo>
                                    <a:pt x="196" y="110"/>
                                  </a:lnTo>
                                  <a:lnTo>
                                    <a:pt x="197" y="102"/>
                                  </a:lnTo>
                                  <a:lnTo>
                                    <a:pt x="197" y="95"/>
                                  </a:lnTo>
                                  <a:lnTo>
                                    <a:pt x="197" y="89"/>
                                  </a:lnTo>
                                  <a:lnTo>
                                    <a:pt x="196" y="82"/>
                                  </a:lnTo>
                                  <a:lnTo>
                                    <a:pt x="195" y="76"/>
                                  </a:lnTo>
                                  <a:lnTo>
                                    <a:pt x="191" y="65"/>
                                  </a:lnTo>
                                  <a:lnTo>
                                    <a:pt x="186" y="56"/>
                                  </a:lnTo>
                                  <a:lnTo>
                                    <a:pt x="183" y="50"/>
                                  </a:lnTo>
                                  <a:lnTo>
                                    <a:pt x="182" y="46"/>
                                  </a:lnTo>
                                  <a:lnTo>
                                    <a:pt x="182" y="44"/>
                                  </a:lnTo>
                                  <a:lnTo>
                                    <a:pt x="183" y="42"/>
                                  </a:lnTo>
                                  <a:lnTo>
                                    <a:pt x="185" y="40"/>
                                  </a:lnTo>
                                  <a:lnTo>
                                    <a:pt x="242" y="8"/>
                                  </a:lnTo>
                                  <a:lnTo>
                                    <a:pt x="248" y="5"/>
                                  </a:lnTo>
                                  <a:lnTo>
                                    <a:pt x="254" y="3"/>
                                  </a:lnTo>
                                  <a:lnTo>
                                    <a:pt x="261" y="1"/>
                                  </a:lnTo>
                                  <a:lnTo>
                                    <a:pt x="267" y="0"/>
                                  </a:lnTo>
                                  <a:lnTo>
                                    <a:pt x="281" y="0"/>
                                  </a:lnTo>
                                  <a:lnTo>
                                    <a:pt x="288" y="1"/>
                                  </a:lnTo>
                                  <a:lnTo>
                                    <a:pt x="293" y="4"/>
                                  </a:lnTo>
                                  <a:lnTo>
                                    <a:pt x="361" y="29"/>
                                  </a:lnTo>
                                  <a:lnTo>
                                    <a:pt x="373" y="33"/>
                                  </a:lnTo>
                                  <a:lnTo>
                                    <a:pt x="388" y="36"/>
                                  </a:lnTo>
                                  <a:lnTo>
                                    <a:pt x="403" y="39"/>
                                  </a:lnTo>
                                  <a:lnTo>
                                    <a:pt x="409" y="40"/>
                                  </a:lnTo>
                                  <a:lnTo>
                                    <a:pt x="415" y="40"/>
                                  </a:lnTo>
                                  <a:lnTo>
                                    <a:pt x="467" y="42"/>
                                  </a:lnTo>
                                  <a:lnTo>
                                    <a:pt x="495" y="45"/>
                                  </a:lnTo>
                                  <a:lnTo>
                                    <a:pt x="523" y="47"/>
                                  </a:lnTo>
                                  <a:lnTo>
                                    <a:pt x="735" y="72"/>
                                  </a:lnTo>
                                  <a:lnTo>
                                    <a:pt x="741" y="74"/>
                                  </a:lnTo>
                                  <a:lnTo>
                                    <a:pt x="748" y="76"/>
                                  </a:lnTo>
                                  <a:lnTo>
                                    <a:pt x="760" y="80"/>
                                  </a:lnTo>
                                  <a:lnTo>
                                    <a:pt x="771" y="86"/>
                                  </a:lnTo>
                                  <a:lnTo>
                                    <a:pt x="775" y="89"/>
                                  </a:lnTo>
                                  <a:lnTo>
                                    <a:pt x="779" y="92"/>
                                  </a:lnTo>
                                  <a:lnTo>
                                    <a:pt x="786" y="100"/>
                                  </a:lnTo>
                                  <a:lnTo>
                                    <a:pt x="793" y="110"/>
                                  </a:lnTo>
                                  <a:lnTo>
                                    <a:pt x="798" y="121"/>
                                  </a:lnTo>
                                  <a:lnTo>
                                    <a:pt x="799" y="126"/>
                                  </a:lnTo>
                                  <a:lnTo>
                                    <a:pt x="800" y="131"/>
                                  </a:lnTo>
                                  <a:lnTo>
                                    <a:pt x="801" y="136"/>
                                  </a:lnTo>
                                  <a:lnTo>
                                    <a:pt x="801" y="141"/>
                                  </a:lnTo>
                                  <a:lnTo>
                                    <a:pt x="801" y="147"/>
                                  </a:lnTo>
                                  <a:lnTo>
                                    <a:pt x="800" y="154"/>
                                  </a:lnTo>
                                  <a:lnTo>
                                    <a:pt x="799" y="160"/>
                                  </a:lnTo>
                                  <a:lnTo>
                                    <a:pt x="796" y="166"/>
                                  </a:lnTo>
                                  <a:lnTo>
                                    <a:pt x="791" y="176"/>
                                  </a:lnTo>
                                  <a:lnTo>
                                    <a:pt x="789" y="181"/>
                                  </a:lnTo>
                                  <a:lnTo>
                                    <a:pt x="786" y="186"/>
                                  </a:lnTo>
                                  <a:lnTo>
                                    <a:pt x="783" y="192"/>
                                  </a:lnTo>
                                  <a:lnTo>
                                    <a:pt x="781" y="199"/>
                                  </a:lnTo>
                                  <a:lnTo>
                                    <a:pt x="779" y="206"/>
                                  </a:lnTo>
                                  <a:lnTo>
                                    <a:pt x="778" y="212"/>
                                  </a:lnTo>
                                  <a:lnTo>
                                    <a:pt x="776" y="220"/>
                                  </a:lnTo>
                                  <a:lnTo>
                                    <a:pt x="776" y="225"/>
                                  </a:lnTo>
                                  <a:lnTo>
                                    <a:pt x="776" y="255"/>
                                  </a:lnTo>
                                  <a:lnTo>
                                    <a:pt x="776" y="260"/>
                                  </a:lnTo>
                                  <a:lnTo>
                                    <a:pt x="778" y="266"/>
                                  </a:lnTo>
                                  <a:lnTo>
                                    <a:pt x="779" y="272"/>
                                  </a:lnTo>
                                  <a:lnTo>
                                    <a:pt x="781" y="278"/>
                                  </a:lnTo>
                                  <a:lnTo>
                                    <a:pt x="783" y="283"/>
                                  </a:lnTo>
                                  <a:lnTo>
                                    <a:pt x="786" y="288"/>
                                  </a:lnTo>
                                  <a:lnTo>
                                    <a:pt x="789" y="292"/>
                                  </a:lnTo>
                                  <a:lnTo>
                                    <a:pt x="791" y="296"/>
                                  </a:lnTo>
                                  <a:lnTo>
                                    <a:pt x="795" y="298"/>
                                  </a:lnTo>
                                  <a:lnTo>
                                    <a:pt x="798" y="302"/>
                                  </a:lnTo>
                                  <a:lnTo>
                                    <a:pt x="800" y="307"/>
                                  </a:lnTo>
                                  <a:lnTo>
                                    <a:pt x="803" y="312"/>
                                  </a:lnTo>
                                  <a:lnTo>
                                    <a:pt x="804" y="318"/>
                                  </a:lnTo>
                                  <a:lnTo>
                                    <a:pt x="806" y="323"/>
                                  </a:lnTo>
                                  <a:lnTo>
                                    <a:pt x="808" y="330"/>
                                  </a:lnTo>
                                  <a:lnTo>
                                    <a:pt x="808" y="335"/>
                                  </a:lnTo>
                                  <a:lnTo>
                                    <a:pt x="808" y="340"/>
                                  </a:lnTo>
                                  <a:lnTo>
                                    <a:pt x="806" y="345"/>
                                  </a:lnTo>
                                  <a:lnTo>
                                    <a:pt x="804" y="348"/>
                                  </a:lnTo>
                                  <a:lnTo>
                                    <a:pt x="801" y="352"/>
                                  </a:lnTo>
                                  <a:lnTo>
                                    <a:pt x="798" y="355"/>
                                  </a:lnTo>
                                  <a:lnTo>
                                    <a:pt x="795" y="356"/>
                                  </a:lnTo>
                                  <a:lnTo>
                                    <a:pt x="793" y="357"/>
                                  </a:lnTo>
                                  <a:lnTo>
                                    <a:pt x="789" y="358"/>
                                  </a:lnTo>
                                  <a:lnTo>
                                    <a:pt x="783" y="358"/>
                                  </a:lnTo>
                                  <a:lnTo>
                                    <a:pt x="771" y="356"/>
                                  </a:lnTo>
                                  <a:lnTo>
                                    <a:pt x="758" y="352"/>
                                  </a:lnTo>
                                  <a:lnTo>
                                    <a:pt x="744" y="347"/>
                                  </a:lnTo>
                                  <a:lnTo>
                                    <a:pt x="738" y="345"/>
                                  </a:lnTo>
                                  <a:lnTo>
                                    <a:pt x="731" y="342"/>
                                  </a:lnTo>
                                  <a:lnTo>
                                    <a:pt x="714" y="333"/>
                                  </a:lnTo>
                                  <a:lnTo>
                                    <a:pt x="704" y="330"/>
                                  </a:lnTo>
                                  <a:lnTo>
                                    <a:pt x="699" y="327"/>
                                  </a:lnTo>
                                  <a:lnTo>
                                    <a:pt x="696" y="327"/>
                                  </a:lnTo>
                                  <a:lnTo>
                                    <a:pt x="696" y="328"/>
                                  </a:lnTo>
                                  <a:lnTo>
                                    <a:pt x="696" y="330"/>
                                  </a:lnTo>
                                  <a:lnTo>
                                    <a:pt x="698" y="332"/>
                                  </a:lnTo>
                                  <a:lnTo>
                                    <a:pt x="709" y="347"/>
                                  </a:lnTo>
                                  <a:lnTo>
                                    <a:pt x="721" y="367"/>
                                  </a:lnTo>
                                  <a:lnTo>
                                    <a:pt x="724" y="371"/>
                                  </a:lnTo>
                                  <a:lnTo>
                                    <a:pt x="729" y="382"/>
                                  </a:lnTo>
                                  <a:lnTo>
                                    <a:pt x="734" y="392"/>
                                  </a:lnTo>
                                  <a:lnTo>
                                    <a:pt x="735" y="402"/>
                                  </a:lnTo>
                                  <a:lnTo>
                                    <a:pt x="735" y="406"/>
                                  </a:lnTo>
                                  <a:lnTo>
                                    <a:pt x="735" y="410"/>
                                  </a:lnTo>
                                  <a:lnTo>
                                    <a:pt x="733" y="416"/>
                                  </a:lnTo>
                                  <a:lnTo>
                                    <a:pt x="729" y="422"/>
                                  </a:lnTo>
                                  <a:lnTo>
                                    <a:pt x="725" y="427"/>
                                  </a:lnTo>
                                  <a:lnTo>
                                    <a:pt x="724" y="428"/>
                                  </a:lnTo>
                                  <a:lnTo>
                                    <a:pt x="721" y="430"/>
                                  </a:lnTo>
                                  <a:lnTo>
                                    <a:pt x="720" y="431"/>
                                  </a:lnTo>
                                  <a:lnTo>
                                    <a:pt x="719" y="433"/>
                                  </a:lnTo>
                                  <a:lnTo>
                                    <a:pt x="719" y="436"/>
                                  </a:lnTo>
                                  <a:lnTo>
                                    <a:pt x="719" y="438"/>
                                  </a:lnTo>
                                  <a:lnTo>
                                    <a:pt x="721" y="445"/>
                                  </a:lnTo>
                                  <a:lnTo>
                                    <a:pt x="725" y="451"/>
                                  </a:lnTo>
                                  <a:lnTo>
                                    <a:pt x="728" y="455"/>
                                  </a:lnTo>
                                  <a:lnTo>
                                    <a:pt x="730" y="458"/>
                                  </a:lnTo>
                                  <a:lnTo>
                                    <a:pt x="731" y="463"/>
                                  </a:lnTo>
                                  <a:lnTo>
                                    <a:pt x="733" y="467"/>
                                  </a:lnTo>
                                  <a:lnTo>
                                    <a:pt x="733" y="472"/>
                                  </a:lnTo>
                                  <a:lnTo>
                                    <a:pt x="733" y="477"/>
                                  </a:lnTo>
                                  <a:lnTo>
                                    <a:pt x="733" y="481"/>
                                  </a:lnTo>
                                  <a:lnTo>
                                    <a:pt x="731" y="485"/>
                                  </a:lnTo>
                                  <a:lnTo>
                                    <a:pt x="729" y="493"/>
                                  </a:lnTo>
                                  <a:lnTo>
                                    <a:pt x="728" y="497"/>
                                  </a:lnTo>
                                  <a:lnTo>
                                    <a:pt x="728" y="502"/>
                                  </a:lnTo>
                                  <a:lnTo>
                                    <a:pt x="728" y="507"/>
                                  </a:lnTo>
                                  <a:lnTo>
                                    <a:pt x="729" y="512"/>
                                  </a:lnTo>
                                  <a:lnTo>
                                    <a:pt x="730" y="517"/>
                                  </a:lnTo>
                                  <a:lnTo>
                                    <a:pt x="731" y="521"/>
                                  </a:lnTo>
                                  <a:lnTo>
                                    <a:pt x="738" y="538"/>
                                  </a:lnTo>
                                  <a:lnTo>
                                    <a:pt x="740" y="547"/>
                                  </a:lnTo>
                                  <a:lnTo>
                                    <a:pt x="741" y="554"/>
                                  </a:lnTo>
                                  <a:lnTo>
                                    <a:pt x="744" y="573"/>
                                  </a:lnTo>
                                  <a:lnTo>
                                    <a:pt x="745" y="586"/>
                                  </a:lnTo>
                                  <a:lnTo>
                                    <a:pt x="746" y="598"/>
                                  </a:lnTo>
                                  <a:lnTo>
                                    <a:pt x="748" y="627"/>
                                  </a:lnTo>
                                  <a:lnTo>
                                    <a:pt x="748" y="632"/>
                                  </a:lnTo>
                                  <a:lnTo>
                                    <a:pt x="746" y="637"/>
                                  </a:lnTo>
                                  <a:lnTo>
                                    <a:pt x="745" y="641"/>
                                  </a:lnTo>
                                  <a:lnTo>
                                    <a:pt x="744" y="646"/>
                                  </a:lnTo>
                                  <a:lnTo>
                                    <a:pt x="740" y="649"/>
                                  </a:lnTo>
                                  <a:lnTo>
                                    <a:pt x="739" y="652"/>
                                  </a:lnTo>
                                  <a:lnTo>
                                    <a:pt x="738" y="653"/>
                                  </a:lnTo>
                                  <a:lnTo>
                                    <a:pt x="734" y="657"/>
                                  </a:lnTo>
                                  <a:lnTo>
                                    <a:pt x="733" y="658"/>
                                  </a:lnTo>
                                  <a:lnTo>
                                    <a:pt x="730" y="66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6" name="Freeform 18"/>
                            <a:cNvSpPr>
                              <a:spLocks noChangeArrowheads="1"/>
                            </a:cNvSpPr>
                          </a:nvSpPr>
                          <a:spPr bwMode="auto">
                            <a:xfrm rot="5100000">
                              <a:off x="3035" y="2989"/>
                              <a:ext cx="143" cy="426"/>
                            </a:xfrm>
                            <a:custGeom>
                              <a:avLst/>
                              <a:gdLst>
                                <a:gd name="T0" fmla="*/ 0 w 787"/>
                                <a:gd name="T1" fmla="*/ 0 h 1208"/>
                                <a:gd name="T2" fmla="*/ 0 w 787"/>
                                <a:gd name="T3" fmla="*/ 0 h 1208"/>
                                <a:gd name="T4" fmla="*/ 0 w 787"/>
                                <a:gd name="T5" fmla="*/ 0 h 1208"/>
                                <a:gd name="T6" fmla="*/ 0 w 787"/>
                                <a:gd name="T7" fmla="*/ 0 h 1208"/>
                                <a:gd name="T8" fmla="*/ 0 w 787"/>
                                <a:gd name="T9" fmla="*/ 0 h 1208"/>
                                <a:gd name="T10" fmla="*/ 0 w 787"/>
                                <a:gd name="T11" fmla="*/ 0 h 1208"/>
                                <a:gd name="T12" fmla="*/ 0 w 787"/>
                                <a:gd name="T13" fmla="*/ 0 h 1208"/>
                                <a:gd name="T14" fmla="*/ 0 w 787"/>
                                <a:gd name="T15" fmla="*/ 0 h 1208"/>
                                <a:gd name="T16" fmla="*/ 0 w 787"/>
                                <a:gd name="T17" fmla="*/ 0 h 1208"/>
                                <a:gd name="T18" fmla="*/ 0 w 787"/>
                                <a:gd name="T19" fmla="*/ 0 h 1208"/>
                                <a:gd name="T20" fmla="*/ 0 w 787"/>
                                <a:gd name="T21" fmla="*/ 0 h 1208"/>
                                <a:gd name="T22" fmla="*/ 0 w 787"/>
                                <a:gd name="T23" fmla="*/ 0 h 1208"/>
                                <a:gd name="T24" fmla="*/ 0 w 787"/>
                                <a:gd name="T25" fmla="*/ 0 h 1208"/>
                                <a:gd name="T26" fmla="*/ 0 w 787"/>
                                <a:gd name="T27" fmla="*/ 0 h 1208"/>
                                <a:gd name="T28" fmla="*/ 0 w 787"/>
                                <a:gd name="T29" fmla="*/ 0 h 1208"/>
                                <a:gd name="T30" fmla="*/ 0 w 787"/>
                                <a:gd name="T31" fmla="*/ 0 h 1208"/>
                                <a:gd name="T32" fmla="*/ 0 w 787"/>
                                <a:gd name="T33" fmla="*/ 0 h 1208"/>
                                <a:gd name="T34" fmla="*/ 0 w 787"/>
                                <a:gd name="T35" fmla="*/ 0 h 1208"/>
                                <a:gd name="T36" fmla="*/ 0 w 787"/>
                                <a:gd name="T37" fmla="*/ 0 h 1208"/>
                                <a:gd name="T38" fmla="*/ 0 w 787"/>
                                <a:gd name="T39" fmla="*/ 0 h 1208"/>
                                <a:gd name="T40" fmla="*/ 0 w 787"/>
                                <a:gd name="T41" fmla="*/ 0 h 1208"/>
                                <a:gd name="T42" fmla="*/ 0 w 787"/>
                                <a:gd name="T43" fmla="*/ 0 h 1208"/>
                                <a:gd name="T44" fmla="*/ 0 w 787"/>
                                <a:gd name="T45" fmla="*/ 0 h 1208"/>
                                <a:gd name="T46" fmla="*/ 0 w 787"/>
                                <a:gd name="T47" fmla="*/ 0 h 1208"/>
                                <a:gd name="T48" fmla="*/ 0 w 787"/>
                                <a:gd name="T49" fmla="*/ 0 h 1208"/>
                                <a:gd name="T50" fmla="*/ 0 w 787"/>
                                <a:gd name="T51" fmla="*/ 0 h 1208"/>
                                <a:gd name="T52" fmla="*/ 0 w 787"/>
                                <a:gd name="T53" fmla="*/ 0 h 1208"/>
                                <a:gd name="T54" fmla="*/ 0 w 787"/>
                                <a:gd name="T55" fmla="*/ 0 h 1208"/>
                                <a:gd name="T56" fmla="*/ 0 w 787"/>
                                <a:gd name="T57" fmla="*/ 0 h 1208"/>
                                <a:gd name="T58" fmla="*/ 0 w 787"/>
                                <a:gd name="T59" fmla="*/ 0 h 1208"/>
                                <a:gd name="T60" fmla="*/ 0 w 787"/>
                                <a:gd name="T61" fmla="*/ 0 h 1208"/>
                                <a:gd name="T62" fmla="*/ 0 w 787"/>
                                <a:gd name="T63" fmla="*/ 0 h 1208"/>
                                <a:gd name="T64" fmla="*/ 0 w 787"/>
                                <a:gd name="T65" fmla="*/ 0 h 1208"/>
                                <a:gd name="T66" fmla="*/ 0 w 787"/>
                                <a:gd name="T67" fmla="*/ 0 h 1208"/>
                                <a:gd name="T68" fmla="*/ 0 w 787"/>
                                <a:gd name="T69" fmla="*/ 0 h 1208"/>
                                <a:gd name="T70" fmla="*/ 0 w 787"/>
                                <a:gd name="T71" fmla="*/ 0 h 1208"/>
                                <a:gd name="T72" fmla="*/ 0 w 787"/>
                                <a:gd name="T73" fmla="*/ 0 h 1208"/>
                                <a:gd name="T74" fmla="*/ 0 w 787"/>
                                <a:gd name="T75" fmla="*/ 0 h 1208"/>
                                <a:gd name="T76" fmla="*/ 0 w 787"/>
                                <a:gd name="T77" fmla="*/ 0 h 1208"/>
                                <a:gd name="T78" fmla="*/ 0 w 787"/>
                                <a:gd name="T79" fmla="*/ 0 h 1208"/>
                                <a:gd name="T80" fmla="*/ 0 w 787"/>
                                <a:gd name="T81" fmla="*/ 0 h 1208"/>
                                <a:gd name="T82" fmla="*/ 0 w 787"/>
                                <a:gd name="T83" fmla="*/ 0 h 1208"/>
                                <a:gd name="T84" fmla="*/ 0 w 787"/>
                                <a:gd name="T85" fmla="*/ 0 h 1208"/>
                                <a:gd name="T86" fmla="*/ 0 w 787"/>
                                <a:gd name="T87" fmla="*/ 0 h 1208"/>
                                <a:gd name="T88" fmla="*/ 0 w 787"/>
                                <a:gd name="T89" fmla="*/ 0 h 1208"/>
                                <a:gd name="T90" fmla="*/ 0 w 787"/>
                                <a:gd name="T91" fmla="*/ 0 h 1208"/>
                                <a:gd name="T92" fmla="*/ 0 w 787"/>
                                <a:gd name="T93" fmla="*/ 0 h 1208"/>
                                <a:gd name="T94" fmla="*/ 0 w 787"/>
                                <a:gd name="T95" fmla="*/ 0 h 1208"/>
                                <a:gd name="T96" fmla="*/ 0 w 787"/>
                                <a:gd name="T97" fmla="*/ 0 h 1208"/>
                                <a:gd name="T98" fmla="*/ 0 w 787"/>
                                <a:gd name="T99" fmla="*/ 0 h 1208"/>
                                <a:gd name="T100" fmla="*/ 0 w 787"/>
                                <a:gd name="T101" fmla="*/ 0 h 1208"/>
                                <a:gd name="T102" fmla="*/ 0 w 787"/>
                                <a:gd name="T103" fmla="*/ 0 h 1208"/>
                                <a:gd name="T104" fmla="*/ 0 w 787"/>
                                <a:gd name="T105" fmla="*/ 0 h 1208"/>
                                <a:gd name="T106" fmla="*/ 0 w 787"/>
                                <a:gd name="T107" fmla="*/ 0 h 1208"/>
                                <a:gd name="T108" fmla="*/ 0 w 787"/>
                                <a:gd name="T109" fmla="*/ 0 h 1208"/>
                                <a:gd name="T110" fmla="*/ 0 w 787"/>
                                <a:gd name="T111" fmla="*/ 0 h 1208"/>
                                <a:gd name="T112" fmla="*/ 0 w 787"/>
                                <a:gd name="T113" fmla="*/ 0 h 1208"/>
                                <a:gd name="T114" fmla="*/ 0 w 787"/>
                                <a:gd name="T115" fmla="*/ 0 h 1208"/>
                                <a:gd name="T116" fmla="*/ 0 w 787"/>
                                <a:gd name="T117" fmla="*/ 0 h 1208"/>
                                <a:gd name="T118" fmla="*/ 0 w 787"/>
                                <a:gd name="T119" fmla="*/ 0 h 1208"/>
                                <a:gd name="T120" fmla="*/ 0 w 787"/>
                                <a:gd name="T121" fmla="*/ 0 h 1208"/>
                                <a:gd name="T122" fmla="*/ 0 w 787"/>
                                <a:gd name="T123" fmla="*/ 0 h 1208"/>
                                <a:gd name="T124" fmla="*/ 0 w 787"/>
                                <a:gd name="T125" fmla="*/ 0 h 120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787"/>
                                <a:gd name="T190" fmla="*/ 0 h 1208"/>
                                <a:gd name="T191" fmla="*/ 787 w 787"/>
                                <a:gd name="T192" fmla="*/ 1208 h 1208"/>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787" h="1208">
                                  <a:moveTo>
                                    <a:pt x="722" y="946"/>
                                  </a:moveTo>
                                  <a:lnTo>
                                    <a:pt x="719" y="965"/>
                                  </a:lnTo>
                                  <a:lnTo>
                                    <a:pt x="718" y="987"/>
                                  </a:lnTo>
                                  <a:lnTo>
                                    <a:pt x="719" y="1012"/>
                                  </a:lnTo>
                                  <a:lnTo>
                                    <a:pt x="721" y="1039"/>
                                  </a:lnTo>
                                  <a:lnTo>
                                    <a:pt x="723" y="1080"/>
                                  </a:lnTo>
                                  <a:lnTo>
                                    <a:pt x="724" y="1099"/>
                                  </a:lnTo>
                                  <a:lnTo>
                                    <a:pt x="561" y="1081"/>
                                  </a:lnTo>
                                  <a:lnTo>
                                    <a:pt x="556" y="1081"/>
                                  </a:lnTo>
                                  <a:lnTo>
                                    <a:pt x="550" y="1082"/>
                                  </a:lnTo>
                                  <a:lnTo>
                                    <a:pt x="543" y="1085"/>
                                  </a:lnTo>
                                  <a:lnTo>
                                    <a:pt x="538" y="1087"/>
                                  </a:lnTo>
                                  <a:lnTo>
                                    <a:pt x="533" y="1091"/>
                                  </a:lnTo>
                                  <a:lnTo>
                                    <a:pt x="530" y="1096"/>
                                  </a:lnTo>
                                  <a:lnTo>
                                    <a:pt x="526" y="1101"/>
                                  </a:lnTo>
                                  <a:lnTo>
                                    <a:pt x="523" y="1106"/>
                                  </a:lnTo>
                                  <a:lnTo>
                                    <a:pt x="495" y="1182"/>
                                  </a:lnTo>
                                  <a:lnTo>
                                    <a:pt x="492" y="1187"/>
                                  </a:lnTo>
                                  <a:lnTo>
                                    <a:pt x="488" y="1192"/>
                                  </a:lnTo>
                                  <a:lnTo>
                                    <a:pt x="485" y="1197"/>
                                  </a:lnTo>
                                  <a:lnTo>
                                    <a:pt x="482" y="1199"/>
                                  </a:lnTo>
                                  <a:lnTo>
                                    <a:pt x="480" y="1201"/>
                                  </a:lnTo>
                                  <a:lnTo>
                                    <a:pt x="475" y="1204"/>
                                  </a:lnTo>
                                  <a:lnTo>
                                    <a:pt x="468" y="1206"/>
                                  </a:lnTo>
                                  <a:lnTo>
                                    <a:pt x="462" y="1207"/>
                                  </a:lnTo>
                                  <a:lnTo>
                                    <a:pt x="457" y="1208"/>
                                  </a:lnTo>
                                  <a:lnTo>
                                    <a:pt x="387" y="1206"/>
                                  </a:lnTo>
                                  <a:lnTo>
                                    <a:pt x="381" y="1205"/>
                                  </a:lnTo>
                                  <a:lnTo>
                                    <a:pt x="376" y="1204"/>
                                  </a:lnTo>
                                  <a:lnTo>
                                    <a:pt x="370" y="1201"/>
                                  </a:lnTo>
                                  <a:lnTo>
                                    <a:pt x="364" y="1197"/>
                                  </a:lnTo>
                                  <a:lnTo>
                                    <a:pt x="359" y="1194"/>
                                  </a:lnTo>
                                  <a:lnTo>
                                    <a:pt x="355" y="1190"/>
                                  </a:lnTo>
                                  <a:lnTo>
                                    <a:pt x="352" y="1187"/>
                                  </a:lnTo>
                                  <a:lnTo>
                                    <a:pt x="350" y="1185"/>
                                  </a:lnTo>
                                  <a:lnTo>
                                    <a:pt x="349" y="1182"/>
                                  </a:lnTo>
                                  <a:lnTo>
                                    <a:pt x="347" y="1180"/>
                                  </a:lnTo>
                                  <a:lnTo>
                                    <a:pt x="294" y="1060"/>
                                  </a:lnTo>
                                  <a:lnTo>
                                    <a:pt x="290" y="1055"/>
                                  </a:lnTo>
                                  <a:lnTo>
                                    <a:pt x="287" y="1050"/>
                                  </a:lnTo>
                                  <a:lnTo>
                                    <a:pt x="284" y="1045"/>
                                  </a:lnTo>
                                  <a:lnTo>
                                    <a:pt x="280" y="1041"/>
                                  </a:lnTo>
                                  <a:lnTo>
                                    <a:pt x="276" y="1037"/>
                                  </a:lnTo>
                                  <a:lnTo>
                                    <a:pt x="271" y="1035"/>
                                  </a:lnTo>
                                  <a:lnTo>
                                    <a:pt x="267" y="1032"/>
                                  </a:lnTo>
                                  <a:lnTo>
                                    <a:pt x="264" y="1031"/>
                                  </a:lnTo>
                                  <a:lnTo>
                                    <a:pt x="255" y="1029"/>
                                  </a:lnTo>
                                  <a:lnTo>
                                    <a:pt x="245" y="1025"/>
                                  </a:lnTo>
                                  <a:lnTo>
                                    <a:pt x="232" y="1020"/>
                                  </a:lnTo>
                                  <a:lnTo>
                                    <a:pt x="222" y="1014"/>
                                  </a:lnTo>
                                  <a:lnTo>
                                    <a:pt x="153" y="973"/>
                                  </a:lnTo>
                                  <a:lnTo>
                                    <a:pt x="148" y="970"/>
                                  </a:lnTo>
                                  <a:lnTo>
                                    <a:pt x="143" y="968"/>
                                  </a:lnTo>
                                  <a:lnTo>
                                    <a:pt x="136" y="966"/>
                                  </a:lnTo>
                                  <a:lnTo>
                                    <a:pt x="131" y="965"/>
                                  </a:lnTo>
                                  <a:lnTo>
                                    <a:pt x="120" y="964"/>
                                  </a:lnTo>
                                  <a:lnTo>
                                    <a:pt x="116" y="965"/>
                                  </a:lnTo>
                                  <a:lnTo>
                                    <a:pt x="113" y="966"/>
                                  </a:lnTo>
                                  <a:lnTo>
                                    <a:pt x="109" y="968"/>
                                  </a:lnTo>
                                  <a:lnTo>
                                    <a:pt x="104" y="968"/>
                                  </a:lnTo>
                                  <a:lnTo>
                                    <a:pt x="99" y="969"/>
                                  </a:lnTo>
                                  <a:lnTo>
                                    <a:pt x="93" y="968"/>
                                  </a:lnTo>
                                  <a:lnTo>
                                    <a:pt x="81" y="966"/>
                                  </a:lnTo>
                                  <a:lnTo>
                                    <a:pt x="75" y="965"/>
                                  </a:lnTo>
                                  <a:lnTo>
                                    <a:pt x="69" y="964"/>
                                  </a:lnTo>
                                  <a:lnTo>
                                    <a:pt x="50" y="958"/>
                                  </a:lnTo>
                                  <a:lnTo>
                                    <a:pt x="45" y="955"/>
                                  </a:lnTo>
                                  <a:lnTo>
                                    <a:pt x="39" y="951"/>
                                  </a:lnTo>
                                  <a:lnTo>
                                    <a:pt x="34" y="948"/>
                                  </a:lnTo>
                                  <a:lnTo>
                                    <a:pt x="30" y="943"/>
                                  </a:lnTo>
                                  <a:lnTo>
                                    <a:pt x="26" y="938"/>
                                  </a:lnTo>
                                  <a:lnTo>
                                    <a:pt x="23" y="931"/>
                                  </a:lnTo>
                                  <a:lnTo>
                                    <a:pt x="20" y="926"/>
                                  </a:lnTo>
                                  <a:lnTo>
                                    <a:pt x="19" y="920"/>
                                  </a:lnTo>
                                  <a:lnTo>
                                    <a:pt x="0" y="785"/>
                                  </a:lnTo>
                                  <a:lnTo>
                                    <a:pt x="0" y="780"/>
                                  </a:lnTo>
                                  <a:lnTo>
                                    <a:pt x="0" y="774"/>
                                  </a:lnTo>
                                  <a:lnTo>
                                    <a:pt x="2" y="768"/>
                                  </a:lnTo>
                                  <a:lnTo>
                                    <a:pt x="4" y="761"/>
                                  </a:lnTo>
                                  <a:lnTo>
                                    <a:pt x="8" y="755"/>
                                  </a:lnTo>
                                  <a:lnTo>
                                    <a:pt x="12" y="750"/>
                                  </a:lnTo>
                                  <a:lnTo>
                                    <a:pt x="15" y="746"/>
                                  </a:lnTo>
                                  <a:lnTo>
                                    <a:pt x="20" y="743"/>
                                  </a:lnTo>
                                  <a:lnTo>
                                    <a:pt x="40" y="730"/>
                                  </a:lnTo>
                                  <a:lnTo>
                                    <a:pt x="44" y="727"/>
                                  </a:lnTo>
                                  <a:lnTo>
                                    <a:pt x="49" y="722"/>
                                  </a:lnTo>
                                  <a:lnTo>
                                    <a:pt x="53" y="717"/>
                                  </a:lnTo>
                                  <a:lnTo>
                                    <a:pt x="56" y="712"/>
                                  </a:lnTo>
                                  <a:lnTo>
                                    <a:pt x="59" y="705"/>
                                  </a:lnTo>
                                  <a:lnTo>
                                    <a:pt x="61" y="699"/>
                                  </a:lnTo>
                                  <a:lnTo>
                                    <a:pt x="63" y="693"/>
                                  </a:lnTo>
                                  <a:lnTo>
                                    <a:pt x="63" y="687"/>
                                  </a:lnTo>
                                  <a:lnTo>
                                    <a:pt x="63" y="679"/>
                                  </a:lnTo>
                                  <a:lnTo>
                                    <a:pt x="61" y="668"/>
                                  </a:lnTo>
                                  <a:lnTo>
                                    <a:pt x="59" y="657"/>
                                  </a:lnTo>
                                  <a:lnTo>
                                    <a:pt x="56" y="647"/>
                                  </a:lnTo>
                                  <a:lnTo>
                                    <a:pt x="55" y="643"/>
                                  </a:lnTo>
                                  <a:lnTo>
                                    <a:pt x="53" y="640"/>
                                  </a:lnTo>
                                  <a:lnTo>
                                    <a:pt x="51" y="638"/>
                                  </a:lnTo>
                                  <a:lnTo>
                                    <a:pt x="51" y="634"/>
                                  </a:lnTo>
                                  <a:lnTo>
                                    <a:pt x="53" y="630"/>
                                  </a:lnTo>
                                  <a:lnTo>
                                    <a:pt x="54" y="627"/>
                                  </a:lnTo>
                                  <a:lnTo>
                                    <a:pt x="55" y="622"/>
                                  </a:lnTo>
                                  <a:lnTo>
                                    <a:pt x="58" y="618"/>
                                  </a:lnTo>
                                  <a:lnTo>
                                    <a:pt x="61" y="613"/>
                                  </a:lnTo>
                                  <a:lnTo>
                                    <a:pt x="65" y="609"/>
                                  </a:lnTo>
                                  <a:lnTo>
                                    <a:pt x="69" y="604"/>
                                  </a:lnTo>
                                  <a:lnTo>
                                    <a:pt x="73" y="600"/>
                                  </a:lnTo>
                                  <a:lnTo>
                                    <a:pt x="79" y="597"/>
                                  </a:lnTo>
                                  <a:lnTo>
                                    <a:pt x="84" y="593"/>
                                  </a:lnTo>
                                  <a:lnTo>
                                    <a:pt x="91" y="589"/>
                                  </a:lnTo>
                                  <a:lnTo>
                                    <a:pt x="98" y="587"/>
                                  </a:lnTo>
                                  <a:lnTo>
                                    <a:pt x="104" y="584"/>
                                  </a:lnTo>
                                  <a:lnTo>
                                    <a:pt x="110" y="583"/>
                                  </a:lnTo>
                                  <a:lnTo>
                                    <a:pt x="116" y="583"/>
                                  </a:lnTo>
                                  <a:lnTo>
                                    <a:pt x="119" y="583"/>
                                  </a:lnTo>
                                  <a:lnTo>
                                    <a:pt x="131" y="580"/>
                                  </a:lnTo>
                                  <a:lnTo>
                                    <a:pt x="145" y="575"/>
                                  </a:lnTo>
                                  <a:lnTo>
                                    <a:pt x="158" y="569"/>
                                  </a:lnTo>
                                  <a:lnTo>
                                    <a:pt x="163" y="565"/>
                                  </a:lnTo>
                                  <a:lnTo>
                                    <a:pt x="168" y="562"/>
                                  </a:lnTo>
                                  <a:lnTo>
                                    <a:pt x="227" y="507"/>
                                  </a:lnTo>
                                  <a:lnTo>
                                    <a:pt x="232" y="503"/>
                                  </a:lnTo>
                                  <a:lnTo>
                                    <a:pt x="236" y="497"/>
                                  </a:lnTo>
                                  <a:lnTo>
                                    <a:pt x="240" y="492"/>
                                  </a:lnTo>
                                  <a:lnTo>
                                    <a:pt x="244" y="486"/>
                                  </a:lnTo>
                                  <a:lnTo>
                                    <a:pt x="246" y="478"/>
                                  </a:lnTo>
                                  <a:lnTo>
                                    <a:pt x="247" y="472"/>
                                  </a:lnTo>
                                  <a:lnTo>
                                    <a:pt x="249" y="466"/>
                                  </a:lnTo>
                                  <a:lnTo>
                                    <a:pt x="250" y="459"/>
                                  </a:lnTo>
                                  <a:lnTo>
                                    <a:pt x="251" y="424"/>
                                  </a:lnTo>
                                  <a:lnTo>
                                    <a:pt x="250" y="412"/>
                                  </a:lnTo>
                                  <a:lnTo>
                                    <a:pt x="250" y="406"/>
                                  </a:lnTo>
                                  <a:lnTo>
                                    <a:pt x="249" y="401"/>
                                  </a:lnTo>
                                  <a:lnTo>
                                    <a:pt x="246" y="391"/>
                                  </a:lnTo>
                                  <a:lnTo>
                                    <a:pt x="242" y="384"/>
                                  </a:lnTo>
                                  <a:lnTo>
                                    <a:pt x="240" y="381"/>
                                  </a:lnTo>
                                  <a:lnTo>
                                    <a:pt x="239" y="378"/>
                                  </a:lnTo>
                                  <a:lnTo>
                                    <a:pt x="239" y="374"/>
                                  </a:lnTo>
                                  <a:lnTo>
                                    <a:pt x="239" y="369"/>
                                  </a:lnTo>
                                  <a:lnTo>
                                    <a:pt x="240" y="361"/>
                                  </a:lnTo>
                                  <a:lnTo>
                                    <a:pt x="241" y="358"/>
                                  </a:lnTo>
                                  <a:lnTo>
                                    <a:pt x="242" y="357"/>
                                  </a:lnTo>
                                  <a:lnTo>
                                    <a:pt x="245" y="352"/>
                                  </a:lnTo>
                                  <a:lnTo>
                                    <a:pt x="247" y="348"/>
                                  </a:lnTo>
                                  <a:lnTo>
                                    <a:pt x="250" y="344"/>
                                  </a:lnTo>
                                  <a:lnTo>
                                    <a:pt x="256" y="337"/>
                                  </a:lnTo>
                                  <a:lnTo>
                                    <a:pt x="261" y="331"/>
                                  </a:lnTo>
                                  <a:lnTo>
                                    <a:pt x="266" y="327"/>
                                  </a:lnTo>
                                  <a:lnTo>
                                    <a:pt x="267" y="326"/>
                                  </a:lnTo>
                                  <a:lnTo>
                                    <a:pt x="269" y="323"/>
                                  </a:lnTo>
                                  <a:lnTo>
                                    <a:pt x="270" y="319"/>
                                  </a:lnTo>
                                  <a:lnTo>
                                    <a:pt x="271" y="314"/>
                                  </a:lnTo>
                                  <a:lnTo>
                                    <a:pt x="271" y="304"/>
                                  </a:lnTo>
                                  <a:lnTo>
                                    <a:pt x="270" y="293"/>
                                  </a:lnTo>
                                  <a:lnTo>
                                    <a:pt x="254" y="212"/>
                                  </a:lnTo>
                                  <a:lnTo>
                                    <a:pt x="251" y="200"/>
                                  </a:lnTo>
                                  <a:lnTo>
                                    <a:pt x="247" y="185"/>
                                  </a:lnTo>
                                  <a:lnTo>
                                    <a:pt x="244" y="171"/>
                                  </a:lnTo>
                                  <a:lnTo>
                                    <a:pt x="239" y="158"/>
                                  </a:lnTo>
                                  <a:lnTo>
                                    <a:pt x="191" y="37"/>
                                  </a:lnTo>
                                  <a:lnTo>
                                    <a:pt x="190" y="31"/>
                                  </a:lnTo>
                                  <a:lnTo>
                                    <a:pt x="190" y="26"/>
                                  </a:lnTo>
                                  <a:lnTo>
                                    <a:pt x="191" y="21"/>
                                  </a:lnTo>
                                  <a:lnTo>
                                    <a:pt x="193" y="17"/>
                                  </a:lnTo>
                                  <a:lnTo>
                                    <a:pt x="196" y="14"/>
                                  </a:lnTo>
                                  <a:lnTo>
                                    <a:pt x="200" y="11"/>
                                  </a:lnTo>
                                  <a:lnTo>
                                    <a:pt x="204" y="9"/>
                                  </a:lnTo>
                                  <a:lnTo>
                                    <a:pt x="210" y="7"/>
                                  </a:lnTo>
                                  <a:lnTo>
                                    <a:pt x="274" y="0"/>
                                  </a:lnTo>
                                  <a:lnTo>
                                    <a:pt x="280" y="0"/>
                                  </a:lnTo>
                                  <a:lnTo>
                                    <a:pt x="286" y="0"/>
                                  </a:lnTo>
                                  <a:lnTo>
                                    <a:pt x="294" y="1"/>
                                  </a:lnTo>
                                  <a:lnTo>
                                    <a:pt x="300" y="4"/>
                                  </a:lnTo>
                                  <a:lnTo>
                                    <a:pt x="306" y="6"/>
                                  </a:lnTo>
                                  <a:lnTo>
                                    <a:pt x="312" y="9"/>
                                  </a:lnTo>
                                  <a:lnTo>
                                    <a:pt x="317" y="12"/>
                                  </a:lnTo>
                                  <a:lnTo>
                                    <a:pt x="322" y="16"/>
                                  </a:lnTo>
                                  <a:lnTo>
                                    <a:pt x="470" y="162"/>
                                  </a:lnTo>
                                  <a:lnTo>
                                    <a:pt x="475" y="166"/>
                                  </a:lnTo>
                                  <a:lnTo>
                                    <a:pt x="478" y="172"/>
                                  </a:lnTo>
                                  <a:lnTo>
                                    <a:pt x="482" y="177"/>
                                  </a:lnTo>
                                  <a:lnTo>
                                    <a:pt x="486" y="185"/>
                                  </a:lnTo>
                                  <a:lnTo>
                                    <a:pt x="490" y="191"/>
                                  </a:lnTo>
                                  <a:lnTo>
                                    <a:pt x="492" y="197"/>
                                  </a:lnTo>
                                  <a:lnTo>
                                    <a:pt x="493" y="203"/>
                                  </a:lnTo>
                                  <a:lnTo>
                                    <a:pt x="496" y="210"/>
                                  </a:lnTo>
                                  <a:lnTo>
                                    <a:pt x="497" y="216"/>
                                  </a:lnTo>
                                  <a:lnTo>
                                    <a:pt x="498" y="222"/>
                                  </a:lnTo>
                                  <a:lnTo>
                                    <a:pt x="501" y="230"/>
                                  </a:lnTo>
                                  <a:lnTo>
                                    <a:pt x="503" y="236"/>
                                  </a:lnTo>
                                  <a:lnTo>
                                    <a:pt x="506" y="243"/>
                                  </a:lnTo>
                                  <a:lnTo>
                                    <a:pt x="510" y="248"/>
                                  </a:lnTo>
                                  <a:lnTo>
                                    <a:pt x="512" y="255"/>
                                  </a:lnTo>
                                  <a:lnTo>
                                    <a:pt x="516" y="258"/>
                                  </a:lnTo>
                                  <a:lnTo>
                                    <a:pt x="522" y="268"/>
                                  </a:lnTo>
                                  <a:lnTo>
                                    <a:pt x="528" y="281"/>
                                  </a:lnTo>
                                  <a:lnTo>
                                    <a:pt x="536" y="293"/>
                                  </a:lnTo>
                                  <a:lnTo>
                                    <a:pt x="541" y="306"/>
                                  </a:lnTo>
                                  <a:lnTo>
                                    <a:pt x="545" y="316"/>
                                  </a:lnTo>
                                  <a:lnTo>
                                    <a:pt x="547" y="321"/>
                                  </a:lnTo>
                                  <a:lnTo>
                                    <a:pt x="550" y="326"/>
                                  </a:lnTo>
                                  <a:lnTo>
                                    <a:pt x="555" y="331"/>
                                  </a:lnTo>
                                  <a:lnTo>
                                    <a:pt x="560" y="334"/>
                                  </a:lnTo>
                                  <a:lnTo>
                                    <a:pt x="565" y="338"/>
                                  </a:lnTo>
                                  <a:lnTo>
                                    <a:pt x="570" y="341"/>
                                  </a:lnTo>
                                  <a:lnTo>
                                    <a:pt x="576" y="342"/>
                                  </a:lnTo>
                                  <a:lnTo>
                                    <a:pt x="581" y="342"/>
                                  </a:lnTo>
                                  <a:lnTo>
                                    <a:pt x="587" y="343"/>
                                  </a:lnTo>
                                  <a:lnTo>
                                    <a:pt x="592" y="344"/>
                                  </a:lnTo>
                                  <a:lnTo>
                                    <a:pt x="598" y="347"/>
                                  </a:lnTo>
                                  <a:lnTo>
                                    <a:pt x="605" y="349"/>
                                  </a:lnTo>
                                  <a:lnTo>
                                    <a:pt x="610" y="353"/>
                                  </a:lnTo>
                                  <a:lnTo>
                                    <a:pt x="615" y="358"/>
                                  </a:lnTo>
                                  <a:lnTo>
                                    <a:pt x="618" y="363"/>
                                  </a:lnTo>
                                  <a:lnTo>
                                    <a:pt x="621" y="368"/>
                                  </a:lnTo>
                                  <a:lnTo>
                                    <a:pt x="671" y="463"/>
                                  </a:lnTo>
                                  <a:lnTo>
                                    <a:pt x="673" y="468"/>
                                  </a:lnTo>
                                  <a:lnTo>
                                    <a:pt x="677" y="473"/>
                                  </a:lnTo>
                                  <a:lnTo>
                                    <a:pt x="687" y="484"/>
                                  </a:lnTo>
                                  <a:lnTo>
                                    <a:pt x="692" y="488"/>
                                  </a:lnTo>
                                  <a:lnTo>
                                    <a:pt x="698" y="493"/>
                                  </a:lnTo>
                                  <a:lnTo>
                                    <a:pt x="703" y="497"/>
                                  </a:lnTo>
                                  <a:lnTo>
                                    <a:pt x="708" y="501"/>
                                  </a:lnTo>
                                  <a:lnTo>
                                    <a:pt x="776" y="540"/>
                                  </a:lnTo>
                                  <a:lnTo>
                                    <a:pt x="782" y="543"/>
                                  </a:lnTo>
                                  <a:lnTo>
                                    <a:pt x="786" y="547"/>
                                  </a:lnTo>
                                  <a:lnTo>
                                    <a:pt x="787" y="549"/>
                                  </a:lnTo>
                                  <a:lnTo>
                                    <a:pt x="787" y="552"/>
                                  </a:lnTo>
                                  <a:lnTo>
                                    <a:pt x="786" y="553"/>
                                  </a:lnTo>
                                  <a:lnTo>
                                    <a:pt x="784" y="555"/>
                                  </a:lnTo>
                                  <a:lnTo>
                                    <a:pt x="777" y="559"/>
                                  </a:lnTo>
                                  <a:lnTo>
                                    <a:pt x="768" y="563"/>
                                  </a:lnTo>
                                  <a:lnTo>
                                    <a:pt x="763" y="565"/>
                                  </a:lnTo>
                                  <a:lnTo>
                                    <a:pt x="759" y="568"/>
                                  </a:lnTo>
                                  <a:lnTo>
                                    <a:pt x="756" y="570"/>
                                  </a:lnTo>
                                  <a:lnTo>
                                    <a:pt x="752" y="575"/>
                                  </a:lnTo>
                                  <a:lnTo>
                                    <a:pt x="749" y="579"/>
                                  </a:lnTo>
                                  <a:lnTo>
                                    <a:pt x="749" y="582"/>
                                  </a:lnTo>
                                  <a:lnTo>
                                    <a:pt x="749" y="584"/>
                                  </a:lnTo>
                                  <a:lnTo>
                                    <a:pt x="753" y="609"/>
                                  </a:lnTo>
                                  <a:lnTo>
                                    <a:pt x="756" y="634"/>
                                  </a:lnTo>
                                  <a:lnTo>
                                    <a:pt x="759" y="683"/>
                                  </a:lnTo>
                                  <a:lnTo>
                                    <a:pt x="761" y="730"/>
                                  </a:lnTo>
                                  <a:lnTo>
                                    <a:pt x="759" y="753"/>
                                  </a:lnTo>
                                  <a:lnTo>
                                    <a:pt x="758" y="775"/>
                                  </a:lnTo>
                                  <a:lnTo>
                                    <a:pt x="756" y="798"/>
                                  </a:lnTo>
                                  <a:lnTo>
                                    <a:pt x="753" y="820"/>
                                  </a:lnTo>
                                  <a:lnTo>
                                    <a:pt x="749" y="843"/>
                                  </a:lnTo>
                                  <a:lnTo>
                                    <a:pt x="746" y="864"/>
                                  </a:lnTo>
                                  <a:lnTo>
                                    <a:pt x="741" y="885"/>
                                  </a:lnTo>
                                  <a:lnTo>
                                    <a:pt x="734" y="905"/>
                                  </a:lnTo>
                                  <a:lnTo>
                                    <a:pt x="728" y="926"/>
                                  </a:lnTo>
                                  <a:lnTo>
                                    <a:pt x="722" y="946"/>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7" name="Freeform 19"/>
                            <a:cNvSpPr>
                              <a:spLocks noChangeArrowheads="1"/>
                            </a:cNvSpPr>
                          </a:nvSpPr>
                          <a:spPr bwMode="auto">
                            <a:xfrm rot="5100000">
                              <a:off x="2977" y="3165"/>
                              <a:ext cx="76" cy="278"/>
                            </a:xfrm>
                            <a:custGeom>
                              <a:avLst/>
                              <a:gdLst>
                                <a:gd name="T0" fmla="*/ 0 w 415"/>
                                <a:gd name="T1" fmla="*/ 0 h 785"/>
                                <a:gd name="T2" fmla="*/ 0 w 415"/>
                                <a:gd name="T3" fmla="*/ 0 h 785"/>
                                <a:gd name="T4" fmla="*/ 0 w 415"/>
                                <a:gd name="T5" fmla="*/ 0 h 785"/>
                                <a:gd name="T6" fmla="*/ 0 w 415"/>
                                <a:gd name="T7" fmla="*/ 0 h 785"/>
                                <a:gd name="T8" fmla="*/ 0 w 415"/>
                                <a:gd name="T9" fmla="*/ 0 h 785"/>
                                <a:gd name="T10" fmla="*/ 0 w 415"/>
                                <a:gd name="T11" fmla="*/ 0 h 785"/>
                                <a:gd name="T12" fmla="*/ 0 w 415"/>
                                <a:gd name="T13" fmla="*/ 0 h 785"/>
                                <a:gd name="T14" fmla="*/ 0 w 415"/>
                                <a:gd name="T15" fmla="*/ 0 h 785"/>
                                <a:gd name="T16" fmla="*/ 0 w 415"/>
                                <a:gd name="T17" fmla="*/ 0 h 785"/>
                                <a:gd name="T18" fmla="*/ 0 w 415"/>
                                <a:gd name="T19" fmla="*/ 0 h 785"/>
                                <a:gd name="T20" fmla="*/ 0 w 415"/>
                                <a:gd name="T21" fmla="*/ 0 h 785"/>
                                <a:gd name="T22" fmla="*/ 0 w 415"/>
                                <a:gd name="T23" fmla="*/ 0 h 785"/>
                                <a:gd name="T24" fmla="*/ 0 w 415"/>
                                <a:gd name="T25" fmla="*/ 0 h 785"/>
                                <a:gd name="T26" fmla="*/ 0 w 415"/>
                                <a:gd name="T27" fmla="*/ 0 h 785"/>
                                <a:gd name="T28" fmla="*/ 0 w 415"/>
                                <a:gd name="T29" fmla="*/ 0 h 785"/>
                                <a:gd name="T30" fmla="*/ 0 w 415"/>
                                <a:gd name="T31" fmla="*/ 0 h 785"/>
                                <a:gd name="T32" fmla="*/ 0 w 415"/>
                                <a:gd name="T33" fmla="*/ 0 h 785"/>
                                <a:gd name="T34" fmla="*/ 0 w 415"/>
                                <a:gd name="T35" fmla="*/ 0 h 785"/>
                                <a:gd name="T36" fmla="*/ 0 w 415"/>
                                <a:gd name="T37" fmla="*/ 0 h 785"/>
                                <a:gd name="T38" fmla="*/ 0 w 415"/>
                                <a:gd name="T39" fmla="*/ 0 h 785"/>
                                <a:gd name="T40" fmla="*/ 0 w 415"/>
                                <a:gd name="T41" fmla="*/ 0 h 785"/>
                                <a:gd name="T42" fmla="*/ 0 w 415"/>
                                <a:gd name="T43" fmla="*/ 0 h 785"/>
                                <a:gd name="T44" fmla="*/ 0 w 415"/>
                                <a:gd name="T45" fmla="*/ 0 h 785"/>
                                <a:gd name="T46" fmla="*/ 0 w 415"/>
                                <a:gd name="T47" fmla="*/ 0 h 785"/>
                                <a:gd name="T48" fmla="*/ 0 w 415"/>
                                <a:gd name="T49" fmla="*/ 0 h 785"/>
                                <a:gd name="T50" fmla="*/ 0 w 415"/>
                                <a:gd name="T51" fmla="*/ 0 h 785"/>
                                <a:gd name="T52" fmla="*/ 0 w 415"/>
                                <a:gd name="T53" fmla="*/ 0 h 785"/>
                                <a:gd name="T54" fmla="*/ 0 w 415"/>
                                <a:gd name="T55" fmla="*/ 0 h 785"/>
                                <a:gd name="T56" fmla="*/ 0 w 415"/>
                                <a:gd name="T57" fmla="*/ 0 h 785"/>
                                <a:gd name="T58" fmla="*/ 0 w 415"/>
                                <a:gd name="T59" fmla="*/ 0 h 785"/>
                                <a:gd name="T60" fmla="*/ 0 w 415"/>
                                <a:gd name="T61" fmla="*/ 0 h 785"/>
                                <a:gd name="T62" fmla="*/ 0 w 415"/>
                                <a:gd name="T63" fmla="*/ 0 h 785"/>
                                <a:gd name="T64" fmla="*/ 0 w 415"/>
                                <a:gd name="T65" fmla="*/ 0 h 785"/>
                                <a:gd name="T66" fmla="*/ 0 w 415"/>
                                <a:gd name="T67" fmla="*/ 0 h 785"/>
                                <a:gd name="T68" fmla="*/ 0 w 415"/>
                                <a:gd name="T69" fmla="*/ 0 h 785"/>
                                <a:gd name="T70" fmla="*/ 0 w 415"/>
                                <a:gd name="T71" fmla="*/ 0 h 785"/>
                                <a:gd name="T72" fmla="*/ 0 w 415"/>
                                <a:gd name="T73" fmla="*/ 0 h 785"/>
                                <a:gd name="T74" fmla="*/ 0 w 415"/>
                                <a:gd name="T75" fmla="*/ 0 h 785"/>
                                <a:gd name="T76" fmla="*/ 0 w 415"/>
                                <a:gd name="T77" fmla="*/ 0 h 785"/>
                                <a:gd name="T78" fmla="*/ 0 w 415"/>
                                <a:gd name="T79" fmla="*/ 0 h 785"/>
                                <a:gd name="T80" fmla="*/ 0 w 415"/>
                                <a:gd name="T81" fmla="*/ 0 h 785"/>
                                <a:gd name="T82" fmla="*/ 0 w 415"/>
                                <a:gd name="T83" fmla="*/ 0 h 785"/>
                                <a:gd name="T84" fmla="*/ 0 w 415"/>
                                <a:gd name="T85" fmla="*/ 0 h 785"/>
                                <a:gd name="T86" fmla="*/ 0 w 415"/>
                                <a:gd name="T87" fmla="*/ 0 h 785"/>
                                <a:gd name="T88" fmla="*/ 0 w 415"/>
                                <a:gd name="T89" fmla="*/ 0 h 785"/>
                                <a:gd name="T90" fmla="*/ 0 w 415"/>
                                <a:gd name="T91" fmla="*/ 0 h 785"/>
                                <a:gd name="T92" fmla="*/ 0 w 415"/>
                                <a:gd name="T93" fmla="*/ 0 h 785"/>
                                <a:gd name="T94" fmla="*/ 0 w 415"/>
                                <a:gd name="T95" fmla="*/ 0 h 785"/>
                                <a:gd name="T96" fmla="*/ 0 w 415"/>
                                <a:gd name="T97" fmla="*/ 0 h 785"/>
                                <a:gd name="T98" fmla="*/ 0 w 415"/>
                                <a:gd name="T99" fmla="*/ 0 h 7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15"/>
                                <a:gd name="T151" fmla="*/ 0 h 785"/>
                                <a:gd name="T152" fmla="*/ 415 w 415"/>
                                <a:gd name="T153" fmla="*/ 785 h 785"/>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15" h="785">
                                  <a:moveTo>
                                    <a:pt x="98" y="41"/>
                                  </a:moveTo>
                                  <a:lnTo>
                                    <a:pt x="123" y="26"/>
                                  </a:lnTo>
                                  <a:lnTo>
                                    <a:pt x="134" y="18"/>
                                  </a:lnTo>
                                  <a:lnTo>
                                    <a:pt x="146" y="12"/>
                                  </a:lnTo>
                                  <a:lnTo>
                                    <a:pt x="157" y="7"/>
                                  </a:lnTo>
                                  <a:lnTo>
                                    <a:pt x="169" y="4"/>
                                  </a:lnTo>
                                  <a:lnTo>
                                    <a:pt x="183" y="1"/>
                                  </a:lnTo>
                                  <a:lnTo>
                                    <a:pt x="189" y="0"/>
                                  </a:lnTo>
                                  <a:lnTo>
                                    <a:pt x="197" y="0"/>
                                  </a:lnTo>
                                  <a:lnTo>
                                    <a:pt x="204" y="1"/>
                                  </a:lnTo>
                                  <a:lnTo>
                                    <a:pt x="212" y="1"/>
                                  </a:lnTo>
                                  <a:lnTo>
                                    <a:pt x="219" y="4"/>
                                  </a:lnTo>
                                  <a:lnTo>
                                    <a:pt x="226" y="6"/>
                                  </a:lnTo>
                                  <a:lnTo>
                                    <a:pt x="231" y="9"/>
                                  </a:lnTo>
                                  <a:lnTo>
                                    <a:pt x="237" y="12"/>
                                  </a:lnTo>
                                  <a:lnTo>
                                    <a:pt x="242" y="16"/>
                                  </a:lnTo>
                                  <a:lnTo>
                                    <a:pt x="248" y="20"/>
                                  </a:lnTo>
                                  <a:lnTo>
                                    <a:pt x="258" y="30"/>
                                  </a:lnTo>
                                  <a:lnTo>
                                    <a:pt x="268" y="40"/>
                                  </a:lnTo>
                                  <a:lnTo>
                                    <a:pt x="278" y="50"/>
                                  </a:lnTo>
                                  <a:lnTo>
                                    <a:pt x="284" y="55"/>
                                  </a:lnTo>
                                  <a:lnTo>
                                    <a:pt x="291" y="61"/>
                                  </a:lnTo>
                                  <a:lnTo>
                                    <a:pt x="307" y="72"/>
                                  </a:lnTo>
                                  <a:lnTo>
                                    <a:pt x="320" y="82"/>
                                  </a:lnTo>
                                  <a:lnTo>
                                    <a:pt x="328" y="88"/>
                                  </a:lnTo>
                                  <a:lnTo>
                                    <a:pt x="334" y="95"/>
                                  </a:lnTo>
                                  <a:lnTo>
                                    <a:pt x="337" y="98"/>
                                  </a:lnTo>
                                  <a:lnTo>
                                    <a:pt x="339" y="102"/>
                                  </a:lnTo>
                                  <a:lnTo>
                                    <a:pt x="342" y="107"/>
                                  </a:lnTo>
                                  <a:lnTo>
                                    <a:pt x="343" y="111"/>
                                  </a:lnTo>
                                  <a:lnTo>
                                    <a:pt x="348" y="125"/>
                                  </a:lnTo>
                                  <a:lnTo>
                                    <a:pt x="352" y="136"/>
                                  </a:lnTo>
                                  <a:lnTo>
                                    <a:pt x="354" y="148"/>
                                  </a:lnTo>
                                  <a:lnTo>
                                    <a:pt x="355" y="160"/>
                                  </a:lnTo>
                                  <a:lnTo>
                                    <a:pt x="358" y="183"/>
                                  </a:lnTo>
                                  <a:lnTo>
                                    <a:pt x="359" y="196"/>
                                  </a:lnTo>
                                  <a:lnTo>
                                    <a:pt x="362" y="210"/>
                                  </a:lnTo>
                                  <a:lnTo>
                                    <a:pt x="367" y="230"/>
                                  </a:lnTo>
                                  <a:lnTo>
                                    <a:pt x="372" y="249"/>
                                  </a:lnTo>
                                  <a:lnTo>
                                    <a:pt x="382" y="284"/>
                                  </a:lnTo>
                                  <a:lnTo>
                                    <a:pt x="385" y="302"/>
                                  </a:lnTo>
                                  <a:lnTo>
                                    <a:pt x="389" y="321"/>
                                  </a:lnTo>
                                  <a:lnTo>
                                    <a:pt x="390" y="329"/>
                                  </a:lnTo>
                                  <a:lnTo>
                                    <a:pt x="392" y="339"/>
                                  </a:lnTo>
                                  <a:lnTo>
                                    <a:pt x="392" y="351"/>
                                  </a:lnTo>
                                  <a:lnTo>
                                    <a:pt x="392" y="361"/>
                                  </a:lnTo>
                                  <a:lnTo>
                                    <a:pt x="392" y="411"/>
                                  </a:lnTo>
                                  <a:lnTo>
                                    <a:pt x="393" y="421"/>
                                  </a:lnTo>
                                  <a:lnTo>
                                    <a:pt x="394" y="429"/>
                                  </a:lnTo>
                                  <a:lnTo>
                                    <a:pt x="395" y="437"/>
                                  </a:lnTo>
                                  <a:lnTo>
                                    <a:pt x="398" y="444"/>
                                  </a:lnTo>
                                  <a:lnTo>
                                    <a:pt x="399" y="453"/>
                                  </a:lnTo>
                                  <a:lnTo>
                                    <a:pt x="402" y="461"/>
                                  </a:lnTo>
                                  <a:lnTo>
                                    <a:pt x="403" y="469"/>
                                  </a:lnTo>
                                  <a:lnTo>
                                    <a:pt x="403" y="479"/>
                                  </a:lnTo>
                                  <a:lnTo>
                                    <a:pt x="403" y="525"/>
                                  </a:lnTo>
                                  <a:lnTo>
                                    <a:pt x="407" y="558"/>
                                  </a:lnTo>
                                  <a:lnTo>
                                    <a:pt x="412" y="588"/>
                                  </a:lnTo>
                                  <a:lnTo>
                                    <a:pt x="414" y="618"/>
                                  </a:lnTo>
                                  <a:lnTo>
                                    <a:pt x="415" y="633"/>
                                  </a:lnTo>
                                  <a:lnTo>
                                    <a:pt x="415" y="652"/>
                                  </a:lnTo>
                                  <a:lnTo>
                                    <a:pt x="415" y="655"/>
                                  </a:lnTo>
                                  <a:lnTo>
                                    <a:pt x="414" y="659"/>
                                  </a:lnTo>
                                  <a:lnTo>
                                    <a:pt x="412" y="663"/>
                                  </a:lnTo>
                                  <a:lnTo>
                                    <a:pt x="408" y="667"/>
                                  </a:lnTo>
                                  <a:lnTo>
                                    <a:pt x="405" y="669"/>
                                  </a:lnTo>
                                  <a:lnTo>
                                    <a:pt x="400" y="670"/>
                                  </a:lnTo>
                                  <a:lnTo>
                                    <a:pt x="397" y="672"/>
                                  </a:lnTo>
                                  <a:lnTo>
                                    <a:pt x="392" y="672"/>
                                  </a:lnTo>
                                  <a:lnTo>
                                    <a:pt x="335" y="672"/>
                                  </a:lnTo>
                                  <a:lnTo>
                                    <a:pt x="332" y="673"/>
                                  </a:lnTo>
                                  <a:lnTo>
                                    <a:pt x="328" y="673"/>
                                  </a:lnTo>
                                  <a:lnTo>
                                    <a:pt x="323" y="675"/>
                                  </a:lnTo>
                                  <a:lnTo>
                                    <a:pt x="319" y="679"/>
                                  </a:lnTo>
                                  <a:lnTo>
                                    <a:pt x="315" y="684"/>
                                  </a:lnTo>
                                  <a:lnTo>
                                    <a:pt x="308" y="697"/>
                                  </a:lnTo>
                                  <a:lnTo>
                                    <a:pt x="301" y="708"/>
                                  </a:lnTo>
                                  <a:lnTo>
                                    <a:pt x="291" y="721"/>
                                  </a:lnTo>
                                  <a:lnTo>
                                    <a:pt x="282" y="735"/>
                                  </a:lnTo>
                                  <a:lnTo>
                                    <a:pt x="272" y="749"/>
                                  </a:lnTo>
                                  <a:lnTo>
                                    <a:pt x="268" y="754"/>
                                  </a:lnTo>
                                  <a:lnTo>
                                    <a:pt x="263" y="760"/>
                                  </a:lnTo>
                                  <a:lnTo>
                                    <a:pt x="258" y="765"/>
                                  </a:lnTo>
                                  <a:lnTo>
                                    <a:pt x="252" y="770"/>
                                  </a:lnTo>
                                  <a:lnTo>
                                    <a:pt x="247" y="774"/>
                                  </a:lnTo>
                                  <a:lnTo>
                                    <a:pt x="241" y="778"/>
                                  </a:lnTo>
                                  <a:lnTo>
                                    <a:pt x="234" y="780"/>
                                  </a:lnTo>
                                  <a:lnTo>
                                    <a:pt x="227" y="783"/>
                                  </a:lnTo>
                                  <a:lnTo>
                                    <a:pt x="219" y="784"/>
                                  </a:lnTo>
                                  <a:lnTo>
                                    <a:pt x="211" y="785"/>
                                  </a:lnTo>
                                  <a:lnTo>
                                    <a:pt x="206" y="784"/>
                                  </a:lnTo>
                                  <a:lnTo>
                                    <a:pt x="201" y="784"/>
                                  </a:lnTo>
                                  <a:lnTo>
                                    <a:pt x="192" y="781"/>
                                  </a:lnTo>
                                  <a:lnTo>
                                    <a:pt x="184" y="780"/>
                                  </a:lnTo>
                                  <a:lnTo>
                                    <a:pt x="174" y="779"/>
                                  </a:lnTo>
                                  <a:lnTo>
                                    <a:pt x="129" y="779"/>
                                  </a:lnTo>
                                  <a:lnTo>
                                    <a:pt x="121" y="779"/>
                                  </a:lnTo>
                                  <a:lnTo>
                                    <a:pt x="113" y="778"/>
                                  </a:lnTo>
                                  <a:lnTo>
                                    <a:pt x="106" y="776"/>
                                  </a:lnTo>
                                  <a:lnTo>
                                    <a:pt x="98" y="775"/>
                                  </a:lnTo>
                                  <a:lnTo>
                                    <a:pt x="91" y="773"/>
                                  </a:lnTo>
                                  <a:lnTo>
                                    <a:pt x="83" y="769"/>
                                  </a:lnTo>
                                  <a:lnTo>
                                    <a:pt x="71" y="763"/>
                                  </a:lnTo>
                                  <a:lnTo>
                                    <a:pt x="65" y="758"/>
                                  </a:lnTo>
                                  <a:lnTo>
                                    <a:pt x="60" y="753"/>
                                  </a:lnTo>
                                  <a:lnTo>
                                    <a:pt x="53" y="748"/>
                                  </a:lnTo>
                                  <a:lnTo>
                                    <a:pt x="48" y="743"/>
                                  </a:lnTo>
                                  <a:lnTo>
                                    <a:pt x="38" y="730"/>
                                  </a:lnTo>
                                  <a:lnTo>
                                    <a:pt x="35" y="724"/>
                                  </a:lnTo>
                                  <a:lnTo>
                                    <a:pt x="31" y="718"/>
                                  </a:lnTo>
                                  <a:lnTo>
                                    <a:pt x="23" y="704"/>
                                  </a:lnTo>
                                  <a:lnTo>
                                    <a:pt x="17" y="688"/>
                                  </a:lnTo>
                                  <a:lnTo>
                                    <a:pt x="11" y="673"/>
                                  </a:lnTo>
                                  <a:lnTo>
                                    <a:pt x="7" y="657"/>
                                  </a:lnTo>
                                  <a:lnTo>
                                    <a:pt x="3" y="639"/>
                                  </a:lnTo>
                                  <a:lnTo>
                                    <a:pt x="1" y="623"/>
                                  </a:lnTo>
                                  <a:lnTo>
                                    <a:pt x="0" y="605"/>
                                  </a:lnTo>
                                  <a:lnTo>
                                    <a:pt x="0" y="588"/>
                                  </a:lnTo>
                                  <a:lnTo>
                                    <a:pt x="0" y="509"/>
                                  </a:lnTo>
                                  <a:lnTo>
                                    <a:pt x="0" y="488"/>
                                  </a:lnTo>
                                  <a:lnTo>
                                    <a:pt x="1" y="467"/>
                                  </a:lnTo>
                                  <a:lnTo>
                                    <a:pt x="3" y="448"/>
                                  </a:lnTo>
                                  <a:lnTo>
                                    <a:pt x="6" y="429"/>
                                  </a:lnTo>
                                  <a:lnTo>
                                    <a:pt x="12" y="393"/>
                                  </a:lnTo>
                                  <a:lnTo>
                                    <a:pt x="18" y="358"/>
                                  </a:lnTo>
                                  <a:lnTo>
                                    <a:pt x="26" y="324"/>
                                  </a:lnTo>
                                  <a:lnTo>
                                    <a:pt x="32" y="288"/>
                                  </a:lnTo>
                                  <a:lnTo>
                                    <a:pt x="35" y="269"/>
                                  </a:lnTo>
                                  <a:lnTo>
                                    <a:pt x="37" y="249"/>
                                  </a:lnTo>
                                  <a:lnTo>
                                    <a:pt x="38" y="230"/>
                                  </a:lnTo>
                                  <a:lnTo>
                                    <a:pt x="38" y="208"/>
                                  </a:lnTo>
                                  <a:lnTo>
                                    <a:pt x="38" y="196"/>
                                  </a:lnTo>
                                  <a:lnTo>
                                    <a:pt x="37" y="185"/>
                                  </a:lnTo>
                                  <a:lnTo>
                                    <a:pt x="35" y="163"/>
                                  </a:lnTo>
                                  <a:lnTo>
                                    <a:pt x="32" y="143"/>
                                  </a:lnTo>
                                  <a:lnTo>
                                    <a:pt x="31" y="132"/>
                                  </a:lnTo>
                                  <a:lnTo>
                                    <a:pt x="31" y="120"/>
                                  </a:lnTo>
                                  <a:lnTo>
                                    <a:pt x="31" y="110"/>
                                  </a:lnTo>
                                  <a:lnTo>
                                    <a:pt x="30" y="102"/>
                                  </a:lnTo>
                                  <a:lnTo>
                                    <a:pt x="28" y="97"/>
                                  </a:lnTo>
                                  <a:lnTo>
                                    <a:pt x="28" y="92"/>
                                  </a:lnTo>
                                  <a:lnTo>
                                    <a:pt x="30" y="88"/>
                                  </a:lnTo>
                                  <a:lnTo>
                                    <a:pt x="35" y="83"/>
                                  </a:lnTo>
                                  <a:lnTo>
                                    <a:pt x="42" y="78"/>
                                  </a:lnTo>
                                  <a:lnTo>
                                    <a:pt x="53" y="70"/>
                                  </a:lnTo>
                                  <a:lnTo>
                                    <a:pt x="65" y="61"/>
                                  </a:lnTo>
                                  <a:lnTo>
                                    <a:pt x="72" y="56"/>
                                  </a:lnTo>
                                  <a:lnTo>
                                    <a:pt x="77" y="52"/>
                                  </a:lnTo>
                                  <a:lnTo>
                                    <a:pt x="80" y="51"/>
                                  </a:lnTo>
                                  <a:lnTo>
                                    <a:pt x="86" y="48"/>
                                  </a:lnTo>
                                  <a:lnTo>
                                    <a:pt x="91" y="46"/>
                                  </a:lnTo>
                                  <a:lnTo>
                                    <a:pt x="98" y="4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8" name="Freeform 20"/>
                            <a:cNvSpPr>
                              <a:spLocks noChangeArrowheads="1"/>
                            </a:cNvSpPr>
                          </a:nvSpPr>
                          <a:spPr bwMode="auto">
                            <a:xfrm rot="5100000">
                              <a:off x="3042" y="3268"/>
                              <a:ext cx="96" cy="203"/>
                            </a:xfrm>
                            <a:custGeom>
                              <a:avLst/>
                              <a:gdLst>
                                <a:gd name="T0" fmla="*/ 0 w 264"/>
                                <a:gd name="T1" fmla="*/ 1 h 277"/>
                                <a:gd name="T2" fmla="*/ 0 w 264"/>
                                <a:gd name="T3" fmla="*/ 1 h 277"/>
                                <a:gd name="T4" fmla="*/ 0 w 264"/>
                                <a:gd name="T5" fmla="*/ 1 h 277"/>
                                <a:gd name="T6" fmla="*/ 0 w 264"/>
                                <a:gd name="T7" fmla="*/ 1 h 277"/>
                                <a:gd name="T8" fmla="*/ 0 w 264"/>
                                <a:gd name="T9" fmla="*/ 1 h 277"/>
                                <a:gd name="T10" fmla="*/ 0 w 264"/>
                                <a:gd name="T11" fmla="*/ 1 h 277"/>
                                <a:gd name="T12" fmla="*/ 0 w 264"/>
                                <a:gd name="T13" fmla="*/ 1 h 277"/>
                                <a:gd name="T14" fmla="*/ 0 w 264"/>
                                <a:gd name="T15" fmla="*/ 1 h 277"/>
                                <a:gd name="T16" fmla="*/ 0 w 264"/>
                                <a:gd name="T17" fmla="*/ 1 h 277"/>
                                <a:gd name="T18" fmla="*/ 0 w 264"/>
                                <a:gd name="T19" fmla="*/ 1 h 277"/>
                                <a:gd name="T20" fmla="*/ 0 w 264"/>
                                <a:gd name="T21" fmla="*/ 1 h 277"/>
                                <a:gd name="T22" fmla="*/ 0 w 264"/>
                                <a:gd name="T23" fmla="*/ 1 h 277"/>
                                <a:gd name="T24" fmla="*/ 0 w 264"/>
                                <a:gd name="T25" fmla="*/ 1 h 277"/>
                                <a:gd name="T26" fmla="*/ 0 w 264"/>
                                <a:gd name="T27" fmla="*/ 1 h 277"/>
                                <a:gd name="T28" fmla="*/ 0 w 264"/>
                                <a:gd name="T29" fmla="*/ 1 h 277"/>
                                <a:gd name="T30" fmla="*/ 0 w 264"/>
                                <a:gd name="T31" fmla="*/ 1 h 277"/>
                                <a:gd name="T32" fmla="*/ 0 w 264"/>
                                <a:gd name="T33" fmla="*/ 1 h 277"/>
                                <a:gd name="T34" fmla="*/ 0 w 264"/>
                                <a:gd name="T35" fmla="*/ 0 h 277"/>
                                <a:gd name="T36" fmla="*/ 0 w 264"/>
                                <a:gd name="T37" fmla="*/ 1 h 277"/>
                                <a:gd name="T38" fmla="*/ 0 w 264"/>
                                <a:gd name="T39" fmla="*/ 1 h 277"/>
                                <a:gd name="T40" fmla="*/ 0 w 264"/>
                                <a:gd name="T41" fmla="*/ 1 h 277"/>
                                <a:gd name="T42" fmla="*/ 0 w 264"/>
                                <a:gd name="T43" fmla="*/ 1 h 277"/>
                                <a:gd name="T44" fmla="*/ 0 w 264"/>
                                <a:gd name="T45" fmla="*/ 1 h 277"/>
                                <a:gd name="T46" fmla="*/ 0 w 264"/>
                                <a:gd name="T47" fmla="*/ 1 h 277"/>
                                <a:gd name="T48" fmla="*/ 0 w 264"/>
                                <a:gd name="T49" fmla="*/ 1 h 277"/>
                                <a:gd name="T50" fmla="*/ 0 w 264"/>
                                <a:gd name="T51" fmla="*/ 1 h 277"/>
                                <a:gd name="T52" fmla="*/ 0 w 264"/>
                                <a:gd name="T53" fmla="*/ 1 h 277"/>
                                <a:gd name="T54" fmla="*/ 0 w 264"/>
                                <a:gd name="T55" fmla="*/ 1 h 277"/>
                                <a:gd name="T56" fmla="*/ 0 w 264"/>
                                <a:gd name="T57" fmla="*/ 1 h 277"/>
                                <a:gd name="T58" fmla="*/ 0 w 264"/>
                                <a:gd name="T59" fmla="*/ 1 h 277"/>
                                <a:gd name="T60" fmla="*/ 0 w 264"/>
                                <a:gd name="T61" fmla="*/ 1 h 277"/>
                                <a:gd name="T62" fmla="*/ 0 w 264"/>
                                <a:gd name="T63" fmla="*/ 1 h 277"/>
                                <a:gd name="T64" fmla="*/ 0 w 264"/>
                                <a:gd name="T65" fmla="*/ 1 h 277"/>
                                <a:gd name="T66" fmla="*/ 0 w 264"/>
                                <a:gd name="T67" fmla="*/ 1 h 277"/>
                                <a:gd name="T68" fmla="*/ 0 w 264"/>
                                <a:gd name="T69" fmla="*/ 1 h 277"/>
                                <a:gd name="T70" fmla="*/ 0 w 264"/>
                                <a:gd name="T71" fmla="*/ 1 h 277"/>
                                <a:gd name="T72" fmla="*/ 0 w 264"/>
                                <a:gd name="T73" fmla="*/ 1 h 277"/>
                                <a:gd name="T74" fmla="*/ 0 w 264"/>
                                <a:gd name="T75" fmla="*/ 1 h 277"/>
                                <a:gd name="T76" fmla="*/ 0 w 264"/>
                                <a:gd name="T77" fmla="*/ 1 h 277"/>
                                <a:gd name="T78" fmla="*/ 0 w 264"/>
                                <a:gd name="T79" fmla="*/ 1 h 277"/>
                                <a:gd name="T80" fmla="*/ 0 w 264"/>
                                <a:gd name="T81" fmla="*/ 1 h 277"/>
                                <a:gd name="T82" fmla="*/ 0 w 264"/>
                                <a:gd name="T83" fmla="*/ 1 h 277"/>
                                <a:gd name="T84" fmla="*/ 0 w 264"/>
                                <a:gd name="T85" fmla="*/ 1 h 277"/>
                                <a:gd name="T86" fmla="*/ 0 w 264"/>
                                <a:gd name="T87" fmla="*/ 1 h 277"/>
                                <a:gd name="T88" fmla="*/ 0 w 264"/>
                                <a:gd name="T89" fmla="*/ 1 h 277"/>
                                <a:gd name="T90" fmla="*/ 0 w 264"/>
                                <a:gd name="T91" fmla="*/ 1 h 277"/>
                                <a:gd name="T92" fmla="*/ 0 w 264"/>
                                <a:gd name="T93" fmla="*/ 1 h 277"/>
                                <a:gd name="T94" fmla="*/ 0 w 264"/>
                                <a:gd name="T95" fmla="*/ 1 h 277"/>
                                <a:gd name="T96" fmla="*/ 0 w 264"/>
                                <a:gd name="T97" fmla="*/ 1 h 277"/>
                                <a:gd name="T98" fmla="*/ 0 w 264"/>
                                <a:gd name="T99" fmla="*/ 1 h 277"/>
                                <a:gd name="T100" fmla="*/ 0 w 264"/>
                                <a:gd name="T101" fmla="*/ 1 h 277"/>
                                <a:gd name="T102" fmla="*/ 0 w 264"/>
                                <a:gd name="T103" fmla="*/ 1 h 27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264"/>
                                <a:gd name="T157" fmla="*/ 0 h 277"/>
                                <a:gd name="T158" fmla="*/ 264 w 264"/>
                                <a:gd name="T159" fmla="*/ 277 h 277"/>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264" h="277">
                                  <a:moveTo>
                                    <a:pt x="9" y="123"/>
                                  </a:moveTo>
                                  <a:lnTo>
                                    <a:pt x="6" y="117"/>
                                  </a:lnTo>
                                  <a:lnTo>
                                    <a:pt x="3" y="112"/>
                                  </a:lnTo>
                                  <a:lnTo>
                                    <a:pt x="2" y="109"/>
                                  </a:lnTo>
                                  <a:lnTo>
                                    <a:pt x="1" y="106"/>
                                  </a:lnTo>
                                  <a:lnTo>
                                    <a:pt x="0" y="104"/>
                                  </a:lnTo>
                                  <a:lnTo>
                                    <a:pt x="0" y="100"/>
                                  </a:lnTo>
                                  <a:lnTo>
                                    <a:pt x="0" y="89"/>
                                  </a:lnTo>
                                  <a:lnTo>
                                    <a:pt x="9" y="89"/>
                                  </a:lnTo>
                                  <a:lnTo>
                                    <a:pt x="10" y="89"/>
                                  </a:lnTo>
                                  <a:lnTo>
                                    <a:pt x="12" y="90"/>
                                  </a:lnTo>
                                  <a:lnTo>
                                    <a:pt x="14" y="91"/>
                                  </a:lnTo>
                                  <a:lnTo>
                                    <a:pt x="15" y="91"/>
                                  </a:lnTo>
                                  <a:lnTo>
                                    <a:pt x="19" y="93"/>
                                  </a:lnTo>
                                  <a:lnTo>
                                    <a:pt x="21" y="95"/>
                                  </a:lnTo>
                                  <a:lnTo>
                                    <a:pt x="24" y="98"/>
                                  </a:lnTo>
                                  <a:lnTo>
                                    <a:pt x="25" y="99"/>
                                  </a:lnTo>
                                  <a:lnTo>
                                    <a:pt x="27" y="99"/>
                                  </a:lnTo>
                                  <a:lnTo>
                                    <a:pt x="30" y="101"/>
                                  </a:lnTo>
                                  <a:lnTo>
                                    <a:pt x="34" y="101"/>
                                  </a:lnTo>
                                  <a:lnTo>
                                    <a:pt x="36" y="101"/>
                                  </a:lnTo>
                                  <a:lnTo>
                                    <a:pt x="39" y="101"/>
                                  </a:lnTo>
                                  <a:lnTo>
                                    <a:pt x="40" y="100"/>
                                  </a:lnTo>
                                  <a:lnTo>
                                    <a:pt x="42" y="99"/>
                                  </a:lnTo>
                                  <a:lnTo>
                                    <a:pt x="45" y="96"/>
                                  </a:lnTo>
                                  <a:lnTo>
                                    <a:pt x="48" y="93"/>
                                  </a:lnTo>
                                  <a:lnTo>
                                    <a:pt x="50" y="89"/>
                                  </a:lnTo>
                                  <a:lnTo>
                                    <a:pt x="52" y="84"/>
                                  </a:lnTo>
                                  <a:lnTo>
                                    <a:pt x="56" y="75"/>
                                  </a:lnTo>
                                  <a:lnTo>
                                    <a:pt x="60" y="66"/>
                                  </a:lnTo>
                                  <a:lnTo>
                                    <a:pt x="64" y="58"/>
                                  </a:lnTo>
                                  <a:lnTo>
                                    <a:pt x="67" y="51"/>
                                  </a:lnTo>
                                  <a:lnTo>
                                    <a:pt x="70" y="47"/>
                                  </a:lnTo>
                                  <a:lnTo>
                                    <a:pt x="72" y="44"/>
                                  </a:lnTo>
                                  <a:lnTo>
                                    <a:pt x="74" y="41"/>
                                  </a:lnTo>
                                  <a:lnTo>
                                    <a:pt x="77" y="38"/>
                                  </a:lnTo>
                                  <a:lnTo>
                                    <a:pt x="80" y="36"/>
                                  </a:lnTo>
                                  <a:lnTo>
                                    <a:pt x="83" y="33"/>
                                  </a:lnTo>
                                  <a:lnTo>
                                    <a:pt x="87" y="32"/>
                                  </a:lnTo>
                                  <a:lnTo>
                                    <a:pt x="90" y="31"/>
                                  </a:lnTo>
                                  <a:lnTo>
                                    <a:pt x="94" y="30"/>
                                  </a:lnTo>
                                  <a:lnTo>
                                    <a:pt x="98" y="30"/>
                                  </a:lnTo>
                                  <a:lnTo>
                                    <a:pt x="102" y="30"/>
                                  </a:lnTo>
                                  <a:lnTo>
                                    <a:pt x="105" y="30"/>
                                  </a:lnTo>
                                  <a:lnTo>
                                    <a:pt x="112" y="31"/>
                                  </a:lnTo>
                                  <a:lnTo>
                                    <a:pt x="117" y="33"/>
                                  </a:lnTo>
                                  <a:lnTo>
                                    <a:pt x="122" y="35"/>
                                  </a:lnTo>
                                  <a:lnTo>
                                    <a:pt x="128" y="38"/>
                                  </a:lnTo>
                                  <a:lnTo>
                                    <a:pt x="133" y="40"/>
                                  </a:lnTo>
                                  <a:lnTo>
                                    <a:pt x="136" y="40"/>
                                  </a:lnTo>
                                  <a:lnTo>
                                    <a:pt x="139" y="41"/>
                                  </a:lnTo>
                                  <a:lnTo>
                                    <a:pt x="146" y="41"/>
                                  </a:lnTo>
                                  <a:lnTo>
                                    <a:pt x="149" y="41"/>
                                  </a:lnTo>
                                  <a:lnTo>
                                    <a:pt x="152" y="40"/>
                                  </a:lnTo>
                                  <a:lnTo>
                                    <a:pt x="154" y="40"/>
                                  </a:lnTo>
                                  <a:lnTo>
                                    <a:pt x="156" y="38"/>
                                  </a:lnTo>
                                  <a:lnTo>
                                    <a:pt x="158" y="36"/>
                                  </a:lnTo>
                                  <a:lnTo>
                                    <a:pt x="160" y="35"/>
                                  </a:lnTo>
                                  <a:lnTo>
                                    <a:pt x="163" y="31"/>
                                  </a:lnTo>
                                  <a:lnTo>
                                    <a:pt x="166" y="26"/>
                                  </a:lnTo>
                                  <a:lnTo>
                                    <a:pt x="169" y="21"/>
                                  </a:lnTo>
                                  <a:lnTo>
                                    <a:pt x="173" y="18"/>
                                  </a:lnTo>
                                  <a:lnTo>
                                    <a:pt x="175" y="16"/>
                                  </a:lnTo>
                                  <a:lnTo>
                                    <a:pt x="178" y="14"/>
                                  </a:lnTo>
                                  <a:lnTo>
                                    <a:pt x="185" y="10"/>
                                  </a:lnTo>
                                  <a:lnTo>
                                    <a:pt x="193" y="7"/>
                                  </a:lnTo>
                                  <a:lnTo>
                                    <a:pt x="200" y="5"/>
                                  </a:lnTo>
                                  <a:lnTo>
                                    <a:pt x="206" y="3"/>
                                  </a:lnTo>
                                  <a:lnTo>
                                    <a:pt x="213" y="2"/>
                                  </a:lnTo>
                                  <a:lnTo>
                                    <a:pt x="221" y="1"/>
                                  </a:lnTo>
                                  <a:lnTo>
                                    <a:pt x="228" y="1"/>
                                  </a:lnTo>
                                  <a:lnTo>
                                    <a:pt x="237" y="0"/>
                                  </a:lnTo>
                                  <a:lnTo>
                                    <a:pt x="242" y="1"/>
                                  </a:lnTo>
                                  <a:lnTo>
                                    <a:pt x="245" y="1"/>
                                  </a:lnTo>
                                  <a:lnTo>
                                    <a:pt x="247" y="3"/>
                                  </a:lnTo>
                                  <a:lnTo>
                                    <a:pt x="252" y="5"/>
                                  </a:lnTo>
                                  <a:lnTo>
                                    <a:pt x="256" y="8"/>
                                  </a:lnTo>
                                  <a:lnTo>
                                    <a:pt x="258" y="10"/>
                                  </a:lnTo>
                                  <a:lnTo>
                                    <a:pt x="260" y="11"/>
                                  </a:lnTo>
                                  <a:lnTo>
                                    <a:pt x="262" y="16"/>
                                  </a:lnTo>
                                  <a:lnTo>
                                    <a:pt x="263" y="18"/>
                                  </a:lnTo>
                                  <a:lnTo>
                                    <a:pt x="263" y="20"/>
                                  </a:lnTo>
                                  <a:lnTo>
                                    <a:pt x="264" y="23"/>
                                  </a:lnTo>
                                  <a:lnTo>
                                    <a:pt x="264" y="26"/>
                                  </a:lnTo>
                                  <a:lnTo>
                                    <a:pt x="264" y="43"/>
                                  </a:lnTo>
                                  <a:lnTo>
                                    <a:pt x="264" y="48"/>
                                  </a:lnTo>
                                  <a:lnTo>
                                    <a:pt x="263" y="52"/>
                                  </a:lnTo>
                                  <a:lnTo>
                                    <a:pt x="262" y="56"/>
                                  </a:lnTo>
                                  <a:lnTo>
                                    <a:pt x="261" y="60"/>
                                  </a:lnTo>
                                  <a:lnTo>
                                    <a:pt x="259" y="64"/>
                                  </a:lnTo>
                                  <a:lnTo>
                                    <a:pt x="257" y="67"/>
                                  </a:lnTo>
                                  <a:lnTo>
                                    <a:pt x="253" y="74"/>
                                  </a:lnTo>
                                  <a:lnTo>
                                    <a:pt x="248" y="80"/>
                                  </a:lnTo>
                                  <a:lnTo>
                                    <a:pt x="243" y="87"/>
                                  </a:lnTo>
                                  <a:lnTo>
                                    <a:pt x="239" y="94"/>
                                  </a:lnTo>
                                  <a:lnTo>
                                    <a:pt x="237" y="99"/>
                                  </a:lnTo>
                                  <a:lnTo>
                                    <a:pt x="235" y="103"/>
                                  </a:lnTo>
                                  <a:lnTo>
                                    <a:pt x="233" y="111"/>
                                  </a:lnTo>
                                  <a:lnTo>
                                    <a:pt x="233" y="114"/>
                                  </a:lnTo>
                                  <a:lnTo>
                                    <a:pt x="231" y="118"/>
                                  </a:lnTo>
                                  <a:lnTo>
                                    <a:pt x="230" y="121"/>
                                  </a:lnTo>
                                  <a:lnTo>
                                    <a:pt x="228" y="123"/>
                                  </a:lnTo>
                                  <a:lnTo>
                                    <a:pt x="226" y="126"/>
                                  </a:lnTo>
                                  <a:lnTo>
                                    <a:pt x="225" y="126"/>
                                  </a:lnTo>
                                  <a:lnTo>
                                    <a:pt x="223" y="128"/>
                                  </a:lnTo>
                                  <a:lnTo>
                                    <a:pt x="221" y="128"/>
                                  </a:lnTo>
                                  <a:lnTo>
                                    <a:pt x="218" y="129"/>
                                  </a:lnTo>
                                  <a:lnTo>
                                    <a:pt x="213" y="129"/>
                                  </a:lnTo>
                                  <a:lnTo>
                                    <a:pt x="208" y="129"/>
                                  </a:lnTo>
                                  <a:lnTo>
                                    <a:pt x="203" y="129"/>
                                  </a:lnTo>
                                  <a:lnTo>
                                    <a:pt x="201" y="129"/>
                                  </a:lnTo>
                                  <a:lnTo>
                                    <a:pt x="198" y="129"/>
                                  </a:lnTo>
                                  <a:lnTo>
                                    <a:pt x="196" y="130"/>
                                  </a:lnTo>
                                  <a:lnTo>
                                    <a:pt x="195" y="131"/>
                                  </a:lnTo>
                                  <a:lnTo>
                                    <a:pt x="193" y="131"/>
                                  </a:lnTo>
                                  <a:lnTo>
                                    <a:pt x="192" y="133"/>
                                  </a:lnTo>
                                  <a:lnTo>
                                    <a:pt x="191" y="134"/>
                                  </a:lnTo>
                                  <a:lnTo>
                                    <a:pt x="191" y="137"/>
                                  </a:lnTo>
                                  <a:lnTo>
                                    <a:pt x="191" y="138"/>
                                  </a:lnTo>
                                  <a:lnTo>
                                    <a:pt x="192" y="139"/>
                                  </a:lnTo>
                                  <a:lnTo>
                                    <a:pt x="193" y="141"/>
                                  </a:lnTo>
                                  <a:lnTo>
                                    <a:pt x="195" y="143"/>
                                  </a:lnTo>
                                  <a:lnTo>
                                    <a:pt x="196" y="144"/>
                                  </a:lnTo>
                                  <a:lnTo>
                                    <a:pt x="201" y="147"/>
                                  </a:lnTo>
                                  <a:lnTo>
                                    <a:pt x="203" y="149"/>
                                  </a:lnTo>
                                  <a:lnTo>
                                    <a:pt x="205" y="151"/>
                                  </a:lnTo>
                                  <a:lnTo>
                                    <a:pt x="210" y="158"/>
                                  </a:lnTo>
                                  <a:lnTo>
                                    <a:pt x="215" y="163"/>
                                  </a:lnTo>
                                  <a:lnTo>
                                    <a:pt x="220" y="168"/>
                                  </a:lnTo>
                                  <a:lnTo>
                                    <a:pt x="225" y="174"/>
                                  </a:lnTo>
                                  <a:lnTo>
                                    <a:pt x="227" y="176"/>
                                  </a:lnTo>
                                  <a:lnTo>
                                    <a:pt x="229" y="179"/>
                                  </a:lnTo>
                                  <a:lnTo>
                                    <a:pt x="231" y="182"/>
                                  </a:lnTo>
                                  <a:lnTo>
                                    <a:pt x="232" y="184"/>
                                  </a:lnTo>
                                  <a:lnTo>
                                    <a:pt x="233" y="187"/>
                                  </a:lnTo>
                                  <a:lnTo>
                                    <a:pt x="235" y="191"/>
                                  </a:lnTo>
                                  <a:lnTo>
                                    <a:pt x="235" y="195"/>
                                  </a:lnTo>
                                  <a:lnTo>
                                    <a:pt x="235" y="199"/>
                                  </a:lnTo>
                                  <a:lnTo>
                                    <a:pt x="235" y="201"/>
                                  </a:lnTo>
                                  <a:lnTo>
                                    <a:pt x="235" y="202"/>
                                  </a:lnTo>
                                  <a:lnTo>
                                    <a:pt x="234" y="203"/>
                                  </a:lnTo>
                                  <a:lnTo>
                                    <a:pt x="233" y="204"/>
                                  </a:lnTo>
                                  <a:lnTo>
                                    <a:pt x="231" y="206"/>
                                  </a:lnTo>
                                  <a:lnTo>
                                    <a:pt x="228" y="207"/>
                                  </a:lnTo>
                                  <a:lnTo>
                                    <a:pt x="225" y="207"/>
                                  </a:lnTo>
                                  <a:lnTo>
                                    <a:pt x="221" y="207"/>
                                  </a:lnTo>
                                  <a:lnTo>
                                    <a:pt x="213" y="208"/>
                                  </a:lnTo>
                                  <a:lnTo>
                                    <a:pt x="206" y="209"/>
                                  </a:lnTo>
                                  <a:lnTo>
                                    <a:pt x="200" y="211"/>
                                  </a:lnTo>
                                  <a:lnTo>
                                    <a:pt x="193" y="212"/>
                                  </a:lnTo>
                                  <a:lnTo>
                                    <a:pt x="190" y="212"/>
                                  </a:lnTo>
                                  <a:lnTo>
                                    <a:pt x="186" y="212"/>
                                  </a:lnTo>
                                  <a:lnTo>
                                    <a:pt x="167" y="212"/>
                                  </a:lnTo>
                                  <a:lnTo>
                                    <a:pt x="164" y="213"/>
                                  </a:lnTo>
                                  <a:lnTo>
                                    <a:pt x="161" y="214"/>
                                  </a:lnTo>
                                  <a:lnTo>
                                    <a:pt x="158" y="214"/>
                                  </a:lnTo>
                                  <a:lnTo>
                                    <a:pt x="156" y="216"/>
                                  </a:lnTo>
                                  <a:lnTo>
                                    <a:pt x="153" y="217"/>
                                  </a:lnTo>
                                  <a:lnTo>
                                    <a:pt x="151" y="218"/>
                                  </a:lnTo>
                                  <a:lnTo>
                                    <a:pt x="151" y="230"/>
                                  </a:lnTo>
                                  <a:lnTo>
                                    <a:pt x="143" y="227"/>
                                  </a:lnTo>
                                  <a:lnTo>
                                    <a:pt x="142" y="241"/>
                                  </a:lnTo>
                                  <a:lnTo>
                                    <a:pt x="135" y="237"/>
                                  </a:lnTo>
                                  <a:lnTo>
                                    <a:pt x="132" y="242"/>
                                  </a:lnTo>
                                  <a:lnTo>
                                    <a:pt x="126" y="250"/>
                                  </a:lnTo>
                                  <a:lnTo>
                                    <a:pt x="120" y="257"/>
                                  </a:lnTo>
                                  <a:lnTo>
                                    <a:pt x="113" y="262"/>
                                  </a:lnTo>
                                  <a:lnTo>
                                    <a:pt x="110" y="265"/>
                                  </a:lnTo>
                                  <a:lnTo>
                                    <a:pt x="107" y="267"/>
                                  </a:lnTo>
                                  <a:lnTo>
                                    <a:pt x="103" y="269"/>
                                  </a:lnTo>
                                  <a:lnTo>
                                    <a:pt x="100" y="271"/>
                                  </a:lnTo>
                                  <a:lnTo>
                                    <a:pt x="95" y="272"/>
                                  </a:lnTo>
                                  <a:lnTo>
                                    <a:pt x="92" y="273"/>
                                  </a:lnTo>
                                  <a:lnTo>
                                    <a:pt x="88" y="274"/>
                                  </a:lnTo>
                                  <a:lnTo>
                                    <a:pt x="84" y="275"/>
                                  </a:lnTo>
                                  <a:lnTo>
                                    <a:pt x="79" y="276"/>
                                  </a:lnTo>
                                  <a:lnTo>
                                    <a:pt x="74" y="276"/>
                                  </a:lnTo>
                                  <a:lnTo>
                                    <a:pt x="69" y="276"/>
                                  </a:lnTo>
                                  <a:lnTo>
                                    <a:pt x="64" y="276"/>
                                  </a:lnTo>
                                  <a:lnTo>
                                    <a:pt x="54" y="277"/>
                                  </a:lnTo>
                                  <a:lnTo>
                                    <a:pt x="49" y="276"/>
                                  </a:lnTo>
                                  <a:lnTo>
                                    <a:pt x="47" y="276"/>
                                  </a:lnTo>
                                  <a:lnTo>
                                    <a:pt x="44" y="276"/>
                                  </a:lnTo>
                                  <a:lnTo>
                                    <a:pt x="40" y="274"/>
                                  </a:lnTo>
                                  <a:lnTo>
                                    <a:pt x="35" y="272"/>
                                  </a:lnTo>
                                  <a:lnTo>
                                    <a:pt x="30" y="269"/>
                                  </a:lnTo>
                                  <a:lnTo>
                                    <a:pt x="29" y="267"/>
                                  </a:lnTo>
                                  <a:lnTo>
                                    <a:pt x="27" y="266"/>
                                  </a:lnTo>
                                  <a:lnTo>
                                    <a:pt x="26" y="264"/>
                                  </a:lnTo>
                                  <a:lnTo>
                                    <a:pt x="25" y="262"/>
                                  </a:lnTo>
                                  <a:lnTo>
                                    <a:pt x="24" y="259"/>
                                  </a:lnTo>
                                  <a:lnTo>
                                    <a:pt x="22" y="254"/>
                                  </a:lnTo>
                                  <a:lnTo>
                                    <a:pt x="22" y="249"/>
                                  </a:lnTo>
                                  <a:lnTo>
                                    <a:pt x="21" y="245"/>
                                  </a:lnTo>
                                  <a:lnTo>
                                    <a:pt x="21" y="240"/>
                                  </a:lnTo>
                                  <a:lnTo>
                                    <a:pt x="21" y="192"/>
                                  </a:lnTo>
                                  <a:lnTo>
                                    <a:pt x="20" y="188"/>
                                  </a:lnTo>
                                  <a:lnTo>
                                    <a:pt x="20" y="184"/>
                                  </a:lnTo>
                                  <a:lnTo>
                                    <a:pt x="19" y="177"/>
                                  </a:lnTo>
                                  <a:lnTo>
                                    <a:pt x="17" y="173"/>
                                  </a:lnTo>
                                  <a:lnTo>
                                    <a:pt x="16" y="170"/>
                                  </a:lnTo>
                                  <a:lnTo>
                                    <a:pt x="14" y="163"/>
                                  </a:lnTo>
                                  <a:lnTo>
                                    <a:pt x="11" y="157"/>
                                  </a:lnTo>
                                  <a:lnTo>
                                    <a:pt x="9" y="150"/>
                                  </a:lnTo>
                                  <a:lnTo>
                                    <a:pt x="8" y="146"/>
                                  </a:lnTo>
                                  <a:lnTo>
                                    <a:pt x="7" y="143"/>
                                  </a:lnTo>
                                  <a:lnTo>
                                    <a:pt x="7" y="139"/>
                                  </a:lnTo>
                                  <a:lnTo>
                                    <a:pt x="7" y="134"/>
                                  </a:lnTo>
                                  <a:lnTo>
                                    <a:pt x="7" y="129"/>
                                  </a:lnTo>
                                  <a:lnTo>
                                    <a:pt x="9" y="12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09" name="Freeform 21"/>
                            <a:cNvSpPr>
                              <a:spLocks noChangeArrowheads="1"/>
                            </a:cNvSpPr>
                          </a:nvSpPr>
                          <a:spPr bwMode="auto">
                            <a:xfrm rot="5100000">
                              <a:off x="3110" y="3310"/>
                              <a:ext cx="87" cy="237"/>
                            </a:xfrm>
                            <a:custGeom>
                              <a:avLst/>
                              <a:gdLst>
                                <a:gd name="T0" fmla="*/ 0 w 478"/>
                                <a:gd name="T1" fmla="*/ 0 h 673"/>
                                <a:gd name="T2" fmla="*/ 0 w 478"/>
                                <a:gd name="T3" fmla="*/ 0 h 673"/>
                                <a:gd name="T4" fmla="*/ 0 w 478"/>
                                <a:gd name="T5" fmla="*/ 0 h 673"/>
                                <a:gd name="T6" fmla="*/ 0 w 478"/>
                                <a:gd name="T7" fmla="*/ 0 h 673"/>
                                <a:gd name="T8" fmla="*/ 0 w 478"/>
                                <a:gd name="T9" fmla="*/ 0 h 673"/>
                                <a:gd name="T10" fmla="*/ 0 w 478"/>
                                <a:gd name="T11" fmla="*/ 0 h 673"/>
                                <a:gd name="T12" fmla="*/ 0 w 478"/>
                                <a:gd name="T13" fmla="*/ 0 h 673"/>
                                <a:gd name="T14" fmla="*/ 0 w 478"/>
                                <a:gd name="T15" fmla="*/ 0 h 673"/>
                                <a:gd name="T16" fmla="*/ 0 w 478"/>
                                <a:gd name="T17" fmla="*/ 0 h 673"/>
                                <a:gd name="T18" fmla="*/ 0 w 478"/>
                                <a:gd name="T19" fmla="*/ 0 h 673"/>
                                <a:gd name="T20" fmla="*/ 0 w 478"/>
                                <a:gd name="T21" fmla="*/ 0 h 673"/>
                                <a:gd name="T22" fmla="*/ 0 w 478"/>
                                <a:gd name="T23" fmla="*/ 0 h 673"/>
                                <a:gd name="T24" fmla="*/ 0 w 478"/>
                                <a:gd name="T25" fmla="*/ 0 h 673"/>
                                <a:gd name="T26" fmla="*/ 0 w 478"/>
                                <a:gd name="T27" fmla="*/ 0 h 673"/>
                                <a:gd name="T28" fmla="*/ 0 w 478"/>
                                <a:gd name="T29" fmla="*/ 0 h 673"/>
                                <a:gd name="T30" fmla="*/ 0 w 478"/>
                                <a:gd name="T31" fmla="*/ 0 h 673"/>
                                <a:gd name="T32" fmla="*/ 0 w 478"/>
                                <a:gd name="T33" fmla="*/ 0 h 673"/>
                                <a:gd name="T34" fmla="*/ 0 w 478"/>
                                <a:gd name="T35" fmla="*/ 0 h 673"/>
                                <a:gd name="T36" fmla="*/ 0 w 478"/>
                                <a:gd name="T37" fmla="*/ 0 h 673"/>
                                <a:gd name="T38" fmla="*/ 0 w 478"/>
                                <a:gd name="T39" fmla="*/ 0 h 673"/>
                                <a:gd name="T40" fmla="*/ 0 w 478"/>
                                <a:gd name="T41" fmla="*/ 0 h 673"/>
                                <a:gd name="T42" fmla="*/ 0 w 478"/>
                                <a:gd name="T43" fmla="*/ 0 h 673"/>
                                <a:gd name="T44" fmla="*/ 0 w 478"/>
                                <a:gd name="T45" fmla="*/ 0 h 673"/>
                                <a:gd name="T46" fmla="*/ 0 w 478"/>
                                <a:gd name="T47" fmla="*/ 0 h 673"/>
                                <a:gd name="T48" fmla="*/ 0 w 478"/>
                                <a:gd name="T49" fmla="*/ 0 h 673"/>
                                <a:gd name="T50" fmla="*/ 0 w 478"/>
                                <a:gd name="T51" fmla="*/ 0 h 673"/>
                                <a:gd name="T52" fmla="*/ 0 w 478"/>
                                <a:gd name="T53" fmla="*/ 0 h 673"/>
                                <a:gd name="T54" fmla="*/ 0 w 478"/>
                                <a:gd name="T55" fmla="*/ 0 h 673"/>
                                <a:gd name="T56" fmla="*/ 0 w 478"/>
                                <a:gd name="T57" fmla="*/ 0 h 673"/>
                                <a:gd name="T58" fmla="*/ 0 w 478"/>
                                <a:gd name="T59" fmla="*/ 0 h 673"/>
                                <a:gd name="T60" fmla="*/ 0 w 478"/>
                                <a:gd name="T61" fmla="*/ 0 h 673"/>
                                <a:gd name="T62" fmla="*/ 0 w 478"/>
                                <a:gd name="T63" fmla="*/ 0 h 673"/>
                                <a:gd name="T64" fmla="*/ 0 w 478"/>
                                <a:gd name="T65" fmla="*/ 0 h 673"/>
                                <a:gd name="T66" fmla="*/ 0 w 478"/>
                                <a:gd name="T67" fmla="*/ 0 h 673"/>
                                <a:gd name="T68" fmla="*/ 0 w 478"/>
                                <a:gd name="T69" fmla="*/ 0 h 673"/>
                                <a:gd name="T70" fmla="*/ 0 w 478"/>
                                <a:gd name="T71" fmla="*/ 0 h 673"/>
                                <a:gd name="T72" fmla="*/ 0 w 478"/>
                                <a:gd name="T73" fmla="*/ 0 h 673"/>
                                <a:gd name="T74" fmla="*/ 0 w 478"/>
                                <a:gd name="T75" fmla="*/ 0 h 673"/>
                                <a:gd name="T76" fmla="*/ 0 w 478"/>
                                <a:gd name="T77" fmla="*/ 0 h 673"/>
                                <a:gd name="T78" fmla="*/ 0 w 478"/>
                                <a:gd name="T79" fmla="*/ 0 h 673"/>
                                <a:gd name="T80" fmla="*/ 0 w 478"/>
                                <a:gd name="T81" fmla="*/ 0 h 673"/>
                                <a:gd name="T82" fmla="*/ 0 w 478"/>
                                <a:gd name="T83" fmla="*/ 0 h 673"/>
                                <a:gd name="T84" fmla="*/ 0 w 478"/>
                                <a:gd name="T85" fmla="*/ 0 h 673"/>
                                <a:gd name="T86" fmla="*/ 0 w 478"/>
                                <a:gd name="T87" fmla="*/ 0 h 673"/>
                                <a:gd name="T88" fmla="*/ 0 w 478"/>
                                <a:gd name="T89" fmla="*/ 0 h 673"/>
                                <a:gd name="T90" fmla="*/ 0 w 478"/>
                                <a:gd name="T91" fmla="*/ 0 h 673"/>
                                <a:gd name="T92" fmla="*/ 0 w 478"/>
                                <a:gd name="T93" fmla="*/ 0 h 673"/>
                                <a:gd name="T94" fmla="*/ 0 w 478"/>
                                <a:gd name="T95" fmla="*/ 0 h 673"/>
                                <a:gd name="T96" fmla="*/ 0 w 478"/>
                                <a:gd name="T97" fmla="*/ 0 h 673"/>
                                <a:gd name="T98" fmla="*/ 0 w 478"/>
                                <a:gd name="T99" fmla="*/ 0 h 673"/>
                                <a:gd name="T100" fmla="*/ 0 w 478"/>
                                <a:gd name="T101" fmla="*/ 0 h 673"/>
                                <a:gd name="T102" fmla="*/ 0 w 478"/>
                                <a:gd name="T103" fmla="*/ 0 h 673"/>
                                <a:gd name="T104" fmla="*/ 0 w 478"/>
                                <a:gd name="T105" fmla="*/ 0 h 673"/>
                                <a:gd name="T106" fmla="*/ 0 w 478"/>
                                <a:gd name="T107" fmla="*/ 0 h 673"/>
                                <a:gd name="T108" fmla="*/ 0 w 478"/>
                                <a:gd name="T109" fmla="*/ 0 h 673"/>
                                <a:gd name="T110" fmla="*/ 0 w 478"/>
                                <a:gd name="T111" fmla="*/ 0 h 67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478"/>
                                <a:gd name="T169" fmla="*/ 0 h 673"/>
                                <a:gd name="T170" fmla="*/ 478 w 478"/>
                                <a:gd name="T171" fmla="*/ 673 h 673"/>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478" h="673">
                                  <a:moveTo>
                                    <a:pt x="422" y="131"/>
                                  </a:moveTo>
                                  <a:lnTo>
                                    <a:pt x="426" y="135"/>
                                  </a:lnTo>
                                  <a:lnTo>
                                    <a:pt x="432" y="141"/>
                                  </a:lnTo>
                                  <a:lnTo>
                                    <a:pt x="440" y="146"/>
                                  </a:lnTo>
                                  <a:lnTo>
                                    <a:pt x="447" y="151"/>
                                  </a:lnTo>
                                  <a:lnTo>
                                    <a:pt x="456" y="157"/>
                                  </a:lnTo>
                                  <a:lnTo>
                                    <a:pt x="463" y="161"/>
                                  </a:lnTo>
                                  <a:lnTo>
                                    <a:pt x="470" y="165"/>
                                  </a:lnTo>
                                  <a:lnTo>
                                    <a:pt x="476" y="167"/>
                                  </a:lnTo>
                                  <a:lnTo>
                                    <a:pt x="477" y="200"/>
                                  </a:lnTo>
                                  <a:lnTo>
                                    <a:pt x="478" y="232"/>
                                  </a:lnTo>
                                  <a:lnTo>
                                    <a:pt x="478" y="252"/>
                                  </a:lnTo>
                                  <a:lnTo>
                                    <a:pt x="477" y="272"/>
                                  </a:lnTo>
                                  <a:lnTo>
                                    <a:pt x="476" y="294"/>
                                  </a:lnTo>
                                  <a:lnTo>
                                    <a:pt x="475" y="315"/>
                                  </a:lnTo>
                                  <a:lnTo>
                                    <a:pt x="473" y="326"/>
                                  </a:lnTo>
                                  <a:lnTo>
                                    <a:pt x="471" y="336"/>
                                  </a:lnTo>
                                  <a:lnTo>
                                    <a:pt x="470" y="346"/>
                                  </a:lnTo>
                                  <a:lnTo>
                                    <a:pt x="467" y="356"/>
                                  </a:lnTo>
                                  <a:lnTo>
                                    <a:pt x="463" y="373"/>
                                  </a:lnTo>
                                  <a:lnTo>
                                    <a:pt x="457" y="390"/>
                                  </a:lnTo>
                                  <a:lnTo>
                                    <a:pt x="453" y="397"/>
                                  </a:lnTo>
                                  <a:lnTo>
                                    <a:pt x="450" y="403"/>
                                  </a:lnTo>
                                  <a:lnTo>
                                    <a:pt x="445" y="410"/>
                                  </a:lnTo>
                                  <a:lnTo>
                                    <a:pt x="441" y="415"/>
                                  </a:lnTo>
                                  <a:lnTo>
                                    <a:pt x="425" y="430"/>
                                  </a:lnTo>
                                  <a:lnTo>
                                    <a:pt x="410" y="443"/>
                                  </a:lnTo>
                                  <a:lnTo>
                                    <a:pt x="381" y="467"/>
                                  </a:lnTo>
                                  <a:lnTo>
                                    <a:pt x="369" y="476"/>
                                  </a:lnTo>
                                  <a:lnTo>
                                    <a:pt x="356" y="485"/>
                                  </a:lnTo>
                                  <a:lnTo>
                                    <a:pt x="345" y="493"/>
                                  </a:lnTo>
                                  <a:lnTo>
                                    <a:pt x="334" y="500"/>
                                  </a:lnTo>
                                  <a:lnTo>
                                    <a:pt x="314" y="512"/>
                                  </a:lnTo>
                                  <a:lnTo>
                                    <a:pt x="296" y="521"/>
                                  </a:lnTo>
                                  <a:lnTo>
                                    <a:pt x="280" y="530"/>
                                  </a:lnTo>
                                  <a:lnTo>
                                    <a:pt x="266" y="537"/>
                                  </a:lnTo>
                                  <a:lnTo>
                                    <a:pt x="255" y="544"/>
                                  </a:lnTo>
                                  <a:lnTo>
                                    <a:pt x="250" y="548"/>
                                  </a:lnTo>
                                  <a:lnTo>
                                    <a:pt x="245" y="553"/>
                                  </a:lnTo>
                                  <a:lnTo>
                                    <a:pt x="240" y="558"/>
                                  </a:lnTo>
                                  <a:lnTo>
                                    <a:pt x="235" y="563"/>
                                  </a:lnTo>
                                  <a:lnTo>
                                    <a:pt x="231" y="569"/>
                                  </a:lnTo>
                                  <a:lnTo>
                                    <a:pt x="227" y="577"/>
                                  </a:lnTo>
                                  <a:lnTo>
                                    <a:pt x="224" y="584"/>
                                  </a:lnTo>
                                  <a:lnTo>
                                    <a:pt x="220" y="593"/>
                                  </a:lnTo>
                                  <a:lnTo>
                                    <a:pt x="217" y="603"/>
                                  </a:lnTo>
                                  <a:lnTo>
                                    <a:pt x="214" y="614"/>
                                  </a:lnTo>
                                  <a:lnTo>
                                    <a:pt x="211" y="627"/>
                                  </a:lnTo>
                                  <a:lnTo>
                                    <a:pt x="207" y="641"/>
                                  </a:lnTo>
                                  <a:lnTo>
                                    <a:pt x="203" y="673"/>
                                  </a:lnTo>
                                  <a:lnTo>
                                    <a:pt x="173" y="648"/>
                                  </a:lnTo>
                                  <a:lnTo>
                                    <a:pt x="169" y="644"/>
                                  </a:lnTo>
                                  <a:lnTo>
                                    <a:pt x="164" y="639"/>
                                  </a:lnTo>
                                  <a:lnTo>
                                    <a:pt x="159" y="636"/>
                                  </a:lnTo>
                                  <a:lnTo>
                                    <a:pt x="153" y="632"/>
                                  </a:lnTo>
                                  <a:lnTo>
                                    <a:pt x="141" y="627"/>
                                  </a:lnTo>
                                  <a:lnTo>
                                    <a:pt x="135" y="626"/>
                                  </a:lnTo>
                                  <a:lnTo>
                                    <a:pt x="130" y="624"/>
                                  </a:lnTo>
                                  <a:lnTo>
                                    <a:pt x="119" y="623"/>
                                  </a:lnTo>
                                  <a:lnTo>
                                    <a:pt x="111" y="622"/>
                                  </a:lnTo>
                                  <a:lnTo>
                                    <a:pt x="104" y="621"/>
                                  </a:lnTo>
                                  <a:lnTo>
                                    <a:pt x="96" y="618"/>
                                  </a:lnTo>
                                  <a:lnTo>
                                    <a:pt x="90" y="616"/>
                                  </a:lnTo>
                                  <a:lnTo>
                                    <a:pt x="85" y="612"/>
                                  </a:lnTo>
                                  <a:lnTo>
                                    <a:pt x="83" y="611"/>
                                  </a:lnTo>
                                  <a:lnTo>
                                    <a:pt x="81" y="608"/>
                                  </a:lnTo>
                                  <a:lnTo>
                                    <a:pt x="2" y="490"/>
                                  </a:lnTo>
                                  <a:lnTo>
                                    <a:pt x="0" y="485"/>
                                  </a:lnTo>
                                  <a:lnTo>
                                    <a:pt x="0" y="482"/>
                                  </a:lnTo>
                                  <a:lnTo>
                                    <a:pt x="0" y="481"/>
                                  </a:lnTo>
                                  <a:lnTo>
                                    <a:pt x="2" y="480"/>
                                  </a:lnTo>
                                  <a:lnTo>
                                    <a:pt x="3" y="477"/>
                                  </a:lnTo>
                                  <a:lnTo>
                                    <a:pt x="6" y="475"/>
                                  </a:lnTo>
                                  <a:lnTo>
                                    <a:pt x="10" y="472"/>
                                  </a:lnTo>
                                  <a:lnTo>
                                    <a:pt x="15" y="470"/>
                                  </a:lnTo>
                                  <a:lnTo>
                                    <a:pt x="19" y="467"/>
                                  </a:lnTo>
                                  <a:lnTo>
                                    <a:pt x="23" y="465"/>
                                  </a:lnTo>
                                  <a:lnTo>
                                    <a:pt x="24" y="463"/>
                                  </a:lnTo>
                                  <a:lnTo>
                                    <a:pt x="26" y="463"/>
                                  </a:lnTo>
                                  <a:lnTo>
                                    <a:pt x="34" y="463"/>
                                  </a:lnTo>
                                  <a:lnTo>
                                    <a:pt x="41" y="465"/>
                                  </a:lnTo>
                                  <a:lnTo>
                                    <a:pt x="50" y="466"/>
                                  </a:lnTo>
                                  <a:lnTo>
                                    <a:pt x="59" y="467"/>
                                  </a:lnTo>
                                  <a:lnTo>
                                    <a:pt x="65" y="467"/>
                                  </a:lnTo>
                                  <a:lnTo>
                                    <a:pt x="68" y="466"/>
                                  </a:lnTo>
                                  <a:lnTo>
                                    <a:pt x="70" y="465"/>
                                  </a:lnTo>
                                  <a:lnTo>
                                    <a:pt x="71" y="463"/>
                                  </a:lnTo>
                                  <a:lnTo>
                                    <a:pt x="71" y="461"/>
                                  </a:lnTo>
                                  <a:lnTo>
                                    <a:pt x="145" y="327"/>
                                  </a:lnTo>
                                  <a:lnTo>
                                    <a:pt x="145" y="315"/>
                                  </a:lnTo>
                                  <a:lnTo>
                                    <a:pt x="145" y="302"/>
                                  </a:lnTo>
                                  <a:lnTo>
                                    <a:pt x="148" y="281"/>
                                  </a:lnTo>
                                  <a:lnTo>
                                    <a:pt x="150" y="260"/>
                                  </a:lnTo>
                                  <a:lnTo>
                                    <a:pt x="151" y="241"/>
                                  </a:lnTo>
                                  <a:lnTo>
                                    <a:pt x="150" y="237"/>
                                  </a:lnTo>
                                  <a:lnTo>
                                    <a:pt x="149" y="235"/>
                                  </a:lnTo>
                                  <a:lnTo>
                                    <a:pt x="145" y="232"/>
                                  </a:lnTo>
                                  <a:lnTo>
                                    <a:pt x="141" y="230"/>
                                  </a:lnTo>
                                  <a:lnTo>
                                    <a:pt x="131" y="226"/>
                                  </a:lnTo>
                                  <a:lnTo>
                                    <a:pt x="120" y="221"/>
                                  </a:lnTo>
                                  <a:lnTo>
                                    <a:pt x="109" y="217"/>
                                  </a:lnTo>
                                  <a:lnTo>
                                    <a:pt x="100" y="212"/>
                                  </a:lnTo>
                                  <a:lnTo>
                                    <a:pt x="96" y="210"/>
                                  </a:lnTo>
                                  <a:lnTo>
                                    <a:pt x="94" y="207"/>
                                  </a:lnTo>
                                  <a:lnTo>
                                    <a:pt x="94" y="206"/>
                                  </a:lnTo>
                                  <a:lnTo>
                                    <a:pt x="94" y="204"/>
                                  </a:lnTo>
                                  <a:lnTo>
                                    <a:pt x="96" y="197"/>
                                  </a:lnTo>
                                  <a:lnTo>
                                    <a:pt x="99" y="192"/>
                                  </a:lnTo>
                                  <a:lnTo>
                                    <a:pt x="101" y="180"/>
                                  </a:lnTo>
                                  <a:lnTo>
                                    <a:pt x="104" y="174"/>
                                  </a:lnTo>
                                  <a:lnTo>
                                    <a:pt x="106" y="170"/>
                                  </a:lnTo>
                                  <a:lnTo>
                                    <a:pt x="108" y="169"/>
                                  </a:lnTo>
                                  <a:lnTo>
                                    <a:pt x="110" y="167"/>
                                  </a:lnTo>
                                  <a:lnTo>
                                    <a:pt x="115" y="166"/>
                                  </a:lnTo>
                                  <a:lnTo>
                                    <a:pt x="141" y="166"/>
                                  </a:lnTo>
                                  <a:lnTo>
                                    <a:pt x="146" y="165"/>
                                  </a:lnTo>
                                  <a:lnTo>
                                    <a:pt x="153" y="164"/>
                                  </a:lnTo>
                                  <a:lnTo>
                                    <a:pt x="156" y="161"/>
                                  </a:lnTo>
                                  <a:lnTo>
                                    <a:pt x="160" y="157"/>
                                  </a:lnTo>
                                  <a:lnTo>
                                    <a:pt x="164" y="154"/>
                                  </a:lnTo>
                                  <a:lnTo>
                                    <a:pt x="165" y="149"/>
                                  </a:lnTo>
                                  <a:lnTo>
                                    <a:pt x="166" y="146"/>
                                  </a:lnTo>
                                  <a:lnTo>
                                    <a:pt x="166" y="144"/>
                                  </a:lnTo>
                                  <a:lnTo>
                                    <a:pt x="166" y="137"/>
                                  </a:lnTo>
                                  <a:lnTo>
                                    <a:pt x="159" y="84"/>
                                  </a:lnTo>
                                  <a:lnTo>
                                    <a:pt x="159" y="77"/>
                                  </a:lnTo>
                                  <a:lnTo>
                                    <a:pt x="159" y="73"/>
                                  </a:lnTo>
                                  <a:lnTo>
                                    <a:pt x="159" y="61"/>
                                  </a:lnTo>
                                  <a:lnTo>
                                    <a:pt x="160" y="51"/>
                                  </a:lnTo>
                                  <a:lnTo>
                                    <a:pt x="161" y="48"/>
                                  </a:lnTo>
                                  <a:lnTo>
                                    <a:pt x="163" y="45"/>
                                  </a:lnTo>
                                  <a:lnTo>
                                    <a:pt x="173" y="33"/>
                                  </a:lnTo>
                                  <a:lnTo>
                                    <a:pt x="185" y="16"/>
                                  </a:lnTo>
                                  <a:lnTo>
                                    <a:pt x="188" y="13"/>
                                  </a:lnTo>
                                  <a:lnTo>
                                    <a:pt x="193" y="9"/>
                                  </a:lnTo>
                                  <a:lnTo>
                                    <a:pt x="195" y="8"/>
                                  </a:lnTo>
                                  <a:lnTo>
                                    <a:pt x="198" y="6"/>
                                  </a:lnTo>
                                  <a:lnTo>
                                    <a:pt x="203" y="4"/>
                                  </a:lnTo>
                                  <a:lnTo>
                                    <a:pt x="209" y="1"/>
                                  </a:lnTo>
                                  <a:lnTo>
                                    <a:pt x="215" y="0"/>
                                  </a:lnTo>
                                  <a:lnTo>
                                    <a:pt x="220" y="0"/>
                                  </a:lnTo>
                                  <a:lnTo>
                                    <a:pt x="226" y="0"/>
                                  </a:lnTo>
                                  <a:lnTo>
                                    <a:pt x="232" y="1"/>
                                  </a:lnTo>
                                  <a:lnTo>
                                    <a:pt x="240" y="4"/>
                                  </a:lnTo>
                                  <a:lnTo>
                                    <a:pt x="250" y="9"/>
                                  </a:lnTo>
                                  <a:lnTo>
                                    <a:pt x="259" y="14"/>
                                  </a:lnTo>
                                  <a:lnTo>
                                    <a:pt x="267" y="19"/>
                                  </a:lnTo>
                                  <a:lnTo>
                                    <a:pt x="274" y="25"/>
                                  </a:lnTo>
                                  <a:lnTo>
                                    <a:pt x="280" y="30"/>
                                  </a:lnTo>
                                  <a:lnTo>
                                    <a:pt x="281" y="33"/>
                                  </a:lnTo>
                                  <a:lnTo>
                                    <a:pt x="282" y="35"/>
                                  </a:lnTo>
                                  <a:lnTo>
                                    <a:pt x="285" y="38"/>
                                  </a:lnTo>
                                  <a:lnTo>
                                    <a:pt x="289" y="41"/>
                                  </a:lnTo>
                                  <a:lnTo>
                                    <a:pt x="292" y="44"/>
                                  </a:lnTo>
                                  <a:lnTo>
                                    <a:pt x="296" y="45"/>
                                  </a:lnTo>
                                  <a:lnTo>
                                    <a:pt x="301" y="46"/>
                                  </a:lnTo>
                                  <a:lnTo>
                                    <a:pt x="306" y="46"/>
                                  </a:lnTo>
                                  <a:lnTo>
                                    <a:pt x="312" y="46"/>
                                  </a:lnTo>
                                  <a:lnTo>
                                    <a:pt x="317" y="44"/>
                                  </a:lnTo>
                                  <a:lnTo>
                                    <a:pt x="329" y="40"/>
                                  </a:lnTo>
                                  <a:lnTo>
                                    <a:pt x="335" y="39"/>
                                  </a:lnTo>
                                  <a:lnTo>
                                    <a:pt x="340" y="39"/>
                                  </a:lnTo>
                                  <a:lnTo>
                                    <a:pt x="346" y="39"/>
                                  </a:lnTo>
                                  <a:lnTo>
                                    <a:pt x="352" y="41"/>
                                  </a:lnTo>
                                  <a:lnTo>
                                    <a:pt x="357" y="44"/>
                                  </a:lnTo>
                                  <a:lnTo>
                                    <a:pt x="364" y="46"/>
                                  </a:lnTo>
                                  <a:lnTo>
                                    <a:pt x="367" y="50"/>
                                  </a:lnTo>
                                  <a:lnTo>
                                    <a:pt x="371" y="55"/>
                                  </a:lnTo>
                                  <a:lnTo>
                                    <a:pt x="422" y="13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0" name="Freeform 22"/>
                            <a:cNvSpPr>
                              <a:spLocks noChangeArrowheads="1"/>
                            </a:cNvSpPr>
                          </a:nvSpPr>
                          <a:spPr bwMode="auto">
                            <a:xfrm rot="5100000">
                              <a:off x="3081" y="3345"/>
                              <a:ext cx="81" cy="238"/>
                            </a:xfrm>
                            <a:custGeom>
                              <a:avLst/>
                              <a:gdLst>
                                <a:gd name="T0" fmla="*/ 0 w 223"/>
                                <a:gd name="T1" fmla="*/ 1 h 337"/>
                                <a:gd name="T2" fmla="*/ 0 w 223"/>
                                <a:gd name="T3" fmla="*/ 1 h 337"/>
                                <a:gd name="T4" fmla="*/ 0 w 223"/>
                                <a:gd name="T5" fmla="*/ 1 h 337"/>
                                <a:gd name="T6" fmla="*/ 0 w 223"/>
                                <a:gd name="T7" fmla="*/ 1 h 337"/>
                                <a:gd name="T8" fmla="*/ 0 w 223"/>
                                <a:gd name="T9" fmla="*/ 1 h 337"/>
                                <a:gd name="T10" fmla="*/ 0 w 223"/>
                                <a:gd name="T11" fmla="*/ 1 h 337"/>
                                <a:gd name="T12" fmla="*/ 0 w 223"/>
                                <a:gd name="T13" fmla="*/ 1 h 337"/>
                                <a:gd name="T14" fmla="*/ 0 w 223"/>
                                <a:gd name="T15" fmla="*/ 1 h 337"/>
                                <a:gd name="T16" fmla="*/ 0 w 223"/>
                                <a:gd name="T17" fmla="*/ 1 h 337"/>
                                <a:gd name="T18" fmla="*/ 0 w 223"/>
                                <a:gd name="T19" fmla="*/ 1 h 337"/>
                                <a:gd name="T20" fmla="*/ 0 w 223"/>
                                <a:gd name="T21" fmla="*/ 1 h 337"/>
                                <a:gd name="T22" fmla="*/ 0 w 223"/>
                                <a:gd name="T23" fmla="*/ 1 h 337"/>
                                <a:gd name="T24" fmla="*/ 0 w 223"/>
                                <a:gd name="T25" fmla="*/ 1 h 337"/>
                                <a:gd name="T26" fmla="*/ 0 w 223"/>
                                <a:gd name="T27" fmla="*/ 1 h 337"/>
                                <a:gd name="T28" fmla="*/ 0 w 223"/>
                                <a:gd name="T29" fmla="*/ 1 h 337"/>
                                <a:gd name="T30" fmla="*/ 0 w 223"/>
                                <a:gd name="T31" fmla="*/ 1 h 337"/>
                                <a:gd name="T32" fmla="*/ 0 w 223"/>
                                <a:gd name="T33" fmla="*/ 1 h 337"/>
                                <a:gd name="T34" fmla="*/ 0 w 223"/>
                                <a:gd name="T35" fmla="*/ 1 h 337"/>
                                <a:gd name="T36" fmla="*/ 0 w 223"/>
                                <a:gd name="T37" fmla="*/ 1 h 337"/>
                                <a:gd name="T38" fmla="*/ 0 w 223"/>
                                <a:gd name="T39" fmla="*/ 1 h 337"/>
                                <a:gd name="T40" fmla="*/ 0 w 223"/>
                                <a:gd name="T41" fmla="*/ 1 h 337"/>
                                <a:gd name="T42" fmla="*/ 0 w 223"/>
                                <a:gd name="T43" fmla="*/ 1 h 337"/>
                                <a:gd name="T44" fmla="*/ 0 w 223"/>
                                <a:gd name="T45" fmla="*/ 1 h 337"/>
                                <a:gd name="T46" fmla="*/ 0 w 223"/>
                                <a:gd name="T47" fmla="*/ 0 h 337"/>
                                <a:gd name="T48" fmla="*/ 0 w 223"/>
                                <a:gd name="T49" fmla="*/ 1 h 337"/>
                                <a:gd name="T50" fmla="*/ 0 w 223"/>
                                <a:gd name="T51" fmla="*/ 1 h 337"/>
                                <a:gd name="T52" fmla="*/ 0 w 223"/>
                                <a:gd name="T53" fmla="*/ 1 h 337"/>
                                <a:gd name="T54" fmla="*/ 0 w 223"/>
                                <a:gd name="T55" fmla="*/ 1 h 337"/>
                                <a:gd name="T56" fmla="*/ 0 w 223"/>
                                <a:gd name="T57" fmla="*/ 1 h 337"/>
                                <a:gd name="T58" fmla="*/ 0 w 223"/>
                                <a:gd name="T59" fmla="*/ 1 h 337"/>
                                <a:gd name="T60" fmla="*/ 0 w 223"/>
                                <a:gd name="T61" fmla="*/ 1 h 337"/>
                                <a:gd name="T62" fmla="*/ 0 w 223"/>
                                <a:gd name="T63" fmla="*/ 1 h 337"/>
                                <a:gd name="T64" fmla="*/ 0 w 223"/>
                                <a:gd name="T65" fmla="*/ 1 h 337"/>
                                <a:gd name="T66" fmla="*/ 0 w 223"/>
                                <a:gd name="T67" fmla="*/ 1 h 337"/>
                                <a:gd name="T68" fmla="*/ 0 w 223"/>
                                <a:gd name="T69" fmla="*/ 1 h 337"/>
                                <a:gd name="T70" fmla="*/ 0 w 223"/>
                                <a:gd name="T71" fmla="*/ 1 h 337"/>
                                <a:gd name="T72" fmla="*/ 0 w 223"/>
                                <a:gd name="T73" fmla="*/ 1 h 337"/>
                                <a:gd name="T74" fmla="*/ 0 w 223"/>
                                <a:gd name="T75" fmla="*/ 1 h 337"/>
                                <a:gd name="T76" fmla="*/ 0 w 223"/>
                                <a:gd name="T77" fmla="*/ 1 h 337"/>
                                <a:gd name="T78" fmla="*/ 0 w 223"/>
                                <a:gd name="T79" fmla="*/ 1 h 337"/>
                                <a:gd name="T80" fmla="*/ 0 w 223"/>
                                <a:gd name="T81" fmla="*/ 1 h 337"/>
                                <a:gd name="T82" fmla="*/ 0 w 223"/>
                                <a:gd name="T83" fmla="*/ 1 h 337"/>
                                <a:gd name="T84" fmla="*/ 0 w 223"/>
                                <a:gd name="T85" fmla="*/ 1 h 337"/>
                                <a:gd name="T86" fmla="*/ 0 w 223"/>
                                <a:gd name="T87" fmla="*/ 1 h 337"/>
                                <a:gd name="T88" fmla="*/ 0 w 223"/>
                                <a:gd name="T89" fmla="*/ 1 h 337"/>
                                <a:gd name="T90" fmla="*/ 0 w 223"/>
                                <a:gd name="T91" fmla="*/ 1 h 337"/>
                                <a:gd name="T92" fmla="*/ 0 w 223"/>
                                <a:gd name="T93" fmla="*/ 1 h 337"/>
                                <a:gd name="T94" fmla="*/ 0 w 223"/>
                                <a:gd name="T95" fmla="*/ 1 h 337"/>
                                <a:gd name="T96" fmla="*/ 0 w 223"/>
                                <a:gd name="T97" fmla="*/ 1 h 337"/>
                                <a:gd name="T98" fmla="*/ 0 w 223"/>
                                <a:gd name="T99" fmla="*/ 1 h 337"/>
                                <a:gd name="T100" fmla="*/ 0 w 223"/>
                                <a:gd name="T101" fmla="*/ 1 h 337"/>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223"/>
                                <a:gd name="T154" fmla="*/ 0 h 337"/>
                                <a:gd name="T155" fmla="*/ 223 w 223"/>
                                <a:gd name="T156" fmla="*/ 337 h 337"/>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223" h="337">
                                  <a:moveTo>
                                    <a:pt x="15" y="302"/>
                                  </a:moveTo>
                                  <a:lnTo>
                                    <a:pt x="0" y="284"/>
                                  </a:lnTo>
                                  <a:lnTo>
                                    <a:pt x="4" y="281"/>
                                  </a:lnTo>
                                  <a:lnTo>
                                    <a:pt x="5" y="280"/>
                                  </a:lnTo>
                                  <a:lnTo>
                                    <a:pt x="6" y="279"/>
                                  </a:lnTo>
                                  <a:lnTo>
                                    <a:pt x="7" y="277"/>
                                  </a:lnTo>
                                  <a:lnTo>
                                    <a:pt x="8" y="274"/>
                                  </a:lnTo>
                                  <a:lnTo>
                                    <a:pt x="10" y="272"/>
                                  </a:lnTo>
                                  <a:lnTo>
                                    <a:pt x="10" y="269"/>
                                  </a:lnTo>
                                  <a:lnTo>
                                    <a:pt x="10" y="265"/>
                                  </a:lnTo>
                                  <a:lnTo>
                                    <a:pt x="11" y="259"/>
                                  </a:lnTo>
                                  <a:lnTo>
                                    <a:pt x="12" y="256"/>
                                  </a:lnTo>
                                  <a:lnTo>
                                    <a:pt x="12" y="253"/>
                                  </a:lnTo>
                                  <a:lnTo>
                                    <a:pt x="13" y="250"/>
                                  </a:lnTo>
                                  <a:lnTo>
                                    <a:pt x="15" y="246"/>
                                  </a:lnTo>
                                  <a:lnTo>
                                    <a:pt x="18" y="242"/>
                                  </a:lnTo>
                                  <a:lnTo>
                                    <a:pt x="20" y="240"/>
                                  </a:lnTo>
                                  <a:lnTo>
                                    <a:pt x="22" y="238"/>
                                  </a:lnTo>
                                  <a:lnTo>
                                    <a:pt x="25" y="234"/>
                                  </a:lnTo>
                                  <a:lnTo>
                                    <a:pt x="30" y="230"/>
                                  </a:lnTo>
                                  <a:lnTo>
                                    <a:pt x="35" y="226"/>
                                  </a:lnTo>
                                  <a:lnTo>
                                    <a:pt x="39" y="222"/>
                                  </a:lnTo>
                                  <a:lnTo>
                                    <a:pt x="50" y="216"/>
                                  </a:lnTo>
                                  <a:lnTo>
                                    <a:pt x="60" y="209"/>
                                  </a:lnTo>
                                  <a:lnTo>
                                    <a:pt x="70" y="204"/>
                                  </a:lnTo>
                                  <a:lnTo>
                                    <a:pt x="80" y="199"/>
                                  </a:lnTo>
                                  <a:lnTo>
                                    <a:pt x="88" y="194"/>
                                  </a:lnTo>
                                  <a:lnTo>
                                    <a:pt x="94" y="191"/>
                                  </a:lnTo>
                                  <a:lnTo>
                                    <a:pt x="103" y="184"/>
                                  </a:lnTo>
                                  <a:lnTo>
                                    <a:pt x="110" y="177"/>
                                  </a:lnTo>
                                  <a:lnTo>
                                    <a:pt x="116" y="171"/>
                                  </a:lnTo>
                                  <a:lnTo>
                                    <a:pt x="121" y="165"/>
                                  </a:lnTo>
                                  <a:lnTo>
                                    <a:pt x="126" y="159"/>
                                  </a:lnTo>
                                  <a:lnTo>
                                    <a:pt x="130" y="153"/>
                                  </a:lnTo>
                                  <a:lnTo>
                                    <a:pt x="133" y="147"/>
                                  </a:lnTo>
                                  <a:lnTo>
                                    <a:pt x="135" y="142"/>
                                  </a:lnTo>
                                  <a:lnTo>
                                    <a:pt x="136" y="137"/>
                                  </a:lnTo>
                                  <a:lnTo>
                                    <a:pt x="137" y="133"/>
                                  </a:lnTo>
                                  <a:lnTo>
                                    <a:pt x="138" y="125"/>
                                  </a:lnTo>
                                  <a:lnTo>
                                    <a:pt x="139" y="118"/>
                                  </a:lnTo>
                                  <a:lnTo>
                                    <a:pt x="140" y="115"/>
                                  </a:lnTo>
                                  <a:lnTo>
                                    <a:pt x="140" y="113"/>
                                  </a:lnTo>
                                  <a:lnTo>
                                    <a:pt x="141" y="104"/>
                                  </a:lnTo>
                                  <a:lnTo>
                                    <a:pt x="143" y="95"/>
                                  </a:lnTo>
                                  <a:lnTo>
                                    <a:pt x="143" y="90"/>
                                  </a:lnTo>
                                  <a:lnTo>
                                    <a:pt x="144" y="85"/>
                                  </a:lnTo>
                                  <a:lnTo>
                                    <a:pt x="145" y="79"/>
                                  </a:lnTo>
                                  <a:lnTo>
                                    <a:pt x="145" y="74"/>
                                  </a:lnTo>
                                  <a:lnTo>
                                    <a:pt x="145" y="64"/>
                                  </a:lnTo>
                                  <a:lnTo>
                                    <a:pt x="144" y="58"/>
                                  </a:lnTo>
                                  <a:lnTo>
                                    <a:pt x="143" y="53"/>
                                  </a:lnTo>
                                  <a:lnTo>
                                    <a:pt x="142" y="43"/>
                                  </a:lnTo>
                                  <a:lnTo>
                                    <a:pt x="141" y="37"/>
                                  </a:lnTo>
                                  <a:lnTo>
                                    <a:pt x="140" y="32"/>
                                  </a:lnTo>
                                  <a:lnTo>
                                    <a:pt x="141" y="32"/>
                                  </a:lnTo>
                                  <a:lnTo>
                                    <a:pt x="144" y="32"/>
                                  </a:lnTo>
                                  <a:lnTo>
                                    <a:pt x="146" y="31"/>
                                  </a:lnTo>
                                  <a:lnTo>
                                    <a:pt x="148" y="30"/>
                                  </a:lnTo>
                                  <a:lnTo>
                                    <a:pt x="150" y="29"/>
                                  </a:lnTo>
                                  <a:lnTo>
                                    <a:pt x="151" y="27"/>
                                  </a:lnTo>
                                  <a:lnTo>
                                    <a:pt x="152" y="24"/>
                                  </a:lnTo>
                                  <a:lnTo>
                                    <a:pt x="153" y="22"/>
                                  </a:lnTo>
                                  <a:lnTo>
                                    <a:pt x="153" y="19"/>
                                  </a:lnTo>
                                  <a:lnTo>
                                    <a:pt x="152" y="14"/>
                                  </a:lnTo>
                                  <a:lnTo>
                                    <a:pt x="151" y="8"/>
                                  </a:lnTo>
                                  <a:lnTo>
                                    <a:pt x="152" y="6"/>
                                  </a:lnTo>
                                  <a:lnTo>
                                    <a:pt x="153" y="4"/>
                                  </a:lnTo>
                                  <a:lnTo>
                                    <a:pt x="154" y="2"/>
                                  </a:lnTo>
                                  <a:lnTo>
                                    <a:pt x="155" y="1"/>
                                  </a:lnTo>
                                  <a:lnTo>
                                    <a:pt x="156" y="0"/>
                                  </a:lnTo>
                                  <a:lnTo>
                                    <a:pt x="158" y="0"/>
                                  </a:lnTo>
                                  <a:lnTo>
                                    <a:pt x="159" y="1"/>
                                  </a:lnTo>
                                  <a:lnTo>
                                    <a:pt x="161" y="1"/>
                                  </a:lnTo>
                                  <a:lnTo>
                                    <a:pt x="165" y="4"/>
                                  </a:lnTo>
                                  <a:lnTo>
                                    <a:pt x="166" y="6"/>
                                  </a:lnTo>
                                  <a:lnTo>
                                    <a:pt x="168" y="9"/>
                                  </a:lnTo>
                                  <a:lnTo>
                                    <a:pt x="170" y="11"/>
                                  </a:lnTo>
                                  <a:lnTo>
                                    <a:pt x="171" y="14"/>
                                  </a:lnTo>
                                  <a:lnTo>
                                    <a:pt x="202" y="41"/>
                                  </a:lnTo>
                                  <a:lnTo>
                                    <a:pt x="212" y="74"/>
                                  </a:lnTo>
                                  <a:lnTo>
                                    <a:pt x="215" y="98"/>
                                  </a:lnTo>
                                  <a:lnTo>
                                    <a:pt x="215" y="87"/>
                                  </a:lnTo>
                                  <a:lnTo>
                                    <a:pt x="212" y="106"/>
                                  </a:lnTo>
                                  <a:lnTo>
                                    <a:pt x="208" y="107"/>
                                  </a:lnTo>
                                  <a:lnTo>
                                    <a:pt x="211" y="120"/>
                                  </a:lnTo>
                                  <a:lnTo>
                                    <a:pt x="222" y="163"/>
                                  </a:lnTo>
                                  <a:lnTo>
                                    <a:pt x="223" y="166"/>
                                  </a:lnTo>
                                  <a:lnTo>
                                    <a:pt x="223" y="169"/>
                                  </a:lnTo>
                                  <a:lnTo>
                                    <a:pt x="223" y="173"/>
                                  </a:lnTo>
                                  <a:lnTo>
                                    <a:pt x="223" y="176"/>
                                  </a:lnTo>
                                  <a:lnTo>
                                    <a:pt x="223" y="180"/>
                                  </a:lnTo>
                                  <a:lnTo>
                                    <a:pt x="223" y="184"/>
                                  </a:lnTo>
                                  <a:lnTo>
                                    <a:pt x="222" y="187"/>
                                  </a:lnTo>
                                  <a:lnTo>
                                    <a:pt x="221" y="190"/>
                                  </a:lnTo>
                                  <a:lnTo>
                                    <a:pt x="214" y="211"/>
                                  </a:lnTo>
                                  <a:lnTo>
                                    <a:pt x="213" y="217"/>
                                  </a:lnTo>
                                  <a:lnTo>
                                    <a:pt x="209" y="224"/>
                                  </a:lnTo>
                                  <a:lnTo>
                                    <a:pt x="206" y="231"/>
                                  </a:lnTo>
                                  <a:lnTo>
                                    <a:pt x="203" y="237"/>
                                  </a:lnTo>
                                  <a:lnTo>
                                    <a:pt x="199" y="268"/>
                                  </a:lnTo>
                                  <a:lnTo>
                                    <a:pt x="199" y="257"/>
                                  </a:lnTo>
                                  <a:lnTo>
                                    <a:pt x="188" y="264"/>
                                  </a:lnTo>
                                  <a:lnTo>
                                    <a:pt x="196" y="279"/>
                                  </a:lnTo>
                                  <a:lnTo>
                                    <a:pt x="185" y="278"/>
                                  </a:lnTo>
                                  <a:lnTo>
                                    <a:pt x="185" y="281"/>
                                  </a:lnTo>
                                  <a:lnTo>
                                    <a:pt x="185" y="284"/>
                                  </a:lnTo>
                                  <a:lnTo>
                                    <a:pt x="185" y="287"/>
                                  </a:lnTo>
                                  <a:lnTo>
                                    <a:pt x="186" y="290"/>
                                  </a:lnTo>
                                  <a:lnTo>
                                    <a:pt x="188" y="297"/>
                                  </a:lnTo>
                                  <a:lnTo>
                                    <a:pt x="190" y="300"/>
                                  </a:lnTo>
                                  <a:lnTo>
                                    <a:pt x="191" y="304"/>
                                  </a:lnTo>
                                  <a:lnTo>
                                    <a:pt x="193" y="307"/>
                                  </a:lnTo>
                                  <a:lnTo>
                                    <a:pt x="194" y="308"/>
                                  </a:lnTo>
                                  <a:lnTo>
                                    <a:pt x="195" y="309"/>
                                  </a:lnTo>
                                  <a:lnTo>
                                    <a:pt x="201" y="315"/>
                                  </a:lnTo>
                                  <a:lnTo>
                                    <a:pt x="203" y="317"/>
                                  </a:lnTo>
                                  <a:lnTo>
                                    <a:pt x="203" y="319"/>
                                  </a:lnTo>
                                  <a:lnTo>
                                    <a:pt x="204" y="322"/>
                                  </a:lnTo>
                                  <a:lnTo>
                                    <a:pt x="204" y="324"/>
                                  </a:lnTo>
                                  <a:lnTo>
                                    <a:pt x="203" y="325"/>
                                  </a:lnTo>
                                  <a:lnTo>
                                    <a:pt x="201" y="327"/>
                                  </a:lnTo>
                                  <a:lnTo>
                                    <a:pt x="201" y="329"/>
                                  </a:lnTo>
                                  <a:lnTo>
                                    <a:pt x="200" y="329"/>
                                  </a:lnTo>
                                  <a:lnTo>
                                    <a:pt x="198" y="330"/>
                                  </a:lnTo>
                                  <a:lnTo>
                                    <a:pt x="183" y="336"/>
                                  </a:lnTo>
                                  <a:lnTo>
                                    <a:pt x="181" y="337"/>
                                  </a:lnTo>
                                  <a:lnTo>
                                    <a:pt x="178" y="337"/>
                                  </a:lnTo>
                                  <a:lnTo>
                                    <a:pt x="175" y="337"/>
                                  </a:lnTo>
                                  <a:lnTo>
                                    <a:pt x="171" y="337"/>
                                  </a:lnTo>
                                  <a:lnTo>
                                    <a:pt x="168" y="335"/>
                                  </a:lnTo>
                                  <a:lnTo>
                                    <a:pt x="166" y="334"/>
                                  </a:lnTo>
                                  <a:lnTo>
                                    <a:pt x="163" y="333"/>
                                  </a:lnTo>
                                  <a:lnTo>
                                    <a:pt x="161" y="330"/>
                                  </a:lnTo>
                                  <a:lnTo>
                                    <a:pt x="160" y="329"/>
                                  </a:lnTo>
                                  <a:lnTo>
                                    <a:pt x="157" y="327"/>
                                  </a:lnTo>
                                  <a:lnTo>
                                    <a:pt x="155" y="325"/>
                                  </a:lnTo>
                                  <a:lnTo>
                                    <a:pt x="152" y="324"/>
                                  </a:lnTo>
                                  <a:lnTo>
                                    <a:pt x="149" y="322"/>
                                  </a:lnTo>
                                  <a:lnTo>
                                    <a:pt x="142" y="320"/>
                                  </a:lnTo>
                                  <a:lnTo>
                                    <a:pt x="139" y="320"/>
                                  </a:lnTo>
                                  <a:lnTo>
                                    <a:pt x="136" y="320"/>
                                  </a:lnTo>
                                  <a:lnTo>
                                    <a:pt x="102" y="324"/>
                                  </a:lnTo>
                                  <a:lnTo>
                                    <a:pt x="95" y="324"/>
                                  </a:lnTo>
                                  <a:lnTo>
                                    <a:pt x="87" y="324"/>
                                  </a:lnTo>
                                  <a:lnTo>
                                    <a:pt x="80" y="324"/>
                                  </a:lnTo>
                                  <a:lnTo>
                                    <a:pt x="77" y="323"/>
                                  </a:lnTo>
                                  <a:lnTo>
                                    <a:pt x="73" y="322"/>
                                  </a:lnTo>
                                  <a:lnTo>
                                    <a:pt x="38" y="316"/>
                                  </a:lnTo>
                                  <a:lnTo>
                                    <a:pt x="35" y="315"/>
                                  </a:lnTo>
                                  <a:lnTo>
                                    <a:pt x="32" y="314"/>
                                  </a:lnTo>
                                  <a:lnTo>
                                    <a:pt x="26" y="311"/>
                                  </a:lnTo>
                                  <a:lnTo>
                                    <a:pt x="20" y="307"/>
                                  </a:lnTo>
                                  <a:lnTo>
                                    <a:pt x="17" y="305"/>
                                  </a:lnTo>
                                  <a:lnTo>
                                    <a:pt x="15" y="30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1" name="Freeform 23"/>
                            <a:cNvSpPr>
                              <a:spLocks noChangeArrowheads="1"/>
                            </a:cNvSpPr>
                          </a:nvSpPr>
                          <a:spPr bwMode="auto">
                            <a:xfrm rot="5100000">
                              <a:off x="2761" y="3234"/>
                              <a:ext cx="133" cy="247"/>
                            </a:xfrm>
                            <a:custGeom>
                              <a:avLst/>
                              <a:gdLst>
                                <a:gd name="T0" fmla="*/ 0 w 726"/>
                                <a:gd name="T1" fmla="*/ 0 h 698"/>
                                <a:gd name="T2" fmla="*/ 0 w 726"/>
                                <a:gd name="T3" fmla="*/ 0 h 698"/>
                                <a:gd name="T4" fmla="*/ 0 w 726"/>
                                <a:gd name="T5" fmla="*/ 0 h 698"/>
                                <a:gd name="T6" fmla="*/ 0 w 726"/>
                                <a:gd name="T7" fmla="*/ 0 h 698"/>
                                <a:gd name="T8" fmla="*/ 0 w 726"/>
                                <a:gd name="T9" fmla="*/ 0 h 698"/>
                                <a:gd name="T10" fmla="*/ 0 w 726"/>
                                <a:gd name="T11" fmla="*/ 0 h 698"/>
                                <a:gd name="T12" fmla="*/ 0 w 726"/>
                                <a:gd name="T13" fmla="*/ 0 h 698"/>
                                <a:gd name="T14" fmla="*/ 0 w 726"/>
                                <a:gd name="T15" fmla="*/ 0 h 698"/>
                                <a:gd name="T16" fmla="*/ 0 w 726"/>
                                <a:gd name="T17" fmla="*/ 0 h 698"/>
                                <a:gd name="T18" fmla="*/ 0 w 726"/>
                                <a:gd name="T19" fmla="*/ 0 h 698"/>
                                <a:gd name="T20" fmla="*/ 0 w 726"/>
                                <a:gd name="T21" fmla="*/ 0 h 698"/>
                                <a:gd name="T22" fmla="*/ 0 w 726"/>
                                <a:gd name="T23" fmla="*/ 0 h 698"/>
                                <a:gd name="T24" fmla="*/ 0 w 726"/>
                                <a:gd name="T25" fmla="*/ 0 h 698"/>
                                <a:gd name="T26" fmla="*/ 0 w 726"/>
                                <a:gd name="T27" fmla="*/ 0 h 698"/>
                                <a:gd name="T28" fmla="*/ 0 w 726"/>
                                <a:gd name="T29" fmla="*/ 0 h 698"/>
                                <a:gd name="T30" fmla="*/ 0 w 726"/>
                                <a:gd name="T31" fmla="*/ 0 h 698"/>
                                <a:gd name="T32" fmla="*/ 0 w 726"/>
                                <a:gd name="T33" fmla="*/ 0 h 698"/>
                                <a:gd name="T34" fmla="*/ 0 w 726"/>
                                <a:gd name="T35" fmla="*/ 0 h 698"/>
                                <a:gd name="T36" fmla="*/ 0 w 726"/>
                                <a:gd name="T37" fmla="*/ 0 h 698"/>
                                <a:gd name="T38" fmla="*/ 0 w 726"/>
                                <a:gd name="T39" fmla="*/ 0 h 698"/>
                                <a:gd name="T40" fmla="*/ 0 w 726"/>
                                <a:gd name="T41" fmla="*/ 0 h 698"/>
                                <a:gd name="T42" fmla="*/ 0 w 726"/>
                                <a:gd name="T43" fmla="*/ 0 h 698"/>
                                <a:gd name="T44" fmla="*/ 0 w 726"/>
                                <a:gd name="T45" fmla="*/ 0 h 698"/>
                                <a:gd name="T46" fmla="*/ 0 w 726"/>
                                <a:gd name="T47" fmla="*/ 0 h 698"/>
                                <a:gd name="T48" fmla="*/ 0 w 726"/>
                                <a:gd name="T49" fmla="*/ 0 h 698"/>
                                <a:gd name="T50" fmla="*/ 0 w 726"/>
                                <a:gd name="T51" fmla="*/ 0 h 698"/>
                                <a:gd name="T52" fmla="*/ 0 w 726"/>
                                <a:gd name="T53" fmla="*/ 0 h 698"/>
                                <a:gd name="T54" fmla="*/ 0 w 726"/>
                                <a:gd name="T55" fmla="*/ 0 h 698"/>
                                <a:gd name="T56" fmla="*/ 0 w 726"/>
                                <a:gd name="T57" fmla="*/ 0 h 698"/>
                                <a:gd name="T58" fmla="*/ 0 w 726"/>
                                <a:gd name="T59" fmla="*/ 0 h 698"/>
                                <a:gd name="T60" fmla="*/ 0 w 726"/>
                                <a:gd name="T61" fmla="*/ 0 h 698"/>
                                <a:gd name="T62" fmla="*/ 0 w 726"/>
                                <a:gd name="T63" fmla="*/ 0 h 698"/>
                                <a:gd name="T64" fmla="*/ 0 w 726"/>
                                <a:gd name="T65" fmla="*/ 0 h 698"/>
                                <a:gd name="T66" fmla="*/ 0 w 726"/>
                                <a:gd name="T67" fmla="*/ 0 h 698"/>
                                <a:gd name="T68" fmla="*/ 0 w 726"/>
                                <a:gd name="T69" fmla="*/ 0 h 698"/>
                                <a:gd name="T70" fmla="*/ 0 w 726"/>
                                <a:gd name="T71" fmla="*/ 0 h 698"/>
                                <a:gd name="T72" fmla="*/ 0 w 726"/>
                                <a:gd name="T73" fmla="*/ 0 h 698"/>
                                <a:gd name="T74" fmla="*/ 0 w 726"/>
                                <a:gd name="T75" fmla="*/ 0 h 698"/>
                                <a:gd name="T76" fmla="*/ 0 w 726"/>
                                <a:gd name="T77" fmla="*/ 0 h 698"/>
                                <a:gd name="T78" fmla="*/ 0 w 726"/>
                                <a:gd name="T79" fmla="*/ 0 h 698"/>
                                <a:gd name="T80" fmla="*/ 0 w 726"/>
                                <a:gd name="T81" fmla="*/ 0 h 698"/>
                                <a:gd name="T82" fmla="*/ 0 w 726"/>
                                <a:gd name="T83" fmla="*/ 0 h 698"/>
                                <a:gd name="T84" fmla="*/ 0 w 726"/>
                                <a:gd name="T85" fmla="*/ 0 h 698"/>
                                <a:gd name="T86" fmla="*/ 0 w 726"/>
                                <a:gd name="T87" fmla="*/ 0 h 698"/>
                                <a:gd name="T88" fmla="*/ 0 w 726"/>
                                <a:gd name="T89" fmla="*/ 0 h 698"/>
                                <a:gd name="T90" fmla="*/ 0 w 726"/>
                                <a:gd name="T91" fmla="*/ 0 h 698"/>
                                <a:gd name="T92" fmla="*/ 0 w 726"/>
                                <a:gd name="T93" fmla="*/ 0 h 698"/>
                                <a:gd name="T94" fmla="*/ 0 w 726"/>
                                <a:gd name="T95" fmla="*/ 0 h 698"/>
                                <a:gd name="T96" fmla="*/ 0 w 726"/>
                                <a:gd name="T97" fmla="*/ 0 h 69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26"/>
                                <a:gd name="T148" fmla="*/ 0 h 698"/>
                                <a:gd name="T149" fmla="*/ 726 w 726"/>
                                <a:gd name="T150" fmla="*/ 698 h 698"/>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26" h="698">
                                  <a:moveTo>
                                    <a:pt x="122" y="233"/>
                                  </a:moveTo>
                                  <a:lnTo>
                                    <a:pt x="129" y="223"/>
                                  </a:lnTo>
                                  <a:lnTo>
                                    <a:pt x="134" y="217"/>
                                  </a:lnTo>
                                  <a:lnTo>
                                    <a:pt x="139" y="212"/>
                                  </a:lnTo>
                                  <a:lnTo>
                                    <a:pt x="149" y="202"/>
                                  </a:lnTo>
                                  <a:lnTo>
                                    <a:pt x="156" y="198"/>
                                  </a:lnTo>
                                  <a:lnTo>
                                    <a:pt x="161" y="195"/>
                                  </a:lnTo>
                                  <a:lnTo>
                                    <a:pt x="203" y="166"/>
                                  </a:lnTo>
                                  <a:lnTo>
                                    <a:pt x="213" y="157"/>
                                  </a:lnTo>
                                  <a:lnTo>
                                    <a:pt x="218" y="152"/>
                                  </a:lnTo>
                                  <a:lnTo>
                                    <a:pt x="223" y="147"/>
                                  </a:lnTo>
                                  <a:lnTo>
                                    <a:pt x="228" y="141"/>
                                  </a:lnTo>
                                  <a:lnTo>
                                    <a:pt x="232" y="135"/>
                                  </a:lnTo>
                                  <a:lnTo>
                                    <a:pt x="234" y="130"/>
                                  </a:lnTo>
                                  <a:lnTo>
                                    <a:pt x="237" y="123"/>
                                  </a:lnTo>
                                  <a:lnTo>
                                    <a:pt x="247" y="97"/>
                                  </a:lnTo>
                                  <a:lnTo>
                                    <a:pt x="249" y="92"/>
                                  </a:lnTo>
                                  <a:lnTo>
                                    <a:pt x="253" y="87"/>
                                  </a:lnTo>
                                  <a:lnTo>
                                    <a:pt x="258" y="82"/>
                                  </a:lnTo>
                                  <a:lnTo>
                                    <a:pt x="263" y="79"/>
                                  </a:lnTo>
                                  <a:lnTo>
                                    <a:pt x="268" y="76"/>
                                  </a:lnTo>
                                  <a:lnTo>
                                    <a:pt x="274" y="74"/>
                                  </a:lnTo>
                                  <a:lnTo>
                                    <a:pt x="279" y="72"/>
                                  </a:lnTo>
                                  <a:lnTo>
                                    <a:pt x="285" y="72"/>
                                  </a:lnTo>
                                  <a:lnTo>
                                    <a:pt x="330" y="75"/>
                                  </a:lnTo>
                                  <a:lnTo>
                                    <a:pt x="335" y="75"/>
                                  </a:lnTo>
                                  <a:lnTo>
                                    <a:pt x="342" y="74"/>
                                  </a:lnTo>
                                  <a:lnTo>
                                    <a:pt x="347" y="71"/>
                                  </a:lnTo>
                                  <a:lnTo>
                                    <a:pt x="352" y="69"/>
                                  </a:lnTo>
                                  <a:lnTo>
                                    <a:pt x="355" y="65"/>
                                  </a:lnTo>
                                  <a:lnTo>
                                    <a:pt x="357" y="64"/>
                                  </a:lnTo>
                                  <a:lnTo>
                                    <a:pt x="358" y="61"/>
                                  </a:lnTo>
                                  <a:lnTo>
                                    <a:pt x="359" y="56"/>
                                  </a:lnTo>
                                  <a:lnTo>
                                    <a:pt x="359" y="54"/>
                                  </a:lnTo>
                                  <a:lnTo>
                                    <a:pt x="359" y="51"/>
                                  </a:lnTo>
                                  <a:lnTo>
                                    <a:pt x="359" y="37"/>
                                  </a:lnTo>
                                  <a:lnTo>
                                    <a:pt x="362" y="26"/>
                                  </a:lnTo>
                                  <a:lnTo>
                                    <a:pt x="364" y="17"/>
                                  </a:lnTo>
                                  <a:lnTo>
                                    <a:pt x="367" y="15"/>
                                  </a:lnTo>
                                  <a:lnTo>
                                    <a:pt x="369" y="11"/>
                                  </a:lnTo>
                                  <a:lnTo>
                                    <a:pt x="372" y="9"/>
                                  </a:lnTo>
                                  <a:lnTo>
                                    <a:pt x="374" y="7"/>
                                  </a:lnTo>
                                  <a:lnTo>
                                    <a:pt x="380" y="4"/>
                                  </a:lnTo>
                                  <a:lnTo>
                                    <a:pt x="388" y="1"/>
                                  </a:lnTo>
                                  <a:lnTo>
                                    <a:pt x="395" y="0"/>
                                  </a:lnTo>
                                  <a:lnTo>
                                    <a:pt x="398" y="0"/>
                                  </a:lnTo>
                                  <a:lnTo>
                                    <a:pt x="400" y="1"/>
                                  </a:lnTo>
                                  <a:lnTo>
                                    <a:pt x="403" y="4"/>
                                  </a:lnTo>
                                  <a:lnTo>
                                    <a:pt x="404" y="6"/>
                                  </a:lnTo>
                                  <a:lnTo>
                                    <a:pt x="407" y="9"/>
                                  </a:lnTo>
                                  <a:lnTo>
                                    <a:pt x="409" y="11"/>
                                  </a:lnTo>
                                  <a:lnTo>
                                    <a:pt x="413" y="14"/>
                                  </a:lnTo>
                                  <a:lnTo>
                                    <a:pt x="418" y="15"/>
                                  </a:lnTo>
                                  <a:lnTo>
                                    <a:pt x="424" y="17"/>
                                  </a:lnTo>
                                  <a:lnTo>
                                    <a:pt x="430" y="20"/>
                                  </a:lnTo>
                                  <a:lnTo>
                                    <a:pt x="437" y="22"/>
                                  </a:lnTo>
                                  <a:lnTo>
                                    <a:pt x="443" y="26"/>
                                  </a:lnTo>
                                  <a:lnTo>
                                    <a:pt x="455" y="34"/>
                                  </a:lnTo>
                                  <a:lnTo>
                                    <a:pt x="461" y="37"/>
                                  </a:lnTo>
                                  <a:lnTo>
                                    <a:pt x="465" y="41"/>
                                  </a:lnTo>
                                  <a:lnTo>
                                    <a:pt x="625" y="191"/>
                                  </a:lnTo>
                                  <a:lnTo>
                                    <a:pt x="635" y="198"/>
                                  </a:lnTo>
                                  <a:lnTo>
                                    <a:pt x="648" y="208"/>
                                  </a:lnTo>
                                  <a:lnTo>
                                    <a:pt x="660" y="216"/>
                                  </a:lnTo>
                                  <a:lnTo>
                                    <a:pt x="671" y="223"/>
                                  </a:lnTo>
                                  <a:lnTo>
                                    <a:pt x="697" y="237"/>
                                  </a:lnTo>
                                  <a:lnTo>
                                    <a:pt x="702" y="240"/>
                                  </a:lnTo>
                                  <a:lnTo>
                                    <a:pt x="707" y="245"/>
                                  </a:lnTo>
                                  <a:lnTo>
                                    <a:pt x="712" y="250"/>
                                  </a:lnTo>
                                  <a:lnTo>
                                    <a:pt x="716" y="255"/>
                                  </a:lnTo>
                                  <a:lnTo>
                                    <a:pt x="719" y="260"/>
                                  </a:lnTo>
                                  <a:lnTo>
                                    <a:pt x="721" y="266"/>
                                  </a:lnTo>
                                  <a:lnTo>
                                    <a:pt x="724" y="272"/>
                                  </a:lnTo>
                                  <a:lnTo>
                                    <a:pt x="725" y="278"/>
                                  </a:lnTo>
                                  <a:lnTo>
                                    <a:pt x="725" y="292"/>
                                  </a:lnTo>
                                  <a:lnTo>
                                    <a:pt x="725" y="298"/>
                                  </a:lnTo>
                                  <a:lnTo>
                                    <a:pt x="725" y="305"/>
                                  </a:lnTo>
                                  <a:lnTo>
                                    <a:pt x="724" y="311"/>
                                  </a:lnTo>
                                  <a:lnTo>
                                    <a:pt x="722" y="318"/>
                                  </a:lnTo>
                                  <a:lnTo>
                                    <a:pt x="720" y="332"/>
                                  </a:lnTo>
                                  <a:lnTo>
                                    <a:pt x="717" y="337"/>
                                  </a:lnTo>
                                  <a:lnTo>
                                    <a:pt x="715" y="343"/>
                                  </a:lnTo>
                                  <a:lnTo>
                                    <a:pt x="714" y="348"/>
                                  </a:lnTo>
                                  <a:lnTo>
                                    <a:pt x="712" y="353"/>
                                  </a:lnTo>
                                  <a:lnTo>
                                    <a:pt x="711" y="359"/>
                                  </a:lnTo>
                                  <a:lnTo>
                                    <a:pt x="710" y="367"/>
                                  </a:lnTo>
                                  <a:lnTo>
                                    <a:pt x="710" y="381"/>
                                  </a:lnTo>
                                  <a:lnTo>
                                    <a:pt x="711" y="387"/>
                                  </a:lnTo>
                                  <a:lnTo>
                                    <a:pt x="712" y="392"/>
                                  </a:lnTo>
                                  <a:lnTo>
                                    <a:pt x="724" y="432"/>
                                  </a:lnTo>
                                  <a:lnTo>
                                    <a:pt x="725" y="438"/>
                                  </a:lnTo>
                                  <a:lnTo>
                                    <a:pt x="726" y="444"/>
                                  </a:lnTo>
                                  <a:lnTo>
                                    <a:pt x="725" y="458"/>
                                  </a:lnTo>
                                  <a:lnTo>
                                    <a:pt x="724" y="464"/>
                                  </a:lnTo>
                                  <a:lnTo>
                                    <a:pt x="721" y="471"/>
                                  </a:lnTo>
                                  <a:lnTo>
                                    <a:pt x="719" y="477"/>
                                  </a:lnTo>
                                  <a:lnTo>
                                    <a:pt x="716" y="482"/>
                                  </a:lnTo>
                                  <a:lnTo>
                                    <a:pt x="715" y="483"/>
                                  </a:lnTo>
                                  <a:lnTo>
                                    <a:pt x="714" y="486"/>
                                  </a:lnTo>
                                  <a:lnTo>
                                    <a:pt x="711" y="488"/>
                                  </a:lnTo>
                                  <a:lnTo>
                                    <a:pt x="707" y="491"/>
                                  </a:lnTo>
                                  <a:lnTo>
                                    <a:pt x="702" y="493"/>
                                  </a:lnTo>
                                  <a:lnTo>
                                    <a:pt x="697" y="496"/>
                                  </a:lnTo>
                                  <a:lnTo>
                                    <a:pt x="692" y="496"/>
                                  </a:lnTo>
                                  <a:lnTo>
                                    <a:pt x="686" y="494"/>
                                  </a:lnTo>
                                  <a:lnTo>
                                    <a:pt x="681" y="493"/>
                                  </a:lnTo>
                                  <a:lnTo>
                                    <a:pt x="676" y="491"/>
                                  </a:lnTo>
                                  <a:lnTo>
                                    <a:pt x="571" y="414"/>
                                  </a:lnTo>
                                  <a:lnTo>
                                    <a:pt x="566" y="411"/>
                                  </a:lnTo>
                                  <a:lnTo>
                                    <a:pt x="561" y="408"/>
                                  </a:lnTo>
                                  <a:lnTo>
                                    <a:pt x="554" y="406"/>
                                  </a:lnTo>
                                  <a:lnTo>
                                    <a:pt x="548" y="404"/>
                                  </a:lnTo>
                                  <a:lnTo>
                                    <a:pt x="540" y="402"/>
                                  </a:lnTo>
                                  <a:lnTo>
                                    <a:pt x="534" y="402"/>
                                  </a:lnTo>
                                  <a:lnTo>
                                    <a:pt x="528" y="402"/>
                                  </a:lnTo>
                                  <a:lnTo>
                                    <a:pt x="521" y="402"/>
                                  </a:lnTo>
                                  <a:lnTo>
                                    <a:pt x="475" y="409"/>
                                  </a:lnTo>
                                  <a:lnTo>
                                    <a:pt x="470" y="411"/>
                                  </a:lnTo>
                                  <a:lnTo>
                                    <a:pt x="465" y="413"/>
                                  </a:lnTo>
                                  <a:lnTo>
                                    <a:pt x="460" y="417"/>
                                  </a:lnTo>
                                  <a:lnTo>
                                    <a:pt x="457" y="421"/>
                                  </a:lnTo>
                                  <a:lnTo>
                                    <a:pt x="453" y="426"/>
                                  </a:lnTo>
                                  <a:lnTo>
                                    <a:pt x="450" y="431"/>
                                  </a:lnTo>
                                  <a:lnTo>
                                    <a:pt x="449" y="436"/>
                                  </a:lnTo>
                                  <a:lnTo>
                                    <a:pt x="448" y="442"/>
                                  </a:lnTo>
                                  <a:lnTo>
                                    <a:pt x="450" y="592"/>
                                  </a:lnTo>
                                  <a:lnTo>
                                    <a:pt x="449" y="604"/>
                                  </a:lnTo>
                                  <a:lnTo>
                                    <a:pt x="448" y="610"/>
                                  </a:lnTo>
                                  <a:lnTo>
                                    <a:pt x="445" y="617"/>
                                  </a:lnTo>
                                  <a:lnTo>
                                    <a:pt x="444" y="623"/>
                                  </a:lnTo>
                                  <a:lnTo>
                                    <a:pt x="442" y="629"/>
                                  </a:lnTo>
                                  <a:lnTo>
                                    <a:pt x="435" y="638"/>
                                  </a:lnTo>
                                  <a:lnTo>
                                    <a:pt x="432" y="642"/>
                                  </a:lnTo>
                                  <a:lnTo>
                                    <a:pt x="428" y="644"/>
                                  </a:lnTo>
                                  <a:lnTo>
                                    <a:pt x="423" y="645"/>
                                  </a:lnTo>
                                  <a:lnTo>
                                    <a:pt x="418" y="647"/>
                                  </a:lnTo>
                                  <a:lnTo>
                                    <a:pt x="413" y="647"/>
                                  </a:lnTo>
                                  <a:lnTo>
                                    <a:pt x="408" y="645"/>
                                  </a:lnTo>
                                  <a:lnTo>
                                    <a:pt x="403" y="643"/>
                                  </a:lnTo>
                                  <a:lnTo>
                                    <a:pt x="398" y="640"/>
                                  </a:lnTo>
                                  <a:lnTo>
                                    <a:pt x="390" y="634"/>
                                  </a:lnTo>
                                  <a:lnTo>
                                    <a:pt x="379" y="627"/>
                                  </a:lnTo>
                                  <a:lnTo>
                                    <a:pt x="368" y="622"/>
                                  </a:lnTo>
                                  <a:lnTo>
                                    <a:pt x="363" y="619"/>
                                  </a:lnTo>
                                  <a:lnTo>
                                    <a:pt x="357" y="617"/>
                                  </a:lnTo>
                                  <a:lnTo>
                                    <a:pt x="352" y="615"/>
                                  </a:lnTo>
                                  <a:lnTo>
                                    <a:pt x="347" y="614"/>
                                  </a:lnTo>
                                  <a:lnTo>
                                    <a:pt x="343" y="614"/>
                                  </a:lnTo>
                                  <a:lnTo>
                                    <a:pt x="338" y="615"/>
                                  </a:lnTo>
                                  <a:lnTo>
                                    <a:pt x="333" y="617"/>
                                  </a:lnTo>
                                  <a:lnTo>
                                    <a:pt x="328" y="619"/>
                                  </a:lnTo>
                                  <a:lnTo>
                                    <a:pt x="323" y="623"/>
                                  </a:lnTo>
                                  <a:lnTo>
                                    <a:pt x="319" y="627"/>
                                  </a:lnTo>
                                  <a:lnTo>
                                    <a:pt x="314" y="630"/>
                                  </a:lnTo>
                                  <a:lnTo>
                                    <a:pt x="310" y="634"/>
                                  </a:lnTo>
                                  <a:lnTo>
                                    <a:pt x="277" y="683"/>
                                  </a:lnTo>
                                  <a:lnTo>
                                    <a:pt x="273" y="687"/>
                                  </a:lnTo>
                                  <a:lnTo>
                                    <a:pt x="268" y="690"/>
                                  </a:lnTo>
                                  <a:lnTo>
                                    <a:pt x="263" y="693"/>
                                  </a:lnTo>
                                  <a:lnTo>
                                    <a:pt x="257" y="695"/>
                                  </a:lnTo>
                                  <a:lnTo>
                                    <a:pt x="251" y="697"/>
                                  </a:lnTo>
                                  <a:lnTo>
                                    <a:pt x="244" y="698"/>
                                  </a:lnTo>
                                  <a:lnTo>
                                    <a:pt x="239" y="697"/>
                                  </a:lnTo>
                                  <a:lnTo>
                                    <a:pt x="233" y="695"/>
                                  </a:lnTo>
                                  <a:lnTo>
                                    <a:pt x="184" y="678"/>
                                  </a:lnTo>
                                  <a:lnTo>
                                    <a:pt x="178" y="674"/>
                                  </a:lnTo>
                                  <a:lnTo>
                                    <a:pt x="173" y="672"/>
                                  </a:lnTo>
                                  <a:lnTo>
                                    <a:pt x="169" y="667"/>
                                  </a:lnTo>
                                  <a:lnTo>
                                    <a:pt x="166" y="662"/>
                                  </a:lnTo>
                                  <a:lnTo>
                                    <a:pt x="162" y="657"/>
                                  </a:lnTo>
                                  <a:lnTo>
                                    <a:pt x="159" y="650"/>
                                  </a:lnTo>
                                  <a:lnTo>
                                    <a:pt x="158" y="645"/>
                                  </a:lnTo>
                                  <a:lnTo>
                                    <a:pt x="157" y="639"/>
                                  </a:lnTo>
                                  <a:lnTo>
                                    <a:pt x="157" y="522"/>
                                  </a:lnTo>
                                  <a:lnTo>
                                    <a:pt x="157" y="517"/>
                                  </a:lnTo>
                                  <a:lnTo>
                                    <a:pt x="156" y="511"/>
                                  </a:lnTo>
                                  <a:lnTo>
                                    <a:pt x="152" y="506"/>
                                  </a:lnTo>
                                  <a:lnTo>
                                    <a:pt x="149" y="502"/>
                                  </a:lnTo>
                                  <a:lnTo>
                                    <a:pt x="144" y="497"/>
                                  </a:lnTo>
                                  <a:lnTo>
                                    <a:pt x="141" y="494"/>
                                  </a:lnTo>
                                  <a:lnTo>
                                    <a:pt x="134" y="492"/>
                                  </a:lnTo>
                                  <a:lnTo>
                                    <a:pt x="129" y="491"/>
                                  </a:lnTo>
                                  <a:lnTo>
                                    <a:pt x="67" y="484"/>
                                  </a:lnTo>
                                  <a:lnTo>
                                    <a:pt x="61" y="483"/>
                                  </a:lnTo>
                                  <a:lnTo>
                                    <a:pt x="55" y="482"/>
                                  </a:lnTo>
                                  <a:lnTo>
                                    <a:pt x="41" y="477"/>
                                  </a:lnTo>
                                  <a:lnTo>
                                    <a:pt x="33" y="474"/>
                                  </a:lnTo>
                                  <a:lnTo>
                                    <a:pt x="27" y="471"/>
                                  </a:lnTo>
                                  <a:lnTo>
                                    <a:pt x="16" y="464"/>
                                  </a:lnTo>
                                  <a:lnTo>
                                    <a:pt x="12" y="462"/>
                                  </a:lnTo>
                                  <a:lnTo>
                                    <a:pt x="7" y="458"/>
                                  </a:lnTo>
                                  <a:lnTo>
                                    <a:pt x="5" y="453"/>
                                  </a:lnTo>
                                  <a:lnTo>
                                    <a:pt x="2" y="449"/>
                                  </a:lnTo>
                                  <a:lnTo>
                                    <a:pt x="0" y="443"/>
                                  </a:lnTo>
                                  <a:lnTo>
                                    <a:pt x="0" y="438"/>
                                  </a:lnTo>
                                  <a:lnTo>
                                    <a:pt x="0" y="432"/>
                                  </a:lnTo>
                                  <a:lnTo>
                                    <a:pt x="1" y="427"/>
                                  </a:lnTo>
                                  <a:lnTo>
                                    <a:pt x="3" y="422"/>
                                  </a:lnTo>
                                  <a:lnTo>
                                    <a:pt x="122" y="23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2" name="Freeform 24"/>
                            <a:cNvSpPr>
                              <a:spLocks noChangeArrowheads="1"/>
                            </a:cNvSpPr>
                          </a:nvSpPr>
                          <a:spPr bwMode="auto">
                            <a:xfrm rot="5100000">
                              <a:off x="2651" y="3428"/>
                              <a:ext cx="55" cy="215"/>
                            </a:xfrm>
                            <a:custGeom>
                              <a:avLst/>
                              <a:gdLst>
                                <a:gd name="T0" fmla="*/ 0 w 300"/>
                                <a:gd name="T1" fmla="*/ 0 h 608"/>
                                <a:gd name="T2" fmla="*/ 0 w 300"/>
                                <a:gd name="T3" fmla="*/ 0 h 608"/>
                                <a:gd name="T4" fmla="*/ 0 w 300"/>
                                <a:gd name="T5" fmla="*/ 0 h 608"/>
                                <a:gd name="T6" fmla="*/ 0 w 300"/>
                                <a:gd name="T7" fmla="*/ 0 h 608"/>
                                <a:gd name="T8" fmla="*/ 0 w 300"/>
                                <a:gd name="T9" fmla="*/ 0 h 608"/>
                                <a:gd name="T10" fmla="*/ 0 w 300"/>
                                <a:gd name="T11" fmla="*/ 0 h 608"/>
                                <a:gd name="T12" fmla="*/ 0 w 300"/>
                                <a:gd name="T13" fmla="*/ 0 h 608"/>
                                <a:gd name="T14" fmla="*/ 0 w 300"/>
                                <a:gd name="T15" fmla="*/ 0 h 608"/>
                                <a:gd name="T16" fmla="*/ 0 w 300"/>
                                <a:gd name="T17" fmla="*/ 0 h 608"/>
                                <a:gd name="T18" fmla="*/ 0 w 300"/>
                                <a:gd name="T19" fmla="*/ 0 h 608"/>
                                <a:gd name="T20" fmla="*/ 0 w 300"/>
                                <a:gd name="T21" fmla="*/ 0 h 608"/>
                                <a:gd name="T22" fmla="*/ 0 w 300"/>
                                <a:gd name="T23" fmla="*/ 0 h 608"/>
                                <a:gd name="T24" fmla="*/ 0 w 300"/>
                                <a:gd name="T25" fmla="*/ 0 h 608"/>
                                <a:gd name="T26" fmla="*/ 0 w 300"/>
                                <a:gd name="T27" fmla="*/ 0 h 608"/>
                                <a:gd name="T28" fmla="*/ 0 w 300"/>
                                <a:gd name="T29" fmla="*/ 0 h 608"/>
                                <a:gd name="T30" fmla="*/ 0 w 300"/>
                                <a:gd name="T31" fmla="*/ 0 h 608"/>
                                <a:gd name="T32" fmla="*/ 0 w 300"/>
                                <a:gd name="T33" fmla="*/ 0 h 608"/>
                                <a:gd name="T34" fmla="*/ 0 w 300"/>
                                <a:gd name="T35" fmla="*/ 0 h 608"/>
                                <a:gd name="T36" fmla="*/ 0 w 300"/>
                                <a:gd name="T37" fmla="*/ 0 h 608"/>
                                <a:gd name="T38" fmla="*/ 0 w 300"/>
                                <a:gd name="T39" fmla="*/ 0 h 608"/>
                                <a:gd name="T40" fmla="*/ 0 w 300"/>
                                <a:gd name="T41" fmla="*/ 0 h 608"/>
                                <a:gd name="T42" fmla="*/ 0 w 300"/>
                                <a:gd name="T43" fmla="*/ 0 h 608"/>
                                <a:gd name="T44" fmla="*/ 0 w 300"/>
                                <a:gd name="T45" fmla="*/ 0 h 608"/>
                                <a:gd name="T46" fmla="*/ 0 w 300"/>
                                <a:gd name="T47" fmla="*/ 0 h 608"/>
                                <a:gd name="T48" fmla="*/ 0 w 300"/>
                                <a:gd name="T49" fmla="*/ 0 h 608"/>
                                <a:gd name="T50" fmla="*/ 0 w 300"/>
                                <a:gd name="T51" fmla="*/ 0 h 608"/>
                                <a:gd name="T52" fmla="*/ 0 w 300"/>
                                <a:gd name="T53" fmla="*/ 0 h 608"/>
                                <a:gd name="T54" fmla="*/ 0 w 300"/>
                                <a:gd name="T55" fmla="*/ 0 h 608"/>
                                <a:gd name="T56" fmla="*/ 0 w 300"/>
                                <a:gd name="T57" fmla="*/ 0 h 608"/>
                                <a:gd name="T58" fmla="*/ 0 w 300"/>
                                <a:gd name="T59" fmla="*/ 0 h 608"/>
                                <a:gd name="T60" fmla="*/ 0 w 300"/>
                                <a:gd name="T61" fmla="*/ 0 h 608"/>
                                <a:gd name="T62" fmla="*/ 0 w 300"/>
                                <a:gd name="T63" fmla="*/ 0 h 608"/>
                                <a:gd name="T64" fmla="*/ 0 w 300"/>
                                <a:gd name="T65" fmla="*/ 0 h 608"/>
                                <a:gd name="T66" fmla="*/ 0 w 300"/>
                                <a:gd name="T67" fmla="*/ 0 h 608"/>
                                <a:gd name="T68" fmla="*/ 0 w 300"/>
                                <a:gd name="T69" fmla="*/ 0 h 608"/>
                                <a:gd name="T70" fmla="*/ 0 w 300"/>
                                <a:gd name="T71" fmla="*/ 0 h 608"/>
                                <a:gd name="T72" fmla="*/ 0 w 300"/>
                                <a:gd name="T73" fmla="*/ 0 h 608"/>
                                <a:gd name="T74" fmla="*/ 0 w 300"/>
                                <a:gd name="T75" fmla="*/ 0 h 608"/>
                                <a:gd name="T76" fmla="*/ 0 w 300"/>
                                <a:gd name="T77" fmla="*/ 0 h 608"/>
                                <a:gd name="T78" fmla="*/ 0 w 300"/>
                                <a:gd name="T79" fmla="*/ 0 h 608"/>
                                <a:gd name="T80" fmla="*/ 0 w 300"/>
                                <a:gd name="T81" fmla="*/ 0 h 608"/>
                                <a:gd name="T82" fmla="*/ 0 w 300"/>
                                <a:gd name="T83" fmla="*/ 0 h 608"/>
                                <a:gd name="T84" fmla="*/ 0 w 300"/>
                                <a:gd name="T85" fmla="*/ 0 h 608"/>
                                <a:gd name="T86" fmla="*/ 0 w 300"/>
                                <a:gd name="T87" fmla="*/ 0 h 608"/>
                                <a:gd name="T88" fmla="*/ 0 w 300"/>
                                <a:gd name="T89" fmla="*/ 0 h 608"/>
                                <a:gd name="T90" fmla="*/ 0 w 300"/>
                                <a:gd name="T91" fmla="*/ 0 h 608"/>
                                <a:gd name="T92" fmla="*/ 0 w 300"/>
                                <a:gd name="T93" fmla="*/ 0 h 608"/>
                                <a:gd name="T94" fmla="*/ 0 w 300"/>
                                <a:gd name="T95" fmla="*/ 0 h 608"/>
                                <a:gd name="T96" fmla="*/ 0 w 300"/>
                                <a:gd name="T97" fmla="*/ 0 h 608"/>
                                <a:gd name="T98" fmla="*/ 0 w 300"/>
                                <a:gd name="T99" fmla="*/ 0 h 608"/>
                                <a:gd name="T100" fmla="*/ 0 w 300"/>
                                <a:gd name="T101" fmla="*/ 0 h 608"/>
                                <a:gd name="T102" fmla="*/ 0 w 300"/>
                                <a:gd name="T103" fmla="*/ 0 h 608"/>
                                <a:gd name="T104" fmla="*/ 0 w 300"/>
                                <a:gd name="T105" fmla="*/ 0 h 60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300"/>
                                <a:gd name="T160" fmla="*/ 0 h 608"/>
                                <a:gd name="T161" fmla="*/ 300 w 300"/>
                                <a:gd name="T162" fmla="*/ 608 h 608"/>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300" h="608">
                                  <a:moveTo>
                                    <a:pt x="20" y="544"/>
                                  </a:moveTo>
                                  <a:lnTo>
                                    <a:pt x="22" y="539"/>
                                  </a:lnTo>
                                  <a:lnTo>
                                    <a:pt x="25" y="533"/>
                                  </a:lnTo>
                                  <a:lnTo>
                                    <a:pt x="26" y="526"/>
                                  </a:lnTo>
                                  <a:lnTo>
                                    <a:pt x="26" y="520"/>
                                  </a:lnTo>
                                  <a:lnTo>
                                    <a:pt x="26" y="512"/>
                                  </a:lnTo>
                                  <a:lnTo>
                                    <a:pt x="26" y="506"/>
                                  </a:lnTo>
                                  <a:lnTo>
                                    <a:pt x="25" y="500"/>
                                  </a:lnTo>
                                  <a:lnTo>
                                    <a:pt x="22" y="493"/>
                                  </a:lnTo>
                                  <a:lnTo>
                                    <a:pt x="4" y="446"/>
                                  </a:lnTo>
                                  <a:lnTo>
                                    <a:pt x="2" y="440"/>
                                  </a:lnTo>
                                  <a:lnTo>
                                    <a:pt x="1" y="433"/>
                                  </a:lnTo>
                                  <a:lnTo>
                                    <a:pt x="0" y="427"/>
                                  </a:lnTo>
                                  <a:lnTo>
                                    <a:pt x="0" y="420"/>
                                  </a:lnTo>
                                  <a:lnTo>
                                    <a:pt x="0" y="412"/>
                                  </a:lnTo>
                                  <a:lnTo>
                                    <a:pt x="1" y="406"/>
                                  </a:lnTo>
                                  <a:lnTo>
                                    <a:pt x="2" y="400"/>
                                  </a:lnTo>
                                  <a:lnTo>
                                    <a:pt x="4" y="395"/>
                                  </a:lnTo>
                                  <a:lnTo>
                                    <a:pt x="7" y="382"/>
                                  </a:lnTo>
                                  <a:lnTo>
                                    <a:pt x="10" y="368"/>
                                  </a:lnTo>
                                  <a:lnTo>
                                    <a:pt x="11" y="356"/>
                                  </a:lnTo>
                                  <a:lnTo>
                                    <a:pt x="11" y="350"/>
                                  </a:lnTo>
                                  <a:lnTo>
                                    <a:pt x="11" y="343"/>
                                  </a:lnTo>
                                  <a:lnTo>
                                    <a:pt x="5" y="290"/>
                                  </a:lnTo>
                                  <a:lnTo>
                                    <a:pt x="5" y="285"/>
                                  </a:lnTo>
                                  <a:lnTo>
                                    <a:pt x="5" y="279"/>
                                  </a:lnTo>
                                  <a:lnTo>
                                    <a:pt x="5" y="272"/>
                                  </a:lnTo>
                                  <a:lnTo>
                                    <a:pt x="7" y="266"/>
                                  </a:lnTo>
                                  <a:lnTo>
                                    <a:pt x="10" y="260"/>
                                  </a:lnTo>
                                  <a:lnTo>
                                    <a:pt x="12" y="254"/>
                                  </a:lnTo>
                                  <a:lnTo>
                                    <a:pt x="16" y="249"/>
                                  </a:lnTo>
                                  <a:lnTo>
                                    <a:pt x="21" y="244"/>
                                  </a:lnTo>
                                  <a:lnTo>
                                    <a:pt x="25" y="240"/>
                                  </a:lnTo>
                                  <a:lnTo>
                                    <a:pt x="35" y="234"/>
                                  </a:lnTo>
                                  <a:lnTo>
                                    <a:pt x="40" y="231"/>
                                  </a:lnTo>
                                  <a:lnTo>
                                    <a:pt x="44" y="226"/>
                                  </a:lnTo>
                                  <a:lnTo>
                                    <a:pt x="47" y="222"/>
                                  </a:lnTo>
                                  <a:lnTo>
                                    <a:pt x="51" y="219"/>
                                  </a:lnTo>
                                  <a:lnTo>
                                    <a:pt x="54" y="214"/>
                                  </a:lnTo>
                                  <a:lnTo>
                                    <a:pt x="56" y="210"/>
                                  </a:lnTo>
                                  <a:lnTo>
                                    <a:pt x="57" y="206"/>
                                  </a:lnTo>
                                  <a:lnTo>
                                    <a:pt x="57" y="202"/>
                                  </a:lnTo>
                                  <a:lnTo>
                                    <a:pt x="57" y="194"/>
                                  </a:lnTo>
                                  <a:lnTo>
                                    <a:pt x="61" y="184"/>
                                  </a:lnTo>
                                  <a:lnTo>
                                    <a:pt x="66" y="172"/>
                                  </a:lnTo>
                                  <a:lnTo>
                                    <a:pt x="72" y="162"/>
                                  </a:lnTo>
                                  <a:lnTo>
                                    <a:pt x="96" y="125"/>
                                  </a:lnTo>
                                  <a:lnTo>
                                    <a:pt x="100" y="120"/>
                                  </a:lnTo>
                                  <a:lnTo>
                                    <a:pt x="104" y="116"/>
                                  </a:lnTo>
                                  <a:lnTo>
                                    <a:pt x="109" y="112"/>
                                  </a:lnTo>
                                  <a:lnTo>
                                    <a:pt x="112" y="109"/>
                                  </a:lnTo>
                                  <a:lnTo>
                                    <a:pt x="116" y="106"/>
                                  </a:lnTo>
                                  <a:lnTo>
                                    <a:pt x="121" y="105"/>
                                  </a:lnTo>
                                  <a:lnTo>
                                    <a:pt x="125" y="104"/>
                                  </a:lnTo>
                                  <a:lnTo>
                                    <a:pt x="129" y="105"/>
                                  </a:lnTo>
                                  <a:lnTo>
                                    <a:pt x="132" y="105"/>
                                  </a:lnTo>
                                  <a:lnTo>
                                    <a:pt x="135" y="105"/>
                                  </a:lnTo>
                                  <a:lnTo>
                                    <a:pt x="138" y="105"/>
                                  </a:lnTo>
                                  <a:lnTo>
                                    <a:pt x="142" y="104"/>
                                  </a:lnTo>
                                  <a:lnTo>
                                    <a:pt x="150" y="101"/>
                                  </a:lnTo>
                                  <a:lnTo>
                                    <a:pt x="152" y="100"/>
                                  </a:lnTo>
                                  <a:lnTo>
                                    <a:pt x="155" y="97"/>
                                  </a:lnTo>
                                  <a:lnTo>
                                    <a:pt x="156" y="95"/>
                                  </a:lnTo>
                                  <a:lnTo>
                                    <a:pt x="158" y="92"/>
                                  </a:lnTo>
                                  <a:lnTo>
                                    <a:pt x="160" y="89"/>
                                  </a:lnTo>
                                  <a:lnTo>
                                    <a:pt x="161" y="86"/>
                                  </a:lnTo>
                                  <a:lnTo>
                                    <a:pt x="162" y="79"/>
                                  </a:lnTo>
                                  <a:lnTo>
                                    <a:pt x="162" y="72"/>
                                  </a:lnTo>
                                  <a:lnTo>
                                    <a:pt x="162" y="70"/>
                                  </a:lnTo>
                                  <a:lnTo>
                                    <a:pt x="163" y="66"/>
                                  </a:lnTo>
                                  <a:lnTo>
                                    <a:pt x="166" y="65"/>
                                  </a:lnTo>
                                  <a:lnTo>
                                    <a:pt x="170" y="63"/>
                                  </a:lnTo>
                                  <a:lnTo>
                                    <a:pt x="173" y="61"/>
                                  </a:lnTo>
                                  <a:lnTo>
                                    <a:pt x="177" y="60"/>
                                  </a:lnTo>
                                  <a:lnTo>
                                    <a:pt x="183" y="60"/>
                                  </a:lnTo>
                                  <a:lnTo>
                                    <a:pt x="188" y="60"/>
                                  </a:lnTo>
                                  <a:lnTo>
                                    <a:pt x="191" y="60"/>
                                  </a:lnTo>
                                  <a:lnTo>
                                    <a:pt x="197" y="60"/>
                                  </a:lnTo>
                                  <a:lnTo>
                                    <a:pt x="203" y="60"/>
                                  </a:lnTo>
                                  <a:lnTo>
                                    <a:pt x="210" y="59"/>
                                  </a:lnTo>
                                  <a:lnTo>
                                    <a:pt x="216" y="56"/>
                                  </a:lnTo>
                                  <a:lnTo>
                                    <a:pt x="222" y="53"/>
                                  </a:lnTo>
                                  <a:lnTo>
                                    <a:pt x="227" y="50"/>
                                  </a:lnTo>
                                  <a:lnTo>
                                    <a:pt x="232" y="45"/>
                                  </a:lnTo>
                                  <a:lnTo>
                                    <a:pt x="237" y="41"/>
                                  </a:lnTo>
                                  <a:lnTo>
                                    <a:pt x="260" y="13"/>
                                  </a:lnTo>
                                  <a:lnTo>
                                    <a:pt x="263" y="9"/>
                                  </a:lnTo>
                                  <a:lnTo>
                                    <a:pt x="267" y="5"/>
                                  </a:lnTo>
                                  <a:lnTo>
                                    <a:pt x="272" y="3"/>
                                  </a:lnTo>
                                  <a:lnTo>
                                    <a:pt x="277" y="1"/>
                                  </a:lnTo>
                                  <a:lnTo>
                                    <a:pt x="281" y="0"/>
                                  </a:lnTo>
                                  <a:lnTo>
                                    <a:pt x="286" y="0"/>
                                  </a:lnTo>
                                  <a:lnTo>
                                    <a:pt x="290" y="1"/>
                                  </a:lnTo>
                                  <a:lnTo>
                                    <a:pt x="293" y="3"/>
                                  </a:lnTo>
                                  <a:lnTo>
                                    <a:pt x="296" y="6"/>
                                  </a:lnTo>
                                  <a:lnTo>
                                    <a:pt x="298" y="10"/>
                                  </a:lnTo>
                                  <a:lnTo>
                                    <a:pt x="300" y="14"/>
                                  </a:lnTo>
                                  <a:lnTo>
                                    <a:pt x="300" y="19"/>
                                  </a:lnTo>
                                  <a:lnTo>
                                    <a:pt x="300" y="24"/>
                                  </a:lnTo>
                                  <a:lnTo>
                                    <a:pt x="298" y="29"/>
                                  </a:lnTo>
                                  <a:lnTo>
                                    <a:pt x="296" y="34"/>
                                  </a:lnTo>
                                  <a:lnTo>
                                    <a:pt x="293" y="39"/>
                                  </a:lnTo>
                                  <a:lnTo>
                                    <a:pt x="287" y="48"/>
                                  </a:lnTo>
                                  <a:lnTo>
                                    <a:pt x="283" y="53"/>
                                  </a:lnTo>
                                  <a:lnTo>
                                    <a:pt x="280" y="58"/>
                                  </a:lnTo>
                                  <a:lnTo>
                                    <a:pt x="270" y="65"/>
                                  </a:lnTo>
                                  <a:lnTo>
                                    <a:pt x="266" y="69"/>
                                  </a:lnTo>
                                  <a:lnTo>
                                    <a:pt x="261" y="71"/>
                                  </a:lnTo>
                                  <a:lnTo>
                                    <a:pt x="256" y="72"/>
                                  </a:lnTo>
                                  <a:lnTo>
                                    <a:pt x="252" y="74"/>
                                  </a:lnTo>
                                  <a:lnTo>
                                    <a:pt x="248" y="75"/>
                                  </a:lnTo>
                                  <a:lnTo>
                                    <a:pt x="245" y="76"/>
                                  </a:lnTo>
                                  <a:lnTo>
                                    <a:pt x="242" y="79"/>
                                  </a:lnTo>
                                  <a:lnTo>
                                    <a:pt x="241" y="80"/>
                                  </a:lnTo>
                                  <a:lnTo>
                                    <a:pt x="241" y="81"/>
                                  </a:lnTo>
                                  <a:lnTo>
                                    <a:pt x="240" y="85"/>
                                  </a:lnTo>
                                  <a:lnTo>
                                    <a:pt x="238" y="87"/>
                                  </a:lnTo>
                                  <a:lnTo>
                                    <a:pt x="238" y="91"/>
                                  </a:lnTo>
                                  <a:lnTo>
                                    <a:pt x="240" y="95"/>
                                  </a:lnTo>
                                  <a:lnTo>
                                    <a:pt x="241" y="97"/>
                                  </a:lnTo>
                                  <a:lnTo>
                                    <a:pt x="241" y="99"/>
                                  </a:lnTo>
                                  <a:lnTo>
                                    <a:pt x="241" y="104"/>
                                  </a:lnTo>
                                  <a:lnTo>
                                    <a:pt x="240" y="107"/>
                                  </a:lnTo>
                                  <a:lnTo>
                                    <a:pt x="237" y="112"/>
                                  </a:lnTo>
                                  <a:lnTo>
                                    <a:pt x="235" y="116"/>
                                  </a:lnTo>
                                  <a:lnTo>
                                    <a:pt x="231" y="120"/>
                                  </a:lnTo>
                                  <a:lnTo>
                                    <a:pt x="227" y="124"/>
                                  </a:lnTo>
                                  <a:lnTo>
                                    <a:pt x="222" y="126"/>
                                  </a:lnTo>
                                  <a:lnTo>
                                    <a:pt x="213" y="131"/>
                                  </a:lnTo>
                                  <a:lnTo>
                                    <a:pt x="208" y="134"/>
                                  </a:lnTo>
                                  <a:lnTo>
                                    <a:pt x="203" y="137"/>
                                  </a:lnTo>
                                  <a:lnTo>
                                    <a:pt x="200" y="142"/>
                                  </a:lnTo>
                                  <a:lnTo>
                                    <a:pt x="195" y="149"/>
                                  </a:lnTo>
                                  <a:lnTo>
                                    <a:pt x="192" y="154"/>
                                  </a:lnTo>
                                  <a:lnTo>
                                    <a:pt x="188" y="160"/>
                                  </a:lnTo>
                                  <a:lnTo>
                                    <a:pt x="187" y="166"/>
                                  </a:lnTo>
                                  <a:lnTo>
                                    <a:pt x="186" y="172"/>
                                  </a:lnTo>
                                  <a:lnTo>
                                    <a:pt x="183" y="196"/>
                                  </a:lnTo>
                                  <a:lnTo>
                                    <a:pt x="182" y="209"/>
                                  </a:lnTo>
                                  <a:lnTo>
                                    <a:pt x="182" y="224"/>
                                  </a:lnTo>
                                  <a:lnTo>
                                    <a:pt x="182" y="239"/>
                                  </a:lnTo>
                                  <a:lnTo>
                                    <a:pt x="182" y="246"/>
                                  </a:lnTo>
                                  <a:lnTo>
                                    <a:pt x="183" y="252"/>
                                  </a:lnTo>
                                  <a:lnTo>
                                    <a:pt x="186" y="282"/>
                                  </a:lnTo>
                                  <a:lnTo>
                                    <a:pt x="187" y="289"/>
                                  </a:lnTo>
                                  <a:lnTo>
                                    <a:pt x="190" y="294"/>
                                  </a:lnTo>
                                  <a:lnTo>
                                    <a:pt x="192" y="300"/>
                                  </a:lnTo>
                                  <a:lnTo>
                                    <a:pt x="196" y="305"/>
                                  </a:lnTo>
                                  <a:lnTo>
                                    <a:pt x="200" y="310"/>
                                  </a:lnTo>
                                  <a:lnTo>
                                    <a:pt x="205" y="313"/>
                                  </a:lnTo>
                                  <a:lnTo>
                                    <a:pt x="210" y="316"/>
                                  </a:lnTo>
                                  <a:lnTo>
                                    <a:pt x="216" y="318"/>
                                  </a:lnTo>
                                  <a:lnTo>
                                    <a:pt x="222" y="321"/>
                                  </a:lnTo>
                                  <a:lnTo>
                                    <a:pt x="227" y="322"/>
                                  </a:lnTo>
                                  <a:lnTo>
                                    <a:pt x="232" y="326"/>
                                  </a:lnTo>
                                  <a:lnTo>
                                    <a:pt x="236" y="330"/>
                                  </a:lnTo>
                                  <a:lnTo>
                                    <a:pt x="240" y="335"/>
                                  </a:lnTo>
                                  <a:lnTo>
                                    <a:pt x="242" y="340"/>
                                  </a:lnTo>
                                  <a:lnTo>
                                    <a:pt x="243" y="345"/>
                                  </a:lnTo>
                                  <a:lnTo>
                                    <a:pt x="243" y="351"/>
                                  </a:lnTo>
                                  <a:lnTo>
                                    <a:pt x="242" y="356"/>
                                  </a:lnTo>
                                  <a:lnTo>
                                    <a:pt x="237" y="380"/>
                                  </a:lnTo>
                                  <a:lnTo>
                                    <a:pt x="236" y="386"/>
                                  </a:lnTo>
                                  <a:lnTo>
                                    <a:pt x="232" y="391"/>
                                  </a:lnTo>
                                  <a:lnTo>
                                    <a:pt x="228" y="396"/>
                                  </a:lnTo>
                                  <a:lnTo>
                                    <a:pt x="225" y="402"/>
                                  </a:lnTo>
                                  <a:lnTo>
                                    <a:pt x="220" y="406"/>
                                  </a:lnTo>
                                  <a:lnTo>
                                    <a:pt x="215" y="411"/>
                                  </a:lnTo>
                                  <a:lnTo>
                                    <a:pt x="210" y="413"/>
                                  </a:lnTo>
                                  <a:lnTo>
                                    <a:pt x="203" y="416"/>
                                  </a:lnTo>
                                  <a:lnTo>
                                    <a:pt x="202" y="417"/>
                                  </a:lnTo>
                                  <a:lnTo>
                                    <a:pt x="190" y="421"/>
                                  </a:lnTo>
                                  <a:lnTo>
                                    <a:pt x="176" y="427"/>
                                  </a:lnTo>
                                  <a:lnTo>
                                    <a:pt x="162" y="435"/>
                                  </a:lnTo>
                                  <a:lnTo>
                                    <a:pt x="152" y="442"/>
                                  </a:lnTo>
                                  <a:lnTo>
                                    <a:pt x="129" y="458"/>
                                  </a:lnTo>
                                  <a:lnTo>
                                    <a:pt x="125" y="462"/>
                                  </a:lnTo>
                                  <a:lnTo>
                                    <a:pt x="120" y="467"/>
                                  </a:lnTo>
                                  <a:lnTo>
                                    <a:pt x="110" y="476"/>
                                  </a:lnTo>
                                  <a:lnTo>
                                    <a:pt x="101" y="486"/>
                                  </a:lnTo>
                                  <a:lnTo>
                                    <a:pt x="97" y="491"/>
                                  </a:lnTo>
                                  <a:lnTo>
                                    <a:pt x="95" y="496"/>
                                  </a:lnTo>
                                  <a:lnTo>
                                    <a:pt x="94" y="500"/>
                                  </a:lnTo>
                                  <a:lnTo>
                                    <a:pt x="91" y="506"/>
                                  </a:lnTo>
                                  <a:lnTo>
                                    <a:pt x="89" y="518"/>
                                  </a:lnTo>
                                  <a:lnTo>
                                    <a:pt x="86" y="531"/>
                                  </a:lnTo>
                                  <a:lnTo>
                                    <a:pt x="86" y="543"/>
                                  </a:lnTo>
                                  <a:lnTo>
                                    <a:pt x="86" y="556"/>
                                  </a:lnTo>
                                  <a:lnTo>
                                    <a:pt x="86" y="562"/>
                                  </a:lnTo>
                                  <a:lnTo>
                                    <a:pt x="85" y="568"/>
                                  </a:lnTo>
                                  <a:lnTo>
                                    <a:pt x="84" y="573"/>
                                  </a:lnTo>
                                  <a:lnTo>
                                    <a:pt x="80" y="579"/>
                                  </a:lnTo>
                                  <a:lnTo>
                                    <a:pt x="77" y="584"/>
                                  </a:lnTo>
                                  <a:lnTo>
                                    <a:pt x="72" y="589"/>
                                  </a:lnTo>
                                  <a:lnTo>
                                    <a:pt x="67" y="593"/>
                                  </a:lnTo>
                                  <a:lnTo>
                                    <a:pt x="62" y="597"/>
                                  </a:lnTo>
                                  <a:lnTo>
                                    <a:pt x="47" y="604"/>
                                  </a:lnTo>
                                  <a:lnTo>
                                    <a:pt x="42" y="606"/>
                                  </a:lnTo>
                                  <a:lnTo>
                                    <a:pt x="36" y="608"/>
                                  </a:lnTo>
                                  <a:lnTo>
                                    <a:pt x="31" y="608"/>
                                  </a:lnTo>
                                  <a:lnTo>
                                    <a:pt x="26" y="608"/>
                                  </a:lnTo>
                                  <a:lnTo>
                                    <a:pt x="21" y="608"/>
                                  </a:lnTo>
                                  <a:lnTo>
                                    <a:pt x="16" y="607"/>
                                  </a:lnTo>
                                  <a:lnTo>
                                    <a:pt x="12" y="606"/>
                                  </a:lnTo>
                                  <a:lnTo>
                                    <a:pt x="11" y="604"/>
                                  </a:lnTo>
                                  <a:lnTo>
                                    <a:pt x="10" y="603"/>
                                  </a:lnTo>
                                  <a:lnTo>
                                    <a:pt x="7" y="599"/>
                                  </a:lnTo>
                                  <a:lnTo>
                                    <a:pt x="6" y="596"/>
                                  </a:lnTo>
                                  <a:lnTo>
                                    <a:pt x="5" y="592"/>
                                  </a:lnTo>
                                  <a:lnTo>
                                    <a:pt x="5" y="587"/>
                                  </a:lnTo>
                                  <a:lnTo>
                                    <a:pt x="5" y="581"/>
                                  </a:lnTo>
                                  <a:lnTo>
                                    <a:pt x="6" y="576"/>
                                  </a:lnTo>
                                  <a:lnTo>
                                    <a:pt x="7" y="569"/>
                                  </a:lnTo>
                                  <a:lnTo>
                                    <a:pt x="10" y="564"/>
                                  </a:lnTo>
                                  <a:lnTo>
                                    <a:pt x="20" y="544"/>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3" name="Freeform 25"/>
                            <a:cNvSpPr>
                              <a:spLocks noChangeArrowheads="1"/>
                            </a:cNvSpPr>
                          </a:nvSpPr>
                          <a:spPr bwMode="auto">
                            <a:xfrm rot="5100000">
                              <a:off x="2866" y="3126"/>
                              <a:ext cx="100" cy="192"/>
                            </a:xfrm>
                            <a:custGeom>
                              <a:avLst/>
                              <a:gdLst>
                                <a:gd name="T0" fmla="*/ 0 w 547"/>
                                <a:gd name="T1" fmla="*/ 0 h 544"/>
                                <a:gd name="T2" fmla="*/ 0 w 547"/>
                                <a:gd name="T3" fmla="*/ 0 h 544"/>
                                <a:gd name="T4" fmla="*/ 0 w 547"/>
                                <a:gd name="T5" fmla="*/ 0 h 544"/>
                                <a:gd name="T6" fmla="*/ 0 w 547"/>
                                <a:gd name="T7" fmla="*/ 0 h 544"/>
                                <a:gd name="T8" fmla="*/ 0 w 547"/>
                                <a:gd name="T9" fmla="*/ 0 h 544"/>
                                <a:gd name="T10" fmla="*/ 0 w 547"/>
                                <a:gd name="T11" fmla="*/ 0 h 544"/>
                                <a:gd name="T12" fmla="*/ 0 w 547"/>
                                <a:gd name="T13" fmla="*/ 0 h 544"/>
                                <a:gd name="T14" fmla="*/ 0 w 547"/>
                                <a:gd name="T15" fmla="*/ 0 h 544"/>
                                <a:gd name="T16" fmla="*/ 0 w 547"/>
                                <a:gd name="T17" fmla="*/ 0 h 544"/>
                                <a:gd name="T18" fmla="*/ 0 w 547"/>
                                <a:gd name="T19" fmla="*/ 0 h 544"/>
                                <a:gd name="T20" fmla="*/ 0 w 547"/>
                                <a:gd name="T21" fmla="*/ 0 h 544"/>
                                <a:gd name="T22" fmla="*/ 0 w 547"/>
                                <a:gd name="T23" fmla="*/ 0 h 544"/>
                                <a:gd name="T24" fmla="*/ 0 w 547"/>
                                <a:gd name="T25" fmla="*/ 0 h 544"/>
                                <a:gd name="T26" fmla="*/ 0 w 547"/>
                                <a:gd name="T27" fmla="*/ 0 h 544"/>
                                <a:gd name="T28" fmla="*/ 0 w 547"/>
                                <a:gd name="T29" fmla="*/ 0 h 544"/>
                                <a:gd name="T30" fmla="*/ 0 w 547"/>
                                <a:gd name="T31" fmla="*/ 0 h 544"/>
                                <a:gd name="T32" fmla="*/ 0 w 547"/>
                                <a:gd name="T33" fmla="*/ 0 h 544"/>
                                <a:gd name="T34" fmla="*/ 0 w 547"/>
                                <a:gd name="T35" fmla="*/ 0 h 544"/>
                                <a:gd name="T36" fmla="*/ 0 w 547"/>
                                <a:gd name="T37" fmla="*/ 0 h 544"/>
                                <a:gd name="T38" fmla="*/ 0 w 547"/>
                                <a:gd name="T39" fmla="*/ 0 h 544"/>
                                <a:gd name="T40" fmla="*/ 0 w 547"/>
                                <a:gd name="T41" fmla="*/ 0 h 544"/>
                                <a:gd name="T42" fmla="*/ 0 w 547"/>
                                <a:gd name="T43" fmla="*/ 0 h 544"/>
                                <a:gd name="T44" fmla="*/ 0 w 547"/>
                                <a:gd name="T45" fmla="*/ 0 h 544"/>
                                <a:gd name="T46" fmla="*/ 0 w 547"/>
                                <a:gd name="T47" fmla="*/ 0 h 544"/>
                                <a:gd name="T48" fmla="*/ 0 w 547"/>
                                <a:gd name="T49" fmla="*/ 0 h 544"/>
                                <a:gd name="T50" fmla="*/ 0 w 547"/>
                                <a:gd name="T51" fmla="*/ 0 h 544"/>
                                <a:gd name="T52" fmla="*/ 0 w 547"/>
                                <a:gd name="T53" fmla="*/ 0 h 544"/>
                                <a:gd name="T54" fmla="*/ 0 w 547"/>
                                <a:gd name="T55" fmla="*/ 0 h 544"/>
                                <a:gd name="T56" fmla="*/ 0 w 547"/>
                                <a:gd name="T57" fmla="*/ 0 h 544"/>
                                <a:gd name="T58" fmla="*/ 0 w 547"/>
                                <a:gd name="T59" fmla="*/ 0 h 544"/>
                                <a:gd name="T60" fmla="*/ 0 w 547"/>
                                <a:gd name="T61" fmla="*/ 0 h 544"/>
                                <a:gd name="T62" fmla="*/ 0 w 547"/>
                                <a:gd name="T63" fmla="*/ 0 h 544"/>
                                <a:gd name="T64" fmla="*/ 0 w 547"/>
                                <a:gd name="T65" fmla="*/ 0 h 544"/>
                                <a:gd name="T66" fmla="*/ 0 w 547"/>
                                <a:gd name="T67" fmla="*/ 0 h 544"/>
                                <a:gd name="T68" fmla="*/ 0 w 547"/>
                                <a:gd name="T69" fmla="*/ 0 h 544"/>
                                <a:gd name="T70" fmla="*/ 0 w 547"/>
                                <a:gd name="T71" fmla="*/ 0 h 544"/>
                                <a:gd name="T72" fmla="*/ 0 w 547"/>
                                <a:gd name="T73" fmla="*/ 0 h 544"/>
                                <a:gd name="T74" fmla="*/ 0 w 547"/>
                                <a:gd name="T75" fmla="*/ 0 h 544"/>
                                <a:gd name="T76" fmla="*/ 0 w 547"/>
                                <a:gd name="T77" fmla="*/ 0 h 544"/>
                                <a:gd name="T78" fmla="*/ 0 w 547"/>
                                <a:gd name="T79" fmla="*/ 0 h 544"/>
                                <a:gd name="T80" fmla="*/ 0 w 547"/>
                                <a:gd name="T81" fmla="*/ 0 h 544"/>
                                <a:gd name="T82" fmla="*/ 0 w 547"/>
                                <a:gd name="T83" fmla="*/ 0 h 544"/>
                                <a:gd name="T84" fmla="*/ 0 w 547"/>
                                <a:gd name="T85" fmla="*/ 0 h 544"/>
                                <a:gd name="T86" fmla="*/ 0 w 547"/>
                                <a:gd name="T87" fmla="*/ 0 h 544"/>
                                <a:gd name="T88" fmla="*/ 0 w 547"/>
                                <a:gd name="T89" fmla="*/ 0 h 544"/>
                                <a:gd name="T90" fmla="*/ 0 w 547"/>
                                <a:gd name="T91" fmla="*/ 0 h 544"/>
                                <a:gd name="T92" fmla="*/ 0 w 547"/>
                                <a:gd name="T93" fmla="*/ 0 h 544"/>
                                <a:gd name="T94" fmla="*/ 0 w 547"/>
                                <a:gd name="T95" fmla="*/ 0 h 544"/>
                                <a:gd name="T96" fmla="*/ 0 w 547"/>
                                <a:gd name="T97" fmla="*/ 0 h 544"/>
                                <a:gd name="T98" fmla="*/ 0 w 547"/>
                                <a:gd name="T99" fmla="*/ 0 h 544"/>
                                <a:gd name="T100" fmla="*/ 0 w 547"/>
                                <a:gd name="T101" fmla="*/ 0 h 544"/>
                                <a:gd name="T102" fmla="*/ 0 w 547"/>
                                <a:gd name="T103" fmla="*/ 0 h 544"/>
                                <a:gd name="T104" fmla="*/ 0 w 547"/>
                                <a:gd name="T105" fmla="*/ 0 h 544"/>
                                <a:gd name="T106" fmla="*/ 0 w 547"/>
                                <a:gd name="T107" fmla="*/ 0 h 544"/>
                                <a:gd name="T108" fmla="*/ 0 w 547"/>
                                <a:gd name="T109" fmla="*/ 0 h 544"/>
                                <a:gd name="T110" fmla="*/ 0 w 547"/>
                                <a:gd name="T111" fmla="*/ 0 h 544"/>
                                <a:gd name="T112" fmla="*/ 0 w 547"/>
                                <a:gd name="T113" fmla="*/ 0 h 544"/>
                                <a:gd name="T114" fmla="*/ 0 w 547"/>
                                <a:gd name="T115" fmla="*/ 0 h 544"/>
                                <a:gd name="T116" fmla="*/ 0 w 547"/>
                                <a:gd name="T117" fmla="*/ 0 h 54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547"/>
                                <a:gd name="T178" fmla="*/ 0 h 544"/>
                                <a:gd name="T179" fmla="*/ 547 w 547"/>
                                <a:gd name="T180" fmla="*/ 544 h 5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547" h="544">
                                  <a:moveTo>
                                    <a:pt x="88" y="430"/>
                                  </a:moveTo>
                                  <a:lnTo>
                                    <a:pt x="93" y="426"/>
                                  </a:lnTo>
                                  <a:lnTo>
                                    <a:pt x="97" y="421"/>
                                  </a:lnTo>
                                  <a:lnTo>
                                    <a:pt x="100" y="416"/>
                                  </a:lnTo>
                                  <a:lnTo>
                                    <a:pt x="101" y="411"/>
                                  </a:lnTo>
                                  <a:lnTo>
                                    <a:pt x="101" y="406"/>
                                  </a:lnTo>
                                  <a:lnTo>
                                    <a:pt x="101" y="400"/>
                                  </a:lnTo>
                                  <a:lnTo>
                                    <a:pt x="98" y="395"/>
                                  </a:lnTo>
                                  <a:lnTo>
                                    <a:pt x="98" y="392"/>
                                  </a:lnTo>
                                  <a:lnTo>
                                    <a:pt x="96" y="390"/>
                                  </a:lnTo>
                                  <a:lnTo>
                                    <a:pt x="81" y="366"/>
                                  </a:lnTo>
                                  <a:lnTo>
                                    <a:pt x="78" y="361"/>
                                  </a:lnTo>
                                  <a:lnTo>
                                    <a:pt x="77" y="359"/>
                                  </a:lnTo>
                                  <a:lnTo>
                                    <a:pt x="76" y="355"/>
                                  </a:lnTo>
                                  <a:lnTo>
                                    <a:pt x="75" y="349"/>
                                  </a:lnTo>
                                  <a:lnTo>
                                    <a:pt x="75" y="342"/>
                                  </a:lnTo>
                                  <a:lnTo>
                                    <a:pt x="75" y="336"/>
                                  </a:lnTo>
                                  <a:lnTo>
                                    <a:pt x="76" y="330"/>
                                  </a:lnTo>
                                  <a:lnTo>
                                    <a:pt x="78" y="324"/>
                                  </a:lnTo>
                                  <a:lnTo>
                                    <a:pt x="81" y="319"/>
                                  </a:lnTo>
                                  <a:lnTo>
                                    <a:pt x="90" y="305"/>
                                  </a:lnTo>
                                  <a:lnTo>
                                    <a:pt x="93" y="300"/>
                                  </a:lnTo>
                                  <a:lnTo>
                                    <a:pt x="96" y="295"/>
                                  </a:lnTo>
                                  <a:lnTo>
                                    <a:pt x="101" y="283"/>
                                  </a:lnTo>
                                  <a:lnTo>
                                    <a:pt x="102" y="275"/>
                                  </a:lnTo>
                                  <a:lnTo>
                                    <a:pt x="105" y="270"/>
                                  </a:lnTo>
                                  <a:lnTo>
                                    <a:pt x="105" y="264"/>
                                  </a:lnTo>
                                  <a:lnTo>
                                    <a:pt x="106" y="259"/>
                                  </a:lnTo>
                                  <a:lnTo>
                                    <a:pt x="106" y="254"/>
                                  </a:lnTo>
                                  <a:lnTo>
                                    <a:pt x="107" y="248"/>
                                  </a:lnTo>
                                  <a:lnTo>
                                    <a:pt x="108" y="243"/>
                                  </a:lnTo>
                                  <a:lnTo>
                                    <a:pt x="111" y="236"/>
                                  </a:lnTo>
                                  <a:lnTo>
                                    <a:pt x="117" y="225"/>
                                  </a:lnTo>
                                  <a:lnTo>
                                    <a:pt x="121" y="220"/>
                                  </a:lnTo>
                                  <a:lnTo>
                                    <a:pt x="126" y="215"/>
                                  </a:lnTo>
                                  <a:lnTo>
                                    <a:pt x="160" y="181"/>
                                  </a:lnTo>
                                  <a:lnTo>
                                    <a:pt x="163" y="178"/>
                                  </a:lnTo>
                                  <a:lnTo>
                                    <a:pt x="168" y="175"/>
                                  </a:lnTo>
                                  <a:lnTo>
                                    <a:pt x="175" y="173"/>
                                  </a:lnTo>
                                  <a:lnTo>
                                    <a:pt x="180" y="173"/>
                                  </a:lnTo>
                                  <a:lnTo>
                                    <a:pt x="186" y="173"/>
                                  </a:lnTo>
                                  <a:lnTo>
                                    <a:pt x="191" y="174"/>
                                  </a:lnTo>
                                  <a:lnTo>
                                    <a:pt x="197" y="176"/>
                                  </a:lnTo>
                                  <a:lnTo>
                                    <a:pt x="201" y="179"/>
                                  </a:lnTo>
                                  <a:lnTo>
                                    <a:pt x="207" y="184"/>
                                  </a:lnTo>
                                  <a:lnTo>
                                    <a:pt x="212" y="188"/>
                                  </a:lnTo>
                                  <a:lnTo>
                                    <a:pt x="216" y="193"/>
                                  </a:lnTo>
                                  <a:lnTo>
                                    <a:pt x="220" y="198"/>
                                  </a:lnTo>
                                  <a:lnTo>
                                    <a:pt x="223" y="203"/>
                                  </a:lnTo>
                                  <a:lnTo>
                                    <a:pt x="226" y="208"/>
                                  </a:lnTo>
                                  <a:lnTo>
                                    <a:pt x="227" y="213"/>
                                  </a:lnTo>
                                  <a:lnTo>
                                    <a:pt x="228" y="218"/>
                                  </a:lnTo>
                                  <a:lnTo>
                                    <a:pt x="230" y="221"/>
                                  </a:lnTo>
                                  <a:lnTo>
                                    <a:pt x="230" y="226"/>
                                  </a:lnTo>
                                  <a:lnTo>
                                    <a:pt x="231" y="230"/>
                                  </a:lnTo>
                                  <a:lnTo>
                                    <a:pt x="233" y="235"/>
                                  </a:lnTo>
                                  <a:lnTo>
                                    <a:pt x="236" y="240"/>
                                  </a:lnTo>
                                  <a:lnTo>
                                    <a:pt x="240" y="245"/>
                                  </a:lnTo>
                                  <a:lnTo>
                                    <a:pt x="243" y="250"/>
                                  </a:lnTo>
                                  <a:lnTo>
                                    <a:pt x="248" y="254"/>
                                  </a:lnTo>
                                  <a:lnTo>
                                    <a:pt x="253" y="258"/>
                                  </a:lnTo>
                                  <a:lnTo>
                                    <a:pt x="256" y="260"/>
                                  </a:lnTo>
                                  <a:lnTo>
                                    <a:pt x="261" y="263"/>
                                  </a:lnTo>
                                  <a:lnTo>
                                    <a:pt x="265" y="264"/>
                                  </a:lnTo>
                                  <a:lnTo>
                                    <a:pt x="269" y="264"/>
                                  </a:lnTo>
                                  <a:lnTo>
                                    <a:pt x="273" y="263"/>
                                  </a:lnTo>
                                  <a:lnTo>
                                    <a:pt x="276" y="260"/>
                                  </a:lnTo>
                                  <a:lnTo>
                                    <a:pt x="278" y="256"/>
                                  </a:lnTo>
                                  <a:lnTo>
                                    <a:pt x="279" y="253"/>
                                  </a:lnTo>
                                  <a:lnTo>
                                    <a:pt x="281" y="248"/>
                                  </a:lnTo>
                                  <a:lnTo>
                                    <a:pt x="282" y="194"/>
                                  </a:lnTo>
                                  <a:lnTo>
                                    <a:pt x="282" y="180"/>
                                  </a:lnTo>
                                  <a:lnTo>
                                    <a:pt x="279" y="165"/>
                                  </a:lnTo>
                                  <a:lnTo>
                                    <a:pt x="278" y="159"/>
                                  </a:lnTo>
                                  <a:lnTo>
                                    <a:pt x="277" y="151"/>
                                  </a:lnTo>
                                  <a:lnTo>
                                    <a:pt x="273" y="139"/>
                                  </a:lnTo>
                                  <a:lnTo>
                                    <a:pt x="258" y="94"/>
                                  </a:lnTo>
                                  <a:lnTo>
                                    <a:pt x="257" y="89"/>
                                  </a:lnTo>
                                  <a:lnTo>
                                    <a:pt x="256" y="83"/>
                                  </a:lnTo>
                                  <a:lnTo>
                                    <a:pt x="256" y="78"/>
                                  </a:lnTo>
                                  <a:lnTo>
                                    <a:pt x="256" y="72"/>
                                  </a:lnTo>
                                  <a:lnTo>
                                    <a:pt x="257" y="67"/>
                                  </a:lnTo>
                                  <a:lnTo>
                                    <a:pt x="257" y="63"/>
                                  </a:lnTo>
                                  <a:lnTo>
                                    <a:pt x="260" y="59"/>
                                  </a:lnTo>
                                  <a:lnTo>
                                    <a:pt x="261" y="58"/>
                                  </a:lnTo>
                                  <a:lnTo>
                                    <a:pt x="261" y="55"/>
                                  </a:lnTo>
                                  <a:lnTo>
                                    <a:pt x="265" y="54"/>
                                  </a:lnTo>
                                  <a:lnTo>
                                    <a:pt x="267" y="53"/>
                                  </a:lnTo>
                                  <a:lnTo>
                                    <a:pt x="272" y="53"/>
                                  </a:lnTo>
                                  <a:lnTo>
                                    <a:pt x="276" y="53"/>
                                  </a:lnTo>
                                  <a:lnTo>
                                    <a:pt x="281" y="54"/>
                                  </a:lnTo>
                                  <a:lnTo>
                                    <a:pt x="286" y="55"/>
                                  </a:lnTo>
                                  <a:lnTo>
                                    <a:pt x="291" y="58"/>
                                  </a:lnTo>
                                  <a:lnTo>
                                    <a:pt x="294" y="62"/>
                                  </a:lnTo>
                                  <a:lnTo>
                                    <a:pt x="297" y="63"/>
                                  </a:lnTo>
                                  <a:lnTo>
                                    <a:pt x="302" y="67"/>
                                  </a:lnTo>
                                  <a:lnTo>
                                    <a:pt x="306" y="68"/>
                                  </a:lnTo>
                                  <a:lnTo>
                                    <a:pt x="307" y="68"/>
                                  </a:lnTo>
                                  <a:lnTo>
                                    <a:pt x="308" y="69"/>
                                  </a:lnTo>
                                  <a:lnTo>
                                    <a:pt x="311" y="68"/>
                                  </a:lnTo>
                                  <a:lnTo>
                                    <a:pt x="313" y="65"/>
                                  </a:lnTo>
                                  <a:lnTo>
                                    <a:pt x="313" y="64"/>
                                  </a:lnTo>
                                  <a:lnTo>
                                    <a:pt x="314" y="63"/>
                                  </a:lnTo>
                                  <a:lnTo>
                                    <a:pt x="314" y="59"/>
                                  </a:lnTo>
                                  <a:lnTo>
                                    <a:pt x="313" y="53"/>
                                  </a:lnTo>
                                  <a:lnTo>
                                    <a:pt x="313" y="52"/>
                                  </a:lnTo>
                                  <a:lnTo>
                                    <a:pt x="312" y="47"/>
                                  </a:lnTo>
                                  <a:lnTo>
                                    <a:pt x="312" y="40"/>
                                  </a:lnTo>
                                  <a:lnTo>
                                    <a:pt x="313" y="35"/>
                                  </a:lnTo>
                                  <a:lnTo>
                                    <a:pt x="314" y="30"/>
                                  </a:lnTo>
                                  <a:lnTo>
                                    <a:pt x="317" y="27"/>
                                  </a:lnTo>
                                  <a:lnTo>
                                    <a:pt x="319" y="23"/>
                                  </a:lnTo>
                                  <a:lnTo>
                                    <a:pt x="323" y="20"/>
                                  </a:lnTo>
                                  <a:lnTo>
                                    <a:pt x="327" y="19"/>
                                  </a:lnTo>
                                  <a:lnTo>
                                    <a:pt x="331" y="19"/>
                                  </a:lnTo>
                                  <a:lnTo>
                                    <a:pt x="336" y="19"/>
                                  </a:lnTo>
                                  <a:lnTo>
                                    <a:pt x="339" y="20"/>
                                  </a:lnTo>
                                  <a:lnTo>
                                    <a:pt x="344" y="23"/>
                                  </a:lnTo>
                                  <a:lnTo>
                                    <a:pt x="348" y="27"/>
                                  </a:lnTo>
                                  <a:lnTo>
                                    <a:pt x="353" y="30"/>
                                  </a:lnTo>
                                  <a:lnTo>
                                    <a:pt x="356" y="35"/>
                                  </a:lnTo>
                                  <a:lnTo>
                                    <a:pt x="358" y="38"/>
                                  </a:lnTo>
                                  <a:lnTo>
                                    <a:pt x="359" y="40"/>
                                  </a:lnTo>
                                  <a:lnTo>
                                    <a:pt x="364" y="52"/>
                                  </a:lnTo>
                                  <a:lnTo>
                                    <a:pt x="367" y="57"/>
                                  </a:lnTo>
                                  <a:lnTo>
                                    <a:pt x="369" y="60"/>
                                  </a:lnTo>
                                  <a:lnTo>
                                    <a:pt x="372" y="62"/>
                                  </a:lnTo>
                                  <a:lnTo>
                                    <a:pt x="374" y="62"/>
                                  </a:lnTo>
                                  <a:lnTo>
                                    <a:pt x="377" y="60"/>
                                  </a:lnTo>
                                  <a:lnTo>
                                    <a:pt x="378" y="58"/>
                                  </a:lnTo>
                                  <a:lnTo>
                                    <a:pt x="379" y="54"/>
                                  </a:lnTo>
                                  <a:lnTo>
                                    <a:pt x="381" y="49"/>
                                  </a:lnTo>
                                  <a:lnTo>
                                    <a:pt x="383" y="32"/>
                                  </a:lnTo>
                                  <a:lnTo>
                                    <a:pt x="386" y="20"/>
                                  </a:lnTo>
                                  <a:lnTo>
                                    <a:pt x="388" y="15"/>
                                  </a:lnTo>
                                  <a:lnTo>
                                    <a:pt x="391" y="12"/>
                                  </a:lnTo>
                                  <a:lnTo>
                                    <a:pt x="393" y="7"/>
                                  </a:lnTo>
                                  <a:lnTo>
                                    <a:pt x="397" y="4"/>
                                  </a:lnTo>
                                  <a:lnTo>
                                    <a:pt x="401" y="2"/>
                                  </a:lnTo>
                                  <a:lnTo>
                                    <a:pt x="403" y="0"/>
                                  </a:lnTo>
                                  <a:lnTo>
                                    <a:pt x="407" y="0"/>
                                  </a:lnTo>
                                  <a:lnTo>
                                    <a:pt x="412" y="0"/>
                                  </a:lnTo>
                                  <a:lnTo>
                                    <a:pt x="417" y="3"/>
                                  </a:lnTo>
                                  <a:lnTo>
                                    <a:pt x="421" y="4"/>
                                  </a:lnTo>
                                  <a:lnTo>
                                    <a:pt x="431" y="10"/>
                                  </a:lnTo>
                                  <a:lnTo>
                                    <a:pt x="436" y="14"/>
                                  </a:lnTo>
                                  <a:lnTo>
                                    <a:pt x="439" y="18"/>
                                  </a:lnTo>
                                  <a:lnTo>
                                    <a:pt x="456" y="37"/>
                                  </a:lnTo>
                                  <a:lnTo>
                                    <a:pt x="459" y="42"/>
                                  </a:lnTo>
                                  <a:lnTo>
                                    <a:pt x="464" y="45"/>
                                  </a:lnTo>
                                  <a:lnTo>
                                    <a:pt x="477" y="54"/>
                                  </a:lnTo>
                                  <a:lnTo>
                                    <a:pt x="483" y="58"/>
                                  </a:lnTo>
                                  <a:lnTo>
                                    <a:pt x="489" y="60"/>
                                  </a:lnTo>
                                  <a:lnTo>
                                    <a:pt x="502" y="65"/>
                                  </a:lnTo>
                                  <a:lnTo>
                                    <a:pt x="507" y="67"/>
                                  </a:lnTo>
                                  <a:lnTo>
                                    <a:pt x="513" y="69"/>
                                  </a:lnTo>
                                  <a:lnTo>
                                    <a:pt x="518" y="72"/>
                                  </a:lnTo>
                                  <a:lnTo>
                                    <a:pt x="524" y="75"/>
                                  </a:lnTo>
                                  <a:lnTo>
                                    <a:pt x="529" y="80"/>
                                  </a:lnTo>
                                  <a:lnTo>
                                    <a:pt x="534" y="85"/>
                                  </a:lnTo>
                                  <a:lnTo>
                                    <a:pt x="538" y="90"/>
                                  </a:lnTo>
                                  <a:lnTo>
                                    <a:pt x="542" y="95"/>
                                  </a:lnTo>
                                  <a:lnTo>
                                    <a:pt x="544" y="101"/>
                                  </a:lnTo>
                                  <a:lnTo>
                                    <a:pt x="545" y="105"/>
                                  </a:lnTo>
                                  <a:lnTo>
                                    <a:pt x="547" y="110"/>
                                  </a:lnTo>
                                  <a:lnTo>
                                    <a:pt x="547" y="116"/>
                                  </a:lnTo>
                                  <a:lnTo>
                                    <a:pt x="547" y="123"/>
                                  </a:lnTo>
                                  <a:lnTo>
                                    <a:pt x="545" y="129"/>
                                  </a:lnTo>
                                  <a:lnTo>
                                    <a:pt x="543" y="134"/>
                                  </a:lnTo>
                                  <a:lnTo>
                                    <a:pt x="539" y="140"/>
                                  </a:lnTo>
                                  <a:lnTo>
                                    <a:pt x="535" y="144"/>
                                  </a:lnTo>
                                  <a:lnTo>
                                    <a:pt x="534" y="146"/>
                                  </a:lnTo>
                                  <a:lnTo>
                                    <a:pt x="532" y="149"/>
                                  </a:lnTo>
                                  <a:lnTo>
                                    <a:pt x="517" y="159"/>
                                  </a:lnTo>
                                  <a:lnTo>
                                    <a:pt x="513" y="163"/>
                                  </a:lnTo>
                                  <a:lnTo>
                                    <a:pt x="509" y="168"/>
                                  </a:lnTo>
                                  <a:lnTo>
                                    <a:pt x="508" y="170"/>
                                  </a:lnTo>
                                  <a:lnTo>
                                    <a:pt x="507" y="173"/>
                                  </a:lnTo>
                                  <a:lnTo>
                                    <a:pt x="504" y="178"/>
                                  </a:lnTo>
                                  <a:lnTo>
                                    <a:pt x="503" y="184"/>
                                  </a:lnTo>
                                  <a:lnTo>
                                    <a:pt x="503" y="190"/>
                                  </a:lnTo>
                                  <a:lnTo>
                                    <a:pt x="503" y="196"/>
                                  </a:lnTo>
                                  <a:lnTo>
                                    <a:pt x="504" y="201"/>
                                  </a:lnTo>
                                  <a:lnTo>
                                    <a:pt x="514" y="226"/>
                                  </a:lnTo>
                                  <a:lnTo>
                                    <a:pt x="515" y="231"/>
                                  </a:lnTo>
                                  <a:lnTo>
                                    <a:pt x="517" y="238"/>
                                  </a:lnTo>
                                  <a:lnTo>
                                    <a:pt x="517" y="245"/>
                                  </a:lnTo>
                                  <a:lnTo>
                                    <a:pt x="517" y="253"/>
                                  </a:lnTo>
                                  <a:lnTo>
                                    <a:pt x="517" y="259"/>
                                  </a:lnTo>
                                  <a:lnTo>
                                    <a:pt x="515" y="266"/>
                                  </a:lnTo>
                                  <a:lnTo>
                                    <a:pt x="514" y="273"/>
                                  </a:lnTo>
                                  <a:lnTo>
                                    <a:pt x="512" y="278"/>
                                  </a:lnTo>
                                  <a:lnTo>
                                    <a:pt x="493" y="314"/>
                                  </a:lnTo>
                                  <a:lnTo>
                                    <a:pt x="487" y="325"/>
                                  </a:lnTo>
                                  <a:lnTo>
                                    <a:pt x="482" y="331"/>
                                  </a:lnTo>
                                  <a:lnTo>
                                    <a:pt x="477" y="336"/>
                                  </a:lnTo>
                                  <a:lnTo>
                                    <a:pt x="473" y="342"/>
                                  </a:lnTo>
                                  <a:lnTo>
                                    <a:pt x="467" y="347"/>
                                  </a:lnTo>
                                  <a:lnTo>
                                    <a:pt x="457" y="356"/>
                                  </a:lnTo>
                                  <a:lnTo>
                                    <a:pt x="423" y="380"/>
                                  </a:lnTo>
                                  <a:lnTo>
                                    <a:pt x="399" y="395"/>
                                  </a:lnTo>
                                  <a:lnTo>
                                    <a:pt x="376" y="410"/>
                                  </a:lnTo>
                                  <a:lnTo>
                                    <a:pt x="338" y="430"/>
                                  </a:lnTo>
                                  <a:lnTo>
                                    <a:pt x="333" y="432"/>
                                  </a:lnTo>
                                  <a:lnTo>
                                    <a:pt x="328" y="436"/>
                                  </a:lnTo>
                                  <a:lnTo>
                                    <a:pt x="323" y="441"/>
                                  </a:lnTo>
                                  <a:lnTo>
                                    <a:pt x="319" y="446"/>
                                  </a:lnTo>
                                  <a:lnTo>
                                    <a:pt x="317" y="451"/>
                                  </a:lnTo>
                                  <a:lnTo>
                                    <a:pt x="314" y="457"/>
                                  </a:lnTo>
                                  <a:lnTo>
                                    <a:pt x="312" y="462"/>
                                  </a:lnTo>
                                  <a:lnTo>
                                    <a:pt x="312" y="469"/>
                                  </a:lnTo>
                                  <a:lnTo>
                                    <a:pt x="311" y="471"/>
                                  </a:lnTo>
                                  <a:lnTo>
                                    <a:pt x="311" y="474"/>
                                  </a:lnTo>
                                  <a:lnTo>
                                    <a:pt x="308" y="479"/>
                                  </a:lnTo>
                                  <a:lnTo>
                                    <a:pt x="306" y="482"/>
                                  </a:lnTo>
                                  <a:lnTo>
                                    <a:pt x="302" y="486"/>
                                  </a:lnTo>
                                  <a:lnTo>
                                    <a:pt x="297" y="490"/>
                                  </a:lnTo>
                                  <a:lnTo>
                                    <a:pt x="292" y="492"/>
                                  </a:lnTo>
                                  <a:lnTo>
                                    <a:pt x="287" y="495"/>
                                  </a:lnTo>
                                  <a:lnTo>
                                    <a:pt x="282" y="495"/>
                                  </a:lnTo>
                                  <a:lnTo>
                                    <a:pt x="276" y="495"/>
                                  </a:lnTo>
                                  <a:lnTo>
                                    <a:pt x="271" y="494"/>
                                  </a:lnTo>
                                  <a:lnTo>
                                    <a:pt x="266" y="491"/>
                                  </a:lnTo>
                                  <a:lnTo>
                                    <a:pt x="261" y="489"/>
                                  </a:lnTo>
                                  <a:lnTo>
                                    <a:pt x="257" y="484"/>
                                  </a:lnTo>
                                  <a:lnTo>
                                    <a:pt x="255" y="480"/>
                                  </a:lnTo>
                                  <a:lnTo>
                                    <a:pt x="253" y="477"/>
                                  </a:lnTo>
                                  <a:lnTo>
                                    <a:pt x="252" y="475"/>
                                  </a:lnTo>
                                  <a:lnTo>
                                    <a:pt x="252" y="469"/>
                                  </a:lnTo>
                                  <a:lnTo>
                                    <a:pt x="251" y="457"/>
                                  </a:lnTo>
                                  <a:lnTo>
                                    <a:pt x="251" y="452"/>
                                  </a:lnTo>
                                  <a:lnTo>
                                    <a:pt x="248" y="447"/>
                                  </a:lnTo>
                                  <a:lnTo>
                                    <a:pt x="246" y="442"/>
                                  </a:lnTo>
                                  <a:lnTo>
                                    <a:pt x="243" y="437"/>
                                  </a:lnTo>
                                  <a:lnTo>
                                    <a:pt x="240" y="435"/>
                                  </a:lnTo>
                                  <a:lnTo>
                                    <a:pt x="236" y="432"/>
                                  </a:lnTo>
                                  <a:lnTo>
                                    <a:pt x="231" y="430"/>
                                  </a:lnTo>
                                  <a:lnTo>
                                    <a:pt x="226" y="430"/>
                                  </a:lnTo>
                                  <a:lnTo>
                                    <a:pt x="221" y="430"/>
                                  </a:lnTo>
                                  <a:lnTo>
                                    <a:pt x="217" y="431"/>
                                  </a:lnTo>
                                  <a:lnTo>
                                    <a:pt x="212" y="434"/>
                                  </a:lnTo>
                                  <a:lnTo>
                                    <a:pt x="208" y="437"/>
                                  </a:lnTo>
                                  <a:lnTo>
                                    <a:pt x="206" y="441"/>
                                  </a:lnTo>
                                  <a:lnTo>
                                    <a:pt x="203" y="445"/>
                                  </a:lnTo>
                                  <a:lnTo>
                                    <a:pt x="202" y="450"/>
                                  </a:lnTo>
                                  <a:lnTo>
                                    <a:pt x="201" y="455"/>
                                  </a:lnTo>
                                  <a:lnTo>
                                    <a:pt x="200" y="460"/>
                                  </a:lnTo>
                                  <a:lnTo>
                                    <a:pt x="198" y="465"/>
                                  </a:lnTo>
                                  <a:lnTo>
                                    <a:pt x="196" y="471"/>
                                  </a:lnTo>
                                  <a:lnTo>
                                    <a:pt x="192" y="476"/>
                                  </a:lnTo>
                                  <a:lnTo>
                                    <a:pt x="188" y="480"/>
                                  </a:lnTo>
                                  <a:lnTo>
                                    <a:pt x="183" y="485"/>
                                  </a:lnTo>
                                  <a:lnTo>
                                    <a:pt x="178" y="489"/>
                                  </a:lnTo>
                                  <a:lnTo>
                                    <a:pt x="173" y="491"/>
                                  </a:lnTo>
                                  <a:lnTo>
                                    <a:pt x="155" y="499"/>
                                  </a:lnTo>
                                  <a:lnTo>
                                    <a:pt x="150" y="501"/>
                                  </a:lnTo>
                                  <a:lnTo>
                                    <a:pt x="143" y="502"/>
                                  </a:lnTo>
                                  <a:lnTo>
                                    <a:pt x="131" y="505"/>
                                  </a:lnTo>
                                  <a:lnTo>
                                    <a:pt x="125" y="505"/>
                                  </a:lnTo>
                                  <a:lnTo>
                                    <a:pt x="118" y="504"/>
                                  </a:lnTo>
                                  <a:lnTo>
                                    <a:pt x="113" y="504"/>
                                  </a:lnTo>
                                  <a:lnTo>
                                    <a:pt x="110" y="502"/>
                                  </a:lnTo>
                                  <a:lnTo>
                                    <a:pt x="105" y="501"/>
                                  </a:lnTo>
                                  <a:lnTo>
                                    <a:pt x="101" y="501"/>
                                  </a:lnTo>
                                  <a:lnTo>
                                    <a:pt x="96" y="501"/>
                                  </a:lnTo>
                                  <a:lnTo>
                                    <a:pt x="92" y="502"/>
                                  </a:lnTo>
                                  <a:lnTo>
                                    <a:pt x="88" y="505"/>
                                  </a:lnTo>
                                  <a:lnTo>
                                    <a:pt x="85" y="509"/>
                                  </a:lnTo>
                                  <a:lnTo>
                                    <a:pt x="81" y="512"/>
                                  </a:lnTo>
                                  <a:lnTo>
                                    <a:pt x="78" y="517"/>
                                  </a:lnTo>
                                  <a:lnTo>
                                    <a:pt x="76" y="522"/>
                                  </a:lnTo>
                                  <a:lnTo>
                                    <a:pt x="72" y="526"/>
                                  </a:lnTo>
                                  <a:lnTo>
                                    <a:pt x="68" y="531"/>
                                  </a:lnTo>
                                  <a:lnTo>
                                    <a:pt x="66" y="532"/>
                                  </a:lnTo>
                                  <a:lnTo>
                                    <a:pt x="64" y="535"/>
                                  </a:lnTo>
                                  <a:lnTo>
                                    <a:pt x="57" y="537"/>
                                  </a:lnTo>
                                  <a:lnTo>
                                    <a:pt x="52" y="541"/>
                                  </a:lnTo>
                                  <a:lnTo>
                                    <a:pt x="46" y="542"/>
                                  </a:lnTo>
                                  <a:lnTo>
                                    <a:pt x="40" y="544"/>
                                  </a:lnTo>
                                  <a:lnTo>
                                    <a:pt x="34" y="544"/>
                                  </a:lnTo>
                                  <a:lnTo>
                                    <a:pt x="29" y="544"/>
                                  </a:lnTo>
                                  <a:lnTo>
                                    <a:pt x="22" y="541"/>
                                  </a:lnTo>
                                  <a:lnTo>
                                    <a:pt x="17" y="539"/>
                                  </a:lnTo>
                                  <a:lnTo>
                                    <a:pt x="12" y="536"/>
                                  </a:lnTo>
                                  <a:lnTo>
                                    <a:pt x="7" y="532"/>
                                  </a:lnTo>
                                  <a:lnTo>
                                    <a:pt x="5" y="529"/>
                                  </a:lnTo>
                                  <a:lnTo>
                                    <a:pt x="1" y="524"/>
                                  </a:lnTo>
                                  <a:lnTo>
                                    <a:pt x="0" y="519"/>
                                  </a:lnTo>
                                  <a:lnTo>
                                    <a:pt x="0" y="514"/>
                                  </a:lnTo>
                                  <a:lnTo>
                                    <a:pt x="0" y="507"/>
                                  </a:lnTo>
                                  <a:lnTo>
                                    <a:pt x="1" y="502"/>
                                  </a:lnTo>
                                  <a:lnTo>
                                    <a:pt x="4" y="497"/>
                                  </a:lnTo>
                                  <a:lnTo>
                                    <a:pt x="6" y="492"/>
                                  </a:lnTo>
                                  <a:lnTo>
                                    <a:pt x="10" y="487"/>
                                  </a:lnTo>
                                  <a:lnTo>
                                    <a:pt x="15" y="484"/>
                                  </a:lnTo>
                                  <a:lnTo>
                                    <a:pt x="88" y="43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4" name="Freeform 26"/>
                            <a:cNvSpPr>
                              <a:spLocks noChangeArrowheads="1"/>
                            </a:cNvSpPr>
                          </a:nvSpPr>
                          <a:spPr bwMode="auto">
                            <a:xfrm rot="5100000">
                              <a:off x="2772" y="3215"/>
                              <a:ext cx="47" cy="174"/>
                            </a:xfrm>
                            <a:custGeom>
                              <a:avLst/>
                              <a:gdLst>
                                <a:gd name="T0" fmla="*/ 0 w 262"/>
                                <a:gd name="T1" fmla="*/ 0 h 490"/>
                                <a:gd name="T2" fmla="*/ 0 w 262"/>
                                <a:gd name="T3" fmla="*/ 0 h 490"/>
                                <a:gd name="T4" fmla="*/ 0 w 262"/>
                                <a:gd name="T5" fmla="*/ 0 h 490"/>
                                <a:gd name="T6" fmla="*/ 0 w 262"/>
                                <a:gd name="T7" fmla="*/ 0 h 490"/>
                                <a:gd name="T8" fmla="*/ 0 w 262"/>
                                <a:gd name="T9" fmla="*/ 0 h 490"/>
                                <a:gd name="T10" fmla="*/ 0 w 262"/>
                                <a:gd name="T11" fmla="*/ 0 h 490"/>
                                <a:gd name="T12" fmla="*/ 0 w 262"/>
                                <a:gd name="T13" fmla="*/ 0 h 490"/>
                                <a:gd name="T14" fmla="*/ 0 w 262"/>
                                <a:gd name="T15" fmla="*/ 0 h 490"/>
                                <a:gd name="T16" fmla="*/ 0 w 262"/>
                                <a:gd name="T17" fmla="*/ 0 h 490"/>
                                <a:gd name="T18" fmla="*/ 0 w 262"/>
                                <a:gd name="T19" fmla="*/ 0 h 490"/>
                                <a:gd name="T20" fmla="*/ 0 w 262"/>
                                <a:gd name="T21" fmla="*/ 0 h 490"/>
                                <a:gd name="T22" fmla="*/ 0 w 262"/>
                                <a:gd name="T23" fmla="*/ 0 h 490"/>
                                <a:gd name="T24" fmla="*/ 0 w 262"/>
                                <a:gd name="T25" fmla="*/ 0 h 490"/>
                                <a:gd name="T26" fmla="*/ 0 w 262"/>
                                <a:gd name="T27" fmla="*/ 0 h 490"/>
                                <a:gd name="T28" fmla="*/ 0 w 262"/>
                                <a:gd name="T29" fmla="*/ 0 h 490"/>
                                <a:gd name="T30" fmla="*/ 0 w 262"/>
                                <a:gd name="T31" fmla="*/ 0 h 490"/>
                                <a:gd name="T32" fmla="*/ 0 w 262"/>
                                <a:gd name="T33" fmla="*/ 0 h 490"/>
                                <a:gd name="T34" fmla="*/ 0 w 262"/>
                                <a:gd name="T35" fmla="*/ 0 h 490"/>
                                <a:gd name="T36" fmla="*/ 0 w 262"/>
                                <a:gd name="T37" fmla="*/ 0 h 490"/>
                                <a:gd name="T38" fmla="*/ 0 w 262"/>
                                <a:gd name="T39" fmla="*/ 0 h 490"/>
                                <a:gd name="T40" fmla="*/ 0 w 262"/>
                                <a:gd name="T41" fmla="*/ 0 h 490"/>
                                <a:gd name="T42" fmla="*/ 0 w 262"/>
                                <a:gd name="T43" fmla="*/ 0 h 490"/>
                                <a:gd name="T44" fmla="*/ 0 w 262"/>
                                <a:gd name="T45" fmla="*/ 0 h 490"/>
                                <a:gd name="T46" fmla="*/ 0 w 262"/>
                                <a:gd name="T47" fmla="*/ 0 h 490"/>
                                <a:gd name="T48" fmla="*/ 0 w 262"/>
                                <a:gd name="T49" fmla="*/ 0 h 490"/>
                                <a:gd name="T50" fmla="*/ 0 w 262"/>
                                <a:gd name="T51" fmla="*/ 0 h 490"/>
                                <a:gd name="T52" fmla="*/ 0 w 262"/>
                                <a:gd name="T53" fmla="*/ 0 h 490"/>
                                <a:gd name="T54" fmla="*/ 0 w 262"/>
                                <a:gd name="T55" fmla="*/ 0 h 490"/>
                                <a:gd name="T56" fmla="*/ 0 w 262"/>
                                <a:gd name="T57" fmla="*/ 0 h 490"/>
                                <a:gd name="T58" fmla="*/ 0 w 262"/>
                                <a:gd name="T59" fmla="*/ 0 h 490"/>
                                <a:gd name="T60" fmla="*/ 0 w 262"/>
                                <a:gd name="T61" fmla="*/ 0 h 490"/>
                                <a:gd name="T62" fmla="*/ 0 w 262"/>
                                <a:gd name="T63" fmla="*/ 0 h 490"/>
                                <a:gd name="T64" fmla="*/ 0 w 262"/>
                                <a:gd name="T65" fmla="*/ 0 h 490"/>
                                <a:gd name="T66" fmla="*/ 0 w 262"/>
                                <a:gd name="T67" fmla="*/ 0 h 490"/>
                                <a:gd name="T68" fmla="*/ 0 w 262"/>
                                <a:gd name="T69" fmla="*/ 0 h 490"/>
                                <a:gd name="T70" fmla="*/ 0 w 262"/>
                                <a:gd name="T71" fmla="*/ 0 h 490"/>
                                <a:gd name="T72" fmla="*/ 0 w 262"/>
                                <a:gd name="T73" fmla="*/ 0 h 490"/>
                                <a:gd name="T74" fmla="*/ 0 w 262"/>
                                <a:gd name="T75" fmla="*/ 0 h 490"/>
                                <a:gd name="T76" fmla="*/ 0 w 262"/>
                                <a:gd name="T77" fmla="*/ 0 h 490"/>
                                <a:gd name="T78" fmla="*/ 0 w 262"/>
                                <a:gd name="T79" fmla="*/ 0 h 490"/>
                                <a:gd name="T80" fmla="*/ 0 w 262"/>
                                <a:gd name="T81" fmla="*/ 0 h 490"/>
                                <a:gd name="T82" fmla="*/ 0 w 262"/>
                                <a:gd name="T83" fmla="*/ 0 h 490"/>
                                <a:gd name="T84" fmla="*/ 0 w 262"/>
                                <a:gd name="T85" fmla="*/ 0 h 490"/>
                                <a:gd name="T86" fmla="*/ 0 w 262"/>
                                <a:gd name="T87" fmla="*/ 0 h 490"/>
                                <a:gd name="T88" fmla="*/ 0 w 262"/>
                                <a:gd name="T89" fmla="*/ 0 h 490"/>
                                <a:gd name="T90" fmla="*/ 0 w 262"/>
                                <a:gd name="T91" fmla="*/ 0 h 490"/>
                                <a:gd name="T92" fmla="*/ 0 w 262"/>
                                <a:gd name="T93" fmla="*/ 0 h 490"/>
                                <a:gd name="T94" fmla="*/ 0 w 262"/>
                                <a:gd name="T95" fmla="*/ 0 h 490"/>
                                <a:gd name="T96" fmla="*/ 0 w 262"/>
                                <a:gd name="T97" fmla="*/ 0 h 49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262"/>
                                <a:gd name="T148" fmla="*/ 0 h 490"/>
                                <a:gd name="T149" fmla="*/ 262 w 262"/>
                                <a:gd name="T150" fmla="*/ 490 h 49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262" h="490">
                                  <a:moveTo>
                                    <a:pt x="58" y="475"/>
                                  </a:moveTo>
                                  <a:lnTo>
                                    <a:pt x="57" y="480"/>
                                  </a:lnTo>
                                  <a:lnTo>
                                    <a:pt x="55" y="484"/>
                                  </a:lnTo>
                                  <a:lnTo>
                                    <a:pt x="51" y="488"/>
                                  </a:lnTo>
                                  <a:lnTo>
                                    <a:pt x="50" y="489"/>
                                  </a:lnTo>
                                  <a:lnTo>
                                    <a:pt x="48" y="490"/>
                                  </a:lnTo>
                                  <a:lnTo>
                                    <a:pt x="43" y="490"/>
                                  </a:lnTo>
                                  <a:lnTo>
                                    <a:pt x="42" y="490"/>
                                  </a:lnTo>
                                  <a:lnTo>
                                    <a:pt x="40" y="490"/>
                                  </a:lnTo>
                                  <a:lnTo>
                                    <a:pt x="37" y="489"/>
                                  </a:lnTo>
                                  <a:lnTo>
                                    <a:pt x="35" y="488"/>
                                  </a:lnTo>
                                  <a:lnTo>
                                    <a:pt x="31" y="485"/>
                                  </a:lnTo>
                                  <a:lnTo>
                                    <a:pt x="30" y="484"/>
                                  </a:lnTo>
                                  <a:lnTo>
                                    <a:pt x="26" y="480"/>
                                  </a:lnTo>
                                  <a:lnTo>
                                    <a:pt x="21" y="475"/>
                                  </a:lnTo>
                                  <a:lnTo>
                                    <a:pt x="17" y="469"/>
                                  </a:lnTo>
                                  <a:lnTo>
                                    <a:pt x="13" y="463"/>
                                  </a:lnTo>
                                  <a:lnTo>
                                    <a:pt x="8" y="449"/>
                                  </a:lnTo>
                                  <a:lnTo>
                                    <a:pt x="6" y="443"/>
                                  </a:lnTo>
                                  <a:lnTo>
                                    <a:pt x="6" y="437"/>
                                  </a:lnTo>
                                  <a:lnTo>
                                    <a:pt x="0" y="356"/>
                                  </a:lnTo>
                                  <a:lnTo>
                                    <a:pt x="0" y="342"/>
                                  </a:lnTo>
                                  <a:lnTo>
                                    <a:pt x="1" y="327"/>
                                  </a:lnTo>
                                  <a:lnTo>
                                    <a:pt x="5" y="312"/>
                                  </a:lnTo>
                                  <a:lnTo>
                                    <a:pt x="7" y="306"/>
                                  </a:lnTo>
                                  <a:lnTo>
                                    <a:pt x="10" y="299"/>
                                  </a:lnTo>
                                  <a:lnTo>
                                    <a:pt x="75" y="161"/>
                                  </a:lnTo>
                                  <a:lnTo>
                                    <a:pt x="81" y="148"/>
                                  </a:lnTo>
                                  <a:lnTo>
                                    <a:pt x="87" y="135"/>
                                  </a:lnTo>
                                  <a:lnTo>
                                    <a:pt x="92" y="120"/>
                                  </a:lnTo>
                                  <a:lnTo>
                                    <a:pt x="97" y="106"/>
                                  </a:lnTo>
                                  <a:lnTo>
                                    <a:pt x="113" y="57"/>
                                  </a:lnTo>
                                  <a:lnTo>
                                    <a:pt x="116" y="52"/>
                                  </a:lnTo>
                                  <a:lnTo>
                                    <a:pt x="118" y="46"/>
                                  </a:lnTo>
                                  <a:lnTo>
                                    <a:pt x="122" y="40"/>
                                  </a:lnTo>
                                  <a:lnTo>
                                    <a:pt x="127" y="35"/>
                                  </a:lnTo>
                                  <a:lnTo>
                                    <a:pt x="132" y="30"/>
                                  </a:lnTo>
                                  <a:lnTo>
                                    <a:pt x="138" y="25"/>
                                  </a:lnTo>
                                  <a:lnTo>
                                    <a:pt x="143" y="21"/>
                                  </a:lnTo>
                                  <a:lnTo>
                                    <a:pt x="149" y="18"/>
                                  </a:lnTo>
                                  <a:lnTo>
                                    <a:pt x="186" y="2"/>
                                  </a:lnTo>
                                  <a:lnTo>
                                    <a:pt x="188" y="1"/>
                                  </a:lnTo>
                                  <a:lnTo>
                                    <a:pt x="192" y="1"/>
                                  </a:lnTo>
                                  <a:lnTo>
                                    <a:pt x="198" y="0"/>
                                  </a:lnTo>
                                  <a:lnTo>
                                    <a:pt x="204" y="0"/>
                                  </a:lnTo>
                                  <a:lnTo>
                                    <a:pt x="212" y="0"/>
                                  </a:lnTo>
                                  <a:lnTo>
                                    <a:pt x="218" y="1"/>
                                  </a:lnTo>
                                  <a:lnTo>
                                    <a:pt x="224" y="3"/>
                                  </a:lnTo>
                                  <a:lnTo>
                                    <a:pt x="231" y="6"/>
                                  </a:lnTo>
                                  <a:lnTo>
                                    <a:pt x="233" y="8"/>
                                  </a:lnTo>
                                  <a:lnTo>
                                    <a:pt x="236" y="10"/>
                                  </a:lnTo>
                                  <a:lnTo>
                                    <a:pt x="253" y="25"/>
                                  </a:lnTo>
                                  <a:lnTo>
                                    <a:pt x="257" y="28"/>
                                  </a:lnTo>
                                  <a:lnTo>
                                    <a:pt x="259" y="33"/>
                                  </a:lnTo>
                                  <a:lnTo>
                                    <a:pt x="262" y="37"/>
                                  </a:lnTo>
                                  <a:lnTo>
                                    <a:pt x="262" y="42"/>
                                  </a:lnTo>
                                  <a:lnTo>
                                    <a:pt x="262" y="46"/>
                                  </a:lnTo>
                                  <a:lnTo>
                                    <a:pt x="261" y="50"/>
                                  </a:lnTo>
                                  <a:lnTo>
                                    <a:pt x="258" y="53"/>
                                  </a:lnTo>
                                  <a:lnTo>
                                    <a:pt x="254" y="56"/>
                                  </a:lnTo>
                                  <a:lnTo>
                                    <a:pt x="251" y="58"/>
                                  </a:lnTo>
                                  <a:lnTo>
                                    <a:pt x="247" y="62"/>
                                  </a:lnTo>
                                  <a:lnTo>
                                    <a:pt x="244" y="67"/>
                                  </a:lnTo>
                                  <a:lnTo>
                                    <a:pt x="243" y="72"/>
                                  </a:lnTo>
                                  <a:lnTo>
                                    <a:pt x="242" y="77"/>
                                  </a:lnTo>
                                  <a:lnTo>
                                    <a:pt x="242" y="83"/>
                                  </a:lnTo>
                                  <a:lnTo>
                                    <a:pt x="243" y="90"/>
                                  </a:lnTo>
                                  <a:lnTo>
                                    <a:pt x="246" y="95"/>
                                  </a:lnTo>
                                  <a:lnTo>
                                    <a:pt x="246" y="97"/>
                                  </a:lnTo>
                                  <a:lnTo>
                                    <a:pt x="248" y="102"/>
                                  </a:lnTo>
                                  <a:lnTo>
                                    <a:pt x="249" y="108"/>
                                  </a:lnTo>
                                  <a:lnTo>
                                    <a:pt x="248" y="115"/>
                                  </a:lnTo>
                                  <a:lnTo>
                                    <a:pt x="248" y="121"/>
                                  </a:lnTo>
                                  <a:lnTo>
                                    <a:pt x="246" y="127"/>
                                  </a:lnTo>
                                  <a:lnTo>
                                    <a:pt x="243" y="132"/>
                                  </a:lnTo>
                                  <a:lnTo>
                                    <a:pt x="239" y="137"/>
                                  </a:lnTo>
                                  <a:lnTo>
                                    <a:pt x="234" y="141"/>
                                  </a:lnTo>
                                  <a:lnTo>
                                    <a:pt x="187" y="176"/>
                                  </a:lnTo>
                                  <a:lnTo>
                                    <a:pt x="182" y="179"/>
                                  </a:lnTo>
                                  <a:lnTo>
                                    <a:pt x="178" y="184"/>
                                  </a:lnTo>
                                  <a:lnTo>
                                    <a:pt x="173" y="191"/>
                                  </a:lnTo>
                                  <a:lnTo>
                                    <a:pt x="168" y="197"/>
                                  </a:lnTo>
                                  <a:lnTo>
                                    <a:pt x="164" y="203"/>
                                  </a:lnTo>
                                  <a:lnTo>
                                    <a:pt x="162" y="209"/>
                                  </a:lnTo>
                                  <a:lnTo>
                                    <a:pt x="159" y="216"/>
                                  </a:lnTo>
                                  <a:lnTo>
                                    <a:pt x="158" y="222"/>
                                  </a:lnTo>
                                  <a:lnTo>
                                    <a:pt x="152" y="248"/>
                                  </a:lnTo>
                                  <a:lnTo>
                                    <a:pt x="149" y="262"/>
                                  </a:lnTo>
                                  <a:lnTo>
                                    <a:pt x="144" y="276"/>
                                  </a:lnTo>
                                  <a:lnTo>
                                    <a:pt x="138" y="291"/>
                                  </a:lnTo>
                                  <a:lnTo>
                                    <a:pt x="135" y="297"/>
                                  </a:lnTo>
                                  <a:lnTo>
                                    <a:pt x="132" y="302"/>
                                  </a:lnTo>
                                  <a:lnTo>
                                    <a:pt x="85" y="384"/>
                                  </a:lnTo>
                                  <a:lnTo>
                                    <a:pt x="78" y="396"/>
                                  </a:lnTo>
                                  <a:lnTo>
                                    <a:pt x="73" y="410"/>
                                  </a:lnTo>
                                  <a:lnTo>
                                    <a:pt x="68" y="425"/>
                                  </a:lnTo>
                                  <a:lnTo>
                                    <a:pt x="65" y="438"/>
                                  </a:lnTo>
                                  <a:lnTo>
                                    <a:pt x="58" y="47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5" name="Freeform 27"/>
                            <a:cNvSpPr>
                              <a:spLocks noChangeArrowheads="1"/>
                            </a:cNvSpPr>
                          </a:nvSpPr>
                          <a:spPr bwMode="auto">
                            <a:xfrm rot="5100000">
                              <a:off x="2886" y="3330"/>
                              <a:ext cx="150" cy="177"/>
                            </a:xfrm>
                            <a:custGeom>
                              <a:avLst/>
                              <a:gdLst>
                                <a:gd name="T0" fmla="*/ 0 w 410"/>
                                <a:gd name="T1" fmla="*/ 1 h 251"/>
                                <a:gd name="T2" fmla="*/ 0 w 410"/>
                                <a:gd name="T3" fmla="*/ 1 h 251"/>
                                <a:gd name="T4" fmla="*/ 0 w 410"/>
                                <a:gd name="T5" fmla="*/ 1 h 251"/>
                                <a:gd name="T6" fmla="*/ 0 w 410"/>
                                <a:gd name="T7" fmla="*/ 1 h 251"/>
                                <a:gd name="T8" fmla="*/ 0 w 410"/>
                                <a:gd name="T9" fmla="*/ 1 h 251"/>
                                <a:gd name="T10" fmla="*/ 0 w 410"/>
                                <a:gd name="T11" fmla="*/ 1 h 251"/>
                                <a:gd name="T12" fmla="*/ 0 w 410"/>
                                <a:gd name="T13" fmla="*/ 1 h 251"/>
                                <a:gd name="T14" fmla="*/ 0 w 410"/>
                                <a:gd name="T15" fmla="*/ 1 h 251"/>
                                <a:gd name="T16" fmla="*/ 0 w 410"/>
                                <a:gd name="T17" fmla="*/ 1 h 251"/>
                                <a:gd name="T18" fmla="*/ 0 w 410"/>
                                <a:gd name="T19" fmla="*/ 1 h 251"/>
                                <a:gd name="T20" fmla="*/ 0 w 410"/>
                                <a:gd name="T21" fmla="*/ 1 h 251"/>
                                <a:gd name="T22" fmla="*/ 0 w 410"/>
                                <a:gd name="T23" fmla="*/ 1 h 251"/>
                                <a:gd name="T24" fmla="*/ 0 w 410"/>
                                <a:gd name="T25" fmla="*/ 0 h 251"/>
                                <a:gd name="T26" fmla="*/ 0 w 410"/>
                                <a:gd name="T27" fmla="*/ 1 h 251"/>
                                <a:gd name="T28" fmla="*/ 0 w 410"/>
                                <a:gd name="T29" fmla="*/ 1 h 251"/>
                                <a:gd name="T30" fmla="*/ 0 w 410"/>
                                <a:gd name="T31" fmla="*/ 1 h 251"/>
                                <a:gd name="T32" fmla="*/ 0 w 410"/>
                                <a:gd name="T33" fmla="*/ 1 h 251"/>
                                <a:gd name="T34" fmla="*/ 0 w 410"/>
                                <a:gd name="T35" fmla="*/ 1 h 251"/>
                                <a:gd name="T36" fmla="*/ 0 w 410"/>
                                <a:gd name="T37" fmla="*/ 1 h 251"/>
                                <a:gd name="T38" fmla="*/ 0 w 410"/>
                                <a:gd name="T39" fmla="*/ 1 h 251"/>
                                <a:gd name="T40" fmla="*/ 0 w 410"/>
                                <a:gd name="T41" fmla="*/ 1 h 251"/>
                                <a:gd name="T42" fmla="*/ 0 w 410"/>
                                <a:gd name="T43" fmla="*/ 1 h 251"/>
                                <a:gd name="T44" fmla="*/ 0 w 410"/>
                                <a:gd name="T45" fmla="*/ 1 h 251"/>
                                <a:gd name="T46" fmla="*/ 0 w 410"/>
                                <a:gd name="T47" fmla="*/ 1 h 251"/>
                                <a:gd name="T48" fmla="*/ 0 w 410"/>
                                <a:gd name="T49" fmla="*/ 1 h 251"/>
                                <a:gd name="T50" fmla="*/ 0 w 410"/>
                                <a:gd name="T51" fmla="*/ 1 h 251"/>
                                <a:gd name="T52" fmla="*/ 0 w 410"/>
                                <a:gd name="T53" fmla="*/ 1 h 251"/>
                                <a:gd name="T54" fmla="*/ 0 w 410"/>
                                <a:gd name="T55" fmla="*/ 1 h 251"/>
                                <a:gd name="T56" fmla="*/ 0 w 410"/>
                                <a:gd name="T57" fmla="*/ 1 h 251"/>
                                <a:gd name="T58" fmla="*/ 0 w 410"/>
                                <a:gd name="T59" fmla="*/ 1 h 251"/>
                                <a:gd name="T60" fmla="*/ 0 w 410"/>
                                <a:gd name="T61" fmla="*/ 1 h 251"/>
                                <a:gd name="T62" fmla="*/ 0 w 410"/>
                                <a:gd name="T63" fmla="*/ 1 h 251"/>
                                <a:gd name="T64" fmla="*/ 0 w 410"/>
                                <a:gd name="T65" fmla="*/ 1 h 251"/>
                                <a:gd name="T66" fmla="*/ 0 w 410"/>
                                <a:gd name="T67" fmla="*/ 1 h 251"/>
                                <a:gd name="T68" fmla="*/ 0 w 410"/>
                                <a:gd name="T69" fmla="*/ 1 h 251"/>
                                <a:gd name="T70" fmla="*/ 0 w 410"/>
                                <a:gd name="T71" fmla="*/ 1 h 251"/>
                                <a:gd name="T72" fmla="*/ 0 w 410"/>
                                <a:gd name="T73" fmla="*/ 1 h 251"/>
                                <a:gd name="T74" fmla="*/ 0 w 410"/>
                                <a:gd name="T75" fmla="*/ 1 h 251"/>
                                <a:gd name="T76" fmla="*/ 0 w 410"/>
                                <a:gd name="T77" fmla="*/ 1 h 251"/>
                                <a:gd name="T78" fmla="*/ 0 w 410"/>
                                <a:gd name="T79" fmla="*/ 1 h 251"/>
                                <a:gd name="T80" fmla="*/ 0 w 410"/>
                                <a:gd name="T81" fmla="*/ 1 h 251"/>
                                <a:gd name="T82" fmla="*/ 0 w 410"/>
                                <a:gd name="T83" fmla="*/ 1 h 251"/>
                                <a:gd name="T84" fmla="*/ 0 w 410"/>
                                <a:gd name="T85" fmla="*/ 1 h 251"/>
                                <a:gd name="T86" fmla="*/ 0 w 410"/>
                                <a:gd name="T87" fmla="*/ 1 h 251"/>
                                <a:gd name="T88" fmla="*/ 0 w 410"/>
                                <a:gd name="T89" fmla="*/ 1 h 251"/>
                                <a:gd name="T90" fmla="*/ 0 w 410"/>
                                <a:gd name="T91" fmla="*/ 1 h 251"/>
                                <a:gd name="T92" fmla="*/ 0 w 410"/>
                                <a:gd name="T93" fmla="*/ 1 h 251"/>
                                <a:gd name="T94" fmla="*/ 0 w 410"/>
                                <a:gd name="T95" fmla="*/ 1 h 251"/>
                                <a:gd name="T96" fmla="*/ 0 w 410"/>
                                <a:gd name="T97" fmla="*/ 1 h 251"/>
                                <a:gd name="T98" fmla="*/ 0 w 410"/>
                                <a:gd name="T99" fmla="*/ 1 h 251"/>
                                <a:gd name="T100" fmla="*/ 0 w 410"/>
                                <a:gd name="T101" fmla="*/ 1 h 251"/>
                                <a:gd name="T102" fmla="*/ 0 w 410"/>
                                <a:gd name="T103" fmla="*/ 1 h 251"/>
                                <a:gd name="T104" fmla="*/ 0 w 410"/>
                                <a:gd name="T105" fmla="*/ 1 h 251"/>
                                <a:gd name="T106" fmla="*/ 0 w 410"/>
                                <a:gd name="T107" fmla="*/ 1 h 251"/>
                                <a:gd name="T108" fmla="*/ 0 w 410"/>
                                <a:gd name="T109" fmla="*/ 1 h 251"/>
                                <a:gd name="T110" fmla="*/ 0 w 410"/>
                                <a:gd name="T111" fmla="*/ 1 h 251"/>
                                <a:gd name="T112" fmla="*/ 0 w 410"/>
                                <a:gd name="T113" fmla="*/ 1 h 251"/>
                                <a:gd name="T114" fmla="*/ 0 w 410"/>
                                <a:gd name="T115" fmla="*/ 1 h 2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10"/>
                                <a:gd name="T175" fmla="*/ 0 h 251"/>
                                <a:gd name="T176" fmla="*/ 410 w 410"/>
                                <a:gd name="T177" fmla="*/ 251 h 2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10" h="251">
                                  <a:moveTo>
                                    <a:pt x="18" y="132"/>
                                  </a:moveTo>
                                  <a:lnTo>
                                    <a:pt x="15" y="133"/>
                                  </a:lnTo>
                                  <a:lnTo>
                                    <a:pt x="12" y="135"/>
                                  </a:lnTo>
                                  <a:lnTo>
                                    <a:pt x="7" y="139"/>
                                  </a:lnTo>
                                  <a:lnTo>
                                    <a:pt x="5" y="141"/>
                                  </a:lnTo>
                                  <a:lnTo>
                                    <a:pt x="4" y="143"/>
                                  </a:lnTo>
                                  <a:lnTo>
                                    <a:pt x="3" y="143"/>
                                  </a:lnTo>
                                  <a:lnTo>
                                    <a:pt x="2" y="143"/>
                                  </a:lnTo>
                                  <a:lnTo>
                                    <a:pt x="2" y="142"/>
                                  </a:lnTo>
                                  <a:lnTo>
                                    <a:pt x="2" y="141"/>
                                  </a:lnTo>
                                  <a:lnTo>
                                    <a:pt x="1" y="127"/>
                                  </a:lnTo>
                                  <a:lnTo>
                                    <a:pt x="0" y="116"/>
                                  </a:lnTo>
                                  <a:lnTo>
                                    <a:pt x="0" y="114"/>
                                  </a:lnTo>
                                  <a:lnTo>
                                    <a:pt x="1" y="111"/>
                                  </a:lnTo>
                                  <a:lnTo>
                                    <a:pt x="2" y="109"/>
                                  </a:lnTo>
                                  <a:lnTo>
                                    <a:pt x="4" y="106"/>
                                  </a:lnTo>
                                  <a:lnTo>
                                    <a:pt x="6" y="101"/>
                                  </a:lnTo>
                                  <a:lnTo>
                                    <a:pt x="9" y="96"/>
                                  </a:lnTo>
                                  <a:lnTo>
                                    <a:pt x="44" y="74"/>
                                  </a:lnTo>
                                  <a:lnTo>
                                    <a:pt x="46" y="68"/>
                                  </a:lnTo>
                                  <a:lnTo>
                                    <a:pt x="48" y="62"/>
                                  </a:lnTo>
                                  <a:lnTo>
                                    <a:pt x="64" y="67"/>
                                  </a:lnTo>
                                  <a:lnTo>
                                    <a:pt x="77" y="60"/>
                                  </a:lnTo>
                                  <a:lnTo>
                                    <a:pt x="91" y="58"/>
                                  </a:lnTo>
                                  <a:lnTo>
                                    <a:pt x="98" y="49"/>
                                  </a:lnTo>
                                  <a:lnTo>
                                    <a:pt x="98" y="53"/>
                                  </a:lnTo>
                                  <a:lnTo>
                                    <a:pt x="116" y="28"/>
                                  </a:lnTo>
                                  <a:lnTo>
                                    <a:pt x="104" y="44"/>
                                  </a:lnTo>
                                  <a:lnTo>
                                    <a:pt x="91" y="47"/>
                                  </a:lnTo>
                                  <a:lnTo>
                                    <a:pt x="136" y="10"/>
                                  </a:lnTo>
                                  <a:lnTo>
                                    <a:pt x="125" y="2"/>
                                  </a:lnTo>
                                  <a:lnTo>
                                    <a:pt x="138" y="6"/>
                                  </a:lnTo>
                                  <a:lnTo>
                                    <a:pt x="140" y="17"/>
                                  </a:lnTo>
                                  <a:lnTo>
                                    <a:pt x="145" y="2"/>
                                  </a:lnTo>
                                  <a:lnTo>
                                    <a:pt x="141" y="8"/>
                                  </a:lnTo>
                                  <a:lnTo>
                                    <a:pt x="143" y="11"/>
                                  </a:lnTo>
                                  <a:lnTo>
                                    <a:pt x="150" y="10"/>
                                  </a:lnTo>
                                  <a:lnTo>
                                    <a:pt x="161" y="11"/>
                                  </a:lnTo>
                                  <a:lnTo>
                                    <a:pt x="217" y="0"/>
                                  </a:lnTo>
                                  <a:lnTo>
                                    <a:pt x="220" y="0"/>
                                  </a:lnTo>
                                  <a:lnTo>
                                    <a:pt x="223" y="1"/>
                                  </a:lnTo>
                                  <a:lnTo>
                                    <a:pt x="226" y="2"/>
                                  </a:lnTo>
                                  <a:lnTo>
                                    <a:pt x="229" y="4"/>
                                  </a:lnTo>
                                  <a:lnTo>
                                    <a:pt x="232" y="6"/>
                                  </a:lnTo>
                                  <a:lnTo>
                                    <a:pt x="235" y="8"/>
                                  </a:lnTo>
                                  <a:lnTo>
                                    <a:pt x="238" y="10"/>
                                  </a:lnTo>
                                  <a:lnTo>
                                    <a:pt x="240" y="12"/>
                                  </a:lnTo>
                                  <a:lnTo>
                                    <a:pt x="258" y="37"/>
                                  </a:lnTo>
                                  <a:lnTo>
                                    <a:pt x="261" y="40"/>
                                  </a:lnTo>
                                  <a:lnTo>
                                    <a:pt x="263" y="41"/>
                                  </a:lnTo>
                                  <a:lnTo>
                                    <a:pt x="269" y="46"/>
                                  </a:lnTo>
                                  <a:lnTo>
                                    <a:pt x="272" y="47"/>
                                  </a:lnTo>
                                  <a:lnTo>
                                    <a:pt x="275" y="49"/>
                                  </a:lnTo>
                                  <a:lnTo>
                                    <a:pt x="278" y="50"/>
                                  </a:lnTo>
                                  <a:lnTo>
                                    <a:pt x="281" y="50"/>
                                  </a:lnTo>
                                  <a:lnTo>
                                    <a:pt x="319" y="56"/>
                                  </a:lnTo>
                                  <a:lnTo>
                                    <a:pt x="325" y="57"/>
                                  </a:lnTo>
                                  <a:lnTo>
                                    <a:pt x="333" y="58"/>
                                  </a:lnTo>
                                  <a:lnTo>
                                    <a:pt x="340" y="58"/>
                                  </a:lnTo>
                                  <a:lnTo>
                                    <a:pt x="344" y="58"/>
                                  </a:lnTo>
                                  <a:lnTo>
                                    <a:pt x="347" y="57"/>
                                  </a:lnTo>
                                  <a:lnTo>
                                    <a:pt x="381" y="53"/>
                                  </a:lnTo>
                                  <a:lnTo>
                                    <a:pt x="384" y="53"/>
                                  </a:lnTo>
                                  <a:lnTo>
                                    <a:pt x="388" y="54"/>
                                  </a:lnTo>
                                  <a:lnTo>
                                    <a:pt x="391" y="55"/>
                                  </a:lnTo>
                                  <a:lnTo>
                                    <a:pt x="394" y="56"/>
                                  </a:lnTo>
                                  <a:lnTo>
                                    <a:pt x="397" y="58"/>
                                  </a:lnTo>
                                  <a:lnTo>
                                    <a:pt x="399" y="60"/>
                                  </a:lnTo>
                                  <a:lnTo>
                                    <a:pt x="402" y="61"/>
                                  </a:lnTo>
                                  <a:lnTo>
                                    <a:pt x="404" y="64"/>
                                  </a:lnTo>
                                  <a:lnTo>
                                    <a:pt x="404" y="65"/>
                                  </a:lnTo>
                                  <a:lnTo>
                                    <a:pt x="406" y="67"/>
                                  </a:lnTo>
                                  <a:lnTo>
                                    <a:pt x="407" y="70"/>
                                  </a:lnTo>
                                  <a:lnTo>
                                    <a:pt x="408" y="73"/>
                                  </a:lnTo>
                                  <a:lnTo>
                                    <a:pt x="409" y="76"/>
                                  </a:lnTo>
                                  <a:lnTo>
                                    <a:pt x="409" y="80"/>
                                  </a:lnTo>
                                  <a:lnTo>
                                    <a:pt x="410" y="83"/>
                                  </a:lnTo>
                                  <a:lnTo>
                                    <a:pt x="410" y="86"/>
                                  </a:lnTo>
                                  <a:lnTo>
                                    <a:pt x="410" y="89"/>
                                  </a:lnTo>
                                  <a:lnTo>
                                    <a:pt x="409" y="92"/>
                                  </a:lnTo>
                                  <a:lnTo>
                                    <a:pt x="408" y="95"/>
                                  </a:lnTo>
                                  <a:lnTo>
                                    <a:pt x="406" y="98"/>
                                  </a:lnTo>
                                  <a:lnTo>
                                    <a:pt x="404" y="100"/>
                                  </a:lnTo>
                                  <a:lnTo>
                                    <a:pt x="403" y="103"/>
                                  </a:lnTo>
                                  <a:lnTo>
                                    <a:pt x="400" y="104"/>
                                  </a:lnTo>
                                  <a:lnTo>
                                    <a:pt x="398" y="106"/>
                                  </a:lnTo>
                                  <a:lnTo>
                                    <a:pt x="394" y="108"/>
                                  </a:lnTo>
                                  <a:lnTo>
                                    <a:pt x="382" y="113"/>
                                  </a:lnTo>
                                  <a:lnTo>
                                    <a:pt x="376" y="115"/>
                                  </a:lnTo>
                                  <a:lnTo>
                                    <a:pt x="371" y="118"/>
                                  </a:lnTo>
                                  <a:lnTo>
                                    <a:pt x="368" y="119"/>
                                  </a:lnTo>
                                  <a:lnTo>
                                    <a:pt x="366" y="121"/>
                                  </a:lnTo>
                                  <a:lnTo>
                                    <a:pt x="361" y="124"/>
                                  </a:lnTo>
                                  <a:lnTo>
                                    <a:pt x="356" y="129"/>
                                  </a:lnTo>
                                  <a:lnTo>
                                    <a:pt x="353" y="134"/>
                                  </a:lnTo>
                                  <a:lnTo>
                                    <a:pt x="341" y="150"/>
                                  </a:lnTo>
                                  <a:lnTo>
                                    <a:pt x="339" y="153"/>
                                  </a:lnTo>
                                  <a:lnTo>
                                    <a:pt x="338" y="153"/>
                                  </a:lnTo>
                                  <a:lnTo>
                                    <a:pt x="337" y="154"/>
                                  </a:lnTo>
                                  <a:lnTo>
                                    <a:pt x="335" y="154"/>
                                  </a:lnTo>
                                  <a:lnTo>
                                    <a:pt x="333" y="155"/>
                                  </a:lnTo>
                                  <a:lnTo>
                                    <a:pt x="331" y="154"/>
                                  </a:lnTo>
                                  <a:lnTo>
                                    <a:pt x="330" y="154"/>
                                  </a:lnTo>
                                  <a:lnTo>
                                    <a:pt x="329" y="154"/>
                                  </a:lnTo>
                                  <a:lnTo>
                                    <a:pt x="326" y="152"/>
                                  </a:lnTo>
                                  <a:lnTo>
                                    <a:pt x="325" y="150"/>
                                  </a:lnTo>
                                  <a:lnTo>
                                    <a:pt x="323" y="147"/>
                                  </a:lnTo>
                                  <a:lnTo>
                                    <a:pt x="316" y="136"/>
                                  </a:lnTo>
                                  <a:lnTo>
                                    <a:pt x="311" y="126"/>
                                  </a:lnTo>
                                  <a:lnTo>
                                    <a:pt x="310" y="124"/>
                                  </a:lnTo>
                                  <a:lnTo>
                                    <a:pt x="308" y="123"/>
                                  </a:lnTo>
                                  <a:lnTo>
                                    <a:pt x="307" y="123"/>
                                  </a:lnTo>
                                  <a:lnTo>
                                    <a:pt x="306" y="123"/>
                                  </a:lnTo>
                                  <a:lnTo>
                                    <a:pt x="305" y="124"/>
                                  </a:lnTo>
                                  <a:lnTo>
                                    <a:pt x="304" y="125"/>
                                  </a:lnTo>
                                  <a:lnTo>
                                    <a:pt x="303" y="127"/>
                                  </a:lnTo>
                                  <a:lnTo>
                                    <a:pt x="301" y="129"/>
                                  </a:lnTo>
                                  <a:lnTo>
                                    <a:pt x="295" y="149"/>
                                  </a:lnTo>
                                  <a:lnTo>
                                    <a:pt x="293" y="156"/>
                                  </a:lnTo>
                                  <a:lnTo>
                                    <a:pt x="290" y="163"/>
                                  </a:lnTo>
                                  <a:lnTo>
                                    <a:pt x="287" y="176"/>
                                  </a:lnTo>
                                  <a:lnTo>
                                    <a:pt x="286" y="179"/>
                                  </a:lnTo>
                                  <a:lnTo>
                                    <a:pt x="285" y="181"/>
                                  </a:lnTo>
                                  <a:lnTo>
                                    <a:pt x="283" y="184"/>
                                  </a:lnTo>
                                  <a:lnTo>
                                    <a:pt x="281" y="188"/>
                                  </a:lnTo>
                                  <a:lnTo>
                                    <a:pt x="280" y="190"/>
                                  </a:lnTo>
                                  <a:lnTo>
                                    <a:pt x="277" y="192"/>
                                  </a:lnTo>
                                  <a:lnTo>
                                    <a:pt x="275" y="194"/>
                                  </a:lnTo>
                                  <a:lnTo>
                                    <a:pt x="272" y="196"/>
                                  </a:lnTo>
                                  <a:lnTo>
                                    <a:pt x="248" y="211"/>
                                  </a:lnTo>
                                  <a:lnTo>
                                    <a:pt x="246" y="212"/>
                                  </a:lnTo>
                                  <a:lnTo>
                                    <a:pt x="243" y="214"/>
                                  </a:lnTo>
                                  <a:lnTo>
                                    <a:pt x="237" y="216"/>
                                  </a:lnTo>
                                  <a:lnTo>
                                    <a:pt x="232" y="217"/>
                                  </a:lnTo>
                                  <a:lnTo>
                                    <a:pt x="228" y="218"/>
                                  </a:lnTo>
                                  <a:lnTo>
                                    <a:pt x="227" y="218"/>
                                  </a:lnTo>
                                  <a:lnTo>
                                    <a:pt x="225" y="219"/>
                                  </a:lnTo>
                                  <a:lnTo>
                                    <a:pt x="223" y="220"/>
                                  </a:lnTo>
                                  <a:lnTo>
                                    <a:pt x="221" y="221"/>
                                  </a:lnTo>
                                  <a:lnTo>
                                    <a:pt x="220" y="223"/>
                                  </a:lnTo>
                                  <a:lnTo>
                                    <a:pt x="218" y="225"/>
                                  </a:lnTo>
                                  <a:lnTo>
                                    <a:pt x="217" y="227"/>
                                  </a:lnTo>
                                  <a:lnTo>
                                    <a:pt x="216" y="229"/>
                                  </a:lnTo>
                                  <a:lnTo>
                                    <a:pt x="215" y="231"/>
                                  </a:lnTo>
                                  <a:lnTo>
                                    <a:pt x="213" y="234"/>
                                  </a:lnTo>
                                  <a:lnTo>
                                    <a:pt x="210" y="238"/>
                                  </a:lnTo>
                                  <a:lnTo>
                                    <a:pt x="205" y="242"/>
                                  </a:lnTo>
                                  <a:lnTo>
                                    <a:pt x="203" y="244"/>
                                  </a:lnTo>
                                  <a:lnTo>
                                    <a:pt x="200" y="246"/>
                                  </a:lnTo>
                                  <a:lnTo>
                                    <a:pt x="195" y="248"/>
                                  </a:lnTo>
                                  <a:lnTo>
                                    <a:pt x="193" y="249"/>
                                  </a:lnTo>
                                  <a:lnTo>
                                    <a:pt x="190" y="250"/>
                                  </a:lnTo>
                                  <a:lnTo>
                                    <a:pt x="186" y="251"/>
                                  </a:lnTo>
                                  <a:lnTo>
                                    <a:pt x="183" y="251"/>
                                  </a:lnTo>
                                  <a:lnTo>
                                    <a:pt x="180" y="251"/>
                                  </a:lnTo>
                                  <a:lnTo>
                                    <a:pt x="176" y="251"/>
                                  </a:lnTo>
                                  <a:lnTo>
                                    <a:pt x="173" y="249"/>
                                  </a:lnTo>
                                  <a:lnTo>
                                    <a:pt x="170" y="249"/>
                                  </a:lnTo>
                                  <a:lnTo>
                                    <a:pt x="164" y="246"/>
                                  </a:lnTo>
                                  <a:lnTo>
                                    <a:pt x="158" y="242"/>
                                  </a:lnTo>
                                  <a:lnTo>
                                    <a:pt x="152" y="239"/>
                                  </a:lnTo>
                                  <a:lnTo>
                                    <a:pt x="146" y="234"/>
                                  </a:lnTo>
                                  <a:lnTo>
                                    <a:pt x="141" y="230"/>
                                  </a:lnTo>
                                  <a:lnTo>
                                    <a:pt x="56" y="151"/>
                                  </a:lnTo>
                                  <a:lnTo>
                                    <a:pt x="51" y="148"/>
                                  </a:lnTo>
                                  <a:lnTo>
                                    <a:pt x="47" y="146"/>
                                  </a:lnTo>
                                  <a:lnTo>
                                    <a:pt x="37" y="142"/>
                                  </a:lnTo>
                                  <a:lnTo>
                                    <a:pt x="32" y="139"/>
                                  </a:lnTo>
                                  <a:lnTo>
                                    <a:pt x="27" y="136"/>
                                  </a:lnTo>
                                  <a:lnTo>
                                    <a:pt x="22" y="133"/>
                                  </a:lnTo>
                                  <a:lnTo>
                                    <a:pt x="21" y="132"/>
                                  </a:lnTo>
                                  <a:lnTo>
                                    <a:pt x="20" y="132"/>
                                  </a:lnTo>
                                  <a:lnTo>
                                    <a:pt x="19" y="132"/>
                                  </a:lnTo>
                                  <a:lnTo>
                                    <a:pt x="18" y="13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6" name="Freeform 28"/>
                            <a:cNvSpPr>
                              <a:spLocks noChangeArrowheads="1"/>
                            </a:cNvSpPr>
                          </a:nvSpPr>
                          <a:spPr bwMode="auto">
                            <a:xfrm rot="5100000">
                              <a:off x="2916" y="3365"/>
                              <a:ext cx="179" cy="84"/>
                            </a:xfrm>
                            <a:custGeom>
                              <a:avLst/>
                              <a:gdLst>
                                <a:gd name="T0" fmla="*/ 0 w 981"/>
                                <a:gd name="T1" fmla="*/ 0 h 238"/>
                                <a:gd name="T2" fmla="*/ 0 w 981"/>
                                <a:gd name="T3" fmla="*/ 0 h 238"/>
                                <a:gd name="T4" fmla="*/ 0 w 981"/>
                                <a:gd name="T5" fmla="*/ 0 h 238"/>
                                <a:gd name="T6" fmla="*/ 0 w 981"/>
                                <a:gd name="T7" fmla="*/ 0 h 238"/>
                                <a:gd name="T8" fmla="*/ 0 w 981"/>
                                <a:gd name="T9" fmla="*/ 0 h 238"/>
                                <a:gd name="T10" fmla="*/ 0 w 981"/>
                                <a:gd name="T11" fmla="*/ 0 h 238"/>
                                <a:gd name="T12" fmla="*/ 0 w 981"/>
                                <a:gd name="T13" fmla="*/ 0 h 238"/>
                                <a:gd name="T14" fmla="*/ 0 w 981"/>
                                <a:gd name="T15" fmla="*/ 0 h 238"/>
                                <a:gd name="T16" fmla="*/ 0 w 981"/>
                                <a:gd name="T17" fmla="*/ 0 h 238"/>
                                <a:gd name="T18" fmla="*/ 0 w 981"/>
                                <a:gd name="T19" fmla="*/ 0 h 238"/>
                                <a:gd name="T20" fmla="*/ 0 w 981"/>
                                <a:gd name="T21" fmla="*/ 0 h 238"/>
                                <a:gd name="T22" fmla="*/ 0 w 981"/>
                                <a:gd name="T23" fmla="*/ 0 h 238"/>
                                <a:gd name="T24" fmla="*/ 0 w 981"/>
                                <a:gd name="T25" fmla="*/ 0 h 238"/>
                                <a:gd name="T26" fmla="*/ 0 w 981"/>
                                <a:gd name="T27" fmla="*/ 0 h 238"/>
                                <a:gd name="T28" fmla="*/ 0 w 981"/>
                                <a:gd name="T29" fmla="*/ 0 h 238"/>
                                <a:gd name="T30" fmla="*/ 0 w 981"/>
                                <a:gd name="T31" fmla="*/ 0 h 238"/>
                                <a:gd name="T32" fmla="*/ 0 w 981"/>
                                <a:gd name="T33" fmla="*/ 0 h 238"/>
                                <a:gd name="T34" fmla="*/ 0 w 981"/>
                                <a:gd name="T35" fmla="*/ 0 h 238"/>
                                <a:gd name="T36" fmla="*/ 0 w 981"/>
                                <a:gd name="T37" fmla="*/ 0 h 238"/>
                                <a:gd name="T38" fmla="*/ 0 w 981"/>
                                <a:gd name="T39" fmla="*/ 0 h 238"/>
                                <a:gd name="T40" fmla="*/ 0 w 981"/>
                                <a:gd name="T41" fmla="*/ 0 h 238"/>
                                <a:gd name="T42" fmla="*/ 0 w 981"/>
                                <a:gd name="T43" fmla="*/ 0 h 238"/>
                                <a:gd name="T44" fmla="*/ 0 w 981"/>
                                <a:gd name="T45" fmla="*/ 0 h 238"/>
                                <a:gd name="T46" fmla="*/ 0 w 981"/>
                                <a:gd name="T47" fmla="*/ 0 h 238"/>
                                <a:gd name="T48" fmla="*/ 0 w 981"/>
                                <a:gd name="T49" fmla="*/ 0 h 238"/>
                                <a:gd name="T50" fmla="*/ 0 w 981"/>
                                <a:gd name="T51" fmla="*/ 0 h 238"/>
                                <a:gd name="T52" fmla="*/ 0 w 981"/>
                                <a:gd name="T53" fmla="*/ 0 h 238"/>
                                <a:gd name="T54" fmla="*/ 0 w 981"/>
                                <a:gd name="T55" fmla="*/ 0 h 238"/>
                                <a:gd name="T56" fmla="*/ 0 w 981"/>
                                <a:gd name="T57" fmla="*/ 0 h 238"/>
                                <a:gd name="T58" fmla="*/ 0 w 981"/>
                                <a:gd name="T59" fmla="*/ 0 h 238"/>
                                <a:gd name="T60" fmla="*/ 0 w 981"/>
                                <a:gd name="T61" fmla="*/ 0 h 238"/>
                                <a:gd name="T62" fmla="*/ 0 w 981"/>
                                <a:gd name="T63" fmla="*/ 0 h 238"/>
                                <a:gd name="T64" fmla="*/ 0 w 981"/>
                                <a:gd name="T65" fmla="*/ 0 h 238"/>
                                <a:gd name="T66" fmla="*/ 0 w 981"/>
                                <a:gd name="T67" fmla="*/ 0 h 238"/>
                                <a:gd name="T68" fmla="*/ 0 w 981"/>
                                <a:gd name="T69" fmla="*/ 0 h 238"/>
                                <a:gd name="T70" fmla="*/ 0 w 981"/>
                                <a:gd name="T71" fmla="*/ 0 h 238"/>
                                <a:gd name="T72" fmla="*/ 0 w 981"/>
                                <a:gd name="T73" fmla="*/ 0 h 238"/>
                                <a:gd name="T74" fmla="*/ 0 w 981"/>
                                <a:gd name="T75" fmla="*/ 0 h 238"/>
                                <a:gd name="T76" fmla="*/ 0 w 981"/>
                                <a:gd name="T77" fmla="*/ 0 h 238"/>
                                <a:gd name="T78" fmla="*/ 0 w 981"/>
                                <a:gd name="T79" fmla="*/ 0 h 238"/>
                                <a:gd name="T80" fmla="*/ 0 w 981"/>
                                <a:gd name="T81" fmla="*/ 0 h 238"/>
                                <a:gd name="T82" fmla="*/ 0 w 981"/>
                                <a:gd name="T83" fmla="*/ 0 h 238"/>
                                <a:gd name="T84" fmla="*/ 0 w 981"/>
                                <a:gd name="T85" fmla="*/ 0 h 238"/>
                                <a:gd name="T86" fmla="*/ 0 w 981"/>
                                <a:gd name="T87" fmla="*/ 0 h 238"/>
                                <a:gd name="T88" fmla="*/ 0 w 981"/>
                                <a:gd name="T89" fmla="*/ 0 h 238"/>
                                <a:gd name="T90" fmla="*/ 0 w 981"/>
                                <a:gd name="T91" fmla="*/ 0 h 238"/>
                                <a:gd name="T92" fmla="*/ 0 w 981"/>
                                <a:gd name="T93" fmla="*/ 0 h 238"/>
                                <a:gd name="T94" fmla="*/ 0 w 981"/>
                                <a:gd name="T95" fmla="*/ 0 h 238"/>
                                <a:gd name="T96" fmla="*/ 0 w 981"/>
                                <a:gd name="T97" fmla="*/ 0 h 238"/>
                                <a:gd name="T98" fmla="*/ 0 w 981"/>
                                <a:gd name="T99" fmla="*/ 0 h 238"/>
                                <a:gd name="T100" fmla="*/ 0 w 981"/>
                                <a:gd name="T101" fmla="*/ 0 h 238"/>
                                <a:gd name="T102" fmla="*/ 0 w 981"/>
                                <a:gd name="T103" fmla="*/ 0 h 238"/>
                                <a:gd name="T104" fmla="*/ 0 w 981"/>
                                <a:gd name="T105" fmla="*/ 0 h 238"/>
                                <a:gd name="T106" fmla="*/ 0 w 981"/>
                                <a:gd name="T107" fmla="*/ 0 h 238"/>
                                <a:gd name="T108" fmla="*/ 0 w 981"/>
                                <a:gd name="T109" fmla="*/ 0 h 238"/>
                                <a:gd name="T110" fmla="*/ 0 w 981"/>
                                <a:gd name="T111" fmla="*/ 0 h 238"/>
                                <a:gd name="T112" fmla="*/ 0 w 981"/>
                                <a:gd name="T113" fmla="*/ 0 h 238"/>
                                <a:gd name="T114" fmla="*/ 0 w 981"/>
                                <a:gd name="T115" fmla="*/ 0 h 238"/>
                                <a:gd name="T116" fmla="*/ 0 w 981"/>
                                <a:gd name="T117" fmla="*/ 0 h 238"/>
                                <a:gd name="T118" fmla="*/ 0 w 981"/>
                                <a:gd name="T119" fmla="*/ 0 h 238"/>
                                <a:gd name="T120" fmla="*/ 0 w 981"/>
                                <a:gd name="T121" fmla="*/ 0 h 238"/>
                                <a:gd name="T122" fmla="*/ 0 w 981"/>
                                <a:gd name="T123" fmla="*/ 0 h 23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981"/>
                                <a:gd name="T187" fmla="*/ 0 h 238"/>
                                <a:gd name="T188" fmla="*/ 981 w 981"/>
                                <a:gd name="T189" fmla="*/ 238 h 238"/>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981" h="238">
                                  <a:moveTo>
                                    <a:pt x="829" y="125"/>
                                  </a:moveTo>
                                  <a:lnTo>
                                    <a:pt x="817" y="128"/>
                                  </a:lnTo>
                                  <a:lnTo>
                                    <a:pt x="803" y="133"/>
                                  </a:lnTo>
                                  <a:lnTo>
                                    <a:pt x="789" y="137"/>
                                  </a:lnTo>
                                  <a:lnTo>
                                    <a:pt x="778" y="142"/>
                                  </a:lnTo>
                                  <a:lnTo>
                                    <a:pt x="773" y="145"/>
                                  </a:lnTo>
                                  <a:lnTo>
                                    <a:pt x="767" y="146"/>
                                  </a:lnTo>
                                  <a:lnTo>
                                    <a:pt x="760" y="147"/>
                                  </a:lnTo>
                                  <a:lnTo>
                                    <a:pt x="753" y="147"/>
                                  </a:lnTo>
                                  <a:lnTo>
                                    <a:pt x="747" y="148"/>
                                  </a:lnTo>
                                  <a:lnTo>
                                    <a:pt x="739" y="148"/>
                                  </a:lnTo>
                                  <a:lnTo>
                                    <a:pt x="733" y="147"/>
                                  </a:lnTo>
                                  <a:lnTo>
                                    <a:pt x="727" y="146"/>
                                  </a:lnTo>
                                  <a:lnTo>
                                    <a:pt x="722" y="146"/>
                                  </a:lnTo>
                                  <a:lnTo>
                                    <a:pt x="709" y="142"/>
                                  </a:lnTo>
                                  <a:lnTo>
                                    <a:pt x="703" y="140"/>
                                  </a:lnTo>
                                  <a:lnTo>
                                    <a:pt x="698" y="137"/>
                                  </a:lnTo>
                                  <a:lnTo>
                                    <a:pt x="687" y="131"/>
                                  </a:lnTo>
                                  <a:lnTo>
                                    <a:pt x="678" y="125"/>
                                  </a:lnTo>
                                  <a:lnTo>
                                    <a:pt x="675" y="121"/>
                                  </a:lnTo>
                                  <a:lnTo>
                                    <a:pt x="672" y="120"/>
                                  </a:lnTo>
                                  <a:lnTo>
                                    <a:pt x="668" y="118"/>
                                  </a:lnTo>
                                  <a:lnTo>
                                    <a:pt x="665" y="118"/>
                                  </a:lnTo>
                                  <a:lnTo>
                                    <a:pt x="662" y="118"/>
                                  </a:lnTo>
                                  <a:lnTo>
                                    <a:pt x="658" y="121"/>
                                  </a:lnTo>
                                  <a:lnTo>
                                    <a:pt x="655" y="122"/>
                                  </a:lnTo>
                                  <a:lnTo>
                                    <a:pt x="653" y="126"/>
                                  </a:lnTo>
                                  <a:lnTo>
                                    <a:pt x="650" y="130"/>
                                  </a:lnTo>
                                  <a:lnTo>
                                    <a:pt x="648" y="132"/>
                                  </a:lnTo>
                                  <a:lnTo>
                                    <a:pt x="639" y="137"/>
                                  </a:lnTo>
                                  <a:lnTo>
                                    <a:pt x="634" y="140"/>
                                  </a:lnTo>
                                  <a:lnTo>
                                    <a:pt x="629" y="141"/>
                                  </a:lnTo>
                                  <a:lnTo>
                                    <a:pt x="624" y="142"/>
                                  </a:lnTo>
                                  <a:lnTo>
                                    <a:pt x="618" y="142"/>
                                  </a:lnTo>
                                  <a:lnTo>
                                    <a:pt x="613" y="142"/>
                                  </a:lnTo>
                                  <a:lnTo>
                                    <a:pt x="608" y="141"/>
                                  </a:lnTo>
                                  <a:lnTo>
                                    <a:pt x="604" y="138"/>
                                  </a:lnTo>
                                  <a:lnTo>
                                    <a:pt x="601" y="135"/>
                                  </a:lnTo>
                                  <a:lnTo>
                                    <a:pt x="597" y="130"/>
                                  </a:lnTo>
                                  <a:lnTo>
                                    <a:pt x="593" y="126"/>
                                  </a:lnTo>
                                  <a:lnTo>
                                    <a:pt x="592" y="120"/>
                                  </a:lnTo>
                                  <a:lnTo>
                                    <a:pt x="591" y="115"/>
                                  </a:lnTo>
                                  <a:lnTo>
                                    <a:pt x="591" y="113"/>
                                  </a:lnTo>
                                  <a:lnTo>
                                    <a:pt x="589" y="107"/>
                                  </a:lnTo>
                                  <a:lnTo>
                                    <a:pt x="587" y="101"/>
                                  </a:lnTo>
                                  <a:lnTo>
                                    <a:pt x="584" y="95"/>
                                  </a:lnTo>
                                  <a:lnTo>
                                    <a:pt x="581" y="88"/>
                                  </a:lnTo>
                                  <a:lnTo>
                                    <a:pt x="577" y="83"/>
                                  </a:lnTo>
                                  <a:lnTo>
                                    <a:pt x="573" y="78"/>
                                  </a:lnTo>
                                  <a:lnTo>
                                    <a:pt x="568" y="73"/>
                                  </a:lnTo>
                                  <a:lnTo>
                                    <a:pt x="563" y="70"/>
                                  </a:lnTo>
                                  <a:lnTo>
                                    <a:pt x="547" y="61"/>
                                  </a:lnTo>
                                  <a:lnTo>
                                    <a:pt x="532" y="53"/>
                                  </a:lnTo>
                                  <a:lnTo>
                                    <a:pt x="526" y="50"/>
                                  </a:lnTo>
                                  <a:lnTo>
                                    <a:pt x="519" y="48"/>
                                  </a:lnTo>
                                  <a:lnTo>
                                    <a:pt x="513" y="47"/>
                                  </a:lnTo>
                                  <a:lnTo>
                                    <a:pt x="502" y="45"/>
                                  </a:lnTo>
                                  <a:lnTo>
                                    <a:pt x="477" y="42"/>
                                  </a:lnTo>
                                  <a:lnTo>
                                    <a:pt x="443" y="38"/>
                                  </a:lnTo>
                                  <a:lnTo>
                                    <a:pt x="431" y="38"/>
                                  </a:lnTo>
                                  <a:lnTo>
                                    <a:pt x="423" y="38"/>
                                  </a:lnTo>
                                  <a:lnTo>
                                    <a:pt x="417" y="41"/>
                                  </a:lnTo>
                                  <a:lnTo>
                                    <a:pt x="410" y="42"/>
                                  </a:lnTo>
                                  <a:lnTo>
                                    <a:pt x="403" y="45"/>
                                  </a:lnTo>
                                  <a:lnTo>
                                    <a:pt x="397" y="47"/>
                                  </a:lnTo>
                                  <a:lnTo>
                                    <a:pt x="392" y="50"/>
                                  </a:lnTo>
                                  <a:lnTo>
                                    <a:pt x="386" y="53"/>
                                  </a:lnTo>
                                  <a:lnTo>
                                    <a:pt x="381" y="57"/>
                                  </a:lnTo>
                                  <a:lnTo>
                                    <a:pt x="376" y="61"/>
                                  </a:lnTo>
                                  <a:lnTo>
                                    <a:pt x="366" y="72"/>
                                  </a:lnTo>
                                  <a:lnTo>
                                    <a:pt x="356" y="83"/>
                                  </a:lnTo>
                                  <a:lnTo>
                                    <a:pt x="348" y="93"/>
                                  </a:lnTo>
                                  <a:lnTo>
                                    <a:pt x="345" y="101"/>
                                  </a:lnTo>
                                  <a:lnTo>
                                    <a:pt x="341" y="111"/>
                                  </a:lnTo>
                                  <a:lnTo>
                                    <a:pt x="337" y="122"/>
                                  </a:lnTo>
                                  <a:lnTo>
                                    <a:pt x="336" y="127"/>
                                  </a:lnTo>
                                  <a:lnTo>
                                    <a:pt x="336" y="132"/>
                                  </a:lnTo>
                                  <a:lnTo>
                                    <a:pt x="336" y="136"/>
                                  </a:lnTo>
                                  <a:lnTo>
                                    <a:pt x="336" y="140"/>
                                  </a:lnTo>
                                  <a:lnTo>
                                    <a:pt x="308" y="146"/>
                                  </a:lnTo>
                                  <a:lnTo>
                                    <a:pt x="297" y="149"/>
                                  </a:lnTo>
                                  <a:lnTo>
                                    <a:pt x="285" y="154"/>
                                  </a:lnTo>
                                  <a:lnTo>
                                    <a:pt x="257" y="167"/>
                                  </a:lnTo>
                                  <a:lnTo>
                                    <a:pt x="226" y="182"/>
                                  </a:lnTo>
                                  <a:lnTo>
                                    <a:pt x="201" y="194"/>
                                  </a:lnTo>
                                  <a:lnTo>
                                    <a:pt x="187" y="201"/>
                                  </a:lnTo>
                                  <a:lnTo>
                                    <a:pt x="175" y="206"/>
                                  </a:lnTo>
                                  <a:lnTo>
                                    <a:pt x="114" y="236"/>
                                  </a:lnTo>
                                  <a:lnTo>
                                    <a:pt x="109" y="237"/>
                                  </a:lnTo>
                                  <a:lnTo>
                                    <a:pt x="105" y="238"/>
                                  </a:lnTo>
                                  <a:lnTo>
                                    <a:pt x="102" y="238"/>
                                  </a:lnTo>
                                  <a:lnTo>
                                    <a:pt x="100" y="237"/>
                                  </a:lnTo>
                                  <a:lnTo>
                                    <a:pt x="100" y="234"/>
                                  </a:lnTo>
                                  <a:lnTo>
                                    <a:pt x="100" y="233"/>
                                  </a:lnTo>
                                  <a:lnTo>
                                    <a:pt x="100" y="232"/>
                                  </a:lnTo>
                                  <a:lnTo>
                                    <a:pt x="102" y="228"/>
                                  </a:lnTo>
                                  <a:lnTo>
                                    <a:pt x="105" y="223"/>
                                  </a:lnTo>
                                  <a:lnTo>
                                    <a:pt x="117" y="208"/>
                                  </a:lnTo>
                                  <a:lnTo>
                                    <a:pt x="120" y="203"/>
                                  </a:lnTo>
                                  <a:lnTo>
                                    <a:pt x="122" y="198"/>
                                  </a:lnTo>
                                  <a:lnTo>
                                    <a:pt x="124" y="192"/>
                                  </a:lnTo>
                                  <a:lnTo>
                                    <a:pt x="125" y="187"/>
                                  </a:lnTo>
                                  <a:lnTo>
                                    <a:pt x="124" y="181"/>
                                  </a:lnTo>
                                  <a:lnTo>
                                    <a:pt x="122" y="176"/>
                                  </a:lnTo>
                                  <a:lnTo>
                                    <a:pt x="121" y="171"/>
                                  </a:lnTo>
                                  <a:lnTo>
                                    <a:pt x="117" y="166"/>
                                  </a:lnTo>
                                  <a:lnTo>
                                    <a:pt x="114" y="162"/>
                                  </a:lnTo>
                                  <a:lnTo>
                                    <a:pt x="109" y="158"/>
                                  </a:lnTo>
                                  <a:lnTo>
                                    <a:pt x="104" y="154"/>
                                  </a:lnTo>
                                  <a:lnTo>
                                    <a:pt x="97" y="152"/>
                                  </a:lnTo>
                                  <a:lnTo>
                                    <a:pt x="85" y="147"/>
                                  </a:lnTo>
                                  <a:lnTo>
                                    <a:pt x="79" y="146"/>
                                  </a:lnTo>
                                  <a:lnTo>
                                    <a:pt x="72" y="145"/>
                                  </a:lnTo>
                                  <a:lnTo>
                                    <a:pt x="11" y="143"/>
                                  </a:lnTo>
                                  <a:lnTo>
                                    <a:pt x="6" y="143"/>
                                  </a:lnTo>
                                  <a:lnTo>
                                    <a:pt x="3" y="142"/>
                                  </a:lnTo>
                                  <a:lnTo>
                                    <a:pt x="0" y="142"/>
                                  </a:lnTo>
                                  <a:lnTo>
                                    <a:pt x="0" y="141"/>
                                  </a:lnTo>
                                  <a:lnTo>
                                    <a:pt x="0" y="140"/>
                                  </a:lnTo>
                                  <a:lnTo>
                                    <a:pt x="3" y="137"/>
                                  </a:lnTo>
                                  <a:lnTo>
                                    <a:pt x="10" y="135"/>
                                  </a:lnTo>
                                  <a:lnTo>
                                    <a:pt x="81" y="107"/>
                                  </a:lnTo>
                                  <a:lnTo>
                                    <a:pt x="86" y="105"/>
                                  </a:lnTo>
                                  <a:lnTo>
                                    <a:pt x="94" y="103"/>
                                  </a:lnTo>
                                  <a:lnTo>
                                    <a:pt x="107" y="103"/>
                                  </a:lnTo>
                                  <a:lnTo>
                                    <a:pt x="122" y="103"/>
                                  </a:lnTo>
                                  <a:lnTo>
                                    <a:pt x="129" y="105"/>
                                  </a:lnTo>
                                  <a:lnTo>
                                    <a:pt x="135" y="106"/>
                                  </a:lnTo>
                                  <a:lnTo>
                                    <a:pt x="141" y="107"/>
                                  </a:lnTo>
                                  <a:lnTo>
                                    <a:pt x="167" y="115"/>
                                  </a:lnTo>
                                  <a:lnTo>
                                    <a:pt x="196" y="121"/>
                                  </a:lnTo>
                                  <a:lnTo>
                                    <a:pt x="230" y="127"/>
                                  </a:lnTo>
                                  <a:lnTo>
                                    <a:pt x="236" y="127"/>
                                  </a:lnTo>
                                  <a:lnTo>
                                    <a:pt x="242" y="127"/>
                                  </a:lnTo>
                                  <a:lnTo>
                                    <a:pt x="250" y="127"/>
                                  </a:lnTo>
                                  <a:lnTo>
                                    <a:pt x="257" y="126"/>
                                  </a:lnTo>
                                  <a:lnTo>
                                    <a:pt x="263" y="123"/>
                                  </a:lnTo>
                                  <a:lnTo>
                                    <a:pt x="270" y="122"/>
                                  </a:lnTo>
                                  <a:lnTo>
                                    <a:pt x="276" y="118"/>
                                  </a:lnTo>
                                  <a:lnTo>
                                    <a:pt x="281" y="116"/>
                                  </a:lnTo>
                                  <a:lnTo>
                                    <a:pt x="312" y="95"/>
                                  </a:lnTo>
                                  <a:lnTo>
                                    <a:pt x="322" y="87"/>
                                  </a:lnTo>
                                  <a:lnTo>
                                    <a:pt x="333" y="77"/>
                                  </a:lnTo>
                                  <a:lnTo>
                                    <a:pt x="345" y="67"/>
                                  </a:lnTo>
                                  <a:lnTo>
                                    <a:pt x="353" y="57"/>
                                  </a:lnTo>
                                  <a:lnTo>
                                    <a:pt x="385" y="20"/>
                                  </a:lnTo>
                                  <a:lnTo>
                                    <a:pt x="388" y="16"/>
                                  </a:lnTo>
                                  <a:lnTo>
                                    <a:pt x="393" y="11"/>
                                  </a:lnTo>
                                  <a:lnTo>
                                    <a:pt x="400" y="8"/>
                                  </a:lnTo>
                                  <a:lnTo>
                                    <a:pt x="406" y="5"/>
                                  </a:lnTo>
                                  <a:lnTo>
                                    <a:pt x="412" y="2"/>
                                  </a:lnTo>
                                  <a:lnTo>
                                    <a:pt x="418" y="1"/>
                                  </a:lnTo>
                                  <a:lnTo>
                                    <a:pt x="425" y="0"/>
                                  </a:lnTo>
                                  <a:lnTo>
                                    <a:pt x="431" y="0"/>
                                  </a:lnTo>
                                  <a:lnTo>
                                    <a:pt x="562" y="10"/>
                                  </a:lnTo>
                                  <a:lnTo>
                                    <a:pt x="568" y="10"/>
                                  </a:lnTo>
                                  <a:lnTo>
                                    <a:pt x="573" y="12"/>
                                  </a:lnTo>
                                  <a:lnTo>
                                    <a:pt x="579" y="13"/>
                                  </a:lnTo>
                                  <a:lnTo>
                                    <a:pt x="584" y="17"/>
                                  </a:lnTo>
                                  <a:lnTo>
                                    <a:pt x="588" y="20"/>
                                  </a:lnTo>
                                  <a:lnTo>
                                    <a:pt x="592" y="23"/>
                                  </a:lnTo>
                                  <a:lnTo>
                                    <a:pt x="596" y="27"/>
                                  </a:lnTo>
                                  <a:lnTo>
                                    <a:pt x="597" y="31"/>
                                  </a:lnTo>
                                  <a:lnTo>
                                    <a:pt x="598" y="35"/>
                                  </a:lnTo>
                                  <a:lnTo>
                                    <a:pt x="602" y="38"/>
                                  </a:lnTo>
                                  <a:lnTo>
                                    <a:pt x="604" y="40"/>
                                  </a:lnTo>
                                  <a:lnTo>
                                    <a:pt x="608" y="41"/>
                                  </a:lnTo>
                                  <a:lnTo>
                                    <a:pt x="612" y="41"/>
                                  </a:lnTo>
                                  <a:lnTo>
                                    <a:pt x="617" y="40"/>
                                  </a:lnTo>
                                  <a:lnTo>
                                    <a:pt x="622" y="37"/>
                                  </a:lnTo>
                                  <a:lnTo>
                                    <a:pt x="626" y="35"/>
                                  </a:lnTo>
                                  <a:lnTo>
                                    <a:pt x="652" y="15"/>
                                  </a:lnTo>
                                  <a:lnTo>
                                    <a:pt x="657" y="12"/>
                                  </a:lnTo>
                                  <a:lnTo>
                                    <a:pt x="662" y="10"/>
                                  </a:lnTo>
                                  <a:lnTo>
                                    <a:pt x="668" y="7"/>
                                  </a:lnTo>
                                  <a:lnTo>
                                    <a:pt x="675" y="7"/>
                                  </a:lnTo>
                                  <a:lnTo>
                                    <a:pt x="682" y="6"/>
                                  </a:lnTo>
                                  <a:lnTo>
                                    <a:pt x="688" y="7"/>
                                  </a:lnTo>
                                  <a:lnTo>
                                    <a:pt x="694" y="8"/>
                                  </a:lnTo>
                                  <a:lnTo>
                                    <a:pt x="699" y="10"/>
                                  </a:lnTo>
                                  <a:lnTo>
                                    <a:pt x="705" y="13"/>
                                  </a:lnTo>
                                  <a:lnTo>
                                    <a:pt x="710" y="16"/>
                                  </a:lnTo>
                                  <a:lnTo>
                                    <a:pt x="712" y="17"/>
                                  </a:lnTo>
                                  <a:lnTo>
                                    <a:pt x="713" y="20"/>
                                  </a:lnTo>
                                  <a:lnTo>
                                    <a:pt x="717" y="23"/>
                                  </a:lnTo>
                                  <a:lnTo>
                                    <a:pt x="718" y="27"/>
                                  </a:lnTo>
                                  <a:lnTo>
                                    <a:pt x="718" y="31"/>
                                  </a:lnTo>
                                  <a:lnTo>
                                    <a:pt x="718" y="36"/>
                                  </a:lnTo>
                                  <a:lnTo>
                                    <a:pt x="717" y="37"/>
                                  </a:lnTo>
                                  <a:lnTo>
                                    <a:pt x="715" y="40"/>
                                  </a:lnTo>
                                  <a:lnTo>
                                    <a:pt x="712" y="43"/>
                                  </a:lnTo>
                                  <a:lnTo>
                                    <a:pt x="709" y="47"/>
                                  </a:lnTo>
                                  <a:lnTo>
                                    <a:pt x="707" y="52"/>
                                  </a:lnTo>
                                  <a:lnTo>
                                    <a:pt x="705" y="56"/>
                                  </a:lnTo>
                                  <a:lnTo>
                                    <a:pt x="704" y="61"/>
                                  </a:lnTo>
                                  <a:lnTo>
                                    <a:pt x="705" y="65"/>
                                  </a:lnTo>
                                  <a:lnTo>
                                    <a:pt x="707" y="68"/>
                                  </a:lnTo>
                                  <a:lnTo>
                                    <a:pt x="709" y="72"/>
                                  </a:lnTo>
                                  <a:lnTo>
                                    <a:pt x="712" y="75"/>
                                  </a:lnTo>
                                  <a:lnTo>
                                    <a:pt x="717" y="78"/>
                                  </a:lnTo>
                                  <a:lnTo>
                                    <a:pt x="722" y="81"/>
                                  </a:lnTo>
                                  <a:lnTo>
                                    <a:pt x="733" y="86"/>
                                  </a:lnTo>
                                  <a:lnTo>
                                    <a:pt x="747" y="90"/>
                                  </a:lnTo>
                                  <a:lnTo>
                                    <a:pt x="753" y="91"/>
                                  </a:lnTo>
                                  <a:lnTo>
                                    <a:pt x="759" y="92"/>
                                  </a:lnTo>
                                  <a:lnTo>
                                    <a:pt x="787" y="95"/>
                                  </a:lnTo>
                                  <a:lnTo>
                                    <a:pt x="799" y="96"/>
                                  </a:lnTo>
                                  <a:lnTo>
                                    <a:pt x="814" y="96"/>
                                  </a:lnTo>
                                  <a:lnTo>
                                    <a:pt x="829" y="93"/>
                                  </a:lnTo>
                                  <a:lnTo>
                                    <a:pt x="841" y="91"/>
                                  </a:lnTo>
                                  <a:lnTo>
                                    <a:pt x="891" y="78"/>
                                  </a:lnTo>
                                  <a:lnTo>
                                    <a:pt x="896" y="77"/>
                                  </a:lnTo>
                                  <a:lnTo>
                                    <a:pt x="901" y="75"/>
                                  </a:lnTo>
                                  <a:lnTo>
                                    <a:pt x="905" y="71"/>
                                  </a:lnTo>
                                  <a:lnTo>
                                    <a:pt x="908" y="67"/>
                                  </a:lnTo>
                                  <a:lnTo>
                                    <a:pt x="909" y="63"/>
                                  </a:lnTo>
                                  <a:lnTo>
                                    <a:pt x="910" y="60"/>
                                  </a:lnTo>
                                  <a:lnTo>
                                    <a:pt x="910" y="55"/>
                                  </a:lnTo>
                                  <a:lnTo>
                                    <a:pt x="908" y="50"/>
                                  </a:lnTo>
                                  <a:lnTo>
                                    <a:pt x="906" y="46"/>
                                  </a:lnTo>
                                  <a:lnTo>
                                    <a:pt x="906" y="41"/>
                                  </a:lnTo>
                                  <a:lnTo>
                                    <a:pt x="908" y="37"/>
                                  </a:lnTo>
                                  <a:lnTo>
                                    <a:pt x="909" y="33"/>
                                  </a:lnTo>
                                  <a:lnTo>
                                    <a:pt x="911" y="30"/>
                                  </a:lnTo>
                                  <a:lnTo>
                                    <a:pt x="915" y="26"/>
                                  </a:lnTo>
                                  <a:lnTo>
                                    <a:pt x="920" y="23"/>
                                  </a:lnTo>
                                  <a:lnTo>
                                    <a:pt x="925" y="22"/>
                                  </a:lnTo>
                                  <a:lnTo>
                                    <a:pt x="928" y="21"/>
                                  </a:lnTo>
                                  <a:lnTo>
                                    <a:pt x="934" y="21"/>
                                  </a:lnTo>
                                  <a:lnTo>
                                    <a:pt x="940" y="21"/>
                                  </a:lnTo>
                                  <a:lnTo>
                                    <a:pt x="946" y="22"/>
                                  </a:lnTo>
                                  <a:lnTo>
                                    <a:pt x="951" y="23"/>
                                  </a:lnTo>
                                  <a:lnTo>
                                    <a:pt x="958" y="26"/>
                                  </a:lnTo>
                                  <a:lnTo>
                                    <a:pt x="963" y="30"/>
                                  </a:lnTo>
                                  <a:lnTo>
                                    <a:pt x="966" y="33"/>
                                  </a:lnTo>
                                  <a:lnTo>
                                    <a:pt x="970" y="38"/>
                                  </a:lnTo>
                                  <a:lnTo>
                                    <a:pt x="978" y="51"/>
                                  </a:lnTo>
                                  <a:lnTo>
                                    <a:pt x="980" y="56"/>
                                  </a:lnTo>
                                  <a:lnTo>
                                    <a:pt x="981" y="61"/>
                                  </a:lnTo>
                                  <a:lnTo>
                                    <a:pt x="981" y="66"/>
                                  </a:lnTo>
                                  <a:lnTo>
                                    <a:pt x="980" y="71"/>
                                  </a:lnTo>
                                  <a:lnTo>
                                    <a:pt x="978" y="76"/>
                                  </a:lnTo>
                                  <a:lnTo>
                                    <a:pt x="975" y="80"/>
                                  </a:lnTo>
                                  <a:lnTo>
                                    <a:pt x="971" y="83"/>
                                  </a:lnTo>
                                  <a:lnTo>
                                    <a:pt x="966" y="86"/>
                                  </a:lnTo>
                                  <a:lnTo>
                                    <a:pt x="948" y="92"/>
                                  </a:lnTo>
                                  <a:lnTo>
                                    <a:pt x="936" y="97"/>
                                  </a:lnTo>
                                  <a:lnTo>
                                    <a:pt x="921" y="101"/>
                                  </a:lnTo>
                                  <a:lnTo>
                                    <a:pt x="894" y="110"/>
                                  </a:lnTo>
                                  <a:lnTo>
                                    <a:pt x="829" y="12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7" name="Freeform 29"/>
                            <a:cNvSpPr>
                              <a:spLocks noChangeArrowheads="1"/>
                            </a:cNvSpPr>
                          </a:nvSpPr>
                          <a:spPr bwMode="auto">
                            <a:xfrm rot="5100000">
                              <a:off x="2761" y="3234"/>
                              <a:ext cx="133" cy="247"/>
                            </a:xfrm>
                            <a:custGeom>
                              <a:avLst/>
                              <a:gdLst>
                                <a:gd name="T0" fmla="*/ 0 w 726"/>
                                <a:gd name="T1" fmla="*/ 0 h 698"/>
                                <a:gd name="T2" fmla="*/ 0 w 726"/>
                                <a:gd name="T3" fmla="*/ 0 h 698"/>
                                <a:gd name="T4" fmla="*/ 0 w 726"/>
                                <a:gd name="T5" fmla="*/ 0 h 698"/>
                                <a:gd name="T6" fmla="*/ 0 w 726"/>
                                <a:gd name="T7" fmla="*/ 0 h 698"/>
                                <a:gd name="T8" fmla="*/ 0 w 726"/>
                                <a:gd name="T9" fmla="*/ 0 h 698"/>
                                <a:gd name="T10" fmla="*/ 0 w 726"/>
                                <a:gd name="T11" fmla="*/ 0 h 698"/>
                                <a:gd name="T12" fmla="*/ 0 w 726"/>
                                <a:gd name="T13" fmla="*/ 0 h 698"/>
                                <a:gd name="T14" fmla="*/ 0 w 726"/>
                                <a:gd name="T15" fmla="*/ 0 h 698"/>
                                <a:gd name="T16" fmla="*/ 0 w 726"/>
                                <a:gd name="T17" fmla="*/ 0 h 698"/>
                                <a:gd name="T18" fmla="*/ 0 w 726"/>
                                <a:gd name="T19" fmla="*/ 0 h 698"/>
                                <a:gd name="T20" fmla="*/ 0 w 726"/>
                                <a:gd name="T21" fmla="*/ 0 h 698"/>
                                <a:gd name="T22" fmla="*/ 0 w 726"/>
                                <a:gd name="T23" fmla="*/ 0 h 698"/>
                                <a:gd name="T24" fmla="*/ 0 w 726"/>
                                <a:gd name="T25" fmla="*/ 0 h 698"/>
                                <a:gd name="T26" fmla="*/ 0 w 726"/>
                                <a:gd name="T27" fmla="*/ 0 h 698"/>
                                <a:gd name="T28" fmla="*/ 0 w 726"/>
                                <a:gd name="T29" fmla="*/ 0 h 698"/>
                                <a:gd name="T30" fmla="*/ 0 w 726"/>
                                <a:gd name="T31" fmla="*/ 0 h 698"/>
                                <a:gd name="T32" fmla="*/ 0 w 726"/>
                                <a:gd name="T33" fmla="*/ 0 h 698"/>
                                <a:gd name="T34" fmla="*/ 0 w 726"/>
                                <a:gd name="T35" fmla="*/ 0 h 698"/>
                                <a:gd name="T36" fmla="*/ 0 w 726"/>
                                <a:gd name="T37" fmla="*/ 0 h 698"/>
                                <a:gd name="T38" fmla="*/ 0 w 726"/>
                                <a:gd name="T39" fmla="*/ 0 h 698"/>
                                <a:gd name="T40" fmla="*/ 0 w 726"/>
                                <a:gd name="T41" fmla="*/ 0 h 698"/>
                                <a:gd name="T42" fmla="*/ 0 w 726"/>
                                <a:gd name="T43" fmla="*/ 0 h 698"/>
                                <a:gd name="T44" fmla="*/ 0 w 726"/>
                                <a:gd name="T45" fmla="*/ 0 h 698"/>
                                <a:gd name="T46" fmla="*/ 0 w 726"/>
                                <a:gd name="T47" fmla="*/ 0 h 698"/>
                                <a:gd name="T48" fmla="*/ 0 w 726"/>
                                <a:gd name="T49" fmla="*/ 0 h 698"/>
                                <a:gd name="T50" fmla="*/ 0 w 726"/>
                                <a:gd name="T51" fmla="*/ 0 h 698"/>
                                <a:gd name="T52" fmla="*/ 0 w 726"/>
                                <a:gd name="T53" fmla="*/ 0 h 698"/>
                                <a:gd name="T54" fmla="*/ 0 w 726"/>
                                <a:gd name="T55" fmla="*/ 0 h 698"/>
                                <a:gd name="T56" fmla="*/ 0 w 726"/>
                                <a:gd name="T57" fmla="*/ 0 h 698"/>
                                <a:gd name="T58" fmla="*/ 0 w 726"/>
                                <a:gd name="T59" fmla="*/ 0 h 698"/>
                                <a:gd name="T60" fmla="*/ 0 w 726"/>
                                <a:gd name="T61" fmla="*/ 0 h 698"/>
                                <a:gd name="T62" fmla="*/ 0 w 726"/>
                                <a:gd name="T63" fmla="*/ 0 h 698"/>
                                <a:gd name="T64" fmla="*/ 0 w 726"/>
                                <a:gd name="T65" fmla="*/ 0 h 698"/>
                                <a:gd name="T66" fmla="*/ 0 w 726"/>
                                <a:gd name="T67" fmla="*/ 0 h 698"/>
                                <a:gd name="T68" fmla="*/ 0 w 726"/>
                                <a:gd name="T69" fmla="*/ 0 h 698"/>
                                <a:gd name="T70" fmla="*/ 0 w 726"/>
                                <a:gd name="T71" fmla="*/ 0 h 698"/>
                                <a:gd name="T72" fmla="*/ 0 w 726"/>
                                <a:gd name="T73" fmla="*/ 0 h 698"/>
                                <a:gd name="T74" fmla="*/ 0 w 726"/>
                                <a:gd name="T75" fmla="*/ 0 h 698"/>
                                <a:gd name="T76" fmla="*/ 0 w 726"/>
                                <a:gd name="T77" fmla="*/ 0 h 698"/>
                                <a:gd name="T78" fmla="*/ 0 w 726"/>
                                <a:gd name="T79" fmla="*/ 0 h 698"/>
                                <a:gd name="T80" fmla="*/ 0 w 726"/>
                                <a:gd name="T81" fmla="*/ 0 h 698"/>
                                <a:gd name="T82" fmla="*/ 0 w 726"/>
                                <a:gd name="T83" fmla="*/ 0 h 698"/>
                                <a:gd name="T84" fmla="*/ 0 w 726"/>
                                <a:gd name="T85" fmla="*/ 0 h 698"/>
                                <a:gd name="T86" fmla="*/ 0 w 726"/>
                                <a:gd name="T87" fmla="*/ 0 h 698"/>
                                <a:gd name="T88" fmla="*/ 0 w 726"/>
                                <a:gd name="T89" fmla="*/ 0 h 698"/>
                                <a:gd name="T90" fmla="*/ 0 w 726"/>
                                <a:gd name="T91" fmla="*/ 0 h 698"/>
                                <a:gd name="T92" fmla="*/ 0 w 726"/>
                                <a:gd name="T93" fmla="*/ 0 h 698"/>
                                <a:gd name="T94" fmla="*/ 0 w 726"/>
                                <a:gd name="T95" fmla="*/ 0 h 698"/>
                                <a:gd name="T96" fmla="*/ 0 w 726"/>
                                <a:gd name="T97" fmla="*/ 0 h 698"/>
                                <a:gd name="T98" fmla="*/ 0 w 726"/>
                                <a:gd name="T99" fmla="*/ 0 h 6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726"/>
                                <a:gd name="T151" fmla="*/ 0 h 698"/>
                                <a:gd name="T152" fmla="*/ 726 w 726"/>
                                <a:gd name="T153" fmla="*/ 698 h 69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726" h="698">
                                  <a:moveTo>
                                    <a:pt x="122" y="233"/>
                                  </a:moveTo>
                                  <a:lnTo>
                                    <a:pt x="129" y="223"/>
                                  </a:lnTo>
                                  <a:lnTo>
                                    <a:pt x="134" y="217"/>
                                  </a:lnTo>
                                  <a:lnTo>
                                    <a:pt x="139" y="212"/>
                                  </a:lnTo>
                                  <a:lnTo>
                                    <a:pt x="149" y="202"/>
                                  </a:lnTo>
                                  <a:lnTo>
                                    <a:pt x="156" y="198"/>
                                  </a:lnTo>
                                  <a:lnTo>
                                    <a:pt x="161" y="195"/>
                                  </a:lnTo>
                                  <a:lnTo>
                                    <a:pt x="203" y="166"/>
                                  </a:lnTo>
                                  <a:lnTo>
                                    <a:pt x="213" y="157"/>
                                  </a:lnTo>
                                  <a:lnTo>
                                    <a:pt x="218" y="152"/>
                                  </a:lnTo>
                                  <a:lnTo>
                                    <a:pt x="223" y="147"/>
                                  </a:lnTo>
                                  <a:lnTo>
                                    <a:pt x="228" y="141"/>
                                  </a:lnTo>
                                  <a:lnTo>
                                    <a:pt x="232" y="135"/>
                                  </a:lnTo>
                                  <a:lnTo>
                                    <a:pt x="234" y="130"/>
                                  </a:lnTo>
                                  <a:lnTo>
                                    <a:pt x="237" y="123"/>
                                  </a:lnTo>
                                  <a:lnTo>
                                    <a:pt x="247" y="97"/>
                                  </a:lnTo>
                                  <a:lnTo>
                                    <a:pt x="249" y="92"/>
                                  </a:lnTo>
                                  <a:lnTo>
                                    <a:pt x="253" y="87"/>
                                  </a:lnTo>
                                  <a:lnTo>
                                    <a:pt x="258" y="82"/>
                                  </a:lnTo>
                                  <a:lnTo>
                                    <a:pt x="263" y="79"/>
                                  </a:lnTo>
                                  <a:lnTo>
                                    <a:pt x="268" y="76"/>
                                  </a:lnTo>
                                  <a:lnTo>
                                    <a:pt x="274" y="74"/>
                                  </a:lnTo>
                                  <a:lnTo>
                                    <a:pt x="279" y="72"/>
                                  </a:lnTo>
                                  <a:lnTo>
                                    <a:pt x="285" y="72"/>
                                  </a:lnTo>
                                  <a:lnTo>
                                    <a:pt x="330" y="75"/>
                                  </a:lnTo>
                                  <a:lnTo>
                                    <a:pt x="335" y="75"/>
                                  </a:lnTo>
                                  <a:lnTo>
                                    <a:pt x="342" y="74"/>
                                  </a:lnTo>
                                  <a:lnTo>
                                    <a:pt x="347" y="71"/>
                                  </a:lnTo>
                                  <a:lnTo>
                                    <a:pt x="352" y="69"/>
                                  </a:lnTo>
                                  <a:lnTo>
                                    <a:pt x="355" y="65"/>
                                  </a:lnTo>
                                  <a:lnTo>
                                    <a:pt x="357" y="64"/>
                                  </a:lnTo>
                                  <a:lnTo>
                                    <a:pt x="358" y="61"/>
                                  </a:lnTo>
                                  <a:lnTo>
                                    <a:pt x="359" y="56"/>
                                  </a:lnTo>
                                  <a:lnTo>
                                    <a:pt x="359" y="54"/>
                                  </a:lnTo>
                                  <a:lnTo>
                                    <a:pt x="359" y="51"/>
                                  </a:lnTo>
                                  <a:lnTo>
                                    <a:pt x="359" y="37"/>
                                  </a:lnTo>
                                  <a:lnTo>
                                    <a:pt x="362" y="26"/>
                                  </a:lnTo>
                                  <a:lnTo>
                                    <a:pt x="364" y="17"/>
                                  </a:lnTo>
                                  <a:lnTo>
                                    <a:pt x="367" y="15"/>
                                  </a:lnTo>
                                  <a:lnTo>
                                    <a:pt x="369" y="11"/>
                                  </a:lnTo>
                                  <a:lnTo>
                                    <a:pt x="372" y="9"/>
                                  </a:lnTo>
                                  <a:lnTo>
                                    <a:pt x="374" y="7"/>
                                  </a:lnTo>
                                  <a:lnTo>
                                    <a:pt x="380" y="4"/>
                                  </a:lnTo>
                                  <a:lnTo>
                                    <a:pt x="388" y="1"/>
                                  </a:lnTo>
                                  <a:lnTo>
                                    <a:pt x="395" y="0"/>
                                  </a:lnTo>
                                  <a:lnTo>
                                    <a:pt x="398" y="0"/>
                                  </a:lnTo>
                                  <a:lnTo>
                                    <a:pt x="400" y="1"/>
                                  </a:lnTo>
                                  <a:lnTo>
                                    <a:pt x="403" y="4"/>
                                  </a:lnTo>
                                  <a:lnTo>
                                    <a:pt x="404" y="6"/>
                                  </a:lnTo>
                                  <a:lnTo>
                                    <a:pt x="407" y="9"/>
                                  </a:lnTo>
                                  <a:lnTo>
                                    <a:pt x="409" y="11"/>
                                  </a:lnTo>
                                  <a:lnTo>
                                    <a:pt x="413" y="14"/>
                                  </a:lnTo>
                                  <a:lnTo>
                                    <a:pt x="418" y="15"/>
                                  </a:lnTo>
                                  <a:lnTo>
                                    <a:pt x="424" y="17"/>
                                  </a:lnTo>
                                  <a:lnTo>
                                    <a:pt x="430" y="20"/>
                                  </a:lnTo>
                                  <a:lnTo>
                                    <a:pt x="437" y="22"/>
                                  </a:lnTo>
                                  <a:lnTo>
                                    <a:pt x="443" y="26"/>
                                  </a:lnTo>
                                  <a:lnTo>
                                    <a:pt x="455" y="34"/>
                                  </a:lnTo>
                                  <a:lnTo>
                                    <a:pt x="461" y="37"/>
                                  </a:lnTo>
                                  <a:lnTo>
                                    <a:pt x="465" y="41"/>
                                  </a:lnTo>
                                  <a:lnTo>
                                    <a:pt x="625" y="191"/>
                                  </a:lnTo>
                                  <a:lnTo>
                                    <a:pt x="635" y="198"/>
                                  </a:lnTo>
                                  <a:lnTo>
                                    <a:pt x="648" y="208"/>
                                  </a:lnTo>
                                  <a:lnTo>
                                    <a:pt x="660" y="216"/>
                                  </a:lnTo>
                                  <a:lnTo>
                                    <a:pt x="671" y="223"/>
                                  </a:lnTo>
                                  <a:lnTo>
                                    <a:pt x="697" y="237"/>
                                  </a:lnTo>
                                  <a:lnTo>
                                    <a:pt x="702" y="240"/>
                                  </a:lnTo>
                                  <a:lnTo>
                                    <a:pt x="707" y="245"/>
                                  </a:lnTo>
                                  <a:lnTo>
                                    <a:pt x="712" y="250"/>
                                  </a:lnTo>
                                  <a:lnTo>
                                    <a:pt x="716" y="255"/>
                                  </a:lnTo>
                                  <a:lnTo>
                                    <a:pt x="719" y="260"/>
                                  </a:lnTo>
                                  <a:lnTo>
                                    <a:pt x="721" y="266"/>
                                  </a:lnTo>
                                  <a:lnTo>
                                    <a:pt x="724" y="272"/>
                                  </a:lnTo>
                                  <a:lnTo>
                                    <a:pt x="725" y="278"/>
                                  </a:lnTo>
                                  <a:lnTo>
                                    <a:pt x="725" y="292"/>
                                  </a:lnTo>
                                  <a:lnTo>
                                    <a:pt x="725" y="298"/>
                                  </a:lnTo>
                                  <a:lnTo>
                                    <a:pt x="725" y="305"/>
                                  </a:lnTo>
                                  <a:lnTo>
                                    <a:pt x="724" y="311"/>
                                  </a:lnTo>
                                  <a:lnTo>
                                    <a:pt x="722" y="318"/>
                                  </a:lnTo>
                                  <a:lnTo>
                                    <a:pt x="720" y="332"/>
                                  </a:lnTo>
                                  <a:lnTo>
                                    <a:pt x="717" y="337"/>
                                  </a:lnTo>
                                  <a:lnTo>
                                    <a:pt x="715" y="343"/>
                                  </a:lnTo>
                                  <a:lnTo>
                                    <a:pt x="714" y="348"/>
                                  </a:lnTo>
                                  <a:lnTo>
                                    <a:pt x="712" y="353"/>
                                  </a:lnTo>
                                  <a:lnTo>
                                    <a:pt x="711" y="359"/>
                                  </a:lnTo>
                                  <a:lnTo>
                                    <a:pt x="710" y="367"/>
                                  </a:lnTo>
                                  <a:lnTo>
                                    <a:pt x="710" y="381"/>
                                  </a:lnTo>
                                  <a:lnTo>
                                    <a:pt x="711" y="387"/>
                                  </a:lnTo>
                                  <a:lnTo>
                                    <a:pt x="712" y="392"/>
                                  </a:lnTo>
                                  <a:lnTo>
                                    <a:pt x="724" y="432"/>
                                  </a:lnTo>
                                  <a:lnTo>
                                    <a:pt x="725" y="438"/>
                                  </a:lnTo>
                                  <a:lnTo>
                                    <a:pt x="726" y="444"/>
                                  </a:lnTo>
                                  <a:lnTo>
                                    <a:pt x="725" y="458"/>
                                  </a:lnTo>
                                  <a:lnTo>
                                    <a:pt x="724" y="464"/>
                                  </a:lnTo>
                                  <a:lnTo>
                                    <a:pt x="721" y="471"/>
                                  </a:lnTo>
                                  <a:lnTo>
                                    <a:pt x="719" y="477"/>
                                  </a:lnTo>
                                  <a:lnTo>
                                    <a:pt x="716" y="482"/>
                                  </a:lnTo>
                                  <a:lnTo>
                                    <a:pt x="715" y="483"/>
                                  </a:lnTo>
                                  <a:lnTo>
                                    <a:pt x="714" y="486"/>
                                  </a:lnTo>
                                  <a:lnTo>
                                    <a:pt x="711" y="488"/>
                                  </a:lnTo>
                                  <a:lnTo>
                                    <a:pt x="707" y="491"/>
                                  </a:lnTo>
                                  <a:lnTo>
                                    <a:pt x="702" y="493"/>
                                  </a:lnTo>
                                  <a:lnTo>
                                    <a:pt x="697" y="496"/>
                                  </a:lnTo>
                                  <a:lnTo>
                                    <a:pt x="692" y="496"/>
                                  </a:lnTo>
                                  <a:lnTo>
                                    <a:pt x="686" y="494"/>
                                  </a:lnTo>
                                  <a:lnTo>
                                    <a:pt x="681" y="493"/>
                                  </a:lnTo>
                                  <a:lnTo>
                                    <a:pt x="676" y="491"/>
                                  </a:lnTo>
                                  <a:lnTo>
                                    <a:pt x="571" y="414"/>
                                  </a:lnTo>
                                  <a:lnTo>
                                    <a:pt x="566" y="411"/>
                                  </a:lnTo>
                                  <a:lnTo>
                                    <a:pt x="561" y="408"/>
                                  </a:lnTo>
                                  <a:lnTo>
                                    <a:pt x="554" y="406"/>
                                  </a:lnTo>
                                  <a:lnTo>
                                    <a:pt x="548" y="404"/>
                                  </a:lnTo>
                                  <a:lnTo>
                                    <a:pt x="540" y="402"/>
                                  </a:lnTo>
                                  <a:lnTo>
                                    <a:pt x="534" y="402"/>
                                  </a:lnTo>
                                  <a:lnTo>
                                    <a:pt x="528" y="402"/>
                                  </a:lnTo>
                                  <a:lnTo>
                                    <a:pt x="521" y="402"/>
                                  </a:lnTo>
                                  <a:lnTo>
                                    <a:pt x="475" y="409"/>
                                  </a:lnTo>
                                  <a:lnTo>
                                    <a:pt x="470" y="411"/>
                                  </a:lnTo>
                                  <a:lnTo>
                                    <a:pt x="465" y="414"/>
                                  </a:lnTo>
                                  <a:lnTo>
                                    <a:pt x="460" y="419"/>
                                  </a:lnTo>
                                  <a:lnTo>
                                    <a:pt x="457" y="424"/>
                                  </a:lnTo>
                                  <a:lnTo>
                                    <a:pt x="453" y="431"/>
                                  </a:lnTo>
                                  <a:lnTo>
                                    <a:pt x="450" y="438"/>
                                  </a:lnTo>
                                  <a:lnTo>
                                    <a:pt x="449" y="444"/>
                                  </a:lnTo>
                                  <a:lnTo>
                                    <a:pt x="448" y="451"/>
                                  </a:lnTo>
                                  <a:lnTo>
                                    <a:pt x="450" y="592"/>
                                  </a:lnTo>
                                  <a:lnTo>
                                    <a:pt x="449" y="604"/>
                                  </a:lnTo>
                                  <a:lnTo>
                                    <a:pt x="448" y="610"/>
                                  </a:lnTo>
                                  <a:lnTo>
                                    <a:pt x="445" y="617"/>
                                  </a:lnTo>
                                  <a:lnTo>
                                    <a:pt x="444" y="623"/>
                                  </a:lnTo>
                                  <a:lnTo>
                                    <a:pt x="442" y="629"/>
                                  </a:lnTo>
                                  <a:lnTo>
                                    <a:pt x="435" y="638"/>
                                  </a:lnTo>
                                  <a:lnTo>
                                    <a:pt x="432" y="642"/>
                                  </a:lnTo>
                                  <a:lnTo>
                                    <a:pt x="428" y="645"/>
                                  </a:lnTo>
                                  <a:lnTo>
                                    <a:pt x="423" y="648"/>
                                  </a:lnTo>
                                  <a:lnTo>
                                    <a:pt x="417" y="649"/>
                                  </a:lnTo>
                                  <a:lnTo>
                                    <a:pt x="412" y="649"/>
                                  </a:lnTo>
                                  <a:lnTo>
                                    <a:pt x="405" y="649"/>
                                  </a:lnTo>
                                  <a:lnTo>
                                    <a:pt x="400" y="648"/>
                                  </a:lnTo>
                                  <a:lnTo>
                                    <a:pt x="398" y="647"/>
                                  </a:lnTo>
                                  <a:lnTo>
                                    <a:pt x="395" y="644"/>
                                  </a:lnTo>
                                  <a:lnTo>
                                    <a:pt x="388" y="639"/>
                                  </a:lnTo>
                                  <a:lnTo>
                                    <a:pt x="378" y="632"/>
                                  </a:lnTo>
                                  <a:lnTo>
                                    <a:pt x="367" y="623"/>
                                  </a:lnTo>
                                  <a:lnTo>
                                    <a:pt x="362" y="620"/>
                                  </a:lnTo>
                                  <a:lnTo>
                                    <a:pt x="357" y="618"/>
                                  </a:lnTo>
                                  <a:lnTo>
                                    <a:pt x="352" y="615"/>
                                  </a:lnTo>
                                  <a:lnTo>
                                    <a:pt x="347" y="614"/>
                                  </a:lnTo>
                                  <a:lnTo>
                                    <a:pt x="343" y="614"/>
                                  </a:lnTo>
                                  <a:lnTo>
                                    <a:pt x="338" y="615"/>
                                  </a:lnTo>
                                  <a:lnTo>
                                    <a:pt x="333" y="617"/>
                                  </a:lnTo>
                                  <a:lnTo>
                                    <a:pt x="328" y="619"/>
                                  </a:lnTo>
                                  <a:lnTo>
                                    <a:pt x="323" y="623"/>
                                  </a:lnTo>
                                  <a:lnTo>
                                    <a:pt x="319" y="627"/>
                                  </a:lnTo>
                                  <a:lnTo>
                                    <a:pt x="314" y="630"/>
                                  </a:lnTo>
                                  <a:lnTo>
                                    <a:pt x="310" y="634"/>
                                  </a:lnTo>
                                  <a:lnTo>
                                    <a:pt x="277" y="683"/>
                                  </a:lnTo>
                                  <a:lnTo>
                                    <a:pt x="273" y="687"/>
                                  </a:lnTo>
                                  <a:lnTo>
                                    <a:pt x="268" y="690"/>
                                  </a:lnTo>
                                  <a:lnTo>
                                    <a:pt x="263" y="693"/>
                                  </a:lnTo>
                                  <a:lnTo>
                                    <a:pt x="257" y="695"/>
                                  </a:lnTo>
                                  <a:lnTo>
                                    <a:pt x="251" y="697"/>
                                  </a:lnTo>
                                  <a:lnTo>
                                    <a:pt x="244" y="698"/>
                                  </a:lnTo>
                                  <a:lnTo>
                                    <a:pt x="239" y="697"/>
                                  </a:lnTo>
                                  <a:lnTo>
                                    <a:pt x="233" y="695"/>
                                  </a:lnTo>
                                  <a:lnTo>
                                    <a:pt x="184" y="678"/>
                                  </a:lnTo>
                                  <a:lnTo>
                                    <a:pt x="178" y="674"/>
                                  </a:lnTo>
                                  <a:lnTo>
                                    <a:pt x="173" y="672"/>
                                  </a:lnTo>
                                  <a:lnTo>
                                    <a:pt x="169" y="667"/>
                                  </a:lnTo>
                                  <a:lnTo>
                                    <a:pt x="166" y="662"/>
                                  </a:lnTo>
                                  <a:lnTo>
                                    <a:pt x="162" y="657"/>
                                  </a:lnTo>
                                  <a:lnTo>
                                    <a:pt x="159" y="650"/>
                                  </a:lnTo>
                                  <a:lnTo>
                                    <a:pt x="158" y="645"/>
                                  </a:lnTo>
                                  <a:lnTo>
                                    <a:pt x="157" y="639"/>
                                  </a:lnTo>
                                  <a:lnTo>
                                    <a:pt x="157" y="522"/>
                                  </a:lnTo>
                                  <a:lnTo>
                                    <a:pt x="157" y="517"/>
                                  </a:lnTo>
                                  <a:lnTo>
                                    <a:pt x="156" y="514"/>
                                  </a:lnTo>
                                  <a:lnTo>
                                    <a:pt x="154" y="512"/>
                                  </a:lnTo>
                                  <a:lnTo>
                                    <a:pt x="152" y="507"/>
                                  </a:lnTo>
                                  <a:lnTo>
                                    <a:pt x="148" y="504"/>
                                  </a:lnTo>
                                  <a:lnTo>
                                    <a:pt x="144" y="501"/>
                                  </a:lnTo>
                                  <a:lnTo>
                                    <a:pt x="139" y="498"/>
                                  </a:lnTo>
                                  <a:lnTo>
                                    <a:pt x="133" y="497"/>
                                  </a:lnTo>
                                  <a:lnTo>
                                    <a:pt x="128" y="496"/>
                                  </a:lnTo>
                                  <a:lnTo>
                                    <a:pt x="66" y="489"/>
                                  </a:lnTo>
                                  <a:lnTo>
                                    <a:pt x="59" y="488"/>
                                  </a:lnTo>
                                  <a:lnTo>
                                    <a:pt x="53" y="486"/>
                                  </a:lnTo>
                                  <a:lnTo>
                                    <a:pt x="47" y="483"/>
                                  </a:lnTo>
                                  <a:lnTo>
                                    <a:pt x="40" y="479"/>
                                  </a:lnTo>
                                  <a:lnTo>
                                    <a:pt x="27" y="472"/>
                                  </a:lnTo>
                                  <a:lnTo>
                                    <a:pt x="16" y="464"/>
                                  </a:lnTo>
                                  <a:lnTo>
                                    <a:pt x="12" y="462"/>
                                  </a:lnTo>
                                  <a:lnTo>
                                    <a:pt x="7" y="458"/>
                                  </a:lnTo>
                                  <a:lnTo>
                                    <a:pt x="5" y="453"/>
                                  </a:lnTo>
                                  <a:lnTo>
                                    <a:pt x="2" y="449"/>
                                  </a:lnTo>
                                  <a:lnTo>
                                    <a:pt x="0" y="443"/>
                                  </a:lnTo>
                                  <a:lnTo>
                                    <a:pt x="0" y="438"/>
                                  </a:lnTo>
                                  <a:lnTo>
                                    <a:pt x="0" y="432"/>
                                  </a:lnTo>
                                  <a:lnTo>
                                    <a:pt x="1" y="427"/>
                                  </a:lnTo>
                                  <a:lnTo>
                                    <a:pt x="3" y="422"/>
                                  </a:lnTo>
                                  <a:lnTo>
                                    <a:pt x="122" y="23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8" name="Freeform 30"/>
                            <a:cNvSpPr>
                              <a:spLocks noChangeArrowheads="1"/>
                            </a:cNvSpPr>
                          </a:nvSpPr>
                          <a:spPr bwMode="auto">
                            <a:xfrm rot="5100000">
                              <a:off x="3642" y="2906"/>
                              <a:ext cx="229" cy="641"/>
                            </a:xfrm>
                            <a:custGeom>
                              <a:avLst/>
                              <a:gdLst>
                                <a:gd name="T0" fmla="*/ 0 w 1262"/>
                                <a:gd name="T1" fmla="*/ 0 h 1813"/>
                                <a:gd name="T2" fmla="*/ 0 w 1262"/>
                                <a:gd name="T3" fmla="*/ 0 h 1813"/>
                                <a:gd name="T4" fmla="*/ 0 w 1262"/>
                                <a:gd name="T5" fmla="*/ 0 h 1813"/>
                                <a:gd name="T6" fmla="*/ 0 w 1262"/>
                                <a:gd name="T7" fmla="*/ 0 h 1813"/>
                                <a:gd name="T8" fmla="*/ 0 w 1262"/>
                                <a:gd name="T9" fmla="*/ 0 h 1813"/>
                                <a:gd name="T10" fmla="*/ 0 w 1262"/>
                                <a:gd name="T11" fmla="*/ 0 h 1813"/>
                                <a:gd name="T12" fmla="*/ 0 w 1262"/>
                                <a:gd name="T13" fmla="*/ 0 h 1813"/>
                                <a:gd name="T14" fmla="*/ 0 w 1262"/>
                                <a:gd name="T15" fmla="*/ 0 h 1813"/>
                                <a:gd name="T16" fmla="*/ 0 w 1262"/>
                                <a:gd name="T17" fmla="*/ 0 h 1813"/>
                                <a:gd name="T18" fmla="*/ 0 w 1262"/>
                                <a:gd name="T19" fmla="*/ 0 h 1813"/>
                                <a:gd name="T20" fmla="*/ 0 w 1262"/>
                                <a:gd name="T21" fmla="*/ 0 h 1813"/>
                                <a:gd name="T22" fmla="*/ 0 w 1262"/>
                                <a:gd name="T23" fmla="*/ 0 h 1813"/>
                                <a:gd name="T24" fmla="*/ 0 w 1262"/>
                                <a:gd name="T25" fmla="*/ 0 h 1813"/>
                                <a:gd name="T26" fmla="*/ 0 w 1262"/>
                                <a:gd name="T27" fmla="*/ 0 h 1813"/>
                                <a:gd name="T28" fmla="*/ 0 w 1262"/>
                                <a:gd name="T29" fmla="*/ 0 h 1813"/>
                                <a:gd name="T30" fmla="*/ 0 w 1262"/>
                                <a:gd name="T31" fmla="*/ 0 h 1813"/>
                                <a:gd name="T32" fmla="*/ 0 w 1262"/>
                                <a:gd name="T33" fmla="*/ 0 h 1813"/>
                                <a:gd name="T34" fmla="*/ 0 w 1262"/>
                                <a:gd name="T35" fmla="*/ 0 h 1813"/>
                                <a:gd name="T36" fmla="*/ 0 w 1262"/>
                                <a:gd name="T37" fmla="*/ 0 h 1813"/>
                                <a:gd name="T38" fmla="*/ 0 w 1262"/>
                                <a:gd name="T39" fmla="*/ 0 h 1813"/>
                                <a:gd name="T40" fmla="*/ 0 w 1262"/>
                                <a:gd name="T41" fmla="*/ 0 h 1813"/>
                                <a:gd name="T42" fmla="*/ 0 w 1262"/>
                                <a:gd name="T43" fmla="*/ 0 h 1813"/>
                                <a:gd name="T44" fmla="*/ 0 w 1262"/>
                                <a:gd name="T45" fmla="*/ 0 h 1813"/>
                                <a:gd name="T46" fmla="*/ 0 w 1262"/>
                                <a:gd name="T47" fmla="*/ 0 h 1813"/>
                                <a:gd name="T48" fmla="*/ 0 w 1262"/>
                                <a:gd name="T49" fmla="*/ 0 h 1813"/>
                                <a:gd name="T50" fmla="*/ 0 w 1262"/>
                                <a:gd name="T51" fmla="*/ 0 h 1813"/>
                                <a:gd name="T52" fmla="*/ 0 w 1262"/>
                                <a:gd name="T53" fmla="*/ 0 h 1813"/>
                                <a:gd name="T54" fmla="*/ 0 w 1262"/>
                                <a:gd name="T55" fmla="*/ 0 h 1813"/>
                                <a:gd name="T56" fmla="*/ 0 w 1262"/>
                                <a:gd name="T57" fmla="*/ 0 h 1813"/>
                                <a:gd name="T58" fmla="*/ 0 w 1262"/>
                                <a:gd name="T59" fmla="*/ 0 h 1813"/>
                                <a:gd name="T60" fmla="*/ 0 w 1262"/>
                                <a:gd name="T61" fmla="*/ 0 h 1813"/>
                                <a:gd name="T62" fmla="*/ 0 w 1262"/>
                                <a:gd name="T63" fmla="*/ 0 h 1813"/>
                                <a:gd name="T64" fmla="*/ 0 w 1262"/>
                                <a:gd name="T65" fmla="*/ 0 h 1813"/>
                                <a:gd name="T66" fmla="*/ 0 w 1262"/>
                                <a:gd name="T67" fmla="*/ 0 h 1813"/>
                                <a:gd name="T68" fmla="*/ 0 w 1262"/>
                                <a:gd name="T69" fmla="*/ 0 h 1813"/>
                                <a:gd name="T70" fmla="*/ 0 w 1262"/>
                                <a:gd name="T71" fmla="*/ 0 h 1813"/>
                                <a:gd name="T72" fmla="*/ 0 w 1262"/>
                                <a:gd name="T73" fmla="*/ 0 h 1813"/>
                                <a:gd name="T74" fmla="*/ 0 w 1262"/>
                                <a:gd name="T75" fmla="*/ 0 h 1813"/>
                                <a:gd name="T76" fmla="*/ 0 w 1262"/>
                                <a:gd name="T77" fmla="*/ 0 h 1813"/>
                                <a:gd name="T78" fmla="*/ 0 w 1262"/>
                                <a:gd name="T79" fmla="*/ 0 h 1813"/>
                                <a:gd name="T80" fmla="*/ 0 w 1262"/>
                                <a:gd name="T81" fmla="*/ 0 h 1813"/>
                                <a:gd name="T82" fmla="*/ 0 w 1262"/>
                                <a:gd name="T83" fmla="*/ 0 h 1813"/>
                                <a:gd name="T84" fmla="*/ 0 w 1262"/>
                                <a:gd name="T85" fmla="*/ 0 h 1813"/>
                                <a:gd name="T86" fmla="*/ 0 w 1262"/>
                                <a:gd name="T87" fmla="*/ 0 h 1813"/>
                                <a:gd name="T88" fmla="*/ 0 w 1262"/>
                                <a:gd name="T89" fmla="*/ 0 h 1813"/>
                                <a:gd name="T90" fmla="*/ 0 w 1262"/>
                                <a:gd name="T91" fmla="*/ 0 h 1813"/>
                                <a:gd name="T92" fmla="*/ 0 w 1262"/>
                                <a:gd name="T93" fmla="*/ 0 h 1813"/>
                                <a:gd name="T94" fmla="*/ 0 w 1262"/>
                                <a:gd name="T95" fmla="*/ 0 h 1813"/>
                                <a:gd name="T96" fmla="*/ 0 w 1262"/>
                                <a:gd name="T97" fmla="*/ 0 h 1813"/>
                                <a:gd name="T98" fmla="*/ 0 w 1262"/>
                                <a:gd name="T99" fmla="*/ 0 h 1813"/>
                                <a:gd name="T100" fmla="*/ 0 w 1262"/>
                                <a:gd name="T101" fmla="*/ 0 h 1813"/>
                                <a:gd name="T102" fmla="*/ 0 w 1262"/>
                                <a:gd name="T103" fmla="*/ 0 h 1813"/>
                                <a:gd name="T104" fmla="*/ 0 w 1262"/>
                                <a:gd name="T105" fmla="*/ 0 h 1813"/>
                                <a:gd name="T106" fmla="*/ 0 w 1262"/>
                                <a:gd name="T107" fmla="*/ 0 h 1813"/>
                                <a:gd name="T108" fmla="*/ 0 w 1262"/>
                                <a:gd name="T109" fmla="*/ 0 h 1813"/>
                                <a:gd name="T110" fmla="*/ 0 w 1262"/>
                                <a:gd name="T111" fmla="*/ 0 h 1813"/>
                                <a:gd name="T112" fmla="*/ 0 w 1262"/>
                                <a:gd name="T113" fmla="*/ 0 h 1813"/>
                                <a:gd name="T114" fmla="*/ 0 w 1262"/>
                                <a:gd name="T115" fmla="*/ 0 h 1813"/>
                                <a:gd name="T116" fmla="*/ 0 w 1262"/>
                                <a:gd name="T117" fmla="*/ 0 h 1813"/>
                                <a:gd name="T118" fmla="*/ 0 w 1262"/>
                                <a:gd name="T119" fmla="*/ 0 h 1813"/>
                                <a:gd name="T120" fmla="*/ 0 w 1262"/>
                                <a:gd name="T121" fmla="*/ 0 h 1813"/>
                                <a:gd name="T122" fmla="*/ 0 w 1262"/>
                                <a:gd name="T123" fmla="*/ 0 h 181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1262"/>
                                <a:gd name="T187" fmla="*/ 0 h 1813"/>
                                <a:gd name="T188" fmla="*/ 1262 w 1262"/>
                                <a:gd name="T189" fmla="*/ 1813 h 1813"/>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1262" h="1813">
                                  <a:moveTo>
                                    <a:pt x="82" y="1493"/>
                                  </a:moveTo>
                                  <a:lnTo>
                                    <a:pt x="77" y="1491"/>
                                  </a:lnTo>
                                  <a:lnTo>
                                    <a:pt x="71" y="1488"/>
                                  </a:lnTo>
                                  <a:lnTo>
                                    <a:pt x="66" y="1484"/>
                                  </a:lnTo>
                                  <a:lnTo>
                                    <a:pt x="61" y="1480"/>
                                  </a:lnTo>
                                  <a:lnTo>
                                    <a:pt x="57" y="1475"/>
                                  </a:lnTo>
                                  <a:lnTo>
                                    <a:pt x="53" y="1469"/>
                                  </a:lnTo>
                                  <a:lnTo>
                                    <a:pt x="51" y="1464"/>
                                  </a:lnTo>
                                  <a:lnTo>
                                    <a:pt x="50" y="1457"/>
                                  </a:lnTo>
                                  <a:lnTo>
                                    <a:pt x="39" y="1405"/>
                                  </a:lnTo>
                                  <a:lnTo>
                                    <a:pt x="35" y="1392"/>
                                  </a:lnTo>
                                  <a:lnTo>
                                    <a:pt x="31" y="1377"/>
                                  </a:lnTo>
                                  <a:lnTo>
                                    <a:pt x="25" y="1364"/>
                                  </a:lnTo>
                                  <a:lnTo>
                                    <a:pt x="20" y="1352"/>
                                  </a:lnTo>
                                  <a:lnTo>
                                    <a:pt x="16" y="1345"/>
                                  </a:lnTo>
                                  <a:lnTo>
                                    <a:pt x="10" y="1332"/>
                                  </a:lnTo>
                                  <a:lnTo>
                                    <a:pt x="6" y="1320"/>
                                  </a:lnTo>
                                  <a:lnTo>
                                    <a:pt x="2" y="1306"/>
                                  </a:lnTo>
                                  <a:lnTo>
                                    <a:pt x="0" y="1295"/>
                                  </a:lnTo>
                                  <a:lnTo>
                                    <a:pt x="0" y="1290"/>
                                  </a:lnTo>
                                  <a:lnTo>
                                    <a:pt x="0" y="1285"/>
                                  </a:lnTo>
                                  <a:lnTo>
                                    <a:pt x="1" y="1279"/>
                                  </a:lnTo>
                                  <a:lnTo>
                                    <a:pt x="2" y="1272"/>
                                  </a:lnTo>
                                  <a:lnTo>
                                    <a:pt x="5" y="1266"/>
                                  </a:lnTo>
                                  <a:lnTo>
                                    <a:pt x="7" y="1260"/>
                                  </a:lnTo>
                                  <a:lnTo>
                                    <a:pt x="10" y="1255"/>
                                  </a:lnTo>
                                  <a:lnTo>
                                    <a:pt x="12" y="1250"/>
                                  </a:lnTo>
                                  <a:lnTo>
                                    <a:pt x="16" y="1245"/>
                                  </a:lnTo>
                                  <a:lnTo>
                                    <a:pt x="19" y="1240"/>
                                  </a:lnTo>
                                  <a:lnTo>
                                    <a:pt x="21" y="1234"/>
                                  </a:lnTo>
                                  <a:lnTo>
                                    <a:pt x="22" y="1226"/>
                                  </a:lnTo>
                                  <a:lnTo>
                                    <a:pt x="26" y="1214"/>
                                  </a:lnTo>
                                  <a:lnTo>
                                    <a:pt x="26" y="1206"/>
                                  </a:lnTo>
                                  <a:lnTo>
                                    <a:pt x="26" y="1200"/>
                                  </a:lnTo>
                                  <a:lnTo>
                                    <a:pt x="25" y="1169"/>
                                  </a:lnTo>
                                  <a:lnTo>
                                    <a:pt x="25" y="1164"/>
                                  </a:lnTo>
                                  <a:lnTo>
                                    <a:pt x="26" y="1159"/>
                                  </a:lnTo>
                                  <a:lnTo>
                                    <a:pt x="27" y="1154"/>
                                  </a:lnTo>
                                  <a:lnTo>
                                    <a:pt x="29" y="1151"/>
                                  </a:lnTo>
                                  <a:lnTo>
                                    <a:pt x="30" y="1150"/>
                                  </a:lnTo>
                                  <a:lnTo>
                                    <a:pt x="34" y="1145"/>
                                  </a:lnTo>
                                  <a:lnTo>
                                    <a:pt x="37" y="1143"/>
                                  </a:lnTo>
                                  <a:lnTo>
                                    <a:pt x="42" y="1140"/>
                                  </a:lnTo>
                                  <a:lnTo>
                                    <a:pt x="47" y="1138"/>
                                  </a:lnTo>
                                  <a:lnTo>
                                    <a:pt x="39" y="1136"/>
                                  </a:lnTo>
                                  <a:lnTo>
                                    <a:pt x="32" y="1134"/>
                                  </a:lnTo>
                                  <a:lnTo>
                                    <a:pt x="29" y="1133"/>
                                  </a:lnTo>
                                  <a:lnTo>
                                    <a:pt x="26" y="1130"/>
                                  </a:lnTo>
                                  <a:lnTo>
                                    <a:pt x="25" y="1128"/>
                                  </a:lnTo>
                                  <a:lnTo>
                                    <a:pt x="24" y="1126"/>
                                  </a:lnTo>
                                  <a:lnTo>
                                    <a:pt x="24" y="1123"/>
                                  </a:lnTo>
                                  <a:lnTo>
                                    <a:pt x="24" y="1118"/>
                                  </a:lnTo>
                                  <a:lnTo>
                                    <a:pt x="24" y="1113"/>
                                  </a:lnTo>
                                  <a:lnTo>
                                    <a:pt x="25" y="1108"/>
                                  </a:lnTo>
                                  <a:lnTo>
                                    <a:pt x="27" y="1098"/>
                                  </a:lnTo>
                                  <a:lnTo>
                                    <a:pt x="31" y="1086"/>
                                  </a:lnTo>
                                  <a:lnTo>
                                    <a:pt x="34" y="1081"/>
                                  </a:lnTo>
                                  <a:lnTo>
                                    <a:pt x="35" y="1075"/>
                                  </a:lnTo>
                                  <a:lnTo>
                                    <a:pt x="36" y="1069"/>
                                  </a:lnTo>
                                  <a:lnTo>
                                    <a:pt x="37" y="1061"/>
                                  </a:lnTo>
                                  <a:lnTo>
                                    <a:pt x="37" y="1055"/>
                                  </a:lnTo>
                                  <a:lnTo>
                                    <a:pt x="36" y="1049"/>
                                  </a:lnTo>
                                  <a:lnTo>
                                    <a:pt x="35" y="1041"/>
                                  </a:lnTo>
                                  <a:lnTo>
                                    <a:pt x="34" y="1036"/>
                                  </a:lnTo>
                                  <a:lnTo>
                                    <a:pt x="11" y="969"/>
                                  </a:lnTo>
                                  <a:lnTo>
                                    <a:pt x="10" y="963"/>
                                  </a:lnTo>
                                  <a:lnTo>
                                    <a:pt x="9" y="957"/>
                                  </a:lnTo>
                                  <a:lnTo>
                                    <a:pt x="9" y="950"/>
                                  </a:lnTo>
                                  <a:lnTo>
                                    <a:pt x="10" y="943"/>
                                  </a:lnTo>
                                  <a:lnTo>
                                    <a:pt x="10" y="937"/>
                                  </a:lnTo>
                                  <a:lnTo>
                                    <a:pt x="12" y="929"/>
                                  </a:lnTo>
                                  <a:lnTo>
                                    <a:pt x="14" y="923"/>
                                  </a:lnTo>
                                  <a:lnTo>
                                    <a:pt x="17" y="918"/>
                                  </a:lnTo>
                                  <a:lnTo>
                                    <a:pt x="53" y="854"/>
                                  </a:lnTo>
                                  <a:lnTo>
                                    <a:pt x="56" y="848"/>
                                  </a:lnTo>
                                  <a:lnTo>
                                    <a:pt x="58" y="842"/>
                                  </a:lnTo>
                                  <a:lnTo>
                                    <a:pt x="61" y="835"/>
                                  </a:lnTo>
                                  <a:lnTo>
                                    <a:pt x="63" y="828"/>
                                  </a:lnTo>
                                  <a:lnTo>
                                    <a:pt x="65" y="820"/>
                                  </a:lnTo>
                                  <a:lnTo>
                                    <a:pt x="65" y="814"/>
                                  </a:lnTo>
                                  <a:lnTo>
                                    <a:pt x="65" y="800"/>
                                  </a:lnTo>
                                  <a:lnTo>
                                    <a:pt x="63" y="782"/>
                                  </a:lnTo>
                                  <a:lnTo>
                                    <a:pt x="63" y="776"/>
                                  </a:lnTo>
                                  <a:lnTo>
                                    <a:pt x="63" y="769"/>
                                  </a:lnTo>
                                  <a:lnTo>
                                    <a:pt x="65" y="762"/>
                                  </a:lnTo>
                                  <a:lnTo>
                                    <a:pt x="66" y="756"/>
                                  </a:lnTo>
                                  <a:lnTo>
                                    <a:pt x="68" y="748"/>
                                  </a:lnTo>
                                  <a:lnTo>
                                    <a:pt x="71" y="742"/>
                                  </a:lnTo>
                                  <a:lnTo>
                                    <a:pt x="73" y="737"/>
                                  </a:lnTo>
                                  <a:lnTo>
                                    <a:pt x="77" y="731"/>
                                  </a:lnTo>
                                  <a:lnTo>
                                    <a:pt x="88" y="716"/>
                                  </a:lnTo>
                                  <a:lnTo>
                                    <a:pt x="122" y="671"/>
                                  </a:lnTo>
                                  <a:lnTo>
                                    <a:pt x="202" y="561"/>
                                  </a:lnTo>
                                  <a:lnTo>
                                    <a:pt x="206" y="556"/>
                                  </a:lnTo>
                                  <a:lnTo>
                                    <a:pt x="211" y="551"/>
                                  </a:lnTo>
                                  <a:lnTo>
                                    <a:pt x="216" y="546"/>
                                  </a:lnTo>
                                  <a:lnTo>
                                    <a:pt x="221" y="541"/>
                                  </a:lnTo>
                                  <a:lnTo>
                                    <a:pt x="227" y="537"/>
                                  </a:lnTo>
                                  <a:lnTo>
                                    <a:pt x="233" y="532"/>
                                  </a:lnTo>
                                  <a:lnTo>
                                    <a:pt x="244" y="526"/>
                                  </a:lnTo>
                                  <a:lnTo>
                                    <a:pt x="291" y="506"/>
                                  </a:lnTo>
                                  <a:lnTo>
                                    <a:pt x="297" y="505"/>
                                  </a:lnTo>
                                  <a:lnTo>
                                    <a:pt x="303" y="502"/>
                                  </a:lnTo>
                                  <a:lnTo>
                                    <a:pt x="317" y="500"/>
                                  </a:lnTo>
                                  <a:lnTo>
                                    <a:pt x="324" y="500"/>
                                  </a:lnTo>
                                  <a:lnTo>
                                    <a:pt x="332" y="500"/>
                                  </a:lnTo>
                                  <a:lnTo>
                                    <a:pt x="338" y="500"/>
                                  </a:lnTo>
                                  <a:lnTo>
                                    <a:pt x="344" y="501"/>
                                  </a:lnTo>
                                  <a:lnTo>
                                    <a:pt x="404" y="512"/>
                                  </a:lnTo>
                                  <a:lnTo>
                                    <a:pt x="417" y="516"/>
                                  </a:lnTo>
                                  <a:lnTo>
                                    <a:pt x="432" y="520"/>
                                  </a:lnTo>
                                  <a:lnTo>
                                    <a:pt x="445" y="525"/>
                                  </a:lnTo>
                                  <a:lnTo>
                                    <a:pt x="458" y="530"/>
                                  </a:lnTo>
                                  <a:lnTo>
                                    <a:pt x="472" y="536"/>
                                  </a:lnTo>
                                  <a:lnTo>
                                    <a:pt x="477" y="538"/>
                                  </a:lnTo>
                                  <a:lnTo>
                                    <a:pt x="483" y="538"/>
                                  </a:lnTo>
                                  <a:lnTo>
                                    <a:pt x="488" y="538"/>
                                  </a:lnTo>
                                  <a:lnTo>
                                    <a:pt x="494" y="537"/>
                                  </a:lnTo>
                                  <a:lnTo>
                                    <a:pt x="499" y="535"/>
                                  </a:lnTo>
                                  <a:lnTo>
                                    <a:pt x="504" y="532"/>
                                  </a:lnTo>
                                  <a:lnTo>
                                    <a:pt x="508" y="527"/>
                                  </a:lnTo>
                                  <a:lnTo>
                                    <a:pt x="510" y="523"/>
                                  </a:lnTo>
                                  <a:lnTo>
                                    <a:pt x="532" y="482"/>
                                  </a:lnTo>
                                  <a:lnTo>
                                    <a:pt x="534" y="477"/>
                                  </a:lnTo>
                                  <a:lnTo>
                                    <a:pt x="537" y="471"/>
                                  </a:lnTo>
                                  <a:lnTo>
                                    <a:pt x="539" y="463"/>
                                  </a:lnTo>
                                  <a:lnTo>
                                    <a:pt x="542" y="456"/>
                                  </a:lnTo>
                                  <a:lnTo>
                                    <a:pt x="544" y="442"/>
                                  </a:lnTo>
                                  <a:lnTo>
                                    <a:pt x="545" y="428"/>
                                  </a:lnTo>
                                  <a:lnTo>
                                    <a:pt x="545" y="337"/>
                                  </a:lnTo>
                                  <a:lnTo>
                                    <a:pt x="545" y="331"/>
                                  </a:lnTo>
                                  <a:lnTo>
                                    <a:pt x="544" y="325"/>
                                  </a:lnTo>
                                  <a:lnTo>
                                    <a:pt x="542" y="319"/>
                                  </a:lnTo>
                                  <a:lnTo>
                                    <a:pt x="540" y="315"/>
                                  </a:lnTo>
                                  <a:lnTo>
                                    <a:pt x="539" y="312"/>
                                  </a:lnTo>
                                  <a:lnTo>
                                    <a:pt x="535" y="306"/>
                                  </a:lnTo>
                                  <a:lnTo>
                                    <a:pt x="532" y="301"/>
                                  </a:lnTo>
                                  <a:lnTo>
                                    <a:pt x="528" y="296"/>
                                  </a:lnTo>
                                  <a:lnTo>
                                    <a:pt x="523" y="291"/>
                                  </a:lnTo>
                                  <a:lnTo>
                                    <a:pt x="462" y="244"/>
                                  </a:lnTo>
                                  <a:lnTo>
                                    <a:pt x="460" y="242"/>
                                  </a:lnTo>
                                  <a:lnTo>
                                    <a:pt x="459" y="241"/>
                                  </a:lnTo>
                                  <a:lnTo>
                                    <a:pt x="458" y="237"/>
                                  </a:lnTo>
                                  <a:lnTo>
                                    <a:pt x="454" y="229"/>
                                  </a:lnTo>
                                  <a:lnTo>
                                    <a:pt x="452" y="217"/>
                                  </a:lnTo>
                                  <a:lnTo>
                                    <a:pt x="450" y="205"/>
                                  </a:lnTo>
                                  <a:lnTo>
                                    <a:pt x="450" y="192"/>
                                  </a:lnTo>
                                  <a:lnTo>
                                    <a:pt x="450" y="180"/>
                                  </a:lnTo>
                                  <a:lnTo>
                                    <a:pt x="452" y="175"/>
                                  </a:lnTo>
                                  <a:lnTo>
                                    <a:pt x="453" y="171"/>
                                  </a:lnTo>
                                  <a:lnTo>
                                    <a:pt x="454" y="167"/>
                                  </a:lnTo>
                                  <a:lnTo>
                                    <a:pt x="455" y="164"/>
                                  </a:lnTo>
                                  <a:lnTo>
                                    <a:pt x="572" y="10"/>
                                  </a:lnTo>
                                  <a:lnTo>
                                    <a:pt x="575" y="6"/>
                                  </a:lnTo>
                                  <a:lnTo>
                                    <a:pt x="579" y="3"/>
                                  </a:lnTo>
                                  <a:lnTo>
                                    <a:pt x="584" y="1"/>
                                  </a:lnTo>
                                  <a:lnTo>
                                    <a:pt x="589" y="0"/>
                                  </a:lnTo>
                                  <a:lnTo>
                                    <a:pt x="594" y="0"/>
                                  </a:lnTo>
                                  <a:lnTo>
                                    <a:pt x="599" y="1"/>
                                  </a:lnTo>
                                  <a:lnTo>
                                    <a:pt x="604" y="4"/>
                                  </a:lnTo>
                                  <a:lnTo>
                                    <a:pt x="608" y="8"/>
                                  </a:lnTo>
                                  <a:lnTo>
                                    <a:pt x="796" y="164"/>
                                  </a:lnTo>
                                  <a:lnTo>
                                    <a:pt x="805" y="174"/>
                                  </a:lnTo>
                                  <a:lnTo>
                                    <a:pt x="814" y="184"/>
                                  </a:lnTo>
                                  <a:lnTo>
                                    <a:pt x="818" y="189"/>
                                  </a:lnTo>
                                  <a:lnTo>
                                    <a:pt x="820" y="195"/>
                                  </a:lnTo>
                                  <a:lnTo>
                                    <a:pt x="823" y="199"/>
                                  </a:lnTo>
                                  <a:lnTo>
                                    <a:pt x="824" y="204"/>
                                  </a:lnTo>
                                  <a:lnTo>
                                    <a:pt x="825" y="209"/>
                                  </a:lnTo>
                                  <a:lnTo>
                                    <a:pt x="828" y="214"/>
                                  </a:lnTo>
                                  <a:lnTo>
                                    <a:pt x="830" y="219"/>
                                  </a:lnTo>
                                  <a:lnTo>
                                    <a:pt x="834" y="224"/>
                                  </a:lnTo>
                                  <a:lnTo>
                                    <a:pt x="841" y="235"/>
                                  </a:lnTo>
                                  <a:lnTo>
                                    <a:pt x="845" y="240"/>
                                  </a:lnTo>
                                  <a:lnTo>
                                    <a:pt x="849" y="244"/>
                                  </a:lnTo>
                                  <a:lnTo>
                                    <a:pt x="875" y="271"/>
                                  </a:lnTo>
                                  <a:lnTo>
                                    <a:pt x="925" y="317"/>
                                  </a:lnTo>
                                  <a:lnTo>
                                    <a:pt x="1027" y="407"/>
                                  </a:lnTo>
                                  <a:lnTo>
                                    <a:pt x="1178" y="541"/>
                                  </a:lnTo>
                                  <a:lnTo>
                                    <a:pt x="1182" y="543"/>
                                  </a:lnTo>
                                  <a:lnTo>
                                    <a:pt x="1186" y="546"/>
                                  </a:lnTo>
                                  <a:lnTo>
                                    <a:pt x="1196" y="550"/>
                                  </a:lnTo>
                                  <a:lnTo>
                                    <a:pt x="1200" y="552"/>
                                  </a:lnTo>
                                  <a:lnTo>
                                    <a:pt x="1202" y="553"/>
                                  </a:lnTo>
                                  <a:lnTo>
                                    <a:pt x="1203" y="555"/>
                                  </a:lnTo>
                                  <a:lnTo>
                                    <a:pt x="1205" y="557"/>
                                  </a:lnTo>
                                  <a:lnTo>
                                    <a:pt x="1205" y="558"/>
                                  </a:lnTo>
                                  <a:lnTo>
                                    <a:pt x="1205" y="564"/>
                                  </a:lnTo>
                                  <a:lnTo>
                                    <a:pt x="1203" y="569"/>
                                  </a:lnTo>
                                  <a:lnTo>
                                    <a:pt x="1200" y="571"/>
                                  </a:lnTo>
                                  <a:lnTo>
                                    <a:pt x="1196" y="572"/>
                                  </a:lnTo>
                                  <a:lnTo>
                                    <a:pt x="1193" y="574"/>
                                  </a:lnTo>
                                  <a:lnTo>
                                    <a:pt x="1191" y="577"/>
                                  </a:lnTo>
                                  <a:lnTo>
                                    <a:pt x="1187" y="581"/>
                                  </a:lnTo>
                                  <a:lnTo>
                                    <a:pt x="1183" y="587"/>
                                  </a:lnTo>
                                  <a:lnTo>
                                    <a:pt x="1175" y="607"/>
                                  </a:lnTo>
                                  <a:lnTo>
                                    <a:pt x="1165" y="639"/>
                                  </a:lnTo>
                                  <a:lnTo>
                                    <a:pt x="1158" y="661"/>
                                  </a:lnTo>
                                  <a:lnTo>
                                    <a:pt x="1152" y="687"/>
                                  </a:lnTo>
                                  <a:lnTo>
                                    <a:pt x="982" y="689"/>
                                  </a:lnTo>
                                  <a:lnTo>
                                    <a:pt x="977" y="692"/>
                                  </a:lnTo>
                                  <a:lnTo>
                                    <a:pt x="972" y="694"/>
                                  </a:lnTo>
                                  <a:lnTo>
                                    <a:pt x="967" y="696"/>
                                  </a:lnTo>
                                  <a:lnTo>
                                    <a:pt x="962" y="697"/>
                                  </a:lnTo>
                                  <a:lnTo>
                                    <a:pt x="951" y="698"/>
                                  </a:lnTo>
                                  <a:lnTo>
                                    <a:pt x="940" y="698"/>
                                  </a:lnTo>
                                  <a:lnTo>
                                    <a:pt x="936" y="698"/>
                                  </a:lnTo>
                                  <a:lnTo>
                                    <a:pt x="935" y="699"/>
                                  </a:lnTo>
                                  <a:lnTo>
                                    <a:pt x="932" y="699"/>
                                  </a:lnTo>
                                  <a:lnTo>
                                    <a:pt x="931" y="701"/>
                                  </a:lnTo>
                                  <a:lnTo>
                                    <a:pt x="929" y="703"/>
                                  </a:lnTo>
                                  <a:lnTo>
                                    <a:pt x="927" y="707"/>
                                  </a:lnTo>
                                  <a:lnTo>
                                    <a:pt x="926" y="711"/>
                                  </a:lnTo>
                                  <a:lnTo>
                                    <a:pt x="926" y="714"/>
                                  </a:lnTo>
                                  <a:lnTo>
                                    <a:pt x="926" y="724"/>
                                  </a:lnTo>
                                  <a:lnTo>
                                    <a:pt x="926" y="731"/>
                                  </a:lnTo>
                                  <a:lnTo>
                                    <a:pt x="927" y="737"/>
                                  </a:lnTo>
                                  <a:lnTo>
                                    <a:pt x="929" y="743"/>
                                  </a:lnTo>
                                  <a:lnTo>
                                    <a:pt x="931" y="749"/>
                                  </a:lnTo>
                                  <a:lnTo>
                                    <a:pt x="932" y="753"/>
                                  </a:lnTo>
                                  <a:lnTo>
                                    <a:pt x="934" y="756"/>
                                  </a:lnTo>
                                  <a:lnTo>
                                    <a:pt x="936" y="762"/>
                                  </a:lnTo>
                                  <a:lnTo>
                                    <a:pt x="940" y="768"/>
                                  </a:lnTo>
                                  <a:lnTo>
                                    <a:pt x="944" y="772"/>
                                  </a:lnTo>
                                  <a:lnTo>
                                    <a:pt x="954" y="783"/>
                                  </a:lnTo>
                                  <a:lnTo>
                                    <a:pt x="957" y="788"/>
                                  </a:lnTo>
                                  <a:lnTo>
                                    <a:pt x="961" y="793"/>
                                  </a:lnTo>
                                  <a:lnTo>
                                    <a:pt x="965" y="799"/>
                                  </a:lnTo>
                                  <a:lnTo>
                                    <a:pt x="967" y="807"/>
                                  </a:lnTo>
                                  <a:lnTo>
                                    <a:pt x="972" y="819"/>
                                  </a:lnTo>
                                  <a:lnTo>
                                    <a:pt x="974" y="827"/>
                                  </a:lnTo>
                                  <a:lnTo>
                                    <a:pt x="974" y="833"/>
                                  </a:lnTo>
                                  <a:lnTo>
                                    <a:pt x="976" y="867"/>
                                  </a:lnTo>
                                  <a:lnTo>
                                    <a:pt x="977" y="873"/>
                                  </a:lnTo>
                                  <a:lnTo>
                                    <a:pt x="979" y="878"/>
                                  </a:lnTo>
                                  <a:lnTo>
                                    <a:pt x="981" y="885"/>
                                  </a:lnTo>
                                  <a:lnTo>
                                    <a:pt x="984" y="890"/>
                                  </a:lnTo>
                                  <a:lnTo>
                                    <a:pt x="987" y="897"/>
                                  </a:lnTo>
                                  <a:lnTo>
                                    <a:pt x="991" y="902"/>
                                  </a:lnTo>
                                  <a:lnTo>
                                    <a:pt x="996" y="907"/>
                                  </a:lnTo>
                                  <a:lnTo>
                                    <a:pt x="1001" y="910"/>
                                  </a:lnTo>
                                  <a:lnTo>
                                    <a:pt x="1246" y="1078"/>
                                  </a:lnTo>
                                  <a:lnTo>
                                    <a:pt x="1256" y="1084"/>
                                  </a:lnTo>
                                  <a:lnTo>
                                    <a:pt x="1259" y="1086"/>
                                  </a:lnTo>
                                  <a:lnTo>
                                    <a:pt x="1261" y="1088"/>
                                  </a:lnTo>
                                  <a:lnTo>
                                    <a:pt x="1262" y="1090"/>
                                  </a:lnTo>
                                  <a:lnTo>
                                    <a:pt x="1262" y="1091"/>
                                  </a:lnTo>
                                  <a:lnTo>
                                    <a:pt x="1262" y="1093"/>
                                  </a:lnTo>
                                  <a:lnTo>
                                    <a:pt x="1261" y="1095"/>
                                  </a:lnTo>
                                  <a:lnTo>
                                    <a:pt x="1259" y="1096"/>
                                  </a:lnTo>
                                  <a:lnTo>
                                    <a:pt x="1257" y="1098"/>
                                  </a:lnTo>
                                  <a:lnTo>
                                    <a:pt x="1253" y="1100"/>
                                  </a:lnTo>
                                  <a:lnTo>
                                    <a:pt x="1243" y="1104"/>
                                  </a:lnTo>
                                  <a:lnTo>
                                    <a:pt x="1232" y="1108"/>
                                  </a:lnTo>
                                  <a:lnTo>
                                    <a:pt x="1220" y="1114"/>
                                  </a:lnTo>
                                  <a:lnTo>
                                    <a:pt x="1205" y="1120"/>
                                  </a:lnTo>
                                  <a:lnTo>
                                    <a:pt x="1200" y="1123"/>
                                  </a:lnTo>
                                  <a:lnTo>
                                    <a:pt x="1193" y="1126"/>
                                  </a:lnTo>
                                  <a:lnTo>
                                    <a:pt x="1181" y="1134"/>
                                  </a:lnTo>
                                  <a:lnTo>
                                    <a:pt x="1170" y="1143"/>
                                  </a:lnTo>
                                  <a:lnTo>
                                    <a:pt x="1160" y="1153"/>
                                  </a:lnTo>
                                  <a:lnTo>
                                    <a:pt x="1142" y="1173"/>
                                  </a:lnTo>
                                  <a:lnTo>
                                    <a:pt x="1133" y="1183"/>
                                  </a:lnTo>
                                  <a:lnTo>
                                    <a:pt x="1126" y="1194"/>
                                  </a:lnTo>
                                  <a:lnTo>
                                    <a:pt x="1112" y="1214"/>
                                  </a:lnTo>
                                  <a:lnTo>
                                    <a:pt x="1110" y="1218"/>
                                  </a:lnTo>
                                  <a:lnTo>
                                    <a:pt x="1106" y="1223"/>
                                  </a:lnTo>
                                  <a:lnTo>
                                    <a:pt x="1101" y="1226"/>
                                  </a:lnTo>
                                  <a:lnTo>
                                    <a:pt x="1097" y="1231"/>
                                  </a:lnTo>
                                  <a:lnTo>
                                    <a:pt x="1092" y="1235"/>
                                  </a:lnTo>
                                  <a:lnTo>
                                    <a:pt x="1087" y="1239"/>
                                  </a:lnTo>
                                  <a:lnTo>
                                    <a:pt x="1082" y="1243"/>
                                  </a:lnTo>
                                  <a:lnTo>
                                    <a:pt x="1077" y="1245"/>
                                  </a:lnTo>
                                  <a:lnTo>
                                    <a:pt x="1071" y="1248"/>
                                  </a:lnTo>
                                  <a:lnTo>
                                    <a:pt x="1066" y="1249"/>
                                  </a:lnTo>
                                  <a:lnTo>
                                    <a:pt x="1058" y="1249"/>
                                  </a:lnTo>
                                  <a:lnTo>
                                    <a:pt x="1052" y="1250"/>
                                  </a:lnTo>
                                  <a:lnTo>
                                    <a:pt x="1046" y="1249"/>
                                  </a:lnTo>
                                  <a:lnTo>
                                    <a:pt x="1039" y="1248"/>
                                  </a:lnTo>
                                  <a:lnTo>
                                    <a:pt x="1034" y="1246"/>
                                  </a:lnTo>
                                  <a:lnTo>
                                    <a:pt x="1027" y="1244"/>
                                  </a:lnTo>
                                  <a:lnTo>
                                    <a:pt x="1021" y="1243"/>
                                  </a:lnTo>
                                  <a:lnTo>
                                    <a:pt x="1015" y="1241"/>
                                  </a:lnTo>
                                  <a:lnTo>
                                    <a:pt x="1009" y="1241"/>
                                  </a:lnTo>
                                  <a:lnTo>
                                    <a:pt x="1002" y="1241"/>
                                  </a:lnTo>
                                  <a:lnTo>
                                    <a:pt x="997" y="1244"/>
                                  </a:lnTo>
                                  <a:lnTo>
                                    <a:pt x="991" y="1246"/>
                                  </a:lnTo>
                                  <a:lnTo>
                                    <a:pt x="987" y="1250"/>
                                  </a:lnTo>
                                  <a:lnTo>
                                    <a:pt x="982" y="1254"/>
                                  </a:lnTo>
                                  <a:lnTo>
                                    <a:pt x="979" y="1259"/>
                                  </a:lnTo>
                                  <a:lnTo>
                                    <a:pt x="974" y="1262"/>
                                  </a:lnTo>
                                  <a:lnTo>
                                    <a:pt x="967" y="1267"/>
                                  </a:lnTo>
                                  <a:lnTo>
                                    <a:pt x="962" y="1271"/>
                                  </a:lnTo>
                                  <a:lnTo>
                                    <a:pt x="956" y="1275"/>
                                  </a:lnTo>
                                  <a:lnTo>
                                    <a:pt x="949" y="1277"/>
                                  </a:lnTo>
                                  <a:lnTo>
                                    <a:pt x="942" y="1280"/>
                                  </a:lnTo>
                                  <a:lnTo>
                                    <a:pt x="937" y="1281"/>
                                  </a:lnTo>
                                  <a:lnTo>
                                    <a:pt x="749" y="1312"/>
                                  </a:lnTo>
                                  <a:lnTo>
                                    <a:pt x="744" y="1314"/>
                                  </a:lnTo>
                                  <a:lnTo>
                                    <a:pt x="739" y="1316"/>
                                  </a:lnTo>
                                  <a:lnTo>
                                    <a:pt x="735" y="1319"/>
                                  </a:lnTo>
                                  <a:lnTo>
                                    <a:pt x="731" y="1321"/>
                                  </a:lnTo>
                                  <a:lnTo>
                                    <a:pt x="730" y="1325"/>
                                  </a:lnTo>
                                  <a:lnTo>
                                    <a:pt x="729" y="1330"/>
                                  </a:lnTo>
                                  <a:lnTo>
                                    <a:pt x="729" y="1334"/>
                                  </a:lnTo>
                                  <a:lnTo>
                                    <a:pt x="730" y="1339"/>
                                  </a:lnTo>
                                  <a:lnTo>
                                    <a:pt x="731" y="1342"/>
                                  </a:lnTo>
                                  <a:lnTo>
                                    <a:pt x="733" y="1349"/>
                                  </a:lnTo>
                                  <a:lnTo>
                                    <a:pt x="735" y="1361"/>
                                  </a:lnTo>
                                  <a:lnTo>
                                    <a:pt x="736" y="1375"/>
                                  </a:lnTo>
                                  <a:lnTo>
                                    <a:pt x="736" y="1387"/>
                                  </a:lnTo>
                                  <a:lnTo>
                                    <a:pt x="736" y="1400"/>
                                  </a:lnTo>
                                  <a:lnTo>
                                    <a:pt x="735" y="1410"/>
                                  </a:lnTo>
                                  <a:lnTo>
                                    <a:pt x="734" y="1414"/>
                                  </a:lnTo>
                                  <a:lnTo>
                                    <a:pt x="733" y="1417"/>
                                  </a:lnTo>
                                  <a:lnTo>
                                    <a:pt x="730" y="1421"/>
                                  </a:lnTo>
                                  <a:lnTo>
                                    <a:pt x="728" y="1424"/>
                                  </a:lnTo>
                                  <a:lnTo>
                                    <a:pt x="730" y="1426"/>
                                  </a:lnTo>
                                  <a:lnTo>
                                    <a:pt x="733" y="1430"/>
                                  </a:lnTo>
                                  <a:lnTo>
                                    <a:pt x="734" y="1434"/>
                                  </a:lnTo>
                                  <a:lnTo>
                                    <a:pt x="735" y="1437"/>
                                  </a:lnTo>
                                  <a:lnTo>
                                    <a:pt x="738" y="1450"/>
                                  </a:lnTo>
                                  <a:lnTo>
                                    <a:pt x="740" y="1469"/>
                                  </a:lnTo>
                                  <a:lnTo>
                                    <a:pt x="741" y="1474"/>
                                  </a:lnTo>
                                  <a:lnTo>
                                    <a:pt x="740" y="1477"/>
                                  </a:lnTo>
                                  <a:lnTo>
                                    <a:pt x="740" y="1482"/>
                                  </a:lnTo>
                                  <a:lnTo>
                                    <a:pt x="739" y="1487"/>
                                  </a:lnTo>
                                  <a:lnTo>
                                    <a:pt x="740" y="1490"/>
                                  </a:lnTo>
                                  <a:lnTo>
                                    <a:pt x="741" y="1492"/>
                                  </a:lnTo>
                                  <a:lnTo>
                                    <a:pt x="745" y="1493"/>
                                  </a:lnTo>
                                  <a:lnTo>
                                    <a:pt x="749" y="1496"/>
                                  </a:lnTo>
                                  <a:lnTo>
                                    <a:pt x="755" y="1497"/>
                                  </a:lnTo>
                                  <a:lnTo>
                                    <a:pt x="763" y="1498"/>
                                  </a:lnTo>
                                  <a:lnTo>
                                    <a:pt x="773" y="1498"/>
                                  </a:lnTo>
                                  <a:lnTo>
                                    <a:pt x="785" y="1497"/>
                                  </a:lnTo>
                                  <a:lnTo>
                                    <a:pt x="793" y="1496"/>
                                  </a:lnTo>
                                  <a:lnTo>
                                    <a:pt x="800" y="1497"/>
                                  </a:lnTo>
                                  <a:lnTo>
                                    <a:pt x="804" y="1498"/>
                                  </a:lnTo>
                                  <a:lnTo>
                                    <a:pt x="808" y="1500"/>
                                  </a:lnTo>
                                  <a:lnTo>
                                    <a:pt x="811" y="1502"/>
                                  </a:lnTo>
                                  <a:lnTo>
                                    <a:pt x="814" y="1505"/>
                                  </a:lnTo>
                                  <a:lnTo>
                                    <a:pt x="818" y="1508"/>
                                  </a:lnTo>
                                  <a:lnTo>
                                    <a:pt x="820" y="1513"/>
                                  </a:lnTo>
                                  <a:lnTo>
                                    <a:pt x="821" y="1518"/>
                                  </a:lnTo>
                                  <a:lnTo>
                                    <a:pt x="824" y="1525"/>
                                  </a:lnTo>
                                  <a:lnTo>
                                    <a:pt x="825" y="1530"/>
                                  </a:lnTo>
                                  <a:lnTo>
                                    <a:pt x="826" y="1535"/>
                                  </a:lnTo>
                                  <a:lnTo>
                                    <a:pt x="826" y="1540"/>
                                  </a:lnTo>
                                  <a:lnTo>
                                    <a:pt x="826" y="1545"/>
                                  </a:lnTo>
                                  <a:lnTo>
                                    <a:pt x="825" y="1553"/>
                                  </a:lnTo>
                                  <a:lnTo>
                                    <a:pt x="823" y="1563"/>
                                  </a:lnTo>
                                  <a:lnTo>
                                    <a:pt x="821" y="1572"/>
                                  </a:lnTo>
                                  <a:lnTo>
                                    <a:pt x="819" y="1578"/>
                                  </a:lnTo>
                                  <a:lnTo>
                                    <a:pt x="816" y="1585"/>
                                  </a:lnTo>
                                  <a:lnTo>
                                    <a:pt x="813" y="1596"/>
                                  </a:lnTo>
                                  <a:lnTo>
                                    <a:pt x="805" y="1615"/>
                                  </a:lnTo>
                                  <a:lnTo>
                                    <a:pt x="798" y="1633"/>
                                  </a:lnTo>
                                  <a:lnTo>
                                    <a:pt x="794" y="1641"/>
                                  </a:lnTo>
                                  <a:lnTo>
                                    <a:pt x="791" y="1646"/>
                                  </a:lnTo>
                                  <a:lnTo>
                                    <a:pt x="788" y="1651"/>
                                  </a:lnTo>
                                  <a:lnTo>
                                    <a:pt x="783" y="1656"/>
                                  </a:lnTo>
                                  <a:lnTo>
                                    <a:pt x="773" y="1666"/>
                                  </a:lnTo>
                                  <a:lnTo>
                                    <a:pt x="763" y="1676"/>
                                  </a:lnTo>
                                  <a:lnTo>
                                    <a:pt x="759" y="1680"/>
                                  </a:lnTo>
                                  <a:lnTo>
                                    <a:pt x="756" y="1683"/>
                                  </a:lnTo>
                                  <a:lnTo>
                                    <a:pt x="753" y="1685"/>
                                  </a:lnTo>
                                  <a:lnTo>
                                    <a:pt x="741" y="1690"/>
                                  </a:lnTo>
                                  <a:lnTo>
                                    <a:pt x="734" y="1691"/>
                                  </a:lnTo>
                                  <a:lnTo>
                                    <a:pt x="728" y="1692"/>
                                  </a:lnTo>
                                  <a:lnTo>
                                    <a:pt x="720" y="1692"/>
                                  </a:lnTo>
                                  <a:lnTo>
                                    <a:pt x="715" y="1692"/>
                                  </a:lnTo>
                                  <a:lnTo>
                                    <a:pt x="701" y="1687"/>
                                  </a:lnTo>
                                  <a:lnTo>
                                    <a:pt x="690" y="1685"/>
                                  </a:lnTo>
                                  <a:lnTo>
                                    <a:pt x="685" y="1683"/>
                                  </a:lnTo>
                                  <a:lnTo>
                                    <a:pt x="681" y="1683"/>
                                  </a:lnTo>
                                  <a:lnTo>
                                    <a:pt x="675" y="1685"/>
                                  </a:lnTo>
                                  <a:lnTo>
                                    <a:pt x="671" y="1686"/>
                                  </a:lnTo>
                                  <a:lnTo>
                                    <a:pt x="669" y="1687"/>
                                  </a:lnTo>
                                  <a:lnTo>
                                    <a:pt x="666" y="1691"/>
                                  </a:lnTo>
                                  <a:lnTo>
                                    <a:pt x="664" y="1695"/>
                                  </a:lnTo>
                                  <a:lnTo>
                                    <a:pt x="658" y="1703"/>
                                  </a:lnTo>
                                  <a:lnTo>
                                    <a:pt x="651" y="1717"/>
                                  </a:lnTo>
                                  <a:lnTo>
                                    <a:pt x="649" y="1723"/>
                                  </a:lnTo>
                                  <a:lnTo>
                                    <a:pt x="645" y="1736"/>
                                  </a:lnTo>
                                  <a:lnTo>
                                    <a:pt x="640" y="1749"/>
                                  </a:lnTo>
                                  <a:lnTo>
                                    <a:pt x="639" y="1757"/>
                                  </a:lnTo>
                                  <a:lnTo>
                                    <a:pt x="638" y="1764"/>
                                  </a:lnTo>
                                  <a:lnTo>
                                    <a:pt x="635" y="1777"/>
                                  </a:lnTo>
                                  <a:lnTo>
                                    <a:pt x="634" y="1788"/>
                                  </a:lnTo>
                                  <a:lnTo>
                                    <a:pt x="632" y="1794"/>
                                  </a:lnTo>
                                  <a:lnTo>
                                    <a:pt x="630" y="1796"/>
                                  </a:lnTo>
                                  <a:lnTo>
                                    <a:pt x="629" y="1798"/>
                                  </a:lnTo>
                                  <a:lnTo>
                                    <a:pt x="625" y="1802"/>
                                  </a:lnTo>
                                  <a:lnTo>
                                    <a:pt x="623" y="1803"/>
                                  </a:lnTo>
                                  <a:lnTo>
                                    <a:pt x="620" y="1804"/>
                                  </a:lnTo>
                                  <a:lnTo>
                                    <a:pt x="614" y="1803"/>
                                  </a:lnTo>
                                  <a:lnTo>
                                    <a:pt x="609" y="1803"/>
                                  </a:lnTo>
                                  <a:lnTo>
                                    <a:pt x="605" y="1801"/>
                                  </a:lnTo>
                                  <a:lnTo>
                                    <a:pt x="503" y="1789"/>
                                  </a:lnTo>
                                  <a:lnTo>
                                    <a:pt x="497" y="1789"/>
                                  </a:lnTo>
                                  <a:lnTo>
                                    <a:pt x="490" y="1791"/>
                                  </a:lnTo>
                                  <a:lnTo>
                                    <a:pt x="483" y="1793"/>
                                  </a:lnTo>
                                  <a:lnTo>
                                    <a:pt x="475" y="1796"/>
                                  </a:lnTo>
                                  <a:lnTo>
                                    <a:pt x="460" y="1803"/>
                                  </a:lnTo>
                                  <a:lnTo>
                                    <a:pt x="450" y="1811"/>
                                  </a:lnTo>
                                  <a:lnTo>
                                    <a:pt x="445" y="1813"/>
                                  </a:lnTo>
                                  <a:lnTo>
                                    <a:pt x="441" y="1813"/>
                                  </a:lnTo>
                                  <a:lnTo>
                                    <a:pt x="437" y="1813"/>
                                  </a:lnTo>
                                  <a:lnTo>
                                    <a:pt x="432" y="1811"/>
                                  </a:lnTo>
                                  <a:lnTo>
                                    <a:pt x="428" y="1808"/>
                                  </a:lnTo>
                                  <a:lnTo>
                                    <a:pt x="424" y="1804"/>
                                  </a:lnTo>
                                  <a:lnTo>
                                    <a:pt x="421" y="1801"/>
                                  </a:lnTo>
                                  <a:lnTo>
                                    <a:pt x="417" y="1796"/>
                                  </a:lnTo>
                                  <a:lnTo>
                                    <a:pt x="339" y="1670"/>
                                  </a:lnTo>
                                  <a:lnTo>
                                    <a:pt x="336" y="1665"/>
                                  </a:lnTo>
                                  <a:lnTo>
                                    <a:pt x="332" y="1660"/>
                                  </a:lnTo>
                                  <a:lnTo>
                                    <a:pt x="327" y="1656"/>
                                  </a:lnTo>
                                  <a:lnTo>
                                    <a:pt x="321" y="1651"/>
                                  </a:lnTo>
                                  <a:lnTo>
                                    <a:pt x="309" y="1643"/>
                                  </a:lnTo>
                                  <a:lnTo>
                                    <a:pt x="304" y="1641"/>
                                  </a:lnTo>
                                  <a:lnTo>
                                    <a:pt x="299" y="1638"/>
                                  </a:lnTo>
                                  <a:lnTo>
                                    <a:pt x="293" y="1637"/>
                                  </a:lnTo>
                                  <a:lnTo>
                                    <a:pt x="288" y="1633"/>
                                  </a:lnTo>
                                  <a:lnTo>
                                    <a:pt x="276" y="1627"/>
                                  </a:lnTo>
                                  <a:lnTo>
                                    <a:pt x="266" y="1618"/>
                                  </a:lnTo>
                                  <a:lnTo>
                                    <a:pt x="261" y="1613"/>
                                  </a:lnTo>
                                  <a:lnTo>
                                    <a:pt x="257" y="1608"/>
                                  </a:lnTo>
                                  <a:lnTo>
                                    <a:pt x="208" y="1547"/>
                                  </a:lnTo>
                                  <a:lnTo>
                                    <a:pt x="205" y="1543"/>
                                  </a:lnTo>
                                  <a:lnTo>
                                    <a:pt x="200" y="1538"/>
                                  </a:lnTo>
                                  <a:lnTo>
                                    <a:pt x="197" y="1536"/>
                                  </a:lnTo>
                                  <a:lnTo>
                                    <a:pt x="195" y="1533"/>
                                  </a:lnTo>
                                  <a:lnTo>
                                    <a:pt x="188" y="1530"/>
                                  </a:lnTo>
                                  <a:lnTo>
                                    <a:pt x="182" y="1526"/>
                                  </a:lnTo>
                                  <a:lnTo>
                                    <a:pt x="176" y="1522"/>
                                  </a:lnTo>
                                  <a:lnTo>
                                    <a:pt x="170" y="1520"/>
                                  </a:lnTo>
                                  <a:lnTo>
                                    <a:pt x="163" y="1517"/>
                                  </a:lnTo>
                                  <a:lnTo>
                                    <a:pt x="82" y="149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19" name="Freeform 31"/>
                            <a:cNvSpPr>
                              <a:spLocks noChangeArrowheads="1"/>
                            </a:cNvSpPr>
                          </a:nvSpPr>
                          <a:spPr bwMode="auto">
                            <a:xfrm rot="5100000">
                              <a:off x="3616" y="3173"/>
                              <a:ext cx="210" cy="357"/>
                            </a:xfrm>
                            <a:custGeom>
                              <a:avLst/>
                              <a:gdLst>
                                <a:gd name="T0" fmla="*/ 0 w 1156"/>
                                <a:gd name="T1" fmla="*/ 0 h 1009"/>
                                <a:gd name="T2" fmla="*/ 0 w 1156"/>
                                <a:gd name="T3" fmla="*/ 0 h 1009"/>
                                <a:gd name="T4" fmla="*/ 0 w 1156"/>
                                <a:gd name="T5" fmla="*/ 0 h 1009"/>
                                <a:gd name="T6" fmla="*/ 0 w 1156"/>
                                <a:gd name="T7" fmla="*/ 0 h 1009"/>
                                <a:gd name="T8" fmla="*/ 0 w 1156"/>
                                <a:gd name="T9" fmla="*/ 0 h 1009"/>
                                <a:gd name="T10" fmla="*/ 0 w 1156"/>
                                <a:gd name="T11" fmla="*/ 0 h 1009"/>
                                <a:gd name="T12" fmla="*/ 0 w 1156"/>
                                <a:gd name="T13" fmla="*/ 0 h 1009"/>
                                <a:gd name="T14" fmla="*/ 0 w 1156"/>
                                <a:gd name="T15" fmla="*/ 0 h 1009"/>
                                <a:gd name="T16" fmla="*/ 0 w 1156"/>
                                <a:gd name="T17" fmla="*/ 0 h 1009"/>
                                <a:gd name="T18" fmla="*/ 0 w 1156"/>
                                <a:gd name="T19" fmla="*/ 0 h 1009"/>
                                <a:gd name="T20" fmla="*/ 0 w 1156"/>
                                <a:gd name="T21" fmla="*/ 0 h 1009"/>
                                <a:gd name="T22" fmla="*/ 0 w 1156"/>
                                <a:gd name="T23" fmla="*/ 0 h 1009"/>
                                <a:gd name="T24" fmla="*/ 0 w 1156"/>
                                <a:gd name="T25" fmla="*/ 0 h 1009"/>
                                <a:gd name="T26" fmla="*/ 0 w 1156"/>
                                <a:gd name="T27" fmla="*/ 0 h 1009"/>
                                <a:gd name="T28" fmla="*/ 0 w 1156"/>
                                <a:gd name="T29" fmla="*/ 0 h 1009"/>
                                <a:gd name="T30" fmla="*/ 0 w 1156"/>
                                <a:gd name="T31" fmla="*/ 0 h 1009"/>
                                <a:gd name="T32" fmla="*/ 0 w 1156"/>
                                <a:gd name="T33" fmla="*/ 0 h 1009"/>
                                <a:gd name="T34" fmla="*/ 0 w 1156"/>
                                <a:gd name="T35" fmla="*/ 0 h 1009"/>
                                <a:gd name="T36" fmla="*/ 0 w 1156"/>
                                <a:gd name="T37" fmla="*/ 0 h 1009"/>
                                <a:gd name="T38" fmla="*/ 0 w 1156"/>
                                <a:gd name="T39" fmla="*/ 0 h 1009"/>
                                <a:gd name="T40" fmla="*/ 0 w 1156"/>
                                <a:gd name="T41" fmla="*/ 0 h 1009"/>
                                <a:gd name="T42" fmla="*/ 0 w 1156"/>
                                <a:gd name="T43" fmla="*/ 0 h 1009"/>
                                <a:gd name="T44" fmla="*/ 0 w 1156"/>
                                <a:gd name="T45" fmla="*/ 0 h 1009"/>
                                <a:gd name="T46" fmla="*/ 0 w 1156"/>
                                <a:gd name="T47" fmla="*/ 0 h 1009"/>
                                <a:gd name="T48" fmla="*/ 0 w 1156"/>
                                <a:gd name="T49" fmla="*/ 0 h 1009"/>
                                <a:gd name="T50" fmla="*/ 0 w 1156"/>
                                <a:gd name="T51" fmla="*/ 0 h 1009"/>
                                <a:gd name="T52" fmla="*/ 0 w 1156"/>
                                <a:gd name="T53" fmla="*/ 0 h 1009"/>
                                <a:gd name="T54" fmla="*/ 0 w 1156"/>
                                <a:gd name="T55" fmla="*/ 0 h 1009"/>
                                <a:gd name="T56" fmla="*/ 0 w 1156"/>
                                <a:gd name="T57" fmla="*/ 0 h 1009"/>
                                <a:gd name="T58" fmla="*/ 0 w 1156"/>
                                <a:gd name="T59" fmla="*/ 0 h 1009"/>
                                <a:gd name="T60" fmla="*/ 0 w 1156"/>
                                <a:gd name="T61" fmla="*/ 0 h 1009"/>
                                <a:gd name="T62" fmla="*/ 0 w 1156"/>
                                <a:gd name="T63" fmla="*/ 0 h 1009"/>
                                <a:gd name="T64" fmla="*/ 0 w 1156"/>
                                <a:gd name="T65" fmla="*/ 0 h 1009"/>
                                <a:gd name="T66" fmla="*/ 0 w 1156"/>
                                <a:gd name="T67" fmla="*/ 0 h 1009"/>
                                <a:gd name="T68" fmla="*/ 0 w 1156"/>
                                <a:gd name="T69" fmla="*/ 0 h 1009"/>
                                <a:gd name="T70" fmla="*/ 0 w 1156"/>
                                <a:gd name="T71" fmla="*/ 0 h 1009"/>
                                <a:gd name="T72" fmla="*/ 0 w 1156"/>
                                <a:gd name="T73" fmla="*/ 0 h 1009"/>
                                <a:gd name="T74" fmla="*/ 0 w 1156"/>
                                <a:gd name="T75" fmla="*/ 0 h 1009"/>
                                <a:gd name="T76" fmla="*/ 0 w 1156"/>
                                <a:gd name="T77" fmla="*/ 0 h 1009"/>
                                <a:gd name="T78" fmla="*/ 0 w 1156"/>
                                <a:gd name="T79" fmla="*/ 0 h 1009"/>
                                <a:gd name="T80" fmla="*/ 0 w 1156"/>
                                <a:gd name="T81" fmla="*/ 0 h 1009"/>
                                <a:gd name="T82" fmla="*/ 0 w 1156"/>
                                <a:gd name="T83" fmla="*/ 0 h 1009"/>
                                <a:gd name="T84" fmla="*/ 0 w 1156"/>
                                <a:gd name="T85" fmla="*/ 0 h 1009"/>
                                <a:gd name="T86" fmla="*/ 0 w 1156"/>
                                <a:gd name="T87" fmla="*/ 0 h 1009"/>
                                <a:gd name="T88" fmla="*/ 0 w 1156"/>
                                <a:gd name="T89" fmla="*/ 0 h 1009"/>
                                <a:gd name="T90" fmla="*/ 0 w 1156"/>
                                <a:gd name="T91" fmla="*/ 0 h 1009"/>
                                <a:gd name="T92" fmla="*/ 0 w 1156"/>
                                <a:gd name="T93" fmla="*/ 0 h 1009"/>
                                <a:gd name="T94" fmla="*/ 0 w 1156"/>
                                <a:gd name="T95" fmla="*/ 0 h 1009"/>
                                <a:gd name="T96" fmla="*/ 0 w 1156"/>
                                <a:gd name="T97" fmla="*/ 0 h 1009"/>
                                <a:gd name="T98" fmla="*/ 0 w 1156"/>
                                <a:gd name="T99" fmla="*/ 0 h 1009"/>
                                <a:gd name="T100" fmla="*/ 0 w 1156"/>
                                <a:gd name="T101" fmla="*/ 0 h 1009"/>
                                <a:gd name="T102" fmla="*/ 0 w 1156"/>
                                <a:gd name="T103" fmla="*/ 0 h 1009"/>
                                <a:gd name="T104" fmla="*/ 0 w 1156"/>
                                <a:gd name="T105" fmla="*/ 0 h 1009"/>
                                <a:gd name="T106" fmla="*/ 0 w 1156"/>
                                <a:gd name="T107" fmla="*/ 0 h 1009"/>
                                <a:gd name="T108" fmla="*/ 0 w 1156"/>
                                <a:gd name="T109" fmla="*/ 0 h 1009"/>
                                <a:gd name="T110" fmla="*/ 0 w 1156"/>
                                <a:gd name="T111" fmla="*/ 0 h 1009"/>
                                <a:gd name="T112" fmla="*/ 0 w 1156"/>
                                <a:gd name="T113" fmla="*/ 0 h 100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56"/>
                                <a:gd name="T172" fmla="*/ 0 h 1009"/>
                                <a:gd name="T173" fmla="*/ 1156 w 1156"/>
                                <a:gd name="T174" fmla="*/ 1009 h 100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56" h="1009">
                                  <a:moveTo>
                                    <a:pt x="1" y="796"/>
                                  </a:moveTo>
                                  <a:lnTo>
                                    <a:pt x="0" y="793"/>
                                  </a:lnTo>
                                  <a:lnTo>
                                    <a:pt x="0" y="789"/>
                                  </a:lnTo>
                                  <a:lnTo>
                                    <a:pt x="1" y="784"/>
                                  </a:lnTo>
                                  <a:lnTo>
                                    <a:pt x="4" y="781"/>
                                  </a:lnTo>
                                  <a:lnTo>
                                    <a:pt x="8" y="778"/>
                                  </a:lnTo>
                                  <a:lnTo>
                                    <a:pt x="11" y="775"/>
                                  </a:lnTo>
                                  <a:lnTo>
                                    <a:pt x="16" y="773"/>
                                  </a:lnTo>
                                  <a:lnTo>
                                    <a:pt x="21" y="771"/>
                                  </a:lnTo>
                                  <a:lnTo>
                                    <a:pt x="212" y="736"/>
                                  </a:lnTo>
                                  <a:lnTo>
                                    <a:pt x="219" y="735"/>
                                  </a:lnTo>
                                  <a:lnTo>
                                    <a:pt x="225" y="733"/>
                                  </a:lnTo>
                                  <a:lnTo>
                                    <a:pt x="237" y="726"/>
                                  </a:lnTo>
                                  <a:lnTo>
                                    <a:pt x="249" y="718"/>
                                  </a:lnTo>
                                  <a:lnTo>
                                    <a:pt x="254" y="713"/>
                                  </a:lnTo>
                                  <a:lnTo>
                                    <a:pt x="257" y="709"/>
                                  </a:lnTo>
                                  <a:lnTo>
                                    <a:pt x="261" y="704"/>
                                  </a:lnTo>
                                  <a:lnTo>
                                    <a:pt x="266" y="700"/>
                                  </a:lnTo>
                                  <a:lnTo>
                                    <a:pt x="271" y="698"/>
                                  </a:lnTo>
                                  <a:lnTo>
                                    <a:pt x="277" y="697"/>
                                  </a:lnTo>
                                  <a:lnTo>
                                    <a:pt x="282" y="695"/>
                                  </a:lnTo>
                                  <a:lnTo>
                                    <a:pt x="289" y="697"/>
                                  </a:lnTo>
                                  <a:lnTo>
                                    <a:pt x="294" y="698"/>
                                  </a:lnTo>
                                  <a:lnTo>
                                    <a:pt x="300" y="700"/>
                                  </a:lnTo>
                                  <a:lnTo>
                                    <a:pt x="306" y="704"/>
                                  </a:lnTo>
                                  <a:lnTo>
                                    <a:pt x="312" y="707"/>
                                  </a:lnTo>
                                  <a:lnTo>
                                    <a:pt x="315" y="708"/>
                                  </a:lnTo>
                                  <a:lnTo>
                                    <a:pt x="317" y="709"/>
                                  </a:lnTo>
                                  <a:lnTo>
                                    <a:pt x="323" y="710"/>
                                  </a:lnTo>
                                  <a:lnTo>
                                    <a:pt x="330" y="710"/>
                                  </a:lnTo>
                                  <a:lnTo>
                                    <a:pt x="336" y="710"/>
                                  </a:lnTo>
                                  <a:lnTo>
                                    <a:pt x="342" y="710"/>
                                  </a:lnTo>
                                  <a:lnTo>
                                    <a:pt x="348" y="709"/>
                                  </a:lnTo>
                                  <a:lnTo>
                                    <a:pt x="353" y="707"/>
                                  </a:lnTo>
                                  <a:lnTo>
                                    <a:pt x="358" y="704"/>
                                  </a:lnTo>
                                  <a:lnTo>
                                    <a:pt x="363" y="700"/>
                                  </a:lnTo>
                                  <a:lnTo>
                                    <a:pt x="368" y="697"/>
                                  </a:lnTo>
                                  <a:lnTo>
                                    <a:pt x="373" y="692"/>
                                  </a:lnTo>
                                  <a:lnTo>
                                    <a:pt x="382" y="682"/>
                                  </a:lnTo>
                                  <a:lnTo>
                                    <a:pt x="386" y="677"/>
                                  </a:lnTo>
                                  <a:lnTo>
                                    <a:pt x="388" y="670"/>
                                  </a:lnTo>
                                  <a:lnTo>
                                    <a:pt x="395" y="659"/>
                                  </a:lnTo>
                                  <a:lnTo>
                                    <a:pt x="402" y="647"/>
                                  </a:lnTo>
                                  <a:lnTo>
                                    <a:pt x="411" y="634"/>
                                  </a:lnTo>
                                  <a:lnTo>
                                    <a:pt x="418" y="624"/>
                                  </a:lnTo>
                                  <a:lnTo>
                                    <a:pt x="433" y="607"/>
                                  </a:lnTo>
                                  <a:lnTo>
                                    <a:pt x="437" y="602"/>
                                  </a:lnTo>
                                  <a:lnTo>
                                    <a:pt x="442" y="597"/>
                                  </a:lnTo>
                                  <a:lnTo>
                                    <a:pt x="453" y="588"/>
                                  </a:lnTo>
                                  <a:lnTo>
                                    <a:pt x="466" y="580"/>
                                  </a:lnTo>
                                  <a:lnTo>
                                    <a:pt x="478" y="574"/>
                                  </a:lnTo>
                                  <a:lnTo>
                                    <a:pt x="537" y="553"/>
                                  </a:lnTo>
                                  <a:lnTo>
                                    <a:pt x="539" y="553"/>
                                  </a:lnTo>
                                  <a:lnTo>
                                    <a:pt x="543" y="553"/>
                                  </a:lnTo>
                                  <a:lnTo>
                                    <a:pt x="547" y="555"/>
                                  </a:lnTo>
                                  <a:lnTo>
                                    <a:pt x="551" y="558"/>
                                  </a:lnTo>
                                  <a:lnTo>
                                    <a:pt x="534" y="543"/>
                                  </a:lnTo>
                                  <a:lnTo>
                                    <a:pt x="526" y="537"/>
                                  </a:lnTo>
                                  <a:lnTo>
                                    <a:pt x="518" y="532"/>
                                  </a:lnTo>
                                  <a:lnTo>
                                    <a:pt x="276" y="369"/>
                                  </a:lnTo>
                                  <a:lnTo>
                                    <a:pt x="271" y="366"/>
                                  </a:lnTo>
                                  <a:lnTo>
                                    <a:pt x="269" y="363"/>
                                  </a:lnTo>
                                  <a:lnTo>
                                    <a:pt x="267" y="361"/>
                                  </a:lnTo>
                                  <a:lnTo>
                                    <a:pt x="262" y="356"/>
                                  </a:lnTo>
                                  <a:lnTo>
                                    <a:pt x="259" y="349"/>
                                  </a:lnTo>
                                  <a:lnTo>
                                    <a:pt x="256" y="343"/>
                                  </a:lnTo>
                                  <a:lnTo>
                                    <a:pt x="254" y="337"/>
                                  </a:lnTo>
                                  <a:lnTo>
                                    <a:pt x="252" y="332"/>
                                  </a:lnTo>
                                  <a:lnTo>
                                    <a:pt x="251" y="326"/>
                                  </a:lnTo>
                                  <a:lnTo>
                                    <a:pt x="249" y="289"/>
                                  </a:lnTo>
                                  <a:lnTo>
                                    <a:pt x="249" y="283"/>
                                  </a:lnTo>
                                  <a:lnTo>
                                    <a:pt x="247" y="276"/>
                                  </a:lnTo>
                                  <a:lnTo>
                                    <a:pt x="245" y="269"/>
                                  </a:lnTo>
                                  <a:lnTo>
                                    <a:pt x="242" y="262"/>
                                  </a:lnTo>
                                  <a:lnTo>
                                    <a:pt x="236" y="250"/>
                                  </a:lnTo>
                                  <a:lnTo>
                                    <a:pt x="232" y="245"/>
                                  </a:lnTo>
                                  <a:lnTo>
                                    <a:pt x="229" y="240"/>
                                  </a:lnTo>
                                  <a:lnTo>
                                    <a:pt x="219" y="227"/>
                                  </a:lnTo>
                                  <a:lnTo>
                                    <a:pt x="215" y="222"/>
                                  </a:lnTo>
                                  <a:lnTo>
                                    <a:pt x="211" y="216"/>
                                  </a:lnTo>
                                  <a:lnTo>
                                    <a:pt x="207" y="211"/>
                                  </a:lnTo>
                                  <a:lnTo>
                                    <a:pt x="205" y="203"/>
                                  </a:lnTo>
                                  <a:lnTo>
                                    <a:pt x="202" y="197"/>
                                  </a:lnTo>
                                  <a:lnTo>
                                    <a:pt x="201" y="191"/>
                                  </a:lnTo>
                                  <a:lnTo>
                                    <a:pt x="200" y="185"/>
                                  </a:lnTo>
                                  <a:lnTo>
                                    <a:pt x="200" y="178"/>
                                  </a:lnTo>
                                  <a:lnTo>
                                    <a:pt x="200" y="168"/>
                                  </a:lnTo>
                                  <a:lnTo>
                                    <a:pt x="200" y="165"/>
                                  </a:lnTo>
                                  <a:lnTo>
                                    <a:pt x="201" y="161"/>
                                  </a:lnTo>
                                  <a:lnTo>
                                    <a:pt x="204" y="157"/>
                                  </a:lnTo>
                                  <a:lnTo>
                                    <a:pt x="205" y="156"/>
                                  </a:lnTo>
                                  <a:lnTo>
                                    <a:pt x="206" y="155"/>
                                  </a:lnTo>
                                  <a:lnTo>
                                    <a:pt x="210" y="153"/>
                                  </a:lnTo>
                                  <a:lnTo>
                                    <a:pt x="215" y="152"/>
                                  </a:lnTo>
                                  <a:lnTo>
                                    <a:pt x="217" y="152"/>
                                  </a:lnTo>
                                  <a:lnTo>
                                    <a:pt x="229" y="152"/>
                                  </a:lnTo>
                                  <a:lnTo>
                                    <a:pt x="240" y="152"/>
                                  </a:lnTo>
                                  <a:lnTo>
                                    <a:pt x="246" y="151"/>
                                  </a:lnTo>
                                  <a:lnTo>
                                    <a:pt x="251" y="150"/>
                                  </a:lnTo>
                                  <a:lnTo>
                                    <a:pt x="256" y="147"/>
                                  </a:lnTo>
                                  <a:lnTo>
                                    <a:pt x="261" y="145"/>
                                  </a:lnTo>
                                  <a:lnTo>
                                    <a:pt x="423" y="143"/>
                                  </a:lnTo>
                                  <a:lnTo>
                                    <a:pt x="425" y="135"/>
                                  </a:lnTo>
                                  <a:lnTo>
                                    <a:pt x="427" y="121"/>
                                  </a:lnTo>
                                  <a:lnTo>
                                    <a:pt x="436" y="87"/>
                                  </a:lnTo>
                                  <a:lnTo>
                                    <a:pt x="442" y="71"/>
                                  </a:lnTo>
                                  <a:lnTo>
                                    <a:pt x="447" y="56"/>
                                  </a:lnTo>
                                  <a:lnTo>
                                    <a:pt x="451" y="45"/>
                                  </a:lnTo>
                                  <a:lnTo>
                                    <a:pt x="453" y="41"/>
                                  </a:lnTo>
                                  <a:lnTo>
                                    <a:pt x="455" y="40"/>
                                  </a:lnTo>
                                  <a:lnTo>
                                    <a:pt x="461" y="33"/>
                                  </a:lnTo>
                                  <a:lnTo>
                                    <a:pt x="466" y="30"/>
                                  </a:lnTo>
                                  <a:lnTo>
                                    <a:pt x="472" y="22"/>
                                  </a:lnTo>
                                  <a:lnTo>
                                    <a:pt x="475" y="20"/>
                                  </a:lnTo>
                                  <a:lnTo>
                                    <a:pt x="478" y="19"/>
                                  </a:lnTo>
                                  <a:lnTo>
                                    <a:pt x="482" y="17"/>
                                  </a:lnTo>
                                  <a:lnTo>
                                    <a:pt x="487" y="17"/>
                                  </a:lnTo>
                                  <a:lnTo>
                                    <a:pt x="687" y="67"/>
                                  </a:lnTo>
                                  <a:lnTo>
                                    <a:pt x="699" y="67"/>
                                  </a:lnTo>
                                  <a:lnTo>
                                    <a:pt x="714" y="65"/>
                                  </a:lnTo>
                                  <a:lnTo>
                                    <a:pt x="722" y="63"/>
                                  </a:lnTo>
                                  <a:lnTo>
                                    <a:pt x="728" y="62"/>
                                  </a:lnTo>
                                  <a:lnTo>
                                    <a:pt x="734" y="60"/>
                                  </a:lnTo>
                                  <a:lnTo>
                                    <a:pt x="740" y="57"/>
                                  </a:lnTo>
                                  <a:lnTo>
                                    <a:pt x="854" y="6"/>
                                  </a:lnTo>
                                  <a:lnTo>
                                    <a:pt x="863" y="2"/>
                                  </a:lnTo>
                                  <a:lnTo>
                                    <a:pt x="870" y="1"/>
                                  </a:lnTo>
                                  <a:lnTo>
                                    <a:pt x="878" y="0"/>
                                  </a:lnTo>
                                  <a:lnTo>
                                    <a:pt x="884" y="0"/>
                                  </a:lnTo>
                                  <a:lnTo>
                                    <a:pt x="889" y="2"/>
                                  </a:lnTo>
                                  <a:lnTo>
                                    <a:pt x="895" y="5"/>
                                  </a:lnTo>
                                  <a:lnTo>
                                    <a:pt x="898" y="7"/>
                                  </a:lnTo>
                                  <a:lnTo>
                                    <a:pt x="902" y="10"/>
                                  </a:lnTo>
                                  <a:lnTo>
                                    <a:pt x="908" y="15"/>
                                  </a:lnTo>
                                  <a:lnTo>
                                    <a:pt x="1003" y="103"/>
                                  </a:lnTo>
                                  <a:lnTo>
                                    <a:pt x="1014" y="112"/>
                                  </a:lnTo>
                                  <a:lnTo>
                                    <a:pt x="1028" y="122"/>
                                  </a:lnTo>
                                  <a:lnTo>
                                    <a:pt x="1043" y="131"/>
                                  </a:lnTo>
                                  <a:lnTo>
                                    <a:pt x="1049" y="135"/>
                                  </a:lnTo>
                                  <a:lnTo>
                                    <a:pt x="1056" y="137"/>
                                  </a:lnTo>
                                  <a:lnTo>
                                    <a:pt x="1141" y="242"/>
                                  </a:lnTo>
                                  <a:lnTo>
                                    <a:pt x="1147" y="246"/>
                                  </a:lnTo>
                                  <a:lnTo>
                                    <a:pt x="1150" y="247"/>
                                  </a:lnTo>
                                  <a:lnTo>
                                    <a:pt x="1151" y="250"/>
                                  </a:lnTo>
                                  <a:lnTo>
                                    <a:pt x="1154" y="251"/>
                                  </a:lnTo>
                                  <a:lnTo>
                                    <a:pt x="1155" y="253"/>
                                  </a:lnTo>
                                  <a:lnTo>
                                    <a:pt x="1156" y="257"/>
                                  </a:lnTo>
                                  <a:lnTo>
                                    <a:pt x="1156" y="262"/>
                                  </a:lnTo>
                                  <a:lnTo>
                                    <a:pt x="1155" y="267"/>
                                  </a:lnTo>
                                  <a:lnTo>
                                    <a:pt x="1152" y="271"/>
                                  </a:lnTo>
                                  <a:lnTo>
                                    <a:pt x="1147" y="274"/>
                                  </a:lnTo>
                                  <a:lnTo>
                                    <a:pt x="1142" y="279"/>
                                  </a:lnTo>
                                  <a:lnTo>
                                    <a:pt x="1131" y="289"/>
                                  </a:lnTo>
                                  <a:lnTo>
                                    <a:pt x="1126" y="297"/>
                                  </a:lnTo>
                                  <a:lnTo>
                                    <a:pt x="1121" y="303"/>
                                  </a:lnTo>
                                  <a:lnTo>
                                    <a:pt x="1118" y="311"/>
                                  </a:lnTo>
                                  <a:lnTo>
                                    <a:pt x="1118" y="317"/>
                                  </a:lnTo>
                                  <a:lnTo>
                                    <a:pt x="1119" y="343"/>
                                  </a:lnTo>
                                  <a:lnTo>
                                    <a:pt x="1120" y="348"/>
                                  </a:lnTo>
                                  <a:lnTo>
                                    <a:pt x="1119" y="354"/>
                                  </a:lnTo>
                                  <a:lnTo>
                                    <a:pt x="1118" y="358"/>
                                  </a:lnTo>
                                  <a:lnTo>
                                    <a:pt x="1115" y="363"/>
                                  </a:lnTo>
                                  <a:lnTo>
                                    <a:pt x="1114" y="367"/>
                                  </a:lnTo>
                                  <a:lnTo>
                                    <a:pt x="1110" y="369"/>
                                  </a:lnTo>
                                  <a:lnTo>
                                    <a:pt x="1106" y="371"/>
                                  </a:lnTo>
                                  <a:lnTo>
                                    <a:pt x="1103" y="371"/>
                                  </a:lnTo>
                                  <a:lnTo>
                                    <a:pt x="1099" y="372"/>
                                  </a:lnTo>
                                  <a:lnTo>
                                    <a:pt x="1095" y="373"/>
                                  </a:lnTo>
                                  <a:lnTo>
                                    <a:pt x="1091" y="376"/>
                                  </a:lnTo>
                                  <a:lnTo>
                                    <a:pt x="1088" y="379"/>
                                  </a:lnTo>
                                  <a:lnTo>
                                    <a:pt x="1084" y="383"/>
                                  </a:lnTo>
                                  <a:lnTo>
                                    <a:pt x="1081" y="388"/>
                                  </a:lnTo>
                                  <a:lnTo>
                                    <a:pt x="1079" y="393"/>
                                  </a:lnTo>
                                  <a:lnTo>
                                    <a:pt x="1078" y="398"/>
                                  </a:lnTo>
                                  <a:lnTo>
                                    <a:pt x="1074" y="412"/>
                                  </a:lnTo>
                                  <a:lnTo>
                                    <a:pt x="1071" y="417"/>
                                  </a:lnTo>
                                  <a:lnTo>
                                    <a:pt x="1070" y="422"/>
                                  </a:lnTo>
                                  <a:lnTo>
                                    <a:pt x="1066" y="427"/>
                                  </a:lnTo>
                                  <a:lnTo>
                                    <a:pt x="1063" y="432"/>
                                  </a:lnTo>
                                  <a:lnTo>
                                    <a:pt x="1060" y="434"/>
                                  </a:lnTo>
                                  <a:lnTo>
                                    <a:pt x="1055" y="438"/>
                                  </a:lnTo>
                                  <a:lnTo>
                                    <a:pt x="1051" y="439"/>
                                  </a:lnTo>
                                  <a:lnTo>
                                    <a:pt x="1048" y="441"/>
                                  </a:lnTo>
                                  <a:lnTo>
                                    <a:pt x="1026" y="443"/>
                                  </a:lnTo>
                                  <a:lnTo>
                                    <a:pt x="1001" y="447"/>
                                  </a:lnTo>
                                  <a:lnTo>
                                    <a:pt x="989" y="449"/>
                                  </a:lnTo>
                                  <a:lnTo>
                                    <a:pt x="983" y="451"/>
                                  </a:lnTo>
                                  <a:lnTo>
                                    <a:pt x="978" y="453"/>
                                  </a:lnTo>
                                  <a:lnTo>
                                    <a:pt x="973" y="457"/>
                                  </a:lnTo>
                                  <a:lnTo>
                                    <a:pt x="966" y="461"/>
                                  </a:lnTo>
                                  <a:lnTo>
                                    <a:pt x="965" y="463"/>
                                  </a:lnTo>
                                  <a:lnTo>
                                    <a:pt x="963" y="464"/>
                                  </a:lnTo>
                                  <a:lnTo>
                                    <a:pt x="960" y="467"/>
                                  </a:lnTo>
                                  <a:lnTo>
                                    <a:pt x="959" y="469"/>
                                  </a:lnTo>
                                  <a:lnTo>
                                    <a:pt x="955" y="476"/>
                                  </a:lnTo>
                                  <a:lnTo>
                                    <a:pt x="954" y="481"/>
                                  </a:lnTo>
                                  <a:lnTo>
                                    <a:pt x="951" y="485"/>
                                  </a:lnTo>
                                  <a:lnTo>
                                    <a:pt x="949" y="492"/>
                                  </a:lnTo>
                                  <a:lnTo>
                                    <a:pt x="945" y="498"/>
                                  </a:lnTo>
                                  <a:lnTo>
                                    <a:pt x="941" y="504"/>
                                  </a:lnTo>
                                  <a:lnTo>
                                    <a:pt x="936" y="509"/>
                                  </a:lnTo>
                                  <a:lnTo>
                                    <a:pt x="933" y="514"/>
                                  </a:lnTo>
                                  <a:lnTo>
                                    <a:pt x="928" y="519"/>
                                  </a:lnTo>
                                  <a:lnTo>
                                    <a:pt x="923" y="523"/>
                                  </a:lnTo>
                                  <a:lnTo>
                                    <a:pt x="918" y="527"/>
                                  </a:lnTo>
                                  <a:lnTo>
                                    <a:pt x="914" y="530"/>
                                  </a:lnTo>
                                  <a:lnTo>
                                    <a:pt x="912" y="534"/>
                                  </a:lnTo>
                                  <a:lnTo>
                                    <a:pt x="910" y="539"/>
                                  </a:lnTo>
                                  <a:lnTo>
                                    <a:pt x="910" y="543"/>
                                  </a:lnTo>
                                  <a:lnTo>
                                    <a:pt x="912" y="547"/>
                                  </a:lnTo>
                                  <a:lnTo>
                                    <a:pt x="914" y="550"/>
                                  </a:lnTo>
                                  <a:lnTo>
                                    <a:pt x="915" y="552"/>
                                  </a:lnTo>
                                  <a:lnTo>
                                    <a:pt x="917" y="553"/>
                                  </a:lnTo>
                                  <a:lnTo>
                                    <a:pt x="920" y="557"/>
                                  </a:lnTo>
                                  <a:lnTo>
                                    <a:pt x="924" y="560"/>
                                  </a:lnTo>
                                  <a:lnTo>
                                    <a:pt x="928" y="564"/>
                                  </a:lnTo>
                                  <a:lnTo>
                                    <a:pt x="930" y="569"/>
                                  </a:lnTo>
                                  <a:lnTo>
                                    <a:pt x="931" y="574"/>
                                  </a:lnTo>
                                  <a:lnTo>
                                    <a:pt x="933" y="578"/>
                                  </a:lnTo>
                                  <a:lnTo>
                                    <a:pt x="934" y="583"/>
                                  </a:lnTo>
                                  <a:lnTo>
                                    <a:pt x="934" y="588"/>
                                  </a:lnTo>
                                  <a:lnTo>
                                    <a:pt x="931" y="595"/>
                                  </a:lnTo>
                                  <a:lnTo>
                                    <a:pt x="928" y="604"/>
                                  </a:lnTo>
                                  <a:lnTo>
                                    <a:pt x="924" y="612"/>
                                  </a:lnTo>
                                  <a:lnTo>
                                    <a:pt x="920" y="618"/>
                                  </a:lnTo>
                                  <a:lnTo>
                                    <a:pt x="917" y="619"/>
                                  </a:lnTo>
                                  <a:lnTo>
                                    <a:pt x="914" y="620"/>
                                  </a:lnTo>
                                  <a:lnTo>
                                    <a:pt x="912" y="622"/>
                                  </a:lnTo>
                                  <a:lnTo>
                                    <a:pt x="908" y="622"/>
                                  </a:lnTo>
                                  <a:lnTo>
                                    <a:pt x="905" y="620"/>
                                  </a:lnTo>
                                  <a:lnTo>
                                    <a:pt x="902" y="620"/>
                                  </a:lnTo>
                                  <a:lnTo>
                                    <a:pt x="899" y="618"/>
                                  </a:lnTo>
                                  <a:lnTo>
                                    <a:pt x="895" y="617"/>
                                  </a:lnTo>
                                  <a:lnTo>
                                    <a:pt x="890" y="613"/>
                                  </a:lnTo>
                                  <a:lnTo>
                                    <a:pt x="885" y="610"/>
                                  </a:lnTo>
                                  <a:lnTo>
                                    <a:pt x="880" y="610"/>
                                  </a:lnTo>
                                  <a:lnTo>
                                    <a:pt x="879" y="612"/>
                                  </a:lnTo>
                                  <a:lnTo>
                                    <a:pt x="877" y="613"/>
                                  </a:lnTo>
                                  <a:lnTo>
                                    <a:pt x="874" y="617"/>
                                  </a:lnTo>
                                  <a:lnTo>
                                    <a:pt x="873" y="619"/>
                                  </a:lnTo>
                                  <a:lnTo>
                                    <a:pt x="873" y="622"/>
                                  </a:lnTo>
                                  <a:lnTo>
                                    <a:pt x="872" y="629"/>
                                  </a:lnTo>
                                  <a:lnTo>
                                    <a:pt x="870" y="635"/>
                                  </a:lnTo>
                                  <a:lnTo>
                                    <a:pt x="870" y="638"/>
                                  </a:lnTo>
                                  <a:lnTo>
                                    <a:pt x="869" y="642"/>
                                  </a:lnTo>
                                  <a:lnTo>
                                    <a:pt x="867" y="645"/>
                                  </a:lnTo>
                                  <a:lnTo>
                                    <a:pt x="864" y="648"/>
                                  </a:lnTo>
                                  <a:lnTo>
                                    <a:pt x="862" y="650"/>
                                  </a:lnTo>
                                  <a:lnTo>
                                    <a:pt x="858" y="654"/>
                                  </a:lnTo>
                                  <a:lnTo>
                                    <a:pt x="854" y="655"/>
                                  </a:lnTo>
                                  <a:lnTo>
                                    <a:pt x="849" y="658"/>
                                  </a:lnTo>
                                  <a:lnTo>
                                    <a:pt x="844" y="659"/>
                                  </a:lnTo>
                                  <a:lnTo>
                                    <a:pt x="839" y="659"/>
                                  </a:lnTo>
                                  <a:lnTo>
                                    <a:pt x="834" y="658"/>
                                  </a:lnTo>
                                  <a:lnTo>
                                    <a:pt x="829" y="657"/>
                                  </a:lnTo>
                                  <a:lnTo>
                                    <a:pt x="823" y="654"/>
                                  </a:lnTo>
                                  <a:lnTo>
                                    <a:pt x="818" y="652"/>
                                  </a:lnTo>
                                  <a:lnTo>
                                    <a:pt x="814" y="648"/>
                                  </a:lnTo>
                                  <a:lnTo>
                                    <a:pt x="809" y="644"/>
                                  </a:lnTo>
                                  <a:lnTo>
                                    <a:pt x="788" y="619"/>
                                  </a:lnTo>
                                  <a:lnTo>
                                    <a:pt x="782" y="613"/>
                                  </a:lnTo>
                                  <a:lnTo>
                                    <a:pt x="780" y="612"/>
                                  </a:lnTo>
                                  <a:lnTo>
                                    <a:pt x="778" y="612"/>
                                  </a:lnTo>
                                  <a:lnTo>
                                    <a:pt x="778" y="613"/>
                                  </a:lnTo>
                                  <a:lnTo>
                                    <a:pt x="778" y="615"/>
                                  </a:lnTo>
                                  <a:lnTo>
                                    <a:pt x="779" y="624"/>
                                  </a:lnTo>
                                  <a:lnTo>
                                    <a:pt x="800" y="684"/>
                                  </a:lnTo>
                                  <a:lnTo>
                                    <a:pt x="804" y="697"/>
                                  </a:lnTo>
                                  <a:lnTo>
                                    <a:pt x="807" y="710"/>
                                  </a:lnTo>
                                  <a:lnTo>
                                    <a:pt x="808" y="725"/>
                                  </a:lnTo>
                                  <a:lnTo>
                                    <a:pt x="808" y="739"/>
                                  </a:lnTo>
                                  <a:lnTo>
                                    <a:pt x="805" y="755"/>
                                  </a:lnTo>
                                  <a:lnTo>
                                    <a:pt x="804" y="766"/>
                                  </a:lnTo>
                                  <a:lnTo>
                                    <a:pt x="800" y="776"/>
                                  </a:lnTo>
                                  <a:lnTo>
                                    <a:pt x="798" y="781"/>
                                  </a:lnTo>
                                  <a:lnTo>
                                    <a:pt x="797" y="785"/>
                                  </a:lnTo>
                                  <a:lnTo>
                                    <a:pt x="794" y="788"/>
                                  </a:lnTo>
                                  <a:lnTo>
                                    <a:pt x="792" y="790"/>
                                  </a:lnTo>
                                  <a:lnTo>
                                    <a:pt x="789" y="790"/>
                                  </a:lnTo>
                                  <a:lnTo>
                                    <a:pt x="785" y="790"/>
                                  </a:lnTo>
                                  <a:lnTo>
                                    <a:pt x="782" y="790"/>
                                  </a:lnTo>
                                  <a:lnTo>
                                    <a:pt x="778" y="788"/>
                                  </a:lnTo>
                                  <a:lnTo>
                                    <a:pt x="769" y="783"/>
                                  </a:lnTo>
                                  <a:lnTo>
                                    <a:pt x="764" y="779"/>
                                  </a:lnTo>
                                  <a:lnTo>
                                    <a:pt x="760" y="775"/>
                                  </a:lnTo>
                                  <a:lnTo>
                                    <a:pt x="762" y="778"/>
                                  </a:lnTo>
                                  <a:lnTo>
                                    <a:pt x="765" y="783"/>
                                  </a:lnTo>
                                  <a:lnTo>
                                    <a:pt x="767" y="788"/>
                                  </a:lnTo>
                                  <a:lnTo>
                                    <a:pt x="768" y="793"/>
                                  </a:lnTo>
                                  <a:lnTo>
                                    <a:pt x="769" y="798"/>
                                  </a:lnTo>
                                  <a:lnTo>
                                    <a:pt x="768" y="803"/>
                                  </a:lnTo>
                                  <a:lnTo>
                                    <a:pt x="765" y="808"/>
                                  </a:lnTo>
                                  <a:lnTo>
                                    <a:pt x="763" y="813"/>
                                  </a:lnTo>
                                  <a:lnTo>
                                    <a:pt x="759" y="816"/>
                                  </a:lnTo>
                                  <a:lnTo>
                                    <a:pt x="757" y="818"/>
                                  </a:lnTo>
                                  <a:lnTo>
                                    <a:pt x="752" y="821"/>
                                  </a:lnTo>
                                  <a:lnTo>
                                    <a:pt x="747" y="825"/>
                                  </a:lnTo>
                                  <a:lnTo>
                                    <a:pt x="740" y="828"/>
                                  </a:lnTo>
                                  <a:lnTo>
                                    <a:pt x="733" y="829"/>
                                  </a:lnTo>
                                  <a:lnTo>
                                    <a:pt x="727" y="831"/>
                                  </a:lnTo>
                                  <a:lnTo>
                                    <a:pt x="720" y="831"/>
                                  </a:lnTo>
                                  <a:lnTo>
                                    <a:pt x="713" y="831"/>
                                  </a:lnTo>
                                  <a:lnTo>
                                    <a:pt x="708" y="831"/>
                                  </a:lnTo>
                                  <a:lnTo>
                                    <a:pt x="699" y="830"/>
                                  </a:lnTo>
                                  <a:lnTo>
                                    <a:pt x="694" y="830"/>
                                  </a:lnTo>
                                  <a:lnTo>
                                    <a:pt x="689" y="830"/>
                                  </a:lnTo>
                                  <a:lnTo>
                                    <a:pt x="684" y="831"/>
                                  </a:lnTo>
                                  <a:lnTo>
                                    <a:pt x="681" y="833"/>
                                  </a:lnTo>
                                  <a:lnTo>
                                    <a:pt x="677" y="835"/>
                                  </a:lnTo>
                                  <a:lnTo>
                                    <a:pt x="674" y="838"/>
                                  </a:lnTo>
                                  <a:lnTo>
                                    <a:pt x="672" y="840"/>
                                  </a:lnTo>
                                  <a:lnTo>
                                    <a:pt x="672" y="844"/>
                                  </a:lnTo>
                                  <a:lnTo>
                                    <a:pt x="673" y="854"/>
                                  </a:lnTo>
                                  <a:lnTo>
                                    <a:pt x="676" y="864"/>
                                  </a:lnTo>
                                  <a:lnTo>
                                    <a:pt x="679" y="875"/>
                                  </a:lnTo>
                                  <a:lnTo>
                                    <a:pt x="684" y="886"/>
                                  </a:lnTo>
                                  <a:lnTo>
                                    <a:pt x="689" y="896"/>
                                  </a:lnTo>
                                  <a:lnTo>
                                    <a:pt x="693" y="906"/>
                                  </a:lnTo>
                                  <a:lnTo>
                                    <a:pt x="696" y="915"/>
                                  </a:lnTo>
                                  <a:lnTo>
                                    <a:pt x="697" y="919"/>
                                  </a:lnTo>
                                  <a:lnTo>
                                    <a:pt x="697" y="921"/>
                                  </a:lnTo>
                                  <a:lnTo>
                                    <a:pt x="697" y="925"/>
                                  </a:lnTo>
                                  <a:lnTo>
                                    <a:pt x="698" y="928"/>
                                  </a:lnTo>
                                  <a:lnTo>
                                    <a:pt x="699" y="931"/>
                                  </a:lnTo>
                                  <a:lnTo>
                                    <a:pt x="703" y="935"/>
                                  </a:lnTo>
                                  <a:lnTo>
                                    <a:pt x="706" y="940"/>
                                  </a:lnTo>
                                  <a:lnTo>
                                    <a:pt x="709" y="944"/>
                                  </a:lnTo>
                                  <a:lnTo>
                                    <a:pt x="714" y="947"/>
                                  </a:lnTo>
                                  <a:lnTo>
                                    <a:pt x="718" y="951"/>
                                  </a:lnTo>
                                  <a:lnTo>
                                    <a:pt x="734" y="961"/>
                                  </a:lnTo>
                                  <a:lnTo>
                                    <a:pt x="738" y="965"/>
                                  </a:lnTo>
                                  <a:lnTo>
                                    <a:pt x="742" y="969"/>
                                  </a:lnTo>
                                  <a:lnTo>
                                    <a:pt x="743" y="971"/>
                                  </a:lnTo>
                                  <a:lnTo>
                                    <a:pt x="743" y="974"/>
                                  </a:lnTo>
                                  <a:lnTo>
                                    <a:pt x="744" y="977"/>
                                  </a:lnTo>
                                  <a:lnTo>
                                    <a:pt x="743" y="982"/>
                                  </a:lnTo>
                                  <a:lnTo>
                                    <a:pt x="742" y="986"/>
                                  </a:lnTo>
                                  <a:lnTo>
                                    <a:pt x="740" y="989"/>
                                  </a:lnTo>
                                  <a:lnTo>
                                    <a:pt x="739" y="991"/>
                                  </a:lnTo>
                                  <a:lnTo>
                                    <a:pt x="735" y="995"/>
                                  </a:lnTo>
                                  <a:lnTo>
                                    <a:pt x="727" y="1001"/>
                                  </a:lnTo>
                                  <a:lnTo>
                                    <a:pt x="722" y="1005"/>
                                  </a:lnTo>
                                  <a:lnTo>
                                    <a:pt x="717" y="1007"/>
                                  </a:lnTo>
                                  <a:lnTo>
                                    <a:pt x="711" y="1009"/>
                                  </a:lnTo>
                                  <a:lnTo>
                                    <a:pt x="706" y="1009"/>
                                  </a:lnTo>
                                  <a:lnTo>
                                    <a:pt x="699" y="1009"/>
                                  </a:lnTo>
                                  <a:lnTo>
                                    <a:pt x="694" y="1007"/>
                                  </a:lnTo>
                                  <a:lnTo>
                                    <a:pt x="689" y="1005"/>
                                  </a:lnTo>
                                  <a:lnTo>
                                    <a:pt x="686" y="1002"/>
                                  </a:lnTo>
                                  <a:lnTo>
                                    <a:pt x="681" y="999"/>
                                  </a:lnTo>
                                  <a:lnTo>
                                    <a:pt x="676" y="996"/>
                                  </a:lnTo>
                                  <a:lnTo>
                                    <a:pt x="664" y="990"/>
                                  </a:lnTo>
                                  <a:lnTo>
                                    <a:pt x="651" y="985"/>
                                  </a:lnTo>
                                  <a:lnTo>
                                    <a:pt x="638" y="982"/>
                                  </a:lnTo>
                                  <a:lnTo>
                                    <a:pt x="463" y="960"/>
                                  </a:lnTo>
                                  <a:lnTo>
                                    <a:pt x="436" y="957"/>
                                  </a:lnTo>
                                  <a:lnTo>
                                    <a:pt x="407" y="955"/>
                                  </a:lnTo>
                                  <a:lnTo>
                                    <a:pt x="321" y="950"/>
                                  </a:lnTo>
                                  <a:lnTo>
                                    <a:pt x="309" y="949"/>
                                  </a:lnTo>
                                  <a:lnTo>
                                    <a:pt x="294" y="946"/>
                                  </a:lnTo>
                                  <a:lnTo>
                                    <a:pt x="280" y="943"/>
                                  </a:lnTo>
                                  <a:lnTo>
                                    <a:pt x="266" y="939"/>
                                  </a:lnTo>
                                  <a:lnTo>
                                    <a:pt x="199" y="914"/>
                                  </a:lnTo>
                                  <a:lnTo>
                                    <a:pt x="194" y="911"/>
                                  </a:lnTo>
                                  <a:lnTo>
                                    <a:pt x="190" y="911"/>
                                  </a:lnTo>
                                  <a:lnTo>
                                    <a:pt x="187" y="910"/>
                                  </a:lnTo>
                                  <a:lnTo>
                                    <a:pt x="180" y="910"/>
                                  </a:lnTo>
                                  <a:lnTo>
                                    <a:pt x="174" y="910"/>
                                  </a:lnTo>
                                  <a:lnTo>
                                    <a:pt x="166" y="911"/>
                                  </a:lnTo>
                                  <a:lnTo>
                                    <a:pt x="160" y="913"/>
                                  </a:lnTo>
                                  <a:lnTo>
                                    <a:pt x="154" y="915"/>
                                  </a:lnTo>
                                  <a:lnTo>
                                    <a:pt x="147" y="918"/>
                                  </a:lnTo>
                                  <a:lnTo>
                                    <a:pt x="89" y="950"/>
                                  </a:lnTo>
                                  <a:lnTo>
                                    <a:pt x="81" y="954"/>
                                  </a:lnTo>
                                  <a:lnTo>
                                    <a:pt x="74" y="955"/>
                                  </a:lnTo>
                                  <a:lnTo>
                                    <a:pt x="64" y="957"/>
                                  </a:lnTo>
                                  <a:lnTo>
                                    <a:pt x="54" y="957"/>
                                  </a:lnTo>
                                  <a:lnTo>
                                    <a:pt x="44" y="959"/>
                                  </a:lnTo>
                                  <a:lnTo>
                                    <a:pt x="34" y="957"/>
                                  </a:lnTo>
                                  <a:lnTo>
                                    <a:pt x="26" y="956"/>
                                  </a:lnTo>
                                  <a:lnTo>
                                    <a:pt x="20" y="954"/>
                                  </a:lnTo>
                                  <a:lnTo>
                                    <a:pt x="18" y="952"/>
                                  </a:lnTo>
                                  <a:lnTo>
                                    <a:pt x="16" y="951"/>
                                  </a:lnTo>
                                  <a:lnTo>
                                    <a:pt x="15" y="949"/>
                                  </a:lnTo>
                                  <a:lnTo>
                                    <a:pt x="14" y="946"/>
                                  </a:lnTo>
                                  <a:lnTo>
                                    <a:pt x="13" y="941"/>
                                  </a:lnTo>
                                  <a:lnTo>
                                    <a:pt x="13" y="936"/>
                                  </a:lnTo>
                                  <a:lnTo>
                                    <a:pt x="13" y="924"/>
                                  </a:lnTo>
                                  <a:lnTo>
                                    <a:pt x="13" y="918"/>
                                  </a:lnTo>
                                  <a:lnTo>
                                    <a:pt x="13" y="911"/>
                                  </a:lnTo>
                                  <a:lnTo>
                                    <a:pt x="10" y="895"/>
                                  </a:lnTo>
                                  <a:lnTo>
                                    <a:pt x="8" y="883"/>
                                  </a:lnTo>
                                  <a:lnTo>
                                    <a:pt x="6" y="869"/>
                                  </a:lnTo>
                                  <a:lnTo>
                                    <a:pt x="5" y="855"/>
                                  </a:lnTo>
                                  <a:lnTo>
                                    <a:pt x="5" y="849"/>
                                  </a:lnTo>
                                  <a:lnTo>
                                    <a:pt x="5" y="843"/>
                                  </a:lnTo>
                                  <a:lnTo>
                                    <a:pt x="6" y="836"/>
                                  </a:lnTo>
                                  <a:lnTo>
                                    <a:pt x="6" y="831"/>
                                  </a:lnTo>
                                  <a:lnTo>
                                    <a:pt x="5" y="819"/>
                                  </a:lnTo>
                                  <a:lnTo>
                                    <a:pt x="4" y="806"/>
                                  </a:lnTo>
                                  <a:lnTo>
                                    <a:pt x="3" y="801"/>
                                  </a:lnTo>
                                  <a:lnTo>
                                    <a:pt x="1" y="796"/>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184" name="Group 32"/>
                            <a:cNvGrpSpPr>
                              <a:grpSpLocks/>
                            </a:cNvGrpSpPr>
                          </a:nvGrpSpPr>
                          <a:grpSpPr bwMode="auto">
                            <a:xfrm>
                              <a:off x="2709" y="3173"/>
                              <a:ext cx="332" cy="321"/>
                              <a:chOff x="2709" y="3173"/>
                              <a:chExt cx="332" cy="321"/>
                            </a:xfrm>
                          </a:grpSpPr>
                          <a:sp>
                            <a:nvSpPr>
                              <a:cNvPr id="14521" name="Freeform 33"/>
                              <a:cNvSpPr>
                                <a:spLocks noChangeArrowheads="1"/>
                              </a:cNvSpPr>
                            </a:nvSpPr>
                            <a:spPr bwMode="auto">
                              <a:xfrm rot="5100000">
                                <a:off x="2912" y="3366"/>
                                <a:ext cx="177" cy="80"/>
                              </a:xfrm>
                              <a:custGeom>
                                <a:avLst/>
                                <a:gdLst>
                                  <a:gd name="T0" fmla="*/ 0 w 971"/>
                                  <a:gd name="T1" fmla="*/ 0 h 226"/>
                                  <a:gd name="T2" fmla="*/ 0 w 971"/>
                                  <a:gd name="T3" fmla="*/ 0 h 226"/>
                                  <a:gd name="T4" fmla="*/ 0 w 971"/>
                                  <a:gd name="T5" fmla="*/ 0 h 226"/>
                                  <a:gd name="T6" fmla="*/ 0 w 971"/>
                                  <a:gd name="T7" fmla="*/ 0 h 226"/>
                                  <a:gd name="T8" fmla="*/ 0 w 971"/>
                                  <a:gd name="T9" fmla="*/ 0 h 226"/>
                                  <a:gd name="T10" fmla="*/ 0 w 971"/>
                                  <a:gd name="T11" fmla="*/ 0 h 226"/>
                                  <a:gd name="T12" fmla="*/ 0 w 971"/>
                                  <a:gd name="T13" fmla="*/ 0 h 226"/>
                                  <a:gd name="T14" fmla="*/ 0 w 971"/>
                                  <a:gd name="T15" fmla="*/ 0 h 226"/>
                                  <a:gd name="T16" fmla="*/ 0 w 971"/>
                                  <a:gd name="T17" fmla="*/ 0 h 226"/>
                                  <a:gd name="T18" fmla="*/ 0 w 971"/>
                                  <a:gd name="T19" fmla="*/ 0 h 226"/>
                                  <a:gd name="T20" fmla="*/ 0 w 971"/>
                                  <a:gd name="T21" fmla="*/ 0 h 226"/>
                                  <a:gd name="T22" fmla="*/ 0 w 971"/>
                                  <a:gd name="T23" fmla="*/ 0 h 226"/>
                                  <a:gd name="T24" fmla="*/ 0 w 971"/>
                                  <a:gd name="T25" fmla="*/ 0 h 226"/>
                                  <a:gd name="T26" fmla="*/ 0 w 971"/>
                                  <a:gd name="T27" fmla="*/ 0 h 226"/>
                                  <a:gd name="T28" fmla="*/ 0 w 971"/>
                                  <a:gd name="T29" fmla="*/ 0 h 226"/>
                                  <a:gd name="T30" fmla="*/ 0 w 971"/>
                                  <a:gd name="T31" fmla="*/ 0 h 226"/>
                                  <a:gd name="T32" fmla="*/ 0 w 971"/>
                                  <a:gd name="T33" fmla="*/ 0 h 226"/>
                                  <a:gd name="T34" fmla="*/ 0 w 971"/>
                                  <a:gd name="T35" fmla="*/ 0 h 226"/>
                                  <a:gd name="T36" fmla="*/ 0 w 971"/>
                                  <a:gd name="T37" fmla="*/ 0 h 226"/>
                                  <a:gd name="T38" fmla="*/ 0 w 971"/>
                                  <a:gd name="T39" fmla="*/ 0 h 226"/>
                                  <a:gd name="T40" fmla="*/ 0 w 971"/>
                                  <a:gd name="T41" fmla="*/ 0 h 226"/>
                                  <a:gd name="T42" fmla="*/ 0 w 971"/>
                                  <a:gd name="T43" fmla="*/ 0 h 226"/>
                                  <a:gd name="T44" fmla="*/ 0 w 971"/>
                                  <a:gd name="T45" fmla="*/ 0 h 226"/>
                                  <a:gd name="T46" fmla="*/ 0 w 971"/>
                                  <a:gd name="T47" fmla="*/ 0 h 226"/>
                                  <a:gd name="T48" fmla="*/ 0 w 971"/>
                                  <a:gd name="T49" fmla="*/ 0 h 226"/>
                                  <a:gd name="T50" fmla="*/ 0 w 971"/>
                                  <a:gd name="T51" fmla="*/ 0 h 226"/>
                                  <a:gd name="T52" fmla="*/ 0 w 971"/>
                                  <a:gd name="T53" fmla="*/ 0 h 226"/>
                                  <a:gd name="T54" fmla="*/ 0 w 971"/>
                                  <a:gd name="T55" fmla="*/ 0 h 226"/>
                                  <a:gd name="T56" fmla="*/ 0 w 971"/>
                                  <a:gd name="T57" fmla="*/ 0 h 226"/>
                                  <a:gd name="T58" fmla="*/ 0 w 971"/>
                                  <a:gd name="T59" fmla="*/ 0 h 226"/>
                                  <a:gd name="T60" fmla="*/ 0 w 971"/>
                                  <a:gd name="T61" fmla="*/ 0 h 226"/>
                                  <a:gd name="T62" fmla="*/ 0 w 971"/>
                                  <a:gd name="T63" fmla="*/ 0 h 226"/>
                                  <a:gd name="T64" fmla="*/ 0 w 971"/>
                                  <a:gd name="T65" fmla="*/ 0 h 226"/>
                                  <a:gd name="T66" fmla="*/ 0 w 971"/>
                                  <a:gd name="T67" fmla="*/ 0 h 226"/>
                                  <a:gd name="T68" fmla="*/ 0 w 971"/>
                                  <a:gd name="T69" fmla="*/ 0 h 226"/>
                                  <a:gd name="T70" fmla="*/ 0 w 971"/>
                                  <a:gd name="T71" fmla="*/ 0 h 226"/>
                                  <a:gd name="T72" fmla="*/ 0 w 971"/>
                                  <a:gd name="T73" fmla="*/ 0 h 226"/>
                                  <a:gd name="T74" fmla="*/ 0 w 971"/>
                                  <a:gd name="T75" fmla="*/ 0 h 226"/>
                                  <a:gd name="T76" fmla="*/ 0 w 971"/>
                                  <a:gd name="T77" fmla="*/ 0 h 226"/>
                                  <a:gd name="T78" fmla="*/ 0 w 971"/>
                                  <a:gd name="T79" fmla="*/ 0 h 226"/>
                                  <a:gd name="T80" fmla="*/ 0 w 971"/>
                                  <a:gd name="T81" fmla="*/ 0 h 226"/>
                                  <a:gd name="T82" fmla="*/ 0 w 971"/>
                                  <a:gd name="T83" fmla="*/ 0 h 226"/>
                                  <a:gd name="T84" fmla="*/ 0 w 971"/>
                                  <a:gd name="T85" fmla="*/ 0 h 226"/>
                                  <a:gd name="T86" fmla="*/ 0 w 971"/>
                                  <a:gd name="T87" fmla="*/ 0 h 226"/>
                                  <a:gd name="T88" fmla="*/ 0 w 971"/>
                                  <a:gd name="T89" fmla="*/ 0 h 226"/>
                                  <a:gd name="T90" fmla="*/ 0 w 971"/>
                                  <a:gd name="T91" fmla="*/ 0 h 226"/>
                                  <a:gd name="T92" fmla="*/ 0 w 971"/>
                                  <a:gd name="T93" fmla="*/ 0 h 226"/>
                                  <a:gd name="T94" fmla="*/ 0 w 971"/>
                                  <a:gd name="T95" fmla="*/ 0 h 226"/>
                                  <a:gd name="T96" fmla="*/ 0 w 971"/>
                                  <a:gd name="T97" fmla="*/ 0 h 226"/>
                                  <a:gd name="T98" fmla="*/ 0 w 971"/>
                                  <a:gd name="T99" fmla="*/ 0 h 226"/>
                                  <a:gd name="T100" fmla="*/ 0 w 971"/>
                                  <a:gd name="T101" fmla="*/ 0 h 226"/>
                                  <a:gd name="T102" fmla="*/ 0 w 971"/>
                                  <a:gd name="T103" fmla="*/ 0 h 226"/>
                                  <a:gd name="T104" fmla="*/ 0 w 971"/>
                                  <a:gd name="T105" fmla="*/ 0 h 226"/>
                                  <a:gd name="T106" fmla="*/ 0 w 971"/>
                                  <a:gd name="T107" fmla="*/ 0 h 226"/>
                                  <a:gd name="T108" fmla="*/ 0 w 971"/>
                                  <a:gd name="T109" fmla="*/ 0 h 226"/>
                                  <a:gd name="T110" fmla="*/ 0 w 971"/>
                                  <a:gd name="T111" fmla="*/ 0 h 226"/>
                                  <a:gd name="T112" fmla="*/ 0 w 971"/>
                                  <a:gd name="T113" fmla="*/ 0 h 226"/>
                                  <a:gd name="T114" fmla="*/ 0 w 971"/>
                                  <a:gd name="T115" fmla="*/ 0 h 226"/>
                                  <a:gd name="T116" fmla="*/ 0 w 971"/>
                                  <a:gd name="T117" fmla="*/ 0 h 22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971"/>
                                  <a:gd name="T178" fmla="*/ 0 h 226"/>
                                  <a:gd name="T179" fmla="*/ 971 w 971"/>
                                  <a:gd name="T180" fmla="*/ 226 h 22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971" h="226">
                                    <a:moveTo>
                                      <a:pt x="439" y="0"/>
                                    </a:moveTo>
                                    <a:lnTo>
                                      <a:pt x="460" y="0"/>
                                    </a:lnTo>
                                    <a:lnTo>
                                      <a:pt x="479" y="0"/>
                                    </a:lnTo>
                                    <a:lnTo>
                                      <a:pt x="501" y="2"/>
                                    </a:lnTo>
                                    <a:lnTo>
                                      <a:pt x="523" y="3"/>
                                    </a:lnTo>
                                    <a:lnTo>
                                      <a:pt x="544" y="5"/>
                                    </a:lnTo>
                                    <a:lnTo>
                                      <a:pt x="563" y="9"/>
                                    </a:lnTo>
                                    <a:lnTo>
                                      <a:pt x="570" y="10"/>
                                    </a:lnTo>
                                    <a:lnTo>
                                      <a:pt x="575" y="13"/>
                                    </a:lnTo>
                                    <a:lnTo>
                                      <a:pt x="579" y="15"/>
                                    </a:lnTo>
                                    <a:lnTo>
                                      <a:pt x="583" y="19"/>
                                    </a:lnTo>
                                    <a:lnTo>
                                      <a:pt x="591" y="28"/>
                                    </a:lnTo>
                                    <a:lnTo>
                                      <a:pt x="598" y="34"/>
                                    </a:lnTo>
                                    <a:lnTo>
                                      <a:pt x="601" y="37"/>
                                    </a:lnTo>
                                    <a:lnTo>
                                      <a:pt x="604" y="38"/>
                                    </a:lnTo>
                                    <a:lnTo>
                                      <a:pt x="608" y="37"/>
                                    </a:lnTo>
                                    <a:lnTo>
                                      <a:pt x="611" y="37"/>
                                    </a:lnTo>
                                    <a:lnTo>
                                      <a:pt x="619" y="33"/>
                                    </a:lnTo>
                                    <a:lnTo>
                                      <a:pt x="628" y="27"/>
                                    </a:lnTo>
                                    <a:lnTo>
                                      <a:pt x="636" y="22"/>
                                    </a:lnTo>
                                    <a:lnTo>
                                      <a:pt x="645" y="15"/>
                                    </a:lnTo>
                                    <a:lnTo>
                                      <a:pt x="652" y="10"/>
                                    </a:lnTo>
                                    <a:lnTo>
                                      <a:pt x="660" y="7"/>
                                    </a:lnTo>
                                    <a:lnTo>
                                      <a:pt x="664" y="5"/>
                                    </a:lnTo>
                                    <a:lnTo>
                                      <a:pt x="667" y="5"/>
                                    </a:lnTo>
                                    <a:lnTo>
                                      <a:pt x="676" y="5"/>
                                    </a:lnTo>
                                    <a:lnTo>
                                      <a:pt x="684" y="7"/>
                                    </a:lnTo>
                                    <a:lnTo>
                                      <a:pt x="690" y="9"/>
                                    </a:lnTo>
                                    <a:lnTo>
                                      <a:pt x="697" y="12"/>
                                    </a:lnTo>
                                    <a:lnTo>
                                      <a:pt x="702" y="14"/>
                                    </a:lnTo>
                                    <a:lnTo>
                                      <a:pt x="705" y="17"/>
                                    </a:lnTo>
                                    <a:lnTo>
                                      <a:pt x="706" y="19"/>
                                    </a:lnTo>
                                    <a:lnTo>
                                      <a:pt x="707" y="22"/>
                                    </a:lnTo>
                                    <a:lnTo>
                                      <a:pt x="709" y="24"/>
                                    </a:lnTo>
                                    <a:lnTo>
                                      <a:pt x="707" y="27"/>
                                    </a:lnTo>
                                    <a:lnTo>
                                      <a:pt x="706" y="30"/>
                                    </a:lnTo>
                                    <a:lnTo>
                                      <a:pt x="701" y="40"/>
                                    </a:lnTo>
                                    <a:lnTo>
                                      <a:pt x="696" y="49"/>
                                    </a:lnTo>
                                    <a:lnTo>
                                      <a:pt x="694" y="53"/>
                                    </a:lnTo>
                                    <a:lnTo>
                                      <a:pt x="694" y="57"/>
                                    </a:lnTo>
                                    <a:lnTo>
                                      <a:pt x="694" y="59"/>
                                    </a:lnTo>
                                    <a:lnTo>
                                      <a:pt x="694" y="63"/>
                                    </a:lnTo>
                                    <a:lnTo>
                                      <a:pt x="695" y="65"/>
                                    </a:lnTo>
                                    <a:lnTo>
                                      <a:pt x="697" y="68"/>
                                    </a:lnTo>
                                    <a:lnTo>
                                      <a:pt x="702" y="73"/>
                                    </a:lnTo>
                                    <a:lnTo>
                                      <a:pt x="707" y="77"/>
                                    </a:lnTo>
                                    <a:lnTo>
                                      <a:pt x="715" y="80"/>
                                    </a:lnTo>
                                    <a:lnTo>
                                      <a:pt x="722" y="83"/>
                                    </a:lnTo>
                                    <a:lnTo>
                                      <a:pt x="731" y="85"/>
                                    </a:lnTo>
                                    <a:lnTo>
                                      <a:pt x="740" y="88"/>
                                    </a:lnTo>
                                    <a:lnTo>
                                      <a:pt x="757" y="90"/>
                                    </a:lnTo>
                                    <a:lnTo>
                                      <a:pt x="774" y="92"/>
                                    </a:lnTo>
                                    <a:lnTo>
                                      <a:pt x="792" y="93"/>
                                    </a:lnTo>
                                    <a:lnTo>
                                      <a:pt x="806" y="92"/>
                                    </a:lnTo>
                                    <a:lnTo>
                                      <a:pt x="821" y="92"/>
                                    </a:lnTo>
                                    <a:lnTo>
                                      <a:pt x="837" y="89"/>
                                    </a:lnTo>
                                    <a:lnTo>
                                      <a:pt x="852" y="87"/>
                                    </a:lnTo>
                                    <a:lnTo>
                                      <a:pt x="860" y="85"/>
                                    </a:lnTo>
                                    <a:lnTo>
                                      <a:pt x="867" y="83"/>
                                    </a:lnTo>
                                    <a:lnTo>
                                      <a:pt x="873" y="80"/>
                                    </a:lnTo>
                                    <a:lnTo>
                                      <a:pt x="880" y="78"/>
                                    </a:lnTo>
                                    <a:lnTo>
                                      <a:pt x="892" y="73"/>
                                    </a:lnTo>
                                    <a:lnTo>
                                      <a:pt x="897" y="69"/>
                                    </a:lnTo>
                                    <a:lnTo>
                                      <a:pt x="902" y="65"/>
                                    </a:lnTo>
                                    <a:lnTo>
                                      <a:pt x="903" y="60"/>
                                    </a:lnTo>
                                    <a:lnTo>
                                      <a:pt x="903" y="54"/>
                                    </a:lnTo>
                                    <a:lnTo>
                                      <a:pt x="903" y="45"/>
                                    </a:lnTo>
                                    <a:lnTo>
                                      <a:pt x="903" y="38"/>
                                    </a:lnTo>
                                    <a:lnTo>
                                      <a:pt x="906" y="30"/>
                                    </a:lnTo>
                                    <a:lnTo>
                                      <a:pt x="907" y="27"/>
                                    </a:lnTo>
                                    <a:lnTo>
                                      <a:pt x="910" y="24"/>
                                    </a:lnTo>
                                    <a:lnTo>
                                      <a:pt x="912" y="22"/>
                                    </a:lnTo>
                                    <a:lnTo>
                                      <a:pt x="916" y="19"/>
                                    </a:lnTo>
                                    <a:lnTo>
                                      <a:pt x="920" y="18"/>
                                    </a:lnTo>
                                    <a:lnTo>
                                      <a:pt x="926" y="18"/>
                                    </a:lnTo>
                                    <a:lnTo>
                                      <a:pt x="930" y="18"/>
                                    </a:lnTo>
                                    <a:lnTo>
                                      <a:pt x="935" y="19"/>
                                    </a:lnTo>
                                    <a:lnTo>
                                      <a:pt x="938" y="20"/>
                                    </a:lnTo>
                                    <a:lnTo>
                                      <a:pt x="943" y="22"/>
                                    </a:lnTo>
                                    <a:lnTo>
                                      <a:pt x="947" y="24"/>
                                    </a:lnTo>
                                    <a:lnTo>
                                      <a:pt x="951" y="27"/>
                                    </a:lnTo>
                                    <a:lnTo>
                                      <a:pt x="955" y="29"/>
                                    </a:lnTo>
                                    <a:lnTo>
                                      <a:pt x="957" y="33"/>
                                    </a:lnTo>
                                    <a:lnTo>
                                      <a:pt x="963" y="39"/>
                                    </a:lnTo>
                                    <a:lnTo>
                                      <a:pt x="967" y="45"/>
                                    </a:lnTo>
                                    <a:lnTo>
                                      <a:pt x="968" y="49"/>
                                    </a:lnTo>
                                    <a:lnTo>
                                      <a:pt x="970" y="53"/>
                                    </a:lnTo>
                                    <a:lnTo>
                                      <a:pt x="971" y="59"/>
                                    </a:lnTo>
                                    <a:lnTo>
                                      <a:pt x="970" y="63"/>
                                    </a:lnTo>
                                    <a:lnTo>
                                      <a:pt x="968" y="68"/>
                                    </a:lnTo>
                                    <a:lnTo>
                                      <a:pt x="967" y="70"/>
                                    </a:lnTo>
                                    <a:lnTo>
                                      <a:pt x="965" y="74"/>
                                    </a:lnTo>
                                    <a:lnTo>
                                      <a:pt x="962" y="77"/>
                                    </a:lnTo>
                                    <a:lnTo>
                                      <a:pt x="958" y="79"/>
                                    </a:lnTo>
                                    <a:lnTo>
                                      <a:pt x="950" y="83"/>
                                    </a:lnTo>
                                    <a:lnTo>
                                      <a:pt x="942" y="85"/>
                                    </a:lnTo>
                                    <a:lnTo>
                                      <a:pt x="932" y="87"/>
                                    </a:lnTo>
                                    <a:lnTo>
                                      <a:pt x="925" y="89"/>
                                    </a:lnTo>
                                    <a:lnTo>
                                      <a:pt x="917" y="92"/>
                                    </a:lnTo>
                                    <a:lnTo>
                                      <a:pt x="880" y="104"/>
                                    </a:lnTo>
                                    <a:lnTo>
                                      <a:pt x="822" y="119"/>
                                    </a:lnTo>
                                    <a:lnTo>
                                      <a:pt x="794" y="128"/>
                                    </a:lnTo>
                                    <a:lnTo>
                                      <a:pt x="767" y="134"/>
                                    </a:lnTo>
                                    <a:lnTo>
                                      <a:pt x="747" y="138"/>
                                    </a:lnTo>
                                    <a:lnTo>
                                      <a:pt x="737" y="140"/>
                                    </a:lnTo>
                                    <a:lnTo>
                                      <a:pt x="730" y="139"/>
                                    </a:lnTo>
                                    <a:lnTo>
                                      <a:pt x="724" y="139"/>
                                    </a:lnTo>
                                    <a:lnTo>
                                      <a:pt x="716" y="136"/>
                                    </a:lnTo>
                                    <a:lnTo>
                                      <a:pt x="710" y="135"/>
                                    </a:lnTo>
                                    <a:lnTo>
                                      <a:pt x="699" y="130"/>
                                    </a:lnTo>
                                    <a:lnTo>
                                      <a:pt x="687" y="125"/>
                                    </a:lnTo>
                                    <a:lnTo>
                                      <a:pt x="669" y="114"/>
                                    </a:lnTo>
                                    <a:lnTo>
                                      <a:pt x="662" y="112"/>
                                    </a:lnTo>
                                    <a:lnTo>
                                      <a:pt x="660" y="110"/>
                                    </a:lnTo>
                                    <a:lnTo>
                                      <a:pt x="657" y="110"/>
                                    </a:lnTo>
                                    <a:lnTo>
                                      <a:pt x="654" y="112"/>
                                    </a:lnTo>
                                    <a:lnTo>
                                      <a:pt x="650" y="114"/>
                                    </a:lnTo>
                                    <a:lnTo>
                                      <a:pt x="640" y="123"/>
                                    </a:lnTo>
                                    <a:lnTo>
                                      <a:pt x="634" y="127"/>
                                    </a:lnTo>
                                    <a:lnTo>
                                      <a:pt x="628" y="132"/>
                                    </a:lnTo>
                                    <a:lnTo>
                                      <a:pt x="621" y="134"/>
                                    </a:lnTo>
                                    <a:lnTo>
                                      <a:pt x="615" y="135"/>
                                    </a:lnTo>
                                    <a:lnTo>
                                      <a:pt x="610" y="134"/>
                                    </a:lnTo>
                                    <a:lnTo>
                                      <a:pt x="605" y="134"/>
                                    </a:lnTo>
                                    <a:lnTo>
                                      <a:pt x="601" y="132"/>
                                    </a:lnTo>
                                    <a:lnTo>
                                      <a:pt x="599" y="130"/>
                                    </a:lnTo>
                                    <a:lnTo>
                                      <a:pt x="595" y="128"/>
                                    </a:lnTo>
                                    <a:lnTo>
                                      <a:pt x="593" y="124"/>
                                    </a:lnTo>
                                    <a:lnTo>
                                      <a:pt x="589" y="117"/>
                                    </a:lnTo>
                                    <a:lnTo>
                                      <a:pt x="585" y="109"/>
                                    </a:lnTo>
                                    <a:lnTo>
                                      <a:pt x="583" y="100"/>
                                    </a:lnTo>
                                    <a:lnTo>
                                      <a:pt x="579" y="90"/>
                                    </a:lnTo>
                                    <a:lnTo>
                                      <a:pt x="575" y="82"/>
                                    </a:lnTo>
                                    <a:lnTo>
                                      <a:pt x="573" y="78"/>
                                    </a:lnTo>
                                    <a:lnTo>
                                      <a:pt x="568" y="73"/>
                                    </a:lnTo>
                                    <a:lnTo>
                                      <a:pt x="563" y="68"/>
                                    </a:lnTo>
                                    <a:lnTo>
                                      <a:pt x="556" y="63"/>
                                    </a:lnTo>
                                    <a:lnTo>
                                      <a:pt x="546" y="57"/>
                                    </a:lnTo>
                                    <a:lnTo>
                                      <a:pt x="535" y="49"/>
                                    </a:lnTo>
                                    <a:lnTo>
                                      <a:pt x="524" y="44"/>
                                    </a:lnTo>
                                    <a:lnTo>
                                      <a:pt x="511" y="40"/>
                                    </a:lnTo>
                                    <a:lnTo>
                                      <a:pt x="501" y="38"/>
                                    </a:lnTo>
                                    <a:lnTo>
                                      <a:pt x="491" y="37"/>
                                    </a:lnTo>
                                    <a:lnTo>
                                      <a:pt x="468" y="33"/>
                                    </a:lnTo>
                                    <a:lnTo>
                                      <a:pt x="448" y="30"/>
                                    </a:lnTo>
                                    <a:lnTo>
                                      <a:pt x="438" y="30"/>
                                    </a:lnTo>
                                    <a:lnTo>
                                      <a:pt x="428" y="30"/>
                                    </a:lnTo>
                                    <a:lnTo>
                                      <a:pt x="418" y="32"/>
                                    </a:lnTo>
                                    <a:lnTo>
                                      <a:pt x="409" y="34"/>
                                    </a:lnTo>
                                    <a:lnTo>
                                      <a:pt x="399" y="37"/>
                                    </a:lnTo>
                                    <a:lnTo>
                                      <a:pt x="395" y="38"/>
                                    </a:lnTo>
                                    <a:lnTo>
                                      <a:pt x="390" y="40"/>
                                    </a:lnTo>
                                    <a:lnTo>
                                      <a:pt x="382" y="44"/>
                                    </a:lnTo>
                                    <a:lnTo>
                                      <a:pt x="374" y="49"/>
                                    </a:lnTo>
                                    <a:lnTo>
                                      <a:pt x="367" y="55"/>
                                    </a:lnTo>
                                    <a:lnTo>
                                      <a:pt x="359" y="63"/>
                                    </a:lnTo>
                                    <a:lnTo>
                                      <a:pt x="353" y="70"/>
                                    </a:lnTo>
                                    <a:lnTo>
                                      <a:pt x="347" y="78"/>
                                    </a:lnTo>
                                    <a:lnTo>
                                      <a:pt x="340" y="88"/>
                                    </a:lnTo>
                                    <a:lnTo>
                                      <a:pt x="338" y="93"/>
                                    </a:lnTo>
                                    <a:lnTo>
                                      <a:pt x="335" y="98"/>
                                    </a:lnTo>
                                    <a:lnTo>
                                      <a:pt x="332" y="108"/>
                                    </a:lnTo>
                                    <a:lnTo>
                                      <a:pt x="328" y="120"/>
                                    </a:lnTo>
                                    <a:lnTo>
                                      <a:pt x="325" y="132"/>
                                    </a:lnTo>
                                    <a:lnTo>
                                      <a:pt x="312" y="136"/>
                                    </a:lnTo>
                                    <a:lnTo>
                                      <a:pt x="297" y="141"/>
                                    </a:lnTo>
                                    <a:lnTo>
                                      <a:pt x="280" y="148"/>
                                    </a:lnTo>
                                    <a:lnTo>
                                      <a:pt x="264" y="155"/>
                                    </a:lnTo>
                                    <a:lnTo>
                                      <a:pt x="229" y="170"/>
                                    </a:lnTo>
                                    <a:lnTo>
                                      <a:pt x="196" y="186"/>
                                    </a:lnTo>
                                    <a:lnTo>
                                      <a:pt x="139" y="215"/>
                                    </a:lnTo>
                                    <a:lnTo>
                                      <a:pt x="128" y="220"/>
                                    </a:lnTo>
                                    <a:lnTo>
                                      <a:pt x="119" y="224"/>
                                    </a:lnTo>
                                    <a:lnTo>
                                      <a:pt x="113" y="226"/>
                                    </a:lnTo>
                                    <a:lnTo>
                                      <a:pt x="109" y="226"/>
                                    </a:lnTo>
                                    <a:lnTo>
                                      <a:pt x="97" y="226"/>
                                    </a:lnTo>
                                    <a:lnTo>
                                      <a:pt x="99" y="220"/>
                                    </a:lnTo>
                                    <a:lnTo>
                                      <a:pt x="103" y="214"/>
                                    </a:lnTo>
                                    <a:lnTo>
                                      <a:pt x="111" y="203"/>
                                    </a:lnTo>
                                    <a:lnTo>
                                      <a:pt x="114" y="198"/>
                                    </a:lnTo>
                                    <a:lnTo>
                                      <a:pt x="117" y="191"/>
                                    </a:lnTo>
                                    <a:lnTo>
                                      <a:pt x="118" y="188"/>
                                    </a:lnTo>
                                    <a:lnTo>
                                      <a:pt x="119" y="183"/>
                                    </a:lnTo>
                                    <a:lnTo>
                                      <a:pt x="118" y="176"/>
                                    </a:lnTo>
                                    <a:lnTo>
                                      <a:pt x="117" y="171"/>
                                    </a:lnTo>
                                    <a:lnTo>
                                      <a:pt x="116" y="166"/>
                                    </a:lnTo>
                                    <a:lnTo>
                                      <a:pt x="113" y="161"/>
                                    </a:lnTo>
                                    <a:lnTo>
                                      <a:pt x="111" y="158"/>
                                    </a:lnTo>
                                    <a:lnTo>
                                      <a:pt x="107" y="154"/>
                                    </a:lnTo>
                                    <a:lnTo>
                                      <a:pt x="103" y="150"/>
                                    </a:lnTo>
                                    <a:lnTo>
                                      <a:pt x="99" y="148"/>
                                    </a:lnTo>
                                    <a:lnTo>
                                      <a:pt x="94" y="145"/>
                                    </a:lnTo>
                                    <a:lnTo>
                                      <a:pt x="89" y="143"/>
                                    </a:lnTo>
                                    <a:lnTo>
                                      <a:pt x="86" y="141"/>
                                    </a:lnTo>
                                    <a:lnTo>
                                      <a:pt x="81" y="140"/>
                                    </a:lnTo>
                                    <a:lnTo>
                                      <a:pt x="69" y="138"/>
                                    </a:lnTo>
                                    <a:lnTo>
                                      <a:pt x="61" y="138"/>
                                    </a:lnTo>
                                    <a:lnTo>
                                      <a:pt x="31" y="136"/>
                                    </a:lnTo>
                                    <a:lnTo>
                                      <a:pt x="13" y="136"/>
                                    </a:lnTo>
                                    <a:lnTo>
                                      <a:pt x="5" y="135"/>
                                    </a:lnTo>
                                    <a:lnTo>
                                      <a:pt x="0" y="134"/>
                                    </a:lnTo>
                                    <a:lnTo>
                                      <a:pt x="20" y="127"/>
                                    </a:lnTo>
                                    <a:lnTo>
                                      <a:pt x="34" y="119"/>
                                    </a:lnTo>
                                    <a:lnTo>
                                      <a:pt x="56" y="110"/>
                                    </a:lnTo>
                                    <a:lnTo>
                                      <a:pt x="64" y="107"/>
                                    </a:lnTo>
                                    <a:lnTo>
                                      <a:pt x="74" y="104"/>
                                    </a:lnTo>
                                    <a:lnTo>
                                      <a:pt x="86" y="103"/>
                                    </a:lnTo>
                                    <a:lnTo>
                                      <a:pt x="101" y="103"/>
                                    </a:lnTo>
                                    <a:lnTo>
                                      <a:pt x="114" y="103"/>
                                    </a:lnTo>
                                    <a:lnTo>
                                      <a:pt x="129" y="105"/>
                                    </a:lnTo>
                                    <a:lnTo>
                                      <a:pt x="146" y="109"/>
                                    </a:lnTo>
                                    <a:lnTo>
                                      <a:pt x="162" y="113"/>
                                    </a:lnTo>
                                    <a:lnTo>
                                      <a:pt x="179" y="117"/>
                                    </a:lnTo>
                                    <a:lnTo>
                                      <a:pt x="197" y="119"/>
                                    </a:lnTo>
                                    <a:lnTo>
                                      <a:pt x="213" y="122"/>
                                    </a:lnTo>
                                    <a:lnTo>
                                      <a:pt x="230" y="123"/>
                                    </a:lnTo>
                                    <a:lnTo>
                                      <a:pt x="240" y="122"/>
                                    </a:lnTo>
                                    <a:lnTo>
                                      <a:pt x="250" y="120"/>
                                    </a:lnTo>
                                    <a:lnTo>
                                      <a:pt x="259" y="119"/>
                                    </a:lnTo>
                                    <a:lnTo>
                                      <a:pt x="268" y="115"/>
                                    </a:lnTo>
                                    <a:lnTo>
                                      <a:pt x="277" y="112"/>
                                    </a:lnTo>
                                    <a:lnTo>
                                      <a:pt x="285" y="108"/>
                                    </a:lnTo>
                                    <a:lnTo>
                                      <a:pt x="293" y="102"/>
                                    </a:lnTo>
                                    <a:lnTo>
                                      <a:pt x="302" y="95"/>
                                    </a:lnTo>
                                    <a:lnTo>
                                      <a:pt x="309" y="89"/>
                                    </a:lnTo>
                                    <a:lnTo>
                                      <a:pt x="318" y="82"/>
                                    </a:lnTo>
                                    <a:lnTo>
                                      <a:pt x="335" y="64"/>
                                    </a:lnTo>
                                    <a:lnTo>
                                      <a:pt x="354" y="43"/>
                                    </a:lnTo>
                                    <a:lnTo>
                                      <a:pt x="374" y="20"/>
                                    </a:lnTo>
                                    <a:lnTo>
                                      <a:pt x="380" y="15"/>
                                    </a:lnTo>
                                    <a:lnTo>
                                      <a:pt x="387" y="10"/>
                                    </a:lnTo>
                                    <a:lnTo>
                                      <a:pt x="393" y="7"/>
                                    </a:lnTo>
                                    <a:lnTo>
                                      <a:pt x="399" y="3"/>
                                    </a:lnTo>
                                    <a:lnTo>
                                      <a:pt x="404" y="2"/>
                                    </a:lnTo>
                                    <a:lnTo>
                                      <a:pt x="410" y="0"/>
                                    </a:lnTo>
                                    <a:lnTo>
                                      <a:pt x="422" y="0"/>
                                    </a:lnTo>
                                    <a:lnTo>
                                      <a:pt x="439" y="0"/>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2" name="Freeform 34"/>
                              <a:cNvSpPr>
                                <a:spLocks noChangeArrowheads="1"/>
                              </a:cNvSpPr>
                            </a:nvSpPr>
                            <a:spPr bwMode="auto">
                              <a:xfrm rot="5100000">
                                <a:off x="2865" y="3127"/>
                                <a:ext cx="98" cy="190"/>
                              </a:xfrm>
                              <a:custGeom>
                                <a:avLst/>
                                <a:gdLst>
                                  <a:gd name="T0" fmla="*/ 0 w 539"/>
                                  <a:gd name="T1" fmla="*/ 0 h 538"/>
                                  <a:gd name="T2" fmla="*/ 0 w 539"/>
                                  <a:gd name="T3" fmla="*/ 0 h 538"/>
                                  <a:gd name="T4" fmla="*/ 0 w 539"/>
                                  <a:gd name="T5" fmla="*/ 0 h 538"/>
                                  <a:gd name="T6" fmla="*/ 0 w 539"/>
                                  <a:gd name="T7" fmla="*/ 0 h 538"/>
                                  <a:gd name="T8" fmla="*/ 0 w 539"/>
                                  <a:gd name="T9" fmla="*/ 0 h 538"/>
                                  <a:gd name="T10" fmla="*/ 0 w 539"/>
                                  <a:gd name="T11" fmla="*/ 0 h 538"/>
                                  <a:gd name="T12" fmla="*/ 0 w 539"/>
                                  <a:gd name="T13" fmla="*/ 0 h 538"/>
                                  <a:gd name="T14" fmla="*/ 0 w 539"/>
                                  <a:gd name="T15" fmla="*/ 0 h 538"/>
                                  <a:gd name="T16" fmla="*/ 0 w 539"/>
                                  <a:gd name="T17" fmla="*/ 0 h 538"/>
                                  <a:gd name="T18" fmla="*/ 0 w 539"/>
                                  <a:gd name="T19" fmla="*/ 0 h 538"/>
                                  <a:gd name="T20" fmla="*/ 0 w 539"/>
                                  <a:gd name="T21" fmla="*/ 0 h 538"/>
                                  <a:gd name="T22" fmla="*/ 0 w 539"/>
                                  <a:gd name="T23" fmla="*/ 0 h 538"/>
                                  <a:gd name="T24" fmla="*/ 0 w 539"/>
                                  <a:gd name="T25" fmla="*/ 0 h 538"/>
                                  <a:gd name="T26" fmla="*/ 0 w 539"/>
                                  <a:gd name="T27" fmla="*/ 0 h 538"/>
                                  <a:gd name="T28" fmla="*/ 0 w 539"/>
                                  <a:gd name="T29" fmla="*/ 0 h 538"/>
                                  <a:gd name="T30" fmla="*/ 0 w 539"/>
                                  <a:gd name="T31" fmla="*/ 0 h 538"/>
                                  <a:gd name="T32" fmla="*/ 0 w 539"/>
                                  <a:gd name="T33" fmla="*/ 0 h 538"/>
                                  <a:gd name="T34" fmla="*/ 0 w 539"/>
                                  <a:gd name="T35" fmla="*/ 0 h 538"/>
                                  <a:gd name="T36" fmla="*/ 0 w 539"/>
                                  <a:gd name="T37" fmla="*/ 0 h 538"/>
                                  <a:gd name="T38" fmla="*/ 0 w 539"/>
                                  <a:gd name="T39" fmla="*/ 0 h 538"/>
                                  <a:gd name="T40" fmla="*/ 0 w 539"/>
                                  <a:gd name="T41" fmla="*/ 0 h 538"/>
                                  <a:gd name="T42" fmla="*/ 0 w 539"/>
                                  <a:gd name="T43" fmla="*/ 0 h 538"/>
                                  <a:gd name="T44" fmla="*/ 0 w 539"/>
                                  <a:gd name="T45" fmla="*/ 0 h 538"/>
                                  <a:gd name="T46" fmla="*/ 0 w 539"/>
                                  <a:gd name="T47" fmla="*/ 0 h 538"/>
                                  <a:gd name="T48" fmla="*/ 0 w 539"/>
                                  <a:gd name="T49" fmla="*/ 0 h 538"/>
                                  <a:gd name="T50" fmla="*/ 0 w 539"/>
                                  <a:gd name="T51" fmla="*/ 0 h 538"/>
                                  <a:gd name="T52" fmla="*/ 0 w 539"/>
                                  <a:gd name="T53" fmla="*/ 0 h 538"/>
                                  <a:gd name="T54" fmla="*/ 0 w 539"/>
                                  <a:gd name="T55" fmla="*/ 0 h 538"/>
                                  <a:gd name="T56" fmla="*/ 0 w 539"/>
                                  <a:gd name="T57" fmla="*/ 0 h 538"/>
                                  <a:gd name="T58" fmla="*/ 0 w 539"/>
                                  <a:gd name="T59" fmla="*/ 0 h 538"/>
                                  <a:gd name="T60" fmla="*/ 0 w 539"/>
                                  <a:gd name="T61" fmla="*/ 0 h 538"/>
                                  <a:gd name="T62" fmla="*/ 0 w 539"/>
                                  <a:gd name="T63" fmla="*/ 0 h 538"/>
                                  <a:gd name="T64" fmla="*/ 0 w 539"/>
                                  <a:gd name="T65" fmla="*/ 0 h 538"/>
                                  <a:gd name="T66" fmla="*/ 0 w 539"/>
                                  <a:gd name="T67" fmla="*/ 0 h 538"/>
                                  <a:gd name="T68" fmla="*/ 0 w 539"/>
                                  <a:gd name="T69" fmla="*/ 0 h 538"/>
                                  <a:gd name="T70" fmla="*/ 0 w 539"/>
                                  <a:gd name="T71" fmla="*/ 0 h 538"/>
                                  <a:gd name="T72" fmla="*/ 0 w 539"/>
                                  <a:gd name="T73" fmla="*/ 0 h 538"/>
                                  <a:gd name="T74" fmla="*/ 0 w 539"/>
                                  <a:gd name="T75" fmla="*/ 0 h 538"/>
                                  <a:gd name="T76" fmla="*/ 0 w 539"/>
                                  <a:gd name="T77" fmla="*/ 0 h 538"/>
                                  <a:gd name="T78" fmla="*/ 0 w 539"/>
                                  <a:gd name="T79" fmla="*/ 0 h 538"/>
                                  <a:gd name="T80" fmla="*/ 0 w 539"/>
                                  <a:gd name="T81" fmla="*/ 0 h 538"/>
                                  <a:gd name="T82" fmla="*/ 0 w 539"/>
                                  <a:gd name="T83" fmla="*/ 0 h 538"/>
                                  <a:gd name="T84" fmla="*/ 0 w 539"/>
                                  <a:gd name="T85" fmla="*/ 0 h 538"/>
                                  <a:gd name="T86" fmla="*/ 0 w 539"/>
                                  <a:gd name="T87" fmla="*/ 0 h 538"/>
                                  <a:gd name="T88" fmla="*/ 0 w 539"/>
                                  <a:gd name="T89" fmla="*/ 0 h 538"/>
                                  <a:gd name="T90" fmla="*/ 0 w 539"/>
                                  <a:gd name="T91" fmla="*/ 0 h 538"/>
                                  <a:gd name="T92" fmla="*/ 0 w 539"/>
                                  <a:gd name="T93" fmla="*/ 0 h 538"/>
                                  <a:gd name="T94" fmla="*/ 0 w 539"/>
                                  <a:gd name="T95" fmla="*/ 0 h 538"/>
                                  <a:gd name="T96" fmla="*/ 0 w 539"/>
                                  <a:gd name="T97" fmla="*/ 0 h 538"/>
                                  <a:gd name="T98" fmla="*/ 0 w 539"/>
                                  <a:gd name="T99" fmla="*/ 0 h 538"/>
                                  <a:gd name="T100" fmla="*/ 0 w 539"/>
                                  <a:gd name="T101" fmla="*/ 0 h 538"/>
                                  <a:gd name="T102" fmla="*/ 0 w 539"/>
                                  <a:gd name="T103" fmla="*/ 0 h 538"/>
                                  <a:gd name="T104" fmla="*/ 0 w 539"/>
                                  <a:gd name="T105" fmla="*/ 0 h 538"/>
                                  <a:gd name="T106" fmla="*/ 0 w 539"/>
                                  <a:gd name="T107" fmla="*/ 0 h 538"/>
                                  <a:gd name="T108" fmla="*/ 0 w 539"/>
                                  <a:gd name="T109" fmla="*/ 0 h 538"/>
                                  <a:gd name="T110" fmla="*/ 0 w 539"/>
                                  <a:gd name="T111" fmla="*/ 0 h 53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539"/>
                                  <a:gd name="T169" fmla="*/ 0 h 538"/>
                                  <a:gd name="T170" fmla="*/ 539 w 539"/>
                                  <a:gd name="T171" fmla="*/ 538 h 538"/>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539" h="538">
                                    <a:moveTo>
                                      <a:pt x="397" y="1"/>
                                    </a:moveTo>
                                    <a:lnTo>
                                      <a:pt x="402" y="0"/>
                                    </a:lnTo>
                                    <a:lnTo>
                                      <a:pt x="407" y="0"/>
                                    </a:lnTo>
                                    <a:lnTo>
                                      <a:pt x="412" y="1"/>
                                    </a:lnTo>
                                    <a:lnTo>
                                      <a:pt x="417" y="3"/>
                                    </a:lnTo>
                                    <a:lnTo>
                                      <a:pt x="420" y="6"/>
                                    </a:lnTo>
                                    <a:lnTo>
                                      <a:pt x="425" y="10"/>
                                    </a:lnTo>
                                    <a:lnTo>
                                      <a:pt x="435" y="17"/>
                                    </a:lnTo>
                                    <a:lnTo>
                                      <a:pt x="445" y="27"/>
                                    </a:lnTo>
                                    <a:lnTo>
                                      <a:pt x="455" y="36"/>
                                    </a:lnTo>
                                    <a:lnTo>
                                      <a:pt x="464" y="45"/>
                                    </a:lnTo>
                                    <a:lnTo>
                                      <a:pt x="473" y="52"/>
                                    </a:lnTo>
                                    <a:lnTo>
                                      <a:pt x="479" y="56"/>
                                    </a:lnTo>
                                    <a:lnTo>
                                      <a:pt x="485" y="60"/>
                                    </a:lnTo>
                                    <a:lnTo>
                                      <a:pt x="499" y="65"/>
                                    </a:lnTo>
                                    <a:lnTo>
                                      <a:pt x="513" y="71"/>
                                    </a:lnTo>
                                    <a:lnTo>
                                      <a:pt x="519" y="75"/>
                                    </a:lnTo>
                                    <a:lnTo>
                                      <a:pt x="525" y="78"/>
                                    </a:lnTo>
                                    <a:lnTo>
                                      <a:pt x="528" y="81"/>
                                    </a:lnTo>
                                    <a:lnTo>
                                      <a:pt x="530" y="83"/>
                                    </a:lnTo>
                                    <a:lnTo>
                                      <a:pt x="534" y="87"/>
                                    </a:lnTo>
                                    <a:lnTo>
                                      <a:pt x="536" y="92"/>
                                    </a:lnTo>
                                    <a:lnTo>
                                      <a:pt x="538" y="96"/>
                                    </a:lnTo>
                                    <a:lnTo>
                                      <a:pt x="539" y="99"/>
                                    </a:lnTo>
                                    <a:lnTo>
                                      <a:pt x="539" y="103"/>
                                    </a:lnTo>
                                    <a:lnTo>
                                      <a:pt x="539" y="113"/>
                                    </a:lnTo>
                                    <a:lnTo>
                                      <a:pt x="538" y="121"/>
                                    </a:lnTo>
                                    <a:lnTo>
                                      <a:pt x="536" y="126"/>
                                    </a:lnTo>
                                    <a:lnTo>
                                      <a:pt x="535" y="132"/>
                                    </a:lnTo>
                                    <a:lnTo>
                                      <a:pt x="533" y="136"/>
                                    </a:lnTo>
                                    <a:lnTo>
                                      <a:pt x="529" y="141"/>
                                    </a:lnTo>
                                    <a:lnTo>
                                      <a:pt x="526" y="144"/>
                                    </a:lnTo>
                                    <a:lnTo>
                                      <a:pt x="519" y="151"/>
                                    </a:lnTo>
                                    <a:lnTo>
                                      <a:pt x="511" y="157"/>
                                    </a:lnTo>
                                    <a:lnTo>
                                      <a:pt x="508" y="161"/>
                                    </a:lnTo>
                                    <a:lnTo>
                                      <a:pt x="505" y="164"/>
                                    </a:lnTo>
                                    <a:lnTo>
                                      <a:pt x="503" y="168"/>
                                    </a:lnTo>
                                    <a:lnTo>
                                      <a:pt x="500" y="173"/>
                                    </a:lnTo>
                                    <a:lnTo>
                                      <a:pt x="499" y="179"/>
                                    </a:lnTo>
                                    <a:lnTo>
                                      <a:pt x="499" y="187"/>
                                    </a:lnTo>
                                    <a:lnTo>
                                      <a:pt x="500" y="197"/>
                                    </a:lnTo>
                                    <a:lnTo>
                                      <a:pt x="505" y="214"/>
                                    </a:lnTo>
                                    <a:lnTo>
                                      <a:pt x="509" y="232"/>
                                    </a:lnTo>
                                    <a:lnTo>
                                      <a:pt x="510" y="239"/>
                                    </a:lnTo>
                                    <a:lnTo>
                                      <a:pt x="511" y="243"/>
                                    </a:lnTo>
                                    <a:lnTo>
                                      <a:pt x="510" y="252"/>
                                    </a:lnTo>
                                    <a:lnTo>
                                      <a:pt x="509" y="261"/>
                                    </a:lnTo>
                                    <a:lnTo>
                                      <a:pt x="505" y="271"/>
                                    </a:lnTo>
                                    <a:lnTo>
                                      <a:pt x="503" y="279"/>
                                    </a:lnTo>
                                    <a:lnTo>
                                      <a:pt x="498" y="289"/>
                                    </a:lnTo>
                                    <a:lnTo>
                                      <a:pt x="494" y="298"/>
                                    </a:lnTo>
                                    <a:lnTo>
                                      <a:pt x="489" y="307"/>
                                    </a:lnTo>
                                    <a:lnTo>
                                      <a:pt x="485" y="314"/>
                                    </a:lnTo>
                                    <a:lnTo>
                                      <a:pt x="478" y="324"/>
                                    </a:lnTo>
                                    <a:lnTo>
                                      <a:pt x="470" y="334"/>
                                    </a:lnTo>
                                    <a:lnTo>
                                      <a:pt x="460" y="343"/>
                                    </a:lnTo>
                                    <a:lnTo>
                                      <a:pt x="450" y="352"/>
                                    </a:lnTo>
                                    <a:lnTo>
                                      <a:pt x="433" y="365"/>
                                    </a:lnTo>
                                    <a:lnTo>
                                      <a:pt x="414" y="378"/>
                                    </a:lnTo>
                                    <a:lnTo>
                                      <a:pt x="395" y="390"/>
                                    </a:lnTo>
                                    <a:lnTo>
                                      <a:pt x="375" y="402"/>
                                    </a:lnTo>
                                    <a:lnTo>
                                      <a:pt x="354" y="414"/>
                                    </a:lnTo>
                                    <a:lnTo>
                                      <a:pt x="343" y="420"/>
                                    </a:lnTo>
                                    <a:lnTo>
                                      <a:pt x="332" y="428"/>
                                    </a:lnTo>
                                    <a:lnTo>
                                      <a:pt x="322" y="435"/>
                                    </a:lnTo>
                                    <a:lnTo>
                                      <a:pt x="318" y="440"/>
                                    </a:lnTo>
                                    <a:lnTo>
                                      <a:pt x="314" y="444"/>
                                    </a:lnTo>
                                    <a:lnTo>
                                      <a:pt x="308" y="454"/>
                                    </a:lnTo>
                                    <a:lnTo>
                                      <a:pt x="305" y="459"/>
                                    </a:lnTo>
                                    <a:lnTo>
                                      <a:pt x="304" y="464"/>
                                    </a:lnTo>
                                    <a:lnTo>
                                      <a:pt x="302" y="473"/>
                                    </a:lnTo>
                                    <a:lnTo>
                                      <a:pt x="299" y="478"/>
                                    </a:lnTo>
                                    <a:lnTo>
                                      <a:pt x="297" y="482"/>
                                    </a:lnTo>
                                    <a:lnTo>
                                      <a:pt x="288" y="485"/>
                                    </a:lnTo>
                                    <a:lnTo>
                                      <a:pt x="283" y="487"/>
                                    </a:lnTo>
                                    <a:lnTo>
                                      <a:pt x="278" y="488"/>
                                    </a:lnTo>
                                    <a:lnTo>
                                      <a:pt x="272" y="487"/>
                                    </a:lnTo>
                                    <a:lnTo>
                                      <a:pt x="267" y="485"/>
                                    </a:lnTo>
                                    <a:lnTo>
                                      <a:pt x="262" y="483"/>
                                    </a:lnTo>
                                    <a:lnTo>
                                      <a:pt x="259" y="482"/>
                                    </a:lnTo>
                                    <a:lnTo>
                                      <a:pt x="257" y="479"/>
                                    </a:lnTo>
                                    <a:lnTo>
                                      <a:pt x="254" y="474"/>
                                    </a:lnTo>
                                    <a:lnTo>
                                      <a:pt x="252" y="468"/>
                                    </a:lnTo>
                                    <a:lnTo>
                                      <a:pt x="249" y="455"/>
                                    </a:lnTo>
                                    <a:lnTo>
                                      <a:pt x="248" y="449"/>
                                    </a:lnTo>
                                    <a:lnTo>
                                      <a:pt x="246" y="443"/>
                                    </a:lnTo>
                                    <a:lnTo>
                                      <a:pt x="244" y="439"/>
                                    </a:lnTo>
                                    <a:lnTo>
                                      <a:pt x="243" y="437"/>
                                    </a:lnTo>
                                    <a:lnTo>
                                      <a:pt x="241" y="433"/>
                                    </a:lnTo>
                                    <a:lnTo>
                                      <a:pt x="239" y="430"/>
                                    </a:lnTo>
                                    <a:lnTo>
                                      <a:pt x="236" y="427"/>
                                    </a:lnTo>
                                    <a:lnTo>
                                      <a:pt x="232" y="424"/>
                                    </a:lnTo>
                                    <a:lnTo>
                                      <a:pt x="227" y="423"/>
                                    </a:lnTo>
                                    <a:lnTo>
                                      <a:pt x="223" y="423"/>
                                    </a:lnTo>
                                    <a:lnTo>
                                      <a:pt x="221" y="423"/>
                                    </a:lnTo>
                                    <a:lnTo>
                                      <a:pt x="217" y="425"/>
                                    </a:lnTo>
                                    <a:lnTo>
                                      <a:pt x="208" y="430"/>
                                    </a:lnTo>
                                    <a:lnTo>
                                      <a:pt x="201" y="438"/>
                                    </a:lnTo>
                                    <a:lnTo>
                                      <a:pt x="198" y="440"/>
                                    </a:lnTo>
                                    <a:lnTo>
                                      <a:pt x="197" y="442"/>
                                    </a:lnTo>
                                    <a:lnTo>
                                      <a:pt x="194" y="455"/>
                                    </a:lnTo>
                                    <a:lnTo>
                                      <a:pt x="193" y="459"/>
                                    </a:lnTo>
                                    <a:lnTo>
                                      <a:pt x="192" y="463"/>
                                    </a:lnTo>
                                    <a:lnTo>
                                      <a:pt x="191" y="467"/>
                                    </a:lnTo>
                                    <a:lnTo>
                                      <a:pt x="188" y="469"/>
                                    </a:lnTo>
                                    <a:lnTo>
                                      <a:pt x="184" y="474"/>
                                    </a:lnTo>
                                    <a:lnTo>
                                      <a:pt x="179" y="478"/>
                                    </a:lnTo>
                                    <a:lnTo>
                                      <a:pt x="171" y="484"/>
                                    </a:lnTo>
                                    <a:lnTo>
                                      <a:pt x="166" y="488"/>
                                    </a:lnTo>
                                    <a:lnTo>
                                      <a:pt x="161" y="490"/>
                                    </a:lnTo>
                                    <a:lnTo>
                                      <a:pt x="151" y="494"/>
                                    </a:lnTo>
                                    <a:lnTo>
                                      <a:pt x="143" y="495"/>
                                    </a:lnTo>
                                    <a:lnTo>
                                      <a:pt x="136" y="497"/>
                                    </a:lnTo>
                                    <a:lnTo>
                                      <a:pt x="121" y="497"/>
                                    </a:lnTo>
                                    <a:lnTo>
                                      <a:pt x="106" y="497"/>
                                    </a:lnTo>
                                    <a:lnTo>
                                      <a:pt x="98" y="495"/>
                                    </a:lnTo>
                                    <a:lnTo>
                                      <a:pt x="91" y="495"/>
                                    </a:lnTo>
                                    <a:lnTo>
                                      <a:pt x="87" y="497"/>
                                    </a:lnTo>
                                    <a:lnTo>
                                      <a:pt x="83" y="499"/>
                                    </a:lnTo>
                                    <a:lnTo>
                                      <a:pt x="82" y="500"/>
                                    </a:lnTo>
                                    <a:lnTo>
                                      <a:pt x="79" y="503"/>
                                    </a:lnTo>
                                    <a:lnTo>
                                      <a:pt x="77" y="508"/>
                                    </a:lnTo>
                                    <a:lnTo>
                                      <a:pt x="72" y="517"/>
                                    </a:lnTo>
                                    <a:lnTo>
                                      <a:pt x="69" y="520"/>
                                    </a:lnTo>
                                    <a:lnTo>
                                      <a:pt x="68" y="522"/>
                                    </a:lnTo>
                                    <a:lnTo>
                                      <a:pt x="63" y="525"/>
                                    </a:lnTo>
                                    <a:lnTo>
                                      <a:pt x="59" y="529"/>
                                    </a:lnTo>
                                    <a:lnTo>
                                      <a:pt x="53" y="532"/>
                                    </a:lnTo>
                                    <a:lnTo>
                                      <a:pt x="48" y="533"/>
                                    </a:lnTo>
                                    <a:lnTo>
                                      <a:pt x="38" y="537"/>
                                    </a:lnTo>
                                    <a:lnTo>
                                      <a:pt x="32" y="538"/>
                                    </a:lnTo>
                                    <a:lnTo>
                                      <a:pt x="26" y="537"/>
                                    </a:lnTo>
                                    <a:lnTo>
                                      <a:pt x="21" y="535"/>
                                    </a:lnTo>
                                    <a:lnTo>
                                      <a:pt x="15" y="532"/>
                                    </a:lnTo>
                                    <a:lnTo>
                                      <a:pt x="10" y="529"/>
                                    </a:lnTo>
                                    <a:lnTo>
                                      <a:pt x="6" y="524"/>
                                    </a:lnTo>
                                    <a:lnTo>
                                      <a:pt x="2" y="519"/>
                                    </a:lnTo>
                                    <a:lnTo>
                                      <a:pt x="0" y="514"/>
                                    </a:lnTo>
                                    <a:lnTo>
                                      <a:pt x="0" y="509"/>
                                    </a:lnTo>
                                    <a:lnTo>
                                      <a:pt x="0" y="505"/>
                                    </a:lnTo>
                                    <a:lnTo>
                                      <a:pt x="1" y="502"/>
                                    </a:lnTo>
                                    <a:lnTo>
                                      <a:pt x="2" y="499"/>
                                    </a:lnTo>
                                    <a:lnTo>
                                      <a:pt x="3" y="495"/>
                                    </a:lnTo>
                                    <a:lnTo>
                                      <a:pt x="8" y="489"/>
                                    </a:lnTo>
                                    <a:lnTo>
                                      <a:pt x="15" y="483"/>
                                    </a:lnTo>
                                    <a:lnTo>
                                      <a:pt x="22" y="475"/>
                                    </a:lnTo>
                                    <a:lnTo>
                                      <a:pt x="31" y="469"/>
                                    </a:lnTo>
                                    <a:lnTo>
                                      <a:pt x="50" y="457"/>
                                    </a:lnTo>
                                    <a:lnTo>
                                      <a:pt x="67" y="443"/>
                                    </a:lnTo>
                                    <a:lnTo>
                                      <a:pt x="76" y="437"/>
                                    </a:lnTo>
                                    <a:lnTo>
                                      <a:pt x="83" y="430"/>
                                    </a:lnTo>
                                    <a:lnTo>
                                      <a:pt x="89" y="423"/>
                                    </a:lnTo>
                                    <a:lnTo>
                                      <a:pt x="94" y="417"/>
                                    </a:lnTo>
                                    <a:lnTo>
                                      <a:pt x="98" y="409"/>
                                    </a:lnTo>
                                    <a:lnTo>
                                      <a:pt x="98" y="405"/>
                                    </a:lnTo>
                                    <a:lnTo>
                                      <a:pt x="99" y="403"/>
                                    </a:lnTo>
                                    <a:lnTo>
                                      <a:pt x="98" y="397"/>
                                    </a:lnTo>
                                    <a:lnTo>
                                      <a:pt x="96" y="388"/>
                                    </a:lnTo>
                                    <a:lnTo>
                                      <a:pt x="87" y="368"/>
                                    </a:lnTo>
                                    <a:lnTo>
                                      <a:pt x="78" y="348"/>
                                    </a:lnTo>
                                    <a:lnTo>
                                      <a:pt x="76" y="339"/>
                                    </a:lnTo>
                                    <a:lnTo>
                                      <a:pt x="74" y="333"/>
                                    </a:lnTo>
                                    <a:lnTo>
                                      <a:pt x="74" y="329"/>
                                    </a:lnTo>
                                    <a:lnTo>
                                      <a:pt x="77" y="324"/>
                                    </a:lnTo>
                                    <a:lnTo>
                                      <a:pt x="84" y="312"/>
                                    </a:lnTo>
                                    <a:lnTo>
                                      <a:pt x="92" y="297"/>
                                    </a:lnTo>
                                    <a:lnTo>
                                      <a:pt x="96" y="289"/>
                                    </a:lnTo>
                                    <a:lnTo>
                                      <a:pt x="98" y="283"/>
                                    </a:lnTo>
                                    <a:lnTo>
                                      <a:pt x="99" y="278"/>
                                    </a:lnTo>
                                    <a:lnTo>
                                      <a:pt x="101" y="272"/>
                                    </a:lnTo>
                                    <a:lnTo>
                                      <a:pt x="103" y="259"/>
                                    </a:lnTo>
                                    <a:lnTo>
                                      <a:pt x="106" y="246"/>
                                    </a:lnTo>
                                    <a:lnTo>
                                      <a:pt x="107" y="239"/>
                                    </a:lnTo>
                                    <a:lnTo>
                                      <a:pt x="109" y="233"/>
                                    </a:lnTo>
                                    <a:lnTo>
                                      <a:pt x="112" y="229"/>
                                    </a:lnTo>
                                    <a:lnTo>
                                      <a:pt x="113" y="226"/>
                                    </a:lnTo>
                                    <a:lnTo>
                                      <a:pt x="116" y="223"/>
                                    </a:lnTo>
                                    <a:lnTo>
                                      <a:pt x="118" y="219"/>
                                    </a:lnTo>
                                    <a:lnTo>
                                      <a:pt x="123" y="212"/>
                                    </a:lnTo>
                                    <a:lnTo>
                                      <a:pt x="129" y="204"/>
                                    </a:lnTo>
                                    <a:lnTo>
                                      <a:pt x="143" y="191"/>
                                    </a:lnTo>
                                    <a:lnTo>
                                      <a:pt x="157" y="178"/>
                                    </a:lnTo>
                                    <a:lnTo>
                                      <a:pt x="162" y="176"/>
                                    </a:lnTo>
                                    <a:lnTo>
                                      <a:pt x="168" y="174"/>
                                    </a:lnTo>
                                    <a:lnTo>
                                      <a:pt x="174" y="173"/>
                                    </a:lnTo>
                                    <a:lnTo>
                                      <a:pt x="179" y="173"/>
                                    </a:lnTo>
                                    <a:lnTo>
                                      <a:pt x="188" y="173"/>
                                    </a:lnTo>
                                    <a:lnTo>
                                      <a:pt x="192" y="174"/>
                                    </a:lnTo>
                                    <a:lnTo>
                                      <a:pt x="196" y="177"/>
                                    </a:lnTo>
                                    <a:lnTo>
                                      <a:pt x="199" y="178"/>
                                    </a:lnTo>
                                    <a:lnTo>
                                      <a:pt x="202" y="181"/>
                                    </a:lnTo>
                                    <a:lnTo>
                                      <a:pt x="204" y="183"/>
                                    </a:lnTo>
                                    <a:lnTo>
                                      <a:pt x="207" y="187"/>
                                    </a:lnTo>
                                    <a:lnTo>
                                      <a:pt x="212" y="193"/>
                                    </a:lnTo>
                                    <a:lnTo>
                                      <a:pt x="216" y="201"/>
                                    </a:lnTo>
                                    <a:lnTo>
                                      <a:pt x="222" y="217"/>
                                    </a:lnTo>
                                    <a:lnTo>
                                      <a:pt x="228" y="233"/>
                                    </a:lnTo>
                                    <a:lnTo>
                                      <a:pt x="232" y="239"/>
                                    </a:lnTo>
                                    <a:lnTo>
                                      <a:pt x="236" y="247"/>
                                    </a:lnTo>
                                    <a:lnTo>
                                      <a:pt x="238" y="249"/>
                                    </a:lnTo>
                                    <a:lnTo>
                                      <a:pt x="241" y="252"/>
                                    </a:lnTo>
                                    <a:lnTo>
                                      <a:pt x="247" y="257"/>
                                    </a:lnTo>
                                    <a:lnTo>
                                      <a:pt x="251" y="258"/>
                                    </a:lnTo>
                                    <a:lnTo>
                                      <a:pt x="254" y="259"/>
                                    </a:lnTo>
                                    <a:lnTo>
                                      <a:pt x="258" y="261"/>
                                    </a:lnTo>
                                    <a:lnTo>
                                      <a:pt x="263" y="261"/>
                                    </a:lnTo>
                                    <a:lnTo>
                                      <a:pt x="267" y="259"/>
                                    </a:lnTo>
                                    <a:lnTo>
                                      <a:pt x="270" y="258"/>
                                    </a:lnTo>
                                    <a:lnTo>
                                      <a:pt x="274" y="256"/>
                                    </a:lnTo>
                                    <a:lnTo>
                                      <a:pt x="277" y="253"/>
                                    </a:lnTo>
                                    <a:lnTo>
                                      <a:pt x="279" y="249"/>
                                    </a:lnTo>
                                    <a:lnTo>
                                      <a:pt x="280" y="246"/>
                                    </a:lnTo>
                                    <a:lnTo>
                                      <a:pt x="282" y="241"/>
                                    </a:lnTo>
                                    <a:lnTo>
                                      <a:pt x="282" y="236"/>
                                    </a:lnTo>
                                    <a:lnTo>
                                      <a:pt x="283" y="226"/>
                                    </a:lnTo>
                                    <a:lnTo>
                                      <a:pt x="282" y="217"/>
                                    </a:lnTo>
                                    <a:lnTo>
                                      <a:pt x="282" y="203"/>
                                    </a:lnTo>
                                    <a:lnTo>
                                      <a:pt x="280" y="188"/>
                                    </a:lnTo>
                                    <a:lnTo>
                                      <a:pt x="280" y="176"/>
                                    </a:lnTo>
                                    <a:lnTo>
                                      <a:pt x="279" y="164"/>
                                    </a:lnTo>
                                    <a:lnTo>
                                      <a:pt x="277" y="154"/>
                                    </a:lnTo>
                                    <a:lnTo>
                                      <a:pt x="275" y="144"/>
                                    </a:lnTo>
                                    <a:lnTo>
                                      <a:pt x="273" y="136"/>
                                    </a:lnTo>
                                    <a:lnTo>
                                      <a:pt x="268" y="121"/>
                                    </a:lnTo>
                                    <a:lnTo>
                                      <a:pt x="263" y="108"/>
                                    </a:lnTo>
                                    <a:lnTo>
                                      <a:pt x="258" y="96"/>
                                    </a:lnTo>
                                    <a:lnTo>
                                      <a:pt x="257" y="89"/>
                                    </a:lnTo>
                                    <a:lnTo>
                                      <a:pt x="256" y="83"/>
                                    </a:lnTo>
                                    <a:lnTo>
                                      <a:pt x="254" y="77"/>
                                    </a:lnTo>
                                    <a:lnTo>
                                      <a:pt x="254" y="70"/>
                                    </a:lnTo>
                                    <a:lnTo>
                                      <a:pt x="254" y="66"/>
                                    </a:lnTo>
                                    <a:lnTo>
                                      <a:pt x="256" y="62"/>
                                    </a:lnTo>
                                    <a:lnTo>
                                      <a:pt x="257" y="58"/>
                                    </a:lnTo>
                                    <a:lnTo>
                                      <a:pt x="259" y="56"/>
                                    </a:lnTo>
                                    <a:lnTo>
                                      <a:pt x="262" y="53"/>
                                    </a:lnTo>
                                    <a:lnTo>
                                      <a:pt x="264" y="52"/>
                                    </a:lnTo>
                                    <a:lnTo>
                                      <a:pt x="267" y="51"/>
                                    </a:lnTo>
                                    <a:lnTo>
                                      <a:pt x="269" y="51"/>
                                    </a:lnTo>
                                    <a:lnTo>
                                      <a:pt x="272" y="51"/>
                                    </a:lnTo>
                                    <a:lnTo>
                                      <a:pt x="275" y="53"/>
                                    </a:lnTo>
                                    <a:lnTo>
                                      <a:pt x="285" y="58"/>
                                    </a:lnTo>
                                    <a:lnTo>
                                      <a:pt x="295" y="63"/>
                                    </a:lnTo>
                                    <a:lnTo>
                                      <a:pt x="299" y="65"/>
                                    </a:lnTo>
                                    <a:lnTo>
                                      <a:pt x="303" y="66"/>
                                    </a:lnTo>
                                    <a:lnTo>
                                      <a:pt x="307" y="65"/>
                                    </a:lnTo>
                                    <a:lnTo>
                                      <a:pt x="308" y="65"/>
                                    </a:lnTo>
                                    <a:lnTo>
                                      <a:pt x="309" y="63"/>
                                    </a:lnTo>
                                    <a:lnTo>
                                      <a:pt x="310" y="61"/>
                                    </a:lnTo>
                                    <a:lnTo>
                                      <a:pt x="312" y="57"/>
                                    </a:lnTo>
                                    <a:lnTo>
                                      <a:pt x="312" y="52"/>
                                    </a:lnTo>
                                    <a:lnTo>
                                      <a:pt x="312" y="41"/>
                                    </a:lnTo>
                                    <a:lnTo>
                                      <a:pt x="313" y="35"/>
                                    </a:lnTo>
                                    <a:lnTo>
                                      <a:pt x="314" y="30"/>
                                    </a:lnTo>
                                    <a:lnTo>
                                      <a:pt x="319" y="23"/>
                                    </a:lnTo>
                                    <a:lnTo>
                                      <a:pt x="322" y="21"/>
                                    </a:lnTo>
                                    <a:lnTo>
                                      <a:pt x="324" y="18"/>
                                    </a:lnTo>
                                    <a:lnTo>
                                      <a:pt x="329" y="17"/>
                                    </a:lnTo>
                                    <a:lnTo>
                                      <a:pt x="333" y="18"/>
                                    </a:lnTo>
                                    <a:lnTo>
                                      <a:pt x="337" y="20"/>
                                    </a:lnTo>
                                    <a:lnTo>
                                      <a:pt x="340" y="21"/>
                                    </a:lnTo>
                                    <a:lnTo>
                                      <a:pt x="343" y="23"/>
                                    </a:lnTo>
                                    <a:lnTo>
                                      <a:pt x="347" y="26"/>
                                    </a:lnTo>
                                    <a:lnTo>
                                      <a:pt x="349" y="28"/>
                                    </a:lnTo>
                                    <a:lnTo>
                                      <a:pt x="352" y="32"/>
                                    </a:lnTo>
                                    <a:lnTo>
                                      <a:pt x="355" y="40"/>
                                    </a:lnTo>
                                    <a:lnTo>
                                      <a:pt x="359" y="47"/>
                                    </a:lnTo>
                                    <a:lnTo>
                                      <a:pt x="364" y="55"/>
                                    </a:lnTo>
                                    <a:lnTo>
                                      <a:pt x="368" y="61"/>
                                    </a:lnTo>
                                    <a:lnTo>
                                      <a:pt x="372" y="58"/>
                                    </a:lnTo>
                                    <a:lnTo>
                                      <a:pt x="374" y="56"/>
                                    </a:lnTo>
                                    <a:lnTo>
                                      <a:pt x="377" y="53"/>
                                    </a:lnTo>
                                    <a:lnTo>
                                      <a:pt x="379" y="51"/>
                                    </a:lnTo>
                                    <a:lnTo>
                                      <a:pt x="380" y="47"/>
                                    </a:lnTo>
                                    <a:lnTo>
                                      <a:pt x="380" y="43"/>
                                    </a:lnTo>
                                    <a:lnTo>
                                      <a:pt x="383" y="35"/>
                                    </a:lnTo>
                                    <a:lnTo>
                                      <a:pt x="384" y="26"/>
                                    </a:lnTo>
                                    <a:lnTo>
                                      <a:pt x="385" y="17"/>
                                    </a:lnTo>
                                    <a:lnTo>
                                      <a:pt x="388" y="13"/>
                                    </a:lnTo>
                                    <a:lnTo>
                                      <a:pt x="390" y="8"/>
                                    </a:lnTo>
                                    <a:lnTo>
                                      <a:pt x="393" y="5"/>
                                    </a:lnTo>
                                    <a:lnTo>
                                      <a:pt x="397" y="1"/>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523" name="Freeform 35"/>
                              <a:cNvSpPr>
                                <a:spLocks noChangeArrowheads="1"/>
                              </a:cNvSpPr>
                            </a:nvSpPr>
                            <a:spPr bwMode="auto">
                              <a:xfrm rot="5100000">
                                <a:off x="2771" y="3217"/>
                                <a:ext cx="47" cy="171"/>
                              </a:xfrm>
                              <a:custGeom>
                                <a:avLst/>
                                <a:gdLst>
                                  <a:gd name="T0" fmla="*/ 0 w 260"/>
                                  <a:gd name="T1" fmla="*/ 0 h 484"/>
                                  <a:gd name="T2" fmla="*/ 0 w 260"/>
                                  <a:gd name="T3" fmla="*/ 0 h 484"/>
                                  <a:gd name="T4" fmla="*/ 0 w 260"/>
                                  <a:gd name="T5" fmla="*/ 0 h 484"/>
                                  <a:gd name="T6" fmla="*/ 0 w 260"/>
                                  <a:gd name="T7" fmla="*/ 0 h 484"/>
                                  <a:gd name="T8" fmla="*/ 0 w 260"/>
                                  <a:gd name="T9" fmla="*/ 0 h 484"/>
                                  <a:gd name="T10" fmla="*/ 0 w 260"/>
                                  <a:gd name="T11" fmla="*/ 0 h 484"/>
                                  <a:gd name="T12" fmla="*/ 0 w 260"/>
                                  <a:gd name="T13" fmla="*/ 0 h 484"/>
                                  <a:gd name="T14" fmla="*/ 0 w 260"/>
                                  <a:gd name="T15" fmla="*/ 0 h 484"/>
                                  <a:gd name="T16" fmla="*/ 0 w 260"/>
                                  <a:gd name="T17" fmla="*/ 0 h 484"/>
                                  <a:gd name="T18" fmla="*/ 0 w 260"/>
                                  <a:gd name="T19" fmla="*/ 0 h 484"/>
                                  <a:gd name="T20" fmla="*/ 0 w 260"/>
                                  <a:gd name="T21" fmla="*/ 0 h 484"/>
                                  <a:gd name="T22" fmla="*/ 0 w 260"/>
                                  <a:gd name="T23" fmla="*/ 0 h 484"/>
                                  <a:gd name="T24" fmla="*/ 0 w 260"/>
                                  <a:gd name="T25" fmla="*/ 0 h 484"/>
                                  <a:gd name="T26" fmla="*/ 0 w 260"/>
                                  <a:gd name="T27" fmla="*/ 0 h 484"/>
                                  <a:gd name="T28" fmla="*/ 0 w 260"/>
                                  <a:gd name="T29" fmla="*/ 0 h 484"/>
                                  <a:gd name="T30" fmla="*/ 0 w 260"/>
                                  <a:gd name="T31" fmla="*/ 0 h 484"/>
                                  <a:gd name="T32" fmla="*/ 0 w 260"/>
                                  <a:gd name="T33" fmla="*/ 0 h 484"/>
                                  <a:gd name="T34" fmla="*/ 0 w 260"/>
                                  <a:gd name="T35" fmla="*/ 0 h 484"/>
                                  <a:gd name="T36" fmla="*/ 0 w 260"/>
                                  <a:gd name="T37" fmla="*/ 0 h 484"/>
                                  <a:gd name="T38" fmla="*/ 0 w 260"/>
                                  <a:gd name="T39" fmla="*/ 0 h 484"/>
                                  <a:gd name="T40" fmla="*/ 0 w 260"/>
                                  <a:gd name="T41" fmla="*/ 0 h 484"/>
                                  <a:gd name="T42" fmla="*/ 0 w 260"/>
                                  <a:gd name="T43" fmla="*/ 0 h 484"/>
                                  <a:gd name="T44" fmla="*/ 0 w 260"/>
                                  <a:gd name="T45" fmla="*/ 0 h 484"/>
                                  <a:gd name="T46" fmla="*/ 0 w 260"/>
                                  <a:gd name="T47" fmla="*/ 0 h 484"/>
                                  <a:gd name="T48" fmla="*/ 0 w 260"/>
                                  <a:gd name="T49" fmla="*/ 0 h 484"/>
                                  <a:gd name="T50" fmla="*/ 0 w 260"/>
                                  <a:gd name="T51" fmla="*/ 0 h 484"/>
                                  <a:gd name="T52" fmla="*/ 0 w 260"/>
                                  <a:gd name="T53" fmla="*/ 0 h 484"/>
                                  <a:gd name="T54" fmla="*/ 0 w 260"/>
                                  <a:gd name="T55" fmla="*/ 0 h 484"/>
                                  <a:gd name="T56" fmla="*/ 0 w 260"/>
                                  <a:gd name="T57" fmla="*/ 0 h 484"/>
                                  <a:gd name="T58" fmla="*/ 0 w 260"/>
                                  <a:gd name="T59" fmla="*/ 0 h 484"/>
                                  <a:gd name="T60" fmla="*/ 0 w 260"/>
                                  <a:gd name="T61" fmla="*/ 0 h 484"/>
                                  <a:gd name="T62" fmla="*/ 0 w 260"/>
                                  <a:gd name="T63" fmla="*/ 0 h 484"/>
                                  <a:gd name="T64" fmla="*/ 0 w 260"/>
                                  <a:gd name="T65" fmla="*/ 0 h 484"/>
                                  <a:gd name="T66" fmla="*/ 0 w 260"/>
                                  <a:gd name="T67" fmla="*/ 0 h 484"/>
                                  <a:gd name="T68" fmla="*/ 0 w 260"/>
                                  <a:gd name="T69" fmla="*/ 0 h 484"/>
                                  <a:gd name="T70" fmla="*/ 0 w 260"/>
                                  <a:gd name="T71" fmla="*/ 0 h 484"/>
                                  <a:gd name="T72" fmla="*/ 0 w 260"/>
                                  <a:gd name="T73" fmla="*/ 0 h 484"/>
                                  <a:gd name="T74" fmla="*/ 0 w 260"/>
                                  <a:gd name="T75" fmla="*/ 0 h 484"/>
                                  <a:gd name="T76" fmla="*/ 0 w 260"/>
                                  <a:gd name="T77" fmla="*/ 0 h 484"/>
                                  <a:gd name="T78" fmla="*/ 0 w 260"/>
                                  <a:gd name="T79" fmla="*/ 0 h 484"/>
                                  <a:gd name="T80" fmla="*/ 0 w 260"/>
                                  <a:gd name="T81" fmla="*/ 0 h 484"/>
                                  <a:gd name="T82" fmla="*/ 0 w 260"/>
                                  <a:gd name="T83" fmla="*/ 0 h 484"/>
                                  <a:gd name="T84" fmla="*/ 0 w 260"/>
                                  <a:gd name="T85" fmla="*/ 0 h 484"/>
                                  <a:gd name="T86" fmla="*/ 0 w 260"/>
                                  <a:gd name="T87" fmla="*/ 0 h 484"/>
                                  <a:gd name="T88" fmla="*/ 0 w 260"/>
                                  <a:gd name="T89" fmla="*/ 0 h 484"/>
                                  <a:gd name="T90" fmla="*/ 0 w 260"/>
                                  <a:gd name="T91" fmla="*/ 0 h 484"/>
                                  <a:gd name="T92" fmla="*/ 0 w 260"/>
                                  <a:gd name="T93" fmla="*/ 0 h 484"/>
                                  <a:gd name="T94" fmla="*/ 0 w 260"/>
                                  <a:gd name="T95" fmla="*/ 0 h 484"/>
                                  <a:gd name="T96" fmla="*/ 0 w 260"/>
                                  <a:gd name="T97" fmla="*/ 0 h 48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260"/>
                                  <a:gd name="T148" fmla="*/ 0 h 484"/>
                                  <a:gd name="T149" fmla="*/ 260 w 260"/>
                                  <a:gd name="T150" fmla="*/ 484 h 48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260" h="484">
                                    <a:moveTo>
                                      <a:pt x="201" y="0"/>
                                    </a:moveTo>
                                    <a:lnTo>
                                      <a:pt x="206" y="0"/>
                                    </a:lnTo>
                                    <a:lnTo>
                                      <a:pt x="213" y="2"/>
                                    </a:lnTo>
                                    <a:lnTo>
                                      <a:pt x="223" y="6"/>
                                    </a:lnTo>
                                    <a:lnTo>
                                      <a:pt x="228" y="9"/>
                                    </a:lnTo>
                                    <a:lnTo>
                                      <a:pt x="233" y="11"/>
                                    </a:lnTo>
                                    <a:lnTo>
                                      <a:pt x="243" y="16"/>
                                    </a:lnTo>
                                    <a:lnTo>
                                      <a:pt x="251" y="24"/>
                                    </a:lnTo>
                                    <a:lnTo>
                                      <a:pt x="255" y="26"/>
                                    </a:lnTo>
                                    <a:lnTo>
                                      <a:pt x="257" y="30"/>
                                    </a:lnTo>
                                    <a:lnTo>
                                      <a:pt x="258" y="35"/>
                                    </a:lnTo>
                                    <a:lnTo>
                                      <a:pt x="260" y="39"/>
                                    </a:lnTo>
                                    <a:lnTo>
                                      <a:pt x="258" y="41"/>
                                    </a:lnTo>
                                    <a:lnTo>
                                      <a:pt x="256" y="46"/>
                                    </a:lnTo>
                                    <a:lnTo>
                                      <a:pt x="250" y="56"/>
                                    </a:lnTo>
                                    <a:lnTo>
                                      <a:pt x="242" y="67"/>
                                    </a:lnTo>
                                    <a:lnTo>
                                      <a:pt x="240" y="71"/>
                                    </a:lnTo>
                                    <a:lnTo>
                                      <a:pt x="240" y="75"/>
                                    </a:lnTo>
                                    <a:lnTo>
                                      <a:pt x="240" y="81"/>
                                    </a:lnTo>
                                    <a:lnTo>
                                      <a:pt x="242" y="91"/>
                                    </a:lnTo>
                                    <a:lnTo>
                                      <a:pt x="243" y="101"/>
                                    </a:lnTo>
                                    <a:lnTo>
                                      <a:pt x="245" y="109"/>
                                    </a:lnTo>
                                    <a:lnTo>
                                      <a:pt x="243" y="112"/>
                                    </a:lnTo>
                                    <a:lnTo>
                                      <a:pt x="243" y="116"/>
                                    </a:lnTo>
                                    <a:lnTo>
                                      <a:pt x="242" y="119"/>
                                    </a:lnTo>
                                    <a:lnTo>
                                      <a:pt x="241" y="122"/>
                                    </a:lnTo>
                                    <a:lnTo>
                                      <a:pt x="237" y="129"/>
                                    </a:lnTo>
                                    <a:lnTo>
                                      <a:pt x="232" y="135"/>
                                    </a:lnTo>
                                    <a:lnTo>
                                      <a:pt x="227" y="141"/>
                                    </a:lnTo>
                                    <a:lnTo>
                                      <a:pt x="221" y="147"/>
                                    </a:lnTo>
                                    <a:lnTo>
                                      <a:pt x="213" y="152"/>
                                    </a:lnTo>
                                    <a:lnTo>
                                      <a:pt x="206" y="159"/>
                                    </a:lnTo>
                                    <a:lnTo>
                                      <a:pt x="192" y="168"/>
                                    </a:lnTo>
                                    <a:lnTo>
                                      <a:pt x="180" y="177"/>
                                    </a:lnTo>
                                    <a:lnTo>
                                      <a:pt x="173" y="181"/>
                                    </a:lnTo>
                                    <a:lnTo>
                                      <a:pt x="170" y="186"/>
                                    </a:lnTo>
                                    <a:lnTo>
                                      <a:pt x="167" y="190"/>
                                    </a:lnTo>
                                    <a:lnTo>
                                      <a:pt x="166" y="191"/>
                                    </a:lnTo>
                                    <a:lnTo>
                                      <a:pt x="165" y="193"/>
                                    </a:lnTo>
                                    <a:lnTo>
                                      <a:pt x="158" y="218"/>
                                    </a:lnTo>
                                    <a:lnTo>
                                      <a:pt x="151" y="245"/>
                                    </a:lnTo>
                                    <a:lnTo>
                                      <a:pt x="143" y="270"/>
                                    </a:lnTo>
                                    <a:lnTo>
                                      <a:pt x="138" y="282"/>
                                    </a:lnTo>
                                    <a:lnTo>
                                      <a:pt x="134" y="293"/>
                                    </a:lnTo>
                                    <a:lnTo>
                                      <a:pt x="126" y="308"/>
                                    </a:lnTo>
                                    <a:lnTo>
                                      <a:pt x="119" y="322"/>
                                    </a:lnTo>
                                    <a:lnTo>
                                      <a:pt x="101" y="351"/>
                                    </a:lnTo>
                                    <a:lnTo>
                                      <a:pt x="85" y="380"/>
                                    </a:lnTo>
                                    <a:lnTo>
                                      <a:pt x="77" y="394"/>
                                    </a:lnTo>
                                    <a:lnTo>
                                      <a:pt x="70" y="408"/>
                                    </a:lnTo>
                                    <a:lnTo>
                                      <a:pt x="67" y="416"/>
                                    </a:lnTo>
                                    <a:lnTo>
                                      <a:pt x="66" y="426"/>
                                    </a:lnTo>
                                    <a:lnTo>
                                      <a:pt x="60" y="451"/>
                                    </a:lnTo>
                                    <a:lnTo>
                                      <a:pt x="56" y="463"/>
                                    </a:lnTo>
                                    <a:lnTo>
                                      <a:pt x="52" y="474"/>
                                    </a:lnTo>
                                    <a:lnTo>
                                      <a:pt x="51" y="478"/>
                                    </a:lnTo>
                                    <a:lnTo>
                                      <a:pt x="49" y="482"/>
                                    </a:lnTo>
                                    <a:lnTo>
                                      <a:pt x="46" y="483"/>
                                    </a:lnTo>
                                    <a:lnTo>
                                      <a:pt x="44" y="484"/>
                                    </a:lnTo>
                                    <a:lnTo>
                                      <a:pt x="40" y="483"/>
                                    </a:lnTo>
                                    <a:lnTo>
                                      <a:pt x="36" y="483"/>
                                    </a:lnTo>
                                    <a:lnTo>
                                      <a:pt x="34" y="481"/>
                                    </a:lnTo>
                                    <a:lnTo>
                                      <a:pt x="31" y="479"/>
                                    </a:lnTo>
                                    <a:lnTo>
                                      <a:pt x="29" y="476"/>
                                    </a:lnTo>
                                    <a:lnTo>
                                      <a:pt x="25" y="473"/>
                                    </a:lnTo>
                                    <a:lnTo>
                                      <a:pt x="21" y="466"/>
                                    </a:lnTo>
                                    <a:lnTo>
                                      <a:pt x="16" y="457"/>
                                    </a:lnTo>
                                    <a:lnTo>
                                      <a:pt x="14" y="446"/>
                                    </a:lnTo>
                                    <a:lnTo>
                                      <a:pt x="10" y="436"/>
                                    </a:lnTo>
                                    <a:lnTo>
                                      <a:pt x="7" y="423"/>
                                    </a:lnTo>
                                    <a:lnTo>
                                      <a:pt x="4" y="401"/>
                                    </a:lnTo>
                                    <a:lnTo>
                                      <a:pt x="1" y="380"/>
                                    </a:lnTo>
                                    <a:lnTo>
                                      <a:pt x="0" y="362"/>
                                    </a:lnTo>
                                    <a:lnTo>
                                      <a:pt x="0" y="353"/>
                                    </a:lnTo>
                                    <a:lnTo>
                                      <a:pt x="1" y="341"/>
                                    </a:lnTo>
                                    <a:lnTo>
                                      <a:pt x="2" y="332"/>
                                    </a:lnTo>
                                    <a:lnTo>
                                      <a:pt x="4" y="323"/>
                                    </a:lnTo>
                                    <a:lnTo>
                                      <a:pt x="9" y="307"/>
                                    </a:lnTo>
                                    <a:lnTo>
                                      <a:pt x="12" y="295"/>
                                    </a:lnTo>
                                    <a:lnTo>
                                      <a:pt x="29" y="262"/>
                                    </a:lnTo>
                                    <a:lnTo>
                                      <a:pt x="45" y="230"/>
                                    </a:lnTo>
                                    <a:lnTo>
                                      <a:pt x="60" y="196"/>
                                    </a:lnTo>
                                    <a:lnTo>
                                      <a:pt x="76" y="162"/>
                                    </a:lnTo>
                                    <a:lnTo>
                                      <a:pt x="90" y="131"/>
                                    </a:lnTo>
                                    <a:lnTo>
                                      <a:pt x="101" y="99"/>
                                    </a:lnTo>
                                    <a:lnTo>
                                      <a:pt x="114" y="67"/>
                                    </a:lnTo>
                                    <a:lnTo>
                                      <a:pt x="121" y="51"/>
                                    </a:lnTo>
                                    <a:lnTo>
                                      <a:pt x="127" y="35"/>
                                    </a:lnTo>
                                    <a:lnTo>
                                      <a:pt x="131" y="32"/>
                                    </a:lnTo>
                                    <a:lnTo>
                                      <a:pt x="137" y="27"/>
                                    </a:lnTo>
                                    <a:lnTo>
                                      <a:pt x="147" y="21"/>
                                    </a:lnTo>
                                    <a:lnTo>
                                      <a:pt x="158" y="15"/>
                                    </a:lnTo>
                                    <a:lnTo>
                                      <a:pt x="171" y="10"/>
                                    </a:lnTo>
                                    <a:lnTo>
                                      <a:pt x="182" y="5"/>
                                    </a:lnTo>
                                    <a:lnTo>
                                      <a:pt x="188" y="2"/>
                                    </a:lnTo>
                                    <a:lnTo>
                                      <a:pt x="193" y="1"/>
                                    </a:lnTo>
                                    <a:lnTo>
                                      <a:pt x="197" y="0"/>
                                    </a:lnTo>
                                    <a:lnTo>
                                      <a:pt x="201" y="0"/>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grpSp>
                        <a:nvGrpSpPr>
                          <a:cNvPr id="127" name="Group 36"/>
                          <a:cNvGrpSpPr>
                            <a:grpSpLocks/>
                          </a:cNvGrpSpPr>
                        </a:nvGrpSpPr>
                        <a:grpSpPr bwMode="auto">
                          <a:xfrm>
                            <a:off x="2245" y="3108"/>
                            <a:ext cx="2631" cy="461"/>
                            <a:chOff x="2245" y="3108"/>
                            <a:chExt cx="2631" cy="461"/>
                          </a:xfrm>
                        </a:grpSpPr>
                        <a:sp>
                          <a:nvSpPr>
                            <a:cNvPr id="14464" name="Freeform 37"/>
                            <a:cNvSpPr>
                              <a:spLocks noChangeArrowheads="1"/>
                            </a:cNvSpPr>
                          </a:nvSpPr>
                          <a:spPr bwMode="auto">
                            <a:xfrm rot="5100000">
                              <a:off x="4321" y="3015"/>
                              <a:ext cx="363" cy="746"/>
                            </a:xfrm>
                            <a:custGeom>
                              <a:avLst/>
                              <a:gdLst>
                                <a:gd name="T0" fmla="*/ 0 w 1997"/>
                                <a:gd name="T1" fmla="*/ 0 h 2113"/>
                                <a:gd name="T2" fmla="*/ 0 w 1997"/>
                                <a:gd name="T3" fmla="*/ 0 h 2113"/>
                                <a:gd name="T4" fmla="*/ 0 w 1997"/>
                                <a:gd name="T5" fmla="*/ 0 h 2113"/>
                                <a:gd name="T6" fmla="*/ 0 w 1997"/>
                                <a:gd name="T7" fmla="*/ 0 h 2113"/>
                                <a:gd name="T8" fmla="*/ 0 w 1997"/>
                                <a:gd name="T9" fmla="*/ 0 h 2113"/>
                                <a:gd name="T10" fmla="*/ 0 w 1997"/>
                                <a:gd name="T11" fmla="*/ 0 h 2113"/>
                                <a:gd name="T12" fmla="*/ 0 w 1997"/>
                                <a:gd name="T13" fmla="*/ 0 h 2113"/>
                                <a:gd name="T14" fmla="*/ 0 w 1997"/>
                                <a:gd name="T15" fmla="*/ 0 h 2113"/>
                                <a:gd name="T16" fmla="*/ 0 w 1997"/>
                                <a:gd name="T17" fmla="*/ 0 h 2113"/>
                                <a:gd name="T18" fmla="*/ 0 w 1997"/>
                                <a:gd name="T19" fmla="*/ 0 h 2113"/>
                                <a:gd name="T20" fmla="*/ 0 w 1997"/>
                                <a:gd name="T21" fmla="*/ 0 h 2113"/>
                                <a:gd name="T22" fmla="*/ 0 w 1997"/>
                                <a:gd name="T23" fmla="*/ 0 h 2113"/>
                                <a:gd name="T24" fmla="*/ 0 w 1997"/>
                                <a:gd name="T25" fmla="*/ 0 h 2113"/>
                                <a:gd name="T26" fmla="*/ 0 w 1997"/>
                                <a:gd name="T27" fmla="*/ 0 h 2113"/>
                                <a:gd name="T28" fmla="*/ 0 w 1997"/>
                                <a:gd name="T29" fmla="*/ 0 h 2113"/>
                                <a:gd name="T30" fmla="*/ 0 w 1997"/>
                                <a:gd name="T31" fmla="*/ 0 h 2113"/>
                                <a:gd name="T32" fmla="*/ 0 w 1997"/>
                                <a:gd name="T33" fmla="*/ 0 h 2113"/>
                                <a:gd name="T34" fmla="*/ 0 w 1997"/>
                                <a:gd name="T35" fmla="*/ 0 h 2113"/>
                                <a:gd name="T36" fmla="*/ 0 w 1997"/>
                                <a:gd name="T37" fmla="*/ 0 h 2113"/>
                                <a:gd name="T38" fmla="*/ 0 w 1997"/>
                                <a:gd name="T39" fmla="*/ 0 h 2113"/>
                                <a:gd name="T40" fmla="*/ 0 w 1997"/>
                                <a:gd name="T41" fmla="*/ 0 h 2113"/>
                                <a:gd name="T42" fmla="*/ 0 w 1997"/>
                                <a:gd name="T43" fmla="*/ 0 h 2113"/>
                                <a:gd name="T44" fmla="*/ 0 w 1997"/>
                                <a:gd name="T45" fmla="*/ 0 h 2113"/>
                                <a:gd name="T46" fmla="*/ 0 w 1997"/>
                                <a:gd name="T47" fmla="*/ 0 h 2113"/>
                                <a:gd name="T48" fmla="*/ 0 w 1997"/>
                                <a:gd name="T49" fmla="*/ 0 h 2113"/>
                                <a:gd name="T50" fmla="*/ 0 w 1997"/>
                                <a:gd name="T51" fmla="*/ 0 h 2113"/>
                                <a:gd name="T52" fmla="*/ 0 w 1997"/>
                                <a:gd name="T53" fmla="*/ 0 h 2113"/>
                                <a:gd name="T54" fmla="*/ 0 w 1997"/>
                                <a:gd name="T55" fmla="*/ 0 h 2113"/>
                                <a:gd name="T56" fmla="*/ 0 w 1997"/>
                                <a:gd name="T57" fmla="*/ 0 h 2113"/>
                                <a:gd name="T58" fmla="*/ 0 w 1997"/>
                                <a:gd name="T59" fmla="*/ 0 h 2113"/>
                                <a:gd name="T60" fmla="*/ 0 w 1997"/>
                                <a:gd name="T61" fmla="*/ 0 h 2113"/>
                                <a:gd name="T62" fmla="*/ 0 w 1997"/>
                                <a:gd name="T63" fmla="*/ 0 h 2113"/>
                                <a:gd name="T64" fmla="*/ 0 w 1997"/>
                                <a:gd name="T65" fmla="*/ 0 h 2113"/>
                                <a:gd name="T66" fmla="*/ 0 w 1997"/>
                                <a:gd name="T67" fmla="*/ 0 h 2113"/>
                                <a:gd name="T68" fmla="*/ 0 w 1997"/>
                                <a:gd name="T69" fmla="*/ 0 h 2113"/>
                                <a:gd name="T70" fmla="*/ 0 w 1997"/>
                                <a:gd name="T71" fmla="*/ 0 h 2113"/>
                                <a:gd name="T72" fmla="*/ 0 w 1997"/>
                                <a:gd name="T73" fmla="*/ 0 h 2113"/>
                                <a:gd name="T74" fmla="*/ 0 w 1997"/>
                                <a:gd name="T75" fmla="*/ 0 h 2113"/>
                                <a:gd name="T76" fmla="*/ 0 w 1997"/>
                                <a:gd name="T77" fmla="*/ 0 h 2113"/>
                                <a:gd name="T78" fmla="*/ 0 w 1997"/>
                                <a:gd name="T79" fmla="*/ 0 h 2113"/>
                                <a:gd name="T80" fmla="*/ 0 w 1997"/>
                                <a:gd name="T81" fmla="*/ 0 h 2113"/>
                                <a:gd name="T82" fmla="*/ 0 w 1997"/>
                                <a:gd name="T83" fmla="*/ 0 h 2113"/>
                                <a:gd name="T84" fmla="*/ 0 w 1997"/>
                                <a:gd name="T85" fmla="*/ 0 h 2113"/>
                                <a:gd name="T86" fmla="*/ 0 w 1997"/>
                                <a:gd name="T87" fmla="*/ 0 h 2113"/>
                                <a:gd name="T88" fmla="*/ 0 w 1997"/>
                                <a:gd name="T89" fmla="*/ 0 h 2113"/>
                                <a:gd name="T90" fmla="*/ 0 w 1997"/>
                                <a:gd name="T91" fmla="*/ 0 h 2113"/>
                                <a:gd name="T92" fmla="*/ 0 w 1997"/>
                                <a:gd name="T93" fmla="*/ 0 h 2113"/>
                                <a:gd name="T94" fmla="*/ 0 w 1997"/>
                                <a:gd name="T95" fmla="*/ 0 h 2113"/>
                                <a:gd name="T96" fmla="*/ 0 w 1997"/>
                                <a:gd name="T97" fmla="*/ 0 h 2113"/>
                                <a:gd name="T98" fmla="*/ 0 w 1997"/>
                                <a:gd name="T99" fmla="*/ 0 h 2113"/>
                                <a:gd name="T100" fmla="*/ 0 w 1997"/>
                                <a:gd name="T101" fmla="*/ 0 h 2113"/>
                                <a:gd name="T102" fmla="*/ 0 w 1997"/>
                                <a:gd name="T103" fmla="*/ 0 h 2113"/>
                                <a:gd name="T104" fmla="*/ 0 w 1997"/>
                                <a:gd name="T105" fmla="*/ 0 h 2113"/>
                                <a:gd name="T106" fmla="*/ 0 w 1997"/>
                                <a:gd name="T107" fmla="*/ 0 h 2113"/>
                                <a:gd name="T108" fmla="*/ 0 w 1997"/>
                                <a:gd name="T109" fmla="*/ 0 h 2113"/>
                                <a:gd name="T110" fmla="*/ 0 w 1997"/>
                                <a:gd name="T111" fmla="*/ 0 h 2113"/>
                                <a:gd name="T112" fmla="*/ 0 w 1997"/>
                                <a:gd name="T113" fmla="*/ 0 h 2113"/>
                                <a:gd name="T114" fmla="*/ 0 w 1997"/>
                                <a:gd name="T115" fmla="*/ 0 h 2113"/>
                                <a:gd name="T116" fmla="*/ 0 w 1997"/>
                                <a:gd name="T117" fmla="*/ 0 h 2113"/>
                                <a:gd name="T118" fmla="*/ 0 w 1997"/>
                                <a:gd name="T119" fmla="*/ 0 h 2113"/>
                                <a:gd name="T120" fmla="*/ 0 w 1997"/>
                                <a:gd name="T121" fmla="*/ 0 h 2113"/>
                                <a:gd name="T122" fmla="*/ 0 w 1997"/>
                                <a:gd name="T123" fmla="*/ 0 h 2113"/>
                                <a:gd name="T124" fmla="*/ 0 w 1997"/>
                                <a:gd name="T125" fmla="*/ 0 h 2113"/>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1997"/>
                                <a:gd name="T190" fmla="*/ 0 h 2113"/>
                                <a:gd name="T191" fmla="*/ 1997 w 1997"/>
                                <a:gd name="T192" fmla="*/ 2113 h 2113"/>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1997" h="2113">
                                  <a:moveTo>
                                    <a:pt x="5" y="1502"/>
                                  </a:moveTo>
                                  <a:lnTo>
                                    <a:pt x="4" y="1502"/>
                                  </a:lnTo>
                                  <a:lnTo>
                                    <a:pt x="3" y="1501"/>
                                  </a:lnTo>
                                  <a:lnTo>
                                    <a:pt x="2" y="1496"/>
                                  </a:lnTo>
                                  <a:lnTo>
                                    <a:pt x="0" y="1489"/>
                                  </a:lnTo>
                                  <a:lnTo>
                                    <a:pt x="0" y="1480"/>
                                  </a:lnTo>
                                  <a:lnTo>
                                    <a:pt x="0" y="1459"/>
                                  </a:lnTo>
                                  <a:lnTo>
                                    <a:pt x="0" y="1452"/>
                                  </a:lnTo>
                                  <a:lnTo>
                                    <a:pt x="2" y="1445"/>
                                  </a:lnTo>
                                  <a:lnTo>
                                    <a:pt x="4" y="1439"/>
                                  </a:lnTo>
                                  <a:lnTo>
                                    <a:pt x="5" y="1431"/>
                                  </a:lnTo>
                                  <a:lnTo>
                                    <a:pt x="9" y="1425"/>
                                  </a:lnTo>
                                  <a:lnTo>
                                    <a:pt x="12" y="1419"/>
                                  </a:lnTo>
                                  <a:lnTo>
                                    <a:pt x="15" y="1412"/>
                                  </a:lnTo>
                                  <a:lnTo>
                                    <a:pt x="18" y="1407"/>
                                  </a:lnTo>
                                  <a:lnTo>
                                    <a:pt x="35" y="1385"/>
                                  </a:lnTo>
                                  <a:lnTo>
                                    <a:pt x="48" y="1370"/>
                                  </a:lnTo>
                                  <a:lnTo>
                                    <a:pt x="57" y="1361"/>
                                  </a:lnTo>
                                  <a:lnTo>
                                    <a:pt x="60" y="1354"/>
                                  </a:lnTo>
                                  <a:lnTo>
                                    <a:pt x="69" y="1339"/>
                                  </a:lnTo>
                                  <a:lnTo>
                                    <a:pt x="90" y="1294"/>
                                  </a:lnTo>
                                  <a:lnTo>
                                    <a:pt x="113" y="1246"/>
                                  </a:lnTo>
                                  <a:lnTo>
                                    <a:pt x="124" y="1221"/>
                                  </a:lnTo>
                                  <a:lnTo>
                                    <a:pt x="125" y="1219"/>
                                  </a:lnTo>
                                  <a:lnTo>
                                    <a:pt x="128" y="1216"/>
                                  </a:lnTo>
                                  <a:lnTo>
                                    <a:pt x="135" y="1208"/>
                                  </a:lnTo>
                                  <a:lnTo>
                                    <a:pt x="157" y="1185"/>
                                  </a:lnTo>
                                  <a:lnTo>
                                    <a:pt x="188" y="1155"/>
                                  </a:lnTo>
                                  <a:lnTo>
                                    <a:pt x="191" y="1150"/>
                                  </a:lnTo>
                                  <a:lnTo>
                                    <a:pt x="195" y="1145"/>
                                  </a:lnTo>
                                  <a:lnTo>
                                    <a:pt x="203" y="1134"/>
                                  </a:lnTo>
                                  <a:lnTo>
                                    <a:pt x="205" y="1128"/>
                                  </a:lnTo>
                                  <a:lnTo>
                                    <a:pt x="208" y="1122"/>
                                  </a:lnTo>
                                  <a:lnTo>
                                    <a:pt x="210" y="1109"/>
                                  </a:lnTo>
                                  <a:lnTo>
                                    <a:pt x="210" y="1097"/>
                                  </a:lnTo>
                                  <a:lnTo>
                                    <a:pt x="209" y="1083"/>
                                  </a:lnTo>
                                  <a:lnTo>
                                    <a:pt x="205" y="1069"/>
                                  </a:lnTo>
                                  <a:lnTo>
                                    <a:pt x="200" y="1058"/>
                                  </a:lnTo>
                                  <a:lnTo>
                                    <a:pt x="159" y="978"/>
                                  </a:lnTo>
                                  <a:lnTo>
                                    <a:pt x="157" y="972"/>
                                  </a:lnTo>
                                  <a:lnTo>
                                    <a:pt x="154" y="965"/>
                                  </a:lnTo>
                                  <a:lnTo>
                                    <a:pt x="150" y="952"/>
                                  </a:lnTo>
                                  <a:lnTo>
                                    <a:pt x="149" y="938"/>
                                  </a:lnTo>
                                  <a:lnTo>
                                    <a:pt x="149" y="924"/>
                                  </a:lnTo>
                                  <a:lnTo>
                                    <a:pt x="150" y="912"/>
                                  </a:lnTo>
                                  <a:lnTo>
                                    <a:pt x="152" y="907"/>
                                  </a:lnTo>
                                  <a:lnTo>
                                    <a:pt x="154" y="901"/>
                                  </a:lnTo>
                                  <a:lnTo>
                                    <a:pt x="157" y="896"/>
                                  </a:lnTo>
                                  <a:lnTo>
                                    <a:pt x="160" y="891"/>
                                  </a:lnTo>
                                  <a:lnTo>
                                    <a:pt x="165" y="887"/>
                                  </a:lnTo>
                                  <a:lnTo>
                                    <a:pt x="170" y="883"/>
                                  </a:lnTo>
                                  <a:lnTo>
                                    <a:pt x="175" y="881"/>
                                  </a:lnTo>
                                  <a:lnTo>
                                    <a:pt x="182" y="879"/>
                                  </a:lnTo>
                                  <a:lnTo>
                                    <a:pt x="185" y="878"/>
                                  </a:lnTo>
                                  <a:lnTo>
                                    <a:pt x="191" y="877"/>
                                  </a:lnTo>
                                  <a:lnTo>
                                    <a:pt x="198" y="874"/>
                                  </a:lnTo>
                                  <a:lnTo>
                                    <a:pt x="203" y="872"/>
                                  </a:lnTo>
                                  <a:lnTo>
                                    <a:pt x="208" y="867"/>
                                  </a:lnTo>
                                  <a:lnTo>
                                    <a:pt x="213" y="863"/>
                                  </a:lnTo>
                                  <a:lnTo>
                                    <a:pt x="216" y="858"/>
                                  </a:lnTo>
                                  <a:lnTo>
                                    <a:pt x="219" y="852"/>
                                  </a:lnTo>
                                  <a:lnTo>
                                    <a:pt x="221" y="847"/>
                                  </a:lnTo>
                                  <a:lnTo>
                                    <a:pt x="263" y="698"/>
                                  </a:lnTo>
                                  <a:lnTo>
                                    <a:pt x="265" y="692"/>
                                  </a:lnTo>
                                  <a:lnTo>
                                    <a:pt x="268" y="687"/>
                                  </a:lnTo>
                                  <a:lnTo>
                                    <a:pt x="270" y="680"/>
                                  </a:lnTo>
                                  <a:lnTo>
                                    <a:pt x="274" y="673"/>
                                  </a:lnTo>
                                  <a:lnTo>
                                    <a:pt x="279" y="668"/>
                                  </a:lnTo>
                                  <a:lnTo>
                                    <a:pt x="283" y="662"/>
                                  </a:lnTo>
                                  <a:lnTo>
                                    <a:pt x="288" y="657"/>
                                  </a:lnTo>
                                  <a:lnTo>
                                    <a:pt x="291" y="653"/>
                                  </a:lnTo>
                                  <a:lnTo>
                                    <a:pt x="315" y="633"/>
                                  </a:lnTo>
                                  <a:lnTo>
                                    <a:pt x="324" y="625"/>
                                  </a:lnTo>
                                  <a:lnTo>
                                    <a:pt x="335" y="613"/>
                                  </a:lnTo>
                                  <a:lnTo>
                                    <a:pt x="345" y="602"/>
                                  </a:lnTo>
                                  <a:lnTo>
                                    <a:pt x="353" y="592"/>
                                  </a:lnTo>
                                  <a:lnTo>
                                    <a:pt x="365" y="575"/>
                                  </a:lnTo>
                                  <a:lnTo>
                                    <a:pt x="369" y="571"/>
                                  </a:lnTo>
                                  <a:lnTo>
                                    <a:pt x="373" y="566"/>
                                  </a:lnTo>
                                  <a:lnTo>
                                    <a:pt x="376" y="562"/>
                                  </a:lnTo>
                                  <a:lnTo>
                                    <a:pt x="380" y="560"/>
                                  </a:lnTo>
                                  <a:lnTo>
                                    <a:pt x="388" y="555"/>
                                  </a:lnTo>
                                  <a:lnTo>
                                    <a:pt x="390" y="553"/>
                                  </a:lnTo>
                                  <a:lnTo>
                                    <a:pt x="392" y="552"/>
                                  </a:lnTo>
                                  <a:lnTo>
                                    <a:pt x="399" y="553"/>
                                  </a:lnTo>
                                  <a:lnTo>
                                    <a:pt x="407" y="556"/>
                                  </a:lnTo>
                                  <a:lnTo>
                                    <a:pt x="417" y="561"/>
                                  </a:lnTo>
                                  <a:lnTo>
                                    <a:pt x="429" y="566"/>
                                  </a:lnTo>
                                  <a:lnTo>
                                    <a:pt x="470" y="588"/>
                                  </a:lnTo>
                                  <a:lnTo>
                                    <a:pt x="481" y="595"/>
                                  </a:lnTo>
                                  <a:lnTo>
                                    <a:pt x="492" y="598"/>
                                  </a:lnTo>
                                  <a:lnTo>
                                    <a:pt x="504" y="601"/>
                                  </a:lnTo>
                                  <a:lnTo>
                                    <a:pt x="511" y="602"/>
                                  </a:lnTo>
                                  <a:lnTo>
                                    <a:pt x="515" y="602"/>
                                  </a:lnTo>
                                  <a:lnTo>
                                    <a:pt x="519" y="600"/>
                                  </a:lnTo>
                                  <a:lnTo>
                                    <a:pt x="522" y="597"/>
                                  </a:lnTo>
                                  <a:lnTo>
                                    <a:pt x="525" y="595"/>
                                  </a:lnTo>
                                  <a:lnTo>
                                    <a:pt x="529" y="591"/>
                                  </a:lnTo>
                                  <a:lnTo>
                                    <a:pt x="531" y="586"/>
                                  </a:lnTo>
                                  <a:lnTo>
                                    <a:pt x="534" y="581"/>
                                  </a:lnTo>
                                  <a:lnTo>
                                    <a:pt x="536" y="575"/>
                                  </a:lnTo>
                                  <a:lnTo>
                                    <a:pt x="549" y="532"/>
                                  </a:lnTo>
                                  <a:lnTo>
                                    <a:pt x="552" y="520"/>
                                  </a:lnTo>
                                  <a:lnTo>
                                    <a:pt x="555" y="505"/>
                                  </a:lnTo>
                                  <a:lnTo>
                                    <a:pt x="556" y="490"/>
                                  </a:lnTo>
                                  <a:lnTo>
                                    <a:pt x="556" y="477"/>
                                  </a:lnTo>
                                  <a:lnTo>
                                    <a:pt x="556" y="380"/>
                                  </a:lnTo>
                                  <a:lnTo>
                                    <a:pt x="555" y="356"/>
                                  </a:lnTo>
                                  <a:lnTo>
                                    <a:pt x="552" y="337"/>
                                  </a:lnTo>
                                  <a:lnTo>
                                    <a:pt x="552" y="334"/>
                                  </a:lnTo>
                                  <a:lnTo>
                                    <a:pt x="554" y="330"/>
                                  </a:lnTo>
                                  <a:lnTo>
                                    <a:pt x="557" y="322"/>
                                  </a:lnTo>
                                  <a:lnTo>
                                    <a:pt x="564" y="314"/>
                                  </a:lnTo>
                                  <a:lnTo>
                                    <a:pt x="567" y="310"/>
                                  </a:lnTo>
                                  <a:lnTo>
                                    <a:pt x="572" y="307"/>
                                  </a:lnTo>
                                  <a:lnTo>
                                    <a:pt x="576" y="304"/>
                                  </a:lnTo>
                                  <a:lnTo>
                                    <a:pt x="580" y="302"/>
                                  </a:lnTo>
                                  <a:lnTo>
                                    <a:pt x="582" y="302"/>
                                  </a:lnTo>
                                  <a:lnTo>
                                    <a:pt x="589" y="301"/>
                                  </a:lnTo>
                                  <a:lnTo>
                                    <a:pt x="593" y="300"/>
                                  </a:lnTo>
                                  <a:lnTo>
                                    <a:pt x="600" y="301"/>
                                  </a:lnTo>
                                  <a:lnTo>
                                    <a:pt x="606" y="302"/>
                                  </a:lnTo>
                                  <a:lnTo>
                                    <a:pt x="612" y="304"/>
                                  </a:lnTo>
                                  <a:lnTo>
                                    <a:pt x="617" y="307"/>
                                  </a:lnTo>
                                  <a:lnTo>
                                    <a:pt x="622" y="311"/>
                                  </a:lnTo>
                                  <a:lnTo>
                                    <a:pt x="628" y="314"/>
                                  </a:lnTo>
                                  <a:lnTo>
                                    <a:pt x="635" y="316"/>
                                  </a:lnTo>
                                  <a:lnTo>
                                    <a:pt x="641" y="319"/>
                                  </a:lnTo>
                                  <a:lnTo>
                                    <a:pt x="647" y="320"/>
                                  </a:lnTo>
                                  <a:lnTo>
                                    <a:pt x="655" y="321"/>
                                  </a:lnTo>
                                  <a:lnTo>
                                    <a:pt x="662" y="322"/>
                                  </a:lnTo>
                                  <a:lnTo>
                                    <a:pt x="668" y="322"/>
                                  </a:lnTo>
                                  <a:lnTo>
                                    <a:pt x="675" y="322"/>
                                  </a:lnTo>
                                  <a:lnTo>
                                    <a:pt x="692" y="320"/>
                                  </a:lnTo>
                                  <a:lnTo>
                                    <a:pt x="697" y="319"/>
                                  </a:lnTo>
                                  <a:lnTo>
                                    <a:pt x="705" y="319"/>
                                  </a:lnTo>
                                  <a:lnTo>
                                    <a:pt x="720" y="320"/>
                                  </a:lnTo>
                                  <a:lnTo>
                                    <a:pt x="733" y="322"/>
                                  </a:lnTo>
                                  <a:lnTo>
                                    <a:pt x="740" y="324"/>
                                  </a:lnTo>
                                  <a:lnTo>
                                    <a:pt x="746" y="326"/>
                                  </a:lnTo>
                                  <a:lnTo>
                                    <a:pt x="882" y="381"/>
                                  </a:lnTo>
                                  <a:lnTo>
                                    <a:pt x="887" y="384"/>
                                  </a:lnTo>
                                  <a:lnTo>
                                    <a:pt x="893" y="384"/>
                                  </a:lnTo>
                                  <a:lnTo>
                                    <a:pt x="899" y="384"/>
                                  </a:lnTo>
                                  <a:lnTo>
                                    <a:pt x="906" y="382"/>
                                  </a:lnTo>
                                  <a:lnTo>
                                    <a:pt x="912" y="381"/>
                                  </a:lnTo>
                                  <a:lnTo>
                                    <a:pt x="917" y="379"/>
                                  </a:lnTo>
                                  <a:lnTo>
                                    <a:pt x="922" y="375"/>
                                  </a:lnTo>
                                  <a:lnTo>
                                    <a:pt x="927" y="371"/>
                                  </a:lnTo>
                                  <a:lnTo>
                                    <a:pt x="943" y="351"/>
                                  </a:lnTo>
                                  <a:lnTo>
                                    <a:pt x="946" y="346"/>
                                  </a:lnTo>
                                  <a:lnTo>
                                    <a:pt x="948" y="341"/>
                                  </a:lnTo>
                                  <a:lnTo>
                                    <a:pt x="949" y="336"/>
                                  </a:lnTo>
                                  <a:lnTo>
                                    <a:pt x="949" y="330"/>
                                  </a:lnTo>
                                  <a:lnTo>
                                    <a:pt x="948" y="325"/>
                                  </a:lnTo>
                                  <a:lnTo>
                                    <a:pt x="947" y="320"/>
                                  </a:lnTo>
                                  <a:lnTo>
                                    <a:pt x="944" y="315"/>
                                  </a:lnTo>
                                  <a:lnTo>
                                    <a:pt x="941" y="310"/>
                                  </a:lnTo>
                                  <a:lnTo>
                                    <a:pt x="926" y="296"/>
                                  </a:lnTo>
                                  <a:lnTo>
                                    <a:pt x="923" y="294"/>
                                  </a:lnTo>
                                  <a:lnTo>
                                    <a:pt x="922" y="292"/>
                                  </a:lnTo>
                                  <a:lnTo>
                                    <a:pt x="919" y="290"/>
                                  </a:lnTo>
                                  <a:lnTo>
                                    <a:pt x="918" y="287"/>
                                  </a:lnTo>
                                  <a:lnTo>
                                    <a:pt x="917" y="281"/>
                                  </a:lnTo>
                                  <a:lnTo>
                                    <a:pt x="916" y="276"/>
                                  </a:lnTo>
                                  <a:lnTo>
                                    <a:pt x="916" y="270"/>
                                  </a:lnTo>
                                  <a:lnTo>
                                    <a:pt x="916" y="265"/>
                                  </a:lnTo>
                                  <a:lnTo>
                                    <a:pt x="917" y="261"/>
                                  </a:lnTo>
                                  <a:lnTo>
                                    <a:pt x="918" y="259"/>
                                  </a:lnTo>
                                  <a:lnTo>
                                    <a:pt x="921" y="254"/>
                                  </a:lnTo>
                                  <a:lnTo>
                                    <a:pt x="933" y="236"/>
                                  </a:lnTo>
                                  <a:lnTo>
                                    <a:pt x="941" y="225"/>
                                  </a:lnTo>
                                  <a:lnTo>
                                    <a:pt x="946" y="211"/>
                                  </a:lnTo>
                                  <a:lnTo>
                                    <a:pt x="949" y="198"/>
                                  </a:lnTo>
                                  <a:lnTo>
                                    <a:pt x="951" y="190"/>
                                  </a:lnTo>
                                  <a:lnTo>
                                    <a:pt x="951" y="184"/>
                                  </a:lnTo>
                                  <a:lnTo>
                                    <a:pt x="954" y="100"/>
                                  </a:lnTo>
                                  <a:lnTo>
                                    <a:pt x="954" y="94"/>
                                  </a:lnTo>
                                  <a:lnTo>
                                    <a:pt x="953" y="88"/>
                                  </a:lnTo>
                                  <a:lnTo>
                                    <a:pt x="951" y="74"/>
                                  </a:lnTo>
                                  <a:lnTo>
                                    <a:pt x="947" y="60"/>
                                  </a:lnTo>
                                  <a:lnTo>
                                    <a:pt x="943" y="54"/>
                                  </a:lnTo>
                                  <a:lnTo>
                                    <a:pt x="941" y="48"/>
                                  </a:lnTo>
                                  <a:lnTo>
                                    <a:pt x="929" y="30"/>
                                  </a:lnTo>
                                  <a:lnTo>
                                    <a:pt x="928" y="25"/>
                                  </a:lnTo>
                                  <a:lnTo>
                                    <a:pt x="927" y="21"/>
                                  </a:lnTo>
                                  <a:lnTo>
                                    <a:pt x="927" y="16"/>
                                  </a:lnTo>
                                  <a:lnTo>
                                    <a:pt x="928" y="13"/>
                                  </a:lnTo>
                                  <a:lnTo>
                                    <a:pt x="931" y="10"/>
                                  </a:lnTo>
                                  <a:lnTo>
                                    <a:pt x="933" y="8"/>
                                  </a:lnTo>
                                  <a:lnTo>
                                    <a:pt x="938" y="5"/>
                                  </a:lnTo>
                                  <a:lnTo>
                                    <a:pt x="943" y="5"/>
                                  </a:lnTo>
                                  <a:lnTo>
                                    <a:pt x="1035" y="0"/>
                                  </a:lnTo>
                                  <a:lnTo>
                                    <a:pt x="1042" y="0"/>
                                  </a:lnTo>
                                  <a:lnTo>
                                    <a:pt x="1048" y="1"/>
                                  </a:lnTo>
                                  <a:lnTo>
                                    <a:pt x="1054" y="3"/>
                                  </a:lnTo>
                                  <a:lnTo>
                                    <a:pt x="1060" y="5"/>
                                  </a:lnTo>
                                  <a:lnTo>
                                    <a:pt x="1067" y="9"/>
                                  </a:lnTo>
                                  <a:lnTo>
                                    <a:pt x="1073" y="11"/>
                                  </a:lnTo>
                                  <a:lnTo>
                                    <a:pt x="1078" y="15"/>
                                  </a:lnTo>
                                  <a:lnTo>
                                    <a:pt x="1083" y="20"/>
                                  </a:lnTo>
                                  <a:lnTo>
                                    <a:pt x="1150" y="91"/>
                                  </a:lnTo>
                                  <a:lnTo>
                                    <a:pt x="1169" y="113"/>
                                  </a:lnTo>
                                  <a:lnTo>
                                    <a:pt x="1189" y="133"/>
                                  </a:lnTo>
                                  <a:lnTo>
                                    <a:pt x="1253" y="195"/>
                                  </a:lnTo>
                                  <a:lnTo>
                                    <a:pt x="1258" y="199"/>
                                  </a:lnTo>
                                  <a:lnTo>
                                    <a:pt x="1263" y="203"/>
                                  </a:lnTo>
                                  <a:lnTo>
                                    <a:pt x="1268" y="206"/>
                                  </a:lnTo>
                                  <a:lnTo>
                                    <a:pt x="1274" y="209"/>
                                  </a:lnTo>
                                  <a:lnTo>
                                    <a:pt x="1280" y="213"/>
                                  </a:lnTo>
                                  <a:lnTo>
                                    <a:pt x="1285" y="214"/>
                                  </a:lnTo>
                                  <a:lnTo>
                                    <a:pt x="1290" y="215"/>
                                  </a:lnTo>
                                  <a:lnTo>
                                    <a:pt x="1295" y="216"/>
                                  </a:lnTo>
                                  <a:lnTo>
                                    <a:pt x="1300" y="218"/>
                                  </a:lnTo>
                                  <a:lnTo>
                                    <a:pt x="1305" y="219"/>
                                  </a:lnTo>
                                  <a:lnTo>
                                    <a:pt x="1311" y="221"/>
                                  </a:lnTo>
                                  <a:lnTo>
                                    <a:pt x="1316" y="224"/>
                                  </a:lnTo>
                                  <a:lnTo>
                                    <a:pt x="1328" y="231"/>
                                  </a:lnTo>
                                  <a:lnTo>
                                    <a:pt x="1333" y="235"/>
                                  </a:lnTo>
                                  <a:lnTo>
                                    <a:pt x="1336" y="239"/>
                                  </a:lnTo>
                                  <a:lnTo>
                                    <a:pt x="1356" y="260"/>
                                  </a:lnTo>
                                  <a:lnTo>
                                    <a:pt x="1360" y="264"/>
                                  </a:lnTo>
                                  <a:lnTo>
                                    <a:pt x="1365" y="267"/>
                                  </a:lnTo>
                                  <a:lnTo>
                                    <a:pt x="1370" y="271"/>
                                  </a:lnTo>
                                  <a:lnTo>
                                    <a:pt x="1376" y="274"/>
                                  </a:lnTo>
                                  <a:lnTo>
                                    <a:pt x="1386" y="277"/>
                                  </a:lnTo>
                                  <a:lnTo>
                                    <a:pt x="1391" y="277"/>
                                  </a:lnTo>
                                  <a:lnTo>
                                    <a:pt x="1396" y="277"/>
                                  </a:lnTo>
                                  <a:lnTo>
                                    <a:pt x="1406" y="277"/>
                                  </a:lnTo>
                                  <a:lnTo>
                                    <a:pt x="1419" y="279"/>
                                  </a:lnTo>
                                  <a:lnTo>
                                    <a:pt x="1431" y="282"/>
                                  </a:lnTo>
                                  <a:lnTo>
                                    <a:pt x="1444" y="286"/>
                                  </a:lnTo>
                                  <a:lnTo>
                                    <a:pt x="1520" y="320"/>
                                  </a:lnTo>
                                  <a:lnTo>
                                    <a:pt x="1531" y="326"/>
                                  </a:lnTo>
                                  <a:lnTo>
                                    <a:pt x="1544" y="334"/>
                                  </a:lnTo>
                                  <a:lnTo>
                                    <a:pt x="1556" y="342"/>
                                  </a:lnTo>
                                  <a:lnTo>
                                    <a:pt x="1561" y="347"/>
                                  </a:lnTo>
                                  <a:lnTo>
                                    <a:pt x="1566" y="351"/>
                                  </a:lnTo>
                                  <a:lnTo>
                                    <a:pt x="1625" y="410"/>
                                  </a:lnTo>
                                  <a:lnTo>
                                    <a:pt x="1627" y="414"/>
                                  </a:lnTo>
                                  <a:lnTo>
                                    <a:pt x="1630" y="417"/>
                                  </a:lnTo>
                                  <a:lnTo>
                                    <a:pt x="1631" y="421"/>
                                  </a:lnTo>
                                  <a:lnTo>
                                    <a:pt x="1633" y="425"/>
                                  </a:lnTo>
                                  <a:lnTo>
                                    <a:pt x="1635" y="430"/>
                                  </a:lnTo>
                                  <a:lnTo>
                                    <a:pt x="1635" y="434"/>
                                  </a:lnTo>
                                  <a:lnTo>
                                    <a:pt x="1635" y="439"/>
                                  </a:lnTo>
                                  <a:lnTo>
                                    <a:pt x="1635" y="444"/>
                                  </a:lnTo>
                                  <a:lnTo>
                                    <a:pt x="1637" y="441"/>
                                  </a:lnTo>
                                  <a:lnTo>
                                    <a:pt x="1641" y="439"/>
                                  </a:lnTo>
                                  <a:lnTo>
                                    <a:pt x="1645" y="439"/>
                                  </a:lnTo>
                                  <a:lnTo>
                                    <a:pt x="1648" y="437"/>
                                  </a:lnTo>
                                  <a:lnTo>
                                    <a:pt x="1652" y="439"/>
                                  </a:lnTo>
                                  <a:lnTo>
                                    <a:pt x="1656" y="440"/>
                                  </a:lnTo>
                                  <a:lnTo>
                                    <a:pt x="1660" y="442"/>
                                  </a:lnTo>
                                  <a:lnTo>
                                    <a:pt x="1663" y="445"/>
                                  </a:lnTo>
                                  <a:lnTo>
                                    <a:pt x="1713" y="497"/>
                                  </a:lnTo>
                                  <a:lnTo>
                                    <a:pt x="1717" y="502"/>
                                  </a:lnTo>
                                  <a:lnTo>
                                    <a:pt x="1721" y="507"/>
                                  </a:lnTo>
                                  <a:lnTo>
                                    <a:pt x="1723" y="513"/>
                                  </a:lnTo>
                                  <a:lnTo>
                                    <a:pt x="1725" y="520"/>
                                  </a:lnTo>
                                  <a:lnTo>
                                    <a:pt x="1726" y="526"/>
                                  </a:lnTo>
                                  <a:lnTo>
                                    <a:pt x="1726" y="532"/>
                                  </a:lnTo>
                                  <a:lnTo>
                                    <a:pt x="1726" y="538"/>
                                  </a:lnTo>
                                  <a:lnTo>
                                    <a:pt x="1725" y="545"/>
                                  </a:lnTo>
                                  <a:lnTo>
                                    <a:pt x="1713" y="576"/>
                                  </a:lnTo>
                                  <a:lnTo>
                                    <a:pt x="1710" y="588"/>
                                  </a:lnTo>
                                  <a:lnTo>
                                    <a:pt x="1707" y="603"/>
                                  </a:lnTo>
                                  <a:lnTo>
                                    <a:pt x="1705" y="618"/>
                                  </a:lnTo>
                                  <a:lnTo>
                                    <a:pt x="1705" y="631"/>
                                  </a:lnTo>
                                  <a:lnTo>
                                    <a:pt x="1707" y="673"/>
                                  </a:lnTo>
                                  <a:lnTo>
                                    <a:pt x="1707" y="686"/>
                                  </a:lnTo>
                                  <a:lnTo>
                                    <a:pt x="1706" y="701"/>
                                  </a:lnTo>
                                  <a:lnTo>
                                    <a:pt x="1705" y="716"/>
                                  </a:lnTo>
                                  <a:lnTo>
                                    <a:pt x="1703" y="728"/>
                                  </a:lnTo>
                                  <a:lnTo>
                                    <a:pt x="1700" y="748"/>
                                  </a:lnTo>
                                  <a:lnTo>
                                    <a:pt x="1698" y="754"/>
                                  </a:lnTo>
                                  <a:lnTo>
                                    <a:pt x="1698" y="761"/>
                                  </a:lnTo>
                                  <a:lnTo>
                                    <a:pt x="1698" y="767"/>
                                  </a:lnTo>
                                  <a:lnTo>
                                    <a:pt x="1700" y="772"/>
                                  </a:lnTo>
                                  <a:lnTo>
                                    <a:pt x="1701" y="776"/>
                                  </a:lnTo>
                                  <a:lnTo>
                                    <a:pt x="1702" y="778"/>
                                  </a:lnTo>
                                  <a:lnTo>
                                    <a:pt x="1703" y="783"/>
                                  </a:lnTo>
                                  <a:lnTo>
                                    <a:pt x="1707" y="787"/>
                                  </a:lnTo>
                                  <a:lnTo>
                                    <a:pt x="1710" y="791"/>
                                  </a:lnTo>
                                  <a:lnTo>
                                    <a:pt x="1713" y="793"/>
                                  </a:lnTo>
                                  <a:lnTo>
                                    <a:pt x="1718" y="796"/>
                                  </a:lnTo>
                                  <a:lnTo>
                                    <a:pt x="1723" y="798"/>
                                  </a:lnTo>
                                  <a:lnTo>
                                    <a:pt x="1730" y="799"/>
                                  </a:lnTo>
                                  <a:lnTo>
                                    <a:pt x="1736" y="801"/>
                                  </a:lnTo>
                                  <a:lnTo>
                                    <a:pt x="1742" y="802"/>
                                  </a:lnTo>
                                  <a:lnTo>
                                    <a:pt x="1748" y="803"/>
                                  </a:lnTo>
                                  <a:lnTo>
                                    <a:pt x="1753" y="803"/>
                                  </a:lnTo>
                                  <a:lnTo>
                                    <a:pt x="1760" y="803"/>
                                  </a:lnTo>
                                  <a:lnTo>
                                    <a:pt x="1766" y="804"/>
                                  </a:lnTo>
                                  <a:lnTo>
                                    <a:pt x="1771" y="806"/>
                                  </a:lnTo>
                                  <a:lnTo>
                                    <a:pt x="1776" y="808"/>
                                  </a:lnTo>
                                  <a:lnTo>
                                    <a:pt x="1781" y="812"/>
                                  </a:lnTo>
                                  <a:lnTo>
                                    <a:pt x="1785" y="816"/>
                                  </a:lnTo>
                                  <a:lnTo>
                                    <a:pt x="1788" y="819"/>
                                  </a:lnTo>
                                  <a:lnTo>
                                    <a:pt x="1790" y="822"/>
                                  </a:lnTo>
                                  <a:lnTo>
                                    <a:pt x="1791" y="824"/>
                                  </a:lnTo>
                                  <a:lnTo>
                                    <a:pt x="1792" y="829"/>
                                  </a:lnTo>
                                  <a:lnTo>
                                    <a:pt x="1792" y="834"/>
                                  </a:lnTo>
                                  <a:lnTo>
                                    <a:pt x="1792" y="841"/>
                                  </a:lnTo>
                                  <a:lnTo>
                                    <a:pt x="1791" y="846"/>
                                  </a:lnTo>
                                  <a:lnTo>
                                    <a:pt x="1790" y="852"/>
                                  </a:lnTo>
                                  <a:lnTo>
                                    <a:pt x="1787" y="857"/>
                                  </a:lnTo>
                                  <a:lnTo>
                                    <a:pt x="1785" y="862"/>
                                  </a:lnTo>
                                  <a:lnTo>
                                    <a:pt x="1782" y="867"/>
                                  </a:lnTo>
                                  <a:lnTo>
                                    <a:pt x="1780" y="869"/>
                                  </a:lnTo>
                                  <a:lnTo>
                                    <a:pt x="1778" y="872"/>
                                  </a:lnTo>
                                  <a:lnTo>
                                    <a:pt x="1775" y="877"/>
                                  </a:lnTo>
                                  <a:lnTo>
                                    <a:pt x="1768" y="889"/>
                                  </a:lnTo>
                                  <a:lnTo>
                                    <a:pt x="1766" y="896"/>
                                  </a:lnTo>
                                  <a:lnTo>
                                    <a:pt x="1763" y="902"/>
                                  </a:lnTo>
                                  <a:lnTo>
                                    <a:pt x="1762" y="908"/>
                                  </a:lnTo>
                                  <a:lnTo>
                                    <a:pt x="1761" y="913"/>
                                  </a:lnTo>
                                  <a:lnTo>
                                    <a:pt x="1761" y="919"/>
                                  </a:lnTo>
                                  <a:lnTo>
                                    <a:pt x="1762" y="925"/>
                                  </a:lnTo>
                                  <a:lnTo>
                                    <a:pt x="1765" y="939"/>
                                  </a:lnTo>
                                  <a:lnTo>
                                    <a:pt x="1767" y="945"/>
                                  </a:lnTo>
                                  <a:lnTo>
                                    <a:pt x="1770" y="952"/>
                                  </a:lnTo>
                                  <a:lnTo>
                                    <a:pt x="1772" y="958"/>
                                  </a:lnTo>
                                  <a:lnTo>
                                    <a:pt x="1776" y="963"/>
                                  </a:lnTo>
                                  <a:lnTo>
                                    <a:pt x="1871" y="1090"/>
                                  </a:lnTo>
                                  <a:lnTo>
                                    <a:pt x="1873" y="1095"/>
                                  </a:lnTo>
                                  <a:lnTo>
                                    <a:pt x="1874" y="1098"/>
                                  </a:lnTo>
                                  <a:lnTo>
                                    <a:pt x="1877" y="1102"/>
                                  </a:lnTo>
                                  <a:lnTo>
                                    <a:pt x="1879" y="1108"/>
                                  </a:lnTo>
                                  <a:lnTo>
                                    <a:pt x="1881" y="1115"/>
                                  </a:lnTo>
                                  <a:lnTo>
                                    <a:pt x="1882" y="1122"/>
                                  </a:lnTo>
                                  <a:lnTo>
                                    <a:pt x="1883" y="1129"/>
                                  </a:lnTo>
                                  <a:lnTo>
                                    <a:pt x="1883" y="1142"/>
                                  </a:lnTo>
                                  <a:lnTo>
                                    <a:pt x="1883" y="1145"/>
                                  </a:lnTo>
                                  <a:lnTo>
                                    <a:pt x="1882" y="1152"/>
                                  </a:lnTo>
                                  <a:lnTo>
                                    <a:pt x="1882" y="1159"/>
                                  </a:lnTo>
                                  <a:lnTo>
                                    <a:pt x="1882" y="1174"/>
                                  </a:lnTo>
                                  <a:lnTo>
                                    <a:pt x="1882" y="1189"/>
                                  </a:lnTo>
                                  <a:lnTo>
                                    <a:pt x="1883" y="1201"/>
                                  </a:lnTo>
                                  <a:lnTo>
                                    <a:pt x="1888" y="1236"/>
                                  </a:lnTo>
                                  <a:lnTo>
                                    <a:pt x="1888" y="1241"/>
                                  </a:lnTo>
                                  <a:lnTo>
                                    <a:pt x="1888" y="1248"/>
                                  </a:lnTo>
                                  <a:lnTo>
                                    <a:pt x="1887" y="1254"/>
                                  </a:lnTo>
                                  <a:lnTo>
                                    <a:pt x="1884" y="1260"/>
                                  </a:lnTo>
                                  <a:lnTo>
                                    <a:pt x="1882" y="1266"/>
                                  </a:lnTo>
                                  <a:lnTo>
                                    <a:pt x="1879" y="1271"/>
                                  </a:lnTo>
                                  <a:lnTo>
                                    <a:pt x="1876" y="1276"/>
                                  </a:lnTo>
                                  <a:lnTo>
                                    <a:pt x="1874" y="1279"/>
                                  </a:lnTo>
                                  <a:lnTo>
                                    <a:pt x="1872" y="1280"/>
                                  </a:lnTo>
                                  <a:lnTo>
                                    <a:pt x="1868" y="1284"/>
                                  </a:lnTo>
                                  <a:lnTo>
                                    <a:pt x="1864" y="1289"/>
                                  </a:lnTo>
                                  <a:lnTo>
                                    <a:pt x="1861" y="1294"/>
                                  </a:lnTo>
                                  <a:lnTo>
                                    <a:pt x="1858" y="1300"/>
                                  </a:lnTo>
                                  <a:lnTo>
                                    <a:pt x="1856" y="1306"/>
                                  </a:lnTo>
                                  <a:lnTo>
                                    <a:pt x="1854" y="1313"/>
                                  </a:lnTo>
                                  <a:lnTo>
                                    <a:pt x="1853" y="1319"/>
                                  </a:lnTo>
                                  <a:lnTo>
                                    <a:pt x="1853" y="1325"/>
                                  </a:lnTo>
                                  <a:lnTo>
                                    <a:pt x="1856" y="1396"/>
                                  </a:lnTo>
                                  <a:lnTo>
                                    <a:pt x="1856" y="1402"/>
                                  </a:lnTo>
                                  <a:lnTo>
                                    <a:pt x="1857" y="1409"/>
                                  </a:lnTo>
                                  <a:lnTo>
                                    <a:pt x="1859" y="1416"/>
                                  </a:lnTo>
                                  <a:lnTo>
                                    <a:pt x="1862" y="1422"/>
                                  </a:lnTo>
                                  <a:lnTo>
                                    <a:pt x="1864" y="1429"/>
                                  </a:lnTo>
                                  <a:lnTo>
                                    <a:pt x="1867" y="1435"/>
                                  </a:lnTo>
                                  <a:lnTo>
                                    <a:pt x="1871" y="1440"/>
                                  </a:lnTo>
                                  <a:lnTo>
                                    <a:pt x="1874" y="1445"/>
                                  </a:lnTo>
                                  <a:lnTo>
                                    <a:pt x="1882" y="1452"/>
                                  </a:lnTo>
                                  <a:lnTo>
                                    <a:pt x="1891" y="1459"/>
                                  </a:lnTo>
                                  <a:lnTo>
                                    <a:pt x="1899" y="1462"/>
                                  </a:lnTo>
                                  <a:lnTo>
                                    <a:pt x="1903" y="1464"/>
                                  </a:lnTo>
                                  <a:lnTo>
                                    <a:pt x="1907" y="1464"/>
                                  </a:lnTo>
                                  <a:lnTo>
                                    <a:pt x="1911" y="1464"/>
                                  </a:lnTo>
                                  <a:lnTo>
                                    <a:pt x="1914" y="1465"/>
                                  </a:lnTo>
                                  <a:lnTo>
                                    <a:pt x="1918" y="1467"/>
                                  </a:lnTo>
                                  <a:lnTo>
                                    <a:pt x="1922" y="1470"/>
                                  </a:lnTo>
                                  <a:lnTo>
                                    <a:pt x="1931" y="1477"/>
                                  </a:lnTo>
                                  <a:lnTo>
                                    <a:pt x="1937" y="1486"/>
                                  </a:lnTo>
                                  <a:lnTo>
                                    <a:pt x="1947" y="1501"/>
                                  </a:lnTo>
                                  <a:lnTo>
                                    <a:pt x="1954" y="1512"/>
                                  </a:lnTo>
                                  <a:lnTo>
                                    <a:pt x="1961" y="1526"/>
                                  </a:lnTo>
                                  <a:lnTo>
                                    <a:pt x="1973" y="1551"/>
                                  </a:lnTo>
                                  <a:lnTo>
                                    <a:pt x="1994" y="1602"/>
                                  </a:lnTo>
                                  <a:lnTo>
                                    <a:pt x="1995" y="1607"/>
                                  </a:lnTo>
                                  <a:lnTo>
                                    <a:pt x="1997" y="1614"/>
                                  </a:lnTo>
                                  <a:lnTo>
                                    <a:pt x="1997" y="1620"/>
                                  </a:lnTo>
                                  <a:lnTo>
                                    <a:pt x="1995" y="1626"/>
                                  </a:lnTo>
                                  <a:lnTo>
                                    <a:pt x="1994" y="1630"/>
                                  </a:lnTo>
                                  <a:lnTo>
                                    <a:pt x="1994" y="1632"/>
                                  </a:lnTo>
                                  <a:lnTo>
                                    <a:pt x="1992" y="1637"/>
                                  </a:lnTo>
                                  <a:lnTo>
                                    <a:pt x="1988" y="1643"/>
                                  </a:lnTo>
                                  <a:lnTo>
                                    <a:pt x="1984" y="1647"/>
                                  </a:lnTo>
                                  <a:lnTo>
                                    <a:pt x="1956" y="1672"/>
                                  </a:lnTo>
                                  <a:lnTo>
                                    <a:pt x="1951" y="1676"/>
                                  </a:lnTo>
                                  <a:lnTo>
                                    <a:pt x="1946" y="1678"/>
                                  </a:lnTo>
                                  <a:lnTo>
                                    <a:pt x="1941" y="1681"/>
                                  </a:lnTo>
                                  <a:lnTo>
                                    <a:pt x="1936" y="1682"/>
                                  </a:lnTo>
                                  <a:lnTo>
                                    <a:pt x="1931" y="1682"/>
                                  </a:lnTo>
                                  <a:lnTo>
                                    <a:pt x="1924" y="1682"/>
                                  </a:lnTo>
                                  <a:lnTo>
                                    <a:pt x="1921" y="1681"/>
                                  </a:lnTo>
                                  <a:lnTo>
                                    <a:pt x="1916" y="1678"/>
                                  </a:lnTo>
                                  <a:lnTo>
                                    <a:pt x="1912" y="1676"/>
                                  </a:lnTo>
                                  <a:lnTo>
                                    <a:pt x="1907" y="1675"/>
                                  </a:lnTo>
                                  <a:lnTo>
                                    <a:pt x="1901" y="1675"/>
                                  </a:lnTo>
                                  <a:lnTo>
                                    <a:pt x="1896" y="1675"/>
                                  </a:lnTo>
                                  <a:lnTo>
                                    <a:pt x="1889" y="1675"/>
                                  </a:lnTo>
                                  <a:lnTo>
                                    <a:pt x="1884" y="1676"/>
                                  </a:lnTo>
                                  <a:lnTo>
                                    <a:pt x="1878" y="1678"/>
                                  </a:lnTo>
                                  <a:lnTo>
                                    <a:pt x="1873" y="1681"/>
                                  </a:lnTo>
                                  <a:lnTo>
                                    <a:pt x="1862" y="1688"/>
                                  </a:lnTo>
                                  <a:lnTo>
                                    <a:pt x="1857" y="1691"/>
                                  </a:lnTo>
                                  <a:lnTo>
                                    <a:pt x="1851" y="1693"/>
                                  </a:lnTo>
                                  <a:lnTo>
                                    <a:pt x="1844" y="1696"/>
                                  </a:lnTo>
                                  <a:lnTo>
                                    <a:pt x="1838" y="1697"/>
                                  </a:lnTo>
                                  <a:lnTo>
                                    <a:pt x="1827" y="1698"/>
                                  </a:lnTo>
                                  <a:lnTo>
                                    <a:pt x="1821" y="1697"/>
                                  </a:lnTo>
                                  <a:lnTo>
                                    <a:pt x="1816" y="1696"/>
                                  </a:lnTo>
                                  <a:lnTo>
                                    <a:pt x="1812" y="1695"/>
                                  </a:lnTo>
                                  <a:lnTo>
                                    <a:pt x="1807" y="1695"/>
                                  </a:lnTo>
                                  <a:lnTo>
                                    <a:pt x="1804" y="1695"/>
                                  </a:lnTo>
                                  <a:lnTo>
                                    <a:pt x="1801" y="1696"/>
                                  </a:lnTo>
                                  <a:lnTo>
                                    <a:pt x="1798" y="1697"/>
                                  </a:lnTo>
                                  <a:lnTo>
                                    <a:pt x="1797" y="1700"/>
                                  </a:lnTo>
                                  <a:lnTo>
                                    <a:pt x="1796" y="1703"/>
                                  </a:lnTo>
                                  <a:lnTo>
                                    <a:pt x="1796" y="1706"/>
                                  </a:lnTo>
                                  <a:lnTo>
                                    <a:pt x="1796" y="1710"/>
                                  </a:lnTo>
                                  <a:lnTo>
                                    <a:pt x="1794" y="1713"/>
                                  </a:lnTo>
                                  <a:lnTo>
                                    <a:pt x="1793" y="1716"/>
                                  </a:lnTo>
                                  <a:lnTo>
                                    <a:pt x="1791" y="1720"/>
                                  </a:lnTo>
                                  <a:lnTo>
                                    <a:pt x="1790" y="1721"/>
                                  </a:lnTo>
                                  <a:lnTo>
                                    <a:pt x="1786" y="1723"/>
                                  </a:lnTo>
                                  <a:lnTo>
                                    <a:pt x="1783" y="1725"/>
                                  </a:lnTo>
                                  <a:lnTo>
                                    <a:pt x="1780" y="1725"/>
                                  </a:lnTo>
                                  <a:lnTo>
                                    <a:pt x="1777" y="1725"/>
                                  </a:lnTo>
                                  <a:lnTo>
                                    <a:pt x="1772" y="1725"/>
                                  </a:lnTo>
                                  <a:lnTo>
                                    <a:pt x="1767" y="1722"/>
                                  </a:lnTo>
                                  <a:lnTo>
                                    <a:pt x="1762" y="1721"/>
                                  </a:lnTo>
                                  <a:lnTo>
                                    <a:pt x="1752" y="1715"/>
                                  </a:lnTo>
                                  <a:lnTo>
                                    <a:pt x="1747" y="1712"/>
                                  </a:lnTo>
                                  <a:lnTo>
                                    <a:pt x="1742" y="1708"/>
                                  </a:lnTo>
                                  <a:lnTo>
                                    <a:pt x="1697" y="1671"/>
                                  </a:lnTo>
                                  <a:lnTo>
                                    <a:pt x="1693" y="1668"/>
                                  </a:lnTo>
                                  <a:lnTo>
                                    <a:pt x="1690" y="1666"/>
                                  </a:lnTo>
                                  <a:lnTo>
                                    <a:pt x="1686" y="1666"/>
                                  </a:lnTo>
                                  <a:lnTo>
                                    <a:pt x="1683" y="1666"/>
                                  </a:lnTo>
                                  <a:lnTo>
                                    <a:pt x="1681" y="1667"/>
                                  </a:lnTo>
                                  <a:lnTo>
                                    <a:pt x="1680" y="1670"/>
                                  </a:lnTo>
                                  <a:lnTo>
                                    <a:pt x="1680" y="1673"/>
                                  </a:lnTo>
                                  <a:lnTo>
                                    <a:pt x="1680" y="1678"/>
                                  </a:lnTo>
                                  <a:lnTo>
                                    <a:pt x="1680" y="1683"/>
                                  </a:lnTo>
                                  <a:lnTo>
                                    <a:pt x="1680" y="1688"/>
                                  </a:lnTo>
                                  <a:lnTo>
                                    <a:pt x="1680" y="1693"/>
                                  </a:lnTo>
                                  <a:lnTo>
                                    <a:pt x="1678" y="1697"/>
                                  </a:lnTo>
                                  <a:lnTo>
                                    <a:pt x="1677" y="1701"/>
                                  </a:lnTo>
                                  <a:lnTo>
                                    <a:pt x="1676" y="1705"/>
                                  </a:lnTo>
                                  <a:lnTo>
                                    <a:pt x="1673" y="1706"/>
                                  </a:lnTo>
                                  <a:lnTo>
                                    <a:pt x="1671" y="1707"/>
                                  </a:lnTo>
                                  <a:lnTo>
                                    <a:pt x="1668" y="1708"/>
                                  </a:lnTo>
                                  <a:lnTo>
                                    <a:pt x="1665" y="1708"/>
                                  </a:lnTo>
                                  <a:lnTo>
                                    <a:pt x="1660" y="1707"/>
                                  </a:lnTo>
                                  <a:lnTo>
                                    <a:pt x="1655" y="1707"/>
                                  </a:lnTo>
                                  <a:lnTo>
                                    <a:pt x="1645" y="1705"/>
                                  </a:lnTo>
                                  <a:lnTo>
                                    <a:pt x="1635" y="1700"/>
                                  </a:lnTo>
                                  <a:lnTo>
                                    <a:pt x="1630" y="1698"/>
                                  </a:lnTo>
                                  <a:lnTo>
                                    <a:pt x="1626" y="1697"/>
                                  </a:lnTo>
                                  <a:lnTo>
                                    <a:pt x="1622" y="1698"/>
                                  </a:lnTo>
                                  <a:lnTo>
                                    <a:pt x="1620" y="1700"/>
                                  </a:lnTo>
                                  <a:lnTo>
                                    <a:pt x="1618" y="1701"/>
                                  </a:lnTo>
                                  <a:lnTo>
                                    <a:pt x="1617" y="1703"/>
                                  </a:lnTo>
                                  <a:lnTo>
                                    <a:pt x="1616" y="1706"/>
                                  </a:lnTo>
                                  <a:lnTo>
                                    <a:pt x="1616" y="1711"/>
                                  </a:lnTo>
                                  <a:lnTo>
                                    <a:pt x="1616" y="1716"/>
                                  </a:lnTo>
                                  <a:lnTo>
                                    <a:pt x="1620" y="1731"/>
                                  </a:lnTo>
                                  <a:lnTo>
                                    <a:pt x="1622" y="1745"/>
                                  </a:lnTo>
                                  <a:lnTo>
                                    <a:pt x="1623" y="1760"/>
                                  </a:lnTo>
                                  <a:lnTo>
                                    <a:pt x="1623" y="1775"/>
                                  </a:lnTo>
                                  <a:lnTo>
                                    <a:pt x="1622" y="1781"/>
                                  </a:lnTo>
                                  <a:lnTo>
                                    <a:pt x="1622" y="1787"/>
                                  </a:lnTo>
                                  <a:lnTo>
                                    <a:pt x="1618" y="1813"/>
                                  </a:lnTo>
                                  <a:lnTo>
                                    <a:pt x="1617" y="1820"/>
                                  </a:lnTo>
                                  <a:lnTo>
                                    <a:pt x="1616" y="1826"/>
                                  </a:lnTo>
                                  <a:lnTo>
                                    <a:pt x="1613" y="1831"/>
                                  </a:lnTo>
                                  <a:lnTo>
                                    <a:pt x="1610" y="1836"/>
                                  </a:lnTo>
                                  <a:lnTo>
                                    <a:pt x="1607" y="1840"/>
                                  </a:lnTo>
                                  <a:lnTo>
                                    <a:pt x="1602" y="1843"/>
                                  </a:lnTo>
                                  <a:lnTo>
                                    <a:pt x="1598" y="1847"/>
                                  </a:lnTo>
                                  <a:lnTo>
                                    <a:pt x="1595" y="1848"/>
                                  </a:lnTo>
                                  <a:lnTo>
                                    <a:pt x="1584" y="1851"/>
                                  </a:lnTo>
                                  <a:lnTo>
                                    <a:pt x="1571" y="1852"/>
                                  </a:lnTo>
                                  <a:lnTo>
                                    <a:pt x="1557" y="1853"/>
                                  </a:lnTo>
                                  <a:lnTo>
                                    <a:pt x="1545" y="1853"/>
                                  </a:lnTo>
                                  <a:lnTo>
                                    <a:pt x="1531" y="1853"/>
                                  </a:lnTo>
                                  <a:lnTo>
                                    <a:pt x="1525" y="1853"/>
                                  </a:lnTo>
                                  <a:lnTo>
                                    <a:pt x="1521" y="1854"/>
                                  </a:lnTo>
                                  <a:lnTo>
                                    <a:pt x="1517" y="1857"/>
                                  </a:lnTo>
                                  <a:lnTo>
                                    <a:pt x="1515" y="1859"/>
                                  </a:lnTo>
                                  <a:lnTo>
                                    <a:pt x="1514" y="1863"/>
                                  </a:lnTo>
                                  <a:lnTo>
                                    <a:pt x="1514" y="1867"/>
                                  </a:lnTo>
                                  <a:lnTo>
                                    <a:pt x="1515" y="1871"/>
                                  </a:lnTo>
                                  <a:lnTo>
                                    <a:pt x="1517" y="1876"/>
                                  </a:lnTo>
                                  <a:lnTo>
                                    <a:pt x="1520" y="1878"/>
                                  </a:lnTo>
                                  <a:lnTo>
                                    <a:pt x="1522" y="1883"/>
                                  </a:lnTo>
                                  <a:lnTo>
                                    <a:pt x="1525" y="1889"/>
                                  </a:lnTo>
                                  <a:lnTo>
                                    <a:pt x="1527" y="1894"/>
                                  </a:lnTo>
                                  <a:lnTo>
                                    <a:pt x="1529" y="1899"/>
                                  </a:lnTo>
                                  <a:lnTo>
                                    <a:pt x="1530" y="1904"/>
                                  </a:lnTo>
                                  <a:lnTo>
                                    <a:pt x="1530" y="1909"/>
                                  </a:lnTo>
                                  <a:lnTo>
                                    <a:pt x="1530" y="1913"/>
                                  </a:lnTo>
                                  <a:lnTo>
                                    <a:pt x="1529" y="1916"/>
                                  </a:lnTo>
                                  <a:lnTo>
                                    <a:pt x="1527" y="1919"/>
                                  </a:lnTo>
                                  <a:lnTo>
                                    <a:pt x="1524" y="1922"/>
                                  </a:lnTo>
                                  <a:lnTo>
                                    <a:pt x="1516" y="1926"/>
                                  </a:lnTo>
                                  <a:lnTo>
                                    <a:pt x="1506" y="1929"/>
                                  </a:lnTo>
                                  <a:lnTo>
                                    <a:pt x="1500" y="1931"/>
                                  </a:lnTo>
                                  <a:lnTo>
                                    <a:pt x="1495" y="1931"/>
                                  </a:lnTo>
                                  <a:lnTo>
                                    <a:pt x="1480" y="1932"/>
                                  </a:lnTo>
                                  <a:lnTo>
                                    <a:pt x="1475" y="1932"/>
                                  </a:lnTo>
                                  <a:lnTo>
                                    <a:pt x="1469" y="1933"/>
                                  </a:lnTo>
                                  <a:lnTo>
                                    <a:pt x="1462" y="1934"/>
                                  </a:lnTo>
                                  <a:lnTo>
                                    <a:pt x="1457" y="1936"/>
                                  </a:lnTo>
                                  <a:lnTo>
                                    <a:pt x="1449" y="1941"/>
                                  </a:lnTo>
                                  <a:lnTo>
                                    <a:pt x="1445" y="1942"/>
                                  </a:lnTo>
                                  <a:lnTo>
                                    <a:pt x="1442" y="1944"/>
                                  </a:lnTo>
                                  <a:lnTo>
                                    <a:pt x="1440" y="1948"/>
                                  </a:lnTo>
                                  <a:lnTo>
                                    <a:pt x="1440" y="1952"/>
                                  </a:lnTo>
                                  <a:lnTo>
                                    <a:pt x="1440" y="1956"/>
                                  </a:lnTo>
                                  <a:lnTo>
                                    <a:pt x="1441" y="1959"/>
                                  </a:lnTo>
                                  <a:lnTo>
                                    <a:pt x="1441" y="1962"/>
                                  </a:lnTo>
                                  <a:lnTo>
                                    <a:pt x="1442" y="1964"/>
                                  </a:lnTo>
                                  <a:lnTo>
                                    <a:pt x="1445" y="1969"/>
                                  </a:lnTo>
                                  <a:lnTo>
                                    <a:pt x="1449" y="1973"/>
                                  </a:lnTo>
                                  <a:lnTo>
                                    <a:pt x="1452" y="1978"/>
                                  </a:lnTo>
                                  <a:lnTo>
                                    <a:pt x="1475" y="2001"/>
                                  </a:lnTo>
                                  <a:lnTo>
                                    <a:pt x="1479" y="2004"/>
                                  </a:lnTo>
                                  <a:lnTo>
                                    <a:pt x="1482" y="2009"/>
                                  </a:lnTo>
                                  <a:lnTo>
                                    <a:pt x="1484" y="2013"/>
                                  </a:lnTo>
                                  <a:lnTo>
                                    <a:pt x="1486" y="2018"/>
                                  </a:lnTo>
                                  <a:lnTo>
                                    <a:pt x="1486" y="2022"/>
                                  </a:lnTo>
                                  <a:lnTo>
                                    <a:pt x="1486" y="2026"/>
                                  </a:lnTo>
                                  <a:lnTo>
                                    <a:pt x="1485" y="2029"/>
                                  </a:lnTo>
                                  <a:lnTo>
                                    <a:pt x="1484" y="2032"/>
                                  </a:lnTo>
                                  <a:lnTo>
                                    <a:pt x="1481" y="2034"/>
                                  </a:lnTo>
                                  <a:lnTo>
                                    <a:pt x="1479" y="2036"/>
                                  </a:lnTo>
                                  <a:lnTo>
                                    <a:pt x="1471" y="2039"/>
                                  </a:lnTo>
                                  <a:lnTo>
                                    <a:pt x="1469" y="2041"/>
                                  </a:lnTo>
                                  <a:lnTo>
                                    <a:pt x="1465" y="2041"/>
                                  </a:lnTo>
                                  <a:lnTo>
                                    <a:pt x="1459" y="2041"/>
                                  </a:lnTo>
                                  <a:lnTo>
                                    <a:pt x="1456" y="2041"/>
                                  </a:lnTo>
                                  <a:lnTo>
                                    <a:pt x="1452" y="2042"/>
                                  </a:lnTo>
                                  <a:lnTo>
                                    <a:pt x="1450" y="2044"/>
                                  </a:lnTo>
                                  <a:lnTo>
                                    <a:pt x="1446" y="2047"/>
                                  </a:lnTo>
                                  <a:lnTo>
                                    <a:pt x="1444" y="2051"/>
                                  </a:lnTo>
                                  <a:lnTo>
                                    <a:pt x="1441" y="2056"/>
                                  </a:lnTo>
                                  <a:lnTo>
                                    <a:pt x="1440" y="2061"/>
                                  </a:lnTo>
                                  <a:lnTo>
                                    <a:pt x="1437" y="2066"/>
                                  </a:lnTo>
                                  <a:lnTo>
                                    <a:pt x="1431" y="2093"/>
                                  </a:lnTo>
                                  <a:lnTo>
                                    <a:pt x="1430" y="2097"/>
                                  </a:lnTo>
                                  <a:lnTo>
                                    <a:pt x="1430" y="2099"/>
                                  </a:lnTo>
                                  <a:lnTo>
                                    <a:pt x="1426" y="2103"/>
                                  </a:lnTo>
                                  <a:lnTo>
                                    <a:pt x="1422" y="2107"/>
                                  </a:lnTo>
                                  <a:lnTo>
                                    <a:pt x="1421" y="2108"/>
                                  </a:lnTo>
                                  <a:lnTo>
                                    <a:pt x="1419" y="2109"/>
                                  </a:lnTo>
                                  <a:lnTo>
                                    <a:pt x="1414" y="2112"/>
                                  </a:lnTo>
                                  <a:lnTo>
                                    <a:pt x="1409" y="2113"/>
                                  </a:lnTo>
                                  <a:lnTo>
                                    <a:pt x="1404" y="2112"/>
                                  </a:lnTo>
                                  <a:lnTo>
                                    <a:pt x="1399" y="2110"/>
                                  </a:lnTo>
                                  <a:lnTo>
                                    <a:pt x="1109" y="1998"/>
                                  </a:lnTo>
                                  <a:lnTo>
                                    <a:pt x="1088" y="1989"/>
                                  </a:lnTo>
                                  <a:lnTo>
                                    <a:pt x="1082" y="1987"/>
                                  </a:lnTo>
                                  <a:lnTo>
                                    <a:pt x="1079" y="1987"/>
                                  </a:lnTo>
                                  <a:lnTo>
                                    <a:pt x="1077" y="1987"/>
                                  </a:lnTo>
                                  <a:lnTo>
                                    <a:pt x="1074" y="1987"/>
                                  </a:lnTo>
                                  <a:lnTo>
                                    <a:pt x="1073" y="1988"/>
                                  </a:lnTo>
                                  <a:lnTo>
                                    <a:pt x="1069" y="1992"/>
                                  </a:lnTo>
                                  <a:lnTo>
                                    <a:pt x="1064" y="1998"/>
                                  </a:lnTo>
                                  <a:lnTo>
                                    <a:pt x="1058" y="2007"/>
                                  </a:lnTo>
                                  <a:lnTo>
                                    <a:pt x="997" y="2090"/>
                                  </a:lnTo>
                                  <a:lnTo>
                                    <a:pt x="983" y="2093"/>
                                  </a:lnTo>
                                  <a:lnTo>
                                    <a:pt x="977" y="2094"/>
                                  </a:lnTo>
                                  <a:lnTo>
                                    <a:pt x="969" y="2094"/>
                                  </a:lnTo>
                                  <a:lnTo>
                                    <a:pt x="959" y="2094"/>
                                  </a:lnTo>
                                  <a:lnTo>
                                    <a:pt x="949" y="2093"/>
                                  </a:lnTo>
                                  <a:lnTo>
                                    <a:pt x="941" y="2090"/>
                                  </a:lnTo>
                                  <a:lnTo>
                                    <a:pt x="932" y="2089"/>
                                  </a:lnTo>
                                  <a:lnTo>
                                    <a:pt x="923" y="2085"/>
                                  </a:lnTo>
                                  <a:lnTo>
                                    <a:pt x="916" y="2082"/>
                                  </a:lnTo>
                                  <a:lnTo>
                                    <a:pt x="908" y="2078"/>
                                  </a:lnTo>
                                  <a:lnTo>
                                    <a:pt x="901" y="2073"/>
                                  </a:lnTo>
                                  <a:lnTo>
                                    <a:pt x="893" y="2068"/>
                                  </a:lnTo>
                                  <a:lnTo>
                                    <a:pt x="886" y="2063"/>
                                  </a:lnTo>
                                  <a:lnTo>
                                    <a:pt x="872" y="2051"/>
                                  </a:lnTo>
                                  <a:lnTo>
                                    <a:pt x="841" y="2024"/>
                                  </a:lnTo>
                                  <a:lnTo>
                                    <a:pt x="809" y="1999"/>
                                  </a:lnTo>
                                  <a:lnTo>
                                    <a:pt x="796" y="1988"/>
                                  </a:lnTo>
                                  <a:lnTo>
                                    <a:pt x="781" y="1978"/>
                                  </a:lnTo>
                                  <a:lnTo>
                                    <a:pt x="767" y="1969"/>
                                  </a:lnTo>
                                  <a:lnTo>
                                    <a:pt x="760" y="1964"/>
                                  </a:lnTo>
                                  <a:lnTo>
                                    <a:pt x="751" y="1959"/>
                                  </a:lnTo>
                                  <a:lnTo>
                                    <a:pt x="735" y="1951"/>
                                  </a:lnTo>
                                  <a:lnTo>
                                    <a:pt x="716" y="1941"/>
                                  </a:lnTo>
                                  <a:lnTo>
                                    <a:pt x="681" y="1923"/>
                                  </a:lnTo>
                                  <a:lnTo>
                                    <a:pt x="647" y="1908"/>
                                  </a:lnTo>
                                  <a:lnTo>
                                    <a:pt x="617" y="1894"/>
                                  </a:lnTo>
                                  <a:lnTo>
                                    <a:pt x="589" y="1881"/>
                                  </a:lnTo>
                                  <a:lnTo>
                                    <a:pt x="560" y="1864"/>
                                  </a:lnTo>
                                  <a:lnTo>
                                    <a:pt x="546" y="1856"/>
                                  </a:lnTo>
                                  <a:lnTo>
                                    <a:pt x="532" y="1846"/>
                                  </a:lnTo>
                                  <a:lnTo>
                                    <a:pt x="519" y="1836"/>
                                  </a:lnTo>
                                  <a:lnTo>
                                    <a:pt x="505" y="1825"/>
                                  </a:lnTo>
                                  <a:lnTo>
                                    <a:pt x="490" y="1812"/>
                                  </a:lnTo>
                                  <a:lnTo>
                                    <a:pt x="476" y="1798"/>
                                  </a:lnTo>
                                  <a:lnTo>
                                    <a:pt x="446" y="1768"/>
                                  </a:lnTo>
                                  <a:lnTo>
                                    <a:pt x="417" y="1743"/>
                                  </a:lnTo>
                                  <a:lnTo>
                                    <a:pt x="390" y="1720"/>
                                  </a:lnTo>
                                  <a:lnTo>
                                    <a:pt x="376" y="1708"/>
                                  </a:lnTo>
                                  <a:lnTo>
                                    <a:pt x="363" y="1698"/>
                                  </a:lnTo>
                                  <a:lnTo>
                                    <a:pt x="334" y="1678"/>
                                  </a:lnTo>
                                  <a:lnTo>
                                    <a:pt x="304" y="1658"/>
                                  </a:lnTo>
                                  <a:lnTo>
                                    <a:pt x="271" y="1637"/>
                                  </a:lnTo>
                                  <a:lnTo>
                                    <a:pt x="236" y="1616"/>
                                  </a:lnTo>
                                  <a:lnTo>
                                    <a:pt x="199" y="1592"/>
                                  </a:lnTo>
                                  <a:lnTo>
                                    <a:pt x="183" y="1582"/>
                                  </a:lnTo>
                                  <a:lnTo>
                                    <a:pt x="167" y="1572"/>
                                  </a:lnTo>
                                  <a:lnTo>
                                    <a:pt x="150" y="1564"/>
                                  </a:lnTo>
                                  <a:lnTo>
                                    <a:pt x="133" y="1555"/>
                                  </a:lnTo>
                                  <a:lnTo>
                                    <a:pt x="114" y="1546"/>
                                  </a:lnTo>
                                  <a:lnTo>
                                    <a:pt x="94" y="1537"/>
                                  </a:lnTo>
                                  <a:lnTo>
                                    <a:pt x="80" y="1534"/>
                                  </a:lnTo>
                                  <a:lnTo>
                                    <a:pt x="68" y="1531"/>
                                  </a:lnTo>
                                  <a:lnTo>
                                    <a:pt x="55" y="1530"/>
                                  </a:lnTo>
                                  <a:lnTo>
                                    <a:pt x="43" y="1527"/>
                                  </a:lnTo>
                                  <a:lnTo>
                                    <a:pt x="37" y="1526"/>
                                  </a:lnTo>
                                  <a:lnTo>
                                    <a:pt x="32" y="1525"/>
                                  </a:lnTo>
                                  <a:lnTo>
                                    <a:pt x="25" y="1522"/>
                                  </a:lnTo>
                                  <a:lnTo>
                                    <a:pt x="20" y="1520"/>
                                  </a:lnTo>
                                  <a:lnTo>
                                    <a:pt x="17" y="1517"/>
                                  </a:lnTo>
                                  <a:lnTo>
                                    <a:pt x="12" y="1514"/>
                                  </a:lnTo>
                                  <a:lnTo>
                                    <a:pt x="9" y="1509"/>
                                  </a:lnTo>
                                  <a:lnTo>
                                    <a:pt x="5" y="150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5" name="Freeform 38"/>
                            <a:cNvSpPr>
                              <a:spLocks noChangeArrowheads="1"/>
                            </a:cNvSpPr>
                          </a:nvSpPr>
                          <a:spPr bwMode="auto">
                            <a:xfrm rot="5100000">
                              <a:off x="2291" y="3163"/>
                              <a:ext cx="121" cy="214"/>
                            </a:xfrm>
                            <a:custGeom>
                              <a:avLst/>
                              <a:gdLst>
                                <a:gd name="T0" fmla="*/ 0 w 664"/>
                                <a:gd name="T1" fmla="*/ 0 h 606"/>
                                <a:gd name="T2" fmla="*/ 0 w 664"/>
                                <a:gd name="T3" fmla="*/ 0 h 606"/>
                                <a:gd name="T4" fmla="*/ 0 w 664"/>
                                <a:gd name="T5" fmla="*/ 0 h 606"/>
                                <a:gd name="T6" fmla="*/ 0 w 664"/>
                                <a:gd name="T7" fmla="*/ 0 h 606"/>
                                <a:gd name="T8" fmla="*/ 0 w 664"/>
                                <a:gd name="T9" fmla="*/ 0 h 606"/>
                                <a:gd name="T10" fmla="*/ 0 w 664"/>
                                <a:gd name="T11" fmla="*/ 0 h 606"/>
                                <a:gd name="T12" fmla="*/ 0 w 664"/>
                                <a:gd name="T13" fmla="*/ 0 h 606"/>
                                <a:gd name="T14" fmla="*/ 0 w 664"/>
                                <a:gd name="T15" fmla="*/ 0 h 606"/>
                                <a:gd name="T16" fmla="*/ 0 w 664"/>
                                <a:gd name="T17" fmla="*/ 0 h 606"/>
                                <a:gd name="T18" fmla="*/ 0 w 664"/>
                                <a:gd name="T19" fmla="*/ 0 h 606"/>
                                <a:gd name="T20" fmla="*/ 0 w 664"/>
                                <a:gd name="T21" fmla="*/ 0 h 606"/>
                                <a:gd name="T22" fmla="*/ 0 w 664"/>
                                <a:gd name="T23" fmla="*/ 0 h 606"/>
                                <a:gd name="T24" fmla="*/ 0 w 664"/>
                                <a:gd name="T25" fmla="*/ 0 h 606"/>
                                <a:gd name="T26" fmla="*/ 0 w 664"/>
                                <a:gd name="T27" fmla="*/ 0 h 606"/>
                                <a:gd name="T28" fmla="*/ 0 w 664"/>
                                <a:gd name="T29" fmla="*/ 0 h 606"/>
                                <a:gd name="T30" fmla="*/ 0 w 664"/>
                                <a:gd name="T31" fmla="*/ 0 h 606"/>
                                <a:gd name="T32" fmla="*/ 0 w 664"/>
                                <a:gd name="T33" fmla="*/ 0 h 606"/>
                                <a:gd name="T34" fmla="*/ 0 w 664"/>
                                <a:gd name="T35" fmla="*/ 0 h 606"/>
                                <a:gd name="T36" fmla="*/ 0 w 664"/>
                                <a:gd name="T37" fmla="*/ 0 h 606"/>
                                <a:gd name="T38" fmla="*/ 0 w 664"/>
                                <a:gd name="T39" fmla="*/ 0 h 606"/>
                                <a:gd name="T40" fmla="*/ 0 w 664"/>
                                <a:gd name="T41" fmla="*/ 0 h 606"/>
                                <a:gd name="T42" fmla="*/ 0 w 664"/>
                                <a:gd name="T43" fmla="*/ 0 h 606"/>
                                <a:gd name="T44" fmla="*/ 0 w 664"/>
                                <a:gd name="T45" fmla="*/ 0 h 606"/>
                                <a:gd name="T46" fmla="*/ 0 w 664"/>
                                <a:gd name="T47" fmla="*/ 0 h 606"/>
                                <a:gd name="T48" fmla="*/ 0 w 664"/>
                                <a:gd name="T49" fmla="*/ 0 h 606"/>
                                <a:gd name="T50" fmla="*/ 0 w 664"/>
                                <a:gd name="T51" fmla="*/ 0 h 606"/>
                                <a:gd name="T52" fmla="*/ 0 w 664"/>
                                <a:gd name="T53" fmla="*/ 0 h 606"/>
                                <a:gd name="T54" fmla="*/ 0 w 664"/>
                                <a:gd name="T55" fmla="*/ 0 h 606"/>
                                <a:gd name="T56" fmla="*/ 0 w 664"/>
                                <a:gd name="T57" fmla="*/ 0 h 606"/>
                                <a:gd name="T58" fmla="*/ 0 w 664"/>
                                <a:gd name="T59" fmla="*/ 0 h 606"/>
                                <a:gd name="T60" fmla="*/ 0 w 664"/>
                                <a:gd name="T61" fmla="*/ 0 h 606"/>
                                <a:gd name="T62" fmla="*/ 0 w 664"/>
                                <a:gd name="T63" fmla="*/ 0 h 606"/>
                                <a:gd name="T64" fmla="*/ 0 w 664"/>
                                <a:gd name="T65" fmla="*/ 0 h 606"/>
                                <a:gd name="T66" fmla="*/ 0 w 664"/>
                                <a:gd name="T67" fmla="*/ 0 h 606"/>
                                <a:gd name="T68" fmla="*/ 0 w 664"/>
                                <a:gd name="T69" fmla="*/ 0 h 606"/>
                                <a:gd name="T70" fmla="*/ 0 w 664"/>
                                <a:gd name="T71" fmla="*/ 0 h 606"/>
                                <a:gd name="T72" fmla="*/ 0 w 664"/>
                                <a:gd name="T73" fmla="*/ 0 h 606"/>
                                <a:gd name="T74" fmla="*/ 0 w 664"/>
                                <a:gd name="T75" fmla="*/ 0 h 606"/>
                                <a:gd name="T76" fmla="*/ 0 w 664"/>
                                <a:gd name="T77" fmla="*/ 0 h 606"/>
                                <a:gd name="T78" fmla="*/ 0 w 664"/>
                                <a:gd name="T79" fmla="*/ 0 h 606"/>
                                <a:gd name="T80" fmla="*/ 0 w 664"/>
                                <a:gd name="T81" fmla="*/ 0 h 606"/>
                                <a:gd name="T82" fmla="*/ 0 w 664"/>
                                <a:gd name="T83" fmla="*/ 0 h 606"/>
                                <a:gd name="T84" fmla="*/ 0 w 664"/>
                                <a:gd name="T85" fmla="*/ 0 h 606"/>
                                <a:gd name="T86" fmla="*/ 0 w 664"/>
                                <a:gd name="T87" fmla="*/ 0 h 606"/>
                                <a:gd name="T88" fmla="*/ 0 w 664"/>
                                <a:gd name="T89" fmla="*/ 0 h 606"/>
                                <a:gd name="T90" fmla="*/ 0 w 664"/>
                                <a:gd name="T91" fmla="*/ 0 h 606"/>
                                <a:gd name="T92" fmla="*/ 0 w 664"/>
                                <a:gd name="T93" fmla="*/ 0 h 606"/>
                                <a:gd name="T94" fmla="*/ 0 w 664"/>
                                <a:gd name="T95" fmla="*/ 0 h 606"/>
                                <a:gd name="T96" fmla="*/ 0 w 664"/>
                                <a:gd name="T97" fmla="*/ 0 h 606"/>
                                <a:gd name="T98" fmla="*/ 0 w 664"/>
                                <a:gd name="T99" fmla="*/ 0 h 606"/>
                                <a:gd name="T100" fmla="*/ 0 w 664"/>
                                <a:gd name="T101" fmla="*/ 0 h 606"/>
                                <a:gd name="T102" fmla="*/ 0 w 664"/>
                                <a:gd name="T103" fmla="*/ 0 h 606"/>
                                <a:gd name="T104" fmla="*/ 0 w 664"/>
                                <a:gd name="T105" fmla="*/ 0 h 60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664"/>
                                <a:gd name="T160" fmla="*/ 0 h 606"/>
                                <a:gd name="T161" fmla="*/ 664 w 664"/>
                                <a:gd name="T162" fmla="*/ 606 h 60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664" h="606">
                                  <a:moveTo>
                                    <a:pt x="661" y="225"/>
                                  </a:moveTo>
                                  <a:lnTo>
                                    <a:pt x="660" y="230"/>
                                  </a:lnTo>
                                  <a:lnTo>
                                    <a:pt x="658" y="236"/>
                                  </a:lnTo>
                                  <a:lnTo>
                                    <a:pt x="655" y="243"/>
                                  </a:lnTo>
                                  <a:lnTo>
                                    <a:pt x="651" y="249"/>
                                  </a:lnTo>
                                  <a:lnTo>
                                    <a:pt x="648" y="254"/>
                                  </a:lnTo>
                                  <a:lnTo>
                                    <a:pt x="643" y="259"/>
                                  </a:lnTo>
                                  <a:lnTo>
                                    <a:pt x="638" y="263"/>
                                  </a:lnTo>
                                  <a:lnTo>
                                    <a:pt x="633" y="266"/>
                                  </a:lnTo>
                                  <a:lnTo>
                                    <a:pt x="613" y="276"/>
                                  </a:lnTo>
                                  <a:lnTo>
                                    <a:pt x="603" y="284"/>
                                  </a:lnTo>
                                  <a:lnTo>
                                    <a:pt x="596" y="289"/>
                                  </a:lnTo>
                                  <a:lnTo>
                                    <a:pt x="591" y="294"/>
                                  </a:lnTo>
                                  <a:lnTo>
                                    <a:pt x="581" y="304"/>
                                  </a:lnTo>
                                  <a:lnTo>
                                    <a:pt x="578" y="309"/>
                                  </a:lnTo>
                                  <a:lnTo>
                                    <a:pt x="574" y="315"/>
                                  </a:lnTo>
                                  <a:lnTo>
                                    <a:pt x="549" y="358"/>
                                  </a:lnTo>
                                  <a:lnTo>
                                    <a:pt x="543" y="369"/>
                                  </a:lnTo>
                                  <a:lnTo>
                                    <a:pt x="539" y="381"/>
                                  </a:lnTo>
                                  <a:lnTo>
                                    <a:pt x="535" y="394"/>
                                  </a:lnTo>
                                  <a:lnTo>
                                    <a:pt x="535" y="399"/>
                                  </a:lnTo>
                                  <a:lnTo>
                                    <a:pt x="534" y="404"/>
                                  </a:lnTo>
                                  <a:lnTo>
                                    <a:pt x="535" y="409"/>
                                  </a:lnTo>
                                  <a:lnTo>
                                    <a:pt x="535" y="414"/>
                                  </a:lnTo>
                                  <a:lnTo>
                                    <a:pt x="536" y="420"/>
                                  </a:lnTo>
                                  <a:lnTo>
                                    <a:pt x="539" y="426"/>
                                  </a:lnTo>
                                  <a:lnTo>
                                    <a:pt x="544" y="439"/>
                                  </a:lnTo>
                                  <a:lnTo>
                                    <a:pt x="546" y="444"/>
                                  </a:lnTo>
                                  <a:lnTo>
                                    <a:pt x="549" y="450"/>
                                  </a:lnTo>
                                  <a:lnTo>
                                    <a:pt x="563" y="470"/>
                                  </a:lnTo>
                                  <a:lnTo>
                                    <a:pt x="565" y="476"/>
                                  </a:lnTo>
                                  <a:lnTo>
                                    <a:pt x="568" y="481"/>
                                  </a:lnTo>
                                  <a:lnTo>
                                    <a:pt x="570" y="489"/>
                                  </a:lnTo>
                                  <a:lnTo>
                                    <a:pt x="571" y="495"/>
                                  </a:lnTo>
                                  <a:lnTo>
                                    <a:pt x="573" y="502"/>
                                  </a:lnTo>
                                  <a:lnTo>
                                    <a:pt x="573" y="509"/>
                                  </a:lnTo>
                                  <a:lnTo>
                                    <a:pt x="573" y="516"/>
                                  </a:lnTo>
                                  <a:lnTo>
                                    <a:pt x="571" y="522"/>
                                  </a:lnTo>
                                  <a:lnTo>
                                    <a:pt x="569" y="534"/>
                                  </a:lnTo>
                                  <a:lnTo>
                                    <a:pt x="568" y="540"/>
                                  </a:lnTo>
                                  <a:lnTo>
                                    <a:pt x="565" y="546"/>
                                  </a:lnTo>
                                  <a:lnTo>
                                    <a:pt x="563" y="552"/>
                                  </a:lnTo>
                                  <a:lnTo>
                                    <a:pt x="559" y="559"/>
                                  </a:lnTo>
                                  <a:lnTo>
                                    <a:pt x="555" y="565"/>
                                  </a:lnTo>
                                  <a:lnTo>
                                    <a:pt x="551" y="571"/>
                                  </a:lnTo>
                                  <a:lnTo>
                                    <a:pt x="548" y="576"/>
                                  </a:lnTo>
                                  <a:lnTo>
                                    <a:pt x="543" y="581"/>
                                  </a:lnTo>
                                  <a:lnTo>
                                    <a:pt x="536" y="589"/>
                                  </a:lnTo>
                                  <a:lnTo>
                                    <a:pt x="531" y="592"/>
                                  </a:lnTo>
                                  <a:lnTo>
                                    <a:pt x="526" y="596"/>
                                  </a:lnTo>
                                  <a:lnTo>
                                    <a:pt x="521" y="600"/>
                                  </a:lnTo>
                                  <a:lnTo>
                                    <a:pt x="515" y="602"/>
                                  </a:lnTo>
                                  <a:lnTo>
                                    <a:pt x="509" y="604"/>
                                  </a:lnTo>
                                  <a:lnTo>
                                    <a:pt x="503" y="605"/>
                                  </a:lnTo>
                                  <a:lnTo>
                                    <a:pt x="496" y="605"/>
                                  </a:lnTo>
                                  <a:lnTo>
                                    <a:pt x="491" y="605"/>
                                  </a:lnTo>
                                  <a:lnTo>
                                    <a:pt x="438" y="596"/>
                                  </a:lnTo>
                                  <a:lnTo>
                                    <a:pt x="402" y="589"/>
                                  </a:lnTo>
                                  <a:lnTo>
                                    <a:pt x="388" y="587"/>
                                  </a:lnTo>
                                  <a:lnTo>
                                    <a:pt x="374" y="586"/>
                                  </a:lnTo>
                                  <a:lnTo>
                                    <a:pt x="367" y="586"/>
                                  </a:lnTo>
                                  <a:lnTo>
                                    <a:pt x="359" y="587"/>
                                  </a:lnTo>
                                  <a:lnTo>
                                    <a:pt x="345" y="589"/>
                                  </a:lnTo>
                                  <a:lnTo>
                                    <a:pt x="320" y="594"/>
                                  </a:lnTo>
                                  <a:lnTo>
                                    <a:pt x="293" y="597"/>
                                  </a:lnTo>
                                  <a:lnTo>
                                    <a:pt x="266" y="601"/>
                                  </a:lnTo>
                                  <a:lnTo>
                                    <a:pt x="223" y="606"/>
                                  </a:lnTo>
                                  <a:lnTo>
                                    <a:pt x="217" y="606"/>
                                  </a:lnTo>
                                  <a:lnTo>
                                    <a:pt x="211" y="606"/>
                                  </a:lnTo>
                                  <a:lnTo>
                                    <a:pt x="196" y="605"/>
                                  </a:lnTo>
                                  <a:lnTo>
                                    <a:pt x="182" y="601"/>
                                  </a:lnTo>
                                  <a:lnTo>
                                    <a:pt x="169" y="597"/>
                                  </a:lnTo>
                                  <a:lnTo>
                                    <a:pt x="161" y="592"/>
                                  </a:lnTo>
                                  <a:lnTo>
                                    <a:pt x="156" y="590"/>
                                  </a:lnTo>
                                  <a:lnTo>
                                    <a:pt x="151" y="586"/>
                                  </a:lnTo>
                                  <a:lnTo>
                                    <a:pt x="146" y="581"/>
                                  </a:lnTo>
                                  <a:lnTo>
                                    <a:pt x="142" y="576"/>
                                  </a:lnTo>
                                  <a:lnTo>
                                    <a:pt x="138" y="570"/>
                                  </a:lnTo>
                                  <a:lnTo>
                                    <a:pt x="134" y="565"/>
                                  </a:lnTo>
                                  <a:lnTo>
                                    <a:pt x="133" y="559"/>
                                  </a:lnTo>
                                  <a:lnTo>
                                    <a:pt x="132" y="552"/>
                                  </a:lnTo>
                                  <a:lnTo>
                                    <a:pt x="127" y="522"/>
                                  </a:lnTo>
                                  <a:lnTo>
                                    <a:pt x="127" y="516"/>
                                  </a:lnTo>
                                  <a:lnTo>
                                    <a:pt x="127" y="510"/>
                                  </a:lnTo>
                                  <a:lnTo>
                                    <a:pt x="128" y="502"/>
                                  </a:lnTo>
                                  <a:lnTo>
                                    <a:pt x="129" y="496"/>
                                  </a:lnTo>
                                  <a:lnTo>
                                    <a:pt x="132" y="489"/>
                                  </a:lnTo>
                                  <a:lnTo>
                                    <a:pt x="134" y="482"/>
                                  </a:lnTo>
                                  <a:lnTo>
                                    <a:pt x="137" y="477"/>
                                  </a:lnTo>
                                  <a:lnTo>
                                    <a:pt x="141" y="471"/>
                                  </a:lnTo>
                                  <a:lnTo>
                                    <a:pt x="152" y="457"/>
                                  </a:lnTo>
                                  <a:lnTo>
                                    <a:pt x="156" y="452"/>
                                  </a:lnTo>
                                  <a:lnTo>
                                    <a:pt x="159" y="446"/>
                                  </a:lnTo>
                                  <a:lnTo>
                                    <a:pt x="163" y="435"/>
                                  </a:lnTo>
                                  <a:lnTo>
                                    <a:pt x="167" y="425"/>
                                  </a:lnTo>
                                  <a:lnTo>
                                    <a:pt x="167" y="420"/>
                                  </a:lnTo>
                                  <a:lnTo>
                                    <a:pt x="167" y="416"/>
                                  </a:lnTo>
                                  <a:lnTo>
                                    <a:pt x="164" y="406"/>
                                  </a:lnTo>
                                  <a:lnTo>
                                    <a:pt x="161" y="395"/>
                                  </a:lnTo>
                                  <a:lnTo>
                                    <a:pt x="156" y="384"/>
                                  </a:lnTo>
                                  <a:lnTo>
                                    <a:pt x="149" y="373"/>
                                  </a:lnTo>
                                  <a:lnTo>
                                    <a:pt x="92" y="271"/>
                                  </a:lnTo>
                                  <a:lnTo>
                                    <a:pt x="78" y="246"/>
                                  </a:lnTo>
                                  <a:lnTo>
                                    <a:pt x="73" y="233"/>
                                  </a:lnTo>
                                  <a:lnTo>
                                    <a:pt x="68" y="220"/>
                                  </a:lnTo>
                                  <a:lnTo>
                                    <a:pt x="52" y="174"/>
                                  </a:lnTo>
                                  <a:lnTo>
                                    <a:pt x="48" y="163"/>
                                  </a:lnTo>
                                  <a:lnTo>
                                    <a:pt x="42" y="150"/>
                                  </a:lnTo>
                                  <a:lnTo>
                                    <a:pt x="37" y="139"/>
                                  </a:lnTo>
                                  <a:lnTo>
                                    <a:pt x="32" y="132"/>
                                  </a:lnTo>
                                  <a:lnTo>
                                    <a:pt x="27" y="124"/>
                                  </a:lnTo>
                                  <a:lnTo>
                                    <a:pt x="21" y="118"/>
                                  </a:lnTo>
                                  <a:lnTo>
                                    <a:pt x="15" y="110"/>
                                  </a:lnTo>
                                  <a:lnTo>
                                    <a:pt x="8" y="105"/>
                                  </a:lnTo>
                                  <a:lnTo>
                                    <a:pt x="5" y="100"/>
                                  </a:lnTo>
                                  <a:lnTo>
                                    <a:pt x="1" y="95"/>
                                  </a:lnTo>
                                  <a:lnTo>
                                    <a:pt x="1" y="93"/>
                                  </a:lnTo>
                                  <a:lnTo>
                                    <a:pt x="0" y="90"/>
                                  </a:lnTo>
                                  <a:lnTo>
                                    <a:pt x="0" y="89"/>
                                  </a:lnTo>
                                  <a:lnTo>
                                    <a:pt x="0" y="87"/>
                                  </a:lnTo>
                                  <a:lnTo>
                                    <a:pt x="1" y="85"/>
                                  </a:lnTo>
                                  <a:lnTo>
                                    <a:pt x="3" y="84"/>
                                  </a:lnTo>
                                  <a:lnTo>
                                    <a:pt x="10" y="84"/>
                                  </a:lnTo>
                                  <a:lnTo>
                                    <a:pt x="18" y="87"/>
                                  </a:lnTo>
                                  <a:lnTo>
                                    <a:pt x="23" y="88"/>
                                  </a:lnTo>
                                  <a:lnTo>
                                    <a:pt x="28" y="90"/>
                                  </a:lnTo>
                                  <a:lnTo>
                                    <a:pt x="32" y="92"/>
                                  </a:lnTo>
                                  <a:lnTo>
                                    <a:pt x="45" y="97"/>
                                  </a:lnTo>
                                  <a:lnTo>
                                    <a:pt x="51" y="99"/>
                                  </a:lnTo>
                                  <a:lnTo>
                                    <a:pt x="58" y="100"/>
                                  </a:lnTo>
                                  <a:lnTo>
                                    <a:pt x="73" y="103"/>
                                  </a:lnTo>
                                  <a:lnTo>
                                    <a:pt x="86" y="104"/>
                                  </a:lnTo>
                                  <a:lnTo>
                                    <a:pt x="101" y="104"/>
                                  </a:lnTo>
                                  <a:lnTo>
                                    <a:pt x="107" y="103"/>
                                  </a:lnTo>
                                  <a:lnTo>
                                    <a:pt x="111" y="102"/>
                                  </a:lnTo>
                                  <a:lnTo>
                                    <a:pt x="114" y="99"/>
                                  </a:lnTo>
                                  <a:lnTo>
                                    <a:pt x="117" y="97"/>
                                  </a:lnTo>
                                  <a:lnTo>
                                    <a:pt x="118" y="95"/>
                                  </a:lnTo>
                                  <a:lnTo>
                                    <a:pt x="118" y="93"/>
                                  </a:lnTo>
                                  <a:lnTo>
                                    <a:pt x="118" y="89"/>
                                  </a:lnTo>
                                  <a:lnTo>
                                    <a:pt x="118" y="84"/>
                                  </a:lnTo>
                                  <a:lnTo>
                                    <a:pt x="116" y="79"/>
                                  </a:lnTo>
                                  <a:lnTo>
                                    <a:pt x="112" y="73"/>
                                  </a:lnTo>
                                  <a:lnTo>
                                    <a:pt x="106" y="63"/>
                                  </a:lnTo>
                                  <a:lnTo>
                                    <a:pt x="98" y="52"/>
                                  </a:lnTo>
                                  <a:lnTo>
                                    <a:pt x="91" y="42"/>
                                  </a:lnTo>
                                  <a:lnTo>
                                    <a:pt x="87" y="38"/>
                                  </a:lnTo>
                                  <a:lnTo>
                                    <a:pt x="83" y="34"/>
                                  </a:lnTo>
                                  <a:lnTo>
                                    <a:pt x="81" y="32"/>
                                  </a:lnTo>
                                  <a:lnTo>
                                    <a:pt x="78" y="28"/>
                                  </a:lnTo>
                                  <a:lnTo>
                                    <a:pt x="75" y="22"/>
                                  </a:lnTo>
                                  <a:lnTo>
                                    <a:pt x="72" y="17"/>
                                  </a:lnTo>
                                  <a:lnTo>
                                    <a:pt x="72" y="14"/>
                                  </a:lnTo>
                                  <a:lnTo>
                                    <a:pt x="73" y="12"/>
                                  </a:lnTo>
                                  <a:lnTo>
                                    <a:pt x="75" y="10"/>
                                  </a:lnTo>
                                  <a:lnTo>
                                    <a:pt x="77" y="8"/>
                                  </a:lnTo>
                                  <a:lnTo>
                                    <a:pt x="81" y="7"/>
                                  </a:lnTo>
                                  <a:lnTo>
                                    <a:pt x="85" y="5"/>
                                  </a:lnTo>
                                  <a:lnTo>
                                    <a:pt x="94" y="3"/>
                                  </a:lnTo>
                                  <a:lnTo>
                                    <a:pt x="106" y="2"/>
                                  </a:lnTo>
                                  <a:lnTo>
                                    <a:pt x="121" y="0"/>
                                  </a:lnTo>
                                  <a:lnTo>
                                    <a:pt x="127" y="2"/>
                                  </a:lnTo>
                                  <a:lnTo>
                                    <a:pt x="132" y="3"/>
                                  </a:lnTo>
                                  <a:lnTo>
                                    <a:pt x="137" y="5"/>
                                  </a:lnTo>
                                  <a:lnTo>
                                    <a:pt x="142" y="8"/>
                                  </a:lnTo>
                                  <a:lnTo>
                                    <a:pt x="143" y="10"/>
                                  </a:lnTo>
                                  <a:lnTo>
                                    <a:pt x="146" y="13"/>
                                  </a:lnTo>
                                  <a:lnTo>
                                    <a:pt x="148" y="17"/>
                                  </a:lnTo>
                                  <a:lnTo>
                                    <a:pt x="151" y="23"/>
                                  </a:lnTo>
                                  <a:lnTo>
                                    <a:pt x="152" y="28"/>
                                  </a:lnTo>
                                  <a:lnTo>
                                    <a:pt x="152" y="38"/>
                                  </a:lnTo>
                                  <a:lnTo>
                                    <a:pt x="153" y="44"/>
                                  </a:lnTo>
                                  <a:lnTo>
                                    <a:pt x="154" y="50"/>
                                  </a:lnTo>
                                  <a:lnTo>
                                    <a:pt x="157" y="55"/>
                                  </a:lnTo>
                                  <a:lnTo>
                                    <a:pt x="159" y="60"/>
                                  </a:lnTo>
                                  <a:lnTo>
                                    <a:pt x="163" y="65"/>
                                  </a:lnTo>
                                  <a:lnTo>
                                    <a:pt x="164" y="67"/>
                                  </a:lnTo>
                                  <a:lnTo>
                                    <a:pt x="166" y="69"/>
                                  </a:lnTo>
                                  <a:lnTo>
                                    <a:pt x="169" y="72"/>
                                  </a:lnTo>
                                  <a:lnTo>
                                    <a:pt x="173" y="74"/>
                                  </a:lnTo>
                                  <a:lnTo>
                                    <a:pt x="182" y="78"/>
                                  </a:lnTo>
                                  <a:lnTo>
                                    <a:pt x="189" y="82"/>
                                  </a:lnTo>
                                  <a:lnTo>
                                    <a:pt x="196" y="87"/>
                                  </a:lnTo>
                                  <a:lnTo>
                                    <a:pt x="199" y="92"/>
                                  </a:lnTo>
                                  <a:lnTo>
                                    <a:pt x="202" y="93"/>
                                  </a:lnTo>
                                  <a:lnTo>
                                    <a:pt x="204" y="95"/>
                                  </a:lnTo>
                                  <a:lnTo>
                                    <a:pt x="211" y="99"/>
                                  </a:lnTo>
                                  <a:lnTo>
                                    <a:pt x="218" y="102"/>
                                  </a:lnTo>
                                  <a:lnTo>
                                    <a:pt x="222" y="102"/>
                                  </a:lnTo>
                                  <a:lnTo>
                                    <a:pt x="226" y="103"/>
                                  </a:lnTo>
                                  <a:lnTo>
                                    <a:pt x="229" y="103"/>
                                  </a:lnTo>
                                  <a:lnTo>
                                    <a:pt x="234" y="102"/>
                                  </a:lnTo>
                                  <a:lnTo>
                                    <a:pt x="239" y="100"/>
                                  </a:lnTo>
                                  <a:lnTo>
                                    <a:pt x="244" y="98"/>
                                  </a:lnTo>
                                  <a:lnTo>
                                    <a:pt x="251" y="95"/>
                                  </a:lnTo>
                                  <a:lnTo>
                                    <a:pt x="256" y="93"/>
                                  </a:lnTo>
                                  <a:lnTo>
                                    <a:pt x="266" y="85"/>
                                  </a:lnTo>
                                  <a:lnTo>
                                    <a:pt x="276" y="77"/>
                                  </a:lnTo>
                                  <a:lnTo>
                                    <a:pt x="279" y="73"/>
                                  </a:lnTo>
                                  <a:lnTo>
                                    <a:pt x="286" y="69"/>
                                  </a:lnTo>
                                  <a:lnTo>
                                    <a:pt x="298" y="63"/>
                                  </a:lnTo>
                                  <a:lnTo>
                                    <a:pt x="304" y="60"/>
                                  </a:lnTo>
                                  <a:lnTo>
                                    <a:pt x="310" y="59"/>
                                  </a:lnTo>
                                  <a:lnTo>
                                    <a:pt x="317" y="58"/>
                                  </a:lnTo>
                                  <a:lnTo>
                                    <a:pt x="323" y="58"/>
                                  </a:lnTo>
                                  <a:lnTo>
                                    <a:pt x="353" y="58"/>
                                  </a:lnTo>
                                  <a:lnTo>
                                    <a:pt x="364" y="57"/>
                                  </a:lnTo>
                                  <a:lnTo>
                                    <a:pt x="374" y="54"/>
                                  </a:lnTo>
                                  <a:lnTo>
                                    <a:pt x="383" y="50"/>
                                  </a:lnTo>
                                  <a:lnTo>
                                    <a:pt x="385" y="48"/>
                                  </a:lnTo>
                                  <a:lnTo>
                                    <a:pt x="385" y="47"/>
                                  </a:lnTo>
                                  <a:lnTo>
                                    <a:pt x="387" y="45"/>
                                  </a:lnTo>
                                  <a:lnTo>
                                    <a:pt x="388" y="43"/>
                                  </a:lnTo>
                                  <a:lnTo>
                                    <a:pt x="389" y="42"/>
                                  </a:lnTo>
                                  <a:lnTo>
                                    <a:pt x="390" y="40"/>
                                  </a:lnTo>
                                  <a:lnTo>
                                    <a:pt x="393" y="39"/>
                                  </a:lnTo>
                                  <a:lnTo>
                                    <a:pt x="397" y="38"/>
                                  </a:lnTo>
                                  <a:lnTo>
                                    <a:pt x="402" y="38"/>
                                  </a:lnTo>
                                  <a:lnTo>
                                    <a:pt x="407" y="37"/>
                                  </a:lnTo>
                                  <a:lnTo>
                                    <a:pt x="412" y="38"/>
                                  </a:lnTo>
                                  <a:lnTo>
                                    <a:pt x="418" y="39"/>
                                  </a:lnTo>
                                  <a:lnTo>
                                    <a:pt x="447" y="45"/>
                                  </a:lnTo>
                                  <a:lnTo>
                                    <a:pt x="452" y="47"/>
                                  </a:lnTo>
                                  <a:lnTo>
                                    <a:pt x="458" y="45"/>
                                  </a:lnTo>
                                  <a:lnTo>
                                    <a:pt x="463" y="44"/>
                                  </a:lnTo>
                                  <a:lnTo>
                                    <a:pt x="469" y="43"/>
                                  </a:lnTo>
                                  <a:lnTo>
                                    <a:pt x="474" y="39"/>
                                  </a:lnTo>
                                  <a:lnTo>
                                    <a:pt x="478" y="35"/>
                                  </a:lnTo>
                                  <a:lnTo>
                                    <a:pt x="482" y="30"/>
                                  </a:lnTo>
                                  <a:lnTo>
                                    <a:pt x="485" y="25"/>
                                  </a:lnTo>
                                  <a:lnTo>
                                    <a:pt x="485" y="24"/>
                                  </a:lnTo>
                                  <a:lnTo>
                                    <a:pt x="489" y="19"/>
                                  </a:lnTo>
                                  <a:lnTo>
                                    <a:pt x="493" y="14"/>
                                  </a:lnTo>
                                  <a:lnTo>
                                    <a:pt x="495" y="12"/>
                                  </a:lnTo>
                                  <a:lnTo>
                                    <a:pt x="498" y="10"/>
                                  </a:lnTo>
                                  <a:lnTo>
                                    <a:pt x="504" y="8"/>
                                  </a:lnTo>
                                  <a:lnTo>
                                    <a:pt x="509" y="5"/>
                                  </a:lnTo>
                                  <a:lnTo>
                                    <a:pt x="515" y="4"/>
                                  </a:lnTo>
                                  <a:lnTo>
                                    <a:pt x="521" y="4"/>
                                  </a:lnTo>
                                  <a:lnTo>
                                    <a:pt x="528" y="4"/>
                                  </a:lnTo>
                                  <a:lnTo>
                                    <a:pt x="605" y="28"/>
                                  </a:lnTo>
                                  <a:lnTo>
                                    <a:pt x="614" y="30"/>
                                  </a:lnTo>
                                  <a:lnTo>
                                    <a:pt x="620" y="32"/>
                                  </a:lnTo>
                                  <a:lnTo>
                                    <a:pt x="625" y="34"/>
                                  </a:lnTo>
                                  <a:lnTo>
                                    <a:pt x="628" y="38"/>
                                  </a:lnTo>
                                  <a:lnTo>
                                    <a:pt x="629" y="42"/>
                                  </a:lnTo>
                                  <a:lnTo>
                                    <a:pt x="629" y="47"/>
                                  </a:lnTo>
                                  <a:lnTo>
                                    <a:pt x="625" y="65"/>
                                  </a:lnTo>
                                  <a:lnTo>
                                    <a:pt x="618" y="95"/>
                                  </a:lnTo>
                                  <a:lnTo>
                                    <a:pt x="618" y="102"/>
                                  </a:lnTo>
                                  <a:lnTo>
                                    <a:pt x="618" y="108"/>
                                  </a:lnTo>
                                  <a:lnTo>
                                    <a:pt x="618" y="114"/>
                                  </a:lnTo>
                                  <a:lnTo>
                                    <a:pt x="620" y="122"/>
                                  </a:lnTo>
                                  <a:lnTo>
                                    <a:pt x="623" y="128"/>
                                  </a:lnTo>
                                  <a:lnTo>
                                    <a:pt x="625" y="133"/>
                                  </a:lnTo>
                                  <a:lnTo>
                                    <a:pt x="629" y="138"/>
                                  </a:lnTo>
                                  <a:lnTo>
                                    <a:pt x="633" y="143"/>
                                  </a:lnTo>
                                  <a:lnTo>
                                    <a:pt x="646" y="156"/>
                                  </a:lnTo>
                                  <a:lnTo>
                                    <a:pt x="650" y="160"/>
                                  </a:lnTo>
                                  <a:lnTo>
                                    <a:pt x="654" y="165"/>
                                  </a:lnTo>
                                  <a:lnTo>
                                    <a:pt x="658" y="171"/>
                                  </a:lnTo>
                                  <a:lnTo>
                                    <a:pt x="660" y="178"/>
                                  </a:lnTo>
                                  <a:lnTo>
                                    <a:pt x="661" y="184"/>
                                  </a:lnTo>
                                  <a:lnTo>
                                    <a:pt x="664" y="191"/>
                                  </a:lnTo>
                                  <a:lnTo>
                                    <a:pt x="664" y="198"/>
                                  </a:lnTo>
                                  <a:lnTo>
                                    <a:pt x="664" y="204"/>
                                  </a:lnTo>
                                  <a:lnTo>
                                    <a:pt x="661" y="22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6" name="Freeform 39"/>
                            <a:cNvSpPr>
                              <a:spLocks noChangeArrowheads="1"/>
                            </a:cNvSpPr>
                          </a:nvSpPr>
                          <a:spPr bwMode="auto">
                            <a:xfrm rot="5100000">
                              <a:off x="2372" y="3317"/>
                              <a:ext cx="95" cy="90"/>
                            </a:xfrm>
                            <a:custGeom>
                              <a:avLst/>
                              <a:gdLst>
                                <a:gd name="T0" fmla="*/ 0 w 519"/>
                                <a:gd name="T1" fmla="*/ 0 h 254"/>
                                <a:gd name="T2" fmla="*/ 0 w 519"/>
                                <a:gd name="T3" fmla="*/ 0 h 254"/>
                                <a:gd name="T4" fmla="*/ 0 w 519"/>
                                <a:gd name="T5" fmla="*/ 0 h 254"/>
                                <a:gd name="T6" fmla="*/ 0 w 519"/>
                                <a:gd name="T7" fmla="*/ 0 h 254"/>
                                <a:gd name="T8" fmla="*/ 0 w 519"/>
                                <a:gd name="T9" fmla="*/ 0 h 254"/>
                                <a:gd name="T10" fmla="*/ 0 w 519"/>
                                <a:gd name="T11" fmla="*/ 0 h 254"/>
                                <a:gd name="T12" fmla="*/ 0 w 519"/>
                                <a:gd name="T13" fmla="*/ 0 h 254"/>
                                <a:gd name="T14" fmla="*/ 0 w 519"/>
                                <a:gd name="T15" fmla="*/ 0 h 254"/>
                                <a:gd name="T16" fmla="*/ 0 w 519"/>
                                <a:gd name="T17" fmla="*/ 0 h 254"/>
                                <a:gd name="T18" fmla="*/ 0 w 519"/>
                                <a:gd name="T19" fmla="*/ 0 h 254"/>
                                <a:gd name="T20" fmla="*/ 0 w 519"/>
                                <a:gd name="T21" fmla="*/ 0 h 254"/>
                                <a:gd name="T22" fmla="*/ 0 w 519"/>
                                <a:gd name="T23" fmla="*/ 0 h 254"/>
                                <a:gd name="T24" fmla="*/ 0 w 519"/>
                                <a:gd name="T25" fmla="*/ 0 h 254"/>
                                <a:gd name="T26" fmla="*/ 0 w 519"/>
                                <a:gd name="T27" fmla="*/ 0 h 254"/>
                                <a:gd name="T28" fmla="*/ 0 w 519"/>
                                <a:gd name="T29" fmla="*/ 0 h 254"/>
                                <a:gd name="T30" fmla="*/ 0 w 519"/>
                                <a:gd name="T31" fmla="*/ 0 h 254"/>
                                <a:gd name="T32" fmla="*/ 0 w 519"/>
                                <a:gd name="T33" fmla="*/ 0 h 254"/>
                                <a:gd name="T34" fmla="*/ 0 w 519"/>
                                <a:gd name="T35" fmla="*/ 0 h 254"/>
                                <a:gd name="T36" fmla="*/ 0 w 519"/>
                                <a:gd name="T37" fmla="*/ 0 h 254"/>
                                <a:gd name="T38" fmla="*/ 0 w 519"/>
                                <a:gd name="T39" fmla="*/ 0 h 254"/>
                                <a:gd name="T40" fmla="*/ 0 w 519"/>
                                <a:gd name="T41" fmla="*/ 0 h 254"/>
                                <a:gd name="T42" fmla="*/ 0 w 519"/>
                                <a:gd name="T43" fmla="*/ 0 h 254"/>
                                <a:gd name="T44" fmla="*/ 0 w 519"/>
                                <a:gd name="T45" fmla="*/ 0 h 254"/>
                                <a:gd name="T46" fmla="*/ 0 w 519"/>
                                <a:gd name="T47" fmla="*/ 0 h 254"/>
                                <a:gd name="T48" fmla="*/ 0 w 519"/>
                                <a:gd name="T49" fmla="*/ 0 h 254"/>
                                <a:gd name="T50" fmla="*/ 0 w 519"/>
                                <a:gd name="T51" fmla="*/ 0 h 254"/>
                                <a:gd name="T52" fmla="*/ 0 w 519"/>
                                <a:gd name="T53" fmla="*/ 0 h 254"/>
                                <a:gd name="T54" fmla="*/ 0 w 519"/>
                                <a:gd name="T55" fmla="*/ 0 h 254"/>
                                <a:gd name="T56" fmla="*/ 0 w 519"/>
                                <a:gd name="T57" fmla="*/ 0 h 254"/>
                                <a:gd name="T58" fmla="*/ 0 w 519"/>
                                <a:gd name="T59" fmla="*/ 0 h 254"/>
                                <a:gd name="T60" fmla="*/ 0 w 519"/>
                                <a:gd name="T61" fmla="*/ 0 h 254"/>
                                <a:gd name="T62" fmla="*/ 0 w 519"/>
                                <a:gd name="T63" fmla="*/ 0 h 254"/>
                                <a:gd name="T64" fmla="*/ 0 w 519"/>
                                <a:gd name="T65" fmla="*/ 0 h 254"/>
                                <a:gd name="T66" fmla="*/ 0 w 519"/>
                                <a:gd name="T67" fmla="*/ 0 h 254"/>
                                <a:gd name="T68" fmla="*/ 0 w 519"/>
                                <a:gd name="T69" fmla="*/ 0 h 254"/>
                                <a:gd name="T70" fmla="*/ 0 w 519"/>
                                <a:gd name="T71" fmla="*/ 0 h 254"/>
                                <a:gd name="T72" fmla="*/ 0 w 519"/>
                                <a:gd name="T73" fmla="*/ 0 h 254"/>
                                <a:gd name="T74" fmla="*/ 0 w 519"/>
                                <a:gd name="T75" fmla="*/ 0 h 254"/>
                                <a:gd name="T76" fmla="*/ 0 w 519"/>
                                <a:gd name="T77" fmla="*/ 0 h 254"/>
                                <a:gd name="T78" fmla="*/ 0 w 519"/>
                                <a:gd name="T79" fmla="*/ 0 h 254"/>
                                <a:gd name="T80" fmla="*/ 0 w 519"/>
                                <a:gd name="T81" fmla="*/ 0 h 254"/>
                                <a:gd name="T82" fmla="*/ 0 w 519"/>
                                <a:gd name="T83" fmla="*/ 0 h 254"/>
                                <a:gd name="T84" fmla="*/ 0 w 519"/>
                                <a:gd name="T85" fmla="*/ 0 h 254"/>
                                <a:gd name="T86" fmla="*/ 0 w 519"/>
                                <a:gd name="T87" fmla="*/ 0 h 254"/>
                                <a:gd name="T88" fmla="*/ 0 w 519"/>
                                <a:gd name="T89" fmla="*/ 0 h 254"/>
                                <a:gd name="T90" fmla="*/ 0 w 519"/>
                                <a:gd name="T91" fmla="*/ 0 h 254"/>
                                <a:gd name="T92" fmla="*/ 0 w 519"/>
                                <a:gd name="T93" fmla="*/ 0 h 254"/>
                                <a:gd name="T94" fmla="*/ 0 w 519"/>
                                <a:gd name="T95" fmla="*/ 0 h 254"/>
                                <a:gd name="T96" fmla="*/ 0 w 519"/>
                                <a:gd name="T97" fmla="*/ 0 h 254"/>
                                <a:gd name="T98" fmla="*/ 0 w 519"/>
                                <a:gd name="T99" fmla="*/ 0 h 254"/>
                                <a:gd name="T100" fmla="*/ 0 w 519"/>
                                <a:gd name="T101" fmla="*/ 0 h 254"/>
                                <a:gd name="T102" fmla="*/ 0 w 519"/>
                                <a:gd name="T103" fmla="*/ 0 h 254"/>
                                <a:gd name="T104" fmla="*/ 0 w 519"/>
                                <a:gd name="T105" fmla="*/ 0 h 254"/>
                                <a:gd name="T106" fmla="*/ 0 w 519"/>
                                <a:gd name="T107" fmla="*/ 0 h 254"/>
                                <a:gd name="T108" fmla="*/ 0 w 519"/>
                                <a:gd name="T109" fmla="*/ 0 h 254"/>
                                <a:gd name="T110" fmla="*/ 0 w 519"/>
                                <a:gd name="T111" fmla="*/ 0 h 254"/>
                                <a:gd name="T112" fmla="*/ 0 w 519"/>
                                <a:gd name="T113" fmla="*/ 0 h 254"/>
                                <a:gd name="T114" fmla="*/ 0 w 519"/>
                                <a:gd name="T115" fmla="*/ 0 h 254"/>
                                <a:gd name="T116" fmla="*/ 0 w 519"/>
                                <a:gd name="T117" fmla="*/ 0 h 25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519"/>
                                <a:gd name="T178" fmla="*/ 0 h 254"/>
                                <a:gd name="T179" fmla="*/ 519 w 519"/>
                                <a:gd name="T180" fmla="*/ 254 h 25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519" h="254">
                                  <a:moveTo>
                                    <a:pt x="68" y="247"/>
                                  </a:moveTo>
                                  <a:lnTo>
                                    <a:pt x="63" y="244"/>
                                  </a:lnTo>
                                  <a:lnTo>
                                    <a:pt x="58" y="242"/>
                                  </a:lnTo>
                                  <a:lnTo>
                                    <a:pt x="53" y="238"/>
                                  </a:lnTo>
                                  <a:lnTo>
                                    <a:pt x="51" y="233"/>
                                  </a:lnTo>
                                  <a:lnTo>
                                    <a:pt x="47" y="228"/>
                                  </a:lnTo>
                                  <a:lnTo>
                                    <a:pt x="46" y="223"/>
                                  </a:lnTo>
                                  <a:lnTo>
                                    <a:pt x="45" y="217"/>
                                  </a:lnTo>
                                  <a:lnTo>
                                    <a:pt x="45" y="212"/>
                                  </a:lnTo>
                                  <a:lnTo>
                                    <a:pt x="47" y="192"/>
                                  </a:lnTo>
                                  <a:lnTo>
                                    <a:pt x="48" y="186"/>
                                  </a:lnTo>
                                  <a:lnTo>
                                    <a:pt x="47" y="179"/>
                                  </a:lnTo>
                                  <a:lnTo>
                                    <a:pt x="45" y="167"/>
                                  </a:lnTo>
                                  <a:lnTo>
                                    <a:pt x="42" y="162"/>
                                  </a:lnTo>
                                  <a:lnTo>
                                    <a:pt x="40" y="156"/>
                                  </a:lnTo>
                                  <a:lnTo>
                                    <a:pt x="36" y="151"/>
                                  </a:lnTo>
                                  <a:lnTo>
                                    <a:pt x="32" y="147"/>
                                  </a:lnTo>
                                  <a:lnTo>
                                    <a:pt x="16" y="130"/>
                                  </a:lnTo>
                                  <a:lnTo>
                                    <a:pt x="12" y="125"/>
                                  </a:lnTo>
                                  <a:lnTo>
                                    <a:pt x="8" y="120"/>
                                  </a:lnTo>
                                  <a:lnTo>
                                    <a:pt x="5" y="113"/>
                                  </a:lnTo>
                                  <a:lnTo>
                                    <a:pt x="2" y="107"/>
                                  </a:lnTo>
                                  <a:lnTo>
                                    <a:pt x="1" y="101"/>
                                  </a:lnTo>
                                  <a:lnTo>
                                    <a:pt x="0" y="93"/>
                                  </a:lnTo>
                                  <a:lnTo>
                                    <a:pt x="0" y="87"/>
                                  </a:lnTo>
                                  <a:lnTo>
                                    <a:pt x="0" y="81"/>
                                  </a:lnTo>
                                  <a:lnTo>
                                    <a:pt x="5" y="55"/>
                                  </a:lnTo>
                                  <a:lnTo>
                                    <a:pt x="6" y="43"/>
                                  </a:lnTo>
                                  <a:lnTo>
                                    <a:pt x="8" y="36"/>
                                  </a:lnTo>
                                  <a:lnTo>
                                    <a:pt x="11" y="30"/>
                                  </a:lnTo>
                                  <a:lnTo>
                                    <a:pt x="15" y="27"/>
                                  </a:lnTo>
                                  <a:lnTo>
                                    <a:pt x="17" y="25"/>
                                  </a:lnTo>
                                  <a:lnTo>
                                    <a:pt x="21" y="23"/>
                                  </a:lnTo>
                                  <a:lnTo>
                                    <a:pt x="30" y="21"/>
                                  </a:lnTo>
                                  <a:lnTo>
                                    <a:pt x="35" y="21"/>
                                  </a:lnTo>
                                  <a:lnTo>
                                    <a:pt x="40" y="21"/>
                                  </a:lnTo>
                                  <a:lnTo>
                                    <a:pt x="50" y="22"/>
                                  </a:lnTo>
                                  <a:lnTo>
                                    <a:pt x="55" y="25"/>
                                  </a:lnTo>
                                  <a:lnTo>
                                    <a:pt x="60" y="27"/>
                                  </a:lnTo>
                                  <a:lnTo>
                                    <a:pt x="63" y="31"/>
                                  </a:lnTo>
                                  <a:lnTo>
                                    <a:pt x="67" y="36"/>
                                  </a:lnTo>
                                  <a:lnTo>
                                    <a:pt x="78" y="50"/>
                                  </a:lnTo>
                                  <a:lnTo>
                                    <a:pt x="81" y="53"/>
                                  </a:lnTo>
                                  <a:lnTo>
                                    <a:pt x="84" y="56"/>
                                  </a:lnTo>
                                  <a:lnTo>
                                    <a:pt x="88" y="60"/>
                                  </a:lnTo>
                                  <a:lnTo>
                                    <a:pt x="93" y="62"/>
                                  </a:lnTo>
                                  <a:lnTo>
                                    <a:pt x="99" y="66"/>
                                  </a:lnTo>
                                  <a:lnTo>
                                    <a:pt x="106" y="68"/>
                                  </a:lnTo>
                                  <a:lnTo>
                                    <a:pt x="109" y="70"/>
                                  </a:lnTo>
                                  <a:lnTo>
                                    <a:pt x="112" y="70"/>
                                  </a:lnTo>
                                  <a:lnTo>
                                    <a:pt x="119" y="71"/>
                                  </a:lnTo>
                                  <a:lnTo>
                                    <a:pt x="128" y="71"/>
                                  </a:lnTo>
                                  <a:lnTo>
                                    <a:pt x="133" y="70"/>
                                  </a:lnTo>
                                  <a:lnTo>
                                    <a:pt x="138" y="67"/>
                                  </a:lnTo>
                                  <a:lnTo>
                                    <a:pt x="143" y="65"/>
                                  </a:lnTo>
                                  <a:lnTo>
                                    <a:pt x="148" y="62"/>
                                  </a:lnTo>
                                  <a:lnTo>
                                    <a:pt x="152" y="58"/>
                                  </a:lnTo>
                                  <a:lnTo>
                                    <a:pt x="154" y="55"/>
                                  </a:lnTo>
                                  <a:lnTo>
                                    <a:pt x="156" y="52"/>
                                  </a:lnTo>
                                  <a:lnTo>
                                    <a:pt x="157" y="51"/>
                                  </a:lnTo>
                                  <a:lnTo>
                                    <a:pt x="158" y="47"/>
                                  </a:lnTo>
                                  <a:lnTo>
                                    <a:pt x="158" y="42"/>
                                  </a:lnTo>
                                  <a:lnTo>
                                    <a:pt x="159" y="38"/>
                                  </a:lnTo>
                                  <a:lnTo>
                                    <a:pt x="163" y="33"/>
                                  </a:lnTo>
                                  <a:lnTo>
                                    <a:pt x="166" y="31"/>
                                  </a:lnTo>
                                  <a:lnTo>
                                    <a:pt x="167" y="28"/>
                                  </a:lnTo>
                                  <a:lnTo>
                                    <a:pt x="172" y="26"/>
                                  </a:lnTo>
                                  <a:lnTo>
                                    <a:pt x="174" y="25"/>
                                  </a:lnTo>
                                  <a:lnTo>
                                    <a:pt x="178" y="23"/>
                                  </a:lnTo>
                                  <a:lnTo>
                                    <a:pt x="186" y="23"/>
                                  </a:lnTo>
                                  <a:lnTo>
                                    <a:pt x="194" y="25"/>
                                  </a:lnTo>
                                  <a:lnTo>
                                    <a:pt x="203" y="27"/>
                                  </a:lnTo>
                                  <a:lnTo>
                                    <a:pt x="208" y="28"/>
                                  </a:lnTo>
                                  <a:lnTo>
                                    <a:pt x="213" y="28"/>
                                  </a:lnTo>
                                  <a:lnTo>
                                    <a:pt x="224" y="30"/>
                                  </a:lnTo>
                                  <a:lnTo>
                                    <a:pt x="231" y="30"/>
                                  </a:lnTo>
                                  <a:lnTo>
                                    <a:pt x="237" y="28"/>
                                  </a:lnTo>
                                  <a:lnTo>
                                    <a:pt x="242" y="27"/>
                                  </a:lnTo>
                                  <a:lnTo>
                                    <a:pt x="248" y="25"/>
                                  </a:lnTo>
                                  <a:lnTo>
                                    <a:pt x="293" y="3"/>
                                  </a:lnTo>
                                  <a:lnTo>
                                    <a:pt x="298" y="1"/>
                                  </a:lnTo>
                                  <a:lnTo>
                                    <a:pt x="304" y="0"/>
                                  </a:lnTo>
                                  <a:lnTo>
                                    <a:pt x="310" y="0"/>
                                  </a:lnTo>
                                  <a:lnTo>
                                    <a:pt x="317" y="0"/>
                                  </a:lnTo>
                                  <a:lnTo>
                                    <a:pt x="323" y="1"/>
                                  </a:lnTo>
                                  <a:lnTo>
                                    <a:pt x="329" y="3"/>
                                  </a:lnTo>
                                  <a:lnTo>
                                    <a:pt x="334" y="6"/>
                                  </a:lnTo>
                                  <a:lnTo>
                                    <a:pt x="339" y="10"/>
                                  </a:lnTo>
                                  <a:lnTo>
                                    <a:pt x="397" y="63"/>
                                  </a:lnTo>
                                  <a:lnTo>
                                    <a:pt x="402" y="67"/>
                                  </a:lnTo>
                                  <a:lnTo>
                                    <a:pt x="407" y="71"/>
                                  </a:lnTo>
                                  <a:lnTo>
                                    <a:pt x="413" y="75"/>
                                  </a:lnTo>
                                  <a:lnTo>
                                    <a:pt x="419" y="78"/>
                                  </a:lnTo>
                                  <a:lnTo>
                                    <a:pt x="433" y="82"/>
                                  </a:lnTo>
                                  <a:lnTo>
                                    <a:pt x="439" y="85"/>
                                  </a:lnTo>
                                  <a:lnTo>
                                    <a:pt x="445" y="85"/>
                                  </a:lnTo>
                                  <a:lnTo>
                                    <a:pt x="501" y="88"/>
                                  </a:lnTo>
                                  <a:lnTo>
                                    <a:pt x="506" y="90"/>
                                  </a:lnTo>
                                  <a:lnTo>
                                    <a:pt x="511" y="92"/>
                                  </a:lnTo>
                                  <a:lnTo>
                                    <a:pt x="515" y="95"/>
                                  </a:lnTo>
                                  <a:lnTo>
                                    <a:pt x="518" y="98"/>
                                  </a:lnTo>
                                  <a:lnTo>
                                    <a:pt x="519" y="102"/>
                                  </a:lnTo>
                                  <a:lnTo>
                                    <a:pt x="519" y="103"/>
                                  </a:lnTo>
                                  <a:lnTo>
                                    <a:pt x="519" y="106"/>
                                  </a:lnTo>
                                  <a:lnTo>
                                    <a:pt x="519" y="111"/>
                                  </a:lnTo>
                                  <a:lnTo>
                                    <a:pt x="516" y="116"/>
                                  </a:lnTo>
                                  <a:lnTo>
                                    <a:pt x="494" y="159"/>
                                  </a:lnTo>
                                  <a:lnTo>
                                    <a:pt x="488" y="169"/>
                                  </a:lnTo>
                                  <a:lnTo>
                                    <a:pt x="481" y="178"/>
                                  </a:lnTo>
                                  <a:lnTo>
                                    <a:pt x="479" y="182"/>
                                  </a:lnTo>
                                  <a:lnTo>
                                    <a:pt x="475" y="184"/>
                                  </a:lnTo>
                                  <a:lnTo>
                                    <a:pt x="473" y="186"/>
                                  </a:lnTo>
                                  <a:lnTo>
                                    <a:pt x="470" y="186"/>
                                  </a:lnTo>
                                  <a:lnTo>
                                    <a:pt x="465" y="186"/>
                                  </a:lnTo>
                                  <a:lnTo>
                                    <a:pt x="458" y="182"/>
                                  </a:lnTo>
                                  <a:lnTo>
                                    <a:pt x="450" y="176"/>
                                  </a:lnTo>
                                  <a:lnTo>
                                    <a:pt x="447" y="173"/>
                                  </a:lnTo>
                                  <a:lnTo>
                                    <a:pt x="443" y="169"/>
                                  </a:lnTo>
                                  <a:lnTo>
                                    <a:pt x="438" y="166"/>
                                  </a:lnTo>
                                  <a:lnTo>
                                    <a:pt x="434" y="163"/>
                                  </a:lnTo>
                                  <a:lnTo>
                                    <a:pt x="429" y="162"/>
                                  </a:lnTo>
                                  <a:lnTo>
                                    <a:pt x="423" y="161"/>
                                  </a:lnTo>
                                  <a:lnTo>
                                    <a:pt x="418" y="161"/>
                                  </a:lnTo>
                                  <a:lnTo>
                                    <a:pt x="412" y="162"/>
                                  </a:lnTo>
                                  <a:lnTo>
                                    <a:pt x="407" y="164"/>
                                  </a:lnTo>
                                  <a:lnTo>
                                    <a:pt x="402" y="167"/>
                                  </a:lnTo>
                                  <a:lnTo>
                                    <a:pt x="393" y="172"/>
                                  </a:lnTo>
                                  <a:lnTo>
                                    <a:pt x="382" y="178"/>
                                  </a:lnTo>
                                  <a:lnTo>
                                    <a:pt x="374" y="181"/>
                                  </a:lnTo>
                                  <a:lnTo>
                                    <a:pt x="368" y="183"/>
                                  </a:lnTo>
                                  <a:lnTo>
                                    <a:pt x="362" y="184"/>
                                  </a:lnTo>
                                  <a:lnTo>
                                    <a:pt x="354" y="186"/>
                                  </a:lnTo>
                                  <a:lnTo>
                                    <a:pt x="348" y="187"/>
                                  </a:lnTo>
                                  <a:lnTo>
                                    <a:pt x="343" y="187"/>
                                  </a:lnTo>
                                  <a:lnTo>
                                    <a:pt x="332" y="187"/>
                                  </a:lnTo>
                                  <a:lnTo>
                                    <a:pt x="320" y="186"/>
                                  </a:lnTo>
                                  <a:lnTo>
                                    <a:pt x="312" y="183"/>
                                  </a:lnTo>
                                  <a:lnTo>
                                    <a:pt x="304" y="181"/>
                                  </a:lnTo>
                                  <a:lnTo>
                                    <a:pt x="299" y="178"/>
                                  </a:lnTo>
                                  <a:lnTo>
                                    <a:pt x="293" y="178"/>
                                  </a:lnTo>
                                  <a:lnTo>
                                    <a:pt x="288" y="178"/>
                                  </a:lnTo>
                                  <a:lnTo>
                                    <a:pt x="283" y="181"/>
                                  </a:lnTo>
                                  <a:lnTo>
                                    <a:pt x="280" y="183"/>
                                  </a:lnTo>
                                  <a:lnTo>
                                    <a:pt x="277" y="183"/>
                                  </a:lnTo>
                                  <a:lnTo>
                                    <a:pt x="268" y="183"/>
                                  </a:lnTo>
                                  <a:lnTo>
                                    <a:pt x="257" y="182"/>
                                  </a:lnTo>
                                  <a:lnTo>
                                    <a:pt x="247" y="178"/>
                                  </a:lnTo>
                                  <a:lnTo>
                                    <a:pt x="244" y="177"/>
                                  </a:lnTo>
                                  <a:lnTo>
                                    <a:pt x="233" y="173"/>
                                  </a:lnTo>
                                  <a:lnTo>
                                    <a:pt x="222" y="169"/>
                                  </a:lnTo>
                                  <a:lnTo>
                                    <a:pt x="211" y="168"/>
                                  </a:lnTo>
                                  <a:lnTo>
                                    <a:pt x="207" y="168"/>
                                  </a:lnTo>
                                  <a:lnTo>
                                    <a:pt x="203" y="169"/>
                                  </a:lnTo>
                                  <a:lnTo>
                                    <a:pt x="196" y="172"/>
                                  </a:lnTo>
                                  <a:lnTo>
                                    <a:pt x="187" y="177"/>
                                  </a:lnTo>
                                  <a:lnTo>
                                    <a:pt x="177" y="183"/>
                                  </a:lnTo>
                                  <a:lnTo>
                                    <a:pt x="169" y="189"/>
                                  </a:lnTo>
                                  <a:lnTo>
                                    <a:pt x="164" y="193"/>
                                  </a:lnTo>
                                  <a:lnTo>
                                    <a:pt x="161" y="197"/>
                                  </a:lnTo>
                                  <a:lnTo>
                                    <a:pt x="158" y="201"/>
                                  </a:lnTo>
                                  <a:lnTo>
                                    <a:pt x="154" y="206"/>
                                  </a:lnTo>
                                  <a:lnTo>
                                    <a:pt x="149" y="214"/>
                                  </a:lnTo>
                                  <a:lnTo>
                                    <a:pt x="148" y="218"/>
                                  </a:lnTo>
                                  <a:lnTo>
                                    <a:pt x="148" y="222"/>
                                  </a:lnTo>
                                  <a:lnTo>
                                    <a:pt x="146" y="229"/>
                                  </a:lnTo>
                                  <a:lnTo>
                                    <a:pt x="142" y="236"/>
                                  </a:lnTo>
                                  <a:lnTo>
                                    <a:pt x="141" y="239"/>
                                  </a:lnTo>
                                  <a:lnTo>
                                    <a:pt x="138" y="243"/>
                                  </a:lnTo>
                                  <a:lnTo>
                                    <a:pt x="136" y="246"/>
                                  </a:lnTo>
                                  <a:lnTo>
                                    <a:pt x="133" y="248"/>
                                  </a:lnTo>
                                  <a:lnTo>
                                    <a:pt x="129" y="251"/>
                                  </a:lnTo>
                                  <a:lnTo>
                                    <a:pt x="126" y="252"/>
                                  </a:lnTo>
                                  <a:lnTo>
                                    <a:pt x="121" y="253"/>
                                  </a:lnTo>
                                  <a:lnTo>
                                    <a:pt x="116" y="254"/>
                                  </a:lnTo>
                                  <a:lnTo>
                                    <a:pt x="103" y="254"/>
                                  </a:lnTo>
                                  <a:lnTo>
                                    <a:pt x="98" y="254"/>
                                  </a:lnTo>
                                  <a:lnTo>
                                    <a:pt x="92" y="253"/>
                                  </a:lnTo>
                                  <a:lnTo>
                                    <a:pt x="68" y="247"/>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7" name="Freeform 40"/>
                            <a:cNvSpPr>
                              <a:spLocks noChangeArrowheads="1"/>
                            </a:cNvSpPr>
                          </a:nvSpPr>
                          <a:spPr bwMode="auto">
                            <a:xfrm rot="5100000">
                              <a:off x="2515" y="3339"/>
                              <a:ext cx="40" cy="217"/>
                            </a:xfrm>
                            <a:custGeom>
                              <a:avLst/>
                              <a:gdLst>
                                <a:gd name="T0" fmla="*/ 0 w 217"/>
                                <a:gd name="T1" fmla="*/ 0 h 614"/>
                                <a:gd name="T2" fmla="*/ 0 w 217"/>
                                <a:gd name="T3" fmla="*/ 0 h 614"/>
                                <a:gd name="T4" fmla="*/ 0 w 217"/>
                                <a:gd name="T5" fmla="*/ 0 h 614"/>
                                <a:gd name="T6" fmla="*/ 0 w 217"/>
                                <a:gd name="T7" fmla="*/ 0 h 614"/>
                                <a:gd name="T8" fmla="*/ 0 w 217"/>
                                <a:gd name="T9" fmla="*/ 0 h 614"/>
                                <a:gd name="T10" fmla="*/ 0 w 217"/>
                                <a:gd name="T11" fmla="*/ 0 h 614"/>
                                <a:gd name="T12" fmla="*/ 0 w 217"/>
                                <a:gd name="T13" fmla="*/ 0 h 614"/>
                                <a:gd name="T14" fmla="*/ 0 w 217"/>
                                <a:gd name="T15" fmla="*/ 0 h 614"/>
                                <a:gd name="T16" fmla="*/ 0 w 217"/>
                                <a:gd name="T17" fmla="*/ 0 h 614"/>
                                <a:gd name="T18" fmla="*/ 0 w 217"/>
                                <a:gd name="T19" fmla="*/ 0 h 614"/>
                                <a:gd name="T20" fmla="*/ 0 w 217"/>
                                <a:gd name="T21" fmla="*/ 0 h 614"/>
                                <a:gd name="T22" fmla="*/ 0 w 217"/>
                                <a:gd name="T23" fmla="*/ 0 h 614"/>
                                <a:gd name="T24" fmla="*/ 0 w 217"/>
                                <a:gd name="T25" fmla="*/ 0 h 614"/>
                                <a:gd name="T26" fmla="*/ 0 w 217"/>
                                <a:gd name="T27" fmla="*/ 0 h 614"/>
                                <a:gd name="T28" fmla="*/ 0 w 217"/>
                                <a:gd name="T29" fmla="*/ 0 h 614"/>
                                <a:gd name="T30" fmla="*/ 0 w 217"/>
                                <a:gd name="T31" fmla="*/ 0 h 614"/>
                                <a:gd name="T32" fmla="*/ 0 w 217"/>
                                <a:gd name="T33" fmla="*/ 0 h 614"/>
                                <a:gd name="T34" fmla="*/ 0 w 217"/>
                                <a:gd name="T35" fmla="*/ 0 h 614"/>
                                <a:gd name="T36" fmla="*/ 0 w 217"/>
                                <a:gd name="T37" fmla="*/ 0 h 614"/>
                                <a:gd name="T38" fmla="*/ 0 w 217"/>
                                <a:gd name="T39" fmla="*/ 0 h 614"/>
                                <a:gd name="T40" fmla="*/ 0 w 217"/>
                                <a:gd name="T41" fmla="*/ 0 h 614"/>
                                <a:gd name="T42" fmla="*/ 0 w 217"/>
                                <a:gd name="T43" fmla="*/ 0 h 614"/>
                                <a:gd name="T44" fmla="*/ 0 w 217"/>
                                <a:gd name="T45" fmla="*/ 0 h 614"/>
                                <a:gd name="T46" fmla="*/ 0 w 217"/>
                                <a:gd name="T47" fmla="*/ 0 h 614"/>
                                <a:gd name="T48" fmla="*/ 0 w 217"/>
                                <a:gd name="T49" fmla="*/ 0 h 614"/>
                                <a:gd name="T50" fmla="*/ 0 w 217"/>
                                <a:gd name="T51" fmla="*/ 0 h 614"/>
                                <a:gd name="T52" fmla="*/ 0 w 217"/>
                                <a:gd name="T53" fmla="*/ 0 h 614"/>
                                <a:gd name="T54" fmla="*/ 0 w 217"/>
                                <a:gd name="T55" fmla="*/ 0 h 614"/>
                                <a:gd name="T56" fmla="*/ 0 w 217"/>
                                <a:gd name="T57" fmla="*/ 0 h 614"/>
                                <a:gd name="T58" fmla="*/ 0 w 217"/>
                                <a:gd name="T59" fmla="*/ 0 h 614"/>
                                <a:gd name="T60" fmla="*/ 0 w 217"/>
                                <a:gd name="T61" fmla="*/ 0 h 614"/>
                                <a:gd name="T62" fmla="*/ 0 w 217"/>
                                <a:gd name="T63" fmla="*/ 0 h 614"/>
                                <a:gd name="T64" fmla="*/ 0 w 217"/>
                                <a:gd name="T65" fmla="*/ 0 h 614"/>
                                <a:gd name="T66" fmla="*/ 0 w 217"/>
                                <a:gd name="T67" fmla="*/ 0 h 614"/>
                                <a:gd name="T68" fmla="*/ 0 w 217"/>
                                <a:gd name="T69" fmla="*/ 0 h 614"/>
                                <a:gd name="T70" fmla="*/ 0 w 217"/>
                                <a:gd name="T71" fmla="*/ 0 h 614"/>
                                <a:gd name="T72" fmla="*/ 0 w 217"/>
                                <a:gd name="T73" fmla="*/ 0 h 614"/>
                                <a:gd name="T74" fmla="*/ 0 w 217"/>
                                <a:gd name="T75" fmla="*/ 0 h 614"/>
                                <a:gd name="T76" fmla="*/ 0 w 217"/>
                                <a:gd name="T77" fmla="*/ 0 h 614"/>
                                <a:gd name="T78" fmla="*/ 0 w 217"/>
                                <a:gd name="T79" fmla="*/ 0 h 614"/>
                                <a:gd name="T80" fmla="*/ 0 w 217"/>
                                <a:gd name="T81" fmla="*/ 0 h 614"/>
                                <a:gd name="T82" fmla="*/ 0 w 217"/>
                                <a:gd name="T83" fmla="*/ 0 h 614"/>
                                <a:gd name="T84" fmla="*/ 0 w 217"/>
                                <a:gd name="T85" fmla="*/ 0 h 614"/>
                                <a:gd name="T86" fmla="*/ 0 w 217"/>
                                <a:gd name="T87" fmla="*/ 0 h 614"/>
                                <a:gd name="T88" fmla="*/ 0 w 217"/>
                                <a:gd name="T89" fmla="*/ 0 h 614"/>
                                <a:gd name="T90" fmla="*/ 0 w 217"/>
                                <a:gd name="T91" fmla="*/ 0 h 614"/>
                                <a:gd name="T92" fmla="*/ 0 w 217"/>
                                <a:gd name="T93" fmla="*/ 0 h 614"/>
                                <a:gd name="T94" fmla="*/ 0 w 217"/>
                                <a:gd name="T95" fmla="*/ 0 h 614"/>
                                <a:gd name="T96" fmla="*/ 0 w 217"/>
                                <a:gd name="T97" fmla="*/ 0 h 614"/>
                                <a:gd name="T98" fmla="*/ 0 w 217"/>
                                <a:gd name="T99" fmla="*/ 0 h 614"/>
                                <a:gd name="T100" fmla="*/ 0 w 217"/>
                                <a:gd name="T101" fmla="*/ 0 h 614"/>
                                <a:gd name="T102" fmla="*/ 0 w 217"/>
                                <a:gd name="T103" fmla="*/ 0 h 61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217"/>
                                <a:gd name="T157" fmla="*/ 0 h 614"/>
                                <a:gd name="T158" fmla="*/ 217 w 217"/>
                                <a:gd name="T159" fmla="*/ 614 h 61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217" h="614">
                                  <a:moveTo>
                                    <a:pt x="50" y="614"/>
                                  </a:moveTo>
                                  <a:lnTo>
                                    <a:pt x="44" y="614"/>
                                  </a:lnTo>
                                  <a:lnTo>
                                    <a:pt x="39" y="612"/>
                                  </a:lnTo>
                                  <a:lnTo>
                                    <a:pt x="34" y="609"/>
                                  </a:lnTo>
                                  <a:lnTo>
                                    <a:pt x="29" y="607"/>
                                  </a:lnTo>
                                  <a:lnTo>
                                    <a:pt x="25" y="603"/>
                                  </a:lnTo>
                                  <a:lnTo>
                                    <a:pt x="21" y="598"/>
                                  </a:lnTo>
                                  <a:lnTo>
                                    <a:pt x="19" y="593"/>
                                  </a:lnTo>
                                  <a:lnTo>
                                    <a:pt x="18" y="587"/>
                                  </a:lnTo>
                                  <a:lnTo>
                                    <a:pt x="2" y="486"/>
                                  </a:lnTo>
                                  <a:lnTo>
                                    <a:pt x="0" y="479"/>
                                  </a:lnTo>
                                  <a:lnTo>
                                    <a:pt x="0" y="473"/>
                                  </a:lnTo>
                                  <a:lnTo>
                                    <a:pt x="0" y="466"/>
                                  </a:lnTo>
                                  <a:lnTo>
                                    <a:pt x="2" y="459"/>
                                  </a:lnTo>
                                  <a:lnTo>
                                    <a:pt x="3" y="452"/>
                                  </a:lnTo>
                                  <a:lnTo>
                                    <a:pt x="5" y="446"/>
                                  </a:lnTo>
                                  <a:lnTo>
                                    <a:pt x="8" y="439"/>
                                  </a:lnTo>
                                  <a:lnTo>
                                    <a:pt x="10" y="433"/>
                                  </a:lnTo>
                                  <a:lnTo>
                                    <a:pt x="39" y="381"/>
                                  </a:lnTo>
                                  <a:lnTo>
                                    <a:pt x="44" y="370"/>
                                  </a:lnTo>
                                  <a:lnTo>
                                    <a:pt x="45" y="365"/>
                                  </a:lnTo>
                                  <a:lnTo>
                                    <a:pt x="46" y="360"/>
                                  </a:lnTo>
                                  <a:lnTo>
                                    <a:pt x="48" y="350"/>
                                  </a:lnTo>
                                  <a:lnTo>
                                    <a:pt x="48" y="346"/>
                                  </a:lnTo>
                                  <a:lnTo>
                                    <a:pt x="46" y="343"/>
                                  </a:lnTo>
                                  <a:lnTo>
                                    <a:pt x="45" y="340"/>
                                  </a:lnTo>
                                  <a:lnTo>
                                    <a:pt x="45" y="336"/>
                                  </a:lnTo>
                                  <a:lnTo>
                                    <a:pt x="46" y="332"/>
                                  </a:lnTo>
                                  <a:lnTo>
                                    <a:pt x="48" y="327"/>
                                  </a:lnTo>
                                  <a:lnTo>
                                    <a:pt x="51" y="317"/>
                                  </a:lnTo>
                                  <a:lnTo>
                                    <a:pt x="54" y="312"/>
                                  </a:lnTo>
                                  <a:lnTo>
                                    <a:pt x="58" y="307"/>
                                  </a:lnTo>
                                  <a:lnTo>
                                    <a:pt x="78" y="280"/>
                                  </a:lnTo>
                                  <a:lnTo>
                                    <a:pt x="85" y="268"/>
                                  </a:lnTo>
                                  <a:lnTo>
                                    <a:pt x="93" y="256"/>
                                  </a:lnTo>
                                  <a:lnTo>
                                    <a:pt x="100" y="243"/>
                                  </a:lnTo>
                                  <a:lnTo>
                                    <a:pt x="103" y="236"/>
                                  </a:lnTo>
                                  <a:lnTo>
                                    <a:pt x="105" y="231"/>
                                  </a:lnTo>
                                  <a:lnTo>
                                    <a:pt x="116" y="201"/>
                                  </a:lnTo>
                                  <a:lnTo>
                                    <a:pt x="126" y="175"/>
                                  </a:lnTo>
                                  <a:lnTo>
                                    <a:pt x="134" y="147"/>
                                  </a:lnTo>
                                  <a:lnTo>
                                    <a:pt x="170" y="20"/>
                                  </a:lnTo>
                                  <a:lnTo>
                                    <a:pt x="171" y="14"/>
                                  </a:lnTo>
                                  <a:lnTo>
                                    <a:pt x="174" y="10"/>
                                  </a:lnTo>
                                  <a:lnTo>
                                    <a:pt x="178" y="6"/>
                                  </a:lnTo>
                                  <a:lnTo>
                                    <a:pt x="181" y="2"/>
                                  </a:lnTo>
                                  <a:lnTo>
                                    <a:pt x="183" y="1"/>
                                  </a:lnTo>
                                  <a:lnTo>
                                    <a:pt x="185" y="1"/>
                                  </a:lnTo>
                                  <a:lnTo>
                                    <a:pt x="189" y="0"/>
                                  </a:lnTo>
                                  <a:lnTo>
                                    <a:pt x="194" y="0"/>
                                  </a:lnTo>
                                  <a:lnTo>
                                    <a:pt x="198" y="1"/>
                                  </a:lnTo>
                                  <a:lnTo>
                                    <a:pt x="203" y="4"/>
                                  </a:lnTo>
                                  <a:lnTo>
                                    <a:pt x="206" y="6"/>
                                  </a:lnTo>
                                  <a:lnTo>
                                    <a:pt x="210" y="11"/>
                                  </a:lnTo>
                                  <a:lnTo>
                                    <a:pt x="212" y="16"/>
                                  </a:lnTo>
                                  <a:lnTo>
                                    <a:pt x="215" y="21"/>
                                  </a:lnTo>
                                  <a:lnTo>
                                    <a:pt x="216" y="26"/>
                                  </a:lnTo>
                                  <a:lnTo>
                                    <a:pt x="217" y="32"/>
                                  </a:lnTo>
                                  <a:lnTo>
                                    <a:pt x="217" y="39"/>
                                  </a:lnTo>
                                  <a:lnTo>
                                    <a:pt x="214" y="99"/>
                                  </a:lnTo>
                                  <a:lnTo>
                                    <a:pt x="211" y="111"/>
                                  </a:lnTo>
                                  <a:lnTo>
                                    <a:pt x="208" y="126"/>
                                  </a:lnTo>
                                  <a:lnTo>
                                    <a:pt x="203" y="140"/>
                                  </a:lnTo>
                                  <a:lnTo>
                                    <a:pt x="198" y="151"/>
                                  </a:lnTo>
                                  <a:lnTo>
                                    <a:pt x="185" y="172"/>
                                  </a:lnTo>
                                  <a:lnTo>
                                    <a:pt x="183" y="178"/>
                                  </a:lnTo>
                                  <a:lnTo>
                                    <a:pt x="180" y="185"/>
                                  </a:lnTo>
                                  <a:lnTo>
                                    <a:pt x="176" y="198"/>
                                  </a:lnTo>
                                  <a:lnTo>
                                    <a:pt x="174" y="205"/>
                                  </a:lnTo>
                                  <a:lnTo>
                                    <a:pt x="174" y="212"/>
                                  </a:lnTo>
                                  <a:lnTo>
                                    <a:pt x="173" y="220"/>
                                  </a:lnTo>
                                  <a:lnTo>
                                    <a:pt x="173" y="225"/>
                                  </a:lnTo>
                                  <a:lnTo>
                                    <a:pt x="178" y="287"/>
                                  </a:lnTo>
                                  <a:lnTo>
                                    <a:pt x="178" y="293"/>
                                  </a:lnTo>
                                  <a:lnTo>
                                    <a:pt x="176" y="300"/>
                                  </a:lnTo>
                                  <a:lnTo>
                                    <a:pt x="175" y="307"/>
                                  </a:lnTo>
                                  <a:lnTo>
                                    <a:pt x="174" y="313"/>
                                  </a:lnTo>
                                  <a:lnTo>
                                    <a:pt x="171" y="321"/>
                                  </a:lnTo>
                                  <a:lnTo>
                                    <a:pt x="168" y="327"/>
                                  </a:lnTo>
                                  <a:lnTo>
                                    <a:pt x="165" y="333"/>
                                  </a:lnTo>
                                  <a:lnTo>
                                    <a:pt x="161" y="338"/>
                                  </a:lnTo>
                                  <a:lnTo>
                                    <a:pt x="146" y="356"/>
                                  </a:lnTo>
                                  <a:lnTo>
                                    <a:pt x="143" y="361"/>
                                  </a:lnTo>
                                  <a:lnTo>
                                    <a:pt x="140" y="367"/>
                                  </a:lnTo>
                                  <a:lnTo>
                                    <a:pt x="136" y="373"/>
                                  </a:lnTo>
                                  <a:lnTo>
                                    <a:pt x="134" y="379"/>
                                  </a:lnTo>
                                  <a:lnTo>
                                    <a:pt x="133" y="387"/>
                                  </a:lnTo>
                                  <a:lnTo>
                                    <a:pt x="131" y="393"/>
                                  </a:lnTo>
                                  <a:lnTo>
                                    <a:pt x="130" y="399"/>
                                  </a:lnTo>
                                  <a:lnTo>
                                    <a:pt x="130" y="406"/>
                                  </a:lnTo>
                                  <a:lnTo>
                                    <a:pt x="130" y="408"/>
                                  </a:lnTo>
                                  <a:lnTo>
                                    <a:pt x="130" y="421"/>
                                  </a:lnTo>
                                  <a:lnTo>
                                    <a:pt x="128" y="436"/>
                                  </a:lnTo>
                                  <a:lnTo>
                                    <a:pt x="125" y="451"/>
                                  </a:lnTo>
                                  <a:lnTo>
                                    <a:pt x="123" y="463"/>
                                  </a:lnTo>
                                  <a:lnTo>
                                    <a:pt x="85" y="586"/>
                                  </a:lnTo>
                                  <a:lnTo>
                                    <a:pt x="83" y="592"/>
                                  </a:lnTo>
                                  <a:lnTo>
                                    <a:pt x="80" y="597"/>
                                  </a:lnTo>
                                  <a:lnTo>
                                    <a:pt x="75" y="602"/>
                                  </a:lnTo>
                                  <a:lnTo>
                                    <a:pt x="71" y="606"/>
                                  </a:lnTo>
                                  <a:lnTo>
                                    <a:pt x="66" y="609"/>
                                  </a:lnTo>
                                  <a:lnTo>
                                    <a:pt x="60" y="612"/>
                                  </a:lnTo>
                                  <a:lnTo>
                                    <a:pt x="55" y="613"/>
                                  </a:lnTo>
                                  <a:lnTo>
                                    <a:pt x="50" y="614"/>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8" name="Freeform 41"/>
                            <a:cNvSpPr>
                              <a:spLocks noChangeArrowheads="1"/>
                            </a:cNvSpPr>
                          </a:nvSpPr>
                          <a:spPr bwMode="auto">
                            <a:xfrm rot="5100000">
                              <a:off x="3214" y="3034"/>
                              <a:ext cx="228" cy="448"/>
                            </a:xfrm>
                            <a:custGeom>
                              <a:avLst/>
                              <a:gdLst>
                                <a:gd name="T0" fmla="*/ 0 w 1254"/>
                                <a:gd name="T1" fmla="*/ 0 h 1270"/>
                                <a:gd name="T2" fmla="*/ 0 w 1254"/>
                                <a:gd name="T3" fmla="*/ 0 h 1270"/>
                                <a:gd name="T4" fmla="*/ 0 w 1254"/>
                                <a:gd name="T5" fmla="*/ 0 h 1270"/>
                                <a:gd name="T6" fmla="*/ 0 w 1254"/>
                                <a:gd name="T7" fmla="*/ 0 h 1270"/>
                                <a:gd name="T8" fmla="*/ 0 w 1254"/>
                                <a:gd name="T9" fmla="*/ 0 h 1270"/>
                                <a:gd name="T10" fmla="*/ 0 w 1254"/>
                                <a:gd name="T11" fmla="*/ 0 h 1270"/>
                                <a:gd name="T12" fmla="*/ 0 w 1254"/>
                                <a:gd name="T13" fmla="*/ 0 h 1270"/>
                                <a:gd name="T14" fmla="*/ 0 w 1254"/>
                                <a:gd name="T15" fmla="*/ 0 h 1270"/>
                                <a:gd name="T16" fmla="*/ 0 w 1254"/>
                                <a:gd name="T17" fmla="*/ 0 h 1270"/>
                                <a:gd name="T18" fmla="*/ 0 w 1254"/>
                                <a:gd name="T19" fmla="*/ 0 h 1270"/>
                                <a:gd name="T20" fmla="*/ 0 w 1254"/>
                                <a:gd name="T21" fmla="*/ 0 h 1270"/>
                                <a:gd name="T22" fmla="*/ 0 w 1254"/>
                                <a:gd name="T23" fmla="*/ 0 h 1270"/>
                                <a:gd name="T24" fmla="*/ 0 w 1254"/>
                                <a:gd name="T25" fmla="*/ 0 h 1270"/>
                                <a:gd name="T26" fmla="*/ 0 w 1254"/>
                                <a:gd name="T27" fmla="*/ 0 h 1270"/>
                                <a:gd name="T28" fmla="*/ 0 w 1254"/>
                                <a:gd name="T29" fmla="*/ 0 h 1270"/>
                                <a:gd name="T30" fmla="*/ 0 w 1254"/>
                                <a:gd name="T31" fmla="*/ 0 h 1270"/>
                                <a:gd name="T32" fmla="*/ 0 w 1254"/>
                                <a:gd name="T33" fmla="*/ 0 h 1270"/>
                                <a:gd name="T34" fmla="*/ 0 w 1254"/>
                                <a:gd name="T35" fmla="*/ 0 h 1270"/>
                                <a:gd name="T36" fmla="*/ 0 w 1254"/>
                                <a:gd name="T37" fmla="*/ 0 h 1270"/>
                                <a:gd name="T38" fmla="*/ 0 w 1254"/>
                                <a:gd name="T39" fmla="*/ 0 h 1270"/>
                                <a:gd name="T40" fmla="*/ 0 w 1254"/>
                                <a:gd name="T41" fmla="*/ 0 h 1270"/>
                                <a:gd name="T42" fmla="*/ 0 w 1254"/>
                                <a:gd name="T43" fmla="*/ 0 h 1270"/>
                                <a:gd name="T44" fmla="*/ 0 w 1254"/>
                                <a:gd name="T45" fmla="*/ 0 h 1270"/>
                                <a:gd name="T46" fmla="*/ 0 w 1254"/>
                                <a:gd name="T47" fmla="*/ 0 h 1270"/>
                                <a:gd name="T48" fmla="*/ 0 w 1254"/>
                                <a:gd name="T49" fmla="*/ 0 h 1270"/>
                                <a:gd name="T50" fmla="*/ 0 w 1254"/>
                                <a:gd name="T51" fmla="*/ 0 h 1270"/>
                                <a:gd name="T52" fmla="*/ 0 w 1254"/>
                                <a:gd name="T53" fmla="*/ 0 h 1270"/>
                                <a:gd name="T54" fmla="*/ 0 w 1254"/>
                                <a:gd name="T55" fmla="*/ 0 h 1270"/>
                                <a:gd name="T56" fmla="*/ 0 w 1254"/>
                                <a:gd name="T57" fmla="*/ 0 h 1270"/>
                                <a:gd name="T58" fmla="*/ 0 w 1254"/>
                                <a:gd name="T59" fmla="*/ 0 h 1270"/>
                                <a:gd name="T60" fmla="*/ 0 w 1254"/>
                                <a:gd name="T61" fmla="*/ 0 h 1270"/>
                                <a:gd name="T62" fmla="*/ 0 w 1254"/>
                                <a:gd name="T63" fmla="*/ 0 h 1270"/>
                                <a:gd name="T64" fmla="*/ 0 w 1254"/>
                                <a:gd name="T65" fmla="*/ 0 h 1270"/>
                                <a:gd name="T66" fmla="*/ 0 w 1254"/>
                                <a:gd name="T67" fmla="*/ 0 h 1270"/>
                                <a:gd name="T68" fmla="*/ 0 w 1254"/>
                                <a:gd name="T69" fmla="*/ 0 h 1270"/>
                                <a:gd name="T70" fmla="*/ 0 w 1254"/>
                                <a:gd name="T71" fmla="*/ 0 h 1270"/>
                                <a:gd name="T72" fmla="*/ 0 w 1254"/>
                                <a:gd name="T73" fmla="*/ 0 h 1270"/>
                                <a:gd name="T74" fmla="*/ 0 w 1254"/>
                                <a:gd name="T75" fmla="*/ 0 h 1270"/>
                                <a:gd name="T76" fmla="*/ 0 w 1254"/>
                                <a:gd name="T77" fmla="*/ 0 h 1270"/>
                                <a:gd name="T78" fmla="*/ 0 w 1254"/>
                                <a:gd name="T79" fmla="*/ 0 h 1270"/>
                                <a:gd name="T80" fmla="*/ 0 w 1254"/>
                                <a:gd name="T81" fmla="*/ 0 h 1270"/>
                                <a:gd name="T82" fmla="*/ 0 w 1254"/>
                                <a:gd name="T83" fmla="*/ 0 h 1270"/>
                                <a:gd name="T84" fmla="*/ 0 w 1254"/>
                                <a:gd name="T85" fmla="*/ 0 h 1270"/>
                                <a:gd name="T86" fmla="*/ 0 w 1254"/>
                                <a:gd name="T87" fmla="*/ 0 h 1270"/>
                                <a:gd name="T88" fmla="*/ 0 w 1254"/>
                                <a:gd name="T89" fmla="*/ 0 h 1270"/>
                                <a:gd name="T90" fmla="*/ 0 w 1254"/>
                                <a:gd name="T91" fmla="*/ 0 h 1270"/>
                                <a:gd name="T92" fmla="*/ 0 w 1254"/>
                                <a:gd name="T93" fmla="*/ 0 h 1270"/>
                                <a:gd name="T94" fmla="*/ 0 w 1254"/>
                                <a:gd name="T95" fmla="*/ 0 h 1270"/>
                                <a:gd name="T96" fmla="*/ 0 w 1254"/>
                                <a:gd name="T97" fmla="*/ 0 h 1270"/>
                                <a:gd name="T98" fmla="*/ 0 w 1254"/>
                                <a:gd name="T99" fmla="*/ 0 h 1270"/>
                                <a:gd name="T100" fmla="*/ 0 w 1254"/>
                                <a:gd name="T101" fmla="*/ 0 h 1270"/>
                                <a:gd name="T102" fmla="*/ 0 w 1254"/>
                                <a:gd name="T103" fmla="*/ 0 h 1270"/>
                                <a:gd name="T104" fmla="*/ 0 w 1254"/>
                                <a:gd name="T105" fmla="*/ 0 h 1270"/>
                                <a:gd name="T106" fmla="*/ 0 w 1254"/>
                                <a:gd name="T107" fmla="*/ 0 h 1270"/>
                                <a:gd name="T108" fmla="*/ 0 w 1254"/>
                                <a:gd name="T109" fmla="*/ 0 h 1270"/>
                                <a:gd name="T110" fmla="*/ 0 w 1254"/>
                                <a:gd name="T111" fmla="*/ 0 h 1270"/>
                                <a:gd name="T112" fmla="*/ 0 w 1254"/>
                                <a:gd name="T113" fmla="*/ 0 h 1270"/>
                                <a:gd name="T114" fmla="*/ 0 w 1254"/>
                                <a:gd name="T115" fmla="*/ 0 h 1270"/>
                                <a:gd name="T116" fmla="*/ 0 w 1254"/>
                                <a:gd name="T117" fmla="*/ 0 h 1270"/>
                                <a:gd name="T118" fmla="*/ 0 w 1254"/>
                                <a:gd name="T119" fmla="*/ 0 h 1270"/>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254"/>
                                <a:gd name="T181" fmla="*/ 0 h 1270"/>
                                <a:gd name="T182" fmla="*/ 1254 w 1254"/>
                                <a:gd name="T183" fmla="*/ 1270 h 1270"/>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254" h="1270">
                                  <a:moveTo>
                                    <a:pt x="134" y="659"/>
                                  </a:moveTo>
                                  <a:lnTo>
                                    <a:pt x="130" y="654"/>
                                  </a:lnTo>
                                  <a:lnTo>
                                    <a:pt x="128" y="649"/>
                                  </a:lnTo>
                                  <a:lnTo>
                                    <a:pt x="125" y="642"/>
                                  </a:lnTo>
                                  <a:lnTo>
                                    <a:pt x="123" y="637"/>
                                  </a:lnTo>
                                  <a:lnTo>
                                    <a:pt x="121" y="630"/>
                                  </a:lnTo>
                                  <a:lnTo>
                                    <a:pt x="121" y="624"/>
                                  </a:lnTo>
                                  <a:lnTo>
                                    <a:pt x="123" y="621"/>
                                  </a:lnTo>
                                  <a:lnTo>
                                    <a:pt x="123" y="619"/>
                                  </a:lnTo>
                                  <a:lnTo>
                                    <a:pt x="124" y="612"/>
                                  </a:lnTo>
                                  <a:lnTo>
                                    <a:pt x="168" y="502"/>
                                  </a:lnTo>
                                  <a:lnTo>
                                    <a:pt x="170" y="497"/>
                                  </a:lnTo>
                                  <a:lnTo>
                                    <a:pt x="171" y="491"/>
                                  </a:lnTo>
                                  <a:lnTo>
                                    <a:pt x="171" y="484"/>
                                  </a:lnTo>
                                  <a:lnTo>
                                    <a:pt x="170" y="477"/>
                                  </a:lnTo>
                                  <a:lnTo>
                                    <a:pt x="169" y="471"/>
                                  </a:lnTo>
                                  <a:lnTo>
                                    <a:pt x="168" y="465"/>
                                  </a:lnTo>
                                  <a:lnTo>
                                    <a:pt x="165" y="459"/>
                                  </a:lnTo>
                                  <a:lnTo>
                                    <a:pt x="161" y="454"/>
                                  </a:lnTo>
                                  <a:lnTo>
                                    <a:pt x="113" y="391"/>
                                  </a:lnTo>
                                  <a:lnTo>
                                    <a:pt x="105" y="381"/>
                                  </a:lnTo>
                                  <a:lnTo>
                                    <a:pt x="95" y="373"/>
                                  </a:lnTo>
                                  <a:lnTo>
                                    <a:pt x="86" y="364"/>
                                  </a:lnTo>
                                  <a:lnTo>
                                    <a:pt x="78" y="358"/>
                                  </a:lnTo>
                                  <a:lnTo>
                                    <a:pt x="74" y="355"/>
                                  </a:lnTo>
                                  <a:lnTo>
                                    <a:pt x="70" y="351"/>
                                  </a:lnTo>
                                  <a:lnTo>
                                    <a:pt x="60" y="344"/>
                                  </a:lnTo>
                                  <a:lnTo>
                                    <a:pt x="51" y="334"/>
                                  </a:lnTo>
                                  <a:lnTo>
                                    <a:pt x="44" y="324"/>
                                  </a:lnTo>
                                  <a:lnTo>
                                    <a:pt x="13" y="284"/>
                                  </a:lnTo>
                                  <a:lnTo>
                                    <a:pt x="9" y="279"/>
                                  </a:lnTo>
                                  <a:lnTo>
                                    <a:pt x="7" y="273"/>
                                  </a:lnTo>
                                  <a:lnTo>
                                    <a:pt x="4" y="266"/>
                                  </a:lnTo>
                                  <a:lnTo>
                                    <a:pt x="3" y="260"/>
                                  </a:lnTo>
                                  <a:lnTo>
                                    <a:pt x="0" y="253"/>
                                  </a:lnTo>
                                  <a:lnTo>
                                    <a:pt x="0" y="246"/>
                                  </a:lnTo>
                                  <a:lnTo>
                                    <a:pt x="0" y="239"/>
                                  </a:lnTo>
                                  <a:lnTo>
                                    <a:pt x="0" y="234"/>
                                  </a:lnTo>
                                  <a:lnTo>
                                    <a:pt x="36" y="22"/>
                                  </a:lnTo>
                                  <a:lnTo>
                                    <a:pt x="38" y="17"/>
                                  </a:lnTo>
                                  <a:lnTo>
                                    <a:pt x="40" y="12"/>
                                  </a:lnTo>
                                  <a:lnTo>
                                    <a:pt x="44" y="8"/>
                                  </a:lnTo>
                                  <a:lnTo>
                                    <a:pt x="48" y="4"/>
                                  </a:lnTo>
                                  <a:lnTo>
                                    <a:pt x="53" y="2"/>
                                  </a:lnTo>
                                  <a:lnTo>
                                    <a:pt x="58" y="0"/>
                                  </a:lnTo>
                                  <a:lnTo>
                                    <a:pt x="63" y="0"/>
                                  </a:lnTo>
                                  <a:lnTo>
                                    <a:pt x="69" y="2"/>
                                  </a:lnTo>
                                  <a:lnTo>
                                    <a:pt x="154" y="27"/>
                                  </a:lnTo>
                                  <a:lnTo>
                                    <a:pt x="160" y="28"/>
                                  </a:lnTo>
                                  <a:lnTo>
                                    <a:pt x="166" y="32"/>
                                  </a:lnTo>
                                  <a:lnTo>
                                    <a:pt x="173" y="34"/>
                                  </a:lnTo>
                                  <a:lnTo>
                                    <a:pt x="178" y="39"/>
                                  </a:lnTo>
                                  <a:lnTo>
                                    <a:pt x="184" y="43"/>
                                  </a:lnTo>
                                  <a:lnTo>
                                    <a:pt x="189" y="48"/>
                                  </a:lnTo>
                                  <a:lnTo>
                                    <a:pt x="194" y="52"/>
                                  </a:lnTo>
                                  <a:lnTo>
                                    <a:pt x="198" y="57"/>
                                  </a:lnTo>
                                  <a:lnTo>
                                    <a:pt x="245" y="120"/>
                                  </a:lnTo>
                                  <a:lnTo>
                                    <a:pt x="249" y="125"/>
                                  </a:lnTo>
                                  <a:lnTo>
                                    <a:pt x="254" y="129"/>
                                  </a:lnTo>
                                  <a:lnTo>
                                    <a:pt x="264" y="138"/>
                                  </a:lnTo>
                                  <a:lnTo>
                                    <a:pt x="270" y="142"/>
                                  </a:lnTo>
                                  <a:lnTo>
                                    <a:pt x="275" y="144"/>
                                  </a:lnTo>
                                  <a:lnTo>
                                    <a:pt x="280" y="147"/>
                                  </a:lnTo>
                                  <a:lnTo>
                                    <a:pt x="286" y="148"/>
                                  </a:lnTo>
                                  <a:lnTo>
                                    <a:pt x="291" y="149"/>
                                  </a:lnTo>
                                  <a:lnTo>
                                    <a:pt x="296" y="152"/>
                                  </a:lnTo>
                                  <a:lnTo>
                                    <a:pt x="301" y="154"/>
                                  </a:lnTo>
                                  <a:lnTo>
                                    <a:pt x="307" y="158"/>
                                  </a:lnTo>
                                  <a:lnTo>
                                    <a:pt x="317" y="167"/>
                                  </a:lnTo>
                                  <a:lnTo>
                                    <a:pt x="321" y="172"/>
                                  </a:lnTo>
                                  <a:lnTo>
                                    <a:pt x="325" y="177"/>
                                  </a:lnTo>
                                  <a:lnTo>
                                    <a:pt x="345" y="208"/>
                                  </a:lnTo>
                                  <a:lnTo>
                                    <a:pt x="360" y="231"/>
                                  </a:lnTo>
                                  <a:lnTo>
                                    <a:pt x="375" y="256"/>
                                  </a:lnTo>
                                  <a:lnTo>
                                    <a:pt x="409" y="315"/>
                                  </a:lnTo>
                                  <a:lnTo>
                                    <a:pt x="411" y="319"/>
                                  </a:lnTo>
                                  <a:lnTo>
                                    <a:pt x="415" y="323"/>
                                  </a:lnTo>
                                  <a:lnTo>
                                    <a:pt x="417" y="324"/>
                                  </a:lnTo>
                                  <a:lnTo>
                                    <a:pt x="420" y="325"/>
                                  </a:lnTo>
                                  <a:lnTo>
                                    <a:pt x="425" y="326"/>
                                  </a:lnTo>
                                  <a:lnTo>
                                    <a:pt x="429" y="326"/>
                                  </a:lnTo>
                                  <a:lnTo>
                                    <a:pt x="433" y="325"/>
                                  </a:lnTo>
                                  <a:lnTo>
                                    <a:pt x="438" y="323"/>
                                  </a:lnTo>
                                  <a:lnTo>
                                    <a:pt x="442" y="319"/>
                                  </a:lnTo>
                                  <a:lnTo>
                                    <a:pt x="447" y="315"/>
                                  </a:lnTo>
                                  <a:lnTo>
                                    <a:pt x="452" y="311"/>
                                  </a:lnTo>
                                  <a:lnTo>
                                    <a:pt x="458" y="308"/>
                                  </a:lnTo>
                                  <a:lnTo>
                                    <a:pt x="465" y="305"/>
                                  </a:lnTo>
                                  <a:lnTo>
                                    <a:pt x="472" y="304"/>
                                  </a:lnTo>
                                  <a:lnTo>
                                    <a:pt x="478" y="303"/>
                                  </a:lnTo>
                                  <a:lnTo>
                                    <a:pt x="485" y="301"/>
                                  </a:lnTo>
                                  <a:lnTo>
                                    <a:pt x="491" y="301"/>
                                  </a:lnTo>
                                  <a:lnTo>
                                    <a:pt x="593" y="313"/>
                                  </a:lnTo>
                                  <a:lnTo>
                                    <a:pt x="602" y="315"/>
                                  </a:lnTo>
                                  <a:lnTo>
                                    <a:pt x="618" y="320"/>
                                  </a:lnTo>
                                  <a:lnTo>
                                    <a:pt x="639" y="329"/>
                                  </a:lnTo>
                                  <a:lnTo>
                                    <a:pt x="664" y="339"/>
                                  </a:lnTo>
                                  <a:lnTo>
                                    <a:pt x="692" y="351"/>
                                  </a:lnTo>
                                  <a:lnTo>
                                    <a:pt x="721" y="365"/>
                                  </a:lnTo>
                                  <a:lnTo>
                                    <a:pt x="748" y="380"/>
                                  </a:lnTo>
                                  <a:lnTo>
                                    <a:pt x="774" y="396"/>
                                  </a:lnTo>
                                  <a:lnTo>
                                    <a:pt x="798" y="413"/>
                                  </a:lnTo>
                                  <a:lnTo>
                                    <a:pt x="819" y="430"/>
                                  </a:lnTo>
                                  <a:lnTo>
                                    <a:pt x="838" y="445"/>
                                  </a:lnTo>
                                  <a:lnTo>
                                    <a:pt x="850" y="455"/>
                                  </a:lnTo>
                                  <a:lnTo>
                                    <a:pt x="938" y="536"/>
                                  </a:lnTo>
                                  <a:lnTo>
                                    <a:pt x="942" y="541"/>
                                  </a:lnTo>
                                  <a:lnTo>
                                    <a:pt x="947" y="546"/>
                                  </a:lnTo>
                                  <a:lnTo>
                                    <a:pt x="954" y="559"/>
                                  </a:lnTo>
                                  <a:lnTo>
                                    <a:pt x="962" y="571"/>
                                  </a:lnTo>
                                  <a:lnTo>
                                    <a:pt x="964" y="577"/>
                                  </a:lnTo>
                                  <a:lnTo>
                                    <a:pt x="967" y="582"/>
                                  </a:lnTo>
                                  <a:lnTo>
                                    <a:pt x="979" y="626"/>
                                  </a:lnTo>
                                  <a:lnTo>
                                    <a:pt x="982" y="631"/>
                                  </a:lnTo>
                                  <a:lnTo>
                                    <a:pt x="985" y="636"/>
                                  </a:lnTo>
                                  <a:lnTo>
                                    <a:pt x="989" y="641"/>
                                  </a:lnTo>
                                  <a:lnTo>
                                    <a:pt x="994" y="646"/>
                                  </a:lnTo>
                                  <a:lnTo>
                                    <a:pt x="999" y="650"/>
                                  </a:lnTo>
                                  <a:lnTo>
                                    <a:pt x="1004" y="652"/>
                                  </a:lnTo>
                                  <a:lnTo>
                                    <a:pt x="1008" y="654"/>
                                  </a:lnTo>
                                  <a:lnTo>
                                    <a:pt x="1010" y="654"/>
                                  </a:lnTo>
                                  <a:lnTo>
                                    <a:pt x="1017" y="655"/>
                                  </a:lnTo>
                                  <a:lnTo>
                                    <a:pt x="1075" y="659"/>
                                  </a:lnTo>
                                  <a:lnTo>
                                    <a:pt x="1081" y="660"/>
                                  </a:lnTo>
                                  <a:lnTo>
                                    <a:pt x="1086" y="662"/>
                                  </a:lnTo>
                                  <a:lnTo>
                                    <a:pt x="1093" y="665"/>
                                  </a:lnTo>
                                  <a:lnTo>
                                    <a:pt x="1099" y="667"/>
                                  </a:lnTo>
                                  <a:lnTo>
                                    <a:pt x="1104" y="672"/>
                                  </a:lnTo>
                                  <a:lnTo>
                                    <a:pt x="1109" y="676"/>
                                  </a:lnTo>
                                  <a:lnTo>
                                    <a:pt x="1113" y="681"/>
                                  </a:lnTo>
                                  <a:lnTo>
                                    <a:pt x="1115" y="686"/>
                                  </a:lnTo>
                                  <a:lnTo>
                                    <a:pt x="1141" y="742"/>
                                  </a:lnTo>
                                  <a:lnTo>
                                    <a:pt x="1146" y="753"/>
                                  </a:lnTo>
                                  <a:lnTo>
                                    <a:pt x="1150" y="765"/>
                                  </a:lnTo>
                                  <a:lnTo>
                                    <a:pt x="1151" y="771"/>
                                  </a:lnTo>
                                  <a:lnTo>
                                    <a:pt x="1153" y="776"/>
                                  </a:lnTo>
                                  <a:lnTo>
                                    <a:pt x="1153" y="780"/>
                                  </a:lnTo>
                                  <a:lnTo>
                                    <a:pt x="1153" y="783"/>
                                  </a:lnTo>
                                  <a:lnTo>
                                    <a:pt x="1151" y="790"/>
                                  </a:lnTo>
                                  <a:lnTo>
                                    <a:pt x="1149" y="796"/>
                                  </a:lnTo>
                                  <a:lnTo>
                                    <a:pt x="1146" y="800"/>
                                  </a:lnTo>
                                  <a:lnTo>
                                    <a:pt x="1144" y="803"/>
                                  </a:lnTo>
                                  <a:lnTo>
                                    <a:pt x="1140" y="806"/>
                                  </a:lnTo>
                                  <a:lnTo>
                                    <a:pt x="1138" y="811"/>
                                  </a:lnTo>
                                  <a:lnTo>
                                    <a:pt x="1136" y="816"/>
                                  </a:lnTo>
                                  <a:lnTo>
                                    <a:pt x="1135" y="821"/>
                                  </a:lnTo>
                                  <a:lnTo>
                                    <a:pt x="1135" y="823"/>
                                  </a:lnTo>
                                  <a:lnTo>
                                    <a:pt x="1134" y="826"/>
                                  </a:lnTo>
                                  <a:lnTo>
                                    <a:pt x="1133" y="831"/>
                                  </a:lnTo>
                                  <a:lnTo>
                                    <a:pt x="1130" y="835"/>
                                  </a:lnTo>
                                  <a:lnTo>
                                    <a:pt x="1124" y="843"/>
                                  </a:lnTo>
                                  <a:lnTo>
                                    <a:pt x="1115" y="852"/>
                                  </a:lnTo>
                                  <a:lnTo>
                                    <a:pt x="1113" y="855"/>
                                  </a:lnTo>
                                  <a:lnTo>
                                    <a:pt x="1108" y="860"/>
                                  </a:lnTo>
                                  <a:lnTo>
                                    <a:pt x="1105" y="865"/>
                                  </a:lnTo>
                                  <a:lnTo>
                                    <a:pt x="1103" y="871"/>
                                  </a:lnTo>
                                  <a:lnTo>
                                    <a:pt x="1101" y="876"/>
                                  </a:lnTo>
                                  <a:lnTo>
                                    <a:pt x="1101" y="882"/>
                                  </a:lnTo>
                                  <a:lnTo>
                                    <a:pt x="1103" y="888"/>
                                  </a:lnTo>
                                  <a:lnTo>
                                    <a:pt x="1104" y="893"/>
                                  </a:lnTo>
                                  <a:lnTo>
                                    <a:pt x="1106" y="900"/>
                                  </a:lnTo>
                                  <a:lnTo>
                                    <a:pt x="1138" y="951"/>
                                  </a:lnTo>
                                  <a:lnTo>
                                    <a:pt x="1140" y="956"/>
                                  </a:lnTo>
                                  <a:lnTo>
                                    <a:pt x="1145" y="961"/>
                                  </a:lnTo>
                                  <a:lnTo>
                                    <a:pt x="1150" y="964"/>
                                  </a:lnTo>
                                  <a:lnTo>
                                    <a:pt x="1155" y="969"/>
                                  </a:lnTo>
                                  <a:lnTo>
                                    <a:pt x="1161" y="973"/>
                                  </a:lnTo>
                                  <a:lnTo>
                                    <a:pt x="1168" y="976"/>
                                  </a:lnTo>
                                  <a:lnTo>
                                    <a:pt x="1174" y="978"/>
                                  </a:lnTo>
                                  <a:lnTo>
                                    <a:pt x="1180" y="981"/>
                                  </a:lnTo>
                                  <a:lnTo>
                                    <a:pt x="1189" y="982"/>
                                  </a:lnTo>
                                  <a:lnTo>
                                    <a:pt x="1194" y="983"/>
                                  </a:lnTo>
                                  <a:lnTo>
                                    <a:pt x="1200" y="987"/>
                                  </a:lnTo>
                                  <a:lnTo>
                                    <a:pt x="1206" y="989"/>
                                  </a:lnTo>
                                  <a:lnTo>
                                    <a:pt x="1211" y="993"/>
                                  </a:lnTo>
                                  <a:lnTo>
                                    <a:pt x="1216" y="998"/>
                                  </a:lnTo>
                                  <a:lnTo>
                                    <a:pt x="1221" y="1003"/>
                                  </a:lnTo>
                                  <a:lnTo>
                                    <a:pt x="1225" y="1008"/>
                                  </a:lnTo>
                                  <a:lnTo>
                                    <a:pt x="1228" y="1013"/>
                                  </a:lnTo>
                                  <a:lnTo>
                                    <a:pt x="1242" y="1047"/>
                                  </a:lnTo>
                                  <a:lnTo>
                                    <a:pt x="1250" y="1059"/>
                                  </a:lnTo>
                                  <a:lnTo>
                                    <a:pt x="1254" y="1068"/>
                                  </a:lnTo>
                                  <a:lnTo>
                                    <a:pt x="1254" y="1071"/>
                                  </a:lnTo>
                                  <a:lnTo>
                                    <a:pt x="1254" y="1074"/>
                                  </a:lnTo>
                                  <a:lnTo>
                                    <a:pt x="1251" y="1077"/>
                                  </a:lnTo>
                                  <a:lnTo>
                                    <a:pt x="1247" y="1081"/>
                                  </a:lnTo>
                                  <a:lnTo>
                                    <a:pt x="1150" y="1144"/>
                                  </a:lnTo>
                                  <a:lnTo>
                                    <a:pt x="1145" y="1147"/>
                                  </a:lnTo>
                                  <a:lnTo>
                                    <a:pt x="1140" y="1149"/>
                                  </a:lnTo>
                                  <a:lnTo>
                                    <a:pt x="1134" y="1151"/>
                                  </a:lnTo>
                                  <a:lnTo>
                                    <a:pt x="1129" y="1151"/>
                                  </a:lnTo>
                                  <a:lnTo>
                                    <a:pt x="1123" y="1151"/>
                                  </a:lnTo>
                                  <a:lnTo>
                                    <a:pt x="1118" y="1149"/>
                                  </a:lnTo>
                                  <a:lnTo>
                                    <a:pt x="1113" y="1147"/>
                                  </a:lnTo>
                                  <a:lnTo>
                                    <a:pt x="1109" y="1144"/>
                                  </a:lnTo>
                                  <a:lnTo>
                                    <a:pt x="1100" y="1138"/>
                                  </a:lnTo>
                                  <a:lnTo>
                                    <a:pt x="1095" y="1134"/>
                                  </a:lnTo>
                                  <a:lnTo>
                                    <a:pt x="1089" y="1132"/>
                                  </a:lnTo>
                                  <a:lnTo>
                                    <a:pt x="1083" y="1129"/>
                                  </a:lnTo>
                                  <a:lnTo>
                                    <a:pt x="1076" y="1128"/>
                                  </a:lnTo>
                                  <a:lnTo>
                                    <a:pt x="1069" y="1127"/>
                                  </a:lnTo>
                                  <a:lnTo>
                                    <a:pt x="1064" y="1126"/>
                                  </a:lnTo>
                                  <a:lnTo>
                                    <a:pt x="1036" y="1124"/>
                                  </a:lnTo>
                                  <a:lnTo>
                                    <a:pt x="1031" y="1124"/>
                                  </a:lnTo>
                                  <a:lnTo>
                                    <a:pt x="1025" y="1126"/>
                                  </a:lnTo>
                                  <a:lnTo>
                                    <a:pt x="1020" y="1128"/>
                                  </a:lnTo>
                                  <a:lnTo>
                                    <a:pt x="1014" y="1131"/>
                                  </a:lnTo>
                                  <a:lnTo>
                                    <a:pt x="1010" y="1134"/>
                                  </a:lnTo>
                                  <a:lnTo>
                                    <a:pt x="1007" y="1139"/>
                                  </a:lnTo>
                                  <a:lnTo>
                                    <a:pt x="1003" y="1144"/>
                                  </a:lnTo>
                                  <a:lnTo>
                                    <a:pt x="1000" y="1149"/>
                                  </a:lnTo>
                                  <a:lnTo>
                                    <a:pt x="988" y="1189"/>
                                  </a:lnTo>
                                  <a:lnTo>
                                    <a:pt x="984" y="1202"/>
                                  </a:lnTo>
                                  <a:lnTo>
                                    <a:pt x="978" y="1214"/>
                                  </a:lnTo>
                                  <a:lnTo>
                                    <a:pt x="970" y="1228"/>
                                  </a:lnTo>
                                  <a:lnTo>
                                    <a:pt x="963" y="1239"/>
                                  </a:lnTo>
                                  <a:lnTo>
                                    <a:pt x="950" y="1257"/>
                                  </a:lnTo>
                                  <a:lnTo>
                                    <a:pt x="947" y="1262"/>
                                  </a:lnTo>
                                  <a:lnTo>
                                    <a:pt x="942" y="1264"/>
                                  </a:lnTo>
                                  <a:lnTo>
                                    <a:pt x="937" y="1268"/>
                                  </a:lnTo>
                                  <a:lnTo>
                                    <a:pt x="932" y="1269"/>
                                  </a:lnTo>
                                  <a:lnTo>
                                    <a:pt x="925" y="1270"/>
                                  </a:lnTo>
                                  <a:lnTo>
                                    <a:pt x="919" y="1270"/>
                                  </a:lnTo>
                                  <a:lnTo>
                                    <a:pt x="914" y="1269"/>
                                  </a:lnTo>
                                  <a:lnTo>
                                    <a:pt x="908" y="1267"/>
                                  </a:lnTo>
                                  <a:lnTo>
                                    <a:pt x="762" y="1194"/>
                                  </a:lnTo>
                                  <a:lnTo>
                                    <a:pt x="759" y="1192"/>
                                  </a:lnTo>
                                  <a:lnTo>
                                    <a:pt x="757" y="1189"/>
                                  </a:lnTo>
                                  <a:lnTo>
                                    <a:pt x="752" y="1183"/>
                                  </a:lnTo>
                                  <a:lnTo>
                                    <a:pt x="742" y="1167"/>
                                  </a:lnTo>
                                  <a:lnTo>
                                    <a:pt x="737" y="1159"/>
                                  </a:lnTo>
                                  <a:lnTo>
                                    <a:pt x="734" y="1155"/>
                                  </a:lnTo>
                                  <a:lnTo>
                                    <a:pt x="732" y="1153"/>
                                  </a:lnTo>
                                  <a:lnTo>
                                    <a:pt x="728" y="1151"/>
                                  </a:lnTo>
                                  <a:lnTo>
                                    <a:pt x="726" y="1148"/>
                                  </a:lnTo>
                                  <a:lnTo>
                                    <a:pt x="723" y="1147"/>
                                  </a:lnTo>
                                  <a:lnTo>
                                    <a:pt x="721" y="1147"/>
                                  </a:lnTo>
                                  <a:lnTo>
                                    <a:pt x="714" y="1144"/>
                                  </a:lnTo>
                                  <a:lnTo>
                                    <a:pt x="711" y="1143"/>
                                  </a:lnTo>
                                  <a:lnTo>
                                    <a:pt x="706" y="1143"/>
                                  </a:lnTo>
                                  <a:lnTo>
                                    <a:pt x="702" y="1143"/>
                                  </a:lnTo>
                                  <a:lnTo>
                                    <a:pt x="697" y="1143"/>
                                  </a:lnTo>
                                  <a:lnTo>
                                    <a:pt x="688" y="1144"/>
                                  </a:lnTo>
                                  <a:lnTo>
                                    <a:pt x="678" y="1147"/>
                                  </a:lnTo>
                                  <a:lnTo>
                                    <a:pt x="667" y="1151"/>
                                  </a:lnTo>
                                  <a:lnTo>
                                    <a:pt x="646" y="1160"/>
                                  </a:lnTo>
                                  <a:lnTo>
                                    <a:pt x="637" y="1165"/>
                                  </a:lnTo>
                                  <a:lnTo>
                                    <a:pt x="628" y="1170"/>
                                  </a:lnTo>
                                  <a:lnTo>
                                    <a:pt x="620" y="1175"/>
                                  </a:lnTo>
                                  <a:lnTo>
                                    <a:pt x="613" y="1180"/>
                                  </a:lnTo>
                                  <a:lnTo>
                                    <a:pt x="608" y="1185"/>
                                  </a:lnTo>
                                  <a:lnTo>
                                    <a:pt x="605" y="1189"/>
                                  </a:lnTo>
                                  <a:lnTo>
                                    <a:pt x="605" y="1190"/>
                                  </a:lnTo>
                                  <a:lnTo>
                                    <a:pt x="603" y="1192"/>
                                  </a:lnTo>
                                  <a:lnTo>
                                    <a:pt x="605" y="1193"/>
                                  </a:lnTo>
                                  <a:lnTo>
                                    <a:pt x="605" y="1194"/>
                                  </a:lnTo>
                                  <a:lnTo>
                                    <a:pt x="517" y="1142"/>
                                  </a:lnTo>
                                  <a:lnTo>
                                    <a:pt x="512" y="1138"/>
                                  </a:lnTo>
                                  <a:lnTo>
                                    <a:pt x="507" y="1134"/>
                                  </a:lnTo>
                                  <a:lnTo>
                                    <a:pt x="501" y="1129"/>
                                  </a:lnTo>
                                  <a:lnTo>
                                    <a:pt x="496" y="1124"/>
                                  </a:lnTo>
                                  <a:lnTo>
                                    <a:pt x="491" y="1119"/>
                                  </a:lnTo>
                                  <a:lnTo>
                                    <a:pt x="486" y="1113"/>
                                  </a:lnTo>
                                  <a:lnTo>
                                    <a:pt x="482" y="1108"/>
                                  </a:lnTo>
                                  <a:lnTo>
                                    <a:pt x="480" y="1103"/>
                                  </a:lnTo>
                                  <a:lnTo>
                                    <a:pt x="430" y="1008"/>
                                  </a:lnTo>
                                  <a:lnTo>
                                    <a:pt x="427" y="1003"/>
                                  </a:lnTo>
                                  <a:lnTo>
                                    <a:pt x="424" y="998"/>
                                  </a:lnTo>
                                  <a:lnTo>
                                    <a:pt x="419" y="993"/>
                                  </a:lnTo>
                                  <a:lnTo>
                                    <a:pt x="414" y="989"/>
                                  </a:lnTo>
                                  <a:lnTo>
                                    <a:pt x="407" y="987"/>
                                  </a:lnTo>
                                  <a:lnTo>
                                    <a:pt x="401" y="984"/>
                                  </a:lnTo>
                                  <a:lnTo>
                                    <a:pt x="396" y="983"/>
                                  </a:lnTo>
                                  <a:lnTo>
                                    <a:pt x="390" y="982"/>
                                  </a:lnTo>
                                  <a:lnTo>
                                    <a:pt x="385" y="982"/>
                                  </a:lnTo>
                                  <a:lnTo>
                                    <a:pt x="379" y="981"/>
                                  </a:lnTo>
                                  <a:lnTo>
                                    <a:pt x="374" y="978"/>
                                  </a:lnTo>
                                  <a:lnTo>
                                    <a:pt x="369" y="974"/>
                                  </a:lnTo>
                                  <a:lnTo>
                                    <a:pt x="364" y="971"/>
                                  </a:lnTo>
                                  <a:lnTo>
                                    <a:pt x="360" y="966"/>
                                  </a:lnTo>
                                  <a:lnTo>
                                    <a:pt x="356" y="961"/>
                                  </a:lnTo>
                                  <a:lnTo>
                                    <a:pt x="354" y="956"/>
                                  </a:lnTo>
                                  <a:lnTo>
                                    <a:pt x="349" y="942"/>
                                  </a:lnTo>
                                  <a:lnTo>
                                    <a:pt x="346" y="936"/>
                                  </a:lnTo>
                                  <a:lnTo>
                                    <a:pt x="344" y="929"/>
                                  </a:lnTo>
                                  <a:lnTo>
                                    <a:pt x="337" y="916"/>
                                  </a:lnTo>
                                  <a:lnTo>
                                    <a:pt x="330" y="903"/>
                                  </a:lnTo>
                                  <a:lnTo>
                                    <a:pt x="324" y="892"/>
                                  </a:lnTo>
                                  <a:lnTo>
                                    <a:pt x="316" y="882"/>
                                  </a:lnTo>
                                  <a:lnTo>
                                    <a:pt x="314" y="876"/>
                                  </a:lnTo>
                                  <a:lnTo>
                                    <a:pt x="311" y="870"/>
                                  </a:lnTo>
                                  <a:lnTo>
                                    <a:pt x="306" y="857"/>
                                  </a:lnTo>
                                  <a:lnTo>
                                    <a:pt x="305" y="851"/>
                                  </a:lnTo>
                                  <a:lnTo>
                                    <a:pt x="305" y="846"/>
                                  </a:lnTo>
                                  <a:lnTo>
                                    <a:pt x="304" y="841"/>
                                  </a:lnTo>
                                  <a:lnTo>
                                    <a:pt x="302" y="835"/>
                                  </a:lnTo>
                                  <a:lnTo>
                                    <a:pt x="300" y="828"/>
                                  </a:lnTo>
                                  <a:lnTo>
                                    <a:pt x="296" y="823"/>
                                  </a:lnTo>
                                  <a:lnTo>
                                    <a:pt x="290" y="811"/>
                                  </a:lnTo>
                                  <a:lnTo>
                                    <a:pt x="286" y="806"/>
                                  </a:lnTo>
                                  <a:lnTo>
                                    <a:pt x="281" y="802"/>
                                  </a:lnTo>
                                  <a:lnTo>
                                    <a:pt x="134" y="659"/>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9" name="Freeform 42"/>
                            <a:cNvSpPr>
                              <a:spLocks noChangeArrowheads="1"/>
                            </a:cNvSpPr>
                          </a:nvSpPr>
                          <a:spPr bwMode="auto">
                            <a:xfrm rot="5100000">
                              <a:off x="3915" y="3084"/>
                              <a:ext cx="317" cy="533"/>
                            </a:xfrm>
                            <a:custGeom>
                              <a:avLst/>
                              <a:gdLst>
                                <a:gd name="T0" fmla="*/ 0 w 1743"/>
                                <a:gd name="T1" fmla="*/ 0 h 1511"/>
                                <a:gd name="T2" fmla="*/ 0 w 1743"/>
                                <a:gd name="T3" fmla="*/ 0 h 1511"/>
                                <a:gd name="T4" fmla="*/ 0 w 1743"/>
                                <a:gd name="T5" fmla="*/ 0 h 1511"/>
                                <a:gd name="T6" fmla="*/ 0 w 1743"/>
                                <a:gd name="T7" fmla="*/ 0 h 1511"/>
                                <a:gd name="T8" fmla="*/ 0 w 1743"/>
                                <a:gd name="T9" fmla="*/ 0 h 1511"/>
                                <a:gd name="T10" fmla="*/ 0 w 1743"/>
                                <a:gd name="T11" fmla="*/ 0 h 1511"/>
                                <a:gd name="T12" fmla="*/ 0 w 1743"/>
                                <a:gd name="T13" fmla="*/ 0 h 1511"/>
                                <a:gd name="T14" fmla="*/ 0 w 1743"/>
                                <a:gd name="T15" fmla="*/ 0 h 1511"/>
                                <a:gd name="T16" fmla="*/ 0 w 1743"/>
                                <a:gd name="T17" fmla="*/ 0 h 1511"/>
                                <a:gd name="T18" fmla="*/ 0 w 1743"/>
                                <a:gd name="T19" fmla="*/ 0 h 1511"/>
                                <a:gd name="T20" fmla="*/ 0 w 1743"/>
                                <a:gd name="T21" fmla="*/ 0 h 1511"/>
                                <a:gd name="T22" fmla="*/ 0 w 1743"/>
                                <a:gd name="T23" fmla="*/ 0 h 1511"/>
                                <a:gd name="T24" fmla="*/ 0 w 1743"/>
                                <a:gd name="T25" fmla="*/ 0 h 1511"/>
                                <a:gd name="T26" fmla="*/ 0 w 1743"/>
                                <a:gd name="T27" fmla="*/ 0 h 1511"/>
                                <a:gd name="T28" fmla="*/ 0 w 1743"/>
                                <a:gd name="T29" fmla="*/ 0 h 1511"/>
                                <a:gd name="T30" fmla="*/ 0 w 1743"/>
                                <a:gd name="T31" fmla="*/ 0 h 1511"/>
                                <a:gd name="T32" fmla="*/ 0 w 1743"/>
                                <a:gd name="T33" fmla="*/ 0 h 1511"/>
                                <a:gd name="T34" fmla="*/ 0 w 1743"/>
                                <a:gd name="T35" fmla="*/ 0 h 1511"/>
                                <a:gd name="T36" fmla="*/ 0 w 1743"/>
                                <a:gd name="T37" fmla="*/ 0 h 1511"/>
                                <a:gd name="T38" fmla="*/ 0 w 1743"/>
                                <a:gd name="T39" fmla="*/ 0 h 1511"/>
                                <a:gd name="T40" fmla="*/ 0 w 1743"/>
                                <a:gd name="T41" fmla="*/ 0 h 1511"/>
                                <a:gd name="T42" fmla="*/ 0 w 1743"/>
                                <a:gd name="T43" fmla="*/ 0 h 1511"/>
                                <a:gd name="T44" fmla="*/ 0 w 1743"/>
                                <a:gd name="T45" fmla="*/ 0 h 1511"/>
                                <a:gd name="T46" fmla="*/ 0 w 1743"/>
                                <a:gd name="T47" fmla="*/ 0 h 1511"/>
                                <a:gd name="T48" fmla="*/ 0 w 1743"/>
                                <a:gd name="T49" fmla="*/ 0 h 1511"/>
                                <a:gd name="T50" fmla="*/ 0 w 1743"/>
                                <a:gd name="T51" fmla="*/ 0 h 1511"/>
                                <a:gd name="T52" fmla="*/ 0 w 1743"/>
                                <a:gd name="T53" fmla="*/ 0 h 1511"/>
                                <a:gd name="T54" fmla="*/ 0 w 1743"/>
                                <a:gd name="T55" fmla="*/ 0 h 1511"/>
                                <a:gd name="T56" fmla="*/ 0 w 1743"/>
                                <a:gd name="T57" fmla="*/ 0 h 1511"/>
                                <a:gd name="T58" fmla="*/ 0 w 1743"/>
                                <a:gd name="T59" fmla="*/ 0 h 1511"/>
                                <a:gd name="T60" fmla="*/ 0 w 1743"/>
                                <a:gd name="T61" fmla="*/ 0 h 1511"/>
                                <a:gd name="T62" fmla="*/ 0 w 1743"/>
                                <a:gd name="T63" fmla="*/ 0 h 1511"/>
                                <a:gd name="T64" fmla="*/ 0 w 1743"/>
                                <a:gd name="T65" fmla="*/ 0 h 1511"/>
                                <a:gd name="T66" fmla="*/ 0 w 1743"/>
                                <a:gd name="T67" fmla="*/ 0 h 1511"/>
                                <a:gd name="T68" fmla="*/ 0 w 1743"/>
                                <a:gd name="T69" fmla="*/ 0 h 1511"/>
                                <a:gd name="T70" fmla="*/ 0 w 1743"/>
                                <a:gd name="T71" fmla="*/ 0 h 1511"/>
                                <a:gd name="T72" fmla="*/ 0 w 1743"/>
                                <a:gd name="T73" fmla="*/ 0 h 1511"/>
                                <a:gd name="T74" fmla="*/ 0 w 1743"/>
                                <a:gd name="T75" fmla="*/ 0 h 1511"/>
                                <a:gd name="T76" fmla="*/ 0 w 1743"/>
                                <a:gd name="T77" fmla="*/ 0 h 1511"/>
                                <a:gd name="T78" fmla="*/ 0 w 1743"/>
                                <a:gd name="T79" fmla="*/ 0 h 1511"/>
                                <a:gd name="T80" fmla="*/ 0 w 1743"/>
                                <a:gd name="T81" fmla="*/ 0 h 1511"/>
                                <a:gd name="T82" fmla="*/ 0 w 1743"/>
                                <a:gd name="T83" fmla="*/ 0 h 1511"/>
                                <a:gd name="T84" fmla="*/ 0 w 1743"/>
                                <a:gd name="T85" fmla="*/ 0 h 1511"/>
                                <a:gd name="T86" fmla="*/ 0 w 1743"/>
                                <a:gd name="T87" fmla="*/ 0 h 1511"/>
                                <a:gd name="T88" fmla="*/ 0 w 1743"/>
                                <a:gd name="T89" fmla="*/ 0 h 1511"/>
                                <a:gd name="T90" fmla="*/ 0 w 1743"/>
                                <a:gd name="T91" fmla="*/ 0 h 1511"/>
                                <a:gd name="T92" fmla="*/ 0 w 1743"/>
                                <a:gd name="T93" fmla="*/ 0 h 1511"/>
                                <a:gd name="T94" fmla="*/ 0 w 1743"/>
                                <a:gd name="T95" fmla="*/ 0 h 1511"/>
                                <a:gd name="T96" fmla="*/ 0 w 1743"/>
                                <a:gd name="T97" fmla="*/ 0 h 1511"/>
                                <a:gd name="T98" fmla="*/ 0 w 1743"/>
                                <a:gd name="T99" fmla="*/ 0 h 1511"/>
                                <a:gd name="T100" fmla="*/ 0 w 1743"/>
                                <a:gd name="T101" fmla="*/ 0 h 1511"/>
                                <a:gd name="T102" fmla="*/ 0 w 1743"/>
                                <a:gd name="T103" fmla="*/ 0 h 1511"/>
                                <a:gd name="T104" fmla="*/ 0 w 1743"/>
                                <a:gd name="T105" fmla="*/ 0 h 1511"/>
                                <a:gd name="T106" fmla="*/ 0 w 1743"/>
                                <a:gd name="T107" fmla="*/ 0 h 1511"/>
                                <a:gd name="T108" fmla="*/ 0 w 1743"/>
                                <a:gd name="T109" fmla="*/ 0 h 1511"/>
                                <a:gd name="T110" fmla="*/ 0 w 1743"/>
                                <a:gd name="T111" fmla="*/ 0 h 1511"/>
                                <a:gd name="T112" fmla="*/ 0 w 1743"/>
                                <a:gd name="T113" fmla="*/ 0 h 1511"/>
                                <a:gd name="T114" fmla="*/ 0 w 1743"/>
                                <a:gd name="T115" fmla="*/ 0 h 1511"/>
                                <a:gd name="T116" fmla="*/ 0 w 1743"/>
                                <a:gd name="T117" fmla="*/ 0 h 1511"/>
                                <a:gd name="T118" fmla="*/ 0 w 1743"/>
                                <a:gd name="T119" fmla="*/ 0 h 1511"/>
                                <a:gd name="T120" fmla="*/ 0 w 1743"/>
                                <a:gd name="T121" fmla="*/ 0 h 1511"/>
                                <a:gd name="T122" fmla="*/ 0 w 1743"/>
                                <a:gd name="T123" fmla="*/ 0 h 1511"/>
                                <a:gd name="T124" fmla="*/ 0 w 1743"/>
                                <a:gd name="T125" fmla="*/ 0 h 1511"/>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1743"/>
                                <a:gd name="T190" fmla="*/ 0 h 1511"/>
                                <a:gd name="T191" fmla="*/ 1743 w 1743"/>
                                <a:gd name="T192" fmla="*/ 1511 h 1511"/>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1743" h="1511">
                                  <a:moveTo>
                                    <a:pt x="1248" y="588"/>
                                  </a:moveTo>
                                  <a:lnTo>
                                    <a:pt x="1314" y="501"/>
                                  </a:lnTo>
                                  <a:lnTo>
                                    <a:pt x="1322" y="488"/>
                                  </a:lnTo>
                                  <a:lnTo>
                                    <a:pt x="1324" y="484"/>
                                  </a:lnTo>
                                  <a:lnTo>
                                    <a:pt x="1328" y="482"/>
                                  </a:lnTo>
                                  <a:lnTo>
                                    <a:pt x="1332" y="481"/>
                                  </a:lnTo>
                                  <a:lnTo>
                                    <a:pt x="1334" y="481"/>
                                  </a:lnTo>
                                  <a:lnTo>
                                    <a:pt x="1338" y="482"/>
                                  </a:lnTo>
                                  <a:lnTo>
                                    <a:pt x="1347" y="484"/>
                                  </a:lnTo>
                                  <a:lnTo>
                                    <a:pt x="1358" y="488"/>
                                  </a:lnTo>
                                  <a:lnTo>
                                    <a:pt x="1504" y="548"/>
                                  </a:lnTo>
                                  <a:lnTo>
                                    <a:pt x="1530" y="558"/>
                                  </a:lnTo>
                                  <a:lnTo>
                                    <a:pt x="1557" y="568"/>
                                  </a:lnTo>
                                  <a:lnTo>
                                    <a:pt x="1656" y="604"/>
                                  </a:lnTo>
                                  <a:lnTo>
                                    <a:pt x="1661" y="607"/>
                                  </a:lnTo>
                                  <a:lnTo>
                                    <a:pt x="1666" y="609"/>
                                  </a:lnTo>
                                  <a:lnTo>
                                    <a:pt x="1670" y="613"/>
                                  </a:lnTo>
                                  <a:lnTo>
                                    <a:pt x="1671" y="618"/>
                                  </a:lnTo>
                                  <a:lnTo>
                                    <a:pt x="1674" y="623"/>
                                  </a:lnTo>
                                  <a:lnTo>
                                    <a:pt x="1674" y="628"/>
                                  </a:lnTo>
                                  <a:lnTo>
                                    <a:pt x="1673" y="633"/>
                                  </a:lnTo>
                                  <a:lnTo>
                                    <a:pt x="1670" y="639"/>
                                  </a:lnTo>
                                  <a:lnTo>
                                    <a:pt x="1634" y="712"/>
                                  </a:lnTo>
                                  <a:lnTo>
                                    <a:pt x="1632" y="717"/>
                                  </a:lnTo>
                                  <a:lnTo>
                                    <a:pt x="1630" y="723"/>
                                  </a:lnTo>
                                  <a:lnTo>
                                    <a:pt x="1629" y="729"/>
                                  </a:lnTo>
                                  <a:lnTo>
                                    <a:pt x="1630" y="735"/>
                                  </a:lnTo>
                                  <a:lnTo>
                                    <a:pt x="1630" y="742"/>
                                  </a:lnTo>
                                  <a:lnTo>
                                    <a:pt x="1633" y="748"/>
                                  </a:lnTo>
                                  <a:lnTo>
                                    <a:pt x="1635" y="753"/>
                                  </a:lnTo>
                                  <a:lnTo>
                                    <a:pt x="1638" y="758"/>
                                  </a:lnTo>
                                  <a:lnTo>
                                    <a:pt x="1642" y="763"/>
                                  </a:lnTo>
                                  <a:lnTo>
                                    <a:pt x="1645" y="769"/>
                                  </a:lnTo>
                                  <a:lnTo>
                                    <a:pt x="1648" y="775"/>
                                  </a:lnTo>
                                  <a:lnTo>
                                    <a:pt x="1650" y="782"/>
                                  </a:lnTo>
                                  <a:lnTo>
                                    <a:pt x="1653" y="788"/>
                                  </a:lnTo>
                                  <a:lnTo>
                                    <a:pt x="1654" y="795"/>
                                  </a:lnTo>
                                  <a:lnTo>
                                    <a:pt x="1655" y="802"/>
                                  </a:lnTo>
                                  <a:lnTo>
                                    <a:pt x="1656" y="808"/>
                                  </a:lnTo>
                                  <a:lnTo>
                                    <a:pt x="1656" y="811"/>
                                  </a:lnTo>
                                  <a:lnTo>
                                    <a:pt x="1656" y="818"/>
                                  </a:lnTo>
                                  <a:lnTo>
                                    <a:pt x="1658" y="824"/>
                                  </a:lnTo>
                                  <a:lnTo>
                                    <a:pt x="1660" y="829"/>
                                  </a:lnTo>
                                  <a:lnTo>
                                    <a:pt x="1663" y="835"/>
                                  </a:lnTo>
                                  <a:lnTo>
                                    <a:pt x="1666" y="841"/>
                                  </a:lnTo>
                                  <a:lnTo>
                                    <a:pt x="1671" y="846"/>
                                  </a:lnTo>
                                  <a:lnTo>
                                    <a:pt x="1675" y="850"/>
                                  </a:lnTo>
                                  <a:lnTo>
                                    <a:pt x="1680" y="854"/>
                                  </a:lnTo>
                                  <a:lnTo>
                                    <a:pt x="1689" y="859"/>
                                  </a:lnTo>
                                  <a:lnTo>
                                    <a:pt x="1694" y="861"/>
                                  </a:lnTo>
                                  <a:lnTo>
                                    <a:pt x="1700" y="865"/>
                                  </a:lnTo>
                                  <a:lnTo>
                                    <a:pt x="1705" y="870"/>
                                  </a:lnTo>
                                  <a:lnTo>
                                    <a:pt x="1711" y="875"/>
                                  </a:lnTo>
                                  <a:lnTo>
                                    <a:pt x="1716" y="880"/>
                                  </a:lnTo>
                                  <a:lnTo>
                                    <a:pt x="1721" y="886"/>
                                  </a:lnTo>
                                  <a:lnTo>
                                    <a:pt x="1725" y="891"/>
                                  </a:lnTo>
                                  <a:lnTo>
                                    <a:pt x="1729" y="896"/>
                                  </a:lnTo>
                                  <a:lnTo>
                                    <a:pt x="1736" y="909"/>
                                  </a:lnTo>
                                  <a:lnTo>
                                    <a:pt x="1739" y="914"/>
                                  </a:lnTo>
                                  <a:lnTo>
                                    <a:pt x="1740" y="916"/>
                                  </a:lnTo>
                                  <a:lnTo>
                                    <a:pt x="1741" y="920"/>
                                  </a:lnTo>
                                  <a:lnTo>
                                    <a:pt x="1743" y="926"/>
                                  </a:lnTo>
                                  <a:lnTo>
                                    <a:pt x="1743" y="933"/>
                                  </a:lnTo>
                                  <a:lnTo>
                                    <a:pt x="1743" y="939"/>
                                  </a:lnTo>
                                  <a:lnTo>
                                    <a:pt x="1741" y="945"/>
                                  </a:lnTo>
                                  <a:lnTo>
                                    <a:pt x="1740" y="951"/>
                                  </a:lnTo>
                                  <a:lnTo>
                                    <a:pt x="1738" y="958"/>
                                  </a:lnTo>
                                  <a:lnTo>
                                    <a:pt x="1703" y="1016"/>
                                  </a:lnTo>
                                  <a:lnTo>
                                    <a:pt x="1688" y="1040"/>
                                  </a:lnTo>
                                  <a:lnTo>
                                    <a:pt x="1673" y="1064"/>
                                  </a:lnTo>
                                  <a:lnTo>
                                    <a:pt x="1629" y="1127"/>
                                  </a:lnTo>
                                  <a:lnTo>
                                    <a:pt x="1623" y="1139"/>
                                  </a:lnTo>
                                  <a:lnTo>
                                    <a:pt x="1617" y="1152"/>
                                  </a:lnTo>
                                  <a:lnTo>
                                    <a:pt x="1612" y="1166"/>
                                  </a:lnTo>
                                  <a:lnTo>
                                    <a:pt x="1609" y="1172"/>
                                  </a:lnTo>
                                  <a:lnTo>
                                    <a:pt x="1608" y="1179"/>
                                  </a:lnTo>
                                  <a:lnTo>
                                    <a:pt x="1597" y="1231"/>
                                  </a:lnTo>
                                  <a:lnTo>
                                    <a:pt x="1593" y="1245"/>
                                  </a:lnTo>
                                  <a:lnTo>
                                    <a:pt x="1588" y="1259"/>
                                  </a:lnTo>
                                  <a:lnTo>
                                    <a:pt x="1583" y="1272"/>
                                  </a:lnTo>
                                  <a:lnTo>
                                    <a:pt x="1578" y="1285"/>
                                  </a:lnTo>
                                  <a:lnTo>
                                    <a:pt x="1549" y="1337"/>
                                  </a:lnTo>
                                  <a:lnTo>
                                    <a:pt x="1545" y="1342"/>
                                  </a:lnTo>
                                  <a:lnTo>
                                    <a:pt x="1544" y="1343"/>
                                  </a:lnTo>
                                  <a:lnTo>
                                    <a:pt x="1543" y="1345"/>
                                  </a:lnTo>
                                  <a:lnTo>
                                    <a:pt x="1539" y="1347"/>
                                  </a:lnTo>
                                  <a:lnTo>
                                    <a:pt x="1535" y="1348"/>
                                  </a:lnTo>
                                  <a:lnTo>
                                    <a:pt x="1533" y="1347"/>
                                  </a:lnTo>
                                  <a:lnTo>
                                    <a:pt x="1532" y="1347"/>
                                  </a:lnTo>
                                  <a:lnTo>
                                    <a:pt x="1528" y="1346"/>
                                  </a:lnTo>
                                  <a:lnTo>
                                    <a:pt x="1524" y="1342"/>
                                  </a:lnTo>
                                  <a:lnTo>
                                    <a:pt x="1520" y="1338"/>
                                  </a:lnTo>
                                  <a:lnTo>
                                    <a:pt x="1519" y="1336"/>
                                  </a:lnTo>
                                  <a:lnTo>
                                    <a:pt x="1517" y="1332"/>
                                  </a:lnTo>
                                  <a:lnTo>
                                    <a:pt x="1514" y="1328"/>
                                  </a:lnTo>
                                  <a:lnTo>
                                    <a:pt x="1510" y="1327"/>
                                  </a:lnTo>
                                  <a:lnTo>
                                    <a:pt x="1508" y="1327"/>
                                  </a:lnTo>
                                  <a:lnTo>
                                    <a:pt x="1505" y="1328"/>
                                  </a:lnTo>
                                  <a:lnTo>
                                    <a:pt x="1504" y="1330"/>
                                  </a:lnTo>
                                  <a:lnTo>
                                    <a:pt x="1503" y="1333"/>
                                  </a:lnTo>
                                  <a:lnTo>
                                    <a:pt x="1502" y="1338"/>
                                  </a:lnTo>
                                  <a:lnTo>
                                    <a:pt x="1500" y="1345"/>
                                  </a:lnTo>
                                  <a:lnTo>
                                    <a:pt x="1499" y="1350"/>
                                  </a:lnTo>
                                  <a:lnTo>
                                    <a:pt x="1495" y="1362"/>
                                  </a:lnTo>
                                  <a:lnTo>
                                    <a:pt x="1490" y="1373"/>
                                  </a:lnTo>
                                  <a:lnTo>
                                    <a:pt x="1487" y="1382"/>
                                  </a:lnTo>
                                  <a:lnTo>
                                    <a:pt x="1483" y="1386"/>
                                  </a:lnTo>
                                  <a:lnTo>
                                    <a:pt x="1479" y="1390"/>
                                  </a:lnTo>
                                  <a:lnTo>
                                    <a:pt x="1475" y="1392"/>
                                  </a:lnTo>
                                  <a:lnTo>
                                    <a:pt x="1470" y="1396"/>
                                  </a:lnTo>
                                  <a:lnTo>
                                    <a:pt x="1464" y="1398"/>
                                  </a:lnTo>
                                  <a:lnTo>
                                    <a:pt x="1459" y="1400"/>
                                  </a:lnTo>
                                  <a:lnTo>
                                    <a:pt x="1453" y="1402"/>
                                  </a:lnTo>
                                  <a:lnTo>
                                    <a:pt x="1447" y="1402"/>
                                  </a:lnTo>
                                  <a:lnTo>
                                    <a:pt x="1442" y="1405"/>
                                  </a:lnTo>
                                  <a:lnTo>
                                    <a:pt x="1436" y="1408"/>
                                  </a:lnTo>
                                  <a:lnTo>
                                    <a:pt x="1416" y="1421"/>
                                  </a:lnTo>
                                  <a:lnTo>
                                    <a:pt x="1391" y="1440"/>
                                  </a:lnTo>
                                  <a:lnTo>
                                    <a:pt x="1363" y="1460"/>
                                  </a:lnTo>
                                  <a:lnTo>
                                    <a:pt x="1334" y="1480"/>
                                  </a:lnTo>
                                  <a:lnTo>
                                    <a:pt x="1322" y="1488"/>
                                  </a:lnTo>
                                  <a:lnTo>
                                    <a:pt x="1309" y="1497"/>
                                  </a:lnTo>
                                  <a:lnTo>
                                    <a:pt x="1299" y="1503"/>
                                  </a:lnTo>
                                  <a:lnTo>
                                    <a:pt x="1289" y="1508"/>
                                  </a:lnTo>
                                  <a:lnTo>
                                    <a:pt x="1283" y="1511"/>
                                  </a:lnTo>
                                  <a:lnTo>
                                    <a:pt x="1278" y="1511"/>
                                  </a:lnTo>
                                  <a:lnTo>
                                    <a:pt x="1183" y="1387"/>
                                  </a:lnTo>
                                  <a:lnTo>
                                    <a:pt x="1176" y="1385"/>
                                  </a:lnTo>
                                  <a:lnTo>
                                    <a:pt x="1170" y="1381"/>
                                  </a:lnTo>
                                  <a:lnTo>
                                    <a:pt x="1155" y="1372"/>
                                  </a:lnTo>
                                  <a:lnTo>
                                    <a:pt x="1141" y="1362"/>
                                  </a:lnTo>
                                  <a:lnTo>
                                    <a:pt x="1130" y="1353"/>
                                  </a:lnTo>
                                  <a:lnTo>
                                    <a:pt x="1029" y="1260"/>
                                  </a:lnTo>
                                  <a:lnTo>
                                    <a:pt x="1025" y="1257"/>
                                  </a:lnTo>
                                  <a:lnTo>
                                    <a:pt x="1020" y="1254"/>
                                  </a:lnTo>
                                  <a:lnTo>
                                    <a:pt x="1015" y="1251"/>
                                  </a:lnTo>
                                  <a:lnTo>
                                    <a:pt x="1009" y="1250"/>
                                  </a:lnTo>
                                  <a:lnTo>
                                    <a:pt x="1002" y="1249"/>
                                  </a:lnTo>
                                  <a:lnTo>
                                    <a:pt x="995" y="1249"/>
                                  </a:lnTo>
                                  <a:lnTo>
                                    <a:pt x="986" y="1249"/>
                                  </a:lnTo>
                                  <a:lnTo>
                                    <a:pt x="977" y="1252"/>
                                  </a:lnTo>
                                  <a:lnTo>
                                    <a:pt x="867" y="1305"/>
                                  </a:lnTo>
                                  <a:lnTo>
                                    <a:pt x="862" y="1307"/>
                                  </a:lnTo>
                                  <a:lnTo>
                                    <a:pt x="855" y="1310"/>
                                  </a:lnTo>
                                  <a:lnTo>
                                    <a:pt x="841" y="1313"/>
                                  </a:lnTo>
                                  <a:lnTo>
                                    <a:pt x="828" y="1315"/>
                                  </a:lnTo>
                                  <a:lnTo>
                                    <a:pt x="814" y="1315"/>
                                  </a:lnTo>
                                  <a:lnTo>
                                    <a:pt x="610" y="1265"/>
                                  </a:lnTo>
                                  <a:lnTo>
                                    <a:pt x="608" y="1264"/>
                                  </a:lnTo>
                                  <a:lnTo>
                                    <a:pt x="604" y="1261"/>
                                  </a:lnTo>
                                  <a:lnTo>
                                    <a:pt x="592" y="1252"/>
                                  </a:lnTo>
                                  <a:lnTo>
                                    <a:pt x="575" y="1239"/>
                                  </a:lnTo>
                                  <a:lnTo>
                                    <a:pt x="554" y="1221"/>
                                  </a:lnTo>
                                  <a:lnTo>
                                    <a:pt x="529" y="1200"/>
                                  </a:lnTo>
                                  <a:lnTo>
                                    <a:pt x="502" y="1177"/>
                                  </a:lnTo>
                                  <a:lnTo>
                                    <a:pt x="443" y="1126"/>
                                  </a:lnTo>
                                  <a:lnTo>
                                    <a:pt x="384" y="1075"/>
                                  </a:lnTo>
                                  <a:lnTo>
                                    <a:pt x="332" y="1029"/>
                                  </a:lnTo>
                                  <a:lnTo>
                                    <a:pt x="278" y="980"/>
                                  </a:lnTo>
                                  <a:lnTo>
                                    <a:pt x="249" y="949"/>
                                  </a:lnTo>
                                  <a:lnTo>
                                    <a:pt x="242" y="939"/>
                                  </a:lnTo>
                                  <a:lnTo>
                                    <a:pt x="235" y="928"/>
                                  </a:lnTo>
                                  <a:lnTo>
                                    <a:pt x="228" y="918"/>
                                  </a:lnTo>
                                  <a:lnTo>
                                    <a:pt x="225" y="909"/>
                                  </a:lnTo>
                                  <a:lnTo>
                                    <a:pt x="221" y="899"/>
                                  </a:lnTo>
                                  <a:lnTo>
                                    <a:pt x="213" y="889"/>
                                  </a:lnTo>
                                  <a:lnTo>
                                    <a:pt x="205" y="879"/>
                                  </a:lnTo>
                                  <a:lnTo>
                                    <a:pt x="196" y="869"/>
                                  </a:lnTo>
                                  <a:lnTo>
                                    <a:pt x="10" y="715"/>
                                  </a:lnTo>
                                  <a:lnTo>
                                    <a:pt x="6" y="710"/>
                                  </a:lnTo>
                                  <a:lnTo>
                                    <a:pt x="5" y="708"/>
                                  </a:lnTo>
                                  <a:lnTo>
                                    <a:pt x="4" y="705"/>
                                  </a:lnTo>
                                  <a:lnTo>
                                    <a:pt x="1" y="700"/>
                                  </a:lnTo>
                                  <a:lnTo>
                                    <a:pt x="0" y="694"/>
                                  </a:lnTo>
                                  <a:lnTo>
                                    <a:pt x="0" y="688"/>
                                  </a:lnTo>
                                  <a:lnTo>
                                    <a:pt x="0" y="682"/>
                                  </a:lnTo>
                                  <a:lnTo>
                                    <a:pt x="2" y="675"/>
                                  </a:lnTo>
                                  <a:lnTo>
                                    <a:pt x="4" y="670"/>
                                  </a:lnTo>
                                  <a:lnTo>
                                    <a:pt x="17" y="649"/>
                                  </a:lnTo>
                                  <a:lnTo>
                                    <a:pt x="22" y="638"/>
                                  </a:lnTo>
                                  <a:lnTo>
                                    <a:pt x="27" y="627"/>
                                  </a:lnTo>
                                  <a:lnTo>
                                    <a:pt x="31" y="615"/>
                                  </a:lnTo>
                                  <a:lnTo>
                                    <a:pt x="32" y="608"/>
                                  </a:lnTo>
                                  <a:lnTo>
                                    <a:pt x="34" y="604"/>
                                  </a:lnTo>
                                  <a:lnTo>
                                    <a:pt x="35" y="599"/>
                                  </a:lnTo>
                                  <a:lnTo>
                                    <a:pt x="40" y="590"/>
                                  </a:lnTo>
                                  <a:lnTo>
                                    <a:pt x="46" y="579"/>
                                  </a:lnTo>
                                  <a:lnTo>
                                    <a:pt x="53" y="571"/>
                                  </a:lnTo>
                                  <a:lnTo>
                                    <a:pt x="65" y="557"/>
                                  </a:lnTo>
                                  <a:lnTo>
                                    <a:pt x="68" y="552"/>
                                  </a:lnTo>
                                  <a:lnTo>
                                    <a:pt x="72" y="547"/>
                                  </a:lnTo>
                                  <a:lnTo>
                                    <a:pt x="76" y="541"/>
                                  </a:lnTo>
                                  <a:lnTo>
                                    <a:pt x="80" y="534"/>
                                  </a:lnTo>
                                  <a:lnTo>
                                    <a:pt x="82" y="527"/>
                                  </a:lnTo>
                                  <a:lnTo>
                                    <a:pt x="85" y="521"/>
                                  </a:lnTo>
                                  <a:lnTo>
                                    <a:pt x="86" y="514"/>
                                  </a:lnTo>
                                  <a:lnTo>
                                    <a:pt x="87" y="508"/>
                                  </a:lnTo>
                                  <a:lnTo>
                                    <a:pt x="47" y="399"/>
                                  </a:lnTo>
                                  <a:lnTo>
                                    <a:pt x="47" y="393"/>
                                  </a:lnTo>
                                  <a:lnTo>
                                    <a:pt x="48" y="387"/>
                                  </a:lnTo>
                                  <a:lnTo>
                                    <a:pt x="51" y="381"/>
                                  </a:lnTo>
                                  <a:lnTo>
                                    <a:pt x="52" y="377"/>
                                  </a:lnTo>
                                  <a:lnTo>
                                    <a:pt x="53" y="373"/>
                                  </a:lnTo>
                                  <a:lnTo>
                                    <a:pt x="57" y="368"/>
                                  </a:lnTo>
                                  <a:lnTo>
                                    <a:pt x="61" y="362"/>
                                  </a:lnTo>
                                  <a:lnTo>
                                    <a:pt x="65" y="357"/>
                                  </a:lnTo>
                                  <a:lnTo>
                                    <a:pt x="70" y="353"/>
                                  </a:lnTo>
                                  <a:lnTo>
                                    <a:pt x="111" y="320"/>
                                  </a:lnTo>
                                  <a:lnTo>
                                    <a:pt x="115" y="316"/>
                                  </a:lnTo>
                                  <a:lnTo>
                                    <a:pt x="120" y="311"/>
                                  </a:lnTo>
                                  <a:lnTo>
                                    <a:pt x="123" y="305"/>
                                  </a:lnTo>
                                  <a:lnTo>
                                    <a:pt x="126" y="298"/>
                                  </a:lnTo>
                                  <a:lnTo>
                                    <a:pt x="130" y="292"/>
                                  </a:lnTo>
                                  <a:lnTo>
                                    <a:pt x="131" y="286"/>
                                  </a:lnTo>
                                  <a:lnTo>
                                    <a:pt x="132" y="280"/>
                                  </a:lnTo>
                                  <a:lnTo>
                                    <a:pt x="133" y="275"/>
                                  </a:lnTo>
                                  <a:lnTo>
                                    <a:pt x="132" y="268"/>
                                  </a:lnTo>
                                  <a:lnTo>
                                    <a:pt x="132" y="261"/>
                                  </a:lnTo>
                                  <a:lnTo>
                                    <a:pt x="131" y="255"/>
                                  </a:lnTo>
                                  <a:lnTo>
                                    <a:pt x="128" y="247"/>
                                  </a:lnTo>
                                  <a:lnTo>
                                    <a:pt x="125" y="233"/>
                                  </a:lnTo>
                                  <a:lnTo>
                                    <a:pt x="122" y="227"/>
                                  </a:lnTo>
                                  <a:lnTo>
                                    <a:pt x="118" y="222"/>
                                  </a:lnTo>
                                  <a:lnTo>
                                    <a:pt x="76" y="147"/>
                                  </a:lnTo>
                                  <a:lnTo>
                                    <a:pt x="73" y="142"/>
                                  </a:lnTo>
                                  <a:lnTo>
                                    <a:pt x="72" y="137"/>
                                  </a:lnTo>
                                  <a:lnTo>
                                    <a:pt x="72" y="133"/>
                                  </a:lnTo>
                                  <a:lnTo>
                                    <a:pt x="73" y="130"/>
                                  </a:lnTo>
                                  <a:lnTo>
                                    <a:pt x="76" y="126"/>
                                  </a:lnTo>
                                  <a:lnTo>
                                    <a:pt x="80" y="123"/>
                                  </a:lnTo>
                                  <a:lnTo>
                                    <a:pt x="85" y="122"/>
                                  </a:lnTo>
                                  <a:lnTo>
                                    <a:pt x="90" y="122"/>
                                  </a:lnTo>
                                  <a:lnTo>
                                    <a:pt x="112" y="121"/>
                                  </a:lnTo>
                                  <a:lnTo>
                                    <a:pt x="125" y="121"/>
                                  </a:lnTo>
                                  <a:lnTo>
                                    <a:pt x="138" y="118"/>
                                  </a:lnTo>
                                  <a:lnTo>
                                    <a:pt x="151" y="117"/>
                                  </a:lnTo>
                                  <a:lnTo>
                                    <a:pt x="157" y="116"/>
                                  </a:lnTo>
                                  <a:lnTo>
                                    <a:pt x="162" y="115"/>
                                  </a:lnTo>
                                  <a:lnTo>
                                    <a:pt x="167" y="113"/>
                                  </a:lnTo>
                                  <a:lnTo>
                                    <a:pt x="172" y="111"/>
                                  </a:lnTo>
                                  <a:lnTo>
                                    <a:pt x="183" y="106"/>
                                  </a:lnTo>
                                  <a:lnTo>
                                    <a:pt x="195" y="99"/>
                                  </a:lnTo>
                                  <a:lnTo>
                                    <a:pt x="205" y="91"/>
                                  </a:lnTo>
                                  <a:lnTo>
                                    <a:pt x="231" y="67"/>
                                  </a:lnTo>
                                  <a:lnTo>
                                    <a:pt x="235" y="64"/>
                                  </a:lnTo>
                                  <a:lnTo>
                                    <a:pt x="238" y="59"/>
                                  </a:lnTo>
                                  <a:lnTo>
                                    <a:pt x="242" y="52"/>
                                  </a:lnTo>
                                  <a:lnTo>
                                    <a:pt x="246" y="46"/>
                                  </a:lnTo>
                                  <a:lnTo>
                                    <a:pt x="248" y="40"/>
                                  </a:lnTo>
                                  <a:lnTo>
                                    <a:pt x="251" y="34"/>
                                  </a:lnTo>
                                  <a:lnTo>
                                    <a:pt x="252" y="27"/>
                                  </a:lnTo>
                                  <a:lnTo>
                                    <a:pt x="252" y="21"/>
                                  </a:lnTo>
                                  <a:lnTo>
                                    <a:pt x="253" y="9"/>
                                  </a:lnTo>
                                  <a:lnTo>
                                    <a:pt x="253" y="2"/>
                                  </a:lnTo>
                                  <a:lnTo>
                                    <a:pt x="254" y="1"/>
                                  </a:lnTo>
                                  <a:lnTo>
                                    <a:pt x="256" y="0"/>
                                  </a:lnTo>
                                  <a:lnTo>
                                    <a:pt x="257" y="1"/>
                                  </a:lnTo>
                                  <a:lnTo>
                                    <a:pt x="259" y="2"/>
                                  </a:lnTo>
                                  <a:lnTo>
                                    <a:pt x="277" y="11"/>
                                  </a:lnTo>
                                  <a:lnTo>
                                    <a:pt x="294" y="17"/>
                                  </a:lnTo>
                                  <a:lnTo>
                                    <a:pt x="311" y="22"/>
                                  </a:lnTo>
                                  <a:lnTo>
                                    <a:pt x="327" y="26"/>
                                  </a:lnTo>
                                  <a:lnTo>
                                    <a:pt x="359" y="35"/>
                                  </a:lnTo>
                                  <a:lnTo>
                                    <a:pt x="377" y="39"/>
                                  </a:lnTo>
                                  <a:lnTo>
                                    <a:pt x="397" y="45"/>
                                  </a:lnTo>
                                  <a:lnTo>
                                    <a:pt x="406" y="49"/>
                                  </a:lnTo>
                                  <a:lnTo>
                                    <a:pt x="414" y="51"/>
                                  </a:lnTo>
                                  <a:lnTo>
                                    <a:pt x="429" y="59"/>
                                  </a:lnTo>
                                  <a:lnTo>
                                    <a:pt x="443" y="66"/>
                                  </a:lnTo>
                                  <a:lnTo>
                                    <a:pt x="457" y="75"/>
                                  </a:lnTo>
                                  <a:lnTo>
                                    <a:pt x="483" y="94"/>
                                  </a:lnTo>
                                  <a:lnTo>
                                    <a:pt x="498" y="102"/>
                                  </a:lnTo>
                                  <a:lnTo>
                                    <a:pt x="505" y="107"/>
                                  </a:lnTo>
                                  <a:lnTo>
                                    <a:pt x="514" y="112"/>
                                  </a:lnTo>
                                  <a:lnTo>
                                    <a:pt x="550" y="133"/>
                                  </a:lnTo>
                                  <a:lnTo>
                                    <a:pt x="583" y="155"/>
                                  </a:lnTo>
                                  <a:lnTo>
                                    <a:pt x="613" y="175"/>
                                  </a:lnTo>
                                  <a:lnTo>
                                    <a:pt x="627" y="185"/>
                                  </a:lnTo>
                                  <a:lnTo>
                                    <a:pt x="640" y="195"/>
                                  </a:lnTo>
                                  <a:lnTo>
                                    <a:pt x="668" y="216"/>
                                  </a:lnTo>
                                  <a:lnTo>
                                    <a:pt x="695" y="240"/>
                                  </a:lnTo>
                                  <a:lnTo>
                                    <a:pt x="724" y="266"/>
                                  </a:lnTo>
                                  <a:lnTo>
                                    <a:pt x="739" y="280"/>
                                  </a:lnTo>
                                  <a:lnTo>
                                    <a:pt x="754" y="295"/>
                                  </a:lnTo>
                                  <a:lnTo>
                                    <a:pt x="769" y="308"/>
                                  </a:lnTo>
                                  <a:lnTo>
                                    <a:pt x="775" y="316"/>
                                  </a:lnTo>
                                  <a:lnTo>
                                    <a:pt x="783" y="321"/>
                                  </a:lnTo>
                                  <a:lnTo>
                                    <a:pt x="798" y="333"/>
                                  </a:lnTo>
                                  <a:lnTo>
                                    <a:pt x="813" y="343"/>
                                  </a:lnTo>
                                  <a:lnTo>
                                    <a:pt x="826" y="352"/>
                                  </a:lnTo>
                                  <a:lnTo>
                                    <a:pt x="841" y="361"/>
                                  </a:lnTo>
                                  <a:lnTo>
                                    <a:pt x="856" y="368"/>
                                  </a:lnTo>
                                  <a:lnTo>
                                    <a:pt x="871" y="376"/>
                                  </a:lnTo>
                                  <a:lnTo>
                                    <a:pt x="901" y="391"/>
                                  </a:lnTo>
                                  <a:lnTo>
                                    <a:pt x="934" y="406"/>
                                  </a:lnTo>
                                  <a:lnTo>
                                    <a:pt x="950" y="413"/>
                                  </a:lnTo>
                                  <a:lnTo>
                                    <a:pt x="966" y="422"/>
                                  </a:lnTo>
                                  <a:lnTo>
                                    <a:pt x="984" y="432"/>
                                  </a:lnTo>
                                  <a:lnTo>
                                    <a:pt x="1001" y="442"/>
                                  </a:lnTo>
                                  <a:lnTo>
                                    <a:pt x="1017" y="453"/>
                                  </a:lnTo>
                                  <a:lnTo>
                                    <a:pt x="1032" y="464"/>
                                  </a:lnTo>
                                  <a:lnTo>
                                    <a:pt x="1047" y="476"/>
                                  </a:lnTo>
                                  <a:lnTo>
                                    <a:pt x="1060" y="487"/>
                                  </a:lnTo>
                                  <a:lnTo>
                                    <a:pt x="1086" y="511"/>
                                  </a:lnTo>
                                  <a:lnTo>
                                    <a:pt x="1098" y="522"/>
                                  </a:lnTo>
                                  <a:lnTo>
                                    <a:pt x="1111" y="532"/>
                                  </a:lnTo>
                                  <a:lnTo>
                                    <a:pt x="1123" y="543"/>
                                  </a:lnTo>
                                  <a:lnTo>
                                    <a:pt x="1136" y="552"/>
                                  </a:lnTo>
                                  <a:lnTo>
                                    <a:pt x="1150" y="561"/>
                                  </a:lnTo>
                                  <a:lnTo>
                                    <a:pt x="1165" y="568"/>
                                  </a:lnTo>
                                  <a:lnTo>
                                    <a:pt x="1172" y="572"/>
                                  </a:lnTo>
                                  <a:lnTo>
                                    <a:pt x="1180" y="575"/>
                                  </a:lnTo>
                                  <a:lnTo>
                                    <a:pt x="1196" y="580"/>
                                  </a:lnTo>
                                  <a:lnTo>
                                    <a:pt x="1213" y="584"/>
                                  </a:lnTo>
                                  <a:lnTo>
                                    <a:pt x="1233" y="587"/>
                                  </a:lnTo>
                                  <a:lnTo>
                                    <a:pt x="1248" y="588"/>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0" name="Freeform 43"/>
                            <a:cNvSpPr>
                              <a:spLocks noChangeArrowheads="1"/>
                            </a:cNvSpPr>
                          </a:nvSpPr>
                          <a:spPr bwMode="auto">
                            <a:xfrm rot="5100000">
                              <a:off x="2684" y="3018"/>
                              <a:ext cx="202" cy="401"/>
                            </a:xfrm>
                            <a:custGeom>
                              <a:avLst/>
                              <a:gdLst>
                                <a:gd name="T0" fmla="*/ 0 w 1110"/>
                                <a:gd name="T1" fmla="*/ 0 h 1138"/>
                                <a:gd name="T2" fmla="*/ 0 w 1110"/>
                                <a:gd name="T3" fmla="*/ 0 h 1138"/>
                                <a:gd name="T4" fmla="*/ 0 w 1110"/>
                                <a:gd name="T5" fmla="*/ 0 h 1138"/>
                                <a:gd name="T6" fmla="*/ 0 w 1110"/>
                                <a:gd name="T7" fmla="*/ 0 h 1138"/>
                                <a:gd name="T8" fmla="*/ 0 w 1110"/>
                                <a:gd name="T9" fmla="*/ 0 h 1138"/>
                                <a:gd name="T10" fmla="*/ 0 w 1110"/>
                                <a:gd name="T11" fmla="*/ 0 h 1138"/>
                                <a:gd name="T12" fmla="*/ 0 w 1110"/>
                                <a:gd name="T13" fmla="*/ 0 h 1138"/>
                                <a:gd name="T14" fmla="*/ 0 w 1110"/>
                                <a:gd name="T15" fmla="*/ 0 h 1138"/>
                                <a:gd name="T16" fmla="*/ 0 w 1110"/>
                                <a:gd name="T17" fmla="*/ 0 h 1138"/>
                                <a:gd name="T18" fmla="*/ 0 w 1110"/>
                                <a:gd name="T19" fmla="*/ 0 h 1138"/>
                                <a:gd name="T20" fmla="*/ 0 w 1110"/>
                                <a:gd name="T21" fmla="*/ 0 h 1138"/>
                                <a:gd name="T22" fmla="*/ 0 w 1110"/>
                                <a:gd name="T23" fmla="*/ 0 h 1138"/>
                                <a:gd name="T24" fmla="*/ 0 w 1110"/>
                                <a:gd name="T25" fmla="*/ 0 h 1138"/>
                                <a:gd name="T26" fmla="*/ 0 w 1110"/>
                                <a:gd name="T27" fmla="*/ 0 h 1138"/>
                                <a:gd name="T28" fmla="*/ 0 w 1110"/>
                                <a:gd name="T29" fmla="*/ 0 h 1138"/>
                                <a:gd name="T30" fmla="*/ 0 w 1110"/>
                                <a:gd name="T31" fmla="*/ 0 h 1138"/>
                                <a:gd name="T32" fmla="*/ 0 w 1110"/>
                                <a:gd name="T33" fmla="*/ 0 h 1138"/>
                                <a:gd name="T34" fmla="*/ 0 w 1110"/>
                                <a:gd name="T35" fmla="*/ 0 h 1138"/>
                                <a:gd name="T36" fmla="*/ 0 w 1110"/>
                                <a:gd name="T37" fmla="*/ 0 h 1138"/>
                                <a:gd name="T38" fmla="*/ 0 w 1110"/>
                                <a:gd name="T39" fmla="*/ 0 h 1138"/>
                                <a:gd name="T40" fmla="*/ 0 w 1110"/>
                                <a:gd name="T41" fmla="*/ 0 h 1138"/>
                                <a:gd name="T42" fmla="*/ 0 w 1110"/>
                                <a:gd name="T43" fmla="*/ 0 h 1138"/>
                                <a:gd name="T44" fmla="*/ 0 w 1110"/>
                                <a:gd name="T45" fmla="*/ 0 h 1138"/>
                                <a:gd name="T46" fmla="*/ 0 w 1110"/>
                                <a:gd name="T47" fmla="*/ 0 h 1138"/>
                                <a:gd name="T48" fmla="*/ 0 w 1110"/>
                                <a:gd name="T49" fmla="*/ 0 h 1138"/>
                                <a:gd name="T50" fmla="*/ 0 w 1110"/>
                                <a:gd name="T51" fmla="*/ 0 h 1138"/>
                                <a:gd name="T52" fmla="*/ 0 w 1110"/>
                                <a:gd name="T53" fmla="*/ 0 h 1138"/>
                                <a:gd name="T54" fmla="*/ 0 w 1110"/>
                                <a:gd name="T55" fmla="*/ 0 h 1138"/>
                                <a:gd name="T56" fmla="*/ 0 w 1110"/>
                                <a:gd name="T57" fmla="*/ 0 h 1138"/>
                                <a:gd name="T58" fmla="*/ 0 w 1110"/>
                                <a:gd name="T59" fmla="*/ 0 h 1138"/>
                                <a:gd name="T60" fmla="*/ 0 w 1110"/>
                                <a:gd name="T61" fmla="*/ 0 h 1138"/>
                                <a:gd name="T62" fmla="*/ 0 w 1110"/>
                                <a:gd name="T63" fmla="*/ 0 h 1138"/>
                                <a:gd name="T64" fmla="*/ 0 w 1110"/>
                                <a:gd name="T65" fmla="*/ 0 h 1138"/>
                                <a:gd name="T66" fmla="*/ 0 w 1110"/>
                                <a:gd name="T67" fmla="*/ 0 h 1138"/>
                                <a:gd name="T68" fmla="*/ 0 w 1110"/>
                                <a:gd name="T69" fmla="*/ 0 h 1138"/>
                                <a:gd name="T70" fmla="*/ 0 w 1110"/>
                                <a:gd name="T71" fmla="*/ 0 h 1138"/>
                                <a:gd name="T72" fmla="*/ 0 w 1110"/>
                                <a:gd name="T73" fmla="*/ 0 h 1138"/>
                                <a:gd name="T74" fmla="*/ 0 w 1110"/>
                                <a:gd name="T75" fmla="*/ 0 h 1138"/>
                                <a:gd name="T76" fmla="*/ 0 w 1110"/>
                                <a:gd name="T77" fmla="*/ 0 h 1138"/>
                                <a:gd name="T78" fmla="*/ 0 w 1110"/>
                                <a:gd name="T79" fmla="*/ 0 h 1138"/>
                                <a:gd name="T80" fmla="*/ 0 w 1110"/>
                                <a:gd name="T81" fmla="*/ 0 h 1138"/>
                                <a:gd name="T82" fmla="*/ 0 w 1110"/>
                                <a:gd name="T83" fmla="*/ 0 h 1138"/>
                                <a:gd name="T84" fmla="*/ 0 w 1110"/>
                                <a:gd name="T85" fmla="*/ 0 h 1138"/>
                                <a:gd name="T86" fmla="*/ 0 w 1110"/>
                                <a:gd name="T87" fmla="*/ 0 h 1138"/>
                                <a:gd name="T88" fmla="*/ 0 w 1110"/>
                                <a:gd name="T89" fmla="*/ 0 h 1138"/>
                                <a:gd name="T90" fmla="*/ 0 w 1110"/>
                                <a:gd name="T91" fmla="*/ 0 h 1138"/>
                                <a:gd name="T92" fmla="*/ 0 w 1110"/>
                                <a:gd name="T93" fmla="*/ 0 h 1138"/>
                                <a:gd name="T94" fmla="*/ 0 w 1110"/>
                                <a:gd name="T95" fmla="*/ 0 h 1138"/>
                                <a:gd name="T96" fmla="*/ 0 w 1110"/>
                                <a:gd name="T97" fmla="*/ 0 h 1138"/>
                                <a:gd name="T98" fmla="*/ 0 w 1110"/>
                                <a:gd name="T99" fmla="*/ 0 h 1138"/>
                                <a:gd name="T100" fmla="*/ 0 w 1110"/>
                                <a:gd name="T101" fmla="*/ 0 h 1138"/>
                                <a:gd name="T102" fmla="*/ 0 w 1110"/>
                                <a:gd name="T103" fmla="*/ 0 h 1138"/>
                                <a:gd name="T104" fmla="*/ 0 w 1110"/>
                                <a:gd name="T105" fmla="*/ 0 h 1138"/>
                                <a:gd name="T106" fmla="*/ 0 w 1110"/>
                                <a:gd name="T107" fmla="*/ 0 h 1138"/>
                                <a:gd name="T108" fmla="*/ 0 w 1110"/>
                                <a:gd name="T109" fmla="*/ 0 h 113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110"/>
                                <a:gd name="T166" fmla="*/ 0 h 1138"/>
                                <a:gd name="T167" fmla="*/ 1110 w 1110"/>
                                <a:gd name="T168" fmla="*/ 1138 h 1138"/>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110" h="1138">
                                  <a:moveTo>
                                    <a:pt x="169" y="97"/>
                                  </a:moveTo>
                                  <a:lnTo>
                                    <a:pt x="194" y="20"/>
                                  </a:lnTo>
                                  <a:lnTo>
                                    <a:pt x="196" y="15"/>
                                  </a:lnTo>
                                  <a:lnTo>
                                    <a:pt x="200" y="10"/>
                                  </a:lnTo>
                                  <a:lnTo>
                                    <a:pt x="201" y="9"/>
                                  </a:lnTo>
                                  <a:lnTo>
                                    <a:pt x="203" y="6"/>
                                  </a:lnTo>
                                  <a:lnTo>
                                    <a:pt x="208" y="4"/>
                                  </a:lnTo>
                                  <a:lnTo>
                                    <a:pt x="213" y="1"/>
                                  </a:lnTo>
                                  <a:lnTo>
                                    <a:pt x="218" y="0"/>
                                  </a:lnTo>
                                  <a:lnTo>
                                    <a:pt x="225" y="0"/>
                                  </a:lnTo>
                                  <a:lnTo>
                                    <a:pt x="230" y="1"/>
                                  </a:lnTo>
                                  <a:lnTo>
                                    <a:pt x="256" y="10"/>
                                  </a:lnTo>
                                  <a:lnTo>
                                    <a:pt x="262" y="11"/>
                                  </a:lnTo>
                                  <a:lnTo>
                                    <a:pt x="267" y="13"/>
                                  </a:lnTo>
                                  <a:lnTo>
                                    <a:pt x="280" y="13"/>
                                  </a:lnTo>
                                  <a:lnTo>
                                    <a:pt x="285" y="13"/>
                                  </a:lnTo>
                                  <a:lnTo>
                                    <a:pt x="290" y="13"/>
                                  </a:lnTo>
                                  <a:lnTo>
                                    <a:pt x="293" y="11"/>
                                  </a:lnTo>
                                  <a:lnTo>
                                    <a:pt x="297" y="10"/>
                                  </a:lnTo>
                                  <a:lnTo>
                                    <a:pt x="300" y="8"/>
                                  </a:lnTo>
                                  <a:lnTo>
                                    <a:pt x="305" y="8"/>
                                  </a:lnTo>
                                  <a:lnTo>
                                    <a:pt x="308" y="8"/>
                                  </a:lnTo>
                                  <a:lnTo>
                                    <a:pt x="313" y="8"/>
                                  </a:lnTo>
                                  <a:lnTo>
                                    <a:pt x="325" y="11"/>
                                  </a:lnTo>
                                  <a:lnTo>
                                    <a:pt x="330" y="13"/>
                                  </a:lnTo>
                                  <a:lnTo>
                                    <a:pt x="335" y="16"/>
                                  </a:lnTo>
                                  <a:lnTo>
                                    <a:pt x="409" y="61"/>
                                  </a:lnTo>
                                  <a:lnTo>
                                    <a:pt x="421" y="67"/>
                                  </a:lnTo>
                                  <a:lnTo>
                                    <a:pt x="431" y="72"/>
                                  </a:lnTo>
                                  <a:lnTo>
                                    <a:pt x="437" y="75"/>
                                  </a:lnTo>
                                  <a:lnTo>
                                    <a:pt x="442" y="76"/>
                                  </a:lnTo>
                                  <a:lnTo>
                                    <a:pt x="446" y="77"/>
                                  </a:lnTo>
                                  <a:lnTo>
                                    <a:pt x="449" y="77"/>
                                  </a:lnTo>
                                  <a:lnTo>
                                    <a:pt x="453" y="79"/>
                                  </a:lnTo>
                                  <a:lnTo>
                                    <a:pt x="457" y="80"/>
                                  </a:lnTo>
                                  <a:lnTo>
                                    <a:pt x="461" y="82"/>
                                  </a:lnTo>
                                  <a:lnTo>
                                    <a:pt x="464" y="86"/>
                                  </a:lnTo>
                                  <a:lnTo>
                                    <a:pt x="472" y="95"/>
                                  </a:lnTo>
                                  <a:lnTo>
                                    <a:pt x="476" y="100"/>
                                  </a:lnTo>
                                  <a:lnTo>
                                    <a:pt x="478" y="105"/>
                                  </a:lnTo>
                                  <a:lnTo>
                                    <a:pt x="532" y="217"/>
                                  </a:lnTo>
                                  <a:lnTo>
                                    <a:pt x="533" y="222"/>
                                  </a:lnTo>
                                  <a:lnTo>
                                    <a:pt x="534" y="229"/>
                                  </a:lnTo>
                                  <a:lnTo>
                                    <a:pt x="536" y="235"/>
                                  </a:lnTo>
                                  <a:lnTo>
                                    <a:pt x="534" y="241"/>
                                  </a:lnTo>
                                  <a:lnTo>
                                    <a:pt x="533" y="247"/>
                                  </a:lnTo>
                                  <a:lnTo>
                                    <a:pt x="531" y="252"/>
                                  </a:lnTo>
                                  <a:lnTo>
                                    <a:pt x="528" y="258"/>
                                  </a:lnTo>
                                  <a:lnTo>
                                    <a:pt x="524" y="262"/>
                                  </a:lnTo>
                                  <a:lnTo>
                                    <a:pt x="494" y="293"/>
                                  </a:lnTo>
                                  <a:lnTo>
                                    <a:pt x="498" y="297"/>
                                  </a:lnTo>
                                  <a:lnTo>
                                    <a:pt x="522" y="272"/>
                                  </a:lnTo>
                                  <a:lnTo>
                                    <a:pt x="527" y="268"/>
                                  </a:lnTo>
                                  <a:lnTo>
                                    <a:pt x="532" y="265"/>
                                  </a:lnTo>
                                  <a:lnTo>
                                    <a:pt x="538" y="261"/>
                                  </a:lnTo>
                                  <a:lnTo>
                                    <a:pt x="544" y="258"/>
                                  </a:lnTo>
                                  <a:lnTo>
                                    <a:pt x="551" y="256"/>
                                  </a:lnTo>
                                  <a:lnTo>
                                    <a:pt x="558" y="255"/>
                                  </a:lnTo>
                                  <a:lnTo>
                                    <a:pt x="564" y="253"/>
                                  </a:lnTo>
                                  <a:lnTo>
                                    <a:pt x="571" y="253"/>
                                  </a:lnTo>
                                  <a:lnTo>
                                    <a:pt x="639" y="256"/>
                                  </a:lnTo>
                                  <a:lnTo>
                                    <a:pt x="645" y="256"/>
                                  </a:lnTo>
                                  <a:lnTo>
                                    <a:pt x="650" y="253"/>
                                  </a:lnTo>
                                  <a:lnTo>
                                    <a:pt x="657" y="252"/>
                                  </a:lnTo>
                                  <a:lnTo>
                                    <a:pt x="662" y="249"/>
                                  </a:lnTo>
                                  <a:lnTo>
                                    <a:pt x="667" y="245"/>
                                  </a:lnTo>
                                  <a:lnTo>
                                    <a:pt x="670" y="241"/>
                                  </a:lnTo>
                                  <a:lnTo>
                                    <a:pt x="674" y="236"/>
                                  </a:lnTo>
                                  <a:lnTo>
                                    <a:pt x="677" y="230"/>
                                  </a:lnTo>
                                  <a:lnTo>
                                    <a:pt x="704" y="152"/>
                                  </a:lnTo>
                                  <a:lnTo>
                                    <a:pt x="705" y="147"/>
                                  </a:lnTo>
                                  <a:lnTo>
                                    <a:pt x="709" y="142"/>
                                  </a:lnTo>
                                  <a:lnTo>
                                    <a:pt x="714" y="139"/>
                                  </a:lnTo>
                                  <a:lnTo>
                                    <a:pt x="718" y="135"/>
                                  </a:lnTo>
                                  <a:lnTo>
                                    <a:pt x="722" y="134"/>
                                  </a:lnTo>
                                  <a:lnTo>
                                    <a:pt x="724" y="132"/>
                                  </a:lnTo>
                                  <a:lnTo>
                                    <a:pt x="729" y="130"/>
                                  </a:lnTo>
                                  <a:lnTo>
                                    <a:pt x="735" y="129"/>
                                  </a:lnTo>
                                  <a:lnTo>
                                    <a:pt x="742" y="129"/>
                                  </a:lnTo>
                                  <a:lnTo>
                                    <a:pt x="865" y="139"/>
                                  </a:lnTo>
                                  <a:lnTo>
                                    <a:pt x="889" y="141"/>
                                  </a:lnTo>
                                  <a:lnTo>
                                    <a:pt x="900" y="142"/>
                                  </a:lnTo>
                                  <a:lnTo>
                                    <a:pt x="911" y="144"/>
                                  </a:lnTo>
                                  <a:lnTo>
                                    <a:pt x="914" y="207"/>
                                  </a:lnTo>
                                  <a:lnTo>
                                    <a:pt x="918" y="221"/>
                                  </a:lnTo>
                                  <a:lnTo>
                                    <a:pt x="921" y="232"/>
                                  </a:lnTo>
                                  <a:lnTo>
                                    <a:pt x="926" y="242"/>
                                  </a:lnTo>
                                  <a:lnTo>
                                    <a:pt x="929" y="246"/>
                                  </a:lnTo>
                                  <a:lnTo>
                                    <a:pt x="931" y="250"/>
                                  </a:lnTo>
                                  <a:lnTo>
                                    <a:pt x="936" y="256"/>
                                  </a:lnTo>
                                  <a:lnTo>
                                    <a:pt x="941" y="261"/>
                                  </a:lnTo>
                                  <a:lnTo>
                                    <a:pt x="946" y="266"/>
                                  </a:lnTo>
                                  <a:lnTo>
                                    <a:pt x="950" y="271"/>
                                  </a:lnTo>
                                  <a:lnTo>
                                    <a:pt x="950" y="276"/>
                                  </a:lnTo>
                                  <a:lnTo>
                                    <a:pt x="953" y="280"/>
                                  </a:lnTo>
                                  <a:lnTo>
                                    <a:pt x="954" y="283"/>
                                  </a:lnTo>
                                  <a:lnTo>
                                    <a:pt x="956" y="287"/>
                                  </a:lnTo>
                                  <a:lnTo>
                                    <a:pt x="959" y="291"/>
                                  </a:lnTo>
                                  <a:lnTo>
                                    <a:pt x="961" y="293"/>
                                  </a:lnTo>
                                  <a:lnTo>
                                    <a:pt x="969" y="300"/>
                                  </a:lnTo>
                                  <a:lnTo>
                                    <a:pt x="976" y="305"/>
                                  </a:lnTo>
                                  <a:lnTo>
                                    <a:pt x="985" y="310"/>
                                  </a:lnTo>
                                  <a:lnTo>
                                    <a:pt x="996" y="313"/>
                                  </a:lnTo>
                                  <a:lnTo>
                                    <a:pt x="1006" y="316"/>
                                  </a:lnTo>
                                  <a:lnTo>
                                    <a:pt x="1019" y="318"/>
                                  </a:lnTo>
                                  <a:lnTo>
                                    <a:pt x="1030" y="321"/>
                                  </a:lnTo>
                                  <a:lnTo>
                                    <a:pt x="1044" y="321"/>
                                  </a:lnTo>
                                  <a:lnTo>
                                    <a:pt x="1056" y="322"/>
                                  </a:lnTo>
                                  <a:lnTo>
                                    <a:pt x="1070" y="321"/>
                                  </a:lnTo>
                                  <a:lnTo>
                                    <a:pt x="1082" y="320"/>
                                  </a:lnTo>
                                  <a:lnTo>
                                    <a:pt x="1096" y="318"/>
                                  </a:lnTo>
                                  <a:lnTo>
                                    <a:pt x="1110" y="316"/>
                                  </a:lnTo>
                                  <a:lnTo>
                                    <a:pt x="1110" y="318"/>
                                  </a:lnTo>
                                  <a:lnTo>
                                    <a:pt x="1110" y="321"/>
                                  </a:lnTo>
                                  <a:lnTo>
                                    <a:pt x="1109" y="325"/>
                                  </a:lnTo>
                                  <a:lnTo>
                                    <a:pt x="1106" y="327"/>
                                  </a:lnTo>
                                  <a:lnTo>
                                    <a:pt x="1101" y="335"/>
                                  </a:lnTo>
                                  <a:lnTo>
                                    <a:pt x="1092" y="341"/>
                                  </a:lnTo>
                                  <a:lnTo>
                                    <a:pt x="1076" y="355"/>
                                  </a:lnTo>
                                  <a:lnTo>
                                    <a:pt x="1072" y="358"/>
                                  </a:lnTo>
                                  <a:lnTo>
                                    <a:pt x="1069" y="361"/>
                                  </a:lnTo>
                                  <a:lnTo>
                                    <a:pt x="1065" y="366"/>
                                  </a:lnTo>
                                  <a:lnTo>
                                    <a:pt x="944" y="554"/>
                                  </a:lnTo>
                                  <a:lnTo>
                                    <a:pt x="938" y="566"/>
                                  </a:lnTo>
                                  <a:lnTo>
                                    <a:pt x="930" y="579"/>
                                  </a:lnTo>
                                  <a:lnTo>
                                    <a:pt x="924" y="593"/>
                                  </a:lnTo>
                                  <a:lnTo>
                                    <a:pt x="919" y="606"/>
                                  </a:lnTo>
                                  <a:lnTo>
                                    <a:pt x="879" y="718"/>
                                  </a:lnTo>
                                  <a:lnTo>
                                    <a:pt x="875" y="723"/>
                                  </a:lnTo>
                                  <a:lnTo>
                                    <a:pt x="873" y="728"/>
                                  </a:lnTo>
                                  <a:lnTo>
                                    <a:pt x="868" y="733"/>
                                  </a:lnTo>
                                  <a:lnTo>
                                    <a:pt x="863" y="738"/>
                                  </a:lnTo>
                                  <a:lnTo>
                                    <a:pt x="858" y="742"/>
                                  </a:lnTo>
                                  <a:lnTo>
                                    <a:pt x="853" y="744"/>
                                  </a:lnTo>
                                  <a:lnTo>
                                    <a:pt x="846" y="747"/>
                                  </a:lnTo>
                                  <a:lnTo>
                                    <a:pt x="840" y="748"/>
                                  </a:lnTo>
                                  <a:lnTo>
                                    <a:pt x="750" y="760"/>
                                  </a:lnTo>
                                  <a:lnTo>
                                    <a:pt x="748" y="762"/>
                                  </a:lnTo>
                                  <a:lnTo>
                                    <a:pt x="745" y="764"/>
                                  </a:lnTo>
                                  <a:lnTo>
                                    <a:pt x="742" y="768"/>
                                  </a:lnTo>
                                  <a:lnTo>
                                    <a:pt x="738" y="772"/>
                                  </a:lnTo>
                                  <a:lnTo>
                                    <a:pt x="732" y="783"/>
                                  </a:lnTo>
                                  <a:lnTo>
                                    <a:pt x="725" y="795"/>
                                  </a:lnTo>
                                  <a:lnTo>
                                    <a:pt x="719" y="809"/>
                                  </a:lnTo>
                                  <a:lnTo>
                                    <a:pt x="715" y="822"/>
                                  </a:lnTo>
                                  <a:lnTo>
                                    <a:pt x="712" y="833"/>
                                  </a:lnTo>
                                  <a:lnTo>
                                    <a:pt x="712" y="842"/>
                                  </a:lnTo>
                                  <a:lnTo>
                                    <a:pt x="710" y="865"/>
                                  </a:lnTo>
                                  <a:lnTo>
                                    <a:pt x="708" y="888"/>
                                  </a:lnTo>
                                  <a:lnTo>
                                    <a:pt x="703" y="909"/>
                                  </a:lnTo>
                                  <a:lnTo>
                                    <a:pt x="700" y="919"/>
                                  </a:lnTo>
                                  <a:lnTo>
                                    <a:pt x="698" y="930"/>
                                  </a:lnTo>
                                  <a:lnTo>
                                    <a:pt x="690" y="950"/>
                                  </a:lnTo>
                                  <a:lnTo>
                                    <a:pt x="687" y="959"/>
                                  </a:lnTo>
                                  <a:lnTo>
                                    <a:pt x="683" y="969"/>
                                  </a:lnTo>
                                  <a:lnTo>
                                    <a:pt x="678" y="978"/>
                                  </a:lnTo>
                                  <a:lnTo>
                                    <a:pt x="673" y="988"/>
                                  </a:lnTo>
                                  <a:lnTo>
                                    <a:pt x="667" y="996"/>
                                  </a:lnTo>
                                  <a:lnTo>
                                    <a:pt x="660" y="1004"/>
                                  </a:lnTo>
                                  <a:lnTo>
                                    <a:pt x="648" y="1021"/>
                                  </a:lnTo>
                                  <a:lnTo>
                                    <a:pt x="634" y="1036"/>
                                  </a:lnTo>
                                  <a:lnTo>
                                    <a:pt x="625" y="1044"/>
                                  </a:lnTo>
                                  <a:lnTo>
                                    <a:pt x="618" y="1051"/>
                                  </a:lnTo>
                                  <a:lnTo>
                                    <a:pt x="609" y="1059"/>
                                  </a:lnTo>
                                  <a:lnTo>
                                    <a:pt x="601" y="1065"/>
                                  </a:lnTo>
                                  <a:lnTo>
                                    <a:pt x="582" y="1079"/>
                                  </a:lnTo>
                                  <a:lnTo>
                                    <a:pt x="562" y="1090"/>
                                  </a:lnTo>
                                  <a:lnTo>
                                    <a:pt x="551" y="1096"/>
                                  </a:lnTo>
                                  <a:lnTo>
                                    <a:pt x="539" y="1101"/>
                                  </a:lnTo>
                                  <a:lnTo>
                                    <a:pt x="528" y="1108"/>
                                  </a:lnTo>
                                  <a:lnTo>
                                    <a:pt x="516" y="1113"/>
                                  </a:lnTo>
                                  <a:lnTo>
                                    <a:pt x="507" y="1129"/>
                                  </a:lnTo>
                                  <a:lnTo>
                                    <a:pt x="504" y="1134"/>
                                  </a:lnTo>
                                  <a:lnTo>
                                    <a:pt x="502" y="1136"/>
                                  </a:lnTo>
                                  <a:lnTo>
                                    <a:pt x="499" y="1138"/>
                                  </a:lnTo>
                                  <a:lnTo>
                                    <a:pt x="498" y="1138"/>
                                  </a:lnTo>
                                  <a:lnTo>
                                    <a:pt x="493" y="1136"/>
                                  </a:lnTo>
                                  <a:lnTo>
                                    <a:pt x="476" y="1130"/>
                                  </a:lnTo>
                                  <a:lnTo>
                                    <a:pt x="358" y="1086"/>
                                  </a:lnTo>
                                  <a:lnTo>
                                    <a:pt x="353" y="1084"/>
                                  </a:lnTo>
                                  <a:lnTo>
                                    <a:pt x="347" y="1081"/>
                                  </a:lnTo>
                                  <a:lnTo>
                                    <a:pt x="335" y="1073"/>
                                  </a:lnTo>
                                  <a:lnTo>
                                    <a:pt x="328" y="1068"/>
                                  </a:lnTo>
                                  <a:lnTo>
                                    <a:pt x="323" y="1063"/>
                                  </a:lnTo>
                                  <a:lnTo>
                                    <a:pt x="320" y="1058"/>
                                  </a:lnTo>
                                  <a:lnTo>
                                    <a:pt x="317" y="1051"/>
                                  </a:lnTo>
                                  <a:lnTo>
                                    <a:pt x="302" y="996"/>
                                  </a:lnTo>
                                  <a:lnTo>
                                    <a:pt x="300" y="990"/>
                                  </a:lnTo>
                                  <a:lnTo>
                                    <a:pt x="300" y="983"/>
                                  </a:lnTo>
                                  <a:lnTo>
                                    <a:pt x="298" y="976"/>
                                  </a:lnTo>
                                  <a:lnTo>
                                    <a:pt x="297" y="969"/>
                                  </a:lnTo>
                                  <a:lnTo>
                                    <a:pt x="297" y="954"/>
                                  </a:lnTo>
                                  <a:lnTo>
                                    <a:pt x="298" y="943"/>
                                  </a:lnTo>
                                  <a:lnTo>
                                    <a:pt x="298" y="938"/>
                                  </a:lnTo>
                                  <a:lnTo>
                                    <a:pt x="297" y="933"/>
                                  </a:lnTo>
                                  <a:lnTo>
                                    <a:pt x="296" y="928"/>
                                  </a:lnTo>
                                  <a:lnTo>
                                    <a:pt x="293" y="923"/>
                                  </a:lnTo>
                                  <a:lnTo>
                                    <a:pt x="290" y="918"/>
                                  </a:lnTo>
                                  <a:lnTo>
                                    <a:pt x="286" y="913"/>
                                  </a:lnTo>
                                  <a:lnTo>
                                    <a:pt x="281" y="909"/>
                                  </a:lnTo>
                                  <a:lnTo>
                                    <a:pt x="276" y="905"/>
                                  </a:lnTo>
                                  <a:lnTo>
                                    <a:pt x="250" y="889"/>
                                  </a:lnTo>
                                  <a:lnTo>
                                    <a:pt x="245" y="887"/>
                                  </a:lnTo>
                                  <a:lnTo>
                                    <a:pt x="238" y="884"/>
                                  </a:lnTo>
                                  <a:lnTo>
                                    <a:pt x="232" y="883"/>
                                  </a:lnTo>
                                  <a:lnTo>
                                    <a:pt x="226" y="882"/>
                                  </a:lnTo>
                                  <a:lnTo>
                                    <a:pt x="221" y="880"/>
                                  </a:lnTo>
                                  <a:lnTo>
                                    <a:pt x="215" y="880"/>
                                  </a:lnTo>
                                  <a:lnTo>
                                    <a:pt x="210" y="882"/>
                                  </a:lnTo>
                                  <a:lnTo>
                                    <a:pt x="205" y="883"/>
                                  </a:lnTo>
                                  <a:lnTo>
                                    <a:pt x="201" y="884"/>
                                  </a:lnTo>
                                  <a:lnTo>
                                    <a:pt x="196" y="884"/>
                                  </a:lnTo>
                                  <a:lnTo>
                                    <a:pt x="191" y="883"/>
                                  </a:lnTo>
                                  <a:lnTo>
                                    <a:pt x="186" y="882"/>
                                  </a:lnTo>
                                  <a:lnTo>
                                    <a:pt x="181" y="879"/>
                                  </a:lnTo>
                                  <a:lnTo>
                                    <a:pt x="176" y="877"/>
                                  </a:lnTo>
                                  <a:lnTo>
                                    <a:pt x="171" y="873"/>
                                  </a:lnTo>
                                  <a:lnTo>
                                    <a:pt x="167" y="868"/>
                                  </a:lnTo>
                                  <a:lnTo>
                                    <a:pt x="157" y="857"/>
                                  </a:lnTo>
                                  <a:lnTo>
                                    <a:pt x="155" y="852"/>
                                  </a:lnTo>
                                  <a:lnTo>
                                    <a:pt x="152" y="847"/>
                                  </a:lnTo>
                                  <a:lnTo>
                                    <a:pt x="151" y="840"/>
                                  </a:lnTo>
                                  <a:lnTo>
                                    <a:pt x="150" y="834"/>
                                  </a:lnTo>
                                  <a:lnTo>
                                    <a:pt x="150" y="828"/>
                                  </a:lnTo>
                                  <a:lnTo>
                                    <a:pt x="151" y="823"/>
                                  </a:lnTo>
                                  <a:lnTo>
                                    <a:pt x="154" y="817"/>
                                  </a:lnTo>
                                  <a:lnTo>
                                    <a:pt x="156" y="812"/>
                                  </a:lnTo>
                                  <a:lnTo>
                                    <a:pt x="199" y="753"/>
                                  </a:lnTo>
                                  <a:lnTo>
                                    <a:pt x="202" y="747"/>
                                  </a:lnTo>
                                  <a:lnTo>
                                    <a:pt x="202" y="745"/>
                                  </a:lnTo>
                                  <a:lnTo>
                                    <a:pt x="201" y="745"/>
                                  </a:lnTo>
                                  <a:lnTo>
                                    <a:pt x="200" y="745"/>
                                  </a:lnTo>
                                  <a:lnTo>
                                    <a:pt x="197" y="747"/>
                                  </a:lnTo>
                                  <a:lnTo>
                                    <a:pt x="195" y="749"/>
                                  </a:lnTo>
                                  <a:lnTo>
                                    <a:pt x="190" y="754"/>
                                  </a:lnTo>
                                  <a:lnTo>
                                    <a:pt x="186" y="758"/>
                                  </a:lnTo>
                                  <a:lnTo>
                                    <a:pt x="181" y="760"/>
                                  </a:lnTo>
                                  <a:lnTo>
                                    <a:pt x="177" y="762"/>
                                  </a:lnTo>
                                  <a:lnTo>
                                    <a:pt x="174" y="762"/>
                                  </a:lnTo>
                                  <a:lnTo>
                                    <a:pt x="169" y="762"/>
                                  </a:lnTo>
                                  <a:lnTo>
                                    <a:pt x="166" y="759"/>
                                  </a:lnTo>
                                  <a:lnTo>
                                    <a:pt x="162" y="757"/>
                                  </a:lnTo>
                                  <a:lnTo>
                                    <a:pt x="160" y="752"/>
                                  </a:lnTo>
                                  <a:lnTo>
                                    <a:pt x="157" y="740"/>
                                  </a:lnTo>
                                  <a:lnTo>
                                    <a:pt x="156" y="734"/>
                                  </a:lnTo>
                                  <a:lnTo>
                                    <a:pt x="155" y="728"/>
                                  </a:lnTo>
                                  <a:lnTo>
                                    <a:pt x="155" y="722"/>
                                  </a:lnTo>
                                  <a:lnTo>
                                    <a:pt x="156" y="714"/>
                                  </a:lnTo>
                                  <a:lnTo>
                                    <a:pt x="156" y="708"/>
                                  </a:lnTo>
                                  <a:lnTo>
                                    <a:pt x="157" y="702"/>
                                  </a:lnTo>
                                  <a:lnTo>
                                    <a:pt x="182" y="616"/>
                                  </a:lnTo>
                                  <a:lnTo>
                                    <a:pt x="185" y="603"/>
                                  </a:lnTo>
                                  <a:lnTo>
                                    <a:pt x="186" y="597"/>
                                  </a:lnTo>
                                  <a:lnTo>
                                    <a:pt x="186" y="591"/>
                                  </a:lnTo>
                                  <a:lnTo>
                                    <a:pt x="186" y="578"/>
                                  </a:lnTo>
                                  <a:lnTo>
                                    <a:pt x="185" y="568"/>
                                  </a:lnTo>
                                  <a:lnTo>
                                    <a:pt x="184" y="564"/>
                                  </a:lnTo>
                                  <a:lnTo>
                                    <a:pt x="181" y="562"/>
                                  </a:lnTo>
                                  <a:lnTo>
                                    <a:pt x="179" y="561"/>
                                  </a:lnTo>
                                  <a:lnTo>
                                    <a:pt x="175" y="559"/>
                                  </a:lnTo>
                                  <a:lnTo>
                                    <a:pt x="171" y="559"/>
                                  </a:lnTo>
                                  <a:lnTo>
                                    <a:pt x="166" y="561"/>
                                  </a:lnTo>
                                  <a:lnTo>
                                    <a:pt x="162" y="562"/>
                                  </a:lnTo>
                                  <a:lnTo>
                                    <a:pt x="157" y="566"/>
                                  </a:lnTo>
                                  <a:lnTo>
                                    <a:pt x="142" y="577"/>
                                  </a:lnTo>
                                  <a:lnTo>
                                    <a:pt x="137" y="579"/>
                                  </a:lnTo>
                                  <a:lnTo>
                                    <a:pt x="132" y="582"/>
                                  </a:lnTo>
                                  <a:lnTo>
                                    <a:pt x="126" y="583"/>
                                  </a:lnTo>
                                  <a:lnTo>
                                    <a:pt x="120" y="583"/>
                                  </a:lnTo>
                                  <a:lnTo>
                                    <a:pt x="114" y="583"/>
                                  </a:lnTo>
                                  <a:lnTo>
                                    <a:pt x="107" y="582"/>
                                  </a:lnTo>
                                  <a:lnTo>
                                    <a:pt x="102" y="579"/>
                                  </a:lnTo>
                                  <a:lnTo>
                                    <a:pt x="97" y="577"/>
                                  </a:lnTo>
                                  <a:lnTo>
                                    <a:pt x="82" y="566"/>
                                  </a:lnTo>
                                  <a:lnTo>
                                    <a:pt x="77" y="562"/>
                                  </a:lnTo>
                                  <a:lnTo>
                                    <a:pt x="75" y="557"/>
                                  </a:lnTo>
                                  <a:lnTo>
                                    <a:pt x="71" y="552"/>
                                  </a:lnTo>
                                  <a:lnTo>
                                    <a:pt x="70" y="546"/>
                                  </a:lnTo>
                                  <a:lnTo>
                                    <a:pt x="69" y="541"/>
                                  </a:lnTo>
                                  <a:lnTo>
                                    <a:pt x="70" y="534"/>
                                  </a:lnTo>
                                  <a:lnTo>
                                    <a:pt x="70" y="528"/>
                                  </a:lnTo>
                                  <a:lnTo>
                                    <a:pt x="72" y="523"/>
                                  </a:lnTo>
                                  <a:lnTo>
                                    <a:pt x="101" y="468"/>
                                  </a:lnTo>
                                  <a:lnTo>
                                    <a:pt x="104" y="463"/>
                                  </a:lnTo>
                                  <a:lnTo>
                                    <a:pt x="105" y="458"/>
                                  </a:lnTo>
                                  <a:lnTo>
                                    <a:pt x="104" y="453"/>
                                  </a:lnTo>
                                  <a:lnTo>
                                    <a:pt x="104" y="451"/>
                                  </a:lnTo>
                                  <a:lnTo>
                                    <a:pt x="102" y="448"/>
                                  </a:lnTo>
                                  <a:lnTo>
                                    <a:pt x="100" y="445"/>
                                  </a:lnTo>
                                  <a:lnTo>
                                    <a:pt x="97" y="442"/>
                                  </a:lnTo>
                                  <a:lnTo>
                                    <a:pt x="92" y="440"/>
                                  </a:lnTo>
                                  <a:lnTo>
                                    <a:pt x="87" y="438"/>
                                  </a:lnTo>
                                  <a:lnTo>
                                    <a:pt x="81" y="436"/>
                                  </a:lnTo>
                                  <a:lnTo>
                                    <a:pt x="76" y="433"/>
                                  </a:lnTo>
                                  <a:lnTo>
                                    <a:pt x="70" y="431"/>
                                  </a:lnTo>
                                  <a:lnTo>
                                    <a:pt x="65" y="426"/>
                                  </a:lnTo>
                                  <a:lnTo>
                                    <a:pt x="61" y="422"/>
                                  </a:lnTo>
                                  <a:lnTo>
                                    <a:pt x="56" y="417"/>
                                  </a:lnTo>
                                  <a:lnTo>
                                    <a:pt x="54" y="411"/>
                                  </a:lnTo>
                                  <a:lnTo>
                                    <a:pt x="51" y="406"/>
                                  </a:lnTo>
                                  <a:lnTo>
                                    <a:pt x="27" y="325"/>
                                  </a:lnTo>
                                  <a:lnTo>
                                    <a:pt x="20" y="297"/>
                                  </a:lnTo>
                                  <a:lnTo>
                                    <a:pt x="15" y="268"/>
                                  </a:lnTo>
                                  <a:lnTo>
                                    <a:pt x="9" y="220"/>
                                  </a:lnTo>
                                  <a:lnTo>
                                    <a:pt x="6" y="206"/>
                                  </a:lnTo>
                                  <a:lnTo>
                                    <a:pt x="5" y="191"/>
                                  </a:lnTo>
                                  <a:lnTo>
                                    <a:pt x="4" y="164"/>
                                  </a:lnTo>
                                  <a:lnTo>
                                    <a:pt x="0" y="74"/>
                                  </a:lnTo>
                                  <a:lnTo>
                                    <a:pt x="0" y="69"/>
                                  </a:lnTo>
                                  <a:lnTo>
                                    <a:pt x="1" y="62"/>
                                  </a:lnTo>
                                  <a:lnTo>
                                    <a:pt x="4" y="56"/>
                                  </a:lnTo>
                                  <a:lnTo>
                                    <a:pt x="7" y="51"/>
                                  </a:lnTo>
                                  <a:lnTo>
                                    <a:pt x="11" y="46"/>
                                  </a:lnTo>
                                  <a:lnTo>
                                    <a:pt x="15" y="41"/>
                                  </a:lnTo>
                                  <a:lnTo>
                                    <a:pt x="20" y="37"/>
                                  </a:lnTo>
                                  <a:lnTo>
                                    <a:pt x="25" y="35"/>
                                  </a:lnTo>
                                  <a:lnTo>
                                    <a:pt x="34" y="31"/>
                                  </a:lnTo>
                                  <a:lnTo>
                                    <a:pt x="39" y="30"/>
                                  </a:lnTo>
                                  <a:lnTo>
                                    <a:pt x="45" y="29"/>
                                  </a:lnTo>
                                  <a:lnTo>
                                    <a:pt x="51" y="29"/>
                                  </a:lnTo>
                                  <a:lnTo>
                                    <a:pt x="57" y="30"/>
                                  </a:lnTo>
                                  <a:lnTo>
                                    <a:pt x="64" y="32"/>
                                  </a:lnTo>
                                  <a:lnTo>
                                    <a:pt x="69" y="35"/>
                                  </a:lnTo>
                                  <a:lnTo>
                                    <a:pt x="74" y="37"/>
                                  </a:lnTo>
                                  <a:lnTo>
                                    <a:pt x="77" y="42"/>
                                  </a:lnTo>
                                  <a:lnTo>
                                    <a:pt x="126" y="100"/>
                                  </a:lnTo>
                                  <a:lnTo>
                                    <a:pt x="131" y="104"/>
                                  </a:lnTo>
                                  <a:lnTo>
                                    <a:pt x="137" y="106"/>
                                  </a:lnTo>
                                  <a:lnTo>
                                    <a:pt x="144" y="107"/>
                                  </a:lnTo>
                                  <a:lnTo>
                                    <a:pt x="150" y="109"/>
                                  </a:lnTo>
                                  <a:lnTo>
                                    <a:pt x="156" y="107"/>
                                  </a:lnTo>
                                  <a:lnTo>
                                    <a:pt x="161" y="106"/>
                                  </a:lnTo>
                                  <a:lnTo>
                                    <a:pt x="166" y="102"/>
                                  </a:lnTo>
                                  <a:lnTo>
                                    <a:pt x="167" y="100"/>
                                  </a:lnTo>
                                  <a:lnTo>
                                    <a:pt x="169" y="97"/>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1" name="Freeform 44"/>
                            <a:cNvSpPr>
                              <a:spLocks noChangeArrowheads="1"/>
                            </a:cNvSpPr>
                          </a:nvSpPr>
                          <a:spPr bwMode="auto">
                            <a:xfrm rot="5100000">
                              <a:off x="2583" y="3170"/>
                              <a:ext cx="150" cy="248"/>
                            </a:xfrm>
                            <a:custGeom>
                              <a:avLst/>
                              <a:gdLst>
                                <a:gd name="T0" fmla="*/ 0 w 822"/>
                                <a:gd name="T1" fmla="*/ 0 h 701"/>
                                <a:gd name="T2" fmla="*/ 0 w 822"/>
                                <a:gd name="T3" fmla="*/ 0 h 701"/>
                                <a:gd name="T4" fmla="*/ 0 w 822"/>
                                <a:gd name="T5" fmla="*/ 0 h 701"/>
                                <a:gd name="T6" fmla="*/ 0 w 822"/>
                                <a:gd name="T7" fmla="*/ 0 h 701"/>
                                <a:gd name="T8" fmla="*/ 0 w 822"/>
                                <a:gd name="T9" fmla="*/ 0 h 701"/>
                                <a:gd name="T10" fmla="*/ 0 w 822"/>
                                <a:gd name="T11" fmla="*/ 0 h 701"/>
                                <a:gd name="T12" fmla="*/ 0 w 822"/>
                                <a:gd name="T13" fmla="*/ 0 h 701"/>
                                <a:gd name="T14" fmla="*/ 0 w 822"/>
                                <a:gd name="T15" fmla="*/ 0 h 701"/>
                                <a:gd name="T16" fmla="*/ 0 w 822"/>
                                <a:gd name="T17" fmla="*/ 0 h 701"/>
                                <a:gd name="T18" fmla="*/ 0 w 822"/>
                                <a:gd name="T19" fmla="*/ 0 h 701"/>
                                <a:gd name="T20" fmla="*/ 0 w 822"/>
                                <a:gd name="T21" fmla="*/ 0 h 701"/>
                                <a:gd name="T22" fmla="*/ 0 w 822"/>
                                <a:gd name="T23" fmla="*/ 0 h 701"/>
                                <a:gd name="T24" fmla="*/ 0 w 822"/>
                                <a:gd name="T25" fmla="*/ 0 h 701"/>
                                <a:gd name="T26" fmla="*/ 0 w 822"/>
                                <a:gd name="T27" fmla="*/ 0 h 701"/>
                                <a:gd name="T28" fmla="*/ 0 w 822"/>
                                <a:gd name="T29" fmla="*/ 0 h 701"/>
                                <a:gd name="T30" fmla="*/ 0 w 822"/>
                                <a:gd name="T31" fmla="*/ 0 h 701"/>
                                <a:gd name="T32" fmla="*/ 0 w 822"/>
                                <a:gd name="T33" fmla="*/ 0 h 701"/>
                                <a:gd name="T34" fmla="*/ 0 w 822"/>
                                <a:gd name="T35" fmla="*/ 0 h 701"/>
                                <a:gd name="T36" fmla="*/ 0 w 822"/>
                                <a:gd name="T37" fmla="*/ 0 h 701"/>
                                <a:gd name="T38" fmla="*/ 0 w 822"/>
                                <a:gd name="T39" fmla="*/ 0 h 701"/>
                                <a:gd name="T40" fmla="*/ 0 w 822"/>
                                <a:gd name="T41" fmla="*/ 0 h 701"/>
                                <a:gd name="T42" fmla="*/ 0 w 822"/>
                                <a:gd name="T43" fmla="*/ 0 h 701"/>
                                <a:gd name="T44" fmla="*/ 0 w 822"/>
                                <a:gd name="T45" fmla="*/ 0 h 701"/>
                                <a:gd name="T46" fmla="*/ 0 w 822"/>
                                <a:gd name="T47" fmla="*/ 0 h 701"/>
                                <a:gd name="T48" fmla="*/ 0 w 822"/>
                                <a:gd name="T49" fmla="*/ 0 h 701"/>
                                <a:gd name="T50" fmla="*/ 0 w 822"/>
                                <a:gd name="T51" fmla="*/ 0 h 701"/>
                                <a:gd name="T52" fmla="*/ 0 w 822"/>
                                <a:gd name="T53" fmla="*/ 0 h 701"/>
                                <a:gd name="T54" fmla="*/ 0 w 822"/>
                                <a:gd name="T55" fmla="*/ 0 h 701"/>
                                <a:gd name="T56" fmla="*/ 0 w 822"/>
                                <a:gd name="T57" fmla="*/ 0 h 701"/>
                                <a:gd name="T58" fmla="*/ 0 w 822"/>
                                <a:gd name="T59" fmla="*/ 0 h 701"/>
                                <a:gd name="T60" fmla="*/ 0 w 822"/>
                                <a:gd name="T61" fmla="*/ 0 h 701"/>
                                <a:gd name="T62" fmla="*/ 0 w 822"/>
                                <a:gd name="T63" fmla="*/ 0 h 701"/>
                                <a:gd name="T64" fmla="*/ 0 w 822"/>
                                <a:gd name="T65" fmla="*/ 0 h 701"/>
                                <a:gd name="T66" fmla="*/ 0 w 822"/>
                                <a:gd name="T67" fmla="*/ 0 h 701"/>
                                <a:gd name="T68" fmla="*/ 0 w 822"/>
                                <a:gd name="T69" fmla="*/ 0 h 701"/>
                                <a:gd name="T70" fmla="*/ 0 w 822"/>
                                <a:gd name="T71" fmla="*/ 0 h 701"/>
                                <a:gd name="T72" fmla="*/ 0 w 822"/>
                                <a:gd name="T73" fmla="*/ 0 h 701"/>
                                <a:gd name="T74" fmla="*/ 0 w 822"/>
                                <a:gd name="T75" fmla="*/ 0 h 701"/>
                                <a:gd name="T76" fmla="*/ 0 w 822"/>
                                <a:gd name="T77" fmla="*/ 0 h 701"/>
                                <a:gd name="T78" fmla="*/ 0 w 822"/>
                                <a:gd name="T79" fmla="*/ 0 h 701"/>
                                <a:gd name="T80" fmla="*/ 0 w 822"/>
                                <a:gd name="T81" fmla="*/ 0 h 701"/>
                                <a:gd name="T82" fmla="*/ 0 w 822"/>
                                <a:gd name="T83" fmla="*/ 0 h 701"/>
                                <a:gd name="T84" fmla="*/ 0 w 822"/>
                                <a:gd name="T85" fmla="*/ 0 h 701"/>
                                <a:gd name="T86" fmla="*/ 0 w 822"/>
                                <a:gd name="T87" fmla="*/ 0 h 701"/>
                                <a:gd name="T88" fmla="*/ 0 w 822"/>
                                <a:gd name="T89" fmla="*/ 0 h 701"/>
                                <a:gd name="T90" fmla="*/ 0 w 822"/>
                                <a:gd name="T91" fmla="*/ 0 h 701"/>
                                <a:gd name="T92" fmla="*/ 0 w 822"/>
                                <a:gd name="T93" fmla="*/ 0 h 701"/>
                                <a:gd name="T94" fmla="*/ 0 w 822"/>
                                <a:gd name="T95" fmla="*/ 0 h 701"/>
                                <a:gd name="T96" fmla="*/ 0 w 822"/>
                                <a:gd name="T97" fmla="*/ 0 h 701"/>
                                <a:gd name="T98" fmla="*/ 0 w 822"/>
                                <a:gd name="T99" fmla="*/ 0 h 701"/>
                                <a:gd name="T100" fmla="*/ 0 w 822"/>
                                <a:gd name="T101" fmla="*/ 0 h 701"/>
                                <a:gd name="T102" fmla="*/ 0 w 822"/>
                                <a:gd name="T103" fmla="*/ 0 h 701"/>
                                <a:gd name="T104" fmla="*/ 0 w 822"/>
                                <a:gd name="T105" fmla="*/ 0 h 701"/>
                                <a:gd name="T106" fmla="*/ 0 w 822"/>
                                <a:gd name="T107" fmla="*/ 0 h 701"/>
                                <a:gd name="T108" fmla="*/ 0 w 822"/>
                                <a:gd name="T109" fmla="*/ 0 h 701"/>
                                <a:gd name="T110" fmla="*/ 0 w 822"/>
                                <a:gd name="T111" fmla="*/ 0 h 701"/>
                                <a:gd name="T112" fmla="*/ 0 w 822"/>
                                <a:gd name="T113" fmla="*/ 0 h 701"/>
                                <a:gd name="T114" fmla="*/ 0 w 822"/>
                                <a:gd name="T115" fmla="*/ 0 h 701"/>
                                <a:gd name="T116" fmla="*/ 0 w 822"/>
                                <a:gd name="T117" fmla="*/ 0 h 701"/>
                                <a:gd name="T118" fmla="*/ 0 w 822"/>
                                <a:gd name="T119" fmla="*/ 0 h 701"/>
                                <a:gd name="T120" fmla="*/ 0 w 822"/>
                                <a:gd name="T121" fmla="*/ 0 h 701"/>
                                <a:gd name="T122" fmla="*/ 0 w 822"/>
                                <a:gd name="T123" fmla="*/ 0 h 701"/>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822"/>
                                <a:gd name="T187" fmla="*/ 0 h 701"/>
                                <a:gd name="T188" fmla="*/ 822 w 822"/>
                                <a:gd name="T189" fmla="*/ 701 h 701"/>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822" h="701">
                                  <a:moveTo>
                                    <a:pt x="12" y="570"/>
                                  </a:moveTo>
                                  <a:lnTo>
                                    <a:pt x="4" y="557"/>
                                  </a:lnTo>
                                  <a:lnTo>
                                    <a:pt x="2" y="552"/>
                                  </a:lnTo>
                                  <a:lnTo>
                                    <a:pt x="0" y="547"/>
                                  </a:lnTo>
                                  <a:lnTo>
                                    <a:pt x="0" y="542"/>
                                  </a:lnTo>
                                  <a:lnTo>
                                    <a:pt x="2" y="537"/>
                                  </a:lnTo>
                                  <a:lnTo>
                                    <a:pt x="5" y="529"/>
                                  </a:lnTo>
                                  <a:lnTo>
                                    <a:pt x="10" y="520"/>
                                  </a:lnTo>
                                  <a:lnTo>
                                    <a:pt x="34" y="512"/>
                                  </a:lnTo>
                                  <a:lnTo>
                                    <a:pt x="44" y="507"/>
                                  </a:lnTo>
                                  <a:lnTo>
                                    <a:pt x="55" y="502"/>
                                  </a:lnTo>
                                  <a:lnTo>
                                    <a:pt x="65" y="495"/>
                                  </a:lnTo>
                                  <a:lnTo>
                                    <a:pt x="75" y="490"/>
                                  </a:lnTo>
                                  <a:lnTo>
                                    <a:pt x="94" y="478"/>
                                  </a:lnTo>
                                  <a:lnTo>
                                    <a:pt x="111" y="464"/>
                                  </a:lnTo>
                                  <a:lnTo>
                                    <a:pt x="120" y="457"/>
                                  </a:lnTo>
                                  <a:lnTo>
                                    <a:pt x="128" y="450"/>
                                  </a:lnTo>
                                  <a:lnTo>
                                    <a:pt x="135" y="442"/>
                                  </a:lnTo>
                                  <a:lnTo>
                                    <a:pt x="143" y="434"/>
                                  </a:lnTo>
                                  <a:lnTo>
                                    <a:pt x="149" y="427"/>
                                  </a:lnTo>
                                  <a:lnTo>
                                    <a:pt x="155" y="418"/>
                                  </a:lnTo>
                                  <a:lnTo>
                                    <a:pt x="161" y="409"/>
                                  </a:lnTo>
                                  <a:lnTo>
                                    <a:pt x="166" y="400"/>
                                  </a:lnTo>
                                  <a:lnTo>
                                    <a:pt x="176" y="382"/>
                                  </a:lnTo>
                                  <a:lnTo>
                                    <a:pt x="180" y="372"/>
                                  </a:lnTo>
                                  <a:lnTo>
                                    <a:pt x="185" y="362"/>
                                  </a:lnTo>
                                  <a:lnTo>
                                    <a:pt x="189" y="352"/>
                                  </a:lnTo>
                                  <a:lnTo>
                                    <a:pt x="191" y="342"/>
                                  </a:lnTo>
                                  <a:lnTo>
                                    <a:pt x="195" y="331"/>
                                  </a:lnTo>
                                  <a:lnTo>
                                    <a:pt x="198" y="319"/>
                                  </a:lnTo>
                                  <a:lnTo>
                                    <a:pt x="201" y="297"/>
                                  </a:lnTo>
                                  <a:lnTo>
                                    <a:pt x="204" y="273"/>
                                  </a:lnTo>
                                  <a:lnTo>
                                    <a:pt x="204" y="261"/>
                                  </a:lnTo>
                                  <a:lnTo>
                                    <a:pt x="204" y="248"/>
                                  </a:lnTo>
                                  <a:lnTo>
                                    <a:pt x="205" y="244"/>
                                  </a:lnTo>
                                  <a:lnTo>
                                    <a:pt x="205" y="241"/>
                                  </a:lnTo>
                                  <a:lnTo>
                                    <a:pt x="209" y="229"/>
                                  </a:lnTo>
                                  <a:lnTo>
                                    <a:pt x="213" y="218"/>
                                  </a:lnTo>
                                  <a:lnTo>
                                    <a:pt x="219" y="204"/>
                                  </a:lnTo>
                                  <a:lnTo>
                                    <a:pt x="221" y="198"/>
                                  </a:lnTo>
                                  <a:lnTo>
                                    <a:pt x="225" y="193"/>
                                  </a:lnTo>
                                  <a:lnTo>
                                    <a:pt x="229" y="187"/>
                                  </a:lnTo>
                                  <a:lnTo>
                                    <a:pt x="233" y="182"/>
                                  </a:lnTo>
                                  <a:lnTo>
                                    <a:pt x="235" y="178"/>
                                  </a:lnTo>
                                  <a:lnTo>
                                    <a:pt x="239" y="174"/>
                                  </a:lnTo>
                                  <a:lnTo>
                                    <a:pt x="241" y="172"/>
                                  </a:lnTo>
                                  <a:lnTo>
                                    <a:pt x="245" y="171"/>
                                  </a:lnTo>
                                  <a:lnTo>
                                    <a:pt x="337" y="153"/>
                                  </a:lnTo>
                                  <a:lnTo>
                                    <a:pt x="344" y="152"/>
                                  </a:lnTo>
                                  <a:lnTo>
                                    <a:pt x="350" y="149"/>
                                  </a:lnTo>
                                  <a:lnTo>
                                    <a:pt x="355" y="146"/>
                                  </a:lnTo>
                                  <a:lnTo>
                                    <a:pt x="361" y="142"/>
                                  </a:lnTo>
                                  <a:lnTo>
                                    <a:pt x="365" y="138"/>
                                  </a:lnTo>
                                  <a:lnTo>
                                    <a:pt x="370" y="133"/>
                                  </a:lnTo>
                                  <a:lnTo>
                                    <a:pt x="374" y="127"/>
                                  </a:lnTo>
                                  <a:lnTo>
                                    <a:pt x="376" y="122"/>
                                  </a:lnTo>
                                  <a:lnTo>
                                    <a:pt x="417" y="15"/>
                                  </a:lnTo>
                                  <a:lnTo>
                                    <a:pt x="420" y="10"/>
                                  </a:lnTo>
                                  <a:lnTo>
                                    <a:pt x="424" y="5"/>
                                  </a:lnTo>
                                  <a:lnTo>
                                    <a:pt x="427" y="2"/>
                                  </a:lnTo>
                                  <a:lnTo>
                                    <a:pt x="430" y="1"/>
                                  </a:lnTo>
                                  <a:lnTo>
                                    <a:pt x="431" y="1"/>
                                  </a:lnTo>
                                  <a:lnTo>
                                    <a:pt x="436" y="0"/>
                                  </a:lnTo>
                                  <a:lnTo>
                                    <a:pt x="439" y="0"/>
                                  </a:lnTo>
                                  <a:lnTo>
                                    <a:pt x="441" y="1"/>
                                  </a:lnTo>
                                  <a:lnTo>
                                    <a:pt x="446" y="2"/>
                                  </a:lnTo>
                                  <a:lnTo>
                                    <a:pt x="450" y="5"/>
                                  </a:lnTo>
                                  <a:lnTo>
                                    <a:pt x="457" y="11"/>
                                  </a:lnTo>
                                  <a:lnTo>
                                    <a:pt x="462" y="15"/>
                                  </a:lnTo>
                                  <a:lnTo>
                                    <a:pt x="469" y="17"/>
                                  </a:lnTo>
                                  <a:lnTo>
                                    <a:pt x="482" y="23"/>
                                  </a:lnTo>
                                  <a:lnTo>
                                    <a:pt x="496" y="27"/>
                                  </a:lnTo>
                                  <a:lnTo>
                                    <a:pt x="502" y="28"/>
                                  </a:lnTo>
                                  <a:lnTo>
                                    <a:pt x="508" y="30"/>
                                  </a:lnTo>
                                  <a:lnTo>
                                    <a:pt x="565" y="32"/>
                                  </a:lnTo>
                                  <a:lnTo>
                                    <a:pt x="570" y="33"/>
                                  </a:lnTo>
                                  <a:lnTo>
                                    <a:pt x="576" y="35"/>
                                  </a:lnTo>
                                  <a:lnTo>
                                    <a:pt x="580" y="38"/>
                                  </a:lnTo>
                                  <a:lnTo>
                                    <a:pt x="585" y="42"/>
                                  </a:lnTo>
                                  <a:lnTo>
                                    <a:pt x="588" y="46"/>
                                  </a:lnTo>
                                  <a:lnTo>
                                    <a:pt x="591" y="51"/>
                                  </a:lnTo>
                                  <a:lnTo>
                                    <a:pt x="592" y="56"/>
                                  </a:lnTo>
                                  <a:lnTo>
                                    <a:pt x="592" y="62"/>
                                  </a:lnTo>
                                  <a:lnTo>
                                    <a:pt x="595" y="186"/>
                                  </a:lnTo>
                                  <a:lnTo>
                                    <a:pt x="596" y="192"/>
                                  </a:lnTo>
                                  <a:lnTo>
                                    <a:pt x="597" y="197"/>
                                  </a:lnTo>
                                  <a:lnTo>
                                    <a:pt x="600" y="203"/>
                                  </a:lnTo>
                                  <a:lnTo>
                                    <a:pt x="603" y="208"/>
                                  </a:lnTo>
                                  <a:lnTo>
                                    <a:pt x="605" y="211"/>
                                  </a:lnTo>
                                  <a:lnTo>
                                    <a:pt x="607" y="213"/>
                                  </a:lnTo>
                                  <a:lnTo>
                                    <a:pt x="611" y="217"/>
                                  </a:lnTo>
                                  <a:lnTo>
                                    <a:pt x="616" y="221"/>
                                  </a:lnTo>
                                  <a:lnTo>
                                    <a:pt x="622" y="223"/>
                                  </a:lnTo>
                                  <a:lnTo>
                                    <a:pt x="673" y="241"/>
                                  </a:lnTo>
                                  <a:lnTo>
                                    <a:pt x="677" y="242"/>
                                  </a:lnTo>
                                  <a:lnTo>
                                    <a:pt x="682" y="243"/>
                                  </a:lnTo>
                                  <a:lnTo>
                                    <a:pt x="687" y="243"/>
                                  </a:lnTo>
                                  <a:lnTo>
                                    <a:pt x="691" y="242"/>
                                  </a:lnTo>
                                  <a:lnTo>
                                    <a:pt x="696" y="241"/>
                                  </a:lnTo>
                                  <a:lnTo>
                                    <a:pt x="699" y="239"/>
                                  </a:lnTo>
                                  <a:lnTo>
                                    <a:pt x="703" y="237"/>
                                  </a:lnTo>
                                  <a:lnTo>
                                    <a:pt x="707" y="234"/>
                                  </a:lnTo>
                                  <a:lnTo>
                                    <a:pt x="709" y="239"/>
                                  </a:lnTo>
                                  <a:lnTo>
                                    <a:pt x="713" y="243"/>
                                  </a:lnTo>
                                  <a:lnTo>
                                    <a:pt x="721" y="252"/>
                                  </a:lnTo>
                                  <a:lnTo>
                                    <a:pt x="729" y="259"/>
                                  </a:lnTo>
                                  <a:lnTo>
                                    <a:pt x="738" y="267"/>
                                  </a:lnTo>
                                  <a:lnTo>
                                    <a:pt x="757" y="281"/>
                                  </a:lnTo>
                                  <a:lnTo>
                                    <a:pt x="776" y="294"/>
                                  </a:lnTo>
                                  <a:lnTo>
                                    <a:pt x="786" y="302"/>
                                  </a:lnTo>
                                  <a:lnTo>
                                    <a:pt x="793" y="309"/>
                                  </a:lnTo>
                                  <a:lnTo>
                                    <a:pt x="802" y="317"/>
                                  </a:lnTo>
                                  <a:lnTo>
                                    <a:pt x="808" y="326"/>
                                  </a:lnTo>
                                  <a:lnTo>
                                    <a:pt x="814" y="336"/>
                                  </a:lnTo>
                                  <a:lnTo>
                                    <a:pt x="818" y="346"/>
                                  </a:lnTo>
                                  <a:lnTo>
                                    <a:pt x="819" y="351"/>
                                  </a:lnTo>
                                  <a:lnTo>
                                    <a:pt x="821" y="357"/>
                                  </a:lnTo>
                                  <a:lnTo>
                                    <a:pt x="822" y="362"/>
                                  </a:lnTo>
                                  <a:lnTo>
                                    <a:pt x="822" y="368"/>
                                  </a:lnTo>
                                  <a:lnTo>
                                    <a:pt x="822" y="375"/>
                                  </a:lnTo>
                                  <a:lnTo>
                                    <a:pt x="821" y="382"/>
                                  </a:lnTo>
                                  <a:lnTo>
                                    <a:pt x="819" y="387"/>
                                  </a:lnTo>
                                  <a:lnTo>
                                    <a:pt x="818" y="393"/>
                                  </a:lnTo>
                                  <a:lnTo>
                                    <a:pt x="813" y="403"/>
                                  </a:lnTo>
                                  <a:lnTo>
                                    <a:pt x="808" y="413"/>
                                  </a:lnTo>
                                  <a:lnTo>
                                    <a:pt x="797" y="433"/>
                                  </a:lnTo>
                                  <a:lnTo>
                                    <a:pt x="791" y="444"/>
                                  </a:lnTo>
                                  <a:lnTo>
                                    <a:pt x="786" y="457"/>
                                  </a:lnTo>
                                  <a:lnTo>
                                    <a:pt x="784" y="463"/>
                                  </a:lnTo>
                                  <a:lnTo>
                                    <a:pt x="783" y="469"/>
                                  </a:lnTo>
                                  <a:lnTo>
                                    <a:pt x="781" y="483"/>
                                  </a:lnTo>
                                  <a:lnTo>
                                    <a:pt x="778" y="497"/>
                                  </a:lnTo>
                                  <a:lnTo>
                                    <a:pt x="777" y="510"/>
                                  </a:lnTo>
                                  <a:lnTo>
                                    <a:pt x="773" y="522"/>
                                  </a:lnTo>
                                  <a:lnTo>
                                    <a:pt x="772" y="527"/>
                                  </a:lnTo>
                                  <a:lnTo>
                                    <a:pt x="768" y="530"/>
                                  </a:lnTo>
                                  <a:lnTo>
                                    <a:pt x="766" y="534"/>
                                  </a:lnTo>
                                  <a:lnTo>
                                    <a:pt x="761" y="537"/>
                                  </a:lnTo>
                                  <a:lnTo>
                                    <a:pt x="756" y="538"/>
                                  </a:lnTo>
                                  <a:lnTo>
                                    <a:pt x="749" y="539"/>
                                  </a:lnTo>
                                  <a:lnTo>
                                    <a:pt x="738" y="539"/>
                                  </a:lnTo>
                                  <a:lnTo>
                                    <a:pt x="728" y="537"/>
                                  </a:lnTo>
                                  <a:lnTo>
                                    <a:pt x="708" y="533"/>
                                  </a:lnTo>
                                  <a:lnTo>
                                    <a:pt x="690" y="529"/>
                                  </a:lnTo>
                                  <a:lnTo>
                                    <a:pt x="678" y="528"/>
                                  </a:lnTo>
                                  <a:lnTo>
                                    <a:pt x="667" y="528"/>
                                  </a:lnTo>
                                  <a:lnTo>
                                    <a:pt x="662" y="528"/>
                                  </a:lnTo>
                                  <a:lnTo>
                                    <a:pt x="657" y="529"/>
                                  </a:lnTo>
                                  <a:lnTo>
                                    <a:pt x="653" y="532"/>
                                  </a:lnTo>
                                  <a:lnTo>
                                    <a:pt x="650" y="534"/>
                                  </a:lnTo>
                                  <a:lnTo>
                                    <a:pt x="647" y="538"/>
                                  </a:lnTo>
                                  <a:lnTo>
                                    <a:pt x="643" y="542"/>
                                  </a:lnTo>
                                  <a:lnTo>
                                    <a:pt x="638" y="549"/>
                                  </a:lnTo>
                                  <a:lnTo>
                                    <a:pt x="632" y="558"/>
                                  </a:lnTo>
                                  <a:lnTo>
                                    <a:pt x="626" y="565"/>
                                  </a:lnTo>
                                  <a:lnTo>
                                    <a:pt x="623" y="568"/>
                                  </a:lnTo>
                                  <a:lnTo>
                                    <a:pt x="620" y="570"/>
                                  </a:lnTo>
                                  <a:lnTo>
                                    <a:pt x="615" y="572"/>
                                  </a:lnTo>
                                  <a:lnTo>
                                    <a:pt x="610" y="572"/>
                                  </a:lnTo>
                                  <a:lnTo>
                                    <a:pt x="602" y="572"/>
                                  </a:lnTo>
                                  <a:lnTo>
                                    <a:pt x="596" y="569"/>
                                  </a:lnTo>
                                  <a:lnTo>
                                    <a:pt x="591" y="568"/>
                                  </a:lnTo>
                                  <a:lnTo>
                                    <a:pt x="585" y="564"/>
                                  </a:lnTo>
                                  <a:lnTo>
                                    <a:pt x="580" y="560"/>
                                  </a:lnTo>
                                  <a:lnTo>
                                    <a:pt x="575" y="557"/>
                                  </a:lnTo>
                                  <a:lnTo>
                                    <a:pt x="566" y="548"/>
                                  </a:lnTo>
                                  <a:lnTo>
                                    <a:pt x="556" y="538"/>
                                  </a:lnTo>
                                  <a:lnTo>
                                    <a:pt x="551" y="534"/>
                                  </a:lnTo>
                                  <a:lnTo>
                                    <a:pt x="546" y="530"/>
                                  </a:lnTo>
                                  <a:lnTo>
                                    <a:pt x="541" y="527"/>
                                  </a:lnTo>
                                  <a:lnTo>
                                    <a:pt x="535" y="525"/>
                                  </a:lnTo>
                                  <a:lnTo>
                                    <a:pt x="528" y="523"/>
                                  </a:lnTo>
                                  <a:lnTo>
                                    <a:pt x="521" y="523"/>
                                  </a:lnTo>
                                  <a:lnTo>
                                    <a:pt x="513" y="523"/>
                                  </a:lnTo>
                                  <a:lnTo>
                                    <a:pt x="507" y="525"/>
                                  </a:lnTo>
                                  <a:lnTo>
                                    <a:pt x="505" y="527"/>
                                  </a:lnTo>
                                  <a:lnTo>
                                    <a:pt x="502" y="528"/>
                                  </a:lnTo>
                                  <a:lnTo>
                                    <a:pt x="496" y="532"/>
                                  </a:lnTo>
                                  <a:lnTo>
                                    <a:pt x="485" y="539"/>
                                  </a:lnTo>
                                  <a:lnTo>
                                    <a:pt x="479" y="543"/>
                                  </a:lnTo>
                                  <a:lnTo>
                                    <a:pt x="472" y="547"/>
                                  </a:lnTo>
                                  <a:lnTo>
                                    <a:pt x="464" y="549"/>
                                  </a:lnTo>
                                  <a:lnTo>
                                    <a:pt x="454" y="552"/>
                                  </a:lnTo>
                                  <a:lnTo>
                                    <a:pt x="444" y="554"/>
                                  </a:lnTo>
                                  <a:lnTo>
                                    <a:pt x="434" y="557"/>
                                  </a:lnTo>
                                  <a:lnTo>
                                    <a:pt x="426" y="560"/>
                                  </a:lnTo>
                                  <a:lnTo>
                                    <a:pt x="422" y="563"/>
                                  </a:lnTo>
                                  <a:lnTo>
                                    <a:pt x="419" y="565"/>
                                  </a:lnTo>
                                  <a:lnTo>
                                    <a:pt x="417" y="568"/>
                                  </a:lnTo>
                                  <a:lnTo>
                                    <a:pt x="415" y="572"/>
                                  </a:lnTo>
                                  <a:lnTo>
                                    <a:pt x="414" y="575"/>
                                  </a:lnTo>
                                  <a:lnTo>
                                    <a:pt x="414" y="580"/>
                                  </a:lnTo>
                                  <a:lnTo>
                                    <a:pt x="414" y="588"/>
                                  </a:lnTo>
                                  <a:lnTo>
                                    <a:pt x="415" y="594"/>
                                  </a:lnTo>
                                  <a:lnTo>
                                    <a:pt x="416" y="601"/>
                                  </a:lnTo>
                                  <a:lnTo>
                                    <a:pt x="417" y="609"/>
                                  </a:lnTo>
                                  <a:lnTo>
                                    <a:pt x="417" y="654"/>
                                  </a:lnTo>
                                  <a:lnTo>
                                    <a:pt x="417" y="669"/>
                                  </a:lnTo>
                                  <a:lnTo>
                                    <a:pt x="417" y="678"/>
                                  </a:lnTo>
                                  <a:lnTo>
                                    <a:pt x="416" y="685"/>
                                  </a:lnTo>
                                  <a:lnTo>
                                    <a:pt x="415" y="691"/>
                                  </a:lnTo>
                                  <a:lnTo>
                                    <a:pt x="414" y="694"/>
                                  </a:lnTo>
                                  <a:lnTo>
                                    <a:pt x="412" y="696"/>
                                  </a:lnTo>
                                  <a:lnTo>
                                    <a:pt x="410" y="698"/>
                                  </a:lnTo>
                                  <a:lnTo>
                                    <a:pt x="407" y="700"/>
                                  </a:lnTo>
                                  <a:lnTo>
                                    <a:pt x="405" y="700"/>
                                  </a:lnTo>
                                  <a:lnTo>
                                    <a:pt x="401" y="701"/>
                                  </a:lnTo>
                                  <a:lnTo>
                                    <a:pt x="395" y="700"/>
                                  </a:lnTo>
                                  <a:lnTo>
                                    <a:pt x="389" y="699"/>
                                  </a:lnTo>
                                  <a:lnTo>
                                    <a:pt x="382" y="696"/>
                                  </a:lnTo>
                                  <a:lnTo>
                                    <a:pt x="379" y="693"/>
                                  </a:lnTo>
                                  <a:lnTo>
                                    <a:pt x="374" y="689"/>
                                  </a:lnTo>
                                  <a:lnTo>
                                    <a:pt x="370" y="684"/>
                                  </a:lnTo>
                                  <a:lnTo>
                                    <a:pt x="364" y="673"/>
                                  </a:lnTo>
                                  <a:lnTo>
                                    <a:pt x="356" y="660"/>
                                  </a:lnTo>
                                  <a:lnTo>
                                    <a:pt x="350" y="648"/>
                                  </a:lnTo>
                                  <a:lnTo>
                                    <a:pt x="341" y="635"/>
                                  </a:lnTo>
                                  <a:lnTo>
                                    <a:pt x="336" y="630"/>
                                  </a:lnTo>
                                  <a:lnTo>
                                    <a:pt x="331" y="625"/>
                                  </a:lnTo>
                                  <a:lnTo>
                                    <a:pt x="322" y="620"/>
                                  </a:lnTo>
                                  <a:lnTo>
                                    <a:pt x="315" y="615"/>
                                  </a:lnTo>
                                  <a:lnTo>
                                    <a:pt x="307" y="610"/>
                                  </a:lnTo>
                                  <a:lnTo>
                                    <a:pt x="299" y="606"/>
                                  </a:lnTo>
                                  <a:lnTo>
                                    <a:pt x="291" y="604"/>
                                  </a:lnTo>
                                  <a:lnTo>
                                    <a:pt x="284" y="601"/>
                                  </a:lnTo>
                                  <a:lnTo>
                                    <a:pt x="266" y="599"/>
                                  </a:lnTo>
                                  <a:lnTo>
                                    <a:pt x="250" y="598"/>
                                  </a:lnTo>
                                  <a:lnTo>
                                    <a:pt x="233" y="598"/>
                                  </a:lnTo>
                                  <a:lnTo>
                                    <a:pt x="194" y="598"/>
                                  </a:lnTo>
                                  <a:lnTo>
                                    <a:pt x="189" y="598"/>
                                  </a:lnTo>
                                  <a:lnTo>
                                    <a:pt x="185" y="577"/>
                                  </a:lnTo>
                                  <a:lnTo>
                                    <a:pt x="181" y="562"/>
                                  </a:lnTo>
                                  <a:lnTo>
                                    <a:pt x="180" y="555"/>
                                  </a:lnTo>
                                  <a:lnTo>
                                    <a:pt x="178" y="550"/>
                                  </a:lnTo>
                                  <a:lnTo>
                                    <a:pt x="175" y="545"/>
                                  </a:lnTo>
                                  <a:lnTo>
                                    <a:pt x="173" y="542"/>
                                  </a:lnTo>
                                  <a:lnTo>
                                    <a:pt x="169" y="539"/>
                                  </a:lnTo>
                                  <a:lnTo>
                                    <a:pt x="165" y="538"/>
                                  </a:lnTo>
                                  <a:lnTo>
                                    <a:pt x="160" y="537"/>
                                  </a:lnTo>
                                  <a:lnTo>
                                    <a:pt x="155" y="535"/>
                                  </a:lnTo>
                                  <a:lnTo>
                                    <a:pt x="143" y="535"/>
                                  </a:lnTo>
                                  <a:lnTo>
                                    <a:pt x="125" y="537"/>
                                  </a:lnTo>
                                  <a:lnTo>
                                    <a:pt x="116" y="538"/>
                                  </a:lnTo>
                                  <a:lnTo>
                                    <a:pt x="106" y="540"/>
                                  </a:lnTo>
                                  <a:lnTo>
                                    <a:pt x="87" y="544"/>
                                  </a:lnTo>
                                  <a:lnTo>
                                    <a:pt x="67" y="550"/>
                                  </a:lnTo>
                                  <a:lnTo>
                                    <a:pt x="58" y="553"/>
                                  </a:lnTo>
                                  <a:lnTo>
                                    <a:pt x="49" y="555"/>
                                  </a:lnTo>
                                  <a:lnTo>
                                    <a:pt x="34" y="562"/>
                                  </a:lnTo>
                                  <a:lnTo>
                                    <a:pt x="23" y="567"/>
                                  </a:lnTo>
                                  <a:lnTo>
                                    <a:pt x="12" y="57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2" name="Freeform 45"/>
                            <a:cNvSpPr>
                              <a:spLocks noChangeArrowheads="1"/>
                            </a:cNvSpPr>
                          </a:nvSpPr>
                          <a:spPr bwMode="auto">
                            <a:xfrm rot="5100000">
                              <a:off x="2584" y="3205"/>
                              <a:ext cx="81" cy="374"/>
                            </a:xfrm>
                            <a:custGeom>
                              <a:avLst/>
                              <a:gdLst>
                                <a:gd name="T0" fmla="*/ 0 w 447"/>
                                <a:gd name="T1" fmla="*/ 0 h 1060"/>
                                <a:gd name="T2" fmla="*/ 0 w 447"/>
                                <a:gd name="T3" fmla="*/ 0 h 1060"/>
                                <a:gd name="T4" fmla="*/ 0 w 447"/>
                                <a:gd name="T5" fmla="*/ 0 h 1060"/>
                                <a:gd name="T6" fmla="*/ 0 w 447"/>
                                <a:gd name="T7" fmla="*/ 0 h 1060"/>
                                <a:gd name="T8" fmla="*/ 0 w 447"/>
                                <a:gd name="T9" fmla="*/ 0 h 1060"/>
                                <a:gd name="T10" fmla="*/ 0 w 447"/>
                                <a:gd name="T11" fmla="*/ 0 h 1060"/>
                                <a:gd name="T12" fmla="*/ 0 w 447"/>
                                <a:gd name="T13" fmla="*/ 0 h 1060"/>
                                <a:gd name="T14" fmla="*/ 0 w 447"/>
                                <a:gd name="T15" fmla="*/ 0 h 1060"/>
                                <a:gd name="T16" fmla="*/ 0 w 447"/>
                                <a:gd name="T17" fmla="*/ 0 h 1060"/>
                                <a:gd name="T18" fmla="*/ 0 w 447"/>
                                <a:gd name="T19" fmla="*/ 0 h 1060"/>
                                <a:gd name="T20" fmla="*/ 0 w 447"/>
                                <a:gd name="T21" fmla="*/ 0 h 1060"/>
                                <a:gd name="T22" fmla="*/ 0 w 447"/>
                                <a:gd name="T23" fmla="*/ 0 h 1060"/>
                                <a:gd name="T24" fmla="*/ 0 w 447"/>
                                <a:gd name="T25" fmla="*/ 0 h 1060"/>
                                <a:gd name="T26" fmla="*/ 0 w 447"/>
                                <a:gd name="T27" fmla="*/ 0 h 1060"/>
                                <a:gd name="T28" fmla="*/ 0 w 447"/>
                                <a:gd name="T29" fmla="*/ 0 h 1060"/>
                                <a:gd name="T30" fmla="*/ 0 w 447"/>
                                <a:gd name="T31" fmla="*/ 0 h 1060"/>
                                <a:gd name="T32" fmla="*/ 0 w 447"/>
                                <a:gd name="T33" fmla="*/ 0 h 1060"/>
                                <a:gd name="T34" fmla="*/ 0 w 447"/>
                                <a:gd name="T35" fmla="*/ 0 h 1060"/>
                                <a:gd name="T36" fmla="*/ 0 w 447"/>
                                <a:gd name="T37" fmla="*/ 0 h 1060"/>
                                <a:gd name="T38" fmla="*/ 0 w 447"/>
                                <a:gd name="T39" fmla="*/ 0 h 1060"/>
                                <a:gd name="T40" fmla="*/ 0 w 447"/>
                                <a:gd name="T41" fmla="*/ 0 h 1060"/>
                                <a:gd name="T42" fmla="*/ 0 w 447"/>
                                <a:gd name="T43" fmla="*/ 0 h 1060"/>
                                <a:gd name="T44" fmla="*/ 0 w 447"/>
                                <a:gd name="T45" fmla="*/ 0 h 1060"/>
                                <a:gd name="T46" fmla="*/ 0 w 447"/>
                                <a:gd name="T47" fmla="*/ 0 h 1060"/>
                                <a:gd name="T48" fmla="*/ 0 w 447"/>
                                <a:gd name="T49" fmla="*/ 0 h 1060"/>
                                <a:gd name="T50" fmla="*/ 0 w 447"/>
                                <a:gd name="T51" fmla="*/ 0 h 1060"/>
                                <a:gd name="T52" fmla="*/ 0 w 447"/>
                                <a:gd name="T53" fmla="*/ 0 h 1060"/>
                                <a:gd name="T54" fmla="*/ 0 w 447"/>
                                <a:gd name="T55" fmla="*/ 0 h 1060"/>
                                <a:gd name="T56" fmla="*/ 0 w 447"/>
                                <a:gd name="T57" fmla="*/ 0 h 1060"/>
                                <a:gd name="T58" fmla="*/ 0 w 447"/>
                                <a:gd name="T59" fmla="*/ 0 h 1060"/>
                                <a:gd name="T60" fmla="*/ 0 w 447"/>
                                <a:gd name="T61" fmla="*/ 0 h 1060"/>
                                <a:gd name="T62" fmla="*/ 0 w 447"/>
                                <a:gd name="T63" fmla="*/ 0 h 1060"/>
                                <a:gd name="T64" fmla="*/ 0 w 447"/>
                                <a:gd name="T65" fmla="*/ 0 h 1060"/>
                                <a:gd name="T66" fmla="*/ 0 w 447"/>
                                <a:gd name="T67" fmla="*/ 0 h 1060"/>
                                <a:gd name="T68" fmla="*/ 0 w 447"/>
                                <a:gd name="T69" fmla="*/ 0 h 1060"/>
                                <a:gd name="T70" fmla="*/ 0 w 447"/>
                                <a:gd name="T71" fmla="*/ 0 h 1060"/>
                                <a:gd name="T72" fmla="*/ 0 w 447"/>
                                <a:gd name="T73" fmla="*/ 0 h 1060"/>
                                <a:gd name="T74" fmla="*/ 0 w 447"/>
                                <a:gd name="T75" fmla="*/ 0 h 1060"/>
                                <a:gd name="T76" fmla="*/ 0 w 447"/>
                                <a:gd name="T77" fmla="*/ 0 h 1060"/>
                                <a:gd name="T78" fmla="*/ 0 w 447"/>
                                <a:gd name="T79" fmla="*/ 0 h 1060"/>
                                <a:gd name="T80" fmla="*/ 0 w 447"/>
                                <a:gd name="T81" fmla="*/ 0 h 1060"/>
                                <a:gd name="T82" fmla="*/ 0 w 447"/>
                                <a:gd name="T83" fmla="*/ 0 h 1060"/>
                                <a:gd name="T84" fmla="*/ 0 w 447"/>
                                <a:gd name="T85" fmla="*/ 0 h 1060"/>
                                <a:gd name="T86" fmla="*/ 0 w 447"/>
                                <a:gd name="T87" fmla="*/ 0 h 1060"/>
                                <a:gd name="T88" fmla="*/ 0 w 447"/>
                                <a:gd name="T89" fmla="*/ 0 h 1060"/>
                                <a:gd name="T90" fmla="*/ 0 w 447"/>
                                <a:gd name="T91" fmla="*/ 0 h 1060"/>
                                <a:gd name="T92" fmla="*/ 0 w 447"/>
                                <a:gd name="T93" fmla="*/ 0 h 1060"/>
                                <a:gd name="T94" fmla="*/ 0 w 447"/>
                                <a:gd name="T95" fmla="*/ 0 h 1060"/>
                                <a:gd name="T96" fmla="*/ 0 w 447"/>
                                <a:gd name="T97" fmla="*/ 0 h 1060"/>
                                <a:gd name="T98" fmla="*/ 0 w 447"/>
                                <a:gd name="T99" fmla="*/ 0 h 1060"/>
                                <a:gd name="T100" fmla="*/ 0 w 447"/>
                                <a:gd name="T101" fmla="*/ 0 h 1060"/>
                                <a:gd name="T102" fmla="*/ 0 w 447"/>
                                <a:gd name="T103" fmla="*/ 0 h 1060"/>
                                <a:gd name="T104" fmla="*/ 0 w 447"/>
                                <a:gd name="T105" fmla="*/ 0 h 1060"/>
                                <a:gd name="T106" fmla="*/ 0 w 447"/>
                                <a:gd name="T107" fmla="*/ 0 h 1060"/>
                                <a:gd name="T108" fmla="*/ 0 w 447"/>
                                <a:gd name="T109" fmla="*/ 0 h 106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47"/>
                                <a:gd name="T166" fmla="*/ 0 h 1060"/>
                                <a:gd name="T167" fmla="*/ 447 w 447"/>
                                <a:gd name="T168" fmla="*/ 1060 h 1060"/>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47" h="1060">
                                  <a:moveTo>
                                    <a:pt x="0" y="291"/>
                                  </a:moveTo>
                                  <a:lnTo>
                                    <a:pt x="6" y="282"/>
                                  </a:lnTo>
                                  <a:lnTo>
                                    <a:pt x="36" y="238"/>
                                  </a:lnTo>
                                  <a:lnTo>
                                    <a:pt x="40" y="234"/>
                                  </a:lnTo>
                                  <a:lnTo>
                                    <a:pt x="45" y="229"/>
                                  </a:lnTo>
                                  <a:lnTo>
                                    <a:pt x="50" y="226"/>
                                  </a:lnTo>
                                  <a:lnTo>
                                    <a:pt x="55" y="222"/>
                                  </a:lnTo>
                                  <a:lnTo>
                                    <a:pt x="60" y="219"/>
                                  </a:lnTo>
                                  <a:lnTo>
                                    <a:pt x="65" y="217"/>
                                  </a:lnTo>
                                  <a:lnTo>
                                    <a:pt x="71" y="216"/>
                                  </a:lnTo>
                                  <a:lnTo>
                                    <a:pt x="76" y="216"/>
                                  </a:lnTo>
                                  <a:lnTo>
                                    <a:pt x="81" y="216"/>
                                  </a:lnTo>
                                  <a:lnTo>
                                    <a:pt x="86" y="217"/>
                                  </a:lnTo>
                                  <a:lnTo>
                                    <a:pt x="99" y="221"/>
                                  </a:lnTo>
                                  <a:lnTo>
                                    <a:pt x="104" y="224"/>
                                  </a:lnTo>
                                  <a:lnTo>
                                    <a:pt x="110" y="227"/>
                                  </a:lnTo>
                                  <a:lnTo>
                                    <a:pt x="115" y="231"/>
                                  </a:lnTo>
                                  <a:lnTo>
                                    <a:pt x="120" y="234"/>
                                  </a:lnTo>
                                  <a:lnTo>
                                    <a:pt x="125" y="239"/>
                                  </a:lnTo>
                                  <a:lnTo>
                                    <a:pt x="130" y="243"/>
                                  </a:lnTo>
                                  <a:lnTo>
                                    <a:pt x="134" y="246"/>
                                  </a:lnTo>
                                  <a:lnTo>
                                    <a:pt x="140" y="247"/>
                                  </a:lnTo>
                                  <a:lnTo>
                                    <a:pt x="145" y="248"/>
                                  </a:lnTo>
                                  <a:lnTo>
                                    <a:pt x="150" y="247"/>
                                  </a:lnTo>
                                  <a:lnTo>
                                    <a:pt x="155" y="246"/>
                                  </a:lnTo>
                                  <a:lnTo>
                                    <a:pt x="160" y="242"/>
                                  </a:lnTo>
                                  <a:lnTo>
                                    <a:pt x="164" y="238"/>
                                  </a:lnTo>
                                  <a:lnTo>
                                    <a:pt x="167" y="233"/>
                                  </a:lnTo>
                                  <a:lnTo>
                                    <a:pt x="170" y="228"/>
                                  </a:lnTo>
                                  <a:lnTo>
                                    <a:pt x="174" y="222"/>
                                  </a:lnTo>
                                  <a:lnTo>
                                    <a:pt x="176" y="216"/>
                                  </a:lnTo>
                                  <a:lnTo>
                                    <a:pt x="179" y="208"/>
                                  </a:lnTo>
                                  <a:lnTo>
                                    <a:pt x="180" y="202"/>
                                  </a:lnTo>
                                  <a:lnTo>
                                    <a:pt x="181" y="196"/>
                                  </a:lnTo>
                                  <a:lnTo>
                                    <a:pt x="181" y="189"/>
                                  </a:lnTo>
                                  <a:lnTo>
                                    <a:pt x="181" y="41"/>
                                  </a:lnTo>
                                  <a:lnTo>
                                    <a:pt x="182" y="35"/>
                                  </a:lnTo>
                                  <a:lnTo>
                                    <a:pt x="184" y="30"/>
                                  </a:lnTo>
                                  <a:lnTo>
                                    <a:pt x="186" y="25"/>
                                  </a:lnTo>
                                  <a:lnTo>
                                    <a:pt x="190" y="20"/>
                                  </a:lnTo>
                                  <a:lnTo>
                                    <a:pt x="193" y="16"/>
                                  </a:lnTo>
                                  <a:lnTo>
                                    <a:pt x="198" y="12"/>
                                  </a:lnTo>
                                  <a:lnTo>
                                    <a:pt x="203" y="10"/>
                                  </a:lnTo>
                                  <a:lnTo>
                                    <a:pt x="210" y="8"/>
                                  </a:lnTo>
                                  <a:lnTo>
                                    <a:pt x="256" y="1"/>
                                  </a:lnTo>
                                  <a:lnTo>
                                    <a:pt x="262" y="0"/>
                                  </a:lnTo>
                                  <a:lnTo>
                                    <a:pt x="268" y="1"/>
                                  </a:lnTo>
                                  <a:lnTo>
                                    <a:pt x="275" y="1"/>
                                  </a:lnTo>
                                  <a:lnTo>
                                    <a:pt x="282" y="2"/>
                                  </a:lnTo>
                                  <a:lnTo>
                                    <a:pt x="288" y="5"/>
                                  </a:lnTo>
                                  <a:lnTo>
                                    <a:pt x="296" y="7"/>
                                  </a:lnTo>
                                  <a:lnTo>
                                    <a:pt x="301" y="10"/>
                                  </a:lnTo>
                                  <a:lnTo>
                                    <a:pt x="306" y="13"/>
                                  </a:lnTo>
                                  <a:lnTo>
                                    <a:pt x="414" y="93"/>
                                  </a:lnTo>
                                  <a:lnTo>
                                    <a:pt x="423" y="101"/>
                                  </a:lnTo>
                                  <a:lnTo>
                                    <a:pt x="432" y="110"/>
                                  </a:lnTo>
                                  <a:lnTo>
                                    <a:pt x="438" y="117"/>
                                  </a:lnTo>
                                  <a:lnTo>
                                    <a:pt x="441" y="121"/>
                                  </a:lnTo>
                                  <a:lnTo>
                                    <a:pt x="442" y="123"/>
                                  </a:lnTo>
                                  <a:lnTo>
                                    <a:pt x="442" y="127"/>
                                  </a:lnTo>
                                  <a:lnTo>
                                    <a:pt x="442" y="130"/>
                                  </a:lnTo>
                                  <a:lnTo>
                                    <a:pt x="442" y="133"/>
                                  </a:lnTo>
                                  <a:lnTo>
                                    <a:pt x="441" y="136"/>
                                  </a:lnTo>
                                  <a:lnTo>
                                    <a:pt x="439" y="138"/>
                                  </a:lnTo>
                                  <a:lnTo>
                                    <a:pt x="438" y="142"/>
                                  </a:lnTo>
                                  <a:lnTo>
                                    <a:pt x="436" y="145"/>
                                  </a:lnTo>
                                  <a:lnTo>
                                    <a:pt x="433" y="146"/>
                                  </a:lnTo>
                                  <a:lnTo>
                                    <a:pt x="431" y="148"/>
                                  </a:lnTo>
                                  <a:lnTo>
                                    <a:pt x="429" y="151"/>
                                  </a:lnTo>
                                  <a:lnTo>
                                    <a:pt x="428" y="155"/>
                                  </a:lnTo>
                                  <a:lnTo>
                                    <a:pt x="428" y="157"/>
                                  </a:lnTo>
                                  <a:lnTo>
                                    <a:pt x="429" y="161"/>
                                  </a:lnTo>
                                  <a:lnTo>
                                    <a:pt x="431" y="165"/>
                                  </a:lnTo>
                                  <a:lnTo>
                                    <a:pt x="432" y="168"/>
                                  </a:lnTo>
                                  <a:lnTo>
                                    <a:pt x="434" y="172"/>
                                  </a:lnTo>
                                  <a:lnTo>
                                    <a:pt x="439" y="179"/>
                                  </a:lnTo>
                                  <a:lnTo>
                                    <a:pt x="444" y="188"/>
                                  </a:lnTo>
                                  <a:lnTo>
                                    <a:pt x="447" y="197"/>
                                  </a:lnTo>
                                  <a:lnTo>
                                    <a:pt x="447" y="201"/>
                                  </a:lnTo>
                                  <a:lnTo>
                                    <a:pt x="447" y="203"/>
                                  </a:lnTo>
                                  <a:lnTo>
                                    <a:pt x="447" y="206"/>
                                  </a:lnTo>
                                  <a:lnTo>
                                    <a:pt x="444" y="209"/>
                                  </a:lnTo>
                                  <a:lnTo>
                                    <a:pt x="442" y="212"/>
                                  </a:lnTo>
                                  <a:lnTo>
                                    <a:pt x="438" y="214"/>
                                  </a:lnTo>
                                  <a:lnTo>
                                    <a:pt x="434" y="216"/>
                                  </a:lnTo>
                                  <a:lnTo>
                                    <a:pt x="429" y="218"/>
                                  </a:lnTo>
                                  <a:lnTo>
                                    <a:pt x="424" y="219"/>
                                  </a:lnTo>
                                  <a:lnTo>
                                    <a:pt x="418" y="221"/>
                                  </a:lnTo>
                                  <a:lnTo>
                                    <a:pt x="417" y="221"/>
                                  </a:lnTo>
                                  <a:lnTo>
                                    <a:pt x="411" y="222"/>
                                  </a:lnTo>
                                  <a:lnTo>
                                    <a:pt x="407" y="223"/>
                                  </a:lnTo>
                                  <a:lnTo>
                                    <a:pt x="402" y="227"/>
                                  </a:lnTo>
                                  <a:lnTo>
                                    <a:pt x="399" y="231"/>
                                  </a:lnTo>
                                  <a:lnTo>
                                    <a:pt x="398" y="232"/>
                                  </a:lnTo>
                                  <a:lnTo>
                                    <a:pt x="397" y="234"/>
                                  </a:lnTo>
                                  <a:lnTo>
                                    <a:pt x="397" y="239"/>
                                  </a:lnTo>
                                  <a:lnTo>
                                    <a:pt x="397" y="244"/>
                                  </a:lnTo>
                                  <a:lnTo>
                                    <a:pt x="398" y="249"/>
                                  </a:lnTo>
                                  <a:lnTo>
                                    <a:pt x="419" y="307"/>
                                  </a:lnTo>
                                  <a:lnTo>
                                    <a:pt x="421" y="313"/>
                                  </a:lnTo>
                                  <a:lnTo>
                                    <a:pt x="422" y="319"/>
                                  </a:lnTo>
                                  <a:lnTo>
                                    <a:pt x="423" y="331"/>
                                  </a:lnTo>
                                  <a:lnTo>
                                    <a:pt x="422" y="337"/>
                                  </a:lnTo>
                                  <a:lnTo>
                                    <a:pt x="422" y="342"/>
                                  </a:lnTo>
                                  <a:lnTo>
                                    <a:pt x="421" y="347"/>
                                  </a:lnTo>
                                  <a:lnTo>
                                    <a:pt x="418" y="351"/>
                                  </a:lnTo>
                                  <a:lnTo>
                                    <a:pt x="417" y="354"/>
                                  </a:lnTo>
                                  <a:lnTo>
                                    <a:pt x="414" y="358"/>
                                  </a:lnTo>
                                  <a:lnTo>
                                    <a:pt x="414" y="364"/>
                                  </a:lnTo>
                                  <a:lnTo>
                                    <a:pt x="413" y="369"/>
                                  </a:lnTo>
                                  <a:lnTo>
                                    <a:pt x="413" y="382"/>
                                  </a:lnTo>
                                  <a:lnTo>
                                    <a:pt x="413" y="388"/>
                                  </a:lnTo>
                                  <a:lnTo>
                                    <a:pt x="414" y="394"/>
                                  </a:lnTo>
                                  <a:lnTo>
                                    <a:pt x="416" y="399"/>
                                  </a:lnTo>
                                  <a:lnTo>
                                    <a:pt x="417" y="406"/>
                                  </a:lnTo>
                                  <a:lnTo>
                                    <a:pt x="418" y="412"/>
                                  </a:lnTo>
                                  <a:lnTo>
                                    <a:pt x="418" y="425"/>
                                  </a:lnTo>
                                  <a:lnTo>
                                    <a:pt x="418" y="433"/>
                                  </a:lnTo>
                                  <a:lnTo>
                                    <a:pt x="418" y="440"/>
                                  </a:lnTo>
                                  <a:lnTo>
                                    <a:pt x="416" y="453"/>
                                  </a:lnTo>
                                  <a:lnTo>
                                    <a:pt x="411" y="464"/>
                                  </a:lnTo>
                                  <a:lnTo>
                                    <a:pt x="408" y="470"/>
                                  </a:lnTo>
                                  <a:lnTo>
                                    <a:pt x="404" y="477"/>
                                  </a:lnTo>
                                  <a:lnTo>
                                    <a:pt x="398" y="489"/>
                                  </a:lnTo>
                                  <a:lnTo>
                                    <a:pt x="394" y="494"/>
                                  </a:lnTo>
                                  <a:lnTo>
                                    <a:pt x="391" y="498"/>
                                  </a:lnTo>
                                  <a:lnTo>
                                    <a:pt x="387" y="503"/>
                                  </a:lnTo>
                                  <a:lnTo>
                                    <a:pt x="383" y="508"/>
                                  </a:lnTo>
                                  <a:lnTo>
                                    <a:pt x="377" y="520"/>
                                  </a:lnTo>
                                  <a:lnTo>
                                    <a:pt x="372" y="533"/>
                                  </a:lnTo>
                                  <a:lnTo>
                                    <a:pt x="371" y="539"/>
                                  </a:lnTo>
                                  <a:lnTo>
                                    <a:pt x="370" y="545"/>
                                  </a:lnTo>
                                  <a:lnTo>
                                    <a:pt x="368" y="573"/>
                                  </a:lnTo>
                                  <a:lnTo>
                                    <a:pt x="368" y="579"/>
                                  </a:lnTo>
                                  <a:lnTo>
                                    <a:pt x="368" y="587"/>
                                  </a:lnTo>
                                  <a:lnTo>
                                    <a:pt x="372" y="599"/>
                                  </a:lnTo>
                                  <a:lnTo>
                                    <a:pt x="373" y="605"/>
                                  </a:lnTo>
                                  <a:lnTo>
                                    <a:pt x="376" y="612"/>
                                  </a:lnTo>
                                  <a:lnTo>
                                    <a:pt x="380" y="617"/>
                                  </a:lnTo>
                                  <a:lnTo>
                                    <a:pt x="382" y="622"/>
                                  </a:lnTo>
                                  <a:lnTo>
                                    <a:pt x="386" y="627"/>
                                  </a:lnTo>
                                  <a:lnTo>
                                    <a:pt x="388" y="632"/>
                                  </a:lnTo>
                                  <a:lnTo>
                                    <a:pt x="390" y="638"/>
                                  </a:lnTo>
                                  <a:lnTo>
                                    <a:pt x="391" y="644"/>
                                  </a:lnTo>
                                  <a:lnTo>
                                    <a:pt x="391" y="650"/>
                                  </a:lnTo>
                                  <a:lnTo>
                                    <a:pt x="391" y="656"/>
                                  </a:lnTo>
                                  <a:lnTo>
                                    <a:pt x="391" y="663"/>
                                  </a:lnTo>
                                  <a:lnTo>
                                    <a:pt x="388" y="669"/>
                                  </a:lnTo>
                                  <a:lnTo>
                                    <a:pt x="366" y="730"/>
                                  </a:lnTo>
                                  <a:lnTo>
                                    <a:pt x="365" y="735"/>
                                  </a:lnTo>
                                  <a:lnTo>
                                    <a:pt x="362" y="743"/>
                                  </a:lnTo>
                                  <a:lnTo>
                                    <a:pt x="358" y="756"/>
                                  </a:lnTo>
                                  <a:lnTo>
                                    <a:pt x="356" y="771"/>
                                  </a:lnTo>
                                  <a:lnTo>
                                    <a:pt x="356" y="784"/>
                                  </a:lnTo>
                                  <a:lnTo>
                                    <a:pt x="355" y="790"/>
                                  </a:lnTo>
                                  <a:lnTo>
                                    <a:pt x="355" y="796"/>
                                  </a:lnTo>
                                  <a:lnTo>
                                    <a:pt x="353" y="803"/>
                                  </a:lnTo>
                                  <a:lnTo>
                                    <a:pt x="350" y="816"/>
                                  </a:lnTo>
                                  <a:lnTo>
                                    <a:pt x="347" y="824"/>
                                  </a:lnTo>
                                  <a:lnTo>
                                    <a:pt x="343" y="830"/>
                                  </a:lnTo>
                                  <a:lnTo>
                                    <a:pt x="340" y="836"/>
                                  </a:lnTo>
                                  <a:lnTo>
                                    <a:pt x="337" y="841"/>
                                  </a:lnTo>
                                  <a:lnTo>
                                    <a:pt x="316" y="868"/>
                                  </a:lnTo>
                                  <a:lnTo>
                                    <a:pt x="308" y="877"/>
                                  </a:lnTo>
                                  <a:lnTo>
                                    <a:pt x="301" y="890"/>
                                  </a:lnTo>
                                  <a:lnTo>
                                    <a:pt x="295" y="904"/>
                                  </a:lnTo>
                                  <a:lnTo>
                                    <a:pt x="291" y="916"/>
                                  </a:lnTo>
                                  <a:lnTo>
                                    <a:pt x="258" y="1032"/>
                                  </a:lnTo>
                                  <a:lnTo>
                                    <a:pt x="257" y="1039"/>
                                  </a:lnTo>
                                  <a:lnTo>
                                    <a:pt x="253" y="1044"/>
                                  </a:lnTo>
                                  <a:lnTo>
                                    <a:pt x="250" y="1047"/>
                                  </a:lnTo>
                                  <a:lnTo>
                                    <a:pt x="246" y="1052"/>
                                  </a:lnTo>
                                  <a:lnTo>
                                    <a:pt x="241" y="1055"/>
                                  </a:lnTo>
                                  <a:lnTo>
                                    <a:pt x="236" y="1057"/>
                                  </a:lnTo>
                                  <a:lnTo>
                                    <a:pt x="231" y="1060"/>
                                  </a:lnTo>
                                  <a:lnTo>
                                    <a:pt x="226" y="1060"/>
                                  </a:lnTo>
                                  <a:lnTo>
                                    <a:pt x="198" y="1059"/>
                                  </a:lnTo>
                                  <a:lnTo>
                                    <a:pt x="171" y="1056"/>
                                  </a:lnTo>
                                  <a:lnTo>
                                    <a:pt x="165" y="1056"/>
                                  </a:lnTo>
                                  <a:lnTo>
                                    <a:pt x="160" y="1055"/>
                                  </a:lnTo>
                                  <a:lnTo>
                                    <a:pt x="152" y="1052"/>
                                  </a:lnTo>
                                  <a:lnTo>
                                    <a:pt x="140" y="1047"/>
                                  </a:lnTo>
                                  <a:lnTo>
                                    <a:pt x="127" y="1040"/>
                                  </a:lnTo>
                                  <a:lnTo>
                                    <a:pt x="122" y="1036"/>
                                  </a:lnTo>
                                  <a:lnTo>
                                    <a:pt x="117" y="1032"/>
                                  </a:lnTo>
                                  <a:lnTo>
                                    <a:pt x="65" y="980"/>
                                  </a:lnTo>
                                  <a:lnTo>
                                    <a:pt x="61" y="977"/>
                                  </a:lnTo>
                                  <a:lnTo>
                                    <a:pt x="57" y="975"/>
                                  </a:lnTo>
                                  <a:lnTo>
                                    <a:pt x="54" y="972"/>
                                  </a:lnTo>
                                  <a:lnTo>
                                    <a:pt x="50" y="971"/>
                                  </a:lnTo>
                                  <a:lnTo>
                                    <a:pt x="41" y="969"/>
                                  </a:lnTo>
                                  <a:lnTo>
                                    <a:pt x="32" y="969"/>
                                  </a:lnTo>
                                  <a:lnTo>
                                    <a:pt x="27" y="951"/>
                                  </a:lnTo>
                                  <a:lnTo>
                                    <a:pt x="26" y="946"/>
                                  </a:lnTo>
                                  <a:lnTo>
                                    <a:pt x="25" y="942"/>
                                  </a:lnTo>
                                  <a:lnTo>
                                    <a:pt x="25" y="937"/>
                                  </a:lnTo>
                                  <a:lnTo>
                                    <a:pt x="25" y="931"/>
                                  </a:lnTo>
                                  <a:lnTo>
                                    <a:pt x="25" y="924"/>
                                  </a:lnTo>
                                  <a:lnTo>
                                    <a:pt x="27" y="915"/>
                                  </a:lnTo>
                                  <a:lnTo>
                                    <a:pt x="30" y="909"/>
                                  </a:lnTo>
                                  <a:lnTo>
                                    <a:pt x="34" y="902"/>
                                  </a:lnTo>
                                  <a:lnTo>
                                    <a:pt x="41" y="889"/>
                                  </a:lnTo>
                                  <a:lnTo>
                                    <a:pt x="45" y="881"/>
                                  </a:lnTo>
                                  <a:lnTo>
                                    <a:pt x="47" y="874"/>
                                  </a:lnTo>
                                  <a:lnTo>
                                    <a:pt x="32" y="819"/>
                                  </a:lnTo>
                                  <a:lnTo>
                                    <a:pt x="40" y="808"/>
                                  </a:lnTo>
                                  <a:lnTo>
                                    <a:pt x="44" y="801"/>
                                  </a:lnTo>
                                  <a:lnTo>
                                    <a:pt x="49" y="796"/>
                                  </a:lnTo>
                                  <a:lnTo>
                                    <a:pt x="65" y="778"/>
                                  </a:lnTo>
                                  <a:lnTo>
                                    <a:pt x="72" y="769"/>
                                  </a:lnTo>
                                  <a:lnTo>
                                    <a:pt x="76" y="764"/>
                                  </a:lnTo>
                                  <a:lnTo>
                                    <a:pt x="79" y="759"/>
                                  </a:lnTo>
                                  <a:lnTo>
                                    <a:pt x="81" y="754"/>
                                  </a:lnTo>
                                  <a:lnTo>
                                    <a:pt x="82" y="748"/>
                                  </a:lnTo>
                                  <a:lnTo>
                                    <a:pt x="84" y="741"/>
                                  </a:lnTo>
                                  <a:lnTo>
                                    <a:pt x="85" y="734"/>
                                  </a:lnTo>
                                  <a:lnTo>
                                    <a:pt x="154" y="734"/>
                                  </a:lnTo>
                                  <a:lnTo>
                                    <a:pt x="160" y="726"/>
                                  </a:lnTo>
                                  <a:lnTo>
                                    <a:pt x="165" y="719"/>
                                  </a:lnTo>
                                  <a:lnTo>
                                    <a:pt x="167" y="715"/>
                                  </a:lnTo>
                                  <a:lnTo>
                                    <a:pt x="169" y="711"/>
                                  </a:lnTo>
                                  <a:lnTo>
                                    <a:pt x="170" y="706"/>
                                  </a:lnTo>
                                  <a:lnTo>
                                    <a:pt x="170" y="701"/>
                                  </a:lnTo>
                                  <a:lnTo>
                                    <a:pt x="170" y="695"/>
                                  </a:lnTo>
                                  <a:lnTo>
                                    <a:pt x="169" y="689"/>
                                  </a:lnTo>
                                  <a:lnTo>
                                    <a:pt x="167" y="684"/>
                                  </a:lnTo>
                                  <a:lnTo>
                                    <a:pt x="165" y="679"/>
                                  </a:lnTo>
                                  <a:lnTo>
                                    <a:pt x="162" y="674"/>
                                  </a:lnTo>
                                  <a:lnTo>
                                    <a:pt x="160" y="669"/>
                                  </a:lnTo>
                                  <a:lnTo>
                                    <a:pt x="157" y="665"/>
                                  </a:lnTo>
                                  <a:lnTo>
                                    <a:pt x="154" y="661"/>
                                  </a:lnTo>
                                  <a:lnTo>
                                    <a:pt x="146" y="653"/>
                                  </a:lnTo>
                                  <a:lnTo>
                                    <a:pt x="137" y="645"/>
                                  </a:lnTo>
                                  <a:lnTo>
                                    <a:pt x="119" y="633"/>
                                  </a:lnTo>
                                  <a:lnTo>
                                    <a:pt x="100" y="619"/>
                                  </a:lnTo>
                                  <a:lnTo>
                                    <a:pt x="91" y="612"/>
                                  </a:lnTo>
                                  <a:lnTo>
                                    <a:pt x="84" y="604"/>
                                  </a:lnTo>
                                  <a:lnTo>
                                    <a:pt x="77" y="595"/>
                                  </a:lnTo>
                                  <a:lnTo>
                                    <a:pt x="75" y="590"/>
                                  </a:lnTo>
                                  <a:lnTo>
                                    <a:pt x="72" y="585"/>
                                  </a:lnTo>
                                  <a:lnTo>
                                    <a:pt x="70" y="580"/>
                                  </a:lnTo>
                                  <a:lnTo>
                                    <a:pt x="69" y="575"/>
                                  </a:lnTo>
                                  <a:lnTo>
                                    <a:pt x="67" y="569"/>
                                  </a:lnTo>
                                  <a:lnTo>
                                    <a:pt x="67" y="563"/>
                                  </a:lnTo>
                                  <a:lnTo>
                                    <a:pt x="69" y="553"/>
                                  </a:lnTo>
                                  <a:lnTo>
                                    <a:pt x="70" y="544"/>
                                  </a:lnTo>
                                  <a:lnTo>
                                    <a:pt x="71" y="535"/>
                                  </a:lnTo>
                                  <a:lnTo>
                                    <a:pt x="75" y="527"/>
                                  </a:lnTo>
                                  <a:lnTo>
                                    <a:pt x="77" y="519"/>
                                  </a:lnTo>
                                  <a:lnTo>
                                    <a:pt x="81" y="512"/>
                                  </a:lnTo>
                                  <a:lnTo>
                                    <a:pt x="89" y="497"/>
                                  </a:lnTo>
                                  <a:lnTo>
                                    <a:pt x="97" y="482"/>
                                  </a:lnTo>
                                  <a:lnTo>
                                    <a:pt x="104" y="465"/>
                                  </a:lnTo>
                                  <a:lnTo>
                                    <a:pt x="106" y="458"/>
                                  </a:lnTo>
                                  <a:lnTo>
                                    <a:pt x="109" y="449"/>
                                  </a:lnTo>
                                  <a:lnTo>
                                    <a:pt x="110" y="439"/>
                                  </a:lnTo>
                                  <a:lnTo>
                                    <a:pt x="110" y="429"/>
                                  </a:lnTo>
                                  <a:lnTo>
                                    <a:pt x="110" y="423"/>
                                  </a:lnTo>
                                  <a:lnTo>
                                    <a:pt x="110" y="417"/>
                                  </a:lnTo>
                                  <a:lnTo>
                                    <a:pt x="107" y="406"/>
                                  </a:lnTo>
                                  <a:lnTo>
                                    <a:pt x="105" y="401"/>
                                  </a:lnTo>
                                  <a:lnTo>
                                    <a:pt x="104" y="396"/>
                                  </a:lnTo>
                                  <a:lnTo>
                                    <a:pt x="97" y="386"/>
                                  </a:lnTo>
                                  <a:lnTo>
                                    <a:pt x="95" y="382"/>
                                  </a:lnTo>
                                  <a:lnTo>
                                    <a:pt x="91" y="378"/>
                                  </a:lnTo>
                                  <a:lnTo>
                                    <a:pt x="84" y="369"/>
                                  </a:lnTo>
                                  <a:lnTo>
                                    <a:pt x="76" y="362"/>
                                  </a:lnTo>
                                  <a:lnTo>
                                    <a:pt x="67" y="354"/>
                                  </a:lnTo>
                                  <a:lnTo>
                                    <a:pt x="50" y="341"/>
                                  </a:lnTo>
                                  <a:lnTo>
                                    <a:pt x="40" y="334"/>
                                  </a:lnTo>
                                  <a:lnTo>
                                    <a:pt x="31" y="327"/>
                                  </a:lnTo>
                                  <a:lnTo>
                                    <a:pt x="22" y="318"/>
                                  </a:lnTo>
                                  <a:lnTo>
                                    <a:pt x="14" y="309"/>
                                  </a:lnTo>
                                  <a:lnTo>
                                    <a:pt x="10" y="306"/>
                                  </a:lnTo>
                                  <a:lnTo>
                                    <a:pt x="6" y="301"/>
                                  </a:lnTo>
                                  <a:lnTo>
                                    <a:pt x="0" y="29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3" name="Freeform 46"/>
                            <a:cNvSpPr>
                              <a:spLocks noChangeArrowheads="1"/>
                            </a:cNvSpPr>
                          </a:nvSpPr>
                          <a:spPr bwMode="auto">
                            <a:xfrm rot="5100000">
                              <a:off x="2448" y="3233"/>
                              <a:ext cx="145" cy="169"/>
                            </a:xfrm>
                            <a:custGeom>
                              <a:avLst/>
                              <a:gdLst>
                                <a:gd name="T0" fmla="*/ 0 w 799"/>
                                <a:gd name="T1" fmla="*/ 0 h 478"/>
                                <a:gd name="T2" fmla="*/ 0 w 799"/>
                                <a:gd name="T3" fmla="*/ 0 h 478"/>
                                <a:gd name="T4" fmla="*/ 0 w 799"/>
                                <a:gd name="T5" fmla="*/ 0 h 478"/>
                                <a:gd name="T6" fmla="*/ 0 w 799"/>
                                <a:gd name="T7" fmla="*/ 0 h 478"/>
                                <a:gd name="T8" fmla="*/ 0 w 799"/>
                                <a:gd name="T9" fmla="*/ 0 h 478"/>
                                <a:gd name="T10" fmla="*/ 0 w 799"/>
                                <a:gd name="T11" fmla="*/ 0 h 478"/>
                                <a:gd name="T12" fmla="*/ 0 w 799"/>
                                <a:gd name="T13" fmla="*/ 0 h 478"/>
                                <a:gd name="T14" fmla="*/ 0 w 799"/>
                                <a:gd name="T15" fmla="*/ 0 h 478"/>
                                <a:gd name="T16" fmla="*/ 0 w 799"/>
                                <a:gd name="T17" fmla="*/ 0 h 478"/>
                                <a:gd name="T18" fmla="*/ 0 w 799"/>
                                <a:gd name="T19" fmla="*/ 0 h 478"/>
                                <a:gd name="T20" fmla="*/ 0 w 799"/>
                                <a:gd name="T21" fmla="*/ 0 h 478"/>
                                <a:gd name="T22" fmla="*/ 0 w 799"/>
                                <a:gd name="T23" fmla="*/ 0 h 478"/>
                                <a:gd name="T24" fmla="*/ 0 w 799"/>
                                <a:gd name="T25" fmla="*/ 0 h 478"/>
                                <a:gd name="T26" fmla="*/ 0 w 799"/>
                                <a:gd name="T27" fmla="*/ 0 h 478"/>
                                <a:gd name="T28" fmla="*/ 0 w 799"/>
                                <a:gd name="T29" fmla="*/ 0 h 478"/>
                                <a:gd name="T30" fmla="*/ 0 w 799"/>
                                <a:gd name="T31" fmla="*/ 0 h 478"/>
                                <a:gd name="T32" fmla="*/ 0 w 799"/>
                                <a:gd name="T33" fmla="*/ 0 h 478"/>
                                <a:gd name="T34" fmla="*/ 0 w 799"/>
                                <a:gd name="T35" fmla="*/ 0 h 478"/>
                                <a:gd name="T36" fmla="*/ 0 w 799"/>
                                <a:gd name="T37" fmla="*/ 0 h 478"/>
                                <a:gd name="T38" fmla="*/ 0 w 799"/>
                                <a:gd name="T39" fmla="*/ 0 h 478"/>
                                <a:gd name="T40" fmla="*/ 0 w 799"/>
                                <a:gd name="T41" fmla="*/ 0 h 478"/>
                                <a:gd name="T42" fmla="*/ 0 w 799"/>
                                <a:gd name="T43" fmla="*/ 0 h 478"/>
                                <a:gd name="T44" fmla="*/ 0 w 799"/>
                                <a:gd name="T45" fmla="*/ 0 h 478"/>
                                <a:gd name="T46" fmla="*/ 0 w 799"/>
                                <a:gd name="T47" fmla="*/ 0 h 478"/>
                                <a:gd name="T48" fmla="*/ 0 w 799"/>
                                <a:gd name="T49" fmla="*/ 0 h 478"/>
                                <a:gd name="T50" fmla="*/ 0 w 799"/>
                                <a:gd name="T51" fmla="*/ 0 h 478"/>
                                <a:gd name="T52" fmla="*/ 0 w 799"/>
                                <a:gd name="T53" fmla="*/ 0 h 478"/>
                                <a:gd name="T54" fmla="*/ 0 w 799"/>
                                <a:gd name="T55" fmla="*/ 0 h 478"/>
                                <a:gd name="T56" fmla="*/ 0 w 799"/>
                                <a:gd name="T57" fmla="*/ 0 h 478"/>
                                <a:gd name="T58" fmla="*/ 0 w 799"/>
                                <a:gd name="T59" fmla="*/ 0 h 478"/>
                                <a:gd name="T60" fmla="*/ 0 w 799"/>
                                <a:gd name="T61" fmla="*/ 0 h 478"/>
                                <a:gd name="T62" fmla="*/ 0 w 799"/>
                                <a:gd name="T63" fmla="*/ 0 h 478"/>
                                <a:gd name="T64" fmla="*/ 0 w 799"/>
                                <a:gd name="T65" fmla="*/ 0 h 478"/>
                                <a:gd name="T66" fmla="*/ 0 w 799"/>
                                <a:gd name="T67" fmla="*/ 0 h 478"/>
                                <a:gd name="T68" fmla="*/ 0 w 799"/>
                                <a:gd name="T69" fmla="*/ 0 h 478"/>
                                <a:gd name="T70" fmla="*/ 0 w 799"/>
                                <a:gd name="T71" fmla="*/ 0 h 478"/>
                                <a:gd name="T72" fmla="*/ 0 w 799"/>
                                <a:gd name="T73" fmla="*/ 0 h 478"/>
                                <a:gd name="T74" fmla="*/ 0 w 799"/>
                                <a:gd name="T75" fmla="*/ 0 h 478"/>
                                <a:gd name="T76" fmla="*/ 0 w 799"/>
                                <a:gd name="T77" fmla="*/ 0 h 478"/>
                                <a:gd name="T78" fmla="*/ 0 w 799"/>
                                <a:gd name="T79" fmla="*/ 0 h 478"/>
                                <a:gd name="T80" fmla="*/ 0 w 799"/>
                                <a:gd name="T81" fmla="*/ 0 h 478"/>
                                <a:gd name="T82" fmla="*/ 0 w 799"/>
                                <a:gd name="T83" fmla="*/ 0 h 478"/>
                                <a:gd name="T84" fmla="*/ 0 w 799"/>
                                <a:gd name="T85" fmla="*/ 0 h 478"/>
                                <a:gd name="T86" fmla="*/ 0 w 799"/>
                                <a:gd name="T87" fmla="*/ 0 h 478"/>
                                <a:gd name="T88" fmla="*/ 0 w 799"/>
                                <a:gd name="T89" fmla="*/ 0 h 478"/>
                                <a:gd name="T90" fmla="*/ 0 w 799"/>
                                <a:gd name="T91" fmla="*/ 0 h 478"/>
                                <a:gd name="T92" fmla="*/ 0 w 799"/>
                                <a:gd name="T93" fmla="*/ 0 h 478"/>
                                <a:gd name="T94" fmla="*/ 0 w 799"/>
                                <a:gd name="T95" fmla="*/ 0 h 478"/>
                                <a:gd name="T96" fmla="*/ 0 w 799"/>
                                <a:gd name="T97" fmla="*/ 0 h 478"/>
                                <a:gd name="T98" fmla="*/ 0 w 799"/>
                                <a:gd name="T99" fmla="*/ 0 h 478"/>
                                <a:gd name="T100" fmla="*/ 0 w 799"/>
                                <a:gd name="T101" fmla="*/ 0 h 478"/>
                                <a:gd name="T102" fmla="*/ 0 w 799"/>
                                <a:gd name="T103" fmla="*/ 0 h 478"/>
                                <a:gd name="T104" fmla="*/ 0 w 799"/>
                                <a:gd name="T105" fmla="*/ 0 h 478"/>
                                <a:gd name="T106" fmla="*/ 0 w 799"/>
                                <a:gd name="T107" fmla="*/ 0 h 478"/>
                                <a:gd name="T108" fmla="*/ 0 w 799"/>
                                <a:gd name="T109" fmla="*/ 0 h 478"/>
                                <a:gd name="T110" fmla="*/ 0 w 799"/>
                                <a:gd name="T111" fmla="*/ 0 h 478"/>
                                <a:gd name="T112" fmla="*/ 0 w 799"/>
                                <a:gd name="T113" fmla="*/ 0 h 478"/>
                                <a:gd name="T114" fmla="*/ 0 w 799"/>
                                <a:gd name="T115" fmla="*/ 0 h 478"/>
                                <a:gd name="T116" fmla="*/ 0 w 799"/>
                                <a:gd name="T117" fmla="*/ 0 h 478"/>
                                <a:gd name="T118" fmla="*/ 0 w 799"/>
                                <a:gd name="T119" fmla="*/ 0 h 47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799"/>
                                <a:gd name="T181" fmla="*/ 0 h 478"/>
                                <a:gd name="T182" fmla="*/ 799 w 799"/>
                                <a:gd name="T183" fmla="*/ 478 h 47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799" h="478">
                                  <a:moveTo>
                                    <a:pt x="696" y="0"/>
                                  </a:moveTo>
                                  <a:lnTo>
                                    <a:pt x="697" y="6"/>
                                  </a:lnTo>
                                  <a:lnTo>
                                    <a:pt x="697" y="12"/>
                                  </a:lnTo>
                                  <a:lnTo>
                                    <a:pt x="699" y="17"/>
                                  </a:lnTo>
                                  <a:lnTo>
                                    <a:pt x="701" y="22"/>
                                  </a:lnTo>
                                  <a:lnTo>
                                    <a:pt x="704" y="27"/>
                                  </a:lnTo>
                                  <a:lnTo>
                                    <a:pt x="706" y="32"/>
                                  </a:lnTo>
                                  <a:lnTo>
                                    <a:pt x="709" y="37"/>
                                  </a:lnTo>
                                  <a:lnTo>
                                    <a:pt x="712" y="41"/>
                                  </a:lnTo>
                                  <a:lnTo>
                                    <a:pt x="720" y="48"/>
                                  </a:lnTo>
                                  <a:lnTo>
                                    <a:pt x="729" y="56"/>
                                  </a:lnTo>
                                  <a:lnTo>
                                    <a:pt x="747" y="70"/>
                                  </a:lnTo>
                                  <a:lnTo>
                                    <a:pt x="766" y="83"/>
                                  </a:lnTo>
                                  <a:lnTo>
                                    <a:pt x="775" y="91"/>
                                  </a:lnTo>
                                  <a:lnTo>
                                    <a:pt x="782" y="99"/>
                                  </a:lnTo>
                                  <a:lnTo>
                                    <a:pt x="789" y="107"/>
                                  </a:lnTo>
                                  <a:lnTo>
                                    <a:pt x="792" y="112"/>
                                  </a:lnTo>
                                  <a:lnTo>
                                    <a:pt x="794" y="117"/>
                                  </a:lnTo>
                                  <a:lnTo>
                                    <a:pt x="796" y="122"/>
                                  </a:lnTo>
                                  <a:lnTo>
                                    <a:pt x="797" y="127"/>
                                  </a:lnTo>
                                  <a:lnTo>
                                    <a:pt x="799" y="133"/>
                                  </a:lnTo>
                                  <a:lnTo>
                                    <a:pt x="799" y="139"/>
                                  </a:lnTo>
                                  <a:lnTo>
                                    <a:pt x="799" y="144"/>
                                  </a:lnTo>
                                  <a:lnTo>
                                    <a:pt x="797" y="149"/>
                                  </a:lnTo>
                                  <a:lnTo>
                                    <a:pt x="796" y="153"/>
                                  </a:lnTo>
                                  <a:lnTo>
                                    <a:pt x="794" y="157"/>
                                  </a:lnTo>
                                  <a:lnTo>
                                    <a:pt x="789" y="164"/>
                                  </a:lnTo>
                                  <a:lnTo>
                                    <a:pt x="782" y="172"/>
                                  </a:lnTo>
                                  <a:lnTo>
                                    <a:pt x="714" y="172"/>
                                  </a:lnTo>
                                  <a:lnTo>
                                    <a:pt x="712" y="179"/>
                                  </a:lnTo>
                                  <a:lnTo>
                                    <a:pt x="711" y="186"/>
                                  </a:lnTo>
                                  <a:lnTo>
                                    <a:pt x="710" y="192"/>
                                  </a:lnTo>
                                  <a:lnTo>
                                    <a:pt x="707" y="197"/>
                                  </a:lnTo>
                                  <a:lnTo>
                                    <a:pt x="701" y="207"/>
                                  </a:lnTo>
                                  <a:lnTo>
                                    <a:pt x="697" y="212"/>
                                  </a:lnTo>
                                  <a:lnTo>
                                    <a:pt x="694" y="216"/>
                                  </a:lnTo>
                                  <a:lnTo>
                                    <a:pt x="677" y="234"/>
                                  </a:lnTo>
                                  <a:lnTo>
                                    <a:pt x="669" y="246"/>
                                  </a:lnTo>
                                  <a:lnTo>
                                    <a:pt x="662" y="257"/>
                                  </a:lnTo>
                                  <a:lnTo>
                                    <a:pt x="676" y="312"/>
                                  </a:lnTo>
                                  <a:lnTo>
                                    <a:pt x="675" y="315"/>
                                  </a:lnTo>
                                  <a:lnTo>
                                    <a:pt x="674" y="319"/>
                                  </a:lnTo>
                                  <a:lnTo>
                                    <a:pt x="670" y="327"/>
                                  </a:lnTo>
                                  <a:lnTo>
                                    <a:pt x="662" y="340"/>
                                  </a:lnTo>
                                  <a:lnTo>
                                    <a:pt x="659" y="347"/>
                                  </a:lnTo>
                                  <a:lnTo>
                                    <a:pt x="656" y="353"/>
                                  </a:lnTo>
                                  <a:lnTo>
                                    <a:pt x="654" y="362"/>
                                  </a:lnTo>
                                  <a:lnTo>
                                    <a:pt x="654" y="365"/>
                                  </a:lnTo>
                                  <a:lnTo>
                                    <a:pt x="654" y="369"/>
                                  </a:lnTo>
                                  <a:lnTo>
                                    <a:pt x="654" y="380"/>
                                  </a:lnTo>
                                  <a:lnTo>
                                    <a:pt x="656" y="389"/>
                                  </a:lnTo>
                                  <a:lnTo>
                                    <a:pt x="661" y="407"/>
                                  </a:lnTo>
                                  <a:lnTo>
                                    <a:pt x="654" y="407"/>
                                  </a:lnTo>
                                  <a:lnTo>
                                    <a:pt x="647" y="409"/>
                                  </a:lnTo>
                                  <a:lnTo>
                                    <a:pt x="596" y="432"/>
                                  </a:lnTo>
                                  <a:lnTo>
                                    <a:pt x="591" y="434"/>
                                  </a:lnTo>
                                  <a:lnTo>
                                    <a:pt x="585" y="435"/>
                                  </a:lnTo>
                                  <a:lnTo>
                                    <a:pt x="574" y="438"/>
                                  </a:lnTo>
                                  <a:lnTo>
                                    <a:pt x="563" y="438"/>
                                  </a:lnTo>
                                  <a:lnTo>
                                    <a:pt x="558" y="437"/>
                                  </a:lnTo>
                                  <a:lnTo>
                                    <a:pt x="554" y="435"/>
                                  </a:lnTo>
                                  <a:lnTo>
                                    <a:pt x="550" y="434"/>
                                  </a:lnTo>
                                  <a:lnTo>
                                    <a:pt x="546" y="433"/>
                                  </a:lnTo>
                                  <a:lnTo>
                                    <a:pt x="541" y="432"/>
                                  </a:lnTo>
                                  <a:lnTo>
                                    <a:pt x="538" y="430"/>
                                  </a:lnTo>
                                  <a:lnTo>
                                    <a:pt x="529" y="430"/>
                                  </a:lnTo>
                                  <a:lnTo>
                                    <a:pt x="525" y="430"/>
                                  </a:lnTo>
                                  <a:lnTo>
                                    <a:pt x="521" y="430"/>
                                  </a:lnTo>
                                  <a:lnTo>
                                    <a:pt x="519" y="432"/>
                                  </a:lnTo>
                                  <a:lnTo>
                                    <a:pt x="515" y="433"/>
                                  </a:lnTo>
                                  <a:lnTo>
                                    <a:pt x="513" y="435"/>
                                  </a:lnTo>
                                  <a:lnTo>
                                    <a:pt x="511" y="439"/>
                                  </a:lnTo>
                                  <a:lnTo>
                                    <a:pt x="509" y="443"/>
                                  </a:lnTo>
                                  <a:lnTo>
                                    <a:pt x="508" y="447"/>
                                  </a:lnTo>
                                  <a:lnTo>
                                    <a:pt x="506" y="450"/>
                                  </a:lnTo>
                                  <a:lnTo>
                                    <a:pt x="506" y="454"/>
                                  </a:lnTo>
                                  <a:lnTo>
                                    <a:pt x="506" y="459"/>
                                  </a:lnTo>
                                  <a:lnTo>
                                    <a:pt x="504" y="463"/>
                                  </a:lnTo>
                                  <a:lnTo>
                                    <a:pt x="501" y="467"/>
                                  </a:lnTo>
                                  <a:lnTo>
                                    <a:pt x="498" y="470"/>
                                  </a:lnTo>
                                  <a:lnTo>
                                    <a:pt x="494" y="473"/>
                                  </a:lnTo>
                                  <a:lnTo>
                                    <a:pt x="489" y="475"/>
                                  </a:lnTo>
                                  <a:lnTo>
                                    <a:pt x="484" y="477"/>
                                  </a:lnTo>
                                  <a:lnTo>
                                    <a:pt x="478" y="478"/>
                                  </a:lnTo>
                                  <a:lnTo>
                                    <a:pt x="470" y="478"/>
                                  </a:lnTo>
                                  <a:lnTo>
                                    <a:pt x="464" y="478"/>
                                  </a:lnTo>
                                  <a:lnTo>
                                    <a:pt x="458" y="477"/>
                                  </a:lnTo>
                                  <a:lnTo>
                                    <a:pt x="451" y="475"/>
                                  </a:lnTo>
                                  <a:lnTo>
                                    <a:pt x="445" y="473"/>
                                  </a:lnTo>
                                  <a:lnTo>
                                    <a:pt x="440" y="469"/>
                                  </a:lnTo>
                                  <a:lnTo>
                                    <a:pt x="434" y="465"/>
                                  </a:lnTo>
                                  <a:lnTo>
                                    <a:pt x="429" y="462"/>
                                  </a:lnTo>
                                  <a:lnTo>
                                    <a:pt x="425" y="457"/>
                                  </a:lnTo>
                                  <a:lnTo>
                                    <a:pt x="418" y="447"/>
                                  </a:lnTo>
                                  <a:lnTo>
                                    <a:pt x="414" y="442"/>
                                  </a:lnTo>
                                  <a:lnTo>
                                    <a:pt x="410" y="438"/>
                                  </a:lnTo>
                                  <a:lnTo>
                                    <a:pt x="407" y="434"/>
                                  </a:lnTo>
                                  <a:lnTo>
                                    <a:pt x="402" y="432"/>
                                  </a:lnTo>
                                  <a:lnTo>
                                    <a:pt x="397" y="429"/>
                                  </a:lnTo>
                                  <a:lnTo>
                                    <a:pt x="392" y="428"/>
                                  </a:lnTo>
                                  <a:lnTo>
                                    <a:pt x="388" y="428"/>
                                  </a:lnTo>
                                  <a:lnTo>
                                    <a:pt x="384" y="428"/>
                                  </a:lnTo>
                                  <a:lnTo>
                                    <a:pt x="380" y="429"/>
                                  </a:lnTo>
                                  <a:lnTo>
                                    <a:pt x="375" y="429"/>
                                  </a:lnTo>
                                  <a:lnTo>
                                    <a:pt x="369" y="429"/>
                                  </a:lnTo>
                                  <a:lnTo>
                                    <a:pt x="363" y="429"/>
                                  </a:lnTo>
                                  <a:lnTo>
                                    <a:pt x="350" y="428"/>
                                  </a:lnTo>
                                  <a:lnTo>
                                    <a:pt x="345" y="427"/>
                                  </a:lnTo>
                                  <a:lnTo>
                                    <a:pt x="339" y="425"/>
                                  </a:lnTo>
                                  <a:lnTo>
                                    <a:pt x="262" y="402"/>
                                  </a:lnTo>
                                  <a:lnTo>
                                    <a:pt x="257" y="400"/>
                                  </a:lnTo>
                                  <a:lnTo>
                                    <a:pt x="250" y="400"/>
                                  </a:lnTo>
                                  <a:lnTo>
                                    <a:pt x="244" y="402"/>
                                  </a:lnTo>
                                  <a:lnTo>
                                    <a:pt x="239" y="403"/>
                                  </a:lnTo>
                                  <a:lnTo>
                                    <a:pt x="237" y="404"/>
                                  </a:lnTo>
                                  <a:lnTo>
                                    <a:pt x="234" y="405"/>
                                  </a:lnTo>
                                  <a:lnTo>
                                    <a:pt x="229" y="409"/>
                                  </a:lnTo>
                                  <a:lnTo>
                                    <a:pt x="225" y="413"/>
                                  </a:lnTo>
                                  <a:lnTo>
                                    <a:pt x="222" y="418"/>
                                  </a:lnTo>
                                  <a:lnTo>
                                    <a:pt x="220" y="420"/>
                                  </a:lnTo>
                                  <a:lnTo>
                                    <a:pt x="217" y="425"/>
                                  </a:lnTo>
                                  <a:lnTo>
                                    <a:pt x="213" y="430"/>
                                  </a:lnTo>
                                  <a:lnTo>
                                    <a:pt x="208" y="434"/>
                                  </a:lnTo>
                                  <a:lnTo>
                                    <a:pt x="203" y="437"/>
                                  </a:lnTo>
                                  <a:lnTo>
                                    <a:pt x="197" y="439"/>
                                  </a:lnTo>
                                  <a:lnTo>
                                    <a:pt x="192" y="440"/>
                                  </a:lnTo>
                                  <a:lnTo>
                                    <a:pt x="186" y="440"/>
                                  </a:lnTo>
                                  <a:lnTo>
                                    <a:pt x="179" y="440"/>
                                  </a:lnTo>
                                  <a:lnTo>
                                    <a:pt x="154" y="435"/>
                                  </a:lnTo>
                                  <a:lnTo>
                                    <a:pt x="149" y="434"/>
                                  </a:lnTo>
                                  <a:lnTo>
                                    <a:pt x="143" y="434"/>
                                  </a:lnTo>
                                  <a:lnTo>
                                    <a:pt x="138" y="434"/>
                                  </a:lnTo>
                                  <a:lnTo>
                                    <a:pt x="133" y="434"/>
                                  </a:lnTo>
                                  <a:lnTo>
                                    <a:pt x="129" y="435"/>
                                  </a:lnTo>
                                  <a:lnTo>
                                    <a:pt x="126" y="437"/>
                                  </a:lnTo>
                                  <a:lnTo>
                                    <a:pt x="122" y="438"/>
                                  </a:lnTo>
                                  <a:lnTo>
                                    <a:pt x="121" y="439"/>
                                  </a:lnTo>
                                  <a:lnTo>
                                    <a:pt x="119" y="442"/>
                                  </a:lnTo>
                                  <a:lnTo>
                                    <a:pt x="116" y="444"/>
                                  </a:lnTo>
                                  <a:lnTo>
                                    <a:pt x="108" y="447"/>
                                  </a:lnTo>
                                  <a:lnTo>
                                    <a:pt x="98" y="450"/>
                                  </a:lnTo>
                                  <a:lnTo>
                                    <a:pt x="92" y="450"/>
                                  </a:lnTo>
                                  <a:lnTo>
                                    <a:pt x="86" y="452"/>
                                  </a:lnTo>
                                  <a:lnTo>
                                    <a:pt x="68" y="453"/>
                                  </a:lnTo>
                                  <a:lnTo>
                                    <a:pt x="53" y="452"/>
                                  </a:lnTo>
                                  <a:lnTo>
                                    <a:pt x="49" y="452"/>
                                  </a:lnTo>
                                  <a:lnTo>
                                    <a:pt x="46" y="449"/>
                                  </a:lnTo>
                                  <a:lnTo>
                                    <a:pt x="44" y="448"/>
                                  </a:lnTo>
                                  <a:lnTo>
                                    <a:pt x="44" y="445"/>
                                  </a:lnTo>
                                  <a:lnTo>
                                    <a:pt x="43" y="444"/>
                                  </a:lnTo>
                                  <a:lnTo>
                                    <a:pt x="43" y="442"/>
                                  </a:lnTo>
                                  <a:lnTo>
                                    <a:pt x="43" y="434"/>
                                  </a:lnTo>
                                  <a:lnTo>
                                    <a:pt x="42" y="425"/>
                                  </a:lnTo>
                                  <a:lnTo>
                                    <a:pt x="46" y="402"/>
                                  </a:lnTo>
                                  <a:lnTo>
                                    <a:pt x="44" y="389"/>
                                  </a:lnTo>
                                  <a:lnTo>
                                    <a:pt x="42" y="375"/>
                                  </a:lnTo>
                                  <a:lnTo>
                                    <a:pt x="41" y="368"/>
                                  </a:lnTo>
                                  <a:lnTo>
                                    <a:pt x="37" y="362"/>
                                  </a:lnTo>
                                  <a:lnTo>
                                    <a:pt x="34" y="355"/>
                                  </a:lnTo>
                                  <a:lnTo>
                                    <a:pt x="31" y="350"/>
                                  </a:lnTo>
                                  <a:lnTo>
                                    <a:pt x="26" y="343"/>
                                  </a:lnTo>
                                  <a:lnTo>
                                    <a:pt x="22" y="338"/>
                                  </a:lnTo>
                                  <a:lnTo>
                                    <a:pt x="18" y="333"/>
                                  </a:lnTo>
                                  <a:lnTo>
                                    <a:pt x="13" y="319"/>
                                  </a:lnTo>
                                  <a:lnTo>
                                    <a:pt x="12" y="313"/>
                                  </a:lnTo>
                                  <a:lnTo>
                                    <a:pt x="10" y="306"/>
                                  </a:lnTo>
                                  <a:lnTo>
                                    <a:pt x="10" y="299"/>
                                  </a:lnTo>
                                  <a:lnTo>
                                    <a:pt x="10" y="293"/>
                                  </a:lnTo>
                                  <a:lnTo>
                                    <a:pt x="5" y="272"/>
                                  </a:lnTo>
                                  <a:lnTo>
                                    <a:pt x="1" y="251"/>
                                  </a:lnTo>
                                  <a:lnTo>
                                    <a:pt x="0" y="239"/>
                                  </a:lnTo>
                                  <a:lnTo>
                                    <a:pt x="0" y="227"/>
                                  </a:lnTo>
                                  <a:lnTo>
                                    <a:pt x="0" y="214"/>
                                  </a:lnTo>
                                  <a:lnTo>
                                    <a:pt x="1" y="202"/>
                                  </a:lnTo>
                                  <a:lnTo>
                                    <a:pt x="3" y="191"/>
                                  </a:lnTo>
                                  <a:lnTo>
                                    <a:pt x="5" y="184"/>
                                  </a:lnTo>
                                  <a:lnTo>
                                    <a:pt x="7" y="179"/>
                                  </a:lnTo>
                                  <a:lnTo>
                                    <a:pt x="8" y="176"/>
                                  </a:lnTo>
                                  <a:lnTo>
                                    <a:pt x="12" y="171"/>
                                  </a:lnTo>
                                  <a:lnTo>
                                    <a:pt x="16" y="167"/>
                                  </a:lnTo>
                                  <a:lnTo>
                                    <a:pt x="19" y="163"/>
                                  </a:lnTo>
                                  <a:lnTo>
                                    <a:pt x="23" y="161"/>
                                  </a:lnTo>
                                  <a:lnTo>
                                    <a:pt x="28" y="158"/>
                                  </a:lnTo>
                                  <a:lnTo>
                                    <a:pt x="33" y="157"/>
                                  </a:lnTo>
                                  <a:lnTo>
                                    <a:pt x="39" y="156"/>
                                  </a:lnTo>
                                  <a:lnTo>
                                    <a:pt x="63" y="154"/>
                                  </a:lnTo>
                                  <a:lnTo>
                                    <a:pt x="81" y="153"/>
                                  </a:lnTo>
                                  <a:lnTo>
                                    <a:pt x="96" y="151"/>
                                  </a:lnTo>
                                  <a:lnTo>
                                    <a:pt x="101" y="148"/>
                                  </a:lnTo>
                                  <a:lnTo>
                                    <a:pt x="106" y="147"/>
                                  </a:lnTo>
                                  <a:lnTo>
                                    <a:pt x="109" y="143"/>
                                  </a:lnTo>
                                  <a:lnTo>
                                    <a:pt x="112" y="139"/>
                                  </a:lnTo>
                                  <a:lnTo>
                                    <a:pt x="113" y="138"/>
                                  </a:lnTo>
                                  <a:lnTo>
                                    <a:pt x="114" y="136"/>
                                  </a:lnTo>
                                  <a:lnTo>
                                    <a:pt x="114" y="129"/>
                                  </a:lnTo>
                                  <a:lnTo>
                                    <a:pt x="116" y="123"/>
                                  </a:lnTo>
                                  <a:lnTo>
                                    <a:pt x="114" y="114"/>
                                  </a:lnTo>
                                  <a:lnTo>
                                    <a:pt x="113" y="104"/>
                                  </a:lnTo>
                                  <a:lnTo>
                                    <a:pt x="112" y="93"/>
                                  </a:lnTo>
                                  <a:lnTo>
                                    <a:pt x="111" y="91"/>
                                  </a:lnTo>
                                  <a:lnTo>
                                    <a:pt x="113" y="91"/>
                                  </a:lnTo>
                                  <a:lnTo>
                                    <a:pt x="152" y="91"/>
                                  </a:lnTo>
                                  <a:lnTo>
                                    <a:pt x="169" y="91"/>
                                  </a:lnTo>
                                  <a:lnTo>
                                    <a:pt x="178" y="91"/>
                                  </a:lnTo>
                                  <a:lnTo>
                                    <a:pt x="186" y="92"/>
                                  </a:lnTo>
                                  <a:lnTo>
                                    <a:pt x="194" y="93"/>
                                  </a:lnTo>
                                  <a:lnTo>
                                    <a:pt x="202" y="94"/>
                                  </a:lnTo>
                                  <a:lnTo>
                                    <a:pt x="211" y="97"/>
                                  </a:lnTo>
                                  <a:lnTo>
                                    <a:pt x="218" y="99"/>
                                  </a:lnTo>
                                  <a:lnTo>
                                    <a:pt x="227" y="103"/>
                                  </a:lnTo>
                                  <a:lnTo>
                                    <a:pt x="234" y="108"/>
                                  </a:lnTo>
                                  <a:lnTo>
                                    <a:pt x="242" y="113"/>
                                  </a:lnTo>
                                  <a:lnTo>
                                    <a:pt x="250" y="118"/>
                                  </a:lnTo>
                                  <a:lnTo>
                                    <a:pt x="255" y="123"/>
                                  </a:lnTo>
                                  <a:lnTo>
                                    <a:pt x="260" y="128"/>
                                  </a:lnTo>
                                  <a:lnTo>
                                    <a:pt x="265" y="134"/>
                                  </a:lnTo>
                                  <a:lnTo>
                                    <a:pt x="269" y="141"/>
                                  </a:lnTo>
                                  <a:lnTo>
                                    <a:pt x="275" y="153"/>
                                  </a:lnTo>
                                  <a:lnTo>
                                    <a:pt x="282" y="166"/>
                                  </a:lnTo>
                                  <a:lnTo>
                                    <a:pt x="289" y="177"/>
                                  </a:lnTo>
                                  <a:lnTo>
                                    <a:pt x="293" y="182"/>
                                  </a:lnTo>
                                  <a:lnTo>
                                    <a:pt x="297" y="186"/>
                                  </a:lnTo>
                                  <a:lnTo>
                                    <a:pt x="302" y="189"/>
                                  </a:lnTo>
                                  <a:lnTo>
                                    <a:pt x="308" y="192"/>
                                  </a:lnTo>
                                  <a:lnTo>
                                    <a:pt x="314" y="193"/>
                                  </a:lnTo>
                                  <a:lnTo>
                                    <a:pt x="320" y="194"/>
                                  </a:lnTo>
                                  <a:lnTo>
                                    <a:pt x="324" y="193"/>
                                  </a:lnTo>
                                  <a:lnTo>
                                    <a:pt x="327" y="193"/>
                                  </a:lnTo>
                                  <a:lnTo>
                                    <a:pt x="329" y="191"/>
                                  </a:lnTo>
                                  <a:lnTo>
                                    <a:pt x="332" y="189"/>
                                  </a:lnTo>
                                  <a:lnTo>
                                    <a:pt x="333" y="187"/>
                                  </a:lnTo>
                                  <a:lnTo>
                                    <a:pt x="334" y="184"/>
                                  </a:lnTo>
                                  <a:lnTo>
                                    <a:pt x="335" y="178"/>
                                  </a:lnTo>
                                  <a:lnTo>
                                    <a:pt x="337" y="171"/>
                                  </a:lnTo>
                                  <a:lnTo>
                                    <a:pt x="337" y="162"/>
                                  </a:lnTo>
                                  <a:lnTo>
                                    <a:pt x="337" y="147"/>
                                  </a:lnTo>
                                  <a:lnTo>
                                    <a:pt x="337" y="102"/>
                                  </a:lnTo>
                                  <a:lnTo>
                                    <a:pt x="335" y="94"/>
                                  </a:lnTo>
                                  <a:lnTo>
                                    <a:pt x="334" y="87"/>
                                  </a:lnTo>
                                  <a:lnTo>
                                    <a:pt x="333" y="81"/>
                                  </a:lnTo>
                                  <a:lnTo>
                                    <a:pt x="333" y="73"/>
                                  </a:lnTo>
                                  <a:lnTo>
                                    <a:pt x="333" y="68"/>
                                  </a:lnTo>
                                  <a:lnTo>
                                    <a:pt x="334" y="65"/>
                                  </a:lnTo>
                                  <a:lnTo>
                                    <a:pt x="335" y="61"/>
                                  </a:lnTo>
                                  <a:lnTo>
                                    <a:pt x="338" y="58"/>
                                  </a:lnTo>
                                  <a:lnTo>
                                    <a:pt x="342" y="56"/>
                                  </a:lnTo>
                                  <a:lnTo>
                                    <a:pt x="345" y="53"/>
                                  </a:lnTo>
                                  <a:lnTo>
                                    <a:pt x="353" y="50"/>
                                  </a:lnTo>
                                  <a:lnTo>
                                    <a:pt x="373" y="45"/>
                                  </a:lnTo>
                                  <a:lnTo>
                                    <a:pt x="382" y="42"/>
                                  </a:lnTo>
                                  <a:lnTo>
                                    <a:pt x="392" y="40"/>
                                  </a:lnTo>
                                  <a:lnTo>
                                    <a:pt x="398" y="36"/>
                                  </a:lnTo>
                                  <a:lnTo>
                                    <a:pt x="404" y="32"/>
                                  </a:lnTo>
                                  <a:lnTo>
                                    <a:pt x="415" y="25"/>
                                  </a:lnTo>
                                  <a:lnTo>
                                    <a:pt x="421" y="21"/>
                                  </a:lnTo>
                                  <a:lnTo>
                                    <a:pt x="426" y="18"/>
                                  </a:lnTo>
                                  <a:lnTo>
                                    <a:pt x="433" y="16"/>
                                  </a:lnTo>
                                  <a:lnTo>
                                    <a:pt x="440" y="16"/>
                                  </a:lnTo>
                                  <a:lnTo>
                                    <a:pt x="448" y="16"/>
                                  </a:lnTo>
                                  <a:lnTo>
                                    <a:pt x="454" y="18"/>
                                  </a:lnTo>
                                  <a:lnTo>
                                    <a:pt x="460" y="20"/>
                                  </a:lnTo>
                                  <a:lnTo>
                                    <a:pt x="465" y="23"/>
                                  </a:lnTo>
                                  <a:lnTo>
                                    <a:pt x="470" y="27"/>
                                  </a:lnTo>
                                  <a:lnTo>
                                    <a:pt x="475" y="31"/>
                                  </a:lnTo>
                                  <a:lnTo>
                                    <a:pt x="485" y="41"/>
                                  </a:lnTo>
                                  <a:lnTo>
                                    <a:pt x="494" y="50"/>
                                  </a:lnTo>
                                  <a:lnTo>
                                    <a:pt x="499" y="53"/>
                                  </a:lnTo>
                                  <a:lnTo>
                                    <a:pt x="504" y="57"/>
                                  </a:lnTo>
                                  <a:lnTo>
                                    <a:pt x="509" y="61"/>
                                  </a:lnTo>
                                  <a:lnTo>
                                    <a:pt x="515" y="62"/>
                                  </a:lnTo>
                                  <a:lnTo>
                                    <a:pt x="521" y="65"/>
                                  </a:lnTo>
                                  <a:lnTo>
                                    <a:pt x="529" y="65"/>
                                  </a:lnTo>
                                  <a:lnTo>
                                    <a:pt x="534" y="65"/>
                                  </a:lnTo>
                                  <a:lnTo>
                                    <a:pt x="538" y="63"/>
                                  </a:lnTo>
                                  <a:lnTo>
                                    <a:pt x="543" y="61"/>
                                  </a:lnTo>
                                  <a:lnTo>
                                    <a:pt x="545" y="58"/>
                                  </a:lnTo>
                                  <a:lnTo>
                                    <a:pt x="549" y="55"/>
                                  </a:lnTo>
                                  <a:lnTo>
                                    <a:pt x="551" y="51"/>
                                  </a:lnTo>
                                  <a:lnTo>
                                    <a:pt x="558" y="42"/>
                                  </a:lnTo>
                                  <a:lnTo>
                                    <a:pt x="563" y="35"/>
                                  </a:lnTo>
                                  <a:lnTo>
                                    <a:pt x="569" y="27"/>
                                  </a:lnTo>
                                  <a:lnTo>
                                    <a:pt x="573" y="25"/>
                                  </a:lnTo>
                                  <a:lnTo>
                                    <a:pt x="576" y="22"/>
                                  </a:lnTo>
                                  <a:lnTo>
                                    <a:pt x="581" y="21"/>
                                  </a:lnTo>
                                  <a:lnTo>
                                    <a:pt x="586" y="21"/>
                                  </a:lnTo>
                                  <a:lnTo>
                                    <a:pt x="598" y="21"/>
                                  </a:lnTo>
                                  <a:lnTo>
                                    <a:pt x="609" y="22"/>
                                  </a:lnTo>
                                  <a:lnTo>
                                    <a:pt x="627" y="26"/>
                                  </a:lnTo>
                                  <a:lnTo>
                                    <a:pt x="647" y="30"/>
                                  </a:lnTo>
                                  <a:lnTo>
                                    <a:pt x="657" y="32"/>
                                  </a:lnTo>
                                  <a:lnTo>
                                    <a:pt x="669" y="32"/>
                                  </a:lnTo>
                                  <a:lnTo>
                                    <a:pt x="675" y="31"/>
                                  </a:lnTo>
                                  <a:lnTo>
                                    <a:pt x="679" y="31"/>
                                  </a:lnTo>
                                  <a:lnTo>
                                    <a:pt x="681" y="30"/>
                                  </a:lnTo>
                                  <a:lnTo>
                                    <a:pt x="685" y="27"/>
                                  </a:lnTo>
                                  <a:lnTo>
                                    <a:pt x="689" y="22"/>
                                  </a:lnTo>
                                  <a:lnTo>
                                    <a:pt x="691" y="18"/>
                                  </a:lnTo>
                                  <a:lnTo>
                                    <a:pt x="694" y="12"/>
                                  </a:lnTo>
                                  <a:lnTo>
                                    <a:pt x="695" y="6"/>
                                  </a:lnTo>
                                  <a:lnTo>
                                    <a:pt x="696" y="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4" name="Freeform 47"/>
                            <a:cNvSpPr>
                              <a:spLocks noChangeArrowheads="1"/>
                            </a:cNvSpPr>
                          </a:nvSpPr>
                          <a:spPr bwMode="auto">
                            <a:xfrm rot="5100000">
                              <a:off x="2499" y="3091"/>
                              <a:ext cx="94" cy="254"/>
                            </a:xfrm>
                            <a:custGeom>
                              <a:avLst/>
                              <a:gdLst>
                                <a:gd name="T0" fmla="*/ 0 w 516"/>
                                <a:gd name="T1" fmla="*/ 0 h 718"/>
                                <a:gd name="T2" fmla="*/ 0 w 516"/>
                                <a:gd name="T3" fmla="*/ 0 h 718"/>
                                <a:gd name="T4" fmla="*/ 0 w 516"/>
                                <a:gd name="T5" fmla="*/ 0 h 718"/>
                                <a:gd name="T6" fmla="*/ 0 w 516"/>
                                <a:gd name="T7" fmla="*/ 0 h 718"/>
                                <a:gd name="T8" fmla="*/ 0 w 516"/>
                                <a:gd name="T9" fmla="*/ 0 h 718"/>
                                <a:gd name="T10" fmla="*/ 0 w 516"/>
                                <a:gd name="T11" fmla="*/ 0 h 718"/>
                                <a:gd name="T12" fmla="*/ 0 w 516"/>
                                <a:gd name="T13" fmla="*/ 0 h 718"/>
                                <a:gd name="T14" fmla="*/ 0 w 516"/>
                                <a:gd name="T15" fmla="*/ 0 h 718"/>
                                <a:gd name="T16" fmla="*/ 0 w 516"/>
                                <a:gd name="T17" fmla="*/ 0 h 718"/>
                                <a:gd name="T18" fmla="*/ 0 w 516"/>
                                <a:gd name="T19" fmla="*/ 0 h 718"/>
                                <a:gd name="T20" fmla="*/ 0 w 516"/>
                                <a:gd name="T21" fmla="*/ 0 h 718"/>
                                <a:gd name="T22" fmla="*/ 0 w 516"/>
                                <a:gd name="T23" fmla="*/ 0 h 718"/>
                                <a:gd name="T24" fmla="*/ 0 w 516"/>
                                <a:gd name="T25" fmla="*/ 0 h 718"/>
                                <a:gd name="T26" fmla="*/ 0 w 516"/>
                                <a:gd name="T27" fmla="*/ 0 h 718"/>
                                <a:gd name="T28" fmla="*/ 0 w 516"/>
                                <a:gd name="T29" fmla="*/ 0 h 718"/>
                                <a:gd name="T30" fmla="*/ 0 w 516"/>
                                <a:gd name="T31" fmla="*/ 0 h 718"/>
                                <a:gd name="T32" fmla="*/ 0 w 516"/>
                                <a:gd name="T33" fmla="*/ 0 h 718"/>
                                <a:gd name="T34" fmla="*/ 0 w 516"/>
                                <a:gd name="T35" fmla="*/ 0 h 718"/>
                                <a:gd name="T36" fmla="*/ 0 w 516"/>
                                <a:gd name="T37" fmla="*/ 0 h 718"/>
                                <a:gd name="T38" fmla="*/ 0 w 516"/>
                                <a:gd name="T39" fmla="*/ 0 h 718"/>
                                <a:gd name="T40" fmla="*/ 0 w 516"/>
                                <a:gd name="T41" fmla="*/ 0 h 718"/>
                                <a:gd name="T42" fmla="*/ 0 w 516"/>
                                <a:gd name="T43" fmla="*/ 0 h 718"/>
                                <a:gd name="T44" fmla="*/ 0 w 516"/>
                                <a:gd name="T45" fmla="*/ 0 h 718"/>
                                <a:gd name="T46" fmla="*/ 0 w 516"/>
                                <a:gd name="T47" fmla="*/ 0 h 718"/>
                                <a:gd name="T48" fmla="*/ 0 w 516"/>
                                <a:gd name="T49" fmla="*/ 0 h 718"/>
                                <a:gd name="T50" fmla="*/ 0 w 516"/>
                                <a:gd name="T51" fmla="*/ 0 h 718"/>
                                <a:gd name="T52" fmla="*/ 0 w 516"/>
                                <a:gd name="T53" fmla="*/ 0 h 718"/>
                                <a:gd name="T54" fmla="*/ 0 w 516"/>
                                <a:gd name="T55" fmla="*/ 0 h 718"/>
                                <a:gd name="T56" fmla="*/ 0 w 516"/>
                                <a:gd name="T57" fmla="*/ 0 h 718"/>
                                <a:gd name="T58" fmla="*/ 0 w 516"/>
                                <a:gd name="T59" fmla="*/ 0 h 718"/>
                                <a:gd name="T60" fmla="*/ 0 w 516"/>
                                <a:gd name="T61" fmla="*/ 0 h 718"/>
                                <a:gd name="T62" fmla="*/ 0 w 516"/>
                                <a:gd name="T63" fmla="*/ 0 h 718"/>
                                <a:gd name="T64" fmla="*/ 0 w 516"/>
                                <a:gd name="T65" fmla="*/ 0 h 718"/>
                                <a:gd name="T66" fmla="*/ 0 w 516"/>
                                <a:gd name="T67" fmla="*/ 0 h 718"/>
                                <a:gd name="T68" fmla="*/ 0 w 516"/>
                                <a:gd name="T69" fmla="*/ 0 h 718"/>
                                <a:gd name="T70" fmla="*/ 0 w 516"/>
                                <a:gd name="T71" fmla="*/ 0 h 718"/>
                                <a:gd name="T72" fmla="*/ 0 w 516"/>
                                <a:gd name="T73" fmla="*/ 0 h 718"/>
                                <a:gd name="T74" fmla="*/ 0 w 516"/>
                                <a:gd name="T75" fmla="*/ 0 h 718"/>
                                <a:gd name="T76" fmla="*/ 0 w 516"/>
                                <a:gd name="T77" fmla="*/ 0 h 718"/>
                                <a:gd name="T78" fmla="*/ 0 w 516"/>
                                <a:gd name="T79" fmla="*/ 0 h 718"/>
                                <a:gd name="T80" fmla="*/ 0 w 516"/>
                                <a:gd name="T81" fmla="*/ 0 h 718"/>
                                <a:gd name="T82" fmla="*/ 0 w 516"/>
                                <a:gd name="T83" fmla="*/ 0 h 718"/>
                                <a:gd name="T84" fmla="*/ 0 w 516"/>
                                <a:gd name="T85" fmla="*/ 0 h 718"/>
                                <a:gd name="T86" fmla="*/ 0 w 516"/>
                                <a:gd name="T87" fmla="*/ 0 h 718"/>
                                <a:gd name="T88" fmla="*/ 0 w 516"/>
                                <a:gd name="T89" fmla="*/ 0 h 718"/>
                                <a:gd name="T90" fmla="*/ 0 w 516"/>
                                <a:gd name="T91" fmla="*/ 0 h 718"/>
                                <a:gd name="T92" fmla="*/ 0 w 516"/>
                                <a:gd name="T93" fmla="*/ 0 h 718"/>
                                <a:gd name="T94" fmla="*/ 0 w 516"/>
                                <a:gd name="T95" fmla="*/ 0 h 718"/>
                                <a:gd name="T96" fmla="*/ 0 w 516"/>
                                <a:gd name="T97" fmla="*/ 0 h 718"/>
                                <a:gd name="T98" fmla="*/ 0 w 516"/>
                                <a:gd name="T99" fmla="*/ 0 h 718"/>
                                <a:gd name="T100" fmla="*/ 0 w 516"/>
                                <a:gd name="T101" fmla="*/ 0 h 718"/>
                                <a:gd name="T102" fmla="*/ 0 w 516"/>
                                <a:gd name="T103" fmla="*/ 0 h 718"/>
                                <a:gd name="T104" fmla="*/ 0 w 516"/>
                                <a:gd name="T105" fmla="*/ 0 h 718"/>
                                <a:gd name="T106" fmla="*/ 0 w 516"/>
                                <a:gd name="T107" fmla="*/ 0 h 718"/>
                                <a:gd name="T108" fmla="*/ 0 w 516"/>
                                <a:gd name="T109" fmla="*/ 0 h 718"/>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516"/>
                                <a:gd name="T166" fmla="*/ 0 h 718"/>
                                <a:gd name="T167" fmla="*/ 516 w 516"/>
                                <a:gd name="T168" fmla="*/ 718 h 718"/>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516" h="718">
                                  <a:moveTo>
                                    <a:pt x="0" y="41"/>
                                  </a:moveTo>
                                  <a:lnTo>
                                    <a:pt x="0" y="35"/>
                                  </a:lnTo>
                                  <a:lnTo>
                                    <a:pt x="1" y="30"/>
                                  </a:lnTo>
                                  <a:lnTo>
                                    <a:pt x="2" y="23"/>
                                  </a:lnTo>
                                  <a:lnTo>
                                    <a:pt x="5" y="18"/>
                                  </a:lnTo>
                                  <a:lnTo>
                                    <a:pt x="7" y="13"/>
                                  </a:lnTo>
                                  <a:lnTo>
                                    <a:pt x="10" y="10"/>
                                  </a:lnTo>
                                  <a:lnTo>
                                    <a:pt x="13" y="6"/>
                                  </a:lnTo>
                                  <a:lnTo>
                                    <a:pt x="18" y="3"/>
                                  </a:lnTo>
                                  <a:lnTo>
                                    <a:pt x="22" y="1"/>
                                  </a:lnTo>
                                  <a:lnTo>
                                    <a:pt x="27" y="0"/>
                                  </a:lnTo>
                                  <a:lnTo>
                                    <a:pt x="33" y="0"/>
                                  </a:lnTo>
                                  <a:lnTo>
                                    <a:pt x="39" y="0"/>
                                  </a:lnTo>
                                  <a:lnTo>
                                    <a:pt x="46" y="1"/>
                                  </a:lnTo>
                                  <a:lnTo>
                                    <a:pt x="52" y="2"/>
                                  </a:lnTo>
                                  <a:lnTo>
                                    <a:pt x="57" y="5"/>
                                  </a:lnTo>
                                  <a:lnTo>
                                    <a:pt x="63" y="7"/>
                                  </a:lnTo>
                                  <a:lnTo>
                                    <a:pt x="93" y="23"/>
                                  </a:lnTo>
                                  <a:lnTo>
                                    <a:pt x="98" y="26"/>
                                  </a:lnTo>
                                  <a:lnTo>
                                    <a:pt x="103" y="31"/>
                                  </a:lnTo>
                                  <a:lnTo>
                                    <a:pt x="104" y="32"/>
                                  </a:lnTo>
                                  <a:lnTo>
                                    <a:pt x="107" y="35"/>
                                  </a:lnTo>
                                  <a:lnTo>
                                    <a:pt x="109" y="41"/>
                                  </a:lnTo>
                                  <a:lnTo>
                                    <a:pt x="112" y="46"/>
                                  </a:lnTo>
                                  <a:lnTo>
                                    <a:pt x="114" y="52"/>
                                  </a:lnTo>
                                  <a:lnTo>
                                    <a:pt x="114" y="58"/>
                                  </a:lnTo>
                                  <a:lnTo>
                                    <a:pt x="114" y="65"/>
                                  </a:lnTo>
                                  <a:lnTo>
                                    <a:pt x="114" y="66"/>
                                  </a:lnTo>
                                  <a:lnTo>
                                    <a:pt x="113" y="72"/>
                                  </a:lnTo>
                                  <a:lnTo>
                                    <a:pt x="113" y="79"/>
                                  </a:lnTo>
                                  <a:lnTo>
                                    <a:pt x="114" y="94"/>
                                  </a:lnTo>
                                  <a:lnTo>
                                    <a:pt x="116" y="108"/>
                                  </a:lnTo>
                                  <a:lnTo>
                                    <a:pt x="118" y="122"/>
                                  </a:lnTo>
                                  <a:lnTo>
                                    <a:pt x="132" y="169"/>
                                  </a:lnTo>
                                  <a:lnTo>
                                    <a:pt x="133" y="176"/>
                                  </a:lnTo>
                                  <a:lnTo>
                                    <a:pt x="137" y="181"/>
                                  </a:lnTo>
                                  <a:lnTo>
                                    <a:pt x="141" y="187"/>
                                  </a:lnTo>
                                  <a:lnTo>
                                    <a:pt x="144" y="192"/>
                                  </a:lnTo>
                                  <a:lnTo>
                                    <a:pt x="147" y="194"/>
                                  </a:lnTo>
                                  <a:lnTo>
                                    <a:pt x="149" y="197"/>
                                  </a:lnTo>
                                  <a:lnTo>
                                    <a:pt x="154" y="201"/>
                                  </a:lnTo>
                                  <a:lnTo>
                                    <a:pt x="159" y="204"/>
                                  </a:lnTo>
                                  <a:lnTo>
                                    <a:pt x="166" y="207"/>
                                  </a:lnTo>
                                  <a:lnTo>
                                    <a:pt x="289" y="253"/>
                                  </a:lnTo>
                                  <a:lnTo>
                                    <a:pt x="300" y="257"/>
                                  </a:lnTo>
                                  <a:lnTo>
                                    <a:pt x="307" y="259"/>
                                  </a:lnTo>
                                  <a:lnTo>
                                    <a:pt x="312" y="261"/>
                                  </a:lnTo>
                                  <a:lnTo>
                                    <a:pt x="315" y="262"/>
                                  </a:lnTo>
                                  <a:lnTo>
                                    <a:pt x="317" y="264"/>
                                  </a:lnTo>
                                  <a:lnTo>
                                    <a:pt x="319" y="268"/>
                                  </a:lnTo>
                                  <a:lnTo>
                                    <a:pt x="328" y="284"/>
                                  </a:lnTo>
                                  <a:lnTo>
                                    <a:pt x="342" y="278"/>
                                  </a:lnTo>
                                  <a:lnTo>
                                    <a:pt x="358" y="272"/>
                                  </a:lnTo>
                                  <a:lnTo>
                                    <a:pt x="377" y="264"/>
                                  </a:lnTo>
                                  <a:lnTo>
                                    <a:pt x="399" y="257"/>
                                  </a:lnTo>
                                  <a:lnTo>
                                    <a:pt x="410" y="253"/>
                                  </a:lnTo>
                                  <a:lnTo>
                                    <a:pt x="421" y="251"/>
                                  </a:lnTo>
                                  <a:lnTo>
                                    <a:pt x="434" y="249"/>
                                  </a:lnTo>
                                  <a:lnTo>
                                    <a:pt x="445" y="248"/>
                                  </a:lnTo>
                                  <a:lnTo>
                                    <a:pt x="456" y="247"/>
                                  </a:lnTo>
                                  <a:lnTo>
                                    <a:pt x="466" y="248"/>
                                  </a:lnTo>
                                  <a:lnTo>
                                    <a:pt x="471" y="248"/>
                                  </a:lnTo>
                                  <a:lnTo>
                                    <a:pt x="478" y="251"/>
                                  </a:lnTo>
                                  <a:lnTo>
                                    <a:pt x="481" y="253"/>
                                  </a:lnTo>
                                  <a:lnTo>
                                    <a:pt x="486" y="257"/>
                                  </a:lnTo>
                                  <a:lnTo>
                                    <a:pt x="490" y="261"/>
                                  </a:lnTo>
                                  <a:lnTo>
                                    <a:pt x="494" y="264"/>
                                  </a:lnTo>
                                  <a:lnTo>
                                    <a:pt x="500" y="273"/>
                                  </a:lnTo>
                                  <a:lnTo>
                                    <a:pt x="505" y="284"/>
                                  </a:lnTo>
                                  <a:lnTo>
                                    <a:pt x="509" y="294"/>
                                  </a:lnTo>
                                  <a:lnTo>
                                    <a:pt x="511" y="303"/>
                                  </a:lnTo>
                                  <a:lnTo>
                                    <a:pt x="514" y="312"/>
                                  </a:lnTo>
                                  <a:lnTo>
                                    <a:pt x="516" y="329"/>
                                  </a:lnTo>
                                  <a:lnTo>
                                    <a:pt x="516" y="338"/>
                                  </a:lnTo>
                                  <a:lnTo>
                                    <a:pt x="516" y="345"/>
                                  </a:lnTo>
                                  <a:lnTo>
                                    <a:pt x="514" y="354"/>
                                  </a:lnTo>
                                  <a:lnTo>
                                    <a:pt x="511" y="358"/>
                                  </a:lnTo>
                                  <a:lnTo>
                                    <a:pt x="510" y="362"/>
                                  </a:lnTo>
                                  <a:lnTo>
                                    <a:pt x="506" y="364"/>
                                  </a:lnTo>
                                  <a:lnTo>
                                    <a:pt x="504" y="368"/>
                                  </a:lnTo>
                                  <a:lnTo>
                                    <a:pt x="500" y="370"/>
                                  </a:lnTo>
                                  <a:lnTo>
                                    <a:pt x="495" y="374"/>
                                  </a:lnTo>
                                  <a:lnTo>
                                    <a:pt x="491" y="375"/>
                                  </a:lnTo>
                                  <a:lnTo>
                                    <a:pt x="488" y="377"/>
                                  </a:lnTo>
                                  <a:lnTo>
                                    <a:pt x="476" y="379"/>
                                  </a:lnTo>
                                  <a:lnTo>
                                    <a:pt x="453" y="384"/>
                                  </a:lnTo>
                                  <a:lnTo>
                                    <a:pt x="441" y="387"/>
                                  </a:lnTo>
                                  <a:lnTo>
                                    <a:pt x="431" y="390"/>
                                  </a:lnTo>
                                  <a:lnTo>
                                    <a:pt x="423" y="394"/>
                                  </a:lnTo>
                                  <a:lnTo>
                                    <a:pt x="420" y="397"/>
                                  </a:lnTo>
                                  <a:lnTo>
                                    <a:pt x="418" y="399"/>
                                  </a:lnTo>
                                  <a:lnTo>
                                    <a:pt x="414" y="407"/>
                                  </a:lnTo>
                                  <a:lnTo>
                                    <a:pt x="412" y="413"/>
                                  </a:lnTo>
                                  <a:lnTo>
                                    <a:pt x="408" y="427"/>
                                  </a:lnTo>
                                  <a:lnTo>
                                    <a:pt x="405" y="438"/>
                                  </a:lnTo>
                                  <a:lnTo>
                                    <a:pt x="405" y="447"/>
                                  </a:lnTo>
                                  <a:lnTo>
                                    <a:pt x="403" y="510"/>
                                  </a:lnTo>
                                  <a:lnTo>
                                    <a:pt x="404" y="523"/>
                                  </a:lnTo>
                                  <a:lnTo>
                                    <a:pt x="405" y="530"/>
                                  </a:lnTo>
                                  <a:lnTo>
                                    <a:pt x="408" y="536"/>
                                  </a:lnTo>
                                  <a:lnTo>
                                    <a:pt x="410" y="544"/>
                                  </a:lnTo>
                                  <a:lnTo>
                                    <a:pt x="413" y="550"/>
                                  </a:lnTo>
                                  <a:lnTo>
                                    <a:pt x="415" y="556"/>
                                  </a:lnTo>
                                  <a:lnTo>
                                    <a:pt x="419" y="561"/>
                                  </a:lnTo>
                                  <a:lnTo>
                                    <a:pt x="426" y="573"/>
                                  </a:lnTo>
                                  <a:lnTo>
                                    <a:pt x="430" y="578"/>
                                  </a:lnTo>
                                  <a:lnTo>
                                    <a:pt x="433" y="584"/>
                                  </a:lnTo>
                                  <a:lnTo>
                                    <a:pt x="438" y="598"/>
                                  </a:lnTo>
                                  <a:lnTo>
                                    <a:pt x="439" y="605"/>
                                  </a:lnTo>
                                  <a:lnTo>
                                    <a:pt x="440" y="611"/>
                                  </a:lnTo>
                                  <a:lnTo>
                                    <a:pt x="441" y="625"/>
                                  </a:lnTo>
                                  <a:lnTo>
                                    <a:pt x="441" y="643"/>
                                  </a:lnTo>
                                  <a:lnTo>
                                    <a:pt x="440" y="654"/>
                                  </a:lnTo>
                                  <a:lnTo>
                                    <a:pt x="438" y="663"/>
                                  </a:lnTo>
                                  <a:lnTo>
                                    <a:pt x="436" y="670"/>
                                  </a:lnTo>
                                  <a:lnTo>
                                    <a:pt x="435" y="671"/>
                                  </a:lnTo>
                                  <a:lnTo>
                                    <a:pt x="434" y="673"/>
                                  </a:lnTo>
                                  <a:lnTo>
                                    <a:pt x="429" y="675"/>
                                  </a:lnTo>
                                  <a:lnTo>
                                    <a:pt x="423" y="680"/>
                                  </a:lnTo>
                                  <a:lnTo>
                                    <a:pt x="405" y="693"/>
                                  </a:lnTo>
                                  <a:lnTo>
                                    <a:pt x="397" y="700"/>
                                  </a:lnTo>
                                  <a:lnTo>
                                    <a:pt x="387" y="708"/>
                                  </a:lnTo>
                                  <a:lnTo>
                                    <a:pt x="377" y="714"/>
                                  </a:lnTo>
                                  <a:lnTo>
                                    <a:pt x="365" y="716"/>
                                  </a:lnTo>
                                  <a:lnTo>
                                    <a:pt x="362" y="718"/>
                                  </a:lnTo>
                                  <a:lnTo>
                                    <a:pt x="357" y="718"/>
                                  </a:lnTo>
                                  <a:lnTo>
                                    <a:pt x="353" y="718"/>
                                  </a:lnTo>
                                  <a:lnTo>
                                    <a:pt x="349" y="716"/>
                                  </a:lnTo>
                                  <a:lnTo>
                                    <a:pt x="340" y="714"/>
                                  </a:lnTo>
                                  <a:lnTo>
                                    <a:pt x="332" y="710"/>
                                  </a:lnTo>
                                  <a:lnTo>
                                    <a:pt x="325" y="705"/>
                                  </a:lnTo>
                                  <a:lnTo>
                                    <a:pt x="318" y="700"/>
                                  </a:lnTo>
                                  <a:lnTo>
                                    <a:pt x="312" y="695"/>
                                  </a:lnTo>
                                  <a:lnTo>
                                    <a:pt x="304" y="690"/>
                                  </a:lnTo>
                                  <a:lnTo>
                                    <a:pt x="299" y="688"/>
                                  </a:lnTo>
                                  <a:lnTo>
                                    <a:pt x="297" y="686"/>
                                  </a:lnTo>
                                  <a:lnTo>
                                    <a:pt x="294" y="684"/>
                                  </a:lnTo>
                                  <a:lnTo>
                                    <a:pt x="289" y="676"/>
                                  </a:lnTo>
                                  <a:lnTo>
                                    <a:pt x="287" y="671"/>
                                  </a:lnTo>
                                  <a:lnTo>
                                    <a:pt x="285" y="666"/>
                                  </a:lnTo>
                                  <a:lnTo>
                                    <a:pt x="284" y="660"/>
                                  </a:lnTo>
                                  <a:lnTo>
                                    <a:pt x="283" y="655"/>
                                  </a:lnTo>
                                  <a:lnTo>
                                    <a:pt x="280" y="644"/>
                                  </a:lnTo>
                                  <a:lnTo>
                                    <a:pt x="280" y="638"/>
                                  </a:lnTo>
                                  <a:lnTo>
                                    <a:pt x="280" y="633"/>
                                  </a:lnTo>
                                  <a:lnTo>
                                    <a:pt x="282" y="626"/>
                                  </a:lnTo>
                                  <a:lnTo>
                                    <a:pt x="282" y="620"/>
                                  </a:lnTo>
                                  <a:lnTo>
                                    <a:pt x="285" y="610"/>
                                  </a:lnTo>
                                  <a:lnTo>
                                    <a:pt x="288" y="605"/>
                                  </a:lnTo>
                                  <a:lnTo>
                                    <a:pt x="290" y="603"/>
                                  </a:lnTo>
                                  <a:lnTo>
                                    <a:pt x="293" y="599"/>
                                  </a:lnTo>
                                  <a:lnTo>
                                    <a:pt x="294" y="596"/>
                                  </a:lnTo>
                                  <a:lnTo>
                                    <a:pt x="295" y="595"/>
                                  </a:lnTo>
                                  <a:lnTo>
                                    <a:pt x="297" y="590"/>
                                  </a:lnTo>
                                  <a:lnTo>
                                    <a:pt x="298" y="585"/>
                                  </a:lnTo>
                                  <a:lnTo>
                                    <a:pt x="298" y="580"/>
                                  </a:lnTo>
                                  <a:lnTo>
                                    <a:pt x="298" y="575"/>
                                  </a:lnTo>
                                  <a:lnTo>
                                    <a:pt x="297" y="569"/>
                                  </a:lnTo>
                                  <a:lnTo>
                                    <a:pt x="294" y="564"/>
                                  </a:lnTo>
                                  <a:lnTo>
                                    <a:pt x="293" y="559"/>
                                  </a:lnTo>
                                  <a:lnTo>
                                    <a:pt x="289" y="554"/>
                                  </a:lnTo>
                                  <a:lnTo>
                                    <a:pt x="287" y="550"/>
                                  </a:lnTo>
                                  <a:lnTo>
                                    <a:pt x="283" y="545"/>
                                  </a:lnTo>
                                  <a:lnTo>
                                    <a:pt x="278" y="541"/>
                                  </a:lnTo>
                                  <a:lnTo>
                                    <a:pt x="274" y="538"/>
                                  </a:lnTo>
                                  <a:lnTo>
                                    <a:pt x="270" y="535"/>
                                  </a:lnTo>
                                  <a:lnTo>
                                    <a:pt x="267" y="534"/>
                                  </a:lnTo>
                                  <a:lnTo>
                                    <a:pt x="263" y="533"/>
                                  </a:lnTo>
                                  <a:lnTo>
                                    <a:pt x="258" y="530"/>
                                  </a:lnTo>
                                  <a:lnTo>
                                    <a:pt x="249" y="523"/>
                                  </a:lnTo>
                                  <a:lnTo>
                                    <a:pt x="240" y="514"/>
                                  </a:lnTo>
                                  <a:lnTo>
                                    <a:pt x="233" y="504"/>
                                  </a:lnTo>
                                  <a:lnTo>
                                    <a:pt x="153" y="384"/>
                                  </a:lnTo>
                                  <a:lnTo>
                                    <a:pt x="139" y="360"/>
                                  </a:lnTo>
                                  <a:lnTo>
                                    <a:pt x="132" y="347"/>
                                  </a:lnTo>
                                  <a:lnTo>
                                    <a:pt x="126" y="335"/>
                                  </a:lnTo>
                                  <a:lnTo>
                                    <a:pt x="68" y="214"/>
                                  </a:lnTo>
                                  <a:lnTo>
                                    <a:pt x="63" y="202"/>
                                  </a:lnTo>
                                  <a:lnTo>
                                    <a:pt x="59" y="189"/>
                                  </a:lnTo>
                                  <a:lnTo>
                                    <a:pt x="58" y="177"/>
                                  </a:lnTo>
                                  <a:lnTo>
                                    <a:pt x="57" y="166"/>
                                  </a:lnTo>
                                  <a:lnTo>
                                    <a:pt x="58" y="157"/>
                                  </a:lnTo>
                                  <a:lnTo>
                                    <a:pt x="57" y="148"/>
                                  </a:lnTo>
                                  <a:lnTo>
                                    <a:pt x="56" y="142"/>
                                  </a:lnTo>
                                  <a:lnTo>
                                    <a:pt x="56" y="138"/>
                                  </a:lnTo>
                                  <a:lnTo>
                                    <a:pt x="54" y="137"/>
                                  </a:lnTo>
                                  <a:lnTo>
                                    <a:pt x="53" y="132"/>
                                  </a:lnTo>
                                  <a:lnTo>
                                    <a:pt x="52" y="123"/>
                                  </a:lnTo>
                                  <a:lnTo>
                                    <a:pt x="51" y="113"/>
                                  </a:lnTo>
                                  <a:lnTo>
                                    <a:pt x="51" y="102"/>
                                  </a:lnTo>
                                  <a:lnTo>
                                    <a:pt x="52" y="93"/>
                                  </a:lnTo>
                                  <a:lnTo>
                                    <a:pt x="52" y="88"/>
                                  </a:lnTo>
                                  <a:lnTo>
                                    <a:pt x="52" y="83"/>
                                  </a:lnTo>
                                  <a:lnTo>
                                    <a:pt x="51" y="78"/>
                                  </a:lnTo>
                                  <a:lnTo>
                                    <a:pt x="49" y="74"/>
                                  </a:lnTo>
                                  <a:lnTo>
                                    <a:pt x="47" y="71"/>
                                  </a:lnTo>
                                  <a:lnTo>
                                    <a:pt x="46" y="68"/>
                                  </a:lnTo>
                                  <a:lnTo>
                                    <a:pt x="43" y="67"/>
                                  </a:lnTo>
                                  <a:lnTo>
                                    <a:pt x="41" y="67"/>
                                  </a:lnTo>
                                  <a:lnTo>
                                    <a:pt x="38" y="67"/>
                                  </a:lnTo>
                                  <a:lnTo>
                                    <a:pt x="36" y="68"/>
                                  </a:lnTo>
                                  <a:lnTo>
                                    <a:pt x="33" y="71"/>
                                  </a:lnTo>
                                  <a:lnTo>
                                    <a:pt x="31" y="74"/>
                                  </a:lnTo>
                                  <a:lnTo>
                                    <a:pt x="29" y="77"/>
                                  </a:lnTo>
                                  <a:lnTo>
                                    <a:pt x="28" y="82"/>
                                  </a:lnTo>
                                  <a:lnTo>
                                    <a:pt x="27" y="86"/>
                                  </a:lnTo>
                                  <a:lnTo>
                                    <a:pt x="26" y="91"/>
                                  </a:lnTo>
                                  <a:lnTo>
                                    <a:pt x="26" y="96"/>
                                  </a:lnTo>
                                  <a:lnTo>
                                    <a:pt x="26" y="101"/>
                                  </a:lnTo>
                                  <a:lnTo>
                                    <a:pt x="23" y="111"/>
                                  </a:lnTo>
                                  <a:lnTo>
                                    <a:pt x="19" y="118"/>
                                  </a:lnTo>
                                  <a:lnTo>
                                    <a:pt x="16" y="124"/>
                                  </a:lnTo>
                                  <a:lnTo>
                                    <a:pt x="14" y="127"/>
                                  </a:lnTo>
                                  <a:lnTo>
                                    <a:pt x="13" y="127"/>
                                  </a:lnTo>
                                  <a:lnTo>
                                    <a:pt x="11" y="126"/>
                                  </a:lnTo>
                                  <a:lnTo>
                                    <a:pt x="10" y="126"/>
                                  </a:lnTo>
                                  <a:lnTo>
                                    <a:pt x="10" y="124"/>
                                  </a:lnTo>
                                  <a:lnTo>
                                    <a:pt x="8" y="122"/>
                                  </a:lnTo>
                                  <a:lnTo>
                                    <a:pt x="7" y="118"/>
                                  </a:lnTo>
                                  <a:lnTo>
                                    <a:pt x="5" y="108"/>
                                  </a:lnTo>
                                  <a:lnTo>
                                    <a:pt x="0" y="4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5" name="Freeform 48"/>
                            <a:cNvSpPr>
                              <a:spLocks noChangeArrowheads="1"/>
                            </a:cNvSpPr>
                          </a:nvSpPr>
                          <a:spPr bwMode="auto">
                            <a:xfrm rot="5100000">
                              <a:off x="3303" y="3130"/>
                              <a:ext cx="148" cy="392"/>
                            </a:xfrm>
                            <a:custGeom>
                              <a:avLst/>
                              <a:gdLst>
                                <a:gd name="T0" fmla="*/ 0 w 811"/>
                                <a:gd name="T1" fmla="*/ 0 h 1111"/>
                                <a:gd name="T2" fmla="*/ 0 w 811"/>
                                <a:gd name="T3" fmla="*/ 0 h 1111"/>
                                <a:gd name="T4" fmla="*/ 0 w 811"/>
                                <a:gd name="T5" fmla="*/ 0 h 1111"/>
                                <a:gd name="T6" fmla="*/ 0 w 811"/>
                                <a:gd name="T7" fmla="*/ 0 h 1111"/>
                                <a:gd name="T8" fmla="*/ 0 w 811"/>
                                <a:gd name="T9" fmla="*/ 0 h 1111"/>
                                <a:gd name="T10" fmla="*/ 0 w 811"/>
                                <a:gd name="T11" fmla="*/ 0 h 1111"/>
                                <a:gd name="T12" fmla="*/ 0 w 811"/>
                                <a:gd name="T13" fmla="*/ 0 h 1111"/>
                                <a:gd name="T14" fmla="*/ 0 w 811"/>
                                <a:gd name="T15" fmla="*/ 0 h 1111"/>
                                <a:gd name="T16" fmla="*/ 0 w 811"/>
                                <a:gd name="T17" fmla="*/ 0 h 1111"/>
                                <a:gd name="T18" fmla="*/ 0 w 811"/>
                                <a:gd name="T19" fmla="*/ 0 h 1111"/>
                                <a:gd name="T20" fmla="*/ 0 w 811"/>
                                <a:gd name="T21" fmla="*/ 0 h 1111"/>
                                <a:gd name="T22" fmla="*/ 0 w 811"/>
                                <a:gd name="T23" fmla="*/ 0 h 1111"/>
                                <a:gd name="T24" fmla="*/ 0 w 811"/>
                                <a:gd name="T25" fmla="*/ 0 h 1111"/>
                                <a:gd name="T26" fmla="*/ 0 w 811"/>
                                <a:gd name="T27" fmla="*/ 0 h 1111"/>
                                <a:gd name="T28" fmla="*/ 0 w 811"/>
                                <a:gd name="T29" fmla="*/ 0 h 1111"/>
                                <a:gd name="T30" fmla="*/ 0 w 811"/>
                                <a:gd name="T31" fmla="*/ 0 h 1111"/>
                                <a:gd name="T32" fmla="*/ 0 w 811"/>
                                <a:gd name="T33" fmla="*/ 0 h 1111"/>
                                <a:gd name="T34" fmla="*/ 0 w 811"/>
                                <a:gd name="T35" fmla="*/ 0 h 1111"/>
                                <a:gd name="T36" fmla="*/ 0 w 811"/>
                                <a:gd name="T37" fmla="*/ 0 h 1111"/>
                                <a:gd name="T38" fmla="*/ 0 w 811"/>
                                <a:gd name="T39" fmla="*/ 0 h 1111"/>
                                <a:gd name="T40" fmla="*/ 0 w 811"/>
                                <a:gd name="T41" fmla="*/ 0 h 1111"/>
                                <a:gd name="T42" fmla="*/ 0 w 811"/>
                                <a:gd name="T43" fmla="*/ 0 h 1111"/>
                                <a:gd name="T44" fmla="*/ 0 w 811"/>
                                <a:gd name="T45" fmla="*/ 0 h 1111"/>
                                <a:gd name="T46" fmla="*/ 0 w 811"/>
                                <a:gd name="T47" fmla="*/ 0 h 1111"/>
                                <a:gd name="T48" fmla="*/ 0 w 811"/>
                                <a:gd name="T49" fmla="*/ 0 h 1111"/>
                                <a:gd name="T50" fmla="*/ 0 w 811"/>
                                <a:gd name="T51" fmla="*/ 0 h 1111"/>
                                <a:gd name="T52" fmla="*/ 0 w 811"/>
                                <a:gd name="T53" fmla="*/ 0 h 1111"/>
                                <a:gd name="T54" fmla="*/ 0 w 811"/>
                                <a:gd name="T55" fmla="*/ 0 h 1111"/>
                                <a:gd name="T56" fmla="*/ 0 w 811"/>
                                <a:gd name="T57" fmla="*/ 0 h 1111"/>
                                <a:gd name="T58" fmla="*/ 0 w 811"/>
                                <a:gd name="T59" fmla="*/ 0 h 1111"/>
                                <a:gd name="T60" fmla="*/ 0 w 811"/>
                                <a:gd name="T61" fmla="*/ 0 h 1111"/>
                                <a:gd name="T62" fmla="*/ 0 w 811"/>
                                <a:gd name="T63" fmla="*/ 0 h 1111"/>
                                <a:gd name="T64" fmla="*/ 0 w 811"/>
                                <a:gd name="T65" fmla="*/ 0 h 1111"/>
                                <a:gd name="T66" fmla="*/ 0 w 811"/>
                                <a:gd name="T67" fmla="*/ 0 h 1111"/>
                                <a:gd name="T68" fmla="*/ 0 w 811"/>
                                <a:gd name="T69" fmla="*/ 0 h 1111"/>
                                <a:gd name="T70" fmla="*/ 0 w 811"/>
                                <a:gd name="T71" fmla="*/ 0 h 1111"/>
                                <a:gd name="T72" fmla="*/ 0 w 811"/>
                                <a:gd name="T73" fmla="*/ 0 h 1111"/>
                                <a:gd name="T74" fmla="*/ 0 w 811"/>
                                <a:gd name="T75" fmla="*/ 0 h 1111"/>
                                <a:gd name="T76" fmla="*/ 0 w 811"/>
                                <a:gd name="T77" fmla="*/ 0 h 1111"/>
                                <a:gd name="T78" fmla="*/ 0 w 811"/>
                                <a:gd name="T79" fmla="*/ 0 h 1111"/>
                                <a:gd name="T80" fmla="*/ 0 w 811"/>
                                <a:gd name="T81" fmla="*/ 0 h 1111"/>
                                <a:gd name="T82" fmla="*/ 0 w 811"/>
                                <a:gd name="T83" fmla="*/ 0 h 1111"/>
                                <a:gd name="T84" fmla="*/ 0 w 811"/>
                                <a:gd name="T85" fmla="*/ 0 h 1111"/>
                                <a:gd name="T86" fmla="*/ 0 w 811"/>
                                <a:gd name="T87" fmla="*/ 0 h 1111"/>
                                <a:gd name="T88" fmla="*/ 0 w 811"/>
                                <a:gd name="T89" fmla="*/ 0 h 1111"/>
                                <a:gd name="T90" fmla="*/ 0 w 811"/>
                                <a:gd name="T91" fmla="*/ 0 h 1111"/>
                                <a:gd name="T92" fmla="*/ 0 w 811"/>
                                <a:gd name="T93" fmla="*/ 0 h 1111"/>
                                <a:gd name="T94" fmla="*/ 0 w 811"/>
                                <a:gd name="T95" fmla="*/ 0 h 1111"/>
                                <a:gd name="T96" fmla="*/ 0 w 811"/>
                                <a:gd name="T97" fmla="*/ 0 h 1111"/>
                                <a:gd name="T98" fmla="*/ 0 w 811"/>
                                <a:gd name="T99" fmla="*/ 0 h 1111"/>
                                <a:gd name="T100" fmla="*/ 0 w 811"/>
                                <a:gd name="T101" fmla="*/ 0 h 1111"/>
                                <a:gd name="T102" fmla="*/ 0 w 811"/>
                                <a:gd name="T103" fmla="*/ 0 h 1111"/>
                                <a:gd name="T104" fmla="*/ 0 w 811"/>
                                <a:gd name="T105" fmla="*/ 0 h 1111"/>
                                <a:gd name="T106" fmla="*/ 0 w 811"/>
                                <a:gd name="T107" fmla="*/ 0 h 1111"/>
                                <a:gd name="T108" fmla="*/ 0 w 811"/>
                                <a:gd name="T109" fmla="*/ 0 h 1111"/>
                                <a:gd name="T110" fmla="*/ 0 w 811"/>
                                <a:gd name="T111" fmla="*/ 0 h 1111"/>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811"/>
                                <a:gd name="T169" fmla="*/ 0 h 1111"/>
                                <a:gd name="T170" fmla="*/ 811 w 811"/>
                                <a:gd name="T171" fmla="*/ 1111 h 1111"/>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811" h="1111">
                                  <a:moveTo>
                                    <a:pt x="730" y="661"/>
                                  </a:moveTo>
                                  <a:lnTo>
                                    <a:pt x="734" y="661"/>
                                  </a:lnTo>
                                  <a:lnTo>
                                    <a:pt x="739" y="662"/>
                                  </a:lnTo>
                                  <a:lnTo>
                                    <a:pt x="741" y="663"/>
                                  </a:lnTo>
                                  <a:lnTo>
                                    <a:pt x="745" y="666"/>
                                  </a:lnTo>
                                  <a:lnTo>
                                    <a:pt x="748" y="668"/>
                                  </a:lnTo>
                                  <a:lnTo>
                                    <a:pt x="750" y="672"/>
                                  </a:lnTo>
                                  <a:lnTo>
                                    <a:pt x="751" y="676"/>
                                  </a:lnTo>
                                  <a:lnTo>
                                    <a:pt x="753" y="681"/>
                                  </a:lnTo>
                                  <a:lnTo>
                                    <a:pt x="760" y="755"/>
                                  </a:lnTo>
                                  <a:lnTo>
                                    <a:pt x="761" y="762"/>
                                  </a:lnTo>
                                  <a:lnTo>
                                    <a:pt x="763" y="768"/>
                                  </a:lnTo>
                                  <a:lnTo>
                                    <a:pt x="765" y="775"/>
                                  </a:lnTo>
                                  <a:lnTo>
                                    <a:pt x="768" y="782"/>
                                  </a:lnTo>
                                  <a:lnTo>
                                    <a:pt x="774" y="795"/>
                                  </a:lnTo>
                                  <a:lnTo>
                                    <a:pt x="780" y="807"/>
                                  </a:lnTo>
                                  <a:lnTo>
                                    <a:pt x="805" y="858"/>
                                  </a:lnTo>
                                  <a:lnTo>
                                    <a:pt x="808" y="863"/>
                                  </a:lnTo>
                                  <a:lnTo>
                                    <a:pt x="810" y="868"/>
                                  </a:lnTo>
                                  <a:lnTo>
                                    <a:pt x="811" y="874"/>
                                  </a:lnTo>
                                  <a:lnTo>
                                    <a:pt x="811" y="880"/>
                                  </a:lnTo>
                                  <a:lnTo>
                                    <a:pt x="810" y="885"/>
                                  </a:lnTo>
                                  <a:lnTo>
                                    <a:pt x="809" y="892"/>
                                  </a:lnTo>
                                  <a:lnTo>
                                    <a:pt x="806" y="897"/>
                                  </a:lnTo>
                                  <a:lnTo>
                                    <a:pt x="803" y="902"/>
                                  </a:lnTo>
                                  <a:lnTo>
                                    <a:pt x="794" y="913"/>
                                  </a:lnTo>
                                  <a:lnTo>
                                    <a:pt x="790" y="917"/>
                                  </a:lnTo>
                                  <a:lnTo>
                                    <a:pt x="786" y="923"/>
                                  </a:lnTo>
                                  <a:lnTo>
                                    <a:pt x="784" y="929"/>
                                  </a:lnTo>
                                  <a:lnTo>
                                    <a:pt x="781" y="935"/>
                                  </a:lnTo>
                                  <a:lnTo>
                                    <a:pt x="780" y="943"/>
                                  </a:lnTo>
                                  <a:lnTo>
                                    <a:pt x="779" y="949"/>
                                  </a:lnTo>
                                  <a:lnTo>
                                    <a:pt x="778" y="955"/>
                                  </a:lnTo>
                                  <a:lnTo>
                                    <a:pt x="779" y="961"/>
                                  </a:lnTo>
                                  <a:lnTo>
                                    <a:pt x="785" y="1018"/>
                                  </a:lnTo>
                                  <a:lnTo>
                                    <a:pt x="786" y="1024"/>
                                  </a:lnTo>
                                  <a:lnTo>
                                    <a:pt x="785" y="1029"/>
                                  </a:lnTo>
                                  <a:lnTo>
                                    <a:pt x="783" y="1034"/>
                                  </a:lnTo>
                                  <a:lnTo>
                                    <a:pt x="780" y="1039"/>
                                  </a:lnTo>
                                  <a:lnTo>
                                    <a:pt x="776" y="1041"/>
                                  </a:lnTo>
                                  <a:lnTo>
                                    <a:pt x="771" y="1045"/>
                                  </a:lnTo>
                                  <a:lnTo>
                                    <a:pt x="766" y="1046"/>
                                  </a:lnTo>
                                  <a:lnTo>
                                    <a:pt x="761" y="1048"/>
                                  </a:lnTo>
                                  <a:lnTo>
                                    <a:pt x="740" y="1048"/>
                                  </a:lnTo>
                                  <a:lnTo>
                                    <a:pt x="736" y="1049"/>
                                  </a:lnTo>
                                  <a:lnTo>
                                    <a:pt x="735" y="1049"/>
                                  </a:lnTo>
                                  <a:lnTo>
                                    <a:pt x="733" y="1050"/>
                                  </a:lnTo>
                                  <a:lnTo>
                                    <a:pt x="731" y="1053"/>
                                  </a:lnTo>
                                  <a:lnTo>
                                    <a:pt x="729" y="1056"/>
                                  </a:lnTo>
                                  <a:lnTo>
                                    <a:pt x="726" y="1063"/>
                                  </a:lnTo>
                                  <a:lnTo>
                                    <a:pt x="724" y="1074"/>
                                  </a:lnTo>
                                  <a:lnTo>
                                    <a:pt x="721" y="1080"/>
                                  </a:lnTo>
                                  <a:lnTo>
                                    <a:pt x="719" y="1085"/>
                                  </a:lnTo>
                                  <a:lnTo>
                                    <a:pt x="715" y="1090"/>
                                  </a:lnTo>
                                  <a:lnTo>
                                    <a:pt x="711" y="1094"/>
                                  </a:lnTo>
                                  <a:lnTo>
                                    <a:pt x="705" y="1098"/>
                                  </a:lnTo>
                                  <a:lnTo>
                                    <a:pt x="700" y="1101"/>
                                  </a:lnTo>
                                  <a:lnTo>
                                    <a:pt x="688" y="1108"/>
                                  </a:lnTo>
                                  <a:lnTo>
                                    <a:pt x="681" y="1109"/>
                                  </a:lnTo>
                                  <a:lnTo>
                                    <a:pt x="675" y="1110"/>
                                  </a:lnTo>
                                  <a:lnTo>
                                    <a:pt x="671" y="1110"/>
                                  </a:lnTo>
                                  <a:lnTo>
                                    <a:pt x="648" y="1111"/>
                                  </a:lnTo>
                                  <a:lnTo>
                                    <a:pt x="643" y="1110"/>
                                  </a:lnTo>
                                  <a:lnTo>
                                    <a:pt x="639" y="1109"/>
                                  </a:lnTo>
                                  <a:lnTo>
                                    <a:pt x="636" y="1106"/>
                                  </a:lnTo>
                                  <a:lnTo>
                                    <a:pt x="635" y="1103"/>
                                  </a:lnTo>
                                  <a:lnTo>
                                    <a:pt x="633" y="1096"/>
                                  </a:lnTo>
                                  <a:lnTo>
                                    <a:pt x="629" y="1088"/>
                                  </a:lnTo>
                                  <a:lnTo>
                                    <a:pt x="605" y="1044"/>
                                  </a:lnTo>
                                  <a:lnTo>
                                    <a:pt x="602" y="1039"/>
                                  </a:lnTo>
                                  <a:lnTo>
                                    <a:pt x="598" y="1034"/>
                                  </a:lnTo>
                                  <a:lnTo>
                                    <a:pt x="593" y="1030"/>
                                  </a:lnTo>
                                  <a:lnTo>
                                    <a:pt x="588" y="1026"/>
                                  </a:lnTo>
                                  <a:lnTo>
                                    <a:pt x="583" y="1023"/>
                                  </a:lnTo>
                                  <a:lnTo>
                                    <a:pt x="577" y="1020"/>
                                  </a:lnTo>
                                  <a:lnTo>
                                    <a:pt x="572" y="1018"/>
                                  </a:lnTo>
                                  <a:lnTo>
                                    <a:pt x="565" y="1016"/>
                                  </a:lnTo>
                                  <a:lnTo>
                                    <a:pt x="560" y="1016"/>
                                  </a:lnTo>
                                  <a:lnTo>
                                    <a:pt x="555" y="1014"/>
                                  </a:lnTo>
                                  <a:lnTo>
                                    <a:pt x="549" y="1011"/>
                                  </a:lnTo>
                                  <a:lnTo>
                                    <a:pt x="543" y="1008"/>
                                  </a:lnTo>
                                  <a:lnTo>
                                    <a:pt x="538" y="1004"/>
                                  </a:lnTo>
                                  <a:lnTo>
                                    <a:pt x="533" y="1000"/>
                                  </a:lnTo>
                                  <a:lnTo>
                                    <a:pt x="529" y="995"/>
                                  </a:lnTo>
                                  <a:lnTo>
                                    <a:pt x="525" y="990"/>
                                  </a:lnTo>
                                  <a:lnTo>
                                    <a:pt x="489" y="935"/>
                                  </a:lnTo>
                                  <a:lnTo>
                                    <a:pt x="485" y="930"/>
                                  </a:lnTo>
                                  <a:lnTo>
                                    <a:pt x="484" y="925"/>
                                  </a:lnTo>
                                  <a:lnTo>
                                    <a:pt x="484" y="919"/>
                                  </a:lnTo>
                                  <a:lnTo>
                                    <a:pt x="484" y="913"/>
                                  </a:lnTo>
                                  <a:lnTo>
                                    <a:pt x="485" y="908"/>
                                  </a:lnTo>
                                  <a:lnTo>
                                    <a:pt x="487" y="902"/>
                                  </a:lnTo>
                                  <a:lnTo>
                                    <a:pt x="490" y="897"/>
                                  </a:lnTo>
                                  <a:lnTo>
                                    <a:pt x="494" y="893"/>
                                  </a:lnTo>
                                  <a:lnTo>
                                    <a:pt x="503" y="883"/>
                                  </a:lnTo>
                                  <a:lnTo>
                                    <a:pt x="507" y="879"/>
                                  </a:lnTo>
                                  <a:lnTo>
                                    <a:pt x="509" y="874"/>
                                  </a:lnTo>
                                  <a:lnTo>
                                    <a:pt x="514" y="867"/>
                                  </a:lnTo>
                                  <a:lnTo>
                                    <a:pt x="515" y="863"/>
                                  </a:lnTo>
                                  <a:lnTo>
                                    <a:pt x="515" y="860"/>
                                  </a:lnTo>
                                  <a:lnTo>
                                    <a:pt x="517" y="855"/>
                                  </a:lnTo>
                                  <a:lnTo>
                                    <a:pt x="518" y="853"/>
                                  </a:lnTo>
                                  <a:lnTo>
                                    <a:pt x="519" y="850"/>
                                  </a:lnTo>
                                  <a:lnTo>
                                    <a:pt x="523" y="845"/>
                                  </a:lnTo>
                                  <a:lnTo>
                                    <a:pt x="527" y="842"/>
                                  </a:lnTo>
                                  <a:lnTo>
                                    <a:pt x="529" y="840"/>
                                  </a:lnTo>
                                  <a:lnTo>
                                    <a:pt x="532" y="838"/>
                                  </a:lnTo>
                                  <a:lnTo>
                                    <a:pt x="534" y="833"/>
                                  </a:lnTo>
                                  <a:lnTo>
                                    <a:pt x="535" y="829"/>
                                  </a:lnTo>
                                  <a:lnTo>
                                    <a:pt x="537" y="827"/>
                                  </a:lnTo>
                                  <a:lnTo>
                                    <a:pt x="537" y="823"/>
                                  </a:lnTo>
                                  <a:lnTo>
                                    <a:pt x="537" y="820"/>
                                  </a:lnTo>
                                  <a:lnTo>
                                    <a:pt x="535" y="813"/>
                                  </a:lnTo>
                                  <a:lnTo>
                                    <a:pt x="532" y="803"/>
                                  </a:lnTo>
                                  <a:lnTo>
                                    <a:pt x="528" y="792"/>
                                  </a:lnTo>
                                  <a:lnTo>
                                    <a:pt x="523" y="780"/>
                                  </a:lnTo>
                                  <a:lnTo>
                                    <a:pt x="495" y="728"/>
                                  </a:lnTo>
                                  <a:lnTo>
                                    <a:pt x="488" y="716"/>
                                  </a:lnTo>
                                  <a:lnTo>
                                    <a:pt x="483" y="708"/>
                                  </a:lnTo>
                                  <a:lnTo>
                                    <a:pt x="483" y="704"/>
                                  </a:lnTo>
                                  <a:lnTo>
                                    <a:pt x="483" y="702"/>
                                  </a:lnTo>
                                  <a:lnTo>
                                    <a:pt x="484" y="699"/>
                                  </a:lnTo>
                                  <a:lnTo>
                                    <a:pt x="487" y="698"/>
                                  </a:lnTo>
                                  <a:lnTo>
                                    <a:pt x="479" y="699"/>
                                  </a:lnTo>
                                  <a:lnTo>
                                    <a:pt x="472" y="699"/>
                                  </a:lnTo>
                                  <a:lnTo>
                                    <a:pt x="459" y="699"/>
                                  </a:lnTo>
                                  <a:lnTo>
                                    <a:pt x="401" y="693"/>
                                  </a:lnTo>
                                  <a:lnTo>
                                    <a:pt x="394" y="692"/>
                                  </a:lnTo>
                                  <a:lnTo>
                                    <a:pt x="388" y="689"/>
                                  </a:lnTo>
                                  <a:lnTo>
                                    <a:pt x="383" y="687"/>
                                  </a:lnTo>
                                  <a:lnTo>
                                    <a:pt x="378" y="683"/>
                                  </a:lnTo>
                                  <a:lnTo>
                                    <a:pt x="373" y="679"/>
                                  </a:lnTo>
                                  <a:lnTo>
                                    <a:pt x="368" y="674"/>
                                  </a:lnTo>
                                  <a:lnTo>
                                    <a:pt x="366" y="668"/>
                                  </a:lnTo>
                                  <a:lnTo>
                                    <a:pt x="363" y="663"/>
                                  </a:lnTo>
                                  <a:lnTo>
                                    <a:pt x="349" y="623"/>
                                  </a:lnTo>
                                  <a:lnTo>
                                    <a:pt x="347" y="618"/>
                                  </a:lnTo>
                                  <a:lnTo>
                                    <a:pt x="343" y="612"/>
                                  </a:lnTo>
                                  <a:lnTo>
                                    <a:pt x="337" y="598"/>
                                  </a:lnTo>
                                  <a:lnTo>
                                    <a:pt x="328" y="587"/>
                                  </a:lnTo>
                                  <a:lnTo>
                                    <a:pt x="323" y="582"/>
                                  </a:lnTo>
                                  <a:lnTo>
                                    <a:pt x="319" y="577"/>
                                  </a:lnTo>
                                  <a:lnTo>
                                    <a:pt x="242" y="503"/>
                                  </a:lnTo>
                                  <a:lnTo>
                                    <a:pt x="237" y="499"/>
                                  </a:lnTo>
                                  <a:lnTo>
                                    <a:pt x="232" y="495"/>
                                  </a:lnTo>
                                  <a:lnTo>
                                    <a:pt x="218" y="485"/>
                                  </a:lnTo>
                                  <a:lnTo>
                                    <a:pt x="206" y="475"/>
                                  </a:lnTo>
                                  <a:lnTo>
                                    <a:pt x="201" y="470"/>
                                  </a:lnTo>
                                  <a:lnTo>
                                    <a:pt x="197" y="465"/>
                                  </a:lnTo>
                                  <a:lnTo>
                                    <a:pt x="150" y="433"/>
                                  </a:lnTo>
                                  <a:lnTo>
                                    <a:pt x="126" y="418"/>
                                  </a:lnTo>
                                  <a:lnTo>
                                    <a:pt x="102" y="405"/>
                                  </a:lnTo>
                                  <a:lnTo>
                                    <a:pt x="77" y="391"/>
                                  </a:lnTo>
                                  <a:lnTo>
                                    <a:pt x="52" y="377"/>
                                  </a:lnTo>
                                  <a:lnTo>
                                    <a:pt x="27" y="366"/>
                                  </a:lnTo>
                                  <a:lnTo>
                                    <a:pt x="1" y="355"/>
                                  </a:lnTo>
                                  <a:lnTo>
                                    <a:pt x="0" y="352"/>
                                  </a:lnTo>
                                  <a:lnTo>
                                    <a:pt x="0" y="347"/>
                                  </a:lnTo>
                                  <a:lnTo>
                                    <a:pt x="0" y="336"/>
                                  </a:lnTo>
                                  <a:lnTo>
                                    <a:pt x="4" y="321"/>
                                  </a:lnTo>
                                  <a:lnTo>
                                    <a:pt x="9" y="303"/>
                                  </a:lnTo>
                                  <a:lnTo>
                                    <a:pt x="15" y="285"/>
                                  </a:lnTo>
                                  <a:lnTo>
                                    <a:pt x="23" y="266"/>
                                  </a:lnTo>
                                  <a:lnTo>
                                    <a:pt x="27" y="259"/>
                                  </a:lnTo>
                                  <a:lnTo>
                                    <a:pt x="32" y="250"/>
                                  </a:lnTo>
                                  <a:lnTo>
                                    <a:pt x="37" y="244"/>
                                  </a:lnTo>
                                  <a:lnTo>
                                    <a:pt x="40" y="240"/>
                                  </a:lnTo>
                                  <a:lnTo>
                                    <a:pt x="42" y="237"/>
                                  </a:lnTo>
                                  <a:lnTo>
                                    <a:pt x="45" y="236"/>
                                  </a:lnTo>
                                  <a:lnTo>
                                    <a:pt x="47" y="235"/>
                                  </a:lnTo>
                                  <a:lnTo>
                                    <a:pt x="55" y="235"/>
                                  </a:lnTo>
                                  <a:lnTo>
                                    <a:pt x="63" y="235"/>
                                  </a:lnTo>
                                  <a:lnTo>
                                    <a:pt x="67" y="236"/>
                                  </a:lnTo>
                                  <a:lnTo>
                                    <a:pt x="71" y="236"/>
                                  </a:lnTo>
                                  <a:lnTo>
                                    <a:pt x="78" y="239"/>
                                  </a:lnTo>
                                  <a:lnTo>
                                    <a:pt x="86" y="240"/>
                                  </a:lnTo>
                                  <a:lnTo>
                                    <a:pt x="92" y="241"/>
                                  </a:lnTo>
                                  <a:lnTo>
                                    <a:pt x="100" y="241"/>
                                  </a:lnTo>
                                  <a:lnTo>
                                    <a:pt x="106" y="240"/>
                                  </a:lnTo>
                                  <a:lnTo>
                                    <a:pt x="113" y="239"/>
                                  </a:lnTo>
                                  <a:lnTo>
                                    <a:pt x="120" y="235"/>
                                  </a:lnTo>
                                  <a:lnTo>
                                    <a:pt x="126" y="231"/>
                                  </a:lnTo>
                                  <a:lnTo>
                                    <a:pt x="132" y="227"/>
                                  </a:lnTo>
                                  <a:lnTo>
                                    <a:pt x="138" y="221"/>
                                  </a:lnTo>
                                  <a:lnTo>
                                    <a:pt x="145" y="215"/>
                                  </a:lnTo>
                                  <a:lnTo>
                                    <a:pt x="151" y="209"/>
                                  </a:lnTo>
                                  <a:lnTo>
                                    <a:pt x="157" y="200"/>
                                  </a:lnTo>
                                  <a:lnTo>
                                    <a:pt x="163" y="191"/>
                                  </a:lnTo>
                                  <a:lnTo>
                                    <a:pt x="175" y="171"/>
                                  </a:lnTo>
                                  <a:lnTo>
                                    <a:pt x="180" y="159"/>
                                  </a:lnTo>
                                  <a:lnTo>
                                    <a:pt x="185" y="145"/>
                                  </a:lnTo>
                                  <a:lnTo>
                                    <a:pt x="190" y="131"/>
                                  </a:lnTo>
                                  <a:lnTo>
                                    <a:pt x="192" y="117"/>
                                  </a:lnTo>
                                  <a:lnTo>
                                    <a:pt x="196" y="110"/>
                                  </a:lnTo>
                                  <a:lnTo>
                                    <a:pt x="197" y="102"/>
                                  </a:lnTo>
                                  <a:lnTo>
                                    <a:pt x="197" y="95"/>
                                  </a:lnTo>
                                  <a:lnTo>
                                    <a:pt x="197" y="89"/>
                                  </a:lnTo>
                                  <a:lnTo>
                                    <a:pt x="196" y="82"/>
                                  </a:lnTo>
                                  <a:lnTo>
                                    <a:pt x="195" y="76"/>
                                  </a:lnTo>
                                  <a:lnTo>
                                    <a:pt x="191" y="65"/>
                                  </a:lnTo>
                                  <a:lnTo>
                                    <a:pt x="186" y="56"/>
                                  </a:lnTo>
                                  <a:lnTo>
                                    <a:pt x="183" y="50"/>
                                  </a:lnTo>
                                  <a:lnTo>
                                    <a:pt x="182" y="46"/>
                                  </a:lnTo>
                                  <a:lnTo>
                                    <a:pt x="182" y="44"/>
                                  </a:lnTo>
                                  <a:lnTo>
                                    <a:pt x="183" y="42"/>
                                  </a:lnTo>
                                  <a:lnTo>
                                    <a:pt x="185" y="40"/>
                                  </a:lnTo>
                                  <a:lnTo>
                                    <a:pt x="242" y="8"/>
                                  </a:lnTo>
                                  <a:lnTo>
                                    <a:pt x="248" y="5"/>
                                  </a:lnTo>
                                  <a:lnTo>
                                    <a:pt x="254" y="3"/>
                                  </a:lnTo>
                                  <a:lnTo>
                                    <a:pt x="261" y="1"/>
                                  </a:lnTo>
                                  <a:lnTo>
                                    <a:pt x="267" y="0"/>
                                  </a:lnTo>
                                  <a:lnTo>
                                    <a:pt x="281" y="0"/>
                                  </a:lnTo>
                                  <a:lnTo>
                                    <a:pt x="288" y="1"/>
                                  </a:lnTo>
                                  <a:lnTo>
                                    <a:pt x="293" y="4"/>
                                  </a:lnTo>
                                  <a:lnTo>
                                    <a:pt x="361" y="29"/>
                                  </a:lnTo>
                                  <a:lnTo>
                                    <a:pt x="373" y="33"/>
                                  </a:lnTo>
                                  <a:lnTo>
                                    <a:pt x="388" y="36"/>
                                  </a:lnTo>
                                  <a:lnTo>
                                    <a:pt x="403" y="39"/>
                                  </a:lnTo>
                                  <a:lnTo>
                                    <a:pt x="409" y="40"/>
                                  </a:lnTo>
                                  <a:lnTo>
                                    <a:pt x="415" y="40"/>
                                  </a:lnTo>
                                  <a:lnTo>
                                    <a:pt x="467" y="42"/>
                                  </a:lnTo>
                                  <a:lnTo>
                                    <a:pt x="495" y="45"/>
                                  </a:lnTo>
                                  <a:lnTo>
                                    <a:pt x="523" y="47"/>
                                  </a:lnTo>
                                  <a:lnTo>
                                    <a:pt x="735" y="72"/>
                                  </a:lnTo>
                                  <a:lnTo>
                                    <a:pt x="741" y="74"/>
                                  </a:lnTo>
                                  <a:lnTo>
                                    <a:pt x="748" y="76"/>
                                  </a:lnTo>
                                  <a:lnTo>
                                    <a:pt x="760" y="80"/>
                                  </a:lnTo>
                                  <a:lnTo>
                                    <a:pt x="771" y="86"/>
                                  </a:lnTo>
                                  <a:lnTo>
                                    <a:pt x="775" y="89"/>
                                  </a:lnTo>
                                  <a:lnTo>
                                    <a:pt x="779" y="92"/>
                                  </a:lnTo>
                                  <a:lnTo>
                                    <a:pt x="786" y="100"/>
                                  </a:lnTo>
                                  <a:lnTo>
                                    <a:pt x="793" y="110"/>
                                  </a:lnTo>
                                  <a:lnTo>
                                    <a:pt x="798" y="121"/>
                                  </a:lnTo>
                                  <a:lnTo>
                                    <a:pt x="799" y="126"/>
                                  </a:lnTo>
                                  <a:lnTo>
                                    <a:pt x="800" y="131"/>
                                  </a:lnTo>
                                  <a:lnTo>
                                    <a:pt x="801" y="136"/>
                                  </a:lnTo>
                                  <a:lnTo>
                                    <a:pt x="801" y="141"/>
                                  </a:lnTo>
                                  <a:lnTo>
                                    <a:pt x="801" y="147"/>
                                  </a:lnTo>
                                  <a:lnTo>
                                    <a:pt x="800" y="154"/>
                                  </a:lnTo>
                                  <a:lnTo>
                                    <a:pt x="799" y="160"/>
                                  </a:lnTo>
                                  <a:lnTo>
                                    <a:pt x="796" y="166"/>
                                  </a:lnTo>
                                  <a:lnTo>
                                    <a:pt x="791" y="176"/>
                                  </a:lnTo>
                                  <a:lnTo>
                                    <a:pt x="789" y="181"/>
                                  </a:lnTo>
                                  <a:lnTo>
                                    <a:pt x="786" y="186"/>
                                  </a:lnTo>
                                  <a:lnTo>
                                    <a:pt x="783" y="192"/>
                                  </a:lnTo>
                                  <a:lnTo>
                                    <a:pt x="781" y="199"/>
                                  </a:lnTo>
                                  <a:lnTo>
                                    <a:pt x="779" y="206"/>
                                  </a:lnTo>
                                  <a:lnTo>
                                    <a:pt x="778" y="212"/>
                                  </a:lnTo>
                                  <a:lnTo>
                                    <a:pt x="776" y="220"/>
                                  </a:lnTo>
                                  <a:lnTo>
                                    <a:pt x="776" y="225"/>
                                  </a:lnTo>
                                  <a:lnTo>
                                    <a:pt x="776" y="255"/>
                                  </a:lnTo>
                                  <a:lnTo>
                                    <a:pt x="776" y="260"/>
                                  </a:lnTo>
                                  <a:lnTo>
                                    <a:pt x="778" y="266"/>
                                  </a:lnTo>
                                  <a:lnTo>
                                    <a:pt x="779" y="272"/>
                                  </a:lnTo>
                                  <a:lnTo>
                                    <a:pt x="781" y="278"/>
                                  </a:lnTo>
                                  <a:lnTo>
                                    <a:pt x="783" y="283"/>
                                  </a:lnTo>
                                  <a:lnTo>
                                    <a:pt x="786" y="288"/>
                                  </a:lnTo>
                                  <a:lnTo>
                                    <a:pt x="789" y="292"/>
                                  </a:lnTo>
                                  <a:lnTo>
                                    <a:pt x="791" y="296"/>
                                  </a:lnTo>
                                  <a:lnTo>
                                    <a:pt x="795" y="298"/>
                                  </a:lnTo>
                                  <a:lnTo>
                                    <a:pt x="798" y="302"/>
                                  </a:lnTo>
                                  <a:lnTo>
                                    <a:pt x="800" y="307"/>
                                  </a:lnTo>
                                  <a:lnTo>
                                    <a:pt x="803" y="312"/>
                                  </a:lnTo>
                                  <a:lnTo>
                                    <a:pt x="804" y="318"/>
                                  </a:lnTo>
                                  <a:lnTo>
                                    <a:pt x="806" y="323"/>
                                  </a:lnTo>
                                  <a:lnTo>
                                    <a:pt x="808" y="330"/>
                                  </a:lnTo>
                                  <a:lnTo>
                                    <a:pt x="808" y="335"/>
                                  </a:lnTo>
                                  <a:lnTo>
                                    <a:pt x="808" y="340"/>
                                  </a:lnTo>
                                  <a:lnTo>
                                    <a:pt x="806" y="345"/>
                                  </a:lnTo>
                                  <a:lnTo>
                                    <a:pt x="804" y="348"/>
                                  </a:lnTo>
                                  <a:lnTo>
                                    <a:pt x="801" y="352"/>
                                  </a:lnTo>
                                  <a:lnTo>
                                    <a:pt x="798" y="355"/>
                                  </a:lnTo>
                                  <a:lnTo>
                                    <a:pt x="795" y="356"/>
                                  </a:lnTo>
                                  <a:lnTo>
                                    <a:pt x="793" y="357"/>
                                  </a:lnTo>
                                  <a:lnTo>
                                    <a:pt x="789" y="358"/>
                                  </a:lnTo>
                                  <a:lnTo>
                                    <a:pt x="783" y="358"/>
                                  </a:lnTo>
                                  <a:lnTo>
                                    <a:pt x="771" y="356"/>
                                  </a:lnTo>
                                  <a:lnTo>
                                    <a:pt x="758" y="352"/>
                                  </a:lnTo>
                                  <a:lnTo>
                                    <a:pt x="744" y="347"/>
                                  </a:lnTo>
                                  <a:lnTo>
                                    <a:pt x="738" y="345"/>
                                  </a:lnTo>
                                  <a:lnTo>
                                    <a:pt x="731" y="342"/>
                                  </a:lnTo>
                                  <a:lnTo>
                                    <a:pt x="714" y="333"/>
                                  </a:lnTo>
                                  <a:lnTo>
                                    <a:pt x="704" y="330"/>
                                  </a:lnTo>
                                  <a:lnTo>
                                    <a:pt x="699" y="327"/>
                                  </a:lnTo>
                                  <a:lnTo>
                                    <a:pt x="696" y="327"/>
                                  </a:lnTo>
                                  <a:lnTo>
                                    <a:pt x="696" y="328"/>
                                  </a:lnTo>
                                  <a:lnTo>
                                    <a:pt x="696" y="330"/>
                                  </a:lnTo>
                                  <a:lnTo>
                                    <a:pt x="698" y="332"/>
                                  </a:lnTo>
                                  <a:lnTo>
                                    <a:pt x="709" y="347"/>
                                  </a:lnTo>
                                  <a:lnTo>
                                    <a:pt x="721" y="367"/>
                                  </a:lnTo>
                                  <a:lnTo>
                                    <a:pt x="724" y="371"/>
                                  </a:lnTo>
                                  <a:lnTo>
                                    <a:pt x="729" y="382"/>
                                  </a:lnTo>
                                  <a:lnTo>
                                    <a:pt x="734" y="392"/>
                                  </a:lnTo>
                                  <a:lnTo>
                                    <a:pt x="735" y="402"/>
                                  </a:lnTo>
                                  <a:lnTo>
                                    <a:pt x="735" y="406"/>
                                  </a:lnTo>
                                  <a:lnTo>
                                    <a:pt x="735" y="410"/>
                                  </a:lnTo>
                                  <a:lnTo>
                                    <a:pt x="733" y="416"/>
                                  </a:lnTo>
                                  <a:lnTo>
                                    <a:pt x="729" y="422"/>
                                  </a:lnTo>
                                  <a:lnTo>
                                    <a:pt x="725" y="427"/>
                                  </a:lnTo>
                                  <a:lnTo>
                                    <a:pt x="724" y="428"/>
                                  </a:lnTo>
                                  <a:lnTo>
                                    <a:pt x="721" y="430"/>
                                  </a:lnTo>
                                  <a:lnTo>
                                    <a:pt x="720" y="431"/>
                                  </a:lnTo>
                                  <a:lnTo>
                                    <a:pt x="719" y="433"/>
                                  </a:lnTo>
                                  <a:lnTo>
                                    <a:pt x="719" y="436"/>
                                  </a:lnTo>
                                  <a:lnTo>
                                    <a:pt x="719" y="438"/>
                                  </a:lnTo>
                                  <a:lnTo>
                                    <a:pt x="721" y="445"/>
                                  </a:lnTo>
                                  <a:lnTo>
                                    <a:pt x="725" y="451"/>
                                  </a:lnTo>
                                  <a:lnTo>
                                    <a:pt x="728" y="455"/>
                                  </a:lnTo>
                                  <a:lnTo>
                                    <a:pt x="730" y="458"/>
                                  </a:lnTo>
                                  <a:lnTo>
                                    <a:pt x="731" y="463"/>
                                  </a:lnTo>
                                  <a:lnTo>
                                    <a:pt x="733" y="467"/>
                                  </a:lnTo>
                                  <a:lnTo>
                                    <a:pt x="733" y="472"/>
                                  </a:lnTo>
                                  <a:lnTo>
                                    <a:pt x="733" y="477"/>
                                  </a:lnTo>
                                  <a:lnTo>
                                    <a:pt x="733" y="481"/>
                                  </a:lnTo>
                                  <a:lnTo>
                                    <a:pt x="731" y="485"/>
                                  </a:lnTo>
                                  <a:lnTo>
                                    <a:pt x="729" y="493"/>
                                  </a:lnTo>
                                  <a:lnTo>
                                    <a:pt x="728" y="497"/>
                                  </a:lnTo>
                                  <a:lnTo>
                                    <a:pt x="728" y="502"/>
                                  </a:lnTo>
                                  <a:lnTo>
                                    <a:pt x="728" y="507"/>
                                  </a:lnTo>
                                  <a:lnTo>
                                    <a:pt x="729" y="512"/>
                                  </a:lnTo>
                                  <a:lnTo>
                                    <a:pt x="730" y="517"/>
                                  </a:lnTo>
                                  <a:lnTo>
                                    <a:pt x="731" y="521"/>
                                  </a:lnTo>
                                  <a:lnTo>
                                    <a:pt x="738" y="538"/>
                                  </a:lnTo>
                                  <a:lnTo>
                                    <a:pt x="740" y="547"/>
                                  </a:lnTo>
                                  <a:lnTo>
                                    <a:pt x="741" y="554"/>
                                  </a:lnTo>
                                  <a:lnTo>
                                    <a:pt x="744" y="573"/>
                                  </a:lnTo>
                                  <a:lnTo>
                                    <a:pt x="745" y="586"/>
                                  </a:lnTo>
                                  <a:lnTo>
                                    <a:pt x="746" y="598"/>
                                  </a:lnTo>
                                  <a:lnTo>
                                    <a:pt x="748" y="627"/>
                                  </a:lnTo>
                                  <a:lnTo>
                                    <a:pt x="748" y="632"/>
                                  </a:lnTo>
                                  <a:lnTo>
                                    <a:pt x="746" y="637"/>
                                  </a:lnTo>
                                  <a:lnTo>
                                    <a:pt x="745" y="641"/>
                                  </a:lnTo>
                                  <a:lnTo>
                                    <a:pt x="744" y="646"/>
                                  </a:lnTo>
                                  <a:lnTo>
                                    <a:pt x="740" y="649"/>
                                  </a:lnTo>
                                  <a:lnTo>
                                    <a:pt x="739" y="652"/>
                                  </a:lnTo>
                                  <a:lnTo>
                                    <a:pt x="738" y="653"/>
                                  </a:lnTo>
                                  <a:lnTo>
                                    <a:pt x="734" y="657"/>
                                  </a:lnTo>
                                  <a:lnTo>
                                    <a:pt x="733" y="658"/>
                                  </a:lnTo>
                                  <a:lnTo>
                                    <a:pt x="730" y="66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6" name="Freeform 49"/>
                            <a:cNvSpPr>
                              <a:spLocks noChangeArrowheads="1"/>
                            </a:cNvSpPr>
                          </a:nvSpPr>
                          <a:spPr bwMode="auto">
                            <a:xfrm rot="5100000">
                              <a:off x="3035" y="2985"/>
                              <a:ext cx="143" cy="426"/>
                            </a:xfrm>
                            <a:custGeom>
                              <a:avLst/>
                              <a:gdLst>
                                <a:gd name="T0" fmla="*/ 0 w 787"/>
                                <a:gd name="T1" fmla="*/ 0 h 1208"/>
                                <a:gd name="T2" fmla="*/ 0 w 787"/>
                                <a:gd name="T3" fmla="*/ 0 h 1208"/>
                                <a:gd name="T4" fmla="*/ 0 w 787"/>
                                <a:gd name="T5" fmla="*/ 0 h 1208"/>
                                <a:gd name="T6" fmla="*/ 0 w 787"/>
                                <a:gd name="T7" fmla="*/ 0 h 1208"/>
                                <a:gd name="T8" fmla="*/ 0 w 787"/>
                                <a:gd name="T9" fmla="*/ 0 h 1208"/>
                                <a:gd name="T10" fmla="*/ 0 w 787"/>
                                <a:gd name="T11" fmla="*/ 0 h 1208"/>
                                <a:gd name="T12" fmla="*/ 0 w 787"/>
                                <a:gd name="T13" fmla="*/ 0 h 1208"/>
                                <a:gd name="T14" fmla="*/ 0 w 787"/>
                                <a:gd name="T15" fmla="*/ 0 h 1208"/>
                                <a:gd name="T16" fmla="*/ 0 w 787"/>
                                <a:gd name="T17" fmla="*/ 0 h 1208"/>
                                <a:gd name="T18" fmla="*/ 0 w 787"/>
                                <a:gd name="T19" fmla="*/ 0 h 1208"/>
                                <a:gd name="T20" fmla="*/ 0 w 787"/>
                                <a:gd name="T21" fmla="*/ 0 h 1208"/>
                                <a:gd name="T22" fmla="*/ 0 w 787"/>
                                <a:gd name="T23" fmla="*/ 0 h 1208"/>
                                <a:gd name="T24" fmla="*/ 0 w 787"/>
                                <a:gd name="T25" fmla="*/ 0 h 1208"/>
                                <a:gd name="T26" fmla="*/ 0 w 787"/>
                                <a:gd name="T27" fmla="*/ 0 h 1208"/>
                                <a:gd name="T28" fmla="*/ 0 w 787"/>
                                <a:gd name="T29" fmla="*/ 0 h 1208"/>
                                <a:gd name="T30" fmla="*/ 0 w 787"/>
                                <a:gd name="T31" fmla="*/ 0 h 1208"/>
                                <a:gd name="T32" fmla="*/ 0 w 787"/>
                                <a:gd name="T33" fmla="*/ 0 h 1208"/>
                                <a:gd name="T34" fmla="*/ 0 w 787"/>
                                <a:gd name="T35" fmla="*/ 0 h 1208"/>
                                <a:gd name="T36" fmla="*/ 0 w 787"/>
                                <a:gd name="T37" fmla="*/ 0 h 1208"/>
                                <a:gd name="T38" fmla="*/ 0 w 787"/>
                                <a:gd name="T39" fmla="*/ 0 h 1208"/>
                                <a:gd name="T40" fmla="*/ 0 w 787"/>
                                <a:gd name="T41" fmla="*/ 0 h 1208"/>
                                <a:gd name="T42" fmla="*/ 0 w 787"/>
                                <a:gd name="T43" fmla="*/ 0 h 1208"/>
                                <a:gd name="T44" fmla="*/ 0 w 787"/>
                                <a:gd name="T45" fmla="*/ 0 h 1208"/>
                                <a:gd name="T46" fmla="*/ 0 w 787"/>
                                <a:gd name="T47" fmla="*/ 0 h 1208"/>
                                <a:gd name="T48" fmla="*/ 0 w 787"/>
                                <a:gd name="T49" fmla="*/ 0 h 1208"/>
                                <a:gd name="T50" fmla="*/ 0 w 787"/>
                                <a:gd name="T51" fmla="*/ 0 h 1208"/>
                                <a:gd name="T52" fmla="*/ 0 w 787"/>
                                <a:gd name="T53" fmla="*/ 0 h 1208"/>
                                <a:gd name="T54" fmla="*/ 0 w 787"/>
                                <a:gd name="T55" fmla="*/ 0 h 1208"/>
                                <a:gd name="T56" fmla="*/ 0 w 787"/>
                                <a:gd name="T57" fmla="*/ 0 h 1208"/>
                                <a:gd name="T58" fmla="*/ 0 w 787"/>
                                <a:gd name="T59" fmla="*/ 0 h 1208"/>
                                <a:gd name="T60" fmla="*/ 0 w 787"/>
                                <a:gd name="T61" fmla="*/ 0 h 1208"/>
                                <a:gd name="T62" fmla="*/ 0 w 787"/>
                                <a:gd name="T63" fmla="*/ 0 h 1208"/>
                                <a:gd name="T64" fmla="*/ 0 w 787"/>
                                <a:gd name="T65" fmla="*/ 0 h 1208"/>
                                <a:gd name="T66" fmla="*/ 0 w 787"/>
                                <a:gd name="T67" fmla="*/ 0 h 1208"/>
                                <a:gd name="T68" fmla="*/ 0 w 787"/>
                                <a:gd name="T69" fmla="*/ 0 h 1208"/>
                                <a:gd name="T70" fmla="*/ 0 w 787"/>
                                <a:gd name="T71" fmla="*/ 0 h 1208"/>
                                <a:gd name="T72" fmla="*/ 0 w 787"/>
                                <a:gd name="T73" fmla="*/ 0 h 1208"/>
                                <a:gd name="T74" fmla="*/ 0 w 787"/>
                                <a:gd name="T75" fmla="*/ 0 h 1208"/>
                                <a:gd name="T76" fmla="*/ 0 w 787"/>
                                <a:gd name="T77" fmla="*/ 0 h 1208"/>
                                <a:gd name="T78" fmla="*/ 0 w 787"/>
                                <a:gd name="T79" fmla="*/ 0 h 1208"/>
                                <a:gd name="T80" fmla="*/ 0 w 787"/>
                                <a:gd name="T81" fmla="*/ 0 h 1208"/>
                                <a:gd name="T82" fmla="*/ 0 w 787"/>
                                <a:gd name="T83" fmla="*/ 0 h 1208"/>
                                <a:gd name="T84" fmla="*/ 0 w 787"/>
                                <a:gd name="T85" fmla="*/ 0 h 1208"/>
                                <a:gd name="T86" fmla="*/ 0 w 787"/>
                                <a:gd name="T87" fmla="*/ 0 h 1208"/>
                                <a:gd name="T88" fmla="*/ 0 w 787"/>
                                <a:gd name="T89" fmla="*/ 0 h 1208"/>
                                <a:gd name="T90" fmla="*/ 0 w 787"/>
                                <a:gd name="T91" fmla="*/ 0 h 1208"/>
                                <a:gd name="T92" fmla="*/ 0 w 787"/>
                                <a:gd name="T93" fmla="*/ 0 h 1208"/>
                                <a:gd name="T94" fmla="*/ 0 w 787"/>
                                <a:gd name="T95" fmla="*/ 0 h 1208"/>
                                <a:gd name="T96" fmla="*/ 0 w 787"/>
                                <a:gd name="T97" fmla="*/ 0 h 1208"/>
                                <a:gd name="T98" fmla="*/ 0 w 787"/>
                                <a:gd name="T99" fmla="*/ 0 h 1208"/>
                                <a:gd name="T100" fmla="*/ 0 w 787"/>
                                <a:gd name="T101" fmla="*/ 0 h 1208"/>
                                <a:gd name="T102" fmla="*/ 0 w 787"/>
                                <a:gd name="T103" fmla="*/ 0 h 1208"/>
                                <a:gd name="T104" fmla="*/ 0 w 787"/>
                                <a:gd name="T105" fmla="*/ 0 h 1208"/>
                                <a:gd name="T106" fmla="*/ 0 w 787"/>
                                <a:gd name="T107" fmla="*/ 0 h 1208"/>
                                <a:gd name="T108" fmla="*/ 0 w 787"/>
                                <a:gd name="T109" fmla="*/ 0 h 1208"/>
                                <a:gd name="T110" fmla="*/ 0 w 787"/>
                                <a:gd name="T111" fmla="*/ 0 h 1208"/>
                                <a:gd name="T112" fmla="*/ 0 w 787"/>
                                <a:gd name="T113" fmla="*/ 0 h 1208"/>
                                <a:gd name="T114" fmla="*/ 0 w 787"/>
                                <a:gd name="T115" fmla="*/ 0 h 1208"/>
                                <a:gd name="T116" fmla="*/ 0 w 787"/>
                                <a:gd name="T117" fmla="*/ 0 h 1208"/>
                                <a:gd name="T118" fmla="*/ 0 w 787"/>
                                <a:gd name="T119" fmla="*/ 0 h 1208"/>
                                <a:gd name="T120" fmla="*/ 0 w 787"/>
                                <a:gd name="T121" fmla="*/ 0 h 1208"/>
                                <a:gd name="T122" fmla="*/ 0 w 787"/>
                                <a:gd name="T123" fmla="*/ 0 h 1208"/>
                                <a:gd name="T124" fmla="*/ 0 w 787"/>
                                <a:gd name="T125" fmla="*/ 0 h 1208"/>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 name="T189" fmla="*/ 0 w 787"/>
                                <a:gd name="T190" fmla="*/ 0 h 1208"/>
                                <a:gd name="T191" fmla="*/ 787 w 787"/>
                                <a:gd name="T192" fmla="*/ 1208 h 1208"/>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T189" t="T190" r="T191" b="T192"/>
                              <a:pathLst>
                                <a:path w="787" h="1208">
                                  <a:moveTo>
                                    <a:pt x="722" y="946"/>
                                  </a:moveTo>
                                  <a:lnTo>
                                    <a:pt x="719" y="965"/>
                                  </a:lnTo>
                                  <a:lnTo>
                                    <a:pt x="718" y="987"/>
                                  </a:lnTo>
                                  <a:lnTo>
                                    <a:pt x="719" y="1012"/>
                                  </a:lnTo>
                                  <a:lnTo>
                                    <a:pt x="721" y="1039"/>
                                  </a:lnTo>
                                  <a:lnTo>
                                    <a:pt x="723" y="1080"/>
                                  </a:lnTo>
                                  <a:lnTo>
                                    <a:pt x="724" y="1099"/>
                                  </a:lnTo>
                                  <a:lnTo>
                                    <a:pt x="561" y="1081"/>
                                  </a:lnTo>
                                  <a:lnTo>
                                    <a:pt x="556" y="1081"/>
                                  </a:lnTo>
                                  <a:lnTo>
                                    <a:pt x="550" y="1082"/>
                                  </a:lnTo>
                                  <a:lnTo>
                                    <a:pt x="543" y="1085"/>
                                  </a:lnTo>
                                  <a:lnTo>
                                    <a:pt x="538" y="1087"/>
                                  </a:lnTo>
                                  <a:lnTo>
                                    <a:pt x="533" y="1091"/>
                                  </a:lnTo>
                                  <a:lnTo>
                                    <a:pt x="530" y="1096"/>
                                  </a:lnTo>
                                  <a:lnTo>
                                    <a:pt x="526" y="1101"/>
                                  </a:lnTo>
                                  <a:lnTo>
                                    <a:pt x="523" y="1106"/>
                                  </a:lnTo>
                                  <a:lnTo>
                                    <a:pt x="495" y="1182"/>
                                  </a:lnTo>
                                  <a:lnTo>
                                    <a:pt x="492" y="1187"/>
                                  </a:lnTo>
                                  <a:lnTo>
                                    <a:pt x="488" y="1192"/>
                                  </a:lnTo>
                                  <a:lnTo>
                                    <a:pt x="485" y="1197"/>
                                  </a:lnTo>
                                  <a:lnTo>
                                    <a:pt x="482" y="1199"/>
                                  </a:lnTo>
                                  <a:lnTo>
                                    <a:pt x="480" y="1201"/>
                                  </a:lnTo>
                                  <a:lnTo>
                                    <a:pt x="475" y="1204"/>
                                  </a:lnTo>
                                  <a:lnTo>
                                    <a:pt x="468" y="1206"/>
                                  </a:lnTo>
                                  <a:lnTo>
                                    <a:pt x="462" y="1207"/>
                                  </a:lnTo>
                                  <a:lnTo>
                                    <a:pt x="457" y="1208"/>
                                  </a:lnTo>
                                  <a:lnTo>
                                    <a:pt x="387" y="1206"/>
                                  </a:lnTo>
                                  <a:lnTo>
                                    <a:pt x="381" y="1205"/>
                                  </a:lnTo>
                                  <a:lnTo>
                                    <a:pt x="376" y="1204"/>
                                  </a:lnTo>
                                  <a:lnTo>
                                    <a:pt x="370" y="1201"/>
                                  </a:lnTo>
                                  <a:lnTo>
                                    <a:pt x="364" y="1197"/>
                                  </a:lnTo>
                                  <a:lnTo>
                                    <a:pt x="359" y="1194"/>
                                  </a:lnTo>
                                  <a:lnTo>
                                    <a:pt x="355" y="1190"/>
                                  </a:lnTo>
                                  <a:lnTo>
                                    <a:pt x="352" y="1187"/>
                                  </a:lnTo>
                                  <a:lnTo>
                                    <a:pt x="350" y="1185"/>
                                  </a:lnTo>
                                  <a:lnTo>
                                    <a:pt x="349" y="1182"/>
                                  </a:lnTo>
                                  <a:lnTo>
                                    <a:pt x="347" y="1180"/>
                                  </a:lnTo>
                                  <a:lnTo>
                                    <a:pt x="294" y="1060"/>
                                  </a:lnTo>
                                  <a:lnTo>
                                    <a:pt x="290" y="1055"/>
                                  </a:lnTo>
                                  <a:lnTo>
                                    <a:pt x="287" y="1050"/>
                                  </a:lnTo>
                                  <a:lnTo>
                                    <a:pt x="284" y="1045"/>
                                  </a:lnTo>
                                  <a:lnTo>
                                    <a:pt x="280" y="1041"/>
                                  </a:lnTo>
                                  <a:lnTo>
                                    <a:pt x="276" y="1037"/>
                                  </a:lnTo>
                                  <a:lnTo>
                                    <a:pt x="271" y="1035"/>
                                  </a:lnTo>
                                  <a:lnTo>
                                    <a:pt x="267" y="1032"/>
                                  </a:lnTo>
                                  <a:lnTo>
                                    <a:pt x="264" y="1031"/>
                                  </a:lnTo>
                                  <a:lnTo>
                                    <a:pt x="255" y="1029"/>
                                  </a:lnTo>
                                  <a:lnTo>
                                    <a:pt x="245" y="1025"/>
                                  </a:lnTo>
                                  <a:lnTo>
                                    <a:pt x="232" y="1020"/>
                                  </a:lnTo>
                                  <a:lnTo>
                                    <a:pt x="222" y="1014"/>
                                  </a:lnTo>
                                  <a:lnTo>
                                    <a:pt x="153" y="973"/>
                                  </a:lnTo>
                                  <a:lnTo>
                                    <a:pt x="148" y="970"/>
                                  </a:lnTo>
                                  <a:lnTo>
                                    <a:pt x="143" y="968"/>
                                  </a:lnTo>
                                  <a:lnTo>
                                    <a:pt x="136" y="966"/>
                                  </a:lnTo>
                                  <a:lnTo>
                                    <a:pt x="131" y="965"/>
                                  </a:lnTo>
                                  <a:lnTo>
                                    <a:pt x="120" y="964"/>
                                  </a:lnTo>
                                  <a:lnTo>
                                    <a:pt x="116" y="965"/>
                                  </a:lnTo>
                                  <a:lnTo>
                                    <a:pt x="113" y="966"/>
                                  </a:lnTo>
                                  <a:lnTo>
                                    <a:pt x="109" y="968"/>
                                  </a:lnTo>
                                  <a:lnTo>
                                    <a:pt x="104" y="968"/>
                                  </a:lnTo>
                                  <a:lnTo>
                                    <a:pt x="99" y="969"/>
                                  </a:lnTo>
                                  <a:lnTo>
                                    <a:pt x="93" y="968"/>
                                  </a:lnTo>
                                  <a:lnTo>
                                    <a:pt x="81" y="966"/>
                                  </a:lnTo>
                                  <a:lnTo>
                                    <a:pt x="75" y="965"/>
                                  </a:lnTo>
                                  <a:lnTo>
                                    <a:pt x="69" y="964"/>
                                  </a:lnTo>
                                  <a:lnTo>
                                    <a:pt x="50" y="958"/>
                                  </a:lnTo>
                                  <a:lnTo>
                                    <a:pt x="45" y="955"/>
                                  </a:lnTo>
                                  <a:lnTo>
                                    <a:pt x="39" y="951"/>
                                  </a:lnTo>
                                  <a:lnTo>
                                    <a:pt x="34" y="948"/>
                                  </a:lnTo>
                                  <a:lnTo>
                                    <a:pt x="30" y="943"/>
                                  </a:lnTo>
                                  <a:lnTo>
                                    <a:pt x="26" y="938"/>
                                  </a:lnTo>
                                  <a:lnTo>
                                    <a:pt x="23" y="931"/>
                                  </a:lnTo>
                                  <a:lnTo>
                                    <a:pt x="20" y="926"/>
                                  </a:lnTo>
                                  <a:lnTo>
                                    <a:pt x="19" y="920"/>
                                  </a:lnTo>
                                  <a:lnTo>
                                    <a:pt x="0" y="785"/>
                                  </a:lnTo>
                                  <a:lnTo>
                                    <a:pt x="0" y="780"/>
                                  </a:lnTo>
                                  <a:lnTo>
                                    <a:pt x="0" y="774"/>
                                  </a:lnTo>
                                  <a:lnTo>
                                    <a:pt x="2" y="768"/>
                                  </a:lnTo>
                                  <a:lnTo>
                                    <a:pt x="4" y="761"/>
                                  </a:lnTo>
                                  <a:lnTo>
                                    <a:pt x="8" y="755"/>
                                  </a:lnTo>
                                  <a:lnTo>
                                    <a:pt x="12" y="750"/>
                                  </a:lnTo>
                                  <a:lnTo>
                                    <a:pt x="15" y="746"/>
                                  </a:lnTo>
                                  <a:lnTo>
                                    <a:pt x="20" y="743"/>
                                  </a:lnTo>
                                  <a:lnTo>
                                    <a:pt x="40" y="730"/>
                                  </a:lnTo>
                                  <a:lnTo>
                                    <a:pt x="44" y="727"/>
                                  </a:lnTo>
                                  <a:lnTo>
                                    <a:pt x="49" y="722"/>
                                  </a:lnTo>
                                  <a:lnTo>
                                    <a:pt x="53" y="717"/>
                                  </a:lnTo>
                                  <a:lnTo>
                                    <a:pt x="56" y="712"/>
                                  </a:lnTo>
                                  <a:lnTo>
                                    <a:pt x="59" y="705"/>
                                  </a:lnTo>
                                  <a:lnTo>
                                    <a:pt x="61" y="699"/>
                                  </a:lnTo>
                                  <a:lnTo>
                                    <a:pt x="63" y="693"/>
                                  </a:lnTo>
                                  <a:lnTo>
                                    <a:pt x="63" y="687"/>
                                  </a:lnTo>
                                  <a:lnTo>
                                    <a:pt x="63" y="679"/>
                                  </a:lnTo>
                                  <a:lnTo>
                                    <a:pt x="61" y="668"/>
                                  </a:lnTo>
                                  <a:lnTo>
                                    <a:pt x="59" y="657"/>
                                  </a:lnTo>
                                  <a:lnTo>
                                    <a:pt x="56" y="647"/>
                                  </a:lnTo>
                                  <a:lnTo>
                                    <a:pt x="55" y="643"/>
                                  </a:lnTo>
                                  <a:lnTo>
                                    <a:pt x="53" y="640"/>
                                  </a:lnTo>
                                  <a:lnTo>
                                    <a:pt x="51" y="638"/>
                                  </a:lnTo>
                                  <a:lnTo>
                                    <a:pt x="51" y="634"/>
                                  </a:lnTo>
                                  <a:lnTo>
                                    <a:pt x="53" y="630"/>
                                  </a:lnTo>
                                  <a:lnTo>
                                    <a:pt x="54" y="627"/>
                                  </a:lnTo>
                                  <a:lnTo>
                                    <a:pt x="55" y="622"/>
                                  </a:lnTo>
                                  <a:lnTo>
                                    <a:pt x="58" y="618"/>
                                  </a:lnTo>
                                  <a:lnTo>
                                    <a:pt x="61" y="613"/>
                                  </a:lnTo>
                                  <a:lnTo>
                                    <a:pt x="65" y="609"/>
                                  </a:lnTo>
                                  <a:lnTo>
                                    <a:pt x="69" y="604"/>
                                  </a:lnTo>
                                  <a:lnTo>
                                    <a:pt x="73" y="600"/>
                                  </a:lnTo>
                                  <a:lnTo>
                                    <a:pt x="79" y="597"/>
                                  </a:lnTo>
                                  <a:lnTo>
                                    <a:pt x="84" y="593"/>
                                  </a:lnTo>
                                  <a:lnTo>
                                    <a:pt x="91" y="589"/>
                                  </a:lnTo>
                                  <a:lnTo>
                                    <a:pt x="98" y="587"/>
                                  </a:lnTo>
                                  <a:lnTo>
                                    <a:pt x="104" y="584"/>
                                  </a:lnTo>
                                  <a:lnTo>
                                    <a:pt x="110" y="583"/>
                                  </a:lnTo>
                                  <a:lnTo>
                                    <a:pt x="116" y="583"/>
                                  </a:lnTo>
                                  <a:lnTo>
                                    <a:pt x="119" y="583"/>
                                  </a:lnTo>
                                  <a:lnTo>
                                    <a:pt x="131" y="580"/>
                                  </a:lnTo>
                                  <a:lnTo>
                                    <a:pt x="145" y="575"/>
                                  </a:lnTo>
                                  <a:lnTo>
                                    <a:pt x="158" y="569"/>
                                  </a:lnTo>
                                  <a:lnTo>
                                    <a:pt x="163" y="565"/>
                                  </a:lnTo>
                                  <a:lnTo>
                                    <a:pt x="168" y="562"/>
                                  </a:lnTo>
                                  <a:lnTo>
                                    <a:pt x="227" y="507"/>
                                  </a:lnTo>
                                  <a:lnTo>
                                    <a:pt x="232" y="503"/>
                                  </a:lnTo>
                                  <a:lnTo>
                                    <a:pt x="236" y="497"/>
                                  </a:lnTo>
                                  <a:lnTo>
                                    <a:pt x="240" y="492"/>
                                  </a:lnTo>
                                  <a:lnTo>
                                    <a:pt x="244" y="486"/>
                                  </a:lnTo>
                                  <a:lnTo>
                                    <a:pt x="246" y="478"/>
                                  </a:lnTo>
                                  <a:lnTo>
                                    <a:pt x="247" y="472"/>
                                  </a:lnTo>
                                  <a:lnTo>
                                    <a:pt x="249" y="466"/>
                                  </a:lnTo>
                                  <a:lnTo>
                                    <a:pt x="250" y="459"/>
                                  </a:lnTo>
                                  <a:lnTo>
                                    <a:pt x="251" y="424"/>
                                  </a:lnTo>
                                  <a:lnTo>
                                    <a:pt x="250" y="412"/>
                                  </a:lnTo>
                                  <a:lnTo>
                                    <a:pt x="250" y="406"/>
                                  </a:lnTo>
                                  <a:lnTo>
                                    <a:pt x="249" y="401"/>
                                  </a:lnTo>
                                  <a:lnTo>
                                    <a:pt x="246" y="391"/>
                                  </a:lnTo>
                                  <a:lnTo>
                                    <a:pt x="242" y="384"/>
                                  </a:lnTo>
                                  <a:lnTo>
                                    <a:pt x="240" y="381"/>
                                  </a:lnTo>
                                  <a:lnTo>
                                    <a:pt x="239" y="378"/>
                                  </a:lnTo>
                                  <a:lnTo>
                                    <a:pt x="239" y="374"/>
                                  </a:lnTo>
                                  <a:lnTo>
                                    <a:pt x="239" y="369"/>
                                  </a:lnTo>
                                  <a:lnTo>
                                    <a:pt x="240" y="361"/>
                                  </a:lnTo>
                                  <a:lnTo>
                                    <a:pt x="241" y="358"/>
                                  </a:lnTo>
                                  <a:lnTo>
                                    <a:pt x="242" y="357"/>
                                  </a:lnTo>
                                  <a:lnTo>
                                    <a:pt x="245" y="352"/>
                                  </a:lnTo>
                                  <a:lnTo>
                                    <a:pt x="247" y="348"/>
                                  </a:lnTo>
                                  <a:lnTo>
                                    <a:pt x="250" y="344"/>
                                  </a:lnTo>
                                  <a:lnTo>
                                    <a:pt x="256" y="337"/>
                                  </a:lnTo>
                                  <a:lnTo>
                                    <a:pt x="261" y="331"/>
                                  </a:lnTo>
                                  <a:lnTo>
                                    <a:pt x="266" y="327"/>
                                  </a:lnTo>
                                  <a:lnTo>
                                    <a:pt x="267" y="326"/>
                                  </a:lnTo>
                                  <a:lnTo>
                                    <a:pt x="269" y="323"/>
                                  </a:lnTo>
                                  <a:lnTo>
                                    <a:pt x="270" y="319"/>
                                  </a:lnTo>
                                  <a:lnTo>
                                    <a:pt x="271" y="314"/>
                                  </a:lnTo>
                                  <a:lnTo>
                                    <a:pt x="271" y="304"/>
                                  </a:lnTo>
                                  <a:lnTo>
                                    <a:pt x="270" y="293"/>
                                  </a:lnTo>
                                  <a:lnTo>
                                    <a:pt x="254" y="212"/>
                                  </a:lnTo>
                                  <a:lnTo>
                                    <a:pt x="251" y="200"/>
                                  </a:lnTo>
                                  <a:lnTo>
                                    <a:pt x="247" y="185"/>
                                  </a:lnTo>
                                  <a:lnTo>
                                    <a:pt x="244" y="171"/>
                                  </a:lnTo>
                                  <a:lnTo>
                                    <a:pt x="239" y="158"/>
                                  </a:lnTo>
                                  <a:lnTo>
                                    <a:pt x="191" y="37"/>
                                  </a:lnTo>
                                  <a:lnTo>
                                    <a:pt x="190" y="31"/>
                                  </a:lnTo>
                                  <a:lnTo>
                                    <a:pt x="190" y="26"/>
                                  </a:lnTo>
                                  <a:lnTo>
                                    <a:pt x="191" y="21"/>
                                  </a:lnTo>
                                  <a:lnTo>
                                    <a:pt x="193" y="17"/>
                                  </a:lnTo>
                                  <a:lnTo>
                                    <a:pt x="196" y="14"/>
                                  </a:lnTo>
                                  <a:lnTo>
                                    <a:pt x="200" y="11"/>
                                  </a:lnTo>
                                  <a:lnTo>
                                    <a:pt x="204" y="9"/>
                                  </a:lnTo>
                                  <a:lnTo>
                                    <a:pt x="210" y="7"/>
                                  </a:lnTo>
                                  <a:lnTo>
                                    <a:pt x="274" y="0"/>
                                  </a:lnTo>
                                  <a:lnTo>
                                    <a:pt x="280" y="0"/>
                                  </a:lnTo>
                                  <a:lnTo>
                                    <a:pt x="286" y="0"/>
                                  </a:lnTo>
                                  <a:lnTo>
                                    <a:pt x="294" y="1"/>
                                  </a:lnTo>
                                  <a:lnTo>
                                    <a:pt x="300" y="4"/>
                                  </a:lnTo>
                                  <a:lnTo>
                                    <a:pt x="306" y="6"/>
                                  </a:lnTo>
                                  <a:lnTo>
                                    <a:pt x="312" y="9"/>
                                  </a:lnTo>
                                  <a:lnTo>
                                    <a:pt x="317" y="12"/>
                                  </a:lnTo>
                                  <a:lnTo>
                                    <a:pt x="322" y="16"/>
                                  </a:lnTo>
                                  <a:lnTo>
                                    <a:pt x="470" y="162"/>
                                  </a:lnTo>
                                  <a:lnTo>
                                    <a:pt x="475" y="166"/>
                                  </a:lnTo>
                                  <a:lnTo>
                                    <a:pt x="478" y="172"/>
                                  </a:lnTo>
                                  <a:lnTo>
                                    <a:pt x="482" y="177"/>
                                  </a:lnTo>
                                  <a:lnTo>
                                    <a:pt x="486" y="185"/>
                                  </a:lnTo>
                                  <a:lnTo>
                                    <a:pt x="490" y="191"/>
                                  </a:lnTo>
                                  <a:lnTo>
                                    <a:pt x="492" y="197"/>
                                  </a:lnTo>
                                  <a:lnTo>
                                    <a:pt x="493" y="203"/>
                                  </a:lnTo>
                                  <a:lnTo>
                                    <a:pt x="496" y="210"/>
                                  </a:lnTo>
                                  <a:lnTo>
                                    <a:pt x="497" y="216"/>
                                  </a:lnTo>
                                  <a:lnTo>
                                    <a:pt x="498" y="222"/>
                                  </a:lnTo>
                                  <a:lnTo>
                                    <a:pt x="501" y="230"/>
                                  </a:lnTo>
                                  <a:lnTo>
                                    <a:pt x="503" y="236"/>
                                  </a:lnTo>
                                  <a:lnTo>
                                    <a:pt x="506" y="243"/>
                                  </a:lnTo>
                                  <a:lnTo>
                                    <a:pt x="510" y="248"/>
                                  </a:lnTo>
                                  <a:lnTo>
                                    <a:pt x="512" y="255"/>
                                  </a:lnTo>
                                  <a:lnTo>
                                    <a:pt x="516" y="258"/>
                                  </a:lnTo>
                                  <a:lnTo>
                                    <a:pt x="522" y="268"/>
                                  </a:lnTo>
                                  <a:lnTo>
                                    <a:pt x="528" y="281"/>
                                  </a:lnTo>
                                  <a:lnTo>
                                    <a:pt x="536" y="293"/>
                                  </a:lnTo>
                                  <a:lnTo>
                                    <a:pt x="541" y="306"/>
                                  </a:lnTo>
                                  <a:lnTo>
                                    <a:pt x="545" y="316"/>
                                  </a:lnTo>
                                  <a:lnTo>
                                    <a:pt x="547" y="321"/>
                                  </a:lnTo>
                                  <a:lnTo>
                                    <a:pt x="550" y="326"/>
                                  </a:lnTo>
                                  <a:lnTo>
                                    <a:pt x="555" y="331"/>
                                  </a:lnTo>
                                  <a:lnTo>
                                    <a:pt x="560" y="334"/>
                                  </a:lnTo>
                                  <a:lnTo>
                                    <a:pt x="565" y="338"/>
                                  </a:lnTo>
                                  <a:lnTo>
                                    <a:pt x="570" y="341"/>
                                  </a:lnTo>
                                  <a:lnTo>
                                    <a:pt x="576" y="342"/>
                                  </a:lnTo>
                                  <a:lnTo>
                                    <a:pt x="581" y="342"/>
                                  </a:lnTo>
                                  <a:lnTo>
                                    <a:pt x="587" y="343"/>
                                  </a:lnTo>
                                  <a:lnTo>
                                    <a:pt x="592" y="344"/>
                                  </a:lnTo>
                                  <a:lnTo>
                                    <a:pt x="598" y="347"/>
                                  </a:lnTo>
                                  <a:lnTo>
                                    <a:pt x="605" y="349"/>
                                  </a:lnTo>
                                  <a:lnTo>
                                    <a:pt x="610" y="353"/>
                                  </a:lnTo>
                                  <a:lnTo>
                                    <a:pt x="615" y="358"/>
                                  </a:lnTo>
                                  <a:lnTo>
                                    <a:pt x="618" y="363"/>
                                  </a:lnTo>
                                  <a:lnTo>
                                    <a:pt x="621" y="368"/>
                                  </a:lnTo>
                                  <a:lnTo>
                                    <a:pt x="671" y="463"/>
                                  </a:lnTo>
                                  <a:lnTo>
                                    <a:pt x="673" y="468"/>
                                  </a:lnTo>
                                  <a:lnTo>
                                    <a:pt x="677" y="473"/>
                                  </a:lnTo>
                                  <a:lnTo>
                                    <a:pt x="687" y="484"/>
                                  </a:lnTo>
                                  <a:lnTo>
                                    <a:pt x="692" y="488"/>
                                  </a:lnTo>
                                  <a:lnTo>
                                    <a:pt x="698" y="493"/>
                                  </a:lnTo>
                                  <a:lnTo>
                                    <a:pt x="703" y="497"/>
                                  </a:lnTo>
                                  <a:lnTo>
                                    <a:pt x="708" y="501"/>
                                  </a:lnTo>
                                  <a:lnTo>
                                    <a:pt x="776" y="540"/>
                                  </a:lnTo>
                                  <a:lnTo>
                                    <a:pt x="782" y="543"/>
                                  </a:lnTo>
                                  <a:lnTo>
                                    <a:pt x="786" y="547"/>
                                  </a:lnTo>
                                  <a:lnTo>
                                    <a:pt x="787" y="549"/>
                                  </a:lnTo>
                                  <a:lnTo>
                                    <a:pt x="787" y="552"/>
                                  </a:lnTo>
                                  <a:lnTo>
                                    <a:pt x="786" y="553"/>
                                  </a:lnTo>
                                  <a:lnTo>
                                    <a:pt x="784" y="555"/>
                                  </a:lnTo>
                                  <a:lnTo>
                                    <a:pt x="777" y="559"/>
                                  </a:lnTo>
                                  <a:lnTo>
                                    <a:pt x="768" y="563"/>
                                  </a:lnTo>
                                  <a:lnTo>
                                    <a:pt x="763" y="565"/>
                                  </a:lnTo>
                                  <a:lnTo>
                                    <a:pt x="759" y="568"/>
                                  </a:lnTo>
                                  <a:lnTo>
                                    <a:pt x="756" y="570"/>
                                  </a:lnTo>
                                  <a:lnTo>
                                    <a:pt x="752" y="575"/>
                                  </a:lnTo>
                                  <a:lnTo>
                                    <a:pt x="749" y="579"/>
                                  </a:lnTo>
                                  <a:lnTo>
                                    <a:pt x="749" y="582"/>
                                  </a:lnTo>
                                  <a:lnTo>
                                    <a:pt x="749" y="584"/>
                                  </a:lnTo>
                                  <a:lnTo>
                                    <a:pt x="753" y="609"/>
                                  </a:lnTo>
                                  <a:lnTo>
                                    <a:pt x="756" y="634"/>
                                  </a:lnTo>
                                  <a:lnTo>
                                    <a:pt x="759" y="683"/>
                                  </a:lnTo>
                                  <a:lnTo>
                                    <a:pt x="761" y="730"/>
                                  </a:lnTo>
                                  <a:lnTo>
                                    <a:pt x="759" y="753"/>
                                  </a:lnTo>
                                  <a:lnTo>
                                    <a:pt x="758" y="775"/>
                                  </a:lnTo>
                                  <a:lnTo>
                                    <a:pt x="756" y="798"/>
                                  </a:lnTo>
                                  <a:lnTo>
                                    <a:pt x="753" y="820"/>
                                  </a:lnTo>
                                  <a:lnTo>
                                    <a:pt x="749" y="843"/>
                                  </a:lnTo>
                                  <a:lnTo>
                                    <a:pt x="746" y="864"/>
                                  </a:lnTo>
                                  <a:lnTo>
                                    <a:pt x="741" y="885"/>
                                  </a:lnTo>
                                  <a:lnTo>
                                    <a:pt x="734" y="905"/>
                                  </a:lnTo>
                                  <a:lnTo>
                                    <a:pt x="728" y="926"/>
                                  </a:lnTo>
                                  <a:lnTo>
                                    <a:pt x="722" y="946"/>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7" name="Freeform 50"/>
                            <a:cNvSpPr>
                              <a:spLocks noChangeArrowheads="1"/>
                            </a:cNvSpPr>
                          </a:nvSpPr>
                          <a:spPr bwMode="auto">
                            <a:xfrm rot="5100000">
                              <a:off x="2977" y="3161"/>
                              <a:ext cx="76" cy="278"/>
                            </a:xfrm>
                            <a:custGeom>
                              <a:avLst/>
                              <a:gdLst>
                                <a:gd name="T0" fmla="*/ 0 w 415"/>
                                <a:gd name="T1" fmla="*/ 0 h 785"/>
                                <a:gd name="T2" fmla="*/ 0 w 415"/>
                                <a:gd name="T3" fmla="*/ 0 h 785"/>
                                <a:gd name="T4" fmla="*/ 0 w 415"/>
                                <a:gd name="T5" fmla="*/ 0 h 785"/>
                                <a:gd name="T6" fmla="*/ 0 w 415"/>
                                <a:gd name="T7" fmla="*/ 0 h 785"/>
                                <a:gd name="T8" fmla="*/ 0 w 415"/>
                                <a:gd name="T9" fmla="*/ 0 h 785"/>
                                <a:gd name="T10" fmla="*/ 0 w 415"/>
                                <a:gd name="T11" fmla="*/ 0 h 785"/>
                                <a:gd name="T12" fmla="*/ 0 w 415"/>
                                <a:gd name="T13" fmla="*/ 0 h 785"/>
                                <a:gd name="T14" fmla="*/ 0 w 415"/>
                                <a:gd name="T15" fmla="*/ 0 h 785"/>
                                <a:gd name="T16" fmla="*/ 0 w 415"/>
                                <a:gd name="T17" fmla="*/ 0 h 785"/>
                                <a:gd name="T18" fmla="*/ 0 w 415"/>
                                <a:gd name="T19" fmla="*/ 0 h 785"/>
                                <a:gd name="T20" fmla="*/ 0 w 415"/>
                                <a:gd name="T21" fmla="*/ 0 h 785"/>
                                <a:gd name="T22" fmla="*/ 0 w 415"/>
                                <a:gd name="T23" fmla="*/ 0 h 785"/>
                                <a:gd name="T24" fmla="*/ 0 w 415"/>
                                <a:gd name="T25" fmla="*/ 0 h 785"/>
                                <a:gd name="T26" fmla="*/ 0 w 415"/>
                                <a:gd name="T27" fmla="*/ 0 h 785"/>
                                <a:gd name="T28" fmla="*/ 0 w 415"/>
                                <a:gd name="T29" fmla="*/ 0 h 785"/>
                                <a:gd name="T30" fmla="*/ 0 w 415"/>
                                <a:gd name="T31" fmla="*/ 0 h 785"/>
                                <a:gd name="T32" fmla="*/ 0 w 415"/>
                                <a:gd name="T33" fmla="*/ 0 h 785"/>
                                <a:gd name="T34" fmla="*/ 0 w 415"/>
                                <a:gd name="T35" fmla="*/ 0 h 785"/>
                                <a:gd name="T36" fmla="*/ 0 w 415"/>
                                <a:gd name="T37" fmla="*/ 0 h 785"/>
                                <a:gd name="T38" fmla="*/ 0 w 415"/>
                                <a:gd name="T39" fmla="*/ 0 h 785"/>
                                <a:gd name="T40" fmla="*/ 0 w 415"/>
                                <a:gd name="T41" fmla="*/ 0 h 785"/>
                                <a:gd name="T42" fmla="*/ 0 w 415"/>
                                <a:gd name="T43" fmla="*/ 0 h 785"/>
                                <a:gd name="T44" fmla="*/ 0 w 415"/>
                                <a:gd name="T45" fmla="*/ 0 h 785"/>
                                <a:gd name="T46" fmla="*/ 0 w 415"/>
                                <a:gd name="T47" fmla="*/ 0 h 785"/>
                                <a:gd name="T48" fmla="*/ 0 w 415"/>
                                <a:gd name="T49" fmla="*/ 0 h 785"/>
                                <a:gd name="T50" fmla="*/ 0 w 415"/>
                                <a:gd name="T51" fmla="*/ 0 h 785"/>
                                <a:gd name="T52" fmla="*/ 0 w 415"/>
                                <a:gd name="T53" fmla="*/ 0 h 785"/>
                                <a:gd name="T54" fmla="*/ 0 w 415"/>
                                <a:gd name="T55" fmla="*/ 0 h 785"/>
                                <a:gd name="T56" fmla="*/ 0 w 415"/>
                                <a:gd name="T57" fmla="*/ 0 h 785"/>
                                <a:gd name="T58" fmla="*/ 0 w 415"/>
                                <a:gd name="T59" fmla="*/ 0 h 785"/>
                                <a:gd name="T60" fmla="*/ 0 w 415"/>
                                <a:gd name="T61" fmla="*/ 0 h 785"/>
                                <a:gd name="T62" fmla="*/ 0 w 415"/>
                                <a:gd name="T63" fmla="*/ 0 h 785"/>
                                <a:gd name="T64" fmla="*/ 0 w 415"/>
                                <a:gd name="T65" fmla="*/ 0 h 785"/>
                                <a:gd name="T66" fmla="*/ 0 w 415"/>
                                <a:gd name="T67" fmla="*/ 0 h 785"/>
                                <a:gd name="T68" fmla="*/ 0 w 415"/>
                                <a:gd name="T69" fmla="*/ 0 h 785"/>
                                <a:gd name="T70" fmla="*/ 0 w 415"/>
                                <a:gd name="T71" fmla="*/ 0 h 785"/>
                                <a:gd name="T72" fmla="*/ 0 w 415"/>
                                <a:gd name="T73" fmla="*/ 0 h 785"/>
                                <a:gd name="T74" fmla="*/ 0 w 415"/>
                                <a:gd name="T75" fmla="*/ 0 h 785"/>
                                <a:gd name="T76" fmla="*/ 0 w 415"/>
                                <a:gd name="T77" fmla="*/ 0 h 785"/>
                                <a:gd name="T78" fmla="*/ 0 w 415"/>
                                <a:gd name="T79" fmla="*/ 0 h 785"/>
                                <a:gd name="T80" fmla="*/ 0 w 415"/>
                                <a:gd name="T81" fmla="*/ 0 h 785"/>
                                <a:gd name="T82" fmla="*/ 0 w 415"/>
                                <a:gd name="T83" fmla="*/ 0 h 785"/>
                                <a:gd name="T84" fmla="*/ 0 w 415"/>
                                <a:gd name="T85" fmla="*/ 0 h 785"/>
                                <a:gd name="T86" fmla="*/ 0 w 415"/>
                                <a:gd name="T87" fmla="*/ 0 h 785"/>
                                <a:gd name="T88" fmla="*/ 0 w 415"/>
                                <a:gd name="T89" fmla="*/ 0 h 785"/>
                                <a:gd name="T90" fmla="*/ 0 w 415"/>
                                <a:gd name="T91" fmla="*/ 0 h 785"/>
                                <a:gd name="T92" fmla="*/ 0 w 415"/>
                                <a:gd name="T93" fmla="*/ 0 h 785"/>
                                <a:gd name="T94" fmla="*/ 0 w 415"/>
                                <a:gd name="T95" fmla="*/ 0 h 785"/>
                                <a:gd name="T96" fmla="*/ 0 w 415"/>
                                <a:gd name="T97" fmla="*/ 0 h 785"/>
                                <a:gd name="T98" fmla="*/ 0 w 415"/>
                                <a:gd name="T99" fmla="*/ 0 h 785"/>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15"/>
                                <a:gd name="T151" fmla="*/ 0 h 785"/>
                                <a:gd name="T152" fmla="*/ 415 w 415"/>
                                <a:gd name="T153" fmla="*/ 785 h 785"/>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15" h="785">
                                  <a:moveTo>
                                    <a:pt x="98" y="41"/>
                                  </a:moveTo>
                                  <a:lnTo>
                                    <a:pt x="123" y="26"/>
                                  </a:lnTo>
                                  <a:lnTo>
                                    <a:pt x="134" y="18"/>
                                  </a:lnTo>
                                  <a:lnTo>
                                    <a:pt x="146" y="12"/>
                                  </a:lnTo>
                                  <a:lnTo>
                                    <a:pt x="157" y="7"/>
                                  </a:lnTo>
                                  <a:lnTo>
                                    <a:pt x="169" y="4"/>
                                  </a:lnTo>
                                  <a:lnTo>
                                    <a:pt x="183" y="1"/>
                                  </a:lnTo>
                                  <a:lnTo>
                                    <a:pt x="189" y="0"/>
                                  </a:lnTo>
                                  <a:lnTo>
                                    <a:pt x="197" y="0"/>
                                  </a:lnTo>
                                  <a:lnTo>
                                    <a:pt x="204" y="1"/>
                                  </a:lnTo>
                                  <a:lnTo>
                                    <a:pt x="212" y="1"/>
                                  </a:lnTo>
                                  <a:lnTo>
                                    <a:pt x="219" y="4"/>
                                  </a:lnTo>
                                  <a:lnTo>
                                    <a:pt x="226" y="6"/>
                                  </a:lnTo>
                                  <a:lnTo>
                                    <a:pt x="231" y="9"/>
                                  </a:lnTo>
                                  <a:lnTo>
                                    <a:pt x="237" y="12"/>
                                  </a:lnTo>
                                  <a:lnTo>
                                    <a:pt x="242" y="16"/>
                                  </a:lnTo>
                                  <a:lnTo>
                                    <a:pt x="248" y="20"/>
                                  </a:lnTo>
                                  <a:lnTo>
                                    <a:pt x="258" y="30"/>
                                  </a:lnTo>
                                  <a:lnTo>
                                    <a:pt x="268" y="40"/>
                                  </a:lnTo>
                                  <a:lnTo>
                                    <a:pt x="278" y="50"/>
                                  </a:lnTo>
                                  <a:lnTo>
                                    <a:pt x="284" y="55"/>
                                  </a:lnTo>
                                  <a:lnTo>
                                    <a:pt x="291" y="61"/>
                                  </a:lnTo>
                                  <a:lnTo>
                                    <a:pt x="307" y="72"/>
                                  </a:lnTo>
                                  <a:lnTo>
                                    <a:pt x="320" y="82"/>
                                  </a:lnTo>
                                  <a:lnTo>
                                    <a:pt x="328" y="88"/>
                                  </a:lnTo>
                                  <a:lnTo>
                                    <a:pt x="334" y="95"/>
                                  </a:lnTo>
                                  <a:lnTo>
                                    <a:pt x="337" y="98"/>
                                  </a:lnTo>
                                  <a:lnTo>
                                    <a:pt x="339" y="102"/>
                                  </a:lnTo>
                                  <a:lnTo>
                                    <a:pt x="342" y="107"/>
                                  </a:lnTo>
                                  <a:lnTo>
                                    <a:pt x="343" y="111"/>
                                  </a:lnTo>
                                  <a:lnTo>
                                    <a:pt x="348" y="125"/>
                                  </a:lnTo>
                                  <a:lnTo>
                                    <a:pt x="352" y="136"/>
                                  </a:lnTo>
                                  <a:lnTo>
                                    <a:pt x="354" y="148"/>
                                  </a:lnTo>
                                  <a:lnTo>
                                    <a:pt x="355" y="160"/>
                                  </a:lnTo>
                                  <a:lnTo>
                                    <a:pt x="358" y="183"/>
                                  </a:lnTo>
                                  <a:lnTo>
                                    <a:pt x="359" y="196"/>
                                  </a:lnTo>
                                  <a:lnTo>
                                    <a:pt x="362" y="210"/>
                                  </a:lnTo>
                                  <a:lnTo>
                                    <a:pt x="367" y="230"/>
                                  </a:lnTo>
                                  <a:lnTo>
                                    <a:pt x="372" y="249"/>
                                  </a:lnTo>
                                  <a:lnTo>
                                    <a:pt x="382" y="284"/>
                                  </a:lnTo>
                                  <a:lnTo>
                                    <a:pt x="385" y="302"/>
                                  </a:lnTo>
                                  <a:lnTo>
                                    <a:pt x="389" y="321"/>
                                  </a:lnTo>
                                  <a:lnTo>
                                    <a:pt x="390" y="329"/>
                                  </a:lnTo>
                                  <a:lnTo>
                                    <a:pt x="392" y="339"/>
                                  </a:lnTo>
                                  <a:lnTo>
                                    <a:pt x="392" y="351"/>
                                  </a:lnTo>
                                  <a:lnTo>
                                    <a:pt x="392" y="361"/>
                                  </a:lnTo>
                                  <a:lnTo>
                                    <a:pt x="392" y="411"/>
                                  </a:lnTo>
                                  <a:lnTo>
                                    <a:pt x="393" y="421"/>
                                  </a:lnTo>
                                  <a:lnTo>
                                    <a:pt x="394" y="429"/>
                                  </a:lnTo>
                                  <a:lnTo>
                                    <a:pt x="395" y="437"/>
                                  </a:lnTo>
                                  <a:lnTo>
                                    <a:pt x="398" y="444"/>
                                  </a:lnTo>
                                  <a:lnTo>
                                    <a:pt x="399" y="453"/>
                                  </a:lnTo>
                                  <a:lnTo>
                                    <a:pt x="402" y="461"/>
                                  </a:lnTo>
                                  <a:lnTo>
                                    <a:pt x="403" y="469"/>
                                  </a:lnTo>
                                  <a:lnTo>
                                    <a:pt x="403" y="479"/>
                                  </a:lnTo>
                                  <a:lnTo>
                                    <a:pt x="403" y="525"/>
                                  </a:lnTo>
                                  <a:lnTo>
                                    <a:pt x="407" y="558"/>
                                  </a:lnTo>
                                  <a:lnTo>
                                    <a:pt x="412" y="588"/>
                                  </a:lnTo>
                                  <a:lnTo>
                                    <a:pt x="414" y="618"/>
                                  </a:lnTo>
                                  <a:lnTo>
                                    <a:pt x="415" y="633"/>
                                  </a:lnTo>
                                  <a:lnTo>
                                    <a:pt x="415" y="652"/>
                                  </a:lnTo>
                                  <a:lnTo>
                                    <a:pt x="415" y="655"/>
                                  </a:lnTo>
                                  <a:lnTo>
                                    <a:pt x="414" y="659"/>
                                  </a:lnTo>
                                  <a:lnTo>
                                    <a:pt x="412" y="663"/>
                                  </a:lnTo>
                                  <a:lnTo>
                                    <a:pt x="408" y="667"/>
                                  </a:lnTo>
                                  <a:lnTo>
                                    <a:pt x="405" y="669"/>
                                  </a:lnTo>
                                  <a:lnTo>
                                    <a:pt x="400" y="670"/>
                                  </a:lnTo>
                                  <a:lnTo>
                                    <a:pt x="397" y="672"/>
                                  </a:lnTo>
                                  <a:lnTo>
                                    <a:pt x="392" y="672"/>
                                  </a:lnTo>
                                  <a:lnTo>
                                    <a:pt x="335" y="672"/>
                                  </a:lnTo>
                                  <a:lnTo>
                                    <a:pt x="332" y="673"/>
                                  </a:lnTo>
                                  <a:lnTo>
                                    <a:pt x="328" y="673"/>
                                  </a:lnTo>
                                  <a:lnTo>
                                    <a:pt x="323" y="675"/>
                                  </a:lnTo>
                                  <a:lnTo>
                                    <a:pt x="319" y="679"/>
                                  </a:lnTo>
                                  <a:lnTo>
                                    <a:pt x="315" y="684"/>
                                  </a:lnTo>
                                  <a:lnTo>
                                    <a:pt x="308" y="697"/>
                                  </a:lnTo>
                                  <a:lnTo>
                                    <a:pt x="301" y="708"/>
                                  </a:lnTo>
                                  <a:lnTo>
                                    <a:pt x="291" y="721"/>
                                  </a:lnTo>
                                  <a:lnTo>
                                    <a:pt x="282" y="735"/>
                                  </a:lnTo>
                                  <a:lnTo>
                                    <a:pt x="272" y="749"/>
                                  </a:lnTo>
                                  <a:lnTo>
                                    <a:pt x="268" y="754"/>
                                  </a:lnTo>
                                  <a:lnTo>
                                    <a:pt x="263" y="760"/>
                                  </a:lnTo>
                                  <a:lnTo>
                                    <a:pt x="258" y="765"/>
                                  </a:lnTo>
                                  <a:lnTo>
                                    <a:pt x="252" y="770"/>
                                  </a:lnTo>
                                  <a:lnTo>
                                    <a:pt x="247" y="774"/>
                                  </a:lnTo>
                                  <a:lnTo>
                                    <a:pt x="241" y="778"/>
                                  </a:lnTo>
                                  <a:lnTo>
                                    <a:pt x="234" y="780"/>
                                  </a:lnTo>
                                  <a:lnTo>
                                    <a:pt x="227" y="783"/>
                                  </a:lnTo>
                                  <a:lnTo>
                                    <a:pt x="219" y="784"/>
                                  </a:lnTo>
                                  <a:lnTo>
                                    <a:pt x="211" y="785"/>
                                  </a:lnTo>
                                  <a:lnTo>
                                    <a:pt x="206" y="784"/>
                                  </a:lnTo>
                                  <a:lnTo>
                                    <a:pt x="201" y="784"/>
                                  </a:lnTo>
                                  <a:lnTo>
                                    <a:pt x="192" y="781"/>
                                  </a:lnTo>
                                  <a:lnTo>
                                    <a:pt x="184" y="780"/>
                                  </a:lnTo>
                                  <a:lnTo>
                                    <a:pt x="174" y="779"/>
                                  </a:lnTo>
                                  <a:lnTo>
                                    <a:pt x="129" y="779"/>
                                  </a:lnTo>
                                  <a:lnTo>
                                    <a:pt x="121" y="779"/>
                                  </a:lnTo>
                                  <a:lnTo>
                                    <a:pt x="113" y="778"/>
                                  </a:lnTo>
                                  <a:lnTo>
                                    <a:pt x="106" y="776"/>
                                  </a:lnTo>
                                  <a:lnTo>
                                    <a:pt x="98" y="775"/>
                                  </a:lnTo>
                                  <a:lnTo>
                                    <a:pt x="91" y="773"/>
                                  </a:lnTo>
                                  <a:lnTo>
                                    <a:pt x="83" y="769"/>
                                  </a:lnTo>
                                  <a:lnTo>
                                    <a:pt x="71" y="763"/>
                                  </a:lnTo>
                                  <a:lnTo>
                                    <a:pt x="65" y="758"/>
                                  </a:lnTo>
                                  <a:lnTo>
                                    <a:pt x="60" y="753"/>
                                  </a:lnTo>
                                  <a:lnTo>
                                    <a:pt x="53" y="748"/>
                                  </a:lnTo>
                                  <a:lnTo>
                                    <a:pt x="48" y="743"/>
                                  </a:lnTo>
                                  <a:lnTo>
                                    <a:pt x="38" y="730"/>
                                  </a:lnTo>
                                  <a:lnTo>
                                    <a:pt x="35" y="724"/>
                                  </a:lnTo>
                                  <a:lnTo>
                                    <a:pt x="31" y="718"/>
                                  </a:lnTo>
                                  <a:lnTo>
                                    <a:pt x="23" y="704"/>
                                  </a:lnTo>
                                  <a:lnTo>
                                    <a:pt x="17" y="688"/>
                                  </a:lnTo>
                                  <a:lnTo>
                                    <a:pt x="11" y="673"/>
                                  </a:lnTo>
                                  <a:lnTo>
                                    <a:pt x="7" y="657"/>
                                  </a:lnTo>
                                  <a:lnTo>
                                    <a:pt x="3" y="639"/>
                                  </a:lnTo>
                                  <a:lnTo>
                                    <a:pt x="1" y="623"/>
                                  </a:lnTo>
                                  <a:lnTo>
                                    <a:pt x="0" y="605"/>
                                  </a:lnTo>
                                  <a:lnTo>
                                    <a:pt x="0" y="588"/>
                                  </a:lnTo>
                                  <a:lnTo>
                                    <a:pt x="0" y="509"/>
                                  </a:lnTo>
                                  <a:lnTo>
                                    <a:pt x="0" y="488"/>
                                  </a:lnTo>
                                  <a:lnTo>
                                    <a:pt x="1" y="467"/>
                                  </a:lnTo>
                                  <a:lnTo>
                                    <a:pt x="3" y="448"/>
                                  </a:lnTo>
                                  <a:lnTo>
                                    <a:pt x="6" y="429"/>
                                  </a:lnTo>
                                  <a:lnTo>
                                    <a:pt x="12" y="393"/>
                                  </a:lnTo>
                                  <a:lnTo>
                                    <a:pt x="18" y="358"/>
                                  </a:lnTo>
                                  <a:lnTo>
                                    <a:pt x="26" y="324"/>
                                  </a:lnTo>
                                  <a:lnTo>
                                    <a:pt x="32" y="288"/>
                                  </a:lnTo>
                                  <a:lnTo>
                                    <a:pt x="35" y="269"/>
                                  </a:lnTo>
                                  <a:lnTo>
                                    <a:pt x="37" y="249"/>
                                  </a:lnTo>
                                  <a:lnTo>
                                    <a:pt x="38" y="230"/>
                                  </a:lnTo>
                                  <a:lnTo>
                                    <a:pt x="38" y="208"/>
                                  </a:lnTo>
                                  <a:lnTo>
                                    <a:pt x="38" y="196"/>
                                  </a:lnTo>
                                  <a:lnTo>
                                    <a:pt x="37" y="185"/>
                                  </a:lnTo>
                                  <a:lnTo>
                                    <a:pt x="35" y="163"/>
                                  </a:lnTo>
                                  <a:lnTo>
                                    <a:pt x="32" y="143"/>
                                  </a:lnTo>
                                  <a:lnTo>
                                    <a:pt x="31" y="132"/>
                                  </a:lnTo>
                                  <a:lnTo>
                                    <a:pt x="31" y="120"/>
                                  </a:lnTo>
                                  <a:lnTo>
                                    <a:pt x="31" y="110"/>
                                  </a:lnTo>
                                  <a:lnTo>
                                    <a:pt x="30" y="102"/>
                                  </a:lnTo>
                                  <a:lnTo>
                                    <a:pt x="28" y="97"/>
                                  </a:lnTo>
                                  <a:lnTo>
                                    <a:pt x="28" y="92"/>
                                  </a:lnTo>
                                  <a:lnTo>
                                    <a:pt x="30" y="88"/>
                                  </a:lnTo>
                                  <a:lnTo>
                                    <a:pt x="35" y="83"/>
                                  </a:lnTo>
                                  <a:lnTo>
                                    <a:pt x="42" y="78"/>
                                  </a:lnTo>
                                  <a:lnTo>
                                    <a:pt x="53" y="70"/>
                                  </a:lnTo>
                                  <a:lnTo>
                                    <a:pt x="65" y="61"/>
                                  </a:lnTo>
                                  <a:lnTo>
                                    <a:pt x="72" y="56"/>
                                  </a:lnTo>
                                  <a:lnTo>
                                    <a:pt x="77" y="52"/>
                                  </a:lnTo>
                                  <a:lnTo>
                                    <a:pt x="80" y="51"/>
                                  </a:lnTo>
                                  <a:lnTo>
                                    <a:pt x="86" y="48"/>
                                  </a:lnTo>
                                  <a:lnTo>
                                    <a:pt x="91" y="46"/>
                                  </a:lnTo>
                                  <a:lnTo>
                                    <a:pt x="98" y="4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8" name="Freeform 51"/>
                            <a:cNvSpPr>
                              <a:spLocks noChangeArrowheads="1"/>
                            </a:cNvSpPr>
                          </a:nvSpPr>
                          <a:spPr bwMode="auto">
                            <a:xfrm rot="5100000">
                              <a:off x="3042" y="3264"/>
                              <a:ext cx="96" cy="203"/>
                            </a:xfrm>
                            <a:custGeom>
                              <a:avLst/>
                              <a:gdLst>
                                <a:gd name="T0" fmla="*/ 0 w 264"/>
                                <a:gd name="T1" fmla="*/ 1 h 277"/>
                                <a:gd name="T2" fmla="*/ 0 w 264"/>
                                <a:gd name="T3" fmla="*/ 1 h 277"/>
                                <a:gd name="T4" fmla="*/ 0 w 264"/>
                                <a:gd name="T5" fmla="*/ 1 h 277"/>
                                <a:gd name="T6" fmla="*/ 0 w 264"/>
                                <a:gd name="T7" fmla="*/ 1 h 277"/>
                                <a:gd name="T8" fmla="*/ 0 w 264"/>
                                <a:gd name="T9" fmla="*/ 1 h 277"/>
                                <a:gd name="T10" fmla="*/ 0 w 264"/>
                                <a:gd name="T11" fmla="*/ 1 h 277"/>
                                <a:gd name="T12" fmla="*/ 0 w 264"/>
                                <a:gd name="T13" fmla="*/ 1 h 277"/>
                                <a:gd name="T14" fmla="*/ 0 w 264"/>
                                <a:gd name="T15" fmla="*/ 1 h 277"/>
                                <a:gd name="T16" fmla="*/ 0 w 264"/>
                                <a:gd name="T17" fmla="*/ 1 h 277"/>
                                <a:gd name="T18" fmla="*/ 0 w 264"/>
                                <a:gd name="T19" fmla="*/ 1 h 277"/>
                                <a:gd name="T20" fmla="*/ 0 w 264"/>
                                <a:gd name="T21" fmla="*/ 1 h 277"/>
                                <a:gd name="T22" fmla="*/ 0 w 264"/>
                                <a:gd name="T23" fmla="*/ 1 h 277"/>
                                <a:gd name="T24" fmla="*/ 0 w 264"/>
                                <a:gd name="T25" fmla="*/ 1 h 277"/>
                                <a:gd name="T26" fmla="*/ 0 w 264"/>
                                <a:gd name="T27" fmla="*/ 1 h 277"/>
                                <a:gd name="T28" fmla="*/ 0 w 264"/>
                                <a:gd name="T29" fmla="*/ 1 h 277"/>
                                <a:gd name="T30" fmla="*/ 0 w 264"/>
                                <a:gd name="T31" fmla="*/ 1 h 277"/>
                                <a:gd name="T32" fmla="*/ 0 w 264"/>
                                <a:gd name="T33" fmla="*/ 1 h 277"/>
                                <a:gd name="T34" fmla="*/ 0 w 264"/>
                                <a:gd name="T35" fmla="*/ 0 h 277"/>
                                <a:gd name="T36" fmla="*/ 0 w 264"/>
                                <a:gd name="T37" fmla="*/ 1 h 277"/>
                                <a:gd name="T38" fmla="*/ 0 w 264"/>
                                <a:gd name="T39" fmla="*/ 1 h 277"/>
                                <a:gd name="T40" fmla="*/ 0 w 264"/>
                                <a:gd name="T41" fmla="*/ 1 h 277"/>
                                <a:gd name="T42" fmla="*/ 0 w 264"/>
                                <a:gd name="T43" fmla="*/ 1 h 277"/>
                                <a:gd name="T44" fmla="*/ 0 w 264"/>
                                <a:gd name="T45" fmla="*/ 1 h 277"/>
                                <a:gd name="T46" fmla="*/ 0 w 264"/>
                                <a:gd name="T47" fmla="*/ 1 h 277"/>
                                <a:gd name="T48" fmla="*/ 0 w 264"/>
                                <a:gd name="T49" fmla="*/ 1 h 277"/>
                                <a:gd name="T50" fmla="*/ 0 w 264"/>
                                <a:gd name="T51" fmla="*/ 1 h 277"/>
                                <a:gd name="T52" fmla="*/ 0 w 264"/>
                                <a:gd name="T53" fmla="*/ 1 h 277"/>
                                <a:gd name="T54" fmla="*/ 0 w 264"/>
                                <a:gd name="T55" fmla="*/ 1 h 277"/>
                                <a:gd name="T56" fmla="*/ 0 w 264"/>
                                <a:gd name="T57" fmla="*/ 1 h 277"/>
                                <a:gd name="T58" fmla="*/ 0 w 264"/>
                                <a:gd name="T59" fmla="*/ 1 h 277"/>
                                <a:gd name="T60" fmla="*/ 0 w 264"/>
                                <a:gd name="T61" fmla="*/ 1 h 277"/>
                                <a:gd name="T62" fmla="*/ 0 w 264"/>
                                <a:gd name="T63" fmla="*/ 1 h 277"/>
                                <a:gd name="T64" fmla="*/ 0 w 264"/>
                                <a:gd name="T65" fmla="*/ 1 h 277"/>
                                <a:gd name="T66" fmla="*/ 0 w 264"/>
                                <a:gd name="T67" fmla="*/ 1 h 277"/>
                                <a:gd name="T68" fmla="*/ 0 w 264"/>
                                <a:gd name="T69" fmla="*/ 1 h 277"/>
                                <a:gd name="T70" fmla="*/ 0 w 264"/>
                                <a:gd name="T71" fmla="*/ 1 h 277"/>
                                <a:gd name="T72" fmla="*/ 0 w 264"/>
                                <a:gd name="T73" fmla="*/ 1 h 277"/>
                                <a:gd name="T74" fmla="*/ 0 w 264"/>
                                <a:gd name="T75" fmla="*/ 1 h 277"/>
                                <a:gd name="T76" fmla="*/ 0 w 264"/>
                                <a:gd name="T77" fmla="*/ 1 h 277"/>
                                <a:gd name="T78" fmla="*/ 0 w 264"/>
                                <a:gd name="T79" fmla="*/ 1 h 277"/>
                                <a:gd name="T80" fmla="*/ 0 w 264"/>
                                <a:gd name="T81" fmla="*/ 1 h 277"/>
                                <a:gd name="T82" fmla="*/ 0 w 264"/>
                                <a:gd name="T83" fmla="*/ 1 h 277"/>
                                <a:gd name="T84" fmla="*/ 0 w 264"/>
                                <a:gd name="T85" fmla="*/ 1 h 277"/>
                                <a:gd name="T86" fmla="*/ 0 w 264"/>
                                <a:gd name="T87" fmla="*/ 1 h 277"/>
                                <a:gd name="T88" fmla="*/ 0 w 264"/>
                                <a:gd name="T89" fmla="*/ 1 h 277"/>
                                <a:gd name="T90" fmla="*/ 0 w 264"/>
                                <a:gd name="T91" fmla="*/ 1 h 277"/>
                                <a:gd name="T92" fmla="*/ 0 w 264"/>
                                <a:gd name="T93" fmla="*/ 1 h 277"/>
                                <a:gd name="T94" fmla="*/ 0 w 264"/>
                                <a:gd name="T95" fmla="*/ 1 h 277"/>
                                <a:gd name="T96" fmla="*/ 0 w 264"/>
                                <a:gd name="T97" fmla="*/ 1 h 277"/>
                                <a:gd name="T98" fmla="*/ 0 w 264"/>
                                <a:gd name="T99" fmla="*/ 1 h 277"/>
                                <a:gd name="T100" fmla="*/ 0 w 264"/>
                                <a:gd name="T101" fmla="*/ 1 h 277"/>
                                <a:gd name="T102" fmla="*/ 0 w 264"/>
                                <a:gd name="T103" fmla="*/ 1 h 277"/>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264"/>
                                <a:gd name="T157" fmla="*/ 0 h 277"/>
                                <a:gd name="T158" fmla="*/ 264 w 264"/>
                                <a:gd name="T159" fmla="*/ 277 h 277"/>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264" h="277">
                                  <a:moveTo>
                                    <a:pt x="9" y="123"/>
                                  </a:moveTo>
                                  <a:lnTo>
                                    <a:pt x="6" y="117"/>
                                  </a:lnTo>
                                  <a:lnTo>
                                    <a:pt x="3" y="112"/>
                                  </a:lnTo>
                                  <a:lnTo>
                                    <a:pt x="2" y="109"/>
                                  </a:lnTo>
                                  <a:lnTo>
                                    <a:pt x="1" y="106"/>
                                  </a:lnTo>
                                  <a:lnTo>
                                    <a:pt x="0" y="104"/>
                                  </a:lnTo>
                                  <a:lnTo>
                                    <a:pt x="0" y="100"/>
                                  </a:lnTo>
                                  <a:lnTo>
                                    <a:pt x="0" y="89"/>
                                  </a:lnTo>
                                  <a:lnTo>
                                    <a:pt x="9" y="89"/>
                                  </a:lnTo>
                                  <a:lnTo>
                                    <a:pt x="10" y="89"/>
                                  </a:lnTo>
                                  <a:lnTo>
                                    <a:pt x="12" y="90"/>
                                  </a:lnTo>
                                  <a:lnTo>
                                    <a:pt x="14" y="91"/>
                                  </a:lnTo>
                                  <a:lnTo>
                                    <a:pt x="15" y="91"/>
                                  </a:lnTo>
                                  <a:lnTo>
                                    <a:pt x="19" y="93"/>
                                  </a:lnTo>
                                  <a:lnTo>
                                    <a:pt x="21" y="95"/>
                                  </a:lnTo>
                                  <a:lnTo>
                                    <a:pt x="24" y="98"/>
                                  </a:lnTo>
                                  <a:lnTo>
                                    <a:pt x="25" y="99"/>
                                  </a:lnTo>
                                  <a:lnTo>
                                    <a:pt x="27" y="99"/>
                                  </a:lnTo>
                                  <a:lnTo>
                                    <a:pt x="30" y="101"/>
                                  </a:lnTo>
                                  <a:lnTo>
                                    <a:pt x="34" y="101"/>
                                  </a:lnTo>
                                  <a:lnTo>
                                    <a:pt x="36" y="101"/>
                                  </a:lnTo>
                                  <a:lnTo>
                                    <a:pt x="39" y="101"/>
                                  </a:lnTo>
                                  <a:lnTo>
                                    <a:pt x="40" y="100"/>
                                  </a:lnTo>
                                  <a:lnTo>
                                    <a:pt x="42" y="99"/>
                                  </a:lnTo>
                                  <a:lnTo>
                                    <a:pt x="45" y="96"/>
                                  </a:lnTo>
                                  <a:lnTo>
                                    <a:pt x="48" y="93"/>
                                  </a:lnTo>
                                  <a:lnTo>
                                    <a:pt x="50" y="89"/>
                                  </a:lnTo>
                                  <a:lnTo>
                                    <a:pt x="52" y="84"/>
                                  </a:lnTo>
                                  <a:lnTo>
                                    <a:pt x="56" y="75"/>
                                  </a:lnTo>
                                  <a:lnTo>
                                    <a:pt x="60" y="66"/>
                                  </a:lnTo>
                                  <a:lnTo>
                                    <a:pt x="64" y="58"/>
                                  </a:lnTo>
                                  <a:lnTo>
                                    <a:pt x="67" y="51"/>
                                  </a:lnTo>
                                  <a:lnTo>
                                    <a:pt x="70" y="47"/>
                                  </a:lnTo>
                                  <a:lnTo>
                                    <a:pt x="72" y="44"/>
                                  </a:lnTo>
                                  <a:lnTo>
                                    <a:pt x="74" y="41"/>
                                  </a:lnTo>
                                  <a:lnTo>
                                    <a:pt x="77" y="38"/>
                                  </a:lnTo>
                                  <a:lnTo>
                                    <a:pt x="80" y="36"/>
                                  </a:lnTo>
                                  <a:lnTo>
                                    <a:pt x="83" y="33"/>
                                  </a:lnTo>
                                  <a:lnTo>
                                    <a:pt x="87" y="32"/>
                                  </a:lnTo>
                                  <a:lnTo>
                                    <a:pt x="90" y="31"/>
                                  </a:lnTo>
                                  <a:lnTo>
                                    <a:pt x="94" y="30"/>
                                  </a:lnTo>
                                  <a:lnTo>
                                    <a:pt x="98" y="30"/>
                                  </a:lnTo>
                                  <a:lnTo>
                                    <a:pt x="102" y="30"/>
                                  </a:lnTo>
                                  <a:lnTo>
                                    <a:pt x="105" y="30"/>
                                  </a:lnTo>
                                  <a:lnTo>
                                    <a:pt x="112" y="31"/>
                                  </a:lnTo>
                                  <a:lnTo>
                                    <a:pt x="117" y="33"/>
                                  </a:lnTo>
                                  <a:lnTo>
                                    <a:pt x="122" y="35"/>
                                  </a:lnTo>
                                  <a:lnTo>
                                    <a:pt x="128" y="38"/>
                                  </a:lnTo>
                                  <a:lnTo>
                                    <a:pt x="133" y="40"/>
                                  </a:lnTo>
                                  <a:lnTo>
                                    <a:pt x="136" y="40"/>
                                  </a:lnTo>
                                  <a:lnTo>
                                    <a:pt x="139" y="41"/>
                                  </a:lnTo>
                                  <a:lnTo>
                                    <a:pt x="146" y="41"/>
                                  </a:lnTo>
                                  <a:lnTo>
                                    <a:pt x="149" y="41"/>
                                  </a:lnTo>
                                  <a:lnTo>
                                    <a:pt x="152" y="40"/>
                                  </a:lnTo>
                                  <a:lnTo>
                                    <a:pt x="154" y="40"/>
                                  </a:lnTo>
                                  <a:lnTo>
                                    <a:pt x="156" y="38"/>
                                  </a:lnTo>
                                  <a:lnTo>
                                    <a:pt x="158" y="36"/>
                                  </a:lnTo>
                                  <a:lnTo>
                                    <a:pt x="160" y="35"/>
                                  </a:lnTo>
                                  <a:lnTo>
                                    <a:pt x="163" y="31"/>
                                  </a:lnTo>
                                  <a:lnTo>
                                    <a:pt x="166" y="26"/>
                                  </a:lnTo>
                                  <a:lnTo>
                                    <a:pt x="169" y="21"/>
                                  </a:lnTo>
                                  <a:lnTo>
                                    <a:pt x="173" y="18"/>
                                  </a:lnTo>
                                  <a:lnTo>
                                    <a:pt x="175" y="16"/>
                                  </a:lnTo>
                                  <a:lnTo>
                                    <a:pt x="178" y="14"/>
                                  </a:lnTo>
                                  <a:lnTo>
                                    <a:pt x="185" y="10"/>
                                  </a:lnTo>
                                  <a:lnTo>
                                    <a:pt x="193" y="7"/>
                                  </a:lnTo>
                                  <a:lnTo>
                                    <a:pt x="200" y="5"/>
                                  </a:lnTo>
                                  <a:lnTo>
                                    <a:pt x="206" y="3"/>
                                  </a:lnTo>
                                  <a:lnTo>
                                    <a:pt x="213" y="2"/>
                                  </a:lnTo>
                                  <a:lnTo>
                                    <a:pt x="221" y="1"/>
                                  </a:lnTo>
                                  <a:lnTo>
                                    <a:pt x="228" y="1"/>
                                  </a:lnTo>
                                  <a:lnTo>
                                    <a:pt x="237" y="0"/>
                                  </a:lnTo>
                                  <a:lnTo>
                                    <a:pt x="242" y="1"/>
                                  </a:lnTo>
                                  <a:lnTo>
                                    <a:pt x="245" y="1"/>
                                  </a:lnTo>
                                  <a:lnTo>
                                    <a:pt x="247" y="3"/>
                                  </a:lnTo>
                                  <a:lnTo>
                                    <a:pt x="252" y="5"/>
                                  </a:lnTo>
                                  <a:lnTo>
                                    <a:pt x="256" y="8"/>
                                  </a:lnTo>
                                  <a:lnTo>
                                    <a:pt x="258" y="10"/>
                                  </a:lnTo>
                                  <a:lnTo>
                                    <a:pt x="260" y="11"/>
                                  </a:lnTo>
                                  <a:lnTo>
                                    <a:pt x="262" y="16"/>
                                  </a:lnTo>
                                  <a:lnTo>
                                    <a:pt x="263" y="18"/>
                                  </a:lnTo>
                                  <a:lnTo>
                                    <a:pt x="263" y="20"/>
                                  </a:lnTo>
                                  <a:lnTo>
                                    <a:pt x="264" y="23"/>
                                  </a:lnTo>
                                  <a:lnTo>
                                    <a:pt x="264" y="26"/>
                                  </a:lnTo>
                                  <a:lnTo>
                                    <a:pt x="264" y="43"/>
                                  </a:lnTo>
                                  <a:lnTo>
                                    <a:pt x="264" y="48"/>
                                  </a:lnTo>
                                  <a:lnTo>
                                    <a:pt x="263" y="52"/>
                                  </a:lnTo>
                                  <a:lnTo>
                                    <a:pt x="262" y="56"/>
                                  </a:lnTo>
                                  <a:lnTo>
                                    <a:pt x="261" y="60"/>
                                  </a:lnTo>
                                  <a:lnTo>
                                    <a:pt x="259" y="64"/>
                                  </a:lnTo>
                                  <a:lnTo>
                                    <a:pt x="257" y="67"/>
                                  </a:lnTo>
                                  <a:lnTo>
                                    <a:pt x="253" y="74"/>
                                  </a:lnTo>
                                  <a:lnTo>
                                    <a:pt x="248" y="80"/>
                                  </a:lnTo>
                                  <a:lnTo>
                                    <a:pt x="243" y="87"/>
                                  </a:lnTo>
                                  <a:lnTo>
                                    <a:pt x="239" y="94"/>
                                  </a:lnTo>
                                  <a:lnTo>
                                    <a:pt x="237" y="99"/>
                                  </a:lnTo>
                                  <a:lnTo>
                                    <a:pt x="235" y="103"/>
                                  </a:lnTo>
                                  <a:lnTo>
                                    <a:pt x="233" y="111"/>
                                  </a:lnTo>
                                  <a:lnTo>
                                    <a:pt x="233" y="114"/>
                                  </a:lnTo>
                                  <a:lnTo>
                                    <a:pt x="231" y="118"/>
                                  </a:lnTo>
                                  <a:lnTo>
                                    <a:pt x="230" y="121"/>
                                  </a:lnTo>
                                  <a:lnTo>
                                    <a:pt x="228" y="123"/>
                                  </a:lnTo>
                                  <a:lnTo>
                                    <a:pt x="226" y="126"/>
                                  </a:lnTo>
                                  <a:lnTo>
                                    <a:pt x="225" y="126"/>
                                  </a:lnTo>
                                  <a:lnTo>
                                    <a:pt x="223" y="128"/>
                                  </a:lnTo>
                                  <a:lnTo>
                                    <a:pt x="221" y="128"/>
                                  </a:lnTo>
                                  <a:lnTo>
                                    <a:pt x="218" y="129"/>
                                  </a:lnTo>
                                  <a:lnTo>
                                    <a:pt x="213" y="129"/>
                                  </a:lnTo>
                                  <a:lnTo>
                                    <a:pt x="208" y="129"/>
                                  </a:lnTo>
                                  <a:lnTo>
                                    <a:pt x="203" y="129"/>
                                  </a:lnTo>
                                  <a:lnTo>
                                    <a:pt x="201" y="129"/>
                                  </a:lnTo>
                                  <a:lnTo>
                                    <a:pt x="198" y="129"/>
                                  </a:lnTo>
                                  <a:lnTo>
                                    <a:pt x="196" y="130"/>
                                  </a:lnTo>
                                  <a:lnTo>
                                    <a:pt x="195" y="131"/>
                                  </a:lnTo>
                                  <a:lnTo>
                                    <a:pt x="193" y="131"/>
                                  </a:lnTo>
                                  <a:lnTo>
                                    <a:pt x="192" y="133"/>
                                  </a:lnTo>
                                  <a:lnTo>
                                    <a:pt x="191" y="134"/>
                                  </a:lnTo>
                                  <a:lnTo>
                                    <a:pt x="191" y="137"/>
                                  </a:lnTo>
                                  <a:lnTo>
                                    <a:pt x="191" y="138"/>
                                  </a:lnTo>
                                  <a:lnTo>
                                    <a:pt x="192" y="139"/>
                                  </a:lnTo>
                                  <a:lnTo>
                                    <a:pt x="193" y="141"/>
                                  </a:lnTo>
                                  <a:lnTo>
                                    <a:pt x="195" y="143"/>
                                  </a:lnTo>
                                  <a:lnTo>
                                    <a:pt x="196" y="144"/>
                                  </a:lnTo>
                                  <a:lnTo>
                                    <a:pt x="201" y="147"/>
                                  </a:lnTo>
                                  <a:lnTo>
                                    <a:pt x="203" y="149"/>
                                  </a:lnTo>
                                  <a:lnTo>
                                    <a:pt x="205" y="151"/>
                                  </a:lnTo>
                                  <a:lnTo>
                                    <a:pt x="210" y="158"/>
                                  </a:lnTo>
                                  <a:lnTo>
                                    <a:pt x="215" y="163"/>
                                  </a:lnTo>
                                  <a:lnTo>
                                    <a:pt x="220" y="168"/>
                                  </a:lnTo>
                                  <a:lnTo>
                                    <a:pt x="225" y="174"/>
                                  </a:lnTo>
                                  <a:lnTo>
                                    <a:pt x="227" y="176"/>
                                  </a:lnTo>
                                  <a:lnTo>
                                    <a:pt x="229" y="179"/>
                                  </a:lnTo>
                                  <a:lnTo>
                                    <a:pt x="231" y="182"/>
                                  </a:lnTo>
                                  <a:lnTo>
                                    <a:pt x="232" y="184"/>
                                  </a:lnTo>
                                  <a:lnTo>
                                    <a:pt x="233" y="187"/>
                                  </a:lnTo>
                                  <a:lnTo>
                                    <a:pt x="235" y="191"/>
                                  </a:lnTo>
                                  <a:lnTo>
                                    <a:pt x="235" y="195"/>
                                  </a:lnTo>
                                  <a:lnTo>
                                    <a:pt x="235" y="199"/>
                                  </a:lnTo>
                                  <a:lnTo>
                                    <a:pt x="235" y="201"/>
                                  </a:lnTo>
                                  <a:lnTo>
                                    <a:pt x="235" y="202"/>
                                  </a:lnTo>
                                  <a:lnTo>
                                    <a:pt x="234" y="203"/>
                                  </a:lnTo>
                                  <a:lnTo>
                                    <a:pt x="233" y="204"/>
                                  </a:lnTo>
                                  <a:lnTo>
                                    <a:pt x="231" y="206"/>
                                  </a:lnTo>
                                  <a:lnTo>
                                    <a:pt x="228" y="207"/>
                                  </a:lnTo>
                                  <a:lnTo>
                                    <a:pt x="225" y="207"/>
                                  </a:lnTo>
                                  <a:lnTo>
                                    <a:pt x="221" y="207"/>
                                  </a:lnTo>
                                  <a:lnTo>
                                    <a:pt x="213" y="208"/>
                                  </a:lnTo>
                                  <a:lnTo>
                                    <a:pt x="206" y="209"/>
                                  </a:lnTo>
                                  <a:lnTo>
                                    <a:pt x="200" y="211"/>
                                  </a:lnTo>
                                  <a:lnTo>
                                    <a:pt x="193" y="212"/>
                                  </a:lnTo>
                                  <a:lnTo>
                                    <a:pt x="190" y="212"/>
                                  </a:lnTo>
                                  <a:lnTo>
                                    <a:pt x="186" y="212"/>
                                  </a:lnTo>
                                  <a:lnTo>
                                    <a:pt x="167" y="212"/>
                                  </a:lnTo>
                                  <a:lnTo>
                                    <a:pt x="164" y="213"/>
                                  </a:lnTo>
                                  <a:lnTo>
                                    <a:pt x="161" y="214"/>
                                  </a:lnTo>
                                  <a:lnTo>
                                    <a:pt x="158" y="214"/>
                                  </a:lnTo>
                                  <a:lnTo>
                                    <a:pt x="156" y="216"/>
                                  </a:lnTo>
                                  <a:lnTo>
                                    <a:pt x="153" y="217"/>
                                  </a:lnTo>
                                  <a:lnTo>
                                    <a:pt x="151" y="218"/>
                                  </a:lnTo>
                                  <a:lnTo>
                                    <a:pt x="151" y="230"/>
                                  </a:lnTo>
                                  <a:lnTo>
                                    <a:pt x="143" y="227"/>
                                  </a:lnTo>
                                  <a:lnTo>
                                    <a:pt x="142" y="241"/>
                                  </a:lnTo>
                                  <a:lnTo>
                                    <a:pt x="135" y="237"/>
                                  </a:lnTo>
                                  <a:lnTo>
                                    <a:pt x="132" y="242"/>
                                  </a:lnTo>
                                  <a:lnTo>
                                    <a:pt x="126" y="250"/>
                                  </a:lnTo>
                                  <a:lnTo>
                                    <a:pt x="120" y="257"/>
                                  </a:lnTo>
                                  <a:lnTo>
                                    <a:pt x="113" y="262"/>
                                  </a:lnTo>
                                  <a:lnTo>
                                    <a:pt x="110" y="265"/>
                                  </a:lnTo>
                                  <a:lnTo>
                                    <a:pt x="107" y="267"/>
                                  </a:lnTo>
                                  <a:lnTo>
                                    <a:pt x="103" y="269"/>
                                  </a:lnTo>
                                  <a:lnTo>
                                    <a:pt x="100" y="271"/>
                                  </a:lnTo>
                                  <a:lnTo>
                                    <a:pt x="95" y="272"/>
                                  </a:lnTo>
                                  <a:lnTo>
                                    <a:pt x="92" y="273"/>
                                  </a:lnTo>
                                  <a:lnTo>
                                    <a:pt x="88" y="274"/>
                                  </a:lnTo>
                                  <a:lnTo>
                                    <a:pt x="84" y="275"/>
                                  </a:lnTo>
                                  <a:lnTo>
                                    <a:pt x="79" y="276"/>
                                  </a:lnTo>
                                  <a:lnTo>
                                    <a:pt x="74" y="276"/>
                                  </a:lnTo>
                                  <a:lnTo>
                                    <a:pt x="69" y="276"/>
                                  </a:lnTo>
                                  <a:lnTo>
                                    <a:pt x="64" y="276"/>
                                  </a:lnTo>
                                  <a:lnTo>
                                    <a:pt x="54" y="277"/>
                                  </a:lnTo>
                                  <a:lnTo>
                                    <a:pt x="49" y="276"/>
                                  </a:lnTo>
                                  <a:lnTo>
                                    <a:pt x="47" y="276"/>
                                  </a:lnTo>
                                  <a:lnTo>
                                    <a:pt x="44" y="276"/>
                                  </a:lnTo>
                                  <a:lnTo>
                                    <a:pt x="40" y="274"/>
                                  </a:lnTo>
                                  <a:lnTo>
                                    <a:pt x="35" y="272"/>
                                  </a:lnTo>
                                  <a:lnTo>
                                    <a:pt x="30" y="269"/>
                                  </a:lnTo>
                                  <a:lnTo>
                                    <a:pt x="29" y="267"/>
                                  </a:lnTo>
                                  <a:lnTo>
                                    <a:pt x="27" y="266"/>
                                  </a:lnTo>
                                  <a:lnTo>
                                    <a:pt x="26" y="264"/>
                                  </a:lnTo>
                                  <a:lnTo>
                                    <a:pt x="25" y="262"/>
                                  </a:lnTo>
                                  <a:lnTo>
                                    <a:pt x="24" y="259"/>
                                  </a:lnTo>
                                  <a:lnTo>
                                    <a:pt x="22" y="254"/>
                                  </a:lnTo>
                                  <a:lnTo>
                                    <a:pt x="22" y="249"/>
                                  </a:lnTo>
                                  <a:lnTo>
                                    <a:pt x="21" y="245"/>
                                  </a:lnTo>
                                  <a:lnTo>
                                    <a:pt x="21" y="240"/>
                                  </a:lnTo>
                                  <a:lnTo>
                                    <a:pt x="21" y="192"/>
                                  </a:lnTo>
                                  <a:lnTo>
                                    <a:pt x="20" y="188"/>
                                  </a:lnTo>
                                  <a:lnTo>
                                    <a:pt x="20" y="184"/>
                                  </a:lnTo>
                                  <a:lnTo>
                                    <a:pt x="19" y="177"/>
                                  </a:lnTo>
                                  <a:lnTo>
                                    <a:pt x="17" y="173"/>
                                  </a:lnTo>
                                  <a:lnTo>
                                    <a:pt x="16" y="170"/>
                                  </a:lnTo>
                                  <a:lnTo>
                                    <a:pt x="14" y="163"/>
                                  </a:lnTo>
                                  <a:lnTo>
                                    <a:pt x="11" y="157"/>
                                  </a:lnTo>
                                  <a:lnTo>
                                    <a:pt x="9" y="150"/>
                                  </a:lnTo>
                                  <a:lnTo>
                                    <a:pt x="8" y="146"/>
                                  </a:lnTo>
                                  <a:lnTo>
                                    <a:pt x="7" y="143"/>
                                  </a:lnTo>
                                  <a:lnTo>
                                    <a:pt x="7" y="139"/>
                                  </a:lnTo>
                                  <a:lnTo>
                                    <a:pt x="7" y="134"/>
                                  </a:lnTo>
                                  <a:lnTo>
                                    <a:pt x="7" y="129"/>
                                  </a:lnTo>
                                  <a:lnTo>
                                    <a:pt x="9" y="12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79" name="Freeform 52"/>
                            <a:cNvSpPr>
                              <a:spLocks noChangeArrowheads="1"/>
                            </a:cNvSpPr>
                          </a:nvSpPr>
                          <a:spPr bwMode="auto">
                            <a:xfrm rot="5100000">
                              <a:off x="3110" y="3306"/>
                              <a:ext cx="87" cy="237"/>
                            </a:xfrm>
                            <a:custGeom>
                              <a:avLst/>
                              <a:gdLst>
                                <a:gd name="T0" fmla="*/ 0 w 478"/>
                                <a:gd name="T1" fmla="*/ 0 h 673"/>
                                <a:gd name="T2" fmla="*/ 0 w 478"/>
                                <a:gd name="T3" fmla="*/ 0 h 673"/>
                                <a:gd name="T4" fmla="*/ 0 w 478"/>
                                <a:gd name="T5" fmla="*/ 0 h 673"/>
                                <a:gd name="T6" fmla="*/ 0 w 478"/>
                                <a:gd name="T7" fmla="*/ 0 h 673"/>
                                <a:gd name="T8" fmla="*/ 0 w 478"/>
                                <a:gd name="T9" fmla="*/ 0 h 673"/>
                                <a:gd name="T10" fmla="*/ 0 w 478"/>
                                <a:gd name="T11" fmla="*/ 0 h 673"/>
                                <a:gd name="T12" fmla="*/ 0 w 478"/>
                                <a:gd name="T13" fmla="*/ 0 h 673"/>
                                <a:gd name="T14" fmla="*/ 0 w 478"/>
                                <a:gd name="T15" fmla="*/ 0 h 673"/>
                                <a:gd name="T16" fmla="*/ 0 w 478"/>
                                <a:gd name="T17" fmla="*/ 0 h 673"/>
                                <a:gd name="T18" fmla="*/ 0 w 478"/>
                                <a:gd name="T19" fmla="*/ 0 h 673"/>
                                <a:gd name="T20" fmla="*/ 0 w 478"/>
                                <a:gd name="T21" fmla="*/ 0 h 673"/>
                                <a:gd name="T22" fmla="*/ 0 w 478"/>
                                <a:gd name="T23" fmla="*/ 0 h 673"/>
                                <a:gd name="T24" fmla="*/ 0 w 478"/>
                                <a:gd name="T25" fmla="*/ 0 h 673"/>
                                <a:gd name="T26" fmla="*/ 0 w 478"/>
                                <a:gd name="T27" fmla="*/ 0 h 673"/>
                                <a:gd name="T28" fmla="*/ 0 w 478"/>
                                <a:gd name="T29" fmla="*/ 0 h 673"/>
                                <a:gd name="T30" fmla="*/ 0 w 478"/>
                                <a:gd name="T31" fmla="*/ 0 h 673"/>
                                <a:gd name="T32" fmla="*/ 0 w 478"/>
                                <a:gd name="T33" fmla="*/ 0 h 673"/>
                                <a:gd name="T34" fmla="*/ 0 w 478"/>
                                <a:gd name="T35" fmla="*/ 0 h 673"/>
                                <a:gd name="T36" fmla="*/ 0 w 478"/>
                                <a:gd name="T37" fmla="*/ 0 h 673"/>
                                <a:gd name="T38" fmla="*/ 0 w 478"/>
                                <a:gd name="T39" fmla="*/ 0 h 673"/>
                                <a:gd name="T40" fmla="*/ 0 w 478"/>
                                <a:gd name="T41" fmla="*/ 0 h 673"/>
                                <a:gd name="T42" fmla="*/ 0 w 478"/>
                                <a:gd name="T43" fmla="*/ 0 h 673"/>
                                <a:gd name="T44" fmla="*/ 0 w 478"/>
                                <a:gd name="T45" fmla="*/ 0 h 673"/>
                                <a:gd name="T46" fmla="*/ 0 w 478"/>
                                <a:gd name="T47" fmla="*/ 0 h 673"/>
                                <a:gd name="T48" fmla="*/ 0 w 478"/>
                                <a:gd name="T49" fmla="*/ 0 h 673"/>
                                <a:gd name="T50" fmla="*/ 0 w 478"/>
                                <a:gd name="T51" fmla="*/ 0 h 673"/>
                                <a:gd name="T52" fmla="*/ 0 w 478"/>
                                <a:gd name="T53" fmla="*/ 0 h 673"/>
                                <a:gd name="T54" fmla="*/ 0 w 478"/>
                                <a:gd name="T55" fmla="*/ 0 h 673"/>
                                <a:gd name="T56" fmla="*/ 0 w 478"/>
                                <a:gd name="T57" fmla="*/ 0 h 673"/>
                                <a:gd name="T58" fmla="*/ 0 w 478"/>
                                <a:gd name="T59" fmla="*/ 0 h 673"/>
                                <a:gd name="T60" fmla="*/ 0 w 478"/>
                                <a:gd name="T61" fmla="*/ 0 h 673"/>
                                <a:gd name="T62" fmla="*/ 0 w 478"/>
                                <a:gd name="T63" fmla="*/ 0 h 673"/>
                                <a:gd name="T64" fmla="*/ 0 w 478"/>
                                <a:gd name="T65" fmla="*/ 0 h 673"/>
                                <a:gd name="T66" fmla="*/ 0 w 478"/>
                                <a:gd name="T67" fmla="*/ 0 h 673"/>
                                <a:gd name="T68" fmla="*/ 0 w 478"/>
                                <a:gd name="T69" fmla="*/ 0 h 673"/>
                                <a:gd name="T70" fmla="*/ 0 w 478"/>
                                <a:gd name="T71" fmla="*/ 0 h 673"/>
                                <a:gd name="T72" fmla="*/ 0 w 478"/>
                                <a:gd name="T73" fmla="*/ 0 h 673"/>
                                <a:gd name="T74" fmla="*/ 0 w 478"/>
                                <a:gd name="T75" fmla="*/ 0 h 673"/>
                                <a:gd name="T76" fmla="*/ 0 w 478"/>
                                <a:gd name="T77" fmla="*/ 0 h 673"/>
                                <a:gd name="T78" fmla="*/ 0 w 478"/>
                                <a:gd name="T79" fmla="*/ 0 h 673"/>
                                <a:gd name="T80" fmla="*/ 0 w 478"/>
                                <a:gd name="T81" fmla="*/ 0 h 673"/>
                                <a:gd name="T82" fmla="*/ 0 w 478"/>
                                <a:gd name="T83" fmla="*/ 0 h 673"/>
                                <a:gd name="T84" fmla="*/ 0 w 478"/>
                                <a:gd name="T85" fmla="*/ 0 h 673"/>
                                <a:gd name="T86" fmla="*/ 0 w 478"/>
                                <a:gd name="T87" fmla="*/ 0 h 673"/>
                                <a:gd name="T88" fmla="*/ 0 w 478"/>
                                <a:gd name="T89" fmla="*/ 0 h 673"/>
                                <a:gd name="T90" fmla="*/ 0 w 478"/>
                                <a:gd name="T91" fmla="*/ 0 h 673"/>
                                <a:gd name="T92" fmla="*/ 0 w 478"/>
                                <a:gd name="T93" fmla="*/ 0 h 673"/>
                                <a:gd name="T94" fmla="*/ 0 w 478"/>
                                <a:gd name="T95" fmla="*/ 0 h 673"/>
                                <a:gd name="T96" fmla="*/ 0 w 478"/>
                                <a:gd name="T97" fmla="*/ 0 h 673"/>
                                <a:gd name="T98" fmla="*/ 0 w 478"/>
                                <a:gd name="T99" fmla="*/ 0 h 673"/>
                                <a:gd name="T100" fmla="*/ 0 w 478"/>
                                <a:gd name="T101" fmla="*/ 0 h 673"/>
                                <a:gd name="T102" fmla="*/ 0 w 478"/>
                                <a:gd name="T103" fmla="*/ 0 h 673"/>
                                <a:gd name="T104" fmla="*/ 0 w 478"/>
                                <a:gd name="T105" fmla="*/ 0 h 673"/>
                                <a:gd name="T106" fmla="*/ 0 w 478"/>
                                <a:gd name="T107" fmla="*/ 0 h 673"/>
                                <a:gd name="T108" fmla="*/ 0 w 478"/>
                                <a:gd name="T109" fmla="*/ 0 h 673"/>
                                <a:gd name="T110" fmla="*/ 0 w 478"/>
                                <a:gd name="T111" fmla="*/ 0 h 673"/>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478"/>
                                <a:gd name="T169" fmla="*/ 0 h 673"/>
                                <a:gd name="T170" fmla="*/ 478 w 478"/>
                                <a:gd name="T171" fmla="*/ 673 h 673"/>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478" h="673">
                                  <a:moveTo>
                                    <a:pt x="422" y="131"/>
                                  </a:moveTo>
                                  <a:lnTo>
                                    <a:pt x="426" y="135"/>
                                  </a:lnTo>
                                  <a:lnTo>
                                    <a:pt x="432" y="141"/>
                                  </a:lnTo>
                                  <a:lnTo>
                                    <a:pt x="440" y="146"/>
                                  </a:lnTo>
                                  <a:lnTo>
                                    <a:pt x="447" y="151"/>
                                  </a:lnTo>
                                  <a:lnTo>
                                    <a:pt x="456" y="157"/>
                                  </a:lnTo>
                                  <a:lnTo>
                                    <a:pt x="463" y="161"/>
                                  </a:lnTo>
                                  <a:lnTo>
                                    <a:pt x="470" y="165"/>
                                  </a:lnTo>
                                  <a:lnTo>
                                    <a:pt x="476" y="167"/>
                                  </a:lnTo>
                                  <a:lnTo>
                                    <a:pt x="477" y="200"/>
                                  </a:lnTo>
                                  <a:lnTo>
                                    <a:pt x="478" y="232"/>
                                  </a:lnTo>
                                  <a:lnTo>
                                    <a:pt x="478" y="252"/>
                                  </a:lnTo>
                                  <a:lnTo>
                                    <a:pt x="477" y="272"/>
                                  </a:lnTo>
                                  <a:lnTo>
                                    <a:pt x="476" y="294"/>
                                  </a:lnTo>
                                  <a:lnTo>
                                    <a:pt x="475" y="315"/>
                                  </a:lnTo>
                                  <a:lnTo>
                                    <a:pt x="473" y="326"/>
                                  </a:lnTo>
                                  <a:lnTo>
                                    <a:pt x="471" y="336"/>
                                  </a:lnTo>
                                  <a:lnTo>
                                    <a:pt x="470" y="346"/>
                                  </a:lnTo>
                                  <a:lnTo>
                                    <a:pt x="467" y="356"/>
                                  </a:lnTo>
                                  <a:lnTo>
                                    <a:pt x="463" y="373"/>
                                  </a:lnTo>
                                  <a:lnTo>
                                    <a:pt x="457" y="390"/>
                                  </a:lnTo>
                                  <a:lnTo>
                                    <a:pt x="453" y="397"/>
                                  </a:lnTo>
                                  <a:lnTo>
                                    <a:pt x="450" y="403"/>
                                  </a:lnTo>
                                  <a:lnTo>
                                    <a:pt x="445" y="410"/>
                                  </a:lnTo>
                                  <a:lnTo>
                                    <a:pt x="441" y="415"/>
                                  </a:lnTo>
                                  <a:lnTo>
                                    <a:pt x="425" y="430"/>
                                  </a:lnTo>
                                  <a:lnTo>
                                    <a:pt x="410" y="443"/>
                                  </a:lnTo>
                                  <a:lnTo>
                                    <a:pt x="381" y="467"/>
                                  </a:lnTo>
                                  <a:lnTo>
                                    <a:pt x="369" y="476"/>
                                  </a:lnTo>
                                  <a:lnTo>
                                    <a:pt x="356" y="485"/>
                                  </a:lnTo>
                                  <a:lnTo>
                                    <a:pt x="345" y="493"/>
                                  </a:lnTo>
                                  <a:lnTo>
                                    <a:pt x="334" y="500"/>
                                  </a:lnTo>
                                  <a:lnTo>
                                    <a:pt x="314" y="512"/>
                                  </a:lnTo>
                                  <a:lnTo>
                                    <a:pt x="296" y="521"/>
                                  </a:lnTo>
                                  <a:lnTo>
                                    <a:pt x="280" y="530"/>
                                  </a:lnTo>
                                  <a:lnTo>
                                    <a:pt x="266" y="537"/>
                                  </a:lnTo>
                                  <a:lnTo>
                                    <a:pt x="255" y="544"/>
                                  </a:lnTo>
                                  <a:lnTo>
                                    <a:pt x="250" y="548"/>
                                  </a:lnTo>
                                  <a:lnTo>
                                    <a:pt x="245" y="553"/>
                                  </a:lnTo>
                                  <a:lnTo>
                                    <a:pt x="240" y="558"/>
                                  </a:lnTo>
                                  <a:lnTo>
                                    <a:pt x="235" y="563"/>
                                  </a:lnTo>
                                  <a:lnTo>
                                    <a:pt x="231" y="569"/>
                                  </a:lnTo>
                                  <a:lnTo>
                                    <a:pt x="227" y="577"/>
                                  </a:lnTo>
                                  <a:lnTo>
                                    <a:pt x="224" y="584"/>
                                  </a:lnTo>
                                  <a:lnTo>
                                    <a:pt x="220" y="593"/>
                                  </a:lnTo>
                                  <a:lnTo>
                                    <a:pt x="217" y="603"/>
                                  </a:lnTo>
                                  <a:lnTo>
                                    <a:pt x="214" y="614"/>
                                  </a:lnTo>
                                  <a:lnTo>
                                    <a:pt x="211" y="627"/>
                                  </a:lnTo>
                                  <a:lnTo>
                                    <a:pt x="207" y="641"/>
                                  </a:lnTo>
                                  <a:lnTo>
                                    <a:pt x="203" y="673"/>
                                  </a:lnTo>
                                  <a:lnTo>
                                    <a:pt x="173" y="648"/>
                                  </a:lnTo>
                                  <a:lnTo>
                                    <a:pt x="169" y="644"/>
                                  </a:lnTo>
                                  <a:lnTo>
                                    <a:pt x="164" y="639"/>
                                  </a:lnTo>
                                  <a:lnTo>
                                    <a:pt x="159" y="636"/>
                                  </a:lnTo>
                                  <a:lnTo>
                                    <a:pt x="153" y="632"/>
                                  </a:lnTo>
                                  <a:lnTo>
                                    <a:pt x="141" y="627"/>
                                  </a:lnTo>
                                  <a:lnTo>
                                    <a:pt x="135" y="626"/>
                                  </a:lnTo>
                                  <a:lnTo>
                                    <a:pt x="130" y="624"/>
                                  </a:lnTo>
                                  <a:lnTo>
                                    <a:pt x="119" y="623"/>
                                  </a:lnTo>
                                  <a:lnTo>
                                    <a:pt x="111" y="622"/>
                                  </a:lnTo>
                                  <a:lnTo>
                                    <a:pt x="104" y="621"/>
                                  </a:lnTo>
                                  <a:lnTo>
                                    <a:pt x="96" y="618"/>
                                  </a:lnTo>
                                  <a:lnTo>
                                    <a:pt x="90" y="616"/>
                                  </a:lnTo>
                                  <a:lnTo>
                                    <a:pt x="85" y="612"/>
                                  </a:lnTo>
                                  <a:lnTo>
                                    <a:pt x="83" y="611"/>
                                  </a:lnTo>
                                  <a:lnTo>
                                    <a:pt x="81" y="608"/>
                                  </a:lnTo>
                                  <a:lnTo>
                                    <a:pt x="2" y="490"/>
                                  </a:lnTo>
                                  <a:lnTo>
                                    <a:pt x="0" y="485"/>
                                  </a:lnTo>
                                  <a:lnTo>
                                    <a:pt x="0" y="482"/>
                                  </a:lnTo>
                                  <a:lnTo>
                                    <a:pt x="0" y="481"/>
                                  </a:lnTo>
                                  <a:lnTo>
                                    <a:pt x="2" y="480"/>
                                  </a:lnTo>
                                  <a:lnTo>
                                    <a:pt x="3" y="477"/>
                                  </a:lnTo>
                                  <a:lnTo>
                                    <a:pt x="6" y="475"/>
                                  </a:lnTo>
                                  <a:lnTo>
                                    <a:pt x="10" y="472"/>
                                  </a:lnTo>
                                  <a:lnTo>
                                    <a:pt x="15" y="470"/>
                                  </a:lnTo>
                                  <a:lnTo>
                                    <a:pt x="19" y="467"/>
                                  </a:lnTo>
                                  <a:lnTo>
                                    <a:pt x="23" y="465"/>
                                  </a:lnTo>
                                  <a:lnTo>
                                    <a:pt x="24" y="463"/>
                                  </a:lnTo>
                                  <a:lnTo>
                                    <a:pt x="26" y="463"/>
                                  </a:lnTo>
                                  <a:lnTo>
                                    <a:pt x="34" y="463"/>
                                  </a:lnTo>
                                  <a:lnTo>
                                    <a:pt x="41" y="465"/>
                                  </a:lnTo>
                                  <a:lnTo>
                                    <a:pt x="50" y="466"/>
                                  </a:lnTo>
                                  <a:lnTo>
                                    <a:pt x="59" y="467"/>
                                  </a:lnTo>
                                  <a:lnTo>
                                    <a:pt x="65" y="467"/>
                                  </a:lnTo>
                                  <a:lnTo>
                                    <a:pt x="68" y="466"/>
                                  </a:lnTo>
                                  <a:lnTo>
                                    <a:pt x="70" y="465"/>
                                  </a:lnTo>
                                  <a:lnTo>
                                    <a:pt x="71" y="463"/>
                                  </a:lnTo>
                                  <a:lnTo>
                                    <a:pt x="71" y="461"/>
                                  </a:lnTo>
                                  <a:lnTo>
                                    <a:pt x="145" y="327"/>
                                  </a:lnTo>
                                  <a:lnTo>
                                    <a:pt x="145" y="315"/>
                                  </a:lnTo>
                                  <a:lnTo>
                                    <a:pt x="145" y="302"/>
                                  </a:lnTo>
                                  <a:lnTo>
                                    <a:pt x="148" y="281"/>
                                  </a:lnTo>
                                  <a:lnTo>
                                    <a:pt x="150" y="260"/>
                                  </a:lnTo>
                                  <a:lnTo>
                                    <a:pt x="151" y="241"/>
                                  </a:lnTo>
                                  <a:lnTo>
                                    <a:pt x="150" y="237"/>
                                  </a:lnTo>
                                  <a:lnTo>
                                    <a:pt x="149" y="235"/>
                                  </a:lnTo>
                                  <a:lnTo>
                                    <a:pt x="145" y="232"/>
                                  </a:lnTo>
                                  <a:lnTo>
                                    <a:pt x="141" y="230"/>
                                  </a:lnTo>
                                  <a:lnTo>
                                    <a:pt x="131" y="226"/>
                                  </a:lnTo>
                                  <a:lnTo>
                                    <a:pt x="120" y="221"/>
                                  </a:lnTo>
                                  <a:lnTo>
                                    <a:pt x="109" y="217"/>
                                  </a:lnTo>
                                  <a:lnTo>
                                    <a:pt x="100" y="212"/>
                                  </a:lnTo>
                                  <a:lnTo>
                                    <a:pt x="96" y="210"/>
                                  </a:lnTo>
                                  <a:lnTo>
                                    <a:pt x="94" y="207"/>
                                  </a:lnTo>
                                  <a:lnTo>
                                    <a:pt x="94" y="206"/>
                                  </a:lnTo>
                                  <a:lnTo>
                                    <a:pt x="94" y="204"/>
                                  </a:lnTo>
                                  <a:lnTo>
                                    <a:pt x="96" y="197"/>
                                  </a:lnTo>
                                  <a:lnTo>
                                    <a:pt x="99" y="192"/>
                                  </a:lnTo>
                                  <a:lnTo>
                                    <a:pt x="101" y="180"/>
                                  </a:lnTo>
                                  <a:lnTo>
                                    <a:pt x="104" y="174"/>
                                  </a:lnTo>
                                  <a:lnTo>
                                    <a:pt x="106" y="170"/>
                                  </a:lnTo>
                                  <a:lnTo>
                                    <a:pt x="108" y="169"/>
                                  </a:lnTo>
                                  <a:lnTo>
                                    <a:pt x="110" y="167"/>
                                  </a:lnTo>
                                  <a:lnTo>
                                    <a:pt x="115" y="166"/>
                                  </a:lnTo>
                                  <a:lnTo>
                                    <a:pt x="141" y="166"/>
                                  </a:lnTo>
                                  <a:lnTo>
                                    <a:pt x="146" y="165"/>
                                  </a:lnTo>
                                  <a:lnTo>
                                    <a:pt x="153" y="164"/>
                                  </a:lnTo>
                                  <a:lnTo>
                                    <a:pt x="156" y="161"/>
                                  </a:lnTo>
                                  <a:lnTo>
                                    <a:pt x="160" y="157"/>
                                  </a:lnTo>
                                  <a:lnTo>
                                    <a:pt x="164" y="154"/>
                                  </a:lnTo>
                                  <a:lnTo>
                                    <a:pt x="165" y="149"/>
                                  </a:lnTo>
                                  <a:lnTo>
                                    <a:pt x="166" y="146"/>
                                  </a:lnTo>
                                  <a:lnTo>
                                    <a:pt x="166" y="144"/>
                                  </a:lnTo>
                                  <a:lnTo>
                                    <a:pt x="166" y="137"/>
                                  </a:lnTo>
                                  <a:lnTo>
                                    <a:pt x="159" y="84"/>
                                  </a:lnTo>
                                  <a:lnTo>
                                    <a:pt x="159" y="77"/>
                                  </a:lnTo>
                                  <a:lnTo>
                                    <a:pt x="159" y="73"/>
                                  </a:lnTo>
                                  <a:lnTo>
                                    <a:pt x="159" y="61"/>
                                  </a:lnTo>
                                  <a:lnTo>
                                    <a:pt x="160" y="51"/>
                                  </a:lnTo>
                                  <a:lnTo>
                                    <a:pt x="161" y="48"/>
                                  </a:lnTo>
                                  <a:lnTo>
                                    <a:pt x="163" y="45"/>
                                  </a:lnTo>
                                  <a:lnTo>
                                    <a:pt x="173" y="33"/>
                                  </a:lnTo>
                                  <a:lnTo>
                                    <a:pt x="185" y="16"/>
                                  </a:lnTo>
                                  <a:lnTo>
                                    <a:pt x="188" y="13"/>
                                  </a:lnTo>
                                  <a:lnTo>
                                    <a:pt x="193" y="9"/>
                                  </a:lnTo>
                                  <a:lnTo>
                                    <a:pt x="195" y="8"/>
                                  </a:lnTo>
                                  <a:lnTo>
                                    <a:pt x="198" y="6"/>
                                  </a:lnTo>
                                  <a:lnTo>
                                    <a:pt x="203" y="4"/>
                                  </a:lnTo>
                                  <a:lnTo>
                                    <a:pt x="209" y="1"/>
                                  </a:lnTo>
                                  <a:lnTo>
                                    <a:pt x="215" y="0"/>
                                  </a:lnTo>
                                  <a:lnTo>
                                    <a:pt x="220" y="0"/>
                                  </a:lnTo>
                                  <a:lnTo>
                                    <a:pt x="226" y="0"/>
                                  </a:lnTo>
                                  <a:lnTo>
                                    <a:pt x="232" y="1"/>
                                  </a:lnTo>
                                  <a:lnTo>
                                    <a:pt x="240" y="4"/>
                                  </a:lnTo>
                                  <a:lnTo>
                                    <a:pt x="250" y="9"/>
                                  </a:lnTo>
                                  <a:lnTo>
                                    <a:pt x="259" y="14"/>
                                  </a:lnTo>
                                  <a:lnTo>
                                    <a:pt x="267" y="19"/>
                                  </a:lnTo>
                                  <a:lnTo>
                                    <a:pt x="274" y="25"/>
                                  </a:lnTo>
                                  <a:lnTo>
                                    <a:pt x="280" y="30"/>
                                  </a:lnTo>
                                  <a:lnTo>
                                    <a:pt x="281" y="33"/>
                                  </a:lnTo>
                                  <a:lnTo>
                                    <a:pt x="282" y="35"/>
                                  </a:lnTo>
                                  <a:lnTo>
                                    <a:pt x="285" y="38"/>
                                  </a:lnTo>
                                  <a:lnTo>
                                    <a:pt x="289" y="41"/>
                                  </a:lnTo>
                                  <a:lnTo>
                                    <a:pt x="292" y="44"/>
                                  </a:lnTo>
                                  <a:lnTo>
                                    <a:pt x="296" y="45"/>
                                  </a:lnTo>
                                  <a:lnTo>
                                    <a:pt x="301" y="46"/>
                                  </a:lnTo>
                                  <a:lnTo>
                                    <a:pt x="306" y="46"/>
                                  </a:lnTo>
                                  <a:lnTo>
                                    <a:pt x="312" y="46"/>
                                  </a:lnTo>
                                  <a:lnTo>
                                    <a:pt x="317" y="44"/>
                                  </a:lnTo>
                                  <a:lnTo>
                                    <a:pt x="329" y="40"/>
                                  </a:lnTo>
                                  <a:lnTo>
                                    <a:pt x="335" y="39"/>
                                  </a:lnTo>
                                  <a:lnTo>
                                    <a:pt x="340" y="39"/>
                                  </a:lnTo>
                                  <a:lnTo>
                                    <a:pt x="346" y="39"/>
                                  </a:lnTo>
                                  <a:lnTo>
                                    <a:pt x="352" y="41"/>
                                  </a:lnTo>
                                  <a:lnTo>
                                    <a:pt x="357" y="44"/>
                                  </a:lnTo>
                                  <a:lnTo>
                                    <a:pt x="364" y="46"/>
                                  </a:lnTo>
                                  <a:lnTo>
                                    <a:pt x="367" y="50"/>
                                  </a:lnTo>
                                  <a:lnTo>
                                    <a:pt x="371" y="55"/>
                                  </a:lnTo>
                                  <a:lnTo>
                                    <a:pt x="422" y="131"/>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0" name="Freeform 53"/>
                            <a:cNvSpPr>
                              <a:spLocks noChangeArrowheads="1"/>
                            </a:cNvSpPr>
                          </a:nvSpPr>
                          <a:spPr bwMode="auto">
                            <a:xfrm rot="5100000">
                              <a:off x="3081" y="3340"/>
                              <a:ext cx="81" cy="238"/>
                            </a:xfrm>
                            <a:custGeom>
                              <a:avLst/>
                              <a:gdLst>
                                <a:gd name="T0" fmla="*/ 0 w 223"/>
                                <a:gd name="T1" fmla="*/ 1 h 337"/>
                                <a:gd name="T2" fmla="*/ 0 w 223"/>
                                <a:gd name="T3" fmla="*/ 1 h 337"/>
                                <a:gd name="T4" fmla="*/ 0 w 223"/>
                                <a:gd name="T5" fmla="*/ 1 h 337"/>
                                <a:gd name="T6" fmla="*/ 0 w 223"/>
                                <a:gd name="T7" fmla="*/ 1 h 337"/>
                                <a:gd name="T8" fmla="*/ 0 w 223"/>
                                <a:gd name="T9" fmla="*/ 1 h 337"/>
                                <a:gd name="T10" fmla="*/ 0 w 223"/>
                                <a:gd name="T11" fmla="*/ 1 h 337"/>
                                <a:gd name="T12" fmla="*/ 0 w 223"/>
                                <a:gd name="T13" fmla="*/ 1 h 337"/>
                                <a:gd name="T14" fmla="*/ 0 w 223"/>
                                <a:gd name="T15" fmla="*/ 1 h 337"/>
                                <a:gd name="T16" fmla="*/ 0 w 223"/>
                                <a:gd name="T17" fmla="*/ 1 h 337"/>
                                <a:gd name="T18" fmla="*/ 0 w 223"/>
                                <a:gd name="T19" fmla="*/ 1 h 337"/>
                                <a:gd name="T20" fmla="*/ 0 w 223"/>
                                <a:gd name="T21" fmla="*/ 1 h 337"/>
                                <a:gd name="T22" fmla="*/ 0 w 223"/>
                                <a:gd name="T23" fmla="*/ 1 h 337"/>
                                <a:gd name="T24" fmla="*/ 0 w 223"/>
                                <a:gd name="T25" fmla="*/ 1 h 337"/>
                                <a:gd name="T26" fmla="*/ 0 w 223"/>
                                <a:gd name="T27" fmla="*/ 1 h 337"/>
                                <a:gd name="T28" fmla="*/ 0 w 223"/>
                                <a:gd name="T29" fmla="*/ 1 h 337"/>
                                <a:gd name="T30" fmla="*/ 0 w 223"/>
                                <a:gd name="T31" fmla="*/ 1 h 337"/>
                                <a:gd name="T32" fmla="*/ 0 w 223"/>
                                <a:gd name="T33" fmla="*/ 1 h 337"/>
                                <a:gd name="T34" fmla="*/ 0 w 223"/>
                                <a:gd name="T35" fmla="*/ 1 h 337"/>
                                <a:gd name="T36" fmla="*/ 0 w 223"/>
                                <a:gd name="T37" fmla="*/ 1 h 337"/>
                                <a:gd name="T38" fmla="*/ 0 w 223"/>
                                <a:gd name="T39" fmla="*/ 1 h 337"/>
                                <a:gd name="T40" fmla="*/ 0 w 223"/>
                                <a:gd name="T41" fmla="*/ 1 h 337"/>
                                <a:gd name="T42" fmla="*/ 0 w 223"/>
                                <a:gd name="T43" fmla="*/ 1 h 337"/>
                                <a:gd name="T44" fmla="*/ 0 w 223"/>
                                <a:gd name="T45" fmla="*/ 1 h 337"/>
                                <a:gd name="T46" fmla="*/ 0 w 223"/>
                                <a:gd name="T47" fmla="*/ 0 h 337"/>
                                <a:gd name="T48" fmla="*/ 0 w 223"/>
                                <a:gd name="T49" fmla="*/ 1 h 337"/>
                                <a:gd name="T50" fmla="*/ 0 w 223"/>
                                <a:gd name="T51" fmla="*/ 1 h 337"/>
                                <a:gd name="T52" fmla="*/ 0 w 223"/>
                                <a:gd name="T53" fmla="*/ 1 h 337"/>
                                <a:gd name="T54" fmla="*/ 0 w 223"/>
                                <a:gd name="T55" fmla="*/ 1 h 337"/>
                                <a:gd name="T56" fmla="*/ 0 w 223"/>
                                <a:gd name="T57" fmla="*/ 1 h 337"/>
                                <a:gd name="T58" fmla="*/ 0 w 223"/>
                                <a:gd name="T59" fmla="*/ 1 h 337"/>
                                <a:gd name="T60" fmla="*/ 0 w 223"/>
                                <a:gd name="T61" fmla="*/ 1 h 337"/>
                                <a:gd name="T62" fmla="*/ 0 w 223"/>
                                <a:gd name="T63" fmla="*/ 1 h 337"/>
                                <a:gd name="T64" fmla="*/ 0 w 223"/>
                                <a:gd name="T65" fmla="*/ 1 h 337"/>
                                <a:gd name="T66" fmla="*/ 0 w 223"/>
                                <a:gd name="T67" fmla="*/ 1 h 337"/>
                                <a:gd name="T68" fmla="*/ 0 w 223"/>
                                <a:gd name="T69" fmla="*/ 1 h 337"/>
                                <a:gd name="T70" fmla="*/ 0 w 223"/>
                                <a:gd name="T71" fmla="*/ 1 h 337"/>
                                <a:gd name="T72" fmla="*/ 0 w 223"/>
                                <a:gd name="T73" fmla="*/ 1 h 337"/>
                                <a:gd name="T74" fmla="*/ 0 w 223"/>
                                <a:gd name="T75" fmla="*/ 1 h 337"/>
                                <a:gd name="T76" fmla="*/ 0 w 223"/>
                                <a:gd name="T77" fmla="*/ 1 h 337"/>
                                <a:gd name="T78" fmla="*/ 0 w 223"/>
                                <a:gd name="T79" fmla="*/ 1 h 337"/>
                                <a:gd name="T80" fmla="*/ 0 w 223"/>
                                <a:gd name="T81" fmla="*/ 1 h 337"/>
                                <a:gd name="T82" fmla="*/ 0 w 223"/>
                                <a:gd name="T83" fmla="*/ 1 h 337"/>
                                <a:gd name="T84" fmla="*/ 0 w 223"/>
                                <a:gd name="T85" fmla="*/ 1 h 337"/>
                                <a:gd name="T86" fmla="*/ 0 w 223"/>
                                <a:gd name="T87" fmla="*/ 1 h 337"/>
                                <a:gd name="T88" fmla="*/ 0 w 223"/>
                                <a:gd name="T89" fmla="*/ 1 h 337"/>
                                <a:gd name="T90" fmla="*/ 0 w 223"/>
                                <a:gd name="T91" fmla="*/ 1 h 337"/>
                                <a:gd name="T92" fmla="*/ 0 w 223"/>
                                <a:gd name="T93" fmla="*/ 1 h 337"/>
                                <a:gd name="T94" fmla="*/ 0 w 223"/>
                                <a:gd name="T95" fmla="*/ 1 h 337"/>
                                <a:gd name="T96" fmla="*/ 0 w 223"/>
                                <a:gd name="T97" fmla="*/ 1 h 337"/>
                                <a:gd name="T98" fmla="*/ 0 w 223"/>
                                <a:gd name="T99" fmla="*/ 1 h 337"/>
                                <a:gd name="T100" fmla="*/ 0 w 223"/>
                                <a:gd name="T101" fmla="*/ 1 h 337"/>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223"/>
                                <a:gd name="T154" fmla="*/ 0 h 337"/>
                                <a:gd name="T155" fmla="*/ 223 w 223"/>
                                <a:gd name="T156" fmla="*/ 337 h 337"/>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223" h="337">
                                  <a:moveTo>
                                    <a:pt x="15" y="302"/>
                                  </a:moveTo>
                                  <a:lnTo>
                                    <a:pt x="0" y="284"/>
                                  </a:lnTo>
                                  <a:lnTo>
                                    <a:pt x="4" y="281"/>
                                  </a:lnTo>
                                  <a:lnTo>
                                    <a:pt x="5" y="280"/>
                                  </a:lnTo>
                                  <a:lnTo>
                                    <a:pt x="6" y="279"/>
                                  </a:lnTo>
                                  <a:lnTo>
                                    <a:pt x="7" y="277"/>
                                  </a:lnTo>
                                  <a:lnTo>
                                    <a:pt x="8" y="274"/>
                                  </a:lnTo>
                                  <a:lnTo>
                                    <a:pt x="10" y="272"/>
                                  </a:lnTo>
                                  <a:lnTo>
                                    <a:pt x="10" y="269"/>
                                  </a:lnTo>
                                  <a:lnTo>
                                    <a:pt x="10" y="265"/>
                                  </a:lnTo>
                                  <a:lnTo>
                                    <a:pt x="11" y="259"/>
                                  </a:lnTo>
                                  <a:lnTo>
                                    <a:pt x="12" y="256"/>
                                  </a:lnTo>
                                  <a:lnTo>
                                    <a:pt x="12" y="253"/>
                                  </a:lnTo>
                                  <a:lnTo>
                                    <a:pt x="13" y="250"/>
                                  </a:lnTo>
                                  <a:lnTo>
                                    <a:pt x="15" y="246"/>
                                  </a:lnTo>
                                  <a:lnTo>
                                    <a:pt x="18" y="242"/>
                                  </a:lnTo>
                                  <a:lnTo>
                                    <a:pt x="20" y="240"/>
                                  </a:lnTo>
                                  <a:lnTo>
                                    <a:pt x="22" y="238"/>
                                  </a:lnTo>
                                  <a:lnTo>
                                    <a:pt x="25" y="234"/>
                                  </a:lnTo>
                                  <a:lnTo>
                                    <a:pt x="30" y="230"/>
                                  </a:lnTo>
                                  <a:lnTo>
                                    <a:pt x="35" y="226"/>
                                  </a:lnTo>
                                  <a:lnTo>
                                    <a:pt x="39" y="222"/>
                                  </a:lnTo>
                                  <a:lnTo>
                                    <a:pt x="50" y="216"/>
                                  </a:lnTo>
                                  <a:lnTo>
                                    <a:pt x="60" y="209"/>
                                  </a:lnTo>
                                  <a:lnTo>
                                    <a:pt x="70" y="204"/>
                                  </a:lnTo>
                                  <a:lnTo>
                                    <a:pt x="80" y="199"/>
                                  </a:lnTo>
                                  <a:lnTo>
                                    <a:pt x="88" y="194"/>
                                  </a:lnTo>
                                  <a:lnTo>
                                    <a:pt x="94" y="191"/>
                                  </a:lnTo>
                                  <a:lnTo>
                                    <a:pt x="103" y="184"/>
                                  </a:lnTo>
                                  <a:lnTo>
                                    <a:pt x="110" y="177"/>
                                  </a:lnTo>
                                  <a:lnTo>
                                    <a:pt x="116" y="171"/>
                                  </a:lnTo>
                                  <a:lnTo>
                                    <a:pt x="121" y="165"/>
                                  </a:lnTo>
                                  <a:lnTo>
                                    <a:pt x="126" y="159"/>
                                  </a:lnTo>
                                  <a:lnTo>
                                    <a:pt x="130" y="153"/>
                                  </a:lnTo>
                                  <a:lnTo>
                                    <a:pt x="133" y="147"/>
                                  </a:lnTo>
                                  <a:lnTo>
                                    <a:pt x="135" y="142"/>
                                  </a:lnTo>
                                  <a:lnTo>
                                    <a:pt x="136" y="137"/>
                                  </a:lnTo>
                                  <a:lnTo>
                                    <a:pt x="137" y="133"/>
                                  </a:lnTo>
                                  <a:lnTo>
                                    <a:pt x="138" y="125"/>
                                  </a:lnTo>
                                  <a:lnTo>
                                    <a:pt x="139" y="118"/>
                                  </a:lnTo>
                                  <a:lnTo>
                                    <a:pt x="140" y="115"/>
                                  </a:lnTo>
                                  <a:lnTo>
                                    <a:pt x="140" y="113"/>
                                  </a:lnTo>
                                  <a:lnTo>
                                    <a:pt x="141" y="104"/>
                                  </a:lnTo>
                                  <a:lnTo>
                                    <a:pt x="143" y="95"/>
                                  </a:lnTo>
                                  <a:lnTo>
                                    <a:pt x="143" y="90"/>
                                  </a:lnTo>
                                  <a:lnTo>
                                    <a:pt x="144" y="85"/>
                                  </a:lnTo>
                                  <a:lnTo>
                                    <a:pt x="145" y="79"/>
                                  </a:lnTo>
                                  <a:lnTo>
                                    <a:pt x="145" y="74"/>
                                  </a:lnTo>
                                  <a:lnTo>
                                    <a:pt x="145" y="64"/>
                                  </a:lnTo>
                                  <a:lnTo>
                                    <a:pt x="144" y="58"/>
                                  </a:lnTo>
                                  <a:lnTo>
                                    <a:pt x="143" y="53"/>
                                  </a:lnTo>
                                  <a:lnTo>
                                    <a:pt x="142" y="43"/>
                                  </a:lnTo>
                                  <a:lnTo>
                                    <a:pt x="141" y="37"/>
                                  </a:lnTo>
                                  <a:lnTo>
                                    <a:pt x="140" y="32"/>
                                  </a:lnTo>
                                  <a:lnTo>
                                    <a:pt x="141" y="32"/>
                                  </a:lnTo>
                                  <a:lnTo>
                                    <a:pt x="144" y="32"/>
                                  </a:lnTo>
                                  <a:lnTo>
                                    <a:pt x="146" y="31"/>
                                  </a:lnTo>
                                  <a:lnTo>
                                    <a:pt x="148" y="30"/>
                                  </a:lnTo>
                                  <a:lnTo>
                                    <a:pt x="150" y="29"/>
                                  </a:lnTo>
                                  <a:lnTo>
                                    <a:pt x="151" y="27"/>
                                  </a:lnTo>
                                  <a:lnTo>
                                    <a:pt x="152" y="24"/>
                                  </a:lnTo>
                                  <a:lnTo>
                                    <a:pt x="153" y="22"/>
                                  </a:lnTo>
                                  <a:lnTo>
                                    <a:pt x="153" y="19"/>
                                  </a:lnTo>
                                  <a:lnTo>
                                    <a:pt x="152" y="14"/>
                                  </a:lnTo>
                                  <a:lnTo>
                                    <a:pt x="151" y="8"/>
                                  </a:lnTo>
                                  <a:lnTo>
                                    <a:pt x="152" y="6"/>
                                  </a:lnTo>
                                  <a:lnTo>
                                    <a:pt x="153" y="4"/>
                                  </a:lnTo>
                                  <a:lnTo>
                                    <a:pt x="154" y="2"/>
                                  </a:lnTo>
                                  <a:lnTo>
                                    <a:pt x="155" y="1"/>
                                  </a:lnTo>
                                  <a:lnTo>
                                    <a:pt x="156" y="0"/>
                                  </a:lnTo>
                                  <a:lnTo>
                                    <a:pt x="158" y="0"/>
                                  </a:lnTo>
                                  <a:lnTo>
                                    <a:pt x="159" y="1"/>
                                  </a:lnTo>
                                  <a:lnTo>
                                    <a:pt x="161" y="1"/>
                                  </a:lnTo>
                                  <a:lnTo>
                                    <a:pt x="165" y="4"/>
                                  </a:lnTo>
                                  <a:lnTo>
                                    <a:pt x="166" y="6"/>
                                  </a:lnTo>
                                  <a:lnTo>
                                    <a:pt x="168" y="9"/>
                                  </a:lnTo>
                                  <a:lnTo>
                                    <a:pt x="170" y="11"/>
                                  </a:lnTo>
                                  <a:lnTo>
                                    <a:pt x="171" y="14"/>
                                  </a:lnTo>
                                  <a:lnTo>
                                    <a:pt x="202" y="41"/>
                                  </a:lnTo>
                                  <a:lnTo>
                                    <a:pt x="212" y="74"/>
                                  </a:lnTo>
                                  <a:lnTo>
                                    <a:pt x="215" y="98"/>
                                  </a:lnTo>
                                  <a:lnTo>
                                    <a:pt x="215" y="87"/>
                                  </a:lnTo>
                                  <a:lnTo>
                                    <a:pt x="212" y="106"/>
                                  </a:lnTo>
                                  <a:lnTo>
                                    <a:pt x="208" y="107"/>
                                  </a:lnTo>
                                  <a:lnTo>
                                    <a:pt x="211" y="120"/>
                                  </a:lnTo>
                                  <a:lnTo>
                                    <a:pt x="222" y="163"/>
                                  </a:lnTo>
                                  <a:lnTo>
                                    <a:pt x="223" y="166"/>
                                  </a:lnTo>
                                  <a:lnTo>
                                    <a:pt x="223" y="169"/>
                                  </a:lnTo>
                                  <a:lnTo>
                                    <a:pt x="223" y="173"/>
                                  </a:lnTo>
                                  <a:lnTo>
                                    <a:pt x="223" y="176"/>
                                  </a:lnTo>
                                  <a:lnTo>
                                    <a:pt x="223" y="180"/>
                                  </a:lnTo>
                                  <a:lnTo>
                                    <a:pt x="223" y="184"/>
                                  </a:lnTo>
                                  <a:lnTo>
                                    <a:pt x="222" y="187"/>
                                  </a:lnTo>
                                  <a:lnTo>
                                    <a:pt x="221" y="190"/>
                                  </a:lnTo>
                                  <a:lnTo>
                                    <a:pt x="214" y="211"/>
                                  </a:lnTo>
                                  <a:lnTo>
                                    <a:pt x="213" y="217"/>
                                  </a:lnTo>
                                  <a:lnTo>
                                    <a:pt x="209" y="224"/>
                                  </a:lnTo>
                                  <a:lnTo>
                                    <a:pt x="206" y="231"/>
                                  </a:lnTo>
                                  <a:lnTo>
                                    <a:pt x="203" y="237"/>
                                  </a:lnTo>
                                  <a:lnTo>
                                    <a:pt x="199" y="268"/>
                                  </a:lnTo>
                                  <a:lnTo>
                                    <a:pt x="199" y="257"/>
                                  </a:lnTo>
                                  <a:lnTo>
                                    <a:pt x="188" y="264"/>
                                  </a:lnTo>
                                  <a:lnTo>
                                    <a:pt x="196" y="279"/>
                                  </a:lnTo>
                                  <a:lnTo>
                                    <a:pt x="185" y="278"/>
                                  </a:lnTo>
                                  <a:lnTo>
                                    <a:pt x="185" y="281"/>
                                  </a:lnTo>
                                  <a:lnTo>
                                    <a:pt x="185" y="284"/>
                                  </a:lnTo>
                                  <a:lnTo>
                                    <a:pt x="185" y="287"/>
                                  </a:lnTo>
                                  <a:lnTo>
                                    <a:pt x="186" y="290"/>
                                  </a:lnTo>
                                  <a:lnTo>
                                    <a:pt x="188" y="297"/>
                                  </a:lnTo>
                                  <a:lnTo>
                                    <a:pt x="190" y="300"/>
                                  </a:lnTo>
                                  <a:lnTo>
                                    <a:pt x="191" y="304"/>
                                  </a:lnTo>
                                  <a:lnTo>
                                    <a:pt x="193" y="307"/>
                                  </a:lnTo>
                                  <a:lnTo>
                                    <a:pt x="194" y="308"/>
                                  </a:lnTo>
                                  <a:lnTo>
                                    <a:pt x="195" y="309"/>
                                  </a:lnTo>
                                  <a:lnTo>
                                    <a:pt x="201" y="315"/>
                                  </a:lnTo>
                                  <a:lnTo>
                                    <a:pt x="203" y="317"/>
                                  </a:lnTo>
                                  <a:lnTo>
                                    <a:pt x="203" y="319"/>
                                  </a:lnTo>
                                  <a:lnTo>
                                    <a:pt x="204" y="322"/>
                                  </a:lnTo>
                                  <a:lnTo>
                                    <a:pt x="204" y="324"/>
                                  </a:lnTo>
                                  <a:lnTo>
                                    <a:pt x="203" y="325"/>
                                  </a:lnTo>
                                  <a:lnTo>
                                    <a:pt x="201" y="327"/>
                                  </a:lnTo>
                                  <a:lnTo>
                                    <a:pt x="201" y="329"/>
                                  </a:lnTo>
                                  <a:lnTo>
                                    <a:pt x="200" y="329"/>
                                  </a:lnTo>
                                  <a:lnTo>
                                    <a:pt x="198" y="330"/>
                                  </a:lnTo>
                                  <a:lnTo>
                                    <a:pt x="183" y="336"/>
                                  </a:lnTo>
                                  <a:lnTo>
                                    <a:pt x="181" y="337"/>
                                  </a:lnTo>
                                  <a:lnTo>
                                    <a:pt x="178" y="337"/>
                                  </a:lnTo>
                                  <a:lnTo>
                                    <a:pt x="175" y="337"/>
                                  </a:lnTo>
                                  <a:lnTo>
                                    <a:pt x="171" y="337"/>
                                  </a:lnTo>
                                  <a:lnTo>
                                    <a:pt x="168" y="335"/>
                                  </a:lnTo>
                                  <a:lnTo>
                                    <a:pt x="166" y="334"/>
                                  </a:lnTo>
                                  <a:lnTo>
                                    <a:pt x="163" y="333"/>
                                  </a:lnTo>
                                  <a:lnTo>
                                    <a:pt x="161" y="330"/>
                                  </a:lnTo>
                                  <a:lnTo>
                                    <a:pt x="160" y="329"/>
                                  </a:lnTo>
                                  <a:lnTo>
                                    <a:pt x="157" y="327"/>
                                  </a:lnTo>
                                  <a:lnTo>
                                    <a:pt x="155" y="325"/>
                                  </a:lnTo>
                                  <a:lnTo>
                                    <a:pt x="152" y="324"/>
                                  </a:lnTo>
                                  <a:lnTo>
                                    <a:pt x="149" y="322"/>
                                  </a:lnTo>
                                  <a:lnTo>
                                    <a:pt x="142" y="320"/>
                                  </a:lnTo>
                                  <a:lnTo>
                                    <a:pt x="139" y="320"/>
                                  </a:lnTo>
                                  <a:lnTo>
                                    <a:pt x="136" y="320"/>
                                  </a:lnTo>
                                  <a:lnTo>
                                    <a:pt x="102" y="324"/>
                                  </a:lnTo>
                                  <a:lnTo>
                                    <a:pt x="95" y="324"/>
                                  </a:lnTo>
                                  <a:lnTo>
                                    <a:pt x="87" y="324"/>
                                  </a:lnTo>
                                  <a:lnTo>
                                    <a:pt x="80" y="324"/>
                                  </a:lnTo>
                                  <a:lnTo>
                                    <a:pt x="77" y="323"/>
                                  </a:lnTo>
                                  <a:lnTo>
                                    <a:pt x="73" y="322"/>
                                  </a:lnTo>
                                  <a:lnTo>
                                    <a:pt x="38" y="316"/>
                                  </a:lnTo>
                                  <a:lnTo>
                                    <a:pt x="35" y="315"/>
                                  </a:lnTo>
                                  <a:lnTo>
                                    <a:pt x="32" y="314"/>
                                  </a:lnTo>
                                  <a:lnTo>
                                    <a:pt x="26" y="311"/>
                                  </a:lnTo>
                                  <a:lnTo>
                                    <a:pt x="20" y="307"/>
                                  </a:lnTo>
                                  <a:lnTo>
                                    <a:pt x="17" y="305"/>
                                  </a:lnTo>
                                  <a:lnTo>
                                    <a:pt x="15" y="30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1" name="Freeform 54"/>
                            <a:cNvSpPr>
                              <a:spLocks noChangeArrowheads="1"/>
                            </a:cNvSpPr>
                          </a:nvSpPr>
                          <a:spPr bwMode="auto">
                            <a:xfrm rot="5100000">
                              <a:off x="2761" y="3229"/>
                              <a:ext cx="133" cy="247"/>
                            </a:xfrm>
                            <a:custGeom>
                              <a:avLst/>
                              <a:gdLst>
                                <a:gd name="T0" fmla="*/ 0 w 726"/>
                                <a:gd name="T1" fmla="*/ 0 h 698"/>
                                <a:gd name="T2" fmla="*/ 0 w 726"/>
                                <a:gd name="T3" fmla="*/ 0 h 698"/>
                                <a:gd name="T4" fmla="*/ 0 w 726"/>
                                <a:gd name="T5" fmla="*/ 0 h 698"/>
                                <a:gd name="T6" fmla="*/ 0 w 726"/>
                                <a:gd name="T7" fmla="*/ 0 h 698"/>
                                <a:gd name="T8" fmla="*/ 0 w 726"/>
                                <a:gd name="T9" fmla="*/ 0 h 698"/>
                                <a:gd name="T10" fmla="*/ 0 w 726"/>
                                <a:gd name="T11" fmla="*/ 0 h 698"/>
                                <a:gd name="T12" fmla="*/ 0 w 726"/>
                                <a:gd name="T13" fmla="*/ 0 h 698"/>
                                <a:gd name="T14" fmla="*/ 0 w 726"/>
                                <a:gd name="T15" fmla="*/ 0 h 698"/>
                                <a:gd name="T16" fmla="*/ 0 w 726"/>
                                <a:gd name="T17" fmla="*/ 0 h 698"/>
                                <a:gd name="T18" fmla="*/ 0 w 726"/>
                                <a:gd name="T19" fmla="*/ 0 h 698"/>
                                <a:gd name="T20" fmla="*/ 0 w 726"/>
                                <a:gd name="T21" fmla="*/ 0 h 698"/>
                                <a:gd name="T22" fmla="*/ 0 w 726"/>
                                <a:gd name="T23" fmla="*/ 0 h 698"/>
                                <a:gd name="T24" fmla="*/ 0 w 726"/>
                                <a:gd name="T25" fmla="*/ 0 h 698"/>
                                <a:gd name="T26" fmla="*/ 0 w 726"/>
                                <a:gd name="T27" fmla="*/ 0 h 698"/>
                                <a:gd name="T28" fmla="*/ 0 w 726"/>
                                <a:gd name="T29" fmla="*/ 0 h 698"/>
                                <a:gd name="T30" fmla="*/ 0 w 726"/>
                                <a:gd name="T31" fmla="*/ 0 h 698"/>
                                <a:gd name="T32" fmla="*/ 0 w 726"/>
                                <a:gd name="T33" fmla="*/ 0 h 698"/>
                                <a:gd name="T34" fmla="*/ 0 w 726"/>
                                <a:gd name="T35" fmla="*/ 0 h 698"/>
                                <a:gd name="T36" fmla="*/ 0 w 726"/>
                                <a:gd name="T37" fmla="*/ 0 h 698"/>
                                <a:gd name="T38" fmla="*/ 0 w 726"/>
                                <a:gd name="T39" fmla="*/ 0 h 698"/>
                                <a:gd name="T40" fmla="*/ 0 w 726"/>
                                <a:gd name="T41" fmla="*/ 0 h 698"/>
                                <a:gd name="T42" fmla="*/ 0 w 726"/>
                                <a:gd name="T43" fmla="*/ 0 h 698"/>
                                <a:gd name="T44" fmla="*/ 0 w 726"/>
                                <a:gd name="T45" fmla="*/ 0 h 698"/>
                                <a:gd name="T46" fmla="*/ 0 w 726"/>
                                <a:gd name="T47" fmla="*/ 0 h 698"/>
                                <a:gd name="T48" fmla="*/ 0 w 726"/>
                                <a:gd name="T49" fmla="*/ 0 h 698"/>
                                <a:gd name="T50" fmla="*/ 0 w 726"/>
                                <a:gd name="T51" fmla="*/ 0 h 698"/>
                                <a:gd name="T52" fmla="*/ 0 w 726"/>
                                <a:gd name="T53" fmla="*/ 0 h 698"/>
                                <a:gd name="T54" fmla="*/ 0 w 726"/>
                                <a:gd name="T55" fmla="*/ 0 h 698"/>
                                <a:gd name="T56" fmla="*/ 0 w 726"/>
                                <a:gd name="T57" fmla="*/ 0 h 698"/>
                                <a:gd name="T58" fmla="*/ 0 w 726"/>
                                <a:gd name="T59" fmla="*/ 0 h 698"/>
                                <a:gd name="T60" fmla="*/ 0 w 726"/>
                                <a:gd name="T61" fmla="*/ 0 h 698"/>
                                <a:gd name="T62" fmla="*/ 0 w 726"/>
                                <a:gd name="T63" fmla="*/ 0 h 698"/>
                                <a:gd name="T64" fmla="*/ 0 w 726"/>
                                <a:gd name="T65" fmla="*/ 0 h 698"/>
                                <a:gd name="T66" fmla="*/ 0 w 726"/>
                                <a:gd name="T67" fmla="*/ 0 h 698"/>
                                <a:gd name="T68" fmla="*/ 0 w 726"/>
                                <a:gd name="T69" fmla="*/ 0 h 698"/>
                                <a:gd name="T70" fmla="*/ 0 w 726"/>
                                <a:gd name="T71" fmla="*/ 0 h 698"/>
                                <a:gd name="T72" fmla="*/ 0 w 726"/>
                                <a:gd name="T73" fmla="*/ 0 h 698"/>
                                <a:gd name="T74" fmla="*/ 0 w 726"/>
                                <a:gd name="T75" fmla="*/ 0 h 698"/>
                                <a:gd name="T76" fmla="*/ 0 w 726"/>
                                <a:gd name="T77" fmla="*/ 0 h 698"/>
                                <a:gd name="T78" fmla="*/ 0 w 726"/>
                                <a:gd name="T79" fmla="*/ 0 h 698"/>
                                <a:gd name="T80" fmla="*/ 0 w 726"/>
                                <a:gd name="T81" fmla="*/ 0 h 698"/>
                                <a:gd name="T82" fmla="*/ 0 w 726"/>
                                <a:gd name="T83" fmla="*/ 0 h 698"/>
                                <a:gd name="T84" fmla="*/ 0 w 726"/>
                                <a:gd name="T85" fmla="*/ 0 h 698"/>
                                <a:gd name="T86" fmla="*/ 0 w 726"/>
                                <a:gd name="T87" fmla="*/ 0 h 698"/>
                                <a:gd name="T88" fmla="*/ 0 w 726"/>
                                <a:gd name="T89" fmla="*/ 0 h 698"/>
                                <a:gd name="T90" fmla="*/ 0 w 726"/>
                                <a:gd name="T91" fmla="*/ 0 h 698"/>
                                <a:gd name="T92" fmla="*/ 0 w 726"/>
                                <a:gd name="T93" fmla="*/ 0 h 698"/>
                                <a:gd name="T94" fmla="*/ 0 w 726"/>
                                <a:gd name="T95" fmla="*/ 0 h 698"/>
                                <a:gd name="T96" fmla="*/ 0 w 726"/>
                                <a:gd name="T97" fmla="*/ 0 h 698"/>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26"/>
                                <a:gd name="T148" fmla="*/ 0 h 698"/>
                                <a:gd name="T149" fmla="*/ 726 w 726"/>
                                <a:gd name="T150" fmla="*/ 698 h 698"/>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26" h="698">
                                  <a:moveTo>
                                    <a:pt x="122" y="233"/>
                                  </a:moveTo>
                                  <a:lnTo>
                                    <a:pt x="129" y="223"/>
                                  </a:lnTo>
                                  <a:lnTo>
                                    <a:pt x="134" y="217"/>
                                  </a:lnTo>
                                  <a:lnTo>
                                    <a:pt x="139" y="212"/>
                                  </a:lnTo>
                                  <a:lnTo>
                                    <a:pt x="149" y="202"/>
                                  </a:lnTo>
                                  <a:lnTo>
                                    <a:pt x="156" y="198"/>
                                  </a:lnTo>
                                  <a:lnTo>
                                    <a:pt x="161" y="195"/>
                                  </a:lnTo>
                                  <a:lnTo>
                                    <a:pt x="203" y="166"/>
                                  </a:lnTo>
                                  <a:lnTo>
                                    <a:pt x="213" y="157"/>
                                  </a:lnTo>
                                  <a:lnTo>
                                    <a:pt x="218" y="152"/>
                                  </a:lnTo>
                                  <a:lnTo>
                                    <a:pt x="223" y="147"/>
                                  </a:lnTo>
                                  <a:lnTo>
                                    <a:pt x="228" y="141"/>
                                  </a:lnTo>
                                  <a:lnTo>
                                    <a:pt x="232" y="135"/>
                                  </a:lnTo>
                                  <a:lnTo>
                                    <a:pt x="234" y="130"/>
                                  </a:lnTo>
                                  <a:lnTo>
                                    <a:pt x="237" y="123"/>
                                  </a:lnTo>
                                  <a:lnTo>
                                    <a:pt x="247" y="97"/>
                                  </a:lnTo>
                                  <a:lnTo>
                                    <a:pt x="249" y="92"/>
                                  </a:lnTo>
                                  <a:lnTo>
                                    <a:pt x="253" y="87"/>
                                  </a:lnTo>
                                  <a:lnTo>
                                    <a:pt x="258" y="82"/>
                                  </a:lnTo>
                                  <a:lnTo>
                                    <a:pt x="263" y="79"/>
                                  </a:lnTo>
                                  <a:lnTo>
                                    <a:pt x="268" y="76"/>
                                  </a:lnTo>
                                  <a:lnTo>
                                    <a:pt x="274" y="74"/>
                                  </a:lnTo>
                                  <a:lnTo>
                                    <a:pt x="279" y="72"/>
                                  </a:lnTo>
                                  <a:lnTo>
                                    <a:pt x="285" y="72"/>
                                  </a:lnTo>
                                  <a:lnTo>
                                    <a:pt x="330" y="75"/>
                                  </a:lnTo>
                                  <a:lnTo>
                                    <a:pt x="335" y="75"/>
                                  </a:lnTo>
                                  <a:lnTo>
                                    <a:pt x="342" y="74"/>
                                  </a:lnTo>
                                  <a:lnTo>
                                    <a:pt x="347" y="71"/>
                                  </a:lnTo>
                                  <a:lnTo>
                                    <a:pt x="352" y="69"/>
                                  </a:lnTo>
                                  <a:lnTo>
                                    <a:pt x="355" y="65"/>
                                  </a:lnTo>
                                  <a:lnTo>
                                    <a:pt x="357" y="64"/>
                                  </a:lnTo>
                                  <a:lnTo>
                                    <a:pt x="358" y="61"/>
                                  </a:lnTo>
                                  <a:lnTo>
                                    <a:pt x="359" y="56"/>
                                  </a:lnTo>
                                  <a:lnTo>
                                    <a:pt x="359" y="54"/>
                                  </a:lnTo>
                                  <a:lnTo>
                                    <a:pt x="359" y="51"/>
                                  </a:lnTo>
                                  <a:lnTo>
                                    <a:pt x="359" y="37"/>
                                  </a:lnTo>
                                  <a:lnTo>
                                    <a:pt x="362" y="26"/>
                                  </a:lnTo>
                                  <a:lnTo>
                                    <a:pt x="364" y="17"/>
                                  </a:lnTo>
                                  <a:lnTo>
                                    <a:pt x="367" y="15"/>
                                  </a:lnTo>
                                  <a:lnTo>
                                    <a:pt x="369" y="11"/>
                                  </a:lnTo>
                                  <a:lnTo>
                                    <a:pt x="372" y="9"/>
                                  </a:lnTo>
                                  <a:lnTo>
                                    <a:pt x="374" y="7"/>
                                  </a:lnTo>
                                  <a:lnTo>
                                    <a:pt x="380" y="4"/>
                                  </a:lnTo>
                                  <a:lnTo>
                                    <a:pt x="388" y="1"/>
                                  </a:lnTo>
                                  <a:lnTo>
                                    <a:pt x="395" y="0"/>
                                  </a:lnTo>
                                  <a:lnTo>
                                    <a:pt x="398" y="0"/>
                                  </a:lnTo>
                                  <a:lnTo>
                                    <a:pt x="400" y="1"/>
                                  </a:lnTo>
                                  <a:lnTo>
                                    <a:pt x="403" y="4"/>
                                  </a:lnTo>
                                  <a:lnTo>
                                    <a:pt x="404" y="6"/>
                                  </a:lnTo>
                                  <a:lnTo>
                                    <a:pt x="407" y="9"/>
                                  </a:lnTo>
                                  <a:lnTo>
                                    <a:pt x="409" y="11"/>
                                  </a:lnTo>
                                  <a:lnTo>
                                    <a:pt x="413" y="14"/>
                                  </a:lnTo>
                                  <a:lnTo>
                                    <a:pt x="418" y="15"/>
                                  </a:lnTo>
                                  <a:lnTo>
                                    <a:pt x="424" y="17"/>
                                  </a:lnTo>
                                  <a:lnTo>
                                    <a:pt x="430" y="20"/>
                                  </a:lnTo>
                                  <a:lnTo>
                                    <a:pt x="437" y="22"/>
                                  </a:lnTo>
                                  <a:lnTo>
                                    <a:pt x="443" y="26"/>
                                  </a:lnTo>
                                  <a:lnTo>
                                    <a:pt x="455" y="34"/>
                                  </a:lnTo>
                                  <a:lnTo>
                                    <a:pt x="461" y="37"/>
                                  </a:lnTo>
                                  <a:lnTo>
                                    <a:pt x="465" y="41"/>
                                  </a:lnTo>
                                  <a:lnTo>
                                    <a:pt x="625" y="191"/>
                                  </a:lnTo>
                                  <a:lnTo>
                                    <a:pt x="635" y="198"/>
                                  </a:lnTo>
                                  <a:lnTo>
                                    <a:pt x="648" y="208"/>
                                  </a:lnTo>
                                  <a:lnTo>
                                    <a:pt x="660" y="216"/>
                                  </a:lnTo>
                                  <a:lnTo>
                                    <a:pt x="671" y="223"/>
                                  </a:lnTo>
                                  <a:lnTo>
                                    <a:pt x="697" y="237"/>
                                  </a:lnTo>
                                  <a:lnTo>
                                    <a:pt x="702" y="240"/>
                                  </a:lnTo>
                                  <a:lnTo>
                                    <a:pt x="707" y="245"/>
                                  </a:lnTo>
                                  <a:lnTo>
                                    <a:pt x="712" y="250"/>
                                  </a:lnTo>
                                  <a:lnTo>
                                    <a:pt x="716" y="255"/>
                                  </a:lnTo>
                                  <a:lnTo>
                                    <a:pt x="719" y="260"/>
                                  </a:lnTo>
                                  <a:lnTo>
                                    <a:pt x="721" y="266"/>
                                  </a:lnTo>
                                  <a:lnTo>
                                    <a:pt x="724" y="272"/>
                                  </a:lnTo>
                                  <a:lnTo>
                                    <a:pt x="725" y="278"/>
                                  </a:lnTo>
                                  <a:lnTo>
                                    <a:pt x="725" y="292"/>
                                  </a:lnTo>
                                  <a:lnTo>
                                    <a:pt x="725" y="298"/>
                                  </a:lnTo>
                                  <a:lnTo>
                                    <a:pt x="725" y="305"/>
                                  </a:lnTo>
                                  <a:lnTo>
                                    <a:pt x="724" y="311"/>
                                  </a:lnTo>
                                  <a:lnTo>
                                    <a:pt x="722" y="318"/>
                                  </a:lnTo>
                                  <a:lnTo>
                                    <a:pt x="720" y="332"/>
                                  </a:lnTo>
                                  <a:lnTo>
                                    <a:pt x="717" y="337"/>
                                  </a:lnTo>
                                  <a:lnTo>
                                    <a:pt x="715" y="343"/>
                                  </a:lnTo>
                                  <a:lnTo>
                                    <a:pt x="714" y="348"/>
                                  </a:lnTo>
                                  <a:lnTo>
                                    <a:pt x="712" y="353"/>
                                  </a:lnTo>
                                  <a:lnTo>
                                    <a:pt x="711" y="359"/>
                                  </a:lnTo>
                                  <a:lnTo>
                                    <a:pt x="710" y="367"/>
                                  </a:lnTo>
                                  <a:lnTo>
                                    <a:pt x="710" y="381"/>
                                  </a:lnTo>
                                  <a:lnTo>
                                    <a:pt x="711" y="387"/>
                                  </a:lnTo>
                                  <a:lnTo>
                                    <a:pt x="712" y="392"/>
                                  </a:lnTo>
                                  <a:lnTo>
                                    <a:pt x="724" y="432"/>
                                  </a:lnTo>
                                  <a:lnTo>
                                    <a:pt x="725" y="438"/>
                                  </a:lnTo>
                                  <a:lnTo>
                                    <a:pt x="726" y="444"/>
                                  </a:lnTo>
                                  <a:lnTo>
                                    <a:pt x="725" y="458"/>
                                  </a:lnTo>
                                  <a:lnTo>
                                    <a:pt x="724" y="464"/>
                                  </a:lnTo>
                                  <a:lnTo>
                                    <a:pt x="721" y="471"/>
                                  </a:lnTo>
                                  <a:lnTo>
                                    <a:pt x="719" y="477"/>
                                  </a:lnTo>
                                  <a:lnTo>
                                    <a:pt x="716" y="482"/>
                                  </a:lnTo>
                                  <a:lnTo>
                                    <a:pt x="715" y="483"/>
                                  </a:lnTo>
                                  <a:lnTo>
                                    <a:pt x="714" y="486"/>
                                  </a:lnTo>
                                  <a:lnTo>
                                    <a:pt x="711" y="488"/>
                                  </a:lnTo>
                                  <a:lnTo>
                                    <a:pt x="707" y="491"/>
                                  </a:lnTo>
                                  <a:lnTo>
                                    <a:pt x="702" y="493"/>
                                  </a:lnTo>
                                  <a:lnTo>
                                    <a:pt x="697" y="496"/>
                                  </a:lnTo>
                                  <a:lnTo>
                                    <a:pt x="692" y="496"/>
                                  </a:lnTo>
                                  <a:lnTo>
                                    <a:pt x="686" y="494"/>
                                  </a:lnTo>
                                  <a:lnTo>
                                    <a:pt x="681" y="493"/>
                                  </a:lnTo>
                                  <a:lnTo>
                                    <a:pt x="676" y="491"/>
                                  </a:lnTo>
                                  <a:lnTo>
                                    <a:pt x="571" y="414"/>
                                  </a:lnTo>
                                  <a:lnTo>
                                    <a:pt x="566" y="411"/>
                                  </a:lnTo>
                                  <a:lnTo>
                                    <a:pt x="561" y="408"/>
                                  </a:lnTo>
                                  <a:lnTo>
                                    <a:pt x="554" y="406"/>
                                  </a:lnTo>
                                  <a:lnTo>
                                    <a:pt x="548" y="404"/>
                                  </a:lnTo>
                                  <a:lnTo>
                                    <a:pt x="540" y="402"/>
                                  </a:lnTo>
                                  <a:lnTo>
                                    <a:pt x="534" y="402"/>
                                  </a:lnTo>
                                  <a:lnTo>
                                    <a:pt x="528" y="402"/>
                                  </a:lnTo>
                                  <a:lnTo>
                                    <a:pt x="521" y="402"/>
                                  </a:lnTo>
                                  <a:lnTo>
                                    <a:pt x="475" y="409"/>
                                  </a:lnTo>
                                  <a:lnTo>
                                    <a:pt x="470" y="411"/>
                                  </a:lnTo>
                                  <a:lnTo>
                                    <a:pt x="465" y="413"/>
                                  </a:lnTo>
                                  <a:lnTo>
                                    <a:pt x="460" y="417"/>
                                  </a:lnTo>
                                  <a:lnTo>
                                    <a:pt x="457" y="421"/>
                                  </a:lnTo>
                                  <a:lnTo>
                                    <a:pt x="453" y="426"/>
                                  </a:lnTo>
                                  <a:lnTo>
                                    <a:pt x="450" y="431"/>
                                  </a:lnTo>
                                  <a:lnTo>
                                    <a:pt x="449" y="436"/>
                                  </a:lnTo>
                                  <a:lnTo>
                                    <a:pt x="448" y="442"/>
                                  </a:lnTo>
                                  <a:lnTo>
                                    <a:pt x="450" y="592"/>
                                  </a:lnTo>
                                  <a:lnTo>
                                    <a:pt x="449" y="604"/>
                                  </a:lnTo>
                                  <a:lnTo>
                                    <a:pt x="448" y="610"/>
                                  </a:lnTo>
                                  <a:lnTo>
                                    <a:pt x="445" y="617"/>
                                  </a:lnTo>
                                  <a:lnTo>
                                    <a:pt x="444" y="623"/>
                                  </a:lnTo>
                                  <a:lnTo>
                                    <a:pt x="442" y="629"/>
                                  </a:lnTo>
                                  <a:lnTo>
                                    <a:pt x="435" y="638"/>
                                  </a:lnTo>
                                  <a:lnTo>
                                    <a:pt x="432" y="642"/>
                                  </a:lnTo>
                                  <a:lnTo>
                                    <a:pt x="428" y="644"/>
                                  </a:lnTo>
                                  <a:lnTo>
                                    <a:pt x="423" y="645"/>
                                  </a:lnTo>
                                  <a:lnTo>
                                    <a:pt x="418" y="647"/>
                                  </a:lnTo>
                                  <a:lnTo>
                                    <a:pt x="413" y="647"/>
                                  </a:lnTo>
                                  <a:lnTo>
                                    <a:pt x="408" y="645"/>
                                  </a:lnTo>
                                  <a:lnTo>
                                    <a:pt x="403" y="643"/>
                                  </a:lnTo>
                                  <a:lnTo>
                                    <a:pt x="398" y="640"/>
                                  </a:lnTo>
                                  <a:lnTo>
                                    <a:pt x="390" y="634"/>
                                  </a:lnTo>
                                  <a:lnTo>
                                    <a:pt x="379" y="627"/>
                                  </a:lnTo>
                                  <a:lnTo>
                                    <a:pt x="368" y="622"/>
                                  </a:lnTo>
                                  <a:lnTo>
                                    <a:pt x="363" y="619"/>
                                  </a:lnTo>
                                  <a:lnTo>
                                    <a:pt x="357" y="617"/>
                                  </a:lnTo>
                                  <a:lnTo>
                                    <a:pt x="352" y="615"/>
                                  </a:lnTo>
                                  <a:lnTo>
                                    <a:pt x="347" y="614"/>
                                  </a:lnTo>
                                  <a:lnTo>
                                    <a:pt x="343" y="614"/>
                                  </a:lnTo>
                                  <a:lnTo>
                                    <a:pt x="338" y="615"/>
                                  </a:lnTo>
                                  <a:lnTo>
                                    <a:pt x="333" y="617"/>
                                  </a:lnTo>
                                  <a:lnTo>
                                    <a:pt x="328" y="619"/>
                                  </a:lnTo>
                                  <a:lnTo>
                                    <a:pt x="323" y="623"/>
                                  </a:lnTo>
                                  <a:lnTo>
                                    <a:pt x="319" y="627"/>
                                  </a:lnTo>
                                  <a:lnTo>
                                    <a:pt x="314" y="630"/>
                                  </a:lnTo>
                                  <a:lnTo>
                                    <a:pt x="310" y="634"/>
                                  </a:lnTo>
                                  <a:lnTo>
                                    <a:pt x="277" y="683"/>
                                  </a:lnTo>
                                  <a:lnTo>
                                    <a:pt x="273" y="687"/>
                                  </a:lnTo>
                                  <a:lnTo>
                                    <a:pt x="268" y="690"/>
                                  </a:lnTo>
                                  <a:lnTo>
                                    <a:pt x="263" y="693"/>
                                  </a:lnTo>
                                  <a:lnTo>
                                    <a:pt x="257" y="695"/>
                                  </a:lnTo>
                                  <a:lnTo>
                                    <a:pt x="251" y="697"/>
                                  </a:lnTo>
                                  <a:lnTo>
                                    <a:pt x="244" y="698"/>
                                  </a:lnTo>
                                  <a:lnTo>
                                    <a:pt x="239" y="697"/>
                                  </a:lnTo>
                                  <a:lnTo>
                                    <a:pt x="233" y="695"/>
                                  </a:lnTo>
                                  <a:lnTo>
                                    <a:pt x="184" y="678"/>
                                  </a:lnTo>
                                  <a:lnTo>
                                    <a:pt x="178" y="674"/>
                                  </a:lnTo>
                                  <a:lnTo>
                                    <a:pt x="173" y="672"/>
                                  </a:lnTo>
                                  <a:lnTo>
                                    <a:pt x="169" y="667"/>
                                  </a:lnTo>
                                  <a:lnTo>
                                    <a:pt x="166" y="662"/>
                                  </a:lnTo>
                                  <a:lnTo>
                                    <a:pt x="162" y="657"/>
                                  </a:lnTo>
                                  <a:lnTo>
                                    <a:pt x="159" y="650"/>
                                  </a:lnTo>
                                  <a:lnTo>
                                    <a:pt x="158" y="645"/>
                                  </a:lnTo>
                                  <a:lnTo>
                                    <a:pt x="157" y="639"/>
                                  </a:lnTo>
                                  <a:lnTo>
                                    <a:pt x="157" y="522"/>
                                  </a:lnTo>
                                  <a:lnTo>
                                    <a:pt x="157" y="517"/>
                                  </a:lnTo>
                                  <a:lnTo>
                                    <a:pt x="156" y="511"/>
                                  </a:lnTo>
                                  <a:lnTo>
                                    <a:pt x="152" y="506"/>
                                  </a:lnTo>
                                  <a:lnTo>
                                    <a:pt x="149" y="502"/>
                                  </a:lnTo>
                                  <a:lnTo>
                                    <a:pt x="144" y="497"/>
                                  </a:lnTo>
                                  <a:lnTo>
                                    <a:pt x="141" y="494"/>
                                  </a:lnTo>
                                  <a:lnTo>
                                    <a:pt x="134" y="492"/>
                                  </a:lnTo>
                                  <a:lnTo>
                                    <a:pt x="129" y="491"/>
                                  </a:lnTo>
                                  <a:lnTo>
                                    <a:pt x="67" y="484"/>
                                  </a:lnTo>
                                  <a:lnTo>
                                    <a:pt x="61" y="483"/>
                                  </a:lnTo>
                                  <a:lnTo>
                                    <a:pt x="55" y="482"/>
                                  </a:lnTo>
                                  <a:lnTo>
                                    <a:pt x="41" y="477"/>
                                  </a:lnTo>
                                  <a:lnTo>
                                    <a:pt x="33" y="474"/>
                                  </a:lnTo>
                                  <a:lnTo>
                                    <a:pt x="27" y="471"/>
                                  </a:lnTo>
                                  <a:lnTo>
                                    <a:pt x="16" y="464"/>
                                  </a:lnTo>
                                  <a:lnTo>
                                    <a:pt x="12" y="462"/>
                                  </a:lnTo>
                                  <a:lnTo>
                                    <a:pt x="7" y="458"/>
                                  </a:lnTo>
                                  <a:lnTo>
                                    <a:pt x="5" y="453"/>
                                  </a:lnTo>
                                  <a:lnTo>
                                    <a:pt x="2" y="449"/>
                                  </a:lnTo>
                                  <a:lnTo>
                                    <a:pt x="0" y="443"/>
                                  </a:lnTo>
                                  <a:lnTo>
                                    <a:pt x="0" y="438"/>
                                  </a:lnTo>
                                  <a:lnTo>
                                    <a:pt x="0" y="432"/>
                                  </a:lnTo>
                                  <a:lnTo>
                                    <a:pt x="1" y="427"/>
                                  </a:lnTo>
                                  <a:lnTo>
                                    <a:pt x="3" y="422"/>
                                  </a:lnTo>
                                  <a:lnTo>
                                    <a:pt x="122" y="23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2" name="Freeform 55"/>
                            <a:cNvSpPr>
                              <a:spLocks noChangeArrowheads="1"/>
                            </a:cNvSpPr>
                          </a:nvSpPr>
                          <a:spPr bwMode="auto">
                            <a:xfrm rot="5100000">
                              <a:off x="2651" y="3424"/>
                              <a:ext cx="55" cy="215"/>
                            </a:xfrm>
                            <a:custGeom>
                              <a:avLst/>
                              <a:gdLst>
                                <a:gd name="T0" fmla="*/ 0 w 300"/>
                                <a:gd name="T1" fmla="*/ 0 h 608"/>
                                <a:gd name="T2" fmla="*/ 0 w 300"/>
                                <a:gd name="T3" fmla="*/ 0 h 608"/>
                                <a:gd name="T4" fmla="*/ 0 w 300"/>
                                <a:gd name="T5" fmla="*/ 0 h 608"/>
                                <a:gd name="T6" fmla="*/ 0 w 300"/>
                                <a:gd name="T7" fmla="*/ 0 h 608"/>
                                <a:gd name="T8" fmla="*/ 0 w 300"/>
                                <a:gd name="T9" fmla="*/ 0 h 608"/>
                                <a:gd name="T10" fmla="*/ 0 w 300"/>
                                <a:gd name="T11" fmla="*/ 0 h 608"/>
                                <a:gd name="T12" fmla="*/ 0 w 300"/>
                                <a:gd name="T13" fmla="*/ 0 h 608"/>
                                <a:gd name="T14" fmla="*/ 0 w 300"/>
                                <a:gd name="T15" fmla="*/ 0 h 608"/>
                                <a:gd name="T16" fmla="*/ 0 w 300"/>
                                <a:gd name="T17" fmla="*/ 0 h 608"/>
                                <a:gd name="T18" fmla="*/ 0 w 300"/>
                                <a:gd name="T19" fmla="*/ 0 h 608"/>
                                <a:gd name="T20" fmla="*/ 0 w 300"/>
                                <a:gd name="T21" fmla="*/ 0 h 608"/>
                                <a:gd name="T22" fmla="*/ 0 w 300"/>
                                <a:gd name="T23" fmla="*/ 0 h 608"/>
                                <a:gd name="T24" fmla="*/ 0 w 300"/>
                                <a:gd name="T25" fmla="*/ 0 h 608"/>
                                <a:gd name="T26" fmla="*/ 0 w 300"/>
                                <a:gd name="T27" fmla="*/ 0 h 608"/>
                                <a:gd name="T28" fmla="*/ 0 w 300"/>
                                <a:gd name="T29" fmla="*/ 0 h 608"/>
                                <a:gd name="T30" fmla="*/ 0 w 300"/>
                                <a:gd name="T31" fmla="*/ 0 h 608"/>
                                <a:gd name="T32" fmla="*/ 0 w 300"/>
                                <a:gd name="T33" fmla="*/ 0 h 608"/>
                                <a:gd name="T34" fmla="*/ 0 w 300"/>
                                <a:gd name="T35" fmla="*/ 0 h 608"/>
                                <a:gd name="T36" fmla="*/ 0 w 300"/>
                                <a:gd name="T37" fmla="*/ 0 h 608"/>
                                <a:gd name="T38" fmla="*/ 0 w 300"/>
                                <a:gd name="T39" fmla="*/ 0 h 608"/>
                                <a:gd name="T40" fmla="*/ 0 w 300"/>
                                <a:gd name="T41" fmla="*/ 0 h 608"/>
                                <a:gd name="T42" fmla="*/ 0 w 300"/>
                                <a:gd name="T43" fmla="*/ 0 h 608"/>
                                <a:gd name="T44" fmla="*/ 0 w 300"/>
                                <a:gd name="T45" fmla="*/ 0 h 608"/>
                                <a:gd name="T46" fmla="*/ 0 w 300"/>
                                <a:gd name="T47" fmla="*/ 0 h 608"/>
                                <a:gd name="T48" fmla="*/ 0 w 300"/>
                                <a:gd name="T49" fmla="*/ 0 h 608"/>
                                <a:gd name="T50" fmla="*/ 0 w 300"/>
                                <a:gd name="T51" fmla="*/ 0 h 608"/>
                                <a:gd name="T52" fmla="*/ 0 w 300"/>
                                <a:gd name="T53" fmla="*/ 0 h 608"/>
                                <a:gd name="T54" fmla="*/ 0 w 300"/>
                                <a:gd name="T55" fmla="*/ 0 h 608"/>
                                <a:gd name="T56" fmla="*/ 0 w 300"/>
                                <a:gd name="T57" fmla="*/ 0 h 608"/>
                                <a:gd name="T58" fmla="*/ 0 w 300"/>
                                <a:gd name="T59" fmla="*/ 0 h 608"/>
                                <a:gd name="T60" fmla="*/ 0 w 300"/>
                                <a:gd name="T61" fmla="*/ 0 h 608"/>
                                <a:gd name="T62" fmla="*/ 0 w 300"/>
                                <a:gd name="T63" fmla="*/ 0 h 608"/>
                                <a:gd name="T64" fmla="*/ 0 w 300"/>
                                <a:gd name="T65" fmla="*/ 0 h 608"/>
                                <a:gd name="T66" fmla="*/ 0 w 300"/>
                                <a:gd name="T67" fmla="*/ 0 h 608"/>
                                <a:gd name="T68" fmla="*/ 0 w 300"/>
                                <a:gd name="T69" fmla="*/ 0 h 608"/>
                                <a:gd name="T70" fmla="*/ 0 w 300"/>
                                <a:gd name="T71" fmla="*/ 0 h 608"/>
                                <a:gd name="T72" fmla="*/ 0 w 300"/>
                                <a:gd name="T73" fmla="*/ 0 h 608"/>
                                <a:gd name="T74" fmla="*/ 0 w 300"/>
                                <a:gd name="T75" fmla="*/ 0 h 608"/>
                                <a:gd name="T76" fmla="*/ 0 w 300"/>
                                <a:gd name="T77" fmla="*/ 0 h 608"/>
                                <a:gd name="T78" fmla="*/ 0 w 300"/>
                                <a:gd name="T79" fmla="*/ 0 h 608"/>
                                <a:gd name="T80" fmla="*/ 0 w 300"/>
                                <a:gd name="T81" fmla="*/ 0 h 608"/>
                                <a:gd name="T82" fmla="*/ 0 w 300"/>
                                <a:gd name="T83" fmla="*/ 0 h 608"/>
                                <a:gd name="T84" fmla="*/ 0 w 300"/>
                                <a:gd name="T85" fmla="*/ 0 h 608"/>
                                <a:gd name="T86" fmla="*/ 0 w 300"/>
                                <a:gd name="T87" fmla="*/ 0 h 608"/>
                                <a:gd name="T88" fmla="*/ 0 w 300"/>
                                <a:gd name="T89" fmla="*/ 0 h 608"/>
                                <a:gd name="T90" fmla="*/ 0 w 300"/>
                                <a:gd name="T91" fmla="*/ 0 h 608"/>
                                <a:gd name="T92" fmla="*/ 0 w 300"/>
                                <a:gd name="T93" fmla="*/ 0 h 608"/>
                                <a:gd name="T94" fmla="*/ 0 w 300"/>
                                <a:gd name="T95" fmla="*/ 0 h 608"/>
                                <a:gd name="T96" fmla="*/ 0 w 300"/>
                                <a:gd name="T97" fmla="*/ 0 h 608"/>
                                <a:gd name="T98" fmla="*/ 0 w 300"/>
                                <a:gd name="T99" fmla="*/ 0 h 608"/>
                                <a:gd name="T100" fmla="*/ 0 w 300"/>
                                <a:gd name="T101" fmla="*/ 0 h 608"/>
                                <a:gd name="T102" fmla="*/ 0 w 300"/>
                                <a:gd name="T103" fmla="*/ 0 h 608"/>
                                <a:gd name="T104" fmla="*/ 0 w 300"/>
                                <a:gd name="T105" fmla="*/ 0 h 608"/>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300"/>
                                <a:gd name="T160" fmla="*/ 0 h 608"/>
                                <a:gd name="T161" fmla="*/ 300 w 300"/>
                                <a:gd name="T162" fmla="*/ 608 h 608"/>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300" h="608">
                                  <a:moveTo>
                                    <a:pt x="20" y="544"/>
                                  </a:moveTo>
                                  <a:lnTo>
                                    <a:pt x="22" y="539"/>
                                  </a:lnTo>
                                  <a:lnTo>
                                    <a:pt x="25" y="533"/>
                                  </a:lnTo>
                                  <a:lnTo>
                                    <a:pt x="26" y="526"/>
                                  </a:lnTo>
                                  <a:lnTo>
                                    <a:pt x="26" y="520"/>
                                  </a:lnTo>
                                  <a:lnTo>
                                    <a:pt x="26" y="512"/>
                                  </a:lnTo>
                                  <a:lnTo>
                                    <a:pt x="26" y="506"/>
                                  </a:lnTo>
                                  <a:lnTo>
                                    <a:pt x="25" y="500"/>
                                  </a:lnTo>
                                  <a:lnTo>
                                    <a:pt x="22" y="493"/>
                                  </a:lnTo>
                                  <a:lnTo>
                                    <a:pt x="4" y="446"/>
                                  </a:lnTo>
                                  <a:lnTo>
                                    <a:pt x="2" y="440"/>
                                  </a:lnTo>
                                  <a:lnTo>
                                    <a:pt x="1" y="433"/>
                                  </a:lnTo>
                                  <a:lnTo>
                                    <a:pt x="0" y="427"/>
                                  </a:lnTo>
                                  <a:lnTo>
                                    <a:pt x="0" y="420"/>
                                  </a:lnTo>
                                  <a:lnTo>
                                    <a:pt x="0" y="412"/>
                                  </a:lnTo>
                                  <a:lnTo>
                                    <a:pt x="1" y="406"/>
                                  </a:lnTo>
                                  <a:lnTo>
                                    <a:pt x="2" y="400"/>
                                  </a:lnTo>
                                  <a:lnTo>
                                    <a:pt x="4" y="395"/>
                                  </a:lnTo>
                                  <a:lnTo>
                                    <a:pt x="7" y="382"/>
                                  </a:lnTo>
                                  <a:lnTo>
                                    <a:pt x="10" y="368"/>
                                  </a:lnTo>
                                  <a:lnTo>
                                    <a:pt x="11" y="356"/>
                                  </a:lnTo>
                                  <a:lnTo>
                                    <a:pt x="11" y="350"/>
                                  </a:lnTo>
                                  <a:lnTo>
                                    <a:pt x="11" y="343"/>
                                  </a:lnTo>
                                  <a:lnTo>
                                    <a:pt x="5" y="290"/>
                                  </a:lnTo>
                                  <a:lnTo>
                                    <a:pt x="5" y="285"/>
                                  </a:lnTo>
                                  <a:lnTo>
                                    <a:pt x="5" y="279"/>
                                  </a:lnTo>
                                  <a:lnTo>
                                    <a:pt x="5" y="272"/>
                                  </a:lnTo>
                                  <a:lnTo>
                                    <a:pt x="7" y="266"/>
                                  </a:lnTo>
                                  <a:lnTo>
                                    <a:pt x="10" y="260"/>
                                  </a:lnTo>
                                  <a:lnTo>
                                    <a:pt x="12" y="254"/>
                                  </a:lnTo>
                                  <a:lnTo>
                                    <a:pt x="16" y="249"/>
                                  </a:lnTo>
                                  <a:lnTo>
                                    <a:pt x="21" y="244"/>
                                  </a:lnTo>
                                  <a:lnTo>
                                    <a:pt x="25" y="240"/>
                                  </a:lnTo>
                                  <a:lnTo>
                                    <a:pt x="35" y="234"/>
                                  </a:lnTo>
                                  <a:lnTo>
                                    <a:pt x="40" y="231"/>
                                  </a:lnTo>
                                  <a:lnTo>
                                    <a:pt x="44" y="226"/>
                                  </a:lnTo>
                                  <a:lnTo>
                                    <a:pt x="47" y="222"/>
                                  </a:lnTo>
                                  <a:lnTo>
                                    <a:pt x="51" y="219"/>
                                  </a:lnTo>
                                  <a:lnTo>
                                    <a:pt x="54" y="214"/>
                                  </a:lnTo>
                                  <a:lnTo>
                                    <a:pt x="56" y="210"/>
                                  </a:lnTo>
                                  <a:lnTo>
                                    <a:pt x="57" y="206"/>
                                  </a:lnTo>
                                  <a:lnTo>
                                    <a:pt x="57" y="202"/>
                                  </a:lnTo>
                                  <a:lnTo>
                                    <a:pt x="57" y="194"/>
                                  </a:lnTo>
                                  <a:lnTo>
                                    <a:pt x="61" y="184"/>
                                  </a:lnTo>
                                  <a:lnTo>
                                    <a:pt x="66" y="172"/>
                                  </a:lnTo>
                                  <a:lnTo>
                                    <a:pt x="72" y="162"/>
                                  </a:lnTo>
                                  <a:lnTo>
                                    <a:pt x="96" y="125"/>
                                  </a:lnTo>
                                  <a:lnTo>
                                    <a:pt x="100" y="120"/>
                                  </a:lnTo>
                                  <a:lnTo>
                                    <a:pt x="104" y="116"/>
                                  </a:lnTo>
                                  <a:lnTo>
                                    <a:pt x="109" y="112"/>
                                  </a:lnTo>
                                  <a:lnTo>
                                    <a:pt x="112" y="109"/>
                                  </a:lnTo>
                                  <a:lnTo>
                                    <a:pt x="116" y="106"/>
                                  </a:lnTo>
                                  <a:lnTo>
                                    <a:pt x="121" y="105"/>
                                  </a:lnTo>
                                  <a:lnTo>
                                    <a:pt x="125" y="104"/>
                                  </a:lnTo>
                                  <a:lnTo>
                                    <a:pt x="129" y="105"/>
                                  </a:lnTo>
                                  <a:lnTo>
                                    <a:pt x="132" y="105"/>
                                  </a:lnTo>
                                  <a:lnTo>
                                    <a:pt x="135" y="105"/>
                                  </a:lnTo>
                                  <a:lnTo>
                                    <a:pt x="138" y="105"/>
                                  </a:lnTo>
                                  <a:lnTo>
                                    <a:pt x="142" y="104"/>
                                  </a:lnTo>
                                  <a:lnTo>
                                    <a:pt x="150" y="101"/>
                                  </a:lnTo>
                                  <a:lnTo>
                                    <a:pt x="152" y="100"/>
                                  </a:lnTo>
                                  <a:lnTo>
                                    <a:pt x="155" y="97"/>
                                  </a:lnTo>
                                  <a:lnTo>
                                    <a:pt x="156" y="95"/>
                                  </a:lnTo>
                                  <a:lnTo>
                                    <a:pt x="158" y="92"/>
                                  </a:lnTo>
                                  <a:lnTo>
                                    <a:pt x="160" y="89"/>
                                  </a:lnTo>
                                  <a:lnTo>
                                    <a:pt x="161" y="86"/>
                                  </a:lnTo>
                                  <a:lnTo>
                                    <a:pt x="162" y="79"/>
                                  </a:lnTo>
                                  <a:lnTo>
                                    <a:pt x="162" y="72"/>
                                  </a:lnTo>
                                  <a:lnTo>
                                    <a:pt x="162" y="70"/>
                                  </a:lnTo>
                                  <a:lnTo>
                                    <a:pt x="163" y="66"/>
                                  </a:lnTo>
                                  <a:lnTo>
                                    <a:pt x="166" y="65"/>
                                  </a:lnTo>
                                  <a:lnTo>
                                    <a:pt x="170" y="63"/>
                                  </a:lnTo>
                                  <a:lnTo>
                                    <a:pt x="173" y="61"/>
                                  </a:lnTo>
                                  <a:lnTo>
                                    <a:pt x="177" y="60"/>
                                  </a:lnTo>
                                  <a:lnTo>
                                    <a:pt x="183" y="60"/>
                                  </a:lnTo>
                                  <a:lnTo>
                                    <a:pt x="188" y="60"/>
                                  </a:lnTo>
                                  <a:lnTo>
                                    <a:pt x="191" y="60"/>
                                  </a:lnTo>
                                  <a:lnTo>
                                    <a:pt x="197" y="60"/>
                                  </a:lnTo>
                                  <a:lnTo>
                                    <a:pt x="203" y="60"/>
                                  </a:lnTo>
                                  <a:lnTo>
                                    <a:pt x="210" y="59"/>
                                  </a:lnTo>
                                  <a:lnTo>
                                    <a:pt x="216" y="56"/>
                                  </a:lnTo>
                                  <a:lnTo>
                                    <a:pt x="222" y="53"/>
                                  </a:lnTo>
                                  <a:lnTo>
                                    <a:pt x="227" y="50"/>
                                  </a:lnTo>
                                  <a:lnTo>
                                    <a:pt x="232" y="45"/>
                                  </a:lnTo>
                                  <a:lnTo>
                                    <a:pt x="237" y="41"/>
                                  </a:lnTo>
                                  <a:lnTo>
                                    <a:pt x="260" y="13"/>
                                  </a:lnTo>
                                  <a:lnTo>
                                    <a:pt x="263" y="9"/>
                                  </a:lnTo>
                                  <a:lnTo>
                                    <a:pt x="267" y="5"/>
                                  </a:lnTo>
                                  <a:lnTo>
                                    <a:pt x="272" y="3"/>
                                  </a:lnTo>
                                  <a:lnTo>
                                    <a:pt x="277" y="1"/>
                                  </a:lnTo>
                                  <a:lnTo>
                                    <a:pt x="281" y="0"/>
                                  </a:lnTo>
                                  <a:lnTo>
                                    <a:pt x="286" y="0"/>
                                  </a:lnTo>
                                  <a:lnTo>
                                    <a:pt x="290" y="1"/>
                                  </a:lnTo>
                                  <a:lnTo>
                                    <a:pt x="293" y="3"/>
                                  </a:lnTo>
                                  <a:lnTo>
                                    <a:pt x="296" y="6"/>
                                  </a:lnTo>
                                  <a:lnTo>
                                    <a:pt x="298" y="10"/>
                                  </a:lnTo>
                                  <a:lnTo>
                                    <a:pt x="300" y="14"/>
                                  </a:lnTo>
                                  <a:lnTo>
                                    <a:pt x="300" y="19"/>
                                  </a:lnTo>
                                  <a:lnTo>
                                    <a:pt x="300" y="24"/>
                                  </a:lnTo>
                                  <a:lnTo>
                                    <a:pt x="298" y="29"/>
                                  </a:lnTo>
                                  <a:lnTo>
                                    <a:pt x="296" y="34"/>
                                  </a:lnTo>
                                  <a:lnTo>
                                    <a:pt x="293" y="39"/>
                                  </a:lnTo>
                                  <a:lnTo>
                                    <a:pt x="287" y="48"/>
                                  </a:lnTo>
                                  <a:lnTo>
                                    <a:pt x="283" y="53"/>
                                  </a:lnTo>
                                  <a:lnTo>
                                    <a:pt x="280" y="58"/>
                                  </a:lnTo>
                                  <a:lnTo>
                                    <a:pt x="270" y="65"/>
                                  </a:lnTo>
                                  <a:lnTo>
                                    <a:pt x="266" y="69"/>
                                  </a:lnTo>
                                  <a:lnTo>
                                    <a:pt x="261" y="71"/>
                                  </a:lnTo>
                                  <a:lnTo>
                                    <a:pt x="256" y="72"/>
                                  </a:lnTo>
                                  <a:lnTo>
                                    <a:pt x="252" y="74"/>
                                  </a:lnTo>
                                  <a:lnTo>
                                    <a:pt x="248" y="75"/>
                                  </a:lnTo>
                                  <a:lnTo>
                                    <a:pt x="245" y="76"/>
                                  </a:lnTo>
                                  <a:lnTo>
                                    <a:pt x="242" y="79"/>
                                  </a:lnTo>
                                  <a:lnTo>
                                    <a:pt x="241" y="80"/>
                                  </a:lnTo>
                                  <a:lnTo>
                                    <a:pt x="241" y="81"/>
                                  </a:lnTo>
                                  <a:lnTo>
                                    <a:pt x="240" y="85"/>
                                  </a:lnTo>
                                  <a:lnTo>
                                    <a:pt x="238" y="87"/>
                                  </a:lnTo>
                                  <a:lnTo>
                                    <a:pt x="238" y="91"/>
                                  </a:lnTo>
                                  <a:lnTo>
                                    <a:pt x="240" y="95"/>
                                  </a:lnTo>
                                  <a:lnTo>
                                    <a:pt x="241" y="97"/>
                                  </a:lnTo>
                                  <a:lnTo>
                                    <a:pt x="241" y="99"/>
                                  </a:lnTo>
                                  <a:lnTo>
                                    <a:pt x="241" y="104"/>
                                  </a:lnTo>
                                  <a:lnTo>
                                    <a:pt x="240" y="107"/>
                                  </a:lnTo>
                                  <a:lnTo>
                                    <a:pt x="237" y="112"/>
                                  </a:lnTo>
                                  <a:lnTo>
                                    <a:pt x="235" y="116"/>
                                  </a:lnTo>
                                  <a:lnTo>
                                    <a:pt x="231" y="120"/>
                                  </a:lnTo>
                                  <a:lnTo>
                                    <a:pt x="227" y="124"/>
                                  </a:lnTo>
                                  <a:lnTo>
                                    <a:pt x="222" y="126"/>
                                  </a:lnTo>
                                  <a:lnTo>
                                    <a:pt x="213" y="131"/>
                                  </a:lnTo>
                                  <a:lnTo>
                                    <a:pt x="208" y="134"/>
                                  </a:lnTo>
                                  <a:lnTo>
                                    <a:pt x="203" y="137"/>
                                  </a:lnTo>
                                  <a:lnTo>
                                    <a:pt x="200" y="142"/>
                                  </a:lnTo>
                                  <a:lnTo>
                                    <a:pt x="195" y="149"/>
                                  </a:lnTo>
                                  <a:lnTo>
                                    <a:pt x="192" y="154"/>
                                  </a:lnTo>
                                  <a:lnTo>
                                    <a:pt x="188" y="160"/>
                                  </a:lnTo>
                                  <a:lnTo>
                                    <a:pt x="187" y="166"/>
                                  </a:lnTo>
                                  <a:lnTo>
                                    <a:pt x="186" y="172"/>
                                  </a:lnTo>
                                  <a:lnTo>
                                    <a:pt x="183" y="196"/>
                                  </a:lnTo>
                                  <a:lnTo>
                                    <a:pt x="182" y="209"/>
                                  </a:lnTo>
                                  <a:lnTo>
                                    <a:pt x="182" y="224"/>
                                  </a:lnTo>
                                  <a:lnTo>
                                    <a:pt x="182" y="239"/>
                                  </a:lnTo>
                                  <a:lnTo>
                                    <a:pt x="182" y="246"/>
                                  </a:lnTo>
                                  <a:lnTo>
                                    <a:pt x="183" y="252"/>
                                  </a:lnTo>
                                  <a:lnTo>
                                    <a:pt x="186" y="282"/>
                                  </a:lnTo>
                                  <a:lnTo>
                                    <a:pt x="187" y="289"/>
                                  </a:lnTo>
                                  <a:lnTo>
                                    <a:pt x="190" y="294"/>
                                  </a:lnTo>
                                  <a:lnTo>
                                    <a:pt x="192" y="300"/>
                                  </a:lnTo>
                                  <a:lnTo>
                                    <a:pt x="196" y="305"/>
                                  </a:lnTo>
                                  <a:lnTo>
                                    <a:pt x="200" y="310"/>
                                  </a:lnTo>
                                  <a:lnTo>
                                    <a:pt x="205" y="313"/>
                                  </a:lnTo>
                                  <a:lnTo>
                                    <a:pt x="210" y="316"/>
                                  </a:lnTo>
                                  <a:lnTo>
                                    <a:pt x="216" y="318"/>
                                  </a:lnTo>
                                  <a:lnTo>
                                    <a:pt x="222" y="321"/>
                                  </a:lnTo>
                                  <a:lnTo>
                                    <a:pt x="227" y="322"/>
                                  </a:lnTo>
                                  <a:lnTo>
                                    <a:pt x="232" y="326"/>
                                  </a:lnTo>
                                  <a:lnTo>
                                    <a:pt x="236" y="330"/>
                                  </a:lnTo>
                                  <a:lnTo>
                                    <a:pt x="240" y="335"/>
                                  </a:lnTo>
                                  <a:lnTo>
                                    <a:pt x="242" y="340"/>
                                  </a:lnTo>
                                  <a:lnTo>
                                    <a:pt x="243" y="345"/>
                                  </a:lnTo>
                                  <a:lnTo>
                                    <a:pt x="243" y="351"/>
                                  </a:lnTo>
                                  <a:lnTo>
                                    <a:pt x="242" y="356"/>
                                  </a:lnTo>
                                  <a:lnTo>
                                    <a:pt x="237" y="380"/>
                                  </a:lnTo>
                                  <a:lnTo>
                                    <a:pt x="236" y="386"/>
                                  </a:lnTo>
                                  <a:lnTo>
                                    <a:pt x="232" y="391"/>
                                  </a:lnTo>
                                  <a:lnTo>
                                    <a:pt x="228" y="396"/>
                                  </a:lnTo>
                                  <a:lnTo>
                                    <a:pt x="225" y="402"/>
                                  </a:lnTo>
                                  <a:lnTo>
                                    <a:pt x="220" y="406"/>
                                  </a:lnTo>
                                  <a:lnTo>
                                    <a:pt x="215" y="411"/>
                                  </a:lnTo>
                                  <a:lnTo>
                                    <a:pt x="210" y="413"/>
                                  </a:lnTo>
                                  <a:lnTo>
                                    <a:pt x="203" y="416"/>
                                  </a:lnTo>
                                  <a:lnTo>
                                    <a:pt x="202" y="417"/>
                                  </a:lnTo>
                                  <a:lnTo>
                                    <a:pt x="190" y="421"/>
                                  </a:lnTo>
                                  <a:lnTo>
                                    <a:pt x="176" y="427"/>
                                  </a:lnTo>
                                  <a:lnTo>
                                    <a:pt x="162" y="435"/>
                                  </a:lnTo>
                                  <a:lnTo>
                                    <a:pt x="152" y="442"/>
                                  </a:lnTo>
                                  <a:lnTo>
                                    <a:pt x="129" y="458"/>
                                  </a:lnTo>
                                  <a:lnTo>
                                    <a:pt x="125" y="462"/>
                                  </a:lnTo>
                                  <a:lnTo>
                                    <a:pt x="120" y="467"/>
                                  </a:lnTo>
                                  <a:lnTo>
                                    <a:pt x="110" y="476"/>
                                  </a:lnTo>
                                  <a:lnTo>
                                    <a:pt x="101" y="486"/>
                                  </a:lnTo>
                                  <a:lnTo>
                                    <a:pt x="97" y="491"/>
                                  </a:lnTo>
                                  <a:lnTo>
                                    <a:pt x="95" y="496"/>
                                  </a:lnTo>
                                  <a:lnTo>
                                    <a:pt x="94" y="500"/>
                                  </a:lnTo>
                                  <a:lnTo>
                                    <a:pt x="91" y="506"/>
                                  </a:lnTo>
                                  <a:lnTo>
                                    <a:pt x="89" y="518"/>
                                  </a:lnTo>
                                  <a:lnTo>
                                    <a:pt x="86" y="531"/>
                                  </a:lnTo>
                                  <a:lnTo>
                                    <a:pt x="86" y="543"/>
                                  </a:lnTo>
                                  <a:lnTo>
                                    <a:pt x="86" y="556"/>
                                  </a:lnTo>
                                  <a:lnTo>
                                    <a:pt x="86" y="562"/>
                                  </a:lnTo>
                                  <a:lnTo>
                                    <a:pt x="85" y="568"/>
                                  </a:lnTo>
                                  <a:lnTo>
                                    <a:pt x="84" y="573"/>
                                  </a:lnTo>
                                  <a:lnTo>
                                    <a:pt x="80" y="579"/>
                                  </a:lnTo>
                                  <a:lnTo>
                                    <a:pt x="77" y="584"/>
                                  </a:lnTo>
                                  <a:lnTo>
                                    <a:pt x="72" y="589"/>
                                  </a:lnTo>
                                  <a:lnTo>
                                    <a:pt x="67" y="593"/>
                                  </a:lnTo>
                                  <a:lnTo>
                                    <a:pt x="62" y="597"/>
                                  </a:lnTo>
                                  <a:lnTo>
                                    <a:pt x="47" y="604"/>
                                  </a:lnTo>
                                  <a:lnTo>
                                    <a:pt x="42" y="606"/>
                                  </a:lnTo>
                                  <a:lnTo>
                                    <a:pt x="36" y="608"/>
                                  </a:lnTo>
                                  <a:lnTo>
                                    <a:pt x="31" y="608"/>
                                  </a:lnTo>
                                  <a:lnTo>
                                    <a:pt x="26" y="608"/>
                                  </a:lnTo>
                                  <a:lnTo>
                                    <a:pt x="21" y="608"/>
                                  </a:lnTo>
                                  <a:lnTo>
                                    <a:pt x="16" y="607"/>
                                  </a:lnTo>
                                  <a:lnTo>
                                    <a:pt x="12" y="606"/>
                                  </a:lnTo>
                                  <a:lnTo>
                                    <a:pt x="11" y="604"/>
                                  </a:lnTo>
                                  <a:lnTo>
                                    <a:pt x="10" y="603"/>
                                  </a:lnTo>
                                  <a:lnTo>
                                    <a:pt x="7" y="599"/>
                                  </a:lnTo>
                                  <a:lnTo>
                                    <a:pt x="6" y="596"/>
                                  </a:lnTo>
                                  <a:lnTo>
                                    <a:pt x="5" y="592"/>
                                  </a:lnTo>
                                  <a:lnTo>
                                    <a:pt x="5" y="587"/>
                                  </a:lnTo>
                                  <a:lnTo>
                                    <a:pt x="5" y="581"/>
                                  </a:lnTo>
                                  <a:lnTo>
                                    <a:pt x="6" y="576"/>
                                  </a:lnTo>
                                  <a:lnTo>
                                    <a:pt x="7" y="569"/>
                                  </a:lnTo>
                                  <a:lnTo>
                                    <a:pt x="10" y="564"/>
                                  </a:lnTo>
                                  <a:lnTo>
                                    <a:pt x="20" y="544"/>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3" name="Freeform 56"/>
                            <a:cNvSpPr>
                              <a:spLocks noChangeArrowheads="1"/>
                            </a:cNvSpPr>
                          </a:nvSpPr>
                          <a:spPr bwMode="auto">
                            <a:xfrm rot="5100000">
                              <a:off x="2866" y="3122"/>
                              <a:ext cx="100" cy="192"/>
                            </a:xfrm>
                            <a:custGeom>
                              <a:avLst/>
                              <a:gdLst>
                                <a:gd name="T0" fmla="*/ 0 w 547"/>
                                <a:gd name="T1" fmla="*/ 0 h 544"/>
                                <a:gd name="T2" fmla="*/ 0 w 547"/>
                                <a:gd name="T3" fmla="*/ 0 h 544"/>
                                <a:gd name="T4" fmla="*/ 0 w 547"/>
                                <a:gd name="T5" fmla="*/ 0 h 544"/>
                                <a:gd name="T6" fmla="*/ 0 w 547"/>
                                <a:gd name="T7" fmla="*/ 0 h 544"/>
                                <a:gd name="T8" fmla="*/ 0 w 547"/>
                                <a:gd name="T9" fmla="*/ 0 h 544"/>
                                <a:gd name="T10" fmla="*/ 0 w 547"/>
                                <a:gd name="T11" fmla="*/ 0 h 544"/>
                                <a:gd name="T12" fmla="*/ 0 w 547"/>
                                <a:gd name="T13" fmla="*/ 0 h 544"/>
                                <a:gd name="T14" fmla="*/ 0 w 547"/>
                                <a:gd name="T15" fmla="*/ 0 h 544"/>
                                <a:gd name="T16" fmla="*/ 0 w 547"/>
                                <a:gd name="T17" fmla="*/ 0 h 544"/>
                                <a:gd name="T18" fmla="*/ 0 w 547"/>
                                <a:gd name="T19" fmla="*/ 0 h 544"/>
                                <a:gd name="T20" fmla="*/ 0 w 547"/>
                                <a:gd name="T21" fmla="*/ 0 h 544"/>
                                <a:gd name="T22" fmla="*/ 0 w 547"/>
                                <a:gd name="T23" fmla="*/ 0 h 544"/>
                                <a:gd name="T24" fmla="*/ 0 w 547"/>
                                <a:gd name="T25" fmla="*/ 0 h 544"/>
                                <a:gd name="T26" fmla="*/ 0 w 547"/>
                                <a:gd name="T27" fmla="*/ 0 h 544"/>
                                <a:gd name="T28" fmla="*/ 0 w 547"/>
                                <a:gd name="T29" fmla="*/ 0 h 544"/>
                                <a:gd name="T30" fmla="*/ 0 w 547"/>
                                <a:gd name="T31" fmla="*/ 0 h 544"/>
                                <a:gd name="T32" fmla="*/ 0 w 547"/>
                                <a:gd name="T33" fmla="*/ 0 h 544"/>
                                <a:gd name="T34" fmla="*/ 0 w 547"/>
                                <a:gd name="T35" fmla="*/ 0 h 544"/>
                                <a:gd name="T36" fmla="*/ 0 w 547"/>
                                <a:gd name="T37" fmla="*/ 0 h 544"/>
                                <a:gd name="T38" fmla="*/ 0 w 547"/>
                                <a:gd name="T39" fmla="*/ 0 h 544"/>
                                <a:gd name="T40" fmla="*/ 0 w 547"/>
                                <a:gd name="T41" fmla="*/ 0 h 544"/>
                                <a:gd name="T42" fmla="*/ 0 w 547"/>
                                <a:gd name="T43" fmla="*/ 0 h 544"/>
                                <a:gd name="T44" fmla="*/ 0 w 547"/>
                                <a:gd name="T45" fmla="*/ 0 h 544"/>
                                <a:gd name="T46" fmla="*/ 0 w 547"/>
                                <a:gd name="T47" fmla="*/ 0 h 544"/>
                                <a:gd name="T48" fmla="*/ 0 w 547"/>
                                <a:gd name="T49" fmla="*/ 0 h 544"/>
                                <a:gd name="T50" fmla="*/ 0 w 547"/>
                                <a:gd name="T51" fmla="*/ 0 h 544"/>
                                <a:gd name="T52" fmla="*/ 0 w 547"/>
                                <a:gd name="T53" fmla="*/ 0 h 544"/>
                                <a:gd name="T54" fmla="*/ 0 w 547"/>
                                <a:gd name="T55" fmla="*/ 0 h 544"/>
                                <a:gd name="T56" fmla="*/ 0 w 547"/>
                                <a:gd name="T57" fmla="*/ 0 h 544"/>
                                <a:gd name="T58" fmla="*/ 0 w 547"/>
                                <a:gd name="T59" fmla="*/ 0 h 544"/>
                                <a:gd name="T60" fmla="*/ 0 w 547"/>
                                <a:gd name="T61" fmla="*/ 0 h 544"/>
                                <a:gd name="T62" fmla="*/ 0 w 547"/>
                                <a:gd name="T63" fmla="*/ 0 h 544"/>
                                <a:gd name="T64" fmla="*/ 0 w 547"/>
                                <a:gd name="T65" fmla="*/ 0 h 544"/>
                                <a:gd name="T66" fmla="*/ 0 w 547"/>
                                <a:gd name="T67" fmla="*/ 0 h 544"/>
                                <a:gd name="T68" fmla="*/ 0 w 547"/>
                                <a:gd name="T69" fmla="*/ 0 h 544"/>
                                <a:gd name="T70" fmla="*/ 0 w 547"/>
                                <a:gd name="T71" fmla="*/ 0 h 544"/>
                                <a:gd name="T72" fmla="*/ 0 w 547"/>
                                <a:gd name="T73" fmla="*/ 0 h 544"/>
                                <a:gd name="T74" fmla="*/ 0 w 547"/>
                                <a:gd name="T75" fmla="*/ 0 h 544"/>
                                <a:gd name="T76" fmla="*/ 0 w 547"/>
                                <a:gd name="T77" fmla="*/ 0 h 544"/>
                                <a:gd name="T78" fmla="*/ 0 w 547"/>
                                <a:gd name="T79" fmla="*/ 0 h 544"/>
                                <a:gd name="T80" fmla="*/ 0 w 547"/>
                                <a:gd name="T81" fmla="*/ 0 h 544"/>
                                <a:gd name="T82" fmla="*/ 0 w 547"/>
                                <a:gd name="T83" fmla="*/ 0 h 544"/>
                                <a:gd name="T84" fmla="*/ 0 w 547"/>
                                <a:gd name="T85" fmla="*/ 0 h 544"/>
                                <a:gd name="T86" fmla="*/ 0 w 547"/>
                                <a:gd name="T87" fmla="*/ 0 h 544"/>
                                <a:gd name="T88" fmla="*/ 0 w 547"/>
                                <a:gd name="T89" fmla="*/ 0 h 544"/>
                                <a:gd name="T90" fmla="*/ 0 w 547"/>
                                <a:gd name="T91" fmla="*/ 0 h 544"/>
                                <a:gd name="T92" fmla="*/ 0 w 547"/>
                                <a:gd name="T93" fmla="*/ 0 h 544"/>
                                <a:gd name="T94" fmla="*/ 0 w 547"/>
                                <a:gd name="T95" fmla="*/ 0 h 544"/>
                                <a:gd name="T96" fmla="*/ 0 w 547"/>
                                <a:gd name="T97" fmla="*/ 0 h 544"/>
                                <a:gd name="T98" fmla="*/ 0 w 547"/>
                                <a:gd name="T99" fmla="*/ 0 h 544"/>
                                <a:gd name="T100" fmla="*/ 0 w 547"/>
                                <a:gd name="T101" fmla="*/ 0 h 544"/>
                                <a:gd name="T102" fmla="*/ 0 w 547"/>
                                <a:gd name="T103" fmla="*/ 0 h 544"/>
                                <a:gd name="T104" fmla="*/ 0 w 547"/>
                                <a:gd name="T105" fmla="*/ 0 h 544"/>
                                <a:gd name="T106" fmla="*/ 0 w 547"/>
                                <a:gd name="T107" fmla="*/ 0 h 544"/>
                                <a:gd name="T108" fmla="*/ 0 w 547"/>
                                <a:gd name="T109" fmla="*/ 0 h 544"/>
                                <a:gd name="T110" fmla="*/ 0 w 547"/>
                                <a:gd name="T111" fmla="*/ 0 h 544"/>
                                <a:gd name="T112" fmla="*/ 0 w 547"/>
                                <a:gd name="T113" fmla="*/ 0 h 544"/>
                                <a:gd name="T114" fmla="*/ 0 w 547"/>
                                <a:gd name="T115" fmla="*/ 0 h 544"/>
                                <a:gd name="T116" fmla="*/ 0 w 547"/>
                                <a:gd name="T117" fmla="*/ 0 h 54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547"/>
                                <a:gd name="T178" fmla="*/ 0 h 544"/>
                                <a:gd name="T179" fmla="*/ 547 w 547"/>
                                <a:gd name="T180" fmla="*/ 544 h 54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547" h="544">
                                  <a:moveTo>
                                    <a:pt x="88" y="430"/>
                                  </a:moveTo>
                                  <a:lnTo>
                                    <a:pt x="93" y="426"/>
                                  </a:lnTo>
                                  <a:lnTo>
                                    <a:pt x="97" y="421"/>
                                  </a:lnTo>
                                  <a:lnTo>
                                    <a:pt x="100" y="416"/>
                                  </a:lnTo>
                                  <a:lnTo>
                                    <a:pt x="101" y="411"/>
                                  </a:lnTo>
                                  <a:lnTo>
                                    <a:pt x="101" y="406"/>
                                  </a:lnTo>
                                  <a:lnTo>
                                    <a:pt x="101" y="400"/>
                                  </a:lnTo>
                                  <a:lnTo>
                                    <a:pt x="98" y="395"/>
                                  </a:lnTo>
                                  <a:lnTo>
                                    <a:pt x="98" y="392"/>
                                  </a:lnTo>
                                  <a:lnTo>
                                    <a:pt x="96" y="390"/>
                                  </a:lnTo>
                                  <a:lnTo>
                                    <a:pt x="81" y="366"/>
                                  </a:lnTo>
                                  <a:lnTo>
                                    <a:pt x="78" y="361"/>
                                  </a:lnTo>
                                  <a:lnTo>
                                    <a:pt x="77" y="359"/>
                                  </a:lnTo>
                                  <a:lnTo>
                                    <a:pt x="76" y="355"/>
                                  </a:lnTo>
                                  <a:lnTo>
                                    <a:pt x="75" y="349"/>
                                  </a:lnTo>
                                  <a:lnTo>
                                    <a:pt x="75" y="342"/>
                                  </a:lnTo>
                                  <a:lnTo>
                                    <a:pt x="75" y="336"/>
                                  </a:lnTo>
                                  <a:lnTo>
                                    <a:pt x="76" y="330"/>
                                  </a:lnTo>
                                  <a:lnTo>
                                    <a:pt x="78" y="324"/>
                                  </a:lnTo>
                                  <a:lnTo>
                                    <a:pt x="81" y="319"/>
                                  </a:lnTo>
                                  <a:lnTo>
                                    <a:pt x="90" y="305"/>
                                  </a:lnTo>
                                  <a:lnTo>
                                    <a:pt x="93" y="300"/>
                                  </a:lnTo>
                                  <a:lnTo>
                                    <a:pt x="96" y="295"/>
                                  </a:lnTo>
                                  <a:lnTo>
                                    <a:pt x="101" y="283"/>
                                  </a:lnTo>
                                  <a:lnTo>
                                    <a:pt x="102" y="275"/>
                                  </a:lnTo>
                                  <a:lnTo>
                                    <a:pt x="105" y="270"/>
                                  </a:lnTo>
                                  <a:lnTo>
                                    <a:pt x="105" y="264"/>
                                  </a:lnTo>
                                  <a:lnTo>
                                    <a:pt x="106" y="259"/>
                                  </a:lnTo>
                                  <a:lnTo>
                                    <a:pt x="106" y="254"/>
                                  </a:lnTo>
                                  <a:lnTo>
                                    <a:pt x="107" y="248"/>
                                  </a:lnTo>
                                  <a:lnTo>
                                    <a:pt x="108" y="243"/>
                                  </a:lnTo>
                                  <a:lnTo>
                                    <a:pt x="111" y="236"/>
                                  </a:lnTo>
                                  <a:lnTo>
                                    <a:pt x="117" y="225"/>
                                  </a:lnTo>
                                  <a:lnTo>
                                    <a:pt x="121" y="220"/>
                                  </a:lnTo>
                                  <a:lnTo>
                                    <a:pt x="126" y="215"/>
                                  </a:lnTo>
                                  <a:lnTo>
                                    <a:pt x="160" y="181"/>
                                  </a:lnTo>
                                  <a:lnTo>
                                    <a:pt x="163" y="178"/>
                                  </a:lnTo>
                                  <a:lnTo>
                                    <a:pt x="168" y="175"/>
                                  </a:lnTo>
                                  <a:lnTo>
                                    <a:pt x="175" y="173"/>
                                  </a:lnTo>
                                  <a:lnTo>
                                    <a:pt x="180" y="173"/>
                                  </a:lnTo>
                                  <a:lnTo>
                                    <a:pt x="186" y="173"/>
                                  </a:lnTo>
                                  <a:lnTo>
                                    <a:pt x="191" y="174"/>
                                  </a:lnTo>
                                  <a:lnTo>
                                    <a:pt x="197" y="176"/>
                                  </a:lnTo>
                                  <a:lnTo>
                                    <a:pt x="201" y="179"/>
                                  </a:lnTo>
                                  <a:lnTo>
                                    <a:pt x="207" y="184"/>
                                  </a:lnTo>
                                  <a:lnTo>
                                    <a:pt x="212" y="188"/>
                                  </a:lnTo>
                                  <a:lnTo>
                                    <a:pt x="216" y="193"/>
                                  </a:lnTo>
                                  <a:lnTo>
                                    <a:pt x="220" y="198"/>
                                  </a:lnTo>
                                  <a:lnTo>
                                    <a:pt x="223" y="203"/>
                                  </a:lnTo>
                                  <a:lnTo>
                                    <a:pt x="226" y="208"/>
                                  </a:lnTo>
                                  <a:lnTo>
                                    <a:pt x="227" y="213"/>
                                  </a:lnTo>
                                  <a:lnTo>
                                    <a:pt x="228" y="218"/>
                                  </a:lnTo>
                                  <a:lnTo>
                                    <a:pt x="230" y="221"/>
                                  </a:lnTo>
                                  <a:lnTo>
                                    <a:pt x="230" y="226"/>
                                  </a:lnTo>
                                  <a:lnTo>
                                    <a:pt x="231" y="230"/>
                                  </a:lnTo>
                                  <a:lnTo>
                                    <a:pt x="233" y="235"/>
                                  </a:lnTo>
                                  <a:lnTo>
                                    <a:pt x="236" y="240"/>
                                  </a:lnTo>
                                  <a:lnTo>
                                    <a:pt x="240" y="245"/>
                                  </a:lnTo>
                                  <a:lnTo>
                                    <a:pt x="243" y="250"/>
                                  </a:lnTo>
                                  <a:lnTo>
                                    <a:pt x="248" y="254"/>
                                  </a:lnTo>
                                  <a:lnTo>
                                    <a:pt x="253" y="258"/>
                                  </a:lnTo>
                                  <a:lnTo>
                                    <a:pt x="256" y="260"/>
                                  </a:lnTo>
                                  <a:lnTo>
                                    <a:pt x="261" y="263"/>
                                  </a:lnTo>
                                  <a:lnTo>
                                    <a:pt x="265" y="264"/>
                                  </a:lnTo>
                                  <a:lnTo>
                                    <a:pt x="269" y="264"/>
                                  </a:lnTo>
                                  <a:lnTo>
                                    <a:pt x="273" y="263"/>
                                  </a:lnTo>
                                  <a:lnTo>
                                    <a:pt x="276" y="260"/>
                                  </a:lnTo>
                                  <a:lnTo>
                                    <a:pt x="278" y="256"/>
                                  </a:lnTo>
                                  <a:lnTo>
                                    <a:pt x="279" y="253"/>
                                  </a:lnTo>
                                  <a:lnTo>
                                    <a:pt x="281" y="248"/>
                                  </a:lnTo>
                                  <a:lnTo>
                                    <a:pt x="282" y="194"/>
                                  </a:lnTo>
                                  <a:lnTo>
                                    <a:pt x="282" y="180"/>
                                  </a:lnTo>
                                  <a:lnTo>
                                    <a:pt x="279" y="165"/>
                                  </a:lnTo>
                                  <a:lnTo>
                                    <a:pt x="278" y="159"/>
                                  </a:lnTo>
                                  <a:lnTo>
                                    <a:pt x="277" y="151"/>
                                  </a:lnTo>
                                  <a:lnTo>
                                    <a:pt x="273" y="139"/>
                                  </a:lnTo>
                                  <a:lnTo>
                                    <a:pt x="258" y="94"/>
                                  </a:lnTo>
                                  <a:lnTo>
                                    <a:pt x="257" y="89"/>
                                  </a:lnTo>
                                  <a:lnTo>
                                    <a:pt x="256" y="83"/>
                                  </a:lnTo>
                                  <a:lnTo>
                                    <a:pt x="256" y="78"/>
                                  </a:lnTo>
                                  <a:lnTo>
                                    <a:pt x="256" y="72"/>
                                  </a:lnTo>
                                  <a:lnTo>
                                    <a:pt x="257" y="67"/>
                                  </a:lnTo>
                                  <a:lnTo>
                                    <a:pt x="257" y="63"/>
                                  </a:lnTo>
                                  <a:lnTo>
                                    <a:pt x="260" y="59"/>
                                  </a:lnTo>
                                  <a:lnTo>
                                    <a:pt x="261" y="58"/>
                                  </a:lnTo>
                                  <a:lnTo>
                                    <a:pt x="261" y="55"/>
                                  </a:lnTo>
                                  <a:lnTo>
                                    <a:pt x="265" y="54"/>
                                  </a:lnTo>
                                  <a:lnTo>
                                    <a:pt x="267" y="53"/>
                                  </a:lnTo>
                                  <a:lnTo>
                                    <a:pt x="272" y="53"/>
                                  </a:lnTo>
                                  <a:lnTo>
                                    <a:pt x="276" y="53"/>
                                  </a:lnTo>
                                  <a:lnTo>
                                    <a:pt x="281" y="54"/>
                                  </a:lnTo>
                                  <a:lnTo>
                                    <a:pt x="286" y="55"/>
                                  </a:lnTo>
                                  <a:lnTo>
                                    <a:pt x="291" y="58"/>
                                  </a:lnTo>
                                  <a:lnTo>
                                    <a:pt x="294" y="62"/>
                                  </a:lnTo>
                                  <a:lnTo>
                                    <a:pt x="297" y="63"/>
                                  </a:lnTo>
                                  <a:lnTo>
                                    <a:pt x="302" y="67"/>
                                  </a:lnTo>
                                  <a:lnTo>
                                    <a:pt x="306" y="68"/>
                                  </a:lnTo>
                                  <a:lnTo>
                                    <a:pt x="307" y="68"/>
                                  </a:lnTo>
                                  <a:lnTo>
                                    <a:pt x="308" y="69"/>
                                  </a:lnTo>
                                  <a:lnTo>
                                    <a:pt x="311" y="68"/>
                                  </a:lnTo>
                                  <a:lnTo>
                                    <a:pt x="313" y="65"/>
                                  </a:lnTo>
                                  <a:lnTo>
                                    <a:pt x="313" y="64"/>
                                  </a:lnTo>
                                  <a:lnTo>
                                    <a:pt x="314" y="63"/>
                                  </a:lnTo>
                                  <a:lnTo>
                                    <a:pt x="314" y="59"/>
                                  </a:lnTo>
                                  <a:lnTo>
                                    <a:pt x="313" y="53"/>
                                  </a:lnTo>
                                  <a:lnTo>
                                    <a:pt x="313" y="52"/>
                                  </a:lnTo>
                                  <a:lnTo>
                                    <a:pt x="312" y="47"/>
                                  </a:lnTo>
                                  <a:lnTo>
                                    <a:pt x="312" y="40"/>
                                  </a:lnTo>
                                  <a:lnTo>
                                    <a:pt x="313" y="35"/>
                                  </a:lnTo>
                                  <a:lnTo>
                                    <a:pt x="314" y="30"/>
                                  </a:lnTo>
                                  <a:lnTo>
                                    <a:pt x="317" y="27"/>
                                  </a:lnTo>
                                  <a:lnTo>
                                    <a:pt x="319" y="23"/>
                                  </a:lnTo>
                                  <a:lnTo>
                                    <a:pt x="323" y="20"/>
                                  </a:lnTo>
                                  <a:lnTo>
                                    <a:pt x="327" y="19"/>
                                  </a:lnTo>
                                  <a:lnTo>
                                    <a:pt x="331" y="19"/>
                                  </a:lnTo>
                                  <a:lnTo>
                                    <a:pt x="336" y="19"/>
                                  </a:lnTo>
                                  <a:lnTo>
                                    <a:pt x="339" y="20"/>
                                  </a:lnTo>
                                  <a:lnTo>
                                    <a:pt x="344" y="23"/>
                                  </a:lnTo>
                                  <a:lnTo>
                                    <a:pt x="348" y="27"/>
                                  </a:lnTo>
                                  <a:lnTo>
                                    <a:pt x="353" y="30"/>
                                  </a:lnTo>
                                  <a:lnTo>
                                    <a:pt x="356" y="35"/>
                                  </a:lnTo>
                                  <a:lnTo>
                                    <a:pt x="358" y="38"/>
                                  </a:lnTo>
                                  <a:lnTo>
                                    <a:pt x="359" y="40"/>
                                  </a:lnTo>
                                  <a:lnTo>
                                    <a:pt x="364" y="52"/>
                                  </a:lnTo>
                                  <a:lnTo>
                                    <a:pt x="367" y="57"/>
                                  </a:lnTo>
                                  <a:lnTo>
                                    <a:pt x="369" y="60"/>
                                  </a:lnTo>
                                  <a:lnTo>
                                    <a:pt x="372" y="62"/>
                                  </a:lnTo>
                                  <a:lnTo>
                                    <a:pt x="374" y="62"/>
                                  </a:lnTo>
                                  <a:lnTo>
                                    <a:pt x="377" y="60"/>
                                  </a:lnTo>
                                  <a:lnTo>
                                    <a:pt x="378" y="58"/>
                                  </a:lnTo>
                                  <a:lnTo>
                                    <a:pt x="379" y="54"/>
                                  </a:lnTo>
                                  <a:lnTo>
                                    <a:pt x="381" y="49"/>
                                  </a:lnTo>
                                  <a:lnTo>
                                    <a:pt x="383" y="32"/>
                                  </a:lnTo>
                                  <a:lnTo>
                                    <a:pt x="386" y="20"/>
                                  </a:lnTo>
                                  <a:lnTo>
                                    <a:pt x="388" y="15"/>
                                  </a:lnTo>
                                  <a:lnTo>
                                    <a:pt x="391" y="12"/>
                                  </a:lnTo>
                                  <a:lnTo>
                                    <a:pt x="393" y="7"/>
                                  </a:lnTo>
                                  <a:lnTo>
                                    <a:pt x="397" y="4"/>
                                  </a:lnTo>
                                  <a:lnTo>
                                    <a:pt x="401" y="2"/>
                                  </a:lnTo>
                                  <a:lnTo>
                                    <a:pt x="403" y="0"/>
                                  </a:lnTo>
                                  <a:lnTo>
                                    <a:pt x="407" y="0"/>
                                  </a:lnTo>
                                  <a:lnTo>
                                    <a:pt x="412" y="0"/>
                                  </a:lnTo>
                                  <a:lnTo>
                                    <a:pt x="417" y="3"/>
                                  </a:lnTo>
                                  <a:lnTo>
                                    <a:pt x="421" y="4"/>
                                  </a:lnTo>
                                  <a:lnTo>
                                    <a:pt x="431" y="10"/>
                                  </a:lnTo>
                                  <a:lnTo>
                                    <a:pt x="436" y="14"/>
                                  </a:lnTo>
                                  <a:lnTo>
                                    <a:pt x="439" y="18"/>
                                  </a:lnTo>
                                  <a:lnTo>
                                    <a:pt x="456" y="37"/>
                                  </a:lnTo>
                                  <a:lnTo>
                                    <a:pt x="459" y="42"/>
                                  </a:lnTo>
                                  <a:lnTo>
                                    <a:pt x="464" y="45"/>
                                  </a:lnTo>
                                  <a:lnTo>
                                    <a:pt x="477" y="54"/>
                                  </a:lnTo>
                                  <a:lnTo>
                                    <a:pt x="483" y="58"/>
                                  </a:lnTo>
                                  <a:lnTo>
                                    <a:pt x="489" y="60"/>
                                  </a:lnTo>
                                  <a:lnTo>
                                    <a:pt x="502" y="65"/>
                                  </a:lnTo>
                                  <a:lnTo>
                                    <a:pt x="507" y="67"/>
                                  </a:lnTo>
                                  <a:lnTo>
                                    <a:pt x="513" y="69"/>
                                  </a:lnTo>
                                  <a:lnTo>
                                    <a:pt x="518" y="72"/>
                                  </a:lnTo>
                                  <a:lnTo>
                                    <a:pt x="524" y="75"/>
                                  </a:lnTo>
                                  <a:lnTo>
                                    <a:pt x="529" y="80"/>
                                  </a:lnTo>
                                  <a:lnTo>
                                    <a:pt x="534" y="85"/>
                                  </a:lnTo>
                                  <a:lnTo>
                                    <a:pt x="538" y="90"/>
                                  </a:lnTo>
                                  <a:lnTo>
                                    <a:pt x="542" y="95"/>
                                  </a:lnTo>
                                  <a:lnTo>
                                    <a:pt x="544" y="101"/>
                                  </a:lnTo>
                                  <a:lnTo>
                                    <a:pt x="545" y="105"/>
                                  </a:lnTo>
                                  <a:lnTo>
                                    <a:pt x="547" y="110"/>
                                  </a:lnTo>
                                  <a:lnTo>
                                    <a:pt x="547" y="116"/>
                                  </a:lnTo>
                                  <a:lnTo>
                                    <a:pt x="547" y="123"/>
                                  </a:lnTo>
                                  <a:lnTo>
                                    <a:pt x="545" y="129"/>
                                  </a:lnTo>
                                  <a:lnTo>
                                    <a:pt x="543" y="134"/>
                                  </a:lnTo>
                                  <a:lnTo>
                                    <a:pt x="539" y="140"/>
                                  </a:lnTo>
                                  <a:lnTo>
                                    <a:pt x="535" y="144"/>
                                  </a:lnTo>
                                  <a:lnTo>
                                    <a:pt x="534" y="146"/>
                                  </a:lnTo>
                                  <a:lnTo>
                                    <a:pt x="532" y="149"/>
                                  </a:lnTo>
                                  <a:lnTo>
                                    <a:pt x="517" y="159"/>
                                  </a:lnTo>
                                  <a:lnTo>
                                    <a:pt x="513" y="163"/>
                                  </a:lnTo>
                                  <a:lnTo>
                                    <a:pt x="509" y="168"/>
                                  </a:lnTo>
                                  <a:lnTo>
                                    <a:pt x="508" y="170"/>
                                  </a:lnTo>
                                  <a:lnTo>
                                    <a:pt x="507" y="173"/>
                                  </a:lnTo>
                                  <a:lnTo>
                                    <a:pt x="504" y="178"/>
                                  </a:lnTo>
                                  <a:lnTo>
                                    <a:pt x="503" y="184"/>
                                  </a:lnTo>
                                  <a:lnTo>
                                    <a:pt x="503" y="190"/>
                                  </a:lnTo>
                                  <a:lnTo>
                                    <a:pt x="503" y="196"/>
                                  </a:lnTo>
                                  <a:lnTo>
                                    <a:pt x="504" y="201"/>
                                  </a:lnTo>
                                  <a:lnTo>
                                    <a:pt x="514" y="226"/>
                                  </a:lnTo>
                                  <a:lnTo>
                                    <a:pt x="515" y="231"/>
                                  </a:lnTo>
                                  <a:lnTo>
                                    <a:pt x="517" y="238"/>
                                  </a:lnTo>
                                  <a:lnTo>
                                    <a:pt x="517" y="245"/>
                                  </a:lnTo>
                                  <a:lnTo>
                                    <a:pt x="517" y="253"/>
                                  </a:lnTo>
                                  <a:lnTo>
                                    <a:pt x="517" y="259"/>
                                  </a:lnTo>
                                  <a:lnTo>
                                    <a:pt x="515" y="266"/>
                                  </a:lnTo>
                                  <a:lnTo>
                                    <a:pt x="514" y="273"/>
                                  </a:lnTo>
                                  <a:lnTo>
                                    <a:pt x="512" y="278"/>
                                  </a:lnTo>
                                  <a:lnTo>
                                    <a:pt x="493" y="314"/>
                                  </a:lnTo>
                                  <a:lnTo>
                                    <a:pt x="487" y="325"/>
                                  </a:lnTo>
                                  <a:lnTo>
                                    <a:pt x="482" y="331"/>
                                  </a:lnTo>
                                  <a:lnTo>
                                    <a:pt x="477" y="336"/>
                                  </a:lnTo>
                                  <a:lnTo>
                                    <a:pt x="473" y="342"/>
                                  </a:lnTo>
                                  <a:lnTo>
                                    <a:pt x="467" y="347"/>
                                  </a:lnTo>
                                  <a:lnTo>
                                    <a:pt x="457" y="356"/>
                                  </a:lnTo>
                                  <a:lnTo>
                                    <a:pt x="423" y="380"/>
                                  </a:lnTo>
                                  <a:lnTo>
                                    <a:pt x="399" y="395"/>
                                  </a:lnTo>
                                  <a:lnTo>
                                    <a:pt x="376" y="410"/>
                                  </a:lnTo>
                                  <a:lnTo>
                                    <a:pt x="338" y="430"/>
                                  </a:lnTo>
                                  <a:lnTo>
                                    <a:pt x="333" y="432"/>
                                  </a:lnTo>
                                  <a:lnTo>
                                    <a:pt x="328" y="436"/>
                                  </a:lnTo>
                                  <a:lnTo>
                                    <a:pt x="323" y="441"/>
                                  </a:lnTo>
                                  <a:lnTo>
                                    <a:pt x="319" y="446"/>
                                  </a:lnTo>
                                  <a:lnTo>
                                    <a:pt x="317" y="451"/>
                                  </a:lnTo>
                                  <a:lnTo>
                                    <a:pt x="314" y="457"/>
                                  </a:lnTo>
                                  <a:lnTo>
                                    <a:pt x="312" y="462"/>
                                  </a:lnTo>
                                  <a:lnTo>
                                    <a:pt x="312" y="469"/>
                                  </a:lnTo>
                                  <a:lnTo>
                                    <a:pt x="311" y="471"/>
                                  </a:lnTo>
                                  <a:lnTo>
                                    <a:pt x="311" y="474"/>
                                  </a:lnTo>
                                  <a:lnTo>
                                    <a:pt x="308" y="479"/>
                                  </a:lnTo>
                                  <a:lnTo>
                                    <a:pt x="306" y="482"/>
                                  </a:lnTo>
                                  <a:lnTo>
                                    <a:pt x="302" y="486"/>
                                  </a:lnTo>
                                  <a:lnTo>
                                    <a:pt x="297" y="490"/>
                                  </a:lnTo>
                                  <a:lnTo>
                                    <a:pt x="292" y="492"/>
                                  </a:lnTo>
                                  <a:lnTo>
                                    <a:pt x="287" y="495"/>
                                  </a:lnTo>
                                  <a:lnTo>
                                    <a:pt x="282" y="495"/>
                                  </a:lnTo>
                                  <a:lnTo>
                                    <a:pt x="276" y="495"/>
                                  </a:lnTo>
                                  <a:lnTo>
                                    <a:pt x="271" y="494"/>
                                  </a:lnTo>
                                  <a:lnTo>
                                    <a:pt x="266" y="491"/>
                                  </a:lnTo>
                                  <a:lnTo>
                                    <a:pt x="261" y="489"/>
                                  </a:lnTo>
                                  <a:lnTo>
                                    <a:pt x="257" y="484"/>
                                  </a:lnTo>
                                  <a:lnTo>
                                    <a:pt x="255" y="480"/>
                                  </a:lnTo>
                                  <a:lnTo>
                                    <a:pt x="253" y="477"/>
                                  </a:lnTo>
                                  <a:lnTo>
                                    <a:pt x="252" y="475"/>
                                  </a:lnTo>
                                  <a:lnTo>
                                    <a:pt x="252" y="469"/>
                                  </a:lnTo>
                                  <a:lnTo>
                                    <a:pt x="251" y="457"/>
                                  </a:lnTo>
                                  <a:lnTo>
                                    <a:pt x="251" y="452"/>
                                  </a:lnTo>
                                  <a:lnTo>
                                    <a:pt x="248" y="447"/>
                                  </a:lnTo>
                                  <a:lnTo>
                                    <a:pt x="246" y="442"/>
                                  </a:lnTo>
                                  <a:lnTo>
                                    <a:pt x="243" y="437"/>
                                  </a:lnTo>
                                  <a:lnTo>
                                    <a:pt x="240" y="435"/>
                                  </a:lnTo>
                                  <a:lnTo>
                                    <a:pt x="236" y="432"/>
                                  </a:lnTo>
                                  <a:lnTo>
                                    <a:pt x="231" y="430"/>
                                  </a:lnTo>
                                  <a:lnTo>
                                    <a:pt x="226" y="430"/>
                                  </a:lnTo>
                                  <a:lnTo>
                                    <a:pt x="221" y="430"/>
                                  </a:lnTo>
                                  <a:lnTo>
                                    <a:pt x="217" y="431"/>
                                  </a:lnTo>
                                  <a:lnTo>
                                    <a:pt x="212" y="434"/>
                                  </a:lnTo>
                                  <a:lnTo>
                                    <a:pt x="208" y="437"/>
                                  </a:lnTo>
                                  <a:lnTo>
                                    <a:pt x="206" y="441"/>
                                  </a:lnTo>
                                  <a:lnTo>
                                    <a:pt x="203" y="445"/>
                                  </a:lnTo>
                                  <a:lnTo>
                                    <a:pt x="202" y="450"/>
                                  </a:lnTo>
                                  <a:lnTo>
                                    <a:pt x="201" y="455"/>
                                  </a:lnTo>
                                  <a:lnTo>
                                    <a:pt x="200" y="460"/>
                                  </a:lnTo>
                                  <a:lnTo>
                                    <a:pt x="198" y="465"/>
                                  </a:lnTo>
                                  <a:lnTo>
                                    <a:pt x="196" y="471"/>
                                  </a:lnTo>
                                  <a:lnTo>
                                    <a:pt x="192" y="476"/>
                                  </a:lnTo>
                                  <a:lnTo>
                                    <a:pt x="188" y="480"/>
                                  </a:lnTo>
                                  <a:lnTo>
                                    <a:pt x="183" y="485"/>
                                  </a:lnTo>
                                  <a:lnTo>
                                    <a:pt x="178" y="489"/>
                                  </a:lnTo>
                                  <a:lnTo>
                                    <a:pt x="173" y="491"/>
                                  </a:lnTo>
                                  <a:lnTo>
                                    <a:pt x="155" y="499"/>
                                  </a:lnTo>
                                  <a:lnTo>
                                    <a:pt x="150" y="501"/>
                                  </a:lnTo>
                                  <a:lnTo>
                                    <a:pt x="143" y="502"/>
                                  </a:lnTo>
                                  <a:lnTo>
                                    <a:pt x="131" y="505"/>
                                  </a:lnTo>
                                  <a:lnTo>
                                    <a:pt x="125" y="505"/>
                                  </a:lnTo>
                                  <a:lnTo>
                                    <a:pt x="118" y="504"/>
                                  </a:lnTo>
                                  <a:lnTo>
                                    <a:pt x="113" y="504"/>
                                  </a:lnTo>
                                  <a:lnTo>
                                    <a:pt x="110" y="502"/>
                                  </a:lnTo>
                                  <a:lnTo>
                                    <a:pt x="105" y="501"/>
                                  </a:lnTo>
                                  <a:lnTo>
                                    <a:pt x="101" y="501"/>
                                  </a:lnTo>
                                  <a:lnTo>
                                    <a:pt x="96" y="501"/>
                                  </a:lnTo>
                                  <a:lnTo>
                                    <a:pt x="92" y="502"/>
                                  </a:lnTo>
                                  <a:lnTo>
                                    <a:pt x="88" y="505"/>
                                  </a:lnTo>
                                  <a:lnTo>
                                    <a:pt x="85" y="509"/>
                                  </a:lnTo>
                                  <a:lnTo>
                                    <a:pt x="81" y="512"/>
                                  </a:lnTo>
                                  <a:lnTo>
                                    <a:pt x="78" y="517"/>
                                  </a:lnTo>
                                  <a:lnTo>
                                    <a:pt x="76" y="522"/>
                                  </a:lnTo>
                                  <a:lnTo>
                                    <a:pt x="72" y="526"/>
                                  </a:lnTo>
                                  <a:lnTo>
                                    <a:pt x="68" y="531"/>
                                  </a:lnTo>
                                  <a:lnTo>
                                    <a:pt x="66" y="532"/>
                                  </a:lnTo>
                                  <a:lnTo>
                                    <a:pt x="64" y="535"/>
                                  </a:lnTo>
                                  <a:lnTo>
                                    <a:pt x="57" y="537"/>
                                  </a:lnTo>
                                  <a:lnTo>
                                    <a:pt x="52" y="541"/>
                                  </a:lnTo>
                                  <a:lnTo>
                                    <a:pt x="46" y="542"/>
                                  </a:lnTo>
                                  <a:lnTo>
                                    <a:pt x="40" y="544"/>
                                  </a:lnTo>
                                  <a:lnTo>
                                    <a:pt x="34" y="544"/>
                                  </a:lnTo>
                                  <a:lnTo>
                                    <a:pt x="29" y="544"/>
                                  </a:lnTo>
                                  <a:lnTo>
                                    <a:pt x="22" y="541"/>
                                  </a:lnTo>
                                  <a:lnTo>
                                    <a:pt x="17" y="539"/>
                                  </a:lnTo>
                                  <a:lnTo>
                                    <a:pt x="12" y="536"/>
                                  </a:lnTo>
                                  <a:lnTo>
                                    <a:pt x="7" y="532"/>
                                  </a:lnTo>
                                  <a:lnTo>
                                    <a:pt x="5" y="529"/>
                                  </a:lnTo>
                                  <a:lnTo>
                                    <a:pt x="1" y="524"/>
                                  </a:lnTo>
                                  <a:lnTo>
                                    <a:pt x="0" y="519"/>
                                  </a:lnTo>
                                  <a:lnTo>
                                    <a:pt x="0" y="514"/>
                                  </a:lnTo>
                                  <a:lnTo>
                                    <a:pt x="0" y="507"/>
                                  </a:lnTo>
                                  <a:lnTo>
                                    <a:pt x="1" y="502"/>
                                  </a:lnTo>
                                  <a:lnTo>
                                    <a:pt x="4" y="497"/>
                                  </a:lnTo>
                                  <a:lnTo>
                                    <a:pt x="6" y="492"/>
                                  </a:lnTo>
                                  <a:lnTo>
                                    <a:pt x="10" y="487"/>
                                  </a:lnTo>
                                  <a:lnTo>
                                    <a:pt x="15" y="484"/>
                                  </a:lnTo>
                                  <a:lnTo>
                                    <a:pt x="88" y="430"/>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4" name="Freeform 57"/>
                            <a:cNvSpPr>
                              <a:spLocks noChangeArrowheads="1"/>
                            </a:cNvSpPr>
                          </a:nvSpPr>
                          <a:spPr bwMode="auto">
                            <a:xfrm rot="5100000">
                              <a:off x="2772" y="3211"/>
                              <a:ext cx="47" cy="174"/>
                            </a:xfrm>
                            <a:custGeom>
                              <a:avLst/>
                              <a:gdLst>
                                <a:gd name="T0" fmla="*/ 0 w 262"/>
                                <a:gd name="T1" fmla="*/ 0 h 490"/>
                                <a:gd name="T2" fmla="*/ 0 w 262"/>
                                <a:gd name="T3" fmla="*/ 0 h 490"/>
                                <a:gd name="T4" fmla="*/ 0 w 262"/>
                                <a:gd name="T5" fmla="*/ 0 h 490"/>
                                <a:gd name="T6" fmla="*/ 0 w 262"/>
                                <a:gd name="T7" fmla="*/ 0 h 490"/>
                                <a:gd name="T8" fmla="*/ 0 w 262"/>
                                <a:gd name="T9" fmla="*/ 0 h 490"/>
                                <a:gd name="T10" fmla="*/ 0 w 262"/>
                                <a:gd name="T11" fmla="*/ 0 h 490"/>
                                <a:gd name="T12" fmla="*/ 0 w 262"/>
                                <a:gd name="T13" fmla="*/ 0 h 490"/>
                                <a:gd name="T14" fmla="*/ 0 w 262"/>
                                <a:gd name="T15" fmla="*/ 0 h 490"/>
                                <a:gd name="T16" fmla="*/ 0 w 262"/>
                                <a:gd name="T17" fmla="*/ 0 h 490"/>
                                <a:gd name="T18" fmla="*/ 0 w 262"/>
                                <a:gd name="T19" fmla="*/ 0 h 490"/>
                                <a:gd name="T20" fmla="*/ 0 w 262"/>
                                <a:gd name="T21" fmla="*/ 0 h 490"/>
                                <a:gd name="T22" fmla="*/ 0 w 262"/>
                                <a:gd name="T23" fmla="*/ 0 h 490"/>
                                <a:gd name="T24" fmla="*/ 0 w 262"/>
                                <a:gd name="T25" fmla="*/ 0 h 490"/>
                                <a:gd name="T26" fmla="*/ 0 w 262"/>
                                <a:gd name="T27" fmla="*/ 0 h 490"/>
                                <a:gd name="T28" fmla="*/ 0 w 262"/>
                                <a:gd name="T29" fmla="*/ 0 h 490"/>
                                <a:gd name="T30" fmla="*/ 0 w 262"/>
                                <a:gd name="T31" fmla="*/ 0 h 490"/>
                                <a:gd name="T32" fmla="*/ 0 w 262"/>
                                <a:gd name="T33" fmla="*/ 0 h 490"/>
                                <a:gd name="T34" fmla="*/ 0 w 262"/>
                                <a:gd name="T35" fmla="*/ 0 h 490"/>
                                <a:gd name="T36" fmla="*/ 0 w 262"/>
                                <a:gd name="T37" fmla="*/ 0 h 490"/>
                                <a:gd name="T38" fmla="*/ 0 w 262"/>
                                <a:gd name="T39" fmla="*/ 0 h 490"/>
                                <a:gd name="T40" fmla="*/ 0 w 262"/>
                                <a:gd name="T41" fmla="*/ 0 h 490"/>
                                <a:gd name="T42" fmla="*/ 0 w 262"/>
                                <a:gd name="T43" fmla="*/ 0 h 490"/>
                                <a:gd name="T44" fmla="*/ 0 w 262"/>
                                <a:gd name="T45" fmla="*/ 0 h 490"/>
                                <a:gd name="T46" fmla="*/ 0 w 262"/>
                                <a:gd name="T47" fmla="*/ 0 h 490"/>
                                <a:gd name="T48" fmla="*/ 0 w 262"/>
                                <a:gd name="T49" fmla="*/ 0 h 490"/>
                                <a:gd name="T50" fmla="*/ 0 w 262"/>
                                <a:gd name="T51" fmla="*/ 0 h 490"/>
                                <a:gd name="T52" fmla="*/ 0 w 262"/>
                                <a:gd name="T53" fmla="*/ 0 h 490"/>
                                <a:gd name="T54" fmla="*/ 0 w 262"/>
                                <a:gd name="T55" fmla="*/ 0 h 490"/>
                                <a:gd name="T56" fmla="*/ 0 w 262"/>
                                <a:gd name="T57" fmla="*/ 0 h 490"/>
                                <a:gd name="T58" fmla="*/ 0 w 262"/>
                                <a:gd name="T59" fmla="*/ 0 h 490"/>
                                <a:gd name="T60" fmla="*/ 0 w 262"/>
                                <a:gd name="T61" fmla="*/ 0 h 490"/>
                                <a:gd name="T62" fmla="*/ 0 w 262"/>
                                <a:gd name="T63" fmla="*/ 0 h 490"/>
                                <a:gd name="T64" fmla="*/ 0 w 262"/>
                                <a:gd name="T65" fmla="*/ 0 h 490"/>
                                <a:gd name="T66" fmla="*/ 0 w 262"/>
                                <a:gd name="T67" fmla="*/ 0 h 490"/>
                                <a:gd name="T68" fmla="*/ 0 w 262"/>
                                <a:gd name="T69" fmla="*/ 0 h 490"/>
                                <a:gd name="T70" fmla="*/ 0 w 262"/>
                                <a:gd name="T71" fmla="*/ 0 h 490"/>
                                <a:gd name="T72" fmla="*/ 0 w 262"/>
                                <a:gd name="T73" fmla="*/ 0 h 490"/>
                                <a:gd name="T74" fmla="*/ 0 w 262"/>
                                <a:gd name="T75" fmla="*/ 0 h 490"/>
                                <a:gd name="T76" fmla="*/ 0 w 262"/>
                                <a:gd name="T77" fmla="*/ 0 h 490"/>
                                <a:gd name="T78" fmla="*/ 0 w 262"/>
                                <a:gd name="T79" fmla="*/ 0 h 490"/>
                                <a:gd name="T80" fmla="*/ 0 w 262"/>
                                <a:gd name="T81" fmla="*/ 0 h 490"/>
                                <a:gd name="T82" fmla="*/ 0 w 262"/>
                                <a:gd name="T83" fmla="*/ 0 h 490"/>
                                <a:gd name="T84" fmla="*/ 0 w 262"/>
                                <a:gd name="T85" fmla="*/ 0 h 490"/>
                                <a:gd name="T86" fmla="*/ 0 w 262"/>
                                <a:gd name="T87" fmla="*/ 0 h 490"/>
                                <a:gd name="T88" fmla="*/ 0 w 262"/>
                                <a:gd name="T89" fmla="*/ 0 h 490"/>
                                <a:gd name="T90" fmla="*/ 0 w 262"/>
                                <a:gd name="T91" fmla="*/ 0 h 490"/>
                                <a:gd name="T92" fmla="*/ 0 w 262"/>
                                <a:gd name="T93" fmla="*/ 0 h 490"/>
                                <a:gd name="T94" fmla="*/ 0 w 262"/>
                                <a:gd name="T95" fmla="*/ 0 h 490"/>
                                <a:gd name="T96" fmla="*/ 0 w 262"/>
                                <a:gd name="T97" fmla="*/ 0 h 49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262"/>
                                <a:gd name="T148" fmla="*/ 0 h 490"/>
                                <a:gd name="T149" fmla="*/ 262 w 262"/>
                                <a:gd name="T150" fmla="*/ 490 h 49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262" h="490">
                                  <a:moveTo>
                                    <a:pt x="58" y="475"/>
                                  </a:moveTo>
                                  <a:lnTo>
                                    <a:pt x="57" y="480"/>
                                  </a:lnTo>
                                  <a:lnTo>
                                    <a:pt x="55" y="484"/>
                                  </a:lnTo>
                                  <a:lnTo>
                                    <a:pt x="51" y="488"/>
                                  </a:lnTo>
                                  <a:lnTo>
                                    <a:pt x="50" y="489"/>
                                  </a:lnTo>
                                  <a:lnTo>
                                    <a:pt x="48" y="490"/>
                                  </a:lnTo>
                                  <a:lnTo>
                                    <a:pt x="43" y="490"/>
                                  </a:lnTo>
                                  <a:lnTo>
                                    <a:pt x="42" y="490"/>
                                  </a:lnTo>
                                  <a:lnTo>
                                    <a:pt x="40" y="490"/>
                                  </a:lnTo>
                                  <a:lnTo>
                                    <a:pt x="37" y="489"/>
                                  </a:lnTo>
                                  <a:lnTo>
                                    <a:pt x="35" y="488"/>
                                  </a:lnTo>
                                  <a:lnTo>
                                    <a:pt x="31" y="485"/>
                                  </a:lnTo>
                                  <a:lnTo>
                                    <a:pt x="30" y="484"/>
                                  </a:lnTo>
                                  <a:lnTo>
                                    <a:pt x="26" y="480"/>
                                  </a:lnTo>
                                  <a:lnTo>
                                    <a:pt x="21" y="475"/>
                                  </a:lnTo>
                                  <a:lnTo>
                                    <a:pt x="17" y="469"/>
                                  </a:lnTo>
                                  <a:lnTo>
                                    <a:pt x="13" y="463"/>
                                  </a:lnTo>
                                  <a:lnTo>
                                    <a:pt x="8" y="449"/>
                                  </a:lnTo>
                                  <a:lnTo>
                                    <a:pt x="6" y="443"/>
                                  </a:lnTo>
                                  <a:lnTo>
                                    <a:pt x="6" y="437"/>
                                  </a:lnTo>
                                  <a:lnTo>
                                    <a:pt x="0" y="356"/>
                                  </a:lnTo>
                                  <a:lnTo>
                                    <a:pt x="0" y="342"/>
                                  </a:lnTo>
                                  <a:lnTo>
                                    <a:pt x="1" y="327"/>
                                  </a:lnTo>
                                  <a:lnTo>
                                    <a:pt x="5" y="312"/>
                                  </a:lnTo>
                                  <a:lnTo>
                                    <a:pt x="7" y="306"/>
                                  </a:lnTo>
                                  <a:lnTo>
                                    <a:pt x="10" y="299"/>
                                  </a:lnTo>
                                  <a:lnTo>
                                    <a:pt x="75" y="161"/>
                                  </a:lnTo>
                                  <a:lnTo>
                                    <a:pt x="81" y="148"/>
                                  </a:lnTo>
                                  <a:lnTo>
                                    <a:pt x="87" y="135"/>
                                  </a:lnTo>
                                  <a:lnTo>
                                    <a:pt x="92" y="120"/>
                                  </a:lnTo>
                                  <a:lnTo>
                                    <a:pt x="97" y="106"/>
                                  </a:lnTo>
                                  <a:lnTo>
                                    <a:pt x="113" y="57"/>
                                  </a:lnTo>
                                  <a:lnTo>
                                    <a:pt x="116" y="52"/>
                                  </a:lnTo>
                                  <a:lnTo>
                                    <a:pt x="118" y="46"/>
                                  </a:lnTo>
                                  <a:lnTo>
                                    <a:pt x="122" y="40"/>
                                  </a:lnTo>
                                  <a:lnTo>
                                    <a:pt x="127" y="35"/>
                                  </a:lnTo>
                                  <a:lnTo>
                                    <a:pt x="132" y="30"/>
                                  </a:lnTo>
                                  <a:lnTo>
                                    <a:pt x="138" y="25"/>
                                  </a:lnTo>
                                  <a:lnTo>
                                    <a:pt x="143" y="21"/>
                                  </a:lnTo>
                                  <a:lnTo>
                                    <a:pt x="149" y="18"/>
                                  </a:lnTo>
                                  <a:lnTo>
                                    <a:pt x="186" y="2"/>
                                  </a:lnTo>
                                  <a:lnTo>
                                    <a:pt x="188" y="1"/>
                                  </a:lnTo>
                                  <a:lnTo>
                                    <a:pt x="192" y="1"/>
                                  </a:lnTo>
                                  <a:lnTo>
                                    <a:pt x="198" y="0"/>
                                  </a:lnTo>
                                  <a:lnTo>
                                    <a:pt x="204" y="0"/>
                                  </a:lnTo>
                                  <a:lnTo>
                                    <a:pt x="212" y="0"/>
                                  </a:lnTo>
                                  <a:lnTo>
                                    <a:pt x="218" y="1"/>
                                  </a:lnTo>
                                  <a:lnTo>
                                    <a:pt x="224" y="3"/>
                                  </a:lnTo>
                                  <a:lnTo>
                                    <a:pt x="231" y="6"/>
                                  </a:lnTo>
                                  <a:lnTo>
                                    <a:pt x="233" y="8"/>
                                  </a:lnTo>
                                  <a:lnTo>
                                    <a:pt x="236" y="10"/>
                                  </a:lnTo>
                                  <a:lnTo>
                                    <a:pt x="253" y="25"/>
                                  </a:lnTo>
                                  <a:lnTo>
                                    <a:pt x="257" y="28"/>
                                  </a:lnTo>
                                  <a:lnTo>
                                    <a:pt x="259" y="33"/>
                                  </a:lnTo>
                                  <a:lnTo>
                                    <a:pt x="262" y="37"/>
                                  </a:lnTo>
                                  <a:lnTo>
                                    <a:pt x="262" y="42"/>
                                  </a:lnTo>
                                  <a:lnTo>
                                    <a:pt x="262" y="46"/>
                                  </a:lnTo>
                                  <a:lnTo>
                                    <a:pt x="261" y="50"/>
                                  </a:lnTo>
                                  <a:lnTo>
                                    <a:pt x="258" y="53"/>
                                  </a:lnTo>
                                  <a:lnTo>
                                    <a:pt x="254" y="56"/>
                                  </a:lnTo>
                                  <a:lnTo>
                                    <a:pt x="251" y="58"/>
                                  </a:lnTo>
                                  <a:lnTo>
                                    <a:pt x="247" y="62"/>
                                  </a:lnTo>
                                  <a:lnTo>
                                    <a:pt x="244" y="67"/>
                                  </a:lnTo>
                                  <a:lnTo>
                                    <a:pt x="243" y="72"/>
                                  </a:lnTo>
                                  <a:lnTo>
                                    <a:pt x="242" y="77"/>
                                  </a:lnTo>
                                  <a:lnTo>
                                    <a:pt x="242" y="83"/>
                                  </a:lnTo>
                                  <a:lnTo>
                                    <a:pt x="243" y="90"/>
                                  </a:lnTo>
                                  <a:lnTo>
                                    <a:pt x="246" y="95"/>
                                  </a:lnTo>
                                  <a:lnTo>
                                    <a:pt x="246" y="97"/>
                                  </a:lnTo>
                                  <a:lnTo>
                                    <a:pt x="248" y="102"/>
                                  </a:lnTo>
                                  <a:lnTo>
                                    <a:pt x="249" y="108"/>
                                  </a:lnTo>
                                  <a:lnTo>
                                    <a:pt x="248" y="115"/>
                                  </a:lnTo>
                                  <a:lnTo>
                                    <a:pt x="248" y="121"/>
                                  </a:lnTo>
                                  <a:lnTo>
                                    <a:pt x="246" y="127"/>
                                  </a:lnTo>
                                  <a:lnTo>
                                    <a:pt x="243" y="132"/>
                                  </a:lnTo>
                                  <a:lnTo>
                                    <a:pt x="239" y="137"/>
                                  </a:lnTo>
                                  <a:lnTo>
                                    <a:pt x="234" y="141"/>
                                  </a:lnTo>
                                  <a:lnTo>
                                    <a:pt x="187" y="176"/>
                                  </a:lnTo>
                                  <a:lnTo>
                                    <a:pt x="182" y="179"/>
                                  </a:lnTo>
                                  <a:lnTo>
                                    <a:pt x="178" y="184"/>
                                  </a:lnTo>
                                  <a:lnTo>
                                    <a:pt x="173" y="191"/>
                                  </a:lnTo>
                                  <a:lnTo>
                                    <a:pt x="168" y="197"/>
                                  </a:lnTo>
                                  <a:lnTo>
                                    <a:pt x="164" y="203"/>
                                  </a:lnTo>
                                  <a:lnTo>
                                    <a:pt x="162" y="209"/>
                                  </a:lnTo>
                                  <a:lnTo>
                                    <a:pt x="159" y="216"/>
                                  </a:lnTo>
                                  <a:lnTo>
                                    <a:pt x="158" y="222"/>
                                  </a:lnTo>
                                  <a:lnTo>
                                    <a:pt x="152" y="248"/>
                                  </a:lnTo>
                                  <a:lnTo>
                                    <a:pt x="149" y="262"/>
                                  </a:lnTo>
                                  <a:lnTo>
                                    <a:pt x="144" y="276"/>
                                  </a:lnTo>
                                  <a:lnTo>
                                    <a:pt x="138" y="291"/>
                                  </a:lnTo>
                                  <a:lnTo>
                                    <a:pt x="135" y="297"/>
                                  </a:lnTo>
                                  <a:lnTo>
                                    <a:pt x="132" y="302"/>
                                  </a:lnTo>
                                  <a:lnTo>
                                    <a:pt x="85" y="384"/>
                                  </a:lnTo>
                                  <a:lnTo>
                                    <a:pt x="78" y="396"/>
                                  </a:lnTo>
                                  <a:lnTo>
                                    <a:pt x="73" y="410"/>
                                  </a:lnTo>
                                  <a:lnTo>
                                    <a:pt x="68" y="425"/>
                                  </a:lnTo>
                                  <a:lnTo>
                                    <a:pt x="65" y="438"/>
                                  </a:lnTo>
                                  <a:lnTo>
                                    <a:pt x="58" y="47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5" name="Freeform 58"/>
                            <a:cNvSpPr>
                              <a:spLocks noChangeArrowheads="1"/>
                            </a:cNvSpPr>
                          </a:nvSpPr>
                          <a:spPr bwMode="auto">
                            <a:xfrm rot="5100000">
                              <a:off x="2886" y="3326"/>
                              <a:ext cx="150" cy="177"/>
                            </a:xfrm>
                            <a:custGeom>
                              <a:avLst/>
                              <a:gdLst>
                                <a:gd name="T0" fmla="*/ 0 w 410"/>
                                <a:gd name="T1" fmla="*/ 1 h 251"/>
                                <a:gd name="T2" fmla="*/ 0 w 410"/>
                                <a:gd name="T3" fmla="*/ 1 h 251"/>
                                <a:gd name="T4" fmla="*/ 0 w 410"/>
                                <a:gd name="T5" fmla="*/ 1 h 251"/>
                                <a:gd name="T6" fmla="*/ 0 w 410"/>
                                <a:gd name="T7" fmla="*/ 1 h 251"/>
                                <a:gd name="T8" fmla="*/ 0 w 410"/>
                                <a:gd name="T9" fmla="*/ 1 h 251"/>
                                <a:gd name="T10" fmla="*/ 0 w 410"/>
                                <a:gd name="T11" fmla="*/ 1 h 251"/>
                                <a:gd name="T12" fmla="*/ 0 w 410"/>
                                <a:gd name="T13" fmla="*/ 1 h 251"/>
                                <a:gd name="T14" fmla="*/ 0 w 410"/>
                                <a:gd name="T15" fmla="*/ 1 h 251"/>
                                <a:gd name="T16" fmla="*/ 0 w 410"/>
                                <a:gd name="T17" fmla="*/ 1 h 251"/>
                                <a:gd name="T18" fmla="*/ 0 w 410"/>
                                <a:gd name="T19" fmla="*/ 1 h 251"/>
                                <a:gd name="T20" fmla="*/ 0 w 410"/>
                                <a:gd name="T21" fmla="*/ 1 h 251"/>
                                <a:gd name="T22" fmla="*/ 0 w 410"/>
                                <a:gd name="T23" fmla="*/ 1 h 251"/>
                                <a:gd name="T24" fmla="*/ 0 w 410"/>
                                <a:gd name="T25" fmla="*/ 0 h 251"/>
                                <a:gd name="T26" fmla="*/ 0 w 410"/>
                                <a:gd name="T27" fmla="*/ 1 h 251"/>
                                <a:gd name="T28" fmla="*/ 0 w 410"/>
                                <a:gd name="T29" fmla="*/ 1 h 251"/>
                                <a:gd name="T30" fmla="*/ 0 w 410"/>
                                <a:gd name="T31" fmla="*/ 1 h 251"/>
                                <a:gd name="T32" fmla="*/ 0 w 410"/>
                                <a:gd name="T33" fmla="*/ 1 h 251"/>
                                <a:gd name="T34" fmla="*/ 0 w 410"/>
                                <a:gd name="T35" fmla="*/ 1 h 251"/>
                                <a:gd name="T36" fmla="*/ 0 w 410"/>
                                <a:gd name="T37" fmla="*/ 1 h 251"/>
                                <a:gd name="T38" fmla="*/ 0 w 410"/>
                                <a:gd name="T39" fmla="*/ 1 h 251"/>
                                <a:gd name="T40" fmla="*/ 0 w 410"/>
                                <a:gd name="T41" fmla="*/ 1 h 251"/>
                                <a:gd name="T42" fmla="*/ 0 w 410"/>
                                <a:gd name="T43" fmla="*/ 1 h 251"/>
                                <a:gd name="T44" fmla="*/ 0 w 410"/>
                                <a:gd name="T45" fmla="*/ 1 h 251"/>
                                <a:gd name="T46" fmla="*/ 0 w 410"/>
                                <a:gd name="T47" fmla="*/ 1 h 251"/>
                                <a:gd name="T48" fmla="*/ 0 w 410"/>
                                <a:gd name="T49" fmla="*/ 1 h 251"/>
                                <a:gd name="T50" fmla="*/ 0 w 410"/>
                                <a:gd name="T51" fmla="*/ 1 h 251"/>
                                <a:gd name="T52" fmla="*/ 0 w 410"/>
                                <a:gd name="T53" fmla="*/ 1 h 251"/>
                                <a:gd name="T54" fmla="*/ 0 w 410"/>
                                <a:gd name="T55" fmla="*/ 1 h 251"/>
                                <a:gd name="T56" fmla="*/ 0 w 410"/>
                                <a:gd name="T57" fmla="*/ 1 h 251"/>
                                <a:gd name="T58" fmla="*/ 0 w 410"/>
                                <a:gd name="T59" fmla="*/ 1 h 251"/>
                                <a:gd name="T60" fmla="*/ 0 w 410"/>
                                <a:gd name="T61" fmla="*/ 1 h 251"/>
                                <a:gd name="T62" fmla="*/ 0 w 410"/>
                                <a:gd name="T63" fmla="*/ 1 h 251"/>
                                <a:gd name="T64" fmla="*/ 0 w 410"/>
                                <a:gd name="T65" fmla="*/ 1 h 251"/>
                                <a:gd name="T66" fmla="*/ 0 w 410"/>
                                <a:gd name="T67" fmla="*/ 1 h 251"/>
                                <a:gd name="T68" fmla="*/ 0 w 410"/>
                                <a:gd name="T69" fmla="*/ 1 h 251"/>
                                <a:gd name="T70" fmla="*/ 0 w 410"/>
                                <a:gd name="T71" fmla="*/ 1 h 251"/>
                                <a:gd name="T72" fmla="*/ 0 w 410"/>
                                <a:gd name="T73" fmla="*/ 1 h 251"/>
                                <a:gd name="T74" fmla="*/ 0 w 410"/>
                                <a:gd name="T75" fmla="*/ 1 h 251"/>
                                <a:gd name="T76" fmla="*/ 0 w 410"/>
                                <a:gd name="T77" fmla="*/ 1 h 251"/>
                                <a:gd name="T78" fmla="*/ 0 w 410"/>
                                <a:gd name="T79" fmla="*/ 1 h 251"/>
                                <a:gd name="T80" fmla="*/ 0 w 410"/>
                                <a:gd name="T81" fmla="*/ 1 h 251"/>
                                <a:gd name="T82" fmla="*/ 0 w 410"/>
                                <a:gd name="T83" fmla="*/ 1 h 251"/>
                                <a:gd name="T84" fmla="*/ 0 w 410"/>
                                <a:gd name="T85" fmla="*/ 1 h 251"/>
                                <a:gd name="T86" fmla="*/ 0 w 410"/>
                                <a:gd name="T87" fmla="*/ 1 h 251"/>
                                <a:gd name="T88" fmla="*/ 0 w 410"/>
                                <a:gd name="T89" fmla="*/ 1 h 251"/>
                                <a:gd name="T90" fmla="*/ 0 w 410"/>
                                <a:gd name="T91" fmla="*/ 1 h 251"/>
                                <a:gd name="T92" fmla="*/ 0 w 410"/>
                                <a:gd name="T93" fmla="*/ 1 h 251"/>
                                <a:gd name="T94" fmla="*/ 0 w 410"/>
                                <a:gd name="T95" fmla="*/ 1 h 251"/>
                                <a:gd name="T96" fmla="*/ 0 w 410"/>
                                <a:gd name="T97" fmla="*/ 1 h 251"/>
                                <a:gd name="T98" fmla="*/ 0 w 410"/>
                                <a:gd name="T99" fmla="*/ 1 h 251"/>
                                <a:gd name="T100" fmla="*/ 0 w 410"/>
                                <a:gd name="T101" fmla="*/ 1 h 251"/>
                                <a:gd name="T102" fmla="*/ 0 w 410"/>
                                <a:gd name="T103" fmla="*/ 1 h 251"/>
                                <a:gd name="T104" fmla="*/ 0 w 410"/>
                                <a:gd name="T105" fmla="*/ 1 h 251"/>
                                <a:gd name="T106" fmla="*/ 0 w 410"/>
                                <a:gd name="T107" fmla="*/ 1 h 251"/>
                                <a:gd name="T108" fmla="*/ 0 w 410"/>
                                <a:gd name="T109" fmla="*/ 1 h 251"/>
                                <a:gd name="T110" fmla="*/ 0 w 410"/>
                                <a:gd name="T111" fmla="*/ 1 h 251"/>
                                <a:gd name="T112" fmla="*/ 0 w 410"/>
                                <a:gd name="T113" fmla="*/ 1 h 251"/>
                                <a:gd name="T114" fmla="*/ 0 w 410"/>
                                <a:gd name="T115" fmla="*/ 1 h 2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10"/>
                                <a:gd name="T175" fmla="*/ 0 h 251"/>
                                <a:gd name="T176" fmla="*/ 410 w 410"/>
                                <a:gd name="T177" fmla="*/ 251 h 2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10" h="251">
                                  <a:moveTo>
                                    <a:pt x="18" y="132"/>
                                  </a:moveTo>
                                  <a:lnTo>
                                    <a:pt x="15" y="133"/>
                                  </a:lnTo>
                                  <a:lnTo>
                                    <a:pt x="12" y="135"/>
                                  </a:lnTo>
                                  <a:lnTo>
                                    <a:pt x="7" y="139"/>
                                  </a:lnTo>
                                  <a:lnTo>
                                    <a:pt x="5" y="141"/>
                                  </a:lnTo>
                                  <a:lnTo>
                                    <a:pt x="4" y="143"/>
                                  </a:lnTo>
                                  <a:lnTo>
                                    <a:pt x="3" y="143"/>
                                  </a:lnTo>
                                  <a:lnTo>
                                    <a:pt x="2" y="143"/>
                                  </a:lnTo>
                                  <a:lnTo>
                                    <a:pt x="2" y="142"/>
                                  </a:lnTo>
                                  <a:lnTo>
                                    <a:pt x="2" y="141"/>
                                  </a:lnTo>
                                  <a:lnTo>
                                    <a:pt x="1" y="127"/>
                                  </a:lnTo>
                                  <a:lnTo>
                                    <a:pt x="0" y="116"/>
                                  </a:lnTo>
                                  <a:lnTo>
                                    <a:pt x="0" y="114"/>
                                  </a:lnTo>
                                  <a:lnTo>
                                    <a:pt x="1" y="111"/>
                                  </a:lnTo>
                                  <a:lnTo>
                                    <a:pt x="2" y="109"/>
                                  </a:lnTo>
                                  <a:lnTo>
                                    <a:pt x="4" y="106"/>
                                  </a:lnTo>
                                  <a:lnTo>
                                    <a:pt x="6" y="101"/>
                                  </a:lnTo>
                                  <a:lnTo>
                                    <a:pt x="9" y="96"/>
                                  </a:lnTo>
                                  <a:lnTo>
                                    <a:pt x="44" y="74"/>
                                  </a:lnTo>
                                  <a:lnTo>
                                    <a:pt x="46" y="68"/>
                                  </a:lnTo>
                                  <a:lnTo>
                                    <a:pt x="48" y="62"/>
                                  </a:lnTo>
                                  <a:lnTo>
                                    <a:pt x="64" y="67"/>
                                  </a:lnTo>
                                  <a:lnTo>
                                    <a:pt x="77" y="60"/>
                                  </a:lnTo>
                                  <a:lnTo>
                                    <a:pt x="91" y="58"/>
                                  </a:lnTo>
                                  <a:lnTo>
                                    <a:pt x="98" y="49"/>
                                  </a:lnTo>
                                  <a:lnTo>
                                    <a:pt x="98" y="53"/>
                                  </a:lnTo>
                                  <a:lnTo>
                                    <a:pt x="116" y="28"/>
                                  </a:lnTo>
                                  <a:lnTo>
                                    <a:pt x="104" y="44"/>
                                  </a:lnTo>
                                  <a:lnTo>
                                    <a:pt x="91" y="47"/>
                                  </a:lnTo>
                                  <a:lnTo>
                                    <a:pt x="136" y="10"/>
                                  </a:lnTo>
                                  <a:lnTo>
                                    <a:pt x="125" y="2"/>
                                  </a:lnTo>
                                  <a:lnTo>
                                    <a:pt x="138" y="6"/>
                                  </a:lnTo>
                                  <a:lnTo>
                                    <a:pt x="140" y="17"/>
                                  </a:lnTo>
                                  <a:lnTo>
                                    <a:pt x="145" y="2"/>
                                  </a:lnTo>
                                  <a:lnTo>
                                    <a:pt x="141" y="8"/>
                                  </a:lnTo>
                                  <a:lnTo>
                                    <a:pt x="143" y="11"/>
                                  </a:lnTo>
                                  <a:lnTo>
                                    <a:pt x="150" y="10"/>
                                  </a:lnTo>
                                  <a:lnTo>
                                    <a:pt x="161" y="11"/>
                                  </a:lnTo>
                                  <a:lnTo>
                                    <a:pt x="217" y="0"/>
                                  </a:lnTo>
                                  <a:lnTo>
                                    <a:pt x="220" y="0"/>
                                  </a:lnTo>
                                  <a:lnTo>
                                    <a:pt x="223" y="1"/>
                                  </a:lnTo>
                                  <a:lnTo>
                                    <a:pt x="226" y="2"/>
                                  </a:lnTo>
                                  <a:lnTo>
                                    <a:pt x="229" y="4"/>
                                  </a:lnTo>
                                  <a:lnTo>
                                    <a:pt x="232" y="6"/>
                                  </a:lnTo>
                                  <a:lnTo>
                                    <a:pt x="235" y="8"/>
                                  </a:lnTo>
                                  <a:lnTo>
                                    <a:pt x="238" y="10"/>
                                  </a:lnTo>
                                  <a:lnTo>
                                    <a:pt x="240" y="12"/>
                                  </a:lnTo>
                                  <a:lnTo>
                                    <a:pt x="258" y="37"/>
                                  </a:lnTo>
                                  <a:lnTo>
                                    <a:pt x="261" y="40"/>
                                  </a:lnTo>
                                  <a:lnTo>
                                    <a:pt x="263" y="41"/>
                                  </a:lnTo>
                                  <a:lnTo>
                                    <a:pt x="269" y="46"/>
                                  </a:lnTo>
                                  <a:lnTo>
                                    <a:pt x="272" y="47"/>
                                  </a:lnTo>
                                  <a:lnTo>
                                    <a:pt x="275" y="49"/>
                                  </a:lnTo>
                                  <a:lnTo>
                                    <a:pt x="278" y="50"/>
                                  </a:lnTo>
                                  <a:lnTo>
                                    <a:pt x="281" y="50"/>
                                  </a:lnTo>
                                  <a:lnTo>
                                    <a:pt x="319" y="56"/>
                                  </a:lnTo>
                                  <a:lnTo>
                                    <a:pt x="325" y="57"/>
                                  </a:lnTo>
                                  <a:lnTo>
                                    <a:pt x="333" y="58"/>
                                  </a:lnTo>
                                  <a:lnTo>
                                    <a:pt x="340" y="58"/>
                                  </a:lnTo>
                                  <a:lnTo>
                                    <a:pt x="344" y="58"/>
                                  </a:lnTo>
                                  <a:lnTo>
                                    <a:pt x="347" y="57"/>
                                  </a:lnTo>
                                  <a:lnTo>
                                    <a:pt x="381" y="53"/>
                                  </a:lnTo>
                                  <a:lnTo>
                                    <a:pt x="384" y="53"/>
                                  </a:lnTo>
                                  <a:lnTo>
                                    <a:pt x="388" y="54"/>
                                  </a:lnTo>
                                  <a:lnTo>
                                    <a:pt x="391" y="55"/>
                                  </a:lnTo>
                                  <a:lnTo>
                                    <a:pt x="394" y="56"/>
                                  </a:lnTo>
                                  <a:lnTo>
                                    <a:pt x="397" y="58"/>
                                  </a:lnTo>
                                  <a:lnTo>
                                    <a:pt x="399" y="60"/>
                                  </a:lnTo>
                                  <a:lnTo>
                                    <a:pt x="402" y="61"/>
                                  </a:lnTo>
                                  <a:lnTo>
                                    <a:pt x="404" y="64"/>
                                  </a:lnTo>
                                  <a:lnTo>
                                    <a:pt x="404" y="65"/>
                                  </a:lnTo>
                                  <a:lnTo>
                                    <a:pt x="406" y="67"/>
                                  </a:lnTo>
                                  <a:lnTo>
                                    <a:pt x="407" y="70"/>
                                  </a:lnTo>
                                  <a:lnTo>
                                    <a:pt x="408" y="73"/>
                                  </a:lnTo>
                                  <a:lnTo>
                                    <a:pt x="409" y="76"/>
                                  </a:lnTo>
                                  <a:lnTo>
                                    <a:pt x="409" y="80"/>
                                  </a:lnTo>
                                  <a:lnTo>
                                    <a:pt x="410" y="83"/>
                                  </a:lnTo>
                                  <a:lnTo>
                                    <a:pt x="410" y="86"/>
                                  </a:lnTo>
                                  <a:lnTo>
                                    <a:pt x="410" y="89"/>
                                  </a:lnTo>
                                  <a:lnTo>
                                    <a:pt x="409" y="92"/>
                                  </a:lnTo>
                                  <a:lnTo>
                                    <a:pt x="408" y="95"/>
                                  </a:lnTo>
                                  <a:lnTo>
                                    <a:pt x="406" y="98"/>
                                  </a:lnTo>
                                  <a:lnTo>
                                    <a:pt x="404" y="100"/>
                                  </a:lnTo>
                                  <a:lnTo>
                                    <a:pt x="403" y="103"/>
                                  </a:lnTo>
                                  <a:lnTo>
                                    <a:pt x="400" y="104"/>
                                  </a:lnTo>
                                  <a:lnTo>
                                    <a:pt x="398" y="106"/>
                                  </a:lnTo>
                                  <a:lnTo>
                                    <a:pt x="394" y="108"/>
                                  </a:lnTo>
                                  <a:lnTo>
                                    <a:pt x="382" y="113"/>
                                  </a:lnTo>
                                  <a:lnTo>
                                    <a:pt x="376" y="115"/>
                                  </a:lnTo>
                                  <a:lnTo>
                                    <a:pt x="371" y="118"/>
                                  </a:lnTo>
                                  <a:lnTo>
                                    <a:pt x="368" y="119"/>
                                  </a:lnTo>
                                  <a:lnTo>
                                    <a:pt x="366" y="121"/>
                                  </a:lnTo>
                                  <a:lnTo>
                                    <a:pt x="361" y="124"/>
                                  </a:lnTo>
                                  <a:lnTo>
                                    <a:pt x="356" y="129"/>
                                  </a:lnTo>
                                  <a:lnTo>
                                    <a:pt x="353" y="134"/>
                                  </a:lnTo>
                                  <a:lnTo>
                                    <a:pt x="341" y="150"/>
                                  </a:lnTo>
                                  <a:lnTo>
                                    <a:pt x="339" y="153"/>
                                  </a:lnTo>
                                  <a:lnTo>
                                    <a:pt x="338" y="153"/>
                                  </a:lnTo>
                                  <a:lnTo>
                                    <a:pt x="337" y="154"/>
                                  </a:lnTo>
                                  <a:lnTo>
                                    <a:pt x="335" y="154"/>
                                  </a:lnTo>
                                  <a:lnTo>
                                    <a:pt x="333" y="155"/>
                                  </a:lnTo>
                                  <a:lnTo>
                                    <a:pt x="331" y="154"/>
                                  </a:lnTo>
                                  <a:lnTo>
                                    <a:pt x="330" y="154"/>
                                  </a:lnTo>
                                  <a:lnTo>
                                    <a:pt x="329" y="154"/>
                                  </a:lnTo>
                                  <a:lnTo>
                                    <a:pt x="326" y="152"/>
                                  </a:lnTo>
                                  <a:lnTo>
                                    <a:pt x="325" y="150"/>
                                  </a:lnTo>
                                  <a:lnTo>
                                    <a:pt x="323" y="147"/>
                                  </a:lnTo>
                                  <a:lnTo>
                                    <a:pt x="316" y="136"/>
                                  </a:lnTo>
                                  <a:lnTo>
                                    <a:pt x="311" y="126"/>
                                  </a:lnTo>
                                  <a:lnTo>
                                    <a:pt x="310" y="124"/>
                                  </a:lnTo>
                                  <a:lnTo>
                                    <a:pt x="308" y="123"/>
                                  </a:lnTo>
                                  <a:lnTo>
                                    <a:pt x="307" y="123"/>
                                  </a:lnTo>
                                  <a:lnTo>
                                    <a:pt x="306" y="123"/>
                                  </a:lnTo>
                                  <a:lnTo>
                                    <a:pt x="305" y="124"/>
                                  </a:lnTo>
                                  <a:lnTo>
                                    <a:pt x="304" y="125"/>
                                  </a:lnTo>
                                  <a:lnTo>
                                    <a:pt x="303" y="127"/>
                                  </a:lnTo>
                                  <a:lnTo>
                                    <a:pt x="301" y="129"/>
                                  </a:lnTo>
                                  <a:lnTo>
                                    <a:pt x="295" y="149"/>
                                  </a:lnTo>
                                  <a:lnTo>
                                    <a:pt x="293" y="156"/>
                                  </a:lnTo>
                                  <a:lnTo>
                                    <a:pt x="290" y="163"/>
                                  </a:lnTo>
                                  <a:lnTo>
                                    <a:pt x="287" y="176"/>
                                  </a:lnTo>
                                  <a:lnTo>
                                    <a:pt x="286" y="179"/>
                                  </a:lnTo>
                                  <a:lnTo>
                                    <a:pt x="285" y="181"/>
                                  </a:lnTo>
                                  <a:lnTo>
                                    <a:pt x="283" y="184"/>
                                  </a:lnTo>
                                  <a:lnTo>
                                    <a:pt x="281" y="188"/>
                                  </a:lnTo>
                                  <a:lnTo>
                                    <a:pt x="280" y="190"/>
                                  </a:lnTo>
                                  <a:lnTo>
                                    <a:pt x="277" y="192"/>
                                  </a:lnTo>
                                  <a:lnTo>
                                    <a:pt x="275" y="194"/>
                                  </a:lnTo>
                                  <a:lnTo>
                                    <a:pt x="272" y="196"/>
                                  </a:lnTo>
                                  <a:lnTo>
                                    <a:pt x="248" y="211"/>
                                  </a:lnTo>
                                  <a:lnTo>
                                    <a:pt x="246" y="212"/>
                                  </a:lnTo>
                                  <a:lnTo>
                                    <a:pt x="243" y="214"/>
                                  </a:lnTo>
                                  <a:lnTo>
                                    <a:pt x="237" y="216"/>
                                  </a:lnTo>
                                  <a:lnTo>
                                    <a:pt x="232" y="217"/>
                                  </a:lnTo>
                                  <a:lnTo>
                                    <a:pt x="228" y="218"/>
                                  </a:lnTo>
                                  <a:lnTo>
                                    <a:pt x="227" y="218"/>
                                  </a:lnTo>
                                  <a:lnTo>
                                    <a:pt x="225" y="219"/>
                                  </a:lnTo>
                                  <a:lnTo>
                                    <a:pt x="223" y="220"/>
                                  </a:lnTo>
                                  <a:lnTo>
                                    <a:pt x="221" y="221"/>
                                  </a:lnTo>
                                  <a:lnTo>
                                    <a:pt x="220" y="223"/>
                                  </a:lnTo>
                                  <a:lnTo>
                                    <a:pt x="218" y="225"/>
                                  </a:lnTo>
                                  <a:lnTo>
                                    <a:pt x="217" y="227"/>
                                  </a:lnTo>
                                  <a:lnTo>
                                    <a:pt x="216" y="229"/>
                                  </a:lnTo>
                                  <a:lnTo>
                                    <a:pt x="215" y="231"/>
                                  </a:lnTo>
                                  <a:lnTo>
                                    <a:pt x="213" y="234"/>
                                  </a:lnTo>
                                  <a:lnTo>
                                    <a:pt x="210" y="238"/>
                                  </a:lnTo>
                                  <a:lnTo>
                                    <a:pt x="205" y="242"/>
                                  </a:lnTo>
                                  <a:lnTo>
                                    <a:pt x="203" y="244"/>
                                  </a:lnTo>
                                  <a:lnTo>
                                    <a:pt x="200" y="246"/>
                                  </a:lnTo>
                                  <a:lnTo>
                                    <a:pt x="195" y="248"/>
                                  </a:lnTo>
                                  <a:lnTo>
                                    <a:pt x="193" y="249"/>
                                  </a:lnTo>
                                  <a:lnTo>
                                    <a:pt x="190" y="250"/>
                                  </a:lnTo>
                                  <a:lnTo>
                                    <a:pt x="186" y="251"/>
                                  </a:lnTo>
                                  <a:lnTo>
                                    <a:pt x="183" y="251"/>
                                  </a:lnTo>
                                  <a:lnTo>
                                    <a:pt x="180" y="251"/>
                                  </a:lnTo>
                                  <a:lnTo>
                                    <a:pt x="176" y="251"/>
                                  </a:lnTo>
                                  <a:lnTo>
                                    <a:pt x="173" y="249"/>
                                  </a:lnTo>
                                  <a:lnTo>
                                    <a:pt x="170" y="249"/>
                                  </a:lnTo>
                                  <a:lnTo>
                                    <a:pt x="164" y="246"/>
                                  </a:lnTo>
                                  <a:lnTo>
                                    <a:pt x="158" y="242"/>
                                  </a:lnTo>
                                  <a:lnTo>
                                    <a:pt x="152" y="239"/>
                                  </a:lnTo>
                                  <a:lnTo>
                                    <a:pt x="146" y="234"/>
                                  </a:lnTo>
                                  <a:lnTo>
                                    <a:pt x="141" y="230"/>
                                  </a:lnTo>
                                  <a:lnTo>
                                    <a:pt x="56" y="151"/>
                                  </a:lnTo>
                                  <a:lnTo>
                                    <a:pt x="51" y="148"/>
                                  </a:lnTo>
                                  <a:lnTo>
                                    <a:pt x="47" y="146"/>
                                  </a:lnTo>
                                  <a:lnTo>
                                    <a:pt x="37" y="142"/>
                                  </a:lnTo>
                                  <a:lnTo>
                                    <a:pt x="32" y="139"/>
                                  </a:lnTo>
                                  <a:lnTo>
                                    <a:pt x="27" y="136"/>
                                  </a:lnTo>
                                  <a:lnTo>
                                    <a:pt x="22" y="133"/>
                                  </a:lnTo>
                                  <a:lnTo>
                                    <a:pt x="21" y="132"/>
                                  </a:lnTo>
                                  <a:lnTo>
                                    <a:pt x="20" y="132"/>
                                  </a:lnTo>
                                  <a:lnTo>
                                    <a:pt x="19" y="132"/>
                                  </a:lnTo>
                                  <a:lnTo>
                                    <a:pt x="18" y="132"/>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6" name="Freeform 59"/>
                            <a:cNvSpPr>
                              <a:spLocks noChangeArrowheads="1"/>
                            </a:cNvSpPr>
                          </a:nvSpPr>
                          <a:spPr bwMode="auto">
                            <a:xfrm rot="5100000">
                              <a:off x="2916" y="3361"/>
                              <a:ext cx="179" cy="84"/>
                            </a:xfrm>
                            <a:custGeom>
                              <a:avLst/>
                              <a:gdLst>
                                <a:gd name="T0" fmla="*/ 0 w 981"/>
                                <a:gd name="T1" fmla="*/ 0 h 238"/>
                                <a:gd name="T2" fmla="*/ 0 w 981"/>
                                <a:gd name="T3" fmla="*/ 0 h 238"/>
                                <a:gd name="T4" fmla="*/ 0 w 981"/>
                                <a:gd name="T5" fmla="*/ 0 h 238"/>
                                <a:gd name="T6" fmla="*/ 0 w 981"/>
                                <a:gd name="T7" fmla="*/ 0 h 238"/>
                                <a:gd name="T8" fmla="*/ 0 w 981"/>
                                <a:gd name="T9" fmla="*/ 0 h 238"/>
                                <a:gd name="T10" fmla="*/ 0 w 981"/>
                                <a:gd name="T11" fmla="*/ 0 h 238"/>
                                <a:gd name="T12" fmla="*/ 0 w 981"/>
                                <a:gd name="T13" fmla="*/ 0 h 238"/>
                                <a:gd name="T14" fmla="*/ 0 w 981"/>
                                <a:gd name="T15" fmla="*/ 0 h 238"/>
                                <a:gd name="T16" fmla="*/ 0 w 981"/>
                                <a:gd name="T17" fmla="*/ 0 h 238"/>
                                <a:gd name="T18" fmla="*/ 0 w 981"/>
                                <a:gd name="T19" fmla="*/ 0 h 238"/>
                                <a:gd name="T20" fmla="*/ 0 w 981"/>
                                <a:gd name="T21" fmla="*/ 0 h 238"/>
                                <a:gd name="T22" fmla="*/ 0 w 981"/>
                                <a:gd name="T23" fmla="*/ 0 h 238"/>
                                <a:gd name="T24" fmla="*/ 0 w 981"/>
                                <a:gd name="T25" fmla="*/ 0 h 238"/>
                                <a:gd name="T26" fmla="*/ 0 w 981"/>
                                <a:gd name="T27" fmla="*/ 0 h 238"/>
                                <a:gd name="T28" fmla="*/ 0 w 981"/>
                                <a:gd name="T29" fmla="*/ 0 h 238"/>
                                <a:gd name="T30" fmla="*/ 0 w 981"/>
                                <a:gd name="T31" fmla="*/ 0 h 238"/>
                                <a:gd name="T32" fmla="*/ 0 w 981"/>
                                <a:gd name="T33" fmla="*/ 0 h 238"/>
                                <a:gd name="T34" fmla="*/ 0 w 981"/>
                                <a:gd name="T35" fmla="*/ 0 h 238"/>
                                <a:gd name="T36" fmla="*/ 0 w 981"/>
                                <a:gd name="T37" fmla="*/ 0 h 238"/>
                                <a:gd name="T38" fmla="*/ 0 w 981"/>
                                <a:gd name="T39" fmla="*/ 0 h 238"/>
                                <a:gd name="T40" fmla="*/ 0 w 981"/>
                                <a:gd name="T41" fmla="*/ 0 h 238"/>
                                <a:gd name="T42" fmla="*/ 0 w 981"/>
                                <a:gd name="T43" fmla="*/ 0 h 238"/>
                                <a:gd name="T44" fmla="*/ 0 w 981"/>
                                <a:gd name="T45" fmla="*/ 0 h 238"/>
                                <a:gd name="T46" fmla="*/ 0 w 981"/>
                                <a:gd name="T47" fmla="*/ 0 h 238"/>
                                <a:gd name="T48" fmla="*/ 0 w 981"/>
                                <a:gd name="T49" fmla="*/ 0 h 238"/>
                                <a:gd name="T50" fmla="*/ 0 w 981"/>
                                <a:gd name="T51" fmla="*/ 0 h 238"/>
                                <a:gd name="T52" fmla="*/ 0 w 981"/>
                                <a:gd name="T53" fmla="*/ 0 h 238"/>
                                <a:gd name="T54" fmla="*/ 0 w 981"/>
                                <a:gd name="T55" fmla="*/ 0 h 238"/>
                                <a:gd name="T56" fmla="*/ 0 w 981"/>
                                <a:gd name="T57" fmla="*/ 0 h 238"/>
                                <a:gd name="T58" fmla="*/ 0 w 981"/>
                                <a:gd name="T59" fmla="*/ 0 h 238"/>
                                <a:gd name="T60" fmla="*/ 0 w 981"/>
                                <a:gd name="T61" fmla="*/ 0 h 238"/>
                                <a:gd name="T62" fmla="*/ 0 w 981"/>
                                <a:gd name="T63" fmla="*/ 0 h 238"/>
                                <a:gd name="T64" fmla="*/ 0 w 981"/>
                                <a:gd name="T65" fmla="*/ 0 h 238"/>
                                <a:gd name="T66" fmla="*/ 0 w 981"/>
                                <a:gd name="T67" fmla="*/ 0 h 238"/>
                                <a:gd name="T68" fmla="*/ 0 w 981"/>
                                <a:gd name="T69" fmla="*/ 0 h 238"/>
                                <a:gd name="T70" fmla="*/ 0 w 981"/>
                                <a:gd name="T71" fmla="*/ 0 h 238"/>
                                <a:gd name="T72" fmla="*/ 0 w 981"/>
                                <a:gd name="T73" fmla="*/ 0 h 238"/>
                                <a:gd name="T74" fmla="*/ 0 w 981"/>
                                <a:gd name="T75" fmla="*/ 0 h 238"/>
                                <a:gd name="T76" fmla="*/ 0 w 981"/>
                                <a:gd name="T77" fmla="*/ 0 h 238"/>
                                <a:gd name="T78" fmla="*/ 0 w 981"/>
                                <a:gd name="T79" fmla="*/ 0 h 238"/>
                                <a:gd name="T80" fmla="*/ 0 w 981"/>
                                <a:gd name="T81" fmla="*/ 0 h 238"/>
                                <a:gd name="T82" fmla="*/ 0 w 981"/>
                                <a:gd name="T83" fmla="*/ 0 h 238"/>
                                <a:gd name="T84" fmla="*/ 0 w 981"/>
                                <a:gd name="T85" fmla="*/ 0 h 238"/>
                                <a:gd name="T86" fmla="*/ 0 w 981"/>
                                <a:gd name="T87" fmla="*/ 0 h 238"/>
                                <a:gd name="T88" fmla="*/ 0 w 981"/>
                                <a:gd name="T89" fmla="*/ 0 h 238"/>
                                <a:gd name="T90" fmla="*/ 0 w 981"/>
                                <a:gd name="T91" fmla="*/ 0 h 238"/>
                                <a:gd name="T92" fmla="*/ 0 w 981"/>
                                <a:gd name="T93" fmla="*/ 0 h 238"/>
                                <a:gd name="T94" fmla="*/ 0 w 981"/>
                                <a:gd name="T95" fmla="*/ 0 h 238"/>
                                <a:gd name="T96" fmla="*/ 0 w 981"/>
                                <a:gd name="T97" fmla="*/ 0 h 238"/>
                                <a:gd name="T98" fmla="*/ 0 w 981"/>
                                <a:gd name="T99" fmla="*/ 0 h 238"/>
                                <a:gd name="T100" fmla="*/ 0 w 981"/>
                                <a:gd name="T101" fmla="*/ 0 h 238"/>
                                <a:gd name="T102" fmla="*/ 0 w 981"/>
                                <a:gd name="T103" fmla="*/ 0 h 238"/>
                                <a:gd name="T104" fmla="*/ 0 w 981"/>
                                <a:gd name="T105" fmla="*/ 0 h 238"/>
                                <a:gd name="T106" fmla="*/ 0 w 981"/>
                                <a:gd name="T107" fmla="*/ 0 h 238"/>
                                <a:gd name="T108" fmla="*/ 0 w 981"/>
                                <a:gd name="T109" fmla="*/ 0 h 238"/>
                                <a:gd name="T110" fmla="*/ 0 w 981"/>
                                <a:gd name="T111" fmla="*/ 0 h 238"/>
                                <a:gd name="T112" fmla="*/ 0 w 981"/>
                                <a:gd name="T113" fmla="*/ 0 h 238"/>
                                <a:gd name="T114" fmla="*/ 0 w 981"/>
                                <a:gd name="T115" fmla="*/ 0 h 238"/>
                                <a:gd name="T116" fmla="*/ 0 w 981"/>
                                <a:gd name="T117" fmla="*/ 0 h 238"/>
                                <a:gd name="T118" fmla="*/ 0 w 981"/>
                                <a:gd name="T119" fmla="*/ 0 h 238"/>
                                <a:gd name="T120" fmla="*/ 0 w 981"/>
                                <a:gd name="T121" fmla="*/ 0 h 238"/>
                                <a:gd name="T122" fmla="*/ 0 w 981"/>
                                <a:gd name="T123" fmla="*/ 0 h 238"/>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981"/>
                                <a:gd name="T187" fmla="*/ 0 h 238"/>
                                <a:gd name="T188" fmla="*/ 981 w 981"/>
                                <a:gd name="T189" fmla="*/ 238 h 238"/>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981" h="238">
                                  <a:moveTo>
                                    <a:pt x="829" y="125"/>
                                  </a:moveTo>
                                  <a:lnTo>
                                    <a:pt x="817" y="128"/>
                                  </a:lnTo>
                                  <a:lnTo>
                                    <a:pt x="803" y="133"/>
                                  </a:lnTo>
                                  <a:lnTo>
                                    <a:pt x="789" y="137"/>
                                  </a:lnTo>
                                  <a:lnTo>
                                    <a:pt x="778" y="142"/>
                                  </a:lnTo>
                                  <a:lnTo>
                                    <a:pt x="773" y="145"/>
                                  </a:lnTo>
                                  <a:lnTo>
                                    <a:pt x="767" y="146"/>
                                  </a:lnTo>
                                  <a:lnTo>
                                    <a:pt x="760" y="147"/>
                                  </a:lnTo>
                                  <a:lnTo>
                                    <a:pt x="753" y="147"/>
                                  </a:lnTo>
                                  <a:lnTo>
                                    <a:pt x="747" y="148"/>
                                  </a:lnTo>
                                  <a:lnTo>
                                    <a:pt x="739" y="148"/>
                                  </a:lnTo>
                                  <a:lnTo>
                                    <a:pt x="733" y="147"/>
                                  </a:lnTo>
                                  <a:lnTo>
                                    <a:pt x="727" y="146"/>
                                  </a:lnTo>
                                  <a:lnTo>
                                    <a:pt x="722" y="146"/>
                                  </a:lnTo>
                                  <a:lnTo>
                                    <a:pt x="709" y="142"/>
                                  </a:lnTo>
                                  <a:lnTo>
                                    <a:pt x="703" y="140"/>
                                  </a:lnTo>
                                  <a:lnTo>
                                    <a:pt x="698" y="137"/>
                                  </a:lnTo>
                                  <a:lnTo>
                                    <a:pt x="687" y="131"/>
                                  </a:lnTo>
                                  <a:lnTo>
                                    <a:pt x="678" y="125"/>
                                  </a:lnTo>
                                  <a:lnTo>
                                    <a:pt x="675" y="121"/>
                                  </a:lnTo>
                                  <a:lnTo>
                                    <a:pt x="672" y="120"/>
                                  </a:lnTo>
                                  <a:lnTo>
                                    <a:pt x="668" y="118"/>
                                  </a:lnTo>
                                  <a:lnTo>
                                    <a:pt x="665" y="118"/>
                                  </a:lnTo>
                                  <a:lnTo>
                                    <a:pt x="662" y="118"/>
                                  </a:lnTo>
                                  <a:lnTo>
                                    <a:pt x="658" y="121"/>
                                  </a:lnTo>
                                  <a:lnTo>
                                    <a:pt x="655" y="122"/>
                                  </a:lnTo>
                                  <a:lnTo>
                                    <a:pt x="653" y="126"/>
                                  </a:lnTo>
                                  <a:lnTo>
                                    <a:pt x="650" y="130"/>
                                  </a:lnTo>
                                  <a:lnTo>
                                    <a:pt x="648" y="132"/>
                                  </a:lnTo>
                                  <a:lnTo>
                                    <a:pt x="639" y="137"/>
                                  </a:lnTo>
                                  <a:lnTo>
                                    <a:pt x="634" y="140"/>
                                  </a:lnTo>
                                  <a:lnTo>
                                    <a:pt x="629" y="141"/>
                                  </a:lnTo>
                                  <a:lnTo>
                                    <a:pt x="624" y="142"/>
                                  </a:lnTo>
                                  <a:lnTo>
                                    <a:pt x="618" y="142"/>
                                  </a:lnTo>
                                  <a:lnTo>
                                    <a:pt x="613" y="142"/>
                                  </a:lnTo>
                                  <a:lnTo>
                                    <a:pt x="608" y="141"/>
                                  </a:lnTo>
                                  <a:lnTo>
                                    <a:pt x="604" y="138"/>
                                  </a:lnTo>
                                  <a:lnTo>
                                    <a:pt x="601" y="135"/>
                                  </a:lnTo>
                                  <a:lnTo>
                                    <a:pt x="597" y="130"/>
                                  </a:lnTo>
                                  <a:lnTo>
                                    <a:pt x="593" y="126"/>
                                  </a:lnTo>
                                  <a:lnTo>
                                    <a:pt x="592" y="120"/>
                                  </a:lnTo>
                                  <a:lnTo>
                                    <a:pt x="591" y="115"/>
                                  </a:lnTo>
                                  <a:lnTo>
                                    <a:pt x="591" y="113"/>
                                  </a:lnTo>
                                  <a:lnTo>
                                    <a:pt x="589" y="107"/>
                                  </a:lnTo>
                                  <a:lnTo>
                                    <a:pt x="587" y="101"/>
                                  </a:lnTo>
                                  <a:lnTo>
                                    <a:pt x="584" y="95"/>
                                  </a:lnTo>
                                  <a:lnTo>
                                    <a:pt x="581" y="88"/>
                                  </a:lnTo>
                                  <a:lnTo>
                                    <a:pt x="577" y="83"/>
                                  </a:lnTo>
                                  <a:lnTo>
                                    <a:pt x="573" y="78"/>
                                  </a:lnTo>
                                  <a:lnTo>
                                    <a:pt x="568" y="73"/>
                                  </a:lnTo>
                                  <a:lnTo>
                                    <a:pt x="563" y="70"/>
                                  </a:lnTo>
                                  <a:lnTo>
                                    <a:pt x="547" y="61"/>
                                  </a:lnTo>
                                  <a:lnTo>
                                    <a:pt x="532" y="53"/>
                                  </a:lnTo>
                                  <a:lnTo>
                                    <a:pt x="526" y="50"/>
                                  </a:lnTo>
                                  <a:lnTo>
                                    <a:pt x="519" y="48"/>
                                  </a:lnTo>
                                  <a:lnTo>
                                    <a:pt x="513" y="47"/>
                                  </a:lnTo>
                                  <a:lnTo>
                                    <a:pt x="502" y="45"/>
                                  </a:lnTo>
                                  <a:lnTo>
                                    <a:pt x="477" y="42"/>
                                  </a:lnTo>
                                  <a:lnTo>
                                    <a:pt x="443" y="38"/>
                                  </a:lnTo>
                                  <a:lnTo>
                                    <a:pt x="431" y="38"/>
                                  </a:lnTo>
                                  <a:lnTo>
                                    <a:pt x="423" y="38"/>
                                  </a:lnTo>
                                  <a:lnTo>
                                    <a:pt x="417" y="41"/>
                                  </a:lnTo>
                                  <a:lnTo>
                                    <a:pt x="410" y="42"/>
                                  </a:lnTo>
                                  <a:lnTo>
                                    <a:pt x="403" y="45"/>
                                  </a:lnTo>
                                  <a:lnTo>
                                    <a:pt x="397" y="47"/>
                                  </a:lnTo>
                                  <a:lnTo>
                                    <a:pt x="392" y="50"/>
                                  </a:lnTo>
                                  <a:lnTo>
                                    <a:pt x="386" y="53"/>
                                  </a:lnTo>
                                  <a:lnTo>
                                    <a:pt x="381" y="57"/>
                                  </a:lnTo>
                                  <a:lnTo>
                                    <a:pt x="376" y="61"/>
                                  </a:lnTo>
                                  <a:lnTo>
                                    <a:pt x="366" y="72"/>
                                  </a:lnTo>
                                  <a:lnTo>
                                    <a:pt x="356" y="83"/>
                                  </a:lnTo>
                                  <a:lnTo>
                                    <a:pt x="348" y="93"/>
                                  </a:lnTo>
                                  <a:lnTo>
                                    <a:pt x="345" y="101"/>
                                  </a:lnTo>
                                  <a:lnTo>
                                    <a:pt x="341" y="111"/>
                                  </a:lnTo>
                                  <a:lnTo>
                                    <a:pt x="337" y="122"/>
                                  </a:lnTo>
                                  <a:lnTo>
                                    <a:pt x="336" y="127"/>
                                  </a:lnTo>
                                  <a:lnTo>
                                    <a:pt x="336" y="132"/>
                                  </a:lnTo>
                                  <a:lnTo>
                                    <a:pt x="336" y="136"/>
                                  </a:lnTo>
                                  <a:lnTo>
                                    <a:pt x="336" y="140"/>
                                  </a:lnTo>
                                  <a:lnTo>
                                    <a:pt x="308" y="146"/>
                                  </a:lnTo>
                                  <a:lnTo>
                                    <a:pt x="297" y="149"/>
                                  </a:lnTo>
                                  <a:lnTo>
                                    <a:pt x="285" y="154"/>
                                  </a:lnTo>
                                  <a:lnTo>
                                    <a:pt x="257" y="167"/>
                                  </a:lnTo>
                                  <a:lnTo>
                                    <a:pt x="226" y="182"/>
                                  </a:lnTo>
                                  <a:lnTo>
                                    <a:pt x="201" y="194"/>
                                  </a:lnTo>
                                  <a:lnTo>
                                    <a:pt x="187" y="201"/>
                                  </a:lnTo>
                                  <a:lnTo>
                                    <a:pt x="175" y="206"/>
                                  </a:lnTo>
                                  <a:lnTo>
                                    <a:pt x="114" y="236"/>
                                  </a:lnTo>
                                  <a:lnTo>
                                    <a:pt x="109" y="237"/>
                                  </a:lnTo>
                                  <a:lnTo>
                                    <a:pt x="105" y="238"/>
                                  </a:lnTo>
                                  <a:lnTo>
                                    <a:pt x="102" y="238"/>
                                  </a:lnTo>
                                  <a:lnTo>
                                    <a:pt x="100" y="237"/>
                                  </a:lnTo>
                                  <a:lnTo>
                                    <a:pt x="100" y="234"/>
                                  </a:lnTo>
                                  <a:lnTo>
                                    <a:pt x="100" y="233"/>
                                  </a:lnTo>
                                  <a:lnTo>
                                    <a:pt x="100" y="232"/>
                                  </a:lnTo>
                                  <a:lnTo>
                                    <a:pt x="102" y="228"/>
                                  </a:lnTo>
                                  <a:lnTo>
                                    <a:pt x="105" y="223"/>
                                  </a:lnTo>
                                  <a:lnTo>
                                    <a:pt x="117" y="208"/>
                                  </a:lnTo>
                                  <a:lnTo>
                                    <a:pt x="120" y="203"/>
                                  </a:lnTo>
                                  <a:lnTo>
                                    <a:pt x="122" y="198"/>
                                  </a:lnTo>
                                  <a:lnTo>
                                    <a:pt x="124" y="192"/>
                                  </a:lnTo>
                                  <a:lnTo>
                                    <a:pt x="125" y="187"/>
                                  </a:lnTo>
                                  <a:lnTo>
                                    <a:pt x="124" y="181"/>
                                  </a:lnTo>
                                  <a:lnTo>
                                    <a:pt x="122" y="176"/>
                                  </a:lnTo>
                                  <a:lnTo>
                                    <a:pt x="121" y="171"/>
                                  </a:lnTo>
                                  <a:lnTo>
                                    <a:pt x="117" y="166"/>
                                  </a:lnTo>
                                  <a:lnTo>
                                    <a:pt x="114" y="162"/>
                                  </a:lnTo>
                                  <a:lnTo>
                                    <a:pt x="109" y="158"/>
                                  </a:lnTo>
                                  <a:lnTo>
                                    <a:pt x="104" y="154"/>
                                  </a:lnTo>
                                  <a:lnTo>
                                    <a:pt x="97" y="152"/>
                                  </a:lnTo>
                                  <a:lnTo>
                                    <a:pt x="85" y="147"/>
                                  </a:lnTo>
                                  <a:lnTo>
                                    <a:pt x="79" y="146"/>
                                  </a:lnTo>
                                  <a:lnTo>
                                    <a:pt x="72" y="145"/>
                                  </a:lnTo>
                                  <a:lnTo>
                                    <a:pt x="11" y="143"/>
                                  </a:lnTo>
                                  <a:lnTo>
                                    <a:pt x="6" y="143"/>
                                  </a:lnTo>
                                  <a:lnTo>
                                    <a:pt x="3" y="142"/>
                                  </a:lnTo>
                                  <a:lnTo>
                                    <a:pt x="0" y="142"/>
                                  </a:lnTo>
                                  <a:lnTo>
                                    <a:pt x="0" y="141"/>
                                  </a:lnTo>
                                  <a:lnTo>
                                    <a:pt x="0" y="140"/>
                                  </a:lnTo>
                                  <a:lnTo>
                                    <a:pt x="3" y="137"/>
                                  </a:lnTo>
                                  <a:lnTo>
                                    <a:pt x="10" y="135"/>
                                  </a:lnTo>
                                  <a:lnTo>
                                    <a:pt x="81" y="107"/>
                                  </a:lnTo>
                                  <a:lnTo>
                                    <a:pt x="86" y="105"/>
                                  </a:lnTo>
                                  <a:lnTo>
                                    <a:pt x="94" y="103"/>
                                  </a:lnTo>
                                  <a:lnTo>
                                    <a:pt x="107" y="103"/>
                                  </a:lnTo>
                                  <a:lnTo>
                                    <a:pt x="122" y="103"/>
                                  </a:lnTo>
                                  <a:lnTo>
                                    <a:pt x="129" y="105"/>
                                  </a:lnTo>
                                  <a:lnTo>
                                    <a:pt x="135" y="106"/>
                                  </a:lnTo>
                                  <a:lnTo>
                                    <a:pt x="141" y="107"/>
                                  </a:lnTo>
                                  <a:lnTo>
                                    <a:pt x="167" y="115"/>
                                  </a:lnTo>
                                  <a:lnTo>
                                    <a:pt x="196" y="121"/>
                                  </a:lnTo>
                                  <a:lnTo>
                                    <a:pt x="230" y="127"/>
                                  </a:lnTo>
                                  <a:lnTo>
                                    <a:pt x="236" y="127"/>
                                  </a:lnTo>
                                  <a:lnTo>
                                    <a:pt x="242" y="127"/>
                                  </a:lnTo>
                                  <a:lnTo>
                                    <a:pt x="250" y="127"/>
                                  </a:lnTo>
                                  <a:lnTo>
                                    <a:pt x="257" y="126"/>
                                  </a:lnTo>
                                  <a:lnTo>
                                    <a:pt x="263" y="123"/>
                                  </a:lnTo>
                                  <a:lnTo>
                                    <a:pt x="270" y="122"/>
                                  </a:lnTo>
                                  <a:lnTo>
                                    <a:pt x="276" y="118"/>
                                  </a:lnTo>
                                  <a:lnTo>
                                    <a:pt x="281" y="116"/>
                                  </a:lnTo>
                                  <a:lnTo>
                                    <a:pt x="312" y="95"/>
                                  </a:lnTo>
                                  <a:lnTo>
                                    <a:pt x="322" y="87"/>
                                  </a:lnTo>
                                  <a:lnTo>
                                    <a:pt x="333" y="77"/>
                                  </a:lnTo>
                                  <a:lnTo>
                                    <a:pt x="345" y="67"/>
                                  </a:lnTo>
                                  <a:lnTo>
                                    <a:pt x="353" y="57"/>
                                  </a:lnTo>
                                  <a:lnTo>
                                    <a:pt x="385" y="20"/>
                                  </a:lnTo>
                                  <a:lnTo>
                                    <a:pt x="388" y="16"/>
                                  </a:lnTo>
                                  <a:lnTo>
                                    <a:pt x="393" y="11"/>
                                  </a:lnTo>
                                  <a:lnTo>
                                    <a:pt x="400" y="8"/>
                                  </a:lnTo>
                                  <a:lnTo>
                                    <a:pt x="406" y="5"/>
                                  </a:lnTo>
                                  <a:lnTo>
                                    <a:pt x="412" y="2"/>
                                  </a:lnTo>
                                  <a:lnTo>
                                    <a:pt x="418" y="1"/>
                                  </a:lnTo>
                                  <a:lnTo>
                                    <a:pt x="425" y="0"/>
                                  </a:lnTo>
                                  <a:lnTo>
                                    <a:pt x="431" y="0"/>
                                  </a:lnTo>
                                  <a:lnTo>
                                    <a:pt x="562" y="10"/>
                                  </a:lnTo>
                                  <a:lnTo>
                                    <a:pt x="568" y="10"/>
                                  </a:lnTo>
                                  <a:lnTo>
                                    <a:pt x="573" y="12"/>
                                  </a:lnTo>
                                  <a:lnTo>
                                    <a:pt x="579" y="13"/>
                                  </a:lnTo>
                                  <a:lnTo>
                                    <a:pt x="584" y="17"/>
                                  </a:lnTo>
                                  <a:lnTo>
                                    <a:pt x="588" y="20"/>
                                  </a:lnTo>
                                  <a:lnTo>
                                    <a:pt x="592" y="23"/>
                                  </a:lnTo>
                                  <a:lnTo>
                                    <a:pt x="596" y="27"/>
                                  </a:lnTo>
                                  <a:lnTo>
                                    <a:pt x="597" y="31"/>
                                  </a:lnTo>
                                  <a:lnTo>
                                    <a:pt x="598" y="35"/>
                                  </a:lnTo>
                                  <a:lnTo>
                                    <a:pt x="602" y="38"/>
                                  </a:lnTo>
                                  <a:lnTo>
                                    <a:pt x="604" y="40"/>
                                  </a:lnTo>
                                  <a:lnTo>
                                    <a:pt x="608" y="41"/>
                                  </a:lnTo>
                                  <a:lnTo>
                                    <a:pt x="612" y="41"/>
                                  </a:lnTo>
                                  <a:lnTo>
                                    <a:pt x="617" y="40"/>
                                  </a:lnTo>
                                  <a:lnTo>
                                    <a:pt x="622" y="37"/>
                                  </a:lnTo>
                                  <a:lnTo>
                                    <a:pt x="626" y="35"/>
                                  </a:lnTo>
                                  <a:lnTo>
                                    <a:pt x="652" y="15"/>
                                  </a:lnTo>
                                  <a:lnTo>
                                    <a:pt x="657" y="12"/>
                                  </a:lnTo>
                                  <a:lnTo>
                                    <a:pt x="662" y="10"/>
                                  </a:lnTo>
                                  <a:lnTo>
                                    <a:pt x="668" y="7"/>
                                  </a:lnTo>
                                  <a:lnTo>
                                    <a:pt x="675" y="7"/>
                                  </a:lnTo>
                                  <a:lnTo>
                                    <a:pt x="682" y="6"/>
                                  </a:lnTo>
                                  <a:lnTo>
                                    <a:pt x="688" y="7"/>
                                  </a:lnTo>
                                  <a:lnTo>
                                    <a:pt x="694" y="8"/>
                                  </a:lnTo>
                                  <a:lnTo>
                                    <a:pt x="699" y="10"/>
                                  </a:lnTo>
                                  <a:lnTo>
                                    <a:pt x="705" y="13"/>
                                  </a:lnTo>
                                  <a:lnTo>
                                    <a:pt x="710" y="16"/>
                                  </a:lnTo>
                                  <a:lnTo>
                                    <a:pt x="712" y="17"/>
                                  </a:lnTo>
                                  <a:lnTo>
                                    <a:pt x="713" y="20"/>
                                  </a:lnTo>
                                  <a:lnTo>
                                    <a:pt x="717" y="23"/>
                                  </a:lnTo>
                                  <a:lnTo>
                                    <a:pt x="718" y="27"/>
                                  </a:lnTo>
                                  <a:lnTo>
                                    <a:pt x="718" y="31"/>
                                  </a:lnTo>
                                  <a:lnTo>
                                    <a:pt x="718" y="36"/>
                                  </a:lnTo>
                                  <a:lnTo>
                                    <a:pt x="717" y="37"/>
                                  </a:lnTo>
                                  <a:lnTo>
                                    <a:pt x="715" y="40"/>
                                  </a:lnTo>
                                  <a:lnTo>
                                    <a:pt x="712" y="43"/>
                                  </a:lnTo>
                                  <a:lnTo>
                                    <a:pt x="709" y="47"/>
                                  </a:lnTo>
                                  <a:lnTo>
                                    <a:pt x="707" y="52"/>
                                  </a:lnTo>
                                  <a:lnTo>
                                    <a:pt x="705" y="56"/>
                                  </a:lnTo>
                                  <a:lnTo>
                                    <a:pt x="704" y="61"/>
                                  </a:lnTo>
                                  <a:lnTo>
                                    <a:pt x="705" y="65"/>
                                  </a:lnTo>
                                  <a:lnTo>
                                    <a:pt x="707" y="68"/>
                                  </a:lnTo>
                                  <a:lnTo>
                                    <a:pt x="709" y="72"/>
                                  </a:lnTo>
                                  <a:lnTo>
                                    <a:pt x="712" y="75"/>
                                  </a:lnTo>
                                  <a:lnTo>
                                    <a:pt x="717" y="78"/>
                                  </a:lnTo>
                                  <a:lnTo>
                                    <a:pt x="722" y="81"/>
                                  </a:lnTo>
                                  <a:lnTo>
                                    <a:pt x="733" y="86"/>
                                  </a:lnTo>
                                  <a:lnTo>
                                    <a:pt x="747" y="90"/>
                                  </a:lnTo>
                                  <a:lnTo>
                                    <a:pt x="753" y="91"/>
                                  </a:lnTo>
                                  <a:lnTo>
                                    <a:pt x="759" y="92"/>
                                  </a:lnTo>
                                  <a:lnTo>
                                    <a:pt x="787" y="95"/>
                                  </a:lnTo>
                                  <a:lnTo>
                                    <a:pt x="799" y="96"/>
                                  </a:lnTo>
                                  <a:lnTo>
                                    <a:pt x="814" y="96"/>
                                  </a:lnTo>
                                  <a:lnTo>
                                    <a:pt x="829" y="93"/>
                                  </a:lnTo>
                                  <a:lnTo>
                                    <a:pt x="841" y="91"/>
                                  </a:lnTo>
                                  <a:lnTo>
                                    <a:pt x="891" y="78"/>
                                  </a:lnTo>
                                  <a:lnTo>
                                    <a:pt x="896" y="77"/>
                                  </a:lnTo>
                                  <a:lnTo>
                                    <a:pt x="901" y="75"/>
                                  </a:lnTo>
                                  <a:lnTo>
                                    <a:pt x="905" y="71"/>
                                  </a:lnTo>
                                  <a:lnTo>
                                    <a:pt x="908" y="67"/>
                                  </a:lnTo>
                                  <a:lnTo>
                                    <a:pt x="909" y="63"/>
                                  </a:lnTo>
                                  <a:lnTo>
                                    <a:pt x="910" y="60"/>
                                  </a:lnTo>
                                  <a:lnTo>
                                    <a:pt x="910" y="55"/>
                                  </a:lnTo>
                                  <a:lnTo>
                                    <a:pt x="908" y="50"/>
                                  </a:lnTo>
                                  <a:lnTo>
                                    <a:pt x="906" y="46"/>
                                  </a:lnTo>
                                  <a:lnTo>
                                    <a:pt x="906" y="41"/>
                                  </a:lnTo>
                                  <a:lnTo>
                                    <a:pt x="908" y="37"/>
                                  </a:lnTo>
                                  <a:lnTo>
                                    <a:pt x="909" y="33"/>
                                  </a:lnTo>
                                  <a:lnTo>
                                    <a:pt x="911" y="30"/>
                                  </a:lnTo>
                                  <a:lnTo>
                                    <a:pt x="915" y="26"/>
                                  </a:lnTo>
                                  <a:lnTo>
                                    <a:pt x="920" y="23"/>
                                  </a:lnTo>
                                  <a:lnTo>
                                    <a:pt x="925" y="22"/>
                                  </a:lnTo>
                                  <a:lnTo>
                                    <a:pt x="928" y="21"/>
                                  </a:lnTo>
                                  <a:lnTo>
                                    <a:pt x="934" y="21"/>
                                  </a:lnTo>
                                  <a:lnTo>
                                    <a:pt x="940" y="21"/>
                                  </a:lnTo>
                                  <a:lnTo>
                                    <a:pt x="946" y="22"/>
                                  </a:lnTo>
                                  <a:lnTo>
                                    <a:pt x="951" y="23"/>
                                  </a:lnTo>
                                  <a:lnTo>
                                    <a:pt x="958" y="26"/>
                                  </a:lnTo>
                                  <a:lnTo>
                                    <a:pt x="963" y="30"/>
                                  </a:lnTo>
                                  <a:lnTo>
                                    <a:pt x="966" y="33"/>
                                  </a:lnTo>
                                  <a:lnTo>
                                    <a:pt x="970" y="38"/>
                                  </a:lnTo>
                                  <a:lnTo>
                                    <a:pt x="978" y="51"/>
                                  </a:lnTo>
                                  <a:lnTo>
                                    <a:pt x="980" y="56"/>
                                  </a:lnTo>
                                  <a:lnTo>
                                    <a:pt x="981" y="61"/>
                                  </a:lnTo>
                                  <a:lnTo>
                                    <a:pt x="981" y="66"/>
                                  </a:lnTo>
                                  <a:lnTo>
                                    <a:pt x="980" y="71"/>
                                  </a:lnTo>
                                  <a:lnTo>
                                    <a:pt x="978" y="76"/>
                                  </a:lnTo>
                                  <a:lnTo>
                                    <a:pt x="975" y="80"/>
                                  </a:lnTo>
                                  <a:lnTo>
                                    <a:pt x="971" y="83"/>
                                  </a:lnTo>
                                  <a:lnTo>
                                    <a:pt x="966" y="86"/>
                                  </a:lnTo>
                                  <a:lnTo>
                                    <a:pt x="948" y="92"/>
                                  </a:lnTo>
                                  <a:lnTo>
                                    <a:pt x="936" y="97"/>
                                  </a:lnTo>
                                  <a:lnTo>
                                    <a:pt x="921" y="101"/>
                                  </a:lnTo>
                                  <a:lnTo>
                                    <a:pt x="894" y="110"/>
                                  </a:lnTo>
                                  <a:lnTo>
                                    <a:pt x="829" y="125"/>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7" name="Freeform 60"/>
                            <a:cNvSpPr>
                              <a:spLocks noChangeArrowheads="1"/>
                            </a:cNvSpPr>
                          </a:nvSpPr>
                          <a:spPr bwMode="auto">
                            <a:xfrm rot="5100000">
                              <a:off x="2761" y="3229"/>
                              <a:ext cx="133" cy="247"/>
                            </a:xfrm>
                            <a:custGeom>
                              <a:avLst/>
                              <a:gdLst>
                                <a:gd name="T0" fmla="*/ 0 w 726"/>
                                <a:gd name="T1" fmla="*/ 0 h 698"/>
                                <a:gd name="T2" fmla="*/ 0 w 726"/>
                                <a:gd name="T3" fmla="*/ 0 h 698"/>
                                <a:gd name="T4" fmla="*/ 0 w 726"/>
                                <a:gd name="T5" fmla="*/ 0 h 698"/>
                                <a:gd name="T6" fmla="*/ 0 w 726"/>
                                <a:gd name="T7" fmla="*/ 0 h 698"/>
                                <a:gd name="T8" fmla="*/ 0 w 726"/>
                                <a:gd name="T9" fmla="*/ 0 h 698"/>
                                <a:gd name="T10" fmla="*/ 0 w 726"/>
                                <a:gd name="T11" fmla="*/ 0 h 698"/>
                                <a:gd name="T12" fmla="*/ 0 w 726"/>
                                <a:gd name="T13" fmla="*/ 0 h 698"/>
                                <a:gd name="T14" fmla="*/ 0 w 726"/>
                                <a:gd name="T15" fmla="*/ 0 h 698"/>
                                <a:gd name="T16" fmla="*/ 0 w 726"/>
                                <a:gd name="T17" fmla="*/ 0 h 698"/>
                                <a:gd name="T18" fmla="*/ 0 w 726"/>
                                <a:gd name="T19" fmla="*/ 0 h 698"/>
                                <a:gd name="T20" fmla="*/ 0 w 726"/>
                                <a:gd name="T21" fmla="*/ 0 h 698"/>
                                <a:gd name="T22" fmla="*/ 0 w 726"/>
                                <a:gd name="T23" fmla="*/ 0 h 698"/>
                                <a:gd name="T24" fmla="*/ 0 w 726"/>
                                <a:gd name="T25" fmla="*/ 0 h 698"/>
                                <a:gd name="T26" fmla="*/ 0 w 726"/>
                                <a:gd name="T27" fmla="*/ 0 h 698"/>
                                <a:gd name="T28" fmla="*/ 0 w 726"/>
                                <a:gd name="T29" fmla="*/ 0 h 698"/>
                                <a:gd name="T30" fmla="*/ 0 w 726"/>
                                <a:gd name="T31" fmla="*/ 0 h 698"/>
                                <a:gd name="T32" fmla="*/ 0 w 726"/>
                                <a:gd name="T33" fmla="*/ 0 h 698"/>
                                <a:gd name="T34" fmla="*/ 0 w 726"/>
                                <a:gd name="T35" fmla="*/ 0 h 698"/>
                                <a:gd name="T36" fmla="*/ 0 w 726"/>
                                <a:gd name="T37" fmla="*/ 0 h 698"/>
                                <a:gd name="T38" fmla="*/ 0 w 726"/>
                                <a:gd name="T39" fmla="*/ 0 h 698"/>
                                <a:gd name="T40" fmla="*/ 0 w 726"/>
                                <a:gd name="T41" fmla="*/ 0 h 698"/>
                                <a:gd name="T42" fmla="*/ 0 w 726"/>
                                <a:gd name="T43" fmla="*/ 0 h 698"/>
                                <a:gd name="T44" fmla="*/ 0 w 726"/>
                                <a:gd name="T45" fmla="*/ 0 h 698"/>
                                <a:gd name="T46" fmla="*/ 0 w 726"/>
                                <a:gd name="T47" fmla="*/ 0 h 698"/>
                                <a:gd name="T48" fmla="*/ 0 w 726"/>
                                <a:gd name="T49" fmla="*/ 0 h 698"/>
                                <a:gd name="T50" fmla="*/ 0 w 726"/>
                                <a:gd name="T51" fmla="*/ 0 h 698"/>
                                <a:gd name="T52" fmla="*/ 0 w 726"/>
                                <a:gd name="T53" fmla="*/ 0 h 698"/>
                                <a:gd name="T54" fmla="*/ 0 w 726"/>
                                <a:gd name="T55" fmla="*/ 0 h 698"/>
                                <a:gd name="T56" fmla="*/ 0 w 726"/>
                                <a:gd name="T57" fmla="*/ 0 h 698"/>
                                <a:gd name="T58" fmla="*/ 0 w 726"/>
                                <a:gd name="T59" fmla="*/ 0 h 698"/>
                                <a:gd name="T60" fmla="*/ 0 w 726"/>
                                <a:gd name="T61" fmla="*/ 0 h 698"/>
                                <a:gd name="T62" fmla="*/ 0 w 726"/>
                                <a:gd name="T63" fmla="*/ 0 h 698"/>
                                <a:gd name="T64" fmla="*/ 0 w 726"/>
                                <a:gd name="T65" fmla="*/ 0 h 698"/>
                                <a:gd name="T66" fmla="*/ 0 w 726"/>
                                <a:gd name="T67" fmla="*/ 0 h 698"/>
                                <a:gd name="T68" fmla="*/ 0 w 726"/>
                                <a:gd name="T69" fmla="*/ 0 h 698"/>
                                <a:gd name="T70" fmla="*/ 0 w 726"/>
                                <a:gd name="T71" fmla="*/ 0 h 698"/>
                                <a:gd name="T72" fmla="*/ 0 w 726"/>
                                <a:gd name="T73" fmla="*/ 0 h 698"/>
                                <a:gd name="T74" fmla="*/ 0 w 726"/>
                                <a:gd name="T75" fmla="*/ 0 h 698"/>
                                <a:gd name="T76" fmla="*/ 0 w 726"/>
                                <a:gd name="T77" fmla="*/ 0 h 698"/>
                                <a:gd name="T78" fmla="*/ 0 w 726"/>
                                <a:gd name="T79" fmla="*/ 0 h 698"/>
                                <a:gd name="T80" fmla="*/ 0 w 726"/>
                                <a:gd name="T81" fmla="*/ 0 h 698"/>
                                <a:gd name="T82" fmla="*/ 0 w 726"/>
                                <a:gd name="T83" fmla="*/ 0 h 698"/>
                                <a:gd name="T84" fmla="*/ 0 w 726"/>
                                <a:gd name="T85" fmla="*/ 0 h 698"/>
                                <a:gd name="T86" fmla="*/ 0 w 726"/>
                                <a:gd name="T87" fmla="*/ 0 h 698"/>
                                <a:gd name="T88" fmla="*/ 0 w 726"/>
                                <a:gd name="T89" fmla="*/ 0 h 698"/>
                                <a:gd name="T90" fmla="*/ 0 w 726"/>
                                <a:gd name="T91" fmla="*/ 0 h 698"/>
                                <a:gd name="T92" fmla="*/ 0 w 726"/>
                                <a:gd name="T93" fmla="*/ 0 h 698"/>
                                <a:gd name="T94" fmla="*/ 0 w 726"/>
                                <a:gd name="T95" fmla="*/ 0 h 698"/>
                                <a:gd name="T96" fmla="*/ 0 w 726"/>
                                <a:gd name="T97" fmla="*/ 0 h 698"/>
                                <a:gd name="T98" fmla="*/ 0 w 726"/>
                                <a:gd name="T99" fmla="*/ 0 h 69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726"/>
                                <a:gd name="T151" fmla="*/ 0 h 698"/>
                                <a:gd name="T152" fmla="*/ 726 w 726"/>
                                <a:gd name="T153" fmla="*/ 698 h 69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726" h="698">
                                  <a:moveTo>
                                    <a:pt x="122" y="233"/>
                                  </a:moveTo>
                                  <a:lnTo>
                                    <a:pt x="129" y="223"/>
                                  </a:lnTo>
                                  <a:lnTo>
                                    <a:pt x="134" y="217"/>
                                  </a:lnTo>
                                  <a:lnTo>
                                    <a:pt x="139" y="212"/>
                                  </a:lnTo>
                                  <a:lnTo>
                                    <a:pt x="149" y="202"/>
                                  </a:lnTo>
                                  <a:lnTo>
                                    <a:pt x="156" y="198"/>
                                  </a:lnTo>
                                  <a:lnTo>
                                    <a:pt x="161" y="195"/>
                                  </a:lnTo>
                                  <a:lnTo>
                                    <a:pt x="203" y="166"/>
                                  </a:lnTo>
                                  <a:lnTo>
                                    <a:pt x="213" y="157"/>
                                  </a:lnTo>
                                  <a:lnTo>
                                    <a:pt x="218" y="152"/>
                                  </a:lnTo>
                                  <a:lnTo>
                                    <a:pt x="223" y="147"/>
                                  </a:lnTo>
                                  <a:lnTo>
                                    <a:pt x="228" y="141"/>
                                  </a:lnTo>
                                  <a:lnTo>
                                    <a:pt x="232" y="135"/>
                                  </a:lnTo>
                                  <a:lnTo>
                                    <a:pt x="234" y="130"/>
                                  </a:lnTo>
                                  <a:lnTo>
                                    <a:pt x="237" y="123"/>
                                  </a:lnTo>
                                  <a:lnTo>
                                    <a:pt x="247" y="97"/>
                                  </a:lnTo>
                                  <a:lnTo>
                                    <a:pt x="249" y="92"/>
                                  </a:lnTo>
                                  <a:lnTo>
                                    <a:pt x="253" y="87"/>
                                  </a:lnTo>
                                  <a:lnTo>
                                    <a:pt x="258" y="82"/>
                                  </a:lnTo>
                                  <a:lnTo>
                                    <a:pt x="263" y="79"/>
                                  </a:lnTo>
                                  <a:lnTo>
                                    <a:pt x="268" y="76"/>
                                  </a:lnTo>
                                  <a:lnTo>
                                    <a:pt x="274" y="74"/>
                                  </a:lnTo>
                                  <a:lnTo>
                                    <a:pt x="279" y="72"/>
                                  </a:lnTo>
                                  <a:lnTo>
                                    <a:pt x="285" y="72"/>
                                  </a:lnTo>
                                  <a:lnTo>
                                    <a:pt x="330" y="75"/>
                                  </a:lnTo>
                                  <a:lnTo>
                                    <a:pt x="335" y="75"/>
                                  </a:lnTo>
                                  <a:lnTo>
                                    <a:pt x="342" y="74"/>
                                  </a:lnTo>
                                  <a:lnTo>
                                    <a:pt x="347" y="71"/>
                                  </a:lnTo>
                                  <a:lnTo>
                                    <a:pt x="352" y="69"/>
                                  </a:lnTo>
                                  <a:lnTo>
                                    <a:pt x="355" y="65"/>
                                  </a:lnTo>
                                  <a:lnTo>
                                    <a:pt x="357" y="64"/>
                                  </a:lnTo>
                                  <a:lnTo>
                                    <a:pt x="358" y="61"/>
                                  </a:lnTo>
                                  <a:lnTo>
                                    <a:pt x="359" y="56"/>
                                  </a:lnTo>
                                  <a:lnTo>
                                    <a:pt x="359" y="54"/>
                                  </a:lnTo>
                                  <a:lnTo>
                                    <a:pt x="359" y="51"/>
                                  </a:lnTo>
                                  <a:lnTo>
                                    <a:pt x="359" y="37"/>
                                  </a:lnTo>
                                  <a:lnTo>
                                    <a:pt x="362" y="26"/>
                                  </a:lnTo>
                                  <a:lnTo>
                                    <a:pt x="364" y="17"/>
                                  </a:lnTo>
                                  <a:lnTo>
                                    <a:pt x="367" y="15"/>
                                  </a:lnTo>
                                  <a:lnTo>
                                    <a:pt x="369" y="11"/>
                                  </a:lnTo>
                                  <a:lnTo>
                                    <a:pt x="372" y="9"/>
                                  </a:lnTo>
                                  <a:lnTo>
                                    <a:pt x="374" y="7"/>
                                  </a:lnTo>
                                  <a:lnTo>
                                    <a:pt x="380" y="4"/>
                                  </a:lnTo>
                                  <a:lnTo>
                                    <a:pt x="388" y="1"/>
                                  </a:lnTo>
                                  <a:lnTo>
                                    <a:pt x="395" y="0"/>
                                  </a:lnTo>
                                  <a:lnTo>
                                    <a:pt x="398" y="0"/>
                                  </a:lnTo>
                                  <a:lnTo>
                                    <a:pt x="400" y="1"/>
                                  </a:lnTo>
                                  <a:lnTo>
                                    <a:pt x="403" y="4"/>
                                  </a:lnTo>
                                  <a:lnTo>
                                    <a:pt x="404" y="6"/>
                                  </a:lnTo>
                                  <a:lnTo>
                                    <a:pt x="407" y="9"/>
                                  </a:lnTo>
                                  <a:lnTo>
                                    <a:pt x="409" y="11"/>
                                  </a:lnTo>
                                  <a:lnTo>
                                    <a:pt x="413" y="14"/>
                                  </a:lnTo>
                                  <a:lnTo>
                                    <a:pt x="418" y="15"/>
                                  </a:lnTo>
                                  <a:lnTo>
                                    <a:pt x="424" y="17"/>
                                  </a:lnTo>
                                  <a:lnTo>
                                    <a:pt x="430" y="20"/>
                                  </a:lnTo>
                                  <a:lnTo>
                                    <a:pt x="437" y="22"/>
                                  </a:lnTo>
                                  <a:lnTo>
                                    <a:pt x="443" y="26"/>
                                  </a:lnTo>
                                  <a:lnTo>
                                    <a:pt x="455" y="34"/>
                                  </a:lnTo>
                                  <a:lnTo>
                                    <a:pt x="461" y="37"/>
                                  </a:lnTo>
                                  <a:lnTo>
                                    <a:pt x="465" y="41"/>
                                  </a:lnTo>
                                  <a:lnTo>
                                    <a:pt x="625" y="191"/>
                                  </a:lnTo>
                                  <a:lnTo>
                                    <a:pt x="635" y="198"/>
                                  </a:lnTo>
                                  <a:lnTo>
                                    <a:pt x="648" y="208"/>
                                  </a:lnTo>
                                  <a:lnTo>
                                    <a:pt x="660" y="216"/>
                                  </a:lnTo>
                                  <a:lnTo>
                                    <a:pt x="671" y="223"/>
                                  </a:lnTo>
                                  <a:lnTo>
                                    <a:pt x="697" y="237"/>
                                  </a:lnTo>
                                  <a:lnTo>
                                    <a:pt x="702" y="240"/>
                                  </a:lnTo>
                                  <a:lnTo>
                                    <a:pt x="707" y="245"/>
                                  </a:lnTo>
                                  <a:lnTo>
                                    <a:pt x="712" y="250"/>
                                  </a:lnTo>
                                  <a:lnTo>
                                    <a:pt x="716" y="255"/>
                                  </a:lnTo>
                                  <a:lnTo>
                                    <a:pt x="719" y="260"/>
                                  </a:lnTo>
                                  <a:lnTo>
                                    <a:pt x="721" y="266"/>
                                  </a:lnTo>
                                  <a:lnTo>
                                    <a:pt x="724" y="272"/>
                                  </a:lnTo>
                                  <a:lnTo>
                                    <a:pt x="725" y="278"/>
                                  </a:lnTo>
                                  <a:lnTo>
                                    <a:pt x="725" y="292"/>
                                  </a:lnTo>
                                  <a:lnTo>
                                    <a:pt x="725" y="298"/>
                                  </a:lnTo>
                                  <a:lnTo>
                                    <a:pt x="725" y="305"/>
                                  </a:lnTo>
                                  <a:lnTo>
                                    <a:pt x="724" y="311"/>
                                  </a:lnTo>
                                  <a:lnTo>
                                    <a:pt x="722" y="318"/>
                                  </a:lnTo>
                                  <a:lnTo>
                                    <a:pt x="720" y="332"/>
                                  </a:lnTo>
                                  <a:lnTo>
                                    <a:pt x="717" y="337"/>
                                  </a:lnTo>
                                  <a:lnTo>
                                    <a:pt x="715" y="343"/>
                                  </a:lnTo>
                                  <a:lnTo>
                                    <a:pt x="714" y="348"/>
                                  </a:lnTo>
                                  <a:lnTo>
                                    <a:pt x="712" y="353"/>
                                  </a:lnTo>
                                  <a:lnTo>
                                    <a:pt x="711" y="359"/>
                                  </a:lnTo>
                                  <a:lnTo>
                                    <a:pt x="710" y="367"/>
                                  </a:lnTo>
                                  <a:lnTo>
                                    <a:pt x="710" y="381"/>
                                  </a:lnTo>
                                  <a:lnTo>
                                    <a:pt x="711" y="387"/>
                                  </a:lnTo>
                                  <a:lnTo>
                                    <a:pt x="712" y="392"/>
                                  </a:lnTo>
                                  <a:lnTo>
                                    <a:pt x="724" y="432"/>
                                  </a:lnTo>
                                  <a:lnTo>
                                    <a:pt x="725" y="438"/>
                                  </a:lnTo>
                                  <a:lnTo>
                                    <a:pt x="726" y="444"/>
                                  </a:lnTo>
                                  <a:lnTo>
                                    <a:pt x="725" y="458"/>
                                  </a:lnTo>
                                  <a:lnTo>
                                    <a:pt x="724" y="464"/>
                                  </a:lnTo>
                                  <a:lnTo>
                                    <a:pt x="721" y="471"/>
                                  </a:lnTo>
                                  <a:lnTo>
                                    <a:pt x="719" y="477"/>
                                  </a:lnTo>
                                  <a:lnTo>
                                    <a:pt x="716" y="482"/>
                                  </a:lnTo>
                                  <a:lnTo>
                                    <a:pt x="715" y="483"/>
                                  </a:lnTo>
                                  <a:lnTo>
                                    <a:pt x="714" y="486"/>
                                  </a:lnTo>
                                  <a:lnTo>
                                    <a:pt x="711" y="488"/>
                                  </a:lnTo>
                                  <a:lnTo>
                                    <a:pt x="707" y="491"/>
                                  </a:lnTo>
                                  <a:lnTo>
                                    <a:pt x="702" y="493"/>
                                  </a:lnTo>
                                  <a:lnTo>
                                    <a:pt x="697" y="496"/>
                                  </a:lnTo>
                                  <a:lnTo>
                                    <a:pt x="692" y="496"/>
                                  </a:lnTo>
                                  <a:lnTo>
                                    <a:pt x="686" y="494"/>
                                  </a:lnTo>
                                  <a:lnTo>
                                    <a:pt x="681" y="493"/>
                                  </a:lnTo>
                                  <a:lnTo>
                                    <a:pt x="676" y="491"/>
                                  </a:lnTo>
                                  <a:lnTo>
                                    <a:pt x="571" y="414"/>
                                  </a:lnTo>
                                  <a:lnTo>
                                    <a:pt x="566" y="411"/>
                                  </a:lnTo>
                                  <a:lnTo>
                                    <a:pt x="561" y="408"/>
                                  </a:lnTo>
                                  <a:lnTo>
                                    <a:pt x="554" y="406"/>
                                  </a:lnTo>
                                  <a:lnTo>
                                    <a:pt x="548" y="404"/>
                                  </a:lnTo>
                                  <a:lnTo>
                                    <a:pt x="540" y="402"/>
                                  </a:lnTo>
                                  <a:lnTo>
                                    <a:pt x="534" y="402"/>
                                  </a:lnTo>
                                  <a:lnTo>
                                    <a:pt x="528" y="402"/>
                                  </a:lnTo>
                                  <a:lnTo>
                                    <a:pt x="521" y="402"/>
                                  </a:lnTo>
                                  <a:lnTo>
                                    <a:pt x="475" y="409"/>
                                  </a:lnTo>
                                  <a:lnTo>
                                    <a:pt x="470" y="411"/>
                                  </a:lnTo>
                                  <a:lnTo>
                                    <a:pt x="465" y="414"/>
                                  </a:lnTo>
                                  <a:lnTo>
                                    <a:pt x="460" y="419"/>
                                  </a:lnTo>
                                  <a:lnTo>
                                    <a:pt x="457" y="424"/>
                                  </a:lnTo>
                                  <a:lnTo>
                                    <a:pt x="453" y="431"/>
                                  </a:lnTo>
                                  <a:lnTo>
                                    <a:pt x="450" y="438"/>
                                  </a:lnTo>
                                  <a:lnTo>
                                    <a:pt x="449" y="444"/>
                                  </a:lnTo>
                                  <a:lnTo>
                                    <a:pt x="448" y="451"/>
                                  </a:lnTo>
                                  <a:lnTo>
                                    <a:pt x="450" y="592"/>
                                  </a:lnTo>
                                  <a:lnTo>
                                    <a:pt x="449" y="604"/>
                                  </a:lnTo>
                                  <a:lnTo>
                                    <a:pt x="448" y="610"/>
                                  </a:lnTo>
                                  <a:lnTo>
                                    <a:pt x="445" y="617"/>
                                  </a:lnTo>
                                  <a:lnTo>
                                    <a:pt x="444" y="623"/>
                                  </a:lnTo>
                                  <a:lnTo>
                                    <a:pt x="442" y="629"/>
                                  </a:lnTo>
                                  <a:lnTo>
                                    <a:pt x="435" y="638"/>
                                  </a:lnTo>
                                  <a:lnTo>
                                    <a:pt x="432" y="642"/>
                                  </a:lnTo>
                                  <a:lnTo>
                                    <a:pt x="428" y="645"/>
                                  </a:lnTo>
                                  <a:lnTo>
                                    <a:pt x="423" y="648"/>
                                  </a:lnTo>
                                  <a:lnTo>
                                    <a:pt x="417" y="649"/>
                                  </a:lnTo>
                                  <a:lnTo>
                                    <a:pt x="412" y="649"/>
                                  </a:lnTo>
                                  <a:lnTo>
                                    <a:pt x="405" y="649"/>
                                  </a:lnTo>
                                  <a:lnTo>
                                    <a:pt x="400" y="648"/>
                                  </a:lnTo>
                                  <a:lnTo>
                                    <a:pt x="398" y="647"/>
                                  </a:lnTo>
                                  <a:lnTo>
                                    <a:pt x="395" y="644"/>
                                  </a:lnTo>
                                  <a:lnTo>
                                    <a:pt x="388" y="639"/>
                                  </a:lnTo>
                                  <a:lnTo>
                                    <a:pt x="378" y="632"/>
                                  </a:lnTo>
                                  <a:lnTo>
                                    <a:pt x="367" y="623"/>
                                  </a:lnTo>
                                  <a:lnTo>
                                    <a:pt x="362" y="620"/>
                                  </a:lnTo>
                                  <a:lnTo>
                                    <a:pt x="357" y="618"/>
                                  </a:lnTo>
                                  <a:lnTo>
                                    <a:pt x="352" y="615"/>
                                  </a:lnTo>
                                  <a:lnTo>
                                    <a:pt x="347" y="614"/>
                                  </a:lnTo>
                                  <a:lnTo>
                                    <a:pt x="343" y="614"/>
                                  </a:lnTo>
                                  <a:lnTo>
                                    <a:pt x="338" y="615"/>
                                  </a:lnTo>
                                  <a:lnTo>
                                    <a:pt x="333" y="617"/>
                                  </a:lnTo>
                                  <a:lnTo>
                                    <a:pt x="328" y="619"/>
                                  </a:lnTo>
                                  <a:lnTo>
                                    <a:pt x="323" y="623"/>
                                  </a:lnTo>
                                  <a:lnTo>
                                    <a:pt x="319" y="627"/>
                                  </a:lnTo>
                                  <a:lnTo>
                                    <a:pt x="314" y="630"/>
                                  </a:lnTo>
                                  <a:lnTo>
                                    <a:pt x="310" y="634"/>
                                  </a:lnTo>
                                  <a:lnTo>
                                    <a:pt x="277" y="683"/>
                                  </a:lnTo>
                                  <a:lnTo>
                                    <a:pt x="273" y="687"/>
                                  </a:lnTo>
                                  <a:lnTo>
                                    <a:pt x="268" y="690"/>
                                  </a:lnTo>
                                  <a:lnTo>
                                    <a:pt x="263" y="693"/>
                                  </a:lnTo>
                                  <a:lnTo>
                                    <a:pt x="257" y="695"/>
                                  </a:lnTo>
                                  <a:lnTo>
                                    <a:pt x="251" y="697"/>
                                  </a:lnTo>
                                  <a:lnTo>
                                    <a:pt x="244" y="698"/>
                                  </a:lnTo>
                                  <a:lnTo>
                                    <a:pt x="239" y="697"/>
                                  </a:lnTo>
                                  <a:lnTo>
                                    <a:pt x="233" y="695"/>
                                  </a:lnTo>
                                  <a:lnTo>
                                    <a:pt x="184" y="678"/>
                                  </a:lnTo>
                                  <a:lnTo>
                                    <a:pt x="178" y="674"/>
                                  </a:lnTo>
                                  <a:lnTo>
                                    <a:pt x="173" y="672"/>
                                  </a:lnTo>
                                  <a:lnTo>
                                    <a:pt x="169" y="667"/>
                                  </a:lnTo>
                                  <a:lnTo>
                                    <a:pt x="166" y="662"/>
                                  </a:lnTo>
                                  <a:lnTo>
                                    <a:pt x="162" y="657"/>
                                  </a:lnTo>
                                  <a:lnTo>
                                    <a:pt x="159" y="650"/>
                                  </a:lnTo>
                                  <a:lnTo>
                                    <a:pt x="158" y="645"/>
                                  </a:lnTo>
                                  <a:lnTo>
                                    <a:pt x="157" y="639"/>
                                  </a:lnTo>
                                  <a:lnTo>
                                    <a:pt x="157" y="522"/>
                                  </a:lnTo>
                                  <a:lnTo>
                                    <a:pt x="157" y="517"/>
                                  </a:lnTo>
                                  <a:lnTo>
                                    <a:pt x="156" y="514"/>
                                  </a:lnTo>
                                  <a:lnTo>
                                    <a:pt x="154" y="512"/>
                                  </a:lnTo>
                                  <a:lnTo>
                                    <a:pt x="152" y="507"/>
                                  </a:lnTo>
                                  <a:lnTo>
                                    <a:pt x="148" y="504"/>
                                  </a:lnTo>
                                  <a:lnTo>
                                    <a:pt x="144" y="501"/>
                                  </a:lnTo>
                                  <a:lnTo>
                                    <a:pt x="139" y="498"/>
                                  </a:lnTo>
                                  <a:lnTo>
                                    <a:pt x="133" y="497"/>
                                  </a:lnTo>
                                  <a:lnTo>
                                    <a:pt x="128" y="496"/>
                                  </a:lnTo>
                                  <a:lnTo>
                                    <a:pt x="66" y="489"/>
                                  </a:lnTo>
                                  <a:lnTo>
                                    <a:pt x="59" y="488"/>
                                  </a:lnTo>
                                  <a:lnTo>
                                    <a:pt x="53" y="486"/>
                                  </a:lnTo>
                                  <a:lnTo>
                                    <a:pt x="47" y="483"/>
                                  </a:lnTo>
                                  <a:lnTo>
                                    <a:pt x="40" y="479"/>
                                  </a:lnTo>
                                  <a:lnTo>
                                    <a:pt x="27" y="472"/>
                                  </a:lnTo>
                                  <a:lnTo>
                                    <a:pt x="16" y="464"/>
                                  </a:lnTo>
                                  <a:lnTo>
                                    <a:pt x="12" y="462"/>
                                  </a:lnTo>
                                  <a:lnTo>
                                    <a:pt x="7" y="458"/>
                                  </a:lnTo>
                                  <a:lnTo>
                                    <a:pt x="5" y="453"/>
                                  </a:lnTo>
                                  <a:lnTo>
                                    <a:pt x="2" y="449"/>
                                  </a:lnTo>
                                  <a:lnTo>
                                    <a:pt x="0" y="443"/>
                                  </a:lnTo>
                                  <a:lnTo>
                                    <a:pt x="0" y="438"/>
                                  </a:lnTo>
                                  <a:lnTo>
                                    <a:pt x="0" y="432"/>
                                  </a:lnTo>
                                  <a:lnTo>
                                    <a:pt x="1" y="427"/>
                                  </a:lnTo>
                                  <a:lnTo>
                                    <a:pt x="3" y="422"/>
                                  </a:lnTo>
                                  <a:lnTo>
                                    <a:pt x="122" y="23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8" name="Freeform 61"/>
                            <a:cNvSpPr>
                              <a:spLocks noChangeArrowheads="1"/>
                            </a:cNvSpPr>
                          </a:nvSpPr>
                          <a:spPr bwMode="auto">
                            <a:xfrm rot="5100000">
                              <a:off x="3642" y="2902"/>
                              <a:ext cx="229" cy="641"/>
                            </a:xfrm>
                            <a:custGeom>
                              <a:avLst/>
                              <a:gdLst>
                                <a:gd name="T0" fmla="*/ 0 w 1262"/>
                                <a:gd name="T1" fmla="*/ 0 h 1813"/>
                                <a:gd name="T2" fmla="*/ 0 w 1262"/>
                                <a:gd name="T3" fmla="*/ 0 h 1813"/>
                                <a:gd name="T4" fmla="*/ 0 w 1262"/>
                                <a:gd name="T5" fmla="*/ 0 h 1813"/>
                                <a:gd name="T6" fmla="*/ 0 w 1262"/>
                                <a:gd name="T7" fmla="*/ 0 h 1813"/>
                                <a:gd name="T8" fmla="*/ 0 w 1262"/>
                                <a:gd name="T9" fmla="*/ 0 h 1813"/>
                                <a:gd name="T10" fmla="*/ 0 w 1262"/>
                                <a:gd name="T11" fmla="*/ 0 h 1813"/>
                                <a:gd name="T12" fmla="*/ 0 w 1262"/>
                                <a:gd name="T13" fmla="*/ 0 h 1813"/>
                                <a:gd name="T14" fmla="*/ 0 w 1262"/>
                                <a:gd name="T15" fmla="*/ 0 h 1813"/>
                                <a:gd name="T16" fmla="*/ 0 w 1262"/>
                                <a:gd name="T17" fmla="*/ 0 h 1813"/>
                                <a:gd name="T18" fmla="*/ 0 w 1262"/>
                                <a:gd name="T19" fmla="*/ 0 h 1813"/>
                                <a:gd name="T20" fmla="*/ 0 w 1262"/>
                                <a:gd name="T21" fmla="*/ 0 h 1813"/>
                                <a:gd name="T22" fmla="*/ 0 w 1262"/>
                                <a:gd name="T23" fmla="*/ 0 h 1813"/>
                                <a:gd name="T24" fmla="*/ 0 w 1262"/>
                                <a:gd name="T25" fmla="*/ 0 h 1813"/>
                                <a:gd name="T26" fmla="*/ 0 w 1262"/>
                                <a:gd name="T27" fmla="*/ 0 h 1813"/>
                                <a:gd name="T28" fmla="*/ 0 w 1262"/>
                                <a:gd name="T29" fmla="*/ 0 h 1813"/>
                                <a:gd name="T30" fmla="*/ 0 w 1262"/>
                                <a:gd name="T31" fmla="*/ 0 h 1813"/>
                                <a:gd name="T32" fmla="*/ 0 w 1262"/>
                                <a:gd name="T33" fmla="*/ 0 h 1813"/>
                                <a:gd name="T34" fmla="*/ 0 w 1262"/>
                                <a:gd name="T35" fmla="*/ 0 h 1813"/>
                                <a:gd name="T36" fmla="*/ 0 w 1262"/>
                                <a:gd name="T37" fmla="*/ 0 h 1813"/>
                                <a:gd name="T38" fmla="*/ 0 w 1262"/>
                                <a:gd name="T39" fmla="*/ 0 h 1813"/>
                                <a:gd name="T40" fmla="*/ 0 w 1262"/>
                                <a:gd name="T41" fmla="*/ 0 h 1813"/>
                                <a:gd name="T42" fmla="*/ 0 w 1262"/>
                                <a:gd name="T43" fmla="*/ 0 h 1813"/>
                                <a:gd name="T44" fmla="*/ 0 w 1262"/>
                                <a:gd name="T45" fmla="*/ 0 h 1813"/>
                                <a:gd name="T46" fmla="*/ 0 w 1262"/>
                                <a:gd name="T47" fmla="*/ 0 h 1813"/>
                                <a:gd name="T48" fmla="*/ 0 w 1262"/>
                                <a:gd name="T49" fmla="*/ 0 h 1813"/>
                                <a:gd name="T50" fmla="*/ 0 w 1262"/>
                                <a:gd name="T51" fmla="*/ 0 h 1813"/>
                                <a:gd name="T52" fmla="*/ 0 w 1262"/>
                                <a:gd name="T53" fmla="*/ 0 h 1813"/>
                                <a:gd name="T54" fmla="*/ 0 w 1262"/>
                                <a:gd name="T55" fmla="*/ 0 h 1813"/>
                                <a:gd name="T56" fmla="*/ 0 w 1262"/>
                                <a:gd name="T57" fmla="*/ 0 h 1813"/>
                                <a:gd name="T58" fmla="*/ 0 w 1262"/>
                                <a:gd name="T59" fmla="*/ 0 h 1813"/>
                                <a:gd name="T60" fmla="*/ 0 w 1262"/>
                                <a:gd name="T61" fmla="*/ 0 h 1813"/>
                                <a:gd name="T62" fmla="*/ 0 w 1262"/>
                                <a:gd name="T63" fmla="*/ 0 h 1813"/>
                                <a:gd name="T64" fmla="*/ 0 w 1262"/>
                                <a:gd name="T65" fmla="*/ 0 h 1813"/>
                                <a:gd name="T66" fmla="*/ 0 w 1262"/>
                                <a:gd name="T67" fmla="*/ 0 h 1813"/>
                                <a:gd name="T68" fmla="*/ 0 w 1262"/>
                                <a:gd name="T69" fmla="*/ 0 h 1813"/>
                                <a:gd name="T70" fmla="*/ 0 w 1262"/>
                                <a:gd name="T71" fmla="*/ 0 h 1813"/>
                                <a:gd name="T72" fmla="*/ 0 w 1262"/>
                                <a:gd name="T73" fmla="*/ 0 h 1813"/>
                                <a:gd name="T74" fmla="*/ 0 w 1262"/>
                                <a:gd name="T75" fmla="*/ 0 h 1813"/>
                                <a:gd name="T76" fmla="*/ 0 w 1262"/>
                                <a:gd name="T77" fmla="*/ 0 h 1813"/>
                                <a:gd name="T78" fmla="*/ 0 w 1262"/>
                                <a:gd name="T79" fmla="*/ 0 h 1813"/>
                                <a:gd name="T80" fmla="*/ 0 w 1262"/>
                                <a:gd name="T81" fmla="*/ 0 h 1813"/>
                                <a:gd name="T82" fmla="*/ 0 w 1262"/>
                                <a:gd name="T83" fmla="*/ 0 h 1813"/>
                                <a:gd name="T84" fmla="*/ 0 w 1262"/>
                                <a:gd name="T85" fmla="*/ 0 h 1813"/>
                                <a:gd name="T86" fmla="*/ 0 w 1262"/>
                                <a:gd name="T87" fmla="*/ 0 h 1813"/>
                                <a:gd name="T88" fmla="*/ 0 w 1262"/>
                                <a:gd name="T89" fmla="*/ 0 h 1813"/>
                                <a:gd name="T90" fmla="*/ 0 w 1262"/>
                                <a:gd name="T91" fmla="*/ 0 h 1813"/>
                                <a:gd name="T92" fmla="*/ 0 w 1262"/>
                                <a:gd name="T93" fmla="*/ 0 h 1813"/>
                                <a:gd name="T94" fmla="*/ 0 w 1262"/>
                                <a:gd name="T95" fmla="*/ 0 h 1813"/>
                                <a:gd name="T96" fmla="*/ 0 w 1262"/>
                                <a:gd name="T97" fmla="*/ 0 h 1813"/>
                                <a:gd name="T98" fmla="*/ 0 w 1262"/>
                                <a:gd name="T99" fmla="*/ 0 h 1813"/>
                                <a:gd name="T100" fmla="*/ 0 w 1262"/>
                                <a:gd name="T101" fmla="*/ 0 h 1813"/>
                                <a:gd name="T102" fmla="*/ 0 w 1262"/>
                                <a:gd name="T103" fmla="*/ 0 h 1813"/>
                                <a:gd name="T104" fmla="*/ 0 w 1262"/>
                                <a:gd name="T105" fmla="*/ 0 h 1813"/>
                                <a:gd name="T106" fmla="*/ 0 w 1262"/>
                                <a:gd name="T107" fmla="*/ 0 h 1813"/>
                                <a:gd name="T108" fmla="*/ 0 w 1262"/>
                                <a:gd name="T109" fmla="*/ 0 h 1813"/>
                                <a:gd name="T110" fmla="*/ 0 w 1262"/>
                                <a:gd name="T111" fmla="*/ 0 h 1813"/>
                                <a:gd name="T112" fmla="*/ 0 w 1262"/>
                                <a:gd name="T113" fmla="*/ 0 h 1813"/>
                                <a:gd name="T114" fmla="*/ 0 w 1262"/>
                                <a:gd name="T115" fmla="*/ 0 h 1813"/>
                                <a:gd name="T116" fmla="*/ 0 w 1262"/>
                                <a:gd name="T117" fmla="*/ 0 h 1813"/>
                                <a:gd name="T118" fmla="*/ 0 w 1262"/>
                                <a:gd name="T119" fmla="*/ 0 h 1813"/>
                                <a:gd name="T120" fmla="*/ 0 w 1262"/>
                                <a:gd name="T121" fmla="*/ 0 h 1813"/>
                                <a:gd name="T122" fmla="*/ 0 w 1262"/>
                                <a:gd name="T123" fmla="*/ 0 h 1813"/>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1262"/>
                                <a:gd name="T187" fmla="*/ 0 h 1813"/>
                                <a:gd name="T188" fmla="*/ 1262 w 1262"/>
                                <a:gd name="T189" fmla="*/ 1813 h 1813"/>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1262" h="1813">
                                  <a:moveTo>
                                    <a:pt x="82" y="1493"/>
                                  </a:moveTo>
                                  <a:lnTo>
                                    <a:pt x="77" y="1491"/>
                                  </a:lnTo>
                                  <a:lnTo>
                                    <a:pt x="71" y="1488"/>
                                  </a:lnTo>
                                  <a:lnTo>
                                    <a:pt x="66" y="1484"/>
                                  </a:lnTo>
                                  <a:lnTo>
                                    <a:pt x="61" y="1480"/>
                                  </a:lnTo>
                                  <a:lnTo>
                                    <a:pt x="57" y="1475"/>
                                  </a:lnTo>
                                  <a:lnTo>
                                    <a:pt x="53" y="1469"/>
                                  </a:lnTo>
                                  <a:lnTo>
                                    <a:pt x="51" y="1464"/>
                                  </a:lnTo>
                                  <a:lnTo>
                                    <a:pt x="50" y="1457"/>
                                  </a:lnTo>
                                  <a:lnTo>
                                    <a:pt x="39" y="1405"/>
                                  </a:lnTo>
                                  <a:lnTo>
                                    <a:pt x="35" y="1392"/>
                                  </a:lnTo>
                                  <a:lnTo>
                                    <a:pt x="31" y="1377"/>
                                  </a:lnTo>
                                  <a:lnTo>
                                    <a:pt x="25" y="1364"/>
                                  </a:lnTo>
                                  <a:lnTo>
                                    <a:pt x="20" y="1352"/>
                                  </a:lnTo>
                                  <a:lnTo>
                                    <a:pt x="16" y="1345"/>
                                  </a:lnTo>
                                  <a:lnTo>
                                    <a:pt x="10" y="1332"/>
                                  </a:lnTo>
                                  <a:lnTo>
                                    <a:pt x="6" y="1320"/>
                                  </a:lnTo>
                                  <a:lnTo>
                                    <a:pt x="2" y="1306"/>
                                  </a:lnTo>
                                  <a:lnTo>
                                    <a:pt x="0" y="1295"/>
                                  </a:lnTo>
                                  <a:lnTo>
                                    <a:pt x="0" y="1290"/>
                                  </a:lnTo>
                                  <a:lnTo>
                                    <a:pt x="0" y="1285"/>
                                  </a:lnTo>
                                  <a:lnTo>
                                    <a:pt x="1" y="1279"/>
                                  </a:lnTo>
                                  <a:lnTo>
                                    <a:pt x="2" y="1272"/>
                                  </a:lnTo>
                                  <a:lnTo>
                                    <a:pt x="5" y="1266"/>
                                  </a:lnTo>
                                  <a:lnTo>
                                    <a:pt x="7" y="1260"/>
                                  </a:lnTo>
                                  <a:lnTo>
                                    <a:pt x="10" y="1255"/>
                                  </a:lnTo>
                                  <a:lnTo>
                                    <a:pt x="12" y="1250"/>
                                  </a:lnTo>
                                  <a:lnTo>
                                    <a:pt x="16" y="1245"/>
                                  </a:lnTo>
                                  <a:lnTo>
                                    <a:pt x="19" y="1240"/>
                                  </a:lnTo>
                                  <a:lnTo>
                                    <a:pt x="21" y="1234"/>
                                  </a:lnTo>
                                  <a:lnTo>
                                    <a:pt x="22" y="1226"/>
                                  </a:lnTo>
                                  <a:lnTo>
                                    <a:pt x="26" y="1214"/>
                                  </a:lnTo>
                                  <a:lnTo>
                                    <a:pt x="26" y="1206"/>
                                  </a:lnTo>
                                  <a:lnTo>
                                    <a:pt x="26" y="1200"/>
                                  </a:lnTo>
                                  <a:lnTo>
                                    <a:pt x="25" y="1169"/>
                                  </a:lnTo>
                                  <a:lnTo>
                                    <a:pt x="25" y="1164"/>
                                  </a:lnTo>
                                  <a:lnTo>
                                    <a:pt x="26" y="1159"/>
                                  </a:lnTo>
                                  <a:lnTo>
                                    <a:pt x="27" y="1154"/>
                                  </a:lnTo>
                                  <a:lnTo>
                                    <a:pt x="29" y="1151"/>
                                  </a:lnTo>
                                  <a:lnTo>
                                    <a:pt x="30" y="1150"/>
                                  </a:lnTo>
                                  <a:lnTo>
                                    <a:pt x="34" y="1145"/>
                                  </a:lnTo>
                                  <a:lnTo>
                                    <a:pt x="37" y="1143"/>
                                  </a:lnTo>
                                  <a:lnTo>
                                    <a:pt x="42" y="1140"/>
                                  </a:lnTo>
                                  <a:lnTo>
                                    <a:pt x="47" y="1138"/>
                                  </a:lnTo>
                                  <a:lnTo>
                                    <a:pt x="39" y="1136"/>
                                  </a:lnTo>
                                  <a:lnTo>
                                    <a:pt x="32" y="1134"/>
                                  </a:lnTo>
                                  <a:lnTo>
                                    <a:pt x="29" y="1133"/>
                                  </a:lnTo>
                                  <a:lnTo>
                                    <a:pt x="26" y="1130"/>
                                  </a:lnTo>
                                  <a:lnTo>
                                    <a:pt x="25" y="1128"/>
                                  </a:lnTo>
                                  <a:lnTo>
                                    <a:pt x="24" y="1126"/>
                                  </a:lnTo>
                                  <a:lnTo>
                                    <a:pt x="24" y="1123"/>
                                  </a:lnTo>
                                  <a:lnTo>
                                    <a:pt x="24" y="1118"/>
                                  </a:lnTo>
                                  <a:lnTo>
                                    <a:pt x="24" y="1113"/>
                                  </a:lnTo>
                                  <a:lnTo>
                                    <a:pt x="25" y="1108"/>
                                  </a:lnTo>
                                  <a:lnTo>
                                    <a:pt x="27" y="1098"/>
                                  </a:lnTo>
                                  <a:lnTo>
                                    <a:pt x="31" y="1086"/>
                                  </a:lnTo>
                                  <a:lnTo>
                                    <a:pt x="34" y="1081"/>
                                  </a:lnTo>
                                  <a:lnTo>
                                    <a:pt x="35" y="1075"/>
                                  </a:lnTo>
                                  <a:lnTo>
                                    <a:pt x="36" y="1069"/>
                                  </a:lnTo>
                                  <a:lnTo>
                                    <a:pt x="37" y="1061"/>
                                  </a:lnTo>
                                  <a:lnTo>
                                    <a:pt x="37" y="1055"/>
                                  </a:lnTo>
                                  <a:lnTo>
                                    <a:pt x="36" y="1049"/>
                                  </a:lnTo>
                                  <a:lnTo>
                                    <a:pt x="35" y="1041"/>
                                  </a:lnTo>
                                  <a:lnTo>
                                    <a:pt x="34" y="1036"/>
                                  </a:lnTo>
                                  <a:lnTo>
                                    <a:pt x="11" y="969"/>
                                  </a:lnTo>
                                  <a:lnTo>
                                    <a:pt x="10" y="963"/>
                                  </a:lnTo>
                                  <a:lnTo>
                                    <a:pt x="9" y="957"/>
                                  </a:lnTo>
                                  <a:lnTo>
                                    <a:pt x="9" y="950"/>
                                  </a:lnTo>
                                  <a:lnTo>
                                    <a:pt x="10" y="943"/>
                                  </a:lnTo>
                                  <a:lnTo>
                                    <a:pt x="10" y="937"/>
                                  </a:lnTo>
                                  <a:lnTo>
                                    <a:pt x="12" y="929"/>
                                  </a:lnTo>
                                  <a:lnTo>
                                    <a:pt x="14" y="923"/>
                                  </a:lnTo>
                                  <a:lnTo>
                                    <a:pt x="17" y="918"/>
                                  </a:lnTo>
                                  <a:lnTo>
                                    <a:pt x="53" y="854"/>
                                  </a:lnTo>
                                  <a:lnTo>
                                    <a:pt x="56" y="848"/>
                                  </a:lnTo>
                                  <a:lnTo>
                                    <a:pt x="58" y="842"/>
                                  </a:lnTo>
                                  <a:lnTo>
                                    <a:pt x="61" y="835"/>
                                  </a:lnTo>
                                  <a:lnTo>
                                    <a:pt x="63" y="828"/>
                                  </a:lnTo>
                                  <a:lnTo>
                                    <a:pt x="65" y="820"/>
                                  </a:lnTo>
                                  <a:lnTo>
                                    <a:pt x="65" y="814"/>
                                  </a:lnTo>
                                  <a:lnTo>
                                    <a:pt x="65" y="800"/>
                                  </a:lnTo>
                                  <a:lnTo>
                                    <a:pt x="63" y="782"/>
                                  </a:lnTo>
                                  <a:lnTo>
                                    <a:pt x="63" y="776"/>
                                  </a:lnTo>
                                  <a:lnTo>
                                    <a:pt x="63" y="769"/>
                                  </a:lnTo>
                                  <a:lnTo>
                                    <a:pt x="65" y="762"/>
                                  </a:lnTo>
                                  <a:lnTo>
                                    <a:pt x="66" y="756"/>
                                  </a:lnTo>
                                  <a:lnTo>
                                    <a:pt x="68" y="748"/>
                                  </a:lnTo>
                                  <a:lnTo>
                                    <a:pt x="71" y="742"/>
                                  </a:lnTo>
                                  <a:lnTo>
                                    <a:pt x="73" y="737"/>
                                  </a:lnTo>
                                  <a:lnTo>
                                    <a:pt x="77" y="731"/>
                                  </a:lnTo>
                                  <a:lnTo>
                                    <a:pt x="88" y="716"/>
                                  </a:lnTo>
                                  <a:lnTo>
                                    <a:pt x="122" y="671"/>
                                  </a:lnTo>
                                  <a:lnTo>
                                    <a:pt x="202" y="561"/>
                                  </a:lnTo>
                                  <a:lnTo>
                                    <a:pt x="206" y="556"/>
                                  </a:lnTo>
                                  <a:lnTo>
                                    <a:pt x="211" y="551"/>
                                  </a:lnTo>
                                  <a:lnTo>
                                    <a:pt x="216" y="546"/>
                                  </a:lnTo>
                                  <a:lnTo>
                                    <a:pt x="221" y="541"/>
                                  </a:lnTo>
                                  <a:lnTo>
                                    <a:pt x="227" y="537"/>
                                  </a:lnTo>
                                  <a:lnTo>
                                    <a:pt x="233" y="532"/>
                                  </a:lnTo>
                                  <a:lnTo>
                                    <a:pt x="244" y="526"/>
                                  </a:lnTo>
                                  <a:lnTo>
                                    <a:pt x="291" y="506"/>
                                  </a:lnTo>
                                  <a:lnTo>
                                    <a:pt x="297" y="505"/>
                                  </a:lnTo>
                                  <a:lnTo>
                                    <a:pt x="303" y="502"/>
                                  </a:lnTo>
                                  <a:lnTo>
                                    <a:pt x="317" y="500"/>
                                  </a:lnTo>
                                  <a:lnTo>
                                    <a:pt x="324" y="500"/>
                                  </a:lnTo>
                                  <a:lnTo>
                                    <a:pt x="332" y="500"/>
                                  </a:lnTo>
                                  <a:lnTo>
                                    <a:pt x="338" y="500"/>
                                  </a:lnTo>
                                  <a:lnTo>
                                    <a:pt x="344" y="501"/>
                                  </a:lnTo>
                                  <a:lnTo>
                                    <a:pt x="404" y="512"/>
                                  </a:lnTo>
                                  <a:lnTo>
                                    <a:pt x="417" y="516"/>
                                  </a:lnTo>
                                  <a:lnTo>
                                    <a:pt x="432" y="520"/>
                                  </a:lnTo>
                                  <a:lnTo>
                                    <a:pt x="445" y="525"/>
                                  </a:lnTo>
                                  <a:lnTo>
                                    <a:pt x="458" y="530"/>
                                  </a:lnTo>
                                  <a:lnTo>
                                    <a:pt x="472" y="536"/>
                                  </a:lnTo>
                                  <a:lnTo>
                                    <a:pt x="477" y="538"/>
                                  </a:lnTo>
                                  <a:lnTo>
                                    <a:pt x="483" y="538"/>
                                  </a:lnTo>
                                  <a:lnTo>
                                    <a:pt x="488" y="538"/>
                                  </a:lnTo>
                                  <a:lnTo>
                                    <a:pt x="494" y="537"/>
                                  </a:lnTo>
                                  <a:lnTo>
                                    <a:pt x="499" y="535"/>
                                  </a:lnTo>
                                  <a:lnTo>
                                    <a:pt x="504" y="532"/>
                                  </a:lnTo>
                                  <a:lnTo>
                                    <a:pt x="508" y="527"/>
                                  </a:lnTo>
                                  <a:lnTo>
                                    <a:pt x="510" y="523"/>
                                  </a:lnTo>
                                  <a:lnTo>
                                    <a:pt x="532" y="482"/>
                                  </a:lnTo>
                                  <a:lnTo>
                                    <a:pt x="534" y="477"/>
                                  </a:lnTo>
                                  <a:lnTo>
                                    <a:pt x="537" y="471"/>
                                  </a:lnTo>
                                  <a:lnTo>
                                    <a:pt x="539" y="463"/>
                                  </a:lnTo>
                                  <a:lnTo>
                                    <a:pt x="542" y="456"/>
                                  </a:lnTo>
                                  <a:lnTo>
                                    <a:pt x="544" y="442"/>
                                  </a:lnTo>
                                  <a:lnTo>
                                    <a:pt x="545" y="428"/>
                                  </a:lnTo>
                                  <a:lnTo>
                                    <a:pt x="545" y="337"/>
                                  </a:lnTo>
                                  <a:lnTo>
                                    <a:pt x="545" y="331"/>
                                  </a:lnTo>
                                  <a:lnTo>
                                    <a:pt x="544" y="325"/>
                                  </a:lnTo>
                                  <a:lnTo>
                                    <a:pt x="542" y="319"/>
                                  </a:lnTo>
                                  <a:lnTo>
                                    <a:pt x="540" y="315"/>
                                  </a:lnTo>
                                  <a:lnTo>
                                    <a:pt x="539" y="312"/>
                                  </a:lnTo>
                                  <a:lnTo>
                                    <a:pt x="535" y="306"/>
                                  </a:lnTo>
                                  <a:lnTo>
                                    <a:pt x="532" y="301"/>
                                  </a:lnTo>
                                  <a:lnTo>
                                    <a:pt x="528" y="296"/>
                                  </a:lnTo>
                                  <a:lnTo>
                                    <a:pt x="523" y="291"/>
                                  </a:lnTo>
                                  <a:lnTo>
                                    <a:pt x="462" y="244"/>
                                  </a:lnTo>
                                  <a:lnTo>
                                    <a:pt x="460" y="242"/>
                                  </a:lnTo>
                                  <a:lnTo>
                                    <a:pt x="459" y="241"/>
                                  </a:lnTo>
                                  <a:lnTo>
                                    <a:pt x="458" y="237"/>
                                  </a:lnTo>
                                  <a:lnTo>
                                    <a:pt x="454" y="229"/>
                                  </a:lnTo>
                                  <a:lnTo>
                                    <a:pt x="452" y="217"/>
                                  </a:lnTo>
                                  <a:lnTo>
                                    <a:pt x="450" y="205"/>
                                  </a:lnTo>
                                  <a:lnTo>
                                    <a:pt x="450" y="192"/>
                                  </a:lnTo>
                                  <a:lnTo>
                                    <a:pt x="450" y="180"/>
                                  </a:lnTo>
                                  <a:lnTo>
                                    <a:pt x="452" y="175"/>
                                  </a:lnTo>
                                  <a:lnTo>
                                    <a:pt x="453" y="171"/>
                                  </a:lnTo>
                                  <a:lnTo>
                                    <a:pt x="454" y="167"/>
                                  </a:lnTo>
                                  <a:lnTo>
                                    <a:pt x="455" y="164"/>
                                  </a:lnTo>
                                  <a:lnTo>
                                    <a:pt x="572" y="10"/>
                                  </a:lnTo>
                                  <a:lnTo>
                                    <a:pt x="575" y="6"/>
                                  </a:lnTo>
                                  <a:lnTo>
                                    <a:pt x="579" y="3"/>
                                  </a:lnTo>
                                  <a:lnTo>
                                    <a:pt x="584" y="1"/>
                                  </a:lnTo>
                                  <a:lnTo>
                                    <a:pt x="589" y="0"/>
                                  </a:lnTo>
                                  <a:lnTo>
                                    <a:pt x="594" y="0"/>
                                  </a:lnTo>
                                  <a:lnTo>
                                    <a:pt x="599" y="1"/>
                                  </a:lnTo>
                                  <a:lnTo>
                                    <a:pt x="604" y="4"/>
                                  </a:lnTo>
                                  <a:lnTo>
                                    <a:pt x="608" y="8"/>
                                  </a:lnTo>
                                  <a:lnTo>
                                    <a:pt x="796" y="164"/>
                                  </a:lnTo>
                                  <a:lnTo>
                                    <a:pt x="805" y="174"/>
                                  </a:lnTo>
                                  <a:lnTo>
                                    <a:pt x="814" y="184"/>
                                  </a:lnTo>
                                  <a:lnTo>
                                    <a:pt x="818" y="189"/>
                                  </a:lnTo>
                                  <a:lnTo>
                                    <a:pt x="820" y="195"/>
                                  </a:lnTo>
                                  <a:lnTo>
                                    <a:pt x="823" y="199"/>
                                  </a:lnTo>
                                  <a:lnTo>
                                    <a:pt x="824" y="204"/>
                                  </a:lnTo>
                                  <a:lnTo>
                                    <a:pt x="825" y="209"/>
                                  </a:lnTo>
                                  <a:lnTo>
                                    <a:pt x="828" y="214"/>
                                  </a:lnTo>
                                  <a:lnTo>
                                    <a:pt x="830" y="219"/>
                                  </a:lnTo>
                                  <a:lnTo>
                                    <a:pt x="834" y="224"/>
                                  </a:lnTo>
                                  <a:lnTo>
                                    <a:pt x="841" y="235"/>
                                  </a:lnTo>
                                  <a:lnTo>
                                    <a:pt x="845" y="240"/>
                                  </a:lnTo>
                                  <a:lnTo>
                                    <a:pt x="849" y="244"/>
                                  </a:lnTo>
                                  <a:lnTo>
                                    <a:pt x="875" y="271"/>
                                  </a:lnTo>
                                  <a:lnTo>
                                    <a:pt x="925" y="317"/>
                                  </a:lnTo>
                                  <a:lnTo>
                                    <a:pt x="1027" y="407"/>
                                  </a:lnTo>
                                  <a:lnTo>
                                    <a:pt x="1178" y="541"/>
                                  </a:lnTo>
                                  <a:lnTo>
                                    <a:pt x="1182" y="543"/>
                                  </a:lnTo>
                                  <a:lnTo>
                                    <a:pt x="1186" y="546"/>
                                  </a:lnTo>
                                  <a:lnTo>
                                    <a:pt x="1196" y="550"/>
                                  </a:lnTo>
                                  <a:lnTo>
                                    <a:pt x="1200" y="552"/>
                                  </a:lnTo>
                                  <a:lnTo>
                                    <a:pt x="1202" y="553"/>
                                  </a:lnTo>
                                  <a:lnTo>
                                    <a:pt x="1203" y="555"/>
                                  </a:lnTo>
                                  <a:lnTo>
                                    <a:pt x="1205" y="557"/>
                                  </a:lnTo>
                                  <a:lnTo>
                                    <a:pt x="1205" y="558"/>
                                  </a:lnTo>
                                  <a:lnTo>
                                    <a:pt x="1205" y="564"/>
                                  </a:lnTo>
                                  <a:lnTo>
                                    <a:pt x="1203" y="569"/>
                                  </a:lnTo>
                                  <a:lnTo>
                                    <a:pt x="1200" y="571"/>
                                  </a:lnTo>
                                  <a:lnTo>
                                    <a:pt x="1196" y="572"/>
                                  </a:lnTo>
                                  <a:lnTo>
                                    <a:pt x="1193" y="574"/>
                                  </a:lnTo>
                                  <a:lnTo>
                                    <a:pt x="1191" y="577"/>
                                  </a:lnTo>
                                  <a:lnTo>
                                    <a:pt x="1187" y="581"/>
                                  </a:lnTo>
                                  <a:lnTo>
                                    <a:pt x="1183" y="587"/>
                                  </a:lnTo>
                                  <a:lnTo>
                                    <a:pt x="1175" y="607"/>
                                  </a:lnTo>
                                  <a:lnTo>
                                    <a:pt x="1165" y="639"/>
                                  </a:lnTo>
                                  <a:lnTo>
                                    <a:pt x="1158" y="661"/>
                                  </a:lnTo>
                                  <a:lnTo>
                                    <a:pt x="1152" y="687"/>
                                  </a:lnTo>
                                  <a:lnTo>
                                    <a:pt x="982" y="689"/>
                                  </a:lnTo>
                                  <a:lnTo>
                                    <a:pt x="977" y="692"/>
                                  </a:lnTo>
                                  <a:lnTo>
                                    <a:pt x="972" y="694"/>
                                  </a:lnTo>
                                  <a:lnTo>
                                    <a:pt x="967" y="696"/>
                                  </a:lnTo>
                                  <a:lnTo>
                                    <a:pt x="962" y="697"/>
                                  </a:lnTo>
                                  <a:lnTo>
                                    <a:pt x="951" y="698"/>
                                  </a:lnTo>
                                  <a:lnTo>
                                    <a:pt x="940" y="698"/>
                                  </a:lnTo>
                                  <a:lnTo>
                                    <a:pt x="936" y="698"/>
                                  </a:lnTo>
                                  <a:lnTo>
                                    <a:pt x="935" y="699"/>
                                  </a:lnTo>
                                  <a:lnTo>
                                    <a:pt x="932" y="699"/>
                                  </a:lnTo>
                                  <a:lnTo>
                                    <a:pt x="931" y="701"/>
                                  </a:lnTo>
                                  <a:lnTo>
                                    <a:pt x="929" y="703"/>
                                  </a:lnTo>
                                  <a:lnTo>
                                    <a:pt x="927" y="707"/>
                                  </a:lnTo>
                                  <a:lnTo>
                                    <a:pt x="926" y="711"/>
                                  </a:lnTo>
                                  <a:lnTo>
                                    <a:pt x="926" y="714"/>
                                  </a:lnTo>
                                  <a:lnTo>
                                    <a:pt x="926" y="724"/>
                                  </a:lnTo>
                                  <a:lnTo>
                                    <a:pt x="926" y="731"/>
                                  </a:lnTo>
                                  <a:lnTo>
                                    <a:pt x="927" y="737"/>
                                  </a:lnTo>
                                  <a:lnTo>
                                    <a:pt x="929" y="743"/>
                                  </a:lnTo>
                                  <a:lnTo>
                                    <a:pt x="931" y="749"/>
                                  </a:lnTo>
                                  <a:lnTo>
                                    <a:pt x="932" y="753"/>
                                  </a:lnTo>
                                  <a:lnTo>
                                    <a:pt x="934" y="756"/>
                                  </a:lnTo>
                                  <a:lnTo>
                                    <a:pt x="936" y="762"/>
                                  </a:lnTo>
                                  <a:lnTo>
                                    <a:pt x="940" y="768"/>
                                  </a:lnTo>
                                  <a:lnTo>
                                    <a:pt x="944" y="772"/>
                                  </a:lnTo>
                                  <a:lnTo>
                                    <a:pt x="954" y="783"/>
                                  </a:lnTo>
                                  <a:lnTo>
                                    <a:pt x="957" y="788"/>
                                  </a:lnTo>
                                  <a:lnTo>
                                    <a:pt x="961" y="793"/>
                                  </a:lnTo>
                                  <a:lnTo>
                                    <a:pt x="965" y="799"/>
                                  </a:lnTo>
                                  <a:lnTo>
                                    <a:pt x="967" y="807"/>
                                  </a:lnTo>
                                  <a:lnTo>
                                    <a:pt x="972" y="819"/>
                                  </a:lnTo>
                                  <a:lnTo>
                                    <a:pt x="974" y="827"/>
                                  </a:lnTo>
                                  <a:lnTo>
                                    <a:pt x="974" y="833"/>
                                  </a:lnTo>
                                  <a:lnTo>
                                    <a:pt x="976" y="867"/>
                                  </a:lnTo>
                                  <a:lnTo>
                                    <a:pt x="977" y="873"/>
                                  </a:lnTo>
                                  <a:lnTo>
                                    <a:pt x="979" y="878"/>
                                  </a:lnTo>
                                  <a:lnTo>
                                    <a:pt x="981" y="885"/>
                                  </a:lnTo>
                                  <a:lnTo>
                                    <a:pt x="984" y="890"/>
                                  </a:lnTo>
                                  <a:lnTo>
                                    <a:pt x="987" y="897"/>
                                  </a:lnTo>
                                  <a:lnTo>
                                    <a:pt x="991" y="902"/>
                                  </a:lnTo>
                                  <a:lnTo>
                                    <a:pt x="996" y="907"/>
                                  </a:lnTo>
                                  <a:lnTo>
                                    <a:pt x="1001" y="910"/>
                                  </a:lnTo>
                                  <a:lnTo>
                                    <a:pt x="1246" y="1078"/>
                                  </a:lnTo>
                                  <a:lnTo>
                                    <a:pt x="1256" y="1084"/>
                                  </a:lnTo>
                                  <a:lnTo>
                                    <a:pt x="1259" y="1086"/>
                                  </a:lnTo>
                                  <a:lnTo>
                                    <a:pt x="1261" y="1088"/>
                                  </a:lnTo>
                                  <a:lnTo>
                                    <a:pt x="1262" y="1090"/>
                                  </a:lnTo>
                                  <a:lnTo>
                                    <a:pt x="1262" y="1091"/>
                                  </a:lnTo>
                                  <a:lnTo>
                                    <a:pt x="1262" y="1093"/>
                                  </a:lnTo>
                                  <a:lnTo>
                                    <a:pt x="1261" y="1095"/>
                                  </a:lnTo>
                                  <a:lnTo>
                                    <a:pt x="1259" y="1096"/>
                                  </a:lnTo>
                                  <a:lnTo>
                                    <a:pt x="1257" y="1098"/>
                                  </a:lnTo>
                                  <a:lnTo>
                                    <a:pt x="1253" y="1100"/>
                                  </a:lnTo>
                                  <a:lnTo>
                                    <a:pt x="1243" y="1104"/>
                                  </a:lnTo>
                                  <a:lnTo>
                                    <a:pt x="1232" y="1108"/>
                                  </a:lnTo>
                                  <a:lnTo>
                                    <a:pt x="1220" y="1114"/>
                                  </a:lnTo>
                                  <a:lnTo>
                                    <a:pt x="1205" y="1120"/>
                                  </a:lnTo>
                                  <a:lnTo>
                                    <a:pt x="1200" y="1123"/>
                                  </a:lnTo>
                                  <a:lnTo>
                                    <a:pt x="1193" y="1126"/>
                                  </a:lnTo>
                                  <a:lnTo>
                                    <a:pt x="1181" y="1134"/>
                                  </a:lnTo>
                                  <a:lnTo>
                                    <a:pt x="1170" y="1143"/>
                                  </a:lnTo>
                                  <a:lnTo>
                                    <a:pt x="1160" y="1153"/>
                                  </a:lnTo>
                                  <a:lnTo>
                                    <a:pt x="1142" y="1173"/>
                                  </a:lnTo>
                                  <a:lnTo>
                                    <a:pt x="1133" y="1183"/>
                                  </a:lnTo>
                                  <a:lnTo>
                                    <a:pt x="1126" y="1194"/>
                                  </a:lnTo>
                                  <a:lnTo>
                                    <a:pt x="1112" y="1214"/>
                                  </a:lnTo>
                                  <a:lnTo>
                                    <a:pt x="1110" y="1218"/>
                                  </a:lnTo>
                                  <a:lnTo>
                                    <a:pt x="1106" y="1223"/>
                                  </a:lnTo>
                                  <a:lnTo>
                                    <a:pt x="1101" y="1226"/>
                                  </a:lnTo>
                                  <a:lnTo>
                                    <a:pt x="1097" y="1231"/>
                                  </a:lnTo>
                                  <a:lnTo>
                                    <a:pt x="1092" y="1235"/>
                                  </a:lnTo>
                                  <a:lnTo>
                                    <a:pt x="1087" y="1239"/>
                                  </a:lnTo>
                                  <a:lnTo>
                                    <a:pt x="1082" y="1243"/>
                                  </a:lnTo>
                                  <a:lnTo>
                                    <a:pt x="1077" y="1245"/>
                                  </a:lnTo>
                                  <a:lnTo>
                                    <a:pt x="1071" y="1248"/>
                                  </a:lnTo>
                                  <a:lnTo>
                                    <a:pt x="1066" y="1249"/>
                                  </a:lnTo>
                                  <a:lnTo>
                                    <a:pt x="1058" y="1249"/>
                                  </a:lnTo>
                                  <a:lnTo>
                                    <a:pt x="1052" y="1250"/>
                                  </a:lnTo>
                                  <a:lnTo>
                                    <a:pt x="1046" y="1249"/>
                                  </a:lnTo>
                                  <a:lnTo>
                                    <a:pt x="1039" y="1248"/>
                                  </a:lnTo>
                                  <a:lnTo>
                                    <a:pt x="1034" y="1246"/>
                                  </a:lnTo>
                                  <a:lnTo>
                                    <a:pt x="1027" y="1244"/>
                                  </a:lnTo>
                                  <a:lnTo>
                                    <a:pt x="1021" y="1243"/>
                                  </a:lnTo>
                                  <a:lnTo>
                                    <a:pt x="1015" y="1241"/>
                                  </a:lnTo>
                                  <a:lnTo>
                                    <a:pt x="1009" y="1241"/>
                                  </a:lnTo>
                                  <a:lnTo>
                                    <a:pt x="1002" y="1241"/>
                                  </a:lnTo>
                                  <a:lnTo>
                                    <a:pt x="997" y="1244"/>
                                  </a:lnTo>
                                  <a:lnTo>
                                    <a:pt x="991" y="1246"/>
                                  </a:lnTo>
                                  <a:lnTo>
                                    <a:pt x="987" y="1250"/>
                                  </a:lnTo>
                                  <a:lnTo>
                                    <a:pt x="982" y="1254"/>
                                  </a:lnTo>
                                  <a:lnTo>
                                    <a:pt x="979" y="1259"/>
                                  </a:lnTo>
                                  <a:lnTo>
                                    <a:pt x="974" y="1262"/>
                                  </a:lnTo>
                                  <a:lnTo>
                                    <a:pt x="967" y="1267"/>
                                  </a:lnTo>
                                  <a:lnTo>
                                    <a:pt x="962" y="1271"/>
                                  </a:lnTo>
                                  <a:lnTo>
                                    <a:pt x="956" y="1275"/>
                                  </a:lnTo>
                                  <a:lnTo>
                                    <a:pt x="949" y="1277"/>
                                  </a:lnTo>
                                  <a:lnTo>
                                    <a:pt x="942" y="1280"/>
                                  </a:lnTo>
                                  <a:lnTo>
                                    <a:pt x="937" y="1281"/>
                                  </a:lnTo>
                                  <a:lnTo>
                                    <a:pt x="749" y="1312"/>
                                  </a:lnTo>
                                  <a:lnTo>
                                    <a:pt x="744" y="1314"/>
                                  </a:lnTo>
                                  <a:lnTo>
                                    <a:pt x="739" y="1316"/>
                                  </a:lnTo>
                                  <a:lnTo>
                                    <a:pt x="735" y="1319"/>
                                  </a:lnTo>
                                  <a:lnTo>
                                    <a:pt x="731" y="1321"/>
                                  </a:lnTo>
                                  <a:lnTo>
                                    <a:pt x="730" y="1325"/>
                                  </a:lnTo>
                                  <a:lnTo>
                                    <a:pt x="729" y="1330"/>
                                  </a:lnTo>
                                  <a:lnTo>
                                    <a:pt x="729" y="1334"/>
                                  </a:lnTo>
                                  <a:lnTo>
                                    <a:pt x="730" y="1339"/>
                                  </a:lnTo>
                                  <a:lnTo>
                                    <a:pt x="731" y="1342"/>
                                  </a:lnTo>
                                  <a:lnTo>
                                    <a:pt x="733" y="1349"/>
                                  </a:lnTo>
                                  <a:lnTo>
                                    <a:pt x="735" y="1361"/>
                                  </a:lnTo>
                                  <a:lnTo>
                                    <a:pt x="736" y="1375"/>
                                  </a:lnTo>
                                  <a:lnTo>
                                    <a:pt x="736" y="1387"/>
                                  </a:lnTo>
                                  <a:lnTo>
                                    <a:pt x="736" y="1400"/>
                                  </a:lnTo>
                                  <a:lnTo>
                                    <a:pt x="735" y="1410"/>
                                  </a:lnTo>
                                  <a:lnTo>
                                    <a:pt x="734" y="1414"/>
                                  </a:lnTo>
                                  <a:lnTo>
                                    <a:pt x="733" y="1417"/>
                                  </a:lnTo>
                                  <a:lnTo>
                                    <a:pt x="730" y="1421"/>
                                  </a:lnTo>
                                  <a:lnTo>
                                    <a:pt x="728" y="1424"/>
                                  </a:lnTo>
                                  <a:lnTo>
                                    <a:pt x="730" y="1426"/>
                                  </a:lnTo>
                                  <a:lnTo>
                                    <a:pt x="733" y="1430"/>
                                  </a:lnTo>
                                  <a:lnTo>
                                    <a:pt x="734" y="1434"/>
                                  </a:lnTo>
                                  <a:lnTo>
                                    <a:pt x="735" y="1437"/>
                                  </a:lnTo>
                                  <a:lnTo>
                                    <a:pt x="738" y="1450"/>
                                  </a:lnTo>
                                  <a:lnTo>
                                    <a:pt x="740" y="1469"/>
                                  </a:lnTo>
                                  <a:lnTo>
                                    <a:pt x="741" y="1474"/>
                                  </a:lnTo>
                                  <a:lnTo>
                                    <a:pt x="740" y="1477"/>
                                  </a:lnTo>
                                  <a:lnTo>
                                    <a:pt x="740" y="1482"/>
                                  </a:lnTo>
                                  <a:lnTo>
                                    <a:pt x="739" y="1487"/>
                                  </a:lnTo>
                                  <a:lnTo>
                                    <a:pt x="740" y="1490"/>
                                  </a:lnTo>
                                  <a:lnTo>
                                    <a:pt x="741" y="1492"/>
                                  </a:lnTo>
                                  <a:lnTo>
                                    <a:pt x="745" y="1493"/>
                                  </a:lnTo>
                                  <a:lnTo>
                                    <a:pt x="749" y="1496"/>
                                  </a:lnTo>
                                  <a:lnTo>
                                    <a:pt x="755" y="1497"/>
                                  </a:lnTo>
                                  <a:lnTo>
                                    <a:pt x="763" y="1498"/>
                                  </a:lnTo>
                                  <a:lnTo>
                                    <a:pt x="773" y="1498"/>
                                  </a:lnTo>
                                  <a:lnTo>
                                    <a:pt x="785" y="1497"/>
                                  </a:lnTo>
                                  <a:lnTo>
                                    <a:pt x="793" y="1496"/>
                                  </a:lnTo>
                                  <a:lnTo>
                                    <a:pt x="800" y="1497"/>
                                  </a:lnTo>
                                  <a:lnTo>
                                    <a:pt x="804" y="1498"/>
                                  </a:lnTo>
                                  <a:lnTo>
                                    <a:pt x="808" y="1500"/>
                                  </a:lnTo>
                                  <a:lnTo>
                                    <a:pt x="811" y="1502"/>
                                  </a:lnTo>
                                  <a:lnTo>
                                    <a:pt x="814" y="1505"/>
                                  </a:lnTo>
                                  <a:lnTo>
                                    <a:pt x="818" y="1508"/>
                                  </a:lnTo>
                                  <a:lnTo>
                                    <a:pt x="820" y="1513"/>
                                  </a:lnTo>
                                  <a:lnTo>
                                    <a:pt x="821" y="1518"/>
                                  </a:lnTo>
                                  <a:lnTo>
                                    <a:pt x="824" y="1525"/>
                                  </a:lnTo>
                                  <a:lnTo>
                                    <a:pt x="825" y="1530"/>
                                  </a:lnTo>
                                  <a:lnTo>
                                    <a:pt x="826" y="1535"/>
                                  </a:lnTo>
                                  <a:lnTo>
                                    <a:pt x="826" y="1540"/>
                                  </a:lnTo>
                                  <a:lnTo>
                                    <a:pt x="826" y="1545"/>
                                  </a:lnTo>
                                  <a:lnTo>
                                    <a:pt x="825" y="1553"/>
                                  </a:lnTo>
                                  <a:lnTo>
                                    <a:pt x="823" y="1563"/>
                                  </a:lnTo>
                                  <a:lnTo>
                                    <a:pt x="821" y="1572"/>
                                  </a:lnTo>
                                  <a:lnTo>
                                    <a:pt x="819" y="1578"/>
                                  </a:lnTo>
                                  <a:lnTo>
                                    <a:pt x="816" y="1585"/>
                                  </a:lnTo>
                                  <a:lnTo>
                                    <a:pt x="813" y="1596"/>
                                  </a:lnTo>
                                  <a:lnTo>
                                    <a:pt x="805" y="1615"/>
                                  </a:lnTo>
                                  <a:lnTo>
                                    <a:pt x="798" y="1633"/>
                                  </a:lnTo>
                                  <a:lnTo>
                                    <a:pt x="794" y="1641"/>
                                  </a:lnTo>
                                  <a:lnTo>
                                    <a:pt x="791" y="1646"/>
                                  </a:lnTo>
                                  <a:lnTo>
                                    <a:pt x="788" y="1651"/>
                                  </a:lnTo>
                                  <a:lnTo>
                                    <a:pt x="783" y="1656"/>
                                  </a:lnTo>
                                  <a:lnTo>
                                    <a:pt x="773" y="1666"/>
                                  </a:lnTo>
                                  <a:lnTo>
                                    <a:pt x="763" y="1676"/>
                                  </a:lnTo>
                                  <a:lnTo>
                                    <a:pt x="759" y="1680"/>
                                  </a:lnTo>
                                  <a:lnTo>
                                    <a:pt x="756" y="1683"/>
                                  </a:lnTo>
                                  <a:lnTo>
                                    <a:pt x="753" y="1685"/>
                                  </a:lnTo>
                                  <a:lnTo>
                                    <a:pt x="741" y="1690"/>
                                  </a:lnTo>
                                  <a:lnTo>
                                    <a:pt x="734" y="1691"/>
                                  </a:lnTo>
                                  <a:lnTo>
                                    <a:pt x="728" y="1692"/>
                                  </a:lnTo>
                                  <a:lnTo>
                                    <a:pt x="720" y="1692"/>
                                  </a:lnTo>
                                  <a:lnTo>
                                    <a:pt x="715" y="1692"/>
                                  </a:lnTo>
                                  <a:lnTo>
                                    <a:pt x="701" y="1687"/>
                                  </a:lnTo>
                                  <a:lnTo>
                                    <a:pt x="690" y="1685"/>
                                  </a:lnTo>
                                  <a:lnTo>
                                    <a:pt x="685" y="1683"/>
                                  </a:lnTo>
                                  <a:lnTo>
                                    <a:pt x="681" y="1683"/>
                                  </a:lnTo>
                                  <a:lnTo>
                                    <a:pt x="675" y="1685"/>
                                  </a:lnTo>
                                  <a:lnTo>
                                    <a:pt x="671" y="1686"/>
                                  </a:lnTo>
                                  <a:lnTo>
                                    <a:pt x="669" y="1687"/>
                                  </a:lnTo>
                                  <a:lnTo>
                                    <a:pt x="666" y="1691"/>
                                  </a:lnTo>
                                  <a:lnTo>
                                    <a:pt x="664" y="1695"/>
                                  </a:lnTo>
                                  <a:lnTo>
                                    <a:pt x="658" y="1703"/>
                                  </a:lnTo>
                                  <a:lnTo>
                                    <a:pt x="651" y="1717"/>
                                  </a:lnTo>
                                  <a:lnTo>
                                    <a:pt x="649" y="1723"/>
                                  </a:lnTo>
                                  <a:lnTo>
                                    <a:pt x="645" y="1736"/>
                                  </a:lnTo>
                                  <a:lnTo>
                                    <a:pt x="640" y="1749"/>
                                  </a:lnTo>
                                  <a:lnTo>
                                    <a:pt x="639" y="1757"/>
                                  </a:lnTo>
                                  <a:lnTo>
                                    <a:pt x="638" y="1764"/>
                                  </a:lnTo>
                                  <a:lnTo>
                                    <a:pt x="635" y="1777"/>
                                  </a:lnTo>
                                  <a:lnTo>
                                    <a:pt x="634" y="1788"/>
                                  </a:lnTo>
                                  <a:lnTo>
                                    <a:pt x="632" y="1794"/>
                                  </a:lnTo>
                                  <a:lnTo>
                                    <a:pt x="630" y="1796"/>
                                  </a:lnTo>
                                  <a:lnTo>
                                    <a:pt x="629" y="1798"/>
                                  </a:lnTo>
                                  <a:lnTo>
                                    <a:pt x="625" y="1802"/>
                                  </a:lnTo>
                                  <a:lnTo>
                                    <a:pt x="623" y="1803"/>
                                  </a:lnTo>
                                  <a:lnTo>
                                    <a:pt x="620" y="1804"/>
                                  </a:lnTo>
                                  <a:lnTo>
                                    <a:pt x="614" y="1803"/>
                                  </a:lnTo>
                                  <a:lnTo>
                                    <a:pt x="609" y="1803"/>
                                  </a:lnTo>
                                  <a:lnTo>
                                    <a:pt x="605" y="1801"/>
                                  </a:lnTo>
                                  <a:lnTo>
                                    <a:pt x="503" y="1789"/>
                                  </a:lnTo>
                                  <a:lnTo>
                                    <a:pt x="497" y="1789"/>
                                  </a:lnTo>
                                  <a:lnTo>
                                    <a:pt x="490" y="1791"/>
                                  </a:lnTo>
                                  <a:lnTo>
                                    <a:pt x="483" y="1793"/>
                                  </a:lnTo>
                                  <a:lnTo>
                                    <a:pt x="475" y="1796"/>
                                  </a:lnTo>
                                  <a:lnTo>
                                    <a:pt x="460" y="1803"/>
                                  </a:lnTo>
                                  <a:lnTo>
                                    <a:pt x="450" y="1811"/>
                                  </a:lnTo>
                                  <a:lnTo>
                                    <a:pt x="445" y="1813"/>
                                  </a:lnTo>
                                  <a:lnTo>
                                    <a:pt x="441" y="1813"/>
                                  </a:lnTo>
                                  <a:lnTo>
                                    <a:pt x="437" y="1813"/>
                                  </a:lnTo>
                                  <a:lnTo>
                                    <a:pt x="432" y="1811"/>
                                  </a:lnTo>
                                  <a:lnTo>
                                    <a:pt x="428" y="1808"/>
                                  </a:lnTo>
                                  <a:lnTo>
                                    <a:pt x="424" y="1804"/>
                                  </a:lnTo>
                                  <a:lnTo>
                                    <a:pt x="421" y="1801"/>
                                  </a:lnTo>
                                  <a:lnTo>
                                    <a:pt x="417" y="1796"/>
                                  </a:lnTo>
                                  <a:lnTo>
                                    <a:pt x="339" y="1670"/>
                                  </a:lnTo>
                                  <a:lnTo>
                                    <a:pt x="336" y="1665"/>
                                  </a:lnTo>
                                  <a:lnTo>
                                    <a:pt x="332" y="1660"/>
                                  </a:lnTo>
                                  <a:lnTo>
                                    <a:pt x="327" y="1656"/>
                                  </a:lnTo>
                                  <a:lnTo>
                                    <a:pt x="321" y="1651"/>
                                  </a:lnTo>
                                  <a:lnTo>
                                    <a:pt x="309" y="1643"/>
                                  </a:lnTo>
                                  <a:lnTo>
                                    <a:pt x="304" y="1641"/>
                                  </a:lnTo>
                                  <a:lnTo>
                                    <a:pt x="299" y="1638"/>
                                  </a:lnTo>
                                  <a:lnTo>
                                    <a:pt x="293" y="1637"/>
                                  </a:lnTo>
                                  <a:lnTo>
                                    <a:pt x="288" y="1633"/>
                                  </a:lnTo>
                                  <a:lnTo>
                                    <a:pt x="276" y="1627"/>
                                  </a:lnTo>
                                  <a:lnTo>
                                    <a:pt x="266" y="1618"/>
                                  </a:lnTo>
                                  <a:lnTo>
                                    <a:pt x="261" y="1613"/>
                                  </a:lnTo>
                                  <a:lnTo>
                                    <a:pt x="257" y="1608"/>
                                  </a:lnTo>
                                  <a:lnTo>
                                    <a:pt x="208" y="1547"/>
                                  </a:lnTo>
                                  <a:lnTo>
                                    <a:pt x="205" y="1543"/>
                                  </a:lnTo>
                                  <a:lnTo>
                                    <a:pt x="200" y="1538"/>
                                  </a:lnTo>
                                  <a:lnTo>
                                    <a:pt x="197" y="1536"/>
                                  </a:lnTo>
                                  <a:lnTo>
                                    <a:pt x="195" y="1533"/>
                                  </a:lnTo>
                                  <a:lnTo>
                                    <a:pt x="188" y="1530"/>
                                  </a:lnTo>
                                  <a:lnTo>
                                    <a:pt x="182" y="1526"/>
                                  </a:lnTo>
                                  <a:lnTo>
                                    <a:pt x="176" y="1522"/>
                                  </a:lnTo>
                                  <a:lnTo>
                                    <a:pt x="170" y="1520"/>
                                  </a:lnTo>
                                  <a:lnTo>
                                    <a:pt x="163" y="1517"/>
                                  </a:lnTo>
                                  <a:lnTo>
                                    <a:pt x="82" y="1493"/>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89" name="Freeform 62"/>
                            <a:cNvSpPr>
                              <a:spLocks noChangeArrowheads="1"/>
                            </a:cNvSpPr>
                          </a:nvSpPr>
                          <a:spPr bwMode="auto">
                            <a:xfrm rot="5100000">
                              <a:off x="3616" y="3169"/>
                              <a:ext cx="210" cy="357"/>
                            </a:xfrm>
                            <a:custGeom>
                              <a:avLst/>
                              <a:gdLst>
                                <a:gd name="T0" fmla="*/ 0 w 1156"/>
                                <a:gd name="T1" fmla="*/ 0 h 1009"/>
                                <a:gd name="T2" fmla="*/ 0 w 1156"/>
                                <a:gd name="T3" fmla="*/ 0 h 1009"/>
                                <a:gd name="T4" fmla="*/ 0 w 1156"/>
                                <a:gd name="T5" fmla="*/ 0 h 1009"/>
                                <a:gd name="T6" fmla="*/ 0 w 1156"/>
                                <a:gd name="T7" fmla="*/ 0 h 1009"/>
                                <a:gd name="T8" fmla="*/ 0 w 1156"/>
                                <a:gd name="T9" fmla="*/ 0 h 1009"/>
                                <a:gd name="T10" fmla="*/ 0 w 1156"/>
                                <a:gd name="T11" fmla="*/ 0 h 1009"/>
                                <a:gd name="T12" fmla="*/ 0 w 1156"/>
                                <a:gd name="T13" fmla="*/ 0 h 1009"/>
                                <a:gd name="T14" fmla="*/ 0 w 1156"/>
                                <a:gd name="T15" fmla="*/ 0 h 1009"/>
                                <a:gd name="T16" fmla="*/ 0 w 1156"/>
                                <a:gd name="T17" fmla="*/ 0 h 1009"/>
                                <a:gd name="T18" fmla="*/ 0 w 1156"/>
                                <a:gd name="T19" fmla="*/ 0 h 1009"/>
                                <a:gd name="T20" fmla="*/ 0 w 1156"/>
                                <a:gd name="T21" fmla="*/ 0 h 1009"/>
                                <a:gd name="T22" fmla="*/ 0 w 1156"/>
                                <a:gd name="T23" fmla="*/ 0 h 1009"/>
                                <a:gd name="T24" fmla="*/ 0 w 1156"/>
                                <a:gd name="T25" fmla="*/ 0 h 1009"/>
                                <a:gd name="T26" fmla="*/ 0 w 1156"/>
                                <a:gd name="T27" fmla="*/ 0 h 1009"/>
                                <a:gd name="T28" fmla="*/ 0 w 1156"/>
                                <a:gd name="T29" fmla="*/ 0 h 1009"/>
                                <a:gd name="T30" fmla="*/ 0 w 1156"/>
                                <a:gd name="T31" fmla="*/ 0 h 1009"/>
                                <a:gd name="T32" fmla="*/ 0 w 1156"/>
                                <a:gd name="T33" fmla="*/ 0 h 1009"/>
                                <a:gd name="T34" fmla="*/ 0 w 1156"/>
                                <a:gd name="T35" fmla="*/ 0 h 1009"/>
                                <a:gd name="T36" fmla="*/ 0 w 1156"/>
                                <a:gd name="T37" fmla="*/ 0 h 1009"/>
                                <a:gd name="T38" fmla="*/ 0 w 1156"/>
                                <a:gd name="T39" fmla="*/ 0 h 1009"/>
                                <a:gd name="T40" fmla="*/ 0 w 1156"/>
                                <a:gd name="T41" fmla="*/ 0 h 1009"/>
                                <a:gd name="T42" fmla="*/ 0 w 1156"/>
                                <a:gd name="T43" fmla="*/ 0 h 1009"/>
                                <a:gd name="T44" fmla="*/ 0 w 1156"/>
                                <a:gd name="T45" fmla="*/ 0 h 1009"/>
                                <a:gd name="T46" fmla="*/ 0 w 1156"/>
                                <a:gd name="T47" fmla="*/ 0 h 1009"/>
                                <a:gd name="T48" fmla="*/ 0 w 1156"/>
                                <a:gd name="T49" fmla="*/ 0 h 1009"/>
                                <a:gd name="T50" fmla="*/ 0 w 1156"/>
                                <a:gd name="T51" fmla="*/ 0 h 1009"/>
                                <a:gd name="T52" fmla="*/ 0 w 1156"/>
                                <a:gd name="T53" fmla="*/ 0 h 1009"/>
                                <a:gd name="T54" fmla="*/ 0 w 1156"/>
                                <a:gd name="T55" fmla="*/ 0 h 1009"/>
                                <a:gd name="T56" fmla="*/ 0 w 1156"/>
                                <a:gd name="T57" fmla="*/ 0 h 1009"/>
                                <a:gd name="T58" fmla="*/ 0 w 1156"/>
                                <a:gd name="T59" fmla="*/ 0 h 1009"/>
                                <a:gd name="T60" fmla="*/ 0 w 1156"/>
                                <a:gd name="T61" fmla="*/ 0 h 1009"/>
                                <a:gd name="T62" fmla="*/ 0 w 1156"/>
                                <a:gd name="T63" fmla="*/ 0 h 1009"/>
                                <a:gd name="T64" fmla="*/ 0 w 1156"/>
                                <a:gd name="T65" fmla="*/ 0 h 1009"/>
                                <a:gd name="T66" fmla="*/ 0 w 1156"/>
                                <a:gd name="T67" fmla="*/ 0 h 1009"/>
                                <a:gd name="T68" fmla="*/ 0 w 1156"/>
                                <a:gd name="T69" fmla="*/ 0 h 1009"/>
                                <a:gd name="T70" fmla="*/ 0 w 1156"/>
                                <a:gd name="T71" fmla="*/ 0 h 1009"/>
                                <a:gd name="T72" fmla="*/ 0 w 1156"/>
                                <a:gd name="T73" fmla="*/ 0 h 1009"/>
                                <a:gd name="T74" fmla="*/ 0 w 1156"/>
                                <a:gd name="T75" fmla="*/ 0 h 1009"/>
                                <a:gd name="T76" fmla="*/ 0 w 1156"/>
                                <a:gd name="T77" fmla="*/ 0 h 1009"/>
                                <a:gd name="T78" fmla="*/ 0 w 1156"/>
                                <a:gd name="T79" fmla="*/ 0 h 1009"/>
                                <a:gd name="T80" fmla="*/ 0 w 1156"/>
                                <a:gd name="T81" fmla="*/ 0 h 1009"/>
                                <a:gd name="T82" fmla="*/ 0 w 1156"/>
                                <a:gd name="T83" fmla="*/ 0 h 1009"/>
                                <a:gd name="T84" fmla="*/ 0 w 1156"/>
                                <a:gd name="T85" fmla="*/ 0 h 1009"/>
                                <a:gd name="T86" fmla="*/ 0 w 1156"/>
                                <a:gd name="T87" fmla="*/ 0 h 1009"/>
                                <a:gd name="T88" fmla="*/ 0 w 1156"/>
                                <a:gd name="T89" fmla="*/ 0 h 1009"/>
                                <a:gd name="T90" fmla="*/ 0 w 1156"/>
                                <a:gd name="T91" fmla="*/ 0 h 1009"/>
                                <a:gd name="T92" fmla="*/ 0 w 1156"/>
                                <a:gd name="T93" fmla="*/ 0 h 1009"/>
                                <a:gd name="T94" fmla="*/ 0 w 1156"/>
                                <a:gd name="T95" fmla="*/ 0 h 1009"/>
                                <a:gd name="T96" fmla="*/ 0 w 1156"/>
                                <a:gd name="T97" fmla="*/ 0 h 1009"/>
                                <a:gd name="T98" fmla="*/ 0 w 1156"/>
                                <a:gd name="T99" fmla="*/ 0 h 1009"/>
                                <a:gd name="T100" fmla="*/ 0 w 1156"/>
                                <a:gd name="T101" fmla="*/ 0 h 1009"/>
                                <a:gd name="T102" fmla="*/ 0 w 1156"/>
                                <a:gd name="T103" fmla="*/ 0 h 1009"/>
                                <a:gd name="T104" fmla="*/ 0 w 1156"/>
                                <a:gd name="T105" fmla="*/ 0 h 1009"/>
                                <a:gd name="T106" fmla="*/ 0 w 1156"/>
                                <a:gd name="T107" fmla="*/ 0 h 1009"/>
                                <a:gd name="T108" fmla="*/ 0 w 1156"/>
                                <a:gd name="T109" fmla="*/ 0 h 1009"/>
                                <a:gd name="T110" fmla="*/ 0 w 1156"/>
                                <a:gd name="T111" fmla="*/ 0 h 1009"/>
                                <a:gd name="T112" fmla="*/ 0 w 1156"/>
                                <a:gd name="T113" fmla="*/ 0 h 100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56"/>
                                <a:gd name="T172" fmla="*/ 0 h 1009"/>
                                <a:gd name="T173" fmla="*/ 1156 w 1156"/>
                                <a:gd name="T174" fmla="*/ 1009 h 100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56" h="1009">
                                  <a:moveTo>
                                    <a:pt x="1" y="796"/>
                                  </a:moveTo>
                                  <a:lnTo>
                                    <a:pt x="0" y="793"/>
                                  </a:lnTo>
                                  <a:lnTo>
                                    <a:pt x="0" y="789"/>
                                  </a:lnTo>
                                  <a:lnTo>
                                    <a:pt x="1" y="784"/>
                                  </a:lnTo>
                                  <a:lnTo>
                                    <a:pt x="4" y="781"/>
                                  </a:lnTo>
                                  <a:lnTo>
                                    <a:pt x="8" y="778"/>
                                  </a:lnTo>
                                  <a:lnTo>
                                    <a:pt x="11" y="775"/>
                                  </a:lnTo>
                                  <a:lnTo>
                                    <a:pt x="16" y="773"/>
                                  </a:lnTo>
                                  <a:lnTo>
                                    <a:pt x="21" y="771"/>
                                  </a:lnTo>
                                  <a:lnTo>
                                    <a:pt x="212" y="736"/>
                                  </a:lnTo>
                                  <a:lnTo>
                                    <a:pt x="219" y="735"/>
                                  </a:lnTo>
                                  <a:lnTo>
                                    <a:pt x="225" y="733"/>
                                  </a:lnTo>
                                  <a:lnTo>
                                    <a:pt x="237" y="726"/>
                                  </a:lnTo>
                                  <a:lnTo>
                                    <a:pt x="249" y="718"/>
                                  </a:lnTo>
                                  <a:lnTo>
                                    <a:pt x="254" y="713"/>
                                  </a:lnTo>
                                  <a:lnTo>
                                    <a:pt x="257" y="709"/>
                                  </a:lnTo>
                                  <a:lnTo>
                                    <a:pt x="261" y="704"/>
                                  </a:lnTo>
                                  <a:lnTo>
                                    <a:pt x="266" y="700"/>
                                  </a:lnTo>
                                  <a:lnTo>
                                    <a:pt x="271" y="698"/>
                                  </a:lnTo>
                                  <a:lnTo>
                                    <a:pt x="277" y="697"/>
                                  </a:lnTo>
                                  <a:lnTo>
                                    <a:pt x="282" y="695"/>
                                  </a:lnTo>
                                  <a:lnTo>
                                    <a:pt x="289" y="697"/>
                                  </a:lnTo>
                                  <a:lnTo>
                                    <a:pt x="294" y="698"/>
                                  </a:lnTo>
                                  <a:lnTo>
                                    <a:pt x="300" y="700"/>
                                  </a:lnTo>
                                  <a:lnTo>
                                    <a:pt x="306" y="704"/>
                                  </a:lnTo>
                                  <a:lnTo>
                                    <a:pt x="312" y="707"/>
                                  </a:lnTo>
                                  <a:lnTo>
                                    <a:pt x="315" y="708"/>
                                  </a:lnTo>
                                  <a:lnTo>
                                    <a:pt x="317" y="709"/>
                                  </a:lnTo>
                                  <a:lnTo>
                                    <a:pt x="323" y="710"/>
                                  </a:lnTo>
                                  <a:lnTo>
                                    <a:pt x="330" y="710"/>
                                  </a:lnTo>
                                  <a:lnTo>
                                    <a:pt x="336" y="710"/>
                                  </a:lnTo>
                                  <a:lnTo>
                                    <a:pt x="342" y="710"/>
                                  </a:lnTo>
                                  <a:lnTo>
                                    <a:pt x="348" y="709"/>
                                  </a:lnTo>
                                  <a:lnTo>
                                    <a:pt x="353" y="707"/>
                                  </a:lnTo>
                                  <a:lnTo>
                                    <a:pt x="358" y="704"/>
                                  </a:lnTo>
                                  <a:lnTo>
                                    <a:pt x="363" y="700"/>
                                  </a:lnTo>
                                  <a:lnTo>
                                    <a:pt x="368" y="697"/>
                                  </a:lnTo>
                                  <a:lnTo>
                                    <a:pt x="373" y="692"/>
                                  </a:lnTo>
                                  <a:lnTo>
                                    <a:pt x="382" y="682"/>
                                  </a:lnTo>
                                  <a:lnTo>
                                    <a:pt x="386" y="677"/>
                                  </a:lnTo>
                                  <a:lnTo>
                                    <a:pt x="388" y="670"/>
                                  </a:lnTo>
                                  <a:lnTo>
                                    <a:pt x="395" y="659"/>
                                  </a:lnTo>
                                  <a:lnTo>
                                    <a:pt x="402" y="647"/>
                                  </a:lnTo>
                                  <a:lnTo>
                                    <a:pt x="411" y="634"/>
                                  </a:lnTo>
                                  <a:lnTo>
                                    <a:pt x="418" y="624"/>
                                  </a:lnTo>
                                  <a:lnTo>
                                    <a:pt x="433" y="607"/>
                                  </a:lnTo>
                                  <a:lnTo>
                                    <a:pt x="437" y="602"/>
                                  </a:lnTo>
                                  <a:lnTo>
                                    <a:pt x="442" y="597"/>
                                  </a:lnTo>
                                  <a:lnTo>
                                    <a:pt x="453" y="588"/>
                                  </a:lnTo>
                                  <a:lnTo>
                                    <a:pt x="466" y="580"/>
                                  </a:lnTo>
                                  <a:lnTo>
                                    <a:pt x="478" y="574"/>
                                  </a:lnTo>
                                  <a:lnTo>
                                    <a:pt x="537" y="553"/>
                                  </a:lnTo>
                                  <a:lnTo>
                                    <a:pt x="539" y="553"/>
                                  </a:lnTo>
                                  <a:lnTo>
                                    <a:pt x="543" y="553"/>
                                  </a:lnTo>
                                  <a:lnTo>
                                    <a:pt x="547" y="555"/>
                                  </a:lnTo>
                                  <a:lnTo>
                                    <a:pt x="551" y="558"/>
                                  </a:lnTo>
                                  <a:lnTo>
                                    <a:pt x="534" y="543"/>
                                  </a:lnTo>
                                  <a:lnTo>
                                    <a:pt x="526" y="537"/>
                                  </a:lnTo>
                                  <a:lnTo>
                                    <a:pt x="518" y="532"/>
                                  </a:lnTo>
                                  <a:lnTo>
                                    <a:pt x="276" y="369"/>
                                  </a:lnTo>
                                  <a:lnTo>
                                    <a:pt x="271" y="366"/>
                                  </a:lnTo>
                                  <a:lnTo>
                                    <a:pt x="269" y="363"/>
                                  </a:lnTo>
                                  <a:lnTo>
                                    <a:pt x="267" y="361"/>
                                  </a:lnTo>
                                  <a:lnTo>
                                    <a:pt x="262" y="356"/>
                                  </a:lnTo>
                                  <a:lnTo>
                                    <a:pt x="259" y="349"/>
                                  </a:lnTo>
                                  <a:lnTo>
                                    <a:pt x="256" y="343"/>
                                  </a:lnTo>
                                  <a:lnTo>
                                    <a:pt x="254" y="337"/>
                                  </a:lnTo>
                                  <a:lnTo>
                                    <a:pt x="252" y="332"/>
                                  </a:lnTo>
                                  <a:lnTo>
                                    <a:pt x="251" y="326"/>
                                  </a:lnTo>
                                  <a:lnTo>
                                    <a:pt x="249" y="289"/>
                                  </a:lnTo>
                                  <a:lnTo>
                                    <a:pt x="249" y="283"/>
                                  </a:lnTo>
                                  <a:lnTo>
                                    <a:pt x="247" y="276"/>
                                  </a:lnTo>
                                  <a:lnTo>
                                    <a:pt x="245" y="269"/>
                                  </a:lnTo>
                                  <a:lnTo>
                                    <a:pt x="242" y="262"/>
                                  </a:lnTo>
                                  <a:lnTo>
                                    <a:pt x="236" y="250"/>
                                  </a:lnTo>
                                  <a:lnTo>
                                    <a:pt x="232" y="245"/>
                                  </a:lnTo>
                                  <a:lnTo>
                                    <a:pt x="229" y="240"/>
                                  </a:lnTo>
                                  <a:lnTo>
                                    <a:pt x="219" y="227"/>
                                  </a:lnTo>
                                  <a:lnTo>
                                    <a:pt x="215" y="222"/>
                                  </a:lnTo>
                                  <a:lnTo>
                                    <a:pt x="211" y="216"/>
                                  </a:lnTo>
                                  <a:lnTo>
                                    <a:pt x="207" y="211"/>
                                  </a:lnTo>
                                  <a:lnTo>
                                    <a:pt x="205" y="203"/>
                                  </a:lnTo>
                                  <a:lnTo>
                                    <a:pt x="202" y="197"/>
                                  </a:lnTo>
                                  <a:lnTo>
                                    <a:pt x="201" y="191"/>
                                  </a:lnTo>
                                  <a:lnTo>
                                    <a:pt x="200" y="185"/>
                                  </a:lnTo>
                                  <a:lnTo>
                                    <a:pt x="200" y="178"/>
                                  </a:lnTo>
                                  <a:lnTo>
                                    <a:pt x="200" y="168"/>
                                  </a:lnTo>
                                  <a:lnTo>
                                    <a:pt x="200" y="165"/>
                                  </a:lnTo>
                                  <a:lnTo>
                                    <a:pt x="201" y="161"/>
                                  </a:lnTo>
                                  <a:lnTo>
                                    <a:pt x="204" y="157"/>
                                  </a:lnTo>
                                  <a:lnTo>
                                    <a:pt x="205" y="156"/>
                                  </a:lnTo>
                                  <a:lnTo>
                                    <a:pt x="206" y="155"/>
                                  </a:lnTo>
                                  <a:lnTo>
                                    <a:pt x="210" y="153"/>
                                  </a:lnTo>
                                  <a:lnTo>
                                    <a:pt x="215" y="152"/>
                                  </a:lnTo>
                                  <a:lnTo>
                                    <a:pt x="217" y="152"/>
                                  </a:lnTo>
                                  <a:lnTo>
                                    <a:pt x="229" y="152"/>
                                  </a:lnTo>
                                  <a:lnTo>
                                    <a:pt x="240" y="152"/>
                                  </a:lnTo>
                                  <a:lnTo>
                                    <a:pt x="246" y="151"/>
                                  </a:lnTo>
                                  <a:lnTo>
                                    <a:pt x="251" y="150"/>
                                  </a:lnTo>
                                  <a:lnTo>
                                    <a:pt x="256" y="147"/>
                                  </a:lnTo>
                                  <a:lnTo>
                                    <a:pt x="261" y="145"/>
                                  </a:lnTo>
                                  <a:lnTo>
                                    <a:pt x="423" y="143"/>
                                  </a:lnTo>
                                  <a:lnTo>
                                    <a:pt x="425" y="135"/>
                                  </a:lnTo>
                                  <a:lnTo>
                                    <a:pt x="427" y="121"/>
                                  </a:lnTo>
                                  <a:lnTo>
                                    <a:pt x="436" y="87"/>
                                  </a:lnTo>
                                  <a:lnTo>
                                    <a:pt x="442" y="71"/>
                                  </a:lnTo>
                                  <a:lnTo>
                                    <a:pt x="447" y="56"/>
                                  </a:lnTo>
                                  <a:lnTo>
                                    <a:pt x="451" y="45"/>
                                  </a:lnTo>
                                  <a:lnTo>
                                    <a:pt x="453" y="41"/>
                                  </a:lnTo>
                                  <a:lnTo>
                                    <a:pt x="455" y="40"/>
                                  </a:lnTo>
                                  <a:lnTo>
                                    <a:pt x="461" y="33"/>
                                  </a:lnTo>
                                  <a:lnTo>
                                    <a:pt x="466" y="30"/>
                                  </a:lnTo>
                                  <a:lnTo>
                                    <a:pt x="472" y="22"/>
                                  </a:lnTo>
                                  <a:lnTo>
                                    <a:pt x="475" y="20"/>
                                  </a:lnTo>
                                  <a:lnTo>
                                    <a:pt x="478" y="19"/>
                                  </a:lnTo>
                                  <a:lnTo>
                                    <a:pt x="482" y="17"/>
                                  </a:lnTo>
                                  <a:lnTo>
                                    <a:pt x="487" y="17"/>
                                  </a:lnTo>
                                  <a:lnTo>
                                    <a:pt x="687" y="67"/>
                                  </a:lnTo>
                                  <a:lnTo>
                                    <a:pt x="699" y="67"/>
                                  </a:lnTo>
                                  <a:lnTo>
                                    <a:pt x="714" y="65"/>
                                  </a:lnTo>
                                  <a:lnTo>
                                    <a:pt x="722" y="63"/>
                                  </a:lnTo>
                                  <a:lnTo>
                                    <a:pt x="728" y="62"/>
                                  </a:lnTo>
                                  <a:lnTo>
                                    <a:pt x="734" y="60"/>
                                  </a:lnTo>
                                  <a:lnTo>
                                    <a:pt x="740" y="57"/>
                                  </a:lnTo>
                                  <a:lnTo>
                                    <a:pt x="854" y="6"/>
                                  </a:lnTo>
                                  <a:lnTo>
                                    <a:pt x="863" y="2"/>
                                  </a:lnTo>
                                  <a:lnTo>
                                    <a:pt x="870" y="1"/>
                                  </a:lnTo>
                                  <a:lnTo>
                                    <a:pt x="878" y="0"/>
                                  </a:lnTo>
                                  <a:lnTo>
                                    <a:pt x="884" y="0"/>
                                  </a:lnTo>
                                  <a:lnTo>
                                    <a:pt x="889" y="2"/>
                                  </a:lnTo>
                                  <a:lnTo>
                                    <a:pt x="895" y="5"/>
                                  </a:lnTo>
                                  <a:lnTo>
                                    <a:pt x="898" y="7"/>
                                  </a:lnTo>
                                  <a:lnTo>
                                    <a:pt x="902" y="10"/>
                                  </a:lnTo>
                                  <a:lnTo>
                                    <a:pt x="908" y="15"/>
                                  </a:lnTo>
                                  <a:lnTo>
                                    <a:pt x="1003" y="103"/>
                                  </a:lnTo>
                                  <a:lnTo>
                                    <a:pt x="1014" y="112"/>
                                  </a:lnTo>
                                  <a:lnTo>
                                    <a:pt x="1028" y="122"/>
                                  </a:lnTo>
                                  <a:lnTo>
                                    <a:pt x="1043" y="131"/>
                                  </a:lnTo>
                                  <a:lnTo>
                                    <a:pt x="1049" y="135"/>
                                  </a:lnTo>
                                  <a:lnTo>
                                    <a:pt x="1056" y="137"/>
                                  </a:lnTo>
                                  <a:lnTo>
                                    <a:pt x="1141" y="242"/>
                                  </a:lnTo>
                                  <a:lnTo>
                                    <a:pt x="1147" y="246"/>
                                  </a:lnTo>
                                  <a:lnTo>
                                    <a:pt x="1150" y="247"/>
                                  </a:lnTo>
                                  <a:lnTo>
                                    <a:pt x="1151" y="250"/>
                                  </a:lnTo>
                                  <a:lnTo>
                                    <a:pt x="1154" y="251"/>
                                  </a:lnTo>
                                  <a:lnTo>
                                    <a:pt x="1155" y="253"/>
                                  </a:lnTo>
                                  <a:lnTo>
                                    <a:pt x="1156" y="257"/>
                                  </a:lnTo>
                                  <a:lnTo>
                                    <a:pt x="1156" y="262"/>
                                  </a:lnTo>
                                  <a:lnTo>
                                    <a:pt x="1155" y="267"/>
                                  </a:lnTo>
                                  <a:lnTo>
                                    <a:pt x="1152" y="271"/>
                                  </a:lnTo>
                                  <a:lnTo>
                                    <a:pt x="1147" y="274"/>
                                  </a:lnTo>
                                  <a:lnTo>
                                    <a:pt x="1142" y="279"/>
                                  </a:lnTo>
                                  <a:lnTo>
                                    <a:pt x="1131" y="289"/>
                                  </a:lnTo>
                                  <a:lnTo>
                                    <a:pt x="1126" y="297"/>
                                  </a:lnTo>
                                  <a:lnTo>
                                    <a:pt x="1121" y="303"/>
                                  </a:lnTo>
                                  <a:lnTo>
                                    <a:pt x="1118" y="311"/>
                                  </a:lnTo>
                                  <a:lnTo>
                                    <a:pt x="1118" y="317"/>
                                  </a:lnTo>
                                  <a:lnTo>
                                    <a:pt x="1119" y="343"/>
                                  </a:lnTo>
                                  <a:lnTo>
                                    <a:pt x="1120" y="348"/>
                                  </a:lnTo>
                                  <a:lnTo>
                                    <a:pt x="1119" y="354"/>
                                  </a:lnTo>
                                  <a:lnTo>
                                    <a:pt x="1118" y="358"/>
                                  </a:lnTo>
                                  <a:lnTo>
                                    <a:pt x="1115" y="363"/>
                                  </a:lnTo>
                                  <a:lnTo>
                                    <a:pt x="1114" y="367"/>
                                  </a:lnTo>
                                  <a:lnTo>
                                    <a:pt x="1110" y="369"/>
                                  </a:lnTo>
                                  <a:lnTo>
                                    <a:pt x="1106" y="371"/>
                                  </a:lnTo>
                                  <a:lnTo>
                                    <a:pt x="1103" y="371"/>
                                  </a:lnTo>
                                  <a:lnTo>
                                    <a:pt x="1099" y="372"/>
                                  </a:lnTo>
                                  <a:lnTo>
                                    <a:pt x="1095" y="373"/>
                                  </a:lnTo>
                                  <a:lnTo>
                                    <a:pt x="1091" y="376"/>
                                  </a:lnTo>
                                  <a:lnTo>
                                    <a:pt x="1088" y="379"/>
                                  </a:lnTo>
                                  <a:lnTo>
                                    <a:pt x="1084" y="383"/>
                                  </a:lnTo>
                                  <a:lnTo>
                                    <a:pt x="1081" y="388"/>
                                  </a:lnTo>
                                  <a:lnTo>
                                    <a:pt x="1079" y="393"/>
                                  </a:lnTo>
                                  <a:lnTo>
                                    <a:pt x="1078" y="398"/>
                                  </a:lnTo>
                                  <a:lnTo>
                                    <a:pt x="1074" y="412"/>
                                  </a:lnTo>
                                  <a:lnTo>
                                    <a:pt x="1071" y="417"/>
                                  </a:lnTo>
                                  <a:lnTo>
                                    <a:pt x="1070" y="422"/>
                                  </a:lnTo>
                                  <a:lnTo>
                                    <a:pt x="1066" y="427"/>
                                  </a:lnTo>
                                  <a:lnTo>
                                    <a:pt x="1063" y="432"/>
                                  </a:lnTo>
                                  <a:lnTo>
                                    <a:pt x="1060" y="434"/>
                                  </a:lnTo>
                                  <a:lnTo>
                                    <a:pt x="1055" y="438"/>
                                  </a:lnTo>
                                  <a:lnTo>
                                    <a:pt x="1051" y="439"/>
                                  </a:lnTo>
                                  <a:lnTo>
                                    <a:pt x="1048" y="441"/>
                                  </a:lnTo>
                                  <a:lnTo>
                                    <a:pt x="1026" y="443"/>
                                  </a:lnTo>
                                  <a:lnTo>
                                    <a:pt x="1001" y="447"/>
                                  </a:lnTo>
                                  <a:lnTo>
                                    <a:pt x="989" y="449"/>
                                  </a:lnTo>
                                  <a:lnTo>
                                    <a:pt x="983" y="451"/>
                                  </a:lnTo>
                                  <a:lnTo>
                                    <a:pt x="978" y="453"/>
                                  </a:lnTo>
                                  <a:lnTo>
                                    <a:pt x="973" y="457"/>
                                  </a:lnTo>
                                  <a:lnTo>
                                    <a:pt x="966" y="461"/>
                                  </a:lnTo>
                                  <a:lnTo>
                                    <a:pt x="965" y="463"/>
                                  </a:lnTo>
                                  <a:lnTo>
                                    <a:pt x="963" y="464"/>
                                  </a:lnTo>
                                  <a:lnTo>
                                    <a:pt x="960" y="467"/>
                                  </a:lnTo>
                                  <a:lnTo>
                                    <a:pt x="959" y="469"/>
                                  </a:lnTo>
                                  <a:lnTo>
                                    <a:pt x="955" y="476"/>
                                  </a:lnTo>
                                  <a:lnTo>
                                    <a:pt x="954" y="481"/>
                                  </a:lnTo>
                                  <a:lnTo>
                                    <a:pt x="951" y="485"/>
                                  </a:lnTo>
                                  <a:lnTo>
                                    <a:pt x="949" y="492"/>
                                  </a:lnTo>
                                  <a:lnTo>
                                    <a:pt x="945" y="498"/>
                                  </a:lnTo>
                                  <a:lnTo>
                                    <a:pt x="941" y="504"/>
                                  </a:lnTo>
                                  <a:lnTo>
                                    <a:pt x="936" y="509"/>
                                  </a:lnTo>
                                  <a:lnTo>
                                    <a:pt x="933" y="514"/>
                                  </a:lnTo>
                                  <a:lnTo>
                                    <a:pt x="928" y="519"/>
                                  </a:lnTo>
                                  <a:lnTo>
                                    <a:pt x="923" y="523"/>
                                  </a:lnTo>
                                  <a:lnTo>
                                    <a:pt x="918" y="527"/>
                                  </a:lnTo>
                                  <a:lnTo>
                                    <a:pt x="914" y="530"/>
                                  </a:lnTo>
                                  <a:lnTo>
                                    <a:pt x="912" y="534"/>
                                  </a:lnTo>
                                  <a:lnTo>
                                    <a:pt x="910" y="539"/>
                                  </a:lnTo>
                                  <a:lnTo>
                                    <a:pt x="910" y="543"/>
                                  </a:lnTo>
                                  <a:lnTo>
                                    <a:pt x="912" y="547"/>
                                  </a:lnTo>
                                  <a:lnTo>
                                    <a:pt x="914" y="550"/>
                                  </a:lnTo>
                                  <a:lnTo>
                                    <a:pt x="915" y="552"/>
                                  </a:lnTo>
                                  <a:lnTo>
                                    <a:pt x="917" y="553"/>
                                  </a:lnTo>
                                  <a:lnTo>
                                    <a:pt x="920" y="557"/>
                                  </a:lnTo>
                                  <a:lnTo>
                                    <a:pt x="924" y="560"/>
                                  </a:lnTo>
                                  <a:lnTo>
                                    <a:pt x="928" y="564"/>
                                  </a:lnTo>
                                  <a:lnTo>
                                    <a:pt x="930" y="569"/>
                                  </a:lnTo>
                                  <a:lnTo>
                                    <a:pt x="931" y="574"/>
                                  </a:lnTo>
                                  <a:lnTo>
                                    <a:pt x="933" y="578"/>
                                  </a:lnTo>
                                  <a:lnTo>
                                    <a:pt x="934" y="583"/>
                                  </a:lnTo>
                                  <a:lnTo>
                                    <a:pt x="934" y="588"/>
                                  </a:lnTo>
                                  <a:lnTo>
                                    <a:pt x="931" y="595"/>
                                  </a:lnTo>
                                  <a:lnTo>
                                    <a:pt x="928" y="604"/>
                                  </a:lnTo>
                                  <a:lnTo>
                                    <a:pt x="924" y="612"/>
                                  </a:lnTo>
                                  <a:lnTo>
                                    <a:pt x="920" y="618"/>
                                  </a:lnTo>
                                  <a:lnTo>
                                    <a:pt x="917" y="619"/>
                                  </a:lnTo>
                                  <a:lnTo>
                                    <a:pt x="914" y="620"/>
                                  </a:lnTo>
                                  <a:lnTo>
                                    <a:pt x="912" y="622"/>
                                  </a:lnTo>
                                  <a:lnTo>
                                    <a:pt x="908" y="622"/>
                                  </a:lnTo>
                                  <a:lnTo>
                                    <a:pt x="905" y="620"/>
                                  </a:lnTo>
                                  <a:lnTo>
                                    <a:pt x="902" y="620"/>
                                  </a:lnTo>
                                  <a:lnTo>
                                    <a:pt x="899" y="618"/>
                                  </a:lnTo>
                                  <a:lnTo>
                                    <a:pt x="895" y="617"/>
                                  </a:lnTo>
                                  <a:lnTo>
                                    <a:pt x="890" y="613"/>
                                  </a:lnTo>
                                  <a:lnTo>
                                    <a:pt x="885" y="610"/>
                                  </a:lnTo>
                                  <a:lnTo>
                                    <a:pt x="880" y="610"/>
                                  </a:lnTo>
                                  <a:lnTo>
                                    <a:pt x="879" y="612"/>
                                  </a:lnTo>
                                  <a:lnTo>
                                    <a:pt x="877" y="613"/>
                                  </a:lnTo>
                                  <a:lnTo>
                                    <a:pt x="874" y="617"/>
                                  </a:lnTo>
                                  <a:lnTo>
                                    <a:pt x="873" y="619"/>
                                  </a:lnTo>
                                  <a:lnTo>
                                    <a:pt x="873" y="622"/>
                                  </a:lnTo>
                                  <a:lnTo>
                                    <a:pt x="872" y="629"/>
                                  </a:lnTo>
                                  <a:lnTo>
                                    <a:pt x="870" y="635"/>
                                  </a:lnTo>
                                  <a:lnTo>
                                    <a:pt x="870" y="638"/>
                                  </a:lnTo>
                                  <a:lnTo>
                                    <a:pt x="869" y="642"/>
                                  </a:lnTo>
                                  <a:lnTo>
                                    <a:pt x="867" y="645"/>
                                  </a:lnTo>
                                  <a:lnTo>
                                    <a:pt x="864" y="648"/>
                                  </a:lnTo>
                                  <a:lnTo>
                                    <a:pt x="862" y="650"/>
                                  </a:lnTo>
                                  <a:lnTo>
                                    <a:pt x="858" y="654"/>
                                  </a:lnTo>
                                  <a:lnTo>
                                    <a:pt x="854" y="655"/>
                                  </a:lnTo>
                                  <a:lnTo>
                                    <a:pt x="849" y="658"/>
                                  </a:lnTo>
                                  <a:lnTo>
                                    <a:pt x="844" y="659"/>
                                  </a:lnTo>
                                  <a:lnTo>
                                    <a:pt x="839" y="659"/>
                                  </a:lnTo>
                                  <a:lnTo>
                                    <a:pt x="834" y="658"/>
                                  </a:lnTo>
                                  <a:lnTo>
                                    <a:pt x="829" y="657"/>
                                  </a:lnTo>
                                  <a:lnTo>
                                    <a:pt x="823" y="654"/>
                                  </a:lnTo>
                                  <a:lnTo>
                                    <a:pt x="818" y="652"/>
                                  </a:lnTo>
                                  <a:lnTo>
                                    <a:pt x="814" y="648"/>
                                  </a:lnTo>
                                  <a:lnTo>
                                    <a:pt x="809" y="644"/>
                                  </a:lnTo>
                                  <a:lnTo>
                                    <a:pt x="788" y="619"/>
                                  </a:lnTo>
                                  <a:lnTo>
                                    <a:pt x="782" y="613"/>
                                  </a:lnTo>
                                  <a:lnTo>
                                    <a:pt x="780" y="612"/>
                                  </a:lnTo>
                                  <a:lnTo>
                                    <a:pt x="778" y="612"/>
                                  </a:lnTo>
                                  <a:lnTo>
                                    <a:pt x="778" y="613"/>
                                  </a:lnTo>
                                  <a:lnTo>
                                    <a:pt x="778" y="615"/>
                                  </a:lnTo>
                                  <a:lnTo>
                                    <a:pt x="779" y="624"/>
                                  </a:lnTo>
                                  <a:lnTo>
                                    <a:pt x="800" y="684"/>
                                  </a:lnTo>
                                  <a:lnTo>
                                    <a:pt x="804" y="697"/>
                                  </a:lnTo>
                                  <a:lnTo>
                                    <a:pt x="807" y="710"/>
                                  </a:lnTo>
                                  <a:lnTo>
                                    <a:pt x="808" y="725"/>
                                  </a:lnTo>
                                  <a:lnTo>
                                    <a:pt x="808" y="739"/>
                                  </a:lnTo>
                                  <a:lnTo>
                                    <a:pt x="805" y="755"/>
                                  </a:lnTo>
                                  <a:lnTo>
                                    <a:pt x="804" y="766"/>
                                  </a:lnTo>
                                  <a:lnTo>
                                    <a:pt x="800" y="776"/>
                                  </a:lnTo>
                                  <a:lnTo>
                                    <a:pt x="798" y="781"/>
                                  </a:lnTo>
                                  <a:lnTo>
                                    <a:pt x="797" y="785"/>
                                  </a:lnTo>
                                  <a:lnTo>
                                    <a:pt x="794" y="788"/>
                                  </a:lnTo>
                                  <a:lnTo>
                                    <a:pt x="792" y="790"/>
                                  </a:lnTo>
                                  <a:lnTo>
                                    <a:pt x="789" y="790"/>
                                  </a:lnTo>
                                  <a:lnTo>
                                    <a:pt x="785" y="790"/>
                                  </a:lnTo>
                                  <a:lnTo>
                                    <a:pt x="782" y="790"/>
                                  </a:lnTo>
                                  <a:lnTo>
                                    <a:pt x="778" y="788"/>
                                  </a:lnTo>
                                  <a:lnTo>
                                    <a:pt x="769" y="783"/>
                                  </a:lnTo>
                                  <a:lnTo>
                                    <a:pt x="764" y="779"/>
                                  </a:lnTo>
                                  <a:lnTo>
                                    <a:pt x="760" y="775"/>
                                  </a:lnTo>
                                  <a:lnTo>
                                    <a:pt x="762" y="778"/>
                                  </a:lnTo>
                                  <a:lnTo>
                                    <a:pt x="765" y="783"/>
                                  </a:lnTo>
                                  <a:lnTo>
                                    <a:pt x="767" y="788"/>
                                  </a:lnTo>
                                  <a:lnTo>
                                    <a:pt x="768" y="793"/>
                                  </a:lnTo>
                                  <a:lnTo>
                                    <a:pt x="769" y="798"/>
                                  </a:lnTo>
                                  <a:lnTo>
                                    <a:pt x="768" y="803"/>
                                  </a:lnTo>
                                  <a:lnTo>
                                    <a:pt x="765" y="808"/>
                                  </a:lnTo>
                                  <a:lnTo>
                                    <a:pt x="763" y="813"/>
                                  </a:lnTo>
                                  <a:lnTo>
                                    <a:pt x="759" y="816"/>
                                  </a:lnTo>
                                  <a:lnTo>
                                    <a:pt x="757" y="818"/>
                                  </a:lnTo>
                                  <a:lnTo>
                                    <a:pt x="752" y="821"/>
                                  </a:lnTo>
                                  <a:lnTo>
                                    <a:pt x="747" y="825"/>
                                  </a:lnTo>
                                  <a:lnTo>
                                    <a:pt x="740" y="828"/>
                                  </a:lnTo>
                                  <a:lnTo>
                                    <a:pt x="733" y="829"/>
                                  </a:lnTo>
                                  <a:lnTo>
                                    <a:pt x="727" y="831"/>
                                  </a:lnTo>
                                  <a:lnTo>
                                    <a:pt x="720" y="831"/>
                                  </a:lnTo>
                                  <a:lnTo>
                                    <a:pt x="713" y="831"/>
                                  </a:lnTo>
                                  <a:lnTo>
                                    <a:pt x="708" y="831"/>
                                  </a:lnTo>
                                  <a:lnTo>
                                    <a:pt x="699" y="830"/>
                                  </a:lnTo>
                                  <a:lnTo>
                                    <a:pt x="694" y="830"/>
                                  </a:lnTo>
                                  <a:lnTo>
                                    <a:pt x="689" y="830"/>
                                  </a:lnTo>
                                  <a:lnTo>
                                    <a:pt x="684" y="831"/>
                                  </a:lnTo>
                                  <a:lnTo>
                                    <a:pt x="681" y="833"/>
                                  </a:lnTo>
                                  <a:lnTo>
                                    <a:pt x="677" y="835"/>
                                  </a:lnTo>
                                  <a:lnTo>
                                    <a:pt x="674" y="838"/>
                                  </a:lnTo>
                                  <a:lnTo>
                                    <a:pt x="672" y="840"/>
                                  </a:lnTo>
                                  <a:lnTo>
                                    <a:pt x="672" y="844"/>
                                  </a:lnTo>
                                  <a:lnTo>
                                    <a:pt x="673" y="854"/>
                                  </a:lnTo>
                                  <a:lnTo>
                                    <a:pt x="676" y="864"/>
                                  </a:lnTo>
                                  <a:lnTo>
                                    <a:pt x="679" y="875"/>
                                  </a:lnTo>
                                  <a:lnTo>
                                    <a:pt x="684" y="886"/>
                                  </a:lnTo>
                                  <a:lnTo>
                                    <a:pt x="689" y="896"/>
                                  </a:lnTo>
                                  <a:lnTo>
                                    <a:pt x="693" y="906"/>
                                  </a:lnTo>
                                  <a:lnTo>
                                    <a:pt x="696" y="915"/>
                                  </a:lnTo>
                                  <a:lnTo>
                                    <a:pt x="697" y="919"/>
                                  </a:lnTo>
                                  <a:lnTo>
                                    <a:pt x="697" y="921"/>
                                  </a:lnTo>
                                  <a:lnTo>
                                    <a:pt x="697" y="925"/>
                                  </a:lnTo>
                                  <a:lnTo>
                                    <a:pt x="698" y="928"/>
                                  </a:lnTo>
                                  <a:lnTo>
                                    <a:pt x="699" y="931"/>
                                  </a:lnTo>
                                  <a:lnTo>
                                    <a:pt x="703" y="935"/>
                                  </a:lnTo>
                                  <a:lnTo>
                                    <a:pt x="706" y="940"/>
                                  </a:lnTo>
                                  <a:lnTo>
                                    <a:pt x="709" y="944"/>
                                  </a:lnTo>
                                  <a:lnTo>
                                    <a:pt x="714" y="947"/>
                                  </a:lnTo>
                                  <a:lnTo>
                                    <a:pt x="718" y="951"/>
                                  </a:lnTo>
                                  <a:lnTo>
                                    <a:pt x="734" y="961"/>
                                  </a:lnTo>
                                  <a:lnTo>
                                    <a:pt x="738" y="965"/>
                                  </a:lnTo>
                                  <a:lnTo>
                                    <a:pt x="742" y="969"/>
                                  </a:lnTo>
                                  <a:lnTo>
                                    <a:pt x="743" y="971"/>
                                  </a:lnTo>
                                  <a:lnTo>
                                    <a:pt x="743" y="974"/>
                                  </a:lnTo>
                                  <a:lnTo>
                                    <a:pt x="744" y="977"/>
                                  </a:lnTo>
                                  <a:lnTo>
                                    <a:pt x="743" y="982"/>
                                  </a:lnTo>
                                  <a:lnTo>
                                    <a:pt x="742" y="986"/>
                                  </a:lnTo>
                                  <a:lnTo>
                                    <a:pt x="740" y="989"/>
                                  </a:lnTo>
                                  <a:lnTo>
                                    <a:pt x="739" y="991"/>
                                  </a:lnTo>
                                  <a:lnTo>
                                    <a:pt x="735" y="995"/>
                                  </a:lnTo>
                                  <a:lnTo>
                                    <a:pt x="727" y="1001"/>
                                  </a:lnTo>
                                  <a:lnTo>
                                    <a:pt x="722" y="1005"/>
                                  </a:lnTo>
                                  <a:lnTo>
                                    <a:pt x="717" y="1007"/>
                                  </a:lnTo>
                                  <a:lnTo>
                                    <a:pt x="711" y="1009"/>
                                  </a:lnTo>
                                  <a:lnTo>
                                    <a:pt x="706" y="1009"/>
                                  </a:lnTo>
                                  <a:lnTo>
                                    <a:pt x="699" y="1009"/>
                                  </a:lnTo>
                                  <a:lnTo>
                                    <a:pt x="694" y="1007"/>
                                  </a:lnTo>
                                  <a:lnTo>
                                    <a:pt x="689" y="1005"/>
                                  </a:lnTo>
                                  <a:lnTo>
                                    <a:pt x="686" y="1002"/>
                                  </a:lnTo>
                                  <a:lnTo>
                                    <a:pt x="681" y="999"/>
                                  </a:lnTo>
                                  <a:lnTo>
                                    <a:pt x="676" y="996"/>
                                  </a:lnTo>
                                  <a:lnTo>
                                    <a:pt x="664" y="990"/>
                                  </a:lnTo>
                                  <a:lnTo>
                                    <a:pt x="651" y="985"/>
                                  </a:lnTo>
                                  <a:lnTo>
                                    <a:pt x="638" y="982"/>
                                  </a:lnTo>
                                  <a:lnTo>
                                    <a:pt x="463" y="960"/>
                                  </a:lnTo>
                                  <a:lnTo>
                                    <a:pt x="436" y="957"/>
                                  </a:lnTo>
                                  <a:lnTo>
                                    <a:pt x="407" y="955"/>
                                  </a:lnTo>
                                  <a:lnTo>
                                    <a:pt x="321" y="950"/>
                                  </a:lnTo>
                                  <a:lnTo>
                                    <a:pt x="309" y="949"/>
                                  </a:lnTo>
                                  <a:lnTo>
                                    <a:pt x="294" y="946"/>
                                  </a:lnTo>
                                  <a:lnTo>
                                    <a:pt x="280" y="943"/>
                                  </a:lnTo>
                                  <a:lnTo>
                                    <a:pt x="266" y="939"/>
                                  </a:lnTo>
                                  <a:lnTo>
                                    <a:pt x="199" y="914"/>
                                  </a:lnTo>
                                  <a:lnTo>
                                    <a:pt x="194" y="911"/>
                                  </a:lnTo>
                                  <a:lnTo>
                                    <a:pt x="190" y="911"/>
                                  </a:lnTo>
                                  <a:lnTo>
                                    <a:pt x="187" y="910"/>
                                  </a:lnTo>
                                  <a:lnTo>
                                    <a:pt x="180" y="910"/>
                                  </a:lnTo>
                                  <a:lnTo>
                                    <a:pt x="174" y="910"/>
                                  </a:lnTo>
                                  <a:lnTo>
                                    <a:pt x="166" y="911"/>
                                  </a:lnTo>
                                  <a:lnTo>
                                    <a:pt x="160" y="913"/>
                                  </a:lnTo>
                                  <a:lnTo>
                                    <a:pt x="154" y="915"/>
                                  </a:lnTo>
                                  <a:lnTo>
                                    <a:pt x="147" y="918"/>
                                  </a:lnTo>
                                  <a:lnTo>
                                    <a:pt x="89" y="950"/>
                                  </a:lnTo>
                                  <a:lnTo>
                                    <a:pt x="81" y="954"/>
                                  </a:lnTo>
                                  <a:lnTo>
                                    <a:pt x="74" y="955"/>
                                  </a:lnTo>
                                  <a:lnTo>
                                    <a:pt x="64" y="957"/>
                                  </a:lnTo>
                                  <a:lnTo>
                                    <a:pt x="54" y="957"/>
                                  </a:lnTo>
                                  <a:lnTo>
                                    <a:pt x="44" y="959"/>
                                  </a:lnTo>
                                  <a:lnTo>
                                    <a:pt x="34" y="957"/>
                                  </a:lnTo>
                                  <a:lnTo>
                                    <a:pt x="26" y="956"/>
                                  </a:lnTo>
                                  <a:lnTo>
                                    <a:pt x="20" y="954"/>
                                  </a:lnTo>
                                  <a:lnTo>
                                    <a:pt x="18" y="952"/>
                                  </a:lnTo>
                                  <a:lnTo>
                                    <a:pt x="16" y="951"/>
                                  </a:lnTo>
                                  <a:lnTo>
                                    <a:pt x="15" y="949"/>
                                  </a:lnTo>
                                  <a:lnTo>
                                    <a:pt x="14" y="946"/>
                                  </a:lnTo>
                                  <a:lnTo>
                                    <a:pt x="13" y="941"/>
                                  </a:lnTo>
                                  <a:lnTo>
                                    <a:pt x="13" y="936"/>
                                  </a:lnTo>
                                  <a:lnTo>
                                    <a:pt x="13" y="924"/>
                                  </a:lnTo>
                                  <a:lnTo>
                                    <a:pt x="13" y="918"/>
                                  </a:lnTo>
                                  <a:lnTo>
                                    <a:pt x="13" y="911"/>
                                  </a:lnTo>
                                  <a:lnTo>
                                    <a:pt x="10" y="895"/>
                                  </a:lnTo>
                                  <a:lnTo>
                                    <a:pt x="8" y="883"/>
                                  </a:lnTo>
                                  <a:lnTo>
                                    <a:pt x="6" y="869"/>
                                  </a:lnTo>
                                  <a:lnTo>
                                    <a:pt x="5" y="855"/>
                                  </a:lnTo>
                                  <a:lnTo>
                                    <a:pt x="5" y="849"/>
                                  </a:lnTo>
                                  <a:lnTo>
                                    <a:pt x="5" y="843"/>
                                  </a:lnTo>
                                  <a:lnTo>
                                    <a:pt x="6" y="836"/>
                                  </a:lnTo>
                                  <a:lnTo>
                                    <a:pt x="6" y="831"/>
                                  </a:lnTo>
                                  <a:lnTo>
                                    <a:pt x="5" y="819"/>
                                  </a:lnTo>
                                  <a:lnTo>
                                    <a:pt x="4" y="806"/>
                                  </a:lnTo>
                                  <a:lnTo>
                                    <a:pt x="3" y="801"/>
                                  </a:lnTo>
                                  <a:lnTo>
                                    <a:pt x="1" y="796"/>
                                  </a:lnTo>
                                  <a:close/>
                                </a:path>
                              </a:pathLst>
                            </a:custGeom>
                            <a:solidFill>
                              <a:srgbClr val="DFDD8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154" name="Group 63"/>
                            <a:cNvGrpSpPr>
                              <a:grpSpLocks/>
                            </a:cNvGrpSpPr>
                          </a:nvGrpSpPr>
                          <a:grpSpPr bwMode="auto">
                            <a:xfrm>
                              <a:off x="2709" y="3169"/>
                              <a:ext cx="332" cy="321"/>
                              <a:chOff x="2709" y="3169"/>
                              <a:chExt cx="332" cy="321"/>
                            </a:xfrm>
                          </a:grpSpPr>
                          <a:sp>
                            <a:nvSpPr>
                              <a:cNvPr id="14491" name="Freeform 64"/>
                              <a:cNvSpPr>
                                <a:spLocks noChangeArrowheads="1"/>
                              </a:cNvSpPr>
                            </a:nvSpPr>
                            <a:spPr bwMode="auto">
                              <a:xfrm rot="5100000">
                                <a:off x="2912" y="3362"/>
                                <a:ext cx="177" cy="80"/>
                              </a:xfrm>
                              <a:custGeom>
                                <a:avLst/>
                                <a:gdLst>
                                  <a:gd name="T0" fmla="*/ 0 w 971"/>
                                  <a:gd name="T1" fmla="*/ 0 h 226"/>
                                  <a:gd name="T2" fmla="*/ 0 w 971"/>
                                  <a:gd name="T3" fmla="*/ 0 h 226"/>
                                  <a:gd name="T4" fmla="*/ 0 w 971"/>
                                  <a:gd name="T5" fmla="*/ 0 h 226"/>
                                  <a:gd name="T6" fmla="*/ 0 w 971"/>
                                  <a:gd name="T7" fmla="*/ 0 h 226"/>
                                  <a:gd name="T8" fmla="*/ 0 w 971"/>
                                  <a:gd name="T9" fmla="*/ 0 h 226"/>
                                  <a:gd name="T10" fmla="*/ 0 w 971"/>
                                  <a:gd name="T11" fmla="*/ 0 h 226"/>
                                  <a:gd name="T12" fmla="*/ 0 w 971"/>
                                  <a:gd name="T13" fmla="*/ 0 h 226"/>
                                  <a:gd name="T14" fmla="*/ 0 w 971"/>
                                  <a:gd name="T15" fmla="*/ 0 h 226"/>
                                  <a:gd name="T16" fmla="*/ 0 w 971"/>
                                  <a:gd name="T17" fmla="*/ 0 h 226"/>
                                  <a:gd name="T18" fmla="*/ 0 w 971"/>
                                  <a:gd name="T19" fmla="*/ 0 h 226"/>
                                  <a:gd name="T20" fmla="*/ 0 w 971"/>
                                  <a:gd name="T21" fmla="*/ 0 h 226"/>
                                  <a:gd name="T22" fmla="*/ 0 w 971"/>
                                  <a:gd name="T23" fmla="*/ 0 h 226"/>
                                  <a:gd name="T24" fmla="*/ 0 w 971"/>
                                  <a:gd name="T25" fmla="*/ 0 h 226"/>
                                  <a:gd name="T26" fmla="*/ 0 w 971"/>
                                  <a:gd name="T27" fmla="*/ 0 h 226"/>
                                  <a:gd name="T28" fmla="*/ 0 w 971"/>
                                  <a:gd name="T29" fmla="*/ 0 h 226"/>
                                  <a:gd name="T30" fmla="*/ 0 w 971"/>
                                  <a:gd name="T31" fmla="*/ 0 h 226"/>
                                  <a:gd name="T32" fmla="*/ 0 w 971"/>
                                  <a:gd name="T33" fmla="*/ 0 h 226"/>
                                  <a:gd name="T34" fmla="*/ 0 w 971"/>
                                  <a:gd name="T35" fmla="*/ 0 h 226"/>
                                  <a:gd name="T36" fmla="*/ 0 w 971"/>
                                  <a:gd name="T37" fmla="*/ 0 h 226"/>
                                  <a:gd name="T38" fmla="*/ 0 w 971"/>
                                  <a:gd name="T39" fmla="*/ 0 h 226"/>
                                  <a:gd name="T40" fmla="*/ 0 w 971"/>
                                  <a:gd name="T41" fmla="*/ 0 h 226"/>
                                  <a:gd name="T42" fmla="*/ 0 w 971"/>
                                  <a:gd name="T43" fmla="*/ 0 h 226"/>
                                  <a:gd name="T44" fmla="*/ 0 w 971"/>
                                  <a:gd name="T45" fmla="*/ 0 h 226"/>
                                  <a:gd name="T46" fmla="*/ 0 w 971"/>
                                  <a:gd name="T47" fmla="*/ 0 h 226"/>
                                  <a:gd name="T48" fmla="*/ 0 w 971"/>
                                  <a:gd name="T49" fmla="*/ 0 h 226"/>
                                  <a:gd name="T50" fmla="*/ 0 w 971"/>
                                  <a:gd name="T51" fmla="*/ 0 h 226"/>
                                  <a:gd name="T52" fmla="*/ 0 w 971"/>
                                  <a:gd name="T53" fmla="*/ 0 h 226"/>
                                  <a:gd name="T54" fmla="*/ 0 w 971"/>
                                  <a:gd name="T55" fmla="*/ 0 h 226"/>
                                  <a:gd name="T56" fmla="*/ 0 w 971"/>
                                  <a:gd name="T57" fmla="*/ 0 h 226"/>
                                  <a:gd name="T58" fmla="*/ 0 w 971"/>
                                  <a:gd name="T59" fmla="*/ 0 h 226"/>
                                  <a:gd name="T60" fmla="*/ 0 w 971"/>
                                  <a:gd name="T61" fmla="*/ 0 h 226"/>
                                  <a:gd name="T62" fmla="*/ 0 w 971"/>
                                  <a:gd name="T63" fmla="*/ 0 h 226"/>
                                  <a:gd name="T64" fmla="*/ 0 w 971"/>
                                  <a:gd name="T65" fmla="*/ 0 h 226"/>
                                  <a:gd name="T66" fmla="*/ 0 w 971"/>
                                  <a:gd name="T67" fmla="*/ 0 h 226"/>
                                  <a:gd name="T68" fmla="*/ 0 w 971"/>
                                  <a:gd name="T69" fmla="*/ 0 h 226"/>
                                  <a:gd name="T70" fmla="*/ 0 w 971"/>
                                  <a:gd name="T71" fmla="*/ 0 h 226"/>
                                  <a:gd name="T72" fmla="*/ 0 w 971"/>
                                  <a:gd name="T73" fmla="*/ 0 h 226"/>
                                  <a:gd name="T74" fmla="*/ 0 w 971"/>
                                  <a:gd name="T75" fmla="*/ 0 h 226"/>
                                  <a:gd name="T76" fmla="*/ 0 w 971"/>
                                  <a:gd name="T77" fmla="*/ 0 h 226"/>
                                  <a:gd name="T78" fmla="*/ 0 w 971"/>
                                  <a:gd name="T79" fmla="*/ 0 h 226"/>
                                  <a:gd name="T80" fmla="*/ 0 w 971"/>
                                  <a:gd name="T81" fmla="*/ 0 h 226"/>
                                  <a:gd name="T82" fmla="*/ 0 w 971"/>
                                  <a:gd name="T83" fmla="*/ 0 h 226"/>
                                  <a:gd name="T84" fmla="*/ 0 w 971"/>
                                  <a:gd name="T85" fmla="*/ 0 h 226"/>
                                  <a:gd name="T86" fmla="*/ 0 w 971"/>
                                  <a:gd name="T87" fmla="*/ 0 h 226"/>
                                  <a:gd name="T88" fmla="*/ 0 w 971"/>
                                  <a:gd name="T89" fmla="*/ 0 h 226"/>
                                  <a:gd name="T90" fmla="*/ 0 w 971"/>
                                  <a:gd name="T91" fmla="*/ 0 h 226"/>
                                  <a:gd name="T92" fmla="*/ 0 w 971"/>
                                  <a:gd name="T93" fmla="*/ 0 h 226"/>
                                  <a:gd name="T94" fmla="*/ 0 w 971"/>
                                  <a:gd name="T95" fmla="*/ 0 h 226"/>
                                  <a:gd name="T96" fmla="*/ 0 w 971"/>
                                  <a:gd name="T97" fmla="*/ 0 h 226"/>
                                  <a:gd name="T98" fmla="*/ 0 w 971"/>
                                  <a:gd name="T99" fmla="*/ 0 h 226"/>
                                  <a:gd name="T100" fmla="*/ 0 w 971"/>
                                  <a:gd name="T101" fmla="*/ 0 h 226"/>
                                  <a:gd name="T102" fmla="*/ 0 w 971"/>
                                  <a:gd name="T103" fmla="*/ 0 h 226"/>
                                  <a:gd name="T104" fmla="*/ 0 w 971"/>
                                  <a:gd name="T105" fmla="*/ 0 h 226"/>
                                  <a:gd name="T106" fmla="*/ 0 w 971"/>
                                  <a:gd name="T107" fmla="*/ 0 h 226"/>
                                  <a:gd name="T108" fmla="*/ 0 w 971"/>
                                  <a:gd name="T109" fmla="*/ 0 h 226"/>
                                  <a:gd name="T110" fmla="*/ 0 w 971"/>
                                  <a:gd name="T111" fmla="*/ 0 h 226"/>
                                  <a:gd name="T112" fmla="*/ 0 w 971"/>
                                  <a:gd name="T113" fmla="*/ 0 h 226"/>
                                  <a:gd name="T114" fmla="*/ 0 w 971"/>
                                  <a:gd name="T115" fmla="*/ 0 h 226"/>
                                  <a:gd name="T116" fmla="*/ 0 w 971"/>
                                  <a:gd name="T117" fmla="*/ 0 h 22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971"/>
                                  <a:gd name="T178" fmla="*/ 0 h 226"/>
                                  <a:gd name="T179" fmla="*/ 971 w 971"/>
                                  <a:gd name="T180" fmla="*/ 226 h 22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971" h="226">
                                    <a:moveTo>
                                      <a:pt x="439" y="0"/>
                                    </a:moveTo>
                                    <a:lnTo>
                                      <a:pt x="460" y="0"/>
                                    </a:lnTo>
                                    <a:lnTo>
                                      <a:pt x="479" y="0"/>
                                    </a:lnTo>
                                    <a:lnTo>
                                      <a:pt x="501" y="2"/>
                                    </a:lnTo>
                                    <a:lnTo>
                                      <a:pt x="523" y="3"/>
                                    </a:lnTo>
                                    <a:lnTo>
                                      <a:pt x="544" y="5"/>
                                    </a:lnTo>
                                    <a:lnTo>
                                      <a:pt x="563" y="9"/>
                                    </a:lnTo>
                                    <a:lnTo>
                                      <a:pt x="570" y="10"/>
                                    </a:lnTo>
                                    <a:lnTo>
                                      <a:pt x="575" y="13"/>
                                    </a:lnTo>
                                    <a:lnTo>
                                      <a:pt x="579" y="15"/>
                                    </a:lnTo>
                                    <a:lnTo>
                                      <a:pt x="583" y="19"/>
                                    </a:lnTo>
                                    <a:lnTo>
                                      <a:pt x="591" y="28"/>
                                    </a:lnTo>
                                    <a:lnTo>
                                      <a:pt x="598" y="34"/>
                                    </a:lnTo>
                                    <a:lnTo>
                                      <a:pt x="601" y="37"/>
                                    </a:lnTo>
                                    <a:lnTo>
                                      <a:pt x="604" y="38"/>
                                    </a:lnTo>
                                    <a:lnTo>
                                      <a:pt x="608" y="37"/>
                                    </a:lnTo>
                                    <a:lnTo>
                                      <a:pt x="611" y="37"/>
                                    </a:lnTo>
                                    <a:lnTo>
                                      <a:pt x="619" y="33"/>
                                    </a:lnTo>
                                    <a:lnTo>
                                      <a:pt x="628" y="27"/>
                                    </a:lnTo>
                                    <a:lnTo>
                                      <a:pt x="636" y="22"/>
                                    </a:lnTo>
                                    <a:lnTo>
                                      <a:pt x="645" y="15"/>
                                    </a:lnTo>
                                    <a:lnTo>
                                      <a:pt x="652" y="10"/>
                                    </a:lnTo>
                                    <a:lnTo>
                                      <a:pt x="660" y="7"/>
                                    </a:lnTo>
                                    <a:lnTo>
                                      <a:pt x="664" y="5"/>
                                    </a:lnTo>
                                    <a:lnTo>
                                      <a:pt x="667" y="5"/>
                                    </a:lnTo>
                                    <a:lnTo>
                                      <a:pt x="676" y="5"/>
                                    </a:lnTo>
                                    <a:lnTo>
                                      <a:pt x="684" y="7"/>
                                    </a:lnTo>
                                    <a:lnTo>
                                      <a:pt x="690" y="9"/>
                                    </a:lnTo>
                                    <a:lnTo>
                                      <a:pt x="697" y="12"/>
                                    </a:lnTo>
                                    <a:lnTo>
                                      <a:pt x="702" y="14"/>
                                    </a:lnTo>
                                    <a:lnTo>
                                      <a:pt x="705" y="17"/>
                                    </a:lnTo>
                                    <a:lnTo>
                                      <a:pt x="706" y="19"/>
                                    </a:lnTo>
                                    <a:lnTo>
                                      <a:pt x="707" y="22"/>
                                    </a:lnTo>
                                    <a:lnTo>
                                      <a:pt x="709" y="24"/>
                                    </a:lnTo>
                                    <a:lnTo>
                                      <a:pt x="707" y="27"/>
                                    </a:lnTo>
                                    <a:lnTo>
                                      <a:pt x="706" y="30"/>
                                    </a:lnTo>
                                    <a:lnTo>
                                      <a:pt x="701" y="40"/>
                                    </a:lnTo>
                                    <a:lnTo>
                                      <a:pt x="696" y="49"/>
                                    </a:lnTo>
                                    <a:lnTo>
                                      <a:pt x="694" y="53"/>
                                    </a:lnTo>
                                    <a:lnTo>
                                      <a:pt x="694" y="57"/>
                                    </a:lnTo>
                                    <a:lnTo>
                                      <a:pt x="694" y="59"/>
                                    </a:lnTo>
                                    <a:lnTo>
                                      <a:pt x="694" y="63"/>
                                    </a:lnTo>
                                    <a:lnTo>
                                      <a:pt x="695" y="65"/>
                                    </a:lnTo>
                                    <a:lnTo>
                                      <a:pt x="697" y="68"/>
                                    </a:lnTo>
                                    <a:lnTo>
                                      <a:pt x="702" y="73"/>
                                    </a:lnTo>
                                    <a:lnTo>
                                      <a:pt x="707" y="77"/>
                                    </a:lnTo>
                                    <a:lnTo>
                                      <a:pt x="715" y="80"/>
                                    </a:lnTo>
                                    <a:lnTo>
                                      <a:pt x="722" y="83"/>
                                    </a:lnTo>
                                    <a:lnTo>
                                      <a:pt x="731" y="85"/>
                                    </a:lnTo>
                                    <a:lnTo>
                                      <a:pt x="740" y="88"/>
                                    </a:lnTo>
                                    <a:lnTo>
                                      <a:pt x="757" y="90"/>
                                    </a:lnTo>
                                    <a:lnTo>
                                      <a:pt x="774" y="92"/>
                                    </a:lnTo>
                                    <a:lnTo>
                                      <a:pt x="792" y="93"/>
                                    </a:lnTo>
                                    <a:lnTo>
                                      <a:pt x="806" y="92"/>
                                    </a:lnTo>
                                    <a:lnTo>
                                      <a:pt x="821" y="92"/>
                                    </a:lnTo>
                                    <a:lnTo>
                                      <a:pt x="837" y="89"/>
                                    </a:lnTo>
                                    <a:lnTo>
                                      <a:pt x="852" y="87"/>
                                    </a:lnTo>
                                    <a:lnTo>
                                      <a:pt x="860" y="85"/>
                                    </a:lnTo>
                                    <a:lnTo>
                                      <a:pt x="867" y="83"/>
                                    </a:lnTo>
                                    <a:lnTo>
                                      <a:pt x="873" y="80"/>
                                    </a:lnTo>
                                    <a:lnTo>
                                      <a:pt x="880" y="78"/>
                                    </a:lnTo>
                                    <a:lnTo>
                                      <a:pt x="892" y="73"/>
                                    </a:lnTo>
                                    <a:lnTo>
                                      <a:pt x="897" y="69"/>
                                    </a:lnTo>
                                    <a:lnTo>
                                      <a:pt x="902" y="65"/>
                                    </a:lnTo>
                                    <a:lnTo>
                                      <a:pt x="903" y="60"/>
                                    </a:lnTo>
                                    <a:lnTo>
                                      <a:pt x="903" y="54"/>
                                    </a:lnTo>
                                    <a:lnTo>
                                      <a:pt x="903" y="45"/>
                                    </a:lnTo>
                                    <a:lnTo>
                                      <a:pt x="903" y="38"/>
                                    </a:lnTo>
                                    <a:lnTo>
                                      <a:pt x="906" y="30"/>
                                    </a:lnTo>
                                    <a:lnTo>
                                      <a:pt x="907" y="27"/>
                                    </a:lnTo>
                                    <a:lnTo>
                                      <a:pt x="910" y="24"/>
                                    </a:lnTo>
                                    <a:lnTo>
                                      <a:pt x="912" y="22"/>
                                    </a:lnTo>
                                    <a:lnTo>
                                      <a:pt x="916" y="19"/>
                                    </a:lnTo>
                                    <a:lnTo>
                                      <a:pt x="920" y="18"/>
                                    </a:lnTo>
                                    <a:lnTo>
                                      <a:pt x="926" y="18"/>
                                    </a:lnTo>
                                    <a:lnTo>
                                      <a:pt x="930" y="18"/>
                                    </a:lnTo>
                                    <a:lnTo>
                                      <a:pt x="935" y="19"/>
                                    </a:lnTo>
                                    <a:lnTo>
                                      <a:pt x="938" y="20"/>
                                    </a:lnTo>
                                    <a:lnTo>
                                      <a:pt x="943" y="22"/>
                                    </a:lnTo>
                                    <a:lnTo>
                                      <a:pt x="947" y="24"/>
                                    </a:lnTo>
                                    <a:lnTo>
                                      <a:pt x="951" y="27"/>
                                    </a:lnTo>
                                    <a:lnTo>
                                      <a:pt x="955" y="29"/>
                                    </a:lnTo>
                                    <a:lnTo>
                                      <a:pt x="957" y="33"/>
                                    </a:lnTo>
                                    <a:lnTo>
                                      <a:pt x="963" y="39"/>
                                    </a:lnTo>
                                    <a:lnTo>
                                      <a:pt x="967" y="45"/>
                                    </a:lnTo>
                                    <a:lnTo>
                                      <a:pt x="968" y="49"/>
                                    </a:lnTo>
                                    <a:lnTo>
                                      <a:pt x="970" y="53"/>
                                    </a:lnTo>
                                    <a:lnTo>
                                      <a:pt x="971" y="59"/>
                                    </a:lnTo>
                                    <a:lnTo>
                                      <a:pt x="970" y="63"/>
                                    </a:lnTo>
                                    <a:lnTo>
                                      <a:pt x="968" y="68"/>
                                    </a:lnTo>
                                    <a:lnTo>
                                      <a:pt x="967" y="70"/>
                                    </a:lnTo>
                                    <a:lnTo>
                                      <a:pt x="965" y="74"/>
                                    </a:lnTo>
                                    <a:lnTo>
                                      <a:pt x="962" y="77"/>
                                    </a:lnTo>
                                    <a:lnTo>
                                      <a:pt x="958" y="79"/>
                                    </a:lnTo>
                                    <a:lnTo>
                                      <a:pt x="950" y="83"/>
                                    </a:lnTo>
                                    <a:lnTo>
                                      <a:pt x="942" y="85"/>
                                    </a:lnTo>
                                    <a:lnTo>
                                      <a:pt x="932" y="87"/>
                                    </a:lnTo>
                                    <a:lnTo>
                                      <a:pt x="925" y="89"/>
                                    </a:lnTo>
                                    <a:lnTo>
                                      <a:pt x="917" y="92"/>
                                    </a:lnTo>
                                    <a:lnTo>
                                      <a:pt x="880" y="104"/>
                                    </a:lnTo>
                                    <a:lnTo>
                                      <a:pt x="822" y="119"/>
                                    </a:lnTo>
                                    <a:lnTo>
                                      <a:pt x="794" y="128"/>
                                    </a:lnTo>
                                    <a:lnTo>
                                      <a:pt x="767" y="134"/>
                                    </a:lnTo>
                                    <a:lnTo>
                                      <a:pt x="747" y="138"/>
                                    </a:lnTo>
                                    <a:lnTo>
                                      <a:pt x="737" y="140"/>
                                    </a:lnTo>
                                    <a:lnTo>
                                      <a:pt x="730" y="139"/>
                                    </a:lnTo>
                                    <a:lnTo>
                                      <a:pt x="724" y="139"/>
                                    </a:lnTo>
                                    <a:lnTo>
                                      <a:pt x="716" y="136"/>
                                    </a:lnTo>
                                    <a:lnTo>
                                      <a:pt x="710" y="135"/>
                                    </a:lnTo>
                                    <a:lnTo>
                                      <a:pt x="699" y="130"/>
                                    </a:lnTo>
                                    <a:lnTo>
                                      <a:pt x="687" y="125"/>
                                    </a:lnTo>
                                    <a:lnTo>
                                      <a:pt x="669" y="114"/>
                                    </a:lnTo>
                                    <a:lnTo>
                                      <a:pt x="662" y="112"/>
                                    </a:lnTo>
                                    <a:lnTo>
                                      <a:pt x="660" y="110"/>
                                    </a:lnTo>
                                    <a:lnTo>
                                      <a:pt x="657" y="110"/>
                                    </a:lnTo>
                                    <a:lnTo>
                                      <a:pt x="654" y="112"/>
                                    </a:lnTo>
                                    <a:lnTo>
                                      <a:pt x="650" y="114"/>
                                    </a:lnTo>
                                    <a:lnTo>
                                      <a:pt x="640" y="123"/>
                                    </a:lnTo>
                                    <a:lnTo>
                                      <a:pt x="634" y="127"/>
                                    </a:lnTo>
                                    <a:lnTo>
                                      <a:pt x="628" y="132"/>
                                    </a:lnTo>
                                    <a:lnTo>
                                      <a:pt x="621" y="134"/>
                                    </a:lnTo>
                                    <a:lnTo>
                                      <a:pt x="615" y="135"/>
                                    </a:lnTo>
                                    <a:lnTo>
                                      <a:pt x="610" y="134"/>
                                    </a:lnTo>
                                    <a:lnTo>
                                      <a:pt x="605" y="134"/>
                                    </a:lnTo>
                                    <a:lnTo>
                                      <a:pt x="601" y="132"/>
                                    </a:lnTo>
                                    <a:lnTo>
                                      <a:pt x="599" y="130"/>
                                    </a:lnTo>
                                    <a:lnTo>
                                      <a:pt x="595" y="128"/>
                                    </a:lnTo>
                                    <a:lnTo>
                                      <a:pt x="593" y="124"/>
                                    </a:lnTo>
                                    <a:lnTo>
                                      <a:pt x="589" y="117"/>
                                    </a:lnTo>
                                    <a:lnTo>
                                      <a:pt x="585" y="109"/>
                                    </a:lnTo>
                                    <a:lnTo>
                                      <a:pt x="583" y="100"/>
                                    </a:lnTo>
                                    <a:lnTo>
                                      <a:pt x="579" y="90"/>
                                    </a:lnTo>
                                    <a:lnTo>
                                      <a:pt x="575" y="82"/>
                                    </a:lnTo>
                                    <a:lnTo>
                                      <a:pt x="573" y="78"/>
                                    </a:lnTo>
                                    <a:lnTo>
                                      <a:pt x="568" y="73"/>
                                    </a:lnTo>
                                    <a:lnTo>
                                      <a:pt x="563" y="68"/>
                                    </a:lnTo>
                                    <a:lnTo>
                                      <a:pt x="556" y="63"/>
                                    </a:lnTo>
                                    <a:lnTo>
                                      <a:pt x="546" y="57"/>
                                    </a:lnTo>
                                    <a:lnTo>
                                      <a:pt x="535" y="49"/>
                                    </a:lnTo>
                                    <a:lnTo>
                                      <a:pt x="524" y="44"/>
                                    </a:lnTo>
                                    <a:lnTo>
                                      <a:pt x="511" y="40"/>
                                    </a:lnTo>
                                    <a:lnTo>
                                      <a:pt x="501" y="38"/>
                                    </a:lnTo>
                                    <a:lnTo>
                                      <a:pt x="491" y="37"/>
                                    </a:lnTo>
                                    <a:lnTo>
                                      <a:pt x="468" y="33"/>
                                    </a:lnTo>
                                    <a:lnTo>
                                      <a:pt x="448" y="30"/>
                                    </a:lnTo>
                                    <a:lnTo>
                                      <a:pt x="438" y="30"/>
                                    </a:lnTo>
                                    <a:lnTo>
                                      <a:pt x="428" y="30"/>
                                    </a:lnTo>
                                    <a:lnTo>
                                      <a:pt x="418" y="32"/>
                                    </a:lnTo>
                                    <a:lnTo>
                                      <a:pt x="409" y="34"/>
                                    </a:lnTo>
                                    <a:lnTo>
                                      <a:pt x="399" y="37"/>
                                    </a:lnTo>
                                    <a:lnTo>
                                      <a:pt x="395" y="38"/>
                                    </a:lnTo>
                                    <a:lnTo>
                                      <a:pt x="390" y="40"/>
                                    </a:lnTo>
                                    <a:lnTo>
                                      <a:pt x="382" y="44"/>
                                    </a:lnTo>
                                    <a:lnTo>
                                      <a:pt x="374" y="49"/>
                                    </a:lnTo>
                                    <a:lnTo>
                                      <a:pt x="367" y="55"/>
                                    </a:lnTo>
                                    <a:lnTo>
                                      <a:pt x="359" y="63"/>
                                    </a:lnTo>
                                    <a:lnTo>
                                      <a:pt x="353" y="70"/>
                                    </a:lnTo>
                                    <a:lnTo>
                                      <a:pt x="347" y="78"/>
                                    </a:lnTo>
                                    <a:lnTo>
                                      <a:pt x="340" y="88"/>
                                    </a:lnTo>
                                    <a:lnTo>
                                      <a:pt x="338" y="93"/>
                                    </a:lnTo>
                                    <a:lnTo>
                                      <a:pt x="335" y="98"/>
                                    </a:lnTo>
                                    <a:lnTo>
                                      <a:pt x="332" y="108"/>
                                    </a:lnTo>
                                    <a:lnTo>
                                      <a:pt x="328" y="120"/>
                                    </a:lnTo>
                                    <a:lnTo>
                                      <a:pt x="325" y="132"/>
                                    </a:lnTo>
                                    <a:lnTo>
                                      <a:pt x="312" y="136"/>
                                    </a:lnTo>
                                    <a:lnTo>
                                      <a:pt x="297" y="141"/>
                                    </a:lnTo>
                                    <a:lnTo>
                                      <a:pt x="280" y="148"/>
                                    </a:lnTo>
                                    <a:lnTo>
                                      <a:pt x="264" y="155"/>
                                    </a:lnTo>
                                    <a:lnTo>
                                      <a:pt x="229" y="170"/>
                                    </a:lnTo>
                                    <a:lnTo>
                                      <a:pt x="196" y="186"/>
                                    </a:lnTo>
                                    <a:lnTo>
                                      <a:pt x="139" y="215"/>
                                    </a:lnTo>
                                    <a:lnTo>
                                      <a:pt x="128" y="220"/>
                                    </a:lnTo>
                                    <a:lnTo>
                                      <a:pt x="119" y="224"/>
                                    </a:lnTo>
                                    <a:lnTo>
                                      <a:pt x="113" y="226"/>
                                    </a:lnTo>
                                    <a:lnTo>
                                      <a:pt x="109" y="226"/>
                                    </a:lnTo>
                                    <a:lnTo>
                                      <a:pt x="97" y="226"/>
                                    </a:lnTo>
                                    <a:lnTo>
                                      <a:pt x="99" y="220"/>
                                    </a:lnTo>
                                    <a:lnTo>
                                      <a:pt x="103" y="214"/>
                                    </a:lnTo>
                                    <a:lnTo>
                                      <a:pt x="111" y="203"/>
                                    </a:lnTo>
                                    <a:lnTo>
                                      <a:pt x="114" y="198"/>
                                    </a:lnTo>
                                    <a:lnTo>
                                      <a:pt x="117" y="191"/>
                                    </a:lnTo>
                                    <a:lnTo>
                                      <a:pt x="118" y="188"/>
                                    </a:lnTo>
                                    <a:lnTo>
                                      <a:pt x="119" y="183"/>
                                    </a:lnTo>
                                    <a:lnTo>
                                      <a:pt x="118" y="176"/>
                                    </a:lnTo>
                                    <a:lnTo>
                                      <a:pt x="117" y="171"/>
                                    </a:lnTo>
                                    <a:lnTo>
                                      <a:pt x="116" y="166"/>
                                    </a:lnTo>
                                    <a:lnTo>
                                      <a:pt x="113" y="161"/>
                                    </a:lnTo>
                                    <a:lnTo>
                                      <a:pt x="111" y="158"/>
                                    </a:lnTo>
                                    <a:lnTo>
                                      <a:pt x="107" y="154"/>
                                    </a:lnTo>
                                    <a:lnTo>
                                      <a:pt x="103" y="150"/>
                                    </a:lnTo>
                                    <a:lnTo>
                                      <a:pt x="99" y="148"/>
                                    </a:lnTo>
                                    <a:lnTo>
                                      <a:pt x="94" y="145"/>
                                    </a:lnTo>
                                    <a:lnTo>
                                      <a:pt x="89" y="143"/>
                                    </a:lnTo>
                                    <a:lnTo>
                                      <a:pt x="86" y="141"/>
                                    </a:lnTo>
                                    <a:lnTo>
                                      <a:pt x="81" y="140"/>
                                    </a:lnTo>
                                    <a:lnTo>
                                      <a:pt x="69" y="138"/>
                                    </a:lnTo>
                                    <a:lnTo>
                                      <a:pt x="61" y="138"/>
                                    </a:lnTo>
                                    <a:lnTo>
                                      <a:pt x="31" y="136"/>
                                    </a:lnTo>
                                    <a:lnTo>
                                      <a:pt x="13" y="136"/>
                                    </a:lnTo>
                                    <a:lnTo>
                                      <a:pt x="5" y="135"/>
                                    </a:lnTo>
                                    <a:lnTo>
                                      <a:pt x="0" y="134"/>
                                    </a:lnTo>
                                    <a:lnTo>
                                      <a:pt x="20" y="127"/>
                                    </a:lnTo>
                                    <a:lnTo>
                                      <a:pt x="34" y="119"/>
                                    </a:lnTo>
                                    <a:lnTo>
                                      <a:pt x="56" y="110"/>
                                    </a:lnTo>
                                    <a:lnTo>
                                      <a:pt x="64" y="107"/>
                                    </a:lnTo>
                                    <a:lnTo>
                                      <a:pt x="74" y="104"/>
                                    </a:lnTo>
                                    <a:lnTo>
                                      <a:pt x="86" y="103"/>
                                    </a:lnTo>
                                    <a:lnTo>
                                      <a:pt x="101" y="103"/>
                                    </a:lnTo>
                                    <a:lnTo>
                                      <a:pt x="114" y="103"/>
                                    </a:lnTo>
                                    <a:lnTo>
                                      <a:pt x="129" y="105"/>
                                    </a:lnTo>
                                    <a:lnTo>
                                      <a:pt x="146" y="109"/>
                                    </a:lnTo>
                                    <a:lnTo>
                                      <a:pt x="162" y="113"/>
                                    </a:lnTo>
                                    <a:lnTo>
                                      <a:pt x="179" y="117"/>
                                    </a:lnTo>
                                    <a:lnTo>
                                      <a:pt x="197" y="119"/>
                                    </a:lnTo>
                                    <a:lnTo>
                                      <a:pt x="213" y="122"/>
                                    </a:lnTo>
                                    <a:lnTo>
                                      <a:pt x="230" y="123"/>
                                    </a:lnTo>
                                    <a:lnTo>
                                      <a:pt x="240" y="122"/>
                                    </a:lnTo>
                                    <a:lnTo>
                                      <a:pt x="250" y="120"/>
                                    </a:lnTo>
                                    <a:lnTo>
                                      <a:pt x="259" y="119"/>
                                    </a:lnTo>
                                    <a:lnTo>
                                      <a:pt x="268" y="115"/>
                                    </a:lnTo>
                                    <a:lnTo>
                                      <a:pt x="277" y="112"/>
                                    </a:lnTo>
                                    <a:lnTo>
                                      <a:pt x="285" y="108"/>
                                    </a:lnTo>
                                    <a:lnTo>
                                      <a:pt x="293" y="102"/>
                                    </a:lnTo>
                                    <a:lnTo>
                                      <a:pt x="302" y="95"/>
                                    </a:lnTo>
                                    <a:lnTo>
                                      <a:pt x="309" y="89"/>
                                    </a:lnTo>
                                    <a:lnTo>
                                      <a:pt x="318" y="82"/>
                                    </a:lnTo>
                                    <a:lnTo>
                                      <a:pt x="335" y="64"/>
                                    </a:lnTo>
                                    <a:lnTo>
                                      <a:pt x="354" y="43"/>
                                    </a:lnTo>
                                    <a:lnTo>
                                      <a:pt x="374" y="20"/>
                                    </a:lnTo>
                                    <a:lnTo>
                                      <a:pt x="380" y="15"/>
                                    </a:lnTo>
                                    <a:lnTo>
                                      <a:pt x="387" y="10"/>
                                    </a:lnTo>
                                    <a:lnTo>
                                      <a:pt x="393" y="7"/>
                                    </a:lnTo>
                                    <a:lnTo>
                                      <a:pt x="399" y="3"/>
                                    </a:lnTo>
                                    <a:lnTo>
                                      <a:pt x="404" y="2"/>
                                    </a:lnTo>
                                    <a:lnTo>
                                      <a:pt x="410" y="0"/>
                                    </a:lnTo>
                                    <a:lnTo>
                                      <a:pt x="422" y="0"/>
                                    </a:lnTo>
                                    <a:lnTo>
                                      <a:pt x="439" y="0"/>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2" name="Freeform 65"/>
                              <a:cNvSpPr>
                                <a:spLocks noChangeArrowheads="1"/>
                              </a:cNvSpPr>
                            </a:nvSpPr>
                            <a:spPr bwMode="auto">
                              <a:xfrm rot="5100000">
                                <a:off x="2865" y="3123"/>
                                <a:ext cx="98" cy="190"/>
                              </a:xfrm>
                              <a:custGeom>
                                <a:avLst/>
                                <a:gdLst>
                                  <a:gd name="T0" fmla="*/ 0 w 539"/>
                                  <a:gd name="T1" fmla="*/ 0 h 538"/>
                                  <a:gd name="T2" fmla="*/ 0 w 539"/>
                                  <a:gd name="T3" fmla="*/ 0 h 538"/>
                                  <a:gd name="T4" fmla="*/ 0 w 539"/>
                                  <a:gd name="T5" fmla="*/ 0 h 538"/>
                                  <a:gd name="T6" fmla="*/ 0 w 539"/>
                                  <a:gd name="T7" fmla="*/ 0 h 538"/>
                                  <a:gd name="T8" fmla="*/ 0 w 539"/>
                                  <a:gd name="T9" fmla="*/ 0 h 538"/>
                                  <a:gd name="T10" fmla="*/ 0 w 539"/>
                                  <a:gd name="T11" fmla="*/ 0 h 538"/>
                                  <a:gd name="T12" fmla="*/ 0 w 539"/>
                                  <a:gd name="T13" fmla="*/ 0 h 538"/>
                                  <a:gd name="T14" fmla="*/ 0 w 539"/>
                                  <a:gd name="T15" fmla="*/ 0 h 538"/>
                                  <a:gd name="T16" fmla="*/ 0 w 539"/>
                                  <a:gd name="T17" fmla="*/ 0 h 538"/>
                                  <a:gd name="T18" fmla="*/ 0 w 539"/>
                                  <a:gd name="T19" fmla="*/ 0 h 538"/>
                                  <a:gd name="T20" fmla="*/ 0 w 539"/>
                                  <a:gd name="T21" fmla="*/ 0 h 538"/>
                                  <a:gd name="T22" fmla="*/ 0 w 539"/>
                                  <a:gd name="T23" fmla="*/ 0 h 538"/>
                                  <a:gd name="T24" fmla="*/ 0 w 539"/>
                                  <a:gd name="T25" fmla="*/ 0 h 538"/>
                                  <a:gd name="T26" fmla="*/ 0 w 539"/>
                                  <a:gd name="T27" fmla="*/ 0 h 538"/>
                                  <a:gd name="T28" fmla="*/ 0 w 539"/>
                                  <a:gd name="T29" fmla="*/ 0 h 538"/>
                                  <a:gd name="T30" fmla="*/ 0 w 539"/>
                                  <a:gd name="T31" fmla="*/ 0 h 538"/>
                                  <a:gd name="T32" fmla="*/ 0 w 539"/>
                                  <a:gd name="T33" fmla="*/ 0 h 538"/>
                                  <a:gd name="T34" fmla="*/ 0 w 539"/>
                                  <a:gd name="T35" fmla="*/ 0 h 538"/>
                                  <a:gd name="T36" fmla="*/ 0 w 539"/>
                                  <a:gd name="T37" fmla="*/ 0 h 538"/>
                                  <a:gd name="T38" fmla="*/ 0 w 539"/>
                                  <a:gd name="T39" fmla="*/ 0 h 538"/>
                                  <a:gd name="T40" fmla="*/ 0 w 539"/>
                                  <a:gd name="T41" fmla="*/ 0 h 538"/>
                                  <a:gd name="T42" fmla="*/ 0 w 539"/>
                                  <a:gd name="T43" fmla="*/ 0 h 538"/>
                                  <a:gd name="T44" fmla="*/ 0 w 539"/>
                                  <a:gd name="T45" fmla="*/ 0 h 538"/>
                                  <a:gd name="T46" fmla="*/ 0 w 539"/>
                                  <a:gd name="T47" fmla="*/ 0 h 538"/>
                                  <a:gd name="T48" fmla="*/ 0 w 539"/>
                                  <a:gd name="T49" fmla="*/ 0 h 538"/>
                                  <a:gd name="T50" fmla="*/ 0 w 539"/>
                                  <a:gd name="T51" fmla="*/ 0 h 538"/>
                                  <a:gd name="T52" fmla="*/ 0 w 539"/>
                                  <a:gd name="T53" fmla="*/ 0 h 538"/>
                                  <a:gd name="T54" fmla="*/ 0 w 539"/>
                                  <a:gd name="T55" fmla="*/ 0 h 538"/>
                                  <a:gd name="T56" fmla="*/ 0 w 539"/>
                                  <a:gd name="T57" fmla="*/ 0 h 538"/>
                                  <a:gd name="T58" fmla="*/ 0 w 539"/>
                                  <a:gd name="T59" fmla="*/ 0 h 538"/>
                                  <a:gd name="T60" fmla="*/ 0 w 539"/>
                                  <a:gd name="T61" fmla="*/ 0 h 538"/>
                                  <a:gd name="T62" fmla="*/ 0 w 539"/>
                                  <a:gd name="T63" fmla="*/ 0 h 538"/>
                                  <a:gd name="T64" fmla="*/ 0 w 539"/>
                                  <a:gd name="T65" fmla="*/ 0 h 538"/>
                                  <a:gd name="T66" fmla="*/ 0 w 539"/>
                                  <a:gd name="T67" fmla="*/ 0 h 538"/>
                                  <a:gd name="T68" fmla="*/ 0 w 539"/>
                                  <a:gd name="T69" fmla="*/ 0 h 538"/>
                                  <a:gd name="T70" fmla="*/ 0 w 539"/>
                                  <a:gd name="T71" fmla="*/ 0 h 538"/>
                                  <a:gd name="T72" fmla="*/ 0 w 539"/>
                                  <a:gd name="T73" fmla="*/ 0 h 538"/>
                                  <a:gd name="T74" fmla="*/ 0 w 539"/>
                                  <a:gd name="T75" fmla="*/ 0 h 538"/>
                                  <a:gd name="T76" fmla="*/ 0 w 539"/>
                                  <a:gd name="T77" fmla="*/ 0 h 538"/>
                                  <a:gd name="T78" fmla="*/ 0 w 539"/>
                                  <a:gd name="T79" fmla="*/ 0 h 538"/>
                                  <a:gd name="T80" fmla="*/ 0 w 539"/>
                                  <a:gd name="T81" fmla="*/ 0 h 538"/>
                                  <a:gd name="T82" fmla="*/ 0 w 539"/>
                                  <a:gd name="T83" fmla="*/ 0 h 538"/>
                                  <a:gd name="T84" fmla="*/ 0 w 539"/>
                                  <a:gd name="T85" fmla="*/ 0 h 538"/>
                                  <a:gd name="T86" fmla="*/ 0 w 539"/>
                                  <a:gd name="T87" fmla="*/ 0 h 538"/>
                                  <a:gd name="T88" fmla="*/ 0 w 539"/>
                                  <a:gd name="T89" fmla="*/ 0 h 538"/>
                                  <a:gd name="T90" fmla="*/ 0 w 539"/>
                                  <a:gd name="T91" fmla="*/ 0 h 538"/>
                                  <a:gd name="T92" fmla="*/ 0 w 539"/>
                                  <a:gd name="T93" fmla="*/ 0 h 538"/>
                                  <a:gd name="T94" fmla="*/ 0 w 539"/>
                                  <a:gd name="T95" fmla="*/ 0 h 538"/>
                                  <a:gd name="T96" fmla="*/ 0 w 539"/>
                                  <a:gd name="T97" fmla="*/ 0 h 538"/>
                                  <a:gd name="T98" fmla="*/ 0 w 539"/>
                                  <a:gd name="T99" fmla="*/ 0 h 538"/>
                                  <a:gd name="T100" fmla="*/ 0 w 539"/>
                                  <a:gd name="T101" fmla="*/ 0 h 538"/>
                                  <a:gd name="T102" fmla="*/ 0 w 539"/>
                                  <a:gd name="T103" fmla="*/ 0 h 538"/>
                                  <a:gd name="T104" fmla="*/ 0 w 539"/>
                                  <a:gd name="T105" fmla="*/ 0 h 538"/>
                                  <a:gd name="T106" fmla="*/ 0 w 539"/>
                                  <a:gd name="T107" fmla="*/ 0 h 538"/>
                                  <a:gd name="T108" fmla="*/ 0 w 539"/>
                                  <a:gd name="T109" fmla="*/ 0 h 538"/>
                                  <a:gd name="T110" fmla="*/ 0 w 539"/>
                                  <a:gd name="T111" fmla="*/ 0 h 538"/>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539"/>
                                  <a:gd name="T169" fmla="*/ 0 h 538"/>
                                  <a:gd name="T170" fmla="*/ 539 w 539"/>
                                  <a:gd name="T171" fmla="*/ 538 h 538"/>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539" h="538">
                                    <a:moveTo>
                                      <a:pt x="397" y="1"/>
                                    </a:moveTo>
                                    <a:lnTo>
                                      <a:pt x="402" y="0"/>
                                    </a:lnTo>
                                    <a:lnTo>
                                      <a:pt x="407" y="0"/>
                                    </a:lnTo>
                                    <a:lnTo>
                                      <a:pt x="412" y="1"/>
                                    </a:lnTo>
                                    <a:lnTo>
                                      <a:pt x="417" y="3"/>
                                    </a:lnTo>
                                    <a:lnTo>
                                      <a:pt x="420" y="6"/>
                                    </a:lnTo>
                                    <a:lnTo>
                                      <a:pt x="425" y="10"/>
                                    </a:lnTo>
                                    <a:lnTo>
                                      <a:pt x="435" y="17"/>
                                    </a:lnTo>
                                    <a:lnTo>
                                      <a:pt x="445" y="27"/>
                                    </a:lnTo>
                                    <a:lnTo>
                                      <a:pt x="455" y="36"/>
                                    </a:lnTo>
                                    <a:lnTo>
                                      <a:pt x="464" y="45"/>
                                    </a:lnTo>
                                    <a:lnTo>
                                      <a:pt x="473" y="52"/>
                                    </a:lnTo>
                                    <a:lnTo>
                                      <a:pt x="479" y="56"/>
                                    </a:lnTo>
                                    <a:lnTo>
                                      <a:pt x="485" y="60"/>
                                    </a:lnTo>
                                    <a:lnTo>
                                      <a:pt x="499" y="65"/>
                                    </a:lnTo>
                                    <a:lnTo>
                                      <a:pt x="513" y="71"/>
                                    </a:lnTo>
                                    <a:lnTo>
                                      <a:pt x="519" y="75"/>
                                    </a:lnTo>
                                    <a:lnTo>
                                      <a:pt x="525" y="78"/>
                                    </a:lnTo>
                                    <a:lnTo>
                                      <a:pt x="528" y="81"/>
                                    </a:lnTo>
                                    <a:lnTo>
                                      <a:pt x="530" y="83"/>
                                    </a:lnTo>
                                    <a:lnTo>
                                      <a:pt x="534" y="87"/>
                                    </a:lnTo>
                                    <a:lnTo>
                                      <a:pt x="536" y="92"/>
                                    </a:lnTo>
                                    <a:lnTo>
                                      <a:pt x="538" y="96"/>
                                    </a:lnTo>
                                    <a:lnTo>
                                      <a:pt x="539" y="99"/>
                                    </a:lnTo>
                                    <a:lnTo>
                                      <a:pt x="539" y="103"/>
                                    </a:lnTo>
                                    <a:lnTo>
                                      <a:pt x="539" y="113"/>
                                    </a:lnTo>
                                    <a:lnTo>
                                      <a:pt x="538" y="121"/>
                                    </a:lnTo>
                                    <a:lnTo>
                                      <a:pt x="536" y="126"/>
                                    </a:lnTo>
                                    <a:lnTo>
                                      <a:pt x="535" y="132"/>
                                    </a:lnTo>
                                    <a:lnTo>
                                      <a:pt x="533" y="136"/>
                                    </a:lnTo>
                                    <a:lnTo>
                                      <a:pt x="529" y="141"/>
                                    </a:lnTo>
                                    <a:lnTo>
                                      <a:pt x="526" y="144"/>
                                    </a:lnTo>
                                    <a:lnTo>
                                      <a:pt x="519" y="151"/>
                                    </a:lnTo>
                                    <a:lnTo>
                                      <a:pt x="511" y="157"/>
                                    </a:lnTo>
                                    <a:lnTo>
                                      <a:pt x="508" y="161"/>
                                    </a:lnTo>
                                    <a:lnTo>
                                      <a:pt x="505" y="164"/>
                                    </a:lnTo>
                                    <a:lnTo>
                                      <a:pt x="503" y="168"/>
                                    </a:lnTo>
                                    <a:lnTo>
                                      <a:pt x="500" y="173"/>
                                    </a:lnTo>
                                    <a:lnTo>
                                      <a:pt x="499" y="179"/>
                                    </a:lnTo>
                                    <a:lnTo>
                                      <a:pt x="499" y="187"/>
                                    </a:lnTo>
                                    <a:lnTo>
                                      <a:pt x="500" y="197"/>
                                    </a:lnTo>
                                    <a:lnTo>
                                      <a:pt x="505" y="214"/>
                                    </a:lnTo>
                                    <a:lnTo>
                                      <a:pt x="509" y="232"/>
                                    </a:lnTo>
                                    <a:lnTo>
                                      <a:pt x="510" y="239"/>
                                    </a:lnTo>
                                    <a:lnTo>
                                      <a:pt x="511" y="243"/>
                                    </a:lnTo>
                                    <a:lnTo>
                                      <a:pt x="510" y="252"/>
                                    </a:lnTo>
                                    <a:lnTo>
                                      <a:pt x="509" y="261"/>
                                    </a:lnTo>
                                    <a:lnTo>
                                      <a:pt x="505" y="271"/>
                                    </a:lnTo>
                                    <a:lnTo>
                                      <a:pt x="503" y="279"/>
                                    </a:lnTo>
                                    <a:lnTo>
                                      <a:pt x="498" y="289"/>
                                    </a:lnTo>
                                    <a:lnTo>
                                      <a:pt x="494" y="298"/>
                                    </a:lnTo>
                                    <a:lnTo>
                                      <a:pt x="489" y="307"/>
                                    </a:lnTo>
                                    <a:lnTo>
                                      <a:pt x="485" y="314"/>
                                    </a:lnTo>
                                    <a:lnTo>
                                      <a:pt x="478" y="324"/>
                                    </a:lnTo>
                                    <a:lnTo>
                                      <a:pt x="470" y="334"/>
                                    </a:lnTo>
                                    <a:lnTo>
                                      <a:pt x="460" y="343"/>
                                    </a:lnTo>
                                    <a:lnTo>
                                      <a:pt x="450" y="352"/>
                                    </a:lnTo>
                                    <a:lnTo>
                                      <a:pt x="433" y="365"/>
                                    </a:lnTo>
                                    <a:lnTo>
                                      <a:pt x="414" y="378"/>
                                    </a:lnTo>
                                    <a:lnTo>
                                      <a:pt x="395" y="390"/>
                                    </a:lnTo>
                                    <a:lnTo>
                                      <a:pt x="375" y="402"/>
                                    </a:lnTo>
                                    <a:lnTo>
                                      <a:pt x="354" y="414"/>
                                    </a:lnTo>
                                    <a:lnTo>
                                      <a:pt x="343" y="420"/>
                                    </a:lnTo>
                                    <a:lnTo>
                                      <a:pt x="332" y="428"/>
                                    </a:lnTo>
                                    <a:lnTo>
                                      <a:pt x="322" y="435"/>
                                    </a:lnTo>
                                    <a:lnTo>
                                      <a:pt x="318" y="440"/>
                                    </a:lnTo>
                                    <a:lnTo>
                                      <a:pt x="314" y="444"/>
                                    </a:lnTo>
                                    <a:lnTo>
                                      <a:pt x="308" y="454"/>
                                    </a:lnTo>
                                    <a:lnTo>
                                      <a:pt x="305" y="459"/>
                                    </a:lnTo>
                                    <a:lnTo>
                                      <a:pt x="304" y="464"/>
                                    </a:lnTo>
                                    <a:lnTo>
                                      <a:pt x="302" y="473"/>
                                    </a:lnTo>
                                    <a:lnTo>
                                      <a:pt x="299" y="478"/>
                                    </a:lnTo>
                                    <a:lnTo>
                                      <a:pt x="297" y="482"/>
                                    </a:lnTo>
                                    <a:lnTo>
                                      <a:pt x="288" y="485"/>
                                    </a:lnTo>
                                    <a:lnTo>
                                      <a:pt x="283" y="487"/>
                                    </a:lnTo>
                                    <a:lnTo>
                                      <a:pt x="278" y="488"/>
                                    </a:lnTo>
                                    <a:lnTo>
                                      <a:pt x="272" y="487"/>
                                    </a:lnTo>
                                    <a:lnTo>
                                      <a:pt x="267" y="485"/>
                                    </a:lnTo>
                                    <a:lnTo>
                                      <a:pt x="262" y="483"/>
                                    </a:lnTo>
                                    <a:lnTo>
                                      <a:pt x="259" y="482"/>
                                    </a:lnTo>
                                    <a:lnTo>
                                      <a:pt x="257" y="479"/>
                                    </a:lnTo>
                                    <a:lnTo>
                                      <a:pt x="254" y="474"/>
                                    </a:lnTo>
                                    <a:lnTo>
                                      <a:pt x="252" y="468"/>
                                    </a:lnTo>
                                    <a:lnTo>
                                      <a:pt x="249" y="455"/>
                                    </a:lnTo>
                                    <a:lnTo>
                                      <a:pt x="248" y="449"/>
                                    </a:lnTo>
                                    <a:lnTo>
                                      <a:pt x="246" y="443"/>
                                    </a:lnTo>
                                    <a:lnTo>
                                      <a:pt x="244" y="439"/>
                                    </a:lnTo>
                                    <a:lnTo>
                                      <a:pt x="243" y="437"/>
                                    </a:lnTo>
                                    <a:lnTo>
                                      <a:pt x="241" y="433"/>
                                    </a:lnTo>
                                    <a:lnTo>
                                      <a:pt x="239" y="430"/>
                                    </a:lnTo>
                                    <a:lnTo>
                                      <a:pt x="236" y="427"/>
                                    </a:lnTo>
                                    <a:lnTo>
                                      <a:pt x="232" y="424"/>
                                    </a:lnTo>
                                    <a:lnTo>
                                      <a:pt x="227" y="423"/>
                                    </a:lnTo>
                                    <a:lnTo>
                                      <a:pt x="223" y="423"/>
                                    </a:lnTo>
                                    <a:lnTo>
                                      <a:pt x="221" y="423"/>
                                    </a:lnTo>
                                    <a:lnTo>
                                      <a:pt x="217" y="425"/>
                                    </a:lnTo>
                                    <a:lnTo>
                                      <a:pt x="208" y="430"/>
                                    </a:lnTo>
                                    <a:lnTo>
                                      <a:pt x="201" y="438"/>
                                    </a:lnTo>
                                    <a:lnTo>
                                      <a:pt x="198" y="440"/>
                                    </a:lnTo>
                                    <a:lnTo>
                                      <a:pt x="197" y="442"/>
                                    </a:lnTo>
                                    <a:lnTo>
                                      <a:pt x="194" y="455"/>
                                    </a:lnTo>
                                    <a:lnTo>
                                      <a:pt x="193" y="459"/>
                                    </a:lnTo>
                                    <a:lnTo>
                                      <a:pt x="192" y="463"/>
                                    </a:lnTo>
                                    <a:lnTo>
                                      <a:pt x="191" y="467"/>
                                    </a:lnTo>
                                    <a:lnTo>
                                      <a:pt x="188" y="469"/>
                                    </a:lnTo>
                                    <a:lnTo>
                                      <a:pt x="184" y="474"/>
                                    </a:lnTo>
                                    <a:lnTo>
                                      <a:pt x="179" y="478"/>
                                    </a:lnTo>
                                    <a:lnTo>
                                      <a:pt x="171" y="484"/>
                                    </a:lnTo>
                                    <a:lnTo>
                                      <a:pt x="166" y="488"/>
                                    </a:lnTo>
                                    <a:lnTo>
                                      <a:pt x="161" y="490"/>
                                    </a:lnTo>
                                    <a:lnTo>
                                      <a:pt x="151" y="494"/>
                                    </a:lnTo>
                                    <a:lnTo>
                                      <a:pt x="143" y="495"/>
                                    </a:lnTo>
                                    <a:lnTo>
                                      <a:pt x="136" y="497"/>
                                    </a:lnTo>
                                    <a:lnTo>
                                      <a:pt x="121" y="497"/>
                                    </a:lnTo>
                                    <a:lnTo>
                                      <a:pt x="106" y="497"/>
                                    </a:lnTo>
                                    <a:lnTo>
                                      <a:pt x="98" y="495"/>
                                    </a:lnTo>
                                    <a:lnTo>
                                      <a:pt x="91" y="495"/>
                                    </a:lnTo>
                                    <a:lnTo>
                                      <a:pt x="87" y="497"/>
                                    </a:lnTo>
                                    <a:lnTo>
                                      <a:pt x="83" y="499"/>
                                    </a:lnTo>
                                    <a:lnTo>
                                      <a:pt x="82" y="500"/>
                                    </a:lnTo>
                                    <a:lnTo>
                                      <a:pt x="79" y="503"/>
                                    </a:lnTo>
                                    <a:lnTo>
                                      <a:pt x="77" y="508"/>
                                    </a:lnTo>
                                    <a:lnTo>
                                      <a:pt x="72" y="517"/>
                                    </a:lnTo>
                                    <a:lnTo>
                                      <a:pt x="69" y="520"/>
                                    </a:lnTo>
                                    <a:lnTo>
                                      <a:pt x="68" y="522"/>
                                    </a:lnTo>
                                    <a:lnTo>
                                      <a:pt x="63" y="525"/>
                                    </a:lnTo>
                                    <a:lnTo>
                                      <a:pt x="59" y="529"/>
                                    </a:lnTo>
                                    <a:lnTo>
                                      <a:pt x="53" y="532"/>
                                    </a:lnTo>
                                    <a:lnTo>
                                      <a:pt x="48" y="533"/>
                                    </a:lnTo>
                                    <a:lnTo>
                                      <a:pt x="38" y="537"/>
                                    </a:lnTo>
                                    <a:lnTo>
                                      <a:pt x="32" y="538"/>
                                    </a:lnTo>
                                    <a:lnTo>
                                      <a:pt x="26" y="537"/>
                                    </a:lnTo>
                                    <a:lnTo>
                                      <a:pt x="21" y="535"/>
                                    </a:lnTo>
                                    <a:lnTo>
                                      <a:pt x="15" y="532"/>
                                    </a:lnTo>
                                    <a:lnTo>
                                      <a:pt x="10" y="529"/>
                                    </a:lnTo>
                                    <a:lnTo>
                                      <a:pt x="6" y="524"/>
                                    </a:lnTo>
                                    <a:lnTo>
                                      <a:pt x="2" y="519"/>
                                    </a:lnTo>
                                    <a:lnTo>
                                      <a:pt x="0" y="514"/>
                                    </a:lnTo>
                                    <a:lnTo>
                                      <a:pt x="0" y="509"/>
                                    </a:lnTo>
                                    <a:lnTo>
                                      <a:pt x="0" y="505"/>
                                    </a:lnTo>
                                    <a:lnTo>
                                      <a:pt x="1" y="502"/>
                                    </a:lnTo>
                                    <a:lnTo>
                                      <a:pt x="2" y="499"/>
                                    </a:lnTo>
                                    <a:lnTo>
                                      <a:pt x="3" y="495"/>
                                    </a:lnTo>
                                    <a:lnTo>
                                      <a:pt x="8" y="489"/>
                                    </a:lnTo>
                                    <a:lnTo>
                                      <a:pt x="15" y="483"/>
                                    </a:lnTo>
                                    <a:lnTo>
                                      <a:pt x="22" y="475"/>
                                    </a:lnTo>
                                    <a:lnTo>
                                      <a:pt x="31" y="469"/>
                                    </a:lnTo>
                                    <a:lnTo>
                                      <a:pt x="50" y="457"/>
                                    </a:lnTo>
                                    <a:lnTo>
                                      <a:pt x="67" y="443"/>
                                    </a:lnTo>
                                    <a:lnTo>
                                      <a:pt x="76" y="437"/>
                                    </a:lnTo>
                                    <a:lnTo>
                                      <a:pt x="83" y="430"/>
                                    </a:lnTo>
                                    <a:lnTo>
                                      <a:pt x="89" y="423"/>
                                    </a:lnTo>
                                    <a:lnTo>
                                      <a:pt x="94" y="417"/>
                                    </a:lnTo>
                                    <a:lnTo>
                                      <a:pt x="98" y="409"/>
                                    </a:lnTo>
                                    <a:lnTo>
                                      <a:pt x="98" y="405"/>
                                    </a:lnTo>
                                    <a:lnTo>
                                      <a:pt x="99" y="403"/>
                                    </a:lnTo>
                                    <a:lnTo>
                                      <a:pt x="98" y="397"/>
                                    </a:lnTo>
                                    <a:lnTo>
                                      <a:pt x="96" y="388"/>
                                    </a:lnTo>
                                    <a:lnTo>
                                      <a:pt x="87" y="368"/>
                                    </a:lnTo>
                                    <a:lnTo>
                                      <a:pt x="78" y="348"/>
                                    </a:lnTo>
                                    <a:lnTo>
                                      <a:pt x="76" y="339"/>
                                    </a:lnTo>
                                    <a:lnTo>
                                      <a:pt x="74" y="333"/>
                                    </a:lnTo>
                                    <a:lnTo>
                                      <a:pt x="74" y="329"/>
                                    </a:lnTo>
                                    <a:lnTo>
                                      <a:pt x="77" y="324"/>
                                    </a:lnTo>
                                    <a:lnTo>
                                      <a:pt x="84" y="312"/>
                                    </a:lnTo>
                                    <a:lnTo>
                                      <a:pt x="92" y="297"/>
                                    </a:lnTo>
                                    <a:lnTo>
                                      <a:pt x="96" y="289"/>
                                    </a:lnTo>
                                    <a:lnTo>
                                      <a:pt x="98" y="283"/>
                                    </a:lnTo>
                                    <a:lnTo>
                                      <a:pt x="99" y="278"/>
                                    </a:lnTo>
                                    <a:lnTo>
                                      <a:pt x="101" y="272"/>
                                    </a:lnTo>
                                    <a:lnTo>
                                      <a:pt x="103" y="259"/>
                                    </a:lnTo>
                                    <a:lnTo>
                                      <a:pt x="106" y="246"/>
                                    </a:lnTo>
                                    <a:lnTo>
                                      <a:pt x="107" y="239"/>
                                    </a:lnTo>
                                    <a:lnTo>
                                      <a:pt x="109" y="233"/>
                                    </a:lnTo>
                                    <a:lnTo>
                                      <a:pt x="112" y="229"/>
                                    </a:lnTo>
                                    <a:lnTo>
                                      <a:pt x="113" y="226"/>
                                    </a:lnTo>
                                    <a:lnTo>
                                      <a:pt x="116" y="223"/>
                                    </a:lnTo>
                                    <a:lnTo>
                                      <a:pt x="118" y="219"/>
                                    </a:lnTo>
                                    <a:lnTo>
                                      <a:pt x="123" y="212"/>
                                    </a:lnTo>
                                    <a:lnTo>
                                      <a:pt x="129" y="204"/>
                                    </a:lnTo>
                                    <a:lnTo>
                                      <a:pt x="143" y="191"/>
                                    </a:lnTo>
                                    <a:lnTo>
                                      <a:pt x="157" y="178"/>
                                    </a:lnTo>
                                    <a:lnTo>
                                      <a:pt x="162" y="176"/>
                                    </a:lnTo>
                                    <a:lnTo>
                                      <a:pt x="168" y="174"/>
                                    </a:lnTo>
                                    <a:lnTo>
                                      <a:pt x="174" y="173"/>
                                    </a:lnTo>
                                    <a:lnTo>
                                      <a:pt x="179" y="173"/>
                                    </a:lnTo>
                                    <a:lnTo>
                                      <a:pt x="188" y="173"/>
                                    </a:lnTo>
                                    <a:lnTo>
                                      <a:pt x="192" y="174"/>
                                    </a:lnTo>
                                    <a:lnTo>
                                      <a:pt x="196" y="177"/>
                                    </a:lnTo>
                                    <a:lnTo>
                                      <a:pt x="199" y="178"/>
                                    </a:lnTo>
                                    <a:lnTo>
                                      <a:pt x="202" y="181"/>
                                    </a:lnTo>
                                    <a:lnTo>
                                      <a:pt x="204" y="183"/>
                                    </a:lnTo>
                                    <a:lnTo>
                                      <a:pt x="207" y="187"/>
                                    </a:lnTo>
                                    <a:lnTo>
                                      <a:pt x="212" y="193"/>
                                    </a:lnTo>
                                    <a:lnTo>
                                      <a:pt x="216" y="201"/>
                                    </a:lnTo>
                                    <a:lnTo>
                                      <a:pt x="222" y="217"/>
                                    </a:lnTo>
                                    <a:lnTo>
                                      <a:pt x="228" y="233"/>
                                    </a:lnTo>
                                    <a:lnTo>
                                      <a:pt x="232" y="239"/>
                                    </a:lnTo>
                                    <a:lnTo>
                                      <a:pt x="236" y="247"/>
                                    </a:lnTo>
                                    <a:lnTo>
                                      <a:pt x="238" y="249"/>
                                    </a:lnTo>
                                    <a:lnTo>
                                      <a:pt x="241" y="252"/>
                                    </a:lnTo>
                                    <a:lnTo>
                                      <a:pt x="247" y="257"/>
                                    </a:lnTo>
                                    <a:lnTo>
                                      <a:pt x="251" y="258"/>
                                    </a:lnTo>
                                    <a:lnTo>
                                      <a:pt x="254" y="259"/>
                                    </a:lnTo>
                                    <a:lnTo>
                                      <a:pt x="258" y="261"/>
                                    </a:lnTo>
                                    <a:lnTo>
                                      <a:pt x="263" y="261"/>
                                    </a:lnTo>
                                    <a:lnTo>
                                      <a:pt x="267" y="259"/>
                                    </a:lnTo>
                                    <a:lnTo>
                                      <a:pt x="270" y="258"/>
                                    </a:lnTo>
                                    <a:lnTo>
                                      <a:pt x="274" y="256"/>
                                    </a:lnTo>
                                    <a:lnTo>
                                      <a:pt x="277" y="253"/>
                                    </a:lnTo>
                                    <a:lnTo>
                                      <a:pt x="279" y="249"/>
                                    </a:lnTo>
                                    <a:lnTo>
                                      <a:pt x="280" y="246"/>
                                    </a:lnTo>
                                    <a:lnTo>
                                      <a:pt x="282" y="241"/>
                                    </a:lnTo>
                                    <a:lnTo>
                                      <a:pt x="282" y="236"/>
                                    </a:lnTo>
                                    <a:lnTo>
                                      <a:pt x="283" y="226"/>
                                    </a:lnTo>
                                    <a:lnTo>
                                      <a:pt x="282" y="217"/>
                                    </a:lnTo>
                                    <a:lnTo>
                                      <a:pt x="282" y="203"/>
                                    </a:lnTo>
                                    <a:lnTo>
                                      <a:pt x="280" y="188"/>
                                    </a:lnTo>
                                    <a:lnTo>
                                      <a:pt x="280" y="176"/>
                                    </a:lnTo>
                                    <a:lnTo>
                                      <a:pt x="279" y="164"/>
                                    </a:lnTo>
                                    <a:lnTo>
                                      <a:pt x="277" y="154"/>
                                    </a:lnTo>
                                    <a:lnTo>
                                      <a:pt x="275" y="144"/>
                                    </a:lnTo>
                                    <a:lnTo>
                                      <a:pt x="273" y="136"/>
                                    </a:lnTo>
                                    <a:lnTo>
                                      <a:pt x="268" y="121"/>
                                    </a:lnTo>
                                    <a:lnTo>
                                      <a:pt x="263" y="108"/>
                                    </a:lnTo>
                                    <a:lnTo>
                                      <a:pt x="258" y="96"/>
                                    </a:lnTo>
                                    <a:lnTo>
                                      <a:pt x="257" y="89"/>
                                    </a:lnTo>
                                    <a:lnTo>
                                      <a:pt x="256" y="83"/>
                                    </a:lnTo>
                                    <a:lnTo>
                                      <a:pt x="254" y="77"/>
                                    </a:lnTo>
                                    <a:lnTo>
                                      <a:pt x="254" y="70"/>
                                    </a:lnTo>
                                    <a:lnTo>
                                      <a:pt x="254" y="66"/>
                                    </a:lnTo>
                                    <a:lnTo>
                                      <a:pt x="256" y="62"/>
                                    </a:lnTo>
                                    <a:lnTo>
                                      <a:pt x="257" y="58"/>
                                    </a:lnTo>
                                    <a:lnTo>
                                      <a:pt x="259" y="56"/>
                                    </a:lnTo>
                                    <a:lnTo>
                                      <a:pt x="262" y="53"/>
                                    </a:lnTo>
                                    <a:lnTo>
                                      <a:pt x="264" y="52"/>
                                    </a:lnTo>
                                    <a:lnTo>
                                      <a:pt x="267" y="51"/>
                                    </a:lnTo>
                                    <a:lnTo>
                                      <a:pt x="269" y="51"/>
                                    </a:lnTo>
                                    <a:lnTo>
                                      <a:pt x="272" y="51"/>
                                    </a:lnTo>
                                    <a:lnTo>
                                      <a:pt x="275" y="53"/>
                                    </a:lnTo>
                                    <a:lnTo>
                                      <a:pt x="285" y="58"/>
                                    </a:lnTo>
                                    <a:lnTo>
                                      <a:pt x="295" y="63"/>
                                    </a:lnTo>
                                    <a:lnTo>
                                      <a:pt x="299" y="65"/>
                                    </a:lnTo>
                                    <a:lnTo>
                                      <a:pt x="303" y="66"/>
                                    </a:lnTo>
                                    <a:lnTo>
                                      <a:pt x="307" y="65"/>
                                    </a:lnTo>
                                    <a:lnTo>
                                      <a:pt x="308" y="65"/>
                                    </a:lnTo>
                                    <a:lnTo>
                                      <a:pt x="309" y="63"/>
                                    </a:lnTo>
                                    <a:lnTo>
                                      <a:pt x="310" y="61"/>
                                    </a:lnTo>
                                    <a:lnTo>
                                      <a:pt x="312" y="57"/>
                                    </a:lnTo>
                                    <a:lnTo>
                                      <a:pt x="312" y="52"/>
                                    </a:lnTo>
                                    <a:lnTo>
                                      <a:pt x="312" y="41"/>
                                    </a:lnTo>
                                    <a:lnTo>
                                      <a:pt x="313" y="35"/>
                                    </a:lnTo>
                                    <a:lnTo>
                                      <a:pt x="314" y="30"/>
                                    </a:lnTo>
                                    <a:lnTo>
                                      <a:pt x="319" y="23"/>
                                    </a:lnTo>
                                    <a:lnTo>
                                      <a:pt x="322" y="21"/>
                                    </a:lnTo>
                                    <a:lnTo>
                                      <a:pt x="324" y="18"/>
                                    </a:lnTo>
                                    <a:lnTo>
                                      <a:pt x="329" y="17"/>
                                    </a:lnTo>
                                    <a:lnTo>
                                      <a:pt x="333" y="18"/>
                                    </a:lnTo>
                                    <a:lnTo>
                                      <a:pt x="337" y="20"/>
                                    </a:lnTo>
                                    <a:lnTo>
                                      <a:pt x="340" y="21"/>
                                    </a:lnTo>
                                    <a:lnTo>
                                      <a:pt x="343" y="23"/>
                                    </a:lnTo>
                                    <a:lnTo>
                                      <a:pt x="347" y="26"/>
                                    </a:lnTo>
                                    <a:lnTo>
                                      <a:pt x="349" y="28"/>
                                    </a:lnTo>
                                    <a:lnTo>
                                      <a:pt x="352" y="32"/>
                                    </a:lnTo>
                                    <a:lnTo>
                                      <a:pt x="355" y="40"/>
                                    </a:lnTo>
                                    <a:lnTo>
                                      <a:pt x="359" y="47"/>
                                    </a:lnTo>
                                    <a:lnTo>
                                      <a:pt x="364" y="55"/>
                                    </a:lnTo>
                                    <a:lnTo>
                                      <a:pt x="368" y="61"/>
                                    </a:lnTo>
                                    <a:lnTo>
                                      <a:pt x="372" y="58"/>
                                    </a:lnTo>
                                    <a:lnTo>
                                      <a:pt x="374" y="56"/>
                                    </a:lnTo>
                                    <a:lnTo>
                                      <a:pt x="377" y="53"/>
                                    </a:lnTo>
                                    <a:lnTo>
                                      <a:pt x="379" y="51"/>
                                    </a:lnTo>
                                    <a:lnTo>
                                      <a:pt x="380" y="47"/>
                                    </a:lnTo>
                                    <a:lnTo>
                                      <a:pt x="380" y="43"/>
                                    </a:lnTo>
                                    <a:lnTo>
                                      <a:pt x="383" y="35"/>
                                    </a:lnTo>
                                    <a:lnTo>
                                      <a:pt x="384" y="26"/>
                                    </a:lnTo>
                                    <a:lnTo>
                                      <a:pt x="385" y="17"/>
                                    </a:lnTo>
                                    <a:lnTo>
                                      <a:pt x="388" y="13"/>
                                    </a:lnTo>
                                    <a:lnTo>
                                      <a:pt x="390" y="8"/>
                                    </a:lnTo>
                                    <a:lnTo>
                                      <a:pt x="393" y="5"/>
                                    </a:lnTo>
                                    <a:lnTo>
                                      <a:pt x="397" y="1"/>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93" name="Freeform 66"/>
                              <a:cNvSpPr>
                                <a:spLocks noChangeArrowheads="1"/>
                              </a:cNvSpPr>
                            </a:nvSpPr>
                            <a:spPr bwMode="auto">
                              <a:xfrm rot="5100000">
                                <a:off x="2771" y="3213"/>
                                <a:ext cx="47" cy="171"/>
                              </a:xfrm>
                              <a:custGeom>
                                <a:avLst/>
                                <a:gdLst>
                                  <a:gd name="T0" fmla="*/ 0 w 260"/>
                                  <a:gd name="T1" fmla="*/ 0 h 484"/>
                                  <a:gd name="T2" fmla="*/ 0 w 260"/>
                                  <a:gd name="T3" fmla="*/ 0 h 484"/>
                                  <a:gd name="T4" fmla="*/ 0 w 260"/>
                                  <a:gd name="T5" fmla="*/ 0 h 484"/>
                                  <a:gd name="T6" fmla="*/ 0 w 260"/>
                                  <a:gd name="T7" fmla="*/ 0 h 484"/>
                                  <a:gd name="T8" fmla="*/ 0 w 260"/>
                                  <a:gd name="T9" fmla="*/ 0 h 484"/>
                                  <a:gd name="T10" fmla="*/ 0 w 260"/>
                                  <a:gd name="T11" fmla="*/ 0 h 484"/>
                                  <a:gd name="T12" fmla="*/ 0 w 260"/>
                                  <a:gd name="T13" fmla="*/ 0 h 484"/>
                                  <a:gd name="T14" fmla="*/ 0 w 260"/>
                                  <a:gd name="T15" fmla="*/ 0 h 484"/>
                                  <a:gd name="T16" fmla="*/ 0 w 260"/>
                                  <a:gd name="T17" fmla="*/ 0 h 484"/>
                                  <a:gd name="T18" fmla="*/ 0 w 260"/>
                                  <a:gd name="T19" fmla="*/ 0 h 484"/>
                                  <a:gd name="T20" fmla="*/ 0 w 260"/>
                                  <a:gd name="T21" fmla="*/ 0 h 484"/>
                                  <a:gd name="T22" fmla="*/ 0 w 260"/>
                                  <a:gd name="T23" fmla="*/ 0 h 484"/>
                                  <a:gd name="T24" fmla="*/ 0 w 260"/>
                                  <a:gd name="T25" fmla="*/ 0 h 484"/>
                                  <a:gd name="T26" fmla="*/ 0 w 260"/>
                                  <a:gd name="T27" fmla="*/ 0 h 484"/>
                                  <a:gd name="T28" fmla="*/ 0 w 260"/>
                                  <a:gd name="T29" fmla="*/ 0 h 484"/>
                                  <a:gd name="T30" fmla="*/ 0 w 260"/>
                                  <a:gd name="T31" fmla="*/ 0 h 484"/>
                                  <a:gd name="T32" fmla="*/ 0 w 260"/>
                                  <a:gd name="T33" fmla="*/ 0 h 484"/>
                                  <a:gd name="T34" fmla="*/ 0 w 260"/>
                                  <a:gd name="T35" fmla="*/ 0 h 484"/>
                                  <a:gd name="T36" fmla="*/ 0 w 260"/>
                                  <a:gd name="T37" fmla="*/ 0 h 484"/>
                                  <a:gd name="T38" fmla="*/ 0 w 260"/>
                                  <a:gd name="T39" fmla="*/ 0 h 484"/>
                                  <a:gd name="T40" fmla="*/ 0 w 260"/>
                                  <a:gd name="T41" fmla="*/ 0 h 484"/>
                                  <a:gd name="T42" fmla="*/ 0 w 260"/>
                                  <a:gd name="T43" fmla="*/ 0 h 484"/>
                                  <a:gd name="T44" fmla="*/ 0 w 260"/>
                                  <a:gd name="T45" fmla="*/ 0 h 484"/>
                                  <a:gd name="T46" fmla="*/ 0 w 260"/>
                                  <a:gd name="T47" fmla="*/ 0 h 484"/>
                                  <a:gd name="T48" fmla="*/ 0 w 260"/>
                                  <a:gd name="T49" fmla="*/ 0 h 484"/>
                                  <a:gd name="T50" fmla="*/ 0 w 260"/>
                                  <a:gd name="T51" fmla="*/ 0 h 484"/>
                                  <a:gd name="T52" fmla="*/ 0 w 260"/>
                                  <a:gd name="T53" fmla="*/ 0 h 484"/>
                                  <a:gd name="T54" fmla="*/ 0 w 260"/>
                                  <a:gd name="T55" fmla="*/ 0 h 484"/>
                                  <a:gd name="T56" fmla="*/ 0 w 260"/>
                                  <a:gd name="T57" fmla="*/ 0 h 484"/>
                                  <a:gd name="T58" fmla="*/ 0 w 260"/>
                                  <a:gd name="T59" fmla="*/ 0 h 484"/>
                                  <a:gd name="T60" fmla="*/ 0 w 260"/>
                                  <a:gd name="T61" fmla="*/ 0 h 484"/>
                                  <a:gd name="T62" fmla="*/ 0 w 260"/>
                                  <a:gd name="T63" fmla="*/ 0 h 484"/>
                                  <a:gd name="T64" fmla="*/ 0 w 260"/>
                                  <a:gd name="T65" fmla="*/ 0 h 484"/>
                                  <a:gd name="T66" fmla="*/ 0 w 260"/>
                                  <a:gd name="T67" fmla="*/ 0 h 484"/>
                                  <a:gd name="T68" fmla="*/ 0 w 260"/>
                                  <a:gd name="T69" fmla="*/ 0 h 484"/>
                                  <a:gd name="T70" fmla="*/ 0 w 260"/>
                                  <a:gd name="T71" fmla="*/ 0 h 484"/>
                                  <a:gd name="T72" fmla="*/ 0 w 260"/>
                                  <a:gd name="T73" fmla="*/ 0 h 484"/>
                                  <a:gd name="T74" fmla="*/ 0 w 260"/>
                                  <a:gd name="T75" fmla="*/ 0 h 484"/>
                                  <a:gd name="T76" fmla="*/ 0 w 260"/>
                                  <a:gd name="T77" fmla="*/ 0 h 484"/>
                                  <a:gd name="T78" fmla="*/ 0 w 260"/>
                                  <a:gd name="T79" fmla="*/ 0 h 484"/>
                                  <a:gd name="T80" fmla="*/ 0 w 260"/>
                                  <a:gd name="T81" fmla="*/ 0 h 484"/>
                                  <a:gd name="T82" fmla="*/ 0 w 260"/>
                                  <a:gd name="T83" fmla="*/ 0 h 484"/>
                                  <a:gd name="T84" fmla="*/ 0 w 260"/>
                                  <a:gd name="T85" fmla="*/ 0 h 484"/>
                                  <a:gd name="T86" fmla="*/ 0 w 260"/>
                                  <a:gd name="T87" fmla="*/ 0 h 484"/>
                                  <a:gd name="T88" fmla="*/ 0 w 260"/>
                                  <a:gd name="T89" fmla="*/ 0 h 484"/>
                                  <a:gd name="T90" fmla="*/ 0 w 260"/>
                                  <a:gd name="T91" fmla="*/ 0 h 484"/>
                                  <a:gd name="T92" fmla="*/ 0 w 260"/>
                                  <a:gd name="T93" fmla="*/ 0 h 484"/>
                                  <a:gd name="T94" fmla="*/ 0 w 260"/>
                                  <a:gd name="T95" fmla="*/ 0 h 484"/>
                                  <a:gd name="T96" fmla="*/ 0 w 260"/>
                                  <a:gd name="T97" fmla="*/ 0 h 48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260"/>
                                  <a:gd name="T148" fmla="*/ 0 h 484"/>
                                  <a:gd name="T149" fmla="*/ 260 w 260"/>
                                  <a:gd name="T150" fmla="*/ 484 h 48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260" h="484">
                                    <a:moveTo>
                                      <a:pt x="201" y="0"/>
                                    </a:moveTo>
                                    <a:lnTo>
                                      <a:pt x="206" y="0"/>
                                    </a:lnTo>
                                    <a:lnTo>
                                      <a:pt x="213" y="2"/>
                                    </a:lnTo>
                                    <a:lnTo>
                                      <a:pt x="223" y="6"/>
                                    </a:lnTo>
                                    <a:lnTo>
                                      <a:pt x="228" y="9"/>
                                    </a:lnTo>
                                    <a:lnTo>
                                      <a:pt x="233" y="11"/>
                                    </a:lnTo>
                                    <a:lnTo>
                                      <a:pt x="243" y="16"/>
                                    </a:lnTo>
                                    <a:lnTo>
                                      <a:pt x="251" y="24"/>
                                    </a:lnTo>
                                    <a:lnTo>
                                      <a:pt x="255" y="26"/>
                                    </a:lnTo>
                                    <a:lnTo>
                                      <a:pt x="257" y="30"/>
                                    </a:lnTo>
                                    <a:lnTo>
                                      <a:pt x="258" y="35"/>
                                    </a:lnTo>
                                    <a:lnTo>
                                      <a:pt x="260" y="39"/>
                                    </a:lnTo>
                                    <a:lnTo>
                                      <a:pt x="258" y="41"/>
                                    </a:lnTo>
                                    <a:lnTo>
                                      <a:pt x="256" y="46"/>
                                    </a:lnTo>
                                    <a:lnTo>
                                      <a:pt x="250" y="56"/>
                                    </a:lnTo>
                                    <a:lnTo>
                                      <a:pt x="242" y="67"/>
                                    </a:lnTo>
                                    <a:lnTo>
                                      <a:pt x="240" y="71"/>
                                    </a:lnTo>
                                    <a:lnTo>
                                      <a:pt x="240" y="75"/>
                                    </a:lnTo>
                                    <a:lnTo>
                                      <a:pt x="240" y="81"/>
                                    </a:lnTo>
                                    <a:lnTo>
                                      <a:pt x="242" y="91"/>
                                    </a:lnTo>
                                    <a:lnTo>
                                      <a:pt x="243" y="101"/>
                                    </a:lnTo>
                                    <a:lnTo>
                                      <a:pt x="245" y="109"/>
                                    </a:lnTo>
                                    <a:lnTo>
                                      <a:pt x="243" y="112"/>
                                    </a:lnTo>
                                    <a:lnTo>
                                      <a:pt x="243" y="116"/>
                                    </a:lnTo>
                                    <a:lnTo>
                                      <a:pt x="242" y="119"/>
                                    </a:lnTo>
                                    <a:lnTo>
                                      <a:pt x="241" y="122"/>
                                    </a:lnTo>
                                    <a:lnTo>
                                      <a:pt x="237" y="129"/>
                                    </a:lnTo>
                                    <a:lnTo>
                                      <a:pt x="232" y="135"/>
                                    </a:lnTo>
                                    <a:lnTo>
                                      <a:pt x="227" y="141"/>
                                    </a:lnTo>
                                    <a:lnTo>
                                      <a:pt x="221" y="147"/>
                                    </a:lnTo>
                                    <a:lnTo>
                                      <a:pt x="213" y="152"/>
                                    </a:lnTo>
                                    <a:lnTo>
                                      <a:pt x="206" y="159"/>
                                    </a:lnTo>
                                    <a:lnTo>
                                      <a:pt x="192" y="168"/>
                                    </a:lnTo>
                                    <a:lnTo>
                                      <a:pt x="180" y="177"/>
                                    </a:lnTo>
                                    <a:lnTo>
                                      <a:pt x="173" y="181"/>
                                    </a:lnTo>
                                    <a:lnTo>
                                      <a:pt x="170" y="186"/>
                                    </a:lnTo>
                                    <a:lnTo>
                                      <a:pt x="167" y="190"/>
                                    </a:lnTo>
                                    <a:lnTo>
                                      <a:pt x="166" y="191"/>
                                    </a:lnTo>
                                    <a:lnTo>
                                      <a:pt x="165" y="193"/>
                                    </a:lnTo>
                                    <a:lnTo>
                                      <a:pt x="158" y="218"/>
                                    </a:lnTo>
                                    <a:lnTo>
                                      <a:pt x="151" y="245"/>
                                    </a:lnTo>
                                    <a:lnTo>
                                      <a:pt x="143" y="270"/>
                                    </a:lnTo>
                                    <a:lnTo>
                                      <a:pt x="138" y="282"/>
                                    </a:lnTo>
                                    <a:lnTo>
                                      <a:pt x="134" y="293"/>
                                    </a:lnTo>
                                    <a:lnTo>
                                      <a:pt x="126" y="308"/>
                                    </a:lnTo>
                                    <a:lnTo>
                                      <a:pt x="119" y="322"/>
                                    </a:lnTo>
                                    <a:lnTo>
                                      <a:pt x="101" y="351"/>
                                    </a:lnTo>
                                    <a:lnTo>
                                      <a:pt x="85" y="380"/>
                                    </a:lnTo>
                                    <a:lnTo>
                                      <a:pt x="77" y="394"/>
                                    </a:lnTo>
                                    <a:lnTo>
                                      <a:pt x="70" y="408"/>
                                    </a:lnTo>
                                    <a:lnTo>
                                      <a:pt x="67" y="416"/>
                                    </a:lnTo>
                                    <a:lnTo>
                                      <a:pt x="66" y="426"/>
                                    </a:lnTo>
                                    <a:lnTo>
                                      <a:pt x="60" y="451"/>
                                    </a:lnTo>
                                    <a:lnTo>
                                      <a:pt x="56" y="463"/>
                                    </a:lnTo>
                                    <a:lnTo>
                                      <a:pt x="52" y="474"/>
                                    </a:lnTo>
                                    <a:lnTo>
                                      <a:pt x="51" y="478"/>
                                    </a:lnTo>
                                    <a:lnTo>
                                      <a:pt x="49" y="482"/>
                                    </a:lnTo>
                                    <a:lnTo>
                                      <a:pt x="46" y="483"/>
                                    </a:lnTo>
                                    <a:lnTo>
                                      <a:pt x="44" y="484"/>
                                    </a:lnTo>
                                    <a:lnTo>
                                      <a:pt x="40" y="483"/>
                                    </a:lnTo>
                                    <a:lnTo>
                                      <a:pt x="36" y="483"/>
                                    </a:lnTo>
                                    <a:lnTo>
                                      <a:pt x="34" y="481"/>
                                    </a:lnTo>
                                    <a:lnTo>
                                      <a:pt x="31" y="479"/>
                                    </a:lnTo>
                                    <a:lnTo>
                                      <a:pt x="29" y="476"/>
                                    </a:lnTo>
                                    <a:lnTo>
                                      <a:pt x="25" y="473"/>
                                    </a:lnTo>
                                    <a:lnTo>
                                      <a:pt x="21" y="466"/>
                                    </a:lnTo>
                                    <a:lnTo>
                                      <a:pt x="16" y="457"/>
                                    </a:lnTo>
                                    <a:lnTo>
                                      <a:pt x="14" y="446"/>
                                    </a:lnTo>
                                    <a:lnTo>
                                      <a:pt x="10" y="436"/>
                                    </a:lnTo>
                                    <a:lnTo>
                                      <a:pt x="7" y="423"/>
                                    </a:lnTo>
                                    <a:lnTo>
                                      <a:pt x="4" y="401"/>
                                    </a:lnTo>
                                    <a:lnTo>
                                      <a:pt x="1" y="380"/>
                                    </a:lnTo>
                                    <a:lnTo>
                                      <a:pt x="0" y="362"/>
                                    </a:lnTo>
                                    <a:lnTo>
                                      <a:pt x="0" y="353"/>
                                    </a:lnTo>
                                    <a:lnTo>
                                      <a:pt x="1" y="341"/>
                                    </a:lnTo>
                                    <a:lnTo>
                                      <a:pt x="2" y="332"/>
                                    </a:lnTo>
                                    <a:lnTo>
                                      <a:pt x="4" y="323"/>
                                    </a:lnTo>
                                    <a:lnTo>
                                      <a:pt x="9" y="307"/>
                                    </a:lnTo>
                                    <a:lnTo>
                                      <a:pt x="12" y="295"/>
                                    </a:lnTo>
                                    <a:lnTo>
                                      <a:pt x="29" y="262"/>
                                    </a:lnTo>
                                    <a:lnTo>
                                      <a:pt x="45" y="230"/>
                                    </a:lnTo>
                                    <a:lnTo>
                                      <a:pt x="60" y="196"/>
                                    </a:lnTo>
                                    <a:lnTo>
                                      <a:pt x="76" y="162"/>
                                    </a:lnTo>
                                    <a:lnTo>
                                      <a:pt x="90" y="131"/>
                                    </a:lnTo>
                                    <a:lnTo>
                                      <a:pt x="101" y="99"/>
                                    </a:lnTo>
                                    <a:lnTo>
                                      <a:pt x="114" y="67"/>
                                    </a:lnTo>
                                    <a:lnTo>
                                      <a:pt x="121" y="51"/>
                                    </a:lnTo>
                                    <a:lnTo>
                                      <a:pt x="127" y="35"/>
                                    </a:lnTo>
                                    <a:lnTo>
                                      <a:pt x="131" y="32"/>
                                    </a:lnTo>
                                    <a:lnTo>
                                      <a:pt x="137" y="27"/>
                                    </a:lnTo>
                                    <a:lnTo>
                                      <a:pt x="147" y="21"/>
                                    </a:lnTo>
                                    <a:lnTo>
                                      <a:pt x="158" y="15"/>
                                    </a:lnTo>
                                    <a:lnTo>
                                      <a:pt x="171" y="10"/>
                                    </a:lnTo>
                                    <a:lnTo>
                                      <a:pt x="182" y="5"/>
                                    </a:lnTo>
                                    <a:lnTo>
                                      <a:pt x="188" y="2"/>
                                    </a:lnTo>
                                    <a:lnTo>
                                      <a:pt x="193" y="1"/>
                                    </a:lnTo>
                                    <a:lnTo>
                                      <a:pt x="197" y="0"/>
                                    </a:lnTo>
                                    <a:lnTo>
                                      <a:pt x="201" y="0"/>
                                    </a:lnTo>
                                    <a:close/>
                                  </a:path>
                                </a:pathLst>
                              </a:custGeom>
                              <a:solidFill>
                                <a:srgbClr val="FFFFFF"/>
                              </a:solidFill>
                              <a:ln w="12600">
                                <a:solidFill>
                                  <a:srgbClr val="000000"/>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grpSp>
                    <a:grpSp>
                      <a:nvGrpSpPr>
                        <a:cNvPr id="6" name="Group 388"/>
                        <a:cNvGrpSpPr>
                          <a:grpSpLocks/>
                        </a:cNvGrpSpPr>
                      </a:nvGrpSpPr>
                      <a:grpSpPr bwMode="auto">
                        <a:xfrm>
                          <a:off x="4427545" y="4853003"/>
                          <a:ext cx="647701" cy="663577"/>
                          <a:chOff x="2789" y="3057"/>
                          <a:chExt cx="408" cy="418"/>
                        </a:xfrm>
                      </a:grpSpPr>
                      <a:sp>
                        <a:nvSpPr>
                          <a:cNvPr id="14458" name="Freeform 123"/>
                          <a:cNvSpPr>
                            <a:spLocks noChangeArrowheads="1"/>
                          </a:cNvSpPr>
                        </a:nvSpPr>
                        <a:spPr bwMode="auto">
                          <a:xfrm>
                            <a:off x="2790" y="3057"/>
                            <a:ext cx="407" cy="127"/>
                          </a:xfrm>
                          <a:custGeom>
                            <a:avLst/>
                            <a:gdLst>
                              <a:gd name="T0" fmla="*/ 0 w 153"/>
                              <a:gd name="T1" fmla="*/ 1 h 173"/>
                              <a:gd name="T2" fmla="*/ 2147483647 w 153"/>
                              <a:gd name="T3" fmla="*/ 1 h 173"/>
                              <a:gd name="T4" fmla="*/ 2147483647 w 153"/>
                              <a:gd name="T5" fmla="*/ 1 h 173"/>
                              <a:gd name="T6" fmla="*/ 2147483647 w 153"/>
                              <a:gd name="T7" fmla="*/ 0 h 173"/>
                              <a:gd name="T8" fmla="*/ 0 w 153"/>
                              <a:gd name="T9" fmla="*/ 1 h 173"/>
                              <a:gd name="T10" fmla="*/ 0 60000 65536"/>
                              <a:gd name="T11" fmla="*/ 0 60000 65536"/>
                              <a:gd name="T12" fmla="*/ 0 60000 65536"/>
                              <a:gd name="T13" fmla="*/ 0 60000 65536"/>
                              <a:gd name="T14" fmla="*/ 0 60000 65536"/>
                              <a:gd name="T15" fmla="*/ 0 w 153"/>
                              <a:gd name="T16" fmla="*/ 0 h 173"/>
                              <a:gd name="T17" fmla="*/ 153 w 153"/>
                              <a:gd name="T18" fmla="*/ 173 h 173"/>
                            </a:gdLst>
                            <a:ahLst/>
                            <a:cxnLst>
                              <a:cxn ang="T10">
                                <a:pos x="T0" y="T1"/>
                              </a:cxn>
                              <a:cxn ang="T11">
                                <a:pos x="T2" y="T3"/>
                              </a:cxn>
                              <a:cxn ang="T12">
                                <a:pos x="T4" y="T5"/>
                              </a:cxn>
                              <a:cxn ang="T13">
                                <a:pos x="T6" y="T7"/>
                              </a:cxn>
                              <a:cxn ang="T14">
                                <a:pos x="T8" y="T9"/>
                              </a:cxn>
                            </a:cxnLst>
                            <a:rect l="T15" t="T16" r="T17" b="T18"/>
                            <a:pathLst>
                              <a:path w="153" h="173">
                                <a:moveTo>
                                  <a:pt x="0" y="156"/>
                                </a:moveTo>
                                <a:cubicBezTo>
                                  <a:pt x="24" y="167"/>
                                  <a:pt x="50" y="173"/>
                                  <a:pt x="77" y="173"/>
                                </a:cubicBezTo>
                                <a:cubicBezTo>
                                  <a:pt x="103" y="173"/>
                                  <a:pt x="129" y="167"/>
                                  <a:pt x="153" y="156"/>
                                </a:cubicBezTo>
                                <a:lnTo>
                                  <a:pt x="77" y="0"/>
                                </a:lnTo>
                                <a:lnTo>
                                  <a:pt x="0" y="156"/>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9" name="Freeform 156"/>
                          <a:cNvSpPr>
                            <a:spLocks/>
                          </a:cNvSpPr>
                        </a:nvSpPr>
                        <a:spPr bwMode="auto">
                          <a:xfrm>
                            <a:off x="2789" y="3376"/>
                            <a:ext cx="408" cy="99"/>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noFill/>
                          <a:ln w="9525" algn="ctr">
                            <a:solidFill>
                              <a:srgbClr val="000000"/>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0" name="Freeform 157"/>
                          <a:cNvSpPr>
                            <a:spLocks/>
                          </a:cNvSpPr>
                        </a:nvSpPr>
                        <a:spPr bwMode="auto">
                          <a:xfrm>
                            <a:off x="2790" y="3267"/>
                            <a:ext cx="407" cy="111"/>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solidFill>
                            <a:srgbClr val="CDC300"/>
                          </a:solidFill>
                          <a:ln w="9525" algn="ctr">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61" name="Freeform 158"/>
                          <a:cNvSpPr>
                            <a:spLocks/>
                          </a:cNvSpPr>
                        </a:nvSpPr>
                        <a:spPr bwMode="auto">
                          <a:xfrm>
                            <a:off x="2791" y="3169"/>
                            <a:ext cx="406" cy="112"/>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solidFill>
                            <a:srgbClr val="56A47F"/>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7" name="Group 267"/>
                        <a:cNvGrpSpPr>
                          <a:grpSpLocks/>
                        </a:cNvGrpSpPr>
                      </a:nvGrpSpPr>
                      <a:grpSpPr bwMode="auto">
                        <a:xfrm>
                          <a:off x="3130555" y="4652969"/>
                          <a:ext cx="720726" cy="695326"/>
                          <a:chOff x="1972" y="2931"/>
                          <a:chExt cx="454" cy="438"/>
                        </a:xfrm>
                      </a:grpSpPr>
                      <a:sp>
                        <a:nvSpPr>
                          <a:cNvPr id="14451" name="Freeform 160"/>
                          <a:cNvSpPr>
                            <a:spLocks/>
                          </a:cNvSpPr>
                        </a:nvSpPr>
                        <a:spPr bwMode="auto">
                          <a:xfrm>
                            <a:off x="2220" y="3147"/>
                            <a:ext cx="206" cy="222"/>
                          </a:xfrm>
                          <a:custGeom>
                            <a:avLst/>
                            <a:gdLst>
                              <a:gd name="T0" fmla="*/ 0 w 473"/>
                              <a:gd name="T1" fmla="*/ 0 h 511"/>
                              <a:gd name="T2" fmla="*/ 0 w 473"/>
                              <a:gd name="T3" fmla="*/ 0 h 511"/>
                              <a:gd name="T4" fmla="*/ 0 w 473"/>
                              <a:gd name="T5" fmla="*/ 0 h 511"/>
                              <a:gd name="T6" fmla="*/ 0 w 473"/>
                              <a:gd name="T7" fmla="*/ 0 h 511"/>
                              <a:gd name="T8" fmla="*/ 0 w 473"/>
                              <a:gd name="T9" fmla="*/ 0 h 511"/>
                              <a:gd name="T10" fmla="*/ 0 60000 65536"/>
                              <a:gd name="T11" fmla="*/ 0 60000 65536"/>
                              <a:gd name="T12" fmla="*/ 0 60000 65536"/>
                              <a:gd name="T13" fmla="*/ 0 60000 65536"/>
                              <a:gd name="T14" fmla="*/ 0 60000 65536"/>
                              <a:gd name="T15" fmla="*/ 0 w 473"/>
                              <a:gd name="T16" fmla="*/ 0 h 511"/>
                              <a:gd name="T17" fmla="*/ 473 w 473"/>
                              <a:gd name="T18" fmla="*/ 511 h 511"/>
                            </a:gdLst>
                            <a:ahLst/>
                            <a:cxnLst>
                              <a:cxn ang="T10">
                                <a:pos x="T0" y="T1"/>
                              </a:cxn>
                              <a:cxn ang="T11">
                                <a:pos x="T2" y="T3"/>
                              </a:cxn>
                              <a:cxn ang="T12">
                                <a:pos x="T4" y="T5"/>
                              </a:cxn>
                              <a:cxn ang="T13">
                                <a:pos x="T6" y="T7"/>
                              </a:cxn>
                              <a:cxn ang="T14">
                                <a:pos x="T8" y="T9"/>
                              </a:cxn>
                            </a:cxnLst>
                            <a:rect l="T15" t="T16" r="T17" b="T18"/>
                            <a:pathLst>
                              <a:path w="473" h="511">
                                <a:moveTo>
                                  <a:pt x="0" y="511"/>
                                </a:moveTo>
                                <a:lnTo>
                                  <a:pt x="473" y="226"/>
                                </a:lnTo>
                                <a:lnTo>
                                  <a:pt x="473" y="0"/>
                                </a:lnTo>
                                <a:lnTo>
                                  <a:pt x="0" y="262"/>
                                </a:lnTo>
                                <a:lnTo>
                                  <a:pt x="0" y="511"/>
                                </a:lnTo>
                                <a:close/>
                              </a:path>
                            </a:pathLst>
                          </a:custGeom>
                          <a:solidFill>
                            <a:srgbClr val="CE6360"/>
                          </a:solidFill>
                          <a:ln w="9525" algn="ctr">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2" name="Freeform 161"/>
                          <a:cNvSpPr>
                            <a:spLocks/>
                          </a:cNvSpPr>
                        </a:nvSpPr>
                        <a:spPr bwMode="auto">
                          <a:xfrm>
                            <a:off x="2220" y="3046"/>
                            <a:ext cx="205" cy="214"/>
                          </a:xfrm>
                          <a:custGeom>
                            <a:avLst/>
                            <a:gdLst>
                              <a:gd name="T0" fmla="*/ 0 w 471"/>
                              <a:gd name="T1" fmla="*/ 0 h 492"/>
                              <a:gd name="T2" fmla="*/ 0 w 471"/>
                              <a:gd name="T3" fmla="*/ 0 h 492"/>
                              <a:gd name="T4" fmla="*/ 0 w 471"/>
                              <a:gd name="T5" fmla="*/ 0 h 492"/>
                              <a:gd name="T6" fmla="*/ 0 w 471"/>
                              <a:gd name="T7" fmla="*/ 0 h 492"/>
                              <a:gd name="T8" fmla="*/ 0 w 471"/>
                              <a:gd name="T9" fmla="*/ 0 h 492"/>
                              <a:gd name="T10" fmla="*/ 0 60000 65536"/>
                              <a:gd name="T11" fmla="*/ 0 60000 65536"/>
                              <a:gd name="T12" fmla="*/ 0 60000 65536"/>
                              <a:gd name="T13" fmla="*/ 0 60000 65536"/>
                              <a:gd name="T14" fmla="*/ 0 60000 65536"/>
                              <a:gd name="T15" fmla="*/ 0 w 471"/>
                              <a:gd name="T16" fmla="*/ 0 h 492"/>
                              <a:gd name="T17" fmla="*/ 471 w 471"/>
                              <a:gd name="T18" fmla="*/ 492 h 492"/>
                            </a:gdLst>
                            <a:ahLst/>
                            <a:cxnLst>
                              <a:cxn ang="T10">
                                <a:pos x="T0" y="T1"/>
                              </a:cxn>
                              <a:cxn ang="T11">
                                <a:pos x="T2" y="T3"/>
                              </a:cxn>
                              <a:cxn ang="T12">
                                <a:pos x="T4" y="T5"/>
                              </a:cxn>
                              <a:cxn ang="T13">
                                <a:pos x="T6" y="T7"/>
                              </a:cxn>
                              <a:cxn ang="T14">
                                <a:pos x="T8" y="T9"/>
                              </a:cxn>
                            </a:cxnLst>
                            <a:rect l="T15" t="T16" r="T17" b="T18"/>
                            <a:pathLst>
                              <a:path w="471" h="492">
                                <a:moveTo>
                                  <a:pt x="0" y="492"/>
                                </a:moveTo>
                                <a:lnTo>
                                  <a:pt x="471" y="228"/>
                                </a:lnTo>
                                <a:lnTo>
                                  <a:pt x="471" y="0"/>
                                </a:lnTo>
                                <a:lnTo>
                                  <a:pt x="0" y="240"/>
                                </a:lnTo>
                                <a:lnTo>
                                  <a:pt x="0" y="492"/>
                                </a:lnTo>
                                <a:close/>
                              </a:path>
                            </a:pathLst>
                          </a:custGeom>
                          <a:solidFill>
                            <a:srgbClr val="B4AB00"/>
                          </a:solidFill>
                          <a:ln w="9525">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3" name="Freeform 86"/>
                          <a:cNvSpPr>
                            <a:spLocks noChangeArrowheads="1"/>
                          </a:cNvSpPr>
                        </a:nvSpPr>
                        <a:spPr bwMode="auto">
                          <a:xfrm>
                            <a:off x="1975" y="3176"/>
                            <a:ext cx="245" cy="193"/>
                          </a:xfrm>
                          <a:custGeom>
                            <a:avLst/>
                            <a:gdLst>
                              <a:gd name="T0" fmla="*/ 0 w 809"/>
                              <a:gd name="T1" fmla="*/ 0 h 448"/>
                              <a:gd name="T2" fmla="*/ 0 w 809"/>
                              <a:gd name="T3" fmla="*/ 0 h 448"/>
                              <a:gd name="T4" fmla="*/ 0 w 809"/>
                              <a:gd name="T5" fmla="*/ 0 h 448"/>
                              <a:gd name="T6" fmla="*/ 0 w 809"/>
                              <a:gd name="T7" fmla="*/ 0 h 448"/>
                              <a:gd name="T8" fmla="*/ 0 w 809"/>
                              <a:gd name="T9" fmla="*/ 0 h 448"/>
                              <a:gd name="T10" fmla="*/ 0 60000 65536"/>
                              <a:gd name="T11" fmla="*/ 0 60000 65536"/>
                              <a:gd name="T12" fmla="*/ 0 60000 65536"/>
                              <a:gd name="T13" fmla="*/ 0 60000 65536"/>
                              <a:gd name="T14" fmla="*/ 0 60000 65536"/>
                              <a:gd name="T15" fmla="*/ 0 w 809"/>
                              <a:gd name="T16" fmla="*/ 0 h 448"/>
                              <a:gd name="T17" fmla="*/ 809 w 809"/>
                              <a:gd name="T18" fmla="*/ 448 h 448"/>
                            </a:gdLst>
                            <a:ahLst/>
                            <a:cxnLst>
                              <a:cxn ang="T10">
                                <a:pos x="T0" y="T1"/>
                              </a:cxn>
                              <a:cxn ang="T11">
                                <a:pos x="T2" y="T3"/>
                              </a:cxn>
                              <a:cxn ang="T12">
                                <a:pos x="T4" y="T5"/>
                              </a:cxn>
                              <a:cxn ang="T13">
                                <a:pos x="T6" y="T7"/>
                              </a:cxn>
                              <a:cxn ang="T14">
                                <a:pos x="T8" y="T9"/>
                              </a:cxn>
                            </a:cxnLst>
                            <a:rect l="T15" t="T16" r="T17" b="T18"/>
                            <a:pathLst>
                              <a:path w="809" h="448">
                                <a:moveTo>
                                  <a:pt x="4" y="247"/>
                                </a:moveTo>
                                <a:cubicBezTo>
                                  <a:pt x="108" y="335"/>
                                  <a:pt x="402" y="409"/>
                                  <a:pt x="809" y="448"/>
                                </a:cubicBezTo>
                                <a:lnTo>
                                  <a:pt x="809" y="87"/>
                                </a:lnTo>
                                <a:lnTo>
                                  <a:pt x="0" y="0"/>
                                </a:lnTo>
                                <a:lnTo>
                                  <a:pt x="4" y="247"/>
                                </a:lnTo>
                                <a:close/>
                              </a:path>
                            </a:pathLst>
                          </a:custGeom>
                          <a:solidFill>
                            <a:srgbClr val="E78585"/>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4" name="Freeform 102"/>
                          <a:cNvSpPr>
                            <a:spLocks noChangeArrowheads="1"/>
                          </a:cNvSpPr>
                        </a:nvSpPr>
                        <a:spPr bwMode="auto">
                          <a:xfrm>
                            <a:off x="1973" y="3069"/>
                            <a:ext cx="247" cy="193"/>
                          </a:xfrm>
                          <a:custGeom>
                            <a:avLst/>
                            <a:gdLst>
                              <a:gd name="T0" fmla="*/ 0 w 809"/>
                              <a:gd name="T1" fmla="*/ 0 h 448"/>
                              <a:gd name="T2" fmla="*/ 0 w 809"/>
                              <a:gd name="T3" fmla="*/ 0 h 448"/>
                              <a:gd name="T4" fmla="*/ 0 w 809"/>
                              <a:gd name="T5" fmla="*/ 0 h 448"/>
                              <a:gd name="T6" fmla="*/ 0 w 809"/>
                              <a:gd name="T7" fmla="*/ 0 h 448"/>
                              <a:gd name="T8" fmla="*/ 0 w 809"/>
                              <a:gd name="T9" fmla="*/ 0 h 448"/>
                              <a:gd name="T10" fmla="*/ 0 60000 65536"/>
                              <a:gd name="T11" fmla="*/ 0 60000 65536"/>
                              <a:gd name="T12" fmla="*/ 0 60000 65536"/>
                              <a:gd name="T13" fmla="*/ 0 60000 65536"/>
                              <a:gd name="T14" fmla="*/ 0 60000 65536"/>
                              <a:gd name="T15" fmla="*/ 0 w 809"/>
                              <a:gd name="T16" fmla="*/ 0 h 448"/>
                              <a:gd name="T17" fmla="*/ 809 w 809"/>
                              <a:gd name="T18" fmla="*/ 448 h 448"/>
                            </a:gdLst>
                            <a:ahLst/>
                            <a:cxnLst>
                              <a:cxn ang="T10">
                                <a:pos x="T0" y="T1"/>
                              </a:cxn>
                              <a:cxn ang="T11">
                                <a:pos x="T2" y="T3"/>
                              </a:cxn>
                              <a:cxn ang="T12">
                                <a:pos x="T4" y="T5"/>
                              </a:cxn>
                              <a:cxn ang="T13">
                                <a:pos x="T6" y="T7"/>
                              </a:cxn>
                              <a:cxn ang="T14">
                                <a:pos x="T8" y="T9"/>
                              </a:cxn>
                            </a:cxnLst>
                            <a:rect l="T15" t="T16" r="T17" b="T18"/>
                            <a:pathLst>
                              <a:path w="809" h="448">
                                <a:moveTo>
                                  <a:pt x="4" y="247"/>
                                </a:moveTo>
                                <a:cubicBezTo>
                                  <a:pt x="108" y="335"/>
                                  <a:pt x="402" y="409"/>
                                  <a:pt x="809" y="448"/>
                                </a:cubicBezTo>
                                <a:lnTo>
                                  <a:pt x="809" y="87"/>
                                </a:lnTo>
                                <a:lnTo>
                                  <a:pt x="0" y="0"/>
                                </a:lnTo>
                                <a:lnTo>
                                  <a:pt x="4" y="247"/>
                                </a:lnTo>
                                <a:close/>
                              </a:path>
                            </a:pathLst>
                          </a:custGeom>
                          <a:solidFill>
                            <a:srgbClr val="CDC300"/>
                          </a:solidFill>
                          <a:ln w="9525">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5" name="Freeform 164"/>
                          <a:cNvSpPr>
                            <a:spLocks/>
                          </a:cNvSpPr>
                        </a:nvSpPr>
                        <a:spPr bwMode="auto">
                          <a:xfrm>
                            <a:off x="2220" y="2931"/>
                            <a:ext cx="205" cy="221"/>
                          </a:xfrm>
                          <a:custGeom>
                            <a:avLst/>
                            <a:gdLst>
                              <a:gd name="T0" fmla="*/ 0 w 472"/>
                              <a:gd name="T1" fmla="*/ 0 h 507"/>
                              <a:gd name="T2" fmla="*/ 0 w 472"/>
                              <a:gd name="T3" fmla="*/ 0 h 507"/>
                              <a:gd name="T4" fmla="*/ 0 w 472"/>
                              <a:gd name="T5" fmla="*/ 0 h 507"/>
                              <a:gd name="T6" fmla="*/ 0 w 472"/>
                              <a:gd name="T7" fmla="*/ 0 h 507"/>
                              <a:gd name="T8" fmla="*/ 0 w 472"/>
                              <a:gd name="T9" fmla="*/ 0 h 507"/>
                              <a:gd name="T10" fmla="*/ 0 60000 65536"/>
                              <a:gd name="T11" fmla="*/ 0 60000 65536"/>
                              <a:gd name="T12" fmla="*/ 0 60000 65536"/>
                              <a:gd name="T13" fmla="*/ 0 60000 65536"/>
                              <a:gd name="T14" fmla="*/ 0 60000 65536"/>
                              <a:gd name="T15" fmla="*/ 0 w 472"/>
                              <a:gd name="T16" fmla="*/ 0 h 507"/>
                              <a:gd name="T17" fmla="*/ 472 w 472"/>
                              <a:gd name="T18" fmla="*/ 507 h 507"/>
                            </a:gdLst>
                            <a:ahLst/>
                            <a:cxnLst>
                              <a:cxn ang="T10">
                                <a:pos x="T0" y="T1"/>
                              </a:cxn>
                              <a:cxn ang="T11">
                                <a:pos x="T2" y="T3"/>
                              </a:cxn>
                              <a:cxn ang="T12">
                                <a:pos x="T4" y="T5"/>
                              </a:cxn>
                              <a:cxn ang="T13">
                                <a:pos x="T6" y="T7"/>
                              </a:cxn>
                              <a:cxn ang="T14">
                                <a:pos x="T8" y="T9"/>
                              </a:cxn>
                            </a:cxnLst>
                            <a:rect l="T15" t="T16" r="T17" b="T18"/>
                            <a:pathLst>
                              <a:path w="472" h="507">
                                <a:moveTo>
                                  <a:pt x="1" y="507"/>
                                </a:moveTo>
                                <a:lnTo>
                                  <a:pt x="472" y="267"/>
                                </a:lnTo>
                                <a:lnTo>
                                  <a:pt x="472" y="0"/>
                                </a:lnTo>
                                <a:lnTo>
                                  <a:pt x="0" y="266"/>
                                </a:lnTo>
                                <a:lnTo>
                                  <a:pt x="1" y="507"/>
                                </a:lnTo>
                                <a:close/>
                              </a:path>
                            </a:pathLst>
                          </a:custGeom>
                          <a:solidFill>
                            <a:srgbClr val="47896A"/>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6" name="Freeform 118"/>
                          <a:cNvSpPr>
                            <a:spLocks noChangeArrowheads="1"/>
                          </a:cNvSpPr>
                        </a:nvSpPr>
                        <a:spPr bwMode="auto">
                          <a:xfrm>
                            <a:off x="1972" y="2960"/>
                            <a:ext cx="248" cy="192"/>
                          </a:xfrm>
                          <a:custGeom>
                            <a:avLst/>
                            <a:gdLst>
                              <a:gd name="T0" fmla="*/ 0 w 809"/>
                              <a:gd name="T1" fmla="*/ 0 h 448"/>
                              <a:gd name="T2" fmla="*/ 0 w 809"/>
                              <a:gd name="T3" fmla="*/ 0 h 448"/>
                              <a:gd name="T4" fmla="*/ 0 w 809"/>
                              <a:gd name="T5" fmla="*/ 0 h 448"/>
                              <a:gd name="T6" fmla="*/ 0 w 809"/>
                              <a:gd name="T7" fmla="*/ 0 h 448"/>
                              <a:gd name="T8" fmla="*/ 0 w 809"/>
                              <a:gd name="T9" fmla="*/ 0 h 448"/>
                              <a:gd name="T10" fmla="*/ 0 60000 65536"/>
                              <a:gd name="T11" fmla="*/ 0 60000 65536"/>
                              <a:gd name="T12" fmla="*/ 0 60000 65536"/>
                              <a:gd name="T13" fmla="*/ 0 60000 65536"/>
                              <a:gd name="T14" fmla="*/ 0 60000 65536"/>
                              <a:gd name="T15" fmla="*/ 0 w 809"/>
                              <a:gd name="T16" fmla="*/ 0 h 448"/>
                              <a:gd name="T17" fmla="*/ 809 w 809"/>
                              <a:gd name="T18" fmla="*/ 448 h 448"/>
                            </a:gdLst>
                            <a:ahLst/>
                            <a:cxnLst>
                              <a:cxn ang="T10">
                                <a:pos x="T0" y="T1"/>
                              </a:cxn>
                              <a:cxn ang="T11">
                                <a:pos x="T2" y="T3"/>
                              </a:cxn>
                              <a:cxn ang="T12">
                                <a:pos x="T4" y="T5"/>
                              </a:cxn>
                              <a:cxn ang="T13">
                                <a:pos x="T6" y="T7"/>
                              </a:cxn>
                              <a:cxn ang="T14">
                                <a:pos x="T8" y="T9"/>
                              </a:cxn>
                            </a:cxnLst>
                            <a:rect l="T15" t="T16" r="T17" b="T18"/>
                            <a:pathLst>
                              <a:path w="809" h="448">
                                <a:moveTo>
                                  <a:pt x="4" y="247"/>
                                </a:moveTo>
                                <a:cubicBezTo>
                                  <a:pt x="108" y="335"/>
                                  <a:pt x="402" y="409"/>
                                  <a:pt x="809" y="448"/>
                                </a:cubicBezTo>
                                <a:lnTo>
                                  <a:pt x="809" y="87"/>
                                </a:lnTo>
                                <a:lnTo>
                                  <a:pt x="0" y="0"/>
                                </a:lnTo>
                                <a:lnTo>
                                  <a:pt x="4" y="247"/>
                                </a:lnTo>
                                <a:close/>
                              </a:path>
                            </a:pathLst>
                          </a:custGeom>
                          <a:solidFill>
                            <a:srgbClr val="56A47F"/>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7" name="Freeform 124"/>
                          <a:cNvSpPr>
                            <a:spLocks noChangeArrowheads="1"/>
                          </a:cNvSpPr>
                        </a:nvSpPr>
                        <a:spPr bwMode="auto">
                          <a:xfrm>
                            <a:off x="1973" y="2932"/>
                            <a:ext cx="453" cy="114"/>
                          </a:xfrm>
                          <a:custGeom>
                            <a:avLst/>
                            <a:gdLst>
                              <a:gd name="T0" fmla="*/ 0 w 170"/>
                              <a:gd name="T1" fmla="*/ 1 h 156"/>
                              <a:gd name="T2" fmla="*/ 2147483647 w 170"/>
                              <a:gd name="T3" fmla="*/ 1 h 156"/>
                              <a:gd name="T4" fmla="*/ 2147483647 w 170"/>
                              <a:gd name="T5" fmla="*/ 0 h 156"/>
                              <a:gd name="T6" fmla="*/ 0 w 170"/>
                              <a:gd name="T7" fmla="*/ 1 h 156"/>
                              <a:gd name="T8" fmla="*/ 0 60000 65536"/>
                              <a:gd name="T9" fmla="*/ 0 60000 65536"/>
                              <a:gd name="T10" fmla="*/ 0 60000 65536"/>
                              <a:gd name="T11" fmla="*/ 0 60000 65536"/>
                              <a:gd name="T12" fmla="*/ 0 w 170"/>
                              <a:gd name="T13" fmla="*/ 0 h 156"/>
                              <a:gd name="T14" fmla="*/ 170 w 170"/>
                              <a:gd name="T15" fmla="*/ 156 h 156"/>
                            </a:gdLst>
                            <a:ahLst/>
                            <a:cxnLst>
                              <a:cxn ang="T8">
                                <a:pos x="T0" y="T1"/>
                              </a:cxn>
                              <a:cxn ang="T9">
                                <a:pos x="T2" y="T3"/>
                              </a:cxn>
                              <a:cxn ang="T10">
                                <a:pos x="T4" y="T5"/>
                              </a:cxn>
                              <a:cxn ang="T11">
                                <a:pos x="T6" y="T7"/>
                              </a:cxn>
                            </a:cxnLst>
                            <a:rect l="T12" t="T13" r="T14" b="T15"/>
                            <a:pathLst>
                              <a:path w="170" h="156">
                                <a:moveTo>
                                  <a:pt x="0" y="38"/>
                                </a:moveTo>
                                <a:cubicBezTo>
                                  <a:pt x="12" y="90"/>
                                  <a:pt x="46" y="133"/>
                                  <a:pt x="93" y="156"/>
                                </a:cubicBezTo>
                                <a:lnTo>
                                  <a:pt x="170" y="0"/>
                                </a:lnTo>
                                <a:lnTo>
                                  <a:pt x="0" y="38"/>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44" name="Rectangle 1"/>
                        <a:cNvSpPr>
                          <a:spLocks noChangeArrowheads="1"/>
                        </a:cNvSpPr>
                      </a:nvSpPr>
                      <a:spPr bwMode="auto">
                        <a:xfrm>
                          <a:off x="5578475" y="1868488"/>
                          <a:ext cx="1160463" cy="1128712"/>
                        </a:xfrm>
                        <a:prstGeom prst="rect">
                          <a:avLst/>
                        </a:prstGeom>
                        <a:solidFill>
                          <a:srgbClr val="2F6CA3"/>
                        </a:solidFill>
                        <a:ln w="9525" algn="ctr">
                          <a:noFill/>
                          <a:miter lim="800000"/>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buClr>
                                <a:srgbClr val="000000"/>
                              </a:buClr>
                              <a:buSzPct val="100000"/>
                              <a:buFont typeface="Times New Roman" pitchFamily="18" charset="0"/>
                              <a:buNone/>
                            </a:pPr>
                            <a:endParaRPr lang="en-US">
                              <a:solidFill>
                                <a:schemeClr val="bg1"/>
                              </a:solidFill>
                              <a:latin typeface="Calibri" pitchFamily="34" charset="0"/>
                              <a:ea typeface="SimSun" pitchFamily="2" charset="-122"/>
                            </a:endParaRPr>
                          </a:p>
                        </a:txBody>
                        <a:useSpRect/>
                      </a:txSp>
                    </a:sp>
                    <a:sp>
                      <a:nvSpPr>
                        <a:cNvPr id="17476" name="AutoShape 68"/>
                        <a:cNvSpPr>
                          <a:spLocks noChangeArrowheads="1"/>
                        </a:cNvSpPr>
                      </a:nvSpPr>
                      <a:spPr bwMode="auto">
                        <a:xfrm>
                          <a:off x="6226175" y="1628775"/>
                          <a:ext cx="1017588" cy="1655763"/>
                        </a:xfrm>
                        <a:prstGeom prst="can">
                          <a:avLst>
                            <a:gd name="adj" fmla="val 37206"/>
                          </a:avLst>
                        </a:prstGeom>
                        <a:solidFill>
                          <a:srgbClr val="DDDDDD"/>
                        </a:solidFill>
                        <a:ln w="9398">
                          <a:solidFill>
                            <a:schemeClr val="tx1"/>
                          </a:solidFill>
                          <a:miter lim="800000"/>
                          <a:headEnd/>
                          <a:tailEnd/>
                        </a:ln>
                        <a:effectLst>
                          <a:outerShdw dist="20160" dir="5400000" algn="ctr" rotWithShape="0">
                            <a:srgbClr val="000000">
                              <a:alpha val="38033"/>
                            </a:srgbClr>
                          </a:outerShdw>
                        </a:effectLst>
                      </a:spPr>
                      <a:txSp>
                        <a:txBody>
                          <a:bodyPr lIns="90000" tIns="82800" rIns="90000" bIns="46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fontAlgn="auto">
                              <a:lnSpc>
                                <a:spcPct val="85000"/>
                              </a:lnSpc>
                              <a:spcBef>
                                <a:spcPts val="0"/>
                              </a:spcBef>
                              <a:spcAft>
                                <a:spcPts val="0"/>
                              </a:spcAft>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defRPr/>
                            </a:pPr>
                            <a:r>
                              <a:rPr lang="sv-SE" sz="1200" noProof="1">
                                <a:solidFill>
                                  <a:srgbClr val="000000"/>
                                </a:solidFill>
                                <a:latin typeface="+mn-lt"/>
                                <a:ea typeface="SimSun" pitchFamily="2" charset="-122"/>
                              </a:rPr>
                              <a:t>Nationell terminologi-server</a:t>
                            </a:r>
                          </a:p>
                        </a:txBody>
                        <a:useSpRect/>
                      </a:txSp>
                    </a:sp>
                    <a:sp>
                      <a:nvSpPr>
                        <a:cNvPr id="14346" name="Rectangle 127"/>
                        <a:cNvSpPr>
                          <a:spLocks noChangeArrowheads="1"/>
                        </a:cNvSpPr>
                      </a:nvSpPr>
                      <a:spPr bwMode="auto">
                        <a:xfrm>
                          <a:off x="684213" y="2205038"/>
                          <a:ext cx="2159000" cy="360362"/>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100">
                                <a:solidFill>
                                  <a:srgbClr val="000000"/>
                                </a:solidFill>
                                <a:latin typeface="Calibri" pitchFamily="34" charset="0"/>
                                <a:ea typeface="SimSun" pitchFamily="2" charset="-122"/>
                              </a:rPr>
                              <a:t>Gemensam terminologi</a:t>
                            </a:r>
                          </a:p>
                        </a:txBody>
                        <a:useSpRect/>
                      </a:txSp>
                    </a:sp>
                    <a:sp>
                      <a:nvSpPr>
                        <a:cNvPr id="14347" name="Rectangle 128"/>
                        <a:cNvSpPr>
                          <a:spLocks noChangeArrowheads="1"/>
                        </a:cNvSpPr>
                      </a:nvSpPr>
                      <a:spPr bwMode="auto">
                        <a:xfrm>
                          <a:off x="684213" y="2709863"/>
                          <a:ext cx="2159000" cy="360362"/>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100">
                                <a:solidFill>
                                  <a:srgbClr val="000000"/>
                                </a:solidFill>
                                <a:latin typeface="Calibri" pitchFamily="34" charset="0"/>
                                <a:ea typeface="SimSun" pitchFamily="2" charset="-122"/>
                              </a:rPr>
                              <a:t>Synkat men lokal specifikation</a:t>
                            </a:r>
                          </a:p>
                        </a:txBody>
                        <a:useSpRect/>
                      </a:txSp>
                    </a:sp>
                    <a:sp>
                      <a:nvSpPr>
                        <a:cNvPr id="14348" name="Rectangle 129"/>
                        <a:cNvSpPr>
                          <a:spLocks noChangeArrowheads="1"/>
                        </a:cNvSpPr>
                      </a:nvSpPr>
                      <a:spPr bwMode="auto">
                        <a:xfrm>
                          <a:off x="684213" y="3213100"/>
                          <a:ext cx="2159000" cy="360363"/>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en-US" sz="1100" noProof="1">
                                <a:solidFill>
                                  <a:srgbClr val="000000"/>
                                </a:solidFill>
                                <a:latin typeface="Calibri" pitchFamily="34" charset="0"/>
                                <a:ea typeface="SimSun" pitchFamily="2" charset="-122"/>
                              </a:rPr>
                              <a:t>Ej synkad,bara lokal terminologi</a:t>
                            </a:r>
                          </a:p>
                        </a:txBody>
                        <a:useSpRect/>
                      </a:txSp>
                    </a:sp>
                    <a:sp>
                      <a:nvSpPr>
                        <a:cNvPr id="14349" name="Rectangle 130"/>
                        <a:cNvSpPr>
                          <a:spLocks noChangeArrowheads="1"/>
                        </a:cNvSpPr>
                      </a:nvSpPr>
                      <a:spPr bwMode="auto">
                        <a:xfrm>
                          <a:off x="3708400" y="1292225"/>
                          <a:ext cx="1760538" cy="336550"/>
                        </a:xfrm>
                        <a:prstGeom prst="rect">
                          <a:avLst/>
                        </a:prstGeom>
                        <a:noFill/>
                        <a:ln w="9525">
                          <a:noFill/>
                          <a:round/>
                          <a:headEnd/>
                          <a:tailEnd/>
                        </a:ln>
                      </a:spPr>
                      <a:txSp>
                        <a:txBody>
                          <a:bodyPr wrap="none" lIns="90000" tIns="46800" rIns="90000" bIns="46800">
                            <a:spAutoFit/>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600" dirty="0">
                                <a:solidFill>
                                  <a:srgbClr val="000000"/>
                                </a:solidFill>
                                <a:latin typeface="Calibri" pitchFamily="34" charset="0"/>
                                <a:ea typeface="SimSun" pitchFamily="2" charset="-122"/>
                              </a:rPr>
                              <a:t>Nationellt register</a:t>
                            </a:r>
                          </a:p>
                        </a:txBody>
                        <a:useSpRect/>
                      </a:txSp>
                    </a:sp>
                    <a:sp>
                      <a:nvSpPr>
                        <a:cNvPr id="14350" name="Rectangle 129"/>
                        <a:cNvSpPr>
                          <a:spLocks noChangeArrowheads="1"/>
                        </a:cNvSpPr>
                      </a:nvSpPr>
                      <a:spPr bwMode="auto">
                        <a:xfrm>
                          <a:off x="684213" y="4779963"/>
                          <a:ext cx="2159000" cy="449262"/>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100">
                                <a:solidFill>
                                  <a:srgbClr val="000000"/>
                                </a:solidFill>
                                <a:latin typeface="Calibri" pitchFamily="34" charset="0"/>
                                <a:ea typeface="SimSun" pitchFamily="2" charset="-122"/>
                              </a:rPr>
                              <a:t>Lokala datalager </a:t>
                            </a:r>
                            <a:br>
                              <a:rPr lang="sv-SE" sz="1100">
                                <a:solidFill>
                                  <a:srgbClr val="000000"/>
                                </a:solidFill>
                                <a:latin typeface="Calibri" pitchFamily="34" charset="0"/>
                                <a:ea typeface="SimSun" pitchFamily="2" charset="-122"/>
                              </a:rPr>
                            </a:br>
                            <a:r>
                              <a:rPr lang="sv-SE" sz="1100">
                                <a:solidFill>
                                  <a:srgbClr val="000000"/>
                                </a:solidFill>
                                <a:latin typeface="Calibri" pitchFamily="34" charset="0"/>
                                <a:ea typeface="SimSun" pitchFamily="2" charset="-122"/>
                              </a:rPr>
                              <a:t>hos respektive vårdgivare</a:t>
                            </a:r>
                          </a:p>
                        </a:txBody>
                        <a:useSpRect/>
                      </a:txSp>
                    </a:sp>
                    <a:sp>
                      <a:nvSpPr>
                        <a:cNvPr id="14351" name="Freeform 349"/>
                        <a:cNvSpPr>
                          <a:spLocks/>
                        </a:cNvSpPr>
                      </a:nvSpPr>
                      <a:spPr bwMode="auto">
                        <a:xfrm>
                          <a:off x="3635375" y="3429000"/>
                          <a:ext cx="2879725" cy="1152525"/>
                        </a:xfrm>
                        <a:custGeom>
                          <a:avLst/>
                          <a:gdLst>
                            <a:gd name="T0" fmla="*/ 0 w 1905"/>
                            <a:gd name="T1" fmla="*/ 2147483647 h 907"/>
                            <a:gd name="T2" fmla="*/ 0 w 1905"/>
                            <a:gd name="T3" fmla="*/ 2147483647 h 907"/>
                            <a:gd name="T4" fmla="*/ 2147483647 w 1905"/>
                            <a:gd name="T5" fmla="*/ 2147483647 h 907"/>
                            <a:gd name="T6" fmla="*/ 2147483647 w 1905"/>
                            <a:gd name="T7" fmla="*/ 0 h 907"/>
                            <a:gd name="T8" fmla="*/ 0 60000 65536"/>
                            <a:gd name="T9" fmla="*/ 0 60000 65536"/>
                            <a:gd name="T10" fmla="*/ 0 60000 65536"/>
                            <a:gd name="T11" fmla="*/ 0 60000 65536"/>
                            <a:gd name="T12" fmla="*/ 0 w 1905"/>
                            <a:gd name="T13" fmla="*/ 0 h 907"/>
                            <a:gd name="T14" fmla="*/ 1905 w 1905"/>
                            <a:gd name="T15" fmla="*/ 907 h 907"/>
                          </a:gdLst>
                          <a:ahLst/>
                          <a:cxnLst>
                            <a:cxn ang="T8">
                              <a:pos x="T0" y="T1"/>
                            </a:cxn>
                            <a:cxn ang="T9">
                              <a:pos x="T2" y="T3"/>
                            </a:cxn>
                            <a:cxn ang="T10">
                              <a:pos x="T4" y="T5"/>
                            </a:cxn>
                            <a:cxn ang="T11">
                              <a:pos x="T6" y="T7"/>
                            </a:cxn>
                          </a:cxnLst>
                          <a:rect l="T12" t="T13" r="T14" b="T15"/>
                          <a:pathLst>
                            <a:path w="1905" h="907">
                              <a:moveTo>
                                <a:pt x="0" y="907"/>
                              </a:moveTo>
                              <a:lnTo>
                                <a:pt x="0" y="726"/>
                              </a:lnTo>
                              <a:lnTo>
                                <a:pt x="1905" y="726"/>
                              </a:lnTo>
                              <a:lnTo>
                                <a:pt x="1905" y="0"/>
                              </a:lnTo>
                            </a:path>
                          </a:pathLst>
                        </a:custGeom>
                        <a:noFill/>
                        <a:ln w="28440">
                          <a:solidFill>
                            <a:srgbClr val="4F81BD"/>
                          </a:solidFill>
                          <a:round/>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2" name="Line 3"/>
                        <a:cNvSpPr>
                          <a:spLocks noChangeShapeType="1"/>
                        </a:cNvSpPr>
                      </a:nvSpPr>
                      <a:spPr bwMode="auto">
                        <a:xfrm flipH="1" flipV="1">
                          <a:off x="3346450" y="3933825"/>
                          <a:ext cx="0" cy="647700"/>
                        </a:xfrm>
                        <a:prstGeom prst="line">
                          <a:avLst/>
                        </a:prstGeom>
                        <a:noFill/>
                        <a:ln w="28440">
                          <a:solidFill>
                            <a:srgbClr val="C0504D"/>
                          </a:solidFill>
                          <a:miter lim="800000"/>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3" name="Freeform 368"/>
                        <a:cNvSpPr>
                          <a:spLocks/>
                        </a:cNvSpPr>
                      </a:nvSpPr>
                      <a:spPr bwMode="auto">
                        <a:xfrm>
                          <a:off x="4752975" y="3228975"/>
                          <a:ext cx="1287463" cy="433388"/>
                        </a:xfrm>
                        <a:custGeom>
                          <a:avLst/>
                          <a:gdLst>
                            <a:gd name="T0" fmla="*/ 0 w 1901"/>
                            <a:gd name="T1" fmla="*/ 0 h 640"/>
                            <a:gd name="T2" fmla="*/ 2147483647 w 1901"/>
                            <a:gd name="T3" fmla="*/ 2147483647 h 640"/>
                            <a:gd name="T4" fmla="*/ 2147483647 w 1901"/>
                            <a:gd name="T5" fmla="*/ 2147483647 h 640"/>
                            <a:gd name="T6" fmla="*/ 2147483647 w 1901"/>
                            <a:gd name="T7" fmla="*/ 2147483647 h 640"/>
                            <a:gd name="T8" fmla="*/ 0 w 1901"/>
                            <a:gd name="T9" fmla="*/ 0 h 640"/>
                            <a:gd name="T10" fmla="*/ 0 60000 65536"/>
                            <a:gd name="T11" fmla="*/ 0 60000 65536"/>
                            <a:gd name="T12" fmla="*/ 0 60000 65536"/>
                            <a:gd name="T13" fmla="*/ 0 60000 65536"/>
                            <a:gd name="T14" fmla="*/ 0 60000 65536"/>
                            <a:gd name="T15" fmla="*/ 0 w 1901"/>
                            <a:gd name="T16" fmla="*/ 0 h 640"/>
                            <a:gd name="T17" fmla="*/ 1901 w 1901"/>
                            <a:gd name="T18" fmla="*/ 640 h 640"/>
                          </a:gdLst>
                          <a:ahLst/>
                          <a:cxnLst>
                            <a:cxn ang="T10">
                              <a:pos x="T0" y="T1"/>
                            </a:cxn>
                            <a:cxn ang="T11">
                              <a:pos x="T2" y="T3"/>
                            </a:cxn>
                            <a:cxn ang="T12">
                              <a:pos x="T4" y="T5"/>
                            </a:cxn>
                            <a:cxn ang="T13">
                              <a:pos x="T6" y="T7"/>
                            </a:cxn>
                            <a:cxn ang="T14">
                              <a:pos x="T8" y="T9"/>
                            </a:cxn>
                          </a:cxnLst>
                          <a:rect l="T15" t="T16" r="T17" b="T18"/>
                          <a:pathLst>
                            <a:path w="1901" h="640">
                              <a:moveTo>
                                <a:pt x="0" y="0"/>
                              </a:moveTo>
                              <a:lnTo>
                                <a:pt x="1892" y="141"/>
                              </a:lnTo>
                              <a:lnTo>
                                <a:pt x="1901" y="640"/>
                              </a:lnTo>
                              <a:lnTo>
                                <a:pt x="5" y="498"/>
                              </a:lnTo>
                              <a:lnTo>
                                <a:pt x="0" y="0"/>
                              </a:lnTo>
                              <a:close/>
                            </a:path>
                          </a:pathLst>
                        </a:custGeom>
                        <a:solidFill>
                          <a:srgbClr val="CE6360"/>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4" name="Freeform 369"/>
                        <a:cNvSpPr>
                          <a:spLocks/>
                        </a:cNvSpPr>
                      </a:nvSpPr>
                      <a:spPr bwMode="auto">
                        <a:xfrm>
                          <a:off x="4722813" y="3268663"/>
                          <a:ext cx="581025" cy="730250"/>
                        </a:xfrm>
                        <a:custGeom>
                          <a:avLst/>
                          <a:gdLst>
                            <a:gd name="T0" fmla="*/ 0 w 858"/>
                            <a:gd name="T1" fmla="*/ 2147483647 h 1077"/>
                            <a:gd name="T2" fmla="*/ 0 w 858"/>
                            <a:gd name="T3" fmla="*/ 0 h 1077"/>
                            <a:gd name="T4" fmla="*/ 2147483647 w 858"/>
                            <a:gd name="T5" fmla="*/ 2147483647 h 1077"/>
                            <a:gd name="T6" fmla="*/ 2147483647 w 858"/>
                            <a:gd name="T7" fmla="*/ 2147483647 h 1077"/>
                            <a:gd name="T8" fmla="*/ 0 w 858"/>
                            <a:gd name="T9" fmla="*/ 2147483647 h 1077"/>
                            <a:gd name="T10" fmla="*/ 0 60000 65536"/>
                            <a:gd name="T11" fmla="*/ 0 60000 65536"/>
                            <a:gd name="T12" fmla="*/ 0 60000 65536"/>
                            <a:gd name="T13" fmla="*/ 0 60000 65536"/>
                            <a:gd name="T14" fmla="*/ 0 60000 65536"/>
                            <a:gd name="T15" fmla="*/ 0 w 858"/>
                            <a:gd name="T16" fmla="*/ 0 h 1077"/>
                            <a:gd name="T17" fmla="*/ 858 w 858"/>
                            <a:gd name="T18" fmla="*/ 1077 h 1077"/>
                          </a:gdLst>
                          <a:ahLst/>
                          <a:cxnLst>
                            <a:cxn ang="T10">
                              <a:pos x="T0" y="T1"/>
                            </a:cxn>
                            <a:cxn ang="T11">
                              <a:pos x="T2" y="T3"/>
                            </a:cxn>
                            <a:cxn ang="T12">
                              <a:pos x="T4" y="T5"/>
                            </a:cxn>
                            <a:cxn ang="T13">
                              <a:pos x="T6" y="T7"/>
                            </a:cxn>
                            <a:cxn ang="T14">
                              <a:pos x="T8" y="T9"/>
                            </a:cxn>
                          </a:cxnLst>
                          <a:rect l="T15" t="T16" r="T17" b="T18"/>
                          <a:pathLst>
                            <a:path w="858" h="1077">
                              <a:moveTo>
                                <a:pt x="0" y="499"/>
                              </a:moveTo>
                              <a:lnTo>
                                <a:pt x="0" y="0"/>
                              </a:lnTo>
                              <a:lnTo>
                                <a:pt x="858" y="577"/>
                              </a:lnTo>
                              <a:lnTo>
                                <a:pt x="855" y="1077"/>
                              </a:lnTo>
                              <a:lnTo>
                                <a:pt x="0" y="499"/>
                              </a:lnTo>
                              <a:close/>
                            </a:path>
                          </a:pathLst>
                        </a:custGeom>
                        <a:solidFill>
                          <a:srgbClr val="CE6360"/>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5" name="Freeform 373"/>
                        <a:cNvSpPr>
                          <a:spLocks/>
                        </a:cNvSpPr>
                      </a:nvSpPr>
                      <a:spPr bwMode="auto">
                        <a:xfrm>
                          <a:off x="5300663" y="3362325"/>
                          <a:ext cx="708025" cy="635000"/>
                        </a:xfrm>
                        <a:custGeom>
                          <a:avLst/>
                          <a:gdLst>
                            <a:gd name="T0" fmla="*/ 2147483647 w 1044"/>
                            <a:gd name="T1" fmla="*/ 2147483647 h 938"/>
                            <a:gd name="T2" fmla="*/ 2147483647 w 1044"/>
                            <a:gd name="T3" fmla="*/ 2147483647 h 938"/>
                            <a:gd name="T4" fmla="*/ 2147483647 w 1044"/>
                            <a:gd name="T5" fmla="*/ 0 h 938"/>
                            <a:gd name="T6" fmla="*/ 0 w 1044"/>
                            <a:gd name="T7" fmla="*/ 2147483647 h 938"/>
                            <a:gd name="T8" fmla="*/ 2147483647 w 1044"/>
                            <a:gd name="T9" fmla="*/ 2147483647 h 938"/>
                            <a:gd name="T10" fmla="*/ 0 60000 65536"/>
                            <a:gd name="T11" fmla="*/ 0 60000 65536"/>
                            <a:gd name="T12" fmla="*/ 0 60000 65536"/>
                            <a:gd name="T13" fmla="*/ 0 60000 65536"/>
                            <a:gd name="T14" fmla="*/ 0 60000 65536"/>
                            <a:gd name="T15" fmla="*/ 0 w 1044"/>
                            <a:gd name="T16" fmla="*/ 0 h 938"/>
                            <a:gd name="T17" fmla="*/ 1044 w 1044"/>
                            <a:gd name="T18" fmla="*/ 938 h 938"/>
                          </a:gdLst>
                          <a:ahLst/>
                          <a:cxnLst>
                            <a:cxn ang="T10">
                              <a:pos x="T0" y="T1"/>
                            </a:cxn>
                            <a:cxn ang="T11">
                              <a:pos x="T2" y="T3"/>
                            </a:cxn>
                            <a:cxn ang="T12">
                              <a:pos x="T4" y="T5"/>
                            </a:cxn>
                            <a:cxn ang="T13">
                              <a:pos x="T6" y="T7"/>
                            </a:cxn>
                            <a:cxn ang="T14">
                              <a:pos x="T8" y="T9"/>
                            </a:cxn>
                          </a:cxnLst>
                          <a:rect l="T15" t="T16" r="T17" b="T18"/>
                          <a:pathLst>
                            <a:path w="1044" h="938">
                              <a:moveTo>
                                <a:pt x="2" y="938"/>
                              </a:moveTo>
                              <a:cubicBezTo>
                                <a:pt x="531" y="851"/>
                                <a:pt x="920" y="693"/>
                                <a:pt x="1044" y="504"/>
                              </a:cubicBezTo>
                              <a:lnTo>
                                <a:pt x="1041" y="0"/>
                              </a:lnTo>
                              <a:lnTo>
                                <a:pt x="0" y="438"/>
                              </a:lnTo>
                              <a:lnTo>
                                <a:pt x="2" y="938"/>
                              </a:lnTo>
                              <a:close/>
                            </a:path>
                          </a:pathLst>
                        </a:custGeom>
                        <a:solidFill>
                          <a:srgbClr val="E78181"/>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6" name="Freeform 374"/>
                        <a:cNvSpPr>
                          <a:spLocks/>
                        </a:cNvSpPr>
                      </a:nvSpPr>
                      <a:spPr bwMode="auto">
                        <a:xfrm>
                          <a:off x="6037263" y="3214688"/>
                          <a:ext cx="44450" cy="447675"/>
                        </a:xfrm>
                        <a:custGeom>
                          <a:avLst/>
                          <a:gdLst>
                            <a:gd name="T0" fmla="*/ 2147483647 w 65"/>
                            <a:gd name="T1" fmla="*/ 2147483647 h 662"/>
                            <a:gd name="T2" fmla="*/ 2147483647 w 65"/>
                            <a:gd name="T3" fmla="*/ 2147483647 h 662"/>
                            <a:gd name="T4" fmla="*/ 2147483647 w 65"/>
                            <a:gd name="T5" fmla="*/ 0 h 662"/>
                            <a:gd name="T6" fmla="*/ 0 w 65"/>
                            <a:gd name="T7" fmla="*/ 2147483647 h 662"/>
                            <a:gd name="T8" fmla="*/ 2147483647 w 65"/>
                            <a:gd name="T9" fmla="*/ 2147483647 h 662"/>
                            <a:gd name="T10" fmla="*/ 0 60000 65536"/>
                            <a:gd name="T11" fmla="*/ 0 60000 65536"/>
                            <a:gd name="T12" fmla="*/ 0 60000 65536"/>
                            <a:gd name="T13" fmla="*/ 0 60000 65536"/>
                            <a:gd name="T14" fmla="*/ 0 60000 65536"/>
                            <a:gd name="T15" fmla="*/ 0 w 65"/>
                            <a:gd name="T16" fmla="*/ 0 h 662"/>
                            <a:gd name="T17" fmla="*/ 65 w 65"/>
                            <a:gd name="T18" fmla="*/ 662 h 662"/>
                          </a:gdLst>
                          <a:ahLst/>
                          <a:cxnLst>
                            <a:cxn ang="T10">
                              <a:pos x="T0" y="T1"/>
                            </a:cxn>
                            <a:cxn ang="T11">
                              <a:pos x="T2" y="T3"/>
                            </a:cxn>
                            <a:cxn ang="T12">
                              <a:pos x="T4" y="T5"/>
                            </a:cxn>
                            <a:cxn ang="T13">
                              <a:pos x="T6" y="T7"/>
                            </a:cxn>
                            <a:cxn ang="T14">
                              <a:pos x="T8" y="T9"/>
                            </a:cxn>
                          </a:cxnLst>
                          <a:rect l="T15" t="T16" r="T17" b="T18"/>
                          <a:pathLst>
                            <a:path w="65" h="662">
                              <a:moveTo>
                                <a:pt x="3" y="662"/>
                              </a:moveTo>
                              <a:cubicBezTo>
                                <a:pt x="34" y="616"/>
                                <a:pt x="65" y="565"/>
                                <a:pt x="65" y="519"/>
                              </a:cubicBezTo>
                              <a:cubicBezTo>
                                <a:pt x="65" y="370"/>
                                <a:pt x="65" y="320"/>
                                <a:pt x="65" y="0"/>
                              </a:cubicBezTo>
                              <a:cubicBezTo>
                                <a:pt x="3" y="80"/>
                                <a:pt x="10" y="54"/>
                                <a:pt x="0" y="164"/>
                              </a:cubicBezTo>
                              <a:lnTo>
                                <a:pt x="3" y="662"/>
                              </a:lnTo>
                              <a:close/>
                            </a:path>
                          </a:pathLst>
                        </a:custGeom>
                        <a:solidFill>
                          <a:srgbClr val="E78181"/>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7" name="Freeform 380"/>
                        <a:cNvSpPr>
                          <a:spLocks/>
                        </a:cNvSpPr>
                      </a:nvSpPr>
                      <a:spPr bwMode="auto">
                        <a:xfrm>
                          <a:off x="4752975" y="2949575"/>
                          <a:ext cx="1328738" cy="374650"/>
                        </a:xfrm>
                        <a:custGeom>
                          <a:avLst/>
                          <a:gdLst>
                            <a:gd name="T0" fmla="*/ 2147483647 w 126"/>
                            <a:gd name="T1" fmla="*/ 2147483647 h 108"/>
                            <a:gd name="T2" fmla="*/ 2147483647 w 126"/>
                            <a:gd name="T3" fmla="*/ 2147483647 h 108"/>
                            <a:gd name="T4" fmla="*/ 2147483647 w 126"/>
                            <a:gd name="T5" fmla="*/ 0 h 108"/>
                            <a:gd name="T6" fmla="*/ 0 w 126"/>
                            <a:gd name="T7" fmla="*/ 2147483647 h 108"/>
                            <a:gd name="T8" fmla="*/ 2147483647 w 126"/>
                            <a:gd name="T9" fmla="*/ 2147483647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F0B2B2"/>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8" name="Freeform 381"/>
                        <a:cNvSpPr>
                          <a:spLocks/>
                        </a:cNvSpPr>
                      </a:nvSpPr>
                      <a:spPr bwMode="auto">
                        <a:xfrm>
                          <a:off x="4722813" y="3268663"/>
                          <a:ext cx="1285875" cy="390525"/>
                        </a:xfrm>
                        <a:custGeom>
                          <a:avLst/>
                          <a:gdLst>
                            <a:gd name="T0" fmla="*/ 2147483647 w 122"/>
                            <a:gd name="T1" fmla="*/ 2147483647 h 113"/>
                            <a:gd name="T2" fmla="*/ 2147483647 w 122"/>
                            <a:gd name="T3" fmla="*/ 2147483647 h 113"/>
                            <a:gd name="T4" fmla="*/ 0 w 122"/>
                            <a:gd name="T5" fmla="*/ 0 h 113"/>
                            <a:gd name="T6" fmla="*/ 2147483647 w 122"/>
                            <a:gd name="T7" fmla="*/ 2147483647 h 113"/>
                            <a:gd name="T8" fmla="*/ 0 60000 65536"/>
                            <a:gd name="T9" fmla="*/ 0 60000 65536"/>
                            <a:gd name="T10" fmla="*/ 0 60000 65536"/>
                            <a:gd name="T11" fmla="*/ 0 60000 65536"/>
                            <a:gd name="T12" fmla="*/ 0 w 122"/>
                            <a:gd name="T13" fmla="*/ 0 h 113"/>
                            <a:gd name="T14" fmla="*/ 122 w 122"/>
                            <a:gd name="T15" fmla="*/ 113 h 113"/>
                          </a:gdLst>
                          <a:ahLst/>
                          <a:cxnLst>
                            <a:cxn ang="T8">
                              <a:pos x="T0" y="T1"/>
                            </a:cxn>
                            <a:cxn ang="T9">
                              <a:pos x="T2" y="T3"/>
                            </a:cxn>
                            <a:cxn ang="T10">
                              <a:pos x="T4" y="T5"/>
                            </a:cxn>
                            <a:cxn ang="T11">
                              <a:pos x="T6" y="T7"/>
                            </a:cxn>
                          </a:cxnLst>
                          <a:rect l="T12" t="T13" r="T14" b="T15"/>
                          <a:pathLst>
                            <a:path w="122" h="113">
                              <a:moveTo>
                                <a:pt x="55" y="113"/>
                              </a:moveTo>
                              <a:cubicBezTo>
                                <a:pt x="89" y="96"/>
                                <a:pt x="114" y="65"/>
                                <a:pt x="122" y="28"/>
                              </a:cubicBezTo>
                              <a:lnTo>
                                <a:pt x="0" y="0"/>
                              </a:lnTo>
                              <a:lnTo>
                                <a:pt x="55" y="113"/>
                              </a:lnTo>
                              <a:close/>
                            </a:path>
                          </a:pathLst>
                        </a:custGeom>
                        <a:solidFill>
                          <a:srgbClr val="F0B2B2"/>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59" name="Freeform 371"/>
                        <a:cNvSpPr>
                          <a:spLocks/>
                        </a:cNvSpPr>
                      </a:nvSpPr>
                      <a:spPr bwMode="auto">
                        <a:xfrm>
                          <a:off x="3898900" y="3270250"/>
                          <a:ext cx="588963" cy="727075"/>
                        </a:xfrm>
                        <a:custGeom>
                          <a:avLst/>
                          <a:gdLst>
                            <a:gd name="T0" fmla="*/ 2147483647 w 870"/>
                            <a:gd name="T1" fmla="*/ 2147483647 h 1073"/>
                            <a:gd name="T2" fmla="*/ 0 w 870"/>
                            <a:gd name="T3" fmla="*/ 2147483647 h 1073"/>
                            <a:gd name="T4" fmla="*/ 2147483647 w 870"/>
                            <a:gd name="T5" fmla="*/ 0 h 1073"/>
                            <a:gd name="T6" fmla="*/ 2147483647 w 870"/>
                            <a:gd name="T7" fmla="*/ 2147483647 h 1073"/>
                            <a:gd name="T8" fmla="*/ 2147483647 w 870"/>
                            <a:gd name="T9" fmla="*/ 2147483647 h 1073"/>
                            <a:gd name="T10" fmla="*/ 0 60000 65536"/>
                            <a:gd name="T11" fmla="*/ 0 60000 65536"/>
                            <a:gd name="T12" fmla="*/ 0 60000 65536"/>
                            <a:gd name="T13" fmla="*/ 0 60000 65536"/>
                            <a:gd name="T14" fmla="*/ 0 60000 65536"/>
                            <a:gd name="T15" fmla="*/ 0 w 870"/>
                            <a:gd name="T16" fmla="*/ 0 h 1073"/>
                            <a:gd name="T17" fmla="*/ 870 w 870"/>
                            <a:gd name="T18" fmla="*/ 1073 h 1073"/>
                          </a:gdLst>
                          <a:ahLst/>
                          <a:cxnLst>
                            <a:cxn ang="T10">
                              <a:pos x="T0" y="T1"/>
                            </a:cxn>
                            <a:cxn ang="T11">
                              <a:pos x="T2" y="T3"/>
                            </a:cxn>
                            <a:cxn ang="T12">
                              <a:pos x="T4" y="T5"/>
                            </a:cxn>
                            <a:cxn ang="T13">
                              <a:pos x="T6" y="T7"/>
                            </a:cxn>
                            <a:cxn ang="T14">
                              <a:pos x="T8" y="T9"/>
                            </a:cxn>
                          </a:cxnLst>
                          <a:rect l="T15" t="T16" r="T17" b="T18"/>
                          <a:pathLst>
                            <a:path w="870" h="1073">
                              <a:moveTo>
                                <a:pt x="1" y="1073"/>
                              </a:moveTo>
                              <a:lnTo>
                                <a:pt x="0" y="570"/>
                              </a:lnTo>
                              <a:lnTo>
                                <a:pt x="870" y="0"/>
                              </a:lnTo>
                              <a:lnTo>
                                <a:pt x="870" y="497"/>
                              </a:lnTo>
                              <a:lnTo>
                                <a:pt x="1" y="1073"/>
                              </a:lnTo>
                              <a:close/>
                            </a:path>
                          </a:pathLst>
                        </a:custGeom>
                        <a:solidFill>
                          <a:srgbClr val="CE6360"/>
                        </a:solidFill>
                        <a:ln w="9525" algn="ctr">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0" name="Freeform 383"/>
                        <a:cNvSpPr>
                          <a:spLocks/>
                        </a:cNvSpPr>
                      </a:nvSpPr>
                      <a:spPr bwMode="auto">
                        <a:xfrm>
                          <a:off x="3205163" y="3268663"/>
                          <a:ext cx="1284287" cy="387350"/>
                        </a:xfrm>
                        <a:custGeom>
                          <a:avLst/>
                          <a:gdLst>
                            <a:gd name="T0" fmla="*/ 0 w 122"/>
                            <a:gd name="T1" fmla="*/ 2147483647 h 112"/>
                            <a:gd name="T2" fmla="*/ 2147483647 w 122"/>
                            <a:gd name="T3" fmla="*/ 2147483647 h 112"/>
                            <a:gd name="T4" fmla="*/ 2147483647 w 122"/>
                            <a:gd name="T5" fmla="*/ 0 h 112"/>
                            <a:gd name="T6" fmla="*/ 0 w 122"/>
                            <a:gd name="T7" fmla="*/ 2147483647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F0B2B2"/>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25" name="Group 292"/>
                        <a:cNvGrpSpPr>
                          <a:grpSpLocks/>
                        </a:cNvGrpSpPr>
                      </a:nvGrpSpPr>
                      <a:grpSpPr bwMode="auto">
                        <a:xfrm>
                          <a:off x="3130551" y="2592384"/>
                          <a:ext cx="2951164" cy="963611"/>
                          <a:chOff x="1610" y="1543"/>
                          <a:chExt cx="1859" cy="607"/>
                        </a:xfrm>
                      </a:grpSpPr>
                      <a:sp>
                        <a:nvSpPr>
                          <a:cNvPr id="14445" name="Freeform 414"/>
                          <a:cNvSpPr>
                            <a:spLocks/>
                          </a:cNvSpPr>
                        </a:nvSpPr>
                        <a:spPr bwMode="auto">
                          <a:xfrm>
                            <a:off x="2580" y="1543"/>
                            <a:ext cx="644" cy="275"/>
                          </a:xfrm>
                          <a:custGeom>
                            <a:avLst/>
                            <a:gdLst>
                              <a:gd name="T0" fmla="*/ 2147483647 w 97"/>
                              <a:gd name="T1" fmla="*/ 57831124 h 126"/>
                              <a:gd name="T2" fmla="*/ 0 w 97"/>
                              <a:gd name="T3" fmla="*/ 1123890 h 126"/>
                              <a:gd name="T4" fmla="*/ 0 w 97"/>
                              <a:gd name="T5" fmla="*/ 1123890 h 126"/>
                              <a:gd name="T6" fmla="*/ 0 w 97"/>
                              <a:gd name="T7" fmla="*/ 159108082 h 126"/>
                              <a:gd name="T8" fmla="*/ 2147483647 w 97"/>
                              <a:gd name="T9" fmla="*/ 57831124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6" name="Freeform 415"/>
                          <a:cNvSpPr>
                            <a:spLocks/>
                          </a:cNvSpPr>
                        </a:nvSpPr>
                        <a:spPr bwMode="auto">
                          <a:xfrm>
                            <a:off x="2632" y="1665"/>
                            <a:ext cx="837" cy="236"/>
                          </a:xfrm>
                          <a:custGeom>
                            <a:avLst/>
                            <a:gdLst>
                              <a:gd name="T0" fmla="*/ 2147483647 w 126"/>
                              <a:gd name="T1" fmla="*/ 139505015 h 108"/>
                              <a:gd name="T2" fmla="*/ 2147483647 w 126"/>
                              <a:gd name="T3" fmla="*/ 103307100 h 108"/>
                              <a:gd name="T4" fmla="*/ 2147483647 w 126"/>
                              <a:gd name="T5" fmla="*/ 0 h 108"/>
                              <a:gd name="T6" fmla="*/ 0 w 126"/>
                              <a:gd name="T7" fmla="*/ 103307100 h 108"/>
                              <a:gd name="T8" fmla="*/ 2147483647 w 126"/>
                              <a:gd name="T9" fmla="*/ 139505015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7" name="Freeform 417"/>
                          <a:cNvSpPr>
                            <a:spLocks/>
                          </a:cNvSpPr>
                        </a:nvSpPr>
                        <a:spPr bwMode="auto">
                          <a:xfrm>
                            <a:off x="2168" y="1877"/>
                            <a:ext cx="737" cy="273"/>
                          </a:xfrm>
                          <a:custGeom>
                            <a:avLst/>
                            <a:gdLst>
                              <a:gd name="T0" fmla="*/ 0 w 111"/>
                              <a:gd name="T1" fmla="*/ 143289899 h 125"/>
                              <a:gd name="T2" fmla="*/ 2147483647 w 111"/>
                              <a:gd name="T3" fmla="*/ 159753096 h 125"/>
                              <a:gd name="T4" fmla="*/ 2147483647 w 111"/>
                              <a:gd name="T5" fmla="*/ 144418799 h 125"/>
                              <a:gd name="T6" fmla="*/ 2147483647 w 111"/>
                              <a:gd name="T7" fmla="*/ 0 h 125"/>
                              <a:gd name="T8" fmla="*/ 0 w 111"/>
                              <a:gd name="T9" fmla="*/ 143289899 h 125"/>
                              <a:gd name="T10" fmla="*/ 0 60000 65536"/>
                              <a:gd name="T11" fmla="*/ 0 60000 65536"/>
                              <a:gd name="T12" fmla="*/ 0 60000 65536"/>
                              <a:gd name="T13" fmla="*/ 0 60000 65536"/>
                              <a:gd name="T14" fmla="*/ 0 60000 65536"/>
                              <a:gd name="T15" fmla="*/ 0 w 111"/>
                              <a:gd name="T16" fmla="*/ 0 h 125"/>
                              <a:gd name="T17" fmla="*/ 111 w 111"/>
                              <a:gd name="T18" fmla="*/ 125 h 125"/>
                            </a:gdLst>
                            <a:ahLst/>
                            <a:cxnLst>
                              <a:cxn ang="T10">
                                <a:pos x="T0" y="T1"/>
                              </a:cxn>
                              <a:cxn ang="T11">
                                <a:pos x="T2" y="T3"/>
                              </a:cxn>
                              <a:cxn ang="T12">
                                <a:pos x="T4" y="T5"/>
                              </a:cxn>
                              <a:cxn ang="T13">
                                <a:pos x="T6" y="T7"/>
                              </a:cxn>
                              <a:cxn ang="T14">
                                <a:pos x="T8" y="T9"/>
                              </a:cxn>
                            </a:cxnLst>
                            <a:rect l="T15" t="T16" r="T17" b="T18"/>
                            <a:pathLst>
                              <a:path w="111" h="125">
                                <a:moveTo>
                                  <a:pt x="0" y="112"/>
                                </a:moveTo>
                                <a:cubicBezTo>
                                  <a:pt x="17" y="121"/>
                                  <a:pt x="37" y="125"/>
                                  <a:pt x="56" y="125"/>
                                </a:cubicBezTo>
                                <a:cubicBezTo>
                                  <a:pt x="75" y="125"/>
                                  <a:pt x="94" y="121"/>
                                  <a:pt x="111" y="113"/>
                                </a:cubicBezTo>
                                <a:lnTo>
                                  <a:pt x="56" y="0"/>
                                </a:lnTo>
                                <a:lnTo>
                                  <a:pt x="0" y="112"/>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8" name="Freeform 418"/>
                          <a:cNvSpPr>
                            <a:spLocks/>
                          </a:cNvSpPr>
                        </a:nvSpPr>
                        <a:spPr bwMode="auto">
                          <a:xfrm>
                            <a:off x="1657" y="1866"/>
                            <a:ext cx="809" cy="244"/>
                          </a:xfrm>
                          <a:custGeom>
                            <a:avLst/>
                            <a:gdLst>
                              <a:gd name="T0" fmla="*/ 0 w 122"/>
                              <a:gd name="T1" fmla="*/ 33195834 h 112"/>
                              <a:gd name="T2" fmla="*/ 2147483647 w 122"/>
                              <a:gd name="T3" fmla="*/ 136981667 h 112"/>
                              <a:gd name="T4" fmla="*/ 2147483647 w 122"/>
                              <a:gd name="T5" fmla="*/ 0 h 112"/>
                              <a:gd name="T6" fmla="*/ 0 w 122"/>
                              <a:gd name="T7" fmla="*/ 33195834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9" name="Freeform 419"/>
                          <a:cNvSpPr>
                            <a:spLocks/>
                          </a:cNvSpPr>
                        </a:nvSpPr>
                        <a:spPr bwMode="auto">
                          <a:xfrm>
                            <a:off x="1610" y="1667"/>
                            <a:ext cx="837" cy="232"/>
                          </a:xfrm>
                          <a:custGeom>
                            <a:avLst/>
                            <a:gdLst>
                              <a:gd name="T0" fmla="*/ 2147483647 w 126"/>
                              <a:gd name="T1" fmla="*/ 0 h 106"/>
                              <a:gd name="T2" fmla="*/ 2147483647 w 126"/>
                              <a:gd name="T3" fmla="*/ 105170980 h 106"/>
                              <a:gd name="T4" fmla="*/ 2147483647 w 126"/>
                              <a:gd name="T5" fmla="*/ 140880900 h 106"/>
                              <a:gd name="T6" fmla="*/ 2147483647 w 126"/>
                              <a:gd name="T7" fmla="*/ 105170980 h 106"/>
                              <a:gd name="T8" fmla="*/ 2147483647 w 126"/>
                              <a:gd name="T9" fmla="*/ 0 h 106"/>
                              <a:gd name="T10" fmla="*/ 0 60000 65536"/>
                              <a:gd name="T11" fmla="*/ 0 60000 65536"/>
                              <a:gd name="T12" fmla="*/ 0 60000 65536"/>
                              <a:gd name="T13" fmla="*/ 0 60000 65536"/>
                              <a:gd name="T14" fmla="*/ 0 60000 65536"/>
                              <a:gd name="T15" fmla="*/ 0 w 126"/>
                              <a:gd name="T16" fmla="*/ 0 h 106"/>
                              <a:gd name="T17" fmla="*/ 126 w 126"/>
                              <a:gd name="T18" fmla="*/ 106 h 106"/>
                            </a:gdLst>
                            <a:ahLst/>
                            <a:cxnLst>
                              <a:cxn ang="T10">
                                <a:pos x="T0" y="T1"/>
                              </a:cxn>
                              <a:cxn ang="T11">
                                <a:pos x="T2" y="T3"/>
                              </a:cxn>
                              <a:cxn ang="T12">
                                <a:pos x="T4" y="T5"/>
                              </a:cxn>
                              <a:cxn ang="T13">
                                <a:pos x="T6" y="T7"/>
                              </a:cxn>
                              <a:cxn ang="T14">
                                <a:pos x="T8" y="T9"/>
                              </a:cxn>
                            </a:cxnLst>
                            <a:rect l="T15" t="T16" r="T17" b="T18"/>
                            <a:pathLst>
                              <a:path w="126" h="106">
                                <a:moveTo>
                                  <a:pt x="29" y="0"/>
                                </a:moveTo>
                                <a:cubicBezTo>
                                  <a:pt x="10" y="22"/>
                                  <a:pt x="1" y="50"/>
                                  <a:pt x="1" y="79"/>
                                </a:cubicBezTo>
                                <a:cubicBezTo>
                                  <a:pt x="0" y="88"/>
                                  <a:pt x="2" y="97"/>
                                  <a:pt x="4" y="106"/>
                                </a:cubicBezTo>
                                <a:lnTo>
                                  <a:pt x="126" y="79"/>
                                </a:lnTo>
                                <a:lnTo>
                                  <a:pt x="29"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50" name="Freeform 420"/>
                          <a:cNvSpPr>
                            <a:spLocks/>
                          </a:cNvSpPr>
                        </a:nvSpPr>
                        <a:spPr bwMode="auto">
                          <a:xfrm>
                            <a:off x="1856" y="1545"/>
                            <a:ext cx="644" cy="273"/>
                          </a:xfrm>
                          <a:custGeom>
                            <a:avLst/>
                            <a:gdLst>
                              <a:gd name="T0" fmla="*/ 2147483647 w 97"/>
                              <a:gd name="T1" fmla="*/ 0 h 125"/>
                              <a:gd name="T2" fmla="*/ 0 w 97"/>
                              <a:gd name="T3" fmla="*/ 58414176 h 125"/>
                              <a:gd name="T4" fmla="*/ 2147483647 w 97"/>
                              <a:gd name="T5" fmla="*/ 159753096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62" name="Freeform 421"/>
                        <a:cNvSpPr>
                          <a:spLocks/>
                        </a:cNvSpPr>
                      </a:nvSpPr>
                      <a:spPr bwMode="auto">
                        <a:xfrm>
                          <a:off x="4668838" y="2592388"/>
                          <a:ext cx="1023937" cy="436562"/>
                        </a:xfrm>
                        <a:custGeom>
                          <a:avLst/>
                          <a:gdLst>
                            <a:gd name="T0" fmla="*/ 2147483647 w 97"/>
                            <a:gd name="T1" fmla="*/ 2147483647 h 126"/>
                            <a:gd name="T2" fmla="*/ 0 w 97"/>
                            <a:gd name="T3" fmla="*/ 2147483647 h 126"/>
                            <a:gd name="T4" fmla="*/ 0 w 97"/>
                            <a:gd name="T5" fmla="*/ 2147483647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3" name="Freeform 422"/>
                        <a:cNvSpPr>
                          <a:spLocks/>
                        </a:cNvSpPr>
                      </a:nvSpPr>
                      <a:spPr bwMode="auto">
                        <a:xfrm>
                          <a:off x="3521075" y="2597150"/>
                          <a:ext cx="1022350" cy="431800"/>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4" name="Freeform 364"/>
                        <a:cNvSpPr>
                          <a:spLocks/>
                        </a:cNvSpPr>
                      </a:nvSpPr>
                      <a:spPr bwMode="auto">
                        <a:xfrm>
                          <a:off x="3521075" y="3117850"/>
                          <a:ext cx="1022350" cy="431800"/>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5" name="Freeform 366"/>
                        <a:cNvSpPr>
                          <a:spLocks/>
                        </a:cNvSpPr>
                      </a:nvSpPr>
                      <a:spPr bwMode="auto">
                        <a:xfrm>
                          <a:off x="3522663" y="2921000"/>
                          <a:ext cx="1020762" cy="611188"/>
                        </a:xfrm>
                        <a:custGeom>
                          <a:avLst/>
                          <a:gdLst>
                            <a:gd name="T0" fmla="*/ 0 w 1509"/>
                            <a:gd name="T1" fmla="*/ 0 h 903"/>
                            <a:gd name="T2" fmla="*/ 2147483647 w 1509"/>
                            <a:gd name="T3" fmla="*/ 2147483647 h 903"/>
                            <a:gd name="T4" fmla="*/ 2147483647 w 1509"/>
                            <a:gd name="T5" fmla="*/ 2147483647 h 903"/>
                            <a:gd name="T6" fmla="*/ 2147483647 w 1509"/>
                            <a:gd name="T7" fmla="*/ 2147483647 h 903"/>
                            <a:gd name="T8" fmla="*/ 0 w 1509"/>
                            <a:gd name="T9" fmla="*/ 0 h 903"/>
                            <a:gd name="T10" fmla="*/ 0 60000 65536"/>
                            <a:gd name="T11" fmla="*/ 0 60000 65536"/>
                            <a:gd name="T12" fmla="*/ 0 60000 65536"/>
                            <a:gd name="T13" fmla="*/ 0 60000 65536"/>
                            <a:gd name="T14" fmla="*/ 0 60000 65536"/>
                            <a:gd name="T15" fmla="*/ 0 w 1509"/>
                            <a:gd name="T16" fmla="*/ 0 h 903"/>
                            <a:gd name="T17" fmla="*/ 1509 w 1509"/>
                            <a:gd name="T18" fmla="*/ 903 h 903"/>
                          </a:gdLst>
                          <a:ahLst/>
                          <a:cxnLst>
                            <a:cxn ang="T10">
                              <a:pos x="T0" y="T1"/>
                            </a:cxn>
                            <a:cxn ang="T11">
                              <a:pos x="T2" y="T3"/>
                            </a:cxn>
                            <a:cxn ang="T12">
                              <a:pos x="T4" y="T5"/>
                            </a:cxn>
                            <a:cxn ang="T13">
                              <a:pos x="T6" y="T7"/>
                            </a:cxn>
                            <a:cxn ang="T14">
                              <a:pos x="T8" y="T9"/>
                            </a:cxn>
                          </a:cxnLst>
                          <a:rect l="T15" t="T16" r="T17" b="T18"/>
                          <a:pathLst>
                            <a:path w="1509" h="903">
                              <a:moveTo>
                                <a:pt x="0" y="0"/>
                              </a:moveTo>
                              <a:lnTo>
                                <a:pt x="1509" y="400"/>
                              </a:lnTo>
                              <a:lnTo>
                                <a:pt x="1509" y="903"/>
                              </a:lnTo>
                              <a:lnTo>
                                <a:pt x="3" y="497"/>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6" name="Freeform 379"/>
                        <a:cNvSpPr>
                          <a:spLocks/>
                        </a:cNvSpPr>
                      </a:nvSpPr>
                      <a:spPr bwMode="auto">
                        <a:xfrm>
                          <a:off x="4670425" y="2755900"/>
                          <a:ext cx="1022350" cy="436563"/>
                        </a:xfrm>
                        <a:custGeom>
                          <a:avLst/>
                          <a:gdLst>
                            <a:gd name="T0" fmla="*/ 2147483647 w 97"/>
                            <a:gd name="T1" fmla="*/ 2147483647 h 126"/>
                            <a:gd name="T2" fmla="*/ 0 w 97"/>
                            <a:gd name="T3" fmla="*/ 2147483647 h 126"/>
                            <a:gd name="T4" fmla="*/ 0 w 97"/>
                            <a:gd name="T5" fmla="*/ 2147483647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CFDFB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67" name="Freeform 385"/>
                        <a:cNvSpPr>
                          <a:spLocks/>
                        </a:cNvSpPr>
                      </a:nvSpPr>
                      <a:spPr bwMode="auto">
                        <a:xfrm>
                          <a:off x="3521075" y="2759075"/>
                          <a:ext cx="1022350" cy="433388"/>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CFDFB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32" name="Group 387"/>
                        <a:cNvGrpSpPr>
                          <a:grpSpLocks/>
                        </a:cNvGrpSpPr>
                      </a:nvGrpSpPr>
                      <a:grpSpPr bwMode="auto">
                        <a:xfrm>
                          <a:off x="3171825" y="2398712"/>
                          <a:ext cx="2868613" cy="1081087"/>
                          <a:chOff x="627" y="2449"/>
                          <a:chExt cx="4235" cy="1596"/>
                        </a:xfrm>
                      </a:grpSpPr>
                      <a:sp>
                        <a:nvSpPr>
                          <a:cNvPr id="14439" name="Freeform 388"/>
                          <a:cNvSpPr>
                            <a:spLocks/>
                          </a:cNvSpPr>
                        </a:nvSpPr>
                        <a:spPr bwMode="auto">
                          <a:xfrm>
                            <a:off x="1144" y="2453"/>
                            <a:ext cx="1509" cy="903"/>
                          </a:xfrm>
                          <a:custGeom>
                            <a:avLst/>
                            <a:gdLst>
                              <a:gd name="T0" fmla="*/ 0 w 1509"/>
                              <a:gd name="T1" fmla="*/ 0 h 903"/>
                              <a:gd name="T2" fmla="*/ 1509 w 1509"/>
                              <a:gd name="T3" fmla="*/ 400 h 903"/>
                              <a:gd name="T4" fmla="*/ 1509 w 1509"/>
                              <a:gd name="T5" fmla="*/ 903 h 903"/>
                              <a:gd name="T6" fmla="*/ 3 w 1509"/>
                              <a:gd name="T7" fmla="*/ 497 h 903"/>
                              <a:gd name="T8" fmla="*/ 0 w 1509"/>
                              <a:gd name="T9" fmla="*/ 0 h 903"/>
                              <a:gd name="T10" fmla="*/ 0 60000 65536"/>
                              <a:gd name="T11" fmla="*/ 0 60000 65536"/>
                              <a:gd name="T12" fmla="*/ 0 60000 65536"/>
                              <a:gd name="T13" fmla="*/ 0 60000 65536"/>
                              <a:gd name="T14" fmla="*/ 0 60000 65536"/>
                              <a:gd name="T15" fmla="*/ 0 w 1509"/>
                              <a:gd name="T16" fmla="*/ 0 h 903"/>
                              <a:gd name="T17" fmla="*/ 1509 w 1509"/>
                              <a:gd name="T18" fmla="*/ 903 h 903"/>
                            </a:gdLst>
                            <a:ahLst/>
                            <a:cxnLst>
                              <a:cxn ang="T10">
                                <a:pos x="T0" y="T1"/>
                              </a:cxn>
                              <a:cxn ang="T11">
                                <a:pos x="T2" y="T3"/>
                              </a:cxn>
                              <a:cxn ang="T12">
                                <a:pos x="T4" y="T5"/>
                              </a:cxn>
                              <a:cxn ang="T13">
                                <a:pos x="T6" y="T7"/>
                              </a:cxn>
                              <a:cxn ang="T14">
                                <a:pos x="T8" y="T9"/>
                              </a:cxn>
                            </a:cxnLst>
                            <a:rect l="T15" t="T16" r="T17" b="T18"/>
                            <a:pathLst>
                              <a:path w="1509" h="903">
                                <a:moveTo>
                                  <a:pt x="0" y="0"/>
                                </a:moveTo>
                                <a:lnTo>
                                  <a:pt x="1509" y="400"/>
                                </a:lnTo>
                                <a:lnTo>
                                  <a:pt x="1509" y="903"/>
                                </a:lnTo>
                                <a:lnTo>
                                  <a:pt x="3" y="497"/>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0" name="Freeform 389"/>
                          <a:cNvSpPr>
                            <a:spLocks/>
                          </a:cNvSpPr>
                        </a:nvSpPr>
                        <a:spPr bwMode="auto">
                          <a:xfrm flipH="1">
                            <a:off x="2841" y="2449"/>
                            <a:ext cx="1496" cy="907"/>
                          </a:xfrm>
                          <a:custGeom>
                            <a:avLst/>
                            <a:gdLst>
                              <a:gd name="T0" fmla="*/ 0 w 1509"/>
                              <a:gd name="T1" fmla="*/ 0 h 903"/>
                              <a:gd name="T2" fmla="*/ 1291 w 1509"/>
                              <a:gd name="T3" fmla="*/ 436 h 903"/>
                              <a:gd name="T4" fmla="*/ 1291 w 1509"/>
                              <a:gd name="T5" fmla="*/ 975 h 903"/>
                              <a:gd name="T6" fmla="*/ 3 w 1509"/>
                              <a:gd name="T7" fmla="*/ 533 h 903"/>
                              <a:gd name="T8" fmla="*/ 0 w 1509"/>
                              <a:gd name="T9" fmla="*/ 0 h 903"/>
                              <a:gd name="T10" fmla="*/ 0 60000 65536"/>
                              <a:gd name="T11" fmla="*/ 0 60000 65536"/>
                              <a:gd name="T12" fmla="*/ 0 60000 65536"/>
                              <a:gd name="T13" fmla="*/ 0 60000 65536"/>
                              <a:gd name="T14" fmla="*/ 0 60000 65536"/>
                              <a:gd name="T15" fmla="*/ 0 w 1509"/>
                              <a:gd name="T16" fmla="*/ 0 h 903"/>
                              <a:gd name="T17" fmla="*/ 1509 w 1509"/>
                              <a:gd name="T18" fmla="*/ 903 h 903"/>
                            </a:gdLst>
                            <a:ahLst/>
                            <a:cxnLst>
                              <a:cxn ang="T10">
                                <a:pos x="T0" y="T1"/>
                              </a:cxn>
                              <a:cxn ang="T11">
                                <a:pos x="T2" y="T3"/>
                              </a:cxn>
                              <a:cxn ang="T12">
                                <a:pos x="T4" y="T5"/>
                              </a:cxn>
                              <a:cxn ang="T13">
                                <a:pos x="T6" y="T7"/>
                              </a:cxn>
                              <a:cxn ang="T14">
                                <a:pos x="T8" y="T9"/>
                              </a:cxn>
                            </a:cxnLst>
                            <a:rect l="T15" t="T16" r="T17" b="T18"/>
                            <a:pathLst>
                              <a:path w="1509" h="903">
                                <a:moveTo>
                                  <a:pt x="0" y="0"/>
                                </a:moveTo>
                                <a:lnTo>
                                  <a:pt x="1509" y="400"/>
                                </a:lnTo>
                                <a:lnTo>
                                  <a:pt x="1509" y="903"/>
                                </a:lnTo>
                                <a:lnTo>
                                  <a:pt x="3" y="497"/>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1" name="Freeform 390"/>
                          <a:cNvSpPr>
                            <a:spLocks/>
                          </a:cNvSpPr>
                        </a:nvSpPr>
                        <a:spPr bwMode="auto">
                          <a:xfrm>
                            <a:off x="2961" y="2908"/>
                            <a:ext cx="1901" cy="640"/>
                          </a:xfrm>
                          <a:custGeom>
                            <a:avLst/>
                            <a:gdLst>
                              <a:gd name="T0" fmla="*/ 0 w 1901"/>
                              <a:gd name="T1" fmla="*/ 0 h 640"/>
                              <a:gd name="T2" fmla="*/ 1892 w 1901"/>
                              <a:gd name="T3" fmla="*/ 141 h 640"/>
                              <a:gd name="T4" fmla="*/ 1901 w 1901"/>
                              <a:gd name="T5" fmla="*/ 640 h 640"/>
                              <a:gd name="T6" fmla="*/ 5 w 1901"/>
                              <a:gd name="T7" fmla="*/ 498 h 640"/>
                              <a:gd name="T8" fmla="*/ 0 w 1901"/>
                              <a:gd name="T9" fmla="*/ 0 h 640"/>
                              <a:gd name="T10" fmla="*/ 0 60000 65536"/>
                              <a:gd name="T11" fmla="*/ 0 60000 65536"/>
                              <a:gd name="T12" fmla="*/ 0 60000 65536"/>
                              <a:gd name="T13" fmla="*/ 0 60000 65536"/>
                              <a:gd name="T14" fmla="*/ 0 60000 65536"/>
                              <a:gd name="T15" fmla="*/ 0 w 1901"/>
                              <a:gd name="T16" fmla="*/ 0 h 640"/>
                              <a:gd name="T17" fmla="*/ 1901 w 1901"/>
                              <a:gd name="T18" fmla="*/ 640 h 640"/>
                            </a:gdLst>
                            <a:ahLst/>
                            <a:cxnLst>
                              <a:cxn ang="T10">
                                <a:pos x="T0" y="T1"/>
                              </a:cxn>
                              <a:cxn ang="T11">
                                <a:pos x="T2" y="T3"/>
                              </a:cxn>
                              <a:cxn ang="T12">
                                <a:pos x="T4" y="T5"/>
                              </a:cxn>
                              <a:cxn ang="T13">
                                <a:pos x="T6" y="T7"/>
                              </a:cxn>
                              <a:cxn ang="T14">
                                <a:pos x="T8" y="T9"/>
                              </a:cxn>
                            </a:cxnLst>
                            <a:rect l="T15" t="T16" r="T17" b="T18"/>
                            <a:pathLst>
                              <a:path w="1901" h="640">
                                <a:moveTo>
                                  <a:pt x="0" y="0"/>
                                </a:moveTo>
                                <a:lnTo>
                                  <a:pt x="1892" y="141"/>
                                </a:lnTo>
                                <a:lnTo>
                                  <a:pt x="1901" y="640"/>
                                </a:lnTo>
                                <a:lnTo>
                                  <a:pt x="5" y="498"/>
                                </a:lnTo>
                                <a:lnTo>
                                  <a:pt x="0" y="0"/>
                                </a:lnTo>
                                <a:close/>
                              </a:path>
                            </a:pathLst>
                          </a:custGeom>
                          <a:solidFill>
                            <a:srgbClr val="CDC300"/>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2" name="Freeform 391"/>
                          <a:cNvSpPr>
                            <a:spLocks/>
                          </a:cNvSpPr>
                        </a:nvSpPr>
                        <a:spPr bwMode="auto">
                          <a:xfrm>
                            <a:off x="2916" y="2968"/>
                            <a:ext cx="858" cy="1077"/>
                          </a:xfrm>
                          <a:custGeom>
                            <a:avLst/>
                            <a:gdLst>
                              <a:gd name="T0" fmla="*/ 0 w 858"/>
                              <a:gd name="T1" fmla="*/ 499 h 1077"/>
                              <a:gd name="T2" fmla="*/ 0 w 858"/>
                              <a:gd name="T3" fmla="*/ 0 h 1077"/>
                              <a:gd name="T4" fmla="*/ 858 w 858"/>
                              <a:gd name="T5" fmla="*/ 577 h 1077"/>
                              <a:gd name="T6" fmla="*/ 855 w 858"/>
                              <a:gd name="T7" fmla="*/ 1077 h 1077"/>
                              <a:gd name="T8" fmla="*/ 0 w 858"/>
                              <a:gd name="T9" fmla="*/ 499 h 1077"/>
                              <a:gd name="T10" fmla="*/ 0 60000 65536"/>
                              <a:gd name="T11" fmla="*/ 0 60000 65536"/>
                              <a:gd name="T12" fmla="*/ 0 60000 65536"/>
                              <a:gd name="T13" fmla="*/ 0 60000 65536"/>
                              <a:gd name="T14" fmla="*/ 0 60000 65536"/>
                              <a:gd name="T15" fmla="*/ 0 w 858"/>
                              <a:gd name="T16" fmla="*/ 0 h 1077"/>
                              <a:gd name="T17" fmla="*/ 858 w 858"/>
                              <a:gd name="T18" fmla="*/ 1077 h 1077"/>
                            </a:gdLst>
                            <a:ahLst/>
                            <a:cxnLst>
                              <a:cxn ang="T10">
                                <a:pos x="T0" y="T1"/>
                              </a:cxn>
                              <a:cxn ang="T11">
                                <a:pos x="T2" y="T3"/>
                              </a:cxn>
                              <a:cxn ang="T12">
                                <a:pos x="T4" y="T5"/>
                              </a:cxn>
                              <a:cxn ang="T13">
                                <a:pos x="T6" y="T7"/>
                              </a:cxn>
                              <a:cxn ang="T14">
                                <a:pos x="T8" y="T9"/>
                              </a:cxn>
                            </a:cxnLst>
                            <a:rect l="T15" t="T16" r="T17" b="T18"/>
                            <a:pathLst>
                              <a:path w="858" h="1077">
                                <a:moveTo>
                                  <a:pt x="0" y="499"/>
                                </a:moveTo>
                                <a:lnTo>
                                  <a:pt x="0" y="0"/>
                                </a:lnTo>
                                <a:lnTo>
                                  <a:pt x="858" y="577"/>
                                </a:lnTo>
                                <a:lnTo>
                                  <a:pt x="855" y="1077"/>
                                </a:lnTo>
                                <a:lnTo>
                                  <a:pt x="0" y="499"/>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3" name="Freeform 392"/>
                          <a:cNvSpPr>
                            <a:spLocks/>
                          </a:cNvSpPr>
                        </a:nvSpPr>
                        <a:spPr bwMode="auto">
                          <a:xfrm>
                            <a:off x="627" y="2908"/>
                            <a:ext cx="1898" cy="636"/>
                          </a:xfrm>
                          <a:custGeom>
                            <a:avLst/>
                            <a:gdLst>
                              <a:gd name="T0" fmla="*/ 3 w 1898"/>
                              <a:gd name="T1" fmla="*/ 636 h 636"/>
                              <a:gd name="T2" fmla="*/ 0 w 1898"/>
                              <a:gd name="T3" fmla="*/ 136 h 636"/>
                              <a:gd name="T4" fmla="*/ 1898 w 1898"/>
                              <a:gd name="T5" fmla="*/ 0 h 636"/>
                              <a:gd name="T6" fmla="*/ 1895 w 1898"/>
                              <a:gd name="T7" fmla="*/ 498 h 636"/>
                              <a:gd name="T8" fmla="*/ 3 w 1898"/>
                              <a:gd name="T9" fmla="*/ 636 h 636"/>
                              <a:gd name="T10" fmla="*/ 0 60000 65536"/>
                              <a:gd name="T11" fmla="*/ 0 60000 65536"/>
                              <a:gd name="T12" fmla="*/ 0 60000 65536"/>
                              <a:gd name="T13" fmla="*/ 0 60000 65536"/>
                              <a:gd name="T14" fmla="*/ 0 60000 65536"/>
                              <a:gd name="T15" fmla="*/ 0 w 1898"/>
                              <a:gd name="T16" fmla="*/ 0 h 636"/>
                              <a:gd name="T17" fmla="*/ 1898 w 1898"/>
                              <a:gd name="T18" fmla="*/ 636 h 636"/>
                            </a:gdLst>
                            <a:ahLst/>
                            <a:cxnLst>
                              <a:cxn ang="T10">
                                <a:pos x="T0" y="T1"/>
                              </a:cxn>
                              <a:cxn ang="T11">
                                <a:pos x="T2" y="T3"/>
                              </a:cxn>
                              <a:cxn ang="T12">
                                <a:pos x="T4" y="T5"/>
                              </a:cxn>
                              <a:cxn ang="T13">
                                <a:pos x="T6" y="T7"/>
                              </a:cxn>
                              <a:cxn ang="T14">
                                <a:pos x="T8" y="T9"/>
                              </a:cxn>
                            </a:cxnLst>
                            <a:rect l="T15" t="T16" r="T17" b="T18"/>
                            <a:pathLst>
                              <a:path w="1898" h="636">
                                <a:moveTo>
                                  <a:pt x="3" y="636"/>
                                </a:moveTo>
                                <a:lnTo>
                                  <a:pt x="0" y="136"/>
                                </a:lnTo>
                                <a:lnTo>
                                  <a:pt x="1898" y="0"/>
                                </a:lnTo>
                                <a:lnTo>
                                  <a:pt x="1895" y="498"/>
                                </a:lnTo>
                                <a:lnTo>
                                  <a:pt x="3" y="636"/>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44" name="Freeform 393"/>
                          <a:cNvSpPr>
                            <a:spLocks/>
                          </a:cNvSpPr>
                        </a:nvSpPr>
                        <a:spPr bwMode="auto">
                          <a:xfrm>
                            <a:off x="1700" y="2969"/>
                            <a:ext cx="870" cy="1073"/>
                          </a:xfrm>
                          <a:custGeom>
                            <a:avLst/>
                            <a:gdLst>
                              <a:gd name="T0" fmla="*/ 1 w 870"/>
                              <a:gd name="T1" fmla="*/ 1073 h 1073"/>
                              <a:gd name="T2" fmla="*/ 0 w 870"/>
                              <a:gd name="T3" fmla="*/ 570 h 1073"/>
                              <a:gd name="T4" fmla="*/ 870 w 870"/>
                              <a:gd name="T5" fmla="*/ 0 h 1073"/>
                              <a:gd name="T6" fmla="*/ 870 w 870"/>
                              <a:gd name="T7" fmla="*/ 497 h 1073"/>
                              <a:gd name="T8" fmla="*/ 1 w 870"/>
                              <a:gd name="T9" fmla="*/ 1073 h 1073"/>
                              <a:gd name="T10" fmla="*/ 0 60000 65536"/>
                              <a:gd name="T11" fmla="*/ 0 60000 65536"/>
                              <a:gd name="T12" fmla="*/ 0 60000 65536"/>
                              <a:gd name="T13" fmla="*/ 0 60000 65536"/>
                              <a:gd name="T14" fmla="*/ 0 60000 65536"/>
                              <a:gd name="T15" fmla="*/ 0 w 870"/>
                              <a:gd name="T16" fmla="*/ 0 h 1073"/>
                              <a:gd name="T17" fmla="*/ 870 w 870"/>
                              <a:gd name="T18" fmla="*/ 1073 h 1073"/>
                            </a:gdLst>
                            <a:ahLst/>
                            <a:cxnLst>
                              <a:cxn ang="T10">
                                <a:pos x="T0" y="T1"/>
                              </a:cxn>
                              <a:cxn ang="T11">
                                <a:pos x="T2" y="T3"/>
                              </a:cxn>
                              <a:cxn ang="T12">
                                <a:pos x="T4" y="T5"/>
                              </a:cxn>
                              <a:cxn ang="T13">
                                <a:pos x="T6" y="T7"/>
                              </a:cxn>
                              <a:cxn ang="T14">
                                <a:pos x="T8" y="T9"/>
                              </a:cxn>
                            </a:cxnLst>
                            <a:rect l="T15" t="T16" r="T17" b="T18"/>
                            <a:pathLst>
                              <a:path w="870" h="1073">
                                <a:moveTo>
                                  <a:pt x="1" y="1073"/>
                                </a:moveTo>
                                <a:lnTo>
                                  <a:pt x="0" y="570"/>
                                </a:lnTo>
                                <a:lnTo>
                                  <a:pt x="870" y="0"/>
                                </a:lnTo>
                                <a:lnTo>
                                  <a:pt x="870" y="497"/>
                                </a:lnTo>
                                <a:lnTo>
                                  <a:pt x="1" y="1073"/>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69" name="Freeform 396"/>
                        <a:cNvSpPr>
                          <a:spLocks/>
                        </a:cNvSpPr>
                      </a:nvSpPr>
                      <a:spPr bwMode="auto">
                        <a:xfrm>
                          <a:off x="6037263" y="2695575"/>
                          <a:ext cx="44450" cy="447675"/>
                        </a:xfrm>
                        <a:custGeom>
                          <a:avLst/>
                          <a:gdLst>
                            <a:gd name="T0" fmla="*/ 2147483647 w 65"/>
                            <a:gd name="T1" fmla="*/ 2147483647 h 662"/>
                            <a:gd name="T2" fmla="*/ 2147483647 w 65"/>
                            <a:gd name="T3" fmla="*/ 2147483647 h 662"/>
                            <a:gd name="T4" fmla="*/ 2147483647 w 65"/>
                            <a:gd name="T5" fmla="*/ 0 h 662"/>
                            <a:gd name="T6" fmla="*/ 0 w 65"/>
                            <a:gd name="T7" fmla="*/ 2147483647 h 662"/>
                            <a:gd name="T8" fmla="*/ 2147483647 w 65"/>
                            <a:gd name="T9" fmla="*/ 2147483647 h 662"/>
                            <a:gd name="T10" fmla="*/ 0 60000 65536"/>
                            <a:gd name="T11" fmla="*/ 0 60000 65536"/>
                            <a:gd name="T12" fmla="*/ 0 60000 65536"/>
                            <a:gd name="T13" fmla="*/ 0 60000 65536"/>
                            <a:gd name="T14" fmla="*/ 0 60000 65536"/>
                            <a:gd name="T15" fmla="*/ 0 w 65"/>
                            <a:gd name="T16" fmla="*/ 0 h 662"/>
                            <a:gd name="T17" fmla="*/ 65 w 65"/>
                            <a:gd name="T18" fmla="*/ 662 h 662"/>
                          </a:gdLst>
                          <a:ahLst/>
                          <a:cxnLst>
                            <a:cxn ang="T10">
                              <a:pos x="T0" y="T1"/>
                            </a:cxn>
                            <a:cxn ang="T11">
                              <a:pos x="T2" y="T3"/>
                            </a:cxn>
                            <a:cxn ang="T12">
                              <a:pos x="T4" y="T5"/>
                            </a:cxn>
                            <a:cxn ang="T13">
                              <a:pos x="T6" y="T7"/>
                            </a:cxn>
                            <a:cxn ang="T14">
                              <a:pos x="T8" y="T9"/>
                            </a:cxn>
                          </a:cxnLst>
                          <a:rect l="T15" t="T16" r="T17" b="T18"/>
                          <a:pathLst>
                            <a:path w="65" h="662">
                              <a:moveTo>
                                <a:pt x="3" y="662"/>
                              </a:moveTo>
                              <a:cubicBezTo>
                                <a:pt x="34" y="616"/>
                                <a:pt x="65" y="565"/>
                                <a:pt x="65" y="519"/>
                              </a:cubicBezTo>
                              <a:cubicBezTo>
                                <a:pt x="65" y="370"/>
                                <a:pt x="65" y="320"/>
                                <a:pt x="65" y="0"/>
                              </a:cubicBezTo>
                              <a:cubicBezTo>
                                <a:pt x="3" y="80"/>
                                <a:pt x="10" y="54"/>
                                <a:pt x="0" y="164"/>
                              </a:cubicBezTo>
                              <a:lnTo>
                                <a:pt x="3" y="662"/>
                              </a:lnTo>
                              <a:close/>
                            </a:path>
                          </a:pathLst>
                        </a:custGeom>
                        <a:solidFill>
                          <a:srgbClr val="9B9B9B"/>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0" name="Freeform 397"/>
                        <a:cNvSpPr>
                          <a:spLocks/>
                        </a:cNvSpPr>
                      </a:nvSpPr>
                      <a:spPr bwMode="auto">
                        <a:xfrm>
                          <a:off x="3130550" y="2724150"/>
                          <a:ext cx="41275" cy="415925"/>
                        </a:xfrm>
                        <a:custGeom>
                          <a:avLst/>
                          <a:gdLst>
                            <a:gd name="T0" fmla="*/ 2147483647 w 62"/>
                            <a:gd name="T1" fmla="*/ 0 h 615"/>
                            <a:gd name="T2" fmla="*/ 2147483647 w 62"/>
                            <a:gd name="T3" fmla="*/ 2147483647 h 615"/>
                            <a:gd name="T4" fmla="*/ 2147483647 w 62"/>
                            <a:gd name="T5" fmla="*/ 2147483647 h 615"/>
                            <a:gd name="T6" fmla="*/ 2147483647 w 62"/>
                            <a:gd name="T7" fmla="*/ 2147483647 h 615"/>
                            <a:gd name="T8" fmla="*/ 2147483647 w 62"/>
                            <a:gd name="T9" fmla="*/ 0 h 615"/>
                            <a:gd name="T10" fmla="*/ 0 60000 65536"/>
                            <a:gd name="T11" fmla="*/ 0 60000 65536"/>
                            <a:gd name="T12" fmla="*/ 0 60000 65536"/>
                            <a:gd name="T13" fmla="*/ 0 60000 65536"/>
                            <a:gd name="T14" fmla="*/ 0 60000 65536"/>
                            <a:gd name="T15" fmla="*/ 0 w 62"/>
                            <a:gd name="T16" fmla="*/ 0 h 615"/>
                            <a:gd name="T17" fmla="*/ 62 w 62"/>
                            <a:gd name="T18" fmla="*/ 615 h 615"/>
                          </a:gdLst>
                          <a:ahLst/>
                          <a:cxnLst>
                            <a:cxn ang="T10">
                              <a:pos x="T0" y="T1"/>
                            </a:cxn>
                            <a:cxn ang="T11">
                              <a:pos x="T2" y="T3"/>
                            </a:cxn>
                            <a:cxn ang="T12">
                              <a:pos x="T4" y="T5"/>
                            </a:cxn>
                            <a:cxn ang="T13">
                              <a:pos x="T6" y="T7"/>
                            </a:cxn>
                            <a:cxn ang="T14">
                              <a:pos x="T8" y="T9"/>
                            </a:cxn>
                          </a:cxnLst>
                          <a:rect l="T15" t="T16" r="T17" b="T18"/>
                          <a:pathLst>
                            <a:path w="62" h="615">
                              <a:moveTo>
                                <a:pt x="11" y="0"/>
                              </a:moveTo>
                              <a:cubicBezTo>
                                <a:pt x="14" y="274"/>
                                <a:pt x="16" y="328"/>
                                <a:pt x="16" y="477"/>
                              </a:cubicBezTo>
                              <a:cubicBezTo>
                                <a:pt x="0" y="523"/>
                                <a:pt x="31" y="569"/>
                                <a:pt x="62" y="615"/>
                              </a:cubicBezTo>
                              <a:lnTo>
                                <a:pt x="62" y="117"/>
                              </a:lnTo>
                              <a:lnTo>
                                <a:pt x="11" y="0"/>
                              </a:lnTo>
                              <a:close/>
                            </a:path>
                          </a:pathLst>
                        </a:custGeom>
                        <a:solidFill>
                          <a:srgbClr val="CDC300"/>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1" name="Freeform 398" descr="Diagonalrand från höger bred"/>
                        <a:cNvSpPr>
                          <a:spLocks/>
                        </a:cNvSpPr>
                      </a:nvSpPr>
                      <a:spPr bwMode="auto">
                        <a:xfrm>
                          <a:off x="3205163" y="2843213"/>
                          <a:ext cx="693737" cy="631825"/>
                        </a:xfrm>
                        <a:custGeom>
                          <a:avLst/>
                          <a:gdLst>
                            <a:gd name="T0" fmla="*/ 0 w 1026"/>
                            <a:gd name="T1" fmla="*/ 2147483647 h 934"/>
                            <a:gd name="T2" fmla="*/ 2147483647 w 1026"/>
                            <a:gd name="T3" fmla="*/ 2147483647 h 934"/>
                            <a:gd name="T4" fmla="*/ 2147483647 w 1026"/>
                            <a:gd name="T5" fmla="*/ 2147483647 h 934"/>
                            <a:gd name="T6" fmla="*/ 2147483647 w 1026"/>
                            <a:gd name="T7" fmla="*/ 0 h 934"/>
                            <a:gd name="T8" fmla="*/ 0 w 1026"/>
                            <a:gd name="T9" fmla="*/ 2147483647 h 934"/>
                            <a:gd name="T10" fmla="*/ 0 60000 65536"/>
                            <a:gd name="T11" fmla="*/ 0 60000 65536"/>
                            <a:gd name="T12" fmla="*/ 0 60000 65536"/>
                            <a:gd name="T13" fmla="*/ 0 60000 65536"/>
                            <a:gd name="T14" fmla="*/ 0 60000 65536"/>
                            <a:gd name="T15" fmla="*/ 0 w 1026"/>
                            <a:gd name="T16" fmla="*/ 0 h 934"/>
                            <a:gd name="T17" fmla="*/ 1026 w 1026"/>
                            <a:gd name="T18" fmla="*/ 934 h 934"/>
                          </a:gdLst>
                          <a:ahLst/>
                          <a:cxnLst>
                            <a:cxn ang="T10">
                              <a:pos x="T0" y="T1"/>
                            </a:cxn>
                            <a:cxn ang="T11">
                              <a:pos x="T2" y="T3"/>
                            </a:cxn>
                            <a:cxn ang="T12">
                              <a:pos x="T4" y="T5"/>
                            </a:cxn>
                            <a:cxn ang="T13">
                              <a:pos x="T6" y="T7"/>
                            </a:cxn>
                            <a:cxn ang="T14">
                              <a:pos x="T8" y="T9"/>
                            </a:cxn>
                          </a:cxnLst>
                          <a:rect l="T15" t="T16" r="T17" b="T18"/>
                          <a:pathLst>
                            <a:path w="1026" h="934">
                              <a:moveTo>
                                <a:pt x="0" y="500"/>
                              </a:moveTo>
                              <a:cubicBezTo>
                                <a:pt x="124" y="689"/>
                                <a:pt x="498" y="852"/>
                                <a:pt x="1026" y="934"/>
                              </a:cubicBezTo>
                              <a:lnTo>
                                <a:pt x="1025" y="433"/>
                              </a:lnTo>
                              <a:lnTo>
                                <a:pt x="1" y="0"/>
                              </a:lnTo>
                              <a:lnTo>
                                <a:pt x="0" y="500"/>
                              </a:lnTo>
                              <a:close/>
                            </a:path>
                          </a:pathLst>
                        </a:custGeom>
                        <a:solidFill>
                          <a:srgbClr val="CDC300"/>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2" name="Freeform 399" descr="Små schackrutor"/>
                        <a:cNvSpPr>
                          <a:spLocks/>
                        </a:cNvSpPr>
                      </a:nvSpPr>
                      <a:spPr bwMode="auto">
                        <a:xfrm>
                          <a:off x="4016375" y="3154363"/>
                          <a:ext cx="1169988" cy="384175"/>
                        </a:xfrm>
                        <a:custGeom>
                          <a:avLst/>
                          <a:gdLst>
                            <a:gd name="T0" fmla="*/ 0 w 1725"/>
                            <a:gd name="T1" fmla="*/ 2147483647 h 567"/>
                            <a:gd name="T2" fmla="*/ 2147483647 w 1725"/>
                            <a:gd name="T3" fmla="*/ 2147483647 h 567"/>
                            <a:gd name="T4" fmla="*/ 2147483647 w 1725"/>
                            <a:gd name="T5" fmla="*/ 2147483647 h 567"/>
                            <a:gd name="T6" fmla="*/ 2147483647 w 1725"/>
                            <a:gd name="T7" fmla="*/ 2147483647 h 567"/>
                            <a:gd name="T8" fmla="*/ 2147483647 w 1725"/>
                            <a:gd name="T9" fmla="*/ 0 h 567"/>
                            <a:gd name="T10" fmla="*/ 0 w 1725"/>
                            <a:gd name="T11" fmla="*/ 2147483647 h 567"/>
                            <a:gd name="T12" fmla="*/ 0 60000 65536"/>
                            <a:gd name="T13" fmla="*/ 0 60000 65536"/>
                            <a:gd name="T14" fmla="*/ 0 60000 65536"/>
                            <a:gd name="T15" fmla="*/ 0 60000 65536"/>
                            <a:gd name="T16" fmla="*/ 0 60000 65536"/>
                            <a:gd name="T17" fmla="*/ 0 60000 65536"/>
                            <a:gd name="T18" fmla="*/ 0 w 1725"/>
                            <a:gd name="T19" fmla="*/ 0 h 567"/>
                            <a:gd name="T20" fmla="*/ 1725 w 1725"/>
                            <a:gd name="T21" fmla="*/ 567 h 567"/>
                          </a:gdLst>
                          <a:ahLst/>
                          <a:cxnLst>
                            <a:cxn ang="T12">
                              <a:pos x="T0" y="T1"/>
                            </a:cxn>
                            <a:cxn ang="T13">
                              <a:pos x="T2" y="T3"/>
                            </a:cxn>
                            <a:cxn ang="T14">
                              <a:pos x="T4" y="T5"/>
                            </a:cxn>
                            <a:cxn ang="T15">
                              <a:pos x="T6" y="T7"/>
                            </a:cxn>
                            <a:cxn ang="T16">
                              <a:pos x="T8" y="T9"/>
                            </a:cxn>
                            <a:cxn ang="T17">
                              <a:pos x="T10" y="T11"/>
                            </a:cxn>
                          </a:cxnLst>
                          <a:rect l="T18" t="T19" r="T20" b="T21"/>
                          <a:pathLst>
                            <a:path w="1725" h="567">
                              <a:moveTo>
                                <a:pt x="0" y="501"/>
                              </a:moveTo>
                              <a:cubicBezTo>
                                <a:pt x="264" y="547"/>
                                <a:pt x="575" y="567"/>
                                <a:pt x="870" y="567"/>
                              </a:cubicBezTo>
                              <a:cubicBezTo>
                                <a:pt x="1166" y="567"/>
                                <a:pt x="1461" y="547"/>
                                <a:pt x="1725" y="506"/>
                              </a:cubicBezTo>
                              <a:lnTo>
                                <a:pt x="1722" y="5"/>
                              </a:lnTo>
                              <a:lnTo>
                                <a:pt x="2" y="0"/>
                              </a:lnTo>
                              <a:lnTo>
                                <a:pt x="0" y="501"/>
                              </a:lnTo>
                              <a:close/>
                            </a:path>
                          </a:pathLst>
                        </a:custGeom>
                        <a:solidFill>
                          <a:srgbClr val="CDC300"/>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3" name="Freeform 401"/>
                        <a:cNvSpPr>
                          <a:spLocks/>
                        </a:cNvSpPr>
                      </a:nvSpPr>
                      <a:spPr bwMode="auto">
                        <a:xfrm>
                          <a:off x="4670425" y="2236788"/>
                          <a:ext cx="1022350" cy="436562"/>
                        </a:xfrm>
                        <a:custGeom>
                          <a:avLst/>
                          <a:gdLst>
                            <a:gd name="T0" fmla="*/ 2147483647 w 97"/>
                            <a:gd name="T1" fmla="*/ 2147483647 h 126"/>
                            <a:gd name="T2" fmla="*/ 0 w 97"/>
                            <a:gd name="T3" fmla="*/ 2147483647 h 126"/>
                            <a:gd name="T4" fmla="*/ 0 w 97"/>
                            <a:gd name="T5" fmla="*/ 2147483647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CFDFB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4" name="Freeform 402"/>
                        <a:cNvSpPr>
                          <a:spLocks/>
                        </a:cNvSpPr>
                      </a:nvSpPr>
                      <a:spPr bwMode="auto">
                        <a:xfrm>
                          <a:off x="4752975" y="2430463"/>
                          <a:ext cx="1328738" cy="374650"/>
                        </a:xfrm>
                        <a:custGeom>
                          <a:avLst/>
                          <a:gdLst>
                            <a:gd name="T0" fmla="*/ 2147483647 w 126"/>
                            <a:gd name="T1" fmla="*/ 2147483647 h 108"/>
                            <a:gd name="T2" fmla="*/ 2147483647 w 126"/>
                            <a:gd name="T3" fmla="*/ 2147483647 h 108"/>
                            <a:gd name="T4" fmla="*/ 2147483647 w 126"/>
                            <a:gd name="T5" fmla="*/ 0 h 108"/>
                            <a:gd name="T6" fmla="*/ 0 w 126"/>
                            <a:gd name="T7" fmla="*/ 2147483647 h 108"/>
                            <a:gd name="T8" fmla="*/ 2147483647 w 126"/>
                            <a:gd name="T9" fmla="*/ 2147483647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DED742"/>
                        </a:solidFill>
                        <a:ln w="9525" algn="ctr">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5" name="Freeform 404"/>
                        <a:cNvSpPr>
                          <a:spLocks/>
                        </a:cNvSpPr>
                      </a:nvSpPr>
                      <a:spPr bwMode="auto">
                        <a:xfrm>
                          <a:off x="4016375" y="2767013"/>
                          <a:ext cx="1169988" cy="433387"/>
                        </a:xfrm>
                        <a:custGeom>
                          <a:avLst/>
                          <a:gdLst>
                            <a:gd name="T0" fmla="*/ 0 w 111"/>
                            <a:gd name="T1" fmla="*/ 2147483647 h 125"/>
                            <a:gd name="T2" fmla="*/ 2147483647 w 111"/>
                            <a:gd name="T3" fmla="*/ 2147483647 h 125"/>
                            <a:gd name="T4" fmla="*/ 2147483647 w 111"/>
                            <a:gd name="T5" fmla="*/ 2147483647 h 125"/>
                            <a:gd name="T6" fmla="*/ 2147483647 w 111"/>
                            <a:gd name="T7" fmla="*/ 0 h 125"/>
                            <a:gd name="T8" fmla="*/ 0 w 111"/>
                            <a:gd name="T9" fmla="*/ 2147483647 h 125"/>
                            <a:gd name="T10" fmla="*/ 0 60000 65536"/>
                            <a:gd name="T11" fmla="*/ 0 60000 65536"/>
                            <a:gd name="T12" fmla="*/ 0 60000 65536"/>
                            <a:gd name="T13" fmla="*/ 0 60000 65536"/>
                            <a:gd name="T14" fmla="*/ 0 60000 65536"/>
                            <a:gd name="T15" fmla="*/ 0 w 111"/>
                            <a:gd name="T16" fmla="*/ 0 h 125"/>
                            <a:gd name="T17" fmla="*/ 111 w 111"/>
                            <a:gd name="T18" fmla="*/ 125 h 125"/>
                          </a:gdLst>
                          <a:ahLst/>
                          <a:cxnLst>
                            <a:cxn ang="T10">
                              <a:pos x="T0" y="T1"/>
                            </a:cxn>
                            <a:cxn ang="T11">
                              <a:pos x="T2" y="T3"/>
                            </a:cxn>
                            <a:cxn ang="T12">
                              <a:pos x="T4" y="T5"/>
                            </a:cxn>
                            <a:cxn ang="T13">
                              <a:pos x="T6" y="T7"/>
                            </a:cxn>
                            <a:cxn ang="T14">
                              <a:pos x="T8" y="T9"/>
                            </a:cxn>
                          </a:cxnLst>
                          <a:rect l="T15" t="T16" r="T17" b="T18"/>
                          <a:pathLst>
                            <a:path w="111" h="125">
                              <a:moveTo>
                                <a:pt x="0" y="112"/>
                              </a:moveTo>
                              <a:cubicBezTo>
                                <a:pt x="17" y="121"/>
                                <a:pt x="37" y="125"/>
                                <a:pt x="56" y="125"/>
                              </a:cubicBezTo>
                              <a:cubicBezTo>
                                <a:pt x="75" y="125"/>
                                <a:pt x="94" y="121"/>
                                <a:pt x="111" y="113"/>
                              </a:cubicBezTo>
                              <a:lnTo>
                                <a:pt x="56" y="0"/>
                              </a:lnTo>
                              <a:lnTo>
                                <a:pt x="0" y="112"/>
                              </a:lnTo>
                              <a:close/>
                            </a:path>
                          </a:pathLst>
                        </a:custGeom>
                        <a:solidFill>
                          <a:srgbClr val="DED742"/>
                        </a:solidFill>
                        <a:ln w="9525" algn="ctr">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6" name="Freeform 405"/>
                        <a:cNvSpPr>
                          <a:spLocks/>
                        </a:cNvSpPr>
                      </a:nvSpPr>
                      <a:spPr bwMode="auto">
                        <a:xfrm>
                          <a:off x="3205163" y="2749550"/>
                          <a:ext cx="1284287" cy="387350"/>
                        </a:xfrm>
                        <a:custGeom>
                          <a:avLst/>
                          <a:gdLst>
                            <a:gd name="T0" fmla="*/ 0 w 122"/>
                            <a:gd name="T1" fmla="*/ 2147483647 h 112"/>
                            <a:gd name="T2" fmla="*/ 2147483647 w 122"/>
                            <a:gd name="T3" fmla="*/ 2147483647 h 112"/>
                            <a:gd name="T4" fmla="*/ 2147483647 w 122"/>
                            <a:gd name="T5" fmla="*/ 0 h 112"/>
                            <a:gd name="T6" fmla="*/ 0 w 122"/>
                            <a:gd name="T7" fmla="*/ 2147483647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DED742"/>
                        </a:solidFill>
                        <a:ln w="9525">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7" name="Freeform 406"/>
                        <a:cNvSpPr>
                          <a:spLocks/>
                        </a:cNvSpPr>
                      </a:nvSpPr>
                      <a:spPr bwMode="auto">
                        <a:xfrm>
                          <a:off x="3130550" y="2433638"/>
                          <a:ext cx="1328738" cy="368300"/>
                        </a:xfrm>
                        <a:custGeom>
                          <a:avLst/>
                          <a:gdLst>
                            <a:gd name="T0" fmla="*/ 2147483647 w 126"/>
                            <a:gd name="T1" fmla="*/ 0 h 106"/>
                            <a:gd name="T2" fmla="*/ 2147483647 w 126"/>
                            <a:gd name="T3" fmla="*/ 2147483647 h 106"/>
                            <a:gd name="T4" fmla="*/ 2147483647 w 126"/>
                            <a:gd name="T5" fmla="*/ 2147483647 h 106"/>
                            <a:gd name="T6" fmla="*/ 2147483647 w 126"/>
                            <a:gd name="T7" fmla="*/ 2147483647 h 106"/>
                            <a:gd name="T8" fmla="*/ 2147483647 w 126"/>
                            <a:gd name="T9" fmla="*/ 0 h 106"/>
                            <a:gd name="T10" fmla="*/ 0 60000 65536"/>
                            <a:gd name="T11" fmla="*/ 0 60000 65536"/>
                            <a:gd name="T12" fmla="*/ 0 60000 65536"/>
                            <a:gd name="T13" fmla="*/ 0 60000 65536"/>
                            <a:gd name="T14" fmla="*/ 0 60000 65536"/>
                            <a:gd name="T15" fmla="*/ 0 w 126"/>
                            <a:gd name="T16" fmla="*/ 0 h 106"/>
                            <a:gd name="T17" fmla="*/ 126 w 126"/>
                            <a:gd name="T18" fmla="*/ 106 h 106"/>
                          </a:gdLst>
                          <a:ahLst/>
                          <a:cxnLst>
                            <a:cxn ang="T10">
                              <a:pos x="T0" y="T1"/>
                            </a:cxn>
                            <a:cxn ang="T11">
                              <a:pos x="T2" y="T3"/>
                            </a:cxn>
                            <a:cxn ang="T12">
                              <a:pos x="T4" y="T5"/>
                            </a:cxn>
                            <a:cxn ang="T13">
                              <a:pos x="T6" y="T7"/>
                            </a:cxn>
                            <a:cxn ang="T14">
                              <a:pos x="T8" y="T9"/>
                            </a:cxn>
                          </a:cxnLst>
                          <a:rect l="T15" t="T16" r="T17" b="T18"/>
                          <a:pathLst>
                            <a:path w="126" h="106">
                              <a:moveTo>
                                <a:pt x="29" y="0"/>
                              </a:moveTo>
                              <a:cubicBezTo>
                                <a:pt x="10" y="22"/>
                                <a:pt x="1" y="50"/>
                                <a:pt x="1" y="79"/>
                              </a:cubicBezTo>
                              <a:cubicBezTo>
                                <a:pt x="0" y="88"/>
                                <a:pt x="2" y="97"/>
                                <a:pt x="4" y="106"/>
                              </a:cubicBezTo>
                              <a:lnTo>
                                <a:pt x="126" y="79"/>
                              </a:lnTo>
                              <a:lnTo>
                                <a:pt x="29" y="0"/>
                              </a:lnTo>
                              <a:close/>
                            </a:path>
                          </a:pathLst>
                        </a:custGeom>
                        <a:solidFill>
                          <a:srgbClr val="DED742"/>
                        </a:solidFill>
                        <a:ln w="9525" algn="ctr">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8" name="Freeform 407"/>
                        <a:cNvSpPr>
                          <a:spLocks/>
                        </a:cNvSpPr>
                      </a:nvSpPr>
                      <a:spPr bwMode="auto">
                        <a:xfrm>
                          <a:off x="3521075" y="2239963"/>
                          <a:ext cx="1022350" cy="433387"/>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CFDFB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79" name="Freeform 408"/>
                        <a:cNvSpPr>
                          <a:spLocks/>
                        </a:cNvSpPr>
                      </a:nvSpPr>
                      <a:spPr bwMode="auto">
                        <a:xfrm>
                          <a:off x="4016375" y="2970213"/>
                          <a:ext cx="238125" cy="185737"/>
                        </a:xfrm>
                        <a:custGeom>
                          <a:avLst/>
                          <a:gdLst>
                            <a:gd name="T0" fmla="*/ 0 w 350"/>
                            <a:gd name="T1" fmla="*/ 2147483647 h 274"/>
                            <a:gd name="T2" fmla="*/ 2147483647 w 350"/>
                            <a:gd name="T3" fmla="*/ 2147483647 h 274"/>
                            <a:gd name="T4" fmla="*/ 2147483647 w 350"/>
                            <a:gd name="T5" fmla="*/ 2147483647 h 274"/>
                            <a:gd name="T6" fmla="*/ 2147483647 w 350"/>
                            <a:gd name="T7" fmla="*/ 2147483647 h 274"/>
                            <a:gd name="T8" fmla="*/ 2147483647 w 350"/>
                            <a:gd name="T9" fmla="*/ 0 h 274"/>
                            <a:gd name="T10" fmla="*/ 0 w 350"/>
                            <a:gd name="T11" fmla="*/ 2147483647 h 274"/>
                            <a:gd name="T12" fmla="*/ 0 60000 65536"/>
                            <a:gd name="T13" fmla="*/ 0 60000 65536"/>
                            <a:gd name="T14" fmla="*/ 0 60000 65536"/>
                            <a:gd name="T15" fmla="*/ 0 60000 65536"/>
                            <a:gd name="T16" fmla="*/ 0 60000 65536"/>
                            <a:gd name="T17" fmla="*/ 0 60000 65536"/>
                            <a:gd name="T18" fmla="*/ 0 w 350"/>
                            <a:gd name="T19" fmla="*/ 0 h 274"/>
                            <a:gd name="T20" fmla="*/ 350 w 350"/>
                            <a:gd name="T21" fmla="*/ 274 h 274"/>
                          </a:gdLst>
                          <a:ahLst/>
                          <a:cxnLst>
                            <a:cxn ang="T12">
                              <a:pos x="T0" y="T1"/>
                            </a:cxn>
                            <a:cxn ang="T13">
                              <a:pos x="T2" y="T3"/>
                            </a:cxn>
                            <a:cxn ang="T14">
                              <a:pos x="T4" y="T5"/>
                            </a:cxn>
                            <a:cxn ang="T15">
                              <a:pos x="T6" y="T7"/>
                            </a:cxn>
                            <a:cxn ang="T16">
                              <a:pos x="T8" y="T9"/>
                            </a:cxn>
                            <a:cxn ang="T17">
                              <a:pos x="T10" y="T11"/>
                            </a:cxn>
                          </a:cxnLst>
                          <a:rect l="T18" t="T19" r="T20" b="T21"/>
                          <a:pathLst>
                            <a:path w="350" h="274">
                              <a:moveTo>
                                <a:pt x="0" y="274"/>
                              </a:moveTo>
                              <a:lnTo>
                                <a:pt x="350" y="43"/>
                              </a:lnTo>
                              <a:lnTo>
                                <a:pt x="168" y="25"/>
                              </a:lnTo>
                              <a:lnTo>
                                <a:pt x="26" y="6"/>
                              </a:lnTo>
                              <a:lnTo>
                                <a:pt x="2" y="0"/>
                              </a:lnTo>
                              <a:lnTo>
                                <a:pt x="0" y="274"/>
                              </a:lnTo>
                              <a:close/>
                            </a:path>
                          </a:pathLst>
                        </a:custGeom>
                        <a:solidFill>
                          <a:srgbClr val="2F6CA3"/>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80" name="Freeform 409"/>
                        <a:cNvSpPr>
                          <a:spLocks/>
                        </a:cNvSpPr>
                      </a:nvSpPr>
                      <a:spPr bwMode="auto">
                        <a:xfrm>
                          <a:off x="3203575" y="2657475"/>
                          <a:ext cx="227013" cy="184150"/>
                        </a:xfrm>
                        <a:custGeom>
                          <a:avLst/>
                          <a:gdLst>
                            <a:gd name="T0" fmla="*/ 0 w 335"/>
                            <a:gd name="T1" fmla="*/ 0 h 273"/>
                            <a:gd name="T2" fmla="*/ 2147483647 w 335"/>
                            <a:gd name="T3" fmla="*/ 2147483647 h 273"/>
                            <a:gd name="T4" fmla="*/ 2147483647 w 335"/>
                            <a:gd name="T5" fmla="*/ 2147483647 h 273"/>
                            <a:gd name="T6" fmla="*/ 2147483647 w 335"/>
                            <a:gd name="T7" fmla="*/ 2147483647 h 273"/>
                            <a:gd name="T8" fmla="*/ 2147483647 w 335"/>
                            <a:gd name="T9" fmla="*/ 2147483647 h 273"/>
                            <a:gd name="T10" fmla="*/ 2147483647 w 335"/>
                            <a:gd name="T11" fmla="*/ 2147483647 h 273"/>
                            <a:gd name="T12" fmla="*/ 2147483647 w 335"/>
                            <a:gd name="T13" fmla="*/ 2147483647 h 273"/>
                            <a:gd name="T14" fmla="*/ 2147483647 w 335"/>
                            <a:gd name="T15" fmla="*/ 2147483647 h 273"/>
                            <a:gd name="T16" fmla="*/ 2147483647 w 335"/>
                            <a:gd name="T17" fmla="*/ 2147483647 h 273"/>
                            <a:gd name="T18" fmla="*/ 0 w 335"/>
                            <a:gd name="T19" fmla="*/ 0 h 27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35"/>
                            <a:gd name="T31" fmla="*/ 0 h 273"/>
                            <a:gd name="T32" fmla="*/ 335 w 335"/>
                            <a:gd name="T33" fmla="*/ 273 h 27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35" h="273">
                              <a:moveTo>
                                <a:pt x="0" y="0"/>
                              </a:moveTo>
                              <a:lnTo>
                                <a:pt x="29" y="40"/>
                              </a:lnTo>
                              <a:lnTo>
                                <a:pt x="99" y="108"/>
                              </a:lnTo>
                              <a:lnTo>
                                <a:pt x="197" y="175"/>
                              </a:lnTo>
                              <a:lnTo>
                                <a:pt x="306" y="235"/>
                              </a:lnTo>
                              <a:lnTo>
                                <a:pt x="335" y="247"/>
                              </a:lnTo>
                              <a:lnTo>
                                <a:pt x="324" y="252"/>
                              </a:lnTo>
                              <a:lnTo>
                                <a:pt x="2" y="273"/>
                              </a:lnTo>
                              <a:lnTo>
                                <a:pt x="3" y="13"/>
                              </a:lnTo>
                              <a:lnTo>
                                <a:pt x="0" y="0"/>
                              </a:lnTo>
                              <a:close/>
                            </a:path>
                          </a:pathLst>
                        </a:custGeom>
                        <a:solidFill>
                          <a:srgbClr val="2F6CA3"/>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81" name="Freeform 410"/>
                        <a:cNvSpPr>
                          <a:spLocks/>
                        </a:cNvSpPr>
                      </a:nvSpPr>
                      <a:spPr bwMode="auto">
                        <a:xfrm flipH="1">
                          <a:off x="4943475" y="2970213"/>
                          <a:ext cx="238125" cy="185737"/>
                        </a:xfrm>
                        <a:custGeom>
                          <a:avLst/>
                          <a:gdLst>
                            <a:gd name="T0" fmla="*/ 0 w 350"/>
                            <a:gd name="T1" fmla="*/ 2147483647 h 274"/>
                            <a:gd name="T2" fmla="*/ 2147483647 w 350"/>
                            <a:gd name="T3" fmla="*/ 2147483647 h 274"/>
                            <a:gd name="T4" fmla="*/ 2147483647 w 350"/>
                            <a:gd name="T5" fmla="*/ 2147483647 h 274"/>
                            <a:gd name="T6" fmla="*/ 2147483647 w 350"/>
                            <a:gd name="T7" fmla="*/ 2147483647 h 274"/>
                            <a:gd name="T8" fmla="*/ 2147483647 w 350"/>
                            <a:gd name="T9" fmla="*/ 0 h 274"/>
                            <a:gd name="T10" fmla="*/ 0 w 350"/>
                            <a:gd name="T11" fmla="*/ 2147483647 h 274"/>
                            <a:gd name="T12" fmla="*/ 0 60000 65536"/>
                            <a:gd name="T13" fmla="*/ 0 60000 65536"/>
                            <a:gd name="T14" fmla="*/ 0 60000 65536"/>
                            <a:gd name="T15" fmla="*/ 0 60000 65536"/>
                            <a:gd name="T16" fmla="*/ 0 60000 65536"/>
                            <a:gd name="T17" fmla="*/ 0 60000 65536"/>
                            <a:gd name="T18" fmla="*/ 0 w 350"/>
                            <a:gd name="T19" fmla="*/ 0 h 274"/>
                            <a:gd name="T20" fmla="*/ 350 w 350"/>
                            <a:gd name="T21" fmla="*/ 274 h 274"/>
                          </a:gdLst>
                          <a:ahLst/>
                          <a:cxnLst>
                            <a:cxn ang="T12">
                              <a:pos x="T0" y="T1"/>
                            </a:cxn>
                            <a:cxn ang="T13">
                              <a:pos x="T2" y="T3"/>
                            </a:cxn>
                            <a:cxn ang="T14">
                              <a:pos x="T4" y="T5"/>
                            </a:cxn>
                            <a:cxn ang="T15">
                              <a:pos x="T6" y="T7"/>
                            </a:cxn>
                            <a:cxn ang="T16">
                              <a:pos x="T8" y="T9"/>
                            </a:cxn>
                            <a:cxn ang="T17">
                              <a:pos x="T10" y="T11"/>
                            </a:cxn>
                          </a:cxnLst>
                          <a:rect l="T18" t="T19" r="T20" b="T21"/>
                          <a:pathLst>
                            <a:path w="350" h="274">
                              <a:moveTo>
                                <a:pt x="0" y="274"/>
                              </a:moveTo>
                              <a:lnTo>
                                <a:pt x="350" y="43"/>
                              </a:lnTo>
                              <a:lnTo>
                                <a:pt x="168" y="25"/>
                              </a:lnTo>
                              <a:lnTo>
                                <a:pt x="26" y="6"/>
                              </a:lnTo>
                              <a:lnTo>
                                <a:pt x="2" y="0"/>
                              </a:lnTo>
                              <a:lnTo>
                                <a:pt x="0" y="274"/>
                              </a:lnTo>
                              <a:close/>
                            </a:path>
                          </a:pathLst>
                        </a:custGeom>
                        <a:solidFill>
                          <a:srgbClr val="2F6CA3"/>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46" name="Group 412"/>
                        <a:cNvGrpSpPr>
                          <a:grpSpLocks/>
                        </a:cNvGrpSpPr>
                      </a:nvGrpSpPr>
                      <a:grpSpPr bwMode="auto">
                        <a:xfrm>
                          <a:off x="3131228" y="2060129"/>
                          <a:ext cx="2950486" cy="962257"/>
                          <a:chOff x="568" y="887"/>
                          <a:chExt cx="4354" cy="1420"/>
                        </a:xfrm>
                      </a:grpSpPr>
                      <a:grpSp>
                        <a:nvGrpSpPr>
                          <a:cNvPr id="93" name="Group 413"/>
                          <a:cNvGrpSpPr>
                            <a:grpSpLocks/>
                          </a:cNvGrpSpPr>
                        </a:nvGrpSpPr>
                        <a:grpSpPr bwMode="auto">
                          <a:xfrm>
                            <a:off x="568" y="887"/>
                            <a:ext cx="4354" cy="1420"/>
                            <a:chOff x="340" y="1026"/>
                            <a:chExt cx="2711" cy="885"/>
                          </a:xfrm>
                        </a:grpSpPr>
                        <a:sp>
                          <a:nvSpPr>
                            <a:cNvPr id="14432" name="Freeform 414"/>
                            <a:cNvSpPr>
                              <a:spLocks/>
                            </a:cNvSpPr>
                          </a:nvSpPr>
                          <a:spPr bwMode="auto">
                            <a:xfrm>
                              <a:off x="1754" y="1026"/>
                              <a:ext cx="939" cy="401"/>
                            </a:xfrm>
                            <a:custGeom>
                              <a:avLst/>
                              <a:gdLst>
                                <a:gd name="T0" fmla="*/ 2147483647 w 97"/>
                                <a:gd name="T1" fmla="*/ 2147483647 h 126"/>
                                <a:gd name="T2" fmla="*/ 0 w 97"/>
                                <a:gd name="T3" fmla="*/ 1116483534 h 126"/>
                                <a:gd name="T4" fmla="*/ 0 w 97"/>
                                <a:gd name="T5" fmla="*/ 1116483534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3" name="Freeform 415"/>
                            <a:cNvSpPr>
                              <a:spLocks/>
                            </a:cNvSpPr>
                          </a:nvSpPr>
                          <a:spPr bwMode="auto">
                            <a:xfrm>
                              <a:off x="1831" y="1204"/>
                              <a:ext cx="1220" cy="344"/>
                            </a:xfrm>
                            <a:custGeom>
                              <a:avLst/>
                              <a:gdLst>
                                <a:gd name="T0" fmla="*/ 2147483647 w 126"/>
                                <a:gd name="T1" fmla="*/ 2147483647 h 108"/>
                                <a:gd name="T2" fmla="*/ 2147483647 w 126"/>
                                <a:gd name="T3" fmla="*/ 2147483647 h 108"/>
                                <a:gd name="T4" fmla="*/ 2147483647 w 126"/>
                                <a:gd name="T5" fmla="*/ 0 h 108"/>
                                <a:gd name="T6" fmla="*/ 0 w 126"/>
                                <a:gd name="T7" fmla="*/ 2147483647 h 108"/>
                                <a:gd name="T8" fmla="*/ 2147483647 w 126"/>
                                <a:gd name="T9" fmla="*/ 2147483647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4" name="Freeform 416"/>
                            <a:cNvSpPr>
                              <a:spLocks/>
                            </a:cNvSpPr>
                          </a:nvSpPr>
                          <a:spPr bwMode="auto">
                            <a:xfrm>
                              <a:off x="1802" y="1497"/>
                              <a:ext cx="1182" cy="359"/>
                            </a:xfrm>
                            <a:custGeom>
                              <a:avLst/>
                              <a:gdLst>
                                <a:gd name="T0" fmla="*/ 2147483647 w 122"/>
                                <a:gd name="T1" fmla="*/ 2147483647 h 113"/>
                                <a:gd name="T2" fmla="*/ 2147483647 w 122"/>
                                <a:gd name="T3" fmla="*/ 2147483647 h 113"/>
                                <a:gd name="T4" fmla="*/ 0 w 122"/>
                                <a:gd name="T5" fmla="*/ 0 h 113"/>
                                <a:gd name="T6" fmla="*/ 2147483647 w 122"/>
                                <a:gd name="T7" fmla="*/ 2147483647 h 113"/>
                                <a:gd name="T8" fmla="*/ 0 60000 65536"/>
                                <a:gd name="T9" fmla="*/ 0 60000 65536"/>
                                <a:gd name="T10" fmla="*/ 0 60000 65536"/>
                                <a:gd name="T11" fmla="*/ 0 60000 65536"/>
                                <a:gd name="T12" fmla="*/ 0 w 122"/>
                                <a:gd name="T13" fmla="*/ 0 h 113"/>
                                <a:gd name="T14" fmla="*/ 122 w 122"/>
                                <a:gd name="T15" fmla="*/ 113 h 113"/>
                              </a:gdLst>
                              <a:ahLst/>
                              <a:cxnLst>
                                <a:cxn ang="T8">
                                  <a:pos x="T0" y="T1"/>
                                </a:cxn>
                                <a:cxn ang="T9">
                                  <a:pos x="T2" y="T3"/>
                                </a:cxn>
                                <a:cxn ang="T10">
                                  <a:pos x="T4" y="T5"/>
                                </a:cxn>
                                <a:cxn ang="T11">
                                  <a:pos x="T6" y="T7"/>
                                </a:cxn>
                              </a:cxnLst>
                              <a:rect l="T12" t="T13" r="T14" b="T15"/>
                              <a:pathLst>
                                <a:path w="122" h="113">
                                  <a:moveTo>
                                    <a:pt x="55" y="113"/>
                                  </a:moveTo>
                                  <a:cubicBezTo>
                                    <a:pt x="89" y="96"/>
                                    <a:pt x="114" y="65"/>
                                    <a:pt x="122" y="28"/>
                                  </a:cubicBezTo>
                                  <a:lnTo>
                                    <a:pt x="0" y="0"/>
                                  </a:lnTo>
                                  <a:lnTo>
                                    <a:pt x="55" y="113"/>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5" name="Freeform 417"/>
                            <a:cNvSpPr>
                              <a:spLocks/>
                            </a:cNvSpPr>
                          </a:nvSpPr>
                          <a:spPr bwMode="auto">
                            <a:xfrm>
                              <a:off x="1154" y="1513"/>
                              <a:ext cx="1074" cy="398"/>
                            </a:xfrm>
                            <a:custGeom>
                              <a:avLst/>
                              <a:gdLst>
                                <a:gd name="T0" fmla="*/ 0 w 111"/>
                                <a:gd name="T1" fmla="*/ 2147483647 h 125"/>
                                <a:gd name="T2" fmla="*/ 2147483647 w 111"/>
                                <a:gd name="T3" fmla="*/ 2147483647 h 125"/>
                                <a:gd name="T4" fmla="*/ 2147483647 w 111"/>
                                <a:gd name="T5" fmla="*/ 2147483647 h 125"/>
                                <a:gd name="T6" fmla="*/ 2147483647 w 111"/>
                                <a:gd name="T7" fmla="*/ 0 h 125"/>
                                <a:gd name="T8" fmla="*/ 0 w 111"/>
                                <a:gd name="T9" fmla="*/ 2147483647 h 125"/>
                                <a:gd name="T10" fmla="*/ 0 60000 65536"/>
                                <a:gd name="T11" fmla="*/ 0 60000 65536"/>
                                <a:gd name="T12" fmla="*/ 0 60000 65536"/>
                                <a:gd name="T13" fmla="*/ 0 60000 65536"/>
                                <a:gd name="T14" fmla="*/ 0 60000 65536"/>
                                <a:gd name="T15" fmla="*/ 0 w 111"/>
                                <a:gd name="T16" fmla="*/ 0 h 125"/>
                                <a:gd name="T17" fmla="*/ 111 w 111"/>
                                <a:gd name="T18" fmla="*/ 125 h 125"/>
                              </a:gdLst>
                              <a:ahLst/>
                              <a:cxnLst>
                                <a:cxn ang="T10">
                                  <a:pos x="T0" y="T1"/>
                                </a:cxn>
                                <a:cxn ang="T11">
                                  <a:pos x="T2" y="T3"/>
                                </a:cxn>
                                <a:cxn ang="T12">
                                  <a:pos x="T4" y="T5"/>
                                </a:cxn>
                                <a:cxn ang="T13">
                                  <a:pos x="T6" y="T7"/>
                                </a:cxn>
                                <a:cxn ang="T14">
                                  <a:pos x="T8" y="T9"/>
                                </a:cxn>
                              </a:cxnLst>
                              <a:rect l="T15" t="T16" r="T17" b="T18"/>
                              <a:pathLst>
                                <a:path w="111" h="125">
                                  <a:moveTo>
                                    <a:pt x="0" y="112"/>
                                  </a:moveTo>
                                  <a:cubicBezTo>
                                    <a:pt x="17" y="121"/>
                                    <a:pt x="37" y="125"/>
                                    <a:pt x="56" y="125"/>
                                  </a:cubicBezTo>
                                  <a:cubicBezTo>
                                    <a:pt x="75" y="125"/>
                                    <a:pt x="94" y="121"/>
                                    <a:pt x="111" y="113"/>
                                  </a:cubicBezTo>
                                  <a:lnTo>
                                    <a:pt x="56" y="0"/>
                                  </a:lnTo>
                                  <a:lnTo>
                                    <a:pt x="0" y="112"/>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6" name="Freeform 418"/>
                            <a:cNvSpPr>
                              <a:spLocks/>
                            </a:cNvSpPr>
                          </a:nvSpPr>
                          <a:spPr bwMode="auto">
                            <a:xfrm>
                              <a:off x="408" y="1497"/>
                              <a:ext cx="1181" cy="356"/>
                            </a:xfrm>
                            <a:custGeom>
                              <a:avLst/>
                              <a:gdLst>
                                <a:gd name="T0" fmla="*/ 0 w 122"/>
                                <a:gd name="T1" fmla="*/ 2147483647 h 112"/>
                                <a:gd name="T2" fmla="*/ 2147483647 w 122"/>
                                <a:gd name="T3" fmla="*/ 2147483647 h 112"/>
                                <a:gd name="T4" fmla="*/ 2147483647 w 122"/>
                                <a:gd name="T5" fmla="*/ 0 h 112"/>
                                <a:gd name="T6" fmla="*/ 0 w 122"/>
                                <a:gd name="T7" fmla="*/ 2147483647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7" name="Freeform 419"/>
                            <a:cNvSpPr>
                              <a:spLocks/>
                            </a:cNvSpPr>
                          </a:nvSpPr>
                          <a:spPr bwMode="auto">
                            <a:xfrm>
                              <a:off x="340" y="1207"/>
                              <a:ext cx="1220" cy="338"/>
                            </a:xfrm>
                            <a:custGeom>
                              <a:avLst/>
                              <a:gdLst>
                                <a:gd name="T0" fmla="*/ 2147483647 w 126"/>
                                <a:gd name="T1" fmla="*/ 0 h 106"/>
                                <a:gd name="T2" fmla="*/ 2147483647 w 126"/>
                                <a:gd name="T3" fmla="*/ 2147483647 h 106"/>
                                <a:gd name="T4" fmla="*/ 2147483647 w 126"/>
                                <a:gd name="T5" fmla="*/ 2147483647 h 106"/>
                                <a:gd name="T6" fmla="*/ 2147483647 w 126"/>
                                <a:gd name="T7" fmla="*/ 2147483647 h 106"/>
                                <a:gd name="T8" fmla="*/ 2147483647 w 126"/>
                                <a:gd name="T9" fmla="*/ 0 h 106"/>
                                <a:gd name="T10" fmla="*/ 0 60000 65536"/>
                                <a:gd name="T11" fmla="*/ 0 60000 65536"/>
                                <a:gd name="T12" fmla="*/ 0 60000 65536"/>
                                <a:gd name="T13" fmla="*/ 0 60000 65536"/>
                                <a:gd name="T14" fmla="*/ 0 60000 65536"/>
                                <a:gd name="T15" fmla="*/ 0 w 126"/>
                                <a:gd name="T16" fmla="*/ 0 h 106"/>
                                <a:gd name="T17" fmla="*/ 126 w 126"/>
                                <a:gd name="T18" fmla="*/ 106 h 106"/>
                              </a:gdLst>
                              <a:ahLst/>
                              <a:cxnLst>
                                <a:cxn ang="T10">
                                  <a:pos x="T0" y="T1"/>
                                </a:cxn>
                                <a:cxn ang="T11">
                                  <a:pos x="T2" y="T3"/>
                                </a:cxn>
                                <a:cxn ang="T12">
                                  <a:pos x="T4" y="T5"/>
                                </a:cxn>
                                <a:cxn ang="T13">
                                  <a:pos x="T6" y="T7"/>
                                </a:cxn>
                                <a:cxn ang="T14">
                                  <a:pos x="T8" y="T9"/>
                                </a:cxn>
                              </a:cxnLst>
                              <a:rect l="T15" t="T16" r="T17" b="T18"/>
                              <a:pathLst>
                                <a:path w="126" h="106">
                                  <a:moveTo>
                                    <a:pt x="29" y="0"/>
                                  </a:moveTo>
                                  <a:cubicBezTo>
                                    <a:pt x="10" y="22"/>
                                    <a:pt x="1" y="50"/>
                                    <a:pt x="1" y="79"/>
                                  </a:cubicBezTo>
                                  <a:cubicBezTo>
                                    <a:pt x="0" y="88"/>
                                    <a:pt x="2" y="97"/>
                                    <a:pt x="4" y="106"/>
                                  </a:cubicBezTo>
                                  <a:lnTo>
                                    <a:pt x="126" y="79"/>
                                  </a:lnTo>
                                  <a:lnTo>
                                    <a:pt x="29"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8" name="Freeform 420"/>
                            <a:cNvSpPr>
                              <a:spLocks/>
                            </a:cNvSpPr>
                          </a:nvSpPr>
                          <a:spPr bwMode="auto">
                            <a:xfrm>
                              <a:off x="699" y="1029"/>
                              <a:ext cx="939" cy="398"/>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430" name="Freeform 421"/>
                          <a:cNvSpPr>
                            <a:spLocks/>
                          </a:cNvSpPr>
                        </a:nvSpPr>
                        <a:spPr bwMode="auto">
                          <a:xfrm>
                            <a:off x="2838" y="891"/>
                            <a:ext cx="1509" cy="644"/>
                          </a:xfrm>
                          <a:custGeom>
                            <a:avLst/>
                            <a:gdLst>
                              <a:gd name="T0" fmla="*/ 2147483647 w 97"/>
                              <a:gd name="T1" fmla="*/ 2147483647 h 126"/>
                              <a:gd name="T2" fmla="*/ 0 w 97"/>
                              <a:gd name="T3" fmla="*/ 2147483647 h 126"/>
                              <a:gd name="T4" fmla="*/ 0 w 97"/>
                              <a:gd name="T5" fmla="*/ 2147483647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31" name="Freeform 422"/>
                          <a:cNvSpPr>
                            <a:spLocks/>
                          </a:cNvSpPr>
                        </a:nvSpPr>
                        <a:spPr bwMode="auto">
                          <a:xfrm>
                            <a:off x="1144" y="896"/>
                            <a:ext cx="1508" cy="639"/>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000000"/>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47" name="Group 423"/>
                        <a:cNvGrpSpPr>
                          <a:grpSpLocks/>
                        </a:cNvGrpSpPr>
                      </a:nvGrpSpPr>
                      <a:grpSpPr bwMode="auto">
                        <a:xfrm>
                          <a:off x="3171825" y="1873248"/>
                          <a:ext cx="2868613" cy="1081087"/>
                          <a:chOff x="627" y="2449"/>
                          <a:chExt cx="4235" cy="1596"/>
                        </a:xfrm>
                      </a:grpSpPr>
                      <a:sp>
                        <a:nvSpPr>
                          <a:cNvPr id="14423" name="Freeform 424"/>
                          <a:cNvSpPr>
                            <a:spLocks/>
                          </a:cNvSpPr>
                        </a:nvSpPr>
                        <a:spPr bwMode="auto">
                          <a:xfrm>
                            <a:off x="1144" y="2453"/>
                            <a:ext cx="1509" cy="903"/>
                          </a:xfrm>
                          <a:custGeom>
                            <a:avLst/>
                            <a:gdLst>
                              <a:gd name="T0" fmla="*/ 0 w 1509"/>
                              <a:gd name="T1" fmla="*/ 0 h 903"/>
                              <a:gd name="T2" fmla="*/ 1509 w 1509"/>
                              <a:gd name="T3" fmla="*/ 400 h 903"/>
                              <a:gd name="T4" fmla="*/ 1509 w 1509"/>
                              <a:gd name="T5" fmla="*/ 903 h 903"/>
                              <a:gd name="T6" fmla="*/ 3 w 1509"/>
                              <a:gd name="T7" fmla="*/ 497 h 903"/>
                              <a:gd name="T8" fmla="*/ 0 w 1509"/>
                              <a:gd name="T9" fmla="*/ 0 h 903"/>
                              <a:gd name="T10" fmla="*/ 0 60000 65536"/>
                              <a:gd name="T11" fmla="*/ 0 60000 65536"/>
                              <a:gd name="T12" fmla="*/ 0 60000 65536"/>
                              <a:gd name="T13" fmla="*/ 0 60000 65536"/>
                              <a:gd name="T14" fmla="*/ 0 60000 65536"/>
                              <a:gd name="T15" fmla="*/ 0 w 1509"/>
                              <a:gd name="T16" fmla="*/ 0 h 903"/>
                              <a:gd name="T17" fmla="*/ 1509 w 1509"/>
                              <a:gd name="T18" fmla="*/ 903 h 903"/>
                            </a:gdLst>
                            <a:ahLst/>
                            <a:cxnLst>
                              <a:cxn ang="T10">
                                <a:pos x="T0" y="T1"/>
                              </a:cxn>
                              <a:cxn ang="T11">
                                <a:pos x="T2" y="T3"/>
                              </a:cxn>
                              <a:cxn ang="T12">
                                <a:pos x="T4" y="T5"/>
                              </a:cxn>
                              <a:cxn ang="T13">
                                <a:pos x="T6" y="T7"/>
                              </a:cxn>
                              <a:cxn ang="T14">
                                <a:pos x="T8" y="T9"/>
                              </a:cxn>
                            </a:cxnLst>
                            <a:rect l="T15" t="T16" r="T17" b="T18"/>
                            <a:pathLst>
                              <a:path w="1509" h="903">
                                <a:moveTo>
                                  <a:pt x="0" y="0"/>
                                </a:moveTo>
                                <a:lnTo>
                                  <a:pt x="1509" y="400"/>
                                </a:lnTo>
                                <a:lnTo>
                                  <a:pt x="1509" y="903"/>
                                </a:lnTo>
                                <a:lnTo>
                                  <a:pt x="3" y="497"/>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4" name="Freeform 425"/>
                          <a:cNvSpPr>
                            <a:spLocks/>
                          </a:cNvSpPr>
                        </a:nvSpPr>
                        <a:spPr bwMode="auto">
                          <a:xfrm flipH="1">
                            <a:off x="2841" y="2449"/>
                            <a:ext cx="1496" cy="907"/>
                          </a:xfrm>
                          <a:custGeom>
                            <a:avLst/>
                            <a:gdLst>
                              <a:gd name="T0" fmla="*/ 0 w 1509"/>
                              <a:gd name="T1" fmla="*/ 0 h 903"/>
                              <a:gd name="T2" fmla="*/ 1291 w 1509"/>
                              <a:gd name="T3" fmla="*/ 436 h 903"/>
                              <a:gd name="T4" fmla="*/ 1291 w 1509"/>
                              <a:gd name="T5" fmla="*/ 975 h 903"/>
                              <a:gd name="T6" fmla="*/ 3 w 1509"/>
                              <a:gd name="T7" fmla="*/ 533 h 903"/>
                              <a:gd name="T8" fmla="*/ 0 w 1509"/>
                              <a:gd name="T9" fmla="*/ 0 h 903"/>
                              <a:gd name="T10" fmla="*/ 0 60000 65536"/>
                              <a:gd name="T11" fmla="*/ 0 60000 65536"/>
                              <a:gd name="T12" fmla="*/ 0 60000 65536"/>
                              <a:gd name="T13" fmla="*/ 0 60000 65536"/>
                              <a:gd name="T14" fmla="*/ 0 60000 65536"/>
                              <a:gd name="T15" fmla="*/ 0 w 1509"/>
                              <a:gd name="T16" fmla="*/ 0 h 903"/>
                              <a:gd name="T17" fmla="*/ 1509 w 1509"/>
                              <a:gd name="T18" fmla="*/ 903 h 903"/>
                            </a:gdLst>
                            <a:ahLst/>
                            <a:cxnLst>
                              <a:cxn ang="T10">
                                <a:pos x="T0" y="T1"/>
                              </a:cxn>
                              <a:cxn ang="T11">
                                <a:pos x="T2" y="T3"/>
                              </a:cxn>
                              <a:cxn ang="T12">
                                <a:pos x="T4" y="T5"/>
                              </a:cxn>
                              <a:cxn ang="T13">
                                <a:pos x="T6" y="T7"/>
                              </a:cxn>
                              <a:cxn ang="T14">
                                <a:pos x="T8" y="T9"/>
                              </a:cxn>
                            </a:cxnLst>
                            <a:rect l="T15" t="T16" r="T17" b="T18"/>
                            <a:pathLst>
                              <a:path w="1509" h="903">
                                <a:moveTo>
                                  <a:pt x="0" y="0"/>
                                </a:moveTo>
                                <a:lnTo>
                                  <a:pt x="1509" y="400"/>
                                </a:lnTo>
                                <a:lnTo>
                                  <a:pt x="1509" y="903"/>
                                </a:lnTo>
                                <a:lnTo>
                                  <a:pt x="3" y="497"/>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5" name="Freeform 426"/>
                          <a:cNvSpPr>
                            <a:spLocks/>
                          </a:cNvSpPr>
                        </a:nvSpPr>
                        <a:spPr bwMode="auto">
                          <a:xfrm>
                            <a:off x="2961" y="2908"/>
                            <a:ext cx="1901" cy="640"/>
                          </a:xfrm>
                          <a:custGeom>
                            <a:avLst/>
                            <a:gdLst>
                              <a:gd name="T0" fmla="*/ 0 w 1901"/>
                              <a:gd name="T1" fmla="*/ 0 h 640"/>
                              <a:gd name="T2" fmla="*/ 1892 w 1901"/>
                              <a:gd name="T3" fmla="*/ 141 h 640"/>
                              <a:gd name="T4" fmla="*/ 1901 w 1901"/>
                              <a:gd name="T5" fmla="*/ 640 h 640"/>
                              <a:gd name="T6" fmla="*/ 5 w 1901"/>
                              <a:gd name="T7" fmla="*/ 498 h 640"/>
                              <a:gd name="T8" fmla="*/ 0 w 1901"/>
                              <a:gd name="T9" fmla="*/ 0 h 640"/>
                              <a:gd name="T10" fmla="*/ 0 60000 65536"/>
                              <a:gd name="T11" fmla="*/ 0 60000 65536"/>
                              <a:gd name="T12" fmla="*/ 0 60000 65536"/>
                              <a:gd name="T13" fmla="*/ 0 60000 65536"/>
                              <a:gd name="T14" fmla="*/ 0 60000 65536"/>
                              <a:gd name="T15" fmla="*/ 0 w 1901"/>
                              <a:gd name="T16" fmla="*/ 0 h 640"/>
                              <a:gd name="T17" fmla="*/ 1901 w 1901"/>
                              <a:gd name="T18" fmla="*/ 640 h 640"/>
                            </a:gdLst>
                            <a:ahLst/>
                            <a:cxnLst>
                              <a:cxn ang="T10">
                                <a:pos x="T0" y="T1"/>
                              </a:cxn>
                              <a:cxn ang="T11">
                                <a:pos x="T2" y="T3"/>
                              </a:cxn>
                              <a:cxn ang="T12">
                                <a:pos x="T4" y="T5"/>
                              </a:cxn>
                              <a:cxn ang="T13">
                                <a:pos x="T6" y="T7"/>
                              </a:cxn>
                              <a:cxn ang="T14">
                                <a:pos x="T8" y="T9"/>
                              </a:cxn>
                            </a:cxnLst>
                            <a:rect l="T15" t="T16" r="T17" b="T18"/>
                            <a:pathLst>
                              <a:path w="1901" h="640">
                                <a:moveTo>
                                  <a:pt x="0" y="0"/>
                                </a:moveTo>
                                <a:lnTo>
                                  <a:pt x="1892" y="141"/>
                                </a:lnTo>
                                <a:lnTo>
                                  <a:pt x="1901" y="640"/>
                                </a:lnTo>
                                <a:lnTo>
                                  <a:pt x="5" y="498"/>
                                </a:lnTo>
                                <a:lnTo>
                                  <a:pt x="0" y="0"/>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6" name="Freeform 427"/>
                          <a:cNvSpPr>
                            <a:spLocks/>
                          </a:cNvSpPr>
                        </a:nvSpPr>
                        <a:spPr bwMode="auto">
                          <a:xfrm>
                            <a:off x="2916" y="2968"/>
                            <a:ext cx="858" cy="1077"/>
                          </a:xfrm>
                          <a:custGeom>
                            <a:avLst/>
                            <a:gdLst>
                              <a:gd name="T0" fmla="*/ 0 w 858"/>
                              <a:gd name="T1" fmla="*/ 499 h 1077"/>
                              <a:gd name="T2" fmla="*/ 0 w 858"/>
                              <a:gd name="T3" fmla="*/ 0 h 1077"/>
                              <a:gd name="T4" fmla="*/ 858 w 858"/>
                              <a:gd name="T5" fmla="*/ 577 h 1077"/>
                              <a:gd name="T6" fmla="*/ 855 w 858"/>
                              <a:gd name="T7" fmla="*/ 1077 h 1077"/>
                              <a:gd name="T8" fmla="*/ 0 w 858"/>
                              <a:gd name="T9" fmla="*/ 499 h 1077"/>
                              <a:gd name="T10" fmla="*/ 0 60000 65536"/>
                              <a:gd name="T11" fmla="*/ 0 60000 65536"/>
                              <a:gd name="T12" fmla="*/ 0 60000 65536"/>
                              <a:gd name="T13" fmla="*/ 0 60000 65536"/>
                              <a:gd name="T14" fmla="*/ 0 60000 65536"/>
                              <a:gd name="T15" fmla="*/ 0 w 858"/>
                              <a:gd name="T16" fmla="*/ 0 h 1077"/>
                              <a:gd name="T17" fmla="*/ 858 w 858"/>
                              <a:gd name="T18" fmla="*/ 1077 h 1077"/>
                            </a:gdLst>
                            <a:ahLst/>
                            <a:cxnLst>
                              <a:cxn ang="T10">
                                <a:pos x="T0" y="T1"/>
                              </a:cxn>
                              <a:cxn ang="T11">
                                <a:pos x="T2" y="T3"/>
                              </a:cxn>
                              <a:cxn ang="T12">
                                <a:pos x="T4" y="T5"/>
                              </a:cxn>
                              <a:cxn ang="T13">
                                <a:pos x="T6" y="T7"/>
                              </a:cxn>
                              <a:cxn ang="T14">
                                <a:pos x="T8" y="T9"/>
                              </a:cxn>
                            </a:cxnLst>
                            <a:rect l="T15" t="T16" r="T17" b="T18"/>
                            <a:pathLst>
                              <a:path w="858" h="1077">
                                <a:moveTo>
                                  <a:pt x="0" y="499"/>
                                </a:moveTo>
                                <a:lnTo>
                                  <a:pt x="0" y="0"/>
                                </a:lnTo>
                                <a:lnTo>
                                  <a:pt x="858" y="577"/>
                                </a:lnTo>
                                <a:lnTo>
                                  <a:pt x="855" y="1077"/>
                                </a:lnTo>
                                <a:lnTo>
                                  <a:pt x="0" y="499"/>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7" name="Freeform 428"/>
                          <a:cNvSpPr>
                            <a:spLocks/>
                          </a:cNvSpPr>
                        </a:nvSpPr>
                        <a:spPr bwMode="auto">
                          <a:xfrm>
                            <a:off x="627" y="2908"/>
                            <a:ext cx="1898" cy="636"/>
                          </a:xfrm>
                          <a:custGeom>
                            <a:avLst/>
                            <a:gdLst>
                              <a:gd name="T0" fmla="*/ 3 w 1898"/>
                              <a:gd name="T1" fmla="*/ 636 h 636"/>
                              <a:gd name="T2" fmla="*/ 0 w 1898"/>
                              <a:gd name="T3" fmla="*/ 136 h 636"/>
                              <a:gd name="T4" fmla="*/ 1898 w 1898"/>
                              <a:gd name="T5" fmla="*/ 0 h 636"/>
                              <a:gd name="T6" fmla="*/ 1895 w 1898"/>
                              <a:gd name="T7" fmla="*/ 498 h 636"/>
                              <a:gd name="T8" fmla="*/ 3 w 1898"/>
                              <a:gd name="T9" fmla="*/ 636 h 636"/>
                              <a:gd name="T10" fmla="*/ 0 60000 65536"/>
                              <a:gd name="T11" fmla="*/ 0 60000 65536"/>
                              <a:gd name="T12" fmla="*/ 0 60000 65536"/>
                              <a:gd name="T13" fmla="*/ 0 60000 65536"/>
                              <a:gd name="T14" fmla="*/ 0 60000 65536"/>
                              <a:gd name="T15" fmla="*/ 0 w 1898"/>
                              <a:gd name="T16" fmla="*/ 0 h 636"/>
                              <a:gd name="T17" fmla="*/ 1898 w 1898"/>
                              <a:gd name="T18" fmla="*/ 636 h 636"/>
                            </a:gdLst>
                            <a:ahLst/>
                            <a:cxnLst>
                              <a:cxn ang="T10">
                                <a:pos x="T0" y="T1"/>
                              </a:cxn>
                              <a:cxn ang="T11">
                                <a:pos x="T2" y="T3"/>
                              </a:cxn>
                              <a:cxn ang="T12">
                                <a:pos x="T4" y="T5"/>
                              </a:cxn>
                              <a:cxn ang="T13">
                                <a:pos x="T6" y="T7"/>
                              </a:cxn>
                              <a:cxn ang="T14">
                                <a:pos x="T8" y="T9"/>
                              </a:cxn>
                            </a:cxnLst>
                            <a:rect l="T15" t="T16" r="T17" b="T18"/>
                            <a:pathLst>
                              <a:path w="1898" h="636">
                                <a:moveTo>
                                  <a:pt x="3" y="636"/>
                                </a:moveTo>
                                <a:lnTo>
                                  <a:pt x="0" y="136"/>
                                </a:lnTo>
                                <a:lnTo>
                                  <a:pt x="1898" y="0"/>
                                </a:lnTo>
                                <a:lnTo>
                                  <a:pt x="1895" y="498"/>
                                </a:lnTo>
                                <a:lnTo>
                                  <a:pt x="3" y="636"/>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8" name="Freeform 429"/>
                          <a:cNvSpPr>
                            <a:spLocks/>
                          </a:cNvSpPr>
                        </a:nvSpPr>
                        <a:spPr bwMode="auto">
                          <a:xfrm>
                            <a:off x="1700" y="2969"/>
                            <a:ext cx="870" cy="1073"/>
                          </a:xfrm>
                          <a:custGeom>
                            <a:avLst/>
                            <a:gdLst>
                              <a:gd name="T0" fmla="*/ 1 w 870"/>
                              <a:gd name="T1" fmla="*/ 1073 h 1073"/>
                              <a:gd name="T2" fmla="*/ 0 w 870"/>
                              <a:gd name="T3" fmla="*/ 570 h 1073"/>
                              <a:gd name="T4" fmla="*/ 870 w 870"/>
                              <a:gd name="T5" fmla="*/ 0 h 1073"/>
                              <a:gd name="T6" fmla="*/ 870 w 870"/>
                              <a:gd name="T7" fmla="*/ 497 h 1073"/>
                              <a:gd name="T8" fmla="*/ 1 w 870"/>
                              <a:gd name="T9" fmla="*/ 1073 h 1073"/>
                              <a:gd name="T10" fmla="*/ 0 60000 65536"/>
                              <a:gd name="T11" fmla="*/ 0 60000 65536"/>
                              <a:gd name="T12" fmla="*/ 0 60000 65536"/>
                              <a:gd name="T13" fmla="*/ 0 60000 65536"/>
                              <a:gd name="T14" fmla="*/ 0 60000 65536"/>
                              <a:gd name="T15" fmla="*/ 0 w 870"/>
                              <a:gd name="T16" fmla="*/ 0 h 1073"/>
                              <a:gd name="T17" fmla="*/ 870 w 870"/>
                              <a:gd name="T18" fmla="*/ 1073 h 1073"/>
                            </a:gdLst>
                            <a:ahLst/>
                            <a:cxnLst>
                              <a:cxn ang="T10">
                                <a:pos x="T0" y="T1"/>
                              </a:cxn>
                              <a:cxn ang="T11">
                                <a:pos x="T2" y="T3"/>
                              </a:cxn>
                              <a:cxn ang="T12">
                                <a:pos x="T4" y="T5"/>
                              </a:cxn>
                              <a:cxn ang="T13">
                                <a:pos x="T6" y="T7"/>
                              </a:cxn>
                              <a:cxn ang="T14">
                                <a:pos x="T8" y="T9"/>
                              </a:cxn>
                            </a:cxnLst>
                            <a:rect l="T15" t="T16" r="T17" b="T18"/>
                            <a:pathLst>
                              <a:path w="870" h="1073">
                                <a:moveTo>
                                  <a:pt x="1" y="1073"/>
                                </a:moveTo>
                                <a:lnTo>
                                  <a:pt x="0" y="570"/>
                                </a:lnTo>
                                <a:lnTo>
                                  <a:pt x="870" y="0"/>
                                </a:lnTo>
                                <a:lnTo>
                                  <a:pt x="870" y="497"/>
                                </a:lnTo>
                                <a:lnTo>
                                  <a:pt x="1" y="1073"/>
                                </a:lnTo>
                                <a:close/>
                              </a:path>
                            </a:pathLst>
                          </a:custGeom>
                          <a:solidFill>
                            <a:srgbClr val="9F9F9F"/>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grpSp>
                      <a:nvGrpSpPr>
                        <a:cNvPr id="48" name="Group 430"/>
                        <a:cNvGrpSpPr>
                          <a:grpSpLocks/>
                        </a:cNvGrpSpPr>
                      </a:nvGrpSpPr>
                      <a:grpSpPr bwMode="auto">
                        <a:xfrm>
                          <a:off x="3130550" y="2170113"/>
                          <a:ext cx="2951163" cy="842962"/>
                          <a:chOff x="567" y="2888"/>
                          <a:chExt cx="4355" cy="1245"/>
                        </a:xfrm>
                      </a:grpSpPr>
                      <a:sp>
                        <a:nvSpPr>
                          <a:cNvPr id="14418" name="Freeform 431" descr="Långrand bred"/>
                          <a:cNvSpPr>
                            <a:spLocks/>
                          </a:cNvSpPr>
                        </a:nvSpPr>
                        <a:spPr bwMode="auto">
                          <a:xfrm>
                            <a:off x="3770" y="3107"/>
                            <a:ext cx="1044" cy="938"/>
                          </a:xfrm>
                          <a:custGeom>
                            <a:avLst/>
                            <a:gdLst>
                              <a:gd name="T0" fmla="*/ 2 w 1044"/>
                              <a:gd name="T1" fmla="*/ 938 h 938"/>
                              <a:gd name="T2" fmla="*/ 1044 w 1044"/>
                              <a:gd name="T3" fmla="*/ 504 h 938"/>
                              <a:gd name="T4" fmla="*/ 1041 w 1044"/>
                              <a:gd name="T5" fmla="*/ 0 h 938"/>
                              <a:gd name="T6" fmla="*/ 0 w 1044"/>
                              <a:gd name="T7" fmla="*/ 438 h 938"/>
                              <a:gd name="T8" fmla="*/ 2 w 1044"/>
                              <a:gd name="T9" fmla="*/ 938 h 938"/>
                              <a:gd name="T10" fmla="*/ 0 60000 65536"/>
                              <a:gd name="T11" fmla="*/ 0 60000 65536"/>
                              <a:gd name="T12" fmla="*/ 0 60000 65536"/>
                              <a:gd name="T13" fmla="*/ 0 60000 65536"/>
                              <a:gd name="T14" fmla="*/ 0 60000 65536"/>
                              <a:gd name="T15" fmla="*/ 0 w 1044"/>
                              <a:gd name="T16" fmla="*/ 0 h 938"/>
                              <a:gd name="T17" fmla="*/ 1044 w 1044"/>
                              <a:gd name="T18" fmla="*/ 938 h 938"/>
                            </a:gdLst>
                            <a:ahLst/>
                            <a:cxnLst>
                              <a:cxn ang="T10">
                                <a:pos x="T0" y="T1"/>
                              </a:cxn>
                              <a:cxn ang="T11">
                                <a:pos x="T2" y="T3"/>
                              </a:cxn>
                              <a:cxn ang="T12">
                                <a:pos x="T4" y="T5"/>
                              </a:cxn>
                              <a:cxn ang="T13">
                                <a:pos x="T6" y="T7"/>
                              </a:cxn>
                              <a:cxn ang="T14">
                                <a:pos x="T8" y="T9"/>
                              </a:cxn>
                            </a:cxnLst>
                            <a:rect l="T15" t="T16" r="T17" b="T18"/>
                            <a:pathLst>
                              <a:path w="1044" h="938">
                                <a:moveTo>
                                  <a:pt x="2" y="938"/>
                                </a:moveTo>
                                <a:cubicBezTo>
                                  <a:pt x="531" y="851"/>
                                  <a:pt x="920" y="693"/>
                                  <a:pt x="1044" y="504"/>
                                </a:cubicBezTo>
                                <a:lnTo>
                                  <a:pt x="1041" y="0"/>
                                </a:lnTo>
                                <a:lnTo>
                                  <a:pt x="0" y="438"/>
                                </a:lnTo>
                                <a:lnTo>
                                  <a:pt x="2" y="938"/>
                                </a:lnTo>
                                <a:close/>
                              </a:path>
                            </a:pathLst>
                          </a:custGeom>
                          <a:solidFill>
                            <a:srgbClr val="56A47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9" name="Freeform 432"/>
                          <a:cNvSpPr>
                            <a:spLocks/>
                          </a:cNvSpPr>
                        </a:nvSpPr>
                        <a:spPr bwMode="auto">
                          <a:xfrm>
                            <a:off x="4857" y="2888"/>
                            <a:ext cx="65" cy="662"/>
                          </a:xfrm>
                          <a:custGeom>
                            <a:avLst/>
                            <a:gdLst>
                              <a:gd name="T0" fmla="*/ 3 w 65"/>
                              <a:gd name="T1" fmla="*/ 662 h 662"/>
                              <a:gd name="T2" fmla="*/ 65 w 65"/>
                              <a:gd name="T3" fmla="*/ 519 h 662"/>
                              <a:gd name="T4" fmla="*/ 65 w 65"/>
                              <a:gd name="T5" fmla="*/ 0 h 662"/>
                              <a:gd name="T6" fmla="*/ 0 w 65"/>
                              <a:gd name="T7" fmla="*/ 164 h 662"/>
                              <a:gd name="T8" fmla="*/ 3 w 65"/>
                              <a:gd name="T9" fmla="*/ 662 h 662"/>
                              <a:gd name="T10" fmla="*/ 0 60000 65536"/>
                              <a:gd name="T11" fmla="*/ 0 60000 65536"/>
                              <a:gd name="T12" fmla="*/ 0 60000 65536"/>
                              <a:gd name="T13" fmla="*/ 0 60000 65536"/>
                              <a:gd name="T14" fmla="*/ 0 60000 65536"/>
                              <a:gd name="T15" fmla="*/ 0 w 65"/>
                              <a:gd name="T16" fmla="*/ 0 h 662"/>
                              <a:gd name="T17" fmla="*/ 65 w 65"/>
                              <a:gd name="T18" fmla="*/ 662 h 662"/>
                            </a:gdLst>
                            <a:ahLst/>
                            <a:cxnLst>
                              <a:cxn ang="T10">
                                <a:pos x="T0" y="T1"/>
                              </a:cxn>
                              <a:cxn ang="T11">
                                <a:pos x="T2" y="T3"/>
                              </a:cxn>
                              <a:cxn ang="T12">
                                <a:pos x="T4" y="T5"/>
                              </a:cxn>
                              <a:cxn ang="T13">
                                <a:pos x="T6" y="T7"/>
                              </a:cxn>
                              <a:cxn ang="T14">
                                <a:pos x="T8" y="T9"/>
                              </a:cxn>
                            </a:cxnLst>
                            <a:rect l="T15" t="T16" r="T17" b="T18"/>
                            <a:pathLst>
                              <a:path w="65" h="662">
                                <a:moveTo>
                                  <a:pt x="3" y="662"/>
                                </a:moveTo>
                                <a:cubicBezTo>
                                  <a:pt x="34" y="616"/>
                                  <a:pt x="65" y="565"/>
                                  <a:pt x="65" y="519"/>
                                </a:cubicBezTo>
                                <a:cubicBezTo>
                                  <a:pt x="65" y="370"/>
                                  <a:pt x="65" y="320"/>
                                  <a:pt x="65" y="0"/>
                                </a:cubicBezTo>
                                <a:cubicBezTo>
                                  <a:pt x="3" y="80"/>
                                  <a:pt x="10" y="54"/>
                                  <a:pt x="0" y="164"/>
                                </a:cubicBezTo>
                                <a:lnTo>
                                  <a:pt x="3" y="662"/>
                                </a:lnTo>
                                <a:close/>
                              </a:path>
                            </a:pathLst>
                          </a:custGeom>
                          <a:solidFill>
                            <a:srgbClr val="56A47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0" name="Freeform 433"/>
                          <a:cNvSpPr>
                            <a:spLocks/>
                          </a:cNvSpPr>
                        </a:nvSpPr>
                        <a:spPr bwMode="auto">
                          <a:xfrm>
                            <a:off x="567" y="2930"/>
                            <a:ext cx="62" cy="615"/>
                          </a:xfrm>
                          <a:custGeom>
                            <a:avLst/>
                            <a:gdLst>
                              <a:gd name="T0" fmla="*/ 11 w 62"/>
                              <a:gd name="T1" fmla="*/ 0 h 615"/>
                              <a:gd name="T2" fmla="*/ 16 w 62"/>
                              <a:gd name="T3" fmla="*/ 477 h 615"/>
                              <a:gd name="T4" fmla="*/ 62 w 62"/>
                              <a:gd name="T5" fmla="*/ 615 h 615"/>
                              <a:gd name="T6" fmla="*/ 62 w 62"/>
                              <a:gd name="T7" fmla="*/ 117 h 615"/>
                              <a:gd name="T8" fmla="*/ 11 w 62"/>
                              <a:gd name="T9" fmla="*/ 0 h 615"/>
                              <a:gd name="T10" fmla="*/ 0 60000 65536"/>
                              <a:gd name="T11" fmla="*/ 0 60000 65536"/>
                              <a:gd name="T12" fmla="*/ 0 60000 65536"/>
                              <a:gd name="T13" fmla="*/ 0 60000 65536"/>
                              <a:gd name="T14" fmla="*/ 0 60000 65536"/>
                              <a:gd name="T15" fmla="*/ 0 w 62"/>
                              <a:gd name="T16" fmla="*/ 0 h 615"/>
                              <a:gd name="T17" fmla="*/ 62 w 62"/>
                              <a:gd name="T18" fmla="*/ 615 h 615"/>
                            </a:gdLst>
                            <a:ahLst/>
                            <a:cxnLst>
                              <a:cxn ang="T10">
                                <a:pos x="T0" y="T1"/>
                              </a:cxn>
                              <a:cxn ang="T11">
                                <a:pos x="T2" y="T3"/>
                              </a:cxn>
                              <a:cxn ang="T12">
                                <a:pos x="T4" y="T5"/>
                              </a:cxn>
                              <a:cxn ang="T13">
                                <a:pos x="T6" y="T7"/>
                              </a:cxn>
                              <a:cxn ang="T14">
                                <a:pos x="T8" y="T9"/>
                              </a:cxn>
                            </a:cxnLst>
                            <a:rect l="T15" t="T16" r="T17" b="T18"/>
                            <a:pathLst>
                              <a:path w="62" h="615">
                                <a:moveTo>
                                  <a:pt x="11" y="0"/>
                                </a:moveTo>
                                <a:cubicBezTo>
                                  <a:pt x="14" y="274"/>
                                  <a:pt x="16" y="328"/>
                                  <a:pt x="16" y="477"/>
                                </a:cubicBezTo>
                                <a:cubicBezTo>
                                  <a:pt x="0" y="523"/>
                                  <a:pt x="31" y="569"/>
                                  <a:pt x="62" y="615"/>
                                </a:cubicBezTo>
                                <a:lnTo>
                                  <a:pt x="62" y="117"/>
                                </a:lnTo>
                                <a:lnTo>
                                  <a:pt x="11" y="0"/>
                                </a:lnTo>
                                <a:close/>
                              </a:path>
                            </a:pathLst>
                          </a:custGeom>
                          <a:solidFill>
                            <a:srgbClr val="56A47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1" name="Freeform 434" descr="Långrand bred"/>
                          <a:cNvSpPr>
                            <a:spLocks/>
                          </a:cNvSpPr>
                        </a:nvSpPr>
                        <a:spPr bwMode="auto">
                          <a:xfrm>
                            <a:off x="676" y="3106"/>
                            <a:ext cx="1026" cy="934"/>
                          </a:xfrm>
                          <a:custGeom>
                            <a:avLst/>
                            <a:gdLst>
                              <a:gd name="T0" fmla="*/ 0 w 1026"/>
                              <a:gd name="T1" fmla="*/ 500 h 934"/>
                              <a:gd name="T2" fmla="*/ 1026 w 1026"/>
                              <a:gd name="T3" fmla="*/ 934 h 934"/>
                              <a:gd name="T4" fmla="*/ 1025 w 1026"/>
                              <a:gd name="T5" fmla="*/ 433 h 934"/>
                              <a:gd name="T6" fmla="*/ 1 w 1026"/>
                              <a:gd name="T7" fmla="*/ 0 h 934"/>
                              <a:gd name="T8" fmla="*/ 0 w 1026"/>
                              <a:gd name="T9" fmla="*/ 500 h 934"/>
                              <a:gd name="T10" fmla="*/ 0 60000 65536"/>
                              <a:gd name="T11" fmla="*/ 0 60000 65536"/>
                              <a:gd name="T12" fmla="*/ 0 60000 65536"/>
                              <a:gd name="T13" fmla="*/ 0 60000 65536"/>
                              <a:gd name="T14" fmla="*/ 0 60000 65536"/>
                              <a:gd name="T15" fmla="*/ 0 w 1026"/>
                              <a:gd name="T16" fmla="*/ 0 h 934"/>
                              <a:gd name="T17" fmla="*/ 1026 w 1026"/>
                              <a:gd name="T18" fmla="*/ 934 h 934"/>
                            </a:gdLst>
                            <a:ahLst/>
                            <a:cxnLst>
                              <a:cxn ang="T10">
                                <a:pos x="T0" y="T1"/>
                              </a:cxn>
                              <a:cxn ang="T11">
                                <a:pos x="T2" y="T3"/>
                              </a:cxn>
                              <a:cxn ang="T12">
                                <a:pos x="T4" y="T5"/>
                              </a:cxn>
                              <a:cxn ang="T13">
                                <a:pos x="T6" y="T7"/>
                              </a:cxn>
                              <a:cxn ang="T14">
                                <a:pos x="T8" y="T9"/>
                              </a:cxn>
                            </a:cxnLst>
                            <a:rect l="T15" t="T16" r="T17" b="T18"/>
                            <a:pathLst>
                              <a:path w="1026" h="934">
                                <a:moveTo>
                                  <a:pt x="0" y="500"/>
                                </a:moveTo>
                                <a:cubicBezTo>
                                  <a:pt x="124" y="689"/>
                                  <a:pt x="498" y="852"/>
                                  <a:pt x="1026" y="934"/>
                                </a:cubicBezTo>
                                <a:lnTo>
                                  <a:pt x="1025" y="433"/>
                                </a:lnTo>
                                <a:lnTo>
                                  <a:pt x="1" y="0"/>
                                </a:lnTo>
                                <a:lnTo>
                                  <a:pt x="0" y="500"/>
                                </a:lnTo>
                                <a:close/>
                              </a:path>
                            </a:pathLst>
                          </a:custGeom>
                          <a:solidFill>
                            <a:srgbClr val="56A47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22" name="Freeform 435" descr="Långrand bred"/>
                          <a:cNvSpPr>
                            <a:spLocks/>
                          </a:cNvSpPr>
                        </a:nvSpPr>
                        <a:spPr bwMode="auto">
                          <a:xfrm>
                            <a:off x="1875" y="3566"/>
                            <a:ext cx="1725" cy="567"/>
                          </a:xfrm>
                          <a:custGeom>
                            <a:avLst/>
                            <a:gdLst>
                              <a:gd name="T0" fmla="*/ 0 w 1725"/>
                              <a:gd name="T1" fmla="*/ 501 h 567"/>
                              <a:gd name="T2" fmla="*/ 870 w 1725"/>
                              <a:gd name="T3" fmla="*/ 567 h 567"/>
                              <a:gd name="T4" fmla="*/ 1725 w 1725"/>
                              <a:gd name="T5" fmla="*/ 506 h 567"/>
                              <a:gd name="T6" fmla="*/ 1722 w 1725"/>
                              <a:gd name="T7" fmla="*/ 5 h 567"/>
                              <a:gd name="T8" fmla="*/ 2 w 1725"/>
                              <a:gd name="T9" fmla="*/ 0 h 567"/>
                              <a:gd name="T10" fmla="*/ 0 w 1725"/>
                              <a:gd name="T11" fmla="*/ 501 h 567"/>
                              <a:gd name="T12" fmla="*/ 0 60000 65536"/>
                              <a:gd name="T13" fmla="*/ 0 60000 65536"/>
                              <a:gd name="T14" fmla="*/ 0 60000 65536"/>
                              <a:gd name="T15" fmla="*/ 0 60000 65536"/>
                              <a:gd name="T16" fmla="*/ 0 60000 65536"/>
                              <a:gd name="T17" fmla="*/ 0 60000 65536"/>
                              <a:gd name="T18" fmla="*/ 0 w 1725"/>
                              <a:gd name="T19" fmla="*/ 0 h 567"/>
                              <a:gd name="T20" fmla="*/ 1725 w 1725"/>
                              <a:gd name="T21" fmla="*/ 567 h 567"/>
                            </a:gdLst>
                            <a:ahLst/>
                            <a:cxnLst>
                              <a:cxn ang="T12">
                                <a:pos x="T0" y="T1"/>
                              </a:cxn>
                              <a:cxn ang="T13">
                                <a:pos x="T2" y="T3"/>
                              </a:cxn>
                              <a:cxn ang="T14">
                                <a:pos x="T4" y="T5"/>
                              </a:cxn>
                              <a:cxn ang="T15">
                                <a:pos x="T6" y="T7"/>
                              </a:cxn>
                              <a:cxn ang="T16">
                                <a:pos x="T8" y="T9"/>
                              </a:cxn>
                              <a:cxn ang="T17">
                                <a:pos x="T10" y="T11"/>
                              </a:cxn>
                            </a:cxnLst>
                            <a:rect l="T18" t="T19" r="T20" b="T21"/>
                            <a:pathLst>
                              <a:path w="1725" h="567">
                                <a:moveTo>
                                  <a:pt x="0" y="501"/>
                                </a:moveTo>
                                <a:cubicBezTo>
                                  <a:pt x="264" y="547"/>
                                  <a:pt x="575" y="567"/>
                                  <a:pt x="870" y="567"/>
                                </a:cubicBezTo>
                                <a:cubicBezTo>
                                  <a:pt x="1166" y="567"/>
                                  <a:pt x="1461" y="547"/>
                                  <a:pt x="1725" y="506"/>
                                </a:cubicBezTo>
                                <a:lnTo>
                                  <a:pt x="1722" y="5"/>
                                </a:lnTo>
                                <a:lnTo>
                                  <a:pt x="2" y="0"/>
                                </a:lnTo>
                                <a:lnTo>
                                  <a:pt x="0" y="501"/>
                                </a:lnTo>
                                <a:close/>
                              </a:path>
                            </a:pathLst>
                          </a:custGeom>
                          <a:solidFill>
                            <a:srgbClr val="56A47F"/>
                          </a:solidFill>
                          <a:ln w="9525">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85" name="Oval 436"/>
                        <a:cNvSpPr>
                          <a:spLocks noChangeArrowheads="1"/>
                        </a:cNvSpPr>
                      </a:nvSpPr>
                      <a:spPr bwMode="auto">
                        <a:xfrm>
                          <a:off x="3149600" y="1712913"/>
                          <a:ext cx="2909888" cy="960437"/>
                        </a:xfrm>
                        <a:prstGeom prst="ellipse">
                          <a:avLst/>
                        </a:prstGeom>
                        <a:solidFill>
                          <a:srgbClr val="70A5D6"/>
                        </a:solidFill>
                        <a:ln w="9525">
                          <a:solidFill>
                            <a:schemeClr val="tx1"/>
                          </a:solidFill>
                          <a:round/>
                          <a:headEnd/>
                          <a:tailEnd/>
                        </a:ln>
                      </a:spPr>
                      <a:txSp>
                        <a:txBody>
                          <a:bodyPr wrap="none"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latin typeface="Calibri" pitchFamily="34" charset="0"/>
                            </a:endParaRPr>
                          </a:p>
                        </a:txBody>
                        <a:useSpRect/>
                      </a:txSp>
                    </a:sp>
                    <a:grpSp>
                      <a:nvGrpSpPr>
                        <a:cNvPr id="50" name="Group 437"/>
                        <a:cNvGrpSpPr>
                          <a:grpSpLocks/>
                        </a:cNvGrpSpPr>
                      </a:nvGrpSpPr>
                      <a:grpSpPr bwMode="auto">
                        <a:xfrm>
                          <a:off x="3130549" y="1711326"/>
                          <a:ext cx="2951161" cy="963613"/>
                          <a:chOff x="340" y="1026"/>
                          <a:chExt cx="2711" cy="885"/>
                        </a:xfrm>
                      </a:grpSpPr>
                      <a:sp>
                        <a:nvSpPr>
                          <a:cNvPr id="14411" name="Freeform 438"/>
                          <a:cNvSpPr>
                            <a:spLocks/>
                          </a:cNvSpPr>
                        </a:nvSpPr>
                        <a:spPr bwMode="auto">
                          <a:xfrm>
                            <a:off x="1754" y="1026"/>
                            <a:ext cx="939" cy="401"/>
                          </a:xfrm>
                          <a:custGeom>
                            <a:avLst/>
                            <a:gdLst>
                              <a:gd name="T0" fmla="*/ 2147483647 w 97"/>
                              <a:gd name="T1" fmla="*/ 2147483647 h 126"/>
                              <a:gd name="T2" fmla="*/ 0 w 97"/>
                              <a:gd name="T3" fmla="*/ 1116483534 h 126"/>
                              <a:gd name="T4" fmla="*/ 0 w 97"/>
                              <a:gd name="T5" fmla="*/ 1116483534 h 126"/>
                              <a:gd name="T6" fmla="*/ 0 w 97"/>
                              <a:gd name="T7" fmla="*/ 2147483647 h 126"/>
                              <a:gd name="T8" fmla="*/ 2147483647 w 97"/>
                              <a:gd name="T9" fmla="*/ 2147483647 h 126"/>
                              <a:gd name="T10" fmla="*/ 0 60000 65536"/>
                              <a:gd name="T11" fmla="*/ 0 60000 65536"/>
                              <a:gd name="T12" fmla="*/ 0 60000 65536"/>
                              <a:gd name="T13" fmla="*/ 0 60000 65536"/>
                              <a:gd name="T14" fmla="*/ 0 60000 65536"/>
                              <a:gd name="T15" fmla="*/ 0 w 97"/>
                              <a:gd name="T16" fmla="*/ 0 h 126"/>
                              <a:gd name="T17" fmla="*/ 97 w 97"/>
                              <a:gd name="T18" fmla="*/ 126 h 126"/>
                            </a:gdLst>
                            <a:ahLst/>
                            <a:cxnLst>
                              <a:cxn ang="T10">
                                <a:pos x="T0" y="T1"/>
                              </a:cxn>
                              <a:cxn ang="T11">
                                <a:pos x="T2" y="T3"/>
                              </a:cxn>
                              <a:cxn ang="T12">
                                <a:pos x="T4" y="T5"/>
                              </a:cxn>
                              <a:cxn ang="T13">
                                <a:pos x="T6" y="T7"/>
                              </a:cxn>
                              <a:cxn ang="T14">
                                <a:pos x="T8" y="T9"/>
                              </a:cxn>
                            </a:cxnLst>
                            <a:rect l="T15" t="T16" r="T17" b="T18"/>
                            <a:pathLst>
                              <a:path w="97" h="126">
                                <a:moveTo>
                                  <a:pt x="97" y="46"/>
                                </a:moveTo>
                                <a:cubicBezTo>
                                  <a:pt x="73" y="17"/>
                                  <a:pt x="37" y="1"/>
                                  <a:pt x="0" y="1"/>
                                </a:cubicBezTo>
                                <a:cubicBezTo>
                                  <a:pt x="0" y="0"/>
                                  <a:pt x="0" y="1"/>
                                  <a:pt x="0" y="1"/>
                                </a:cubicBezTo>
                                <a:lnTo>
                                  <a:pt x="0" y="126"/>
                                </a:lnTo>
                                <a:lnTo>
                                  <a:pt x="97" y="46"/>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2" name="Freeform 439"/>
                          <a:cNvSpPr>
                            <a:spLocks/>
                          </a:cNvSpPr>
                        </a:nvSpPr>
                        <a:spPr bwMode="auto">
                          <a:xfrm>
                            <a:off x="1831" y="1204"/>
                            <a:ext cx="1220" cy="344"/>
                          </a:xfrm>
                          <a:custGeom>
                            <a:avLst/>
                            <a:gdLst>
                              <a:gd name="T0" fmla="*/ 2147483647 w 126"/>
                              <a:gd name="T1" fmla="*/ 2147483647 h 108"/>
                              <a:gd name="T2" fmla="*/ 2147483647 w 126"/>
                              <a:gd name="T3" fmla="*/ 2147483647 h 108"/>
                              <a:gd name="T4" fmla="*/ 2147483647 w 126"/>
                              <a:gd name="T5" fmla="*/ 0 h 108"/>
                              <a:gd name="T6" fmla="*/ 0 w 126"/>
                              <a:gd name="T7" fmla="*/ 2147483647 h 108"/>
                              <a:gd name="T8" fmla="*/ 2147483647 w 126"/>
                              <a:gd name="T9" fmla="*/ 2147483647 h 108"/>
                              <a:gd name="T10" fmla="*/ 0 60000 65536"/>
                              <a:gd name="T11" fmla="*/ 0 60000 65536"/>
                              <a:gd name="T12" fmla="*/ 0 60000 65536"/>
                              <a:gd name="T13" fmla="*/ 0 60000 65536"/>
                              <a:gd name="T14" fmla="*/ 0 60000 65536"/>
                              <a:gd name="T15" fmla="*/ 0 w 126"/>
                              <a:gd name="T16" fmla="*/ 0 h 108"/>
                              <a:gd name="T17" fmla="*/ 126 w 126"/>
                              <a:gd name="T18" fmla="*/ 108 h 108"/>
                            </a:gdLst>
                            <a:ahLst/>
                            <a:cxnLst>
                              <a:cxn ang="T10">
                                <a:pos x="T0" y="T1"/>
                              </a:cxn>
                              <a:cxn ang="T11">
                                <a:pos x="T2" y="T3"/>
                              </a:cxn>
                              <a:cxn ang="T12">
                                <a:pos x="T4" y="T5"/>
                              </a:cxn>
                              <a:cxn ang="T13">
                                <a:pos x="T6" y="T7"/>
                              </a:cxn>
                              <a:cxn ang="T14">
                                <a:pos x="T8" y="T9"/>
                              </a:cxn>
                            </a:cxnLst>
                            <a:rect l="T15" t="T16" r="T17" b="T18"/>
                            <a:pathLst>
                              <a:path w="126" h="108">
                                <a:moveTo>
                                  <a:pt x="122" y="108"/>
                                </a:moveTo>
                                <a:cubicBezTo>
                                  <a:pt x="124" y="99"/>
                                  <a:pt x="126" y="89"/>
                                  <a:pt x="126" y="80"/>
                                </a:cubicBezTo>
                                <a:cubicBezTo>
                                  <a:pt x="126" y="51"/>
                                  <a:pt x="115" y="23"/>
                                  <a:pt x="97" y="0"/>
                                </a:cubicBezTo>
                                <a:lnTo>
                                  <a:pt x="0" y="80"/>
                                </a:lnTo>
                                <a:lnTo>
                                  <a:pt x="122" y="108"/>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3" name="Freeform 440"/>
                          <a:cNvSpPr>
                            <a:spLocks/>
                          </a:cNvSpPr>
                        </a:nvSpPr>
                        <a:spPr bwMode="auto">
                          <a:xfrm>
                            <a:off x="1802" y="1497"/>
                            <a:ext cx="1182" cy="359"/>
                          </a:xfrm>
                          <a:custGeom>
                            <a:avLst/>
                            <a:gdLst>
                              <a:gd name="T0" fmla="*/ 2147483647 w 122"/>
                              <a:gd name="T1" fmla="*/ 2147483647 h 113"/>
                              <a:gd name="T2" fmla="*/ 2147483647 w 122"/>
                              <a:gd name="T3" fmla="*/ 2147483647 h 113"/>
                              <a:gd name="T4" fmla="*/ 0 w 122"/>
                              <a:gd name="T5" fmla="*/ 0 h 113"/>
                              <a:gd name="T6" fmla="*/ 2147483647 w 122"/>
                              <a:gd name="T7" fmla="*/ 2147483647 h 113"/>
                              <a:gd name="T8" fmla="*/ 0 60000 65536"/>
                              <a:gd name="T9" fmla="*/ 0 60000 65536"/>
                              <a:gd name="T10" fmla="*/ 0 60000 65536"/>
                              <a:gd name="T11" fmla="*/ 0 60000 65536"/>
                              <a:gd name="T12" fmla="*/ 0 w 122"/>
                              <a:gd name="T13" fmla="*/ 0 h 113"/>
                              <a:gd name="T14" fmla="*/ 122 w 122"/>
                              <a:gd name="T15" fmla="*/ 113 h 113"/>
                            </a:gdLst>
                            <a:ahLst/>
                            <a:cxnLst>
                              <a:cxn ang="T8">
                                <a:pos x="T0" y="T1"/>
                              </a:cxn>
                              <a:cxn ang="T9">
                                <a:pos x="T2" y="T3"/>
                              </a:cxn>
                              <a:cxn ang="T10">
                                <a:pos x="T4" y="T5"/>
                              </a:cxn>
                              <a:cxn ang="T11">
                                <a:pos x="T6" y="T7"/>
                              </a:cxn>
                            </a:cxnLst>
                            <a:rect l="T12" t="T13" r="T14" b="T15"/>
                            <a:pathLst>
                              <a:path w="122" h="113">
                                <a:moveTo>
                                  <a:pt x="55" y="113"/>
                                </a:moveTo>
                                <a:cubicBezTo>
                                  <a:pt x="89" y="96"/>
                                  <a:pt x="114" y="65"/>
                                  <a:pt x="122" y="28"/>
                                </a:cubicBezTo>
                                <a:lnTo>
                                  <a:pt x="0" y="0"/>
                                </a:lnTo>
                                <a:lnTo>
                                  <a:pt x="55" y="113"/>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4" name="Freeform 441"/>
                          <a:cNvSpPr>
                            <a:spLocks/>
                          </a:cNvSpPr>
                        </a:nvSpPr>
                        <a:spPr bwMode="auto">
                          <a:xfrm>
                            <a:off x="1154" y="1513"/>
                            <a:ext cx="1074" cy="398"/>
                          </a:xfrm>
                          <a:custGeom>
                            <a:avLst/>
                            <a:gdLst>
                              <a:gd name="T0" fmla="*/ 0 w 111"/>
                              <a:gd name="T1" fmla="*/ 2147483647 h 125"/>
                              <a:gd name="T2" fmla="*/ 2147483647 w 111"/>
                              <a:gd name="T3" fmla="*/ 2147483647 h 125"/>
                              <a:gd name="T4" fmla="*/ 2147483647 w 111"/>
                              <a:gd name="T5" fmla="*/ 2147483647 h 125"/>
                              <a:gd name="T6" fmla="*/ 2147483647 w 111"/>
                              <a:gd name="T7" fmla="*/ 0 h 125"/>
                              <a:gd name="T8" fmla="*/ 0 w 111"/>
                              <a:gd name="T9" fmla="*/ 2147483647 h 125"/>
                              <a:gd name="T10" fmla="*/ 0 60000 65536"/>
                              <a:gd name="T11" fmla="*/ 0 60000 65536"/>
                              <a:gd name="T12" fmla="*/ 0 60000 65536"/>
                              <a:gd name="T13" fmla="*/ 0 60000 65536"/>
                              <a:gd name="T14" fmla="*/ 0 60000 65536"/>
                              <a:gd name="T15" fmla="*/ 0 w 111"/>
                              <a:gd name="T16" fmla="*/ 0 h 125"/>
                              <a:gd name="T17" fmla="*/ 111 w 111"/>
                              <a:gd name="T18" fmla="*/ 125 h 125"/>
                            </a:gdLst>
                            <a:ahLst/>
                            <a:cxnLst>
                              <a:cxn ang="T10">
                                <a:pos x="T0" y="T1"/>
                              </a:cxn>
                              <a:cxn ang="T11">
                                <a:pos x="T2" y="T3"/>
                              </a:cxn>
                              <a:cxn ang="T12">
                                <a:pos x="T4" y="T5"/>
                              </a:cxn>
                              <a:cxn ang="T13">
                                <a:pos x="T6" y="T7"/>
                              </a:cxn>
                              <a:cxn ang="T14">
                                <a:pos x="T8" y="T9"/>
                              </a:cxn>
                            </a:cxnLst>
                            <a:rect l="T15" t="T16" r="T17" b="T18"/>
                            <a:pathLst>
                              <a:path w="111" h="125">
                                <a:moveTo>
                                  <a:pt x="0" y="112"/>
                                </a:moveTo>
                                <a:cubicBezTo>
                                  <a:pt x="17" y="121"/>
                                  <a:pt x="37" y="125"/>
                                  <a:pt x="56" y="125"/>
                                </a:cubicBezTo>
                                <a:cubicBezTo>
                                  <a:pt x="75" y="125"/>
                                  <a:pt x="94" y="121"/>
                                  <a:pt x="111" y="113"/>
                                </a:cubicBezTo>
                                <a:lnTo>
                                  <a:pt x="56" y="0"/>
                                </a:lnTo>
                                <a:lnTo>
                                  <a:pt x="0" y="112"/>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5" name="Freeform 442"/>
                          <a:cNvSpPr>
                            <a:spLocks/>
                          </a:cNvSpPr>
                        </a:nvSpPr>
                        <a:spPr bwMode="auto">
                          <a:xfrm>
                            <a:off x="408" y="1497"/>
                            <a:ext cx="1181" cy="356"/>
                          </a:xfrm>
                          <a:custGeom>
                            <a:avLst/>
                            <a:gdLst>
                              <a:gd name="T0" fmla="*/ 0 w 122"/>
                              <a:gd name="T1" fmla="*/ 2147483647 h 112"/>
                              <a:gd name="T2" fmla="*/ 2147483647 w 122"/>
                              <a:gd name="T3" fmla="*/ 2147483647 h 112"/>
                              <a:gd name="T4" fmla="*/ 2147483647 w 122"/>
                              <a:gd name="T5" fmla="*/ 0 h 112"/>
                              <a:gd name="T6" fmla="*/ 0 w 122"/>
                              <a:gd name="T7" fmla="*/ 2147483647 h 112"/>
                              <a:gd name="T8" fmla="*/ 0 60000 65536"/>
                              <a:gd name="T9" fmla="*/ 0 60000 65536"/>
                              <a:gd name="T10" fmla="*/ 0 60000 65536"/>
                              <a:gd name="T11" fmla="*/ 0 60000 65536"/>
                              <a:gd name="T12" fmla="*/ 0 w 122"/>
                              <a:gd name="T13" fmla="*/ 0 h 112"/>
                              <a:gd name="T14" fmla="*/ 122 w 122"/>
                              <a:gd name="T15" fmla="*/ 112 h 112"/>
                            </a:gdLst>
                            <a:ahLst/>
                            <a:cxnLst>
                              <a:cxn ang="T8">
                                <a:pos x="T0" y="T1"/>
                              </a:cxn>
                              <a:cxn ang="T9">
                                <a:pos x="T2" y="T3"/>
                              </a:cxn>
                              <a:cxn ang="T10">
                                <a:pos x="T4" y="T5"/>
                              </a:cxn>
                              <a:cxn ang="T11">
                                <a:pos x="T6" y="T7"/>
                              </a:cxn>
                            </a:cxnLst>
                            <a:rect l="T12" t="T13" r="T14" b="T15"/>
                            <a:pathLst>
                              <a:path w="122" h="112">
                                <a:moveTo>
                                  <a:pt x="0" y="27"/>
                                </a:moveTo>
                                <a:cubicBezTo>
                                  <a:pt x="8" y="64"/>
                                  <a:pt x="32" y="96"/>
                                  <a:pt x="66" y="112"/>
                                </a:cubicBezTo>
                                <a:lnTo>
                                  <a:pt x="122" y="0"/>
                                </a:lnTo>
                                <a:lnTo>
                                  <a:pt x="0" y="27"/>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6" name="Freeform 443"/>
                          <a:cNvSpPr>
                            <a:spLocks/>
                          </a:cNvSpPr>
                        </a:nvSpPr>
                        <a:spPr bwMode="auto">
                          <a:xfrm>
                            <a:off x="340" y="1207"/>
                            <a:ext cx="1220" cy="338"/>
                          </a:xfrm>
                          <a:custGeom>
                            <a:avLst/>
                            <a:gdLst>
                              <a:gd name="T0" fmla="*/ 2147483647 w 126"/>
                              <a:gd name="T1" fmla="*/ 0 h 106"/>
                              <a:gd name="T2" fmla="*/ 2147483647 w 126"/>
                              <a:gd name="T3" fmla="*/ 2147483647 h 106"/>
                              <a:gd name="T4" fmla="*/ 2147483647 w 126"/>
                              <a:gd name="T5" fmla="*/ 2147483647 h 106"/>
                              <a:gd name="T6" fmla="*/ 2147483647 w 126"/>
                              <a:gd name="T7" fmla="*/ 2147483647 h 106"/>
                              <a:gd name="T8" fmla="*/ 2147483647 w 126"/>
                              <a:gd name="T9" fmla="*/ 0 h 106"/>
                              <a:gd name="T10" fmla="*/ 0 60000 65536"/>
                              <a:gd name="T11" fmla="*/ 0 60000 65536"/>
                              <a:gd name="T12" fmla="*/ 0 60000 65536"/>
                              <a:gd name="T13" fmla="*/ 0 60000 65536"/>
                              <a:gd name="T14" fmla="*/ 0 60000 65536"/>
                              <a:gd name="T15" fmla="*/ 0 w 126"/>
                              <a:gd name="T16" fmla="*/ 0 h 106"/>
                              <a:gd name="T17" fmla="*/ 126 w 126"/>
                              <a:gd name="T18" fmla="*/ 106 h 106"/>
                            </a:gdLst>
                            <a:ahLst/>
                            <a:cxnLst>
                              <a:cxn ang="T10">
                                <a:pos x="T0" y="T1"/>
                              </a:cxn>
                              <a:cxn ang="T11">
                                <a:pos x="T2" y="T3"/>
                              </a:cxn>
                              <a:cxn ang="T12">
                                <a:pos x="T4" y="T5"/>
                              </a:cxn>
                              <a:cxn ang="T13">
                                <a:pos x="T6" y="T7"/>
                              </a:cxn>
                              <a:cxn ang="T14">
                                <a:pos x="T8" y="T9"/>
                              </a:cxn>
                            </a:cxnLst>
                            <a:rect l="T15" t="T16" r="T17" b="T18"/>
                            <a:pathLst>
                              <a:path w="126" h="106">
                                <a:moveTo>
                                  <a:pt x="29" y="0"/>
                                </a:moveTo>
                                <a:cubicBezTo>
                                  <a:pt x="10" y="22"/>
                                  <a:pt x="1" y="50"/>
                                  <a:pt x="1" y="79"/>
                                </a:cubicBezTo>
                                <a:cubicBezTo>
                                  <a:pt x="0" y="88"/>
                                  <a:pt x="2" y="97"/>
                                  <a:pt x="4" y="106"/>
                                </a:cubicBezTo>
                                <a:lnTo>
                                  <a:pt x="126" y="79"/>
                                </a:lnTo>
                                <a:lnTo>
                                  <a:pt x="29" y="0"/>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7" name="Freeform 444"/>
                          <a:cNvSpPr>
                            <a:spLocks/>
                          </a:cNvSpPr>
                        </a:nvSpPr>
                        <a:spPr bwMode="auto">
                          <a:xfrm>
                            <a:off x="699" y="1029"/>
                            <a:ext cx="939" cy="398"/>
                          </a:xfrm>
                          <a:custGeom>
                            <a:avLst/>
                            <a:gdLst>
                              <a:gd name="T0" fmla="*/ 2147483647 w 97"/>
                              <a:gd name="T1" fmla="*/ 0 h 125"/>
                              <a:gd name="T2" fmla="*/ 0 w 97"/>
                              <a:gd name="T3" fmla="*/ 2147483647 h 125"/>
                              <a:gd name="T4" fmla="*/ 2147483647 w 97"/>
                              <a:gd name="T5" fmla="*/ 2147483647 h 125"/>
                              <a:gd name="T6" fmla="*/ 2147483647 w 97"/>
                              <a:gd name="T7" fmla="*/ 0 h 125"/>
                              <a:gd name="T8" fmla="*/ 0 60000 65536"/>
                              <a:gd name="T9" fmla="*/ 0 60000 65536"/>
                              <a:gd name="T10" fmla="*/ 0 60000 65536"/>
                              <a:gd name="T11" fmla="*/ 0 60000 65536"/>
                              <a:gd name="T12" fmla="*/ 0 w 97"/>
                              <a:gd name="T13" fmla="*/ 0 h 125"/>
                              <a:gd name="T14" fmla="*/ 97 w 97"/>
                              <a:gd name="T15" fmla="*/ 125 h 125"/>
                            </a:gdLst>
                            <a:ahLst/>
                            <a:cxnLst>
                              <a:cxn ang="T8">
                                <a:pos x="T0" y="T1"/>
                              </a:cxn>
                              <a:cxn ang="T9">
                                <a:pos x="T2" y="T3"/>
                              </a:cxn>
                              <a:cxn ang="T10">
                                <a:pos x="T4" y="T5"/>
                              </a:cxn>
                              <a:cxn ang="T11">
                                <a:pos x="T6" y="T7"/>
                              </a:cxn>
                            </a:cxnLst>
                            <a:rect l="T12" t="T13" r="T14" b="T15"/>
                            <a:pathLst>
                              <a:path w="97" h="125">
                                <a:moveTo>
                                  <a:pt x="97" y="0"/>
                                </a:moveTo>
                                <a:cubicBezTo>
                                  <a:pt x="59" y="0"/>
                                  <a:pt x="23" y="17"/>
                                  <a:pt x="0" y="46"/>
                                </a:cubicBezTo>
                                <a:lnTo>
                                  <a:pt x="97" y="125"/>
                                </a:lnTo>
                                <a:lnTo>
                                  <a:pt x="97" y="0"/>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387" name="Freeform 445"/>
                        <a:cNvSpPr>
                          <a:spLocks/>
                        </a:cNvSpPr>
                      </a:nvSpPr>
                      <a:spPr bwMode="auto">
                        <a:xfrm>
                          <a:off x="3171825" y="2276475"/>
                          <a:ext cx="33338" cy="904875"/>
                        </a:xfrm>
                        <a:custGeom>
                          <a:avLst/>
                          <a:gdLst>
                            <a:gd name="T0" fmla="*/ 2147483647 w 51"/>
                            <a:gd name="T1" fmla="*/ 0 h 1336"/>
                            <a:gd name="T2" fmla="*/ 2147483647 w 51"/>
                            <a:gd name="T3" fmla="*/ 2147483647 h 1336"/>
                            <a:gd name="T4" fmla="*/ 2147483647 w 51"/>
                            <a:gd name="T5" fmla="*/ 2147483647 h 1336"/>
                            <a:gd name="T6" fmla="*/ 0 w 51"/>
                            <a:gd name="T7" fmla="*/ 2147483647 h 1336"/>
                            <a:gd name="T8" fmla="*/ 2147483647 w 51"/>
                            <a:gd name="T9" fmla="*/ 0 h 1336"/>
                            <a:gd name="T10" fmla="*/ 0 60000 65536"/>
                            <a:gd name="T11" fmla="*/ 0 60000 65536"/>
                            <a:gd name="T12" fmla="*/ 0 60000 65536"/>
                            <a:gd name="T13" fmla="*/ 0 60000 65536"/>
                            <a:gd name="T14" fmla="*/ 0 60000 65536"/>
                            <a:gd name="T15" fmla="*/ 0 w 51"/>
                            <a:gd name="T16" fmla="*/ 0 h 1336"/>
                            <a:gd name="T17" fmla="*/ 51 w 51"/>
                            <a:gd name="T18" fmla="*/ 1336 h 1336"/>
                          </a:gdLst>
                          <a:ahLst/>
                          <a:cxnLst>
                            <a:cxn ang="T10">
                              <a:pos x="T0" y="T1"/>
                            </a:cxn>
                            <a:cxn ang="T11">
                              <a:pos x="T2" y="T3"/>
                            </a:cxn>
                            <a:cxn ang="T12">
                              <a:pos x="T4" y="T5"/>
                            </a:cxn>
                            <a:cxn ang="T13">
                              <a:pos x="T6" y="T7"/>
                            </a:cxn>
                            <a:cxn ang="T14">
                              <a:pos x="T8" y="T9"/>
                            </a:cxn>
                          </a:cxnLst>
                          <a:rect l="T15" t="T16" r="T17" b="T18"/>
                          <a:pathLst>
                            <a:path w="51" h="1336">
                              <a:moveTo>
                                <a:pt x="2" y="0"/>
                              </a:moveTo>
                              <a:lnTo>
                                <a:pt x="51" y="60"/>
                              </a:lnTo>
                              <a:lnTo>
                                <a:pt x="48" y="1336"/>
                              </a:lnTo>
                              <a:lnTo>
                                <a:pt x="0" y="1272"/>
                              </a:lnTo>
                              <a:lnTo>
                                <a:pt x="2" y="0"/>
                              </a:lnTo>
                              <a:close/>
                            </a:path>
                          </a:pathLst>
                        </a:custGeom>
                        <a:solidFill>
                          <a:srgbClr val="3982C5"/>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88" name="Freeform 446"/>
                        <a:cNvSpPr>
                          <a:spLocks/>
                        </a:cNvSpPr>
                      </a:nvSpPr>
                      <a:spPr bwMode="auto">
                        <a:xfrm>
                          <a:off x="3897313" y="2611438"/>
                          <a:ext cx="122237" cy="882650"/>
                        </a:xfrm>
                        <a:custGeom>
                          <a:avLst/>
                          <a:gdLst>
                            <a:gd name="T0" fmla="*/ 2147483647 w 180"/>
                            <a:gd name="T1" fmla="*/ 0 h 1304"/>
                            <a:gd name="T2" fmla="*/ 2147483647 w 180"/>
                            <a:gd name="T3" fmla="*/ 2147483647 h 1304"/>
                            <a:gd name="T4" fmla="*/ 2147483647 w 180"/>
                            <a:gd name="T5" fmla="*/ 2147483647 h 1304"/>
                            <a:gd name="T6" fmla="*/ 2147483647 w 180"/>
                            <a:gd name="T7" fmla="*/ 2147483647 h 1304"/>
                            <a:gd name="T8" fmla="*/ 0 w 180"/>
                            <a:gd name="T9" fmla="*/ 2147483647 h 1304"/>
                            <a:gd name="T10" fmla="*/ 0 60000 65536"/>
                            <a:gd name="T11" fmla="*/ 0 60000 65536"/>
                            <a:gd name="T12" fmla="*/ 0 60000 65536"/>
                            <a:gd name="T13" fmla="*/ 0 60000 65536"/>
                            <a:gd name="T14" fmla="*/ 0 60000 65536"/>
                            <a:gd name="T15" fmla="*/ 0 w 180"/>
                            <a:gd name="T16" fmla="*/ 0 h 1304"/>
                            <a:gd name="T17" fmla="*/ 180 w 180"/>
                            <a:gd name="T18" fmla="*/ 1304 h 1304"/>
                          </a:gdLst>
                          <a:ahLst/>
                          <a:cxnLst>
                            <a:cxn ang="T10">
                              <a:pos x="T0" y="T1"/>
                            </a:cxn>
                            <a:cxn ang="T11">
                              <a:pos x="T2" y="T3"/>
                            </a:cxn>
                            <a:cxn ang="T12">
                              <a:pos x="T4" y="T5"/>
                            </a:cxn>
                            <a:cxn ang="T13">
                              <a:pos x="T6" y="T7"/>
                            </a:cxn>
                            <a:cxn ang="T14">
                              <a:pos x="T8" y="T9"/>
                            </a:cxn>
                          </a:cxnLst>
                          <a:rect l="T15" t="T16" r="T17" b="T18"/>
                          <a:pathLst>
                            <a:path w="180" h="1304">
                              <a:moveTo>
                                <a:pt x="9" y="0"/>
                              </a:moveTo>
                              <a:lnTo>
                                <a:pt x="180" y="29"/>
                              </a:lnTo>
                              <a:lnTo>
                                <a:pt x="179" y="1304"/>
                              </a:lnTo>
                              <a:lnTo>
                                <a:pt x="6" y="1279"/>
                              </a:lnTo>
                              <a:lnTo>
                                <a:pt x="0" y="6"/>
                              </a:lnTo>
                            </a:path>
                          </a:pathLst>
                        </a:custGeom>
                        <a:solidFill>
                          <a:srgbClr val="3982C5"/>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89" name="Freeform 447"/>
                        <a:cNvSpPr>
                          <a:spLocks/>
                        </a:cNvSpPr>
                      </a:nvSpPr>
                      <a:spPr bwMode="auto">
                        <a:xfrm>
                          <a:off x="5178425" y="2611438"/>
                          <a:ext cx="122238" cy="884237"/>
                        </a:xfrm>
                        <a:custGeom>
                          <a:avLst/>
                          <a:gdLst>
                            <a:gd name="T0" fmla="*/ 2147483647 w 180"/>
                            <a:gd name="T1" fmla="*/ 0 h 1305"/>
                            <a:gd name="T2" fmla="*/ 0 w 180"/>
                            <a:gd name="T3" fmla="*/ 2147483647 h 1305"/>
                            <a:gd name="T4" fmla="*/ 2147483647 w 180"/>
                            <a:gd name="T5" fmla="*/ 2147483647 h 1305"/>
                            <a:gd name="T6" fmla="*/ 2147483647 w 180"/>
                            <a:gd name="T7" fmla="*/ 2147483647 h 1305"/>
                            <a:gd name="T8" fmla="*/ 2147483647 w 180"/>
                            <a:gd name="T9" fmla="*/ 2147483647 h 1305"/>
                            <a:gd name="T10" fmla="*/ 0 60000 65536"/>
                            <a:gd name="T11" fmla="*/ 0 60000 65536"/>
                            <a:gd name="T12" fmla="*/ 0 60000 65536"/>
                            <a:gd name="T13" fmla="*/ 0 60000 65536"/>
                            <a:gd name="T14" fmla="*/ 0 60000 65536"/>
                            <a:gd name="T15" fmla="*/ 0 w 180"/>
                            <a:gd name="T16" fmla="*/ 0 h 1305"/>
                            <a:gd name="T17" fmla="*/ 180 w 180"/>
                            <a:gd name="T18" fmla="*/ 1305 h 1305"/>
                          </a:gdLst>
                          <a:ahLst/>
                          <a:cxnLst>
                            <a:cxn ang="T10">
                              <a:pos x="T0" y="T1"/>
                            </a:cxn>
                            <a:cxn ang="T11">
                              <a:pos x="T2" y="T3"/>
                            </a:cxn>
                            <a:cxn ang="T12">
                              <a:pos x="T4" y="T5"/>
                            </a:cxn>
                            <a:cxn ang="T13">
                              <a:pos x="T6" y="T7"/>
                            </a:cxn>
                            <a:cxn ang="T14">
                              <a:pos x="T8" y="T9"/>
                            </a:cxn>
                          </a:cxnLst>
                          <a:rect l="T15" t="T16" r="T17" b="T18"/>
                          <a:pathLst>
                            <a:path w="180" h="1305">
                              <a:moveTo>
                                <a:pt x="171" y="0"/>
                              </a:moveTo>
                              <a:lnTo>
                                <a:pt x="0" y="29"/>
                              </a:lnTo>
                              <a:lnTo>
                                <a:pt x="4" y="1305"/>
                              </a:lnTo>
                              <a:lnTo>
                                <a:pt x="178" y="1280"/>
                              </a:lnTo>
                              <a:lnTo>
                                <a:pt x="180" y="6"/>
                              </a:lnTo>
                            </a:path>
                          </a:pathLst>
                        </a:custGeom>
                        <a:solidFill>
                          <a:srgbClr val="3982C5"/>
                        </a:solidFill>
                        <a:ln w="9525">
                          <a:solidFill>
                            <a:schemeClr val="tx1"/>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0" name="Freeform 361"/>
                        <a:cNvSpPr>
                          <a:spLocks/>
                        </a:cNvSpPr>
                      </a:nvSpPr>
                      <a:spPr bwMode="auto">
                        <a:xfrm>
                          <a:off x="5999163" y="2281238"/>
                          <a:ext cx="41275" cy="381000"/>
                        </a:xfrm>
                        <a:custGeom>
                          <a:avLst/>
                          <a:gdLst>
                            <a:gd name="T0" fmla="*/ 0 w 26"/>
                            <a:gd name="T1" fmla="*/ 2147483647 h 240"/>
                            <a:gd name="T2" fmla="*/ 2147483647 w 26"/>
                            <a:gd name="T3" fmla="*/ 0 h 240"/>
                            <a:gd name="T4" fmla="*/ 2147483647 w 26"/>
                            <a:gd name="T5" fmla="*/ 2147483647 h 240"/>
                            <a:gd name="T6" fmla="*/ 2147483647 w 26"/>
                            <a:gd name="T7" fmla="*/ 2147483647 h 240"/>
                            <a:gd name="T8" fmla="*/ 0 w 26"/>
                            <a:gd name="T9" fmla="*/ 2147483647 h 240"/>
                            <a:gd name="T10" fmla="*/ 0 60000 65536"/>
                            <a:gd name="T11" fmla="*/ 0 60000 65536"/>
                            <a:gd name="T12" fmla="*/ 0 60000 65536"/>
                            <a:gd name="T13" fmla="*/ 0 60000 65536"/>
                            <a:gd name="T14" fmla="*/ 0 60000 65536"/>
                            <a:gd name="T15" fmla="*/ 0 w 26"/>
                            <a:gd name="T16" fmla="*/ 0 h 240"/>
                            <a:gd name="T17" fmla="*/ 26 w 26"/>
                            <a:gd name="T18" fmla="*/ 240 h 240"/>
                          </a:gdLst>
                          <a:ahLst/>
                          <a:cxnLst>
                            <a:cxn ang="T10">
                              <a:pos x="T0" y="T1"/>
                            </a:cxn>
                            <a:cxn ang="T11">
                              <a:pos x="T2" y="T3"/>
                            </a:cxn>
                            <a:cxn ang="T12">
                              <a:pos x="T4" y="T5"/>
                            </a:cxn>
                            <a:cxn ang="T13">
                              <a:pos x="T6" y="T7"/>
                            </a:cxn>
                            <a:cxn ang="T14">
                              <a:pos x="T8" y="T9"/>
                            </a:cxn>
                          </a:cxnLst>
                          <a:rect l="T15" t="T16" r="T17" b="T18"/>
                          <a:pathLst>
                            <a:path w="26" h="240">
                              <a:moveTo>
                                <a:pt x="0" y="27"/>
                              </a:moveTo>
                              <a:lnTo>
                                <a:pt x="24" y="0"/>
                              </a:lnTo>
                              <a:lnTo>
                                <a:pt x="26" y="213"/>
                              </a:lnTo>
                              <a:lnTo>
                                <a:pt x="5" y="240"/>
                              </a:lnTo>
                              <a:lnTo>
                                <a:pt x="0" y="27"/>
                              </a:lnTo>
                              <a:close/>
                            </a:path>
                          </a:pathLst>
                        </a:custGeom>
                        <a:solidFill>
                          <a:srgbClr val="3982C5"/>
                        </a:solidFill>
                        <a:ln w="9525" cap="flat" cmpd="sng">
                          <a:solidFill>
                            <a:schemeClr val="tx1"/>
                          </a:solidFill>
                          <a:prstDash val="solid"/>
                          <a:round/>
                          <a:headEnd type="none" w="med" len="med"/>
                          <a:tailEnd type="non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1" name="Arc 362"/>
                        <a:cNvSpPr>
                          <a:spLocks/>
                        </a:cNvSpPr>
                      </a:nvSpPr>
                      <a:spPr bwMode="auto">
                        <a:xfrm>
                          <a:off x="3754438" y="2135188"/>
                          <a:ext cx="827087" cy="360362"/>
                        </a:xfrm>
                        <a:custGeom>
                          <a:avLst/>
                          <a:gdLst>
                            <a:gd name="T0" fmla="*/ 2147483647 w 14595"/>
                            <a:gd name="T1" fmla="*/ 2147483647 h 21600"/>
                            <a:gd name="T2" fmla="*/ 0 w 14595"/>
                            <a:gd name="T3" fmla="*/ 2147483647 h 21600"/>
                            <a:gd name="T4" fmla="*/ 2147483647 w 14595"/>
                            <a:gd name="T5" fmla="*/ 0 h 21600"/>
                            <a:gd name="T6" fmla="*/ 0 60000 65536"/>
                            <a:gd name="T7" fmla="*/ 0 60000 65536"/>
                            <a:gd name="T8" fmla="*/ 0 60000 65536"/>
                            <a:gd name="T9" fmla="*/ 0 w 14595"/>
                            <a:gd name="T10" fmla="*/ 0 h 21600"/>
                            <a:gd name="T11" fmla="*/ 14595 w 14595"/>
                            <a:gd name="T12" fmla="*/ 21600 h 21600"/>
                          </a:gdLst>
                          <a:ahLst/>
                          <a:cxnLst>
                            <a:cxn ang="T6">
                              <a:pos x="T0" y="T1"/>
                            </a:cxn>
                            <a:cxn ang="T7">
                              <a:pos x="T2" y="T3"/>
                            </a:cxn>
                            <a:cxn ang="T8">
                              <a:pos x="T4" y="T5"/>
                            </a:cxn>
                          </a:cxnLst>
                          <a:rect l="T9" t="T10" r="T11" b="T12"/>
                          <a:pathLst>
                            <a:path w="14595" h="21600" fill="none" extrusionOk="0">
                              <a:moveTo>
                                <a:pt x="14594" y="21599"/>
                              </a:moveTo>
                              <a:cubicBezTo>
                                <a:pt x="14548" y="21599"/>
                                <a:pt x="14501" y="21599"/>
                                <a:pt x="14455" y="21600"/>
                              </a:cubicBezTo>
                              <a:cubicBezTo>
                                <a:pt x="9116" y="21600"/>
                                <a:pt x="3967" y="19623"/>
                                <a:pt x="0" y="16050"/>
                              </a:cubicBezTo>
                            </a:path>
                            <a:path w="14595" h="21600" stroke="0" extrusionOk="0">
                              <a:moveTo>
                                <a:pt x="14594" y="21599"/>
                              </a:moveTo>
                              <a:cubicBezTo>
                                <a:pt x="14548" y="21599"/>
                                <a:pt x="14501" y="21599"/>
                                <a:pt x="14455" y="21600"/>
                              </a:cubicBezTo>
                              <a:cubicBezTo>
                                <a:pt x="9116" y="21600"/>
                                <a:pt x="3967" y="19623"/>
                                <a:pt x="0" y="16050"/>
                              </a:cubicBezTo>
                              <a:lnTo>
                                <a:pt x="14455" y="0"/>
                              </a:lnTo>
                              <a:close/>
                            </a:path>
                          </a:pathLst>
                        </a:custGeom>
                        <a:noFill/>
                        <a:ln w="28440">
                          <a:solidFill>
                            <a:srgbClr val="47896A"/>
                          </a:solidFill>
                          <a:round/>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2" name="Line 3"/>
                        <a:cNvSpPr>
                          <a:spLocks noChangeShapeType="1"/>
                        </a:cNvSpPr>
                      </a:nvSpPr>
                      <a:spPr bwMode="auto">
                        <a:xfrm flipH="1" flipV="1">
                          <a:off x="4572000" y="4149725"/>
                          <a:ext cx="22225" cy="719138"/>
                        </a:xfrm>
                        <a:prstGeom prst="line">
                          <a:avLst/>
                        </a:prstGeom>
                        <a:noFill/>
                        <a:ln w="28440">
                          <a:solidFill>
                            <a:srgbClr val="C0504D"/>
                          </a:solidFill>
                          <a:prstDash val="sysDot"/>
                          <a:miter lim="800000"/>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3" name="Line 3"/>
                        <a:cNvSpPr>
                          <a:spLocks noChangeShapeType="1"/>
                        </a:cNvSpPr>
                      </a:nvSpPr>
                      <a:spPr bwMode="auto">
                        <a:xfrm flipH="1" flipV="1">
                          <a:off x="5435600" y="4076700"/>
                          <a:ext cx="0" cy="792163"/>
                        </a:xfrm>
                        <a:prstGeom prst="line">
                          <a:avLst/>
                        </a:prstGeom>
                        <a:noFill/>
                        <a:ln w="28440">
                          <a:solidFill>
                            <a:srgbClr val="C0504D"/>
                          </a:solidFill>
                          <a:miter lim="800000"/>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4" name="Freeform 365"/>
                        <a:cNvSpPr>
                          <a:spLocks/>
                        </a:cNvSpPr>
                      </a:nvSpPr>
                      <a:spPr bwMode="auto">
                        <a:xfrm>
                          <a:off x="5794375" y="3429000"/>
                          <a:ext cx="1152525" cy="1439863"/>
                        </a:xfrm>
                        <a:custGeom>
                          <a:avLst/>
                          <a:gdLst>
                            <a:gd name="T0" fmla="*/ 0 w 771"/>
                            <a:gd name="T1" fmla="*/ 2147483647 h 816"/>
                            <a:gd name="T2" fmla="*/ 0 w 771"/>
                            <a:gd name="T3" fmla="*/ 2147483647 h 816"/>
                            <a:gd name="T4" fmla="*/ 2147483647 w 771"/>
                            <a:gd name="T5" fmla="*/ 2147483647 h 816"/>
                            <a:gd name="T6" fmla="*/ 2147483647 w 771"/>
                            <a:gd name="T7" fmla="*/ 0 h 816"/>
                            <a:gd name="T8" fmla="*/ 0 60000 65536"/>
                            <a:gd name="T9" fmla="*/ 0 60000 65536"/>
                            <a:gd name="T10" fmla="*/ 0 60000 65536"/>
                            <a:gd name="T11" fmla="*/ 0 60000 65536"/>
                            <a:gd name="T12" fmla="*/ 0 w 771"/>
                            <a:gd name="T13" fmla="*/ 0 h 816"/>
                            <a:gd name="T14" fmla="*/ 771 w 771"/>
                            <a:gd name="T15" fmla="*/ 816 h 816"/>
                          </a:gdLst>
                          <a:ahLst/>
                          <a:cxnLst>
                            <a:cxn ang="T8">
                              <a:pos x="T0" y="T1"/>
                            </a:cxn>
                            <a:cxn ang="T9">
                              <a:pos x="T2" y="T3"/>
                            </a:cxn>
                            <a:cxn ang="T10">
                              <a:pos x="T4" y="T5"/>
                            </a:cxn>
                            <a:cxn ang="T11">
                              <a:pos x="T6" y="T7"/>
                            </a:cxn>
                          </a:cxnLst>
                          <a:rect l="T12" t="T13" r="T14" b="T15"/>
                          <a:pathLst>
                            <a:path w="771" h="816">
                              <a:moveTo>
                                <a:pt x="0" y="816"/>
                              </a:moveTo>
                              <a:lnTo>
                                <a:pt x="0" y="680"/>
                              </a:lnTo>
                              <a:lnTo>
                                <a:pt x="771" y="680"/>
                              </a:lnTo>
                              <a:lnTo>
                                <a:pt x="771" y="0"/>
                              </a:lnTo>
                            </a:path>
                          </a:pathLst>
                        </a:custGeom>
                        <a:noFill/>
                        <a:ln w="28440" cap="flat" cmpd="sng">
                          <a:solidFill>
                            <a:srgbClr val="4F81BD"/>
                          </a:solidFill>
                          <a:prstDash val="solid"/>
                          <a:round/>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5" name="Freeform 366"/>
                        <a:cNvSpPr>
                          <a:spLocks/>
                        </a:cNvSpPr>
                      </a:nvSpPr>
                      <a:spPr bwMode="auto">
                        <a:xfrm>
                          <a:off x="4930775" y="3429000"/>
                          <a:ext cx="1800225" cy="1439863"/>
                        </a:xfrm>
                        <a:custGeom>
                          <a:avLst/>
                          <a:gdLst>
                            <a:gd name="T0" fmla="*/ 0 w 1179"/>
                            <a:gd name="T1" fmla="*/ 2147483647 h 862"/>
                            <a:gd name="T2" fmla="*/ 0 w 1179"/>
                            <a:gd name="T3" fmla="*/ 2147483647 h 862"/>
                            <a:gd name="T4" fmla="*/ 2147483647 w 1179"/>
                            <a:gd name="T5" fmla="*/ 2147483647 h 862"/>
                            <a:gd name="T6" fmla="*/ 2147483647 w 1179"/>
                            <a:gd name="T7" fmla="*/ 0 h 862"/>
                            <a:gd name="T8" fmla="*/ 0 60000 65536"/>
                            <a:gd name="T9" fmla="*/ 0 60000 65536"/>
                            <a:gd name="T10" fmla="*/ 0 60000 65536"/>
                            <a:gd name="T11" fmla="*/ 0 60000 65536"/>
                            <a:gd name="T12" fmla="*/ 0 w 1179"/>
                            <a:gd name="T13" fmla="*/ 0 h 862"/>
                            <a:gd name="T14" fmla="*/ 1179 w 1179"/>
                            <a:gd name="T15" fmla="*/ 862 h 862"/>
                          </a:gdLst>
                          <a:ahLst/>
                          <a:cxnLst>
                            <a:cxn ang="T8">
                              <a:pos x="T0" y="T1"/>
                            </a:cxn>
                            <a:cxn ang="T9">
                              <a:pos x="T2" y="T3"/>
                            </a:cxn>
                            <a:cxn ang="T10">
                              <a:pos x="T4" y="T5"/>
                            </a:cxn>
                            <a:cxn ang="T11">
                              <a:pos x="T6" y="T7"/>
                            </a:cxn>
                          </a:cxnLst>
                          <a:rect l="T12" t="T13" r="T14" b="T15"/>
                          <a:pathLst>
                            <a:path w="1179" h="862">
                              <a:moveTo>
                                <a:pt x="0" y="862"/>
                              </a:moveTo>
                              <a:lnTo>
                                <a:pt x="0" y="635"/>
                              </a:lnTo>
                              <a:lnTo>
                                <a:pt x="1179" y="635"/>
                              </a:lnTo>
                              <a:lnTo>
                                <a:pt x="1179" y="0"/>
                              </a:lnTo>
                            </a:path>
                          </a:pathLst>
                        </a:custGeom>
                        <a:noFill/>
                        <a:ln w="28440" cap="flat" cmpd="sng">
                          <a:solidFill>
                            <a:srgbClr val="4F81BD"/>
                          </a:solidFill>
                          <a:prstDash val="solid"/>
                          <a:round/>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6" name="Freeform 367"/>
                        <a:cNvSpPr>
                          <a:spLocks/>
                        </a:cNvSpPr>
                      </a:nvSpPr>
                      <a:spPr bwMode="auto">
                        <a:xfrm>
                          <a:off x="4017963" y="3678238"/>
                          <a:ext cx="1158875" cy="376237"/>
                        </a:xfrm>
                        <a:custGeom>
                          <a:avLst/>
                          <a:gdLst>
                            <a:gd name="T0" fmla="*/ 2147483647 w 8187"/>
                            <a:gd name="T1" fmla="*/ 2147483647 h 2654"/>
                            <a:gd name="T2" fmla="*/ 2147483647 w 8187"/>
                            <a:gd name="T3" fmla="*/ 2147483647 h 2654"/>
                            <a:gd name="T4" fmla="*/ 2147483647 w 8187"/>
                            <a:gd name="T5" fmla="*/ 2147483647 h 2654"/>
                            <a:gd name="T6" fmla="*/ 2147483647 w 8187"/>
                            <a:gd name="T7" fmla="*/ 2147483647 h 2654"/>
                            <a:gd name="T8" fmla="*/ 2147483647 w 8187"/>
                            <a:gd name="T9" fmla="*/ 2147483647 h 2654"/>
                            <a:gd name="T10" fmla="*/ 2147483647 w 8187"/>
                            <a:gd name="T11" fmla="*/ 2147483647 h 2654"/>
                            <a:gd name="T12" fmla="*/ 2147483647 w 8187"/>
                            <a:gd name="T13" fmla="*/ 2147483647 h 2654"/>
                            <a:gd name="T14" fmla="*/ 2147483647 w 8187"/>
                            <a:gd name="T15" fmla="*/ 2147483647 h 2654"/>
                            <a:gd name="T16" fmla="*/ 2147483647 w 8187"/>
                            <a:gd name="T17" fmla="*/ 2147483647 h 2654"/>
                            <a:gd name="T18" fmla="*/ 2147483647 w 8187"/>
                            <a:gd name="T19" fmla="*/ 2147483647 h 2654"/>
                            <a:gd name="T20" fmla="*/ 2147483647 w 8187"/>
                            <a:gd name="T21" fmla="*/ 2147483647 h 2654"/>
                            <a:gd name="T22" fmla="*/ 2147483647 w 8187"/>
                            <a:gd name="T23" fmla="*/ 2147483647 h 2654"/>
                            <a:gd name="T24" fmla="*/ 2147483647 w 8187"/>
                            <a:gd name="T25" fmla="*/ 2147483647 h 2654"/>
                            <a:gd name="T26" fmla="*/ 2147483647 w 8187"/>
                            <a:gd name="T27" fmla="*/ 2147483647 h 2654"/>
                            <a:gd name="T28" fmla="*/ 2147483647 w 8187"/>
                            <a:gd name="T29" fmla="*/ 2147483647 h 2654"/>
                            <a:gd name="T30" fmla="*/ 2147483647 w 8187"/>
                            <a:gd name="T31" fmla="*/ 2147483647 h 2654"/>
                            <a:gd name="T32" fmla="*/ 2147483647 w 8187"/>
                            <a:gd name="T33" fmla="*/ 2147483647 h 2654"/>
                            <a:gd name="T34" fmla="*/ 2147483647 w 8187"/>
                            <a:gd name="T35" fmla="*/ 2147483647 h 2654"/>
                            <a:gd name="T36" fmla="*/ 0 w 8187"/>
                            <a:gd name="T37" fmla="*/ 2147483647 h 2654"/>
                            <a:gd name="T38" fmla="*/ 0 w 8187"/>
                            <a:gd name="T39" fmla="*/ 2147483647 h 2654"/>
                            <a:gd name="T40" fmla="*/ 0 w 8187"/>
                            <a:gd name="T41" fmla="*/ 0 h 2654"/>
                            <a:gd name="T42" fmla="*/ 2147483647 w 8187"/>
                            <a:gd name="T43" fmla="*/ 2147483647 h 2654"/>
                            <a:gd name="T44" fmla="*/ 2147483647 w 8187"/>
                            <a:gd name="T45" fmla="*/ 2147483647 h 2654"/>
                            <a:gd name="T46" fmla="*/ 2147483647 w 8187"/>
                            <a:gd name="T47" fmla="*/ 2147483647 h 2654"/>
                            <a:gd name="T48" fmla="*/ 2147483647 w 8187"/>
                            <a:gd name="T49" fmla="*/ 2147483647 h 2654"/>
                            <a:gd name="T50" fmla="*/ 2147483647 w 8187"/>
                            <a:gd name="T51" fmla="*/ 2147483647 h 2654"/>
                            <a:gd name="T52" fmla="*/ 2147483647 w 8187"/>
                            <a:gd name="T53" fmla="*/ 2147483647 h 2654"/>
                            <a:gd name="T54" fmla="*/ 2147483647 w 8187"/>
                            <a:gd name="T55" fmla="*/ 2147483647 h 2654"/>
                            <a:gd name="T56" fmla="*/ 2147483647 w 8187"/>
                            <a:gd name="T57" fmla="*/ 2147483647 h 2654"/>
                            <a:gd name="T58" fmla="*/ 2147483647 w 8187"/>
                            <a:gd name="T59" fmla="*/ 2147483647 h 2654"/>
                            <a:gd name="T60" fmla="*/ 2147483647 w 8187"/>
                            <a:gd name="T61" fmla="*/ 2147483647 h 2654"/>
                            <a:gd name="T62" fmla="*/ 2147483647 w 8187"/>
                            <a:gd name="T63" fmla="*/ 2147483647 h 2654"/>
                            <a:gd name="T64" fmla="*/ 2147483647 w 8187"/>
                            <a:gd name="T65" fmla="*/ 2147483647 h 2654"/>
                            <a:gd name="T66" fmla="*/ 2147483647 w 8187"/>
                            <a:gd name="T67" fmla="*/ 2147483647 h 2654"/>
                            <a:gd name="T68" fmla="*/ 2147483647 w 8187"/>
                            <a:gd name="T69" fmla="*/ 2147483647 h 2654"/>
                            <a:gd name="T70" fmla="*/ 2147483647 w 8187"/>
                            <a:gd name="T71" fmla="*/ 2147483647 h 2654"/>
                            <a:gd name="T72" fmla="*/ 2147483647 w 8187"/>
                            <a:gd name="T73" fmla="*/ 2147483647 h 2654"/>
                            <a:gd name="T74" fmla="*/ 2147483647 w 8187"/>
                            <a:gd name="T75" fmla="*/ 2147483647 h 265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187"/>
                            <a:gd name="T115" fmla="*/ 0 h 2654"/>
                            <a:gd name="T116" fmla="*/ 8187 w 8187"/>
                            <a:gd name="T117" fmla="*/ 2654 h 265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187" h="2654">
                              <a:moveTo>
                                <a:pt x="8187" y="19"/>
                              </a:moveTo>
                              <a:lnTo>
                                <a:pt x="8187" y="599"/>
                              </a:lnTo>
                              <a:lnTo>
                                <a:pt x="8187" y="1181"/>
                              </a:lnTo>
                              <a:lnTo>
                                <a:pt x="8187" y="1761"/>
                              </a:lnTo>
                              <a:lnTo>
                                <a:pt x="8187" y="2343"/>
                              </a:lnTo>
                              <a:lnTo>
                                <a:pt x="7952" y="2380"/>
                              </a:lnTo>
                              <a:lnTo>
                                <a:pt x="7714" y="2414"/>
                              </a:lnTo>
                              <a:lnTo>
                                <a:pt x="7474" y="2446"/>
                              </a:lnTo>
                              <a:lnTo>
                                <a:pt x="7231" y="2476"/>
                              </a:lnTo>
                              <a:lnTo>
                                <a:pt x="6986" y="2504"/>
                              </a:lnTo>
                              <a:lnTo>
                                <a:pt x="6739" y="2530"/>
                              </a:lnTo>
                              <a:lnTo>
                                <a:pt x="6489" y="2553"/>
                              </a:lnTo>
                              <a:lnTo>
                                <a:pt x="6237" y="2574"/>
                              </a:lnTo>
                              <a:lnTo>
                                <a:pt x="5983" y="2592"/>
                              </a:lnTo>
                              <a:lnTo>
                                <a:pt x="5728" y="2609"/>
                              </a:lnTo>
                              <a:lnTo>
                                <a:pt x="5469" y="2622"/>
                              </a:lnTo>
                              <a:lnTo>
                                <a:pt x="5209" y="2634"/>
                              </a:lnTo>
                              <a:lnTo>
                                <a:pt x="4947" y="2642"/>
                              </a:lnTo>
                              <a:lnTo>
                                <a:pt x="4816" y="2646"/>
                              </a:lnTo>
                              <a:lnTo>
                                <a:pt x="4684" y="2649"/>
                              </a:lnTo>
                              <a:lnTo>
                                <a:pt x="4419" y="2653"/>
                              </a:lnTo>
                              <a:lnTo>
                                <a:pt x="4153" y="2654"/>
                              </a:lnTo>
                              <a:lnTo>
                                <a:pt x="3877" y="2653"/>
                              </a:lnTo>
                              <a:lnTo>
                                <a:pt x="3603" y="2649"/>
                              </a:lnTo>
                              <a:lnTo>
                                <a:pt x="3332" y="2642"/>
                              </a:lnTo>
                              <a:lnTo>
                                <a:pt x="3062" y="2632"/>
                              </a:lnTo>
                              <a:lnTo>
                                <a:pt x="2795" y="2620"/>
                              </a:lnTo>
                              <a:lnTo>
                                <a:pt x="2529" y="2606"/>
                              </a:lnTo>
                              <a:lnTo>
                                <a:pt x="2264" y="2588"/>
                              </a:lnTo>
                              <a:lnTo>
                                <a:pt x="2003" y="2569"/>
                              </a:lnTo>
                              <a:lnTo>
                                <a:pt x="1744" y="2547"/>
                              </a:lnTo>
                              <a:lnTo>
                                <a:pt x="1487" y="2522"/>
                              </a:lnTo>
                              <a:lnTo>
                                <a:pt x="1233" y="2495"/>
                              </a:lnTo>
                              <a:lnTo>
                                <a:pt x="981" y="2465"/>
                              </a:lnTo>
                              <a:lnTo>
                                <a:pt x="731" y="2433"/>
                              </a:lnTo>
                              <a:lnTo>
                                <a:pt x="485" y="2399"/>
                              </a:lnTo>
                              <a:lnTo>
                                <a:pt x="241" y="2363"/>
                              </a:lnTo>
                              <a:lnTo>
                                <a:pt x="0" y="2324"/>
                              </a:lnTo>
                              <a:lnTo>
                                <a:pt x="0" y="1742"/>
                              </a:lnTo>
                              <a:lnTo>
                                <a:pt x="0" y="1162"/>
                              </a:lnTo>
                              <a:lnTo>
                                <a:pt x="0" y="580"/>
                              </a:lnTo>
                              <a:lnTo>
                                <a:pt x="0" y="0"/>
                              </a:lnTo>
                              <a:lnTo>
                                <a:pt x="241" y="39"/>
                              </a:lnTo>
                              <a:lnTo>
                                <a:pt x="362" y="57"/>
                              </a:lnTo>
                              <a:lnTo>
                                <a:pt x="485" y="75"/>
                              </a:lnTo>
                              <a:lnTo>
                                <a:pt x="731" y="109"/>
                              </a:lnTo>
                              <a:lnTo>
                                <a:pt x="981" y="141"/>
                              </a:lnTo>
                              <a:lnTo>
                                <a:pt x="1233" y="171"/>
                              </a:lnTo>
                              <a:lnTo>
                                <a:pt x="1487" y="198"/>
                              </a:lnTo>
                              <a:lnTo>
                                <a:pt x="1744" y="222"/>
                              </a:lnTo>
                              <a:lnTo>
                                <a:pt x="2003" y="245"/>
                              </a:lnTo>
                              <a:lnTo>
                                <a:pt x="2264" y="264"/>
                              </a:lnTo>
                              <a:lnTo>
                                <a:pt x="2529" y="281"/>
                              </a:lnTo>
                              <a:lnTo>
                                <a:pt x="2795" y="296"/>
                              </a:lnTo>
                              <a:lnTo>
                                <a:pt x="3062" y="308"/>
                              </a:lnTo>
                              <a:lnTo>
                                <a:pt x="3197" y="313"/>
                              </a:lnTo>
                              <a:lnTo>
                                <a:pt x="3332" y="318"/>
                              </a:lnTo>
                              <a:lnTo>
                                <a:pt x="3603" y="324"/>
                              </a:lnTo>
                              <a:lnTo>
                                <a:pt x="3877" y="328"/>
                              </a:lnTo>
                              <a:lnTo>
                                <a:pt x="4153" y="330"/>
                              </a:lnTo>
                              <a:lnTo>
                                <a:pt x="4419" y="329"/>
                              </a:lnTo>
                              <a:lnTo>
                                <a:pt x="4684" y="325"/>
                              </a:lnTo>
                              <a:lnTo>
                                <a:pt x="4947" y="318"/>
                              </a:lnTo>
                              <a:lnTo>
                                <a:pt x="5209" y="309"/>
                              </a:lnTo>
                              <a:lnTo>
                                <a:pt x="5469" y="298"/>
                              </a:lnTo>
                              <a:lnTo>
                                <a:pt x="5728" y="284"/>
                              </a:lnTo>
                              <a:lnTo>
                                <a:pt x="5983" y="268"/>
                              </a:lnTo>
                              <a:lnTo>
                                <a:pt x="6237" y="250"/>
                              </a:lnTo>
                              <a:lnTo>
                                <a:pt x="6489" y="229"/>
                              </a:lnTo>
                              <a:lnTo>
                                <a:pt x="6739" y="206"/>
                              </a:lnTo>
                              <a:lnTo>
                                <a:pt x="6986" y="180"/>
                              </a:lnTo>
                              <a:lnTo>
                                <a:pt x="7231" y="152"/>
                              </a:lnTo>
                              <a:lnTo>
                                <a:pt x="7474" y="122"/>
                              </a:lnTo>
                              <a:lnTo>
                                <a:pt x="7714" y="90"/>
                              </a:lnTo>
                              <a:lnTo>
                                <a:pt x="7952" y="56"/>
                              </a:lnTo>
                              <a:lnTo>
                                <a:pt x="8187" y="19"/>
                              </a:lnTo>
                              <a:close/>
                            </a:path>
                          </a:pathLst>
                        </a:custGeom>
                        <a:noFill/>
                        <a:ln w="9525" cap="flat" cmpd="sng">
                          <a:solidFill>
                            <a:srgbClr val="000000"/>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7" name="Line 368"/>
                        <a:cNvSpPr>
                          <a:spLocks noChangeShapeType="1"/>
                        </a:cNvSpPr>
                      </a:nvSpPr>
                      <a:spPr bwMode="auto">
                        <a:xfrm flipV="1">
                          <a:off x="4017963" y="3529013"/>
                          <a:ext cx="200025" cy="147637"/>
                        </a:xfrm>
                        <a:prstGeom prst="line">
                          <a:avLst/>
                        </a:prstGeom>
                        <a:noFill/>
                        <a:ln w="9525">
                          <a:solidFill>
                            <a:schemeClr val="tx1"/>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8" name="Line 369"/>
                        <a:cNvSpPr>
                          <a:spLocks noChangeShapeType="1"/>
                        </a:cNvSpPr>
                      </a:nvSpPr>
                      <a:spPr bwMode="auto">
                        <a:xfrm flipH="1" flipV="1">
                          <a:off x="4984750" y="3529013"/>
                          <a:ext cx="184150" cy="146050"/>
                        </a:xfrm>
                        <a:prstGeom prst="line">
                          <a:avLst/>
                        </a:prstGeom>
                        <a:noFill/>
                        <a:ln w="9525">
                          <a:solidFill>
                            <a:schemeClr val="tx1"/>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399" name="Rectangle 129"/>
                        <a:cNvSpPr>
                          <a:spLocks noChangeArrowheads="1"/>
                        </a:cNvSpPr>
                      </a:nvSpPr>
                      <a:spPr bwMode="auto">
                        <a:xfrm>
                          <a:off x="1833563" y="5948363"/>
                          <a:ext cx="2162175" cy="433387"/>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100">
                                <a:solidFill>
                                  <a:srgbClr val="000000"/>
                                </a:solidFill>
                                <a:latin typeface="Calibri" pitchFamily="34" charset="0"/>
                                <a:ea typeface="SimSun" pitchFamily="2" charset="-122"/>
                              </a:rPr>
                              <a:t>Operation hos vårdgivare A…</a:t>
                            </a:r>
                          </a:p>
                        </a:txBody>
                        <a:useSpRect/>
                      </a:txSp>
                    </a:sp>
                    <a:sp>
                      <a:nvSpPr>
                        <a:cNvPr id="14400" name="Rectangle 129"/>
                        <a:cNvSpPr>
                          <a:spLocks noChangeArrowheads="1"/>
                        </a:cNvSpPr>
                      </a:nvSpPr>
                      <a:spPr bwMode="auto">
                        <a:xfrm>
                          <a:off x="4138613" y="5948363"/>
                          <a:ext cx="2162175" cy="433387"/>
                        </a:xfrm>
                        <a:prstGeom prst="rect">
                          <a:avLst/>
                        </a:prstGeom>
                        <a:solidFill>
                          <a:srgbClr val="DCDCDC"/>
                        </a:solidFill>
                        <a:ln w="9360">
                          <a:noFill/>
                          <a:miter lim="800000"/>
                          <a:headEnd/>
                          <a:tailEnd/>
                        </a:ln>
                      </a:spPr>
                      <a:txSp>
                        <a:txBody>
                          <a:bodyPr lIns="54000" tIns="46800" rIns="54000" bIns="82800" anchor="ct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defTabSz="449263">
                              <a:lnSpc>
                                <a:spcPct val="85000"/>
                              </a:lnSpc>
                              <a:buSzPct val="100000"/>
                              <a:tabLst>
                                <a:tab pos="0" algn="l"/>
                                <a:tab pos="914400" algn="l"/>
                                <a:tab pos="1828800" algn="l"/>
                                <a:tab pos="2743200" algn="l"/>
                                <a:tab pos="3657600" algn="l"/>
                                <a:tab pos="4572000" algn="l"/>
                                <a:tab pos="5486400" algn="l"/>
                                <a:tab pos="6400800" algn="l"/>
                                <a:tab pos="7315200" algn="l"/>
                                <a:tab pos="8229600" algn="l"/>
                                <a:tab pos="9144000" algn="l"/>
                                <a:tab pos="10058400" algn="l"/>
                              </a:tabLst>
                            </a:pPr>
                            <a:r>
                              <a:rPr lang="sv-SE" sz="1100">
                                <a:solidFill>
                                  <a:srgbClr val="000000"/>
                                </a:solidFill>
                                <a:latin typeface="Calibri" pitchFamily="34" charset="0"/>
                                <a:ea typeface="SimSun" pitchFamily="2" charset="-122"/>
                              </a:rPr>
                              <a:t>…visar sig ha lett till infektion </a:t>
                            </a:r>
                            <a:br>
                              <a:rPr lang="sv-SE" sz="1100">
                                <a:solidFill>
                                  <a:srgbClr val="000000"/>
                                </a:solidFill>
                                <a:latin typeface="Calibri" pitchFamily="34" charset="0"/>
                                <a:ea typeface="SimSun" pitchFamily="2" charset="-122"/>
                              </a:rPr>
                            </a:br>
                            <a:r>
                              <a:rPr lang="sv-SE" sz="1100">
                                <a:solidFill>
                                  <a:srgbClr val="000000"/>
                                </a:solidFill>
                                <a:latin typeface="Calibri" pitchFamily="34" charset="0"/>
                                <a:ea typeface="SimSun" pitchFamily="2" charset="-122"/>
                              </a:rPr>
                              <a:t>hos vårdgivare B</a:t>
                            </a:r>
                          </a:p>
                        </a:txBody>
                        <a:useSpRect/>
                      </a:txSp>
                    </a:sp>
                    <a:sp>
                      <a:nvSpPr>
                        <a:cNvPr id="14401" name="Line 3"/>
                        <a:cNvSpPr>
                          <a:spLocks noChangeShapeType="1"/>
                        </a:cNvSpPr>
                      </a:nvSpPr>
                      <a:spPr bwMode="auto">
                        <a:xfrm flipV="1">
                          <a:off x="3779838" y="6284913"/>
                          <a:ext cx="576262" cy="0"/>
                        </a:xfrm>
                        <a:prstGeom prst="line">
                          <a:avLst/>
                        </a:prstGeom>
                        <a:noFill/>
                        <a:ln w="28440">
                          <a:solidFill>
                            <a:srgbClr val="47896A"/>
                          </a:solidFill>
                          <a:miter lim="800000"/>
                          <a:headEnd type="triangle" w="med" len="med"/>
                          <a:tailEnd type="triangl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66" name="Group 389"/>
                        <a:cNvGrpSpPr>
                          <a:grpSpLocks/>
                        </a:cNvGrpSpPr>
                      </a:nvGrpSpPr>
                      <a:grpSpPr bwMode="auto">
                        <a:xfrm>
                          <a:off x="5291146" y="4868877"/>
                          <a:ext cx="649288" cy="663577"/>
                          <a:chOff x="3333" y="3067"/>
                          <a:chExt cx="409" cy="418"/>
                        </a:xfrm>
                      </a:grpSpPr>
                      <a:grpSp>
                        <a:nvGrpSpPr>
                          <a:cNvPr id="69" name="Group 373"/>
                          <a:cNvGrpSpPr>
                            <a:grpSpLocks/>
                          </a:cNvGrpSpPr>
                        </a:nvGrpSpPr>
                        <a:grpSpPr bwMode="auto">
                          <a:xfrm>
                            <a:off x="3333" y="3067"/>
                            <a:ext cx="408" cy="418"/>
                            <a:chOff x="3333" y="3067"/>
                            <a:chExt cx="408" cy="418"/>
                          </a:xfrm>
                        </a:grpSpPr>
                        <a:sp>
                          <a:nvSpPr>
                            <a:cNvPr id="14407" name="Freeform 156"/>
                            <a:cNvSpPr>
                              <a:spLocks/>
                            </a:cNvSpPr>
                          </a:nvSpPr>
                          <a:spPr bwMode="auto">
                            <a:xfrm>
                              <a:off x="3333" y="3374"/>
                              <a:ext cx="408" cy="111"/>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solidFill>
                              <a:srgbClr val="E78585"/>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08" name="Freeform 123"/>
                            <a:cNvSpPr>
                              <a:spLocks noChangeArrowheads="1"/>
                            </a:cNvSpPr>
                          </a:nvSpPr>
                          <a:spPr bwMode="auto">
                            <a:xfrm>
                              <a:off x="3334" y="3259"/>
                              <a:ext cx="407" cy="127"/>
                            </a:xfrm>
                            <a:custGeom>
                              <a:avLst/>
                              <a:gdLst>
                                <a:gd name="T0" fmla="*/ 0 w 153"/>
                                <a:gd name="T1" fmla="*/ 1 h 173"/>
                                <a:gd name="T2" fmla="*/ 2147483647 w 153"/>
                                <a:gd name="T3" fmla="*/ 1 h 173"/>
                                <a:gd name="T4" fmla="*/ 2147483647 w 153"/>
                                <a:gd name="T5" fmla="*/ 1 h 173"/>
                                <a:gd name="T6" fmla="*/ 2147483647 w 153"/>
                                <a:gd name="T7" fmla="*/ 0 h 173"/>
                                <a:gd name="T8" fmla="*/ 0 w 153"/>
                                <a:gd name="T9" fmla="*/ 1 h 173"/>
                                <a:gd name="T10" fmla="*/ 0 60000 65536"/>
                                <a:gd name="T11" fmla="*/ 0 60000 65536"/>
                                <a:gd name="T12" fmla="*/ 0 60000 65536"/>
                                <a:gd name="T13" fmla="*/ 0 60000 65536"/>
                                <a:gd name="T14" fmla="*/ 0 60000 65536"/>
                                <a:gd name="T15" fmla="*/ 0 w 153"/>
                                <a:gd name="T16" fmla="*/ 0 h 173"/>
                                <a:gd name="T17" fmla="*/ 153 w 153"/>
                                <a:gd name="T18" fmla="*/ 173 h 173"/>
                              </a:gdLst>
                              <a:ahLst/>
                              <a:cxnLst>
                                <a:cxn ang="T10">
                                  <a:pos x="T0" y="T1"/>
                                </a:cxn>
                                <a:cxn ang="T11">
                                  <a:pos x="T2" y="T3"/>
                                </a:cxn>
                                <a:cxn ang="T12">
                                  <a:pos x="T4" y="T5"/>
                                </a:cxn>
                                <a:cxn ang="T13">
                                  <a:pos x="T6" y="T7"/>
                                </a:cxn>
                                <a:cxn ang="T14">
                                  <a:pos x="T8" y="T9"/>
                                </a:cxn>
                              </a:cxnLst>
                              <a:rect l="T15" t="T16" r="T17" b="T18"/>
                              <a:pathLst>
                                <a:path w="153" h="173">
                                  <a:moveTo>
                                    <a:pt x="0" y="156"/>
                                  </a:moveTo>
                                  <a:cubicBezTo>
                                    <a:pt x="24" y="167"/>
                                    <a:pt x="50" y="173"/>
                                    <a:pt x="77" y="173"/>
                                  </a:cubicBezTo>
                                  <a:cubicBezTo>
                                    <a:pt x="103" y="173"/>
                                    <a:pt x="129" y="167"/>
                                    <a:pt x="153" y="156"/>
                                  </a:cubicBezTo>
                                  <a:lnTo>
                                    <a:pt x="77" y="0"/>
                                  </a:lnTo>
                                  <a:lnTo>
                                    <a:pt x="0" y="156"/>
                                  </a:lnTo>
                                  <a:close/>
                                </a:path>
                              </a:pathLst>
                            </a:custGeom>
                            <a:solidFill>
                              <a:srgbClr val="F0B2B2"/>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09" name="Freeform 123"/>
                            <a:cNvSpPr>
                              <a:spLocks noChangeArrowheads="1"/>
                            </a:cNvSpPr>
                          </a:nvSpPr>
                          <a:spPr bwMode="auto">
                            <a:xfrm>
                              <a:off x="3334" y="3067"/>
                              <a:ext cx="407" cy="127"/>
                            </a:xfrm>
                            <a:custGeom>
                              <a:avLst/>
                              <a:gdLst>
                                <a:gd name="T0" fmla="*/ 0 w 153"/>
                                <a:gd name="T1" fmla="*/ 1 h 173"/>
                                <a:gd name="T2" fmla="*/ 2147483647 w 153"/>
                                <a:gd name="T3" fmla="*/ 1 h 173"/>
                                <a:gd name="T4" fmla="*/ 2147483647 w 153"/>
                                <a:gd name="T5" fmla="*/ 1 h 173"/>
                                <a:gd name="T6" fmla="*/ 2147483647 w 153"/>
                                <a:gd name="T7" fmla="*/ 0 h 173"/>
                                <a:gd name="T8" fmla="*/ 0 w 153"/>
                                <a:gd name="T9" fmla="*/ 1 h 173"/>
                                <a:gd name="T10" fmla="*/ 0 60000 65536"/>
                                <a:gd name="T11" fmla="*/ 0 60000 65536"/>
                                <a:gd name="T12" fmla="*/ 0 60000 65536"/>
                                <a:gd name="T13" fmla="*/ 0 60000 65536"/>
                                <a:gd name="T14" fmla="*/ 0 60000 65536"/>
                                <a:gd name="T15" fmla="*/ 0 w 153"/>
                                <a:gd name="T16" fmla="*/ 0 h 173"/>
                                <a:gd name="T17" fmla="*/ 153 w 153"/>
                                <a:gd name="T18" fmla="*/ 173 h 173"/>
                              </a:gdLst>
                              <a:ahLst/>
                              <a:cxnLst>
                                <a:cxn ang="T10">
                                  <a:pos x="T0" y="T1"/>
                                </a:cxn>
                                <a:cxn ang="T11">
                                  <a:pos x="T2" y="T3"/>
                                </a:cxn>
                                <a:cxn ang="T12">
                                  <a:pos x="T4" y="T5"/>
                                </a:cxn>
                                <a:cxn ang="T13">
                                  <a:pos x="T6" y="T7"/>
                                </a:cxn>
                                <a:cxn ang="T14">
                                  <a:pos x="T8" y="T9"/>
                                </a:cxn>
                              </a:cxnLst>
                              <a:rect l="T15" t="T16" r="T17" b="T18"/>
                              <a:pathLst>
                                <a:path w="153" h="173">
                                  <a:moveTo>
                                    <a:pt x="0" y="156"/>
                                  </a:moveTo>
                                  <a:cubicBezTo>
                                    <a:pt x="24" y="167"/>
                                    <a:pt x="50" y="173"/>
                                    <a:pt x="77" y="173"/>
                                  </a:cubicBezTo>
                                  <a:cubicBezTo>
                                    <a:pt x="103" y="173"/>
                                    <a:pt x="129" y="167"/>
                                    <a:pt x="153" y="156"/>
                                  </a:cubicBezTo>
                                  <a:lnTo>
                                    <a:pt x="77" y="0"/>
                                  </a:lnTo>
                                  <a:lnTo>
                                    <a:pt x="0" y="156"/>
                                  </a:lnTo>
                                  <a:close/>
                                </a:path>
                              </a:pathLst>
                            </a:custGeom>
                            <a:solidFill>
                              <a:srgbClr val="B5D9C6"/>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10" name="Freeform 158"/>
                            <a:cNvSpPr>
                              <a:spLocks/>
                            </a:cNvSpPr>
                          </a:nvSpPr>
                          <a:spPr bwMode="auto">
                            <a:xfrm>
                              <a:off x="3335" y="3179"/>
                              <a:ext cx="406" cy="112"/>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solidFill>
                              <a:srgbClr val="56A47F"/>
                            </a:solidFill>
                            <a:ln w="9525" algn="ctr">
                              <a:solidFill>
                                <a:srgbClr val="000000"/>
                              </a:solidFill>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406" name="Freeform 156"/>
                          <a:cNvSpPr>
                            <a:spLocks/>
                          </a:cNvSpPr>
                        </a:nvSpPr>
                        <a:spPr bwMode="auto">
                          <a:xfrm>
                            <a:off x="3334" y="3298"/>
                            <a:ext cx="408" cy="72"/>
                          </a:xfrm>
                          <a:custGeom>
                            <a:avLst/>
                            <a:gdLst>
                              <a:gd name="T0" fmla="*/ 0 w 937"/>
                              <a:gd name="T1" fmla="*/ 0 h 256"/>
                              <a:gd name="T2" fmla="*/ 0 w 937"/>
                              <a:gd name="T3" fmla="*/ 0 h 256"/>
                              <a:gd name="T4" fmla="*/ 0 w 937"/>
                              <a:gd name="T5" fmla="*/ 0 h 256"/>
                              <a:gd name="T6" fmla="*/ 0 w 937"/>
                              <a:gd name="T7" fmla="*/ 0 h 256"/>
                              <a:gd name="T8" fmla="*/ 0 w 937"/>
                              <a:gd name="T9" fmla="*/ 0 h 256"/>
                              <a:gd name="T10" fmla="*/ 0 w 937"/>
                              <a:gd name="T11" fmla="*/ 0 h 256"/>
                              <a:gd name="T12" fmla="*/ 0 w 937"/>
                              <a:gd name="T13" fmla="*/ 0 h 256"/>
                              <a:gd name="T14" fmla="*/ 0 w 937"/>
                              <a:gd name="T15" fmla="*/ 0 h 256"/>
                              <a:gd name="T16" fmla="*/ 0 w 937"/>
                              <a:gd name="T17" fmla="*/ 0 h 256"/>
                              <a:gd name="T18" fmla="*/ 0 w 937"/>
                              <a:gd name="T19" fmla="*/ 0 h 256"/>
                              <a:gd name="T20" fmla="*/ 0 w 937"/>
                              <a:gd name="T21" fmla="*/ 0 h 256"/>
                              <a:gd name="T22" fmla="*/ 0 w 937"/>
                              <a:gd name="T23" fmla="*/ 0 h 256"/>
                              <a:gd name="T24" fmla="*/ 0 w 937"/>
                              <a:gd name="T25" fmla="*/ 0 h 256"/>
                              <a:gd name="T26" fmla="*/ 0 w 937"/>
                              <a:gd name="T27" fmla="*/ 0 h 256"/>
                              <a:gd name="T28" fmla="*/ 0 w 937"/>
                              <a:gd name="T29" fmla="*/ 0 h 256"/>
                              <a:gd name="T30" fmla="*/ 0 w 937"/>
                              <a:gd name="T31" fmla="*/ 0 h 256"/>
                              <a:gd name="T32" fmla="*/ 0 w 937"/>
                              <a:gd name="T33" fmla="*/ 0 h 256"/>
                              <a:gd name="T34" fmla="*/ 0 w 937"/>
                              <a:gd name="T35" fmla="*/ 0 h 256"/>
                              <a:gd name="T36" fmla="*/ 0 w 937"/>
                              <a:gd name="T37" fmla="*/ 0 h 256"/>
                              <a:gd name="T38" fmla="*/ 0 w 937"/>
                              <a:gd name="T39" fmla="*/ 0 h 256"/>
                              <a:gd name="T40" fmla="*/ 0 w 937"/>
                              <a:gd name="T41" fmla="*/ 0 h 256"/>
                              <a:gd name="T42" fmla="*/ 0 w 937"/>
                              <a:gd name="T43" fmla="*/ 0 h 256"/>
                              <a:gd name="T44" fmla="*/ 0 w 937"/>
                              <a:gd name="T45" fmla="*/ 0 h 256"/>
                              <a:gd name="T46" fmla="*/ 0 w 937"/>
                              <a:gd name="T47" fmla="*/ 0 h 256"/>
                              <a:gd name="T48" fmla="*/ 0 w 937"/>
                              <a:gd name="T49" fmla="*/ 0 h 256"/>
                              <a:gd name="T50" fmla="*/ 0 w 937"/>
                              <a:gd name="T51" fmla="*/ 0 h 256"/>
                              <a:gd name="T52" fmla="*/ 0 w 937"/>
                              <a:gd name="T53" fmla="*/ 0 h 256"/>
                              <a:gd name="T54" fmla="*/ 0 w 937"/>
                              <a:gd name="T55" fmla="*/ 0 h 256"/>
                              <a:gd name="T56" fmla="*/ 0 w 937"/>
                              <a:gd name="T57" fmla="*/ 0 h 256"/>
                              <a:gd name="T58" fmla="*/ 0 w 937"/>
                              <a:gd name="T59" fmla="*/ 0 h 256"/>
                              <a:gd name="T60" fmla="*/ 0 w 937"/>
                              <a:gd name="T61" fmla="*/ 0 h 256"/>
                              <a:gd name="T62" fmla="*/ 0 w 937"/>
                              <a:gd name="T63" fmla="*/ 0 h 256"/>
                              <a:gd name="T64" fmla="*/ 0 w 937"/>
                              <a:gd name="T65" fmla="*/ 0 h 256"/>
                              <a:gd name="T66" fmla="*/ 0 w 937"/>
                              <a:gd name="T67" fmla="*/ 0 h 256"/>
                              <a:gd name="T68" fmla="*/ 0 w 937"/>
                              <a:gd name="T69" fmla="*/ 0 h 256"/>
                              <a:gd name="T70" fmla="*/ 0 w 937"/>
                              <a:gd name="T71" fmla="*/ 0 h 256"/>
                              <a:gd name="T72" fmla="*/ 0 w 937"/>
                              <a:gd name="T73" fmla="*/ 0 h 256"/>
                              <a:gd name="T74" fmla="*/ 0 w 937"/>
                              <a:gd name="T75" fmla="*/ 0 h 256"/>
                              <a:gd name="T76" fmla="*/ 0 w 937"/>
                              <a:gd name="T77" fmla="*/ 0 h 256"/>
                              <a:gd name="T78" fmla="*/ 0 w 937"/>
                              <a:gd name="T79" fmla="*/ 0 h 256"/>
                              <a:gd name="T80" fmla="*/ 0 w 937"/>
                              <a:gd name="T81" fmla="*/ 0 h 256"/>
                              <a:gd name="T82" fmla="*/ 0 w 937"/>
                              <a:gd name="T83" fmla="*/ 0 h 256"/>
                              <a:gd name="T84" fmla="*/ 0 w 937"/>
                              <a:gd name="T85" fmla="*/ 0 h 256"/>
                              <a:gd name="T86" fmla="*/ 0 w 937"/>
                              <a:gd name="T87" fmla="*/ 0 h 256"/>
                              <a:gd name="T88" fmla="*/ 0 w 937"/>
                              <a:gd name="T89" fmla="*/ 0 h 256"/>
                              <a:gd name="T90" fmla="*/ 0 w 937"/>
                              <a:gd name="T91" fmla="*/ 0 h 25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937"/>
                              <a:gd name="T139" fmla="*/ 0 h 256"/>
                              <a:gd name="T140" fmla="*/ 937 w 937"/>
                              <a:gd name="T141" fmla="*/ 256 h 25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937" h="256">
                                <a:moveTo>
                                  <a:pt x="2" y="0"/>
                                </a:moveTo>
                                <a:lnTo>
                                  <a:pt x="38" y="4"/>
                                </a:lnTo>
                                <a:lnTo>
                                  <a:pt x="80" y="9"/>
                                </a:lnTo>
                                <a:lnTo>
                                  <a:pt x="137" y="14"/>
                                </a:lnTo>
                                <a:lnTo>
                                  <a:pt x="170" y="16"/>
                                </a:lnTo>
                                <a:lnTo>
                                  <a:pt x="207" y="19"/>
                                </a:lnTo>
                                <a:lnTo>
                                  <a:pt x="287" y="23"/>
                                </a:lnTo>
                                <a:lnTo>
                                  <a:pt x="332" y="25"/>
                                </a:lnTo>
                                <a:lnTo>
                                  <a:pt x="378" y="26"/>
                                </a:lnTo>
                                <a:lnTo>
                                  <a:pt x="402" y="27"/>
                                </a:lnTo>
                                <a:lnTo>
                                  <a:pt x="426" y="27"/>
                                </a:lnTo>
                                <a:lnTo>
                                  <a:pt x="477" y="27"/>
                                </a:lnTo>
                                <a:lnTo>
                                  <a:pt x="527" y="27"/>
                                </a:lnTo>
                                <a:lnTo>
                                  <a:pt x="575" y="26"/>
                                </a:lnTo>
                                <a:lnTo>
                                  <a:pt x="621" y="25"/>
                                </a:lnTo>
                                <a:lnTo>
                                  <a:pt x="664" y="24"/>
                                </a:lnTo>
                                <a:lnTo>
                                  <a:pt x="705" y="22"/>
                                </a:lnTo>
                                <a:lnTo>
                                  <a:pt x="742" y="20"/>
                                </a:lnTo>
                                <a:lnTo>
                                  <a:pt x="809" y="16"/>
                                </a:lnTo>
                                <a:lnTo>
                                  <a:pt x="864" y="11"/>
                                </a:lnTo>
                                <a:lnTo>
                                  <a:pt x="904" y="7"/>
                                </a:lnTo>
                                <a:lnTo>
                                  <a:pt x="937" y="4"/>
                                </a:lnTo>
                                <a:lnTo>
                                  <a:pt x="937" y="228"/>
                                </a:lnTo>
                                <a:lnTo>
                                  <a:pt x="930" y="229"/>
                                </a:lnTo>
                                <a:lnTo>
                                  <a:pt x="909" y="233"/>
                                </a:lnTo>
                                <a:lnTo>
                                  <a:pt x="874" y="237"/>
                                </a:lnTo>
                                <a:lnTo>
                                  <a:pt x="824" y="242"/>
                                </a:lnTo>
                                <a:lnTo>
                                  <a:pt x="760" y="247"/>
                                </a:lnTo>
                                <a:lnTo>
                                  <a:pt x="722" y="250"/>
                                </a:lnTo>
                                <a:lnTo>
                                  <a:pt x="681" y="252"/>
                                </a:lnTo>
                                <a:lnTo>
                                  <a:pt x="636" y="254"/>
                                </a:lnTo>
                                <a:lnTo>
                                  <a:pt x="587" y="255"/>
                                </a:lnTo>
                                <a:lnTo>
                                  <a:pt x="535" y="256"/>
                                </a:lnTo>
                                <a:lnTo>
                                  <a:pt x="479" y="256"/>
                                </a:lnTo>
                                <a:lnTo>
                                  <a:pt x="426" y="256"/>
                                </a:lnTo>
                                <a:lnTo>
                                  <a:pt x="377" y="255"/>
                                </a:lnTo>
                                <a:lnTo>
                                  <a:pt x="353" y="254"/>
                                </a:lnTo>
                                <a:lnTo>
                                  <a:pt x="329" y="254"/>
                                </a:lnTo>
                                <a:lnTo>
                                  <a:pt x="285" y="252"/>
                                </a:lnTo>
                                <a:lnTo>
                                  <a:pt x="242" y="250"/>
                                </a:lnTo>
                                <a:lnTo>
                                  <a:pt x="203" y="247"/>
                                </a:lnTo>
                                <a:lnTo>
                                  <a:pt x="134" y="242"/>
                                </a:lnTo>
                                <a:lnTo>
                                  <a:pt x="77" y="237"/>
                                </a:lnTo>
                                <a:lnTo>
                                  <a:pt x="35" y="233"/>
                                </a:lnTo>
                                <a:lnTo>
                                  <a:pt x="0" y="228"/>
                                </a:lnTo>
                                <a:lnTo>
                                  <a:pt x="2" y="0"/>
                                </a:lnTo>
                                <a:close/>
                              </a:path>
                            </a:pathLst>
                          </a:custGeom>
                          <a:noFill/>
                          <a:ln w="9525" algn="ctr">
                            <a:solidFill>
                              <a:srgbClr val="000000"/>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sp>
                      <a:nvSpPr>
                        <a:cNvPr id="14403" name="Freeform 386"/>
                        <a:cNvSpPr>
                          <a:spLocks/>
                        </a:cNvSpPr>
                      </a:nvSpPr>
                      <a:spPr bwMode="auto">
                        <a:xfrm>
                          <a:off x="5324475" y="2855913"/>
                          <a:ext cx="687388" cy="608012"/>
                        </a:xfrm>
                        <a:custGeom>
                          <a:avLst/>
                          <a:gdLst>
                            <a:gd name="T0" fmla="*/ 2147483647 w 2332"/>
                            <a:gd name="T1" fmla="*/ 2147483647 h 2062"/>
                            <a:gd name="T2" fmla="*/ 2147483647 w 2332"/>
                            <a:gd name="T3" fmla="*/ 2147483647 h 2062"/>
                            <a:gd name="T4" fmla="*/ 2147483647 w 2332"/>
                            <a:gd name="T5" fmla="*/ 2147483647 h 2062"/>
                            <a:gd name="T6" fmla="*/ 2147483647 w 2332"/>
                            <a:gd name="T7" fmla="*/ 2147483647 h 2062"/>
                            <a:gd name="T8" fmla="*/ 2147483647 w 2332"/>
                            <a:gd name="T9" fmla="*/ 2147483647 h 2062"/>
                            <a:gd name="T10" fmla="*/ 2147483647 w 2332"/>
                            <a:gd name="T11" fmla="*/ 2147483647 h 2062"/>
                            <a:gd name="T12" fmla="*/ 2147483647 w 2332"/>
                            <a:gd name="T13" fmla="*/ 2147483647 h 2062"/>
                            <a:gd name="T14" fmla="*/ 2147483647 w 2332"/>
                            <a:gd name="T15" fmla="*/ 2147483647 h 2062"/>
                            <a:gd name="T16" fmla="*/ 2147483647 w 2332"/>
                            <a:gd name="T17" fmla="*/ 2147483647 h 2062"/>
                            <a:gd name="T18" fmla="*/ 2147483647 w 2332"/>
                            <a:gd name="T19" fmla="*/ 2147483647 h 2062"/>
                            <a:gd name="T20" fmla="*/ 2147483647 w 2332"/>
                            <a:gd name="T21" fmla="*/ 2147483647 h 2062"/>
                            <a:gd name="T22" fmla="*/ 2147483647 w 2332"/>
                            <a:gd name="T23" fmla="*/ 2147483647 h 2062"/>
                            <a:gd name="T24" fmla="*/ 2147483647 w 2332"/>
                            <a:gd name="T25" fmla="*/ 2147483647 h 2062"/>
                            <a:gd name="T26" fmla="*/ 2147483647 w 2332"/>
                            <a:gd name="T27" fmla="*/ 2147483647 h 2062"/>
                            <a:gd name="T28" fmla="*/ 2147483647 w 2332"/>
                            <a:gd name="T29" fmla="*/ 2147483647 h 2062"/>
                            <a:gd name="T30" fmla="*/ 2147483647 w 2332"/>
                            <a:gd name="T31" fmla="*/ 2147483647 h 2062"/>
                            <a:gd name="T32" fmla="*/ 2147483647 w 2332"/>
                            <a:gd name="T33" fmla="*/ 2147483647 h 2062"/>
                            <a:gd name="T34" fmla="*/ 2147483647 w 2332"/>
                            <a:gd name="T35" fmla="*/ 2147483647 h 2062"/>
                            <a:gd name="T36" fmla="*/ 2147483647 w 2332"/>
                            <a:gd name="T37" fmla="*/ 2147483647 h 2062"/>
                            <a:gd name="T38" fmla="*/ 2147483647 w 2332"/>
                            <a:gd name="T39" fmla="*/ 2147483647 h 2062"/>
                            <a:gd name="T40" fmla="*/ 2147483647 w 2332"/>
                            <a:gd name="T41" fmla="*/ 2147483647 h 2062"/>
                            <a:gd name="T42" fmla="*/ 2147483647 w 2332"/>
                            <a:gd name="T43" fmla="*/ 2147483647 h 2062"/>
                            <a:gd name="T44" fmla="*/ 2147483647 w 2332"/>
                            <a:gd name="T45" fmla="*/ 2147483647 h 2062"/>
                            <a:gd name="T46" fmla="*/ 2147483647 w 2332"/>
                            <a:gd name="T47" fmla="*/ 2147483647 h 2062"/>
                            <a:gd name="T48" fmla="*/ 2147483647 w 2332"/>
                            <a:gd name="T49" fmla="*/ 2147483647 h 2062"/>
                            <a:gd name="T50" fmla="*/ 2147483647 w 2332"/>
                            <a:gd name="T51" fmla="*/ 2147483647 h 2062"/>
                            <a:gd name="T52" fmla="*/ 2147483647 w 2332"/>
                            <a:gd name="T53" fmla="*/ 2147483647 h 2062"/>
                            <a:gd name="T54" fmla="*/ 2147483647 w 2332"/>
                            <a:gd name="T55" fmla="*/ 2147483647 h 2062"/>
                            <a:gd name="T56" fmla="*/ 2147483647 w 2332"/>
                            <a:gd name="T57" fmla="*/ 2147483647 h 2062"/>
                            <a:gd name="T58" fmla="*/ 2147483647 w 2332"/>
                            <a:gd name="T59" fmla="*/ 2147483647 h 2062"/>
                            <a:gd name="T60" fmla="*/ 2147483647 w 2332"/>
                            <a:gd name="T61" fmla="*/ 2147483647 h 2062"/>
                            <a:gd name="T62" fmla="*/ 2147483647 w 2332"/>
                            <a:gd name="T63" fmla="*/ 2147483647 h 2062"/>
                            <a:gd name="T64" fmla="*/ 2147483647 w 2332"/>
                            <a:gd name="T65" fmla="*/ 2147483647 h 2062"/>
                            <a:gd name="T66" fmla="*/ 2147483647 w 2332"/>
                            <a:gd name="T67" fmla="*/ 2147483647 h 2062"/>
                            <a:gd name="T68" fmla="*/ 2147483647 w 2332"/>
                            <a:gd name="T69" fmla="*/ 2147483647 h 2062"/>
                            <a:gd name="T70" fmla="*/ 2147483647 w 2332"/>
                            <a:gd name="T71" fmla="*/ 2147483647 h 2062"/>
                            <a:gd name="T72" fmla="*/ 2147483647 w 2332"/>
                            <a:gd name="T73" fmla="*/ 2147483647 h 2062"/>
                            <a:gd name="T74" fmla="*/ 2147483647 w 2332"/>
                            <a:gd name="T75" fmla="*/ 2147483647 h 2062"/>
                            <a:gd name="T76" fmla="*/ 2147483647 w 2332"/>
                            <a:gd name="T77" fmla="*/ 2147483647 h 2062"/>
                            <a:gd name="T78" fmla="*/ 2147483647 w 2332"/>
                            <a:gd name="T79" fmla="*/ 2147483647 h 2062"/>
                            <a:gd name="T80" fmla="*/ 2147483647 w 2332"/>
                            <a:gd name="T81" fmla="*/ 2147483647 h 2062"/>
                            <a:gd name="T82" fmla="*/ 2147483647 w 2332"/>
                            <a:gd name="T83" fmla="*/ 2147483647 h 2062"/>
                            <a:gd name="T84" fmla="*/ 2147483647 w 2332"/>
                            <a:gd name="T85" fmla="*/ 2147483647 h 2062"/>
                            <a:gd name="T86" fmla="*/ 2147483647 w 2332"/>
                            <a:gd name="T87" fmla="*/ 2147483647 h 2062"/>
                            <a:gd name="T88" fmla="*/ 2147483647 w 2332"/>
                            <a:gd name="T89" fmla="*/ 2147483647 h 2062"/>
                            <a:gd name="T90" fmla="*/ 2147483647 w 2332"/>
                            <a:gd name="T91" fmla="*/ 2147483647 h 2062"/>
                            <a:gd name="T92" fmla="*/ 2147483647 w 2332"/>
                            <a:gd name="T93" fmla="*/ 2147483647 h 2062"/>
                            <a:gd name="T94" fmla="*/ 0 w 2332"/>
                            <a:gd name="T95" fmla="*/ 2147483647 h 2062"/>
                            <a:gd name="T96" fmla="*/ 2147483647 w 2332"/>
                            <a:gd name="T97" fmla="*/ 2147483647 h 2062"/>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2332"/>
                            <a:gd name="T148" fmla="*/ 0 h 2062"/>
                            <a:gd name="T149" fmla="*/ 2332 w 2332"/>
                            <a:gd name="T150" fmla="*/ 2062 h 2062"/>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2332" h="2062">
                              <a:moveTo>
                                <a:pt x="8" y="2062"/>
                              </a:moveTo>
                              <a:lnTo>
                                <a:pt x="111" y="2043"/>
                              </a:lnTo>
                              <a:lnTo>
                                <a:pt x="213" y="2022"/>
                              </a:lnTo>
                              <a:lnTo>
                                <a:pt x="313" y="2001"/>
                              </a:lnTo>
                              <a:lnTo>
                                <a:pt x="411" y="1979"/>
                              </a:lnTo>
                              <a:lnTo>
                                <a:pt x="508" y="1956"/>
                              </a:lnTo>
                              <a:lnTo>
                                <a:pt x="604" y="1933"/>
                              </a:lnTo>
                              <a:lnTo>
                                <a:pt x="697" y="1909"/>
                              </a:lnTo>
                              <a:lnTo>
                                <a:pt x="788" y="1884"/>
                              </a:lnTo>
                              <a:lnTo>
                                <a:pt x="878" y="1858"/>
                              </a:lnTo>
                              <a:lnTo>
                                <a:pt x="965" y="1832"/>
                              </a:lnTo>
                              <a:lnTo>
                                <a:pt x="1008" y="1819"/>
                              </a:lnTo>
                              <a:lnTo>
                                <a:pt x="1051" y="1805"/>
                              </a:lnTo>
                              <a:lnTo>
                                <a:pt x="1093" y="1791"/>
                              </a:lnTo>
                              <a:lnTo>
                                <a:pt x="1134" y="1777"/>
                              </a:lnTo>
                              <a:lnTo>
                                <a:pt x="1216" y="1749"/>
                              </a:lnTo>
                              <a:lnTo>
                                <a:pt x="1296" y="1720"/>
                              </a:lnTo>
                              <a:lnTo>
                                <a:pt x="1373" y="1691"/>
                              </a:lnTo>
                              <a:lnTo>
                                <a:pt x="1448" y="1661"/>
                              </a:lnTo>
                              <a:lnTo>
                                <a:pt x="1521" y="1630"/>
                              </a:lnTo>
                              <a:lnTo>
                                <a:pt x="1557" y="1614"/>
                              </a:lnTo>
                              <a:lnTo>
                                <a:pt x="1592" y="1599"/>
                              </a:lnTo>
                              <a:lnTo>
                                <a:pt x="1627" y="1583"/>
                              </a:lnTo>
                              <a:lnTo>
                                <a:pt x="1661" y="1567"/>
                              </a:lnTo>
                              <a:lnTo>
                                <a:pt x="1694" y="1551"/>
                              </a:lnTo>
                              <a:lnTo>
                                <a:pt x="1727" y="1534"/>
                              </a:lnTo>
                              <a:lnTo>
                                <a:pt x="1792" y="1501"/>
                              </a:lnTo>
                              <a:lnTo>
                                <a:pt x="1823" y="1485"/>
                              </a:lnTo>
                              <a:lnTo>
                                <a:pt x="1854" y="1468"/>
                              </a:lnTo>
                              <a:lnTo>
                                <a:pt x="1884" y="1451"/>
                              </a:lnTo>
                              <a:lnTo>
                                <a:pt x="1913" y="1434"/>
                              </a:lnTo>
                              <a:lnTo>
                                <a:pt x="1970" y="1399"/>
                              </a:lnTo>
                              <a:lnTo>
                                <a:pt x="1997" y="1382"/>
                              </a:lnTo>
                              <a:lnTo>
                                <a:pt x="2024" y="1364"/>
                              </a:lnTo>
                              <a:lnTo>
                                <a:pt x="2050" y="1346"/>
                              </a:lnTo>
                              <a:lnTo>
                                <a:pt x="2076" y="1329"/>
                              </a:lnTo>
                              <a:lnTo>
                                <a:pt x="2125" y="1293"/>
                              </a:lnTo>
                              <a:lnTo>
                                <a:pt x="2149" y="1274"/>
                              </a:lnTo>
                              <a:lnTo>
                                <a:pt x="2172" y="1256"/>
                              </a:lnTo>
                              <a:lnTo>
                                <a:pt x="2194" y="1238"/>
                              </a:lnTo>
                              <a:lnTo>
                                <a:pt x="2216" y="1219"/>
                              </a:lnTo>
                              <a:lnTo>
                                <a:pt x="2237" y="1201"/>
                              </a:lnTo>
                              <a:lnTo>
                                <a:pt x="2257" y="1182"/>
                              </a:lnTo>
                              <a:lnTo>
                                <a:pt x="2277" y="1163"/>
                              </a:lnTo>
                              <a:lnTo>
                                <a:pt x="2296" y="1144"/>
                              </a:lnTo>
                              <a:lnTo>
                                <a:pt x="2314" y="1125"/>
                              </a:lnTo>
                              <a:lnTo>
                                <a:pt x="2332" y="1106"/>
                              </a:lnTo>
                              <a:lnTo>
                                <a:pt x="2325" y="552"/>
                              </a:lnTo>
                              <a:lnTo>
                                <a:pt x="2318" y="0"/>
                              </a:lnTo>
                              <a:lnTo>
                                <a:pt x="2300" y="19"/>
                              </a:lnTo>
                              <a:lnTo>
                                <a:pt x="2281" y="37"/>
                              </a:lnTo>
                              <a:lnTo>
                                <a:pt x="2262" y="56"/>
                              </a:lnTo>
                              <a:lnTo>
                                <a:pt x="2242" y="74"/>
                              </a:lnTo>
                              <a:lnTo>
                                <a:pt x="2221" y="93"/>
                              </a:lnTo>
                              <a:lnTo>
                                <a:pt x="2200" y="111"/>
                              </a:lnTo>
                              <a:lnTo>
                                <a:pt x="2155" y="147"/>
                              </a:lnTo>
                              <a:lnTo>
                                <a:pt x="2131" y="164"/>
                              </a:lnTo>
                              <a:lnTo>
                                <a:pt x="2107" y="182"/>
                              </a:lnTo>
                              <a:lnTo>
                                <a:pt x="2083" y="200"/>
                              </a:lnTo>
                              <a:lnTo>
                                <a:pt x="2058" y="217"/>
                              </a:lnTo>
                              <a:lnTo>
                                <a:pt x="2005" y="252"/>
                              </a:lnTo>
                              <a:lnTo>
                                <a:pt x="1978" y="269"/>
                              </a:lnTo>
                              <a:lnTo>
                                <a:pt x="1950" y="285"/>
                              </a:lnTo>
                              <a:lnTo>
                                <a:pt x="1922" y="302"/>
                              </a:lnTo>
                              <a:lnTo>
                                <a:pt x="1893" y="319"/>
                              </a:lnTo>
                              <a:lnTo>
                                <a:pt x="1833" y="352"/>
                              </a:lnTo>
                              <a:lnTo>
                                <a:pt x="1803" y="368"/>
                              </a:lnTo>
                              <a:lnTo>
                                <a:pt x="1771" y="384"/>
                              </a:lnTo>
                              <a:lnTo>
                                <a:pt x="1739" y="400"/>
                              </a:lnTo>
                              <a:lnTo>
                                <a:pt x="1706" y="416"/>
                              </a:lnTo>
                              <a:lnTo>
                                <a:pt x="1673" y="432"/>
                              </a:lnTo>
                              <a:lnTo>
                                <a:pt x="1640" y="447"/>
                              </a:lnTo>
                              <a:lnTo>
                                <a:pt x="1571" y="478"/>
                              </a:lnTo>
                              <a:lnTo>
                                <a:pt x="1536" y="493"/>
                              </a:lnTo>
                              <a:lnTo>
                                <a:pt x="1500" y="508"/>
                              </a:lnTo>
                              <a:lnTo>
                                <a:pt x="1427" y="538"/>
                              </a:lnTo>
                              <a:lnTo>
                                <a:pt x="1352" y="567"/>
                              </a:lnTo>
                              <a:lnTo>
                                <a:pt x="1275" y="596"/>
                              </a:lnTo>
                              <a:lnTo>
                                <a:pt x="1235" y="610"/>
                              </a:lnTo>
                              <a:lnTo>
                                <a:pt x="1196" y="623"/>
                              </a:lnTo>
                              <a:lnTo>
                                <a:pt x="1115" y="651"/>
                              </a:lnTo>
                              <a:lnTo>
                                <a:pt x="1073" y="664"/>
                              </a:lnTo>
                              <a:lnTo>
                                <a:pt x="1031" y="677"/>
                              </a:lnTo>
                              <a:lnTo>
                                <a:pt x="989" y="690"/>
                              </a:lnTo>
                              <a:lnTo>
                                <a:pt x="946" y="703"/>
                              </a:lnTo>
                              <a:lnTo>
                                <a:pt x="860" y="729"/>
                              </a:lnTo>
                              <a:lnTo>
                                <a:pt x="771" y="753"/>
                              </a:lnTo>
                              <a:lnTo>
                                <a:pt x="726" y="765"/>
                              </a:lnTo>
                              <a:lnTo>
                                <a:pt x="681" y="777"/>
                              </a:lnTo>
                              <a:lnTo>
                                <a:pt x="588" y="801"/>
                              </a:lnTo>
                              <a:lnTo>
                                <a:pt x="493" y="823"/>
                              </a:lnTo>
                              <a:lnTo>
                                <a:pt x="398" y="845"/>
                              </a:lnTo>
                              <a:lnTo>
                                <a:pt x="301" y="867"/>
                              </a:lnTo>
                              <a:lnTo>
                                <a:pt x="202" y="887"/>
                              </a:lnTo>
                              <a:lnTo>
                                <a:pt x="102" y="907"/>
                              </a:lnTo>
                              <a:lnTo>
                                <a:pt x="0" y="927"/>
                              </a:lnTo>
                              <a:lnTo>
                                <a:pt x="4" y="1495"/>
                              </a:lnTo>
                              <a:lnTo>
                                <a:pt x="8" y="2062"/>
                              </a:lnTo>
                              <a:close/>
                            </a:path>
                          </a:pathLst>
                        </a:custGeom>
                        <a:noFill/>
                        <a:ln w="9525" cap="flat" cmpd="sng">
                          <a:solidFill>
                            <a:srgbClr val="000000"/>
                          </a:solidFill>
                          <a:prstDash val="dash"/>
                          <a:round/>
                          <a:headEnd type="none" w="med" len="med"/>
                          <a:tailEnd type="none" w="med" len="me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14404" name="Line 387"/>
                        <a:cNvSpPr>
                          <a:spLocks noChangeShapeType="1"/>
                        </a:cNvSpPr>
                      </a:nvSpPr>
                      <a:spPr bwMode="auto">
                        <a:xfrm flipH="1" flipV="1">
                          <a:off x="5795963" y="2836863"/>
                          <a:ext cx="215900" cy="15875"/>
                        </a:xfrm>
                        <a:prstGeom prst="line">
                          <a:avLst/>
                        </a:prstGeom>
                        <a:noFill/>
                        <a:ln w="9525">
                          <a:solidFill>
                            <a:srgbClr val="000000"/>
                          </a:solidFill>
                          <a:prstDash val="dash"/>
                          <a:round/>
                          <a:headEnd/>
                          <a:tailEnd/>
                        </a:ln>
                      </a:spPr>
                      <a:txSp>
                        <a:txBody>
                          <a:bodyPr/>
                          <a:lstStyle>
                            <a:defPPr>
                              <a:defRPr lang="sv-SE"/>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lc:lockedCanvas>
              </a:graphicData>
            </a:graphic>
          </wp:inline>
        </w:drawing>
      </w:r>
    </w:p>
    <w:p w:rsidR="00996F32" w:rsidRPr="00996F32" w:rsidRDefault="000A7CF6" w:rsidP="00996F32">
      <w:pPr>
        <w:pStyle w:val="Beskrivning"/>
        <w:rPr>
          <w:b/>
          <w:bCs/>
          <w:sz w:val="14"/>
          <w:szCs w:val="14"/>
        </w:rPr>
      </w:pPr>
      <w:bookmarkStart w:id="21" w:name="_Ref280185958"/>
      <w:bookmarkStart w:id="22" w:name="_Toc323214174"/>
      <w:r>
        <w:t xml:space="preserve">Figur </w:t>
      </w:r>
      <w:r w:rsidR="006761B2">
        <w:fldChar w:fldCharType="begin"/>
      </w:r>
      <w:r w:rsidR="006761B2">
        <w:instrText xml:space="preserve"> SEQ Figur \* ARABIC </w:instrText>
      </w:r>
      <w:r w:rsidR="006761B2">
        <w:fldChar w:fldCharType="separate"/>
      </w:r>
      <w:r w:rsidR="00C90DC0">
        <w:rPr>
          <w:noProof/>
        </w:rPr>
        <w:t>2</w:t>
      </w:r>
      <w:r w:rsidR="006761B2">
        <w:rPr>
          <w:noProof/>
        </w:rPr>
        <w:fldChar w:fldCharType="end"/>
      </w:r>
      <w:bookmarkEnd w:id="21"/>
      <w:r w:rsidRPr="000A7CF6">
        <w:rPr>
          <w:b/>
          <w:bCs/>
          <w:sz w:val="14"/>
          <w:szCs w:val="14"/>
        </w:rPr>
        <w:t xml:space="preserve"> </w:t>
      </w:r>
      <w:r>
        <w:rPr>
          <w:b/>
          <w:bCs/>
          <w:sz w:val="14"/>
          <w:szCs w:val="14"/>
        </w:rPr>
        <w:t>Beskrivning av Infektionsverktygets nationella register</w:t>
      </w:r>
      <w:bookmarkEnd w:id="22"/>
      <w:r w:rsidR="00996F32">
        <w:br w:type="page"/>
      </w:r>
    </w:p>
    <w:p w:rsidR="009006C9" w:rsidRPr="000073C7" w:rsidRDefault="000D5525" w:rsidP="009006C9">
      <w:r>
        <w:rPr>
          <w:b/>
        </w:rPr>
        <w:lastRenderedPageBreak/>
        <w:t>Syfte:</w:t>
      </w:r>
      <w:r w:rsidR="003D1764">
        <w:rPr>
          <w:b/>
        </w:rPr>
        <w:br/>
      </w:r>
      <w:r w:rsidR="009006C9" w:rsidRPr="000073C7">
        <w:t xml:space="preserve">Syftet med </w:t>
      </w:r>
      <w:r w:rsidR="009006C9">
        <w:t>Infektionsverktyget</w:t>
      </w:r>
      <w:r w:rsidR="009006C9" w:rsidRPr="000073C7">
        <w:t xml:space="preserve"> är att: </w:t>
      </w:r>
    </w:p>
    <w:p w:rsidR="009006C9" w:rsidRDefault="009006C9" w:rsidP="009006C9">
      <w:pPr>
        <w:numPr>
          <w:ilvl w:val="0"/>
          <w:numId w:val="26"/>
        </w:numPr>
        <w:spacing w:before="100" w:beforeAutospacing="1" w:after="100" w:afterAutospacing="1"/>
      </w:pPr>
      <w:r>
        <w:t>erbjuda</w:t>
      </w:r>
      <w:r w:rsidRPr="000073C7">
        <w:t xml:space="preserve"> ett nationellt enhetligt IT-stöd som ska användas i lokalt förbättringsarbete för att förebygga vårdrelaterade infektioner och förbättra kvaliteten i användningen av antibiotika </w:t>
      </w:r>
    </w:p>
    <w:p w:rsidR="00B9794E" w:rsidRDefault="009006C9" w:rsidP="009006C9">
      <w:pPr>
        <w:numPr>
          <w:ilvl w:val="0"/>
          <w:numId w:val="26"/>
        </w:numPr>
        <w:spacing w:before="100" w:beforeAutospacing="1" w:after="100" w:afterAutospacing="1"/>
      </w:pPr>
      <w:r w:rsidRPr="000073C7">
        <w:t xml:space="preserve">skapa förutsättningar för </w:t>
      </w:r>
      <w:r>
        <w:t xml:space="preserve">ett </w:t>
      </w:r>
      <w:r w:rsidRPr="000073C7">
        <w:t>enhetligt underlag för övergripande vårdplanering</w:t>
      </w:r>
      <w:r>
        <w:t xml:space="preserve"> och jämförelsetal inom området</w:t>
      </w:r>
    </w:p>
    <w:p w:rsidR="00376C68" w:rsidRDefault="000D5525" w:rsidP="004B0E18">
      <w:pPr>
        <w:spacing w:after="0"/>
        <w:rPr>
          <w:b/>
        </w:rPr>
      </w:pPr>
      <w:r w:rsidRPr="004B570D">
        <w:rPr>
          <w:b/>
        </w:rPr>
        <w:t>Omfattning:</w:t>
      </w:r>
    </w:p>
    <w:p w:rsidR="009471A0" w:rsidRDefault="002D3C92" w:rsidP="001C1355">
      <w:pPr>
        <w:spacing w:after="0"/>
      </w:pPr>
      <w:r w:rsidRPr="009471A0">
        <w:t>Projektet omfattar</w:t>
      </w:r>
      <w:r w:rsidR="009471A0" w:rsidRPr="009471A0">
        <w:t xml:space="preserve"> dels</w:t>
      </w:r>
      <w:r w:rsidRPr="009471A0">
        <w:t xml:space="preserve"> inhämtning och lagring av information </w:t>
      </w:r>
      <w:r w:rsidR="001C1355">
        <w:t>kring</w:t>
      </w:r>
      <w:r w:rsidRPr="009471A0">
        <w:t xml:space="preserve"> vårdrelaterade och samhällsförvärvade infektioner samt profylaktisk antibiotikabehandling</w:t>
      </w:r>
      <w:r w:rsidR="009471A0" w:rsidRPr="009471A0">
        <w:t xml:space="preserve"> inom vård och omsorg, dels bearbetning av information som underlag för statistik och återkoppling.</w:t>
      </w:r>
    </w:p>
    <w:p w:rsidR="001C1355" w:rsidRDefault="001C1355" w:rsidP="001C1355">
      <w:pPr>
        <w:spacing w:after="0"/>
      </w:pPr>
    </w:p>
    <w:p w:rsidR="00BC2524" w:rsidRDefault="00BC2524" w:rsidP="00BD36AE">
      <w:r>
        <w:t>Projektet omfattar följande information:</w:t>
      </w:r>
    </w:p>
    <w:p w:rsidR="00752D3B" w:rsidRDefault="00BC2524">
      <w:pPr>
        <w:numPr>
          <w:ilvl w:val="0"/>
          <w:numId w:val="13"/>
        </w:numPr>
        <w:spacing w:after="0" w:line="280" w:lineRule="atLeast"/>
      </w:pPr>
      <w:r>
        <w:t>Antibiotika som ordinerats</w:t>
      </w:r>
    </w:p>
    <w:p w:rsidR="00752D3B" w:rsidRDefault="00EA1483">
      <w:pPr>
        <w:numPr>
          <w:ilvl w:val="0"/>
          <w:numId w:val="13"/>
        </w:numPr>
        <w:spacing w:after="0" w:line="280" w:lineRule="atLeast"/>
      </w:pPr>
      <w:r>
        <w:t>T</w:t>
      </w:r>
      <w:r w:rsidR="00BC2524">
        <w:t xml:space="preserve">re </w:t>
      </w:r>
      <w:r>
        <w:t>ordinationsorsaker</w:t>
      </w:r>
    </w:p>
    <w:p w:rsidR="00752D3B" w:rsidRDefault="00BC2524">
      <w:pPr>
        <w:numPr>
          <w:ilvl w:val="1"/>
          <w:numId w:val="13"/>
        </w:numPr>
        <w:spacing w:after="0" w:line="280" w:lineRule="atLeast"/>
      </w:pPr>
      <w:r>
        <w:t>”samhällsförvärvad infektion”</w:t>
      </w:r>
    </w:p>
    <w:p w:rsidR="00752D3B" w:rsidRDefault="00BC2524">
      <w:pPr>
        <w:numPr>
          <w:ilvl w:val="1"/>
          <w:numId w:val="13"/>
        </w:numPr>
        <w:spacing w:after="0" w:line="280" w:lineRule="atLeast"/>
      </w:pPr>
      <w:r>
        <w:t xml:space="preserve"> ”vårdrelaterade infektion”</w:t>
      </w:r>
    </w:p>
    <w:p w:rsidR="00752D3B" w:rsidRDefault="00BC2524">
      <w:pPr>
        <w:numPr>
          <w:ilvl w:val="1"/>
          <w:numId w:val="13"/>
        </w:numPr>
        <w:spacing w:after="0" w:line="280" w:lineRule="atLeast"/>
      </w:pPr>
      <w:r>
        <w:t>”</w:t>
      </w:r>
      <w:r w:rsidR="00943781">
        <w:t>antibiotikaprofylax</w:t>
      </w:r>
      <w:r>
        <w:t>”</w:t>
      </w:r>
    </w:p>
    <w:p w:rsidR="00752D3B" w:rsidRDefault="00BC2524">
      <w:pPr>
        <w:numPr>
          <w:ilvl w:val="0"/>
          <w:numId w:val="13"/>
        </w:numPr>
        <w:spacing w:after="0" w:line="280" w:lineRule="atLeast"/>
      </w:pPr>
      <w:r>
        <w:t>Jämförelsetal i form av</w:t>
      </w:r>
    </w:p>
    <w:p w:rsidR="00752D3B" w:rsidRDefault="00BC2524">
      <w:pPr>
        <w:numPr>
          <w:ilvl w:val="1"/>
          <w:numId w:val="13"/>
        </w:numPr>
        <w:spacing w:after="0" w:line="280" w:lineRule="atLeast"/>
      </w:pPr>
      <w:r>
        <w:t>Vårdtillfällen i slutenvård</w:t>
      </w:r>
    </w:p>
    <w:p w:rsidR="00752D3B" w:rsidRDefault="009471A0">
      <w:pPr>
        <w:numPr>
          <w:ilvl w:val="1"/>
          <w:numId w:val="13"/>
        </w:numPr>
        <w:spacing w:after="0" w:line="280" w:lineRule="atLeast"/>
      </w:pPr>
      <w:r>
        <w:t>Aktiviteter</w:t>
      </w:r>
    </w:p>
    <w:p w:rsidR="00752D3B" w:rsidRDefault="00EA1483">
      <w:pPr>
        <w:numPr>
          <w:ilvl w:val="1"/>
          <w:numId w:val="13"/>
        </w:numPr>
        <w:spacing w:after="0" w:line="280" w:lineRule="atLeast"/>
      </w:pPr>
      <w:r>
        <w:t>Tillstånd</w:t>
      </w:r>
    </w:p>
    <w:p w:rsidR="00BC2524" w:rsidRDefault="00BC2524" w:rsidP="00BC2524">
      <w:pPr>
        <w:spacing w:after="0" w:line="280" w:lineRule="atLeast"/>
      </w:pPr>
    </w:p>
    <w:p w:rsidR="00BC2524" w:rsidRDefault="00BC2524" w:rsidP="00BC2524">
      <w:r>
        <w:t xml:space="preserve">Respektive </w:t>
      </w:r>
      <w:r w:rsidR="00EA1483">
        <w:t>ordinations</w:t>
      </w:r>
      <w:r>
        <w:t xml:space="preserve">orsak kan delas in </w:t>
      </w:r>
      <w:r w:rsidR="003F2C07">
        <w:t xml:space="preserve">i </w:t>
      </w:r>
      <w:r>
        <w:t>undergrupper där man idag har beslutat att följa upp följande vårdrelaterade infektioner nationellt</w:t>
      </w:r>
      <w:r w:rsidR="00580C7B">
        <w:t>:</w:t>
      </w:r>
    </w:p>
    <w:p w:rsidR="00752D3B" w:rsidRDefault="007F3894">
      <w:pPr>
        <w:numPr>
          <w:ilvl w:val="1"/>
          <w:numId w:val="13"/>
        </w:numPr>
        <w:spacing w:after="0" w:line="280" w:lineRule="atLeast"/>
      </w:pPr>
      <w:r>
        <w:t>”urinvägsinfektion”</w:t>
      </w:r>
    </w:p>
    <w:p w:rsidR="00752D3B" w:rsidRDefault="007F3894">
      <w:pPr>
        <w:numPr>
          <w:ilvl w:val="1"/>
          <w:numId w:val="13"/>
        </w:numPr>
        <w:spacing w:after="0" w:line="280" w:lineRule="atLeast"/>
      </w:pPr>
      <w:r>
        <w:t>”septikemi”</w:t>
      </w:r>
    </w:p>
    <w:p w:rsidR="00752D3B" w:rsidRDefault="007F3894">
      <w:pPr>
        <w:numPr>
          <w:ilvl w:val="1"/>
          <w:numId w:val="13"/>
        </w:numPr>
        <w:spacing w:after="0" w:line="280" w:lineRule="atLeast"/>
      </w:pPr>
      <w:r>
        <w:t>”postoperativ sårinfektion”</w:t>
      </w:r>
    </w:p>
    <w:p w:rsidR="00752D3B" w:rsidRDefault="007F3894">
      <w:pPr>
        <w:numPr>
          <w:ilvl w:val="1"/>
          <w:numId w:val="13"/>
        </w:numPr>
        <w:spacing w:after="0" w:line="280" w:lineRule="atLeast"/>
      </w:pPr>
      <w:r>
        <w:t>”lunginflammation”</w:t>
      </w:r>
    </w:p>
    <w:p w:rsidR="00752D3B" w:rsidRDefault="007F3894">
      <w:pPr>
        <w:numPr>
          <w:ilvl w:val="1"/>
          <w:numId w:val="13"/>
        </w:numPr>
        <w:spacing w:after="0" w:line="280" w:lineRule="atLeast"/>
      </w:pPr>
      <w:r>
        <w:t>”c</w:t>
      </w:r>
      <w:r w:rsidR="00BC2524" w:rsidRPr="007F3894">
        <w:t xml:space="preserve">lostridium </w:t>
      </w:r>
      <w:proofErr w:type="spellStart"/>
      <w:r w:rsidR="00BC2524" w:rsidRPr="007F3894">
        <w:t>difficile</w:t>
      </w:r>
      <w:proofErr w:type="spellEnd"/>
      <w:r>
        <w:t>” (en antibiotikaorsakad diarré)</w:t>
      </w:r>
    </w:p>
    <w:p w:rsidR="0043495D" w:rsidRDefault="0043495D" w:rsidP="0043495D">
      <w:pPr>
        <w:spacing w:after="0" w:line="280" w:lineRule="atLeast"/>
        <w:ind w:left="1440"/>
        <w:rPr>
          <w:sz w:val="20"/>
        </w:rPr>
      </w:pPr>
    </w:p>
    <w:p w:rsidR="0043495D" w:rsidRDefault="0043495D" w:rsidP="0043495D">
      <w:pPr>
        <w:spacing w:after="0" w:line="280" w:lineRule="atLeast"/>
      </w:pPr>
      <w:r w:rsidRPr="0043495D">
        <w:t>Observera att vilka termer som kommer</w:t>
      </w:r>
      <w:r>
        <w:t xml:space="preserve"> att</w:t>
      </w:r>
      <w:r w:rsidRPr="0043495D">
        <w:t xml:space="preserve"> </w:t>
      </w:r>
      <w:r>
        <w:t>visas</w:t>
      </w:r>
      <w:r w:rsidRPr="0043495D">
        <w:t xml:space="preserve"> i användargränssnittet</w:t>
      </w:r>
      <w:r>
        <w:t xml:space="preserve"> </w:t>
      </w:r>
      <w:r w:rsidRPr="0043495D">
        <w:t>kan komma att ändras då det fortfarande pågår arbete med att fastställa dessa.</w:t>
      </w:r>
      <w:r>
        <w:t xml:space="preserve"> De termer som används ovan är hämtade från tidigare genomförd förstudie.</w:t>
      </w:r>
    </w:p>
    <w:p w:rsidR="000D3086" w:rsidRDefault="000D3086" w:rsidP="00BC2524">
      <w:pPr>
        <w:spacing w:after="0"/>
      </w:pPr>
    </w:p>
    <w:p w:rsidR="00376C68" w:rsidRDefault="000D5525" w:rsidP="004B570D">
      <w:pPr>
        <w:spacing w:after="0"/>
        <w:rPr>
          <w:b/>
        </w:rPr>
      </w:pPr>
      <w:r w:rsidRPr="004B570D">
        <w:rPr>
          <w:b/>
        </w:rPr>
        <w:t>Gjorda avgränsningar och val:</w:t>
      </w:r>
    </w:p>
    <w:p w:rsidR="00752D3B" w:rsidRDefault="00483655">
      <w:pPr>
        <w:numPr>
          <w:ilvl w:val="0"/>
          <w:numId w:val="14"/>
        </w:numPr>
        <w:ind w:left="714" w:hanging="357"/>
      </w:pPr>
      <w:r>
        <w:t xml:space="preserve">Projektet ska precisera vilka förändringskrav som ställs på lokala journalsystem. Att genomföra själva förändringarna i journalsystemen ingår dock inte i själva projektet. </w:t>
      </w:r>
    </w:p>
    <w:p w:rsidR="00752D3B" w:rsidRDefault="00483655">
      <w:pPr>
        <w:numPr>
          <w:ilvl w:val="0"/>
          <w:numId w:val="14"/>
        </w:numPr>
        <w:ind w:left="714" w:hanging="357"/>
      </w:pPr>
      <w:r>
        <w:t>Projektet ansvara</w:t>
      </w:r>
      <w:r w:rsidR="005B6FE3">
        <w:t>r</w:t>
      </w:r>
      <w:r>
        <w:t xml:space="preserve"> för att projektets termer hanteras på ett strukturerat sätt, vilket inte nödvändigtvis innebär att terminologiserverfunktion</w:t>
      </w:r>
      <w:r w:rsidR="005B6FE3">
        <w:t xml:space="preserve">en är anpassad för att stödja en mer </w:t>
      </w:r>
      <w:r>
        <w:t xml:space="preserve">generell </w:t>
      </w:r>
      <w:r w:rsidR="005B6FE3">
        <w:t>hantering av</w:t>
      </w:r>
      <w:r>
        <w:t xml:space="preserve"> term</w:t>
      </w:r>
      <w:r w:rsidR="005B6FE3">
        <w:t>er nationellt.</w:t>
      </w:r>
      <w:r>
        <w:t xml:space="preserve"> </w:t>
      </w:r>
    </w:p>
    <w:p w:rsidR="00752D3B" w:rsidRDefault="00003251">
      <w:pPr>
        <w:numPr>
          <w:ilvl w:val="0"/>
          <w:numId w:val="14"/>
        </w:numPr>
        <w:ind w:left="714" w:hanging="357"/>
      </w:pPr>
      <w:r>
        <w:t>Projektet</w:t>
      </w:r>
      <w:r w:rsidR="00E82777">
        <w:t xml:space="preserve"> omfattar ett delprojekt som</w:t>
      </w:r>
      <w:r>
        <w:t xml:space="preserve"> </w:t>
      </w:r>
      <w:r w:rsidR="00E82777">
        <w:t xml:space="preserve">genomför en juridisk behovs- och riskanalys. Dock </w:t>
      </w:r>
      <w:r w:rsidR="00E6217A">
        <w:t>omfattar delprojektet</w:t>
      </w:r>
      <w:r w:rsidR="00E82777">
        <w:t xml:space="preserve"> ingen fullständig utredning som </w:t>
      </w:r>
      <w:r w:rsidR="000A4C93">
        <w:t>avser</w:t>
      </w:r>
      <w:r w:rsidR="00E82777">
        <w:t xml:space="preserve"> ett författningsförslag.</w:t>
      </w:r>
    </w:p>
    <w:p w:rsidR="00434EE1" w:rsidRDefault="00434EE1">
      <w:pPr>
        <w:numPr>
          <w:ilvl w:val="0"/>
          <w:numId w:val="14"/>
        </w:numPr>
        <w:ind w:left="714" w:hanging="357"/>
      </w:pPr>
      <w:r>
        <w:lastRenderedPageBreak/>
        <w:t>Projektet omfattar endast information om ordinerad antibiotika. Annan information kring antibiotikaanvändning som t.ex. dosering och resistensmönster som idag hanteras i STRAMA</w:t>
      </w:r>
      <w:r>
        <w:rPr>
          <w:rStyle w:val="Fotnotsreferens"/>
        </w:rPr>
        <w:footnoteReference w:id="10"/>
      </w:r>
      <w:r>
        <w:t xml:space="preserve"> hanteras inte i projektets första fas.</w:t>
      </w:r>
    </w:p>
    <w:p w:rsidR="00717866" w:rsidRDefault="00717866" w:rsidP="004B570D">
      <w:pPr>
        <w:spacing w:after="0"/>
        <w:rPr>
          <w:b/>
        </w:rPr>
      </w:pPr>
    </w:p>
    <w:p w:rsidR="00E13843" w:rsidRDefault="00580C7B" w:rsidP="004B0E18">
      <w:r>
        <w:t>P</w:t>
      </w:r>
      <w:r w:rsidR="00483655">
        <w:t xml:space="preserve">rojektet </w:t>
      </w:r>
      <w:r>
        <w:t xml:space="preserve">har fortlöpande haft samverkan med </w:t>
      </w:r>
      <w:r w:rsidR="00E13843">
        <w:t>Arkitekturledningen.</w:t>
      </w:r>
    </w:p>
    <w:p w:rsidR="000033F4" w:rsidRDefault="000033F4" w:rsidP="004B0E18">
      <w:pPr>
        <w:sectPr w:rsidR="000033F4" w:rsidSect="004B4733">
          <w:type w:val="oddPage"/>
          <w:pgSz w:w="11907" w:h="16840"/>
          <w:pgMar w:top="1196" w:right="1540" w:bottom="1491" w:left="1418" w:header="567" w:footer="680" w:gutter="0"/>
          <w:cols w:space="720"/>
          <w:docGrid w:linePitch="326"/>
        </w:sectPr>
      </w:pPr>
    </w:p>
    <w:p w:rsidR="00B939AA" w:rsidRDefault="00B939AA" w:rsidP="004B0E18"/>
    <w:p w:rsidR="000D5525" w:rsidRDefault="000D5525" w:rsidP="00CD564B">
      <w:pPr>
        <w:pStyle w:val="Rubrik2"/>
        <w:ind w:left="1304" w:hanging="1304"/>
      </w:pPr>
      <w:bookmarkStart w:id="23" w:name="_Toc323214197"/>
      <w:r>
        <w:t>Målmodell</w:t>
      </w:r>
      <w:bookmarkEnd w:id="23"/>
    </w:p>
    <w:p w:rsidR="00F826B6" w:rsidRDefault="00E937A4" w:rsidP="00493B5A">
      <w:r>
        <w:fldChar w:fldCharType="begin"/>
      </w:r>
      <w:r w:rsidR="000A7CF6">
        <w:instrText xml:space="preserve"> REF _Ref280186193 \h </w:instrText>
      </w:r>
      <w:r>
        <w:fldChar w:fldCharType="separate"/>
      </w:r>
      <w:r w:rsidR="00C90DC0">
        <w:t xml:space="preserve">Figur </w:t>
      </w:r>
      <w:r w:rsidR="00C90DC0">
        <w:rPr>
          <w:noProof/>
        </w:rPr>
        <w:t>3</w:t>
      </w:r>
      <w:r>
        <w:fldChar w:fldCharType="end"/>
      </w:r>
      <w:r w:rsidR="00493B5A">
        <w:t xml:space="preserve"> illustrerar de mål som projektet syftar att uppnå samt relationen mellan dessa. För varje mål anges vilka åtgärder som krävs för att uppnå målet och vilka problem som har identifierats kunna hindra målet från att uppnås. En utförlig beskrivning av de olika delarna i modellen ges i efterföljande avsnitt. </w:t>
      </w:r>
    </w:p>
    <w:p w:rsidR="000A7CF6" w:rsidRDefault="00C6513C" w:rsidP="000A7CF6">
      <w:pPr>
        <w:keepNext/>
      </w:pPr>
      <w:r>
        <w:rPr>
          <w:noProof/>
        </w:rPr>
        <w:drawing>
          <wp:inline distT="0" distB="0" distL="0" distR="0" wp14:anchorId="7D8D399B" wp14:editId="2DE7DCA1">
            <wp:extent cx="6262363" cy="4029075"/>
            <wp:effectExtent l="19050" t="0" r="5087"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6264834" cy="4030665"/>
                    </a:xfrm>
                    <a:prstGeom prst="rect">
                      <a:avLst/>
                    </a:prstGeom>
                    <a:noFill/>
                    <a:ln w="9525">
                      <a:noFill/>
                      <a:miter lim="800000"/>
                      <a:headEnd/>
                      <a:tailEnd/>
                    </a:ln>
                  </pic:spPr>
                </pic:pic>
              </a:graphicData>
            </a:graphic>
          </wp:inline>
        </w:drawing>
      </w:r>
    </w:p>
    <w:p w:rsidR="007D527A" w:rsidRPr="007D527A" w:rsidRDefault="000A7CF6" w:rsidP="000A7CF6">
      <w:pPr>
        <w:pStyle w:val="Beskrivning"/>
      </w:pPr>
      <w:bookmarkStart w:id="24" w:name="_Ref280186193"/>
      <w:bookmarkStart w:id="25" w:name="_Toc323214175"/>
      <w:r>
        <w:t xml:space="preserve">Figur </w:t>
      </w:r>
      <w:r w:rsidR="006761B2">
        <w:fldChar w:fldCharType="begin"/>
      </w:r>
      <w:r w:rsidR="006761B2">
        <w:instrText xml:space="preserve"> SEQ Figur \* ARABIC </w:instrText>
      </w:r>
      <w:r w:rsidR="006761B2">
        <w:fldChar w:fldCharType="separate"/>
      </w:r>
      <w:r w:rsidR="00C90DC0">
        <w:rPr>
          <w:noProof/>
        </w:rPr>
        <w:t>3</w:t>
      </w:r>
      <w:r w:rsidR="006761B2">
        <w:rPr>
          <w:noProof/>
        </w:rPr>
        <w:fldChar w:fldCharType="end"/>
      </w:r>
      <w:bookmarkEnd w:id="24"/>
      <w:r>
        <w:t xml:space="preserve"> Målmodell</w:t>
      </w:r>
      <w:bookmarkEnd w:id="25"/>
    </w:p>
    <w:p w:rsidR="004B570D" w:rsidRDefault="00493B5A" w:rsidP="00493B5A">
      <w:pPr>
        <w:pStyle w:val="Beskrivning"/>
        <w:rPr>
          <w:rStyle w:val="Betoning"/>
          <w:b/>
          <w:sz w:val="24"/>
          <w:szCs w:val="24"/>
        </w:rPr>
      </w:pPr>
      <w:r w:rsidRPr="00493B5A">
        <w:rPr>
          <w:rStyle w:val="Betoning"/>
          <w:b/>
          <w:sz w:val="24"/>
          <w:szCs w:val="24"/>
        </w:rPr>
        <w:lastRenderedPageBreak/>
        <w:t>Mål</w:t>
      </w:r>
    </w:p>
    <w:p w:rsidR="004820F0" w:rsidRPr="004820F0" w:rsidRDefault="004820F0" w:rsidP="004820F0">
      <w:r>
        <w:t xml:space="preserve">De olika målen delas upp i effektmål respektive projektmål. Effektmål är de mål som på något sätt direkt påverkar verksamheten och som kan uppfyllas genom att projektet når sina projektmål. Dock kan inte projektet ansvara för att effektmålen nås. Projektmål är mål som projektet kan påverka och som genom att uppfyllas möjliggör att effektmålen nås. </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1"/>
        <w:gridCol w:w="3484"/>
        <w:gridCol w:w="3580"/>
      </w:tblGrid>
      <w:tr w:rsidR="00046923" w:rsidRPr="008C6BB6" w:rsidTr="004B4733">
        <w:trPr>
          <w:trHeight w:val="277"/>
        </w:trPr>
        <w:tc>
          <w:tcPr>
            <w:tcW w:w="3001" w:type="dxa"/>
            <w:shd w:val="clear" w:color="auto" w:fill="D9D9D9"/>
          </w:tcPr>
          <w:p w:rsidR="00046923" w:rsidRPr="008C6BB6" w:rsidRDefault="00046923" w:rsidP="008C6BB6">
            <w:pPr>
              <w:pStyle w:val="Normal1"/>
              <w:spacing w:before="40" w:beforeAutospacing="0" w:after="40" w:afterAutospacing="0"/>
              <w:ind w:left="57" w:right="57"/>
              <w:rPr>
                <w:b/>
                <w:lang w:val="sv-SE"/>
              </w:rPr>
            </w:pPr>
            <w:r w:rsidRPr="008C6BB6">
              <w:rPr>
                <w:b/>
                <w:lang w:val="sv-SE"/>
              </w:rPr>
              <w:t>Namn</w:t>
            </w:r>
          </w:p>
        </w:tc>
        <w:tc>
          <w:tcPr>
            <w:tcW w:w="3484" w:type="dxa"/>
            <w:shd w:val="clear" w:color="auto" w:fill="D9D9D9"/>
          </w:tcPr>
          <w:p w:rsidR="00046923" w:rsidRPr="008C6BB6" w:rsidRDefault="00046923" w:rsidP="008C6BB6">
            <w:pPr>
              <w:pStyle w:val="Normal1"/>
              <w:spacing w:before="40" w:beforeAutospacing="0" w:after="40" w:afterAutospacing="0"/>
              <w:ind w:left="57" w:right="57"/>
              <w:rPr>
                <w:b/>
                <w:lang w:val="sv-SE"/>
              </w:rPr>
            </w:pPr>
            <w:r w:rsidRPr="008C6BB6">
              <w:rPr>
                <w:b/>
                <w:lang w:val="sv-SE"/>
              </w:rPr>
              <w:t>Beskrivning</w:t>
            </w:r>
          </w:p>
        </w:tc>
        <w:tc>
          <w:tcPr>
            <w:tcW w:w="3580" w:type="dxa"/>
            <w:shd w:val="clear" w:color="auto" w:fill="D9D9D9"/>
          </w:tcPr>
          <w:p w:rsidR="00046923" w:rsidRPr="008C6BB6" w:rsidRDefault="00046923" w:rsidP="008C6BB6">
            <w:pPr>
              <w:pStyle w:val="Normal1"/>
              <w:spacing w:before="40" w:beforeAutospacing="0" w:after="40" w:afterAutospacing="0"/>
              <w:ind w:left="57" w:right="57"/>
              <w:rPr>
                <w:b/>
                <w:lang w:val="sv-SE"/>
              </w:rPr>
            </w:pPr>
            <w:r w:rsidRPr="008C6BB6">
              <w:rPr>
                <w:b/>
                <w:lang w:val="sv-SE"/>
              </w:rPr>
              <w:t>Källa</w:t>
            </w:r>
          </w:p>
        </w:tc>
      </w:tr>
      <w:tr w:rsidR="001C32B2" w:rsidRPr="00151805" w:rsidTr="004B4733">
        <w:trPr>
          <w:trHeight w:val="563"/>
        </w:trPr>
        <w:tc>
          <w:tcPr>
            <w:tcW w:w="3001" w:type="dxa"/>
          </w:tcPr>
          <w:p w:rsidR="001C32B2" w:rsidRPr="00151805" w:rsidRDefault="001C32B2" w:rsidP="00417927">
            <w:pPr>
              <w:spacing w:before="40" w:after="40"/>
              <w:ind w:left="57" w:right="57"/>
              <w:rPr>
                <w:sz w:val="20"/>
              </w:rPr>
            </w:pPr>
            <w:r w:rsidRPr="00151805">
              <w:rPr>
                <w:sz w:val="20"/>
              </w:rPr>
              <w:t>Minsk</w:t>
            </w:r>
            <w:r w:rsidR="00076B9B">
              <w:rPr>
                <w:sz w:val="20"/>
              </w:rPr>
              <w:t xml:space="preserve">ning av </w:t>
            </w:r>
            <w:r w:rsidR="00684AC9">
              <w:rPr>
                <w:sz w:val="20"/>
              </w:rPr>
              <w:t>frekvensen</w:t>
            </w:r>
            <w:r w:rsidRPr="00151805">
              <w:rPr>
                <w:sz w:val="20"/>
              </w:rPr>
              <w:t xml:space="preserve"> VRI med </w:t>
            </w:r>
            <w:r w:rsidR="00417927">
              <w:rPr>
                <w:sz w:val="20"/>
              </w:rPr>
              <w:t>2</w:t>
            </w:r>
            <w:r w:rsidRPr="00151805">
              <w:rPr>
                <w:sz w:val="20"/>
              </w:rPr>
              <w:t>0</w:t>
            </w:r>
            <w:r w:rsidR="008E79FE">
              <w:rPr>
                <w:sz w:val="20"/>
              </w:rPr>
              <w:t xml:space="preserve"> </w:t>
            </w:r>
            <w:r w:rsidRPr="00151805">
              <w:rPr>
                <w:sz w:val="20"/>
              </w:rPr>
              <w:t>%</w:t>
            </w:r>
          </w:p>
        </w:tc>
        <w:tc>
          <w:tcPr>
            <w:tcW w:w="3484" w:type="dxa"/>
          </w:tcPr>
          <w:p w:rsidR="001C32B2" w:rsidRPr="00201904" w:rsidRDefault="00795F8E" w:rsidP="00B1106E">
            <w:pPr>
              <w:spacing w:before="40" w:after="40"/>
              <w:ind w:right="57"/>
              <w:rPr>
                <w:sz w:val="20"/>
              </w:rPr>
            </w:pPr>
            <w:r>
              <w:rPr>
                <w:sz w:val="20"/>
              </w:rPr>
              <w:t>M</w:t>
            </w:r>
            <w:r w:rsidR="004F5821" w:rsidRPr="008609AD">
              <w:rPr>
                <w:sz w:val="20"/>
              </w:rPr>
              <w:t>ål</w:t>
            </w:r>
            <w:r>
              <w:rPr>
                <w:sz w:val="20"/>
              </w:rPr>
              <w:t>et innebär</w:t>
            </w:r>
            <w:r w:rsidR="004F5821" w:rsidRPr="008609AD">
              <w:rPr>
                <w:sz w:val="20"/>
              </w:rPr>
              <w:t xml:space="preserve"> </w:t>
            </w:r>
            <w:r>
              <w:rPr>
                <w:sz w:val="20"/>
              </w:rPr>
              <w:t xml:space="preserve">att </w:t>
            </w:r>
            <w:r w:rsidR="004F5821" w:rsidRPr="008609AD">
              <w:rPr>
                <w:sz w:val="20"/>
              </w:rPr>
              <w:t xml:space="preserve">fortlöpande minska förekomsten av vårdrelaterade infektioner (VRI) genom ett systematiskt och uthålligt förbättringsarbete. </w:t>
            </w:r>
            <w:r w:rsidR="00EE701C" w:rsidRPr="005E72FE">
              <w:rPr>
                <w:sz w:val="20"/>
              </w:rPr>
              <w:t xml:space="preserve">Vid </w:t>
            </w:r>
            <w:proofErr w:type="spellStart"/>
            <w:r w:rsidR="00EE701C">
              <w:rPr>
                <w:sz w:val="20"/>
              </w:rPr>
              <w:t>Strama:s</w:t>
            </w:r>
            <w:proofErr w:type="spellEnd"/>
            <w:r w:rsidR="00EE701C">
              <w:rPr>
                <w:sz w:val="20"/>
              </w:rPr>
              <w:t xml:space="preserve"> </w:t>
            </w:r>
            <w:r w:rsidR="00EE701C" w:rsidRPr="005E72FE">
              <w:rPr>
                <w:sz w:val="20"/>
              </w:rPr>
              <w:t>mätning 2006 konstaterades vårdrelaterade infektioner hos tio procent av</w:t>
            </w:r>
            <w:r w:rsidR="00B1106E">
              <w:rPr>
                <w:sz w:val="20"/>
              </w:rPr>
              <w:t xml:space="preserve"> de</w:t>
            </w:r>
            <w:r w:rsidR="00EE701C" w:rsidRPr="005E72FE">
              <w:rPr>
                <w:sz w:val="20"/>
              </w:rPr>
              <w:t xml:space="preserve"> </w:t>
            </w:r>
            <w:r w:rsidR="00B1106E" w:rsidRPr="005E72FE">
              <w:rPr>
                <w:sz w:val="20"/>
              </w:rPr>
              <w:t xml:space="preserve">patienter </w:t>
            </w:r>
            <w:r w:rsidR="00EE701C">
              <w:rPr>
                <w:sz w:val="20"/>
              </w:rPr>
              <w:t>inom slutenvård</w:t>
            </w:r>
            <w:r w:rsidR="00B1106E">
              <w:rPr>
                <w:sz w:val="20"/>
              </w:rPr>
              <w:t>en</w:t>
            </w:r>
            <w:r w:rsidR="00EE701C">
              <w:rPr>
                <w:sz w:val="20"/>
              </w:rPr>
              <w:t xml:space="preserve"> </w:t>
            </w:r>
            <w:r w:rsidR="00EE701C" w:rsidRPr="005E72FE">
              <w:rPr>
                <w:sz w:val="20"/>
              </w:rPr>
              <w:t xml:space="preserve">som </w:t>
            </w:r>
            <w:proofErr w:type="spellStart"/>
            <w:r w:rsidR="00EE701C" w:rsidRPr="005E72FE">
              <w:rPr>
                <w:sz w:val="20"/>
              </w:rPr>
              <w:t>anbitiotikabehandlades</w:t>
            </w:r>
            <w:proofErr w:type="spellEnd"/>
            <w:r w:rsidR="00EE701C">
              <w:rPr>
                <w:sz w:val="20"/>
              </w:rPr>
              <w:t>.</w:t>
            </w:r>
          </w:p>
        </w:tc>
        <w:tc>
          <w:tcPr>
            <w:tcW w:w="3580" w:type="dxa"/>
          </w:tcPr>
          <w:p w:rsidR="004820F0" w:rsidRDefault="004820F0" w:rsidP="008C6BB6">
            <w:pPr>
              <w:spacing w:before="40" w:after="40"/>
              <w:ind w:left="57" w:right="57"/>
              <w:rPr>
                <w:sz w:val="20"/>
              </w:rPr>
            </w:pPr>
            <w:r>
              <w:rPr>
                <w:sz w:val="20"/>
              </w:rPr>
              <w:t>Effektmål</w:t>
            </w:r>
          </w:p>
          <w:p w:rsidR="001C32B2" w:rsidRPr="00201904" w:rsidRDefault="00E13843" w:rsidP="008C6BB6">
            <w:pPr>
              <w:spacing w:before="40" w:after="40"/>
              <w:ind w:left="57" w:right="57"/>
              <w:rPr>
                <w:sz w:val="20"/>
              </w:rPr>
            </w:pPr>
            <w:r>
              <w:rPr>
                <w:sz w:val="20"/>
              </w:rPr>
              <w:t>Nationell satsning för Ökad patientsäkerhet</w:t>
            </w:r>
            <w:r>
              <w:rPr>
                <w:rStyle w:val="Fotnotsreferens"/>
                <w:sz w:val="20"/>
              </w:rPr>
              <w:footnoteReference w:id="11"/>
            </w:r>
          </w:p>
        </w:tc>
      </w:tr>
      <w:tr w:rsidR="00795F8E" w:rsidRPr="00151805" w:rsidTr="004B4733">
        <w:trPr>
          <w:trHeight w:val="563"/>
        </w:trPr>
        <w:tc>
          <w:tcPr>
            <w:tcW w:w="3001" w:type="dxa"/>
          </w:tcPr>
          <w:p w:rsidR="00795F8E" w:rsidRPr="00151805" w:rsidRDefault="00795F8E" w:rsidP="008C6BB6">
            <w:pPr>
              <w:spacing w:before="40" w:after="40"/>
              <w:ind w:left="57" w:right="57"/>
              <w:rPr>
                <w:sz w:val="20"/>
              </w:rPr>
            </w:pPr>
            <w:r>
              <w:rPr>
                <w:sz w:val="20"/>
              </w:rPr>
              <w:t>Minskning av antalet felaktiga antibiotikaordinationer</w:t>
            </w:r>
          </w:p>
        </w:tc>
        <w:tc>
          <w:tcPr>
            <w:tcW w:w="3484" w:type="dxa"/>
          </w:tcPr>
          <w:p w:rsidR="00795F8E" w:rsidRPr="008609AD" w:rsidRDefault="00795F8E" w:rsidP="00B1106E">
            <w:pPr>
              <w:spacing w:before="40" w:after="40"/>
              <w:ind w:right="57"/>
              <w:rPr>
                <w:sz w:val="20"/>
              </w:rPr>
            </w:pPr>
            <w:r>
              <w:rPr>
                <w:sz w:val="20"/>
              </w:rPr>
              <w:t>Målet innebär att fortlöpande minska antalet felaktiga antibiotikaordinationer genom att tillgängliggöra en tillförlitlig och relevant återkoppling av tidigare ordinationsmönster. Återkopplingen ökar medvet</w:t>
            </w:r>
            <w:r w:rsidR="00B1106E">
              <w:rPr>
                <w:sz w:val="20"/>
              </w:rPr>
              <w:t>enheten</w:t>
            </w:r>
            <w:r>
              <w:rPr>
                <w:sz w:val="20"/>
              </w:rPr>
              <w:t xml:space="preserve"> hos </w:t>
            </w:r>
            <w:r w:rsidR="001764A4">
              <w:rPr>
                <w:sz w:val="20"/>
              </w:rPr>
              <w:t>ordinatören och</w:t>
            </w:r>
            <w:r>
              <w:rPr>
                <w:sz w:val="20"/>
              </w:rPr>
              <w:t xml:space="preserve"> leder förhoppningsvis till att denne förbättrar sina rutiner och ökar sin följsamhet till nationella vårdprogram och behandlingsrekommendationer.</w:t>
            </w:r>
          </w:p>
        </w:tc>
        <w:tc>
          <w:tcPr>
            <w:tcW w:w="3580" w:type="dxa"/>
          </w:tcPr>
          <w:p w:rsidR="00795F8E" w:rsidRDefault="004820F0" w:rsidP="008C6BB6">
            <w:pPr>
              <w:spacing w:before="40" w:after="40"/>
              <w:ind w:left="57" w:right="57"/>
              <w:rPr>
                <w:sz w:val="20"/>
              </w:rPr>
            </w:pPr>
            <w:r>
              <w:rPr>
                <w:sz w:val="20"/>
              </w:rPr>
              <w:t>Effektmål</w:t>
            </w:r>
          </w:p>
        </w:tc>
      </w:tr>
      <w:tr w:rsidR="001C32B2" w:rsidRPr="00151805" w:rsidTr="004B4733">
        <w:trPr>
          <w:trHeight w:val="563"/>
        </w:trPr>
        <w:tc>
          <w:tcPr>
            <w:tcW w:w="3001" w:type="dxa"/>
          </w:tcPr>
          <w:p w:rsidR="001C32B2" w:rsidRPr="00151805" w:rsidRDefault="001C32B2" w:rsidP="008C6BB6">
            <w:pPr>
              <w:spacing w:before="40" w:after="40"/>
              <w:ind w:left="57" w:right="57"/>
              <w:rPr>
                <w:sz w:val="20"/>
              </w:rPr>
            </w:pPr>
            <w:r w:rsidRPr="00151805">
              <w:rPr>
                <w:sz w:val="20"/>
              </w:rPr>
              <w:t xml:space="preserve">Förbättring av </w:t>
            </w:r>
            <w:r w:rsidR="0085065D">
              <w:rPr>
                <w:sz w:val="20"/>
              </w:rPr>
              <w:t>processer</w:t>
            </w:r>
            <w:r w:rsidRPr="00151805">
              <w:rPr>
                <w:sz w:val="20"/>
              </w:rPr>
              <w:t xml:space="preserve"> i syfte att förebygga VRI</w:t>
            </w:r>
          </w:p>
        </w:tc>
        <w:tc>
          <w:tcPr>
            <w:tcW w:w="3484" w:type="dxa"/>
          </w:tcPr>
          <w:p w:rsidR="001C32B2" w:rsidRPr="00151805" w:rsidRDefault="008E79FE" w:rsidP="008C6BB6">
            <w:pPr>
              <w:spacing w:before="40" w:after="40"/>
              <w:ind w:left="57" w:right="57"/>
              <w:rPr>
                <w:sz w:val="20"/>
              </w:rPr>
            </w:pPr>
            <w:r>
              <w:rPr>
                <w:sz w:val="20"/>
              </w:rPr>
              <w:t xml:space="preserve">För att </w:t>
            </w:r>
            <w:r w:rsidR="00400809">
              <w:rPr>
                <w:sz w:val="20"/>
              </w:rPr>
              <w:t xml:space="preserve">det ska vara möjligt att minska förekomsten av VRI måste </w:t>
            </w:r>
            <w:r w:rsidR="0085065D">
              <w:rPr>
                <w:sz w:val="20"/>
              </w:rPr>
              <w:t>såväl vårdrelaterade som administrativa</w:t>
            </w:r>
            <w:r w:rsidR="00400809">
              <w:rPr>
                <w:sz w:val="20"/>
              </w:rPr>
              <w:t xml:space="preserve"> </w:t>
            </w:r>
            <w:r w:rsidR="00400809">
              <w:rPr>
                <w:sz w:val="20"/>
              </w:rPr>
              <w:lastRenderedPageBreak/>
              <w:t>processer förbättras</w:t>
            </w:r>
            <w:r w:rsidR="001C32B2" w:rsidRPr="00151805">
              <w:rPr>
                <w:sz w:val="20"/>
              </w:rPr>
              <w:t>.</w:t>
            </w:r>
          </w:p>
        </w:tc>
        <w:tc>
          <w:tcPr>
            <w:tcW w:w="3580" w:type="dxa"/>
          </w:tcPr>
          <w:p w:rsidR="004820F0" w:rsidRDefault="004820F0" w:rsidP="008C6BB6">
            <w:pPr>
              <w:spacing w:before="40" w:after="40"/>
              <w:ind w:left="57" w:right="57"/>
              <w:rPr>
                <w:sz w:val="20"/>
              </w:rPr>
            </w:pPr>
            <w:r>
              <w:rPr>
                <w:sz w:val="20"/>
              </w:rPr>
              <w:lastRenderedPageBreak/>
              <w:t>Effektmål</w:t>
            </w:r>
          </w:p>
          <w:p w:rsidR="001C32B2" w:rsidRPr="00201904" w:rsidRDefault="00BD4674" w:rsidP="008C6BB6">
            <w:pPr>
              <w:spacing w:before="40" w:after="40"/>
              <w:ind w:left="57" w:right="57"/>
              <w:rPr>
                <w:sz w:val="20"/>
              </w:rPr>
            </w:pPr>
            <w:r>
              <w:rPr>
                <w:sz w:val="20"/>
              </w:rPr>
              <w:t>Evidens för åtgärder som förebygger VRI</w:t>
            </w:r>
            <w:r>
              <w:rPr>
                <w:rStyle w:val="Fotnotsreferens"/>
                <w:sz w:val="20"/>
              </w:rPr>
              <w:footnoteReference w:id="12"/>
            </w:r>
          </w:p>
        </w:tc>
      </w:tr>
      <w:tr w:rsidR="001C32B2" w:rsidRPr="00151805" w:rsidTr="004B4733">
        <w:trPr>
          <w:trHeight w:val="563"/>
        </w:trPr>
        <w:tc>
          <w:tcPr>
            <w:tcW w:w="3001" w:type="dxa"/>
          </w:tcPr>
          <w:p w:rsidR="001C32B2" w:rsidRPr="00151805" w:rsidRDefault="001C32B2" w:rsidP="008C6BB6">
            <w:pPr>
              <w:spacing w:before="40" w:after="40"/>
              <w:ind w:left="57" w:right="57"/>
              <w:rPr>
                <w:sz w:val="20"/>
              </w:rPr>
            </w:pPr>
            <w:r w:rsidRPr="00151805">
              <w:rPr>
                <w:sz w:val="20"/>
              </w:rPr>
              <w:lastRenderedPageBreak/>
              <w:t>Presentation av tillförlitlig</w:t>
            </w:r>
            <w:r w:rsidR="001A563D">
              <w:rPr>
                <w:sz w:val="20"/>
              </w:rPr>
              <w:t xml:space="preserve"> och relevant</w:t>
            </w:r>
            <w:r w:rsidRPr="00151805">
              <w:rPr>
                <w:sz w:val="20"/>
              </w:rPr>
              <w:t xml:space="preserve"> återkoppling</w:t>
            </w:r>
          </w:p>
        </w:tc>
        <w:tc>
          <w:tcPr>
            <w:tcW w:w="3484" w:type="dxa"/>
          </w:tcPr>
          <w:p w:rsidR="001C32B2" w:rsidRPr="00151805" w:rsidRDefault="00400809" w:rsidP="009677FA">
            <w:pPr>
              <w:spacing w:before="40" w:after="40"/>
              <w:ind w:left="57" w:right="57"/>
              <w:rPr>
                <w:sz w:val="20"/>
              </w:rPr>
            </w:pPr>
            <w:r>
              <w:rPr>
                <w:sz w:val="20"/>
              </w:rPr>
              <w:t>Tillförlitlig återkoppling till</w:t>
            </w:r>
            <w:r w:rsidR="001C32B2" w:rsidRPr="00151805">
              <w:rPr>
                <w:sz w:val="20"/>
              </w:rPr>
              <w:t xml:space="preserve"> vård- och omsorgspersonal </w:t>
            </w:r>
            <w:r w:rsidR="009677FA">
              <w:rPr>
                <w:sz w:val="20"/>
              </w:rPr>
              <w:t xml:space="preserve">har visat sig </w:t>
            </w:r>
            <w:r w:rsidR="001C32B2" w:rsidRPr="00151805">
              <w:rPr>
                <w:sz w:val="20"/>
              </w:rPr>
              <w:t xml:space="preserve">bidra till en ökad motivation att förbättra vårdprocessen. </w:t>
            </w:r>
            <w:r w:rsidR="001A563D">
              <w:rPr>
                <w:sz w:val="20"/>
              </w:rPr>
              <w:t>Återkopplingen måste även vara relevant på ett sådant sätt att den tydliggör ev. behov av</w:t>
            </w:r>
            <w:r>
              <w:rPr>
                <w:sz w:val="20"/>
              </w:rPr>
              <w:t xml:space="preserve"> </w:t>
            </w:r>
            <w:r w:rsidR="001A563D">
              <w:rPr>
                <w:sz w:val="20"/>
              </w:rPr>
              <w:t>förbättrad</w:t>
            </w:r>
            <w:r>
              <w:rPr>
                <w:sz w:val="20"/>
              </w:rPr>
              <w:t xml:space="preserve">e </w:t>
            </w:r>
            <w:r w:rsidR="001A563D">
              <w:rPr>
                <w:sz w:val="20"/>
              </w:rPr>
              <w:t>process</w:t>
            </w:r>
            <w:r>
              <w:rPr>
                <w:sz w:val="20"/>
              </w:rPr>
              <w:t>er (se mål ovan)</w:t>
            </w:r>
            <w:r w:rsidR="001A563D">
              <w:rPr>
                <w:sz w:val="20"/>
              </w:rPr>
              <w:t>.</w:t>
            </w:r>
          </w:p>
        </w:tc>
        <w:tc>
          <w:tcPr>
            <w:tcW w:w="3580" w:type="dxa"/>
          </w:tcPr>
          <w:p w:rsidR="004820F0" w:rsidRDefault="004820F0" w:rsidP="008C6BB6">
            <w:pPr>
              <w:spacing w:before="40" w:after="40"/>
              <w:ind w:left="57" w:right="57"/>
              <w:rPr>
                <w:sz w:val="20"/>
              </w:rPr>
            </w:pPr>
            <w:r>
              <w:rPr>
                <w:sz w:val="20"/>
              </w:rPr>
              <w:t>Projektmål</w:t>
            </w:r>
          </w:p>
          <w:p w:rsidR="001C32B2" w:rsidRPr="00201904" w:rsidRDefault="00BD4674" w:rsidP="008C6BB6">
            <w:pPr>
              <w:spacing w:before="40" w:after="40"/>
              <w:ind w:left="57" w:right="57"/>
              <w:rPr>
                <w:sz w:val="20"/>
              </w:rPr>
            </w:pPr>
            <w:r>
              <w:rPr>
                <w:sz w:val="20"/>
              </w:rPr>
              <w:t xml:space="preserve">Ett exempel på återkoppling framgår av presentation av erfarenheter från registrering av VRI på Södra Älvsborgs Sjukhus (SÄS) </w:t>
            </w:r>
            <w:r w:rsidR="005636EC">
              <w:rPr>
                <w:sz w:val="20"/>
              </w:rPr>
              <w:t>i Västragötalandsregionen</w:t>
            </w:r>
            <w:r w:rsidR="005636EC">
              <w:rPr>
                <w:rStyle w:val="Fotnotsreferens"/>
                <w:sz w:val="20"/>
              </w:rPr>
              <w:footnoteReference w:id="13"/>
            </w:r>
          </w:p>
        </w:tc>
      </w:tr>
      <w:tr w:rsidR="001C32B2" w:rsidRPr="00151805" w:rsidTr="004B4733">
        <w:trPr>
          <w:trHeight w:val="563"/>
        </w:trPr>
        <w:tc>
          <w:tcPr>
            <w:tcW w:w="3001" w:type="dxa"/>
          </w:tcPr>
          <w:p w:rsidR="001C32B2" w:rsidRPr="00151805" w:rsidRDefault="001C32B2" w:rsidP="008C6BB6">
            <w:pPr>
              <w:spacing w:before="40" w:after="40"/>
              <w:ind w:left="57" w:right="57"/>
              <w:rPr>
                <w:sz w:val="20"/>
              </w:rPr>
            </w:pPr>
            <w:r w:rsidRPr="00151805">
              <w:rPr>
                <w:sz w:val="20"/>
              </w:rPr>
              <w:t>Lagring av tillförlitlig information kring VRI</w:t>
            </w:r>
          </w:p>
        </w:tc>
        <w:tc>
          <w:tcPr>
            <w:tcW w:w="3484" w:type="dxa"/>
          </w:tcPr>
          <w:p w:rsidR="001C32B2" w:rsidRPr="00151805" w:rsidRDefault="009B3BAD" w:rsidP="00762F19">
            <w:pPr>
              <w:spacing w:before="40" w:after="40"/>
              <w:ind w:left="57" w:right="57"/>
              <w:rPr>
                <w:sz w:val="20"/>
              </w:rPr>
            </w:pPr>
            <w:r>
              <w:rPr>
                <w:sz w:val="20"/>
              </w:rPr>
              <w:t>Den i</w:t>
            </w:r>
            <w:r w:rsidR="00CF35EB">
              <w:rPr>
                <w:sz w:val="20"/>
              </w:rPr>
              <w:t>nformation</w:t>
            </w:r>
            <w:r>
              <w:rPr>
                <w:sz w:val="20"/>
              </w:rPr>
              <w:t xml:space="preserve"> som lagras i VRI-registret</w:t>
            </w:r>
            <w:r w:rsidR="00CF35EB">
              <w:rPr>
                <w:sz w:val="20"/>
              </w:rPr>
              <w:t xml:space="preserve"> behöver vara tillförlitlig nog för </w:t>
            </w:r>
            <w:r w:rsidR="00762F19">
              <w:rPr>
                <w:sz w:val="20"/>
              </w:rPr>
              <w:t>att kunna skapa kvalitetssäkrad återkoppling</w:t>
            </w:r>
            <w:r w:rsidR="00CF35EB">
              <w:rPr>
                <w:sz w:val="20"/>
              </w:rPr>
              <w:t>. Förenklat behöver systemet</w:t>
            </w:r>
            <w:r w:rsidR="006223C4">
              <w:rPr>
                <w:sz w:val="20"/>
              </w:rPr>
              <w:t xml:space="preserve"> dock</w:t>
            </w:r>
            <w:r w:rsidR="00CF35EB">
              <w:rPr>
                <w:sz w:val="20"/>
              </w:rPr>
              <w:t xml:space="preserve"> </w:t>
            </w:r>
            <w:r w:rsidR="007F38AA">
              <w:rPr>
                <w:sz w:val="20"/>
              </w:rPr>
              <w:t xml:space="preserve">inte vara perfekt för att ha någon effekt, men det behöver </w:t>
            </w:r>
            <w:r w:rsidR="00CF35EB">
              <w:rPr>
                <w:sz w:val="20"/>
              </w:rPr>
              <w:t>vara ”</w:t>
            </w:r>
            <w:r w:rsidR="007F38AA">
              <w:rPr>
                <w:sz w:val="20"/>
              </w:rPr>
              <w:t>95-procentigt”</w:t>
            </w:r>
            <w:r w:rsidR="00CF35EB">
              <w:rPr>
                <w:sz w:val="20"/>
              </w:rPr>
              <w:t xml:space="preserve"> för att påverka</w:t>
            </w:r>
            <w:r w:rsidR="007F38AA">
              <w:rPr>
                <w:sz w:val="20"/>
              </w:rPr>
              <w:t xml:space="preserve"> vårdprocesserna.</w:t>
            </w:r>
          </w:p>
        </w:tc>
        <w:tc>
          <w:tcPr>
            <w:tcW w:w="3580" w:type="dxa"/>
          </w:tcPr>
          <w:p w:rsidR="001C32B2" w:rsidRPr="00201904" w:rsidRDefault="004820F0" w:rsidP="008C6BB6">
            <w:pPr>
              <w:spacing w:before="40" w:after="40"/>
              <w:ind w:left="57" w:right="57"/>
              <w:rPr>
                <w:sz w:val="20"/>
              </w:rPr>
            </w:pPr>
            <w:r>
              <w:rPr>
                <w:sz w:val="20"/>
              </w:rPr>
              <w:t>Projektmål</w:t>
            </w:r>
          </w:p>
        </w:tc>
      </w:tr>
      <w:tr w:rsidR="009A0568" w:rsidRPr="00151805" w:rsidTr="004B4733">
        <w:trPr>
          <w:trHeight w:val="563"/>
        </w:trPr>
        <w:tc>
          <w:tcPr>
            <w:tcW w:w="3001" w:type="dxa"/>
          </w:tcPr>
          <w:p w:rsidR="009A0568" w:rsidRPr="00151805" w:rsidRDefault="009A0568" w:rsidP="008C6BB6">
            <w:pPr>
              <w:spacing w:before="40" w:after="40"/>
              <w:ind w:left="57" w:right="57"/>
              <w:rPr>
                <w:sz w:val="20"/>
              </w:rPr>
            </w:pPr>
            <w:r w:rsidRPr="00151805">
              <w:rPr>
                <w:sz w:val="20"/>
              </w:rPr>
              <w:t>Enkel inmatning</w:t>
            </w:r>
          </w:p>
        </w:tc>
        <w:tc>
          <w:tcPr>
            <w:tcW w:w="3484" w:type="dxa"/>
          </w:tcPr>
          <w:p w:rsidR="009A0568" w:rsidRPr="00151805" w:rsidRDefault="009B3BAD" w:rsidP="008C6BB6">
            <w:pPr>
              <w:spacing w:before="40" w:after="40"/>
              <w:ind w:left="57" w:right="57"/>
              <w:rPr>
                <w:sz w:val="20"/>
              </w:rPr>
            </w:pPr>
            <w:r>
              <w:rPr>
                <w:sz w:val="20"/>
              </w:rPr>
              <w:t xml:space="preserve">En enkel inmatning av kompletterande uppgifter till VRI-registret är en förutsättning för </w:t>
            </w:r>
            <w:r w:rsidR="001F28B6" w:rsidRPr="00151805">
              <w:rPr>
                <w:sz w:val="20"/>
              </w:rPr>
              <w:t>att hälso- och sjukvårdspersonalen ska använda systemet och genomföra de registreringar som behövs</w:t>
            </w:r>
            <w:r>
              <w:rPr>
                <w:sz w:val="20"/>
              </w:rPr>
              <w:t>.</w:t>
            </w:r>
            <w:r w:rsidR="001F28B6" w:rsidRPr="00151805">
              <w:rPr>
                <w:sz w:val="20"/>
              </w:rPr>
              <w:t xml:space="preserve"> </w:t>
            </w:r>
            <w:r>
              <w:rPr>
                <w:sz w:val="20"/>
              </w:rPr>
              <w:t>Systemet behöver även vara lättil</w:t>
            </w:r>
            <w:r w:rsidR="006223C4">
              <w:rPr>
                <w:sz w:val="20"/>
              </w:rPr>
              <w:t>l</w:t>
            </w:r>
            <w:r>
              <w:rPr>
                <w:sz w:val="20"/>
              </w:rPr>
              <w:t>gängligt för att inmatningen ska vara så enkel som möjligt.</w:t>
            </w:r>
          </w:p>
        </w:tc>
        <w:tc>
          <w:tcPr>
            <w:tcW w:w="3580" w:type="dxa"/>
          </w:tcPr>
          <w:p w:rsidR="004820F0" w:rsidRDefault="004820F0" w:rsidP="008C6BB6">
            <w:pPr>
              <w:spacing w:before="40" w:after="40"/>
              <w:ind w:left="57" w:right="57"/>
              <w:rPr>
                <w:sz w:val="20"/>
              </w:rPr>
            </w:pPr>
            <w:r>
              <w:rPr>
                <w:sz w:val="20"/>
              </w:rPr>
              <w:t>Projektmål</w:t>
            </w:r>
          </w:p>
          <w:p w:rsidR="009A0568" w:rsidRPr="00201904" w:rsidRDefault="005636EC" w:rsidP="008C6BB6">
            <w:pPr>
              <w:spacing w:before="40" w:after="40"/>
              <w:ind w:left="57" w:right="57"/>
              <w:rPr>
                <w:sz w:val="20"/>
              </w:rPr>
            </w:pPr>
            <w:r>
              <w:rPr>
                <w:sz w:val="20"/>
              </w:rPr>
              <w:t xml:space="preserve">Erfarenheter från SÄS ovan, visar att två </w:t>
            </w:r>
            <w:proofErr w:type="spellStart"/>
            <w:r>
              <w:rPr>
                <w:sz w:val="20"/>
              </w:rPr>
              <w:t>popuprutor</w:t>
            </w:r>
            <w:proofErr w:type="spellEnd"/>
            <w:r>
              <w:rPr>
                <w:sz w:val="20"/>
              </w:rPr>
              <w:t xml:space="preserve"> i anslutning till antibiotikaordination är en acceptabel ökning av belastningen för användaren.</w:t>
            </w:r>
          </w:p>
        </w:tc>
      </w:tr>
    </w:tbl>
    <w:p w:rsidR="00046923" w:rsidRDefault="00046923" w:rsidP="000D5525">
      <w:pPr>
        <w:spacing w:after="0"/>
      </w:pPr>
    </w:p>
    <w:p w:rsidR="00046923" w:rsidRPr="00046923" w:rsidRDefault="00046923" w:rsidP="00046923">
      <w:pPr>
        <w:pStyle w:val="Beskrivning"/>
        <w:rPr>
          <w:rStyle w:val="Betoning"/>
          <w:b/>
          <w:sz w:val="24"/>
          <w:szCs w:val="24"/>
        </w:rPr>
      </w:pPr>
      <w:r>
        <w:rPr>
          <w:rStyle w:val="Betoning"/>
          <w:b/>
          <w:sz w:val="24"/>
          <w:szCs w:val="24"/>
        </w:rPr>
        <w:t>Problem</w:t>
      </w:r>
    </w:p>
    <w:tbl>
      <w:tblPr>
        <w:tblW w:w="11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5"/>
        <w:gridCol w:w="4475"/>
        <w:gridCol w:w="3235"/>
      </w:tblGrid>
      <w:tr w:rsidR="00046923" w:rsidRPr="0078515E" w:rsidTr="001D40F4">
        <w:trPr>
          <w:trHeight w:val="304"/>
        </w:trPr>
        <w:tc>
          <w:tcPr>
            <w:tcW w:w="3855" w:type="dxa"/>
            <w:shd w:val="clear" w:color="auto" w:fill="D9D9D9"/>
          </w:tcPr>
          <w:p w:rsidR="00046923" w:rsidRPr="0078515E" w:rsidRDefault="00046923" w:rsidP="0078515E">
            <w:pPr>
              <w:pStyle w:val="Normal1"/>
              <w:spacing w:before="40" w:beforeAutospacing="0" w:after="40" w:afterAutospacing="0"/>
              <w:ind w:left="57" w:right="57"/>
              <w:rPr>
                <w:b/>
                <w:lang w:val="sv-SE"/>
              </w:rPr>
            </w:pPr>
            <w:r w:rsidRPr="0078515E">
              <w:rPr>
                <w:b/>
                <w:lang w:val="sv-SE"/>
              </w:rPr>
              <w:t>Namn</w:t>
            </w:r>
          </w:p>
        </w:tc>
        <w:tc>
          <w:tcPr>
            <w:tcW w:w="4475" w:type="dxa"/>
            <w:shd w:val="clear" w:color="auto" w:fill="D9D9D9"/>
          </w:tcPr>
          <w:p w:rsidR="00046923" w:rsidRPr="0078515E" w:rsidRDefault="00046923" w:rsidP="0078515E">
            <w:pPr>
              <w:pStyle w:val="Normal1"/>
              <w:spacing w:before="40" w:beforeAutospacing="0" w:after="40" w:afterAutospacing="0"/>
              <w:ind w:left="57" w:right="57"/>
              <w:rPr>
                <w:b/>
                <w:lang w:val="sv-SE"/>
              </w:rPr>
            </w:pPr>
            <w:r w:rsidRPr="0078515E">
              <w:rPr>
                <w:b/>
                <w:lang w:val="sv-SE"/>
              </w:rPr>
              <w:t>Beskrivning</w:t>
            </w:r>
          </w:p>
        </w:tc>
        <w:tc>
          <w:tcPr>
            <w:tcW w:w="3235" w:type="dxa"/>
            <w:shd w:val="clear" w:color="auto" w:fill="D9D9D9"/>
          </w:tcPr>
          <w:p w:rsidR="00046923" w:rsidRPr="0078515E" w:rsidRDefault="00350489" w:rsidP="0078515E">
            <w:pPr>
              <w:pStyle w:val="Normal1"/>
              <w:spacing w:before="40" w:beforeAutospacing="0" w:after="40" w:afterAutospacing="0"/>
              <w:ind w:left="57" w:right="57"/>
              <w:rPr>
                <w:b/>
                <w:lang w:val="sv-SE"/>
              </w:rPr>
            </w:pPr>
            <w:r w:rsidRPr="0078515E">
              <w:rPr>
                <w:b/>
                <w:lang w:val="sv-SE"/>
              </w:rPr>
              <w:t>Åtgärd som k</w:t>
            </w:r>
            <w:r w:rsidR="004307E0" w:rsidRPr="0078515E">
              <w:rPr>
                <w:b/>
                <w:lang w:val="sv-SE"/>
              </w:rPr>
              <w:t>rävs</w:t>
            </w:r>
          </w:p>
        </w:tc>
      </w:tr>
      <w:tr w:rsidR="001F28B6" w:rsidRPr="00151805" w:rsidTr="001D40F4">
        <w:trPr>
          <w:trHeight w:val="620"/>
        </w:trPr>
        <w:tc>
          <w:tcPr>
            <w:tcW w:w="3855" w:type="dxa"/>
          </w:tcPr>
          <w:p w:rsidR="001F28B6" w:rsidRPr="00151805" w:rsidRDefault="001F28B6" w:rsidP="008C6BB6">
            <w:pPr>
              <w:spacing w:before="40" w:after="40"/>
              <w:rPr>
                <w:sz w:val="20"/>
              </w:rPr>
            </w:pPr>
            <w:r w:rsidRPr="00151805">
              <w:rPr>
                <w:sz w:val="20"/>
              </w:rPr>
              <w:lastRenderedPageBreak/>
              <w:t>Extraarbete för användaren</w:t>
            </w:r>
          </w:p>
        </w:tc>
        <w:tc>
          <w:tcPr>
            <w:tcW w:w="4475" w:type="dxa"/>
          </w:tcPr>
          <w:p w:rsidR="001F28B6" w:rsidRPr="00201904" w:rsidRDefault="00BC0275" w:rsidP="008C6BB6">
            <w:pPr>
              <w:spacing w:before="40" w:after="40"/>
              <w:rPr>
                <w:sz w:val="20"/>
              </w:rPr>
            </w:pPr>
            <w:r>
              <w:rPr>
                <w:sz w:val="20"/>
              </w:rPr>
              <w:t>Då en förbättring av processen kräver extr</w:t>
            </w:r>
            <w:r w:rsidR="005C636B">
              <w:rPr>
                <w:sz w:val="20"/>
              </w:rPr>
              <w:t>a</w:t>
            </w:r>
            <w:r>
              <w:rPr>
                <w:sz w:val="20"/>
              </w:rPr>
              <w:t xml:space="preserve">arbete finns </w:t>
            </w:r>
            <w:r w:rsidR="00F86DAC">
              <w:rPr>
                <w:sz w:val="20"/>
              </w:rPr>
              <w:t>risken</w:t>
            </w:r>
            <w:r>
              <w:rPr>
                <w:sz w:val="20"/>
              </w:rPr>
              <w:t xml:space="preserve"> att </w:t>
            </w:r>
            <w:r w:rsidRPr="00151805">
              <w:rPr>
                <w:sz w:val="20"/>
              </w:rPr>
              <w:t>hälso- och sjukvårdspersonalen</w:t>
            </w:r>
            <w:r>
              <w:rPr>
                <w:sz w:val="20"/>
              </w:rPr>
              <w:t xml:space="preserve"> inte anser sig ha möjligheten att utföra det arbete som behöver göras</w:t>
            </w:r>
            <w:r w:rsidR="001F28B6" w:rsidRPr="00151805">
              <w:rPr>
                <w:sz w:val="20"/>
              </w:rPr>
              <w:t>.</w:t>
            </w:r>
            <w:r w:rsidR="00184F9F">
              <w:rPr>
                <w:sz w:val="20"/>
              </w:rPr>
              <w:t xml:space="preserve"> Jämför målet ”Enkel inmatning” ovan.</w:t>
            </w:r>
          </w:p>
        </w:tc>
        <w:tc>
          <w:tcPr>
            <w:tcW w:w="3235" w:type="dxa"/>
          </w:tcPr>
          <w:p w:rsidR="001F28B6" w:rsidRPr="00201904" w:rsidRDefault="00762F19" w:rsidP="008C6BB6">
            <w:pPr>
              <w:spacing w:before="40" w:after="40"/>
              <w:rPr>
                <w:sz w:val="20"/>
              </w:rPr>
            </w:pPr>
            <w:r>
              <w:rPr>
                <w:sz w:val="20"/>
              </w:rPr>
              <w:t>Användning av befintliga data.</w:t>
            </w:r>
          </w:p>
        </w:tc>
      </w:tr>
      <w:tr w:rsidR="001F28B6" w:rsidRPr="00151805" w:rsidTr="001D40F4">
        <w:trPr>
          <w:trHeight w:val="620"/>
        </w:trPr>
        <w:tc>
          <w:tcPr>
            <w:tcW w:w="3855" w:type="dxa"/>
          </w:tcPr>
          <w:p w:rsidR="001F28B6" w:rsidRPr="00151805" w:rsidRDefault="001F28B6" w:rsidP="008C6BB6">
            <w:pPr>
              <w:spacing w:before="40" w:after="40"/>
              <w:rPr>
                <w:sz w:val="20"/>
              </w:rPr>
            </w:pPr>
            <w:r w:rsidRPr="00151805">
              <w:rPr>
                <w:sz w:val="20"/>
              </w:rPr>
              <w:t>Bristande datakvalitet</w:t>
            </w:r>
          </w:p>
        </w:tc>
        <w:tc>
          <w:tcPr>
            <w:tcW w:w="4475" w:type="dxa"/>
          </w:tcPr>
          <w:p w:rsidR="001F28B6" w:rsidRPr="00151805" w:rsidRDefault="001F28B6" w:rsidP="008C6BB6">
            <w:pPr>
              <w:spacing w:before="40" w:after="40"/>
              <w:rPr>
                <w:sz w:val="20"/>
              </w:rPr>
            </w:pPr>
            <w:r w:rsidRPr="00151805">
              <w:rPr>
                <w:sz w:val="20"/>
              </w:rPr>
              <w:t>Då en stor del av informationen som ska lagras i systemet hämtas från externa vård</w:t>
            </w:r>
            <w:r w:rsidR="00A53C5A">
              <w:rPr>
                <w:sz w:val="20"/>
              </w:rPr>
              <w:t>-IT-</w:t>
            </w:r>
            <w:r w:rsidRPr="00151805">
              <w:rPr>
                <w:sz w:val="20"/>
              </w:rPr>
              <w:t>system styrs kvaliteten på uppföljningen av den datakvalitet som finns i vård</w:t>
            </w:r>
            <w:r w:rsidR="00A53C5A">
              <w:rPr>
                <w:sz w:val="20"/>
              </w:rPr>
              <w:t>-IT-</w:t>
            </w:r>
            <w:r w:rsidRPr="00151805">
              <w:rPr>
                <w:sz w:val="20"/>
              </w:rPr>
              <w:t>systemen idag. Ett alltid närvarande problem är att vård</w:t>
            </w:r>
            <w:r w:rsidR="00A53C5A">
              <w:rPr>
                <w:sz w:val="20"/>
              </w:rPr>
              <w:t>-IT-</w:t>
            </w:r>
            <w:r w:rsidRPr="00151805">
              <w:rPr>
                <w:sz w:val="20"/>
              </w:rPr>
              <w:t>systemen inte alltid har den mognad som behövs för att relevant information ska kunna fångas utan större anpassningar.</w:t>
            </w:r>
          </w:p>
        </w:tc>
        <w:tc>
          <w:tcPr>
            <w:tcW w:w="3235" w:type="dxa"/>
          </w:tcPr>
          <w:p w:rsidR="001F28B6" w:rsidRDefault="005D4618" w:rsidP="008C6BB6">
            <w:pPr>
              <w:spacing w:before="40" w:after="40"/>
              <w:rPr>
                <w:sz w:val="20"/>
              </w:rPr>
            </w:pPr>
            <w:r>
              <w:rPr>
                <w:sz w:val="20"/>
              </w:rPr>
              <w:t>Registrering av väl strukturerad information i vårdsystemen.</w:t>
            </w:r>
          </w:p>
        </w:tc>
      </w:tr>
      <w:tr w:rsidR="001F28B6" w:rsidRPr="00151805" w:rsidTr="001D40F4">
        <w:trPr>
          <w:trHeight w:val="620"/>
        </w:trPr>
        <w:tc>
          <w:tcPr>
            <w:tcW w:w="3855" w:type="dxa"/>
          </w:tcPr>
          <w:p w:rsidR="001F28B6" w:rsidRPr="00151805" w:rsidRDefault="001F28B6" w:rsidP="008C6BB6">
            <w:pPr>
              <w:spacing w:before="40" w:after="40"/>
              <w:rPr>
                <w:sz w:val="20"/>
              </w:rPr>
            </w:pPr>
            <w:r w:rsidRPr="00151805">
              <w:rPr>
                <w:sz w:val="20"/>
              </w:rPr>
              <w:t>Omöjligt att uppnå 100</w:t>
            </w:r>
            <w:r w:rsidR="00184F9F">
              <w:rPr>
                <w:sz w:val="20"/>
              </w:rPr>
              <w:t xml:space="preserve"> </w:t>
            </w:r>
            <w:r w:rsidRPr="00151805">
              <w:rPr>
                <w:sz w:val="20"/>
              </w:rPr>
              <w:t>% tillförlitlighet</w:t>
            </w:r>
          </w:p>
        </w:tc>
        <w:tc>
          <w:tcPr>
            <w:tcW w:w="4475" w:type="dxa"/>
          </w:tcPr>
          <w:p w:rsidR="001F28B6" w:rsidRPr="00151805" w:rsidRDefault="00BC0275" w:rsidP="008C6BB6">
            <w:pPr>
              <w:spacing w:before="40" w:after="40"/>
              <w:rPr>
                <w:sz w:val="20"/>
              </w:rPr>
            </w:pPr>
            <w:r>
              <w:rPr>
                <w:sz w:val="20"/>
              </w:rPr>
              <w:t>Då d</w:t>
            </w:r>
            <w:r w:rsidR="001F28B6" w:rsidRPr="00151805">
              <w:rPr>
                <w:sz w:val="20"/>
              </w:rPr>
              <w:t>et</w:t>
            </w:r>
            <w:r>
              <w:rPr>
                <w:sz w:val="20"/>
              </w:rPr>
              <w:t xml:space="preserve"> inte</w:t>
            </w:r>
            <w:r w:rsidR="001F28B6" w:rsidRPr="00151805">
              <w:rPr>
                <w:sz w:val="20"/>
              </w:rPr>
              <w:t xml:space="preserve"> är </w:t>
            </w:r>
            <w:r>
              <w:rPr>
                <w:sz w:val="20"/>
              </w:rPr>
              <w:t xml:space="preserve">möjligt </w:t>
            </w:r>
            <w:r w:rsidR="001F28B6" w:rsidRPr="00151805">
              <w:rPr>
                <w:sz w:val="20"/>
              </w:rPr>
              <w:t xml:space="preserve">att </w:t>
            </w:r>
            <w:r>
              <w:rPr>
                <w:sz w:val="20"/>
              </w:rPr>
              <w:t xml:space="preserve">hitta en metod som </w:t>
            </w:r>
            <w:r w:rsidR="001F28B6" w:rsidRPr="00151805">
              <w:rPr>
                <w:sz w:val="20"/>
              </w:rPr>
              <w:t>identifiera</w:t>
            </w:r>
            <w:r>
              <w:rPr>
                <w:sz w:val="20"/>
              </w:rPr>
              <w:t>r</w:t>
            </w:r>
            <w:r w:rsidR="001F28B6" w:rsidRPr="00151805">
              <w:rPr>
                <w:sz w:val="20"/>
              </w:rPr>
              <w:t xml:space="preserve"> samtliga </w:t>
            </w:r>
            <w:proofErr w:type="spellStart"/>
            <w:proofErr w:type="gramStart"/>
            <w:r w:rsidR="001F28B6" w:rsidRPr="00151805">
              <w:rPr>
                <w:sz w:val="20"/>
              </w:rPr>
              <w:t>VRI:er</w:t>
            </w:r>
            <w:proofErr w:type="spellEnd"/>
            <w:proofErr w:type="gramEnd"/>
            <w:r w:rsidR="001F28B6" w:rsidRPr="00151805">
              <w:rPr>
                <w:sz w:val="20"/>
              </w:rPr>
              <w:t xml:space="preserve"> och</w:t>
            </w:r>
            <w:r w:rsidR="0071283C">
              <w:rPr>
                <w:sz w:val="20"/>
              </w:rPr>
              <w:t xml:space="preserve"> som </w:t>
            </w:r>
            <w:r w:rsidR="001F28B6" w:rsidRPr="00151805">
              <w:rPr>
                <w:sz w:val="20"/>
              </w:rPr>
              <w:t xml:space="preserve"> säkerställ</w:t>
            </w:r>
            <w:r w:rsidR="0071283C">
              <w:rPr>
                <w:sz w:val="20"/>
              </w:rPr>
              <w:t>er</w:t>
            </w:r>
            <w:r w:rsidR="001F28B6" w:rsidRPr="00151805">
              <w:rPr>
                <w:sz w:val="20"/>
              </w:rPr>
              <w:t xml:space="preserve"> att de som identifieras är tillförlitliga till 100</w:t>
            </w:r>
            <w:r w:rsidR="00184F9F">
              <w:rPr>
                <w:sz w:val="20"/>
              </w:rPr>
              <w:t xml:space="preserve"> </w:t>
            </w:r>
            <w:r w:rsidR="001F28B6" w:rsidRPr="00151805">
              <w:rPr>
                <w:sz w:val="20"/>
              </w:rPr>
              <w:t>%</w:t>
            </w:r>
            <w:r w:rsidR="0071283C">
              <w:rPr>
                <w:sz w:val="20"/>
              </w:rPr>
              <w:t xml:space="preserve"> är det inte heller möjligt att uppnå fullständig tillförlitlighet i den data som lagras och sammanställs.</w:t>
            </w:r>
          </w:p>
        </w:tc>
        <w:tc>
          <w:tcPr>
            <w:tcW w:w="3235" w:type="dxa"/>
          </w:tcPr>
          <w:p w:rsidR="001F28B6" w:rsidRDefault="00816DB5" w:rsidP="008C6BB6">
            <w:pPr>
              <w:spacing w:before="40" w:after="40"/>
              <w:rPr>
                <w:sz w:val="20"/>
              </w:rPr>
            </w:pPr>
            <w:r>
              <w:rPr>
                <w:sz w:val="20"/>
              </w:rPr>
              <w:t>Åtgärd saknas</w:t>
            </w:r>
          </w:p>
        </w:tc>
      </w:tr>
      <w:tr w:rsidR="001F28B6" w:rsidRPr="00151805" w:rsidTr="001D40F4">
        <w:trPr>
          <w:trHeight w:val="620"/>
        </w:trPr>
        <w:tc>
          <w:tcPr>
            <w:tcW w:w="3855" w:type="dxa"/>
          </w:tcPr>
          <w:p w:rsidR="001F28B6" w:rsidRPr="00151805" w:rsidRDefault="001F28B6" w:rsidP="008C6BB6">
            <w:pPr>
              <w:spacing w:before="40" w:after="40"/>
              <w:rPr>
                <w:sz w:val="20"/>
              </w:rPr>
            </w:pPr>
            <w:r w:rsidRPr="00151805">
              <w:rPr>
                <w:sz w:val="20"/>
              </w:rPr>
              <w:t>Svårt att identifiera bra triggers</w:t>
            </w:r>
          </w:p>
        </w:tc>
        <w:tc>
          <w:tcPr>
            <w:tcW w:w="4475" w:type="dxa"/>
          </w:tcPr>
          <w:p w:rsidR="001F28B6" w:rsidRPr="00151805" w:rsidRDefault="0071283C" w:rsidP="008C6BB6">
            <w:pPr>
              <w:spacing w:before="40" w:after="40"/>
              <w:rPr>
                <w:sz w:val="20"/>
              </w:rPr>
            </w:pPr>
            <w:r>
              <w:rPr>
                <w:sz w:val="20"/>
              </w:rPr>
              <w:t xml:space="preserve">Idag finns inte möjligheten att identifiera så bra triggers att de med säkerhet fångar in samtliga </w:t>
            </w:r>
            <w:proofErr w:type="spellStart"/>
            <w:proofErr w:type="gramStart"/>
            <w:r>
              <w:rPr>
                <w:sz w:val="20"/>
              </w:rPr>
              <w:t>VRI:er</w:t>
            </w:r>
            <w:proofErr w:type="spellEnd"/>
            <w:proofErr w:type="gramEnd"/>
            <w:r>
              <w:rPr>
                <w:sz w:val="20"/>
              </w:rPr>
              <w:t xml:space="preserve"> som uppkommer vid en enhet. Detta leder till att den information som samlas in inte kan vara tillförlitlig till 100</w:t>
            </w:r>
            <w:r w:rsidR="00184F9F">
              <w:rPr>
                <w:sz w:val="20"/>
              </w:rPr>
              <w:t xml:space="preserve"> </w:t>
            </w:r>
            <w:r>
              <w:rPr>
                <w:sz w:val="20"/>
              </w:rPr>
              <w:t>%.</w:t>
            </w:r>
          </w:p>
        </w:tc>
        <w:tc>
          <w:tcPr>
            <w:tcW w:w="3235" w:type="dxa"/>
          </w:tcPr>
          <w:p w:rsidR="001F28B6" w:rsidRDefault="00816DB5" w:rsidP="008C6BB6">
            <w:pPr>
              <w:spacing w:before="40" w:after="40"/>
              <w:rPr>
                <w:sz w:val="20"/>
              </w:rPr>
            </w:pPr>
            <w:r>
              <w:rPr>
                <w:sz w:val="20"/>
              </w:rPr>
              <w:t>Åtgärd saknas</w:t>
            </w:r>
          </w:p>
        </w:tc>
      </w:tr>
    </w:tbl>
    <w:p w:rsidR="00046923" w:rsidRDefault="00046923" w:rsidP="000D5525">
      <w:pPr>
        <w:spacing w:after="0"/>
      </w:pPr>
    </w:p>
    <w:p w:rsidR="00046923" w:rsidRDefault="00A506F6" w:rsidP="00046923">
      <w:pPr>
        <w:pStyle w:val="Beskrivning"/>
        <w:rPr>
          <w:rStyle w:val="Betoning"/>
          <w:b/>
          <w:sz w:val="24"/>
          <w:szCs w:val="24"/>
        </w:rPr>
      </w:pPr>
      <w:r>
        <w:rPr>
          <w:rStyle w:val="Betoning"/>
          <w:b/>
          <w:sz w:val="24"/>
          <w:szCs w:val="24"/>
        </w:rPr>
        <w:t>Åtgärd</w:t>
      </w:r>
    </w:p>
    <w:p w:rsidR="00C6513C" w:rsidRPr="00C6513C" w:rsidRDefault="00C6513C" w:rsidP="00C6513C">
      <w:r>
        <w:t>För varje åtgärd anges om det är en ren verksamhetsåtgärd, oberoende av Infektionsverktyget, eller om det är en åtgärd som Infektionsverktyget möjliggör.</w:t>
      </w:r>
    </w:p>
    <w:tbl>
      <w:tblPr>
        <w:tblW w:w="11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5"/>
        <w:gridCol w:w="4475"/>
        <w:gridCol w:w="3235"/>
      </w:tblGrid>
      <w:tr w:rsidR="00046923" w:rsidRPr="0078515E" w:rsidTr="001D40F4">
        <w:trPr>
          <w:trHeight w:val="304"/>
        </w:trPr>
        <w:tc>
          <w:tcPr>
            <w:tcW w:w="3855" w:type="dxa"/>
            <w:shd w:val="clear" w:color="auto" w:fill="D9D9D9"/>
          </w:tcPr>
          <w:p w:rsidR="00046923" w:rsidRPr="0078515E" w:rsidRDefault="00046923" w:rsidP="0078515E">
            <w:pPr>
              <w:pStyle w:val="Normal1"/>
              <w:spacing w:before="40" w:beforeAutospacing="0" w:after="40" w:afterAutospacing="0"/>
              <w:ind w:left="57" w:right="57"/>
              <w:rPr>
                <w:b/>
                <w:lang w:val="sv-SE"/>
              </w:rPr>
            </w:pPr>
            <w:r w:rsidRPr="0078515E">
              <w:rPr>
                <w:b/>
                <w:lang w:val="sv-SE"/>
              </w:rPr>
              <w:t>Namn</w:t>
            </w:r>
          </w:p>
        </w:tc>
        <w:tc>
          <w:tcPr>
            <w:tcW w:w="4475" w:type="dxa"/>
            <w:shd w:val="clear" w:color="auto" w:fill="D9D9D9"/>
          </w:tcPr>
          <w:p w:rsidR="00046923" w:rsidRPr="0078515E" w:rsidRDefault="00046923" w:rsidP="0078515E">
            <w:pPr>
              <w:pStyle w:val="Normal1"/>
              <w:spacing w:before="40" w:beforeAutospacing="0" w:after="40" w:afterAutospacing="0"/>
              <w:ind w:left="57" w:right="57"/>
              <w:rPr>
                <w:b/>
                <w:lang w:val="sv-SE"/>
              </w:rPr>
            </w:pPr>
            <w:r w:rsidRPr="0078515E">
              <w:rPr>
                <w:b/>
                <w:lang w:val="sv-SE"/>
              </w:rPr>
              <w:t>Beskrivning</w:t>
            </w:r>
          </w:p>
        </w:tc>
        <w:tc>
          <w:tcPr>
            <w:tcW w:w="3235" w:type="dxa"/>
            <w:shd w:val="clear" w:color="auto" w:fill="D9D9D9"/>
          </w:tcPr>
          <w:p w:rsidR="00046923" w:rsidRPr="0078515E" w:rsidRDefault="00A506F6" w:rsidP="0078515E">
            <w:pPr>
              <w:pStyle w:val="Normal1"/>
              <w:spacing w:before="40" w:beforeAutospacing="0" w:after="40" w:afterAutospacing="0"/>
              <w:ind w:left="57" w:right="57"/>
              <w:rPr>
                <w:b/>
                <w:lang w:val="sv-SE"/>
              </w:rPr>
            </w:pPr>
            <w:r w:rsidRPr="0078515E">
              <w:rPr>
                <w:b/>
                <w:lang w:val="sv-SE"/>
              </w:rPr>
              <w:t xml:space="preserve">Påverkar </w:t>
            </w:r>
            <w:r w:rsidR="00046923" w:rsidRPr="0078515E">
              <w:rPr>
                <w:b/>
                <w:lang w:val="sv-SE"/>
              </w:rPr>
              <w:t>mål</w:t>
            </w:r>
          </w:p>
        </w:tc>
      </w:tr>
      <w:tr w:rsidR="00046923" w:rsidRPr="00151805" w:rsidTr="001D40F4">
        <w:trPr>
          <w:trHeight w:val="620"/>
        </w:trPr>
        <w:tc>
          <w:tcPr>
            <w:tcW w:w="3855" w:type="dxa"/>
          </w:tcPr>
          <w:p w:rsidR="00046923" w:rsidRPr="00151805" w:rsidRDefault="0071283C" w:rsidP="008C6BB6">
            <w:pPr>
              <w:spacing w:before="40" w:after="40"/>
              <w:rPr>
                <w:sz w:val="20"/>
              </w:rPr>
            </w:pPr>
            <w:r>
              <w:rPr>
                <w:sz w:val="20"/>
              </w:rPr>
              <w:t>Förbättrad följsamhet till</w:t>
            </w:r>
            <w:r w:rsidR="00151805" w:rsidRPr="00151805">
              <w:rPr>
                <w:sz w:val="20"/>
              </w:rPr>
              <w:t xml:space="preserve"> rutine</w:t>
            </w:r>
            <w:r>
              <w:rPr>
                <w:sz w:val="20"/>
              </w:rPr>
              <w:t>r</w:t>
            </w:r>
            <w:r w:rsidR="00151805" w:rsidRPr="00151805">
              <w:rPr>
                <w:sz w:val="20"/>
              </w:rPr>
              <w:t xml:space="preserve"> kring förebyggande åtgärder</w:t>
            </w:r>
          </w:p>
        </w:tc>
        <w:tc>
          <w:tcPr>
            <w:tcW w:w="4475" w:type="dxa"/>
          </w:tcPr>
          <w:p w:rsidR="00F85BA9" w:rsidRDefault="00F85BA9" w:rsidP="008C6BB6">
            <w:pPr>
              <w:spacing w:before="40" w:after="40"/>
              <w:rPr>
                <w:sz w:val="20"/>
              </w:rPr>
            </w:pPr>
            <w:r>
              <w:rPr>
                <w:sz w:val="20"/>
              </w:rPr>
              <w:t>Verksamhetsåtgärd.</w:t>
            </w:r>
          </w:p>
          <w:p w:rsidR="00046923" w:rsidRPr="00201904" w:rsidRDefault="00151805" w:rsidP="008C6BB6">
            <w:pPr>
              <w:spacing w:before="40" w:after="40"/>
              <w:rPr>
                <w:sz w:val="20"/>
              </w:rPr>
            </w:pPr>
            <w:r>
              <w:rPr>
                <w:sz w:val="20"/>
              </w:rPr>
              <w:t>För att möjliggöra en förbättring av processen i syfte att förebygga VRI</w:t>
            </w:r>
            <w:r w:rsidR="0078013F">
              <w:rPr>
                <w:sz w:val="20"/>
              </w:rPr>
              <w:t>,</w:t>
            </w:r>
            <w:r>
              <w:rPr>
                <w:sz w:val="20"/>
              </w:rPr>
              <w:t xml:space="preserve"> </w:t>
            </w:r>
            <w:r w:rsidR="0071283C">
              <w:rPr>
                <w:sz w:val="20"/>
              </w:rPr>
              <w:t xml:space="preserve">krävs att de rutiner som </w:t>
            </w:r>
            <w:r w:rsidR="00601ECB">
              <w:rPr>
                <w:sz w:val="20"/>
              </w:rPr>
              <w:t xml:space="preserve">redan </w:t>
            </w:r>
            <w:r w:rsidR="0071283C">
              <w:rPr>
                <w:sz w:val="20"/>
              </w:rPr>
              <w:t>idag finns framtagna</w:t>
            </w:r>
            <w:r w:rsidR="0078013F">
              <w:rPr>
                <w:sz w:val="20"/>
              </w:rPr>
              <w:t xml:space="preserve"> </w:t>
            </w:r>
            <w:r w:rsidR="0071283C">
              <w:rPr>
                <w:sz w:val="20"/>
              </w:rPr>
              <w:t>i syfte att förebygga VRI</w:t>
            </w:r>
            <w:r w:rsidR="0078013F">
              <w:rPr>
                <w:sz w:val="20"/>
              </w:rPr>
              <w:t xml:space="preserve"> </w:t>
            </w:r>
            <w:r w:rsidR="0071283C">
              <w:rPr>
                <w:sz w:val="20"/>
              </w:rPr>
              <w:t>tillämpas i en högre utsträckning.</w:t>
            </w:r>
          </w:p>
        </w:tc>
        <w:tc>
          <w:tcPr>
            <w:tcW w:w="3235" w:type="dxa"/>
          </w:tcPr>
          <w:p w:rsidR="00046923" w:rsidRPr="00201904" w:rsidRDefault="00151805" w:rsidP="008C6BB6">
            <w:pPr>
              <w:spacing w:before="40" w:after="40"/>
              <w:rPr>
                <w:sz w:val="20"/>
              </w:rPr>
            </w:pPr>
            <w:r>
              <w:rPr>
                <w:sz w:val="20"/>
              </w:rPr>
              <w:t>Förbättring av vårdprocessen i syfte att förebygga VRI.</w:t>
            </w:r>
          </w:p>
        </w:tc>
      </w:tr>
      <w:tr w:rsidR="00795F8E" w:rsidRPr="00151805" w:rsidTr="001D40F4">
        <w:trPr>
          <w:trHeight w:val="620"/>
        </w:trPr>
        <w:tc>
          <w:tcPr>
            <w:tcW w:w="3855" w:type="dxa"/>
          </w:tcPr>
          <w:p w:rsidR="00795F8E" w:rsidRDefault="00795F8E" w:rsidP="008C6BB6">
            <w:pPr>
              <w:spacing w:before="40" w:after="40"/>
              <w:rPr>
                <w:sz w:val="20"/>
              </w:rPr>
            </w:pPr>
            <w:r>
              <w:rPr>
                <w:sz w:val="20"/>
              </w:rPr>
              <w:lastRenderedPageBreak/>
              <w:t>Förbättrad följsamhet till nationella vårdprogram och behandlingsrekommendationer</w:t>
            </w:r>
          </w:p>
        </w:tc>
        <w:tc>
          <w:tcPr>
            <w:tcW w:w="4475" w:type="dxa"/>
          </w:tcPr>
          <w:p w:rsidR="00F85BA9" w:rsidRDefault="00F85BA9" w:rsidP="008C6BB6">
            <w:pPr>
              <w:spacing w:before="40" w:after="40"/>
              <w:rPr>
                <w:sz w:val="20"/>
              </w:rPr>
            </w:pPr>
            <w:r>
              <w:rPr>
                <w:sz w:val="20"/>
              </w:rPr>
              <w:t>Verksamhetsåtgärd.</w:t>
            </w:r>
          </w:p>
          <w:p w:rsidR="00795F8E" w:rsidRDefault="00795F8E" w:rsidP="008C6BB6">
            <w:pPr>
              <w:spacing w:before="40" w:after="40"/>
              <w:rPr>
                <w:sz w:val="20"/>
              </w:rPr>
            </w:pPr>
            <w:r>
              <w:rPr>
                <w:sz w:val="20"/>
              </w:rPr>
              <w:t>För att möjliggöra en minskning av antalet felaktiga antibiotikaordinationer krävs det att följsamheten till de nationella vårdprogram och behandlingsrekommendationer som finns kring antibiotikaanvändning ökar.</w:t>
            </w:r>
          </w:p>
        </w:tc>
        <w:tc>
          <w:tcPr>
            <w:tcW w:w="3235" w:type="dxa"/>
          </w:tcPr>
          <w:p w:rsidR="00795F8E" w:rsidRDefault="004820F0" w:rsidP="008C6BB6">
            <w:pPr>
              <w:spacing w:before="40" w:after="40"/>
              <w:rPr>
                <w:sz w:val="20"/>
              </w:rPr>
            </w:pPr>
            <w:r>
              <w:rPr>
                <w:sz w:val="20"/>
              </w:rPr>
              <w:t>Minskning av antalet felaktiga antibiotikaordinationer</w:t>
            </w:r>
          </w:p>
        </w:tc>
      </w:tr>
      <w:tr w:rsidR="00151805" w:rsidRPr="00151805" w:rsidTr="001D40F4">
        <w:trPr>
          <w:trHeight w:val="620"/>
        </w:trPr>
        <w:tc>
          <w:tcPr>
            <w:tcW w:w="3855" w:type="dxa"/>
          </w:tcPr>
          <w:p w:rsidR="00151805" w:rsidRPr="00151805" w:rsidRDefault="00151805" w:rsidP="008C6BB6">
            <w:pPr>
              <w:spacing w:before="40" w:after="40"/>
              <w:rPr>
                <w:sz w:val="20"/>
              </w:rPr>
            </w:pPr>
            <w:r w:rsidRPr="00151805">
              <w:rPr>
                <w:sz w:val="20"/>
              </w:rPr>
              <w:t>Analys av återkoppling</w:t>
            </w:r>
          </w:p>
        </w:tc>
        <w:tc>
          <w:tcPr>
            <w:tcW w:w="4475" w:type="dxa"/>
          </w:tcPr>
          <w:p w:rsidR="00F85BA9" w:rsidRDefault="00F85BA9" w:rsidP="00F85BA9">
            <w:pPr>
              <w:spacing w:before="40" w:after="40"/>
              <w:rPr>
                <w:sz w:val="20"/>
              </w:rPr>
            </w:pPr>
            <w:r>
              <w:rPr>
                <w:sz w:val="20"/>
              </w:rPr>
              <w:t>Åtgärd som Infektionsverktyget möjliggör.</w:t>
            </w:r>
          </w:p>
          <w:p w:rsidR="00151805" w:rsidRPr="00201904" w:rsidDel="00151805" w:rsidRDefault="00151805" w:rsidP="00F85BA9">
            <w:pPr>
              <w:spacing w:before="40" w:after="40"/>
              <w:rPr>
                <w:sz w:val="20"/>
              </w:rPr>
            </w:pPr>
            <w:r>
              <w:rPr>
                <w:sz w:val="20"/>
              </w:rPr>
              <w:t xml:space="preserve">För att </w:t>
            </w:r>
            <w:r w:rsidR="00601ECB">
              <w:rPr>
                <w:sz w:val="20"/>
              </w:rPr>
              <w:t>rätt förändringar av processerna ska kunna göras</w:t>
            </w:r>
            <w:r>
              <w:rPr>
                <w:sz w:val="20"/>
              </w:rPr>
              <w:t xml:space="preserve"> måste den återkoppling som ges av </w:t>
            </w:r>
            <w:r w:rsidR="00F85BA9">
              <w:rPr>
                <w:sz w:val="20"/>
              </w:rPr>
              <w:t xml:space="preserve">Infektionsverktyget </w:t>
            </w:r>
            <w:r>
              <w:rPr>
                <w:sz w:val="20"/>
              </w:rPr>
              <w:t>analyseras</w:t>
            </w:r>
            <w:r w:rsidR="00F617A4">
              <w:rPr>
                <w:sz w:val="20"/>
              </w:rPr>
              <w:t xml:space="preserve"> kontinuerligt</w:t>
            </w:r>
            <w:r>
              <w:rPr>
                <w:sz w:val="20"/>
              </w:rPr>
              <w:t>.</w:t>
            </w:r>
          </w:p>
        </w:tc>
        <w:tc>
          <w:tcPr>
            <w:tcW w:w="3235" w:type="dxa"/>
          </w:tcPr>
          <w:p w:rsidR="00151805" w:rsidRPr="00201904" w:rsidDel="00151805" w:rsidRDefault="00151805" w:rsidP="008C6BB6">
            <w:pPr>
              <w:spacing w:before="40" w:after="40"/>
              <w:rPr>
                <w:sz w:val="20"/>
              </w:rPr>
            </w:pPr>
            <w:r>
              <w:rPr>
                <w:sz w:val="20"/>
              </w:rPr>
              <w:t>Förbättring av processe</w:t>
            </w:r>
            <w:r w:rsidR="00601ECB">
              <w:rPr>
                <w:sz w:val="20"/>
              </w:rPr>
              <w:t>r</w:t>
            </w:r>
            <w:r>
              <w:rPr>
                <w:sz w:val="20"/>
              </w:rPr>
              <w:t xml:space="preserve"> i syfte att förebygga VRI.</w:t>
            </w:r>
          </w:p>
        </w:tc>
      </w:tr>
    </w:tbl>
    <w:p w:rsidR="004B4733" w:rsidRDefault="004B4733" w:rsidP="008C6BB6">
      <w:pPr>
        <w:spacing w:before="40" w:after="40"/>
        <w:rPr>
          <w:sz w:val="20"/>
        </w:rPr>
        <w:sectPr w:rsidR="004B4733" w:rsidSect="004B4733">
          <w:pgSz w:w="16840" w:h="11907" w:orient="landscape"/>
          <w:pgMar w:top="1417" w:right="1417" w:bottom="1417" w:left="1417" w:header="567" w:footer="680" w:gutter="0"/>
          <w:cols w:space="720"/>
          <w:docGrid w:linePitch="326"/>
        </w:sectPr>
      </w:pPr>
    </w:p>
    <w:tbl>
      <w:tblPr>
        <w:tblW w:w="11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55"/>
        <w:gridCol w:w="4475"/>
        <w:gridCol w:w="3235"/>
      </w:tblGrid>
      <w:tr w:rsidR="00D03BC4" w:rsidRPr="00151805" w:rsidTr="001D40F4">
        <w:trPr>
          <w:trHeight w:val="620"/>
        </w:trPr>
        <w:tc>
          <w:tcPr>
            <w:tcW w:w="3855" w:type="dxa"/>
          </w:tcPr>
          <w:p w:rsidR="00D03BC4" w:rsidRPr="001A563D" w:rsidRDefault="00D03BC4" w:rsidP="008C6BB6">
            <w:pPr>
              <w:spacing w:before="40" w:after="40"/>
              <w:rPr>
                <w:sz w:val="20"/>
              </w:rPr>
            </w:pPr>
            <w:r>
              <w:rPr>
                <w:sz w:val="20"/>
              </w:rPr>
              <w:lastRenderedPageBreak/>
              <w:t>Övergång</w:t>
            </w:r>
            <w:r w:rsidRPr="001A563D">
              <w:rPr>
                <w:sz w:val="20"/>
              </w:rPr>
              <w:t xml:space="preserve"> från prevalensmätningar till fortlöpande incidensmätningar</w:t>
            </w:r>
          </w:p>
          <w:p w:rsidR="00D03BC4" w:rsidRPr="00151805" w:rsidRDefault="00D03BC4" w:rsidP="008C6BB6">
            <w:pPr>
              <w:spacing w:before="40" w:after="40"/>
              <w:rPr>
                <w:sz w:val="20"/>
              </w:rPr>
            </w:pPr>
          </w:p>
        </w:tc>
        <w:tc>
          <w:tcPr>
            <w:tcW w:w="4475" w:type="dxa"/>
          </w:tcPr>
          <w:p w:rsidR="00F85BA9" w:rsidRDefault="00F85BA9" w:rsidP="008C6BB6">
            <w:pPr>
              <w:spacing w:before="40" w:after="40"/>
              <w:rPr>
                <w:sz w:val="20"/>
              </w:rPr>
            </w:pPr>
            <w:r>
              <w:rPr>
                <w:sz w:val="20"/>
              </w:rPr>
              <w:t>Åtgärd som Infektionsverktyget möjliggör.</w:t>
            </w:r>
          </w:p>
          <w:p w:rsidR="00D03BC4" w:rsidRPr="00151805" w:rsidRDefault="00617D45" w:rsidP="00F85BA9">
            <w:pPr>
              <w:spacing w:before="40" w:after="40"/>
              <w:rPr>
                <w:sz w:val="20"/>
              </w:rPr>
            </w:pPr>
            <w:r>
              <w:rPr>
                <w:sz w:val="20"/>
              </w:rPr>
              <w:t>För att möjliggöra en presentation av tillförlitlig och relevant återkoppling krävs att man fortlöpande registrerar information om vårdrelaterade infektioner. Till viss del kan denna registrering ersätta prevalensmätningar men dock inte fullt ut</w:t>
            </w:r>
            <w:r w:rsidR="00F85BA9">
              <w:rPr>
                <w:sz w:val="20"/>
              </w:rPr>
              <w:t xml:space="preserve"> då prevalensmätningarna omfattar information som inte hanteras i Infektionsverktyget såsom förebyggande åtgärder och vissa riskfaktorer.</w:t>
            </w:r>
          </w:p>
        </w:tc>
        <w:tc>
          <w:tcPr>
            <w:tcW w:w="3235" w:type="dxa"/>
          </w:tcPr>
          <w:p w:rsidR="00601ECB" w:rsidRDefault="00601ECB" w:rsidP="008C6BB6">
            <w:pPr>
              <w:spacing w:before="40" w:after="40"/>
              <w:rPr>
                <w:sz w:val="20"/>
              </w:rPr>
            </w:pPr>
            <w:r>
              <w:rPr>
                <w:sz w:val="20"/>
              </w:rPr>
              <w:t>Presentation av tillförlitlig och relevant återkoppling.</w:t>
            </w:r>
          </w:p>
          <w:p w:rsidR="00601ECB" w:rsidRDefault="00601ECB" w:rsidP="008C6BB6">
            <w:pPr>
              <w:spacing w:before="40" w:after="40"/>
              <w:rPr>
                <w:sz w:val="20"/>
              </w:rPr>
            </w:pPr>
          </w:p>
          <w:p w:rsidR="00D03BC4" w:rsidRPr="00201904" w:rsidRDefault="00D03BC4" w:rsidP="008C6BB6">
            <w:pPr>
              <w:spacing w:before="40" w:after="40"/>
              <w:rPr>
                <w:sz w:val="20"/>
              </w:rPr>
            </w:pPr>
            <w:r>
              <w:rPr>
                <w:sz w:val="20"/>
              </w:rPr>
              <w:t>Det är SKL:s uttalade mål att inkorporera registrering av vårdrelaterade infektioner i det fortlöpande arbetet inom vård och omsorg.</w:t>
            </w:r>
          </w:p>
        </w:tc>
      </w:tr>
      <w:tr w:rsidR="00151805" w:rsidRPr="00151805" w:rsidTr="001D40F4">
        <w:trPr>
          <w:trHeight w:val="620"/>
        </w:trPr>
        <w:tc>
          <w:tcPr>
            <w:tcW w:w="3855" w:type="dxa"/>
          </w:tcPr>
          <w:p w:rsidR="00151805" w:rsidRPr="00151805" w:rsidRDefault="00D03BC4" w:rsidP="008C6BB6">
            <w:pPr>
              <w:spacing w:before="40" w:after="40"/>
              <w:rPr>
                <w:sz w:val="20"/>
              </w:rPr>
            </w:pPr>
            <w:r>
              <w:rPr>
                <w:sz w:val="20"/>
              </w:rPr>
              <w:t>Registrering av väl strukturerad information</w:t>
            </w:r>
            <w:r w:rsidR="00684AC9">
              <w:rPr>
                <w:sz w:val="20"/>
              </w:rPr>
              <w:t xml:space="preserve"> i vård</w:t>
            </w:r>
            <w:r w:rsidR="00A53C5A">
              <w:rPr>
                <w:sz w:val="20"/>
              </w:rPr>
              <w:t>-IT-</w:t>
            </w:r>
            <w:r w:rsidR="00684AC9">
              <w:rPr>
                <w:sz w:val="20"/>
              </w:rPr>
              <w:t>system</w:t>
            </w:r>
          </w:p>
        </w:tc>
        <w:tc>
          <w:tcPr>
            <w:tcW w:w="4475" w:type="dxa"/>
          </w:tcPr>
          <w:p w:rsidR="00F85BA9" w:rsidRDefault="00F85BA9" w:rsidP="008C6BB6">
            <w:pPr>
              <w:spacing w:before="40" w:after="40"/>
              <w:rPr>
                <w:sz w:val="20"/>
              </w:rPr>
            </w:pPr>
            <w:r>
              <w:rPr>
                <w:sz w:val="20"/>
              </w:rPr>
              <w:t>Delvis verksamhetsåtgärd och delvis åtgärd som Infektionsverktyget möjliggör.</w:t>
            </w:r>
          </w:p>
          <w:p w:rsidR="00151805" w:rsidRDefault="00151805" w:rsidP="008C6BB6">
            <w:pPr>
              <w:spacing w:before="40" w:after="40"/>
              <w:rPr>
                <w:sz w:val="20"/>
              </w:rPr>
            </w:pPr>
            <w:r>
              <w:rPr>
                <w:sz w:val="20"/>
              </w:rPr>
              <w:t>För att den information som lagras i systemet ska vara tillförlitlig krävs det att kvaliteten i de externa vård</w:t>
            </w:r>
            <w:r w:rsidR="00A53C5A">
              <w:rPr>
                <w:sz w:val="20"/>
              </w:rPr>
              <w:t>-IT-</w:t>
            </w:r>
            <w:r>
              <w:rPr>
                <w:sz w:val="20"/>
              </w:rPr>
              <w:t xml:space="preserve">systemen är hög. </w:t>
            </w:r>
            <w:r w:rsidR="00D03BC4">
              <w:rPr>
                <w:sz w:val="20"/>
              </w:rPr>
              <w:t>Detta uppnås</w:t>
            </w:r>
            <w:r w:rsidR="00601ECB">
              <w:rPr>
                <w:sz w:val="20"/>
              </w:rPr>
              <w:t xml:space="preserve"> bl.a. </w:t>
            </w:r>
            <w:r w:rsidR="00D03BC4">
              <w:rPr>
                <w:sz w:val="20"/>
              </w:rPr>
              <w:t>genom att registreringen av informationen följer en fördefinierad struktur</w:t>
            </w:r>
            <w:r w:rsidR="005C636B">
              <w:rPr>
                <w:sz w:val="20"/>
              </w:rPr>
              <w:t>.</w:t>
            </w:r>
            <w:r w:rsidR="00F85BA9">
              <w:rPr>
                <w:sz w:val="20"/>
              </w:rPr>
              <w:t xml:space="preserve"> Infektionsverktyget bidrar delvis till en ökad struktur av informationen.</w:t>
            </w:r>
          </w:p>
        </w:tc>
        <w:tc>
          <w:tcPr>
            <w:tcW w:w="3235" w:type="dxa"/>
          </w:tcPr>
          <w:p w:rsidR="00151805" w:rsidRDefault="00151805" w:rsidP="008C6BB6">
            <w:pPr>
              <w:spacing w:before="40" w:after="40"/>
              <w:rPr>
                <w:sz w:val="20"/>
              </w:rPr>
            </w:pPr>
            <w:r>
              <w:rPr>
                <w:sz w:val="20"/>
              </w:rPr>
              <w:t>Lagring av tillförlitlig information kring VRI.</w:t>
            </w:r>
          </w:p>
        </w:tc>
      </w:tr>
      <w:tr w:rsidR="00D03BC4" w:rsidRPr="00151805" w:rsidTr="001D40F4">
        <w:trPr>
          <w:trHeight w:val="620"/>
        </w:trPr>
        <w:tc>
          <w:tcPr>
            <w:tcW w:w="3855" w:type="dxa"/>
          </w:tcPr>
          <w:p w:rsidR="00D03BC4" w:rsidRPr="00151805" w:rsidDel="00D03BC4" w:rsidRDefault="00D03BC4" w:rsidP="008C6BB6">
            <w:pPr>
              <w:spacing w:before="40" w:after="40"/>
              <w:rPr>
                <w:sz w:val="20"/>
              </w:rPr>
            </w:pPr>
            <w:r>
              <w:rPr>
                <w:sz w:val="20"/>
              </w:rPr>
              <w:t>Användning av befintliga data</w:t>
            </w:r>
          </w:p>
        </w:tc>
        <w:tc>
          <w:tcPr>
            <w:tcW w:w="4475" w:type="dxa"/>
          </w:tcPr>
          <w:p w:rsidR="00996F32" w:rsidRDefault="00996F32" w:rsidP="008C6BB6">
            <w:pPr>
              <w:spacing w:before="40" w:after="40"/>
              <w:rPr>
                <w:sz w:val="20"/>
              </w:rPr>
            </w:pPr>
            <w:r>
              <w:rPr>
                <w:sz w:val="20"/>
              </w:rPr>
              <w:t>Delvis verksamhetsåtgärd och delvis åtgärd som Infektionsverktyget möjliggör.</w:t>
            </w:r>
          </w:p>
          <w:p w:rsidR="00D03BC4" w:rsidRDefault="005C636B" w:rsidP="008C6BB6">
            <w:pPr>
              <w:spacing w:before="40" w:after="40"/>
              <w:rPr>
                <w:sz w:val="20"/>
              </w:rPr>
            </w:pPr>
            <w:r>
              <w:rPr>
                <w:sz w:val="20"/>
              </w:rPr>
              <w:t>För att minimera det extraarbete som uppstår</w:t>
            </w:r>
            <w:r w:rsidR="00601ECB">
              <w:rPr>
                <w:sz w:val="20"/>
              </w:rPr>
              <w:t xml:space="preserve"> genom nya krav på registrering samt i samband med förändringar av processerna</w:t>
            </w:r>
            <w:r>
              <w:rPr>
                <w:sz w:val="20"/>
              </w:rPr>
              <w:t xml:space="preserve">, krävs det att man </w:t>
            </w:r>
            <w:r w:rsidR="00601ECB">
              <w:rPr>
                <w:sz w:val="20"/>
              </w:rPr>
              <w:t xml:space="preserve">så långt det är möjligt </w:t>
            </w:r>
            <w:r>
              <w:rPr>
                <w:sz w:val="20"/>
              </w:rPr>
              <w:t>använder information som redan finns i vård</w:t>
            </w:r>
            <w:r w:rsidR="00A53C5A">
              <w:rPr>
                <w:sz w:val="20"/>
              </w:rPr>
              <w:t>-IT-</w:t>
            </w:r>
            <w:r>
              <w:rPr>
                <w:sz w:val="20"/>
              </w:rPr>
              <w:t>systemen.</w:t>
            </w:r>
          </w:p>
        </w:tc>
        <w:tc>
          <w:tcPr>
            <w:tcW w:w="3235" w:type="dxa"/>
          </w:tcPr>
          <w:p w:rsidR="00D03BC4" w:rsidRDefault="00BF5C90" w:rsidP="008C6BB6">
            <w:pPr>
              <w:spacing w:before="40" w:after="40"/>
              <w:rPr>
                <w:sz w:val="20"/>
              </w:rPr>
            </w:pPr>
            <w:r>
              <w:rPr>
                <w:sz w:val="20"/>
              </w:rPr>
              <w:t>Enkel inmatning</w:t>
            </w:r>
          </w:p>
          <w:p w:rsidR="00BF5C90" w:rsidRDefault="00BF5C90" w:rsidP="008C6BB6">
            <w:pPr>
              <w:spacing w:before="40" w:after="40"/>
              <w:rPr>
                <w:sz w:val="20"/>
              </w:rPr>
            </w:pPr>
            <w:r>
              <w:rPr>
                <w:sz w:val="20"/>
              </w:rPr>
              <w:t>Förbättring av processe</w:t>
            </w:r>
            <w:r w:rsidR="006C2E65">
              <w:rPr>
                <w:sz w:val="20"/>
              </w:rPr>
              <w:t>r</w:t>
            </w:r>
            <w:r>
              <w:rPr>
                <w:sz w:val="20"/>
              </w:rPr>
              <w:t xml:space="preserve"> i syfte att förebygga VRI</w:t>
            </w:r>
          </w:p>
        </w:tc>
      </w:tr>
    </w:tbl>
    <w:p w:rsidR="00D3765B" w:rsidRDefault="00D3765B" w:rsidP="000D5525">
      <w:pPr>
        <w:pStyle w:val="Rubrik3"/>
        <w:sectPr w:rsidR="00D3765B" w:rsidSect="004B4733">
          <w:type w:val="continuous"/>
          <w:pgSz w:w="16840" w:h="11907" w:orient="landscape"/>
          <w:pgMar w:top="1417" w:right="1417" w:bottom="1417" w:left="1417" w:header="567" w:footer="680" w:gutter="0"/>
          <w:cols w:space="720"/>
          <w:docGrid w:linePitch="326"/>
        </w:sectPr>
      </w:pPr>
    </w:p>
    <w:p w:rsidR="009C5084" w:rsidRDefault="009C5084" w:rsidP="00CD564B">
      <w:pPr>
        <w:pStyle w:val="Rubrik2"/>
        <w:ind w:left="1304" w:hanging="1304"/>
      </w:pPr>
      <w:bookmarkStart w:id="26" w:name="_Toc323214198"/>
      <w:r>
        <w:lastRenderedPageBreak/>
        <w:t>Begreppsmodell</w:t>
      </w:r>
      <w:bookmarkEnd w:id="26"/>
    </w:p>
    <w:p w:rsidR="00911933" w:rsidRDefault="00E937A4">
      <w:r>
        <w:fldChar w:fldCharType="begin"/>
      </w:r>
      <w:r w:rsidR="000A7CF6">
        <w:instrText xml:space="preserve"> REF _Ref280186243 \h </w:instrText>
      </w:r>
      <w:r>
        <w:fldChar w:fldCharType="separate"/>
      </w:r>
      <w:r w:rsidR="00C90DC0">
        <w:t xml:space="preserve">Figur </w:t>
      </w:r>
      <w:r w:rsidR="00C90DC0">
        <w:rPr>
          <w:noProof/>
        </w:rPr>
        <w:t>4</w:t>
      </w:r>
      <w:r>
        <w:fldChar w:fldCharType="end"/>
      </w:r>
      <w:r w:rsidR="000A7CF6">
        <w:t xml:space="preserve"> </w:t>
      </w:r>
      <w:r w:rsidR="003142E7">
        <w:t xml:space="preserve">beskriver de begrepp som på olika sätt relaterar till användningen av Infektionsverktyget. </w:t>
      </w:r>
    </w:p>
    <w:p w:rsidR="000A7CF6" w:rsidRDefault="00DF7AA9" w:rsidP="000A7CF6">
      <w:pPr>
        <w:keepNext/>
      </w:pPr>
      <w:r>
        <w:rPr>
          <w:noProof/>
        </w:rPr>
        <w:drawing>
          <wp:inline distT="0" distB="0" distL="0" distR="0" wp14:anchorId="3307E6EE" wp14:editId="5132F527">
            <wp:extent cx="7580822" cy="4592902"/>
            <wp:effectExtent l="19050" t="0" r="1078"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7577148" cy="4590676"/>
                    </a:xfrm>
                    <a:prstGeom prst="rect">
                      <a:avLst/>
                    </a:prstGeom>
                    <a:noFill/>
                    <a:ln w="9525">
                      <a:noFill/>
                      <a:miter lim="800000"/>
                      <a:headEnd/>
                      <a:tailEnd/>
                    </a:ln>
                  </pic:spPr>
                </pic:pic>
              </a:graphicData>
            </a:graphic>
          </wp:inline>
        </w:drawing>
      </w:r>
    </w:p>
    <w:p w:rsidR="00911933" w:rsidRDefault="000A7CF6" w:rsidP="000A7CF6">
      <w:pPr>
        <w:pStyle w:val="Beskrivning"/>
      </w:pPr>
      <w:bookmarkStart w:id="27" w:name="_Ref280186243"/>
      <w:bookmarkStart w:id="28" w:name="_Toc323214176"/>
      <w:r>
        <w:t xml:space="preserve">Figur </w:t>
      </w:r>
      <w:r w:rsidR="006761B2">
        <w:fldChar w:fldCharType="begin"/>
      </w:r>
      <w:r w:rsidR="006761B2">
        <w:instrText xml:space="preserve"> SEQ Figur \* ARABIC </w:instrText>
      </w:r>
      <w:r w:rsidR="006761B2">
        <w:fldChar w:fldCharType="separate"/>
      </w:r>
      <w:r w:rsidR="00C90DC0">
        <w:rPr>
          <w:noProof/>
        </w:rPr>
        <w:t>4</w:t>
      </w:r>
      <w:r w:rsidR="006761B2">
        <w:rPr>
          <w:noProof/>
        </w:rPr>
        <w:fldChar w:fldCharType="end"/>
      </w:r>
      <w:bookmarkEnd w:id="27"/>
      <w:r>
        <w:t xml:space="preserve"> Begreppsmodell</w:t>
      </w:r>
      <w:bookmarkEnd w:id="28"/>
    </w:p>
    <w:p w:rsidR="00FC0BED" w:rsidRDefault="001A4ED9" w:rsidP="00FC0BED">
      <w:r>
        <w:lastRenderedPageBreak/>
        <w:t>De begrepp som används i modellen kommer från olika källor. Aktuell källa anges i tabellen</w:t>
      </w:r>
      <w:r w:rsidR="002D7C81">
        <w:t>, där d</w:t>
      </w:r>
      <w:r>
        <w:t xml:space="preserve">e begrepp som har tagits från NI </w:t>
      </w:r>
      <w:r w:rsidR="002D7C81">
        <w:t xml:space="preserve">också </w:t>
      </w:r>
      <w:r>
        <w:t>markeras med gult och de som kommer från V-TIM markeras med blått.</w:t>
      </w:r>
      <w:r w:rsidR="00FC0BED">
        <w:t xml:space="preserve"> Endast de NI-begrepp som behövts för att ringa in projektets begrepp har använts i modellen. Övriga NI-begrepp gäller dock givetvis också; vid behov kan modellen byggas ut med dem. Här har vi dock velat undvika överdokumentation och konstaterar därför bara att de gäller. </w:t>
      </w:r>
    </w:p>
    <w:p w:rsidR="00FC0BED" w:rsidRPr="00155424" w:rsidRDefault="00FC0BED" w:rsidP="00FC0BED">
      <w:r>
        <w:t>Begreppens egenskaper, dvs. relationer till andra begrepp</w:t>
      </w:r>
      <w:r w:rsidR="003C36A1">
        <w:t>,</w:t>
      </w:r>
      <w:r>
        <w:t xml:space="preserve"> utläses ur modellen. </w:t>
      </w:r>
    </w:p>
    <w:p w:rsidR="00FC0BED" w:rsidRPr="00FC0BED" w:rsidRDefault="00FC0BED">
      <w:pPr>
        <w:rPr>
          <w:i/>
        </w:rPr>
      </w:pPr>
      <w:r w:rsidRPr="00204782">
        <w:rPr>
          <w:b/>
          <w:i/>
        </w:rPr>
        <w:t xml:space="preserve">Begrepp </w:t>
      </w:r>
    </w:p>
    <w:tbl>
      <w:tblPr>
        <w:tblW w:w="138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18"/>
        <w:gridCol w:w="3969"/>
        <w:gridCol w:w="3404"/>
        <w:gridCol w:w="3367"/>
      </w:tblGrid>
      <w:tr w:rsidR="00FC0BED" w:rsidRPr="0078515E" w:rsidTr="00B56763">
        <w:trPr>
          <w:trHeight w:val="325"/>
        </w:trPr>
        <w:tc>
          <w:tcPr>
            <w:tcW w:w="1125" w:type="pct"/>
            <w:tcBorders>
              <w:bottom w:val="single" w:sz="4" w:space="0" w:color="000000"/>
            </w:tcBorders>
            <w:shd w:val="clear" w:color="auto" w:fill="D9D9D9"/>
          </w:tcPr>
          <w:p w:rsidR="00FC0BED" w:rsidRPr="0078515E" w:rsidRDefault="00FC0BED" w:rsidP="0078515E">
            <w:pPr>
              <w:pStyle w:val="Normal1"/>
              <w:spacing w:before="40" w:beforeAutospacing="0" w:after="40" w:afterAutospacing="0"/>
              <w:ind w:left="57" w:right="57"/>
              <w:rPr>
                <w:b/>
                <w:lang w:val="sv-SE"/>
              </w:rPr>
            </w:pPr>
            <w:r w:rsidRPr="0078515E">
              <w:rPr>
                <w:b/>
                <w:lang w:val="sv-SE"/>
              </w:rPr>
              <w:t>Benämning</w:t>
            </w:r>
          </w:p>
        </w:tc>
        <w:tc>
          <w:tcPr>
            <w:tcW w:w="1432" w:type="pct"/>
            <w:shd w:val="clear" w:color="auto" w:fill="D9D9D9"/>
          </w:tcPr>
          <w:p w:rsidR="00FC0BED" w:rsidRPr="0078515E" w:rsidRDefault="00FC0BED" w:rsidP="0078515E">
            <w:pPr>
              <w:pStyle w:val="Normal1"/>
              <w:spacing w:before="40" w:beforeAutospacing="0" w:after="40" w:afterAutospacing="0"/>
              <w:ind w:left="57" w:right="57"/>
              <w:rPr>
                <w:b/>
                <w:lang w:val="sv-SE"/>
              </w:rPr>
            </w:pPr>
            <w:r w:rsidRPr="0078515E">
              <w:rPr>
                <w:b/>
                <w:lang w:val="sv-SE"/>
              </w:rPr>
              <w:t>Beskrivning</w:t>
            </w:r>
          </w:p>
        </w:tc>
        <w:tc>
          <w:tcPr>
            <w:tcW w:w="1228" w:type="pct"/>
            <w:shd w:val="clear" w:color="auto" w:fill="D9D9D9"/>
          </w:tcPr>
          <w:p w:rsidR="00FC0BED" w:rsidRPr="0078515E" w:rsidRDefault="00FC0BED" w:rsidP="0078515E">
            <w:pPr>
              <w:pStyle w:val="Normal1"/>
              <w:spacing w:before="40" w:beforeAutospacing="0" w:after="40" w:afterAutospacing="0"/>
              <w:ind w:left="57" w:right="57"/>
              <w:rPr>
                <w:b/>
                <w:lang w:val="sv-SE"/>
              </w:rPr>
            </w:pPr>
            <w:r w:rsidRPr="0078515E">
              <w:rPr>
                <w:b/>
                <w:lang w:val="sv-SE"/>
              </w:rPr>
              <w:t>Egenskaper</w:t>
            </w:r>
          </w:p>
        </w:tc>
        <w:tc>
          <w:tcPr>
            <w:tcW w:w="1215" w:type="pct"/>
            <w:shd w:val="clear" w:color="auto" w:fill="D9D9D9"/>
          </w:tcPr>
          <w:p w:rsidR="00FC0BED" w:rsidRPr="0078515E" w:rsidRDefault="00FC0BED" w:rsidP="0078515E">
            <w:pPr>
              <w:pStyle w:val="Normal1"/>
              <w:spacing w:before="40" w:beforeAutospacing="0" w:after="40" w:afterAutospacing="0"/>
              <w:ind w:left="57" w:right="57"/>
              <w:rPr>
                <w:b/>
                <w:lang w:val="sv-SE"/>
              </w:rPr>
            </w:pPr>
            <w:r w:rsidRPr="0078515E">
              <w:rPr>
                <w:b/>
                <w:lang w:val="sv-SE"/>
              </w:rPr>
              <w:t>Källa, kommentar</w:t>
            </w:r>
          </w:p>
        </w:tc>
      </w:tr>
      <w:tr w:rsidR="00A269FF" w:rsidRPr="00204782" w:rsidTr="00B56763">
        <w:trPr>
          <w:trHeight w:val="662"/>
        </w:trPr>
        <w:tc>
          <w:tcPr>
            <w:tcW w:w="1125" w:type="pct"/>
            <w:tcBorders>
              <w:bottom w:val="single" w:sz="4" w:space="0" w:color="000000"/>
            </w:tcBorders>
            <w:shd w:val="clear" w:color="auto" w:fill="auto"/>
          </w:tcPr>
          <w:p w:rsidR="00A269FF" w:rsidRPr="006B4189" w:rsidRDefault="007F2144" w:rsidP="006B7D9F">
            <w:r>
              <w:t>Mikrobiologiskt fynd</w:t>
            </w:r>
          </w:p>
        </w:tc>
        <w:tc>
          <w:tcPr>
            <w:tcW w:w="1432" w:type="pct"/>
          </w:tcPr>
          <w:p w:rsidR="00A269FF" w:rsidRPr="006B4189" w:rsidRDefault="002D7C81" w:rsidP="00FC6551">
            <w:pPr>
              <w:spacing w:after="0"/>
              <w:rPr>
                <w:sz w:val="20"/>
              </w:rPr>
            </w:pPr>
            <w:r>
              <w:rPr>
                <w:sz w:val="20"/>
              </w:rPr>
              <w:t>Iakttagelse av</w:t>
            </w:r>
            <w:r w:rsidR="00FC6551">
              <w:rPr>
                <w:sz w:val="20"/>
              </w:rPr>
              <w:t xml:space="preserve"> mikrobiologisk organism</w:t>
            </w:r>
            <w:r w:rsidR="00AB49B8">
              <w:rPr>
                <w:sz w:val="20"/>
              </w:rPr>
              <w:t xml:space="preserve"> eller virus</w:t>
            </w:r>
            <w:r>
              <w:rPr>
                <w:sz w:val="20"/>
              </w:rPr>
              <w:t xml:space="preserve"> (i ett laboratorieprov)</w:t>
            </w:r>
            <w:r w:rsidR="00FC6551">
              <w:rPr>
                <w:sz w:val="20"/>
              </w:rPr>
              <w:t>.</w:t>
            </w:r>
          </w:p>
        </w:tc>
        <w:tc>
          <w:tcPr>
            <w:tcW w:w="1228" w:type="pct"/>
          </w:tcPr>
          <w:p w:rsidR="00A269FF" w:rsidRDefault="00A269FF" w:rsidP="006B7D9F"/>
        </w:tc>
        <w:tc>
          <w:tcPr>
            <w:tcW w:w="1215" w:type="pct"/>
          </w:tcPr>
          <w:p w:rsidR="00A269FF" w:rsidRDefault="00A269FF" w:rsidP="006B7D9F">
            <w:pPr>
              <w:spacing w:after="0"/>
              <w:rPr>
                <w:sz w:val="20"/>
              </w:rPr>
            </w:pPr>
          </w:p>
        </w:tc>
      </w:tr>
      <w:tr w:rsidR="00964021" w:rsidRPr="00204782" w:rsidTr="00B56763">
        <w:trPr>
          <w:trHeight w:val="662"/>
        </w:trPr>
        <w:tc>
          <w:tcPr>
            <w:tcW w:w="1125" w:type="pct"/>
            <w:tcBorders>
              <w:bottom w:val="single" w:sz="4" w:space="0" w:color="000000"/>
            </w:tcBorders>
            <w:shd w:val="clear" w:color="auto" w:fill="C6D9F1" w:themeFill="text2" w:themeFillTint="33"/>
          </w:tcPr>
          <w:p w:rsidR="00964021" w:rsidRDefault="00964021" w:rsidP="00964021">
            <w:pPr>
              <w:spacing w:after="0"/>
            </w:pPr>
            <w:r>
              <w:t>Aktivitet</w:t>
            </w:r>
          </w:p>
        </w:tc>
        <w:tc>
          <w:tcPr>
            <w:tcW w:w="1432" w:type="pct"/>
          </w:tcPr>
          <w:p w:rsidR="00964021" w:rsidRPr="00204782" w:rsidRDefault="00974041" w:rsidP="00974041">
            <w:pPr>
              <w:spacing w:after="0"/>
              <w:rPr>
                <w:sz w:val="20"/>
              </w:rPr>
            </w:pPr>
            <w:r>
              <w:rPr>
                <w:sz w:val="20"/>
              </w:rPr>
              <w:t>H</w:t>
            </w:r>
            <w:r w:rsidRPr="00974041">
              <w:rPr>
                <w:sz w:val="20"/>
              </w:rPr>
              <w:t>älsoproblemsåtgärdande aktivitet</w:t>
            </w:r>
            <w:r w:rsidR="006F25EF">
              <w:rPr>
                <w:sz w:val="20"/>
              </w:rPr>
              <w:t xml:space="preserve"> inom hälso- och sjukvård</w:t>
            </w:r>
            <w:r w:rsidR="00FC6551">
              <w:rPr>
                <w:sz w:val="20"/>
              </w:rPr>
              <w:t>.</w:t>
            </w:r>
          </w:p>
        </w:tc>
        <w:tc>
          <w:tcPr>
            <w:tcW w:w="1228" w:type="pct"/>
          </w:tcPr>
          <w:p w:rsidR="00964021" w:rsidRPr="00204782" w:rsidRDefault="00964021" w:rsidP="006B7D9F">
            <w:pPr>
              <w:spacing w:after="0"/>
              <w:rPr>
                <w:sz w:val="20"/>
              </w:rPr>
            </w:pPr>
          </w:p>
        </w:tc>
        <w:tc>
          <w:tcPr>
            <w:tcW w:w="1215" w:type="pct"/>
          </w:tcPr>
          <w:p w:rsidR="00964021" w:rsidRDefault="00964021" w:rsidP="006B7D9F">
            <w:pPr>
              <w:spacing w:after="0"/>
              <w:rPr>
                <w:sz w:val="20"/>
              </w:rPr>
            </w:pPr>
            <w:r>
              <w:rPr>
                <w:sz w:val="20"/>
              </w:rPr>
              <w:t>V-TIM</w:t>
            </w:r>
          </w:p>
          <w:p w:rsidR="00974041" w:rsidRPr="00204782" w:rsidRDefault="00974041" w:rsidP="006B7D9F">
            <w:pPr>
              <w:spacing w:after="0"/>
              <w:rPr>
                <w:sz w:val="20"/>
              </w:rPr>
            </w:pPr>
            <w:r>
              <w:rPr>
                <w:sz w:val="20"/>
              </w:rPr>
              <w:t>Beskrivningen är inte tagen direkt från V-TIM då beskrivningen i V-TIM är under utveckling.</w:t>
            </w:r>
          </w:p>
        </w:tc>
      </w:tr>
      <w:tr w:rsidR="00A269FF" w:rsidRPr="00204782" w:rsidTr="00B56763">
        <w:trPr>
          <w:trHeight w:val="662"/>
        </w:trPr>
        <w:tc>
          <w:tcPr>
            <w:tcW w:w="1125" w:type="pct"/>
            <w:tcBorders>
              <w:bottom w:val="single" w:sz="4" w:space="0" w:color="000000"/>
            </w:tcBorders>
            <w:shd w:val="clear" w:color="auto" w:fill="C6D9F1" w:themeFill="text2" w:themeFillTint="33"/>
          </w:tcPr>
          <w:p w:rsidR="00A269FF" w:rsidRDefault="00A269FF" w:rsidP="006B7D9F">
            <w:pPr>
              <w:spacing w:after="0"/>
            </w:pPr>
            <w:r>
              <w:t>Aktivitetsmoment</w:t>
            </w:r>
          </w:p>
        </w:tc>
        <w:tc>
          <w:tcPr>
            <w:tcW w:w="1432" w:type="pct"/>
          </w:tcPr>
          <w:p w:rsidR="00A269FF" w:rsidRPr="00204782" w:rsidRDefault="00A269FF" w:rsidP="00974041">
            <w:pPr>
              <w:spacing w:after="0"/>
              <w:rPr>
                <w:sz w:val="20"/>
              </w:rPr>
            </w:pPr>
            <w:r>
              <w:rPr>
                <w:sz w:val="20"/>
              </w:rPr>
              <w:t xml:space="preserve">Information om beslutade aktiviteters </w:t>
            </w:r>
            <w:r w:rsidR="00974041">
              <w:rPr>
                <w:sz w:val="20"/>
              </w:rPr>
              <w:t>olika stadier</w:t>
            </w:r>
            <w:r w:rsidR="006F25EF">
              <w:rPr>
                <w:sz w:val="20"/>
              </w:rPr>
              <w:t xml:space="preserve"> inom hälso- och sjukvård</w:t>
            </w:r>
            <w:r w:rsidR="00974041">
              <w:rPr>
                <w:sz w:val="20"/>
              </w:rPr>
              <w:t>.</w:t>
            </w:r>
          </w:p>
        </w:tc>
        <w:tc>
          <w:tcPr>
            <w:tcW w:w="1228" w:type="pct"/>
          </w:tcPr>
          <w:p w:rsidR="00A269FF" w:rsidRPr="00204782" w:rsidRDefault="00A269FF" w:rsidP="006B7D9F">
            <w:pPr>
              <w:spacing w:after="0"/>
              <w:rPr>
                <w:sz w:val="20"/>
              </w:rPr>
            </w:pPr>
          </w:p>
        </w:tc>
        <w:tc>
          <w:tcPr>
            <w:tcW w:w="1215" w:type="pct"/>
          </w:tcPr>
          <w:p w:rsidR="00A269FF" w:rsidRDefault="00A269FF" w:rsidP="006B7D9F">
            <w:pPr>
              <w:spacing w:after="0"/>
              <w:rPr>
                <w:sz w:val="20"/>
              </w:rPr>
            </w:pPr>
            <w:r>
              <w:rPr>
                <w:sz w:val="20"/>
              </w:rPr>
              <w:t>V-TIM</w:t>
            </w:r>
          </w:p>
          <w:p w:rsidR="00974041" w:rsidRPr="00204782" w:rsidRDefault="00974041" w:rsidP="006B7D9F">
            <w:pPr>
              <w:spacing w:after="0"/>
              <w:rPr>
                <w:sz w:val="20"/>
              </w:rPr>
            </w:pPr>
            <w:r>
              <w:rPr>
                <w:sz w:val="20"/>
              </w:rPr>
              <w:t>Beskrivningen är inte tagen direkt från V-TIM då beskrivningen i V-TIM är under utveckling.</w:t>
            </w:r>
          </w:p>
        </w:tc>
      </w:tr>
      <w:tr w:rsidR="00A269FF" w:rsidRPr="00204782" w:rsidTr="00B56763">
        <w:trPr>
          <w:trHeight w:val="662"/>
        </w:trPr>
        <w:tc>
          <w:tcPr>
            <w:tcW w:w="1125" w:type="pct"/>
            <w:tcBorders>
              <w:bottom w:val="single" w:sz="4" w:space="0" w:color="000000"/>
            </w:tcBorders>
            <w:shd w:val="clear" w:color="auto" w:fill="FFFF99"/>
          </w:tcPr>
          <w:p w:rsidR="00A269FF" w:rsidRDefault="00A269FF" w:rsidP="006B7D9F">
            <w:pPr>
              <w:spacing w:after="0"/>
            </w:pPr>
            <w:r>
              <w:t>Aktivitetsskede</w:t>
            </w:r>
          </w:p>
        </w:tc>
        <w:tc>
          <w:tcPr>
            <w:tcW w:w="1432" w:type="pct"/>
          </w:tcPr>
          <w:p w:rsidR="00A269FF" w:rsidRPr="009509C2" w:rsidRDefault="00A269FF" w:rsidP="006B7D9F">
            <w:pPr>
              <w:spacing w:after="0"/>
              <w:rPr>
                <w:sz w:val="20"/>
              </w:rPr>
            </w:pPr>
            <w:r w:rsidRPr="009509C2">
              <w:rPr>
                <w:sz w:val="20"/>
              </w:rPr>
              <w:t xml:space="preserve">Information om status för och enskilda utföranden av en Vård- och omsorgsaktivitet. </w:t>
            </w:r>
          </w:p>
          <w:p w:rsidR="00A269FF" w:rsidRPr="009509C2" w:rsidRDefault="00A269FF" w:rsidP="006B7D9F">
            <w:pPr>
              <w:spacing w:after="0"/>
              <w:rPr>
                <w:sz w:val="20"/>
              </w:rPr>
            </w:pPr>
          </w:p>
          <w:p w:rsidR="00A269FF" w:rsidRPr="00204782" w:rsidRDefault="00A269FF" w:rsidP="006B7D9F">
            <w:pPr>
              <w:spacing w:after="0"/>
              <w:rPr>
                <w:sz w:val="20"/>
              </w:rPr>
            </w:pPr>
            <w:r w:rsidRPr="009509C2">
              <w:rPr>
                <w:sz w:val="20"/>
              </w:rPr>
              <w:t>För en Vård- och omsorgsaktivitet finns minst ett Aktivitets</w:t>
            </w:r>
            <w:r>
              <w:rPr>
                <w:sz w:val="20"/>
              </w:rPr>
              <w:t>s</w:t>
            </w:r>
            <w:r w:rsidRPr="009509C2">
              <w:rPr>
                <w:sz w:val="20"/>
              </w:rPr>
              <w:t>kede som representerar information om när aktiviteten initierades (ordinerades). Sedan finns en instans av aktivitetsskede för varje statusförändring av aktiviteten inklusive tiden för statusförändring, t.ex. inplanerad, resursbokad, utförd.</w:t>
            </w:r>
          </w:p>
        </w:tc>
        <w:tc>
          <w:tcPr>
            <w:tcW w:w="1228" w:type="pct"/>
          </w:tcPr>
          <w:p w:rsidR="00A269FF" w:rsidRPr="00204782" w:rsidRDefault="00A269FF" w:rsidP="006B7D9F">
            <w:pPr>
              <w:spacing w:after="0"/>
              <w:rPr>
                <w:sz w:val="20"/>
              </w:rPr>
            </w:pPr>
          </w:p>
        </w:tc>
        <w:tc>
          <w:tcPr>
            <w:tcW w:w="1215" w:type="pct"/>
          </w:tcPr>
          <w:p w:rsidR="00A269FF" w:rsidRPr="00204782" w:rsidRDefault="00A269FF" w:rsidP="006B7D9F">
            <w:pPr>
              <w:spacing w:after="0"/>
              <w:rPr>
                <w:sz w:val="20"/>
              </w:rPr>
            </w:pPr>
            <w:r>
              <w:rPr>
                <w:sz w:val="20"/>
              </w:rPr>
              <w:t>NI</w:t>
            </w:r>
          </w:p>
        </w:tc>
      </w:tr>
      <w:tr w:rsidR="00F36F62" w:rsidRPr="00204782" w:rsidTr="00B56763">
        <w:trPr>
          <w:trHeight w:val="662"/>
        </w:trPr>
        <w:tc>
          <w:tcPr>
            <w:tcW w:w="1125" w:type="pct"/>
            <w:tcBorders>
              <w:bottom w:val="single" w:sz="4" w:space="0" w:color="000000"/>
            </w:tcBorders>
            <w:shd w:val="clear" w:color="auto" w:fill="FFFF99"/>
          </w:tcPr>
          <w:p w:rsidR="00F36F62" w:rsidRDefault="00F36F62" w:rsidP="00964021">
            <w:pPr>
              <w:spacing w:after="0"/>
            </w:pPr>
            <w:r>
              <w:t>Aktivitet (typ)</w:t>
            </w:r>
          </w:p>
        </w:tc>
        <w:tc>
          <w:tcPr>
            <w:tcW w:w="1432" w:type="pct"/>
          </w:tcPr>
          <w:p w:rsidR="00F36F62" w:rsidRDefault="00F36F62" w:rsidP="00F36F62">
            <w:pPr>
              <w:shd w:val="clear" w:color="auto" w:fill="FFFFFF"/>
              <w:textAlignment w:val="top"/>
              <w:rPr>
                <w:sz w:val="20"/>
              </w:rPr>
            </w:pPr>
            <w:r w:rsidRPr="00F36F62">
              <w:rPr>
                <w:sz w:val="20"/>
              </w:rPr>
              <w:t>Typ av agerande som kan utföras i vård och omsorg</w:t>
            </w:r>
            <w:r>
              <w:rPr>
                <w:sz w:val="20"/>
              </w:rPr>
              <w:t>.</w:t>
            </w:r>
          </w:p>
          <w:p w:rsidR="00F36F62" w:rsidRPr="00F36F62" w:rsidRDefault="006761B2" w:rsidP="00F36F62">
            <w:pPr>
              <w:shd w:val="clear" w:color="auto" w:fill="FFFFFF"/>
              <w:spacing w:after="0"/>
              <w:textAlignment w:val="top"/>
              <w:rPr>
                <w:sz w:val="20"/>
              </w:rPr>
            </w:pPr>
            <w:hyperlink r:id="rId17" w:tgtFrame="MessageWindow" w:tooltip="Vård- och omsorgsaktivitet" w:history="1">
              <w:r w:rsidR="00F36F62" w:rsidRPr="00F36F62">
                <w:rPr>
                  <w:sz w:val="20"/>
                </w:rPr>
                <w:t>Vård- och omsorgsaktivitet</w:t>
              </w:r>
            </w:hyperlink>
            <w:r w:rsidR="00F36F62" w:rsidRPr="00F36F62">
              <w:rPr>
                <w:sz w:val="20"/>
              </w:rPr>
              <w:t xml:space="preserve"> är en specifik typ av aktivitet som utförs i kärnprocess för vård </w:t>
            </w:r>
            <w:r w:rsidR="00F36F62" w:rsidRPr="00F36F62">
              <w:rPr>
                <w:sz w:val="20"/>
              </w:rPr>
              <w:lastRenderedPageBreak/>
              <w:t xml:space="preserve">och omsorg. </w:t>
            </w:r>
          </w:p>
          <w:p w:rsidR="00F36F62" w:rsidRDefault="00F36F62" w:rsidP="00F36F62">
            <w:pPr>
              <w:spacing w:after="0"/>
              <w:rPr>
                <w:sz w:val="20"/>
              </w:rPr>
            </w:pPr>
          </w:p>
        </w:tc>
        <w:tc>
          <w:tcPr>
            <w:tcW w:w="1228" w:type="pct"/>
          </w:tcPr>
          <w:p w:rsidR="00F36F62" w:rsidRPr="00204782" w:rsidRDefault="00F36F62" w:rsidP="006B7D9F">
            <w:pPr>
              <w:spacing w:after="0"/>
              <w:rPr>
                <w:sz w:val="20"/>
              </w:rPr>
            </w:pPr>
          </w:p>
        </w:tc>
        <w:tc>
          <w:tcPr>
            <w:tcW w:w="1215" w:type="pct"/>
          </w:tcPr>
          <w:p w:rsidR="00F36F62" w:rsidRDefault="00F36F62" w:rsidP="006B7D9F">
            <w:pPr>
              <w:spacing w:after="0"/>
              <w:rPr>
                <w:sz w:val="20"/>
              </w:rPr>
            </w:pPr>
            <w:r>
              <w:rPr>
                <w:sz w:val="20"/>
              </w:rPr>
              <w:t>NI</w:t>
            </w:r>
          </w:p>
        </w:tc>
      </w:tr>
      <w:tr w:rsidR="00A269FF" w:rsidRPr="00204782" w:rsidTr="00B56763">
        <w:trPr>
          <w:trHeight w:val="662"/>
        </w:trPr>
        <w:tc>
          <w:tcPr>
            <w:tcW w:w="1125" w:type="pct"/>
            <w:shd w:val="clear" w:color="auto" w:fill="FFFF99"/>
          </w:tcPr>
          <w:p w:rsidR="00A269FF" w:rsidRDefault="00A269FF" w:rsidP="006B7D9F">
            <w:pPr>
              <w:spacing w:after="0"/>
            </w:pPr>
            <w:r>
              <w:lastRenderedPageBreak/>
              <w:t>Bedömt hälsorelaterat tillstånd</w:t>
            </w:r>
          </w:p>
        </w:tc>
        <w:tc>
          <w:tcPr>
            <w:tcW w:w="1432" w:type="pct"/>
          </w:tcPr>
          <w:p w:rsidR="00A269FF" w:rsidRPr="00204782" w:rsidRDefault="00A269FF" w:rsidP="006B7D9F">
            <w:pPr>
              <w:spacing w:after="0"/>
              <w:rPr>
                <w:sz w:val="20"/>
              </w:rPr>
            </w:pPr>
            <w:r w:rsidRPr="00C36476">
              <w:rPr>
                <w:sz w:val="20"/>
              </w:rPr>
              <w:t>Hälsorelaterat tillstånd vars innebörd och/eller uppkomst har bedömts och beskrivits av Professionell aktör.</w:t>
            </w:r>
          </w:p>
        </w:tc>
        <w:tc>
          <w:tcPr>
            <w:tcW w:w="1228" w:type="pct"/>
          </w:tcPr>
          <w:p w:rsidR="00A269FF" w:rsidRPr="00204782" w:rsidRDefault="00A269FF" w:rsidP="006B7D9F">
            <w:pPr>
              <w:spacing w:after="0"/>
              <w:rPr>
                <w:sz w:val="20"/>
              </w:rPr>
            </w:pPr>
          </w:p>
        </w:tc>
        <w:tc>
          <w:tcPr>
            <w:tcW w:w="1215" w:type="pct"/>
          </w:tcPr>
          <w:p w:rsidR="00A269FF" w:rsidRPr="00204782" w:rsidRDefault="00A269FF" w:rsidP="006B7D9F">
            <w:pPr>
              <w:spacing w:after="0"/>
              <w:rPr>
                <w:sz w:val="20"/>
              </w:rPr>
            </w:pPr>
            <w:r>
              <w:rPr>
                <w:sz w:val="20"/>
              </w:rPr>
              <w:t>NI</w:t>
            </w:r>
          </w:p>
        </w:tc>
      </w:tr>
      <w:tr w:rsidR="00885BC9" w:rsidRPr="00204782" w:rsidTr="00B56763">
        <w:trPr>
          <w:trHeight w:val="662"/>
        </w:trPr>
        <w:tc>
          <w:tcPr>
            <w:tcW w:w="1125" w:type="pct"/>
            <w:tcBorders>
              <w:bottom w:val="single" w:sz="4" w:space="0" w:color="000000"/>
            </w:tcBorders>
            <w:shd w:val="clear" w:color="auto" w:fill="C6D9F1" w:themeFill="text2" w:themeFillTint="33"/>
          </w:tcPr>
          <w:p w:rsidR="00885BC9" w:rsidRDefault="00885BC9" w:rsidP="00964021">
            <w:r>
              <w:t>Enhet</w:t>
            </w:r>
          </w:p>
        </w:tc>
        <w:tc>
          <w:tcPr>
            <w:tcW w:w="1432" w:type="pct"/>
          </w:tcPr>
          <w:p w:rsidR="00885BC9" w:rsidRDefault="006004B2" w:rsidP="00964021">
            <w:pPr>
              <w:spacing w:after="0"/>
              <w:rPr>
                <w:sz w:val="20"/>
              </w:rPr>
            </w:pPr>
            <w:r w:rsidRPr="006004B2">
              <w:rPr>
                <w:sz w:val="20"/>
              </w:rPr>
              <w:t>Organisatorisk enhet som verkar inom vård och omsorg</w:t>
            </w:r>
            <w:r>
              <w:rPr>
                <w:sz w:val="20"/>
              </w:rPr>
              <w:t>.</w:t>
            </w:r>
          </w:p>
        </w:tc>
        <w:tc>
          <w:tcPr>
            <w:tcW w:w="1228" w:type="pct"/>
          </w:tcPr>
          <w:p w:rsidR="00885BC9" w:rsidRDefault="00885BC9"/>
        </w:tc>
        <w:tc>
          <w:tcPr>
            <w:tcW w:w="1215" w:type="pct"/>
          </w:tcPr>
          <w:p w:rsidR="00885BC9" w:rsidRDefault="003232A7" w:rsidP="00964021">
            <w:pPr>
              <w:spacing w:after="0"/>
              <w:rPr>
                <w:sz w:val="20"/>
              </w:rPr>
            </w:pPr>
            <w:r>
              <w:rPr>
                <w:sz w:val="20"/>
              </w:rPr>
              <w:t>V-TIM/HSA</w:t>
            </w:r>
          </w:p>
          <w:p w:rsidR="003232A7" w:rsidRPr="00964021" w:rsidRDefault="003232A7" w:rsidP="003232A7">
            <w:pPr>
              <w:spacing w:after="0"/>
              <w:rPr>
                <w:sz w:val="20"/>
              </w:rPr>
            </w:pPr>
            <w:r>
              <w:rPr>
                <w:sz w:val="20"/>
              </w:rPr>
              <w:t>Härlett från NIs Strukturenhet</w:t>
            </w:r>
          </w:p>
        </w:tc>
      </w:tr>
      <w:tr w:rsidR="00A269FF" w:rsidRPr="00204782" w:rsidTr="00B56763">
        <w:trPr>
          <w:trHeight w:val="662"/>
        </w:trPr>
        <w:tc>
          <w:tcPr>
            <w:tcW w:w="1125" w:type="pct"/>
            <w:shd w:val="clear" w:color="auto" w:fill="FFFF99"/>
          </w:tcPr>
          <w:p w:rsidR="00A269FF" w:rsidRPr="00204782" w:rsidRDefault="00A269FF" w:rsidP="006B7D9F">
            <w:pPr>
              <w:spacing w:after="0"/>
            </w:pPr>
            <w:r>
              <w:t>Hälsorelaterat tillstånd</w:t>
            </w:r>
          </w:p>
        </w:tc>
        <w:tc>
          <w:tcPr>
            <w:tcW w:w="1432" w:type="pct"/>
          </w:tcPr>
          <w:p w:rsidR="00A269FF" w:rsidRPr="00204782" w:rsidRDefault="00A269FF" w:rsidP="006B7D9F">
            <w:pPr>
              <w:spacing w:after="0"/>
              <w:rPr>
                <w:sz w:val="20"/>
              </w:rPr>
            </w:pPr>
            <w:r w:rsidRPr="00244753">
              <w:rPr>
                <w:sz w:val="20"/>
              </w:rPr>
              <w:t>En eller flera av Aktörsroll observerade aspekter av en persons Hälsoförhållande</w:t>
            </w:r>
          </w:p>
        </w:tc>
        <w:tc>
          <w:tcPr>
            <w:tcW w:w="1228" w:type="pct"/>
          </w:tcPr>
          <w:p w:rsidR="00A269FF" w:rsidRPr="00204782" w:rsidRDefault="00A269FF" w:rsidP="006B7D9F">
            <w:pPr>
              <w:spacing w:after="0"/>
              <w:rPr>
                <w:sz w:val="20"/>
              </w:rPr>
            </w:pPr>
          </w:p>
        </w:tc>
        <w:tc>
          <w:tcPr>
            <w:tcW w:w="1215" w:type="pct"/>
          </w:tcPr>
          <w:p w:rsidR="00A269FF" w:rsidRPr="00204782" w:rsidRDefault="00A269FF" w:rsidP="006B7D9F">
            <w:pPr>
              <w:spacing w:after="0"/>
              <w:rPr>
                <w:sz w:val="20"/>
              </w:rPr>
            </w:pPr>
            <w:r>
              <w:rPr>
                <w:sz w:val="20"/>
              </w:rPr>
              <w:t>NI</w:t>
            </w:r>
          </w:p>
        </w:tc>
      </w:tr>
      <w:tr w:rsidR="00A269FF" w:rsidRPr="00204782" w:rsidTr="00B56763">
        <w:trPr>
          <w:trHeight w:val="662"/>
        </w:trPr>
        <w:tc>
          <w:tcPr>
            <w:tcW w:w="1125" w:type="pct"/>
            <w:tcBorders>
              <w:bottom w:val="single" w:sz="4" w:space="0" w:color="000000"/>
            </w:tcBorders>
            <w:shd w:val="clear" w:color="auto" w:fill="auto"/>
          </w:tcPr>
          <w:p w:rsidR="00A269FF" w:rsidRDefault="00A269FF" w:rsidP="006B7D9F">
            <w:r>
              <w:t>Laboratoriesvar</w:t>
            </w:r>
          </w:p>
        </w:tc>
        <w:tc>
          <w:tcPr>
            <w:tcW w:w="1432" w:type="pct"/>
          </w:tcPr>
          <w:p w:rsidR="00A269FF" w:rsidRDefault="00A269FF" w:rsidP="006B7D9F">
            <w:pPr>
              <w:spacing w:after="0"/>
              <w:rPr>
                <w:sz w:val="20"/>
              </w:rPr>
            </w:pPr>
            <w:r>
              <w:rPr>
                <w:sz w:val="20"/>
              </w:rPr>
              <w:t>Svar på genomförd laboratorieundersökning.</w:t>
            </w:r>
          </w:p>
        </w:tc>
        <w:tc>
          <w:tcPr>
            <w:tcW w:w="1228" w:type="pct"/>
          </w:tcPr>
          <w:p w:rsidR="00A269FF" w:rsidRDefault="00A269FF" w:rsidP="006B7D9F"/>
        </w:tc>
        <w:tc>
          <w:tcPr>
            <w:tcW w:w="1215" w:type="pct"/>
          </w:tcPr>
          <w:p w:rsidR="00A269FF" w:rsidRDefault="00A269FF" w:rsidP="006B7D9F">
            <w:pPr>
              <w:spacing w:after="0"/>
              <w:rPr>
                <w:sz w:val="20"/>
              </w:rPr>
            </w:pPr>
          </w:p>
        </w:tc>
      </w:tr>
      <w:tr w:rsidR="00A269FF" w:rsidRPr="00204782" w:rsidTr="00B56763">
        <w:trPr>
          <w:trHeight w:val="662"/>
        </w:trPr>
        <w:tc>
          <w:tcPr>
            <w:tcW w:w="1125" w:type="pct"/>
          </w:tcPr>
          <w:p w:rsidR="00A269FF" w:rsidRDefault="00A269FF" w:rsidP="006B7D9F">
            <w:pPr>
              <w:spacing w:after="0"/>
            </w:pPr>
            <w:r>
              <w:t>Ordination</w:t>
            </w:r>
          </w:p>
        </w:tc>
        <w:tc>
          <w:tcPr>
            <w:tcW w:w="1432" w:type="pct"/>
          </w:tcPr>
          <w:p w:rsidR="00A269FF" w:rsidRPr="00204782" w:rsidRDefault="00A269FF" w:rsidP="006004B2">
            <w:pPr>
              <w:spacing w:after="0"/>
              <w:rPr>
                <w:sz w:val="20"/>
              </w:rPr>
            </w:pPr>
            <w:r w:rsidRPr="0036261A">
              <w:rPr>
                <w:sz w:val="20"/>
              </w:rPr>
              <w:t xml:space="preserve">beslut av behörig hälso- och sjukvårdspersonal att patient </w:t>
            </w:r>
            <w:r w:rsidR="006004B2">
              <w:rPr>
                <w:sz w:val="20"/>
              </w:rPr>
              <w:t>föreslås</w:t>
            </w:r>
            <w:r w:rsidRPr="0036261A">
              <w:rPr>
                <w:sz w:val="20"/>
              </w:rPr>
              <w:t xml:space="preserve"> bli föremål för hälso- och sjukvårdsåtgärd</w:t>
            </w:r>
          </w:p>
        </w:tc>
        <w:tc>
          <w:tcPr>
            <w:tcW w:w="1228" w:type="pct"/>
          </w:tcPr>
          <w:p w:rsidR="00A269FF" w:rsidRPr="00204782" w:rsidRDefault="00906431" w:rsidP="006B7D9F">
            <w:pPr>
              <w:spacing w:after="0"/>
              <w:rPr>
                <w:sz w:val="20"/>
              </w:rPr>
            </w:pPr>
            <w:r>
              <w:rPr>
                <w:sz w:val="20"/>
              </w:rPr>
              <w:t>I Infektionsverktyget hålls endast information om läkemedelsordinationer.</w:t>
            </w:r>
          </w:p>
        </w:tc>
        <w:tc>
          <w:tcPr>
            <w:tcW w:w="1215" w:type="pct"/>
          </w:tcPr>
          <w:p w:rsidR="00A269FF" w:rsidRDefault="00A269FF" w:rsidP="006B7D9F">
            <w:pPr>
              <w:spacing w:after="0"/>
              <w:rPr>
                <w:sz w:val="20"/>
              </w:rPr>
            </w:pPr>
            <w:r>
              <w:rPr>
                <w:sz w:val="20"/>
              </w:rPr>
              <w:t>Socialstyrelsens termbank</w:t>
            </w:r>
          </w:p>
          <w:p w:rsidR="00A269FF" w:rsidRDefault="00A269FF" w:rsidP="006B7D9F">
            <w:pPr>
              <w:spacing w:after="0"/>
              <w:rPr>
                <w:sz w:val="20"/>
              </w:rPr>
            </w:pPr>
          </w:p>
          <w:p w:rsidR="00A269FF" w:rsidRPr="00204782" w:rsidRDefault="00A269FF" w:rsidP="006B7D9F">
            <w:pPr>
              <w:spacing w:after="0"/>
              <w:rPr>
                <w:sz w:val="20"/>
              </w:rPr>
            </w:pPr>
            <w:r>
              <w:rPr>
                <w:sz w:val="20"/>
              </w:rPr>
              <w:t>Ordination är en vård- och omsorgsaktivitet enligt NI.</w:t>
            </w:r>
          </w:p>
        </w:tc>
      </w:tr>
      <w:tr w:rsidR="006004B2" w:rsidRPr="00204782" w:rsidTr="00B079B8">
        <w:trPr>
          <w:trHeight w:val="662"/>
        </w:trPr>
        <w:tc>
          <w:tcPr>
            <w:tcW w:w="1125" w:type="pct"/>
            <w:tcBorders>
              <w:bottom w:val="single" w:sz="4" w:space="0" w:color="000000"/>
            </w:tcBorders>
            <w:shd w:val="clear" w:color="auto" w:fill="auto"/>
          </w:tcPr>
          <w:p w:rsidR="006004B2" w:rsidRDefault="006004B2" w:rsidP="00B079B8">
            <w:r>
              <w:t>Läkemedelssubstans</w:t>
            </w:r>
          </w:p>
        </w:tc>
        <w:tc>
          <w:tcPr>
            <w:tcW w:w="1432" w:type="pct"/>
            <w:shd w:val="clear" w:color="auto" w:fill="auto"/>
          </w:tcPr>
          <w:p w:rsidR="006004B2" w:rsidRPr="003232A7" w:rsidRDefault="006004B2" w:rsidP="00B079B8">
            <w:pPr>
              <w:spacing w:after="0"/>
              <w:rPr>
                <w:sz w:val="20"/>
              </w:rPr>
            </w:pPr>
            <w:proofErr w:type="gramStart"/>
            <w:r>
              <w:rPr>
                <w:sz w:val="20"/>
              </w:rPr>
              <w:t>del av läkemedel som ger dess effekt.</w:t>
            </w:r>
            <w:proofErr w:type="gramEnd"/>
          </w:p>
        </w:tc>
        <w:tc>
          <w:tcPr>
            <w:tcW w:w="1228" w:type="pct"/>
            <w:shd w:val="clear" w:color="auto" w:fill="auto"/>
          </w:tcPr>
          <w:p w:rsidR="006004B2" w:rsidRDefault="006004B2" w:rsidP="00B079B8"/>
        </w:tc>
        <w:tc>
          <w:tcPr>
            <w:tcW w:w="1215" w:type="pct"/>
            <w:shd w:val="clear" w:color="auto" w:fill="auto"/>
          </w:tcPr>
          <w:p w:rsidR="006004B2" w:rsidRDefault="006004B2" w:rsidP="00B079B8">
            <w:pPr>
              <w:spacing w:after="0"/>
              <w:rPr>
                <w:sz w:val="20"/>
              </w:rPr>
            </w:pPr>
            <w:r>
              <w:rPr>
                <w:sz w:val="20"/>
              </w:rPr>
              <w:t>Läkemedelsverket</w:t>
            </w:r>
          </w:p>
        </w:tc>
      </w:tr>
      <w:tr w:rsidR="00A269FF" w:rsidRPr="00204782" w:rsidTr="00B56763">
        <w:trPr>
          <w:trHeight w:val="662"/>
        </w:trPr>
        <w:tc>
          <w:tcPr>
            <w:tcW w:w="1125" w:type="pct"/>
            <w:tcBorders>
              <w:bottom w:val="single" w:sz="4" w:space="0" w:color="000000"/>
            </w:tcBorders>
          </w:tcPr>
          <w:p w:rsidR="00A269FF" w:rsidRDefault="00A269FF" w:rsidP="006B7D9F">
            <w:pPr>
              <w:spacing w:after="0"/>
            </w:pPr>
            <w:r>
              <w:t>Ordinationsmoment</w:t>
            </w:r>
          </w:p>
        </w:tc>
        <w:tc>
          <w:tcPr>
            <w:tcW w:w="1432" w:type="pct"/>
          </w:tcPr>
          <w:p w:rsidR="00A269FF" w:rsidRDefault="00A269FF" w:rsidP="003C36A1">
            <w:pPr>
              <w:spacing w:after="0"/>
              <w:rPr>
                <w:sz w:val="20"/>
              </w:rPr>
            </w:pPr>
            <w:r>
              <w:rPr>
                <w:sz w:val="20"/>
              </w:rPr>
              <w:t xml:space="preserve">Information om </w:t>
            </w:r>
            <w:r w:rsidR="006004B2">
              <w:rPr>
                <w:sz w:val="20"/>
              </w:rPr>
              <w:t xml:space="preserve">en </w:t>
            </w:r>
            <w:r>
              <w:rPr>
                <w:sz w:val="20"/>
              </w:rPr>
              <w:t xml:space="preserve">ordinations </w:t>
            </w:r>
            <w:r w:rsidR="006004B2">
              <w:rPr>
                <w:sz w:val="20"/>
              </w:rPr>
              <w:t>olika stadier.</w:t>
            </w:r>
          </w:p>
        </w:tc>
        <w:tc>
          <w:tcPr>
            <w:tcW w:w="1228" w:type="pct"/>
          </w:tcPr>
          <w:p w:rsidR="00A269FF" w:rsidRDefault="00A269FF" w:rsidP="006B7D9F">
            <w:pPr>
              <w:spacing w:after="0"/>
              <w:rPr>
                <w:sz w:val="20"/>
              </w:rPr>
            </w:pPr>
          </w:p>
        </w:tc>
        <w:tc>
          <w:tcPr>
            <w:tcW w:w="1215" w:type="pct"/>
          </w:tcPr>
          <w:p w:rsidR="00A269FF" w:rsidRDefault="00A269FF" w:rsidP="006B7D9F">
            <w:pPr>
              <w:spacing w:after="0"/>
              <w:rPr>
                <w:sz w:val="20"/>
              </w:rPr>
            </w:pPr>
          </w:p>
        </w:tc>
      </w:tr>
      <w:tr w:rsidR="00A269FF" w:rsidRPr="00204782" w:rsidTr="00B56763">
        <w:trPr>
          <w:trHeight w:val="662"/>
        </w:trPr>
        <w:tc>
          <w:tcPr>
            <w:tcW w:w="1125" w:type="pct"/>
            <w:tcBorders>
              <w:bottom w:val="single" w:sz="4" w:space="0" w:color="000000"/>
            </w:tcBorders>
          </w:tcPr>
          <w:p w:rsidR="00A269FF" w:rsidRDefault="00A269FF" w:rsidP="006B7D9F">
            <w:pPr>
              <w:spacing w:after="0"/>
            </w:pPr>
            <w:r>
              <w:t>Ordinationsorsak</w:t>
            </w:r>
          </w:p>
        </w:tc>
        <w:tc>
          <w:tcPr>
            <w:tcW w:w="1432" w:type="pct"/>
          </w:tcPr>
          <w:p w:rsidR="00A269FF" w:rsidRPr="00204782" w:rsidRDefault="00A269FF" w:rsidP="006B7D9F">
            <w:pPr>
              <w:spacing w:after="0"/>
              <w:rPr>
                <w:sz w:val="20"/>
              </w:rPr>
            </w:pPr>
            <w:r>
              <w:rPr>
                <w:sz w:val="20"/>
              </w:rPr>
              <w:t xml:space="preserve">skäl till ordination som </w:t>
            </w:r>
            <w:proofErr w:type="spellStart"/>
            <w:r>
              <w:rPr>
                <w:sz w:val="20"/>
              </w:rPr>
              <w:t>ordinatör</w:t>
            </w:r>
            <w:proofErr w:type="spellEnd"/>
            <w:r>
              <w:rPr>
                <w:sz w:val="20"/>
              </w:rPr>
              <w:t xml:space="preserve"> anger</w:t>
            </w:r>
          </w:p>
        </w:tc>
        <w:tc>
          <w:tcPr>
            <w:tcW w:w="1228" w:type="pct"/>
          </w:tcPr>
          <w:p w:rsidR="00A269FF" w:rsidRPr="00204782" w:rsidRDefault="00A269FF" w:rsidP="006B7D9F">
            <w:pPr>
              <w:spacing w:after="0"/>
              <w:rPr>
                <w:sz w:val="20"/>
              </w:rPr>
            </w:pPr>
            <w:r>
              <w:rPr>
                <w:sz w:val="20"/>
              </w:rPr>
              <w:t>Ordinationsorsak anges (kodat) antingen som ett bedömt hälsorelaterat tillstånd (aktuell infektion), en risk för att ett sådant ska uppstå eller som en vård- och omsorgsaktivitet (operation som kan orsaka infektion).</w:t>
            </w:r>
          </w:p>
        </w:tc>
        <w:tc>
          <w:tcPr>
            <w:tcW w:w="1215" w:type="pct"/>
          </w:tcPr>
          <w:p w:rsidR="00A269FF" w:rsidRDefault="00A269FF" w:rsidP="006B7D9F">
            <w:pPr>
              <w:spacing w:after="0"/>
              <w:rPr>
                <w:sz w:val="20"/>
              </w:rPr>
            </w:pPr>
            <w:r>
              <w:rPr>
                <w:sz w:val="20"/>
              </w:rPr>
              <w:t>Arbetsversion av definition baserad på Socialstyrelsens termbanks definition av förskrivningsorsak.</w:t>
            </w:r>
          </w:p>
          <w:p w:rsidR="00A269FF" w:rsidRDefault="00A269FF" w:rsidP="006B7D9F">
            <w:pPr>
              <w:spacing w:after="0"/>
              <w:rPr>
                <w:sz w:val="20"/>
              </w:rPr>
            </w:pPr>
          </w:p>
          <w:p w:rsidR="00A269FF" w:rsidRPr="00204782" w:rsidRDefault="00A269FF" w:rsidP="006B7D9F">
            <w:pPr>
              <w:spacing w:after="0"/>
              <w:rPr>
                <w:sz w:val="20"/>
              </w:rPr>
            </w:pPr>
            <w:r>
              <w:rPr>
                <w:sz w:val="20"/>
              </w:rPr>
              <w:t xml:space="preserve">Ordinationsorsak är ett </w:t>
            </w:r>
            <w:proofErr w:type="spellStart"/>
            <w:r>
              <w:rPr>
                <w:sz w:val="20"/>
              </w:rPr>
              <w:t>SambandAktivitetTillstånd</w:t>
            </w:r>
            <w:proofErr w:type="spellEnd"/>
            <w:r>
              <w:rPr>
                <w:sz w:val="20"/>
              </w:rPr>
              <w:t xml:space="preserve"> (då ordinationsorsaken är ett bedömt hälsorelaterat tillstånd eller en risk) eller ett Aktivitetssamband (då ordinationsorsaken är en vård- och omsorgsaktivitet) enligt NI.</w:t>
            </w:r>
          </w:p>
        </w:tc>
      </w:tr>
      <w:tr w:rsidR="00A269FF" w:rsidRPr="00204782" w:rsidTr="00B56763">
        <w:trPr>
          <w:trHeight w:val="662"/>
        </w:trPr>
        <w:tc>
          <w:tcPr>
            <w:tcW w:w="1125" w:type="pct"/>
            <w:tcBorders>
              <w:bottom w:val="single" w:sz="4" w:space="0" w:color="000000"/>
            </w:tcBorders>
            <w:shd w:val="clear" w:color="auto" w:fill="C6D9F1" w:themeFill="text2" w:themeFillTint="33"/>
          </w:tcPr>
          <w:p w:rsidR="00A269FF" w:rsidRDefault="00A269FF" w:rsidP="006B7D9F">
            <w:r>
              <w:lastRenderedPageBreak/>
              <w:t>Patient</w:t>
            </w:r>
          </w:p>
        </w:tc>
        <w:tc>
          <w:tcPr>
            <w:tcW w:w="1432" w:type="pct"/>
          </w:tcPr>
          <w:p w:rsidR="00A269FF" w:rsidRPr="003232A7" w:rsidRDefault="00A269FF" w:rsidP="006B7D9F">
            <w:pPr>
              <w:spacing w:after="0"/>
              <w:rPr>
                <w:sz w:val="20"/>
              </w:rPr>
            </w:pPr>
            <w:r w:rsidRPr="006B4189">
              <w:rPr>
                <w:sz w:val="20"/>
              </w:rPr>
              <w:t>person som erhåller eller är registrerad för att erhålla hälso- och sjukvård</w:t>
            </w:r>
          </w:p>
        </w:tc>
        <w:tc>
          <w:tcPr>
            <w:tcW w:w="1228" w:type="pct"/>
          </w:tcPr>
          <w:p w:rsidR="00A269FF" w:rsidRDefault="00A269FF" w:rsidP="006B7D9F"/>
        </w:tc>
        <w:tc>
          <w:tcPr>
            <w:tcW w:w="1215" w:type="pct"/>
          </w:tcPr>
          <w:p w:rsidR="00A269FF" w:rsidRDefault="00A269FF" w:rsidP="006B7D9F">
            <w:pPr>
              <w:spacing w:after="0"/>
              <w:rPr>
                <w:sz w:val="20"/>
              </w:rPr>
            </w:pPr>
            <w:r>
              <w:rPr>
                <w:sz w:val="20"/>
              </w:rPr>
              <w:t>V-TIM samt Socialstyrelsens termbank</w:t>
            </w:r>
          </w:p>
        </w:tc>
      </w:tr>
      <w:tr w:rsidR="001764A4" w:rsidRPr="00204782" w:rsidTr="00B56763">
        <w:trPr>
          <w:trHeight w:val="662"/>
        </w:trPr>
        <w:tc>
          <w:tcPr>
            <w:tcW w:w="1125" w:type="pct"/>
            <w:tcBorders>
              <w:bottom w:val="single" w:sz="4" w:space="0" w:color="000000"/>
            </w:tcBorders>
            <w:shd w:val="clear" w:color="auto" w:fill="auto"/>
          </w:tcPr>
          <w:p w:rsidR="001764A4" w:rsidRDefault="001764A4" w:rsidP="006B7D9F">
            <w:r>
              <w:t>Primärprevention</w:t>
            </w:r>
          </w:p>
        </w:tc>
        <w:tc>
          <w:tcPr>
            <w:tcW w:w="1432" w:type="pct"/>
            <w:shd w:val="clear" w:color="auto" w:fill="auto"/>
          </w:tcPr>
          <w:p w:rsidR="001764A4" w:rsidRPr="006B4189" w:rsidRDefault="001764A4" w:rsidP="006B7D9F">
            <w:pPr>
              <w:spacing w:after="0"/>
              <w:rPr>
                <w:sz w:val="20"/>
              </w:rPr>
            </w:pPr>
            <w:r w:rsidRPr="001764A4">
              <w:rPr>
                <w:sz w:val="20"/>
              </w:rPr>
              <w:t>förebyggande åtgärd för att förhindra uppkomst av sjukdomar, skador, fysiska, psykiska eller sociala problem</w:t>
            </w:r>
          </w:p>
        </w:tc>
        <w:tc>
          <w:tcPr>
            <w:tcW w:w="1228" w:type="pct"/>
            <w:shd w:val="clear" w:color="auto" w:fill="auto"/>
          </w:tcPr>
          <w:p w:rsidR="001764A4" w:rsidRDefault="001764A4" w:rsidP="006B7D9F"/>
        </w:tc>
        <w:tc>
          <w:tcPr>
            <w:tcW w:w="1215" w:type="pct"/>
            <w:shd w:val="clear" w:color="auto" w:fill="auto"/>
          </w:tcPr>
          <w:p w:rsidR="001764A4" w:rsidRDefault="001764A4" w:rsidP="001764A4">
            <w:pPr>
              <w:spacing w:after="0"/>
              <w:rPr>
                <w:sz w:val="20"/>
              </w:rPr>
            </w:pPr>
            <w:r>
              <w:rPr>
                <w:sz w:val="20"/>
              </w:rPr>
              <w:t>Socialstyrelsens termbank</w:t>
            </w:r>
          </w:p>
        </w:tc>
      </w:tr>
      <w:tr w:rsidR="00012DE0" w:rsidRPr="00204782" w:rsidTr="00B56763">
        <w:trPr>
          <w:trHeight w:val="662"/>
        </w:trPr>
        <w:tc>
          <w:tcPr>
            <w:tcW w:w="1125" w:type="pct"/>
            <w:tcBorders>
              <w:bottom w:val="single" w:sz="4" w:space="0" w:color="000000"/>
            </w:tcBorders>
            <w:shd w:val="clear" w:color="auto" w:fill="auto"/>
          </w:tcPr>
          <w:p w:rsidR="00012DE0" w:rsidRDefault="00FC6551" w:rsidP="00FC6551">
            <w:r>
              <w:t>Antibiotikap</w:t>
            </w:r>
            <w:r w:rsidR="00012DE0">
              <w:t>rofylax</w:t>
            </w:r>
          </w:p>
        </w:tc>
        <w:tc>
          <w:tcPr>
            <w:tcW w:w="1432" w:type="pct"/>
            <w:shd w:val="clear" w:color="auto" w:fill="auto"/>
          </w:tcPr>
          <w:p w:rsidR="00012DE0" w:rsidRPr="001764A4" w:rsidRDefault="00FC6551" w:rsidP="00DF7AA9">
            <w:pPr>
              <w:spacing w:after="0"/>
              <w:rPr>
                <w:sz w:val="20"/>
              </w:rPr>
            </w:pPr>
            <w:r>
              <w:rPr>
                <w:sz w:val="20"/>
              </w:rPr>
              <w:t>Specialisering av</w:t>
            </w:r>
            <w:r w:rsidR="00012DE0">
              <w:rPr>
                <w:sz w:val="20"/>
              </w:rPr>
              <w:t xml:space="preserve"> primärprevention</w:t>
            </w:r>
            <w:r>
              <w:rPr>
                <w:sz w:val="20"/>
              </w:rPr>
              <w:t xml:space="preserve"> som endast omfattar primärprevention </w:t>
            </w:r>
            <w:r w:rsidR="00DF7AA9">
              <w:rPr>
                <w:sz w:val="20"/>
              </w:rPr>
              <w:t xml:space="preserve">i form av </w:t>
            </w:r>
            <w:r w:rsidR="008018BE">
              <w:rPr>
                <w:sz w:val="20"/>
              </w:rPr>
              <w:t>ordination av antibiotika.</w:t>
            </w:r>
          </w:p>
        </w:tc>
        <w:tc>
          <w:tcPr>
            <w:tcW w:w="1228" w:type="pct"/>
            <w:shd w:val="clear" w:color="auto" w:fill="auto"/>
          </w:tcPr>
          <w:p w:rsidR="00012DE0" w:rsidRDefault="00012DE0" w:rsidP="006B7D9F"/>
        </w:tc>
        <w:tc>
          <w:tcPr>
            <w:tcW w:w="1215" w:type="pct"/>
            <w:shd w:val="clear" w:color="auto" w:fill="auto"/>
          </w:tcPr>
          <w:p w:rsidR="00012DE0" w:rsidRDefault="00012DE0" w:rsidP="00E17CCC">
            <w:pPr>
              <w:spacing w:after="0"/>
              <w:rPr>
                <w:sz w:val="20"/>
              </w:rPr>
            </w:pPr>
          </w:p>
        </w:tc>
      </w:tr>
      <w:tr w:rsidR="00012DE0" w:rsidRPr="00204782" w:rsidTr="00B56763">
        <w:trPr>
          <w:trHeight w:val="662"/>
        </w:trPr>
        <w:tc>
          <w:tcPr>
            <w:tcW w:w="1125" w:type="pct"/>
            <w:tcBorders>
              <w:bottom w:val="single" w:sz="4" w:space="0" w:color="000000"/>
            </w:tcBorders>
            <w:shd w:val="clear" w:color="auto" w:fill="auto"/>
          </w:tcPr>
          <w:p w:rsidR="00012DE0" w:rsidRPr="006B4189" w:rsidRDefault="00012DE0" w:rsidP="006B7D9F">
            <w:pPr>
              <w:rPr>
                <w:sz w:val="20"/>
              </w:rPr>
            </w:pPr>
            <w:r w:rsidRPr="006B4189">
              <w:t>Provtagning</w:t>
            </w:r>
          </w:p>
        </w:tc>
        <w:tc>
          <w:tcPr>
            <w:tcW w:w="1432" w:type="pct"/>
          </w:tcPr>
          <w:p w:rsidR="00012DE0" w:rsidRDefault="008018BE" w:rsidP="006B7D9F">
            <w:pPr>
              <w:spacing w:after="0"/>
              <w:rPr>
                <w:sz w:val="20"/>
              </w:rPr>
            </w:pPr>
            <w:r w:rsidRPr="008018BE">
              <w:rPr>
                <w:sz w:val="20"/>
              </w:rPr>
              <w:t>(i kliniska sammanhang:) uttag av primärprov</w:t>
            </w:r>
          </w:p>
        </w:tc>
        <w:tc>
          <w:tcPr>
            <w:tcW w:w="1228" w:type="pct"/>
          </w:tcPr>
          <w:p w:rsidR="00012DE0" w:rsidRDefault="00012DE0" w:rsidP="006B7D9F"/>
        </w:tc>
        <w:tc>
          <w:tcPr>
            <w:tcW w:w="1215" w:type="pct"/>
          </w:tcPr>
          <w:p w:rsidR="00012DE0" w:rsidRDefault="00012DE0" w:rsidP="006B7D9F">
            <w:pPr>
              <w:spacing w:after="0"/>
              <w:rPr>
                <w:sz w:val="20"/>
              </w:rPr>
            </w:pPr>
            <w:r>
              <w:rPr>
                <w:sz w:val="20"/>
              </w:rPr>
              <w:t>Socialstyrelsens termbank</w:t>
            </w:r>
          </w:p>
        </w:tc>
      </w:tr>
      <w:tr w:rsidR="00012DE0" w:rsidRPr="00204782" w:rsidTr="00B56763">
        <w:trPr>
          <w:trHeight w:val="662"/>
        </w:trPr>
        <w:tc>
          <w:tcPr>
            <w:tcW w:w="1125" w:type="pct"/>
            <w:tcBorders>
              <w:bottom w:val="single" w:sz="4" w:space="0" w:color="000000"/>
            </w:tcBorders>
            <w:shd w:val="clear" w:color="auto" w:fill="FFFF99"/>
          </w:tcPr>
          <w:p w:rsidR="00012DE0" w:rsidRDefault="00012DE0" w:rsidP="006B7D9F">
            <w:pPr>
              <w:spacing w:after="0"/>
            </w:pPr>
            <w:r>
              <w:t>Resurs</w:t>
            </w:r>
          </w:p>
        </w:tc>
        <w:tc>
          <w:tcPr>
            <w:tcW w:w="1432" w:type="pct"/>
          </w:tcPr>
          <w:p w:rsidR="00012DE0" w:rsidRPr="00993791" w:rsidRDefault="00012DE0" w:rsidP="006B7D9F">
            <w:pPr>
              <w:spacing w:after="0"/>
              <w:rPr>
                <w:sz w:val="20"/>
              </w:rPr>
            </w:pPr>
            <w:r w:rsidRPr="00993791">
              <w:rPr>
                <w:sz w:val="20"/>
              </w:rPr>
              <w:t xml:space="preserve">En kapacitet som används i en Vård- och omsorgsaktivitet. </w:t>
            </w:r>
          </w:p>
          <w:p w:rsidR="00012DE0" w:rsidRPr="00993791" w:rsidRDefault="00012DE0" w:rsidP="006B7D9F">
            <w:pPr>
              <w:spacing w:after="0"/>
              <w:rPr>
                <w:sz w:val="20"/>
              </w:rPr>
            </w:pPr>
          </w:p>
          <w:p w:rsidR="00012DE0" w:rsidRPr="00204782" w:rsidRDefault="00012DE0" w:rsidP="006B7D9F">
            <w:pPr>
              <w:spacing w:after="0"/>
              <w:rPr>
                <w:sz w:val="20"/>
              </w:rPr>
            </w:pPr>
            <w:r w:rsidRPr="00993791">
              <w:rPr>
                <w:sz w:val="20"/>
              </w:rPr>
              <w:t>Visar en identifierad förekomst av en resurs.</w:t>
            </w:r>
          </w:p>
        </w:tc>
        <w:tc>
          <w:tcPr>
            <w:tcW w:w="1228" w:type="pct"/>
          </w:tcPr>
          <w:p w:rsidR="00012DE0" w:rsidRPr="00204782" w:rsidRDefault="00012DE0" w:rsidP="006B7D9F">
            <w:pPr>
              <w:spacing w:after="0"/>
              <w:rPr>
                <w:sz w:val="20"/>
              </w:rPr>
            </w:pPr>
          </w:p>
        </w:tc>
        <w:tc>
          <w:tcPr>
            <w:tcW w:w="1215" w:type="pct"/>
          </w:tcPr>
          <w:p w:rsidR="00012DE0" w:rsidRPr="00204782" w:rsidRDefault="00012DE0" w:rsidP="006B7D9F">
            <w:pPr>
              <w:spacing w:after="0"/>
              <w:rPr>
                <w:sz w:val="20"/>
              </w:rPr>
            </w:pPr>
            <w:r>
              <w:rPr>
                <w:sz w:val="20"/>
              </w:rPr>
              <w:t>NI</w:t>
            </w:r>
          </w:p>
        </w:tc>
      </w:tr>
      <w:tr w:rsidR="00012DE0" w:rsidRPr="00204782" w:rsidTr="00B56763">
        <w:trPr>
          <w:trHeight w:val="662"/>
        </w:trPr>
        <w:tc>
          <w:tcPr>
            <w:tcW w:w="1125" w:type="pct"/>
            <w:tcBorders>
              <w:bottom w:val="single" w:sz="4" w:space="0" w:color="000000"/>
            </w:tcBorders>
            <w:shd w:val="clear" w:color="auto" w:fill="FFFF99"/>
          </w:tcPr>
          <w:p w:rsidR="00012DE0" w:rsidRDefault="00012DE0" w:rsidP="006B7D9F">
            <w:pPr>
              <w:spacing w:after="0"/>
            </w:pPr>
            <w:r>
              <w:t>Resurs (typ)</w:t>
            </w:r>
          </w:p>
        </w:tc>
        <w:tc>
          <w:tcPr>
            <w:tcW w:w="1432" w:type="pct"/>
          </w:tcPr>
          <w:p w:rsidR="00012DE0" w:rsidRPr="00204782" w:rsidRDefault="00012DE0" w:rsidP="006B7D9F">
            <w:pPr>
              <w:spacing w:after="0"/>
              <w:rPr>
                <w:sz w:val="20"/>
              </w:rPr>
            </w:pPr>
            <w:r w:rsidRPr="00993791">
              <w:rPr>
                <w:sz w:val="20"/>
              </w:rPr>
              <w:t>Typ av kapacitet som vars användning kan beskrivas för en Aktivitet (typ) eller specifikt för en Vård- och omsorgsaktivitet.</w:t>
            </w:r>
          </w:p>
        </w:tc>
        <w:tc>
          <w:tcPr>
            <w:tcW w:w="1228" w:type="pct"/>
          </w:tcPr>
          <w:p w:rsidR="00012DE0" w:rsidRPr="00204782" w:rsidRDefault="00012DE0" w:rsidP="006B7D9F">
            <w:pPr>
              <w:spacing w:after="0"/>
              <w:rPr>
                <w:sz w:val="20"/>
              </w:rPr>
            </w:pPr>
          </w:p>
        </w:tc>
        <w:tc>
          <w:tcPr>
            <w:tcW w:w="1215" w:type="pct"/>
          </w:tcPr>
          <w:p w:rsidR="00012DE0" w:rsidRDefault="00012DE0" w:rsidP="006B7D9F">
            <w:pPr>
              <w:spacing w:after="0"/>
              <w:rPr>
                <w:sz w:val="20"/>
              </w:rPr>
            </w:pPr>
            <w:r>
              <w:rPr>
                <w:sz w:val="20"/>
              </w:rPr>
              <w:t>NI</w:t>
            </w:r>
          </w:p>
          <w:p w:rsidR="00012DE0" w:rsidRDefault="00012DE0" w:rsidP="006B7D9F">
            <w:pPr>
              <w:spacing w:after="0"/>
              <w:rPr>
                <w:sz w:val="20"/>
              </w:rPr>
            </w:pPr>
          </w:p>
          <w:p w:rsidR="00012DE0" w:rsidRPr="00204782" w:rsidRDefault="00012DE0" w:rsidP="006B7D9F">
            <w:pPr>
              <w:spacing w:after="0"/>
              <w:rPr>
                <w:sz w:val="20"/>
              </w:rPr>
            </w:pPr>
            <w:r>
              <w:rPr>
                <w:sz w:val="20"/>
              </w:rPr>
              <w:t xml:space="preserve">Ordination av en aktivitet som </w:t>
            </w:r>
            <w:proofErr w:type="gramStart"/>
            <w:r>
              <w:rPr>
                <w:sz w:val="20"/>
              </w:rPr>
              <w:t>nyttjar</w:t>
            </w:r>
            <w:proofErr w:type="gramEnd"/>
            <w:r>
              <w:rPr>
                <w:sz w:val="20"/>
              </w:rPr>
              <w:t xml:space="preserve"> en resurs gäller normalt Resurs (typ), eftersom en specifik förekomst av ett läkemedel, hjälpmedel etc. sällan utpekas.</w:t>
            </w:r>
          </w:p>
        </w:tc>
      </w:tr>
      <w:tr w:rsidR="00012DE0" w:rsidRPr="00204782" w:rsidTr="00B56763">
        <w:trPr>
          <w:trHeight w:val="662"/>
        </w:trPr>
        <w:tc>
          <w:tcPr>
            <w:tcW w:w="1125" w:type="pct"/>
            <w:tcBorders>
              <w:bottom w:val="single" w:sz="4" w:space="0" w:color="000000"/>
            </w:tcBorders>
            <w:shd w:val="clear" w:color="auto" w:fill="auto"/>
          </w:tcPr>
          <w:p w:rsidR="00012DE0" w:rsidRDefault="00012DE0" w:rsidP="00D9048B">
            <w:r>
              <w:t>Samhällsförvärvad infektion</w:t>
            </w:r>
          </w:p>
        </w:tc>
        <w:tc>
          <w:tcPr>
            <w:tcW w:w="1432" w:type="pct"/>
            <w:shd w:val="clear" w:color="auto" w:fill="auto"/>
          </w:tcPr>
          <w:p w:rsidR="00012DE0" w:rsidRPr="00D9048B" w:rsidRDefault="006004B2" w:rsidP="007E167D">
            <w:r w:rsidRPr="006004B2">
              <w:rPr>
                <w:sz w:val="20"/>
              </w:rPr>
              <w:t xml:space="preserve">I infektionsverktyget: </w:t>
            </w:r>
            <w:r w:rsidR="007E167D">
              <w:rPr>
                <w:sz w:val="20"/>
              </w:rPr>
              <w:t>i</w:t>
            </w:r>
            <w:r w:rsidRPr="006004B2">
              <w:rPr>
                <w:sz w:val="20"/>
              </w:rPr>
              <w:t>nfektion som inte är vårdrelaterad</w:t>
            </w:r>
          </w:p>
        </w:tc>
        <w:tc>
          <w:tcPr>
            <w:tcW w:w="1228" w:type="pct"/>
            <w:shd w:val="clear" w:color="auto" w:fill="auto"/>
          </w:tcPr>
          <w:p w:rsidR="00012DE0" w:rsidRPr="00D9048B" w:rsidRDefault="00012DE0" w:rsidP="00D9048B"/>
        </w:tc>
        <w:tc>
          <w:tcPr>
            <w:tcW w:w="1215" w:type="pct"/>
            <w:shd w:val="clear" w:color="auto" w:fill="auto"/>
          </w:tcPr>
          <w:p w:rsidR="00012DE0" w:rsidRPr="00D9048B" w:rsidRDefault="00012DE0" w:rsidP="00D9048B"/>
        </w:tc>
      </w:tr>
      <w:tr w:rsidR="00012DE0" w:rsidRPr="00204782" w:rsidTr="00B56763">
        <w:trPr>
          <w:trHeight w:val="662"/>
        </w:trPr>
        <w:tc>
          <w:tcPr>
            <w:tcW w:w="1125" w:type="pct"/>
            <w:tcBorders>
              <w:bottom w:val="single" w:sz="4" w:space="0" w:color="000000"/>
            </w:tcBorders>
            <w:shd w:val="clear" w:color="auto" w:fill="FFFF99"/>
          </w:tcPr>
          <w:p w:rsidR="00012DE0" w:rsidRDefault="00012DE0" w:rsidP="006B7D9F">
            <w:r>
              <w:t>Strukturenhet</w:t>
            </w:r>
          </w:p>
        </w:tc>
        <w:tc>
          <w:tcPr>
            <w:tcW w:w="1432" w:type="pct"/>
          </w:tcPr>
          <w:p w:rsidR="00012DE0" w:rsidRPr="003232A7" w:rsidRDefault="00012DE0" w:rsidP="006B7D9F">
            <w:pPr>
              <w:spacing w:after="0"/>
              <w:rPr>
                <w:sz w:val="20"/>
              </w:rPr>
            </w:pPr>
            <w:r w:rsidRPr="003232A7">
              <w:rPr>
                <w:sz w:val="20"/>
              </w:rPr>
              <w:t>Identifierbart sammanhang där vård och omsorgspersonal (</w:t>
            </w:r>
            <w:hyperlink r:id="rId18" w:tgtFrame="MessageWindow" w:tooltip="Professionell aktör" w:history="1">
              <w:r w:rsidRPr="003232A7">
                <w:rPr>
                  <w:sz w:val="20"/>
                </w:rPr>
                <w:t>Professionell aktör</w:t>
              </w:r>
            </w:hyperlink>
            <w:r w:rsidRPr="003232A7">
              <w:rPr>
                <w:sz w:val="20"/>
              </w:rPr>
              <w:t xml:space="preserve"> i </w:t>
            </w:r>
            <w:hyperlink r:id="rId19" w:tgtFrame="MessageWindow" w:tooltip="Uppdragsroll" w:history="1">
              <w:r w:rsidRPr="003232A7">
                <w:rPr>
                  <w:sz w:val="20"/>
                </w:rPr>
                <w:t>Uppdragsroll</w:t>
              </w:r>
            </w:hyperlink>
            <w:r w:rsidRPr="003232A7">
              <w:rPr>
                <w:sz w:val="20"/>
              </w:rPr>
              <w:t xml:space="preserve">) utför uppgifter. </w:t>
            </w:r>
            <w:r w:rsidRPr="003232A7">
              <w:rPr>
                <w:sz w:val="20"/>
              </w:rPr>
              <w:br/>
            </w:r>
            <w:r w:rsidRPr="003232A7">
              <w:rPr>
                <w:sz w:val="20"/>
              </w:rPr>
              <w:br/>
              <w:t xml:space="preserve">Strukturenhet kan utgöras av en enhet i en linjeorganisation eller av ett processteam med aktörer från en eller flera organisatoriska linjeenheter. </w:t>
            </w:r>
          </w:p>
        </w:tc>
        <w:tc>
          <w:tcPr>
            <w:tcW w:w="1228" w:type="pct"/>
          </w:tcPr>
          <w:p w:rsidR="00012DE0" w:rsidRDefault="00012DE0" w:rsidP="006B7D9F"/>
        </w:tc>
        <w:tc>
          <w:tcPr>
            <w:tcW w:w="1215" w:type="pct"/>
          </w:tcPr>
          <w:p w:rsidR="00012DE0" w:rsidRPr="00964021" w:rsidRDefault="00012DE0" w:rsidP="006B7D9F">
            <w:pPr>
              <w:spacing w:after="0"/>
              <w:rPr>
                <w:sz w:val="20"/>
              </w:rPr>
            </w:pPr>
            <w:r>
              <w:rPr>
                <w:sz w:val="20"/>
              </w:rPr>
              <w:t>NI</w:t>
            </w:r>
          </w:p>
        </w:tc>
      </w:tr>
      <w:tr w:rsidR="00012DE0" w:rsidRPr="00204782" w:rsidTr="00B56763">
        <w:trPr>
          <w:trHeight w:val="662"/>
        </w:trPr>
        <w:tc>
          <w:tcPr>
            <w:tcW w:w="1125" w:type="pct"/>
            <w:tcBorders>
              <w:bottom w:val="single" w:sz="4" w:space="0" w:color="000000"/>
            </w:tcBorders>
            <w:shd w:val="clear" w:color="auto" w:fill="C6D9F1" w:themeFill="text2" w:themeFillTint="33"/>
          </w:tcPr>
          <w:p w:rsidR="00012DE0" w:rsidRDefault="00012DE0" w:rsidP="006B7D9F">
            <w:r>
              <w:t xml:space="preserve">Svar på </w:t>
            </w:r>
            <w:proofErr w:type="gramStart"/>
            <w:r>
              <w:t>framställan</w:t>
            </w:r>
            <w:proofErr w:type="gramEnd"/>
          </w:p>
        </w:tc>
        <w:tc>
          <w:tcPr>
            <w:tcW w:w="1432" w:type="pct"/>
          </w:tcPr>
          <w:p w:rsidR="00012DE0" w:rsidRPr="003232A7" w:rsidRDefault="00012DE0" w:rsidP="006B7D9F">
            <w:pPr>
              <w:spacing w:after="0"/>
              <w:rPr>
                <w:sz w:val="20"/>
              </w:rPr>
            </w:pPr>
            <w:r>
              <w:rPr>
                <w:sz w:val="20"/>
              </w:rPr>
              <w:t xml:space="preserve">Svar på tidigare ställd </w:t>
            </w:r>
            <w:proofErr w:type="gramStart"/>
            <w:r>
              <w:rPr>
                <w:sz w:val="20"/>
              </w:rPr>
              <w:t>framställan</w:t>
            </w:r>
            <w:proofErr w:type="gramEnd"/>
            <w:r>
              <w:rPr>
                <w:sz w:val="20"/>
              </w:rPr>
              <w:t>.</w:t>
            </w:r>
          </w:p>
        </w:tc>
        <w:tc>
          <w:tcPr>
            <w:tcW w:w="1228" w:type="pct"/>
          </w:tcPr>
          <w:p w:rsidR="00012DE0" w:rsidRDefault="00012DE0" w:rsidP="006B7D9F"/>
        </w:tc>
        <w:tc>
          <w:tcPr>
            <w:tcW w:w="1215" w:type="pct"/>
          </w:tcPr>
          <w:p w:rsidR="00012DE0" w:rsidRDefault="00012DE0" w:rsidP="006B7D9F">
            <w:pPr>
              <w:spacing w:after="0"/>
              <w:rPr>
                <w:sz w:val="20"/>
              </w:rPr>
            </w:pPr>
            <w:r>
              <w:rPr>
                <w:sz w:val="20"/>
              </w:rPr>
              <w:t>V-TIM</w:t>
            </w:r>
          </w:p>
        </w:tc>
      </w:tr>
      <w:tr w:rsidR="00012DE0" w:rsidRPr="00204782" w:rsidTr="00B56763">
        <w:trPr>
          <w:trHeight w:val="662"/>
        </w:trPr>
        <w:tc>
          <w:tcPr>
            <w:tcW w:w="1125" w:type="pct"/>
            <w:shd w:val="clear" w:color="auto" w:fill="FFFF99"/>
          </w:tcPr>
          <w:p w:rsidR="00012DE0" w:rsidRDefault="00012DE0" w:rsidP="006B7D9F">
            <w:pPr>
              <w:spacing w:after="0"/>
            </w:pPr>
            <w:r>
              <w:lastRenderedPageBreak/>
              <w:t>Tillstånd (typ)</w:t>
            </w:r>
          </w:p>
        </w:tc>
        <w:tc>
          <w:tcPr>
            <w:tcW w:w="1432" w:type="pct"/>
          </w:tcPr>
          <w:p w:rsidR="00012DE0" w:rsidRPr="00244753" w:rsidRDefault="00012DE0" w:rsidP="006B7D9F">
            <w:pPr>
              <w:spacing w:after="0"/>
              <w:rPr>
                <w:sz w:val="20"/>
              </w:rPr>
            </w:pPr>
            <w:r w:rsidRPr="00F36F62">
              <w:rPr>
                <w:sz w:val="20"/>
              </w:rPr>
              <w:t xml:space="preserve">Typ av observerad aspekt av </w:t>
            </w:r>
            <w:hyperlink r:id="rId20" w:tgtFrame="MessageWindow" w:tooltip="Hälsoförhållande" w:history="1">
              <w:r w:rsidRPr="00F36F62">
                <w:rPr>
                  <w:sz w:val="20"/>
                </w:rPr>
                <w:t>Hälsoförhållande</w:t>
              </w:r>
            </w:hyperlink>
            <w:r w:rsidRPr="00F36F62">
              <w:rPr>
                <w:sz w:val="20"/>
              </w:rPr>
              <w:t xml:space="preserve"> inom vård och omsorg. Observerad aspekt av ett </w:t>
            </w:r>
            <w:hyperlink r:id="rId21" w:tgtFrame="MessageWindow" w:tooltip="Hälsoförhållande" w:history="1">
              <w:r w:rsidRPr="00F36F62">
                <w:rPr>
                  <w:sz w:val="20"/>
                </w:rPr>
                <w:t>Hälsoförhållande</w:t>
              </w:r>
            </w:hyperlink>
            <w:r w:rsidRPr="00F36F62">
              <w:rPr>
                <w:sz w:val="20"/>
              </w:rPr>
              <w:t xml:space="preserve"> benämns </w:t>
            </w:r>
            <w:hyperlink r:id="rId22" w:tgtFrame="MessageWindow" w:tooltip="Hälsorelaterat tillstånd" w:history="1">
              <w:r w:rsidRPr="00F36F62">
                <w:rPr>
                  <w:sz w:val="20"/>
                </w:rPr>
                <w:t>Hälsorelaterat tillstånd</w:t>
              </w:r>
            </w:hyperlink>
            <w:r w:rsidRPr="00F36F62">
              <w:rPr>
                <w:sz w:val="20"/>
              </w:rPr>
              <w:t>.</w:t>
            </w:r>
          </w:p>
        </w:tc>
        <w:tc>
          <w:tcPr>
            <w:tcW w:w="1228" w:type="pct"/>
          </w:tcPr>
          <w:p w:rsidR="00012DE0" w:rsidRPr="00204782" w:rsidRDefault="00012DE0" w:rsidP="006B7D9F">
            <w:pPr>
              <w:spacing w:after="0"/>
              <w:rPr>
                <w:sz w:val="20"/>
              </w:rPr>
            </w:pPr>
          </w:p>
        </w:tc>
        <w:tc>
          <w:tcPr>
            <w:tcW w:w="1215" w:type="pct"/>
          </w:tcPr>
          <w:p w:rsidR="00012DE0" w:rsidRDefault="00012DE0" w:rsidP="006B7D9F">
            <w:pPr>
              <w:spacing w:after="0"/>
              <w:rPr>
                <w:sz w:val="20"/>
              </w:rPr>
            </w:pPr>
            <w:r>
              <w:rPr>
                <w:sz w:val="20"/>
              </w:rPr>
              <w:t>NI</w:t>
            </w:r>
          </w:p>
        </w:tc>
      </w:tr>
      <w:tr w:rsidR="00012DE0" w:rsidRPr="00204782" w:rsidTr="00B56763">
        <w:trPr>
          <w:trHeight w:val="662"/>
        </w:trPr>
        <w:tc>
          <w:tcPr>
            <w:tcW w:w="1125" w:type="pct"/>
            <w:tcBorders>
              <w:bottom w:val="single" w:sz="4" w:space="0" w:color="000000"/>
            </w:tcBorders>
            <w:shd w:val="clear" w:color="auto" w:fill="auto"/>
          </w:tcPr>
          <w:p w:rsidR="00012DE0" w:rsidRDefault="00012DE0" w:rsidP="00964021">
            <w:r>
              <w:t>Vårdkontakt</w:t>
            </w:r>
          </w:p>
        </w:tc>
        <w:tc>
          <w:tcPr>
            <w:tcW w:w="1432" w:type="pct"/>
          </w:tcPr>
          <w:p w:rsidR="00012DE0" w:rsidRDefault="006761B2" w:rsidP="003232A7">
            <w:pPr>
              <w:spacing w:after="0"/>
              <w:rPr>
                <w:rFonts w:ascii="Arial" w:eastAsia="Arial Unicode MS" w:hAnsi="Arial" w:cs="Arial"/>
                <w:color w:val="000000"/>
                <w:sz w:val="18"/>
                <w:szCs w:val="18"/>
              </w:rPr>
            </w:pPr>
            <w:hyperlink r:id="rId23" w:tgtFrame="MessageWindow" w:tooltip="Period" w:history="1">
              <w:r w:rsidR="00012DE0" w:rsidRPr="003232A7">
                <w:rPr>
                  <w:sz w:val="20"/>
                </w:rPr>
                <w:t>Period</w:t>
              </w:r>
            </w:hyperlink>
            <w:r w:rsidR="00012DE0" w:rsidRPr="003232A7">
              <w:rPr>
                <w:sz w:val="20"/>
              </w:rPr>
              <w:t xml:space="preserve"> under vilken kontakt sker mellan </w:t>
            </w:r>
            <w:hyperlink r:id="rId24" w:tgtFrame="MessageWindow" w:tooltip="Professionell aktör" w:history="1">
              <w:r w:rsidR="00012DE0" w:rsidRPr="003232A7">
                <w:rPr>
                  <w:sz w:val="20"/>
                </w:rPr>
                <w:t>Professionell aktör</w:t>
              </w:r>
            </w:hyperlink>
            <w:r w:rsidR="00012DE0" w:rsidRPr="003232A7">
              <w:rPr>
                <w:sz w:val="20"/>
              </w:rPr>
              <w:t xml:space="preserve"> och</w:t>
            </w:r>
            <w:r w:rsidR="00012DE0">
              <w:rPr>
                <w:sz w:val="20"/>
              </w:rPr>
              <w:t xml:space="preserve"> Patient.</w:t>
            </w:r>
          </w:p>
        </w:tc>
        <w:tc>
          <w:tcPr>
            <w:tcW w:w="1228" w:type="pct"/>
          </w:tcPr>
          <w:p w:rsidR="00012DE0" w:rsidRDefault="00EF227D">
            <w:r w:rsidRPr="00EF227D">
              <w:rPr>
                <w:sz w:val="20"/>
              </w:rPr>
              <w:t>Då det i Infektionsverktyget är relevant att registrera information om var patienten har befunnit sig motsvarar vårdkontakt i detta fall patientens faktiska placering under en tidsperiod.</w:t>
            </w:r>
          </w:p>
        </w:tc>
        <w:tc>
          <w:tcPr>
            <w:tcW w:w="1215" w:type="pct"/>
          </w:tcPr>
          <w:p w:rsidR="00012DE0" w:rsidRPr="00964021" w:rsidRDefault="00012DE0" w:rsidP="00964021">
            <w:pPr>
              <w:spacing w:after="0"/>
              <w:rPr>
                <w:sz w:val="20"/>
              </w:rPr>
            </w:pPr>
            <w:r>
              <w:rPr>
                <w:sz w:val="20"/>
              </w:rPr>
              <w:t>Härlett från NIs Vård- och omsorgskontakt</w:t>
            </w:r>
          </w:p>
        </w:tc>
      </w:tr>
      <w:tr w:rsidR="00012DE0" w:rsidRPr="00204782" w:rsidTr="00B56763">
        <w:trPr>
          <w:trHeight w:val="662"/>
        </w:trPr>
        <w:tc>
          <w:tcPr>
            <w:tcW w:w="1125" w:type="pct"/>
            <w:shd w:val="clear" w:color="auto" w:fill="FFFF99"/>
          </w:tcPr>
          <w:p w:rsidR="00012DE0" w:rsidRDefault="00012DE0" w:rsidP="006B7D9F">
            <w:pPr>
              <w:spacing w:after="0"/>
            </w:pPr>
            <w:r>
              <w:t>Vård- och omsorgsaktivitet</w:t>
            </w:r>
          </w:p>
        </w:tc>
        <w:tc>
          <w:tcPr>
            <w:tcW w:w="1432" w:type="pct"/>
          </w:tcPr>
          <w:p w:rsidR="00012DE0" w:rsidRPr="00204782" w:rsidRDefault="00012DE0" w:rsidP="006B7D9F">
            <w:pPr>
              <w:spacing w:after="0"/>
              <w:rPr>
                <w:sz w:val="20"/>
              </w:rPr>
            </w:pPr>
            <w:r w:rsidRPr="0021709E">
              <w:rPr>
                <w:sz w:val="20"/>
              </w:rPr>
              <w:t>Aktivitet som utförs i en kärnprocess för vård och omsorg.</w:t>
            </w:r>
          </w:p>
        </w:tc>
        <w:tc>
          <w:tcPr>
            <w:tcW w:w="1228" w:type="pct"/>
          </w:tcPr>
          <w:p w:rsidR="00012DE0" w:rsidRPr="00976915" w:rsidRDefault="00012DE0" w:rsidP="006B7D9F">
            <w:pPr>
              <w:rPr>
                <w:sz w:val="20"/>
              </w:rPr>
            </w:pPr>
          </w:p>
        </w:tc>
        <w:tc>
          <w:tcPr>
            <w:tcW w:w="1215" w:type="pct"/>
          </w:tcPr>
          <w:p w:rsidR="00012DE0" w:rsidRPr="00204782" w:rsidRDefault="00012DE0" w:rsidP="006B7D9F">
            <w:pPr>
              <w:spacing w:after="0"/>
              <w:rPr>
                <w:sz w:val="20"/>
              </w:rPr>
            </w:pPr>
            <w:r>
              <w:rPr>
                <w:sz w:val="20"/>
              </w:rPr>
              <w:t>NI</w:t>
            </w:r>
          </w:p>
        </w:tc>
      </w:tr>
      <w:tr w:rsidR="00012DE0" w:rsidRPr="00204782" w:rsidTr="00B56763">
        <w:trPr>
          <w:trHeight w:val="662"/>
        </w:trPr>
        <w:tc>
          <w:tcPr>
            <w:tcW w:w="1125" w:type="pct"/>
            <w:tcBorders>
              <w:bottom w:val="single" w:sz="4" w:space="0" w:color="000000"/>
            </w:tcBorders>
            <w:shd w:val="clear" w:color="auto" w:fill="FFFF99"/>
          </w:tcPr>
          <w:p w:rsidR="00012DE0" w:rsidRPr="003232A7" w:rsidRDefault="00012DE0" w:rsidP="006B7D9F">
            <w:r>
              <w:t>Vård- och omsorgskontakt</w:t>
            </w:r>
          </w:p>
        </w:tc>
        <w:tc>
          <w:tcPr>
            <w:tcW w:w="1432" w:type="pct"/>
          </w:tcPr>
          <w:p w:rsidR="00012DE0" w:rsidRPr="003232A7" w:rsidRDefault="006761B2" w:rsidP="006B7D9F">
            <w:pPr>
              <w:spacing w:after="0"/>
              <w:rPr>
                <w:sz w:val="20"/>
              </w:rPr>
            </w:pPr>
            <w:hyperlink r:id="rId25" w:tgtFrame="MessageWindow" w:tooltip="Period" w:history="1">
              <w:r w:rsidR="00012DE0" w:rsidRPr="003232A7">
                <w:rPr>
                  <w:sz w:val="20"/>
                </w:rPr>
                <w:t>Period</w:t>
              </w:r>
            </w:hyperlink>
            <w:r w:rsidR="00012DE0" w:rsidRPr="003232A7">
              <w:rPr>
                <w:sz w:val="20"/>
              </w:rPr>
              <w:t xml:space="preserve"> under vilken kontakt sker mellan </w:t>
            </w:r>
            <w:hyperlink r:id="rId26" w:tgtFrame="MessageWindow" w:tooltip="Professionell aktör" w:history="1">
              <w:r w:rsidR="00012DE0" w:rsidRPr="003232A7">
                <w:rPr>
                  <w:sz w:val="20"/>
                </w:rPr>
                <w:t>Professionell aktör</w:t>
              </w:r>
            </w:hyperlink>
            <w:r w:rsidR="00012DE0" w:rsidRPr="003232A7">
              <w:rPr>
                <w:sz w:val="20"/>
              </w:rPr>
              <w:t xml:space="preserve"> och </w:t>
            </w:r>
            <w:hyperlink r:id="rId27" w:tgtFrame="MessageWindow" w:tooltip="Vård- och omsorgstagare" w:history="1">
              <w:r w:rsidR="00012DE0" w:rsidRPr="003232A7">
                <w:rPr>
                  <w:sz w:val="20"/>
                </w:rPr>
                <w:t>Vård- och omsorgstagare</w:t>
              </w:r>
            </w:hyperlink>
            <w:r w:rsidR="00012DE0" w:rsidRPr="003232A7">
              <w:rPr>
                <w:sz w:val="20"/>
              </w:rPr>
              <w:t xml:space="preserve">. Omfattar ett tidsintervall under vilket minst en </w:t>
            </w:r>
            <w:hyperlink r:id="rId28" w:tgtFrame="MessageWindow" w:tooltip="Vård- och omsorgsaktivitet" w:history="1">
              <w:r w:rsidR="00012DE0" w:rsidRPr="003232A7">
                <w:rPr>
                  <w:sz w:val="20"/>
                </w:rPr>
                <w:t>Vård- och omsorgsaktivitet</w:t>
              </w:r>
            </w:hyperlink>
            <w:r w:rsidR="00012DE0" w:rsidRPr="003232A7">
              <w:rPr>
                <w:sz w:val="20"/>
              </w:rPr>
              <w:t xml:space="preserve"> hanteras (</w:t>
            </w:r>
            <w:hyperlink r:id="rId29" w:tgtFrame="MessageWindow" w:tooltip="Hantera aktivitet" w:history="1">
              <w:r w:rsidR="00012DE0" w:rsidRPr="003232A7">
                <w:rPr>
                  <w:sz w:val="20"/>
                </w:rPr>
                <w:t>Hantera aktivitet</w:t>
              </w:r>
            </w:hyperlink>
            <w:r w:rsidR="00012DE0" w:rsidRPr="003232A7">
              <w:rPr>
                <w:sz w:val="20"/>
              </w:rPr>
              <w:t>) och/eller utförs.</w:t>
            </w:r>
          </w:p>
        </w:tc>
        <w:tc>
          <w:tcPr>
            <w:tcW w:w="1228" w:type="pct"/>
          </w:tcPr>
          <w:p w:rsidR="00012DE0" w:rsidRDefault="00012DE0" w:rsidP="006B7D9F"/>
        </w:tc>
        <w:tc>
          <w:tcPr>
            <w:tcW w:w="1215" w:type="pct"/>
          </w:tcPr>
          <w:p w:rsidR="00012DE0" w:rsidRDefault="00012DE0" w:rsidP="006B7D9F">
            <w:pPr>
              <w:spacing w:after="0"/>
              <w:rPr>
                <w:sz w:val="20"/>
              </w:rPr>
            </w:pPr>
            <w:r>
              <w:rPr>
                <w:sz w:val="20"/>
              </w:rPr>
              <w:t>NI</w:t>
            </w:r>
          </w:p>
        </w:tc>
      </w:tr>
      <w:tr w:rsidR="00012DE0" w:rsidRPr="00204782" w:rsidTr="00B56763">
        <w:trPr>
          <w:trHeight w:val="662"/>
        </w:trPr>
        <w:tc>
          <w:tcPr>
            <w:tcW w:w="1125" w:type="pct"/>
            <w:tcBorders>
              <w:bottom w:val="single" w:sz="4" w:space="0" w:color="000000"/>
            </w:tcBorders>
            <w:shd w:val="clear" w:color="auto" w:fill="FFFF99"/>
          </w:tcPr>
          <w:p w:rsidR="00012DE0" w:rsidRDefault="00012DE0" w:rsidP="006B7D9F">
            <w:r>
              <w:t>Vård- och omsorgstagare</w:t>
            </w:r>
          </w:p>
        </w:tc>
        <w:tc>
          <w:tcPr>
            <w:tcW w:w="1432" w:type="pct"/>
          </w:tcPr>
          <w:p w:rsidR="00012DE0" w:rsidRPr="003232A7" w:rsidRDefault="006761B2" w:rsidP="006B7D9F">
            <w:pPr>
              <w:spacing w:after="0"/>
              <w:rPr>
                <w:sz w:val="20"/>
              </w:rPr>
            </w:pPr>
            <w:hyperlink r:id="rId30" w:tgtFrame="MessageWindow" w:tooltip="Personroll" w:history="1">
              <w:r w:rsidR="00012DE0" w:rsidRPr="003232A7">
                <w:rPr>
                  <w:sz w:val="20"/>
                </w:rPr>
                <w:t>Personroll</w:t>
              </w:r>
            </w:hyperlink>
            <w:r w:rsidR="00012DE0" w:rsidRPr="003232A7">
              <w:rPr>
                <w:sz w:val="20"/>
              </w:rPr>
              <w:t xml:space="preserve"> vars </w:t>
            </w:r>
            <w:hyperlink r:id="rId31" w:tgtFrame="MessageWindow" w:tooltip="Hälsoförhållande" w:history="1">
              <w:r w:rsidR="00012DE0" w:rsidRPr="003232A7">
                <w:rPr>
                  <w:sz w:val="20"/>
                </w:rPr>
                <w:t>Hälsoförhållande</w:t>
              </w:r>
            </w:hyperlink>
            <w:r w:rsidR="00012DE0" w:rsidRPr="003232A7">
              <w:rPr>
                <w:sz w:val="20"/>
              </w:rPr>
              <w:t xml:space="preserve"> är föremål för vård och omsorgsprocessen</w:t>
            </w:r>
          </w:p>
        </w:tc>
        <w:tc>
          <w:tcPr>
            <w:tcW w:w="1228" w:type="pct"/>
          </w:tcPr>
          <w:p w:rsidR="00012DE0" w:rsidRDefault="00012DE0" w:rsidP="006B7D9F"/>
        </w:tc>
        <w:tc>
          <w:tcPr>
            <w:tcW w:w="1215" w:type="pct"/>
          </w:tcPr>
          <w:p w:rsidR="00012DE0" w:rsidRDefault="00012DE0" w:rsidP="006B7D9F">
            <w:pPr>
              <w:spacing w:after="0"/>
              <w:rPr>
                <w:sz w:val="20"/>
              </w:rPr>
            </w:pPr>
            <w:r>
              <w:rPr>
                <w:sz w:val="20"/>
              </w:rPr>
              <w:t>NI</w:t>
            </w:r>
          </w:p>
        </w:tc>
      </w:tr>
      <w:tr w:rsidR="00B56763" w:rsidRPr="00204782" w:rsidTr="00B56763">
        <w:trPr>
          <w:trHeight w:val="662"/>
        </w:trPr>
        <w:tc>
          <w:tcPr>
            <w:tcW w:w="1125" w:type="pct"/>
            <w:tcBorders>
              <w:bottom w:val="single" w:sz="4" w:space="0" w:color="000000"/>
            </w:tcBorders>
            <w:shd w:val="clear" w:color="auto" w:fill="auto"/>
          </w:tcPr>
          <w:p w:rsidR="00B56763" w:rsidRDefault="00B56763" w:rsidP="00FE22AC">
            <w:r>
              <w:t>Vårdrelaterad infektion</w:t>
            </w:r>
          </w:p>
        </w:tc>
        <w:tc>
          <w:tcPr>
            <w:tcW w:w="1432" w:type="pct"/>
          </w:tcPr>
          <w:p w:rsidR="00B56763" w:rsidRPr="00691AA6" w:rsidRDefault="00691AA6" w:rsidP="00441B3B">
            <w:pPr>
              <w:spacing w:before="40" w:after="40"/>
              <w:ind w:left="57" w:right="57"/>
              <w:rPr>
                <w:sz w:val="20"/>
              </w:rPr>
            </w:pPr>
            <w:r w:rsidRPr="00691AA6">
              <w:rPr>
                <w:sz w:val="20"/>
              </w:rPr>
              <w:t>infektionstillstånd som drabbar patient till följd av vård, undersökning eller behandling inom hälso- och sjukvård eller tandvård oavsett om det sjukdomsalstrande ämnet tillförs i samband med vården eller härrör från patienten själv samt oavsett om infektionstillståndet yppas under eller efter vårdtillfället. Med vårdrelaterad infektion avses även infektionstillstånd som personal ådragit sig till följd av arbetet.</w:t>
            </w:r>
          </w:p>
        </w:tc>
        <w:tc>
          <w:tcPr>
            <w:tcW w:w="1228" w:type="pct"/>
          </w:tcPr>
          <w:p w:rsidR="00B56763" w:rsidRDefault="00B56763" w:rsidP="00441B3B">
            <w:pPr>
              <w:spacing w:before="40" w:after="40"/>
              <w:ind w:left="57" w:right="57"/>
              <w:rPr>
                <w:sz w:val="20"/>
              </w:rPr>
            </w:pPr>
            <w:r w:rsidRPr="008C6BB6">
              <w:rPr>
                <w:sz w:val="20"/>
              </w:rPr>
              <w:t>Ett praktiskt kriterium är att en VRI ger symptom efter tidigast 48 timmar efter vårdkontakten. De som ger symptom innan bedöms ha orsakats i samhället utanför vården.</w:t>
            </w:r>
          </w:p>
          <w:p w:rsidR="00B56763" w:rsidRDefault="00B56763" w:rsidP="00441B3B">
            <w:pPr>
              <w:spacing w:before="40" w:after="40"/>
              <w:ind w:left="57" w:right="57"/>
              <w:rPr>
                <w:sz w:val="20"/>
              </w:rPr>
            </w:pPr>
          </w:p>
          <w:p w:rsidR="00B56763" w:rsidRDefault="00B56763" w:rsidP="00441B3B">
            <w:pPr>
              <w:spacing w:before="40" w:after="40"/>
              <w:ind w:left="57" w:right="57"/>
              <w:rPr>
                <w:sz w:val="20"/>
              </w:rPr>
            </w:pPr>
            <w:r>
              <w:rPr>
                <w:sz w:val="20"/>
              </w:rPr>
              <w:t>Notera att sådana</w:t>
            </w:r>
            <w:r w:rsidRPr="008C6BB6">
              <w:rPr>
                <w:sz w:val="20"/>
              </w:rPr>
              <w:t xml:space="preserve"> infektionstillstånd som personal ådragit sig till följd av arbete</w:t>
            </w:r>
            <w:r>
              <w:rPr>
                <w:sz w:val="20"/>
              </w:rPr>
              <w:t>t inte behandlas i detta projekt.</w:t>
            </w:r>
          </w:p>
          <w:p w:rsidR="00B56763" w:rsidRDefault="00B56763" w:rsidP="00441B3B">
            <w:pPr>
              <w:spacing w:before="40" w:after="40"/>
              <w:ind w:left="57" w:right="57"/>
              <w:rPr>
                <w:sz w:val="20"/>
              </w:rPr>
            </w:pPr>
          </w:p>
          <w:p w:rsidR="00B56763" w:rsidRDefault="00B56763" w:rsidP="00441B3B">
            <w:pPr>
              <w:spacing w:before="40" w:after="40"/>
              <w:ind w:left="57" w:right="57"/>
              <w:rPr>
                <w:i/>
                <w:sz w:val="20"/>
              </w:rPr>
            </w:pPr>
            <w:r>
              <w:rPr>
                <w:sz w:val="20"/>
              </w:rPr>
              <w:t xml:space="preserve">Exempel på effekt av infektion är effekter av </w:t>
            </w:r>
            <w:r w:rsidRPr="008C6BB6">
              <w:rPr>
                <w:sz w:val="20"/>
              </w:rPr>
              <w:t>toxiska biprodukter från en infektion</w:t>
            </w:r>
            <w:r>
              <w:rPr>
                <w:sz w:val="20"/>
              </w:rPr>
              <w:t>, som är det som orsakar problemen med infektion av</w:t>
            </w:r>
            <w:r w:rsidRPr="008C6BB6">
              <w:rPr>
                <w:sz w:val="20"/>
              </w:rPr>
              <w:t xml:space="preserve"> </w:t>
            </w:r>
            <w:r w:rsidRPr="00B06DDC">
              <w:rPr>
                <w:i/>
                <w:sz w:val="20"/>
              </w:rPr>
              <w:t xml:space="preserve">Clostridium </w:t>
            </w:r>
            <w:proofErr w:type="spellStart"/>
            <w:r w:rsidRPr="00B06DDC">
              <w:rPr>
                <w:i/>
                <w:sz w:val="20"/>
              </w:rPr>
              <w:t>difficile</w:t>
            </w:r>
            <w:proofErr w:type="spellEnd"/>
          </w:p>
          <w:p w:rsidR="00B56763" w:rsidRDefault="00B56763" w:rsidP="00441B3B">
            <w:pPr>
              <w:spacing w:before="40" w:after="40"/>
              <w:ind w:left="57" w:right="57"/>
              <w:rPr>
                <w:sz w:val="20"/>
              </w:rPr>
            </w:pPr>
          </w:p>
          <w:p w:rsidR="00752D3B" w:rsidRDefault="00752D3B">
            <w:pPr>
              <w:numPr>
                <w:ilvl w:val="0"/>
                <w:numId w:val="6"/>
              </w:numPr>
              <w:spacing w:before="40" w:after="40"/>
              <w:ind w:left="57" w:right="57"/>
              <w:rPr>
                <w:sz w:val="20"/>
              </w:rPr>
            </w:pPr>
          </w:p>
          <w:p w:rsidR="00B56763" w:rsidRPr="008C6BB6" w:rsidRDefault="00B56763" w:rsidP="00441B3B">
            <w:pPr>
              <w:keepNext/>
              <w:spacing w:before="40" w:after="40"/>
              <w:ind w:left="57" w:right="57"/>
              <w:rPr>
                <w:sz w:val="20"/>
              </w:rPr>
            </w:pPr>
          </w:p>
        </w:tc>
        <w:tc>
          <w:tcPr>
            <w:tcW w:w="1215" w:type="pct"/>
          </w:tcPr>
          <w:p w:rsidR="00B56763" w:rsidRDefault="00691AA6" w:rsidP="006B7D9F">
            <w:pPr>
              <w:spacing w:after="0"/>
              <w:rPr>
                <w:sz w:val="20"/>
              </w:rPr>
            </w:pPr>
            <w:r w:rsidRPr="00691AA6">
              <w:rPr>
                <w:sz w:val="20"/>
              </w:rPr>
              <w:lastRenderedPageBreak/>
              <w:t xml:space="preserve">Socialstyrelsens hemsida, avsnitt om vårdrelaterade infektioner </w:t>
            </w:r>
            <w:hyperlink r:id="rId32" w:history="1">
              <w:r w:rsidRPr="00691AA6">
                <w:rPr>
                  <w:sz w:val="20"/>
                </w:rPr>
                <w:t>http://www.socialstyrelsen.se/smittskydd/vardhygienochresistens/vardhygien/vardrelateradeinfektioner</w:t>
              </w:r>
            </w:hyperlink>
          </w:p>
        </w:tc>
      </w:tr>
    </w:tbl>
    <w:p w:rsidR="00715B56" w:rsidRDefault="00715B56">
      <w:pPr>
        <w:spacing w:after="0"/>
      </w:pPr>
      <w:r>
        <w:lastRenderedPageBreak/>
        <w:br w:type="page"/>
      </w:r>
    </w:p>
    <w:p w:rsidR="000D5525" w:rsidRDefault="000D5525" w:rsidP="00CD564B">
      <w:pPr>
        <w:pStyle w:val="Rubrik2"/>
        <w:ind w:left="1304" w:hanging="1304"/>
      </w:pPr>
      <w:bookmarkStart w:id="29" w:name="_Toc323214199"/>
      <w:r>
        <w:lastRenderedPageBreak/>
        <w:t>Processmodell</w:t>
      </w:r>
      <w:bookmarkEnd w:id="29"/>
    </w:p>
    <w:p w:rsidR="006B4EBD" w:rsidRPr="006B4EBD" w:rsidRDefault="006B4EBD" w:rsidP="006B4EBD">
      <w:r>
        <w:t>Infektionsverktyget</w:t>
      </w:r>
      <w:r w:rsidR="0018787A">
        <w:t xml:space="preserve"> samlar in och analyserar information som skapas i</w:t>
      </w:r>
      <w:r w:rsidR="00C838CF">
        <w:t xml:space="preserve"> NIs kärnprocess för vård och omsorg.</w:t>
      </w:r>
      <w:r w:rsidR="0018787A">
        <w:t xml:space="preserve"> Den del av Infektionsverktyget som genererar rapporter för återkoppling används för att skapa </w:t>
      </w:r>
      <w:r>
        <w:t>kunskapsunderlag</w:t>
      </w:r>
      <w:r w:rsidR="0018787A">
        <w:t xml:space="preserve"> till det operativa ledningsarbetet</w:t>
      </w:r>
      <w:r>
        <w:t xml:space="preserve"> och</w:t>
      </w:r>
      <w:r w:rsidR="0018787A">
        <w:t xml:space="preserve"> är därmed </w:t>
      </w:r>
      <w:r>
        <w:t xml:space="preserve">del av </w:t>
      </w:r>
      <w:r w:rsidR="0018787A">
        <w:t xml:space="preserve">stödprocessen </w:t>
      </w:r>
      <w:r>
        <w:t>Und</w:t>
      </w:r>
      <w:r w:rsidR="0018787A">
        <w:t xml:space="preserve">erlag för </w:t>
      </w:r>
      <w:proofErr w:type="spellStart"/>
      <w:r w:rsidR="0018787A">
        <w:t>processstyrning</w:t>
      </w:r>
      <w:proofErr w:type="spellEnd"/>
      <w:r w:rsidR="0018787A">
        <w:t xml:space="preserve"> i NI.</w:t>
      </w:r>
    </w:p>
    <w:p w:rsidR="00711D2D" w:rsidRDefault="00796AB6" w:rsidP="004B0E18">
      <w:r>
        <w:t xml:space="preserve">För att visa var i vårdprocessen registrering av infektionsrelaterad information sker tillämpas nedan NIs generiska processmodell för vårdprocesser. </w:t>
      </w:r>
      <w:r w:rsidR="004E63C9">
        <w:t>Registreringen är en del av en mer generisk process för läkemedelsordinationer då den sker parallellt med en delmängd av de aktiviteter som genomförs i samband med en läkemedelsordination.</w:t>
      </w:r>
      <w:r w:rsidR="00C838CF">
        <w:t xml:space="preserve"> Dock</w:t>
      </w:r>
      <w:r w:rsidR="00D9048B">
        <w:t xml:space="preserve"> ligger det inte i detta projekts ansvar att definiera processen för läkemedelsordinationer</w:t>
      </w:r>
      <w:r w:rsidR="00C838CF">
        <w:t>. Istället pekas de aktiviteter ut där information som är av intresse för verktyget skapas utan att ta hänsyn till vad som händer före och efter i processen för läkemedelsordinationer.</w:t>
      </w:r>
      <w:r w:rsidR="004E63C9">
        <w:t xml:space="preserve"> I modellen nedan visas vilka av NIs aktiviteter som tillämpas för att beskriva processen</w:t>
      </w:r>
      <w:r w:rsidR="00A72BC5">
        <w:t xml:space="preserve"> och</w:t>
      </w:r>
      <w:r w:rsidR="004E63C9">
        <w:t xml:space="preserve"> för att möjliggöra registrering av infektionsrelaterad information i Infektionsverktyget.</w:t>
      </w:r>
    </w:p>
    <w:p w:rsidR="004E63C9" w:rsidRDefault="004E63C9" w:rsidP="004B0E18">
      <w:r>
        <w:t xml:space="preserve">Då projektets fokus är själva registreringen av infektionsrelaterad information så syftar </w:t>
      </w:r>
      <w:r w:rsidR="0018787A">
        <w:t>verktyget</w:t>
      </w:r>
      <w:r>
        <w:t xml:space="preserve"> inte till att följa vården av en enskild patient. Ingen registrering</w:t>
      </w:r>
      <w:r w:rsidR="005E5ACC">
        <w:t xml:space="preserve"> görs kring följden av antibiotikaordinationen t.ex. att patienten tar läkemedlet eller vilken effekt läkemedlet har på patientens hälsa. Dock fortsätter processen för läkemedelsordinationen inom verksamheten men </w:t>
      </w:r>
      <w:r w:rsidR="00A72BC5">
        <w:t xml:space="preserve">den </w:t>
      </w:r>
      <w:r w:rsidR="005E5ACC">
        <w:t>definieras inte av detta projekt.</w:t>
      </w:r>
    </w:p>
    <w:p w:rsidR="00711D2D" w:rsidRDefault="009E7B2A" w:rsidP="004B0E18">
      <w:r>
        <w:t xml:space="preserve">För att upptäcka möjliga riskfaktorer, se mönster och ta fram statistik samlar infektionsverktyget in information från andra delar av vårdprocessen som inte direkt relaterar till aktiviteterna kring antibiotikaordinationen. Detta kan </w:t>
      </w:r>
      <w:r w:rsidR="00711D2D">
        <w:t xml:space="preserve">exempelvis </w:t>
      </w:r>
      <w:r>
        <w:t>vara aktiviteter som har genomförts innan en infektion har uppstått och som kan ha orsakat infektionen, t.ex. en operation som har orsakat en postoperativ sårinfektion. Denna typ av information skapas i olika delar av NIs generiska kärnprocess för vård och omsorg och ingen specialise</w:t>
      </w:r>
      <w:r w:rsidR="00711D2D">
        <w:t>rad processmodell är nödvändig.</w:t>
      </w:r>
    </w:p>
    <w:p w:rsidR="00630953" w:rsidRPr="005E5ACC" w:rsidRDefault="00E937A4" w:rsidP="004B0E18">
      <w:r>
        <w:fldChar w:fldCharType="begin"/>
      </w:r>
      <w:r w:rsidR="000A7CF6">
        <w:instrText xml:space="preserve"> REF _Ref280186328 \h </w:instrText>
      </w:r>
      <w:r>
        <w:fldChar w:fldCharType="separate"/>
      </w:r>
      <w:r w:rsidR="00C90DC0">
        <w:t xml:space="preserve">Figur </w:t>
      </w:r>
      <w:r w:rsidR="00C90DC0">
        <w:rPr>
          <w:noProof/>
        </w:rPr>
        <w:t>5</w:t>
      </w:r>
      <w:r>
        <w:fldChar w:fldCharType="end"/>
      </w:r>
      <w:r w:rsidR="005E5ACC" w:rsidRPr="005E5ACC">
        <w:t xml:space="preserve"> beskriver vad som sker i verksamheten som är av</w:t>
      </w:r>
      <w:r w:rsidR="000E21CB">
        <w:t xml:space="preserve"> direkt</w:t>
      </w:r>
      <w:r w:rsidR="005E5ACC" w:rsidRPr="005E5ACC">
        <w:t xml:space="preserve"> intresse för Infektionsverktyget. Observera att den inte beskriver processen för själva registreringen då den kan se annorlunda ut. Exempelvis kommer man i Infektionsverktyget</w:t>
      </w:r>
      <w:r w:rsidR="00D15A7B">
        <w:t xml:space="preserve"> att</w:t>
      </w:r>
      <w:r w:rsidR="005E5ACC" w:rsidRPr="005E5ACC">
        <w:t xml:space="preserve"> ange vilket bedömt hälsorelaterat tillstånd som är orsaken till antibiotikaordinationen efter det att en ordination har påbörjats</w:t>
      </w:r>
      <w:r w:rsidR="00D15A7B">
        <w:t>,</w:t>
      </w:r>
      <w:r w:rsidR="005E5ACC" w:rsidRPr="005E5ACC">
        <w:t xml:space="preserve"> vilket är det omvända i </w:t>
      </w:r>
      <w:r w:rsidR="00D15A7B">
        <w:t>NI:s</w:t>
      </w:r>
      <w:r w:rsidR="00D15A7B" w:rsidRPr="005E5ACC">
        <w:t xml:space="preserve"> </w:t>
      </w:r>
      <w:r w:rsidR="005E5ACC" w:rsidRPr="005E5ACC">
        <w:t>process</w:t>
      </w:r>
      <w:r w:rsidR="00D15A7B">
        <w:t>modell</w:t>
      </w:r>
      <w:r w:rsidR="005E5ACC" w:rsidRPr="005E5ACC">
        <w:t>.</w:t>
      </w:r>
    </w:p>
    <w:p w:rsidR="000A7CF6" w:rsidRDefault="00DF7AA9" w:rsidP="000A7CF6">
      <w:pPr>
        <w:keepNext/>
      </w:pPr>
      <w:r>
        <w:rPr>
          <w:noProof/>
          <w:color w:val="FF0000"/>
        </w:rPr>
        <w:lastRenderedPageBreak/>
        <w:drawing>
          <wp:inline distT="0" distB="0" distL="0" distR="0" wp14:anchorId="2AF3B7F4" wp14:editId="62E4DCDC">
            <wp:extent cx="8893810" cy="2632373"/>
            <wp:effectExtent l="19050" t="0" r="2540" b="0"/>
            <wp:docPr id="1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8893810" cy="2632373"/>
                    </a:xfrm>
                    <a:prstGeom prst="rect">
                      <a:avLst/>
                    </a:prstGeom>
                    <a:noFill/>
                    <a:ln w="9525">
                      <a:noFill/>
                      <a:miter lim="800000"/>
                      <a:headEnd/>
                      <a:tailEnd/>
                    </a:ln>
                  </pic:spPr>
                </pic:pic>
              </a:graphicData>
            </a:graphic>
          </wp:inline>
        </w:drawing>
      </w:r>
    </w:p>
    <w:p w:rsidR="00A72BC5" w:rsidRDefault="000A7CF6" w:rsidP="000A7CF6">
      <w:pPr>
        <w:pStyle w:val="Beskrivning"/>
        <w:rPr>
          <w:color w:val="FF0000"/>
        </w:rPr>
      </w:pPr>
      <w:bookmarkStart w:id="30" w:name="_Ref280186328"/>
      <w:bookmarkStart w:id="31" w:name="_Toc323214177"/>
      <w:r>
        <w:t xml:space="preserve">Figur </w:t>
      </w:r>
      <w:r w:rsidR="006761B2">
        <w:fldChar w:fldCharType="begin"/>
      </w:r>
      <w:r w:rsidR="006761B2">
        <w:instrText xml:space="preserve"> SEQ Figur \* ARABIC </w:instrText>
      </w:r>
      <w:r w:rsidR="006761B2">
        <w:fldChar w:fldCharType="separate"/>
      </w:r>
      <w:r w:rsidR="00C90DC0">
        <w:rPr>
          <w:noProof/>
        </w:rPr>
        <w:t>5</w:t>
      </w:r>
      <w:r w:rsidR="006761B2">
        <w:rPr>
          <w:noProof/>
        </w:rPr>
        <w:fldChar w:fldCharType="end"/>
      </w:r>
      <w:bookmarkEnd w:id="30"/>
      <w:r>
        <w:t xml:space="preserve"> Processmodell</w:t>
      </w:r>
      <w:bookmarkEnd w:id="31"/>
    </w:p>
    <w:p w:rsidR="002612FC" w:rsidRPr="00046923" w:rsidRDefault="002612FC" w:rsidP="002612FC">
      <w:pPr>
        <w:pStyle w:val="Beskrivning"/>
        <w:rPr>
          <w:rStyle w:val="Betoning"/>
          <w:b/>
          <w:sz w:val="24"/>
          <w:szCs w:val="24"/>
        </w:rPr>
      </w:pPr>
      <w:r>
        <w:rPr>
          <w:rStyle w:val="Betoning"/>
          <w:b/>
          <w:sz w:val="24"/>
          <w:szCs w:val="24"/>
        </w:rPr>
        <w:t>Process</w:t>
      </w:r>
    </w:p>
    <w:tbl>
      <w:tblPr>
        <w:tblW w:w="106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5"/>
        <w:gridCol w:w="2558"/>
        <w:gridCol w:w="2224"/>
        <w:gridCol w:w="3085"/>
      </w:tblGrid>
      <w:tr w:rsidR="00893D99" w:rsidRPr="0078515E" w:rsidTr="0078515E">
        <w:trPr>
          <w:trHeight w:val="269"/>
        </w:trPr>
        <w:tc>
          <w:tcPr>
            <w:tcW w:w="1300" w:type="pct"/>
            <w:shd w:val="clear" w:color="auto" w:fill="D9D9D9" w:themeFill="background1" w:themeFillShade="D9"/>
          </w:tcPr>
          <w:p w:rsidR="002612FC" w:rsidRPr="0078515E" w:rsidRDefault="002612FC" w:rsidP="0078515E">
            <w:pPr>
              <w:pStyle w:val="Normal1"/>
              <w:spacing w:before="40" w:beforeAutospacing="0" w:after="40" w:afterAutospacing="0"/>
              <w:ind w:left="57" w:right="57"/>
              <w:rPr>
                <w:b/>
                <w:lang w:val="sv-SE"/>
              </w:rPr>
            </w:pPr>
            <w:r w:rsidRPr="0078515E">
              <w:rPr>
                <w:b/>
                <w:lang w:val="sv-SE"/>
              </w:rPr>
              <w:t>Namn/beteckning</w:t>
            </w:r>
          </w:p>
        </w:tc>
        <w:tc>
          <w:tcPr>
            <w:tcW w:w="1203" w:type="pct"/>
            <w:shd w:val="clear" w:color="auto" w:fill="D9D9D9" w:themeFill="background1" w:themeFillShade="D9"/>
          </w:tcPr>
          <w:p w:rsidR="002612FC" w:rsidRPr="0078515E" w:rsidRDefault="002612FC" w:rsidP="0078515E">
            <w:pPr>
              <w:pStyle w:val="Normal1"/>
              <w:spacing w:before="40" w:beforeAutospacing="0" w:after="40" w:afterAutospacing="0"/>
              <w:ind w:left="57" w:right="57"/>
              <w:rPr>
                <w:b/>
                <w:lang w:val="sv-SE"/>
              </w:rPr>
            </w:pPr>
            <w:r w:rsidRPr="0078515E">
              <w:rPr>
                <w:b/>
                <w:lang w:val="sv-SE"/>
              </w:rPr>
              <w:t>Beskrivning</w:t>
            </w:r>
          </w:p>
        </w:tc>
        <w:tc>
          <w:tcPr>
            <w:tcW w:w="1046" w:type="pct"/>
            <w:shd w:val="clear" w:color="auto" w:fill="D9D9D9" w:themeFill="background1" w:themeFillShade="D9"/>
          </w:tcPr>
          <w:p w:rsidR="002612FC" w:rsidRPr="0078515E" w:rsidRDefault="002612FC" w:rsidP="0078515E">
            <w:pPr>
              <w:pStyle w:val="Normal1"/>
              <w:spacing w:before="40" w:beforeAutospacing="0" w:after="40" w:afterAutospacing="0"/>
              <w:ind w:left="57" w:right="57"/>
              <w:rPr>
                <w:b/>
                <w:lang w:val="sv-SE"/>
              </w:rPr>
            </w:pPr>
            <w:r w:rsidRPr="0078515E">
              <w:rPr>
                <w:b/>
                <w:lang w:val="sv-SE"/>
              </w:rPr>
              <w:t xml:space="preserve">Processansvar </w:t>
            </w:r>
          </w:p>
        </w:tc>
        <w:tc>
          <w:tcPr>
            <w:tcW w:w="1451" w:type="pct"/>
            <w:shd w:val="clear" w:color="auto" w:fill="D9D9D9" w:themeFill="background1" w:themeFillShade="D9"/>
          </w:tcPr>
          <w:p w:rsidR="002612FC" w:rsidRPr="0078515E" w:rsidRDefault="002612FC" w:rsidP="0078515E">
            <w:pPr>
              <w:pStyle w:val="Normal1"/>
              <w:spacing w:before="40" w:beforeAutospacing="0" w:after="40" w:afterAutospacing="0"/>
              <w:ind w:left="57" w:right="57"/>
              <w:rPr>
                <w:b/>
                <w:lang w:val="sv-SE"/>
              </w:rPr>
            </w:pPr>
            <w:r w:rsidRPr="0078515E">
              <w:rPr>
                <w:b/>
                <w:lang w:val="sv-SE"/>
              </w:rPr>
              <w:t xml:space="preserve">Mottagare av utfall värde </w:t>
            </w:r>
          </w:p>
        </w:tc>
      </w:tr>
      <w:tr w:rsidR="00893D99" w:rsidRPr="00204782" w:rsidTr="0078515E">
        <w:trPr>
          <w:trHeight w:val="547"/>
        </w:trPr>
        <w:tc>
          <w:tcPr>
            <w:tcW w:w="1300" w:type="pct"/>
          </w:tcPr>
          <w:p w:rsidR="002612FC" w:rsidRPr="00204782" w:rsidRDefault="00960902" w:rsidP="00CB16ED">
            <w:pPr>
              <w:spacing w:after="0"/>
            </w:pPr>
            <w:r>
              <w:rPr>
                <w:sz w:val="20"/>
              </w:rPr>
              <w:t>Generisk kärnprocess för vård och omsorg med fokus på Infektionsverktygets informationsbehov</w:t>
            </w:r>
          </w:p>
        </w:tc>
        <w:tc>
          <w:tcPr>
            <w:tcW w:w="1203" w:type="pct"/>
          </w:tcPr>
          <w:p w:rsidR="00960902" w:rsidRDefault="00960902" w:rsidP="00893D99">
            <w:pPr>
              <w:spacing w:after="0"/>
              <w:rPr>
                <w:sz w:val="20"/>
              </w:rPr>
            </w:pPr>
            <w:r>
              <w:rPr>
                <w:sz w:val="20"/>
              </w:rPr>
              <w:t xml:space="preserve">Den process som genererar information åt Infektionsverktyget sammanfaller med den generiska kärnprocessen för vård och omsorg. De processteg som genererar information till Infektionsverktyget har i processen specificerats för att tydliggöra vilka aktiviteter och tillstånd som är aktuella att hålla </w:t>
            </w:r>
            <w:r>
              <w:rPr>
                <w:sz w:val="20"/>
              </w:rPr>
              <w:lastRenderedPageBreak/>
              <w:t>information om.</w:t>
            </w:r>
          </w:p>
          <w:p w:rsidR="00960902" w:rsidRDefault="00960902" w:rsidP="00893D99">
            <w:pPr>
              <w:spacing w:after="0"/>
              <w:rPr>
                <w:sz w:val="20"/>
              </w:rPr>
            </w:pPr>
          </w:p>
          <w:p w:rsidR="002612FC" w:rsidRPr="00204782" w:rsidRDefault="00893D99" w:rsidP="00893D99">
            <w:pPr>
              <w:spacing w:after="0"/>
              <w:rPr>
                <w:sz w:val="20"/>
              </w:rPr>
            </w:pPr>
            <w:r>
              <w:rPr>
                <w:sz w:val="20"/>
              </w:rPr>
              <w:t>Infektionsverktyget håller information om hur</w:t>
            </w:r>
            <w:r w:rsidR="003C72BB">
              <w:rPr>
                <w:sz w:val="20"/>
              </w:rPr>
              <w:t xml:space="preserve"> ett bedömt hälsorelaterat tillstånd</w:t>
            </w:r>
            <w:r>
              <w:rPr>
                <w:sz w:val="20"/>
              </w:rPr>
              <w:t xml:space="preserve">, som ligger till grund för en antibiotikaordination, </w:t>
            </w:r>
            <w:r w:rsidR="003C72BB">
              <w:rPr>
                <w:sz w:val="20"/>
              </w:rPr>
              <w:t>identifieras och hur antibiotikaordinationen skapas.</w:t>
            </w:r>
          </w:p>
        </w:tc>
        <w:tc>
          <w:tcPr>
            <w:tcW w:w="1046" w:type="pct"/>
          </w:tcPr>
          <w:p w:rsidR="002612FC" w:rsidRPr="00204782" w:rsidRDefault="002612FC" w:rsidP="00CB16ED">
            <w:pPr>
              <w:spacing w:after="0"/>
              <w:rPr>
                <w:sz w:val="20"/>
              </w:rPr>
            </w:pPr>
            <w:r>
              <w:rPr>
                <w:sz w:val="20"/>
              </w:rPr>
              <w:lastRenderedPageBreak/>
              <w:t xml:space="preserve">Hälso- och sjukvården, deltagande </w:t>
            </w:r>
            <w:proofErr w:type="spellStart"/>
            <w:r>
              <w:rPr>
                <w:sz w:val="20"/>
              </w:rPr>
              <w:t>ordinatörer</w:t>
            </w:r>
            <w:proofErr w:type="spellEnd"/>
          </w:p>
        </w:tc>
        <w:tc>
          <w:tcPr>
            <w:tcW w:w="1451" w:type="pct"/>
          </w:tcPr>
          <w:p w:rsidR="002612FC" w:rsidRPr="00204782" w:rsidRDefault="002612FC" w:rsidP="00D15A7B">
            <w:pPr>
              <w:spacing w:after="0"/>
              <w:rPr>
                <w:sz w:val="20"/>
              </w:rPr>
            </w:pPr>
            <w:r>
              <w:rPr>
                <w:sz w:val="20"/>
              </w:rPr>
              <w:t>Patienten erhåller det primära värdet av processen (effekt på hälsobehov), men sekundärmottagare är hälso- och sjukvården, eftersom processen också genererar information so</w:t>
            </w:r>
            <w:r w:rsidR="00E1606F">
              <w:rPr>
                <w:sz w:val="20"/>
              </w:rPr>
              <w:t xml:space="preserve">m kan analyseras i Infektionsverktyget </w:t>
            </w:r>
            <w:r w:rsidR="00D15A7B">
              <w:rPr>
                <w:sz w:val="20"/>
              </w:rPr>
              <w:t xml:space="preserve">så </w:t>
            </w:r>
            <w:r w:rsidR="00E1606F">
              <w:rPr>
                <w:sz w:val="20"/>
              </w:rPr>
              <w:t xml:space="preserve">att processen </w:t>
            </w:r>
            <w:r w:rsidR="00D15A7B">
              <w:rPr>
                <w:sz w:val="20"/>
              </w:rPr>
              <w:t xml:space="preserve">kan förbättras </w:t>
            </w:r>
            <w:r w:rsidR="00E1606F">
              <w:rPr>
                <w:sz w:val="20"/>
              </w:rPr>
              <w:t>ytterligare</w:t>
            </w:r>
          </w:p>
        </w:tc>
      </w:tr>
    </w:tbl>
    <w:p w:rsidR="00017761" w:rsidRDefault="00017761" w:rsidP="00017761"/>
    <w:p w:rsidR="00373166" w:rsidRDefault="00373166" w:rsidP="00373166">
      <w:pPr>
        <w:pStyle w:val="Beskrivning"/>
        <w:rPr>
          <w:rStyle w:val="Betoning"/>
          <w:b/>
          <w:sz w:val="24"/>
          <w:szCs w:val="24"/>
        </w:rPr>
      </w:pPr>
      <w:r w:rsidRPr="00204782">
        <w:rPr>
          <w:rStyle w:val="Betoning"/>
          <w:b/>
          <w:sz w:val="24"/>
          <w:szCs w:val="24"/>
        </w:rPr>
        <w:t>Processteg</w:t>
      </w:r>
    </w:p>
    <w:p w:rsidR="00373166" w:rsidRPr="00373166" w:rsidRDefault="00373166" w:rsidP="00373166">
      <w:r>
        <w:t xml:space="preserve">Nedan beskrivs endast de processteg som är av intresse för Infektionsverktyget. </w:t>
      </w:r>
      <w:r w:rsidR="00E1606F">
        <w:t xml:space="preserve">Sist i beskrivningen anges på vilket sätt Infektionsverktyget interagerar med respektive aktivitet. </w:t>
      </w:r>
      <w:r>
        <w:t>Övriga delar i ordinationsprocessen är inte del av detta projekt.</w:t>
      </w:r>
    </w:p>
    <w:tbl>
      <w:tblPr>
        <w:tblW w:w="102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64"/>
        <w:gridCol w:w="2559"/>
        <w:gridCol w:w="2225"/>
        <w:gridCol w:w="2657"/>
      </w:tblGrid>
      <w:tr w:rsidR="00E1606F" w:rsidRPr="0078515E" w:rsidTr="00E1606F">
        <w:trPr>
          <w:trHeight w:val="380"/>
        </w:trPr>
        <w:tc>
          <w:tcPr>
            <w:tcW w:w="1354" w:type="pct"/>
            <w:shd w:val="clear" w:color="auto" w:fill="D9D9D9"/>
          </w:tcPr>
          <w:p w:rsidR="00373166" w:rsidRPr="0078515E" w:rsidRDefault="00373166" w:rsidP="0078515E">
            <w:pPr>
              <w:pStyle w:val="Normal1"/>
              <w:spacing w:before="40" w:beforeAutospacing="0" w:after="40" w:afterAutospacing="0"/>
              <w:ind w:left="57" w:right="57"/>
              <w:rPr>
                <w:b/>
                <w:lang w:val="sv-SE"/>
              </w:rPr>
            </w:pPr>
            <w:r w:rsidRPr="0078515E">
              <w:rPr>
                <w:b/>
                <w:lang w:val="sv-SE"/>
              </w:rPr>
              <w:t>Namn/beteckning</w:t>
            </w:r>
          </w:p>
        </w:tc>
        <w:tc>
          <w:tcPr>
            <w:tcW w:w="1254" w:type="pct"/>
            <w:shd w:val="clear" w:color="auto" w:fill="D9D9D9"/>
          </w:tcPr>
          <w:p w:rsidR="00373166" w:rsidRPr="0078515E" w:rsidRDefault="00373166" w:rsidP="0078515E">
            <w:pPr>
              <w:pStyle w:val="Normal1"/>
              <w:spacing w:before="40" w:beforeAutospacing="0" w:after="40" w:afterAutospacing="0"/>
              <w:ind w:left="57" w:right="57"/>
              <w:rPr>
                <w:b/>
                <w:lang w:val="sv-SE"/>
              </w:rPr>
            </w:pPr>
            <w:r w:rsidRPr="0078515E">
              <w:rPr>
                <w:b/>
                <w:lang w:val="sv-SE"/>
              </w:rPr>
              <w:t>Beskrivning</w:t>
            </w:r>
          </w:p>
        </w:tc>
        <w:tc>
          <w:tcPr>
            <w:tcW w:w="1090" w:type="pct"/>
            <w:shd w:val="clear" w:color="auto" w:fill="D9D9D9"/>
          </w:tcPr>
          <w:p w:rsidR="00373166" w:rsidRPr="0078515E" w:rsidRDefault="00373166" w:rsidP="0078515E">
            <w:pPr>
              <w:pStyle w:val="Normal1"/>
              <w:spacing w:before="40" w:beforeAutospacing="0" w:after="40" w:afterAutospacing="0"/>
              <w:ind w:left="57" w:right="57"/>
              <w:rPr>
                <w:b/>
                <w:lang w:val="sv-SE"/>
              </w:rPr>
            </w:pPr>
            <w:r w:rsidRPr="0078515E">
              <w:rPr>
                <w:b/>
                <w:lang w:val="sv-SE"/>
              </w:rPr>
              <w:t xml:space="preserve">Värde in </w:t>
            </w:r>
          </w:p>
        </w:tc>
        <w:tc>
          <w:tcPr>
            <w:tcW w:w="1302" w:type="pct"/>
            <w:shd w:val="clear" w:color="auto" w:fill="D9D9D9"/>
          </w:tcPr>
          <w:p w:rsidR="00373166" w:rsidRPr="0078515E" w:rsidRDefault="00373166" w:rsidP="0078515E">
            <w:pPr>
              <w:pStyle w:val="Normal1"/>
              <w:spacing w:before="40" w:beforeAutospacing="0" w:after="40" w:afterAutospacing="0"/>
              <w:ind w:left="57" w:right="57"/>
              <w:rPr>
                <w:b/>
                <w:lang w:val="sv-SE"/>
              </w:rPr>
            </w:pPr>
            <w:r w:rsidRPr="0078515E">
              <w:rPr>
                <w:b/>
                <w:lang w:val="sv-SE"/>
              </w:rPr>
              <w:t xml:space="preserve">Värde ut </w:t>
            </w:r>
          </w:p>
        </w:tc>
      </w:tr>
      <w:tr w:rsidR="00E1606F" w:rsidRPr="00204782" w:rsidTr="00E1606F">
        <w:trPr>
          <w:trHeight w:val="775"/>
        </w:trPr>
        <w:tc>
          <w:tcPr>
            <w:tcW w:w="1354" w:type="pct"/>
          </w:tcPr>
          <w:p w:rsidR="00373166" w:rsidRPr="00F82F28" w:rsidRDefault="00373166" w:rsidP="00CB16ED">
            <w:pPr>
              <w:rPr>
                <w:sz w:val="20"/>
              </w:rPr>
            </w:pPr>
            <w:r w:rsidRPr="00F82F28">
              <w:rPr>
                <w:sz w:val="20"/>
              </w:rPr>
              <w:t>Genomföra infektionsidentifierande aktiviteter</w:t>
            </w:r>
          </w:p>
        </w:tc>
        <w:tc>
          <w:tcPr>
            <w:tcW w:w="1254" w:type="pct"/>
          </w:tcPr>
          <w:p w:rsidR="00373166" w:rsidRDefault="00F82F28" w:rsidP="00E1606F">
            <w:pPr>
              <w:rPr>
                <w:sz w:val="20"/>
              </w:rPr>
            </w:pPr>
            <w:r>
              <w:rPr>
                <w:sz w:val="20"/>
              </w:rPr>
              <w:t>I detta steg görs ett antal aktiviteter för att utr</w:t>
            </w:r>
            <w:r w:rsidR="00E1606F">
              <w:rPr>
                <w:sz w:val="20"/>
              </w:rPr>
              <w:t xml:space="preserve">eda om en infektion föreligger. </w:t>
            </w:r>
          </w:p>
          <w:p w:rsidR="00E1606F" w:rsidRDefault="00E1606F" w:rsidP="00E1606F">
            <w:pPr>
              <w:rPr>
                <w:sz w:val="20"/>
              </w:rPr>
            </w:pPr>
            <w:r>
              <w:rPr>
                <w:sz w:val="20"/>
              </w:rPr>
              <w:t>Exempel:</w:t>
            </w:r>
            <w:r w:rsidR="00960902">
              <w:rPr>
                <w:sz w:val="20"/>
              </w:rPr>
              <w:t xml:space="preserve"> </w:t>
            </w:r>
            <w:r>
              <w:rPr>
                <w:sz w:val="20"/>
              </w:rPr>
              <w:t>Laboratorieundersökningar i syfte att påvisa t.ex. Clostridium eller urinvägsinfektion.</w:t>
            </w:r>
          </w:p>
          <w:p w:rsidR="00E1606F" w:rsidRPr="001D5943" w:rsidRDefault="00E1606F" w:rsidP="00E1606F">
            <w:pPr>
              <w:rPr>
                <w:sz w:val="20"/>
              </w:rPr>
            </w:pPr>
            <w:r>
              <w:rPr>
                <w:sz w:val="20"/>
              </w:rPr>
              <w:t xml:space="preserve">Infektionsverktyget: </w:t>
            </w:r>
            <w:r w:rsidR="000E21CB">
              <w:rPr>
                <w:sz w:val="20"/>
              </w:rPr>
              <w:t xml:space="preserve">Information om </w:t>
            </w:r>
            <w:r>
              <w:rPr>
                <w:sz w:val="20"/>
              </w:rPr>
              <w:t>aktiviteter</w:t>
            </w:r>
            <w:r w:rsidR="000E21CB">
              <w:rPr>
                <w:sz w:val="20"/>
              </w:rPr>
              <w:t>na</w:t>
            </w:r>
            <w:r>
              <w:rPr>
                <w:sz w:val="20"/>
              </w:rPr>
              <w:t xml:space="preserve"> lagras och analyseras i Infektionsverktyget.</w:t>
            </w:r>
          </w:p>
        </w:tc>
        <w:tc>
          <w:tcPr>
            <w:tcW w:w="1090" w:type="pct"/>
          </w:tcPr>
          <w:p w:rsidR="00373166" w:rsidRPr="00204782" w:rsidRDefault="00373166" w:rsidP="000F2465">
            <w:pPr>
              <w:tabs>
                <w:tab w:val="left" w:pos="1171"/>
              </w:tabs>
              <w:rPr>
                <w:sz w:val="20"/>
              </w:rPr>
            </w:pPr>
            <w:r>
              <w:rPr>
                <w:sz w:val="20"/>
              </w:rPr>
              <w:t xml:space="preserve"> </w:t>
            </w:r>
            <w:r w:rsidR="00D9048B">
              <w:rPr>
                <w:sz w:val="20"/>
              </w:rPr>
              <w:t xml:space="preserve">Aktivitetsplan för </w:t>
            </w:r>
            <w:proofErr w:type="spellStart"/>
            <w:r w:rsidR="00D9048B">
              <w:rPr>
                <w:sz w:val="20"/>
              </w:rPr>
              <w:t>tillståndsindentifierande</w:t>
            </w:r>
            <w:proofErr w:type="spellEnd"/>
            <w:r w:rsidR="00D9048B">
              <w:rPr>
                <w:sz w:val="20"/>
              </w:rPr>
              <w:t xml:space="preserve"> aktiviteter</w:t>
            </w:r>
          </w:p>
        </w:tc>
        <w:tc>
          <w:tcPr>
            <w:tcW w:w="1302" w:type="pct"/>
          </w:tcPr>
          <w:p w:rsidR="00373166" w:rsidRPr="00204782" w:rsidRDefault="00F82F28" w:rsidP="00CB16ED">
            <w:pPr>
              <w:rPr>
                <w:sz w:val="20"/>
              </w:rPr>
            </w:pPr>
            <w:r>
              <w:rPr>
                <w:sz w:val="20"/>
              </w:rPr>
              <w:t>Bedömt hälsorelaterat tillstånd</w:t>
            </w:r>
          </w:p>
          <w:p w:rsidR="00373166" w:rsidRPr="00204782" w:rsidRDefault="00373166" w:rsidP="00CB16ED">
            <w:pPr>
              <w:rPr>
                <w:sz w:val="20"/>
              </w:rPr>
            </w:pPr>
          </w:p>
        </w:tc>
      </w:tr>
      <w:tr w:rsidR="00E1606F" w:rsidRPr="00204782" w:rsidTr="00E1606F">
        <w:trPr>
          <w:trHeight w:val="775"/>
        </w:trPr>
        <w:tc>
          <w:tcPr>
            <w:tcW w:w="1354" w:type="pct"/>
          </w:tcPr>
          <w:p w:rsidR="00373166" w:rsidRPr="00F82F28" w:rsidRDefault="00373166" w:rsidP="001A77D8">
            <w:pPr>
              <w:rPr>
                <w:sz w:val="20"/>
              </w:rPr>
            </w:pPr>
            <w:r w:rsidRPr="00F82F28">
              <w:rPr>
                <w:sz w:val="20"/>
              </w:rPr>
              <w:t xml:space="preserve">Bedöma om tillståndet utgör en orsak </w:t>
            </w:r>
            <w:r w:rsidR="001A77D8">
              <w:rPr>
                <w:sz w:val="20"/>
              </w:rPr>
              <w:t>till</w:t>
            </w:r>
            <w:r w:rsidR="001A77D8" w:rsidRPr="00F82F28">
              <w:rPr>
                <w:sz w:val="20"/>
              </w:rPr>
              <w:t xml:space="preserve"> </w:t>
            </w:r>
            <w:r w:rsidRPr="00F82F28">
              <w:rPr>
                <w:sz w:val="20"/>
              </w:rPr>
              <w:t>antibiotika</w:t>
            </w:r>
            <w:r w:rsidR="00D15A7B">
              <w:rPr>
                <w:sz w:val="20"/>
              </w:rPr>
              <w:t>ordination</w:t>
            </w:r>
            <w:r w:rsidRPr="00F82F28">
              <w:rPr>
                <w:sz w:val="20"/>
              </w:rPr>
              <w:t xml:space="preserve"> eller </w:t>
            </w:r>
            <w:proofErr w:type="gramStart"/>
            <w:r w:rsidRPr="00F82F28">
              <w:rPr>
                <w:sz w:val="20"/>
              </w:rPr>
              <w:t>ej</w:t>
            </w:r>
            <w:proofErr w:type="gramEnd"/>
          </w:p>
        </w:tc>
        <w:tc>
          <w:tcPr>
            <w:tcW w:w="1254" w:type="pct"/>
          </w:tcPr>
          <w:p w:rsidR="00E1606F" w:rsidRDefault="00F82F28" w:rsidP="00CB16ED">
            <w:pPr>
              <w:rPr>
                <w:sz w:val="20"/>
              </w:rPr>
            </w:pPr>
            <w:r>
              <w:rPr>
                <w:sz w:val="20"/>
              </w:rPr>
              <w:t xml:space="preserve">I detta steg görs en bedömning om det bedömda hälsorelaterade tillståndet utgör en orsak för </w:t>
            </w:r>
            <w:r>
              <w:rPr>
                <w:sz w:val="20"/>
              </w:rPr>
              <w:lastRenderedPageBreak/>
              <w:t xml:space="preserve">antibiotikaordination eller </w:t>
            </w:r>
            <w:proofErr w:type="gramStart"/>
            <w:r>
              <w:rPr>
                <w:sz w:val="20"/>
              </w:rPr>
              <w:t>ej</w:t>
            </w:r>
            <w:proofErr w:type="gramEnd"/>
            <w:r>
              <w:rPr>
                <w:sz w:val="20"/>
              </w:rPr>
              <w:t>.</w:t>
            </w:r>
          </w:p>
          <w:p w:rsidR="00960902" w:rsidRPr="001D5943" w:rsidRDefault="00960902" w:rsidP="00960902">
            <w:pPr>
              <w:rPr>
                <w:sz w:val="20"/>
              </w:rPr>
            </w:pPr>
            <w:r>
              <w:rPr>
                <w:sz w:val="20"/>
              </w:rPr>
              <w:t>Infektionsverktyget: Information om de tillstånd som utgör en orsak för antibiotikaordination lagras och analyseras i Infektionsverktyget.</w:t>
            </w:r>
          </w:p>
        </w:tc>
        <w:tc>
          <w:tcPr>
            <w:tcW w:w="1090" w:type="pct"/>
          </w:tcPr>
          <w:p w:rsidR="00373166" w:rsidRPr="00204782" w:rsidRDefault="00F82F28" w:rsidP="00CB16ED">
            <w:pPr>
              <w:tabs>
                <w:tab w:val="left" w:pos="1171"/>
              </w:tabs>
              <w:rPr>
                <w:sz w:val="20"/>
              </w:rPr>
            </w:pPr>
            <w:r>
              <w:rPr>
                <w:sz w:val="20"/>
              </w:rPr>
              <w:lastRenderedPageBreak/>
              <w:t>Bedömt hälsorelaterat tillstånd</w:t>
            </w:r>
            <w:r w:rsidR="00373166">
              <w:rPr>
                <w:sz w:val="20"/>
              </w:rPr>
              <w:t xml:space="preserve"> </w:t>
            </w:r>
          </w:p>
        </w:tc>
        <w:tc>
          <w:tcPr>
            <w:tcW w:w="1302" w:type="pct"/>
          </w:tcPr>
          <w:p w:rsidR="00F82F28" w:rsidRPr="00F82F28" w:rsidRDefault="00F82F28" w:rsidP="00F82F28">
            <w:pPr>
              <w:spacing w:after="0"/>
              <w:rPr>
                <w:sz w:val="20"/>
              </w:rPr>
            </w:pPr>
            <w:r w:rsidRPr="00F82F28">
              <w:rPr>
                <w:sz w:val="20"/>
              </w:rPr>
              <w:t>Hälsoproblem</w:t>
            </w:r>
          </w:p>
          <w:p w:rsidR="00F82F28" w:rsidRPr="00F82F28" w:rsidRDefault="00F82F28" w:rsidP="00F82F28">
            <w:pPr>
              <w:spacing w:after="0"/>
              <w:rPr>
                <w:sz w:val="20"/>
              </w:rPr>
            </w:pPr>
            <w:r w:rsidRPr="00F82F28">
              <w:rPr>
                <w:sz w:val="20"/>
              </w:rPr>
              <w:t>(hälsorelaterat tillstånd)</w:t>
            </w:r>
          </w:p>
          <w:p w:rsidR="00F82F28" w:rsidRPr="00F82F28" w:rsidRDefault="00F82F28" w:rsidP="00F82F28">
            <w:pPr>
              <w:spacing w:after="0"/>
              <w:rPr>
                <w:sz w:val="20"/>
              </w:rPr>
            </w:pPr>
            <w:r w:rsidRPr="00F82F28">
              <w:rPr>
                <w:sz w:val="20"/>
              </w:rPr>
              <w:t xml:space="preserve">som inte är orsak för ordinering </w:t>
            </w:r>
          </w:p>
          <w:p w:rsidR="00F82F28" w:rsidRDefault="00F82F28" w:rsidP="00F82F28">
            <w:pPr>
              <w:spacing w:after="0"/>
              <w:rPr>
                <w:sz w:val="20"/>
              </w:rPr>
            </w:pPr>
            <w:r w:rsidRPr="00F82F28">
              <w:rPr>
                <w:sz w:val="20"/>
              </w:rPr>
              <w:lastRenderedPageBreak/>
              <w:t>av antibiotika</w:t>
            </w:r>
          </w:p>
          <w:p w:rsidR="00F82F28" w:rsidRDefault="00F82F28" w:rsidP="00F82F28">
            <w:pPr>
              <w:spacing w:after="0"/>
              <w:rPr>
                <w:sz w:val="20"/>
              </w:rPr>
            </w:pPr>
          </w:p>
          <w:p w:rsidR="00F82F28" w:rsidRDefault="00F82F28" w:rsidP="00F82F28">
            <w:pPr>
              <w:spacing w:after="0"/>
              <w:rPr>
                <w:sz w:val="20"/>
              </w:rPr>
            </w:pPr>
            <w:r>
              <w:rPr>
                <w:sz w:val="20"/>
              </w:rPr>
              <w:t>eller</w:t>
            </w:r>
          </w:p>
          <w:p w:rsidR="00F82F28" w:rsidRDefault="00F82F28" w:rsidP="00F82F28">
            <w:pPr>
              <w:spacing w:after="0"/>
              <w:rPr>
                <w:sz w:val="20"/>
              </w:rPr>
            </w:pPr>
          </w:p>
          <w:p w:rsidR="00F82F28" w:rsidRPr="00F82F28" w:rsidRDefault="00F82F28" w:rsidP="00F82F28">
            <w:pPr>
              <w:spacing w:after="0"/>
              <w:rPr>
                <w:sz w:val="20"/>
              </w:rPr>
            </w:pPr>
            <w:r w:rsidRPr="00F82F28">
              <w:rPr>
                <w:sz w:val="20"/>
              </w:rPr>
              <w:t>Hälsoproblem</w:t>
            </w:r>
          </w:p>
          <w:p w:rsidR="00F82F28" w:rsidRPr="00F82F28" w:rsidRDefault="00F82F28" w:rsidP="00F82F28">
            <w:pPr>
              <w:spacing w:after="0"/>
              <w:rPr>
                <w:sz w:val="20"/>
              </w:rPr>
            </w:pPr>
            <w:r w:rsidRPr="00F82F28">
              <w:rPr>
                <w:sz w:val="20"/>
              </w:rPr>
              <w:t>(hälsorelaterat tillstånd)</w:t>
            </w:r>
          </w:p>
          <w:p w:rsidR="00F82F28" w:rsidRPr="00F82F28" w:rsidRDefault="00F82F28" w:rsidP="00F82F28">
            <w:pPr>
              <w:spacing w:after="0"/>
              <w:rPr>
                <w:sz w:val="20"/>
              </w:rPr>
            </w:pPr>
            <w:r w:rsidRPr="00F82F28">
              <w:rPr>
                <w:sz w:val="20"/>
              </w:rPr>
              <w:t xml:space="preserve">som är orsak för </w:t>
            </w:r>
          </w:p>
          <w:p w:rsidR="00373166" w:rsidRPr="00204782" w:rsidRDefault="00F82F28" w:rsidP="00F82F28">
            <w:pPr>
              <w:spacing w:after="0"/>
              <w:rPr>
                <w:sz w:val="20"/>
              </w:rPr>
            </w:pPr>
            <w:r w:rsidRPr="00F82F28">
              <w:rPr>
                <w:sz w:val="20"/>
              </w:rPr>
              <w:t>ordinering av antibiotika</w:t>
            </w:r>
          </w:p>
        </w:tc>
      </w:tr>
      <w:tr w:rsidR="00E1606F" w:rsidRPr="00204782" w:rsidTr="00E1606F">
        <w:trPr>
          <w:trHeight w:val="775"/>
        </w:trPr>
        <w:tc>
          <w:tcPr>
            <w:tcW w:w="1354" w:type="pct"/>
          </w:tcPr>
          <w:p w:rsidR="00F51CC2" w:rsidRPr="00F82F28" w:rsidRDefault="00F51CC2" w:rsidP="00CB16ED">
            <w:pPr>
              <w:rPr>
                <w:sz w:val="20"/>
              </w:rPr>
            </w:pPr>
            <w:r w:rsidRPr="00F51CC2">
              <w:rPr>
                <w:sz w:val="20"/>
              </w:rPr>
              <w:lastRenderedPageBreak/>
              <w:t>Bedöma vilket ordinationsbehov som föreligger</w:t>
            </w:r>
          </w:p>
        </w:tc>
        <w:tc>
          <w:tcPr>
            <w:tcW w:w="1254" w:type="pct"/>
          </w:tcPr>
          <w:p w:rsidR="00F51CC2" w:rsidRDefault="00BF740C" w:rsidP="00CB16ED">
            <w:pPr>
              <w:rPr>
                <w:sz w:val="20"/>
              </w:rPr>
            </w:pPr>
            <w:r>
              <w:rPr>
                <w:sz w:val="20"/>
              </w:rPr>
              <w:t>I detta steg görs en bedömning av vilka antibiotikaordinationer som det finns behov av.</w:t>
            </w:r>
          </w:p>
        </w:tc>
        <w:tc>
          <w:tcPr>
            <w:tcW w:w="1090" w:type="pct"/>
          </w:tcPr>
          <w:p w:rsidR="00BF740C" w:rsidRPr="00F82F28" w:rsidRDefault="00BF740C" w:rsidP="00BF740C">
            <w:pPr>
              <w:spacing w:after="0"/>
              <w:rPr>
                <w:sz w:val="20"/>
              </w:rPr>
            </w:pPr>
            <w:r w:rsidRPr="00F82F28">
              <w:rPr>
                <w:sz w:val="20"/>
              </w:rPr>
              <w:t>Hälsoproblem</w:t>
            </w:r>
          </w:p>
          <w:p w:rsidR="00BF740C" w:rsidRPr="00F82F28" w:rsidRDefault="00BF740C" w:rsidP="00BF740C">
            <w:pPr>
              <w:spacing w:after="0"/>
              <w:rPr>
                <w:sz w:val="20"/>
              </w:rPr>
            </w:pPr>
            <w:r w:rsidRPr="00F82F28">
              <w:rPr>
                <w:sz w:val="20"/>
              </w:rPr>
              <w:t>(hälsorelaterat tillstånd)</w:t>
            </w:r>
          </w:p>
          <w:p w:rsidR="00F85BA9" w:rsidRDefault="00BF740C">
            <w:pPr>
              <w:spacing w:after="0"/>
              <w:rPr>
                <w:sz w:val="20"/>
              </w:rPr>
            </w:pPr>
            <w:r w:rsidRPr="00F82F28">
              <w:rPr>
                <w:sz w:val="20"/>
              </w:rPr>
              <w:t xml:space="preserve">som är orsak </w:t>
            </w:r>
            <w:r w:rsidR="00517073">
              <w:rPr>
                <w:sz w:val="20"/>
              </w:rPr>
              <w:t>till</w:t>
            </w:r>
            <w:r w:rsidRPr="00F82F28">
              <w:rPr>
                <w:sz w:val="20"/>
              </w:rPr>
              <w:t xml:space="preserve"> antibiotika</w:t>
            </w:r>
            <w:r w:rsidR="00517073">
              <w:rPr>
                <w:sz w:val="20"/>
              </w:rPr>
              <w:t>ordination</w:t>
            </w:r>
          </w:p>
        </w:tc>
        <w:tc>
          <w:tcPr>
            <w:tcW w:w="1302" w:type="pct"/>
          </w:tcPr>
          <w:p w:rsidR="00F51CC2" w:rsidRPr="00F51CC2" w:rsidRDefault="00F51CC2" w:rsidP="00F51CC2">
            <w:pPr>
              <w:spacing w:after="0"/>
              <w:rPr>
                <w:sz w:val="20"/>
              </w:rPr>
            </w:pPr>
            <w:r w:rsidRPr="00F51CC2">
              <w:rPr>
                <w:sz w:val="20"/>
              </w:rPr>
              <w:t xml:space="preserve">Bedömt </w:t>
            </w:r>
          </w:p>
          <w:p w:rsidR="00F51CC2" w:rsidRPr="00F51CC2" w:rsidRDefault="00F51CC2" w:rsidP="00F51CC2">
            <w:pPr>
              <w:spacing w:after="0"/>
              <w:rPr>
                <w:sz w:val="20"/>
              </w:rPr>
            </w:pPr>
            <w:r w:rsidRPr="00F51CC2">
              <w:rPr>
                <w:sz w:val="20"/>
              </w:rPr>
              <w:t>behov av antibiotika-</w:t>
            </w:r>
          </w:p>
          <w:p w:rsidR="00F51CC2" w:rsidRPr="00F82F28" w:rsidRDefault="00F51CC2" w:rsidP="00F51CC2">
            <w:pPr>
              <w:spacing w:after="0"/>
              <w:rPr>
                <w:sz w:val="20"/>
              </w:rPr>
            </w:pPr>
            <w:r w:rsidRPr="00F51CC2">
              <w:rPr>
                <w:sz w:val="20"/>
              </w:rPr>
              <w:t>ordination</w:t>
            </w:r>
          </w:p>
        </w:tc>
      </w:tr>
      <w:tr w:rsidR="00E1606F" w:rsidRPr="00204782" w:rsidTr="00E1606F">
        <w:trPr>
          <w:trHeight w:val="775"/>
        </w:trPr>
        <w:tc>
          <w:tcPr>
            <w:tcW w:w="1354" w:type="pct"/>
          </w:tcPr>
          <w:p w:rsidR="00F51CC2" w:rsidRPr="00F51CC2" w:rsidRDefault="00F51CC2" w:rsidP="00F51CC2">
            <w:pPr>
              <w:rPr>
                <w:sz w:val="20"/>
              </w:rPr>
            </w:pPr>
            <w:r w:rsidRPr="00F51CC2">
              <w:rPr>
                <w:sz w:val="20"/>
              </w:rPr>
              <w:t>Skapa antibiotikaordination</w:t>
            </w:r>
          </w:p>
        </w:tc>
        <w:tc>
          <w:tcPr>
            <w:tcW w:w="1254" w:type="pct"/>
          </w:tcPr>
          <w:p w:rsidR="00F51CC2" w:rsidRDefault="00BF740C" w:rsidP="00CB16ED">
            <w:pPr>
              <w:rPr>
                <w:sz w:val="20"/>
              </w:rPr>
            </w:pPr>
            <w:r>
              <w:rPr>
                <w:sz w:val="20"/>
              </w:rPr>
              <w:t>I detta steg skapas en antibiotikaordination.</w:t>
            </w:r>
          </w:p>
          <w:p w:rsidR="00EE484A" w:rsidRDefault="00B84EFE" w:rsidP="001E7674">
            <w:pPr>
              <w:rPr>
                <w:sz w:val="20"/>
              </w:rPr>
            </w:pPr>
            <w:r>
              <w:rPr>
                <w:sz w:val="20"/>
              </w:rPr>
              <w:t>I</w:t>
            </w:r>
            <w:r w:rsidR="001E7674">
              <w:rPr>
                <w:sz w:val="20"/>
              </w:rPr>
              <w:t>n</w:t>
            </w:r>
            <w:r w:rsidR="00EE484A">
              <w:rPr>
                <w:sz w:val="20"/>
              </w:rPr>
              <w:t xml:space="preserve">fektionsverktyget: </w:t>
            </w:r>
            <w:r w:rsidR="001E7674">
              <w:rPr>
                <w:sz w:val="20"/>
              </w:rPr>
              <w:t xml:space="preserve">Infektionsverktyget bidrar med anvisningar för vilken information som är nödvändig, ur Infektionsverktygets perspektiv, att dokumentera i samband med ordinationen. Detta för att möjliggöra att relevant information kan lagras i Infektionsverktyget. </w:t>
            </w:r>
          </w:p>
        </w:tc>
        <w:tc>
          <w:tcPr>
            <w:tcW w:w="1090" w:type="pct"/>
          </w:tcPr>
          <w:p w:rsidR="00B84EFE" w:rsidRPr="00F51CC2" w:rsidRDefault="00B84EFE" w:rsidP="00B84EFE">
            <w:pPr>
              <w:spacing w:after="0"/>
              <w:rPr>
                <w:sz w:val="20"/>
              </w:rPr>
            </w:pPr>
            <w:r w:rsidRPr="00F51CC2">
              <w:rPr>
                <w:sz w:val="20"/>
              </w:rPr>
              <w:t xml:space="preserve">Bedömt </w:t>
            </w:r>
          </w:p>
          <w:p w:rsidR="00B84EFE" w:rsidRPr="00F51CC2" w:rsidRDefault="00B84EFE" w:rsidP="00B84EFE">
            <w:pPr>
              <w:spacing w:after="0"/>
              <w:rPr>
                <w:sz w:val="20"/>
              </w:rPr>
            </w:pPr>
            <w:r w:rsidRPr="00F51CC2">
              <w:rPr>
                <w:sz w:val="20"/>
              </w:rPr>
              <w:t>behov av antibiotika-</w:t>
            </w:r>
          </w:p>
          <w:p w:rsidR="00F51CC2" w:rsidRDefault="00B84EFE" w:rsidP="00B84EFE">
            <w:pPr>
              <w:tabs>
                <w:tab w:val="left" w:pos="1171"/>
              </w:tabs>
              <w:rPr>
                <w:sz w:val="20"/>
              </w:rPr>
            </w:pPr>
            <w:r w:rsidRPr="00F51CC2">
              <w:rPr>
                <w:sz w:val="20"/>
              </w:rPr>
              <w:t>ordination</w:t>
            </w:r>
          </w:p>
        </w:tc>
        <w:tc>
          <w:tcPr>
            <w:tcW w:w="1302" w:type="pct"/>
          </w:tcPr>
          <w:p w:rsidR="00F51CC2" w:rsidRPr="00F82F28" w:rsidRDefault="00F51CC2" w:rsidP="00F82F28">
            <w:pPr>
              <w:spacing w:after="0"/>
              <w:rPr>
                <w:sz w:val="20"/>
              </w:rPr>
            </w:pPr>
            <w:r w:rsidRPr="00F51CC2">
              <w:rPr>
                <w:sz w:val="20"/>
              </w:rPr>
              <w:t>Antibiotikaordination</w:t>
            </w:r>
          </w:p>
        </w:tc>
      </w:tr>
    </w:tbl>
    <w:p w:rsidR="007D200B" w:rsidRDefault="007D200B">
      <w:pPr>
        <w:spacing w:after="0"/>
        <w:rPr>
          <w:rStyle w:val="Betoning"/>
          <w:b/>
          <w:i w:val="0"/>
          <w:iCs w:val="0"/>
          <w:szCs w:val="24"/>
        </w:rPr>
      </w:pPr>
      <w:r>
        <w:rPr>
          <w:rStyle w:val="Betoning"/>
          <w:b/>
          <w:szCs w:val="24"/>
        </w:rPr>
        <w:br w:type="page"/>
      </w:r>
    </w:p>
    <w:p w:rsidR="00376C68" w:rsidRPr="00151805" w:rsidRDefault="000D5525" w:rsidP="00151805">
      <w:pPr>
        <w:pStyle w:val="Beskrivning"/>
        <w:rPr>
          <w:rStyle w:val="Betoning"/>
          <w:b/>
          <w:sz w:val="24"/>
          <w:szCs w:val="24"/>
        </w:rPr>
      </w:pPr>
      <w:r w:rsidRPr="00151805">
        <w:rPr>
          <w:rStyle w:val="Betoning"/>
          <w:b/>
          <w:sz w:val="24"/>
          <w:szCs w:val="24"/>
        </w:rPr>
        <w:lastRenderedPageBreak/>
        <w:t>Förädlingsvärde</w:t>
      </w:r>
    </w:p>
    <w:tbl>
      <w:tblPr>
        <w:tblW w:w="124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9"/>
        <w:gridCol w:w="3120"/>
        <w:gridCol w:w="2976"/>
        <w:gridCol w:w="2976"/>
      </w:tblGrid>
      <w:tr w:rsidR="002545D6" w:rsidRPr="0078515E" w:rsidTr="001D40F4">
        <w:trPr>
          <w:trHeight w:val="294"/>
        </w:trPr>
        <w:tc>
          <w:tcPr>
            <w:tcW w:w="1354" w:type="pct"/>
            <w:shd w:val="clear" w:color="auto" w:fill="D9D9D9"/>
          </w:tcPr>
          <w:p w:rsidR="002545D6" w:rsidRPr="0078515E" w:rsidRDefault="002545D6" w:rsidP="0078515E">
            <w:pPr>
              <w:pStyle w:val="Normal1"/>
              <w:spacing w:before="40" w:beforeAutospacing="0" w:after="40" w:afterAutospacing="0"/>
              <w:ind w:left="57" w:right="57"/>
              <w:rPr>
                <w:b/>
                <w:lang w:val="sv-SE"/>
              </w:rPr>
            </w:pPr>
            <w:r w:rsidRPr="0078515E">
              <w:rPr>
                <w:b/>
                <w:lang w:val="sv-SE"/>
              </w:rPr>
              <w:t>Namn</w:t>
            </w:r>
          </w:p>
        </w:tc>
        <w:tc>
          <w:tcPr>
            <w:tcW w:w="1254" w:type="pct"/>
            <w:shd w:val="clear" w:color="auto" w:fill="D9D9D9"/>
          </w:tcPr>
          <w:p w:rsidR="002545D6" w:rsidRPr="0078515E" w:rsidRDefault="002545D6" w:rsidP="0078515E">
            <w:pPr>
              <w:pStyle w:val="Normal1"/>
              <w:spacing w:before="40" w:beforeAutospacing="0" w:after="40" w:afterAutospacing="0"/>
              <w:ind w:left="57" w:right="57"/>
              <w:rPr>
                <w:b/>
                <w:lang w:val="sv-SE"/>
              </w:rPr>
            </w:pPr>
            <w:r w:rsidRPr="0078515E">
              <w:rPr>
                <w:b/>
                <w:lang w:val="sv-SE"/>
              </w:rPr>
              <w:t>Beskrivning</w:t>
            </w:r>
          </w:p>
        </w:tc>
        <w:tc>
          <w:tcPr>
            <w:tcW w:w="1196" w:type="pct"/>
            <w:shd w:val="clear" w:color="auto" w:fill="D9D9D9"/>
          </w:tcPr>
          <w:p w:rsidR="002545D6" w:rsidRPr="0078515E" w:rsidRDefault="002545D6" w:rsidP="0078515E">
            <w:pPr>
              <w:pStyle w:val="Normal1"/>
              <w:spacing w:before="40" w:beforeAutospacing="0" w:after="40" w:afterAutospacing="0"/>
              <w:ind w:left="57" w:right="57"/>
              <w:rPr>
                <w:b/>
                <w:lang w:val="sv-SE"/>
              </w:rPr>
            </w:pPr>
            <w:r w:rsidRPr="0078515E">
              <w:rPr>
                <w:b/>
                <w:lang w:val="sv-SE"/>
              </w:rPr>
              <w:t>Skapat i processteg</w:t>
            </w:r>
          </w:p>
        </w:tc>
        <w:tc>
          <w:tcPr>
            <w:tcW w:w="1196" w:type="pct"/>
            <w:shd w:val="clear" w:color="auto" w:fill="D9D9D9"/>
          </w:tcPr>
          <w:p w:rsidR="002545D6" w:rsidRPr="0078515E" w:rsidRDefault="002545D6" w:rsidP="0078515E">
            <w:pPr>
              <w:pStyle w:val="Normal1"/>
              <w:spacing w:before="40" w:beforeAutospacing="0" w:after="40" w:afterAutospacing="0"/>
              <w:ind w:left="57" w:right="57"/>
              <w:rPr>
                <w:b/>
                <w:lang w:val="sv-SE"/>
              </w:rPr>
            </w:pPr>
            <w:r w:rsidRPr="0078515E">
              <w:rPr>
                <w:b/>
                <w:lang w:val="sv-SE"/>
              </w:rPr>
              <w:t>Underlag för</w:t>
            </w:r>
          </w:p>
        </w:tc>
      </w:tr>
      <w:tr w:rsidR="002545D6" w:rsidRPr="00046923" w:rsidTr="001D40F4">
        <w:trPr>
          <w:trHeight w:val="599"/>
        </w:trPr>
        <w:tc>
          <w:tcPr>
            <w:tcW w:w="1354" w:type="pct"/>
          </w:tcPr>
          <w:p w:rsidR="002545D6" w:rsidRPr="00B55723" w:rsidRDefault="00BF740C" w:rsidP="008C6BB6">
            <w:pPr>
              <w:spacing w:before="40" w:after="40"/>
              <w:rPr>
                <w:sz w:val="20"/>
              </w:rPr>
            </w:pPr>
            <w:r>
              <w:rPr>
                <w:sz w:val="20"/>
              </w:rPr>
              <w:t>Bedömt hälsorelaterat tillstånd</w:t>
            </w:r>
          </w:p>
        </w:tc>
        <w:tc>
          <w:tcPr>
            <w:tcW w:w="1254" w:type="pct"/>
          </w:tcPr>
          <w:p w:rsidR="002545D6" w:rsidRDefault="00BF740C" w:rsidP="008C6BB6">
            <w:pPr>
              <w:spacing w:before="40" w:after="40"/>
              <w:rPr>
                <w:sz w:val="20"/>
              </w:rPr>
            </w:pPr>
            <w:r>
              <w:rPr>
                <w:sz w:val="20"/>
              </w:rPr>
              <w:t xml:space="preserve">Patientens </w:t>
            </w:r>
            <w:r w:rsidR="006004B2">
              <w:rPr>
                <w:sz w:val="20"/>
              </w:rPr>
              <w:t>bedömda hälsorelaterade tillstånd</w:t>
            </w:r>
          </w:p>
          <w:p w:rsidR="00EE484A" w:rsidRPr="00201904" w:rsidRDefault="00214393" w:rsidP="00214393">
            <w:pPr>
              <w:spacing w:before="40" w:after="40"/>
              <w:rPr>
                <w:sz w:val="20"/>
              </w:rPr>
            </w:pPr>
            <w:r>
              <w:rPr>
                <w:sz w:val="20"/>
              </w:rPr>
              <w:t>Infektionsverktyget: Patientens diagnos överförs och lagras i Infektionsverktyget.</w:t>
            </w:r>
          </w:p>
        </w:tc>
        <w:tc>
          <w:tcPr>
            <w:tcW w:w="1196" w:type="pct"/>
          </w:tcPr>
          <w:p w:rsidR="002545D6" w:rsidRPr="00201904" w:rsidRDefault="00BF740C" w:rsidP="008C6BB6">
            <w:pPr>
              <w:spacing w:before="40" w:after="40"/>
              <w:rPr>
                <w:sz w:val="20"/>
              </w:rPr>
            </w:pPr>
            <w:r w:rsidRPr="00F82F28">
              <w:rPr>
                <w:sz w:val="20"/>
              </w:rPr>
              <w:t>Genomföra infektionsidentifierande aktiviteter</w:t>
            </w:r>
          </w:p>
        </w:tc>
        <w:tc>
          <w:tcPr>
            <w:tcW w:w="1196" w:type="pct"/>
          </w:tcPr>
          <w:p w:rsidR="002545D6" w:rsidRPr="00201904" w:rsidRDefault="00BF740C" w:rsidP="008C6BB6">
            <w:pPr>
              <w:spacing w:before="40" w:after="40"/>
              <w:rPr>
                <w:sz w:val="20"/>
              </w:rPr>
            </w:pPr>
            <w:r w:rsidRPr="00F82F28">
              <w:rPr>
                <w:sz w:val="20"/>
              </w:rPr>
              <w:t xml:space="preserve">Bedöma om tillståndet utgör en orsak för ordinering av antibiotika eller </w:t>
            </w:r>
            <w:proofErr w:type="gramStart"/>
            <w:r w:rsidRPr="00F82F28">
              <w:rPr>
                <w:sz w:val="20"/>
              </w:rPr>
              <w:t>ej</w:t>
            </w:r>
            <w:proofErr w:type="gramEnd"/>
          </w:p>
        </w:tc>
      </w:tr>
      <w:tr w:rsidR="008C373A" w:rsidRPr="00046923" w:rsidTr="001D40F4">
        <w:trPr>
          <w:trHeight w:val="599"/>
        </w:trPr>
        <w:tc>
          <w:tcPr>
            <w:tcW w:w="1354" w:type="pct"/>
          </w:tcPr>
          <w:p w:rsidR="00BF740C" w:rsidRPr="00F82F28" w:rsidRDefault="00BF740C" w:rsidP="00BF740C">
            <w:pPr>
              <w:spacing w:after="0"/>
              <w:rPr>
                <w:sz w:val="20"/>
              </w:rPr>
            </w:pPr>
            <w:r w:rsidRPr="00F82F28">
              <w:rPr>
                <w:sz w:val="20"/>
              </w:rPr>
              <w:t>Hälsoproblem</w:t>
            </w:r>
          </w:p>
          <w:p w:rsidR="00BF740C" w:rsidRPr="00F82F28" w:rsidRDefault="00BF740C" w:rsidP="00BF740C">
            <w:pPr>
              <w:spacing w:after="0"/>
              <w:rPr>
                <w:sz w:val="20"/>
              </w:rPr>
            </w:pPr>
            <w:r w:rsidRPr="00F82F28">
              <w:rPr>
                <w:sz w:val="20"/>
              </w:rPr>
              <w:t>(hälsorelaterat tillstånd)</w:t>
            </w:r>
          </w:p>
          <w:p w:rsidR="008C373A" w:rsidRPr="00B55723" w:rsidRDefault="00BF740C" w:rsidP="00517073">
            <w:pPr>
              <w:spacing w:after="0"/>
              <w:rPr>
                <w:sz w:val="20"/>
              </w:rPr>
            </w:pPr>
            <w:r w:rsidRPr="00F82F28">
              <w:rPr>
                <w:sz w:val="20"/>
              </w:rPr>
              <w:t xml:space="preserve">som inte är orsak </w:t>
            </w:r>
            <w:r w:rsidR="00517073">
              <w:rPr>
                <w:sz w:val="20"/>
              </w:rPr>
              <w:t xml:space="preserve">till </w:t>
            </w:r>
            <w:r w:rsidRPr="00F82F28">
              <w:rPr>
                <w:sz w:val="20"/>
              </w:rPr>
              <w:t>antibiotika</w:t>
            </w:r>
            <w:r w:rsidR="00517073">
              <w:rPr>
                <w:sz w:val="20"/>
              </w:rPr>
              <w:t>ordination</w:t>
            </w:r>
          </w:p>
        </w:tc>
        <w:tc>
          <w:tcPr>
            <w:tcW w:w="1254" w:type="pct"/>
          </w:tcPr>
          <w:p w:rsidR="008C373A" w:rsidRDefault="006004B2" w:rsidP="008C6BB6">
            <w:pPr>
              <w:spacing w:before="40" w:after="40"/>
              <w:rPr>
                <w:sz w:val="20"/>
              </w:rPr>
            </w:pPr>
            <w:r>
              <w:rPr>
                <w:sz w:val="20"/>
              </w:rPr>
              <w:t>Bedömt hälsorelaterat tillstånd</w:t>
            </w:r>
            <w:r w:rsidR="00BF740C">
              <w:rPr>
                <w:sz w:val="20"/>
              </w:rPr>
              <w:t xml:space="preserve"> som inte ska behandlas med hjälp av antibiotika.</w:t>
            </w:r>
          </w:p>
          <w:p w:rsidR="00214393" w:rsidRPr="00201904" w:rsidRDefault="00214393" w:rsidP="008C6BB6">
            <w:pPr>
              <w:spacing w:before="40" w:after="40"/>
              <w:rPr>
                <w:sz w:val="20"/>
              </w:rPr>
            </w:pPr>
            <w:r>
              <w:rPr>
                <w:sz w:val="20"/>
              </w:rPr>
              <w:t>Infektionsverktyget: Patientens diagnos överförs och lagras i Infektionsverktyget.</w:t>
            </w:r>
          </w:p>
        </w:tc>
        <w:tc>
          <w:tcPr>
            <w:tcW w:w="1196" w:type="pct"/>
          </w:tcPr>
          <w:p w:rsidR="008C373A" w:rsidRPr="00201904" w:rsidRDefault="00BF740C" w:rsidP="008C6BB6">
            <w:pPr>
              <w:spacing w:before="40" w:after="40"/>
              <w:rPr>
                <w:sz w:val="20"/>
              </w:rPr>
            </w:pPr>
            <w:r w:rsidRPr="00F82F28">
              <w:rPr>
                <w:sz w:val="20"/>
              </w:rPr>
              <w:t xml:space="preserve">Bedöma om tillståndet utgör en orsak för ordinering av antibiotika eller </w:t>
            </w:r>
            <w:proofErr w:type="gramStart"/>
            <w:r w:rsidRPr="00F82F28">
              <w:rPr>
                <w:sz w:val="20"/>
              </w:rPr>
              <w:t>ej</w:t>
            </w:r>
            <w:proofErr w:type="gramEnd"/>
          </w:p>
        </w:tc>
        <w:tc>
          <w:tcPr>
            <w:tcW w:w="1196" w:type="pct"/>
          </w:tcPr>
          <w:p w:rsidR="008C373A" w:rsidRPr="00201904" w:rsidRDefault="008C373A" w:rsidP="008C6BB6">
            <w:pPr>
              <w:spacing w:before="40" w:after="40"/>
              <w:rPr>
                <w:sz w:val="20"/>
              </w:rPr>
            </w:pPr>
          </w:p>
        </w:tc>
      </w:tr>
      <w:tr w:rsidR="008C373A" w:rsidRPr="00046923" w:rsidTr="001D40F4">
        <w:trPr>
          <w:trHeight w:val="599"/>
        </w:trPr>
        <w:tc>
          <w:tcPr>
            <w:tcW w:w="1354" w:type="pct"/>
          </w:tcPr>
          <w:p w:rsidR="00BF740C" w:rsidRPr="00F82F28" w:rsidRDefault="00BF740C" w:rsidP="00BF740C">
            <w:pPr>
              <w:spacing w:after="0"/>
              <w:rPr>
                <w:sz w:val="20"/>
              </w:rPr>
            </w:pPr>
            <w:r w:rsidRPr="00F82F28">
              <w:rPr>
                <w:sz w:val="20"/>
              </w:rPr>
              <w:t>Hälsoproblem</w:t>
            </w:r>
          </w:p>
          <w:p w:rsidR="00BF740C" w:rsidRPr="00F82F28" w:rsidRDefault="00BF740C" w:rsidP="00BF740C">
            <w:pPr>
              <w:spacing w:after="0"/>
              <w:rPr>
                <w:sz w:val="20"/>
              </w:rPr>
            </w:pPr>
            <w:r w:rsidRPr="00F82F28">
              <w:rPr>
                <w:sz w:val="20"/>
              </w:rPr>
              <w:t>(hälsorelaterat tillstånd)</w:t>
            </w:r>
          </w:p>
          <w:p w:rsidR="00BF740C" w:rsidRPr="00F82F28" w:rsidRDefault="00BF740C" w:rsidP="00BF740C">
            <w:pPr>
              <w:spacing w:after="0"/>
              <w:rPr>
                <w:sz w:val="20"/>
              </w:rPr>
            </w:pPr>
            <w:r w:rsidRPr="00F82F28">
              <w:rPr>
                <w:sz w:val="20"/>
              </w:rPr>
              <w:t xml:space="preserve">som är orsak </w:t>
            </w:r>
            <w:r w:rsidR="001A77D8">
              <w:rPr>
                <w:sz w:val="20"/>
              </w:rPr>
              <w:t>till</w:t>
            </w:r>
            <w:r w:rsidR="001A77D8" w:rsidRPr="00F82F28">
              <w:rPr>
                <w:sz w:val="20"/>
              </w:rPr>
              <w:t xml:space="preserve"> </w:t>
            </w:r>
          </w:p>
          <w:p w:rsidR="008C373A" w:rsidRPr="00B55723" w:rsidRDefault="00BF740C" w:rsidP="001A77D8">
            <w:pPr>
              <w:spacing w:before="40" w:after="40"/>
              <w:rPr>
                <w:sz w:val="20"/>
              </w:rPr>
            </w:pPr>
            <w:r w:rsidRPr="00F82F28">
              <w:rPr>
                <w:sz w:val="20"/>
              </w:rPr>
              <w:t>antibiotika</w:t>
            </w:r>
            <w:r w:rsidR="001A77D8">
              <w:rPr>
                <w:sz w:val="20"/>
              </w:rPr>
              <w:t>ordination</w:t>
            </w:r>
          </w:p>
        </w:tc>
        <w:tc>
          <w:tcPr>
            <w:tcW w:w="1254" w:type="pct"/>
          </w:tcPr>
          <w:p w:rsidR="008C373A" w:rsidRDefault="006004B2" w:rsidP="008C6BB6">
            <w:pPr>
              <w:spacing w:before="40" w:after="40"/>
              <w:rPr>
                <w:sz w:val="20"/>
              </w:rPr>
            </w:pPr>
            <w:r>
              <w:rPr>
                <w:sz w:val="20"/>
              </w:rPr>
              <w:t>Bedömt hälsorelaterat tillstånd</w:t>
            </w:r>
            <w:r w:rsidR="00EE484A">
              <w:rPr>
                <w:sz w:val="20"/>
              </w:rPr>
              <w:t xml:space="preserve"> som ska behandlas med hjälp av antibiotika.</w:t>
            </w:r>
          </w:p>
          <w:p w:rsidR="00EE484A" w:rsidRDefault="00EE484A" w:rsidP="008C6BB6">
            <w:pPr>
              <w:spacing w:before="40" w:after="40"/>
              <w:rPr>
                <w:sz w:val="20"/>
              </w:rPr>
            </w:pPr>
            <w:r>
              <w:rPr>
                <w:sz w:val="20"/>
              </w:rPr>
              <w:t>Infektionsverktyget: Patientens diagnos överförs och lagras i Infektionsverktyget.</w:t>
            </w:r>
          </w:p>
        </w:tc>
        <w:tc>
          <w:tcPr>
            <w:tcW w:w="1196" w:type="pct"/>
          </w:tcPr>
          <w:p w:rsidR="008C373A" w:rsidRDefault="00BF740C" w:rsidP="001A77D8">
            <w:pPr>
              <w:spacing w:before="40" w:after="40"/>
              <w:rPr>
                <w:sz w:val="20"/>
              </w:rPr>
            </w:pPr>
            <w:r w:rsidRPr="00F82F28">
              <w:rPr>
                <w:sz w:val="20"/>
              </w:rPr>
              <w:t xml:space="preserve">Bedöma om tillståndet utgör en orsak </w:t>
            </w:r>
            <w:r w:rsidR="001A77D8">
              <w:rPr>
                <w:sz w:val="20"/>
              </w:rPr>
              <w:t>till</w:t>
            </w:r>
            <w:r w:rsidRPr="00F82F28">
              <w:rPr>
                <w:sz w:val="20"/>
              </w:rPr>
              <w:t xml:space="preserve"> antibiotika</w:t>
            </w:r>
            <w:r w:rsidR="001A77D8">
              <w:rPr>
                <w:sz w:val="20"/>
              </w:rPr>
              <w:t>ordination</w:t>
            </w:r>
            <w:r w:rsidRPr="00F82F28">
              <w:rPr>
                <w:sz w:val="20"/>
              </w:rPr>
              <w:t xml:space="preserve"> eller </w:t>
            </w:r>
            <w:proofErr w:type="gramStart"/>
            <w:r w:rsidRPr="00F82F28">
              <w:rPr>
                <w:sz w:val="20"/>
              </w:rPr>
              <w:t>ej</w:t>
            </w:r>
            <w:proofErr w:type="gramEnd"/>
          </w:p>
        </w:tc>
        <w:tc>
          <w:tcPr>
            <w:tcW w:w="1196" w:type="pct"/>
          </w:tcPr>
          <w:p w:rsidR="008C373A" w:rsidRDefault="00BF740C" w:rsidP="008C6BB6">
            <w:pPr>
              <w:spacing w:before="40" w:after="40"/>
              <w:rPr>
                <w:sz w:val="20"/>
              </w:rPr>
            </w:pPr>
            <w:r w:rsidRPr="00F51CC2">
              <w:rPr>
                <w:sz w:val="20"/>
              </w:rPr>
              <w:t>Bedöma vilket ordinationsbehov som föreligger</w:t>
            </w:r>
          </w:p>
        </w:tc>
      </w:tr>
      <w:tr w:rsidR="008C373A" w:rsidRPr="00046923" w:rsidTr="001D40F4">
        <w:trPr>
          <w:trHeight w:val="599"/>
        </w:trPr>
        <w:tc>
          <w:tcPr>
            <w:tcW w:w="1354" w:type="pct"/>
          </w:tcPr>
          <w:p w:rsidR="00BF740C" w:rsidRPr="00F51CC2" w:rsidRDefault="00BF740C" w:rsidP="00BF740C">
            <w:pPr>
              <w:spacing w:after="0"/>
              <w:rPr>
                <w:sz w:val="20"/>
              </w:rPr>
            </w:pPr>
            <w:r w:rsidRPr="00F51CC2">
              <w:rPr>
                <w:sz w:val="20"/>
              </w:rPr>
              <w:t xml:space="preserve">Bedömt </w:t>
            </w:r>
          </w:p>
          <w:p w:rsidR="00BF740C" w:rsidRPr="00F51CC2" w:rsidRDefault="00BF740C" w:rsidP="00BF740C">
            <w:pPr>
              <w:spacing w:after="0"/>
              <w:rPr>
                <w:sz w:val="20"/>
              </w:rPr>
            </w:pPr>
            <w:r w:rsidRPr="00F51CC2">
              <w:rPr>
                <w:sz w:val="20"/>
              </w:rPr>
              <w:t>behov av antibiotika-</w:t>
            </w:r>
          </w:p>
          <w:p w:rsidR="008C373A" w:rsidRPr="00B55723" w:rsidRDefault="00BF740C" w:rsidP="00BF740C">
            <w:pPr>
              <w:spacing w:before="40" w:after="40"/>
              <w:rPr>
                <w:sz w:val="20"/>
              </w:rPr>
            </w:pPr>
            <w:r w:rsidRPr="00F51CC2">
              <w:rPr>
                <w:sz w:val="20"/>
              </w:rPr>
              <w:t>ordination</w:t>
            </w:r>
          </w:p>
        </w:tc>
        <w:tc>
          <w:tcPr>
            <w:tcW w:w="1254" w:type="pct"/>
          </w:tcPr>
          <w:p w:rsidR="008C373A" w:rsidRDefault="001E7674" w:rsidP="008C6BB6">
            <w:pPr>
              <w:spacing w:before="40" w:after="40"/>
              <w:rPr>
                <w:sz w:val="20"/>
              </w:rPr>
            </w:pPr>
            <w:r>
              <w:rPr>
                <w:sz w:val="20"/>
              </w:rPr>
              <w:t>Beskrivning av det behov av antibiotikaordination som föreligger och som utgör orsaken till efterföljande ordination.</w:t>
            </w:r>
          </w:p>
        </w:tc>
        <w:tc>
          <w:tcPr>
            <w:tcW w:w="1196" w:type="pct"/>
          </w:tcPr>
          <w:p w:rsidR="008C373A" w:rsidRDefault="00BF740C" w:rsidP="008C6BB6">
            <w:pPr>
              <w:spacing w:before="40" w:after="40"/>
              <w:rPr>
                <w:sz w:val="20"/>
              </w:rPr>
            </w:pPr>
            <w:r w:rsidRPr="00F51CC2">
              <w:rPr>
                <w:sz w:val="20"/>
              </w:rPr>
              <w:t>Bedöma vilket ordinationsbehov som föreligger</w:t>
            </w:r>
          </w:p>
        </w:tc>
        <w:tc>
          <w:tcPr>
            <w:tcW w:w="1196" w:type="pct"/>
          </w:tcPr>
          <w:p w:rsidR="008C373A" w:rsidRDefault="00BF740C" w:rsidP="008C6BB6">
            <w:pPr>
              <w:spacing w:before="40" w:after="40"/>
              <w:rPr>
                <w:sz w:val="20"/>
              </w:rPr>
            </w:pPr>
            <w:r w:rsidRPr="00F51CC2">
              <w:rPr>
                <w:sz w:val="20"/>
              </w:rPr>
              <w:t>Skapa antibiotikaordination</w:t>
            </w:r>
          </w:p>
        </w:tc>
      </w:tr>
      <w:tr w:rsidR="008C373A" w:rsidRPr="00046923" w:rsidTr="001D40F4">
        <w:trPr>
          <w:trHeight w:val="599"/>
        </w:trPr>
        <w:tc>
          <w:tcPr>
            <w:tcW w:w="1354" w:type="pct"/>
          </w:tcPr>
          <w:p w:rsidR="008C373A" w:rsidRPr="00B55723" w:rsidRDefault="00BF740C" w:rsidP="008C6BB6">
            <w:pPr>
              <w:spacing w:before="40" w:after="40"/>
              <w:rPr>
                <w:sz w:val="20"/>
              </w:rPr>
            </w:pPr>
            <w:r w:rsidRPr="00F51CC2">
              <w:rPr>
                <w:sz w:val="20"/>
              </w:rPr>
              <w:t>Antibiotikaordination</w:t>
            </w:r>
          </w:p>
        </w:tc>
        <w:tc>
          <w:tcPr>
            <w:tcW w:w="1254" w:type="pct"/>
          </w:tcPr>
          <w:p w:rsidR="00EE484A" w:rsidRDefault="00EE484A" w:rsidP="00EE484A">
            <w:pPr>
              <w:spacing w:before="40" w:after="40"/>
              <w:rPr>
                <w:sz w:val="20"/>
              </w:rPr>
            </w:pPr>
            <w:r>
              <w:rPr>
                <w:sz w:val="20"/>
              </w:rPr>
              <w:t>Antibiotikaordination skapad som underlag för patientens behandling av aktuell infektion.</w:t>
            </w:r>
          </w:p>
          <w:p w:rsidR="008C373A" w:rsidRDefault="00EE484A" w:rsidP="00EE484A">
            <w:pPr>
              <w:spacing w:before="40" w:after="40"/>
              <w:rPr>
                <w:sz w:val="20"/>
              </w:rPr>
            </w:pPr>
            <w:r>
              <w:rPr>
                <w:sz w:val="20"/>
              </w:rPr>
              <w:t>Infektionsverktyget: För Infektionsverktyget relevant information om antibiotikaordinationen överförs och lagras i Infektionsverktyget.</w:t>
            </w:r>
          </w:p>
        </w:tc>
        <w:tc>
          <w:tcPr>
            <w:tcW w:w="1196" w:type="pct"/>
          </w:tcPr>
          <w:p w:rsidR="008C373A" w:rsidRDefault="00BF740C" w:rsidP="008C6BB6">
            <w:pPr>
              <w:spacing w:before="40" w:after="40"/>
              <w:rPr>
                <w:sz w:val="20"/>
              </w:rPr>
            </w:pPr>
            <w:r w:rsidRPr="00F51CC2">
              <w:rPr>
                <w:sz w:val="20"/>
              </w:rPr>
              <w:t>Skapa antibiotikaordination</w:t>
            </w:r>
          </w:p>
        </w:tc>
        <w:tc>
          <w:tcPr>
            <w:tcW w:w="1196" w:type="pct"/>
          </w:tcPr>
          <w:p w:rsidR="008C373A" w:rsidRDefault="008C373A" w:rsidP="008C6BB6">
            <w:pPr>
              <w:spacing w:before="40" w:after="40"/>
              <w:rPr>
                <w:sz w:val="20"/>
              </w:rPr>
            </w:pPr>
          </w:p>
        </w:tc>
      </w:tr>
    </w:tbl>
    <w:p w:rsidR="003A228C" w:rsidRDefault="003A228C" w:rsidP="003B02CC">
      <w:pPr>
        <w:pStyle w:val="Rubrik3"/>
        <w:numPr>
          <w:ilvl w:val="0"/>
          <w:numId w:val="0"/>
        </w:numPr>
        <w:sectPr w:rsidR="003A228C" w:rsidSect="004B4733">
          <w:pgSz w:w="16840" w:h="11907" w:orient="landscape"/>
          <w:pgMar w:top="1417" w:right="1417" w:bottom="1417" w:left="1417" w:header="567" w:footer="680" w:gutter="0"/>
          <w:cols w:space="720"/>
          <w:docGrid w:linePitch="326"/>
        </w:sectPr>
      </w:pPr>
    </w:p>
    <w:p w:rsidR="00214393" w:rsidRDefault="00214393">
      <w:pPr>
        <w:spacing w:after="0"/>
        <w:rPr>
          <w:rFonts w:ascii="Arial" w:hAnsi="Arial"/>
          <w:b/>
          <w:sz w:val="28"/>
          <w:szCs w:val="24"/>
        </w:rPr>
      </w:pPr>
      <w:r>
        <w:lastRenderedPageBreak/>
        <w:br w:type="page"/>
      </w:r>
    </w:p>
    <w:p w:rsidR="00682E7C" w:rsidRPr="00682E7C" w:rsidRDefault="00551EAA" w:rsidP="00682E7C">
      <w:pPr>
        <w:pStyle w:val="Rubrik2"/>
        <w:spacing w:after="120"/>
        <w:ind w:left="1304" w:hanging="1304"/>
      </w:pPr>
      <w:bookmarkStart w:id="32" w:name="_Toc323214200"/>
      <w:r>
        <w:lastRenderedPageBreak/>
        <w:t>Flödesmodell</w:t>
      </w:r>
      <w:bookmarkEnd w:id="32"/>
    </w:p>
    <w:p w:rsidR="00744010" w:rsidRDefault="006A7FE5" w:rsidP="00852C3F">
      <w:r>
        <w:t xml:space="preserve">Som beskrivs i föregående avsnitt samlar </w:t>
      </w:r>
      <w:r w:rsidR="00682E7C">
        <w:t xml:space="preserve">Infektionsverktyget </w:t>
      </w:r>
      <w:r>
        <w:t>in information som skapas i olika delar av kärnprocessen för vård och omsorg.</w:t>
      </w:r>
      <w:r w:rsidR="005C3FEB">
        <w:t xml:space="preserve"> För att behålla överblicken även i arbetsflödet</w:t>
      </w:r>
      <w:r w:rsidR="00927B4B">
        <w:t xml:space="preserve"> och för att inte ge intrycket av att det finns ett enda sätt att realisera Infektionsverktyget i praktiken</w:t>
      </w:r>
      <w:r w:rsidR="005C3FEB">
        <w:t xml:space="preserve"> har vi valt </w:t>
      </w:r>
      <w:r w:rsidR="003F2C07">
        <w:t xml:space="preserve">att </w:t>
      </w:r>
      <w:r w:rsidR="005C3FEB">
        <w:t>inte beskriva ett detaljerat flöde enligt föreslagen modell i RIV</w:t>
      </w:r>
      <w:r>
        <w:t xml:space="preserve">. Istället visas </w:t>
      </w:r>
      <w:r w:rsidR="000A7CF6">
        <w:t xml:space="preserve">i </w:t>
      </w:r>
      <w:r w:rsidR="00E937A4">
        <w:fldChar w:fldCharType="begin"/>
      </w:r>
      <w:r w:rsidR="000A7CF6">
        <w:instrText xml:space="preserve"> REF _Ref280186466 \h </w:instrText>
      </w:r>
      <w:r w:rsidR="00E937A4">
        <w:fldChar w:fldCharType="separate"/>
      </w:r>
      <w:r w:rsidR="00C90DC0">
        <w:t xml:space="preserve">Figur </w:t>
      </w:r>
      <w:r w:rsidR="00C90DC0">
        <w:rPr>
          <w:noProof/>
        </w:rPr>
        <w:t>6</w:t>
      </w:r>
      <w:r w:rsidR="00E937A4">
        <w:fldChar w:fldCharType="end"/>
      </w:r>
      <w:r w:rsidR="000A7CF6">
        <w:t xml:space="preserve"> </w:t>
      </w:r>
      <w:r>
        <w:t>vilken information som samlas in från de olika delarna i den processmodell som beskrivs i föregående avsnitt.</w:t>
      </w:r>
      <w:r w:rsidR="00024F5C">
        <w:t xml:space="preserve"> </w:t>
      </w:r>
      <w:r w:rsidR="005C3FEB">
        <w:t xml:space="preserve">Arbetsflödet </w:t>
      </w:r>
      <w:r w:rsidR="00927B4B">
        <w:t xml:space="preserve">för registreringen av information kring antibiotikaordinationer och vårdrelaterade infektioner </w:t>
      </w:r>
      <w:r w:rsidR="005C3FEB">
        <w:t xml:space="preserve">kan också följas i användningsfallen i kapitel </w:t>
      </w:r>
      <w:r w:rsidR="00E937A4">
        <w:fldChar w:fldCharType="begin"/>
      </w:r>
      <w:r w:rsidR="005C3FEB">
        <w:instrText xml:space="preserve"> REF _Ref280016605 \r \h </w:instrText>
      </w:r>
      <w:r w:rsidR="00E937A4">
        <w:fldChar w:fldCharType="separate"/>
      </w:r>
      <w:r w:rsidR="00C90DC0">
        <w:t>2.5</w:t>
      </w:r>
      <w:r w:rsidR="00E937A4">
        <w:fldChar w:fldCharType="end"/>
      </w:r>
      <w:r w:rsidR="005C3FEB">
        <w:t>.</w:t>
      </w:r>
    </w:p>
    <w:p w:rsidR="00024F5C" w:rsidRDefault="00024F5C" w:rsidP="00852C3F">
      <w:r>
        <w:t>Information om antibiotikaordinationen och dess orsak (tillstånd eller aktivitet) samlas in i Infektionsverktyget</w:t>
      </w:r>
      <w:r w:rsidR="005C3FEB">
        <w:t>. Ä</w:t>
      </w:r>
      <w:r>
        <w:t xml:space="preserve">ven annan information från kärnprocessen är </w:t>
      </w:r>
      <w:r w:rsidR="005C3FEB">
        <w:t xml:space="preserve">dock </w:t>
      </w:r>
      <w:r>
        <w:t>relevant att hantera</w:t>
      </w:r>
      <w:r w:rsidR="005C3FEB">
        <w:t xml:space="preserve">, </w:t>
      </w:r>
      <w:r>
        <w:t>för att möjliggöra skapandet av statistik som kräver kringliggande information.</w:t>
      </w:r>
      <w:r w:rsidR="00744010">
        <w:t xml:space="preserve"> Se mer om detta i informationsbeskrivningen som följer efter modellen nedan.</w:t>
      </w:r>
    </w:p>
    <w:p w:rsidR="000A7CF6" w:rsidRDefault="00DF7AA9" w:rsidP="000A7CF6">
      <w:pPr>
        <w:keepNext/>
      </w:pPr>
      <w:r>
        <w:rPr>
          <w:noProof/>
        </w:rPr>
        <w:lastRenderedPageBreak/>
        <w:drawing>
          <wp:inline distT="0" distB="0" distL="0" distR="0" wp14:anchorId="00F9E03B" wp14:editId="0D1BF806">
            <wp:extent cx="8893810" cy="3425440"/>
            <wp:effectExtent l="19050" t="0" r="2540" b="0"/>
            <wp:docPr id="2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8893810" cy="3425440"/>
                    </a:xfrm>
                    <a:prstGeom prst="rect">
                      <a:avLst/>
                    </a:prstGeom>
                    <a:noFill/>
                    <a:ln w="9525">
                      <a:noFill/>
                      <a:miter lim="800000"/>
                      <a:headEnd/>
                      <a:tailEnd/>
                    </a:ln>
                  </pic:spPr>
                </pic:pic>
              </a:graphicData>
            </a:graphic>
          </wp:inline>
        </w:drawing>
      </w:r>
    </w:p>
    <w:p w:rsidR="00024F5C" w:rsidRDefault="000A7CF6" w:rsidP="000A7CF6">
      <w:pPr>
        <w:pStyle w:val="Beskrivning"/>
      </w:pPr>
      <w:bookmarkStart w:id="33" w:name="_Ref280186466"/>
      <w:bookmarkStart w:id="34" w:name="_Toc323214178"/>
      <w:r>
        <w:t xml:space="preserve">Figur </w:t>
      </w:r>
      <w:r w:rsidR="006761B2">
        <w:fldChar w:fldCharType="begin"/>
      </w:r>
      <w:r w:rsidR="006761B2">
        <w:instrText xml:space="preserve"> SEQ Figur \* ARABIC </w:instrText>
      </w:r>
      <w:r w:rsidR="006761B2">
        <w:fldChar w:fldCharType="separate"/>
      </w:r>
      <w:r w:rsidR="00C90DC0">
        <w:rPr>
          <w:noProof/>
        </w:rPr>
        <w:t>6</w:t>
      </w:r>
      <w:r w:rsidR="006761B2">
        <w:rPr>
          <w:noProof/>
        </w:rPr>
        <w:fldChar w:fldCharType="end"/>
      </w:r>
      <w:bookmarkEnd w:id="33"/>
      <w:r>
        <w:t xml:space="preserve"> Flödesmodell integrerad i processmodellen</w:t>
      </w:r>
      <w:bookmarkEnd w:id="34"/>
    </w:p>
    <w:p w:rsidR="00744010" w:rsidRPr="00744010" w:rsidRDefault="00545962" w:rsidP="00DF7AA9">
      <w:pPr>
        <w:spacing w:after="0"/>
      </w:pPr>
      <w:r>
        <w:br w:type="page"/>
      </w:r>
      <w:r w:rsidR="00744010" w:rsidRPr="00744010">
        <w:lastRenderedPageBreak/>
        <w:t>I beskrivningen nedan används mallen för dokumentation av arbetsflöden även om ett specifikt arbetsflöde inte specificerats av projektet.</w:t>
      </w:r>
    </w:p>
    <w:p w:rsidR="00744010" w:rsidRDefault="00990B2D" w:rsidP="00744010">
      <w:pPr>
        <w:pStyle w:val="Normal1"/>
        <w:rPr>
          <w:b/>
          <w:i/>
          <w:lang w:val="sv-SE"/>
        </w:rPr>
      </w:pPr>
      <w:r w:rsidRPr="00046923">
        <w:rPr>
          <w:b/>
          <w:i/>
          <w:lang w:val="sv-SE"/>
        </w:rPr>
        <w:t>Roller</w:t>
      </w:r>
      <w:r>
        <w:rPr>
          <w:b/>
          <w:i/>
          <w:lang w:val="sv-SE"/>
        </w:rPr>
        <w:t xml:space="preserve"> </w:t>
      </w:r>
    </w:p>
    <w:p w:rsidR="00744010" w:rsidRPr="00744010" w:rsidRDefault="00744010" w:rsidP="00744010">
      <w:pPr>
        <w:pStyle w:val="Normal1"/>
        <w:rPr>
          <w:lang w:val="sv-SE"/>
        </w:rPr>
      </w:pPr>
      <w:r w:rsidRPr="00744010">
        <w:rPr>
          <w:lang w:val="sv-SE"/>
        </w:rPr>
        <w:t>De aktiviteter som skapar information som är relevant för Infektionsverktyget utförs av olika typer av hälso- och sjukvårdspersonal.</w:t>
      </w:r>
    </w:p>
    <w:p w:rsidR="00990B2D" w:rsidRDefault="00990B2D" w:rsidP="007C277A">
      <w:pPr>
        <w:pStyle w:val="Normal1"/>
        <w:rPr>
          <w:b/>
          <w:i/>
          <w:lang w:val="sv-SE"/>
        </w:rPr>
      </w:pPr>
      <w:r w:rsidRPr="00793BA3">
        <w:rPr>
          <w:b/>
          <w:i/>
          <w:lang w:val="sv-SE"/>
        </w:rPr>
        <w:t>Arbetssteg</w:t>
      </w:r>
    </w:p>
    <w:p w:rsidR="00140188" w:rsidRDefault="00140188" w:rsidP="00140188">
      <w:pPr>
        <w:spacing w:after="0"/>
      </w:pPr>
      <w:r>
        <w:t xml:space="preserve">Nedan beskrivs de steg </w:t>
      </w:r>
      <w:r w:rsidR="00B95D23">
        <w:t xml:space="preserve">i processmodellen </w:t>
      </w:r>
      <w:r>
        <w:t xml:space="preserve">som direkt </w:t>
      </w:r>
      <w:r w:rsidR="00B95D23">
        <w:t>skapar</w:t>
      </w:r>
      <w:r>
        <w:t xml:space="preserve"> information</w:t>
      </w:r>
      <w:r w:rsidR="00B95D23">
        <w:t xml:space="preserve"> som hanteras av</w:t>
      </w:r>
      <w:r>
        <w:t xml:space="preserve"> Infektionsverktyget. En detaljerad beskrivning av den information som överförs till Infektionsverktyget ges i avsnittet ”Verksamhetsorienterad domäninformationsmodell”.</w:t>
      </w:r>
    </w:p>
    <w:p w:rsidR="00140188" w:rsidRPr="00793BA3" w:rsidRDefault="00140188" w:rsidP="00140188">
      <w:pPr>
        <w:spacing w:after="0"/>
        <w:rPr>
          <w:b/>
          <w:i/>
        </w:rPr>
      </w:pPr>
    </w:p>
    <w:tbl>
      <w:tblPr>
        <w:tblW w:w="130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4"/>
        <w:gridCol w:w="5057"/>
        <w:gridCol w:w="2866"/>
        <w:gridCol w:w="2974"/>
      </w:tblGrid>
      <w:tr w:rsidR="00990B2D" w:rsidRPr="0078515E" w:rsidTr="0078515E">
        <w:trPr>
          <w:trHeight w:val="208"/>
        </w:trPr>
        <w:tc>
          <w:tcPr>
            <w:tcW w:w="819" w:type="pct"/>
            <w:shd w:val="clear" w:color="auto" w:fill="D9D9D9"/>
          </w:tcPr>
          <w:p w:rsidR="00990B2D" w:rsidRPr="0078515E" w:rsidRDefault="00990B2D" w:rsidP="0078515E">
            <w:pPr>
              <w:pStyle w:val="Normal1"/>
              <w:spacing w:before="40" w:beforeAutospacing="0" w:after="40" w:afterAutospacing="0"/>
              <w:ind w:left="57" w:right="57"/>
              <w:rPr>
                <w:b/>
                <w:lang w:val="sv-SE"/>
              </w:rPr>
            </w:pPr>
            <w:r w:rsidRPr="0078515E">
              <w:rPr>
                <w:b/>
                <w:lang w:val="sv-SE"/>
              </w:rPr>
              <w:t>Namn/beteckning</w:t>
            </w:r>
          </w:p>
        </w:tc>
        <w:tc>
          <w:tcPr>
            <w:tcW w:w="1940" w:type="pct"/>
            <w:shd w:val="clear" w:color="auto" w:fill="D9D9D9"/>
          </w:tcPr>
          <w:p w:rsidR="00990B2D" w:rsidRPr="0078515E" w:rsidRDefault="00990B2D" w:rsidP="0078515E">
            <w:pPr>
              <w:pStyle w:val="Normal1"/>
              <w:spacing w:before="40" w:beforeAutospacing="0" w:after="40" w:afterAutospacing="0"/>
              <w:ind w:left="57" w:right="57"/>
              <w:rPr>
                <w:b/>
                <w:lang w:val="sv-SE"/>
              </w:rPr>
            </w:pPr>
            <w:r w:rsidRPr="0078515E">
              <w:rPr>
                <w:b/>
                <w:lang w:val="sv-SE"/>
              </w:rPr>
              <w:t>Beskrivning</w:t>
            </w:r>
          </w:p>
        </w:tc>
        <w:tc>
          <w:tcPr>
            <w:tcW w:w="1100" w:type="pct"/>
            <w:shd w:val="clear" w:color="auto" w:fill="D9D9D9"/>
          </w:tcPr>
          <w:p w:rsidR="00990B2D" w:rsidRPr="0078515E" w:rsidRDefault="00990B2D" w:rsidP="0078515E">
            <w:pPr>
              <w:pStyle w:val="Normal1"/>
              <w:spacing w:before="40" w:beforeAutospacing="0" w:after="40" w:afterAutospacing="0"/>
              <w:ind w:left="57" w:right="57"/>
              <w:rPr>
                <w:b/>
                <w:lang w:val="sv-SE"/>
              </w:rPr>
            </w:pPr>
            <w:r w:rsidRPr="0078515E">
              <w:rPr>
                <w:b/>
                <w:lang w:val="sv-SE"/>
              </w:rPr>
              <w:t>Information som skapas</w:t>
            </w:r>
          </w:p>
        </w:tc>
        <w:tc>
          <w:tcPr>
            <w:tcW w:w="1141" w:type="pct"/>
            <w:shd w:val="clear" w:color="auto" w:fill="D9D9D9"/>
          </w:tcPr>
          <w:p w:rsidR="00990B2D" w:rsidRPr="0078515E" w:rsidRDefault="00990B2D" w:rsidP="0078515E">
            <w:pPr>
              <w:pStyle w:val="Normal1"/>
              <w:spacing w:before="40" w:beforeAutospacing="0" w:after="40" w:afterAutospacing="0"/>
              <w:ind w:left="57" w:right="57"/>
              <w:rPr>
                <w:b/>
                <w:lang w:val="sv-SE"/>
              </w:rPr>
            </w:pPr>
            <w:r w:rsidRPr="0078515E">
              <w:rPr>
                <w:b/>
                <w:lang w:val="sv-SE"/>
              </w:rPr>
              <w:t>Information som används</w:t>
            </w:r>
          </w:p>
        </w:tc>
      </w:tr>
      <w:tr w:rsidR="00990B2D" w:rsidRPr="00204782" w:rsidTr="0078515E">
        <w:trPr>
          <w:trHeight w:val="425"/>
        </w:trPr>
        <w:tc>
          <w:tcPr>
            <w:tcW w:w="819" w:type="pct"/>
          </w:tcPr>
          <w:p w:rsidR="00990B2D" w:rsidRPr="00545962" w:rsidRDefault="00990B2D" w:rsidP="00545962">
            <w:pPr>
              <w:spacing w:before="40" w:after="40"/>
              <w:rPr>
                <w:sz w:val="20"/>
              </w:rPr>
            </w:pPr>
            <w:r w:rsidRPr="00545962">
              <w:rPr>
                <w:sz w:val="20"/>
              </w:rPr>
              <w:t>Genomföra infektions-identifierande aktiviteter</w:t>
            </w:r>
          </w:p>
        </w:tc>
        <w:tc>
          <w:tcPr>
            <w:tcW w:w="1940" w:type="pct"/>
          </w:tcPr>
          <w:p w:rsidR="00990B2D" w:rsidRDefault="00990B2D" w:rsidP="00545962">
            <w:pPr>
              <w:spacing w:before="40" w:after="40"/>
              <w:rPr>
                <w:sz w:val="20"/>
              </w:rPr>
            </w:pPr>
            <w:r>
              <w:rPr>
                <w:sz w:val="20"/>
              </w:rPr>
              <w:t xml:space="preserve">Hälso- och sjukvårdspersonal genomför relevanta aktiviteter för att påvisa om infektion föreligger eller </w:t>
            </w:r>
            <w:proofErr w:type="gramStart"/>
            <w:r>
              <w:rPr>
                <w:sz w:val="20"/>
              </w:rPr>
              <w:t>ej</w:t>
            </w:r>
            <w:proofErr w:type="gramEnd"/>
            <w:r w:rsidR="008C0DB7">
              <w:rPr>
                <w:sz w:val="20"/>
              </w:rPr>
              <w:t xml:space="preserve"> och anger aktuellt bedömt hälsorelaterat tillstånd.</w:t>
            </w:r>
            <w:r w:rsidR="00140188">
              <w:rPr>
                <w:sz w:val="20"/>
              </w:rPr>
              <w:t xml:space="preserve"> </w:t>
            </w:r>
          </w:p>
          <w:p w:rsidR="00140188" w:rsidRPr="00204782" w:rsidRDefault="00140188" w:rsidP="005128D0">
            <w:pPr>
              <w:spacing w:before="40" w:after="40"/>
              <w:rPr>
                <w:sz w:val="20"/>
              </w:rPr>
            </w:pPr>
            <w:r>
              <w:rPr>
                <w:sz w:val="20"/>
              </w:rPr>
              <w:t xml:space="preserve">Informationen </w:t>
            </w:r>
            <w:r w:rsidR="00DF7AA9">
              <w:rPr>
                <w:sz w:val="20"/>
              </w:rPr>
              <w:t>överförs från</w:t>
            </w:r>
            <w:r w:rsidR="005128D0">
              <w:rPr>
                <w:sz w:val="20"/>
              </w:rPr>
              <w:t xml:space="preserve"> aktuellt vårdsystem</w:t>
            </w:r>
            <w:r w:rsidR="00DF7AA9">
              <w:rPr>
                <w:sz w:val="20"/>
              </w:rPr>
              <w:t xml:space="preserve"> till Infektionsverktyget och </w:t>
            </w:r>
            <w:r>
              <w:rPr>
                <w:sz w:val="20"/>
              </w:rPr>
              <w:t>används för att få en helhetsbild av vårdrelaterade och samhällsförvärvade infektioner.</w:t>
            </w:r>
          </w:p>
        </w:tc>
        <w:tc>
          <w:tcPr>
            <w:tcW w:w="1100" w:type="pct"/>
          </w:tcPr>
          <w:p w:rsidR="00545962" w:rsidRDefault="00C878C5" w:rsidP="00545962">
            <w:pPr>
              <w:spacing w:before="40" w:after="40"/>
              <w:rPr>
                <w:sz w:val="20"/>
              </w:rPr>
            </w:pPr>
            <w:r>
              <w:rPr>
                <w:sz w:val="20"/>
              </w:rPr>
              <w:t>Laboratoriesvar</w:t>
            </w:r>
          </w:p>
          <w:p w:rsidR="00C878C5" w:rsidRDefault="00C878C5" w:rsidP="00545962">
            <w:pPr>
              <w:spacing w:before="40" w:after="40"/>
              <w:rPr>
                <w:sz w:val="20"/>
              </w:rPr>
            </w:pPr>
            <w:r>
              <w:rPr>
                <w:sz w:val="20"/>
              </w:rPr>
              <w:t>Aktuell diagnos/er</w:t>
            </w:r>
          </w:p>
          <w:p w:rsidR="00545962" w:rsidRPr="00204782" w:rsidRDefault="00545962" w:rsidP="00545962">
            <w:pPr>
              <w:spacing w:before="40" w:after="40"/>
              <w:rPr>
                <w:sz w:val="20"/>
              </w:rPr>
            </w:pPr>
            <w:r>
              <w:rPr>
                <w:sz w:val="20"/>
              </w:rPr>
              <w:t>Övrig aktivitetsinformation</w:t>
            </w:r>
          </w:p>
        </w:tc>
        <w:tc>
          <w:tcPr>
            <w:tcW w:w="1141" w:type="pct"/>
          </w:tcPr>
          <w:p w:rsidR="00990B2D" w:rsidRPr="00204782" w:rsidRDefault="00744010" w:rsidP="00744010">
            <w:pPr>
              <w:spacing w:before="40" w:after="40"/>
              <w:rPr>
                <w:sz w:val="20"/>
              </w:rPr>
            </w:pPr>
            <w:proofErr w:type="gramStart"/>
            <w:r>
              <w:rPr>
                <w:sz w:val="20"/>
              </w:rPr>
              <w:t>Ej</w:t>
            </w:r>
            <w:proofErr w:type="gramEnd"/>
            <w:r>
              <w:rPr>
                <w:sz w:val="20"/>
              </w:rPr>
              <w:t xml:space="preserve"> relevant</w:t>
            </w:r>
          </w:p>
        </w:tc>
      </w:tr>
      <w:tr w:rsidR="00140188" w:rsidRPr="00204782" w:rsidTr="0078515E">
        <w:trPr>
          <w:trHeight w:val="425"/>
        </w:trPr>
        <w:tc>
          <w:tcPr>
            <w:tcW w:w="819" w:type="pct"/>
          </w:tcPr>
          <w:p w:rsidR="00140188" w:rsidRDefault="00140188" w:rsidP="00B079B8">
            <w:pPr>
              <w:spacing w:before="40" w:after="40"/>
              <w:rPr>
                <w:sz w:val="20"/>
              </w:rPr>
            </w:pPr>
            <w:r>
              <w:rPr>
                <w:sz w:val="20"/>
              </w:rPr>
              <w:t>Genomföra tillståndsidentifierande aktiviteter</w:t>
            </w:r>
          </w:p>
        </w:tc>
        <w:tc>
          <w:tcPr>
            <w:tcW w:w="1940" w:type="pct"/>
          </w:tcPr>
          <w:p w:rsidR="00140188" w:rsidRDefault="00140188" w:rsidP="00B079B8">
            <w:pPr>
              <w:spacing w:before="40" w:after="40"/>
              <w:rPr>
                <w:sz w:val="20"/>
              </w:rPr>
            </w:pPr>
            <w:r>
              <w:rPr>
                <w:sz w:val="20"/>
              </w:rPr>
              <w:t xml:space="preserve">Samma processteg som ovan fast </w:t>
            </w:r>
            <w:proofErr w:type="gramStart"/>
            <w:r>
              <w:rPr>
                <w:sz w:val="20"/>
              </w:rPr>
              <w:t>ej</w:t>
            </w:r>
            <w:proofErr w:type="gramEnd"/>
            <w:r>
              <w:rPr>
                <w:sz w:val="20"/>
              </w:rPr>
              <w:t xml:space="preserve"> specialiserat för att hantera enbart infektioner.</w:t>
            </w:r>
          </w:p>
          <w:p w:rsidR="00140188" w:rsidRDefault="00140188" w:rsidP="00B079B8">
            <w:pPr>
              <w:spacing w:before="40" w:after="40"/>
              <w:rPr>
                <w:sz w:val="20"/>
              </w:rPr>
            </w:pPr>
            <w:r>
              <w:rPr>
                <w:sz w:val="20"/>
              </w:rPr>
              <w:t>Hälso- och sjukvårdspersonal genomför aktiviteter med syfte att identifiera patientens tillstånd.</w:t>
            </w:r>
          </w:p>
          <w:p w:rsidR="00140188" w:rsidRDefault="00140188" w:rsidP="005128D0">
            <w:pPr>
              <w:spacing w:before="40" w:after="40"/>
              <w:rPr>
                <w:sz w:val="20"/>
              </w:rPr>
            </w:pPr>
            <w:r>
              <w:rPr>
                <w:sz w:val="20"/>
              </w:rPr>
              <w:t xml:space="preserve">Informationen </w:t>
            </w:r>
            <w:r w:rsidR="00DF7AA9">
              <w:rPr>
                <w:sz w:val="20"/>
              </w:rPr>
              <w:t>överförs från</w:t>
            </w:r>
            <w:r w:rsidR="005128D0">
              <w:rPr>
                <w:sz w:val="20"/>
              </w:rPr>
              <w:t xml:space="preserve"> aktuellt vårdsystem</w:t>
            </w:r>
            <w:r w:rsidR="00DF7AA9">
              <w:rPr>
                <w:sz w:val="20"/>
              </w:rPr>
              <w:t xml:space="preserve"> till Infektionsverktyget och </w:t>
            </w:r>
            <w:r>
              <w:rPr>
                <w:sz w:val="20"/>
              </w:rPr>
              <w:t>används bl.a. för att påvisa eventuella tillstånd som ökar risken för att drabbas av en VRI.</w:t>
            </w:r>
          </w:p>
        </w:tc>
        <w:tc>
          <w:tcPr>
            <w:tcW w:w="1100" w:type="pct"/>
          </w:tcPr>
          <w:p w:rsidR="00140188" w:rsidRDefault="00140188" w:rsidP="00B079B8">
            <w:pPr>
              <w:spacing w:before="40" w:after="40"/>
              <w:rPr>
                <w:sz w:val="20"/>
              </w:rPr>
            </w:pPr>
            <w:r>
              <w:rPr>
                <w:sz w:val="20"/>
              </w:rPr>
              <w:t>Tillståndsinformation såsom tillståndskod och tillstånds-id</w:t>
            </w:r>
          </w:p>
        </w:tc>
        <w:tc>
          <w:tcPr>
            <w:tcW w:w="1141" w:type="pct"/>
          </w:tcPr>
          <w:p w:rsidR="00140188" w:rsidRPr="00204782" w:rsidRDefault="00140188" w:rsidP="00B079B8">
            <w:pPr>
              <w:spacing w:before="40" w:after="40"/>
              <w:rPr>
                <w:sz w:val="20"/>
              </w:rPr>
            </w:pPr>
            <w:proofErr w:type="gramStart"/>
            <w:r>
              <w:rPr>
                <w:sz w:val="20"/>
              </w:rPr>
              <w:t>Ej</w:t>
            </w:r>
            <w:proofErr w:type="gramEnd"/>
            <w:r>
              <w:rPr>
                <w:sz w:val="20"/>
              </w:rPr>
              <w:t xml:space="preserve"> relevant</w:t>
            </w:r>
          </w:p>
        </w:tc>
      </w:tr>
      <w:tr w:rsidR="00744010" w:rsidRPr="00204782" w:rsidTr="0078515E">
        <w:trPr>
          <w:trHeight w:val="425"/>
        </w:trPr>
        <w:tc>
          <w:tcPr>
            <w:tcW w:w="819" w:type="pct"/>
          </w:tcPr>
          <w:p w:rsidR="00744010" w:rsidRPr="00545962" w:rsidRDefault="00744010" w:rsidP="00545962">
            <w:pPr>
              <w:spacing w:before="40" w:after="40"/>
              <w:rPr>
                <w:sz w:val="20"/>
              </w:rPr>
            </w:pPr>
            <w:r w:rsidRPr="00545962">
              <w:rPr>
                <w:sz w:val="20"/>
              </w:rPr>
              <w:t>Skapa ordination</w:t>
            </w:r>
          </w:p>
        </w:tc>
        <w:tc>
          <w:tcPr>
            <w:tcW w:w="1940" w:type="pct"/>
          </w:tcPr>
          <w:p w:rsidR="00744010" w:rsidRDefault="00744010" w:rsidP="00717F85">
            <w:pPr>
              <w:spacing w:before="40" w:after="40"/>
              <w:rPr>
                <w:sz w:val="20"/>
              </w:rPr>
            </w:pPr>
            <w:r>
              <w:rPr>
                <w:sz w:val="20"/>
              </w:rPr>
              <w:t>Ordinatören skapar en antibiotikaordination utifrån framtaget underlag</w:t>
            </w:r>
            <w:r w:rsidR="00717F85">
              <w:rPr>
                <w:sz w:val="20"/>
              </w:rPr>
              <w:t xml:space="preserve"> och anger ordinerat läkemedel, ordinationsorsak m.m</w:t>
            </w:r>
            <w:r>
              <w:rPr>
                <w:sz w:val="20"/>
              </w:rPr>
              <w:t>.</w:t>
            </w:r>
          </w:p>
          <w:p w:rsidR="005128D0" w:rsidRDefault="005128D0" w:rsidP="005128D0">
            <w:pPr>
              <w:spacing w:before="40" w:after="40"/>
              <w:rPr>
                <w:sz w:val="20"/>
              </w:rPr>
            </w:pPr>
            <w:r>
              <w:rPr>
                <w:sz w:val="20"/>
              </w:rPr>
              <w:t xml:space="preserve">Informationen överförs från aktuellt vårdsystem till Infektionsverktyget och används för att möjliggöra uppföljning av vårdrelaterade infektioner samt </w:t>
            </w:r>
            <w:r>
              <w:rPr>
                <w:sz w:val="20"/>
              </w:rPr>
              <w:lastRenderedPageBreak/>
              <w:t>antibiotikaanvändning.</w:t>
            </w:r>
          </w:p>
        </w:tc>
        <w:tc>
          <w:tcPr>
            <w:tcW w:w="1100" w:type="pct"/>
          </w:tcPr>
          <w:p w:rsidR="00744010" w:rsidRDefault="00744010" w:rsidP="00545962">
            <w:pPr>
              <w:spacing w:before="40" w:after="40"/>
              <w:rPr>
                <w:sz w:val="20"/>
              </w:rPr>
            </w:pPr>
            <w:r>
              <w:rPr>
                <w:sz w:val="20"/>
              </w:rPr>
              <w:lastRenderedPageBreak/>
              <w:t>Antibiotikaordination</w:t>
            </w:r>
          </w:p>
          <w:p w:rsidR="00744010" w:rsidRDefault="00744010" w:rsidP="00545962">
            <w:pPr>
              <w:spacing w:before="40" w:after="40"/>
              <w:rPr>
                <w:sz w:val="20"/>
              </w:rPr>
            </w:pPr>
            <w:r>
              <w:rPr>
                <w:sz w:val="20"/>
              </w:rPr>
              <w:t>Information om aktuell ordinationsorsak</w:t>
            </w:r>
          </w:p>
          <w:p w:rsidR="00744010" w:rsidRDefault="00744010" w:rsidP="00545962">
            <w:pPr>
              <w:spacing w:before="40" w:after="40"/>
              <w:rPr>
                <w:sz w:val="20"/>
              </w:rPr>
            </w:pPr>
            <w:r>
              <w:rPr>
                <w:sz w:val="20"/>
              </w:rPr>
              <w:t>Läkemedelsinformation</w:t>
            </w:r>
          </w:p>
          <w:p w:rsidR="00744010" w:rsidRPr="00204782" w:rsidRDefault="00744010" w:rsidP="00545962">
            <w:pPr>
              <w:spacing w:before="40" w:after="40"/>
              <w:rPr>
                <w:sz w:val="20"/>
              </w:rPr>
            </w:pPr>
            <w:r>
              <w:rPr>
                <w:sz w:val="20"/>
              </w:rPr>
              <w:t>Övrig ordinationsinformation</w:t>
            </w:r>
          </w:p>
        </w:tc>
        <w:tc>
          <w:tcPr>
            <w:tcW w:w="1141" w:type="pct"/>
          </w:tcPr>
          <w:p w:rsidR="00744010" w:rsidRPr="00204782" w:rsidRDefault="00744010" w:rsidP="002D3C92">
            <w:pPr>
              <w:spacing w:before="40" w:after="40"/>
              <w:rPr>
                <w:sz w:val="20"/>
              </w:rPr>
            </w:pPr>
            <w:proofErr w:type="gramStart"/>
            <w:r>
              <w:rPr>
                <w:sz w:val="20"/>
              </w:rPr>
              <w:t>Ej</w:t>
            </w:r>
            <w:proofErr w:type="gramEnd"/>
            <w:r>
              <w:rPr>
                <w:sz w:val="20"/>
              </w:rPr>
              <w:t xml:space="preserve"> relevant</w:t>
            </w:r>
          </w:p>
        </w:tc>
      </w:tr>
      <w:tr w:rsidR="00744010" w:rsidRPr="00204782" w:rsidTr="0078515E">
        <w:trPr>
          <w:trHeight w:val="425"/>
        </w:trPr>
        <w:tc>
          <w:tcPr>
            <w:tcW w:w="819" w:type="pct"/>
          </w:tcPr>
          <w:p w:rsidR="00744010" w:rsidRPr="00545962" w:rsidRDefault="00744010" w:rsidP="00545962">
            <w:pPr>
              <w:spacing w:before="40" w:after="40"/>
              <w:rPr>
                <w:sz w:val="20"/>
              </w:rPr>
            </w:pPr>
            <w:r>
              <w:rPr>
                <w:sz w:val="20"/>
              </w:rPr>
              <w:lastRenderedPageBreak/>
              <w:t>Genomföra åtgärdande aktiviteter</w:t>
            </w:r>
          </w:p>
        </w:tc>
        <w:tc>
          <w:tcPr>
            <w:tcW w:w="1940" w:type="pct"/>
          </w:tcPr>
          <w:p w:rsidR="00744010" w:rsidRDefault="00744010" w:rsidP="00545962">
            <w:pPr>
              <w:spacing w:before="40" w:after="40"/>
              <w:rPr>
                <w:sz w:val="20"/>
              </w:rPr>
            </w:pPr>
            <w:r>
              <w:rPr>
                <w:sz w:val="20"/>
              </w:rPr>
              <w:t>Hälso- och sjukvårdspersonal genomför aktiviteter med anledning av patientens tillstånd.</w:t>
            </w:r>
          </w:p>
          <w:p w:rsidR="00744010" w:rsidRDefault="00744010" w:rsidP="005128D0">
            <w:pPr>
              <w:spacing w:before="40" w:after="40"/>
              <w:rPr>
                <w:sz w:val="20"/>
              </w:rPr>
            </w:pPr>
            <w:r>
              <w:rPr>
                <w:sz w:val="20"/>
              </w:rPr>
              <w:t>Informationen</w:t>
            </w:r>
            <w:r w:rsidR="005128D0">
              <w:rPr>
                <w:sz w:val="20"/>
              </w:rPr>
              <w:t xml:space="preserve"> överförs från aktuellt vårdsystem till Infektionsverktyget</w:t>
            </w:r>
            <w:r>
              <w:rPr>
                <w:sz w:val="20"/>
              </w:rPr>
              <w:t xml:space="preserve"> används för att påvisa eventuella faktorer som ökar risken för att drabbas av en VRI (riskfaktorer).</w:t>
            </w:r>
          </w:p>
        </w:tc>
        <w:tc>
          <w:tcPr>
            <w:tcW w:w="1100" w:type="pct"/>
          </w:tcPr>
          <w:p w:rsidR="00744010" w:rsidRDefault="00744010" w:rsidP="00545962">
            <w:pPr>
              <w:spacing w:before="40" w:after="40"/>
              <w:rPr>
                <w:sz w:val="20"/>
              </w:rPr>
            </w:pPr>
            <w:r>
              <w:rPr>
                <w:sz w:val="20"/>
              </w:rPr>
              <w:t>Aktivitetsinformation såsom aktivitetskod, aktivitetsmomenttid samt aktivitets-id</w:t>
            </w:r>
          </w:p>
        </w:tc>
        <w:tc>
          <w:tcPr>
            <w:tcW w:w="1141" w:type="pct"/>
          </w:tcPr>
          <w:p w:rsidR="00744010" w:rsidRPr="00204782" w:rsidRDefault="00744010" w:rsidP="002D3C92">
            <w:pPr>
              <w:spacing w:before="40" w:after="40"/>
              <w:rPr>
                <w:sz w:val="20"/>
              </w:rPr>
            </w:pPr>
            <w:proofErr w:type="gramStart"/>
            <w:r>
              <w:rPr>
                <w:sz w:val="20"/>
              </w:rPr>
              <w:t>Ej</w:t>
            </w:r>
            <w:proofErr w:type="gramEnd"/>
            <w:r>
              <w:rPr>
                <w:sz w:val="20"/>
              </w:rPr>
              <w:t xml:space="preserve"> relevant</w:t>
            </w:r>
          </w:p>
        </w:tc>
      </w:tr>
    </w:tbl>
    <w:p w:rsidR="00990B2D" w:rsidRPr="008C0DB7" w:rsidRDefault="008C0DB7" w:rsidP="008C0DB7">
      <w:pPr>
        <w:pStyle w:val="Normal1"/>
        <w:rPr>
          <w:b/>
          <w:i/>
          <w:lang w:val="sv-SE"/>
        </w:rPr>
      </w:pPr>
      <w:r w:rsidRPr="008C0DB7">
        <w:rPr>
          <w:b/>
          <w:i/>
          <w:lang w:val="sv-SE"/>
        </w:rPr>
        <w:t>Informationslager</w:t>
      </w:r>
    </w:p>
    <w:tbl>
      <w:tblPr>
        <w:tblW w:w="1304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94"/>
        <w:gridCol w:w="6771"/>
        <w:gridCol w:w="2976"/>
      </w:tblGrid>
      <w:tr w:rsidR="008C0DB7" w:rsidRPr="0078515E" w:rsidTr="0078515E">
        <w:trPr>
          <w:trHeight w:val="262"/>
        </w:trPr>
        <w:tc>
          <w:tcPr>
            <w:tcW w:w="1263" w:type="pct"/>
            <w:shd w:val="clear" w:color="auto" w:fill="D9D9D9"/>
          </w:tcPr>
          <w:p w:rsidR="008C0DB7" w:rsidRPr="0078515E" w:rsidRDefault="008C0DB7" w:rsidP="0078515E">
            <w:pPr>
              <w:pStyle w:val="Normal1"/>
              <w:spacing w:before="40" w:beforeAutospacing="0" w:after="40" w:afterAutospacing="0"/>
              <w:ind w:left="57" w:right="57"/>
              <w:rPr>
                <w:b/>
                <w:lang w:val="sv-SE"/>
              </w:rPr>
            </w:pPr>
            <w:r w:rsidRPr="0078515E">
              <w:rPr>
                <w:b/>
                <w:lang w:val="sv-SE"/>
              </w:rPr>
              <w:t>Namn/beteckning</w:t>
            </w:r>
          </w:p>
        </w:tc>
        <w:tc>
          <w:tcPr>
            <w:tcW w:w="2596" w:type="pct"/>
            <w:shd w:val="clear" w:color="auto" w:fill="D9D9D9"/>
          </w:tcPr>
          <w:p w:rsidR="008C0DB7" w:rsidRPr="0078515E" w:rsidRDefault="008C0DB7" w:rsidP="0078515E">
            <w:pPr>
              <w:pStyle w:val="Normal1"/>
              <w:spacing w:before="40" w:beforeAutospacing="0" w:after="40" w:afterAutospacing="0"/>
              <w:ind w:left="57" w:right="57"/>
              <w:rPr>
                <w:b/>
                <w:lang w:val="sv-SE"/>
              </w:rPr>
            </w:pPr>
            <w:r w:rsidRPr="0078515E">
              <w:rPr>
                <w:b/>
                <w:lang w:val="sv-SE"/>
              </w:rPr>
              <w:t>Beskrivning</w:t>
            </w:r>
          </w:p>
        </w:tc>
        <w:tc>
          <w:tcPr>
            <w:tcW w:w="1141" w:type="pct"/>
            <w:shd w:val="clear" w:color="auto" w:fill="D9D9D9"/>
          </w:tcPr>
          <w:p w:rsidR="008C0DB7" w:rsidRPr="0078515E" w:rsidRDefault="008C0DB7" w:rsidP="0078515E">
            <w:pPr>
              <w:pStyle w:val="Normal1"/>
              <w:spacing w:before="40" w:beforeAutospacing="0" w:after="40" w:afterAutospacing="0"/>
              <w:ind w:left="57" w:right="57"/>
              <w:rPr>
                <w:b/>
                <w:lang w:val="sv-SE"/>
              </w:rPr>
            </w:pPr>
            <w:r w:rsidRPr="0078515E">
              <w:rPr>
                <w:b/>
                <w:lang w:val="sv-SE"/>
              </w:rPr>
              <w:t>Relation till VIFO</w:t>
            </w:r>
          </w:p>
        </w:tc>
      </w:tr>
      <w:tr w:rsidR="008C0DB7" w:rsidRPr="00204782" w:rsidTr="0078515E">
        <w:trPr>
          <w:trHeight w:val="533"/>
        </w:trPr>
        <w:tc>
          <w:tcPr>
            <w:tcW w:w="1263" w:type="pct"/>
          </w:tcPr>
          <w:p w:rsidR="008C0DB7" w:rsidRPr="00545962" w:rsidRDefault="00545962" w:rsidP="00545962">
            <w:pPr>
              <w:spacing w:before="40" w:after="40"/>
              <w:rPr>
                <w:sz w:val="20"/>
              </w:rPr>
            </w:pPr>
            <w:r w:rsidRPr="00545962">
              <w:rPr>
                <w:sz w:val="20"/>
              </w:rPr>
              <w:t>Register i Infektionsverktyget</w:t>
            </w:r>
          </w:p>
        </w:tc>
        <w:tc>
          <w:tcPr>
            <w:tcW w:w="2596" w:type="pct"/>
          </w:tcPr>
          <w:p w:rsidR="008C0DB7" w:rsidRPr="00545962" w:rsidRDefault="00545962" w:rsidP="00545962">
            <w:pPr>
              <w:spacing w:before="40" w:after="40"/>
              <w:rPr>
                <w:sz w:val="20"/>
              </w:rPr>
            </w:pPr>
            <w:r w:rsidRPr="00545962">
              <w:rPr>
                <w:sz w:val="20"/>
              </w:rPr>
              <w:t>Information som</w:t>
            </w:r>
            <w:r w:rsidR="00C272C3">
              <w:rPr>
                <w:sz w:val="20"/>
              </w:rPr>
              <w:t xml:space="preserve"> lagras och</w:t>
            </w:r>
            <w:r w:rsidRPr="00545962">
              <w:rPr>
                <w:sz w:val="20"/>
              </w:rPr>
              <w:t xml:space="preserve"> hanteras i Infektionsverktygets register.</w:t>
            </w:r>
          </w:p>
        </w:tc>
        <w:tc>
          <w:tcPr>
            <w:tcW w:w="1141" w:type="pct"/>
          </w:tcPr>
          <w:p w:rsidR="008C0DB7" w:rsidRPr="00204782" w:rsidRDefault="00665759" w:rsidP="00CB16ED">
            <w:pPr>
              <w:spacing w:after="0"/>
              <w:rPr>
                <w:sz w:val="20"/>
              </w:rPr>
            </w:pPr>
            <w:r>
              <w:rPr>
                <w:sz w:val="20"/>
              </w:rPr>
              <w:t>Underlag för processtyrning</w:t>
            </w:r>
          </w:p>
        </w:tc>
      </w:tr>
    </w:tbl>
    <w:p w:rsidR="000F2465" w:rsidRDefault="000F2465" w:rsidP="004B0E18"/>
    <w:p w:rsidR="00140188" w:rsidRDefault="00744010">
      <w:pPr>
        <w:spacing w:after="0"/>
      </w:pPr>
      <w:r>
        <w:t>Utöver informationen som beskrivs ovan överförs även information om vårdtillfällen till Infektionsverktyget. Denna information används</w:t>
      </w:r>
      <w:r w:rsidR="00B138CB">
        <w:t xml:space="preserve"> bl.a.</w:t>
      </w:r>
      <w:r>
        <w:t xml:space="preserve"> för att kunna koppla ihop en vårdrelaterad infektion med ett vå</w:t>
      </w:r>
      <w:r w:rsidR="00B138CB">
        <w:t>rdtillfälle på en enhet och</w:t>
      </w:r>
      <w:r>
        <w:t xml:space="preserve"> för at</w:t>
      </w:r>
      <w:r w:rsidR="00B138CB">
        <w:t>t kunna göra jämförelser med det totala antalet vårdtillfällen på en enhet.</w:t>
      </w:r>
    </w:p>
    <w:p w:rsidR="00140188" w:rsidRDefault="00140188">
      <w:pPr>
        <w:spacing w:after="0"/>
      </w:pPr>
      <w:r>
        <w:br w:type="page"/>
      </w:r>
    </w:p>
    <w:p w:rsidR="000D5525" w:rsidRDefault="00F91B61" w:rsidP="00CD564B">
      <w:pPr>
        <w:pStyle w:val="Rubrik2"/>
        <w:ind w:left="1304" w:hanging="1304"/>
      </w:pPr>
      <w:bookmarkStart w:id="35" w:name="_Ref280016597"/>
      <w:bookmarkStart w:id="36" w:name="_Ref280016605"/>
      <w:bookmarkStart w:id="37" w:name="_Toc323214201"/>
      <w:r>
        <w:lastRenderedPageBreak/>
        <w:t>Användningsfall</w:t>
      </w:r>
      <w:bookmarkEnd w:id="35"/>
      <w:bookmarkEnd w:id="36"/>
      <w:bookmarkEnd w:id="37"/>
    </w:p>
    <w:p w:rsidR="00324C26" w:rsidRPr="00324C26" w:rsidRDefault="00324C26" w:rsidP="00324C26">
      <w:r w:rsidRPr="00691AA6">
        <w:t xml:space="preserve">Användningsfallen </w:t>
      </w:r>
      <w:r w:rsidR="00125DAF">
        <w:t xml:space="preserve">i </w:t>
      </w:r>
      <w:r w:rsidR="00E937A4">
        <w:fldChar w:fldCharType="begin"/>
      </w:r>
      <w:r w:rsidR="00125DAF">
        <w:instrText xml:space="preserve"> REF _Ref280186549 \h </w:instrText>
      </w:r>
      <w:r w:rsidR="00E937A4">
        <w:fldChar w:fldCharType="separate"/>
      </w:r>
      <w:r w:rsidR="00C90DC0">
        <w:t xml:space="preserve">Figur </w:t>
      </w:r>
      <w:r w:rsidR="00C90DC0">
        <w:rPr>
          <w:noProof/>
        </w:rPr>
        <w:t>7</w:t>
      </w:r>
      <w:r w:rsidR="00E937A4">
        <w:fldChar w:fldCharType="end"/>
      </w:r>
      <w:r w:rsidR="00125DAF" w:rsidRPr="00691AA6">
        <w:t xml:space="preserve"> </w:t>
      </w:r>
      <w:r w:rsidRPr="00691AA6">
        <w:t>beskriv</w:t>
      </w:r>
      <w:r w:rsidR="00125DAF">
        <w:t>er</w:t>
      </w:r>
      <w:r w:rsidRPr="00691AA6">
        <w:t xml:space="preserve"> funktionaliteten i Infektionsverktyget på en övergripande nivå. Mer detaljerade användningsfall tas fram under projektets gång.</w:t>
      </w:r>
    </w:p>
    <w:p w:rsidR="007D329F" w:rsidRPr="007D329F" w:rsidRDefault="007D329F" w:rsidP="007D329F"/>
    <w:p w:rsidR="00125DAF" w:rsidRDefault="009006C9" w:rsidP="00125DAF">
      <w:pPr>
        <w:keepNext/>
        <w:jc w:val="center"/>
      </w:pPr>
      <w:r>
        <w:rPr>
          <w:noProof/>
        </w:rPr>
        <w:drawing>
          <wp:inline distT="0" distB="0" distL="0" distR="0" wp14:anchorId="0506C7B0" wp14:editId="7027712E">
            <wp:extent cx="3527067" cy="410527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3527694" cy="4106005"/>
                    </a:xfrm>
                    <a:prstGeom prst="rect">
                      <a:avLst/>
                    </a:prstGeom>
                    <a:noFill/>
                    <a:ln w="9525">
                      <a:noFill/>
                      <a:miter lim="800000"/>
                      <a:headEnd/>
                      <a:tailEnd/>
                    </a:ln>
                  </pic:spPr>
                </pic:pic>
              </a:graphicData>
            </a:graphic>
          </wp:inline>
        </w:drawing>
      </w:r>
    </w:p>
    <w:p w:rsidR="009006C9" w:rsidRDefault="00125DAF" w:rsidP="00125DAF">
      <w:pPr>
        <w:pStyle w:val="Beskrivning"/>
        <w:jc w:val="center"/>
      </w:pPr>
      <w:bookmarkStart w:id="38" w:name="_Ref280186549"/>
      <w:bookmarkStart w:id="39" w:name="_Toc323214179"/>
      <w:r>
        <w:t xml:space="preserve">Figur </w:t>
      </w:r>
      <w:r w:rsidR="006761B2">
        <w:fldChar w:fldCharType="begin"/>
      </w:r>
      <w:r w:rsidR="006761B2">
        <w:instrText xml:space="preserve"> SEQ Figur \* ARABIC </w:instrText>
      </w:r>
      <w:r w:rsidR="006761B2">
        <w:fldChar w:fldCharType="separate"/>
      </w:r>
      <w:r w:rsidR="00C90DC0">
        <w:rPr>
          <w:noProof/>
        </w:rPr>
        <w:t>7</w:t>
      </w:r>
      <w:r w:rsidR="006761B2">
        <w:rPr>
          <w:noProof/>
        </w:rPr>
        <w:fldChar w:fldCharType="end"/>
      </w:r>
      <w:bookmarkEnd w:id="38"/>
      <w:r>
        <w:t xml:space="preserve"> Användningsfall</w:t>
      </w:r>
      <w:bookmarkEnd w:id="39"/>
    </w:p>
    <w:p w:rsidR="009006C9" w:rsidRDefault="009006C9" w:rsidP="009006C9">
      <w:pPr>
        <w:rPr>
          <w:sz w:val="20"/>
        </w:rPr>
      </w:pPr>
      <w:r>
        <w:br w:type="page"/>
      </w:r>
    </w:p>
    <w:p w:rsidR="00E26D2C" w:rsidRDefault="00E26D2C" w:rsidP="00DB17A7">
      <w:pPr>
        <w:jc w:val="both"/>
        <w:rPr>
          <w:b/>
          <w:i/>
        </w:rPr>
      </w:pPr>
      <w:r>
        <w:rPr>
          <w:b/>
          <w:i/>
        </w:rPr>
        <w:lastRenderedPageBreak/>
        <w:t xml:space="preserve">Användningsfall </w:t>
      </w:r>
      <w:r w:rsidR="00B970AA">
        <w:rPr>
          <w:b/>
          <w:i/>
        </w:rPr>
        <w:t>”</w:t>
      </w:r>
      <w:r w:rsidR="007D329F">
        <w:rPr>
          <w:b/>
          <w:i/>
        </w:rPr>
        <w:t>Registrera ordinationsorsak</w:t>
      </w:r>
      <w:r w:rsidR="00B970AA">
        <w:rPr>
          <w:b/>
          <w:i/>
        </w:rPr>
        <w:t>”</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DB6616" w:rsidRPr="0078515E" w:rsidTr="0078515E">
        <w:trPr>
          <w:trHeight w:val="352"/>
        </w:trPr>
        <w:tc>
          <w:tcPr>
            <w:tcW w:w="518" w:type="pct"/>
            <w:shd w:val="clear" w:color="auto" w:fill="D9D9D9"/>
          </w:tcPr>
          <w:p w:rsidR="001035A3" w:rsidRPr="0078515E" w:rsidRDefault="001035A3" w:rsidP="0078515E">
            <w:pPr>
              <w:pStyle w:val="Normal1"/>
              <w:spacing w:before="40" w:beforeAutospacing="0" w:after="40" w:afterAutospacing="0"/>
              <w:ind w:left="57" w:right="57"/>
              <w:rPr>
                <w:b/>
                <w:lang w:val="sv-SE"/>
              </w:rPr>
            </w:pPr>
            <w:r w:rsidRPr="0078515E">
              <w:rPr>
                <w:b/>
                <w:lang w:val="sv-SE"/>
              </w:rPr>
              <w:t>Namn</w:t>
            </w:r>
          </w:p>
        </w:tc>
        <w:tc>
          <w:tcPr>
            <w:tcW w:w="2126" w:type="pct"/>
            <w:shd w:val="clear" w:color="auto" w:fill="D9D9D9"/>
          </w:tcPr>
          <w:p w:rsidR="001035A3" w:rsidRPr="0078515E" w:rsidRDefault="001035A3" w:rsidP="0078515E">
            <w:pPr>
              <w:pStyle w:val="Normal1"/>
              <w:spacing w:before="40" w:beforeAutospacing="0" w:after="40" w:afterAutospacing="0"/>
              <w:ind w:left="57" w:right="57"/>
              <w:rPr>
                <w:b/>
                <w:lang w:val="sv-SE"/>
              </w:rPr>
            </w:pPr>
            <w:r w:rsidRPr="0078515E">
              <w:rPr>
                <w:b/>
                <w:lang w:val="sv-SE"/>
              </w:rPr>
              <w:t>Beskrivning</w:t>
            </w:r>
          </w:p>
        </w:tc>
        <w:tc>
          <w:tcPr>
            <w:tcW w:w="1264" w:type="pct"/>
            <w:shd w:val="clear" w:color="auto" w:fill="D9D9D9"/>
          </w:tcPr>
          <w:p w:rsidR="001035A3" w:rsidRPr="0078515E" w:rsidRDefault="001035A3" w:rsidP="0078515E">
            <w:pPr>
              <w:pStyle w:val="Normal1"/>
              <w:spacing w:before="40" w:beforeAutospacing="0" w:after="40" w:afterAutospacing="0"/>
              <w:ind w:left="57" w:right="57"/>
              <w:rPr>
                <w:b/>
                <w:lang w:val="sv-SE"/>
              </w:rPr>
            </w:pPr>
            <w:r w:rsidRPr="0078515E">
              <w:rPr>
                <w:b/>
                <w:lang w:val="sv-SE"/>
              </w:rPr>
              <w:t>De aktörer som medverkar</w:t>
            </w:r>
          </w:p>
        </w:tc>
        <w:tc>
          <w:tcPr>
            <w:tcW w:w="1092" w:type="pct"/>
            <w:shd w:val="clear" w:color="auto" w:fill="D9D9D9"/>
          </w:tcPr>
          <w:p w:rsidR="001035A3" w:rsidRPr="0078515E" w:rsidRDefault="001035A3" w:rsidP="0078515E">
            <w:pPr>
              <w:pStyle w:val="Normal1"/>
              <w:spacing w:before="40" w:beforeAutospacing="0" w:after="40" w:afterAutospacing="0"/>
              <w:ind w:left="57" w:right="57"/>
              <w:rPr>
                <w:b/>
                <w:lang w:val="sv-SE"/>
              </w:rPr>
            </w:pPr>
            <w:r w:rsidRPr="0078515E">
              <w:rPr>
                <w:b/>
                <w:lang w:val="sv-SE"/>
              </w:rPr>
              <w:t>Informationsbehov</w:t>
            </w:r>
          </w:p>
        </w:tc>
      </w:tr>
      <w:tr w:rsidR="00DB6616" w:rsidRPr="00046923" w:rsidTr="0078515E">
        <w:trPr>
          <w:trHeight w:val="717"/>
        </w:trPr>
        <w:tc>
          <w:tcPr>
            <w:tcW w:w="518" w:type="pct"/>
          </w:tcPr>
          <w:p w:rsidR="004F075E" w:rsidRPr="003B02CC" w:rsidRDefault="004F075E" w:rsidP="008C6BB6">
            <w:pPr>
              <w:spacing w:before="40" w:after="40"/>
              <w:rPr>
                <w:sz w:val="20"/>
              </w:rPr>
            </w:pPr>
          </w:p>
        </w:tc>
        <w:tc>
          <w:tcPr>
            <w:tcW w:w="2126" w:type="pct"/>
          </w:tcPr>
          <w:p w:rsidR="004F075E" w:rsidRPr="00B970AA" w:rsidRDefault="00BF2024" w:rsidP="00717F85">
            <w:pPr>
              <w:spacing w:before="40" w:after="40"/>
              <w:rPr>
                <w:sz w:val="20"/>
              </w:rPr>
            </w:pPr>
            <w:r w:rsidRPr="00BF2024">
              <w:rPr>
                <w:sz w:val="20"/>
              </w:rPr>
              <w:t xml:space="preserve">Användare matar in </w:t>
            </w:r>
            <w:r w:rsidR="00717F85">
              <w:rPr>
                <w:sz w:val="20"/>
              </w:rPr>
              <w:t>antibiotikaordination</w:t>
            </w:r>
            <w:r w:rsidR="00717F85" w:rsidRPr="00BF2024">
              <w:rPr>
                <w:sz w:val="20"/>
              </w:rPr>
              <w:t xml:space="preserve"> </w:t>
            </w:r>
            <w:r w:rsidR="007C277A">
              <w:rPr>
                <w:sz w:val="20"/>
              </w:rPr>
              <w:t xml:space="preserve">i befintligt </w:t>
            </w:r>
            <w:r w:rsidRPr="00BF2024">
              <w:rPr>
                <w:sz w:val="20"/>
              </w:rPr>
              <w:t>system</w:t>
            </w:r>
            <w:r w:rsidR="007C277A">
              <w:rPr>
                <w:sz w:val="20"/>
              </w:rPr>
              <w:t xml:space="preserve"> för ordination av läkemedel</w:t>
            </w:r>
          </w:p>
        </w:tc>
        <w:tc>
          <w:tcPr>
            <w:tcW w:w="1264" w:type="pct"/>
          </w:tcPr>
          <w:p w:rsidR="004F075E" w:rsidRPr="00201904" w:rsidRDefault="00E26D2C" w:rsidP="008C6BB6">
            <w:pPr>
              <w:spacing w:before="40" w:after="40"/>
              <w:rPr>
                <w:sz w:val="20"/>
              </w:rPr>
            </w:pPr>
            <w:proofErr w:type="spellStart"/>
            <w:r>
              <w:rPr>
                <w:sz w:val="20"/>
              </w:rPr>
              <w:t>Ordinatör</w:t>
            </w:r>
            <w:proofErr w:type="spellEnd"/>
          </w:p>
        </w:tc>
        <w:tc>
          <w:tcPr>
            <w:tcW w:w="1092" w:type="pct"/>
          </w:tcPr>
          <w:p w:rsidR="004F075E" w:rsidRPr="00201904" w:rsidRDefault="004F075E" w:rsidP="008C6BB6">
            <w:pPr>
              <w:spacing w:before="40" w:after="40"/>
              <w:rPr>
                <w:sz w:val="20"/>
              </w:rPr>
            </w:pPr>
          </w:p>
        </w:tc>
      </w:tr>
      <w:tr w:rsidR="00DB6616" w:rsidRPr="00046923" w:rsidTr="0078515E">
        <w:trPr>
          <w:trHeight w:val="228"/>
        </w:trPr>
        <w:tc>
          <w:tcPr>
            <w:tcW w:w="518" w:type="pct"/>
          </w:tcPr>
          <w:p w:rsidR="00BF1488" w:rsidRPr="003B02CC" w:rsidRDefault="00BF1488" w:rsidP="008C6BB6">
            <w:pPr>
              <w:spacing w:before="40" w:after="40"/>
              <w:rPr>
                <w:sz w:val="20"/>
              </w:rPr>
            </w:pPr>
          </w:p>
        </w:tc>
        <w:tc>
          <w:tcPr>
            <w:tcW w:w="2126" w:type="pct"/>
          </w:tcPr>
          <w:p w:rsidR="007254A4" w:rsidRPr="00B970AA" w:rsidRDefault="00BF2024" w:rsidP="007254A4">
            <w:pPr>
              <w:spacing w:before="40" w:after="40"/>
              <w:rPr>
                <w:sz w:val="20"/>
              </w:rPr>
            </w:pPr>
            <w:r w:rsidRPr="00BF2024">
              <w:rPr>
                <w:sz w:val="20"/>
              </w:rPr>
              <w:t>När i ordination ingående läkemedel berör domänen VRI (preciserad av lista med ATC-koder för vissa antibiotika), ställs ytterligare frågor till användaren om indikationen för antibiotikabehandlingen. Användaren har att välja på 3 alternativ:</w:t>
            </w:r>
          </w:p>
          <w:p w:rsidR="00752D3B" w:rsidRDefault="00BF2024">
            <w:pPr>
              <w:pStyle w:val="Liststycke"/>
              <w:numPr>
                <w:ilvl w:val="0"/>
                <w:numId w:val="9"/>
              </w:numPr>
              <w:spacing w:before="40" w:after="40"/>
              <w:rPr>
                <w:rFonts w:ascii="Times New Roman" w:hAnsi="Times New Roman" w:cs="Times New Roman"/>
                <w:sz w:val="20"/>
              </w:rPr>
            </w:pPr>
            <w:r w:rsidRPr="00BF2024">
              <w:rPr>
                <w:rFonts w:ascii="Times New Roman" w:hAnsi="Times New Roman" w:cs="Times New Roman"/>
                <w:sz w:val="20"/>
              </w:rPr>
              <w:t>Samhällsförvärvad infektion</w:t>
            </w:r>
          </w:p>
          <w:p w:rsidR="00752D3B" w:rsidRDefault="00BF2024">
            <w:pPr>
              <w:pStyle w:val="Liststycke"/>
              <w:numPr>
                <w:ilvl w:val="0"/>
                <w:numId w:val="9"/>
              </w:numPr>
              <w:spacing w:before="40" w:after="40"/>
              <w:rPr>
                <w:rFonts w:ascii="Times New Roman" w:hAnsi="Times New Roman" w:cs="Times New Roman"/>
                <w:sz w:val="20"/>
              </w:rPr>
            </w:pPr>
            <w:r w:rsidRPr="00BF2024">
              <w:rPr>
                <w:rFonts w:ascii="Times New Roman" w:hAnsi="Times New Roman" w:cs="Times New Roman"/>
                <w:sz w:val="20"/>
              </w:rPr>
              <w:t>Vårdrelaterad infektion</w:t>
            </w:r>
          </w:p>
          <w:p w:rsidR="00752D3B" w:rsidRDefault="00943781">
            <w:pPr>
              <w:pStyle w:val="Liststycke"/>
              <w:numPr>
                <w:ilvl w:val="0"/>
                <w:numId w:val="9"/>
              </w:numPr>
              <w:spacing w:before="40" w:after="40"/>
              <w:rPr>
                <w:rFonts w:ascii="Times New Roman" w:hAnsi="Times New Roman" w:cs="Times New Roman"/>
                <w:sz w:val="20"/>
              </w:rPr>
            </w:pPr>
            <w:r>
              <w:rPr>
                <w:rFonts w:ascii="Times New Roman" w:hAnsi="Times New Roman" w:cs="Times New Roman"/>
                <w:sz w:val="20"/>
              </w:rPr>
              <w:t>Antibiotikap</w:t>
            </w:r>
            <w:r w:rsidRPr="00BF2024">
              <w:rPr>
                <w:rFonts w:ascii="Times New Roman" w:hAnsi="Times New Roman" w:cs="Times New Roman"/>
                <w:sz w:val="20"/>
              </w:rPr>
              <w:t>rofylax</w:t>
            </w:r>
          </w:p>
          <w:p w:rsidR="007254A4" w:rsidRPr="00DB6616" w:rsidRDefault="007254A4" w:rsidP="007254A4">
            <w:pPr>
              <w:spacing w:before="40" w:after="40"/>
            </w:pPr>
          </w:p>
        </w:tc>
        <w:tc>
          <w:tcPr>
            <w:tcW w:w="1264" w:type="pct"/>
          </w:tcPr>
          <w:p w:rsidR="00BF1488" w:rsidRPr="00201904" w:rsidRDefault="008D4237" w:rsidP="008C6BB6">
            <w:pPr>
              <w:spacing w:before="40" w:after="40"/>
              <w:rPr>
                <w:sz w:val="20"/>
              </w:rPr>
            </w:pPr>
            <w:proofErr w:type="spellStart"/>
            <w:r>
              <w:rPr>
                <w:sz w:val="20"/>
              </w:rPr>
              <w:t>Ordinatör</w:t>
            </w:r>
            <w:proofErr w:type="spellEnd"/>
          </w:p>
        </w:tc>
        <w:tc>
          <w:tcPr>
            <w:tcW w:w="1092" w:type="pct"/>
          </w:tcPr>
          <w:p w:rsidR="00BF1488" w:rsidRPr="00201904" w:rsidRDefault="00BF1488" w:rsidP="008C6BB6">
            <w:pPr>
              <w:spacing w:before="40" w:after="40"/>
              <w:rPr>
                <w:sz w:val="20"/>
              </w:rPr>
            </w:pPr>
          </w:p>
        </w:tc>
      </w:tr>
      <w:tr w:rsidR="00DB6616" w:rsidRPr="00046923" w:rsidTr="0078515E">
        <w:trPr>
          <w:trHeight w:val="717"/>
        </w:trPr>
        <w:tc>
          <w:tcPr>
            <w:tcW w:w="518" w:type="pct"/>
          </w:tcPr>
          <w:p w:rsidR="00DB6616" w:rsidRPr="003B02CC" w:rsidRDefault="00DB6616" w:rsidP="008C6BB6">
            <w:pPr>
              <w:spacing w:before="40" w:after="40"/>
              <w:rPr>
                <w:sz w:val="20"/>
              </w:rPr>
            </w:pPr>
          </w:p>
        </w:tc>
        <w:tc>
          <w:tcPr>
            <w:tcW w:w="2126" w:type="pct"/>
          </w:tcPr>
          <w:p w:rsidR="0043495D" w:rsidRDefault="003F2C07" w:rsidP="0043495D">
            <w:pPr>
              <w:spacing w:before="40" w:after="40"/>
              <w:rPr>
                <w:sz w:val="20"/>
              </w:rPr>
            </w:pPr>
            <w:r>
              <w:rPr>
                <w:sz w:val="20"/>
              </w:rPr>
              <w:t>Om alternativ 1 eller 3</w:t>
            </w:r>
            <w:r w:rsidR="00BF2024" w:rsidRPr="00BF2024">
              <w:rPr>
                <w:sz w:val="20"/>
              </w:rPr>
              <w:t xml:space="preserve"> väljs avslutas inmatningen till </w:t>
            </w:r>
            <w:r w:rsidR="00717F85">
              <w:rPr>
                <w:sz w:val="20"/>
              </w:rPr>
              <w:t>Infektionsverktyget.</w:t>
            </w:r>
            <w:r>
              <w:rPr>
                <w:sz w:val="20"/>
              </w:rPr>
              <w:t xml:space="preserve"> </w:t>
            </w:r>
            <w:r w:rsidR="00BF2024" w:rsidRPr="00BF2024">
              <w:rPr>
                <w:sz w:val="20"/>
              </w:rPr>
              <w:t xml:space="preserve">Om </w:t>
            </w:r>
            <w:r>
              <w:rPr>
                <w:sz w:val="20"/>
              </w:rPr>
              <w:t>alternativ 2</w:t>
            </w:r>
            <w:r w:rsidR="00BF2024" w:rsidRPr="00BF2024">
              <w:rPr>
                <w:sz w:val="20"/>
              </w:rPr>
              <w:t xml:space="preserve"> Vårdrelaterad infektion väljs ställs ytterligare frågor om typen av VRI. Alternativen som kan väljas är:</w:t>
            </w:r>
          </w:p>
          <w:p w:rsidR="0043495D" w:rsidRDefault="0043495D" w:rsidP="0043495D">
            <w:pPr>
              <w:spacing w:before="40" w:after="40"/>
              <w:rPr>
                <w:sz w:val="20"/>
              </w:rPr>
            </w:pPr>
          </w:p>
          <w:p w:rsidR="00752D3B" w:rsidRDefault="0043495D">
            <w:pPr>
              <w:numPr>
                <w:ilvl w:val="0"/>
                <w:numId w:val="10"/>
              </w:numPr>
              <w:spacing w:after="0"/>
              <w:rPr>
                <w:sz w:val="20"/>
              </w:rPr>
            </w:pPr>
            <w:r>
              <w:rPr>
                <w:sz w:val="20"/>
              </w:rPr>
              <w:t>infektion i blodomloppet</w:t>
            </w:r>
          </w:p>
          <w:p w:rsidR="00752D3B" w:rsidRDefault="00403267">
            <w:pPr>
              <w:numPr>
                <w:ilvl w:val="0"/>
                <w:numId w:val="10"/>
              </w:numPr>
              <w:spacing w:after="0"/>
              <w:rPr>
                <w:sz w:val="20"/>
              </w:rPr>
            </w:pPr>
            <w:r>
              <w:rPr>
                <w:sz w:val="20"/>
              </w:rPr>
              <w:t>infektionssjukdom i urinvägar</w:t>
            </w:r>
          </w:p>
          <w:p w:rsidR="00752D3B" w:rsidRDefault="00943781">
            <w:pPr>
              <w:numPr>
                <w:ilvl w:val="0"/>
                <w:numId w:val="10"/>
              </w:numPr>
              <w:spacing w:after="0"/>
              <w:rPr>
                <w:sz w:val="20"/>
              </w:rPr>
            </w:pPr>
            <w:r>
              <w:rPr>
                <w:sz w:val="20"/>
              </w:rPr>
              <w:t>postoperativ sårinfektion</w:t>
            </w:r>
          </w:p>
          <w:p w:rsidR="00752D3B" w:rsidRDefault="00403267">
            <w:pPr>
              <w:numPr>
                <w:ilvl w:val="0"/>
                <w:numId w:val="10"/>
              </w:numPr>
              <w:spacing w:after="0"/>
              <w:rPr>
                <w:sz w:val="20"/>
              </w:rPr>
            </w:pPr>
            <w:r>
              <w:rPr>
                <w:sz w:val="20"/>
              </w:rPr>
              <w:t>pneumoni</w:t>
            </w:r>
          </w:p>
          <w:p w:rsidR="00752D3B" w:rsidRDefault="00403267">
            <w:pPr>
              <w:numPr>
                <w:ilvl w:val="0"/>
                <w:numId w:val="10"/>
              </w:numPr>
              <w:spacing w:after="0"/>
              <w:rPr>
                <w:sz w:val="20"/>
              </w:rPr>
            </w:pPr>
            <w:r>
              <w:rPr>
                <w:sz w:val="20"/>
              </w:rPr>
              <w:t xml:space="preserve">infektion orsakad av Clostridium </w:t>
            </w:r>
            <w:proofErr w:type="spellStart"/>
            <w:r>
              <w:rPr>
                <w:sz w:val="20"/>
              </w:rPr>
              <w:t>difficile</w:t>
            </w:r>
            <w:proofErr w:type="spellEnd"/>
          </w:p>
          <w:p w:rsidR="00752D3B" w:rsidRDefault="00CF74B4">
            <w:pPr>
              <w:numPr>
                <w:ilvl w:val="0"/>
                <w:numId w:val="10"/>
              </w:numPr>
              <w:spacing w:after="0"/>
              <w:rPr>
                <w:sz w:val="20"/>
              </w:rPr>
            </w:pPr>
            <w:r>
              <w:rPr>
                <w:sz w:val="20"/>
              </w:rPr>
              <w:t>annan infektion</w:t>
            </w:r>
          </w:p>
          <w:p w:rsidR="0043495D" w:rsidRPr="0043495D" w:rsidRDefault="0043495D" w:rsidP="0043495D">
            <w:pPr>
              <w:spacing w:after="0"/>
              <w:ind w:left="720"/>
              <w:rPr>
                <w:sz w:val="20"/>
              </w:rPr>
            </w:pPr>
          </w:p>
          <w:p w:rsidR="007254A4" w:rsidRDefault="0043495D" w:rsidP="0043495D">
            <w:pPr>
              <w:spacing w:after="0"/>
            </w:pPr>
            <w:r w:rsidRPr="0043495D">
              <w:rPr>
                <w:sz w:val="20"/>
              </w:rPr>
              <w:t>Observera att vi</w:t>
            </w:r>
            <w:r>
              <w:rPr>
                <w:sz w:val="20"/>
              </w:rPr>
              <w:t>lka termer som kommer användas i gränssnittet kan komma att ändras då det fortfarande pågår arbete med att fastställa dessa. De termer som visas ovan är de rekommenderade termerna i SNOMED CT.</w:t>
            </w:r>
          </w:p>
        </w:tc>
        <w:tc>
          <w:tcPr>
            <w:tcW w:w="1264" w:type="pct"/>
          </w:tcPr>
          <w:p w:rsidR="00DB6616" w:rsidRPr="00201904" w:rsidRDefault="008D4237" w:rsidP="008C6BB6">
            <w:pPr>
              <w:spacing w:before="40" w:after="40"/>
              <w:rPr>
                <w:sz w:val="20"/>
              </w:rPr>
            </w:pPr>
            <w:proofErr w:type="spellStart"/>
            <w:r>
              <w:rPr>
                <w:sz w:val="20"/>
              </w:rPr>
              <w:t>Ordinatör</w:t>
            </w:r>
            <w:proofErr w:type="spellEnd"/>
          </w:p>
        </w:tc>
        <w:tc>
          <w:tcPr>
            <w:tcW w:w="1092" w:type="pct"/>
          </w:tcPr>
          <w:p w:rsidR="00DB6616" w:rsidRPr="00B970AA" w:rsidRDefault="00DB6616" w:rsidP="008C6BB6">
            <w:pPr>
              <w:spacing w:before="40" w:after="40"/>
              <w:rPr>
                <w:sz w:val="20"/>
              </w:rPr>
            </w:pPr>
          </w:p>
        </w:tc>
      </w:tr>
    </w:tbl>
    <w:p w:rsidR="00CF74B4" w:rsidRDefault="00CF74B4" w:rsidP="00CF74B4">
      <w:pPr>
        <w:spacing w:after="0"/>
        <w:rPr>
          <w:b/>
          <w:i/>
        </w:rPr>
      </w:pPr>
    </w:p>
    <w:p w:rsidR="00141F8A" w:rsidRDefault="00141F8A" w:rsidP="00CF74B4">
      <w:pPr>
        <w:spacing w:after="0"/>
        <w:rPr>
          <w:b/>
          <w:i/>
        </w:rPr>
      </w:pPr>
      <w:r>
        <w:rPr>
          <w:b/>
          <w:i/>
        </w:rPr>
        <w:t xml:space="preserve">Användningsfall </w:t>
      </w:r>
      <w:r w:rsidR="00B748B9">
        <w:rPr>
          <w:b/>
          <w:i/>
        </w:rPr>
        <w:t>”</w:t>
      </w:r>
      <w:r>
        <w:rPr>
          <w:b/>
          <w:i/>
        </w:rPr>
        <w:t>Manuell regist</w:t>
      </w:r>
      <w:r w:rsidR="00324C26">
        <w:rPr>
          <w:b/>
          <w:i/>
        </w:rPr>
        <w:t>r</w:t>
      </w:r>
      <w:r>
        <w:rPr>
          <w:b/>
          <w:i/>
        </w:rPr>
        <w:t>ering</w:t>
      </w:r>
      <w:r w:rsidR="001302A0">
        <w:rPr>
          <w:b/>
          <w:i/>
        </w:rPr>
        <w:t xml:space="preserve"> av VRI</w:t>
      </w:r>
      <w:r w:rsidR="004738D6">
        <w:rPr>
          <w:b/>
          <w:i/>
        </w:rPr>
        <w:t>-förekomst</w:t>
      </w:r>
      <w:r w:rsidR="00B748B9">
        <w:rPr>
          <w:b/>
          <w:i/>
        </w:rPr>
        <w:t>”</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141F8A" w:rsidRPr="0078515E" w:rsidTr="0078515E">
        <w:trPr>
          <w:trHeight w:val="352"/>
        </w:trPr>
        <w:tc>
          <w:tcPr>
            <w:tcW w:w="518" w:type="pct"/>
            <w:tcBorders>
              <w:bottom w:val="single" w:sz="4" w:space="0" w:color="000000"/>
            </w:tcBorders>
            <w:shd w:val="clear" w:color="auto" w:fill="D9D9D9"/>
          </w:tcPr>
          <w:p w:rsidR="00141F8A" w:rsidRPr="0078515E" w:rsidRDefault="00141F8A" w:rsidP="0078515E">
            <w:pPr>
              <w:pStyle w:val="Normal1"/>
              <w:spacing w:before="40" w:beforeAutospacing="0" w:after="40" w:afterAutospacing="0"/>
              <w:ind w:left="57" w:right="57"/>
              <w:rPr>
                <w:b/>
                <w:lang w:val="sv-SE"/>
              </w:rPr>
            </w:pPr>
            <w:r w:rsidRPr="0078515E">
              <w:rPr>
                <w:b/>
                <w:lang w:val="sv-SE"/>
              </w:rPr>
              <w:lastRenderedPageBreak/>
              <w:t>Namn</w:t>
            </w:r>
          </w:p>
        </w:tc>
        <w:tc>
          <w:tcPr>
            <w:tcW w:w="2126" w:type="pct"/>
            <w:tcBorders>
              <w:bottom w:val="single" w:sz="4" w:space="0" w:color="000000"/>
            </w:tcBorders>
            <w:shd w:val="clear" w:color="auto" w:fill="D9D9D9"/>
          </w:tcPr>
          <w:p w:rsidR="00141F8A" w:rsidRPr="0078515E" w:rsidRDefault="00141F8A" w:rsidP="0078515E">
            <w:pPr>
              <w:pStyle w:val="Normal1"/>
              <w:spacing w:before="40" w:beforeAutospacing="0" w:after="40" w:afterAutospacing="0"/>
              <w:ind w:left="57" w:right="57"/>
              <w:rPr>
                <w:b/>
                <w:lang w:val="sv-SE"/>
              </w:rPr>
            </w:pPr>
            <w:r w:rsidRPr="0078515E">
              <w:rPr>
                <w:b/>
                <w:lang w:val="sv-SE"/>
              </w:rPr>
              <w:t>Beskrivning</w:t>
            </w:r>
          </w:p>
        </w:tc>
        <w:tc>
          <w:tcPr>
            <w:tcW w:w="1264" w:type="pct"/>
            <w:tcBorders>
              <w:bottom w:val="single" w:sz="4" w:space="0" w:color="000000"/>
            </w:tcBorders>
            <w:shd w:val="clear" w:color="auto" w:fill="D9D9D9"/>
          </w:tcPr>
          <w:p w:rsidR="00141F8A" w:rsidRPr="0078515E" w:rsidRDefault="00141F8A" w:rsidP="0078515E">
            <w:pPr>
              <w:pStyle w:val="Normal1"/>
              <w:spacing w:before="40" w:beforeAutospacing="0" w:after="40" w:afterAutospacing="0"/>
              <w:ind w:left="57" w:right="57"/>
              <w:rPr>
                <w:b/>
                <w:lang w:val="sv-SE"/>
              </w:rPr>
            </w:pPr>
            <w:r w:rsidRPr="0078515E">
              <w:rPr>
                <w:b/>
                <w:lang w:val="sv-SE"/>
              </w:rPr>
              <w:t>De aktörer som medverkar</w:t>
            </w:r>
          </w:p>
        </w:tc>
        <w:tc>
          <w:tcPr>
            <w:tcW w:w="1092" w:type="pct"/>
            <w:tcBorders>
              <w:bottom w:val="single" w:sz="4" w:space="0" w:color="000000"/>
            </w:tcBorders>
            <w:shd w:val="clear" w:color="auto" w:fill="D9D9D9"/>
          </w:tcPr>
          <w:p w:rsidR="00141F8A" w:rsidRPr="0078515E" w:rsidRDefault="00141F8A" w:rsidP="0078515E">
            <w:pPr>
              <w:pStyle w:val="Normal1"/>
              <w:spacing w:before="40" w:beforeAutospacing="0" w:after="40" w:afterAutospacing="0"/>
              <w:ind w:left="57" w:right="57"/>
              <w:rPr>
                <w:b/>
                <w:lang w:val="sv-SE"/>
              </w:rPr>
            </w:pPr>
            <w:r w:rsidRPr="0078515E">
              <w:rPr>
                <w:b/>
                <w:lang w:val="sv-SE"/>
              </w:rPr>
              <w:t>Informationsbehov</w:t>
            </w:r>
          </w:p>
        </w:tc>
      </w:tr>
      <w:tr w:rsidR="00B210FE" w:rsidRPr="00046923" w:rsidTr="0078515E">
        <w:trPr>
          <w:trHeight w:val="717"/>
        </w:trPr>
        <w:tc>
          <w:tcPr>
            <w:tcW w:w="518" w:type="pct"/>
            <w:shd w:val="clear" w:color="auto" w:fill="auto"/>
          </w:tcPr>
          <w:p w:rsidR="00B210FE" w:rsidRPr="00D22B9C" w:rsidRDefault="00B210FE" w:rsidP="00135499">
            <w:pPr>
              <w:spacing w:before="40" w:after="40"/>
              <w:rPr>
                <w:sz w:val="20"/>
              </w:rPr>
            </w:pPr>
          </w:p>
        </w:tc>
        <w:tc>
          <w:tcPr>
            <w:tcW w:w="2126" w:type="pct"/>
            <w:shd w:val="clear" w:color="auto" w:fill="auto"/>
          </w:tcPr>
          <w:p w:rsidR="00B210FE" w:rsidRPr="00B748B9" w:rsidRDefault="00BF2024" w:rsidP="00B210FE">
            <w:pPr>
              <w:spacing w:before="40" w:after="40"/>
              <w:rPr>
                <w:sz w:val="20"/>
              </w:rPr>
            </w:pPr>
            <w:r w:rsidRPr="00BF2024">
              <w:rPr>
                <w:sz w:val="20"/>
              </w:rPr>
              <w:t xml:space="preserve">Användare öppnar </w:t>
            </w:r>
            <w:r w:rsidR="00102FCC">
              <w:rPr>
                <w:sz w:val="20"/>
              </w:rPr>
              <w:t>Infektionsverktyget</w:t>
            </w:r>
            <w:r w:rsidRPr="00BF2024">
              <w:rPr>
                <w:sz w:val="20"/>
              </w:rPr>
              <w:t xml:space="preserve"> och matar in att ny VRI föreligger.</w:t>
            </w:r>
          </w:p>
          <w:p w:rsidR="00CF74B4" w:rsidRDefault="00BF2024" w:rsidP="00CF74B4">
            <w:pPr>
              <w:spacing w:before="40" w:after="40"/>
              <w:rPr>
                <w:sz w:val="20"/>
              </w:rPr>
            </w:pPr>
            <w:r w:rsidRPr="00BF2024">
              <w:rPr>
                <w:sz w:val="20"/>
              </w:rPr>
              <w:t>Applikationen frågar om typen av VRI. Alternativen som kan väljas är:</w:t>
            </w:r>
            <w:r w:rsidR="00CF74B4">
              <w:rPr>
                <w:sz w:val="20"/>
              </w:rPr>
              <w:t xml:space="preserve"> </w:t>
            </w:r>
          </w:p>
          <w:p w:rsidR="00752D3B" w:rsidRDefault="00CF74B4">
            <w:pPr>
              <w:numPr>
                <w:ilvl w:val="0"/>
                <w:numId w:val="15"/>
              </w:numPr>
              <w:spacing w:after="0"/>
              <w:rPr>
                <w:sz w:val="20"/>
              </w:rPr>
            </w:pPr>
            <w:r>
              <w:rPr>
                <w:sz w:val="20"/>
              </w:rPr>
              <w:t>infektion i blodomloppet</w:t>
            </w:r>
          </w:p>
          <w:p w:rsidR="00752D3B" w:rsidRDefault="00CF74B4">
            <w:pPr>
              <w:numPr>
                <w:ilvl w:val="0"/>
                <w:numId w:val="15"/>
              </w:numPr>
              <w:spacing w:after="0"/>
              <w:rPr>
                <w:sz w:val="20"/>
              </w:rPr>
            </w:pPr>
            <w:r>
              <w:rPr>
                <w:sz w:val="20"/>
              </w:rPr>
              <w:t>infektionssjukdom i urinvägar</w:t>
            </w:r>
          </w:p>
          <w:p w:rsidR="00752D3B" w:rsidRDefault="00CF74B4">
            <w:pPr>
              <w:numPr>
                <w:ilvl w:val="0"/>
                <w:numId w:val="15"/>
              </w:numPr>
              <w:spacing w:after="0"/>
              <w:rPr>
                <w:sz w:val="20"/>
              </w:rPr>
            </w:pPr>
            <w:r>
              <w:rPr>
                <w:sz w:val="20"/>
              </w:rPr>
              <w:t>postoperativ sårinfektion</w:t>
            </w:r>
          </w:p>
          <w:p w:rsidR="00752D3B" w:rsidRDefault="00CF74B4">
            <w:pPr>
              <w:numPr>
                <w:ilvl w:val="0"/>
                <w:numId w:val="15"/>
              </w:numPr>
              <w:spacing w:after="0"/>
              <w:rPr>
                <w:sz w:val="20"/>
              </w:rPr>
            </w:pPr>
            <w:r>
              <w:rPr>
                <w:sz w:val="20"/>
              </w:rPr>
              <w:t>pneumoni</w:t>
            </w:r>
          </w:p>
          <w:p w:rsidR="00752D3B" w:rsidRDefault="00CF74B4">
            <w:pPr>
              <w:numPr>
                <w:ilvl w:val="0"/>
                <w:numId w:val="15"/>
              </w:numPr>
              <w:spacing w:after="0"/>
              <w:rPr>
                <w:sz w:val="20"/>
              </w:rPr>
            </w:pPr>
            <w:r>
              <w:rPr>
                <w:sz w:val="20"/>
              </w:rPr>
              <w:t xml:space="preserve">infektion orsakad av Clostridium </w:t>
            </w:r>
            <w:proofErr w:type="spellStart"/>
            <w:r>
              <w:rPr>
                <w:sz w:val="20"/>
              </w:rPr>
              <w:t>difficile</w:t>
            </w:r>
            <w:proofErr w:type="spellEnd"/>
          </w:p>
          <w:p w:rsidR="00752D3B" w:rsidRDefault="00CF74B4">
            <w:pPr>
              <w:numPr>
                <w:ilvl w:val="0"/>
                <w:numId w:val="15"/>
              </w:numPr>
              <w:spacing w:after="0"/>
              <w:rPr>
                <w:sz w:val="20"/>
              </w:rPr>
            </w:pPr>
            <w:r>
              <w:rPr>
                <w:sz w:val="20"/>
              </w:rPr>
              <w:t>annan infektion</w:t>
            </w:r>
          </w:p>
          <w:p w:rsidR="00CF74B4" w:rsidRPr="0043495D" w:rsidRDefault="00CF74B4" w:rsidP="00CF74B4">
            <w:pPr>
              <w:spacing w:after="0"/>
              <w:ind w:left="720"/>
              <w:rPr>
                <w:sz w:val="20"/>
              </w:rPr>
            </w:pPr>
          </w:p>
          <w:p w:rsidR="00B210FE" w:rsidRPr="00B748B9" w:rsidRDefault="00CF74B4" w:rsidP="00135499">
            <w:pPr>
              <w:spacing w:before="40" w:after="40"/>
              <w:rPr>
                <w:sz w:val="20"/>
              </w:rPr>
            </w:pPr>
            <w:r w:rsidRPr="0043495D">
              <w:rPr>
                <w:sz w:val="20"/>
              </w:rPr>
              <w:t>Observera att vi</w:t>
            </w:r>
            <w:r>
              <w:rPr>
                <w:sz w:val="20"/>
              </w:rPr>
              <w:t>lka termer som kommer användas i gränssnittet kan komma att ändras då det fortfarande pågår arbete med att fastställa dessa. De termer som visas ovan är de rekommenderade termerna i SNOMED CT.</w:t>
            </w:r>
          </w:p>
        </w:tc>
        <w:tc>
          <w:tcPr>
            <w:tcW w:w="1264" w:type="pct"/>
            <w:shd w:val="clear" w:color="auto" w:fill="auto"/>
          </w:tcPr>
          <w:p w:rsidR="00B210FE" w:rsidRPr="00201904" w:rsidRDefault="005E5FE1" w:rsidP="00135499">
            <w:pPr>
              <w:spacing w:before="40" w:after="40"/>
              <w:rPr>
                <w:sz w:val="20"/>
              </w:rPr>
            </w:pPr>
            <w:r>
              <w:rPr>
                <w:sz w:val="20"/>
              </w:rPr>
              <w:t>Hälso- och sjukvårdspersonal</w:t>
            </w:r>
          </w:p>
        </w:tc>
        <w:tc>
          <w:tcPr>
            <w:tcW w:w="1092" w:type="pct"/>
            <w:shd w:val="clear" w:color="auto" w:fill="auto"/>
          </w:tcPr>
          <w:p w:rsidR="00B210FE" w:rsidRPr="00B748B9" w:rsidRDefault="00B210FE" w:rsidP="00135499">
            <w:pPr>
              <w:spacing w:before="40" w:after="40"/>
              <w:rPr>
                <w:sz w:val="20"/>
              </w:rPr>
            </w:pPr>
          </w:p>
        </w:tc>
      </w:tr>
    </w:tbl>
    <w:p w:rsidR="00DB17A7" w:rsidRDefault="00DB17A7" w:rsidP="00DB17A7">
      <w:pPr>
        <w:pStyle w:val="Normal1"/>
        <w:rPr>
          <w:b/>
          <w:i/>
          <w:lang w:val="sv-SE"/>
        </w:rPr>
      </w:pPr>
      <w:r>
        <w:rPr>
          <w:b/>
          <w:i/>
          <w:lang w:val="sv-SE"/>
        </w:rPr>
        <w:t>Användningsfall ”Registrering av VRI från laboratoriesvar”</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DB17A7" w:rsidRPr="0078515E" w:rsidTr="0078515E">
        <w:trPr>
          <w:trHeight w:val="352"/>
        </w:trPr>
        <w:tc>
          <w:tcPr>
            <w:tcW w:w="518"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Namn</w:t>
            </w:r>
          </w:p>
        </w:tc>
        <w:tc>
          <w:tcPr>
            <w:tcW w:w="2126"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Beskrivning</w:t>
            </w:r>
          </w:p>
        </w:tc>
        <w:tc>
          <w:tcPr>
            <w:tcW w:w="1264"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De aktörer som medverkar</w:t>
            </w:r>
          </w:p>
        </w:tc>
        <w:tc>
          <w:tcPr>
            <w:tcW w:w="1092"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Informationsbehov</w:t>
            </w:r>
          </w:p>
        </w:tc>
      </w:tr>
      <w:tr w:rsidR="00DB17A7" w:rsidRPr="00046923" w:rsidTr="0078515E">
        <w:trPr>
          <w:trHeight w:val="717"/>
        </w:trPr>
        <w:tc>
          <w:tcPr>
            <w:tcW w:w="518" w:type="pct"/>
            <w:shd w:val="clear" w:color="auto" w:fill="auto"/>
          </w:tcPr>
          <w:p w:rsidR="00DB17A7" w:rsidRPr="003B02CC" w:rsidRDefault="00DB17A7" w:rsidP="00FD3F08">
            <w:pPr>
              <w:spacing w:before="40" w:after="40"/>
              <w:rPr>
                <w:sz w:val="20"/>
              </w:rPr>
            </w:pPr>
          </w:p>
        </w:tc>
        <w:tc>
          <w:tcPr>
            <w:tcW w:w="2126" w:type="pct"/>
            <w:shd w:val="clear" w:color="auto" w:fill="auto"/>
          </w:tcPr>
          <w:p w:rsidR="00DB17A7" w:rsidRPr="00B970AA" w:rsidRDefault="00DB17A7" w:rsidP="00FD3F08">
            <w:pPr>
              <w:pStyle w:val="Liststycke"/>
              <w:spacing w:before="40" w:after="40" w:line="240" w:lineRule="auto"/>
              <w:ind w:left="0"/>
              <w:rPr>
                <w:sz w:val="20"/>
                <w:szCs w:val="20"/>
              </w:rPr>
            </w:pPr>
            <w:r>
              <w:rPr>
                <w:rFonts w:ascii="Times New Roman" w:eastAsia="Times New Roman" w:hAnsi="Times New Roman" w:cs="Times New Roman"/>
                <w:sz w:val="20"/>
                <w:szCs w:val="20"/>
                <w:lang w:eastAsia="sv-SE"/>
              </w:rPr>
              <w:t>Om ett laboratoriesvar</w:t>
            </w:r>
            <w:r w:rsidRPr="00BF2024">
              <w:rPr>
                <w:rFonts w:ascii="Times New Roman" w:eastAsia="Times New Roman" w:hAnsi="Times New Roman" w:cs="Times New Roman"/>
                <w:sz w:val="20"/>
                <w:szCs w:val="20"/>
                <w:lang w:eastAsia="sv-SE"/>
              </w:rPr>
              <w:t xml:space="preserve"> innehåller ett positivt odlingssvar för </w:t>
            </w:r>
            <w:r>
              <w:rPr>
                <w:rFonts w:ascii="Times New Roman" w:eastAsia="Times New Roman" w:hAnsi="Times New Roman" w:cs="Times New Roman"/>
                <w:i/>
                <w:sz w:val="20"/>
                <w:szCs w:val="20"/>
                <w:lang w:eastAsia="sv-SE"/>
              </w:rPr>
              <w:t>C</w:t>
            </w:r>
            <w:r w:rsidRPr="00BF2024">
              <w:rPr>
                <w:rFonts w:ascii="Times New Roman" w:eastAsia="Times New Roman" w:hAnsi="Times New Roman" w:cs="Times New Roman"/>
                <w:i/>
                <w:sz w:val="20"/>
                <w:szCs w:val="20"/>
                <w:lang w:eastAsia="sv-SE"/>
              </w:rPr>
              <w:t>lostridium</w:t>
            </w:r>
            <w:r>
              <w:rPr>
                <w:rFonts w:ascii="Times New Roman" w:eastAsia="Times New Roman" w:hAnsi="Times New Roman" w:cs="Times New Roman"/>
                <w:i/>
                <w:sz w:val="20"/>
                <w:szCs w:val="20"/>
                <w:lang w:eastAsia="sv-SE"/>
              </w:rPr>
              <w:t xml:space="preserve"> </w:t>
            </w:r>
            <w:proofErr w:type="spellStart"/>
            <w:r>
              <w:rPr>
                <w:rFonts w:ascii="Times New Roman" w:eastAsia="Times New Roman" w:hAnsi="Times New Roman" w:cs="Times New Roman"/>
                <w:i/>
                <w:sz w:val="20"/>
                <w:szCs w:val="20"/>
                <w:lang w:eastAsia="sv-SE"/>
              </w:rPr>
              <w:t>difficile</w:t>
            </w:r>
            <w:proofErr w:type="spellEnd"/>
            <w:r w:rsidRPr="00BF2024">
              <w:rPr>
                <w:rFonts w:ascii="Times New Roman" w:eastAsia="Times New Roman" w:hAnsi="Times New Roman" w:cs="Times New Roman"/>
                <w:sz w:val="20"/>
                <w:szCs w:val="20"/>
                <w:lang w:eastAsia="sv-SE"/>
              </w:rPr>
              <w:t xml:space="preserve"> </w:t>
            </w:r>
            <w:r>
              <w:rPr>
                <w:rFonts w:ascii="Times New Roman" w:eastAsia="Times New Roman" w:hAnsi="Times New Roman" w:cs="Times New Roman"/>
                <w:sz w:val="20"/>
                <w:szCs w:val="20"/>
                <w:lang w:eastAsia="sv-SE"/>
              </w:rPr>
              <w:t xml:space="preserve">överförs och </w:t>
            </w:r>
            <w:r w:rsidRPr="00BF2024">
              <w:rPr>
                <w:rFonts w:ascii="Times New Roman" w:eastAsia="Times New Roman" w:hAnsi="Times New Roman" w:cs="Times New Roman"/>
                <w:sz w:val="20"/>
                <w:szCs w:val="20"/>
                <w:lang w:eastAsia="sv-SE"/>
              </w:rPr>
              <w:t>lagras information om</w:t>
            </w:r>
            <w:r>
              <w:rPr>
                <w:rFonts w:ascii="Times New Roman" w:eastAsia="Times New Roman" w:hAnsi="Times New Roman" w:cs="Times New Roman"/>
                <w:sz w:val="20"/>
                <w:szCs w:val="20"/>
                <w:lang w:eastAsia="sv-SE"/>
              </w:rPr>
              <w:t xml:space="preserve"> aktuell</w:t>
            </w:r>
            <w:r w:rsidRPr="00BF2024">
              <w:rPr>
                <w:rFonts w:ascii="Times New Roman" w:eastAsia="Times New Roman" w:hAnsi="Times New Roman" w:cs="Times New Roman"/>
                <w:sz w:val="20"/>
                <w:szCs w:val="20"/>
                <w:lang w:eastAsia="sv-SE"/>
              </w:rPr>
              <w:t xml:space="preserve"> VRI </w:t>
            </w:r>
            <w:r>
              <w:rPr>
                <w:rFonts w:ascii="Times New Roman" w:eastAsia="Times New Roman" w:hAnsi="Times New Roman" w:cs="Times New Roman"/>
                <w:sz w:val="20"/>
                <w:szCs w:val="20"/>
                <w:lang w:eastAsia="sv-SE"/>
              </w:rPr>
              <w:t>i Infektionsverktyget</w:t>
            </w:r>
            <w:r w:rsidRPr="00BF2024">
              <w:rPr>
                <w:rFonts w:ascii="Times New Roman" w:eastAsia="Times New Roman" w:hAnsi="Times New Roman" w:cs="Times New Roman"/>
                <w:sz w:val="20"/>
                <w:szCs w:val="20"/>
                <w:lang w:eastAsia="sv-SE"/>
              </w:rPr>
              <w:t>.</w:t>
            </w:r>
          </w:p>
        </w:tc>
        <w:tc>
          <w:tcPr>
            <w:tcW w:w="1264" w:type="pct"/>
            <w:shd w:val="clear" w:color="auto" w:fill="auto"/>
          </w:tcPr>
          <w:p w:rsidR="00DB17A7" w:rsidRPr="00201904" w:rsidRDefault="00DB17A7" w:rsidP="00FD3F08">
            <w:pPr>
              <w:spacing w:before="40" w:after="40"/>
              <w:rPr>
                <w:sz w:val="20"/>
              </w:rPr>
            </w:pPr>
            <w:r>
              <w:rPr>
                <w:sz w:val="20"/>
              </w:rPr>
              <w:t>Journalsystem eller Laboratoriesystem</w:t>
            </w:r>
          </w:p>
        </w:tc>
        <w:tc>
          <w:tcPr>
            <w:tcW w:w="1092" w:type="pct"/>
            <w:shd w:val="clear" w:color="auto" w:fill="auto"/>
          </w:tcPr>
          <w:p w:rsidR="00DB17A7" w:rsidRPr="00201904" w:rsidRDefault="00DB17A7" w:rsidP="00FD3F08">
            <w:pPr>
              <w:spacing w:before="40" w:after="40"/>
              <w:rPr>
                <w:sz w:val="20"/>
              </w:rPr>
            </w:pPr>
            <w:r>
              <w:rPr>
                <w:sz w:val="20"/>
              </w:rPr>
              <w:t>Laboratoriesvaret</w:t>
            </w:r>
          </w:p>
        </w:tc>
      </w:tr>
    </w:tbl>
    <w:p w:rsidR="004738D6" w:rsidRDefault="004738D6" w:rsidP="004738D6">
      <w:pPr>
        <w:pStyle w:val="Normal1"/>
        <w:rPr>
          <w:b/>
          <w:i/>
          <w:lang w:val="sv-SE"/>
        </w:rPr>
      </w:pPr>
      <w:r>
        <w:rPr>
          <w:b/>
          <w:i/>
          <w:lang w:val="sv-SE"/>
        </w:rPr>
        <w:t>Användningsfall ”</w:t>
      </w:r>
      <w:r w:rsidR="00DB17A7">
        <w:rPr>
          <w:b/>
          <w:i/>
          <w:lang w:val="sv-SE"/>
        </w:rPr>
        <w:t xml:space="preserve">Registrering av </w:t>
      </w:r>
      <w:r>
        <w:rPr>
          <w:b/>
          <w:i/>
          <w:lang w:val="sv-SE"/>
        </w:rPr>
        <w:t>information”</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4738D6" w:rsidRPr="0078515E" w:rsidTr="0078515E">
        <w:trPr>
          <w:trHeight w:val="352"/>
        </w:trPr>
        <w:tc>
          <w:tcPr>
            <w:tcW w:w="518" w:type="pct"/>
            <w:tcBorders>
              <w:bottom w:val="single" w:sz="4" w:space="0" w:color="000000"/>
            </w:tcBorders>
            <w:shd w:val="clear" w:color="auto" w:fill="D9D9D9"/>
          </w:tcPr>
          <w:p w:rsidR="004738D6" w:rsidRPr="0078515E" w:rsidRDefault="004738D6" w:rsidP="0078515E">
            <w:pPr>
              <w:pStyle w:val="Normal1"/>
              <w:spacing w:before="40" w:beforeAutospacing="0" w:after="40" w:afterAutospacing="0"/>
              <w:ind w:left="57" w:right="57"/>
              <w:rPr>
                <w:b/>
                <w:lang w:val="sv-SE"/>
              </w:rPr>
            </w:pPr>
            <w:r w:rsidRPr="0078515E">
              <w:rPr>
                <w:b/>
                <w:lang w:val="sv-SE"/>
              </w:rPr>
              <w:t>Namn</w:t>
            </w:r>
          </w:p>
        </w:tc>
        <w:tc>
          <w:tcPr>
            <w:tcW w:w="2126" w:type="pct"/>
            <w:tcBorders>
              <w:bottom w:val="single" w:sz="4" w:space="0" w:color="000000"/>
            </w:tcBorders>
            <w:shd w:val="clear" w:color="auto" w:fill="D9D9D9"/>
          </w:tcPr>
          <w:p w:rsidR="004738D6" w:rsidRPr="0078515E" w:rsidRDefault="004738D6" w:rsidP="0078515E">
            <w:pPr>
              <w:pStyle w:val="Normal1"/>
              <w:spacing w:before="40" w:beforeAutospacing="0" w:after="40" w:afterAutospacing="0"/>
              <w:ind w:left="57" w:right="57"/>
              <w:rPr>
                <w:b/>
                <w:lang w:val="sv-SE"/>
              </w:rPr>
            </w:pPr>
            <w:r w:rsidRPr="0078515E">
              <w:rPr>
                <w:b/>
                <w:lang w:val="sv-SE"/>
              </w:rPr>
              <w:t>Beskrivning</w:t>
            </w:r>
          </w:p>
        </w:tc>
        <w:tc>
          <w:tcPr>
            <w:tcW w:w="1264" w:type="pct"/>
            <w:tcBorders>
              <w:bottom w:val="single" w:sz="4" w:space="0" w:color="000000"/>
            </w:tcBorders>
            <w:shd w:val="clear" w:color="auto" w:fill="D9D9D9"/>
          </w:tcPr>
          <w:p w:rsidR="004738D6" w:rsidRPr="0078515E" w:rsidRDefault="004738D6" w:rsidP="0078515E">
            <w:pPr>
              <w:pStyle w:val="Normal1"/>
              <w:spacing w:before="40" w:beforeAutospacing="0" w:after="40" w:afterAutospacing="0"/>
              <w:ind w:left="57" w:right="57"/>
              <w:rPr>
                <w:b/>
                <w:lang w:val="sv-SE"/>
              </w:rPr>
            </w:pPr>
            <w:r w:rsidRPr="0078515E">
              <w:rPr>
                <w:b/>
                <w:lang w:val="sv-SE"/>
              </w:rPr>
              <w:t>De aktörer som medverkar</w:t>
            </w:r>
          </w:p>
        </w:tc>
        <w:tc>
          <w:tcPr>
            <w:tcW w:w="1092" w:type="pct"/>
            <w:tcBorders>
              <w:bottom w:val="single" w:sz="4" w:space="0" w:color="000000"/>
            </w:tcBorders>
            <w:shd w:val="clear" w:color="auto" w:fill="D9D9D9"/>
          </w:tcPr>
          <w:p w:rsidR="004738D6" w:rsidRPr="0078515E" w:rsidRDefault="004738D6" w:rsidP="0078515E">
            <w:pPr>
              <w:pStyle w:val="Normal1"/>
              <w:spacing w:before="40" w:beforeAutospacing="0" w:after="40" w:afterAutospacing="0"/>
              <w:ind w:left="57" w:right="57"/>
              <w:rPr>
                <w:b/>
                <w:lang w:val="sv-SE"/>
              </w:rPr>
            </w:pPr>
            <w:r w:rsidRPr="0078515E">
              <w:rPr>
                <w:b/>
                <w:lang w:val="sv-SE"/>
              </w:rPr>
              <w:t>Informationsbehov</w:t>
            </w:r>
          </w:p>
        </w:tc>
      </w:tr>
      <w:tr w:rsidR="004738D6" w:rsidRPr="00046923" w:rsidTr="0078515E">
        <w:trPr>
          <w:trHeight w:val="717"/>
        </w:trPr>
        <w:tc>
          <w:tcPr>
            <w:tcW w:w="518" w:type="pct"/>
            <w:shd w:val="clear" w:color="auto" w:fill="auto"/>
          </w:tcPr>
          <w:p w:rsidR="004738D6" w:rsidRPr="00D22B9C" w:rsidRDefault="004738D6" w:rsidP="00E17CCC">
            <w:pPr>
              <w:spacing w:before="40" w:after="40"/>
              <w:rPr>
                <w:sz w:val="20"/>
              </w:rPr>
            </w:pPr>
          </w:p>
        </w:tc>
        <w:tc>
          <w:tcPr>
            <w:tcW w:w="2126" w:type="pct"/>
            <w:shd w:val="clear" w:color="auto" w:fill="auto"/>
          </w:tcPr>
          <w:p w:rsidR="004738D6" w:rsidRPr="00B970AA" w:rsidRDefault="004738D6" w:rsidP="00E17CCC">
            <w:pPr>
              <w:spacing w:before="40" w:after="40"/>
              <w:rPr>
                <w:sz w:val="20"/>
              </w:rPr>
            </w:pPr>
            <w:r w:rsidRPr="00BF2024">
              <w:rPr>
                <w:sz w:val="20"/>
              </w:rPr>
              <w:t>Information</w:t>
            </w:r>
            <w:r>
              <w:rPr>
                <w:sz w:val="20"/>
              </w:rPr>
              <w:t xml:space="preserve"> från tidigare utförd registrering</w:t>
            </w:r>
            <w:r w:rsidRPr="00BF2024">
              <w:rPr>
                <w:sz w:val="20"/>
              </w:rPr>
              <w:t xml:space="preserve"> </w:t>
            </w:r>
            <w:r w:rsidR="007D329F">
              <w:rPr>
                <w:sz w:val="20"/>
              </w:rPr>
              <w:t xml:space="preserve">i journalsystemet överförs från journalsystemet och </w:t>
            </w:r>
            <w:r w:rsidRPr="00BF2024">
              <w:rPr>
                <w:sz w:val="20"/>
              </w:rPr>
              <w:t xml:space="preserve">lagras i </w:t>
            </w:r>
            <w:r>
              <w:rPr>
                <w:sz w:val="20"/>
              </w:rPr>
              <w:t>Infektionsverktyget.</w:t>
            </w:r>
          </w:p>
        </w:tc>
        <w:tc>
          <w:tcPr>
            <w:tcW w:w="1264" w:type="pct"/>
            <w:shd w:val="clear" w:color="auto" w:fill="auto"/>
          </w:tcPr>
          <w:p w:rsidR="004738D6" w:rsidRPr="00201904" w:rsidRDefault="004738D6" w:rsidP="00E17CCC">
            <w:pPr>
              <w:spacing w:before="40" w:after="40"/>
              <w:rPr>
                <w:sz w:val="20"/>
              </w:rPr>
            </w:pPr>
            <w:r>
              <w:rPr>
                <w:sz w:val="20"/>
              </w:rPr>
              <w:t>Journalsystem</w:t>
            </w:r>
          </w:p>
        </w:tc>
        <w:tc>
          <w:tcPr>
            <w:tcW w:w="1092" w:type="pct"/>
            <w:shd w:val="clear" w:color="auto" w:fill="auto"/>
          </w:tcPr>
          <w:p w:rsidR="004738D6" w:rsidRPr="00B748B9" w:rsidRDefault="007D329F" w:rsidP="00E17CCC">
            <w:pPr>
              <w:spacing w:before="40" w:after="40"/>
              <w:rPr>
                <w:sz w:val="20"/>
              </w:rPr>
            </w:pPr>
            <w:r>
              <w:rPr>
                <w:sz w:val="20"/>
              </w:rPr>
              <w:t>Information från tidigare utförda registreringar i journalsystemen.</w:t>
            </w:r>
          </w:p>
        </w:tc>
      </w:tr>
    </w:tbl>
    <w:p w:rsidR="00DB17A7" w:rsidRDefault="00DB17A7" w:rsidP="00DB17A7">
      <w:pPr>
        <w:pStyle w:val="Normal1"/>
        <w:rPr>
          <w:b/>
          <w:i/>
          <w:lang w:val="sv-SE"/>
        </w:rPr>
      </w:pPr>
      <w:r>
        <w:rPr>
          <w:b/>
          <w:i/>
          <w:lang w:val="sv-SE"/>
        </w:rPr>
        <w:lastRenderedPageBreak/>
        <w:t>Användningsfall ”Registrering av enhetsinformation”</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DB17A7" w:rsidRPr="0078515E" w:rsidTr="0078515E">
        <w:trPr>
          <w:trHeight w:val="352"/>
        </w:trPr>
        <w:tc>
          <w:tcPr>
            <w:tcW w:w="518"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Namn</w:t>
            </w:r>
          </w:p>
        </w:tc>
        <w:tc>
          <w:tcPr>
            <w:tcW w:w="2126"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Beskrivning</w:t>
            </w:r>
          </w:p>
        </w:tc>
        <w:tc>
          <w:tcPr>
            <w:tcW w:w="1264"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De aktörer som medverkar</w:t>
            </w:r>
          </w:p>
        </w:tc>
        <w:tc>
          <w:tcPr>
            <w:tcW w:w="1092" w:type="pct"/>
            <w:tcBorders>
              <w:bottom w:val="single" w:sz="4" w:space="0" w:color="000000"/>
            </w:tcBorders>
            <w:shd w:val="clear" w:color="auto" w:fill="D9D9D9"/>
          </w:tcPr>
          <w:p w:rsidR="00DB17A7" w:rsidRPr="0078515E" w:rsidRDefault="00DB17A7" w:rsidP="0078515E">
            <w:pPr>
              <w:pStyle w:val="Normal1"/>
              <w:spacing w:before="40" w:beforeAutospacing="0" w:after="40" w:afterAutospacing="0"/>
              <w:ind w:left="57" w:right="57"/>
              <w:rPr>
                <w:b/>
                <w:lang w:val="sv-SE"/>
              </w:rPr>
            </w:pPr>
            <w:r w:rsidRPr="0078515E">
              <w:rPr>
                <w:b/>
                <w:lang w:val="sv-SE"/>
              </w:rPr>
              <w:t>Informationsbehov</w:t>
            </w:r>
          </w:p>
        </w:tc>
      </w:tr>
      <w:tr w:rsidR="00DB17A7" w:rsidRPr="00046923" w:rsidTr="0078515E">
        <w:trPr>
          <w:trHeight w:val="717"/>
        </w:trPr>
        <w:tc>
          <w:tcPr>
            <w:tcW w:w="518" w:type="pct"/>
            <w:shd w:val="clear" w:color="auto" w:fill="auto"/>
          </w:tcPr>
          <w:p w:rsidR="00DB17A7" w:rsidRPr="003B02CC" w:rsidRDefault="00DB17A7" w:rsidP="00FD3F08">
            <w:pPr>
              <w:spacing w:before="40" w:after="40"/>
              <w:rPr>
                <w:sz w:val="20"/>
              </w:rPr>
            </w:pPr>
          </w:p>
        </w:tc>
        <w:tc>
          <w:tcPr>
            <w:tcW w:w="2126" w:type="pct"/>
            <w:shd w:val="clear" w:color="auto" w:fill="auto"/>
          </w:tcPr>
          <w:p w:rsidR="00DB17A7" w:rsidRPr="00B970AA" w:rsidRDefault="00DB17A7" w:rsidP="00FD3F08">
            <w:pPr>
              <w:pStyle w:val="Liststycke"/>
              <w:spacing w:before="40" w:after="40" w:line="240" w:lineRule="auto"/>
              <w:ind w:left="0"/>
              <w:rPr>
                <w:sz w:val="20"/>
                <w:szCs w:val="20"/>
              </w:rPr>
            </w:pPr>
            <w:r>
              <w:rPr>
                <w:rFonts w:ascii="Times New Roman" w:eastAsia="Times New Roman" w:hAnsi="Times New Roman" w:cs="Times New Roman"/>
                <w:sz w:val="20"/>
                <w:szCs w:val="20"/>
                <w:lang w:eastAsia="sv-SE"/>
              </w:rPr>
              <w:t>Enhetsinformation hämtas från HSA</w:t>
            </w:r>
            <w:r w:rsidR="00FC7244">
              <w:rPr>
                <w:rFonts w:ascii="Times New Roman" w:eastAsia="Times New Roman" w:hAnsi="Times New Roman" w:cs="Times New Roman"/>
                <w:sz w:val="20"/>
                <w:szCs w:val="20"/>
                <w:lang w:eastAsia="sv-SE"/>
              </w:rPr>
              <w:t xml:space="preserve"> och registreras i Infektionsverktyget.</w:t>
            </w:r>
          </w:p>
        </w:tc>
        <w:tc>
          <w:tcPr>
            <w:tcW w:w="1264" w:type="pct"/>
            <w:shd w:val="clear" w:color="auto" w:fill="auto"/>
          </w:tcPr>
          <w:p w:rsidR="00DB17A7" w:rsidRPr="00201904" w:rsidRDefault="00FC7244" w:rsidP="00FD3F08">
            <w:pPr>
              <w:spacing w:before="40" w:after="40"/>
              <w:rPr>
                <w:sz w:val="20"/>
              </w:rPr>
            </w:pPr>
            <w:r>
              <w:rPr>
                <w:sz w:val="20"/>
              </w:rPr>
              <w:t>HSA</w:t>
            </w:r>
          </w:p>
        </w:tc>
        <w:tc>
          <w:tcPr>
            <w:tcW w:w="1092" w:type="pct"/>
            <w:shd w:val="clear" w:color="auto" w:fill="auto"/>
          </w:tcPr>
          <w:p w:rsidR="00DB17A7" w:rsidRPr="00201904" w:rsidRDefault="00FC7244" w:rsidP="00FD3F08">
            <w:pPr>
              <w:spacing w:before="40" w:after="40"/>
              <w:rPr>
                <w:sz w:val="20"/>
              </w:rPr>
            </w:pPr>
            <w:r>
              <w:rPr>
                <w:sz w:val="20"/>
              </w:rPr>
              <w:t>Information om aktuella enheter.</w:t>
            </w:r>
          </w:p>
        </w:tc>
      </w:tr>
    </w:tbl>
    <w:p w:rsidR="00AD3595" w:rsidRDefault="00AD3595" w:rsidP="00AD3595">
      <w:pPr>
        <w:pStyle w:val="Normal1"/>
        <w:rPr>
          <w:b/>
          <w:i/>
          <w:lang w:val="sv-SE"/>
        </w:rPr>
      </w:pPr>
      <w:r>
        <w:rPr>
          <w:b/>
          <w:i/>
          <w:lang w:val="sv-SE"/>
        </w:rPr>
        <w:t xml:space="preserve">Användningsfall </w:t>
      </w:r>
      <w:r w:rsidR="00B748B9">
        <w:rPr>
          <w:b/>
          <w:i/>
          <w:lang w:val="sv-SE"/>
        </w:rPr>
        <w:t>”</w:t>
      </w:r>
      <w:r>
        <w:rPr>
          <w:b/>
          <w:i/>
          <w:lang w:val="sv-SE"/>
        </w:rPr>
        <w:t>Uttag av rapport</w:t>
      </w:r>
      <w:r w:rsidR="00B748B9">
        <w:rPr>
          <w:b/>
          <w:i/>
          <w:lang w:val="sv-SE"/>
        </w:rPr>
        <w:t>”</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AD3595" w:rsidRPr="0078515E" w:rsidTr="0078515E">
        <w:trPr>
          <w:trHeight w:val="352"/>
        </w:trPr>
        <w:tc>
          <w:tcPr>
            <w:tcW w:w="518" w:type="pct"/>
            <w:shd w:val="clear" w:color="auto" w:fill="D9D9D9"/>
          </w:tcPr>
          <w:p w:rsidR="00AD3595" w:rsidRPr="009F67D9" w:rsidRDefault="00271561" w:rsidP="0078515E">
            <w:pPr>
              <w:pStyle w:val="Normal1"/>
              <w:spacing w:before="40" w:beforeAutospacing="0" w:after="40" w:afterAutospacing="0"/>
              <w:ind w:left="57" w:right="57"/>
              <w:rPr>
                <w:b/>
                <w:lang w:val="sv-SE"/>
              </w:rPr>
            </w:pPr>
            <w:r w:rsidRPr="00271561">
              <w:rPr>
                <w:b/>
                <w:lang w:val="sv-SE"/>
              </w:rPr>
              <w:t>Namn</w:t>
            </w:r>
          </w:p>
        </w:tc>
        <w:tc>
          <w:tcPr>
            <w:tcW w:w="2126" w:type="pct"/>
            <w:shd w:val="clear" w:color="auto" w:fill="D9D9D9"/>
          </w:tcPr>
          <w:p w:rsidR="00AD3595" w:rsidRPr="009F67D9" w:rsidRDefault="00271561" w:rsidP="0078515E">
            <w:pPr>
              <w:pStyle w:val="Normal1"/>
              <w:spacing w:before="40" w:beforeAutospacing="0" w:after="40" w:afterAutospacing="0"/>
              <w:ind w:left="57" w:right="57"/>
              <w:rPr>
                <w:b/>
                <w:lang w:val="sv-SE"/>
              </w:rPr>
            </w:pPr>
            <w:r w:rsidRPr="00271561">
              <w:rPr>
                <w:b/>
                <w:lang w:val="sv-SE"/>
              </w:rPr>
              <w:t>Beskrivning</w:t>
            </w:r>
          </w:p>
        </w:tc>
        <w:tc>
          <w:tcPr>
            <w:tcW w:w="1264" w:type="pct"/>
            <w:shd w:val="clear" w:color="auto" w:fill="D9D9D9"/>
          </w:tcPr>
          <w:p w:rsidR="00AD3595" w:rsidRPr="009F67D9" w:rsidRDefault="00271561" w:rsidP="0078515E">
            <w:pPr>
              <w:pStyle w:val="Normal1"/>
              <w:spacing w:before="40" w:beforeAutospacing="0" w:after="40" w:afterAutospacing="0"/>
              <w:ind w:left="57" w:right="57"/>
              <w:rPr>
                <w:b/>
                <w:lang w:val="sv-SE"/>
              </w:rPr>
            </w:pPr>
            <w:r w:rsidRPr="00271561">
              <w:rPr>
                <w:b/>
                <w:lang w:val="sv-SE"/>
              </w:rPr>
              <w:t>De aktörer som medverkar</w:t>
            </w:r>
          </w:p>
        </w:tc>
        <w:tc>
          <w:tcPr>
            <w:tcW w:w="1092" w:type="pct"/>
            <w:shd w:val="clear" w:color="auto" w:fill="D9D9D9"/>
          </w:tcPr>
          <w:p w:rsidR="00AD3595" w:rsidRPr="0078515E" w:rsidRDefault="00271561" w:rsidP="0078515E">
            <w:pPr>
              <w:pStyle w:val="Normal1"/>
              <w:spacing w:before="40" w:beforeAutospacing="0" w:after="40" w:afterAutospacing="0"/>
              <w:ind w:left="57" w:right="57"/>
              <w:rPr>
                <w:b/>
                <w:lang w:val="sv-SE"/>
              </w:rPr>
            </w:pPr>
            <w:r w:rsidRPr="00271561">
              <w:rPr>
                <w:b/>
                <w:lang w:val="sv-SE"/>
              </w:rPr>
              <w:t>Informat</w:t>
            </w:r>
            <w:r w:rsidR="00AD3595" w:rsidRPr="0078515E">
              <w:rPr>
                <w:b/>
                <w:lang w:val="sv-SE"/>
              </w:rPr>
              <w:t>ionsbehov</w:t>
            </w:r>
          </w:p>
        </w:tc>
      </w:tr>
      <w:tr w:rsidR="007D329F" w:rsidRPr="00046923" w:rsidTr="0078515E">
        <w:trPr>
          <w:trHeight w:val="717"/>
        </w:trPr>
        <w:tc>
          <w:tcPr>
            <w:tcW w:w="518" w:type="pct"/>
          </w:tcPr>
          <w:p w:rsidR="007D329F" w:rsidRPr="003B02CC" w:rsidRDefault="007D329F" w:rsidP="00A531AE">
            <w:pPr>
              <w:spacing w:before="40" w:after="40"/>
              <w:rPr>
                <w:sz w:val="20"/>
              </w:rPr>
            </w:pPr>
          </w:p>
        </w:tc>
        <w:tc>
          <w:tcPr>
            <w:tcW w:w="2126" w:type="pct"/>
          </w:tcPr>
          <w:p w:rsidR="007D329F" w:rsidRPr="00B748B9" w:rsidRDefault="007D329F" w:rsidP="00CF74B4">
            <w:pPr>
              <w:spacing w:before="40" w:after="40"/>
              <w:rPr>
                <w:sz w:val="20"/>
              </w:rPr>
            </w:pPr>
            <w:r w:rsidRPr="00BF2024">
              <w:rPr>
                <w:sz w:val="20"/>
              </w:rPr>
              <w:t>Användaren väljer rapport ur lista med tillgängliga rapportmallar.</w:t>
            </w:r>
            <w:r w:rsidR="00CF74B4">
              <w:rPr>
                <w:sz w:val="20"/>
              </w:rPr>
              <w:t xml:space="preserve"> </w:t>
            </w:r>
            <w:r w:rsidRPr="00BF2024">
              <w:rPr>
                <w:sz w:val="20"/>
              </w:rPr>
              <w:t>Vid rapportuttag kan användaren specificera tidsperiod</w:t>
            </w:r>
            <w:r w:rsidR="00CF74B4">
              <w:rPr>
                <w:sz w:val="20"/>
              </w:rPr>
              <w:t xml:space="preserve"> och enhet.</w:t>
            </w:r>
          </w:p>
        </w:tc>
        <w:tc>
          <w:tcPr>
            <w:tcW w:w="1264" w:type="pct"/>
          </w:tcPr>
          <w:p w:rsidR="007D329F" w:rsidRPr="00201904" w:rsidRDefault="007D329F" w:rsidP="00E17CCC">
            <w:pPr>
              <w:spacing w:before="40" w:after="40"/>
              <w:rPr>
                <w:sz w:val="20"/>
              </w:rPr>
            </w:pPr>
            <w:r>
              <w:rPr>
                <w:sz w:val="20"/>
              </w:rPr>
              <w:t>Hälso- och sjukvårdspersonal</w:t>
            </w:r>
          </w:p>
        </w:tc>
        <w:tc>
          <w:tcPr>
            <w:tcW w:w="1092" w:type="pct"/>
          </w:tcPr>
          <w:p w:rsidR="007D329F" w:rsidRPr="00201904" w:rsidRDefault="007D329F" w:rsidP="00A531AE">
            <w:pPr>
              <w:spacing w:before="40" w:after="40"/>
              <w:rPr>
                <w:sz w:val="20"/>
              </w:rPr>
            </w:pPr>
            <w:r>
              <w:rPr>
                <w:sz w:val="20"/>
              </w:rPr>
              <w:t>Lagrad information i Infektionsverktyget från tidigare utförda registreringar i journalsystemen.</w:t>
            </w:r>
          </w:p>
        </w:tc>
      </w:tr>
      <w:tr w:rsidR="007D329F" w:rsidRPr="00046923" w:rsidTr="0078515E">
        <w:trPr>
          <w:trHeight w:val="228"/>
        </w:trPr>
        <w:tc>
          <w:tcPr>
            <w:tcW w:w="518" w:type="pct"/>
          </w:tcPr>
          <w:p w:rsidR="007D329F" w:rsidRPr="003B02CC" w:rsidRDefault="007D329F" w:rsidP="00A531AE">
            <w:pPr>
              <w:spacing w:before="40" w:after="40"/>
              <w:rPr>
                <w:sz w:val="20"/>
              </w:rPr>
            </w:pPr>
          </w:p>
        </w:tc>
        <w:tc>
          <w:tcPr>
            <w:tcW w:w="2126" w:type="pct"/>
          </w:tcPr>
          <w:p w:rsidR="007D329F" w:rsidRPr="00B748B9" w:rsidRDefault="007D329F" w:rsidP="00AD3595">
            <w:pPr>
              <w:spacing w:before="40" w:after="40"/>
              <w:rPr>
                <w:sz w:val="20"/>
              </w:rPr>
            </w:pPr>
            <w:r w:rsidRPr="00BF2024">
              <w:rPr>
                <w:sz w:val="20"/>
              </w:rPr>
              <w:t xml:space="preserve">Om lämplig rapport </w:t>
            </w:r>
            <w:proofErr w:type="gramStart"/>
            <w:r w:rsidRPr="00BF2024">
              <w:rPr>
                <w:sz w:val="20"/>
              </w:rPr>
              <w:t>ej</w:t>
            </w:r>
            <w:proofErr w:type="gramEnd"/>
            <w:r w:rsidRPr="00BF2024">
              <w:rPr>
                <w:sz w:val="20"/>
              </w:rPr>
              <w:t xml:space="preserve"> finns definierad skapar användaren ny rapport.</w:t>
            </w:r>
          </w:p>
          <w:p w:rsidR="007D329F" w:rsidRPr="00B748B9" w:rsidRDefault="007D329F" w:rsidP="00AD3595">
            <w:pPr>
              <w:spacing w:before="40" w:after="40"/>
              <w:rPr>
                <w:sz w:val="20"/>
              </w:rPr>
            </w:pPr>
            <w:r w:rsidRPr="00BF2024">
              <w:rPr>
                <w:sz w:val="20"/>
              </w:rPr>
              <w:t xml:space="preserve">I </w:t>
            </w:r>
            <w:r w:rsidR="005452CF">
              <w:rPr>
                <w:sz w:val="20"/>
              </w:rPr>
              <w:t>användargränssnittet</w:t>
            </w:r>
            <w:r w:rsidR="005452CF" w:rsidRPr="00BF2024">
              <w:rPr>
                <w:sz w:val="20"/>
              </w:rPr>
              <w:t xml:space="preserve"> </w:t>
            </w:r>
            <w:r w:rsidRPr="00BF2024">
              <w:rPr>
                <w:sz w:val="20"/>
              </w:rPr>
              <w:t>anger användaren</w:t>
            </w:r>
            <w:r w:rsidR="00CF74B4">
              <w:rPr>
                <w:sz w:val="20"/>
              </w:rPr>
              <w:t xml:space="preserve"> vilken information som användas som underlag i rapporten.</w:t>
            </w:r>
          </w:p>
          <w:p w:rsidR="007D329F" w:rsidRPr="00B748B9" w:rsidRDefault="007D329F" w:rsidP="00AD3595">
            <w:pPr>
              <w:spacing w:before="40" w:after="40"/>
              <w:rPr>
                <w:sz w:val="20"/>
              </w:rPr>
            </w:pPr>
            <w:r w:rsidRPr="00BF2024">
              <w:rPr>
                <w:sz w:val="20"/>
              </w:rPr>
              <w:t>Om användaren har rätt behörighet kan rapportmallen sparas för en större grupp användare.</w:t>
            </w:r>
          </w:p>
        </w:tc>
        <w:tc>
          <w:tcPr>
            <w:tcW w:w="1264" w:type="pct"/>
          </w:tcPr>
          <w:p w:rsidR="007D329F" w:rsidRPr="00201904" w:rsidRDefault="007D329F" w:rsidP="00E17CCC">
            <w:pPr>
              <w:spacing w:before="40" w:after="40"/>
              <w:rPr>
                <w:sz w:val="20"/>
              </w:rPr>
            </w:pPr>
            <w:r>
              <w:rPr>
                <w:sz w:val="20"/>
              </w:rPr>
              <w:t>Hälso- och sjukvårdspersonal</w:t>
            </w:r>
          </w:p>
        </w:tc>
        <w:tc>
          <w:tcPr>
            <w:tcW w:w="1092" w:type="pct"/>
          </w:tcPr>
          <w:p w:rsidR="007D329F" w:rsidRPr="00201904" w:rsidRDefault="007D329F" w:rsidP="00A531AE">
            <w:pPr>
              <w:spacing w:before="40" w:after="40"/>
              <w:rPr>
                <w:sz w:val="20"/>
              </w:rPr>
            </w:pPr>
            <w:r>
              <w:rPr>
                <w:sz w:val="20"/>
              </w:rPr>
              <w:t>Lagrad information i Infektionsverktyget från tidigare utförda registreringar i journalsystemen.</w:t>
            </w:r>
          </w:p>
        </w:tc>
      </w:tr>
    </w:tbl>
    <w:p w:rsidR="009006C9" w:rsidRDefault="009006C9" w:rsidP="009006C9">
      <w:pPr>
        <w:pStyle w:val="Normal1"/>
        <w:rPr>
          <w:b/>
          <w:i/>
          <w:lang w:val="sv-SE"/>
        </w:rPr>
      </w:pPr>
      <w:r>
        <w:rPr>
          <w:b/>
          <w:i/>
          <w:lang w:val="sv-SE"/>
        </w:rPr>
        <w:t>Användningsfall ”Radera information på patientens begäran”</w:t>
      </w:r>
    </w:p>
    <w:tbl>
      <w:tblPr>
        <w:tblW w:w="1233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7"/>
        <w:gridCol w:w="5244"/>
        <w:gridCol w:w="3118"/>
        <w:gridCol w:w="2694"/>
      </w:tblGrid>
      <w:tr w:rsidR="009006C9" w:rsidRPr="0078515E" w:rsidTr="00470F83">
        <w:trPr>
          <w:trHeight w:val="352"/>
        </w:trPr>
        <w:tc>
          <w:tcPr>
            <w:tcW w:w="518" w:type="pct"/>
            <w:shd w:val="clear" w:color="auto" w:fill="D9D9D9"/>
          </w:tcPr>
          <w:p w:rsidR="009006C9" w:rsidRPr="009F67D9" w:rsidRDefault="009006C9" w:rsidP="00470F83">
            <w:pPr>
              <w:pStyle w:val="Normal1"/>
              <w:spacing w:before="40" w:beforeAutospacing="0" w:after="40" w:afterAutospacing="0"/>
              <w:ind w:left="57" w:right="57"/>
              <w:rPr>
                <w:b/>
                <w:lang w:val="sv-SE"/>
              </w:rPr>
            </w:pPr>
            <w:r w:rsidRPr="00271561">
              <w:rPr>
                <w:b/>
                <w:lang w:val="sv-SE"/>
              </w:rPr>
              <w:t>Namn</w:t>
            </w:r>
          </w:p>
        </w:tc>
        <w:tc>
          <w:tcPr>
            <w:tcW w:w="2126" w:type="pct"/>
            <w:shd w:val="clear" w:color="auto" w:fill="D9D9D9"/>
          </w:tcPr>
          <w:p w:rsidR="009006C9" w:rsidRPr="009F67D9" w:rsidRDefault="009006C9" w:rsidP="00470F83">
            <w:pPr>
              <w:pStyle w:val="Normal1"/>
              <w:spacing w:before="40" w:beforeAutospacing="0" w:after="40" w:afterAutospacing="0"/>
              <w:ind w:left="57" w:right="57"/>
              <w:rPr>
                <w:b/>
                <w:lang w:val="sv-SE"/>
              </w:rPr>
            </w:pPr>
            <w:r w:rsidRPr="00271561">
              <w:rPr>
                <w:b/>
                <w:lang w:val="sv-SE"/>
              </w:rPr>
              <w:t>Beskrivning</w:t>
            </w:r>
          </w:p>
        </w:tc>
        <w:tc>
          <w:tcPr>
            <w:tcW w:w="1264" w:type="pct"/>
            <w:shd w:val="clear" w:color="auto" w:fill="D9D9D9"/>
          </w:tcPr>
          <w:p w:rsidR="009006C9" w:rsidRPr="009F67D9" w:rsidRDefault="009006C9" w:rsidP="00470F83">
            <w:pPr>
              <w:pStyle w:val="Normal1"/>
              <w:spacing w:before="40" w:beforeAutospacing="0" w:after="40" w:afterAutospacing="0"/>
              <w:ind w:left="57" w:right="57"/>
              <w:rPr>
                <w:b/>
                <w:lang w:val="sv-SE"/>
              </w:rPr>
            </w:pPr>
            <w:r w:rsidRPr="00271561">
              <w:rPr>
                <w:b/>
                <w:lang w:val="sv-SE"/>
              </w:rPr>
              <w:t>De aktörer som medverkar</w:t>
            </w:r>
          </w:p>
        </w:tc>
        <w:tc>
          <w:tcPr>
            <w:tcW w:w="1092" w:type="pct"/>
            <w:shd w:val="clear" w:color="auto" w:fill="D9D9D9"/>
          </w:tcPr>
          <w:p w:rsidR="009006C9" w:rsidRPr="0078515E" w:rsidRDefault="009006C9" w:rsidP="00470F83">
            <w:pPr>
              <w:pStyle w:val="Normal1"/>
              <w:spacing w:before="40" w:beforeAutospacing="0" w:after="40" w:afterAutospacing="0"/>
              <w:ind w:left="57" w:right="57"/>
              <w:rPr>
                <w:b/>
                <w:lang w:val="sv-SE"/>
              </w:rPr>
            </w:pPr>
            <w:r w:rsidRPr="00271561">
              <w:rPr>
                <w:b/>
                <w:lang w:val="sv-SE"/>
              </w:rPr>
              <w:t>Informat</w:t>
            </w:r>
            <w:r w:rsidRPr="0078515E">
              <w:rPr>
                <w:b/>
                <w:lang w:val="sv-SE"/>
              </w:rPr>
              <w:t>ionsbehov</w:t>
            </w:r>
          </w:p>
        </w:tc>
      </w:tr>
      <w:tr w:rsidR="009006C9" w:rsidRPr="00046923" w:rsidTr="00470F83">
        <w:trPr>
          <w:trHeight w:val="717"/>
        </w:trPr>
        <w:tc>
          <w:tcPr>
            <w:tcW w:w="518" w:type="pct"/>
          </w:tcPr>
          <w:p w:rsidR="009006C9" w:rsidRPr="003B02CC" w:rsidRDefault="009006C9" w:rsidP="00470F83">
            <w:pPr>
              <w:spacing w:before="40" w:after="40"/>
              <w:rPr>
                <w:sz w:val="20"/>
              </w:rPr>
            </w:pPr>
          </w:p>
        </w:tc>
        <w:tc>
          <w:tcPr>
            <w:tcW w:w="2126" w:type="pct"/>
          </w:tcPr>
          <w:p w:rsidR="00E81D8C" w:rsidRPr="00E57401" w:rsidRDefault="00E81D8C" w:rsidP="00E81D8C">
            <w:pPr>
              <w:spacing w:before="40" w:after="40"/>
              <w:rPr>
                <w:sz w:val="16"/>
                <w:szCs w:val="16"/>
              </w:rPr>
            </w:pPr>
            <w:r w:rsidRPr="00E81D8C">
              <w:rPr>
                <w:sz w:val="20"/>
              </w:rPr>
              <w:t xml:space="preserve">Om en patient önskar få sin information borttagen från Infektionsverktyget </w:t>
            </w:r>
            <w:r>
              <w:rPr>
                <w:sz w:val="20"/>
              </w:rPr>
              <w:t>skickas information om detta till Infektionsverktyget. Aktuell information raderas i Infektionsverktyget.</w:t>
            </w:r>
          </w:p>
          <w:p w:rsidR="009006C9" w:rsidRPr="00B748B9" w:rsidRDefault="009006C9" w:rsidP="00470F83">
            <w:pPr>
              <w:spacing w:before="40" w:after="40"/>
              <w:rPr>
                <w:sz w:val="20"/>
              </w:rPr>
            </w:pPr>
          </w:p>
        </w:tc>
        <w:tc>
          <w:tcPr>
            <w:tcW w:w="1264" w:type="pct"/>
          </w:tcPr>
          <w:p w:rsidR="009006C9" w:rsidRDefault="00E81D8C" w:rsidP="00470F83">
            <w:pPr>
              <w:spacing w:before="40" w:after="40"/>
              <w:rPr>
                <w:sz w:val="20"/>
              </w:rPr>
            </w:pPr>
            <w:r>
              <w:rPr>
                <w:sz w:val="20"/>
              </w:rPr>
              <w:t xml:space="preserve">Journalsystem eller </w:t>
            </w:r>
          </w:p>
          <w:p w:rsidR="00E81D8C" w:rsidRPr="00201904" w:rsidRDefault="00E81D8C" w:rsidP="00470F83">
            <w:pPr>
              <w:spacing w:before="40" w:after="40"/>
              <w:rPr>
                <w:sz w:val="20"/>
              </w:rPr>
            </w:pPr>
            <w:r>
              <w:rPr>
                <w:sz w:val="20"/>
              </w:rPr>
              <w:t>Laboratoriesystem</w:t>
            </w:r>
          </w:p>
        </w:tc>
        <w:tc>
          <w:tcPr>
            <w:tcW w:w="1092" w:type="pct"/>
          </w:tcPr>
          <w:p w:rsidR="009006C9" w:rsidRPr="00201904" w:rsidRDefault="00E81D8C" w:rsidP="00470F83">
            <w:pPr>
              <w:spacing w:before="40" w:after="40"/>
              <w:rPr>
                <w:sz w:val="20"/>
              </w:rPr>
            </w:pPr>
            <w:r>
              <w:rPr>
                <w:sz w:val="20"/>
              </w:rPr>
              <w:t>Identiteter för de objekt vars information ska raderas.</w:t>
            </w:r>
          </w:p>
        </w:tc>
      </w:tr>
    </w:tbl>
    <w:p w:rsidR="00AD3595" w:rsidRDefault="00AD3595" w:rsidP="000033F4">
      <w:pPr>
        <w:pStyle w:val="Normal1"/>
        <w:rPr>
          <w:lang w:val="sv-SE"/>
        </w:rPr>
        <w:sectPr w:rsidR="00AD3595" w:rsidSect="007D329F">
          <w:type w:val="continuous"/>
          <w:pgSz w:w="16840" w:h="11907" w:orient="landscape"/>
          <w:pgMar w:top="1417" w:right="1417" w:bottom="1417" w:left="1417" w:header="567" w:footer="680" w:gutter="0"/>
          <w:cols w:space="720"/>
          <w:docGrid w:linePitch="326"/>
        </w:sectPr>
      </w:pPr>
    </w:p>
    <w:p w:rsidR="00963E55" w:rsidRDefault="00963E55" w:rsidP="00963E55">
      <w:pPr>
        <w:pStyle w:val="Rubrik2"/>
        <w:ind w:left="1304" w:hanging="1304"/>
      </w:pPr>
      <w:bookmarkStart w:id="40" w:name="_Toc323214202"/>
      <w:bookmarkStart w:id="41" w:name="_Toc138576299"/>
      <w:r>
        <w:lastRenderedPageBreak/>
        <w:t>Informationsöversikt</w:t>
      </w:r>
      <w:bookmarkEnd w:id="40"/>
    </w:p>
    <w:p w:rsidR="00963E55" w:rsidRDefault="00963E55" w:rsidP="00963E55">
      <w:pPr>
        <w:rPr>
          <w:sz w:val="23"/>
          <w:szCs w:val="23"/>
        </w:rPr>
      </w:pPr>
      <w:r>
        <w:rPr>
          <w:sz w:val="23"/>
          <w:szCs w:val="23"/>
        </w:rPr>
        <w:t>Syftet med informationsöversikten är att ge en översikt över den information som krävs för att beskriva</w:t>
      </w:r>
      <w:r w:rsidR="00C22ED1">
        <w:rPr>
          <w:sz w:val="23"/>
          <w:szCs w:val="23"/>
        </w:rPr>
        <w:t xml:space="preserve"> den</w:t>
      </w:r>
      <w:r>
        <w:rPr>
          <w:sz w:val="23"/>
          <w:szCs w:val="23"/>
        </w:rPr>
        <w:t xml:space="preserve"> </w:t>
      </w:r>
      <w:r w:rsidR="00C22ED1">
        <w:rPr>
          <w:sz w:val="23"/>
          <w:szCs w:val="23"/>
        </w:rPr>
        <w:t>information som hanteras i Infektionsverktyget. Informationen beskrivs i detalj i avsnitt 2.7.</w:t>
      </w:r>
    </w:p>
    <w:p w:rsidR="00963E55" w:rsidRDefault="00963E55" w:rsidP="00963E55">
      <w:pPr>
        <w:rPr>
          <w:sz w:val="23"/>
          <w:szCs w:val="23"/>
        </w:rPr>
      </w:pPr>
      <w:r>
        <w:rPr>
          <w:sz w:val="23"/>
          <w:szCs w:val="23"/>
        </w:rPr>
        <w:t xml:space="preserve">Följande information behövs för att </w:t>
      </w:r>
      <w:r w:rsidR="00C22ED1">
        <w:rPr>
          <w:sz w:val="23"/>
          <w:szCs w:val="23"/>
        </w:rPr>
        <w:t>möjliggöra en tillfredsställande återkoppling kring vårdrelaterade infektioner och antibiotikaanvändning.</w:t>
      </w:r>
    </w:p>
    <w:tbl>
      <w:tblPr>
        <w:tblW w:w="9426" w:type="dxa"/>
        <w:tblInd w:w="180" w:type="dxa"/>
        <w:tblBorders>
          <w:top w:val="single" w:sz="8" w:space="0" w:color="000000"/>
          <w:left w:val="single" w:sz="8" w:space="0" w:color="000000"/>
          <w:bottom w:val="single" w:sz="8" w:space="0" w:color="000000"/>
          <w:right w:val="single" w:sz="8" w:space="0" w:color="000000"/>
        </w:tblBorders>
        <w:tblLayout w:type="fixed"/>
        <w:tblLook w:val="0020" w:firstRow="1" w:lastRow="0" w:firstColumn="0" w:lastColumn="0" w:noHBand="0" w:noVBand="0"/>
      </w:tblPr>
      <w:tblGrid>
        <w:gridCol w:w="4464"/>
        <w:gridCol w:w="4962"/>
      </w:tblGrid>
      <w:tr w:rsidR="00963E55" w:rsidRPr="0078515E" w:rsidTr="006A2672">
        <w:trPr>
          <w:trHeight w:val="157"/>
        </w:trPr>
        <w:tc>
          <w:tcPr>
            <w:tcW w:w="4464" w:type="dxa"/>
            <w:tcBorders>
              <w:top w:val="single" w:sz="8" w:space="0" w:color="000000"/>
              <w:bottom w:val="single" w:sz="8" w:space="0" w:color="000000"/>
              <w:right w:val="single" w:sz="8" w:space="0" w:color="000000"/>
            </w:tcBorders>
            <w:shd w:val="clear" w:color="auto" w:fill="D9D9D9" w:themeFill="background1" w:themeFillShade="D9"/>
          </w:tcPr>
          <w:p w:rsidR="00963E55" w:rsidRPr="006A2672" w:rsidRDefault="00963E55" w:rsidP="0078515E">
            <w:pPr>
              <w:pStyle w:val="Normal1"/>
              <w:spacing w:before="40" w:beforeAutospacing="0" w:after="40" w:afterAutospacing="0"/>
              <w:ind w:left="57" w:right="57"/>
              <w:rPr>
                <w:b/>
                <w:lang w:val="sv-SE"/>
              </w:rPr>
            </w:pPr>
            <w:r w:rsidRPr="006A2672">
              <w:rPr>
                <w:b/>
                <w:lang w:val="sv-SE"/>
              </w:rPr>
              <w:t xml:space="preserve">Information </w:t>
            </w:r>
          </w:p>
        </w:tc>
        <w:tc>
          <w:tcPr>
            <w:tcW w:w="4962" w:type="dxa"/>
            <w:tcBorders>
              <w:top w:val="single" w:sz="8" w:space="0" w:color="000000"/>
              <w:left w:val="single" w:sz="8" w:space="0" w:color="000000"/>
              <w:bottom w:val="single" w:sz="8" w:space="0" w:color="000000"/>
            </w:tcBorders>
            <w:shd w:val="clear" w:color="auto" w:fill="D9D9D9" w:themeFill="background1" w:themeFillShade="D9"/>
          </w:tcPr>
          <w:p w:rsidR="00963E55" w:rsidRPr="006A2672" w:rsidRDefault="00963E55" w:rsidP="0078515E">
            <w:pPr>
              <w:pStyle w:val="Normal1"/>
              <w:spacing w:before="40" w:beforeAutospacing="0" w:after="40" w:afterAutospacing="0"/>
              <w:ind w:left="57" w:right="57"/>
              <w:rPr>
                <w:b/>
                <w:lang w:val="sv-SE"/>
              </w:rPr>
            </w:pPr>
            <w:r w:rsidRPr="006A2672">
              <w:rPr>
                <w:b/>
                <w:lang w:val="sv-SE"/>
              </w:rPr>
              <w:t xml:space="preserve">Innehåller information om </w:t>
            </w:r>
          </w:p>
        </w:tc>
      </w:tr>
      <w:tr w:rsidR="00C9378A" w:rsidRPr="00AF4C12" w:rsidTr="007D0AC1">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C9378A" w:rsidRPr="00AF4C12" w:rsidRDefault="00C9378A" w:rsidP="007D0AC1">
            <w:pPr>
              <w:pStyle w:val="BodyText21"/>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Ordinationsorsak</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C9378A" w:rsidRDefault="00C9378A" w:rsidP="007D0AC1">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Beskriver orsaken till att en ordination har genomförts</w:t>
            </w:r>
            <w:r w:rsidR="00B72E4D">
              <w:rPr>
                <w:rFonts w:ascii="Times New Roman" w:eastAsiaTheme="minorHAnsi" w:hAnsi="Times New Roman" w:cs="Times New Roman"/>
                <w:sz w:val="23"/>
                <w:szCs w:val="23"/>
                <w:lang w:val="sv-SE"/>
              </w:rPr>
              <w:t>.</w:t>
            </w:r>
          </w:p>
        </w:tc>
      </w:tr>
      <w:tr w:rsidR="00C9378A" w:rsidRPr="00AF4C12" w:rsidTr="007D0AC1">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C9378A" w:rsidRPr="00AF4C12" w:rsidRDefault="00C9378A" w:rsidP="007D0AC1">
            <w:pPr>
              <w:pStyle w:val="BodyText21"/>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O</w:t>
            </w:r>
            <w:r w:rsidRPr="00963E55">
              <w:rPr>
                <w:rFonts w:eastAsiaTheme="minorHAnsi"/>
                <w:color w:val="000000"/>
                <w:sz w:val="23"/>
                <w:szCs w:val="23"/>
                <w:lang w:eastAsia="en-US"/>
              </w:rPr>
              <w:t>rdination</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C9378A" w:rsidRPr="00963E55" w:rsidRDefault="00C9378A" w:rsidP="007D0AC1">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M</w:t>
            </w:r>
            <w:r w:rsidR="00B72E4D">
              <w:rPr>
                <w:rFonts w:ascii="Times New Roman" w:eastAsiaTheme="minorHAnsi" w:hAnsi="Times New Roman" w:cs="Times New Roman"/>
                <w:sz w:val="23"/>
                <w:szCs w:val="23"/>
                <w:lang w:val="sv-SE"/>
              </w:rPr>
              <w:t>otsvarar A</w:t>
            </w:r>
            <w:r w:rsidRPr="00963E55">
              <w:rPr>
                <w:rFonts w:ascii="Times New Roman" w:eastAsiaTheme="minorHAnsi" w:hAnsi="Times New Roman" w:cs="Times New Roman"/>
                <w:sz w:val="23"/>
                <w:szCs w:val="23"/>
                <w:lang w:val="sv-SE"/>
              </w:rPr>
              <w:t>ktivitet</w:t>
            </w:r>
            <w:r>
              <w:rPr>
                <w:rFonts w:ascii="Times New Roman" w:eastAsiaTheme="minorHAnsi" w:hAnsi="Times New Roman" w:cs="Times New Roman"/>
                <w:sz w:val="23"/>
                <w:szCs w:val="23"/>
                <w:lang w:val="sv-SE"/>
              </w:rPr>
              <w:t xml:space="preserve"> i V-TIM;</w:t>
            </w:r>
            <w:r w:rsidRPr="00963E55">
              <w:rPr>
                <w:rFonts w:ascii="Times New Roman" w:eastAsiaTheme="minorHAnsi" w:hAnsi="Times New Roman" w:cs="Times New Roman"/>
                <w:sz w:val="23"/>
                <w:szCs w:val="23"/>
                <w:lang w:val="sv-SE"/>
              </w:rPr>
              <w:t xml:space="preserve"> beskriver de läkemedelsordinationer som görs för </w:t>
            </w:r>
            <w:r w:rsidR="00C22ED1">
              <w:rPr>
                <w:rFonts w:ascii="Times New Roman" w:eastAsiaTheme="minorHAnsi" w:hAnsi="Times New Roman" w:cs="Times New Roman"/>
                <w:sz w:val="23"/>
                <w:szCs w:val="23"/>
                <w:lang w:val="sv-SE"/>
              </w:rPr>
              <w:t>en patient</w:t>
            </w:r>
            <w:r w:rsidRPr="00963E55">
              <w:rPr>
                <w:rFonts w:ascii="Times New Roman" w:eastAsiaTheme="minorHAnsi" w:hAnsi="Times New Roman" w:cs="Times New Roman"/>
                <w:sz w:val="23"/>
                <w:szCs w:val="23"/>
                <w:lang w:val="sv-SE"/>
              </w:rPr>
              <w:t xml:space="preserve">. </w:t>
            </w:r>
          </w:p>
        </w:tc>
      </w:tr>
      <w:tr w:rsidR="00963E55"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963E55" w:rsidRPr="00AF4C12" w:rsidRDefault="00CF3E24" w:rsidP="00963E55">
            <w:pPr>
              <w:pStyle w:val="BodyText21"/>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Laboratoriesvar</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D11B4F" w:rsidRDefault="00CF3E24" w:rsidP="00B72E4D">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Motsvarar</w:t>
            </w:r>
            <w:r w:rsidR="00F7426B">
              <w:rPr>
                <w:rFonts w:ascii="Times New Roman" w:eastAsiaTheme="minorHAnsi" w:hAnsi="Times New Roman" w:cs="Times New Roman"/>
                <w:sz w:val="23"/>
                <w:szCs w:val="23"/>
                <w:lang w:val="sv-SE"/>
              </w:rPr>
              <w:t xml:space="preserve"> </w:t>
            </w:r>
            <w:r>
              <w:rPr>
                <w:rFonts w:ascii="Times New Roman" w:eastAsiaTheme="minorHAnsi" w:hAnsi="Times New Roman" w:cs="Times New Roman"/>
                <w:sz w:val="23"/>
                <w:szCs w:val="23"/>
                <w:lang w:val="sv-SE"/>
              </w:rPr>
              <w:t xml:space="preserve">Svar på </w:t>
            </w:r>
            <w:proofErr w:type="gramStart"/>
            <w:r w:rsidR="00B72E4D">
              <w:rPr>
                <w:rFonts w:ascii="Times New Roman" w:eastAsiaTheme="minorHAnsi" w:hAnsi="Times New Roman" w:cs="Times New Roman"/>
                <w:sz w:val="23"/>
                <w:szCs w:val="23"/>
                <w:lang w:val="sv-SE"/>
              </w:rPr>
              <w:t>framställan</w:t>
            </w:r>
            <w:proofErr w:type="gramEnd"/>
            <w:r>
              <w:rPr>
                <w:rFonts w:ascii="Times New Roman" w:eastAsiaTheme="minorHAnsi" w:hAnsi="Times New Roman" w:cs="Times New Roman"/>
                <w:sz w:val="23"/>
                <w:szCs w:val="23"/>
                <w:lang w:val="sv-SE"/>
              </w:rPr>
              <w:t xml:space="preserve"> i V-TIM</w:t>
            </w:r>
            <w:r w:rsidR="00F7426B">
              <w:rPr>
                <w:rFonts w:ascii="Times New Roman" w:eastAsiaTheme="minorHAnsi" w:hAnsi="Times New Roman" w:cs="Times New Roman"/>
                <w:sz w:val="23"/>
                <w:szCs w:val="23"/>
                <w:lang w:val="sv-SE"/>
              </w:rPr>
              <w:t>; beskriver det laboratoriesvar</w:t>
            </w:r>
            <w:r w:rsidR="006035F7" w:rsidRPr="006035F7">
              <w:rPr>
                <w:rFonts w:ascii="Times New Roman" w:eastAsiaTheme="minorHAnsi" w:hAnsi="Times New Roman" w:cs="Times New Roman"/>
                <w:sz w:val="23"/>
                <w:szCs w:val="23"/>
                <w:lang w:val="sv-SE"/>
              </w:rPr>
              <w:t xml:space="preserve"> </w:t>
            </w:r>
            <w:r w:rsidR="00F7426B">
              <w:rPr>
                <w:rFonts w:ascii="Times New Roman" w:eastAsiaTheme="minorHAnsi" w:hAnsi="Times New Roman" w:cs="Times New Roman"/>
                <w:sz w:val="23"/>
                <w:szCs w:val="23"/>
                <w:lang w:val="sv-SE"/>
              </w:rPr>
              <w:t>som påvisat</w:t>
            </w:r>
            <w:r w:rsidR="006035F7" w:rsidRPr="006035F7">
              <w:rPr>
                <w:rFonts w:ascii="Times New Roman" w:eastAsiaTheme="minorHAnsi" w:hAnsi="Times New Roman" w:cs="Times New Roman"/>
                <w:sz w:val="23"/>
                <w:szCs w:val="23"/>
                <w:lang w:val="sv-SE"/>
              </w:rPr>
              <w:t xml:space="preserve"> förekomsten av bakterier</w:t>
            </w:r>
            <w:r w:rsidR="00B72E4D">
              <w:rPr>
                <w:rFonts w:ascii="Times New Roman" w:eastAsiaTheme="minorHAnsi" w:hAnsi="Times New Roman" w:cs="Times New Roman"/>
                <w:sz w:val="23"/>
                <w:szCs w:val="23"/>
                <w:lang w:val="sv-SE"/>
              </w:rPr>
              <w:t>.</w:t>
            </w:r>
          </w:p>
        </w:tc>
      </w:tr>
      <w:tr w:rsidR="00963E55"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963E55" w:rsidRPr="00AF4C12" w:rsidRDefault="00963E55" w:rsidP="00963E55">
            <w:pPr>
              <w:pStyle w:val="BodyText21"/>
              <w:autoSpaceDE w:val="0"/>
              <w:autoSpaceDN w:val="0"/>
              <w:adjustRightInd w:val="0"/>
              <w:rPr>
                <w:rFonts w:eastAsiaTheme="minorHAnsi"/>
                <w:color w:val="000000"/>
                <w:sz w:val="23"/>
                <w:szCs w:val="23"/>
                <w:lang w:eastAsia="en-US"/>
              </w:rPr>
            </w:pPr>
            <w:r w:rsidRPr="00AF4C12">
              <w:rPr>
                <w:rFonts w:eastAsiaTheme="minorHAnsi"/>
                <w:color w:val="000000"/>
                <w:sz w:val="23"/>
                <w:szCs w:val="23"/>
                <w:lang w:eastAsia="en-US"/>
              </w:rPr>
              <w:t xml:space="preserve">Enhet </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963E55" w:rsidRPr="00963E55" w:rsidRDefault="00B72E4D" w:rsidP="00B72E4D">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 xml:space="preserve">Motsvarar Enhet i V-TIM; </w:t>
            </w:r>
            <w:r w:rsidR="006035F7" w:rsidRPr="006035F7">
              <w:rPr>
                <w:rFonts w:ascii="Times New Roman" w:eastAsiaTheme="minorHAnsi" w:hAnsi="Times New Roman" w:cs="Times New Roman"/>
                <w:sz w:val="23"/>
                <w:szCs w:val="23"/>
                <w:lang w:val="sv-SE"/>
              </w:rPr>
              <w:t>Information om vilken enhet som är ansvarig för</w:t>
            </w:r>
            <w:r w:rsidR="00C22ED1">
              <w:rPr>
                <w:rFonts w:ascii="Times New Roman" w:eastAsiaTheme="minorHAnsi" w:hAnsi="Times New Roman" w:cs="Times New Roman"/>
                <w:sz w:val="23"/>
                <w:szCs w:val="23"/>
                <w:lang w:val="sv-SE"/>
              </w:rPr>
              <w:t xml:space="preserve"> en bedömning</w:t>
            </w:r>
            <w:r>
              <w:rPr>
                <w:rFonts w:ascii="Times New Roman" w:eastAsiaTheme="minorHAnsi" w:hAnsi="Times New Roman" w:cs="Times New Roman"/>
                <w:sz w:val="23"/>
                <w:szCs w:val="23"/>
                <w:lang w:val="sv-SE"/>
              </w:rPr>
              <w:t>, vilken enhet som är ansvarig för en vårdkontakt samt vilken enhet som beställt ett laboratoriesvar.</w:t>
            </w:r>
          </w:p>
        </w:tc>
      </w:tr>
      <w:tr w:rsidR="00963E55"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963E55" w:rsidRPr="00AF4C12" w:rsidRDefault="00963E55" w:rsidP="00963E55">
            <w:pPr>
              <w:pStyle w:val="BodyText21"/>
              <w:autoSpaceDE w:val="0"/>
              <w:autoSpaceDN w:val="0"/>
              <w:adjustRightInd w:val="0"/>
              <w:rPr>
                <w:rFonts w:eastAsiaTheme="minorHAnsi"/>
                <w:color w:val="000000"/>
                <w:sz w:val="23"/>
                <w:szCs w:val="23"/>
                <w:lang w:eastAsia="en-US"/>
              </w:rPr>
            </w:pPr>
            <w:r w:rsidRPr="00AF4C12">
              <w:rPr>
                <w:rFonts w:eastAsiaTheme="minorHAnsi"/>
                <w:color w:val="000000"/>
                <w:sz w:val="23"/>
                <w:szCs w:val="23"/>
                <w:lang w:eastAsia="en-US"/>
              </w:rPr>
              <w:t xml:space="preserve">Patient </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963E55" w:rsidRPr="00963E55" w:rsidRDefault="00B72E4D" w:rsidP="00B72E4D">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Motsvarar Patient i V-TIM; information om den berörda patienten.</w:t>
            </w:r>
            <w:r w:rsidR="00C22ED1">
              <w:rPr>
                <w:rFonts w:ascii="Times New Roman" w:eastAsiaTheme="minorHAnsi" w:hAnsi="Times New Roman" w:cs="Times New Roman"/>
                <w:sz w:val="23"/>
                <w:szCs w:val="23"/>
                <w:lang w:val="sv-SE"/>
              </w:rPr>
              <w:t xml:space="preserve"> Observera att patientens identitet pseudonymiseras i Infektionsverktyget.</w:t>
            </w:r>
          </w:p>
        </w:tc>
      </w:tr>
      <w:tr w:rsidR="00963E55"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963E55" w:rsidRPr="00AF4C12" w:rsidRDefault="00963E55" w:rsidP="00963E55">
            <w:pPr>
              <w:pStyle w:val="BodyText21"/>
              <w:autoSpaceDE w:val="0"/>
              <w:autoSpaceDN w:val="0"/>
              <w:adjustRightInd w:val="0"/>
              <w:rPr>
                <w:rFonts w:eastAsiaTheme="minorHAnsi"/>
                <w:color w:val="000000"/>
                <w:sz w:val="23"/>
                <w:szCs w:val="23"/>
                <w:lang w:eastAsia="en-US"/>
              </w:rPr>
            </w:pPr>
            <w:r w:rsidRPr="00AF4C12">
              <w:rPr>
                <w:rFonts w:eastAsiaTheme="minorHAnsi"/>
                <w:color w:val="000000"/>
                <w:sz w:val="23"/>
                <w:szCs w:val="23"/>
                <w:lang w:eastAsia="en-US"/>
              </w:rPr>
              <w:t>Vårdkontakt</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963E55" w:rsidRPr="00963E55" w:rsidRDefault="006035F7" w:rsidP="001F7F69">
            <w:pPr>
              <w:pStyle w:val="Default"/>
              <w:spacing w:after="120"/>
              <w:rPr>
                <w:rFonts w:ascii="Times New Roman" w:eastAsiaTheme="minorHAnsi" w:hAnsi="Times New Roman" w:cs="Times New Roman"/>
                <w:sz w:val="23"/>
                <w:szCs w:val="23"/>
                <w:lang w:val="sv-SE"/>
              </w:rPr>
            </w:pPr>
            <w:r w:rsidRPr="006035F7">
              <w:rPr>
                <w:rFonts w:ascii="Times New Roman" w:eastAsiaTheme="minorHAnsi" w:hAnsi="Times New Roman" w:cs="Times New Roman"/>
                <w:sz w:val="23"/>
                <w:szCs w:val="23"/>
                <w:lang w:val="sv-SE"/>
              </w:rPr>
              <w:t>Vårdkontakt innehåller administr</w:t>
            </w:r>
            <w:r w:rsidR="00C22ED1">
              <w:rPr>
                <w:rFonts w:ascii="Times New Roman" w:eastAsiaTheme="minorHAnsi" w:hAnsi="Times New Roman" w:cs="Times New Roman"/>
                <w:sz w:val="23"/>
                <w:szCs w:val="23"/>
                <w:lang w:val="sv-SE"/>
              </w:rPr>
              <w:t xml:space="preserve">ativ information om en </w:t>
            </w:r>
            <w:r w:rsidR="001F7F69">
              <w:rPr>
                <w:rFonts w:ascii="Times New Roman" w:eastAsiaTheme="minorHAnsi" w:hAnsi="Times New Roman" w:cs="Times New Roman"/>
                <w:sz w:val="23"/>
                <w:szCs w:val="23"/>
                <w:lang w:val="sv-SE"/>
              </w:rPr>
              <w:t>patients faktiska placering</w:t>
            </w:r>
            <w:r w:rsidR="00B72E4D">
              <w:rPr>
                <w:rFonts w:ascii="Times New Roman" w:eastAsiaTheme="minorHAnsi" w:hAnsi="Times New Roman" w:cs="Times New Roman"/>
                <w:sz w:val="23"/>
                <w:szCs w:val="23"/>
                <w:lang w:val="sv-SE"/>
              </w:rPr>
              <w:t>.</w:t>
            </w:r>
          </w:p>
        </w:tc>
      </w:tr>
      <w:tr w:rsidR="00963E55"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963E55" w:rsidRPr="00AF4C12" w:rsidRDefault="00C9378A" w:rsidP="00963E55">
            <w:pPr>
              <w:pStyle w:val="BodyText21"/>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Aktivitet</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D11B4F" w:rsidRDefault="00CF3E24" w:rsidP="00C22ED1">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Motsvarar</w:t>
            </w:r>
            <w:r w:rsidR="00B72E4D">
              <w:rPr>
                <w:rFonts w:ascii="Times New Roman" w:eastAsiaTheme="minorHAnsi" w:hAnsi="Times New Roman" w:cs="Times New Roman"/>
                <w:sz w:val="23"/>
                <w:szCs w:val="23"/>
                <w:lang w:val="sv-SE"/>
              </w:rPr>
              <w:t xml:space="preserve"> A</w:t>
            </w:r>
            <w:r w:rsidR="00963E55" w:rsidRPr="00963E55">
              <w:rPr>
                <w:rFonts w:ascii="Times New Roman" w:eastAsiaTheme="minorHAnsi" w:hAnsi="Times New Roman" w:cs="Times New Roman"/>
                <w:sz w:val="23"/>
                <w:szCs w:val="23"/>
                <w:lang w:val="sv-SE"/>
              </w:rPr>
              <w:t>ktivitet</w:t>
            </w:r>
            <w:r>
              <w:rPr>
                <w:rFonts w:ascii="Times New Roman" w:eastAsiaTheme="minorHAnsi" w:hAnsi="Times New Roman" w:cs="Times New Roman"/>
                <w:sz w:val="23"/>
                <w:szCs w:val="23"/>
                <w:lang w:val="sv-SE"/>
              </w:rPr>
              <w:t xml:space="preserve"> i V-TIM</w:t>
            </w:r>
            <w:r w:rsidR="00963E55">
              <w:rPr>
                <w:rFonts w:ascii="Times New Roman" w:eastAsiaTheme="minorHAnsi" w:hAnsi="Times New Roman" w:cs="Times New Roman"/>
                <w:sz w:val="23"/>
                <w:szCs w:val="23"/>
                <w:lang w:val="sv-SE"/>
              </w:rPr>
              <w:t>;</w:t>
            </w:r>
            <w:r w:rsidR="00963E55" w:rsidRPr="00963E55">
              <w:rPr>
                <w:rFonts w:ascii="Times New Roman" w:eastAsiaTheme="minorHAnsi" w:hAnsi="Times New Roman" w:cs="Times New Roman"/>
                <w:sz w:val="23"/>
                <w:szCs w:val="23"/>
                <w:lang w:val="sv-SE"/>
              </w:rPr>
              <w:t xml:space="preserve"> beskriver de </w:t>
            </w:r>
            <w:r w:rsidR="00C9378A">
              <w:rPr>
                <w:rFonts w:ascii="Times New Roman" w:eastAsiaTheme="minorHAnsi" w:hAnsi="Times New Roman" w:cs="Times New Roman"/>
                <w:sz w:val="23"/>
                <w:szCs w:val="23"/>
                <w:lang w:val="sv-SE"/>
              </w:rPr>
              <w:t>aktiviteter</w:t>
            </w:r>
            <w:r w:rsidR="00C9378A" w:rsidRPr="00963E55">
              <w:rPr>
                <w:rFonts w:ascii="Times New Roman" w:eastAsiaTheme="minorHAnsi" w:hAnsi="Times New Roman" w:cs="Times New Roman"/>
                <w:sz w:val="23"/>
                <w:szCs w:val="23"/>
                <w:lang w:val="sv-SE"/>
              </w:rPr>
              <w:t xml:space="preserve"> </w:t>
            </w:r>
            <w:r w:rsidR="00963E55" w:rsidRPr="00963E55">
              <w:rPr>
                <w:rFonts w:ascii="Times New Roman" w:eastAsiaTheme="minorHAnsi" w:hAnsi="Times New Roman" w:cs="Times New Roman"/>
                <w:sz w:val="23"/>
                <w:szCs w:val="23"/>
                <w:lang w:val="sv-SE"/>
              </w:rPr>
              <w:t xml:space="preserve">som </w:t>
            </w:r>
            <w:r w:rsidR="00C22ED1">
              <w:rPr>
                <w:rFonts w:ascii="Times New Roman" w:eastAsiaTheme="minorHAnsi" w:hAnsi="Times New Roman" w:cs="Times New Roman"/>
                <w:sz w:val="23"/>
                <w:szCs w:val="23"/>
                <w:lang w:val="sv-SE"/>
              </w:rPr>
              <w:t>har utförts</w:t>
            </w:r>
            <w:r w:rsidR="00963E55" w:rsidRPr="00963E55">
              <w:rPr>
                <w:rFonts w:ascii="Times New Roman" w:eastAsiaTheme="minorHAnsi" w:hAnsi="Times New Roman" w:cs="Times New Roman"/>
                <w:sz w:val="23"/>
                <w:szCs w:val="23"/>
                <w:lang w:val="sv-SE"/>
              </w:rPr>
              <w:t xml:space="preserve"> </w:t>
            </w:r>
            <w:r w:rsidR="00C22ED1">
              <w:rPr>
                <w:rFonts w:ascii="Times New Roman" w:eastAsiaTheme="minorHAnsi" w:hAnsi="Times New Roman" w:cs="Times New Roman"/>
                <w:sz w:val="23"/>
                <w:szCs w:val="23"/>
                <w:lang w:val="sv-SE"/>
              </w:rPr>
              <w:t>för en patient</w:t>
            </w:r>
            <w:r w:rsidR="00B72E4D">
              <w:rPr>
                <w:rFonts w:ascii="Times New Roman" w:eastAsiaTheme="minorHAnsi" w:hAnsi="Times New Roman" w:cs="Times New Roman"/>
                <w:sz w:val="23"/>
                <w:szCs w:val="23"/>
                <w:lang w:val="sv-SE"/>
              </w:rPr>
              <w:t>.</w:t>
            </w:r>
          </w:p>
        </w:tc>
      </w:tr>
      <w:tr w:rsidR="00B72E4D" w:rsidRPr="00AF4C12" w:rsidTr="00963E55">
        <w:trPr>
          <w:trHeight w:val="157"/>
        </w:trPr>
        <w:tc>
          <w:tcPr>
            <w:tcW w:w="4464" w:type="dxa"/>
            <w:tcBorders>
              <w:top w:val="single" w:sz="8" w:space="0" w:color="000000"/>
              <w:left w:val="single" w:sz="8" w:space="0" w:color="000000"/>
              <w:bottom w:val="single" w:sz="8" w:space="0" w:color="000000"/>
              <w:right w:val="single" w:sz="8" w:space="0" w:color="000000"/>
            </w:tcBorders>
            <w:shd w:val="clear" w:color="auto" w:fill="auto"/>
          </w:tcPr>
          <w:p w:rsidR="00B72E4D" w:rsidRDefault="00B72E4D" w:rsidP="00963E55">
            <w:pPr>
              <w:pStyle w:val="BodyText21"/>
              <w:autoSpaceDE w:val="0"/>
              <w:autoSpaceDN w:val="0"/>
              <w:adjustRightInd w:val="0"/>
              <w:rPr>
                <w:rFonts w:eastAsiaTheme="minorHAnsi"/>
                <w:color w:val="000000"/>
                <w:sz w:val="23"/>
                <w:szCs w:val="23"/>
                <w:lang w:eastAsia="en-US"/>
              </w:rPr>
            </w:pPr>
            <w:r>
              <w:rPr>
                <w:rFonts w:eastAsiaTheme="minorHAnsi"/>
                <w:color w:val="000000"/>
                <w:sz w:val="23"/>
                <w:szCs w:val="23"/>
                <w:lang w:eastAsia="en-US"/>
              </w:rPr>
              <w:t>Bedömt</w:t>
            </w:r>
            <w:r w:rsidR="00324C26">
              <w:rPr>
                <w:rFonts w:eastAsiaTheme="minorHAnsi"/>
                <w:color w:val="000000"/>
                <w:sz w:val="23"/>
                <w:szCs w:val="23"/>
                <w:lang w:eastAsia="en-US"/>
              </w:rPr>
              <w:t xml:space="preserve"> hälsorelaterat</w:t>
            </w:r>
            <w:r>
              <w:rPr>
                <w:rFonts w:eastAsiaTheme="minorHAnsi"/>
                <w:color w:val="000000"/>
                <w:sz w:val="23"/>
                <w:szCs w:val="23"/>
                <w:lang w:eastAsia="en-US"/>
              </w:rPr>
              <w:t xml:space="preserve"> tillstånd</w:t>
            </w:r>
          </w:p>
        </w:tc>
        <w:tc>
          <w:tcPr>
            <w:tcW w:w="4962" w:type="dxa"/>
            <w:tcBorders>
              <w:top w:val="single" w:sz="8" w:space="0" w:color="000000"/>
              <w:left w:val="single" w:sz="8" w:space="0" w:color="000000"/>
              <w:bottom w:val="single" w:sz="8" w:space="0" w:color="000000"/>
              <w:right w:val="single" w:sz="8" w:space="0" w:color="000000"/>
            </w:tcBorders>
            <w:shd w:val="clear" w:color="auto" w:fill="auto"/>
          </w:tcPr>
          <w:p w:rsidR="00B72E4D" w:rsidRDefault="00B72E4D" w:rsidP="00B72E4D">
            <w:pPr>
              <w:pStyle w:val="Default"/>
              <w:spacing w:after="120"/>
              <w:rPr>
                <w:rFonts w:ascii="Times New Roman" w:eastAsiaTheme="minorHAnsi" w:hAnsi="Times New Roman" w:cs="Times New Roman"/>
                <w:sz w:val="23"/>
                <w:szCs w:val="23"/>
                <w:lang w:val="sv-SE"/>
              </w:rPr>
            </w:pPr>
            <w:r>
              <w:rPr>
                <w:rFonts w:ascii="Times New Roman" w:eastAsiaTheme="minorHAnsi" w:hAnsi="Times New Roman" w:cs="Times New Roman"/>
                <w:sz w:val="23"/>
                <w:szCs w:val="23"/>
                <w:lang w:val="sv-SE"/>
              </w:rPr>
              <w:t>Motsvarar Bedömt</w:t>
            </w:r>
            <w:r w:rsidR="00C22ED1">
              <w:rPr>
                <w:rFonts w:ascii="Times New Roman" w:eastAsiaTheme="minorHAnsi" w:hAnsi="Times New Roman" w:cs="Times New Roman"/>
                <w:sz w:val="23"/>
                <w:szCs w:val="23"/>
                <w:lang w:val="sv-SE"/>
              </w:rPr>
              <w:t xml:space="preserve"> hälsorelaterat</w:t>
            </w:r>
            <w:r>
              <w:rPr>
                <w:rFonts w:ascii="Times New Roman" w:eastAsiaTheme="minorHAnsi" w:hAnsi="Times New Roman" w:cs="Times New Roman"/>
                <w:sz w:val="23"/>
                <w:szCs w:val="23"/>
                <w:lang w:val="sv-SE"/>
              </w:rPr>
              <w:t xml:space="preserve"> tillstånd i V-TIM; information om de bedömda</w:t>
            </w:r>
            <w:r w:rsidR="00C22ED1">
              <w:rPr>
                <w:rFonts w:ascii="Times New Roman" w:eastAsiaTheme="minorHAnsi" w:hAnsi="Times New Roman" w:cs="Times New Roman"/>
                <w:sz w:val="23"/>
                <w:szCs w:val="23"/>
                <w:lang w:val="sv-SE"/>
              </w:rPr>
              <w:t xml:space="preserve"> hälsorelaterade</w:t>
            </w:r>
            <w:r>
              <w:rPr>
                <w:rFonts w:ascii="Times New Roman" w:eastAsiaTheme="minorHAnsi" w:hAnsi="Times New Roman" w:cs="Times New Roman"/>
                <w:sz w:val="23"/>
                <w:szCs w:val="23"/>
                <w:lang w:val="sv-SE"/>
              </w:rPr>
              <w:t xml:space="preserve"> tillstånd som är orsaken till</w:t>
            </w:r>
            <w:r w:rsidR="00C22ED1">
              <w:rPr>
                <w:rFonts w:ascii="Times New Roman" w:eastAsiaTheme="minorHAnsi" w:hAnsi="Times New Roman" w:cs="Times New Roman"/>
                <w:sz w:val="23"/>
                <w:szCs w:val="23"/>
                <w:lang w:val="sv-SE"/>
              </w:rPr>
              <w:t xml:space="preserve"> en ordination samt andra bedömda hälsorelaterade tillstånd som är relevant att hålla information om i Infektionsverktyget</w:t>
            </w:r>
            <w:r>
              <w:rPr>
                <w:rFonts w:ascii="Times New Roman" w:eastAsiaTheme="minorHAnsi" w:hAnsi="Times New Roman" w:cs="Times New Roman"/>
                <w:sz w:val="23"/>
                <w:szCs w:val="23"/>
                <w:lang w:val="sv-SE"/>
              </w:rPr>
              <w:t>.</w:t>
            </w:r>
          </w:p>
        </w:tc>
      </w:tr>
      <w:bookmarkEnd w:id="41"/>
    </w:tbl>
    <w:p w:rsidR="00996F32" w:rsidRDefault="00996F32" w:rsidP="00996F32">
      <w:pPr>
        <w:rPr>
          <w:rFonts w:ascii="Arial" w:hAnsi="Arial"/>
          <w:sz w:val="28"/>
          <w:szCs w:val="24"/>
        </w:rPr>
      </w:pPr>
      <w:r>
        <w:lastRenderedPageBreak/>
        <w:br w:type="page"/>
      </w:r>
    </w:p>
    <w:p w:rsidR="00C07670" w:rsidRDefault="00C07670" w:rsidP="00B079B8">
      <w:pPr>
        <w:pStyle w:val="Rubrik2"/>
        <w:spacing w:after="120"/>
        <w:ind w:left="1304" w:hanging="1304"/>
      </w:pPr>
      <w:bookmarkStart w:id="42" w:name="_Toc323214203"/>
      <w:r>
        <w:lastRenderedPageBreak/>
        <w:t>Verksamhetsorienterad domäninformationsmodell (V-DIM)</w:t>
      </w:r>
      <w:bookmarkEnd w:id="42"/>
    </w:p>
    <w:p w:rsidR="00B079B8" w:rsidRDefault="00125DAF" w:rsidP="00B079B8">
      <w:r>
        <w:t xml:space="preserve">Informationsmodellen i </w:t>
      </w:r>
      <w:r w:rsidR="00E937A4">
        <w:fldChar w:fldCharType="begin"/>
      </w:r>
      <w:r>
        <w:instrText xml:space="preserve"> REF _Ref280186613 \h </w:instrText>
      </w:r>
      <w:r w:rsidR="00E937A4">
        <w:fldChar w:fldCharType="separate"/>
      </w:r>
      <w:r w:rsidR="00C90DC0">
        <w:t xml:space="preserve">Figur </w:t>
      </w:r>
      <w:r w:rsidR="00C90DC0">
        <w:rPr>
          <w:noProof/>
        </w:rPr>
        <w:t>8</w:t>
      </w:r>
      <w:r w:rsidR="00E937A4">
        <w:fldChar w:fldCharType="end"/>
      </w:r>
      <w:r w:rsidR="00E5323C">
        <w:t xml:space="preserve"> </w:t>
      </w:r>
      <w:r w:rsidR="00B079B8">
        <w:t xml:space="preserve">beskriver all den information som hanteras av Infektionsverktyget. Observera att </w:t>
      </w:r>
      <w:proofErr w:type="spellStart"/>
      <w:r w:rsidR="00B079B8">
        <w:t>V-DIM:en</w:t>
      </w:r>
      <w:proofErr w:type="spellEnd"/>
      <w:r w:rsidR="00B079B8">
        <w:t xml:space="preserve"> är en aggregering av samtliga meddelandemodeller (V-MIM) och att </w:t>
      </w:r>
      <w:proofErr w:type="spellStart"/>
      <w:r w:rsidR="00B079B8">
        <w:t>multipliciteterna</w:t>
      </w:r>
      <w:proofErr w:type="spellEnd"/>
      <w:r w:rsidR="00B079B8">
        <w:t xml:space="preserve"> i denna modell därför inte överensstämmer med respektive V-MIM. Vilka krav som ställs på vilken information som måste finnas med i ett specifikt meddelande beskrivs i avsnittet ”V-MIM Verksamhetsorienterad meddelandemodell”.</w:t>
      </w:r>
    </w:p>
    <w:p w:rsidR="00125DAF" w:rsidRDefault="00500100" w:rsidP="00125DAF">
      <w:pPr>
        <w:pStyle w:val="Rubrik2"/>
        <w:numPr>
          <w:ilvl w:val="0"/>
          <w:numId w:val="0"/>
        </w:numPr>
      </w:pPr>
      <w:r>
        <w:rPr>
          <w:b w:val="0"/>
          <w:noProof/>
        </w:rPr>
        <w:drawing>
          <wp:inline distT="0" distB="0" distL="0" distR="0" wp14:anchorId="342DE9C9" wp14:editId="606E8DD2">
            <wp:extent cx="9196070" cy="4206321"/>
            <wp:effectExtent l="19050" t="0" r="5080" b="0"/>
            <wp:docPr id="28"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9196070" cy="4206321"/>
                    </a:xfrm>
                    <a:prstGeom prst="rect">
                      <a:avLst/>
                    </a:prstGeom>
                    <a:noFill/>
                    <a:ln w="9525">
                      <a:noFill/>
                      <a:miter lim="800000"/>
                      <a:headEnd/>
                      <a:tailEnd/>
                    </a:ln>
                  </pic:spPr>
                </pic:pic>
              </a:graphicData>
            </a:graphic>
          </wp:inline>
        </w:drawing>
      </w:r>
    </w:p>
    <w:p w:rsidR="00A16036" w:rsidRDefault="00125DAF" w:rsidP="00996F32">
      <w:pPr>
        <w:pStyle w:val="Beskrivning"/>
        <w:sectPr w:rsidR="00A16036" w:rsidSect="004B4733">
          <w:pgSz w:w="16840" w:h="11907" w:orient="landscape" w:code="9"/>
          <w:pgMar w:top="1134" w:right="1179" w:bottom="567" w:left="1179" w:header="425" w:footer="425" w:gutter="0"/>
          <w:cols w:space="720"/>
          <w:docGrid w:linePitch="326"/>
        </w:sectPr>
      </w:pPr>
      <w:bookmarkStart w:id="43" w:name="_Ref280186613"/>
      <w:bookmarkStart w:id="44" w:name="_Toc323214180"/>
      <w:r>
        <w:t xml:space="preserve">Figur </w:t>
      </w:r>
      <w:r w:rsidR="006761B2">
        <w:fldChar w:fldCharType="begin"/>
      </w:r>
      <w:r w:rsidR="006761B2">
        <w:instrText xml:space="preserve"> SEQ Figur \* ARABIC </w:instrText>
      </w:r>
      <w:r w:rsidR="006761B2">
        <w:fldChar w:fldCharType="separate"/>
      </w:r>
      <w:r w:rsidR="00C90DC0">
        <w:rPr>
          <w:noProof/>
        </w:rPr>
        <w:t>8</w:t>
      </w:r>
      <w:r w:rsidR="006761B2">
        <w:rPr>
          <w:noProof/>
        </w:rPr>
        <w:fldChar w:fldCharType="end"/>
      </w:r>
      <w:bookmarkEnd w:id="43"/>
      <w:r>
        <w:t xml:space="preserve"> Informationsmode</w:t>
      </w:r>
      <w:r w:rsidR="003F2C07">
        <w:t>l</w:t>
      </w:r>
      <w:r>
        <w:t>l</w:t>
      </w:r>
      <w:bookmarkEnd w:id="44"/>
    </w:p>
    <w:p w:rsidR="00376C68" w:rsidRDefault="00376C68" w:rsidP="004B0E18"/>
    <w:p w:rsidR="000D5525" w:rsidRPr="000033F4" w:rsidRDefault="000D5525" w:rsidP="000033F4">
      <w:pPr>
        <w:pStyle w:val="Rubrik3"/>
        <w:ind w:left="1304" w:hanging="1304"/>
      </w:pPr>
      <w:bookmarkStart w:id="45" w:name="_Toc116886645"/>
      <w:bookmarkStart w:id="46" w:name="_Toc138576300"/>
      <w:bookmarkStart w:id="47" w:name="_Toc323214204"/>
      <w:bookmarkStart w:id="48" w:name="_Toc100125831"/>
      <w:r>
        <w:t>V-DIM: Klasser och attribut</w:t>
      </w:r>
      <w:bookmarkEnd w:id="45"/>
      <w:bookmarkEnd w:id="46"/>
      <w:bookmarkEnd w:id="47"/>
    </w:p>
    <w:p w:rsidR="0070161F" w:rsidRDefault="000D5525">
      <w:pPr>
        <w:autoSpaceDE w:val="0"/>
        <w:autoSpaceDN w:val="0"/>
        <w:adjustRightInd w:val="0"/>
        <w:spacing w:after="0"/>
      </w:pPr>
      <w:r w:rsidRPr="00591A42">
        <w:t>I detta kapitel beskrivs den information som ha</w:t>
      </w:r>
      <w:r w:rsidR="00D77B2A">
        <w:t>nteras inom aktuell V-DIM genom</w:t>
      </w:r>
      <w:r w:rsidRPr="00591A42">
        <w:t xml:space="preserve"> klasser och attribut. </w:t>
      </w:r>
      <w:r w:rsidRPr="00376C68">
        <w:t xml:space="preserve">Beskrivningarna ska således beskriva informationsinnehållet och svara på frågan </w:t>
      </w:r>
      <w:r w:rsidR="00376C68" w:rsidRPr="00376C68">
        <w:t>”</w:t>
      </w:r>
      <w:r w:rsidRPr="00376C68">
        <w:t>vilken information behöver vi om detta?</w:t>
      </w:r>
      <w:r w:rsidR="00376C68" w:rsidRPr="00376C68">
        <w:t>”</w:t>
      </w:r>
      <w:r w:rsidRPr="00376C68">
        <w:t>.</w:t>
      </w:r>
    </w:p>
    <w:p w:rsidR="00D77B2A" w:rsidRDefault="00D77B2A">
      <w:pPr>
        <w:autoSpaceDE w:val="0"/>
        <w:autoSpaceDN w:val="0"/>
        <w:adjustRightInd w:val="0"/>
        <w:spacing w:after="0"/>
      </w:pPr>
    </w:p>
    <w:p w:rsidR="00D709C7" w:rsidRPr="00B079B8" w:rsidRDefault="00D709C7" w:rsidP="00D709C7">
      <w:r>
        <w:t>Så långt det är möjligt har klasser oc</w:t>
      </w:r>
      <w:r w:rsidR="00F31F9B">
        <w:t xml:space="preserve">h attribut från V-TIM 2.0, </w:t>
      </w:r>
      <w:r w:rsidR="00F31F9B">
        <w:rPr>
          <w:sz w:val="23"/>
          <w:szCs w:val="23"/>
        </w:rPr>
        <w:t xml:space="preserve">utkast – </w:t>
      </w:r>
      <w:proofErr w:type="gramStart"/>
      <w:r w:rsidR="00F31F9B">
        <w:rPr>
          <w:sz w:val="23"/>
          <w:szCs w:val="23"/>
        </w:rPr>
        <w:t>20091013</w:t>
      </w:r>
      <w:proofErr w:type="gramEnd"/>
      <w:r w:rsidR="00F31F9B">
        <w:t xml:space="preserve"> </w:t>
      </w:r>
      <w:r>
        <w:t xml:space="preserve">använts. Den aktuella mappningen redovisas dels i beskrivningarna nedan och dels i avsnitt </w:t>
      </w:r>
      <w:r w:rsidR="00E937A4">
        <w:fldChar w:fldCharType="begin"/>
      </w:r>
      <w:r>
        <w:instrText xml:space="preserve"> REF _Ref280713035 \r \h </w:instrText>
      </w:r>
      <w:r w:rsidR="00E937A4">
        <w:fldChar w:fldCharType="separate"/>
      </w:r>
      <w:r w:rsidR="00C90DC0">
        <w:t>2.7.2</w:t>
      </w:r>
      <w:r w:rsidR="00E937A4">
        <w:fldChar w:fldCharType="end"/>
      </w:r>
      <w:r>
        <w:t>.</w:t>
      </w:r>
    </w:p>
    <w:p w:rsidR="0023438D" w:rsidRDefault="0023438D" w:rsidP="009A4917">
      <w:pPr>
        <w:pStyle w:val="Rubrik4"/>
        <w:spacing w:before="100" w:beforeAutospacing="1"/>
        <w:ind w:left="1304" w:hanging="1304"/>
        <w:rPr>
          <w:i/>
        </w:rPr>
      </w:pPr>
      <w:bookmarkStart w:id="49" w:name="_Toc323214205"/>
      <w:r>
        <w:rPr>
          <w:i/>
        </w:rPr>
        <w:t>Aktivitet</w:t>
      </w:r>
      <w:bookmarkEnd w:id="49"/>
    </w:p>
    <w:p w:rsidR="00CE422D" w:rsidRDefault="00CE422D" w:rsidP="00CE422D">
      <w:pPr>
        <w:rPr>
          <w:szCs w:val="24"/>
          <w:lang w:eastAsia="en-US"/>
        </w:rPr>
      </w:pPr>
      <w:r w:rsidRPr="00481F14">
        <w:rPr>
          <w:szCs w:val="24"/>
          <w:lang w:eastAsia="en-US"/>
        </w:rPr>
        <w:t xml:space="preserve">Klassen Aktivitet håller </w:t>
      </w:r>
      <w:r w:rsidR="000C22FF">
        <w:rPr>
          <w:szCs w:val="24"/>
          <w:lang w:eastAsia="en-US"/>
        </w:rPr>
        <w:t xml:space="preserve">information om identifieraren för en aktivitet. </w:t>
      </w:r>
      <w:r w:rsidR="00E51A8F">
        <w:rPr>
          <w:szCs w:val="24"/>
          <w:lang w:eastAsia="en-US"/>
        </w:rPr>
        <w:t>Ytterligare information om aktiviteten hanteras i klassen Aktivitetsmoment.</w:t>
      </w:r>
      <w:r w:rsidR="00420950">
        <w:rPr>
          <w:szCs w:val="24"/>
          <w:lang w:eastAsia="en-US"/>
        </w:rPr>
        <w:t xml:space="preserve">  Klassen motsvarar klassen Aktivitet </w:t>
      </w:r>
      <w:r w:rsidR="00AA7D00">
        <w:rPr>
          <w:szCs w:val="24"/>
          <w:lang w:eastAsia="en-US"/>
        </w:rPr>
        <w:t>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B17387" w:rsidRPr="0078515E" w:rsidTr="00B17387">
        <w:trPr>
          <w:cantSplit/>
          <w:trHeight w:val="376"/>
        </w:trPr>
        <w:tc>
          <w:tcPr>
            <w:tcW w:w="1843"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w:t>
            </w:r>
            <w:bookmarkStart w:id="50" w:name="OLE_LINK3"/>
            <w:bookmarkStart w:id="51" w:name="OLE_LINK4"/>
            <w:r w:rsidRPr="0078515E">
              <w:rPr>
                <w:b/>
                <w:lang w:val="sv-SE"/>
              </w:rPr>
              <w:t xml:space="preserve">åd </w:t>
            </w:r>
            <w:proofErr w:type="gramStart"/>
            <w:r w:rsidRPr="0078515E">
              <w:rPr>
                <w:b/>
                <w:lang w:val="sv-SE"/>
              </w:rPr>
              <w:t>med  TIS</w:t>
            </w:r>
            <w:proofErr w:type="gramEnd"/>
          </w:p>
        </w:tc>
      </w:tr>
      <w:bookmarkEnd w:id="50"/>
      <w:bookmarkEnd w:id="51"/>
      <w:tr w:rsidR="00B17387" w:rsidTr="00B17387">
        <w:trPr>
          <w:cantSplit/>
          <w:trHeight w:val="375"/>
        </w:trPr>
        <w:tc>
          <w:tcPr>
            <w:tcW w:w="1843" w:type="dxa"/>
            <w:vMerge/>
            <w:shd w:val="pct25" w:color="auto" w:fill="auto"/>
          </w:tcPr>
          <w:p w:rsidR="00AC0CC7" w:rsidRPr="00D966F4" w:rsidRDefault="00AC0CC7" w:rsidP="00911933">
            <w:pPr>
              <w:rPr>
                <w:b/>
              </w:rPr>
            </w:pPr>
          </w:p>
        </w:tc>
        <w:tc>
          <w:tcPr>
            <w:tcW w:w="2977" w:type="dxa"/>
            <w:vMerge/>
            <w:shd w:val="pct25" w:color="auto" w:fill="auto"/>
          </w:tcPr>
          <w:p w:rsidR="00AC0CC7" w:rsidRPr="00D966F4" w:rsidRDefault="00AC0CC7" w:rsidP="00911933">
            <w:pPr>
              <w:rPr>
                <w:b/>
              </w:rPr>
            </w:pPr>
          </w:p>
        </w:tc>
        <w:tc>
          <w:tcPr>
            <w:tcW w:w="992" w:type="dxa"/>
            <w:vMerge/>
            <w:shd w:val="pct25" w:color="auto" w:fill="auto"/>
          </w:tcPr>
          <w:p w:rsidR="00AC0CC7" w:rsidRPr="00D966F4" w:rsidRDefault="00AC0CC7" w:rsidP="00911933">
            <w:pPr>
              <w:rPr>
                <w:b/>
              </w:rPr>
            </w:pPr>
          </w:p>
        </w:tc>
        <w:tc>
          <w:tcPr>
            <w:tcW w:w="709" w:type="dxa"/>
            <w:vMerge/>
            <w:shd w:val="pct25" w:color="auto" w:fill="auto"/>
          </w:tcPr>
          <w:p w:rsidR="00AC0CC7" w:rsidRPr="00D966F4" w:rsidRDefault="00AC0CC7" w:rsidP="00911933">
            <w:pPr>
              <w:rPr>
                <w:b/>
              </w:rPr>
            </w:pPr>
          </w:p>
        </w:tc>
        <w:tc>
          <w:tcPr>
            <w:tcW w:w="2410" w:type="dxa"/>
            <w:vMerge/>
            <w:shd w:val="pct25" w:color="auto" w:fill="auto"/>
          </w:tcPr>
          <w:p w:rsidR="00AC0CC7" w:rsidRPr="00D966F4" w:rsidRDefault="00AC0CC7" w:rsidP="00911933">
            <w:pPr>
              <w:rPr>
                <w:b/>
              </w:rPr>
            </w:pPr>
          </w:p>
        </w:tc>
        <w:tc>
          <w:tcPr>
            <w:tcW w:w="1842" w:type="dxa"/>
            <w:vMerge/>
            <w:shd w:val="pct25" w:color="auto" w:fill="auto"/>
          </w:tcPr>
          <w:p w:rsidR="00AC0CC7" w:rsidRPr="00D966F4" w:rsidRDefault="00AC0CC7" w:rsidP="00911933">
            <w:pPr>
              <w:rPr>
                <w:b/>
              </w:rPr>
            </w:pPr>
          </w:p>
        </w:tc>
        <w:tc>
          <w:tcPr>
            <w:tcW w:w="993" w:type="dxa"/>
            <w:tcBorders>
              <w:bottom w:val="single" w:sz="4" w:space="0" w:color="auto"/>
            </w:tcBorders>
            <w:shd w:val="clear" w:color="auto" w:fill="D9D9D9" w:themeFill="background1" w:themeFillShade="D9"/>
          </w:tcPr>
          <w:p w:rsidR="00AC0CC7" w:rsidRPr="00B17387" w:rsidRDefault="00AC0CC7"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AC0CC7" w:rsidRPr="00B17387" w:rsidRDefault="00AC0CC7"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AC0CC7" w:rsidRPr="00B17387" w:rsidRDefault="00AC0CC7"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B17387" w:rsidTr="00B17387">
        <w:trPr>
          <w:trHeight w:val="217"/>
        </w:trPr>
        <w:tc>
          <w:tcPr>
            <w:tcW w:w="1843" w:type="dxa"/>
          </w:tcPr>
          <w:p w:rsidR="00911933" w:rsidRDefault="00AC0CC7">
            <w:pPr>
              <w:spacing w:before="40" w:after="40"/>
              <w:ind w:left="57" w:right="57"/>
              <w:rPr>
                <w:rFonts w:eastAsia="Arial Unicode MS"/>
                <w:i/>
                <w:sz w:val="20"/>
              </w:rPr>
            </w:pPr>
            <w:r>
              <w:rPr>
                <w:rFonts w:eastAsia="Arial Unicode MS"/>
                <w:i/>
                <w:sz w:val="20"/>
              </w:rPr>
              <w:t>aktivitets-id</w:t>
            </w:r>
          </w:p>
        </w:tc>
        <w:tc>
          <w:tcPr>
            <w:tcW w:w="2977" w:type="dxa"/>
          </w:tcPr>
          <w:p w:rsidR="00911933" w:rsidRDefault="00AC0CC7">
            <w:pPr>
              <w:spacing w:before="40" w:after="40"/>
              <w:ind w:left="57" w:right="57"/>
              <w:rPr>
                <w:rFonts w:eastAsia="Arial Unicode MS"/>
              </w:rPr>
            </w:pPr>
            <w:r>
              <w:rPr>
                <w:rFonts w:eastAsia="Arial Unicode MS"/>
                <w:sz w:val="20"/>
              </w:rPr>
              <w:t>Unik identifierare för en aktivitet</w:t>
            </w:r>
          </w:p>
        </w:tc>
        <w:tc>
          <w:tcPr>
            <w:tcW w:w="992" w:type="dxa"/>
          </w:tcPr>
          <w:p w:rsidR="00911933" w:rsidRDefault="00AC0CC7">
            <w:pPr>
              <w:spacing w:before="40" w:after="40"/>
              <w:ind w:left="57" w:right="57"/>
              <w:jc w:val="center"/>
              <w:rPr>
                <w:rFonts w:eastAsia="Arial Unicode MS"/>
                <w:sz w:val="20"/>
              </w:rPr>
            </w:pPr>
            <w:r>
              <w:rPr>
                <w:rFonts w:eastAsia="Arial Unicode MS"/>
                <w:sz w:val="20"/>
              </w:rPr>
              <w:t>II</w:t>
            </w:r>
          </w:p>
        </w:tc>
        <w:tc>
          <w:tcPr>
            <w:tcW w:w="709" w:type="dxa"/>
          </w:tcPr>
          <w:p w:rsidR="00911933" w:rsidRDefault="00AC0CC7">
            <w:pPr>
              <w:spacing w:before="40" w:after="40"/>
              <w:ind w:left="57" w:right="57"/>
              <w:jc w:val="center"/>
              <w:rPr>
                <w:rFonts w:eastAsia="Arial Unicode MS"/>
                <w:sz w:val="20"/>
              </w:rPr>
            </w:pPr>
            <w:r>
              <w:rPr>
                <w:rFonts w:eastAsia="Arial Unicode MS"/>
                <w:sz w:val="20"/>
              </w:rPr>
              <w:t>1</w:t>
            </w:r>
          </w:p>
        </w:tc>
        <w:tc>
          <w:tcPr>
            <w:tcW w:w="2410" w:type="dxa"/>
          </w:tcPr>
          <w:p w:rsidR="00911933" w:rsidRDefault="00911933">
            <w:pPr>
              <w:spacing w:before="40" w:after="40"/>
              <w:ind w:left="57" w:right="57"/>
              <w:rPr>
                <w:rFonts w:eastAsia="Arial Unicode MS"/>
                <w:sz w:val="20"/>
              </w:rPr>
            </w:pPr>
          </w:p>
        </w:tc>
        <w:tc>
          <w:tcPr>
            <w:tcW w:w="1842" w:type="dxa"/>
          </w:tcPr>
          <w:p w:rsidR="00911933" w:rsidRDefault="00911933">
            <w:pPr>
              <w:spacing w:before="40" w:after="40"/>
              <w:ind w:left="57" w:right="57"/>
              <w:rPr>
                <w:rFonts w:ascii="Arial" w:eastAsia="Arial Unicode MS" w:hAnsi="Arial"/>
                <w:sz w:val="20"/>
              </w:rPr>
            </w:pPr>
          </w:p>
        </w:tc>
        <w:tc>
          <w:tcPr>
            <w:tcW w:w="993" w:type="dxa"/>
            <w:shd w:val="clear" w:color="auto" w:fill="auto"/>
          </w:tcPr>
          <w:p w:rsidR="00911933" w:rsidRDefault="00AC0CC7">
            <w:pPr>
              <w:spacing w:before="40" w:after="40"/>
              <w:ind w:left="57" w:right="57"/>
              <w:rPr>
                <w:rFonts w:ascii="Arial" w:eastAsia="Arial Unicode MS" w:hAnsi="Arial"/>
                <w:sz w:val="20"/>
              </w:rPr>
            </w:pPr>
            <w:r>
              <w:rPr>
                <w:rFonts w:eastAsia="Arial Unicode MS"/>
                <w:sz w:val="20"/>
              </w:rPr>
              <w:t>aktivitets-id</w:t>
            </w:r>
          </w:p>
        </w:tc>
        <w:tc>
          <w:tcPr>
            <w:tcW w:w="1134" w:type="dxa"/>
            <w:shd w:val="clear" w:color="auto" w:fill="auto"/>
          </w:tcPr>
          <w:p w:rsidR="00AC0CC7" w:rsidRDefault="00AC0CC7" w:rsidP="00911933">
            <w:pPr>
              <w:rPr>
                <w:rFonts w:ascii="Arial" w:eastAsia="Arial Unicode MS" w:hAnsi="Arial"/>
                <w:sz w:val="20"/>
              </w:rPr>
            </w:pPr>
          </w:p>
        </w:tc>
        <w:tc>
          <w:tcPr>
            <w:tcW w:w="1275" w:type="dxa"/>
            <w:shd w:val="clear" w:color="auto" w:fill="auto"/>
          </w:tcPr>
          <w:p w:rsidR="00AC0CC7" w:rsidRDefault="00AC0CC7" w:rsidP="00911933">
            <w:pPr>
              <w:rPr>
                <w:rFonts w:ascii="Arial" w:eastAsia="Arial Unicode MS" w:hAnsi="Arial"/>
                <w:sz w:val="20"/>
              </w:rPr>
            </w:pPr>
          </w:p>
        </w:tc>
      </w:tr>
      <w:tr w:rsidR="00AC0CC7" w:rsidRPr="0078515E" w:rsidTr="00B17387">
        <w:trPr>
          <w:trHeight w:val="217"/>
        </w:trPr>
        <w:tc>
          <w:tcPr>
            <w:tcW w:w="5812" w:type="dxa"/>
            <w:gridSpan w:val="3"/>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AC0CC7" w:rsidRPr="0078515E" w:rsidRDefault="00AC0CC7" w:rsidP="0078515E">
            <w:pPr>
              <w:pStyle w:val="Normal1"/>
              <w:spacing w:before="40" w:beforeAutospacing="0" w:after="40" w:afterAutospacing="0"/>
              <w:ind w:left="57" w:right="57"/>
              <w:rPr>
                <w:b/>
                <w:lang w:val="sv-SE"/>
              </w:rPr>
            </w:pPr>
            <w:r w:rsidRPr="0078515E">
              <w:rPr>
                <w:b/>
                <w:lang w:val="sv-SE"/>
              </w:rPr>
              <w:t>Beslutsregel</w:t>
            </w:r>
          </w:p>
        </w:tc>
      </w:tr>
      <w:tr w:rsidR="00AC0CC7" w:rsidTr="00B17387">
        <w:trPr>
          <w:trHeight w:val="217"/>
        </w:trPr>
        <w:tc>
          <w:tcPr>
            <w:tcW w:w="5812" w:type="dxa"/>
            <w:gridSpan w:val="3"/>
          </w:tcPr>
          <w:p w:rsidR="00911933" w:rsidRDefault="00AC0CC7" w:rsidP="00102FCC">
            <w:pPr>
              <w:spacing w:before="40" w:after="40"/>
              <w:ind w:left="57" w:right="57"/>
              <w:rPr>
                <w:rFonts w:ascii="Arial" w:eastAsia="Arial Unicode MS" w:hAnsi="Arial"/>
                <w:color w:val="000000"/>
                <w:sz w:val="20"/>
              </w:rPr>
            </w:pPr>
            <w:r w:rsidRPr="000028A5">
              <w:rPr>
                <w:rFonts w:eastAsia="Arial Unicode MS"/>
                <w:color w:val="000000"/>
                <w:sz w:val="20"/>
              </w:rPr>
              <w:t>En Aktivitet</w:t>
            </w:r>
            <w:r w:rsidRPr="000028A5">
              <w:rPr>
                <w:rFonts w:eastAsia="Arial Unicode MS"/>
                <w:i/>
                <w:color w:val="000000"/>
                <w:sz w:val="20"/>
              </w:rPr>
              <w:t xml:space="preserve"> </w:t>
            </w:r>
            <w:r>
              <w:rPr>
                <w:rFonts w:eastAsia="Arial Unicode MS"/>
                <w:i/>
                <w:color w:val="000000"/>
                <w:sz w:val="20"/>
              </w:rPr>
              <w:t xml:space="preserve">gäller </w:t>
            </w:r>
            <w:r w:rsidR="00FF61BB">
              <w:rPr>
                <w:rFonts w:eastAsia="Arial Unicode MS"/>
                <w:color w:val="000000"/>
                <w:sz w:val="20"/>
              </w:rPr>
              <w:t>noll eller</w:t>
            </w:r>
            <w:r>
              <w:rPr>
                <w:rFonts w:eastAsia="Arial Unicode MS"/>
                <w:color w:val="000000"/>
                <w:sz w:val="20"/>
              </w:rPr>
              <w:t xml:space="preserve"> en Patient</w:t>
            </w:r>
          </w:p>
        </w:tc>
        <w:tc>
          <w:tcPr>
            <w:tcW w:w="8363" w:type="dxa"/>
            <w:gridSpan w:val="6"/>
          </w:tcPr>
          <w:p w:rsidR="00AC0CC7" w:rsidRDefault="00AC0CC7" w:rsidP="00911933">
            <w:pPr>
              <w:rPr>
                <w:rFonts w:ascii="Arial" w:eastAsia="Arial Unicode MS" w:hAnsi="Arial"/>
                <w:color w:val="000000"/>
                <w:sz w:val="20"/>
              </w:rPr>
            </w:pPr>
          </w:p>
        </w:tc>
      </w:tr>
      <w:tr w:rsidR="00E51A8F" w:rsidTr="00B17387">
        <w:trPr>
          <w:trHeight w:val="217"/>
        </w:trPr>
        <w:tc>
          <w:tcPr>
            <w:tcW w:w="5812" w:type="dxa"/>
            <w:gridSpan w:val="3"/>
          </w:tcPr>
          <w:p w:rsidR="00E51A8F" w:rsidRPr="00E51A8F" w:rsidRDefault="00E51A8F" w:rsidP="0044148B">
            <w:pPr>
              <w:spacing w:before="40" w:after="40"/>
              <w:ind w:left="57" w:right="57"/>
              <w:rPr>
                <w:rFonts w:eastAsia="Arial Unicode MS"/>
                <w:color w:val="000000"/>
                <w:sz w:val="20"/>
              </w:rPr>
            </w:pPr>
            <w:r>
              <w:rPr>
                <w:rFonts w:eastAsia="Arial Unicode MS"/>
                <w:color w:val="000000"/>
                <w:sz w:val="20"/>
              </w:rPr>
              <w:t xml:space="preserve">En Aktivitet </w:t>
            </w:r>
            <w:r>
              <w:rPr>
                <w:rFonts w:eastAsia="Arial Unicode MS"/>
                <w:i/>
                <w:color w:val="000000"/>
                <w:sz w:val="20"/>
              </w:rPr>
              <w:t xml:space="preserve">består av </w:t>
            </w:r>
            <w:r w:rsidR="0044148B">
              <w:rPr>
                <w:rFonts w:eastAsia="Arial Unicode MS"/>
                <w:color w:val="000000"/>
                <w:sz w:val="20"/>
              </w:rPr>
              <w:t>noll eller ett</w:t>
            </w:r>
            <w:r w:rsidR="00D93271">
              <w:rPr>
                <w:rFonts w:eastAsia="Arial Unicode MS"/>
                <w:color w:val="000000"/>
                <w:sz w:val="20"/>
              </w:rPr>
              <w:t xml:space="preserve"> </w:t>
            </w:r>
            <w:r>
              <w:rPr>
                <w:rFonts w:eastAsia="Arial Unicode MS"/>
                <w:color w:val="000000"/>
                <w:sz w:val="20"/>
              </w:rPr>
              <w:t>Aktivitetsmoment</w:t>
            </w:r>
          </w:p>
        </w:tc>
        <w:tc>
          <w:tcPr>
            <w:tcW w:w="8363" w:type="dxa"/>
            <w:gridSpan w:val="6"/>
          </w:tcPr>
          <w:p w:rsidR="00E51A8F" w:rsidRDefault="00E51A8F" w:rsidP="00911933">
            <w:pPr>
              <w:rPr>
                <w:rFonts w:ascii="Arial" w:eastAsia="Arial Unicode MS" w:hAnsi="Arial"/>
                <w:color w:val="000000"/>
                <w:sz w:val="20"/>
              </w:rPr>
            </w:pPr>
          </w:p>
        </w:tc>
      </w:tr>
      <w:tr w:rsidR="0044148B" w:rsidTr="00B17387">
        <w:trPr>
          <w:trHeight w:val="217"/>
        </w:trPr>
        <w:tc>
          <w:tcPr>
            <w:tcW w:w="5812" w:type="dxa"/>
            <w:gridSpan w:val="3"/>
          </w:tcPr>
          <w:p w:rsidR="0044148B" w:rsidRPr="0044148B" w:rsidRDefault="0044148B" w:rsidP="00D93271">
            <w:pPr>
              <w:spacing w:before="40" w:after="40"/>
              <w:ind w:left="57" w:right="57"/>
              <w:rPr>
                <w:rFonts w:eastAsia="Arial Unicode MS"/>
                <w:color w:val="000000"/>
                <w:sz w:val="20"/>
              </w:rPr>
            </w:pPr>
            <w:r>
              <w:rPr>
                <w:rFonts w:eastAsia="Arial Unicode MS"/>
                <w:color w:val="000000"/>
                <w:sz w:val="20"/>
              </w:rPr>
              <w:t xml:space="preserve">En Aktivitet </w:t>
            </w:r>
            <w:r>
              <w:rPr>
                <w:rFonts w:eastAsia="Arial Unicode MS"/>
                <w:i/>
                <w:color w:val="000000"/>
                <w:sz w:val="20"/>
              </w:rPr>
              <w:t xml:space="preserve">orsakar </w:t>
            </w:r>
            <w:r>
              <w:rPr>
                <w:rFonts w:eastAsia="Arial Unicode MS"/>
                <w:color w:val="000000"/>
                <w:sz w:val="20"/>
              </w:rPr>
              <w:t>noll eller fler Bedömt hälsorelaterat tillstånd</w:t>
            </w:r>
          </w:p>
        </w:tc>
        <w:tc>
          <w:tcPr>
            <w:tcW w:w="8363" w:type="dxa"/>
            <w:gridSpan w:val="6"/>
          </w:tcPr>
          <w:p w:rsidR="0044148B" w:rsidRDefault="0044148B" w:rsidP="00911933">
            <w:pPr>
              <w:rPr>
                <w:rFonts w:ascii="Arial" w:eastAsia="Arial Unicode MS" w:hAnsi="Arial"/>
                <w:color w:val="000000"/>
                <w:sz w:val="20"/>
              </w:rPr>
            </w:pPr>
          </w:p>
        </w:tc>
      </w:tr>
    </w:tbl>
    <w:p w:rsidR="00453E7C" w:rsidRDefault="00453E7C" w:rsidP="00453E7C">
      <w:pPr>
        <w:pStyle w:val="Rubrik4"/>
        <w:spacing w:before="100" w:beforeAutospacing="1"/>
        <w:ind w:left="1304" w:hanging="1304"/>
        <w:rPr>
          <w:i/>
        </w:rPr>
      </w:pPr>
      <w:bookmarkStart w:id="52" w:name="_Toc323214206"/>
      <w:r>
        <w:rPr>
          <w:i/>
        </w:rPr>
        <w:t>Aktivitet</w:t>
      </w:r>
      <w:r w:rsidR="00420950">
        <w:rPr>
          <w:i/>
        </w:rPr>
        <w:t>smoment</w:t>
      </w:r>
      <w:bookmarkEnd w:id="52"/>
    </w:p>
    <w:p w:rsidR="00453E7C" w:rsidRDefault="00453E7C" w:rsidP="00453E7C">
      <w:pPr>
        <w:rPr>
          <w:szCs w:val="24"/>
          <w:lang w:eastAsia="en-US"/>
        </w:rPr>
      </w:pPr>
      <w:r w:rsidRPr="00481F14">
        <w:rPr>
          <w:szCs w:val="24"/>
          <w:lang w:eastAsia="en-US"/>
        </w:rPr>
        <w:t>Klassen Aktivitet</w:t>
      </w:r>
      <w:r w:rsidR="00420950">
        <w:rPr>
          <w:szCs w:val="24"/>
          <w:lang w:eastAsia="en-US"/>
        </w:rPr>
        <w:t>smoment</w:t>
      </w:r>
      <w:r w:rsidRPr="00481F14">
        <w:rPr>
          <w:szCs w:val="24"/>
          <w:lang w:eastAsia="en-US"/>
        </w:rPr>
        <w:t xml:space="preserve"> håller information om en aktivitet </w:t>
      </w:r>
      <w:r w:rsidR="000C22FF">
        <w:rPr>
          <w:szCs w:val="24"/>
          <w:lang w:eastAsia="en-US"/>
        </w:rPr>
        <w:t xml:space="preserve">som är relevant att </w:t>
      </w:r>
      <w:r w:rsidR="006E1EE2">
        <w:rPr>
          <w:szCs w:val="24"/>
          <w:lang w:eastAsia="en-US"/>
        </w:rPr>
        <w:t>registrera</w:t>
      </w:r>
      <w:r w:rsidR="000C22FF">
        <w:rPr>
          <w:szCs w:val="24"/>
          <w:lang w:eastAsia="en-US"/>
        </w:rPr>
        <w:t xml:space="preserve"> i Infektionsverktyget</w:t>
      </w:r>
      <w:r w:rsidRPr="00481F14">
        <w:rPr>
          <w:szCs w:val="24"/>
          <w:lang w:eastAsia="en-US"/>
        </w:rPr>
        <w:t>.</w:t>
      </w:r>
      <w:r w:rsidR="000C22FF">
        <w:rPr>
          <w:szCs w:val="24"/>
          <w:lang w:eastAsia="en-US"/>
        </w:rPr>
        <w:t xml:space="preserve"> En aktivitet </w:t>
      </w:r>
      <w:r w:rsidR="000C22FF">
        <w:t>överförs till Infektionsverktyget antingen som en</w:t>
      </w:r>
      <w:r w:rsidR="000C22FF">
        <w:rPr>
          <w:szCs w:val="24"/>
          <w:lang w:eastAsia="en-US"/>
        </w:rPr>
        <w:t xml:space="preserve"> ordinationsorsak eller som en annan aktivitet </w:t>
      </w:r>
      <w:r w:rsidR="000C22FF">
        <w:t>som ligger som underlag för sammanställning av olika typer av statistik.</w:t>
      </w:r>
      <w:r w:rsidR="007B6E3C">
        <w:t xml:space="preserve"> Anledningen till att en aktivitet i Infektionsverktyget kan ses som en ordinationsorsak är att det </w:t>
      </w:r>
      <w:r w:rsidR="00416438">
        <w:t xml:space="preserve">i denna version av Infektionsverktyget </w:t>
      </w:r>
      <w:r w:rsidR="007B6E3C">
        <w:t xml:space="preserve">ska vara möjligt att ange olika typer av profylaktisk behandling som orsak till ordinationen. Begreppsmässigt är denna </w:t>
      </w:r>
      <w:r w:rsidR="007B6E3C">
        <w:lastRenderedPageBreak/>
        <w:t xml:space="preserve">klassificering inte helt korrekt men </w:t>
      </w:r>
      <w:r w:rsidR="00416438">
        <w:t>lösningen är framtagen för att hantera en utökad funktionalitet på sikt</w:t>
      </w:r>
      <w:r w:rsidR="007B6E3C">
        <w:t xml:space="preserve">. </w:t>
      </w:r>
      <w:r w:rsidR="00416438">
        <w:t>Det finns eventuellt ett behov att i kommande versioner av verktyget kunna</w:t>
      </w:r>
      <w:r w:rsidR="007B6E3C">
        <w:t xml:space="preserve"> ange vilken aktivitet som är anledningen till att man ordinerar antibiotika i förebyggande syfte och då ska samma struktur kunna användas som vi idag använder till att ange olika typer av profylaktisk behandling.</w:t>
      </w:r>
      <w:r w:rsidR="000C22FF">
        <w:rPr>
          <w:szCs w:val="24"/>
          <w:lang w:eastAsia="en-US"/>
        </w:rPr>
        <w:t xml:space="preserve"> </w:t>
      </w:r>
      <w:r w:rsidR="00420950">
        <w:rPr>
          <w:szCs w:val="24"/>
          <w:lang w:eastAsia="en-US"/>
        </w:rPr>
        <w:t>Klassen motsvarar klassen A</w:t>
      </w:r>
      <w:r>
        <w:rPr>
          <w:szCs w:val="24"/>
          <w:lang w:eastAsia="en-US"/>
        </w:rPr>
        <w:t>ktivitetsmoment i V-TIM.</w:t>
      </w:r>
    </w:p>
    <w:tbl>
      <w:tblPr>
        <w:tblW w:w="141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62"/>
        <w:gridCol w:w="993"/>
        <w:gridCol w:w="1134"/>
        <w:gridCol w:w="1275"/>
      </w:tblGrid>
      <w:tr w:rsidR="00B17387" w:rsidRPr="0078515E" w:rsidTr="00B17387">
        <w:trPr>
          <w:cantSplit/>
          <w:trHeight w:val="376"/>
        </w:trPr>
        <w:tc>
          <w:tcPr>
            <w:tcW w:w="1843"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62" w:type="dxa"/>
            <w:vMerge w:val="restart"/>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B17387" w:rsidTr="00B17387">
        <w:trPr>
          <w:cantSplit/>
          <w:trHeight w:val="375"/>
        </w:trPr>
        <w:tc>
          <w:tcPr>
            <w:tcW w:w="1843" w:type="dxa"/>
            <w:vMerge/>
            <w:shd w:val="pct25" w:color="auto" w:fill="auto"/>
          </w:tcPr>
          <w:p w:rsidR="00453E7C" w:rsidRPr="00D966F4" w:rsidRDefault="00453E7C" w:rsidP="00D03CA8">
            <w:pPr>
              <w:rPr>
                <w:b/>
              </w:rPr>
            </w:pPr>
          </w:p>
        </w:tc>
        <w:tc>
          <w:tcPr>
            <w:tcW w:w="2977" w:type="dxa"/>
            <w:vMerge/>
            <w:shd w:val="pct25" w:color="auto" w:fill="auto"/>
          </w:tcPr>
          <w:p w:rsidR="00453E7C" w:rsidRPr="00D966F4" w:rsidRDefault="00453E7C" w:rsidP="00D03CA8">
            <w:pPr>
              <w:rPr>
                <w:b/>
              </w:rPr>
            </w:pPr>
          </w:p>
        </w:tc>
        <w:tc>
          <w:tcPr>
            <w:tcW w:w="992" w:type="dxa"/>
            <w:vMerge/>
            <w:shd w:val="pct25" w:color="auto" w:fill="auto"/>
          </w:tcPr>
          <w:p w:rsidR="00453E7C" w:rsidRPr="00D966F4" w:rsidRDefault="00453E7C" w:rsidP="00D03CA8">
            <w:pPr>
              <w:rPr>
                <w:b/>
              </w:rPr>
            </w:pPr>
          </w:p>
        </w:tc>
        <w:tc>
          <w:tcPr>
            <w:tcW w:w="709" w:type="dxa"/>
            <w:vMerge/>
            <w:shd w:val="pct25" w:color="auto" w:fill="auto"/>
          </w:tcPr>
          <w:p w:rsidR="00453E7C" w:rsidRPr="00D966F4" w:rsidRDefault="00453E7C" w:rsidP="00D03CA8">
            <w:pPr>
              <w:rPr>
                <w:b/>
              </w:rPr>
            </w:pPr>
          </w:p>
        </w:tc>
        <w:tc>
          <w:tcPr>
            <w:tcW w:w="2410" w:type="dxa"/>
            <w:vMerge/>
            <w:shd w:val="pct25" w:color="auto" w:fill="auto"/>
          </w:tcPr>
          <w:p w:rsidR="00453E7C" w:rsidRPr="00D966F4" w:rsidRDefault="00453E7C" w:rsidP="00D03CA8">
            <w:pPr>
              <w:rPr>
                <w:b/>
              </w:rPr>
            </w:pPr>
          </w:p>
        </w:tc>
        <w:tc>
          <w:tcPr>
            <w:tcW w:w="1862" w:type="dxa"/>
            <w:vMerge/>
            <w:shd w:val="pct25" w:color="auto" w:fill="auto"/>
          </w:tcPr>
          <w:p w:rsidR="00453E7C" w:rsidRPr="00D966F4" w:rsidRDefault="00453E7C" w:rsidP="00D03CA8">
            <w:pPr>
              <w:rPr>
                <w:b/>
              </w:rPr>
            </w:pPr>
          </w:p>
        </w:tc>
        <w:tc>
          <w:tcPr>
            <w:tcW w:w="993" w:type="dxa"/>
            <w:tcBorders>
              <w:bottom w:val="single" w:sz="4" w:space="0" w:color="auto"/>
            </w:tcBorders>
            <w:shd w:val="clear" w:color="auto" w:fill="D9D9D9" w:themeFill="background1" w:themeFillShade="D9"/>
          </w:tcPr>
          <w:p w:rsidR="00453E7C" w:rsidRPr="00B17387" w:rsidRDefault="00453E7C"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453E7C" w:rsidRPr="00B17387" w:rsidRDefault="00453E7C"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453E7C" w:rsidRPr="00B17387" w:rsidRDefault="00453E7C"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B17387" w:rsidTr="00B17387">
        <w:trPr>
          <w:trHeight w:val="217"/>
        </w:trPr>
        <w:tc>
          <w:tcPr>
            <w:tcW w:w="1843" w:type="dxa"/>
          </w:tcPr>
          <w:p w:rsidR="00500100" w:rsidRDefault="00500100" w:rsidP="00500100">
            <w:pPr>
              <w:spacing w:before="40" w:after="40"/>
              <w:ind w:left="57" w:right="57"/>
              <w:rPr>
                <w:rFonts w:eastAsia="Arial Unicode MS"/>
                <w:i/>
                <w:sz w:val="20"/>
              </w:rPr>
            </w:pPr>
            <w:r w:rsidRPr="00CD4533">
              <w:rPr>
                <w:rFonts w:eastAsia="Arial Unicode MS"/>
                <w:i/>
                <w:sz w:val="20"/>
              </w:rPr>
              <w:t>aktivitetskod</w:t>
            </w:r>
          </w:p>
        </w:tc>
        <w:tc>
          <w:tcPr>
            <w:tcW w:w="2977" w:type="dxa"/>
          </w:tcPr>
          <w:p w:rsidR="00500100" w:rsidRDefault="00500100" w:rsidP="00500100">
            <w:pPr>
              <w:spacing w:before="40" w:after="40"/>
              <w:ind w:left="57" w:right="57"/>
              <w:rPr>
                <w:rFonts w:eastAsia="Arial Unicode MS"/>
                <w:sz w:val="20"/>
              </w:rPr>
            </w:pPr>
            <w:r w:rsidRPr="00CD4533">
              <w:rPr>
                <w:rFonts w:eastAsia="Arial Unicode MS"/>
                <w:sz w:val="20"/>
              </w:rPr>
              <w:t>Kod</w:t>
            </w:r>
            <w:r>
              <w:rPr>
                <w:rFonts w:eastAsia="Arial Unicode MS"/>
                <w:sz w:val="20"/>
              </w:rPr>
              <w:t xml:space="preserve"> och klartext som beskriver den</w:t>
            </w:r>
            <w:r w:rsidRPr="00CD4533">
              <w:rPr>
                <w:rFonts w:eastAsia="Arial Unicode MS"/>
                <w:sz w:val="20"/>
              </w:rPr>
              <w:t xml:space="preserve"> aktivitet som avses</w:t>
            </w:r>
          </w:p>
        </w:tc>
        <w:tc>
          <w:tcPr>
            <w:tcW w:w="992" w:type="dxa"/>
          </w:tcPr>
          <w:p w:rsidR="00500100" w:rsidRDefault="00500100" w:rsidP="00500100">
            <w:pPr>
              <w:spacing w:before="40" w:after="40"/>
              <w:ind w:left="57" w:right="57"/>
              <w:jc w:val="center"/>
              <w:rPr>
                <w:rFonts w:eastAsia="Arial Unicode MS"/>
                <w:sz w:val="20"/>
              </w:rPr>
            </w:pPr>
            <w:r>
              <w:rPr>
                <w:rFonts w:eastAsia="Arial Unicode MS"/>
                <w:sz w:val="20"/>
              </w:rPr>
              <w:t>KTOV</w:t>
            </w:r>
          </w:p>
        </w:tc>
        <w:tc>
          <w:tcPr>
            <w:tcW w:w="709" w:type="dxa"/>
          </w:tcPr>
          <w:p w:rsidR="00500100" w:rsidRDefault="00500100" w:rsidP="00500100">
            <w:pPr>
              <w:spacing w:before="40" w:after="40"/>
              <w:ind w:left="57" w:right="57"/>
              <w:jc w:val="center"/>
              <w:rPr>
                <w:rFonts w:eastAsia="Arial Unicode MS"/>
                <w:sz w:val="20"/>
              </w:rPr>
            </w:pPr>
            <w:r>
              <w:rPr>
                <w:rFonts w:eastAsia="Arial Unicode MS"/>
                <w:sz w:val="20"/>
              </w:rPr>
              <w:t>1</w:t>
            </w:r>
          </w:p>
        </w:tc>
        <w:tc>
          <w:tcPr>
            <w:tcW w:w="2410" w:type="dxa"/>
          </w:tcPr>
          <w:p w:rsidR="00500100" w:rsidRDefault="00500100" w:rsidP="00500100">
            <w:pPr>
              <w:spacing w:before="40" w:after="40"/>
              <w:ind w:left="57" w:right="57"/>
              <w:rPr>
                <w:rFonts w:eastAsia="Arial Unicode MS"/>
                <w:sz w:val="20"/>
              </w:rPr>
            </w:pPr>
            <w:r>
              <w:rPr>
                <w:rFonts w:eastAsia="Arial Unicode MS"/>
                <w:sz w:val="20"/>
              </w:rPr>
              <w:t>KVÅ</w:t>
            </w:r>
          </w:p>
          <w:p w:rsidR="00500100" w:rsidRDefault="00500100" w:rsidP="00500100">
            <w:pPr>
              <w:spacing w:before="40" w:after="40"/>
              <w:ind w:left="57" w:right="57"/>
              <w:rPr>
                <w:rFonts w:eastAsia="Arial Unicode MS"/>
                <w:sz w:val="20"/>
              </w:rPr>
            </w:pPr>
            <w:proofErr w:type="spellStart"/>
            <w:r>
              <w:rPr>
                <w:rFonts w:eastAsia="Arial Unicode MS"/>
                <w:sz w:val="20"/>
              </w:rPr>
              <w:t>Snomed</w:t>
            </w:r>
            <w:proofErr w:type="spellEnd"/>
            <w:r>
              <w:rPr>
                <w:rFonts w:eastAsia="Arial Unicode MS"/>
                <w:sz w:val="20"/>
              </w:rPr>
              <w:t xml:space="preserve"> CT</w:t>
            </w:r>
          </w:p>
          <w:p w:rsidR="00086ED5" w:rsidRDefault="00086ED5" w:rsidP="00500100">
            <w:pPr>
              <w:spacing w:before="40" w:after="40"/>
              <w:ind w:left="57" w:right="57"/>
              <w:rPr>
                <w:rFonts w:eastAsia="Arial Unicode MS"/>
                <w:sz w:val="20"/>
              </w:rPr>
            </w:pPr>
            <w:r>
              <w:rPr>
                <w:rFonts w:eastAsia="Arial Unicode MS"/>
                <w:sz w:val="20"/>
              </w:rPr>
              <w:t>IV Annan</w:t>
            </w:r>
          </w:p>
        </w:tc>
        <w:tc>
          <w:tcPr>
            <w:tcW w:w="1862" w:type="dxa"/>
          </w:tcPr>
          <w:p w:rsidR="00500100" w:rsidRDefault="00500100" w:rsidP="00500100">
            <w:pPr>
              <w:spacing w:before="40" w:after="40"/>
              <w:ind w:left="57" w:right="57"/>
              <w:rPr>
                <w:rFonts w:ascii="Arial" w:eastAsia="Arial Unicode MS" w:hAnsi="Arial"/>
                <w:sz w:val="20"/>
              </w:rPr>
            </w:pPr>
            <w:r w:rsidRPr="00525937">
              <w:rPr>
                <w:rFonts w:eastAsia="Arial Unicode MS"/>
                <w:sz w:val="20"/>
              </w:rPr>
              <w:t>SCT</w:t>
            </w:r>
            <w:r w:rsidR="00086ED5">
              <w:rPr>
                <w:rFonts w:eastAsia="Arial Unicode MS"/>
                <w:sz w:val="20"/>
              </w:rPr>
              <w:t xml:space="preserve"> eller IV Annan</w:t>
            </w:r>
            <w:r w:rsidRPr="00525937">
              <w:rPr>
                <w:rFonts w:eastAsia="Arial Unicode MS"/>
                <w:sz w:val="20"/>
              </w:rPr>
              <w:t xml:space="preserve"> används då aktiviteten är en ordinationsorsak. I annat fall används KVÅ.</w:t>
            </w:r>
          </w:p>
        </w:tc>
        <w:tc>
          <w:tcPr>
            <w:tcW w:w="993" w:type="dxa"/>
            <w:shd w:val="clear" w:color="auto" w:fill="auto"/>
          </w:tcPr>
          <w:p w:rsidR="00500100" w:rsidRDefault="00500100" w:rsidP="00500100">
            <w:pPr>
              <w:spacing w:before="40" w:after="40"/>
              <w:ind w:left="57" w:right="57"/>
              <w:rPr>
                <w:rFonts w:ascii="Arial" w:eastAsia="Arial Unicode MS" w:hAnsi="Arial"/>
                <w:sz w:val="20"/>
              </w:rPr>
            </w:pPr>
            <w:r>
              <w:rPr>
                <w:rFonts w:eastAsia="Arial Unicode MS"/>
                <w:sz w:val="20"/>
              </w:rPr>
              <w:t>Aktivitetskod</w:t>
            </w:r>
          </w:p>
        </w:tc>
        <w:tc>
          <w:tcPr>
            <w:tcW w:w="1134" w:type="dxa"/>
            <w:shd w:val="clear" w:color="auto" w:fill="auto"/>
          </w:tcPr>
          <w:p w:rsidR="00500100" w:rsidRDefault="00500100" w:rsidP="00500100">
            <w:pPr>
              <w:rPr>
                <w:rFonts w:ascii="Arial" w:eastAsia="Arial Unicode MS" w:hAnsi="Arial"/>
                <w:sz w:val="20"/>
              </w:rPr>
            </w:pPr>
          </w:p>
        </w:tc>
        <w:tc>
          <w:tcPr>
            <w:tcW w:w="1275" w:type="dxa"/>
            <w:shd w:val="clear" w:color="auto" w:fill="auto"/>
          </w:tcPr>
          <w:p w:rsidR="00500100" w:rsidRDefault="00500100" w:rsidP="00500100">
            <w:pPr>
              <w:rPr>
                <w:rFonts w:ascii="Arial" w:eastAsia="Arial Unicode MS" w:hAnsi="Arial"/>
                <w:sz w:val="20"/>
              </w:rPr>
            </w:pPr>
          </w:p>
        </w:tc>
      </w:tr>
      <w:tr w:rsidR="00B17387" w:rsidTr="00B17387">
        <w:trPr>
          <w:trHeight w:val="217"/>
        </w:trPr>
        <w:tc>
          <w:tcPr>
            <w:tcW w:w="1843" w:type="dxa"/>
          </w:tcPr>
          <w:p w:rsidR="00420950" w:rsidRDefault="00420950" w:rsidP="00D03CA8">
            <w:pPr>
              <w:spacing w:before="40" w:after="40"/>
              <w:ind w:left="57" w:right="57"/>
              <w:rPr>
                <w:rFonts w:eastAsia="Arial Unicode MS"/>
                <w:i/>
                <w:sz w:val="20"/>
              </w:rPr>
            </w:pPr>
            <w:r>
              <w:rPr>
                <w:rFonts w:eastAsia="Arial Unicode MS"/>
                <w:i/>
                <w:sz w:val="20"/>
              </w:rPr>
              <w:t>aktivitetsmomenttid</w:t>
            </w:r>
          </w:p>
        </w:tc>
        <w:tc>
          <w:tcPr>
            <w:tcW w:w="2977" w:type="dxa"/>
          </w:tcPr>
          <w:p w:rsidR="00420950" w:rsidRDefault="00420950" w:rsidP="00420950">
            <w:pPr>
              <w:spacing w:before="40" w:after="40"/>
              <w:ind w:left="57" w:right="57"/>
              <w:rPr>
                <w:rFonts w:eastAsia="Arial Unicode MS"/>
              </w:rPr>
            </w:pPr>
            <w:r w:rsidRPr="00A6724D">
              <w:rPr>
                <w:rFonts w:eastAsia="Arial Unicode MS"/>
                <w:sz w:val="20"/>
              </w:rPr>
              <w:t xml:space="preserve">Tidsangivelse för </w:t>
            </w:r>
            <w:r>
              <w:rPr>
                <w:rFonts w:eastAsia="Arial Unicode MS"/>
                <w:sz w:val="20"/>
              </w:rPr>
              <w:t>aktivitetens</w:t>
            </w:r>
            <w:r w:rsidRPr="00A6724D">
              <w:rPr>
                <w:rFonts w:eastAsia="Arial Unicode MS"/>
                <w:sz w:val="20"/>
              </w:rPr>
              <w:t xml:space="preserve"> utförande</w:t>
            </w:r>
          </w:p>
        </w:tc>
        <w:tc>
          <w:tcPr>
            <w:tcW w:w="992" w:type="dxa"/>
          </w:tcPr>
          <w:p w:rsidR="00420950" w:rsidRDefault="00420950" w:rsidP="00D03CA8">
            <w:pPr>
              <w:spacing w:before="40" w:after="40"/>
              <w:ind w:left="57" w:right="57"/>
              <w:jc w:val="center"/>
              <w:rPr>
                <w:rFonts w:eastAsia="Arial Unicode MS"/>
                <w:sz w:val="20"/>
              </w:rPr>
            </w:pPr>
            <w:r>
              <w:rPr>
                <w:rFonts w:eastAsia="Arial Unicode MS"/>
                <w:sz w:val="20"/>
              </w:rPr>
              <w:t>TP</w:t>
            </w:r>
          </w:p>
        </w:tc>
        <w:tc>
          <w:tcPr>
            <w:tcW w:w="709" w:type="dxa"/>
          </w:tcPr>
          <w:p w:rsidR="00420950" w:rsidRDefault="00420950" w:rsidP="00D03CA8">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420950" w:rsidRDefault="00420950" w:rsidP="00D03CA8">
            <w:pPr>
              <w:spacing w:before="40" w:after="40"/>
              <w:ind w:left="57" w:right="57"/>
              <w:rPr>
                <w:rFonts w:eastAsia="Arial Unicode MS"/>
                <w:sz w:val="20"/>
              </w:rPr>
            </w:pPr>
          </w:p>
        </w:tc>
        <w:tc>
          <w:tcPr>
            <w:tcW w:w="1862" w:type="dxa"/>
          </w:tcPr>
          <w:p w:rsidR="00420950" w:rsidRDefault="00D94AAD" w:rsidP="00D03CA8">
            <w:pPr>
              <w:spacing w:before="40" w:after="40"/>
              <w:ind w:left="57" w:right="57"/>
              <w:rPr>
                <w:rFonts w:eastAsia="Arial Unicode MS"/>
                <w:sz w:val="20"/>
              </w:rPr>
            </w:pPr>
            <w:r>
              <w:rPr>
                <w:rFonts w:eastAsia="Arial Unicode MS"/>
                <w:sz w:val="20"/>
              </w:rPr>
              <w:t>Ska</w:t>
            </w:r>
            <w:r w:rsidR="0019392A" w:rsidRPr="0019392A">
              <w:rPr>
                <w:rFonts w:eastAsia="Arial Unicode MS"/>
                <w:sz w:val="20"/>
              </w:rPr>
              <w:t xml:space="preserve"> endast</w:t>
            </w:r>
            <w:r>
              <w:rPr>
                <w:rFonts w:eastAsia="Arial Unicode MS"/>
                <w:sz w:val="20"/>
              </w:rPr>
              <w:t xml:space="preserve"> anges</w:t>
            </w:r>
            <w:r w:rsidR="0019392A" w:rsidRPr="0019392A">
              <w:rPr>
                <w:rFonts w:eastAsia="Arial Unicode MS"/>
                <w:sz w:val="20"/>
              </w:rPr>
              <w:t xml:space="preserve"> då aktiviteten inte är en ordinationsorsak</w:t>
            </w:r>
            <w:r w:rsidR="0019392A">
              <w:rPr>
                <w:rFonts w:eastAsia="Arial Unicode MS"/>
                <w:sz w:val="20"/>
              </w:rPr>
              <w:t>.</w:t>
            </w:r>
          </w:p>
          <w:p w:rsidR="00D626C5" w:rsidRDefault="001F4D5D" w:rsidP="006D2E34">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006D2E34" w:rsidRPr="006D2E34">
              <w:rPr>
                <w:rFonts w:eastAsia="Arial Unicode MS"/>
                <w:sz w:val="20"/>
                <w:szCs w:val="24"/>
                <w:lang w:eastAsia="en-US"/>
              </w:rPr>
              <w:t>ÅÅÅÅMMDDTttmmss</w:t>
            </w:r>
            <w:proofErr w:type="spellEnd"/>
            <w:r w:rsidR="006D2E34">
              <w:rPr>
                <w:rFonts w:eastAsia="Arial Unicode MS"/>
                <w:sz w:val="20"/>
                <w:szCs w:val="24"/>
                <w:lang w:eastAsia="en-US"/>
              </w:rPr>
              <w:t xml:space="preserve"> </w:t>
            </w:r>
            <w:r w:rsidR="00D626C5">
              <w:rPr>
                <w:rFonts w:eastAsia="Arial Unicode MS"/>
                <w:sz w:val="20"/>
                <w:szCs w:val="24"/>
                <w:lang w:eastAsia="en-US"/>
              </w:rPr>
              <w:t>där precisionen kan minskas från höger.</w:t>
            </w:r>
            <w:r w:rsidR="006D2E34">
              <w:rPr>
                <w:rFonts w:eastAsia="Arial Unicode MS"/>
                <w:sz w:val="20"/>
                <w:szCs w:val="24"/>
                <w:lang w:eastAsia="en-US"/>
              </w:rPr>
              <w:t xml:space="preserve"> Dock måste ett komplett datum anges om tidpunkt saknas (ÅÅÅÅMMDD).</w:t>
            </w:r>
          </w:p>
          <w:p w:rsidR="001F4D5D" w:rsidRDefault="001F4D5D" w:rsidP="001F4D5D">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1C65EC" w:rsidRPr="006D2E34" w:rsidRDefault="001F4D5D" w:rsidP="006D2E34">
            <w:pPr>
              <w:spacing w:before="40"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420950" w:rsidRDefault="00420950" w:rsidP="00D03CA8">
            <w:pPr>
              <w:spacing w:before="40" w:after="40"/>
              <w:ind w:left="57" w:right="57"/>
              <w:rPr>
                <w:rFonts w:ascii="Arial" w:eastAsia="Arial Unicode MS" w:hAnsi="Arial"/>
                <w:sz w:val="20"/>
              </w:rPr>
            </w:pPr>
            <w:r>
              <w:rPr>
                <w:rFonts w:eastAsia="Arial Unicode MS"/>
                <w:sz w:val="20"/>
              </w:rPr>
              <w:t>aktivitetsmomenttid</w:t>
            </w:r>
          </w:p>
        </w:tc>
        <w:tc>
          <w:tcPr>
            <w:tcW w:w="1134" w:type="dxa"/>
            <w:shd w:val="clear" w:color="auto" w:fill="auto"/>
          </w:tcPr>
          <w:p w:rsidR="00420950" w:rsidRDefault="00420950" w:rsidP="00D03CA8">
            <w:pPr>
              <w:rPr>
                <w:rFonts w:ascii="Arial" w:eastAsia="Arial Unicode MS" w:hAnsi="Arial"/>
                <w:sz w:val="20"/>
              </w:rPr>
            </w:pPr>
          </w:p>
        </w:tc>
        <w:tc>
          <w:tcPr>
            <w:tcW w:w="1275" w:type="dxa"/>
            <w:shd w:val="clear" w:color="auto" w:fill="auto"/>
          </w:tcPr>
          <w:p w:rsidR="00420950" w:rsidRDefault="00420950" w:rsidP="00D03CA8">
            <w:pPr>
              <w:rPr>
                <w:rFonts w:ascii="Arial" w:eastAsia="Arial Unicode MS" w:hAnsi="Arial"/>
                <w:sz w:val="20"/>
              </w:rPr>
            </w:pPr>
          </w:p>
        </w:tc>
      </w:tr>
      <w:tr w:rsidR="00453E7C" w:rsidRPr="0078515E" w:rsidTr="00B17387">
        <w:trPr>
          <w:trHeight w:val="217"/>
        </w:trPr>
        <w:tc>
          <w:tcPr>
            <w:tcW w:w="5812" w:type="dxa"/>
            <w:gridSpan w:val="3"/>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Associationer</w:t>
            </w:r>
          </w:p>
        </w:tc>
        <w:tc>
          <w:tcPr>
            <w:tcW w:w="8383" w:type="dxa"/>
            <w:gridSpan w:val="6"/>
            <w:shd w:val="clear" w:color="auto" w:fill="D9D9D9" w:themeFill="background1" w:themeFillShade="D9"/>
          </w:tcPr>
          <w:p w:rsidR="00453E7C" w:rsidRPr="0078515E" w:rsidRDefault="00453E7C" w:rsidP="0078515E">
            <w:pPr>
              <w:pStyle w:val="Normal1"/>
              <w:spacing w:before="40" w:beforeAutospacing="0" w:after="40" w:afterAutospacing="0"/>
              <w:ind w:left="57" w:right="57"/>
              <w:rPr>
                <w:b/>
                <w:lang w:val="sv-SE"/>
              </w:rPr>
            </w:pPr>
            <w:r w:rsidRPr="0078515E">
              <w:rPr>
                <w:b/>
                <w:lang w:val="sv-SE"/>
              </w:rPr>
              <w:t>Beslutsregel</w:t>
            </w:r>
          </w:p>
        </w:tc>
      </w:tr>
      <w:tr w:rsidR="00453E7C" w:rsidTr="00B17387">
        <w:trPr>
          <w:trHeight w:val="217"/>
        </w:trPr>
        <w:tc>
          <w:tcPr>
            <w:tcW w:w="5812" w:type="dxa"/>
            <w:gridSpan w:val="3"/>
          </w:tcPr>
          <w:p w:rsidR="00453E7C" w:rsidRDefault="00420950" w:rsidP="00D03CA8">
            <w:pPr>
              <w:spacing w:before="40" w:after="40"/>
              <w:ind w:left="57" w:right="57"/>
              <w:rPr>
                <w:rFonts w:ascii="Arial" w:eastAsia="Arial Unicode MS" w:hAnsi="Arial"/>
                <w:color w:val="000000"/>
                <w:sz w:val="20"/>
              </w:rPr>
            </w:pPr>
            <w:r>
              <w:rPr>
                <w:rFonts w:eastAsia="Arial Unicode MS"/>
                <w:color w:val="000000"/>
                <w:sz w:val="20"/>
              </w:rPr>
              <w:t>Ett</w:t>
            </w:r>
            <w:r w:rsidR="00453E7C" w:rsidRPr="000028A5">
              <w:rPr>
                <w:rFonts w:eastAsia="Arial Unicode MS"/>
                <w:color w:val="000000"/>
                <w:sz w:val="20"/>
              </w:rPr>
              <w:t xml:space="preserve"> Aktivitet</w:t>
            </w:r>
            <w:r>
              <w:rPr>
                <w:rFonts w:eastAsia="Arial Unicode MS"/>
                <w:color w:val="000000"/>
                <w:sz w:val="20"/>
              </w:rPr>
              <w:t>smoment</w:t>
            </w:r>
            <w:r w:rsidR="00453E7C" w:rsidRPr="000028A5">
              <w:rPr>
                <w:rFonts w:eastAsia="Arial Unicode MS"/>
                <w:i/>
                <w:color w:val="000000"/>
                <w:sz w:val="20"/>
              </w:rPr>
              <w:t xml:space="preserve"> utförs </w:t>
            </w:r>
            <w:r w:rsidR="00453E7C">
              <w:rPr>
                <w:rFonts w:eastAsia="Arial Unicode MS"/>
                <w:i/>
                <w:color w:val="000000"/>
                <w:sz w:val="20"/>
              </w:rPr>
              <w:t>vid</w:t>
            </w:r>
            <w:r w:rsidR="00453E7C" w:rsidRPr="000028A5">
              <w:rPr>
                <w:rFonts w:eastAsia="Arial Unicode MS"/>
                <w:i/>
                <w:color w:val="000000"/>
                <w:sz w:val="20"/>
              </w:rPr>
              <w:t xml:space="preserve"> </w:t>
            </w:r>
            <w:r w:rsidR="00453E7C" w:rsidRPr="000028A5">
              <w:rPr>
                <w:rFonts w:eastAsia="Arial Unicode MS"/>
                <w:color w:val="000000"/>
                <w:sz w:val="20"/>
              </w:rPr>
              <w:t>noll eller en Enhet</w:t>
            </w:r>
          </w:p>
        </w:tc>
        <w:tc>
          <w:tcPr>
            <w:tcW w:w="8383" w:type="dxa"/>
            <w:gridSpan w:val="6"/>
          </w:tcPr>
          <w:p w:rsidR="00453E7C" w:rsidRDefault="00D93271" w:rsidP="006B6807">
            <w:pPr>
              <w:spacing w:before="40" w:after="40"/>
              <w:ind w:left="57" w:right="57"/>
              <w:rPr>
                <w:rFonts w:ascii="Arial" w:eastAsia="Arial Unicode MS" w:hAnsi="Arial"/>
                <w:color w:val="000000"/>
                <w:sz w:val="20"/>
              </w:rPr>
            </w:pPr>
            <w:r w:rsidRPr="00D93271">
              <w:rPr>
                <w:rFonts w:eastAsia="Arial Unicode MS"/>
                <w:sz w:val="20"/>
              </w:rPr>
              <w:t>Enhet</w:t>
            </w:r>
            <w:r>
              <w:rPr>
                <w:rFonts w:eastAsia="Arial Unicode MS"/>
                <w:sz w:val="20"/>
              </w:rPr>
              <w:t xml:space="preserve"> ska</w:t>
            </w:r>
            <w:r w:rsidRPr="00D93271">
              <w:rPr>
                <w:rFonts w:eastAsia="Arial Unicode MS"/>
                <w:sz w:val="20"/>
              </w:rPr>
              <w:t xml:space="preserve"> anges i de fall då aktiviteter som inte är en ordinationsorsak överförs till Infektionsverktyget.</w:t>
            </w:r>
            <w:r w:rsidR="006B6807">
              <w:rPr>
                <w:rFonts w:eastAsia="Arial Unicode MS"/>
                <w:sz w:val="20"/>
              </w:rPr>
              <w:t xml:space="preserve"> Observera att det är information om den enhet där aktiviteten utfördes som är relevant att registrera i Infektionsverktyget.</w:t>
            </w:r>
          </w:p>
        </w:tc>
      </w:tr>
      <w:tr w:rsidR="00E51A8F" w:rsidTr="00B17387">
        <w:trPr>
          <w:trHeight w:val="217"/>
        </w:trPr>
        <w:tc>
          <w:tcPr>
            <w:tcW w:w="5812" w:type="dxa"/>
            <w:gridSpan w:val="3"/>
          </w:tcPr>
          <w:p w:rsidR="00E51A8F" w:rsidRPr="00E51A8F" w:rsidRDefault="00E51A8F" w:rsidP="00D03CA8">
            <w:pPr>
              <w:spacing w:before="40" w:after="40"/>
              <w:ind w:left="57" w:right="57"/>
              <w:rPr>
                <w:rFonts w:eastAsia="Arial Unicode MS"/>
                <w:color w:val="000000"/>
                <w:sz w:val="20"/>
              </w:rPr>
            </w:pPr>
            <w:r>
              <w:rPr>
                <w:rFonts w:eastAsia="Arial Unicode MS"/>
                <w:color w:val="000000"/>
                <w:sz w:val="20"/>
              </w:rPr>
              <w:lastRenderedPageBreak/>
              <w:t xml:space="preserve">Ett Aktivitetsmoment </w:t>
            </w:r>
            <w:r>
              <w:rPr>
                <w:rFonts w:eastAsia="Arial Unicode MS"/>
                <w:i/>
                <w:color w:val="000000"/>
                <w:sz w:val="20"/>
              </w:rPr>
              <w:t xml:space="preserve">kan utgöra </w:t>
            </w:r>
            <w:r>
              <w:rPr>
                <w:rFonts w:eastAsia="Arial Unicode MS"/>
                <w:color w:val="000000"/>
                <w:sz w:val="20"/>
              </w:rPr>
              <w:t>noll eller fler Ordinationsorsak</w:t>
            </w:r>
          </w:p>
        </w:tc>
        <w:tc>
          <w:tcPr>
            <w:tcW w:w="8383" w:type="dxa"/>
            <w:gridSpan w:val="6"/>
          </w:tcPr>
          <w:p w:rsidR="00E51A8F" w:rsidRDefault="00E51A8F" w:rsidP="00D03CA8">
            <w:pPr>
              <w:rPr>
                <w:rFonts w:ascii="Arial" w:eastAsia="Arial Unicode MS" w:hAnsi="Arial"/>
                <w:color w:val="000000"/>
                <w:sz w:val="20"/>
              </w:rPr>
            </w:pPr>
          </w:p>
        </w:tc>
      </w:tr>
      <w:tr w:rsidR="00500100" w:rsidTr="00B17387">
        <w:trPr>
          <w:trHeight w:val="217"/>
        </w:trPr>
        <w:tc>
          <w:tcPr>
            <w:tcW w:w="5812" w:type="dxa"/>
            <w:gridSpan w:val="3"/>
          </w:tcPr>
          <w:p w:rsidR="00500100" w:rsidRDefault="00500100" w:rsidP="00D03CA8">
            <w:pPr>
              <w:spacing w:before="40" w:after="40"/>
              <w:ind w:left="57" w:right="57"/>
              <w:rPr>
                <w:rFonts w:eastAsia="Arial Unicode MS"/>
                <w:color w:val="000000"/>
                <w:sz w:val="20"/>
              </w:rPr>
            </w:pPr>
            <w:r>
              <w:rPr>
                <w:rFonts w:eastAsia="Arial Unicode MS"/>
                <w:color w:val="000000"/>
                <w:sz w:val="20"/>
              </w:rPr>
              <w:t xml:space="preserve">Ett Aktivitetsmoment </w:t>
            </w:r>
            <w:r w:rsidRPr="000E13E3">
              <w:rPr>
                <w:rFonts w:eastAsia="Arial Unicode MS"/>
                <w:i/>
                <w:color w:val="000000"/>
                <w:sz w:val="20"/>
              </w:rPr>
              <w:t>avser</w:t>
            </w:r>
            <w:r>
              <w:rPr>
                <w:rFonts w:eastAsia="Arial Unicode MS"/>
                <w:color w:val="000000"/>
                <w:sz w:val="20"/>
              </w:rPr>
              <w:t xml:space="preserve"> en och endast en Aktivitet</w:t>
            </w:r>
          </w:p>
        </w:tc>
        <w:tc>
          <w:tcPr>
            <w:tcW w:w="8383" w:type="dxa"/>
            <w:gridSpan w:val="6"/>
          </w:tcPr>
          <w:p w:rsidR="00500100" w:rsidRDefault="00500100" w:rsidP="00D03CA8">
            <w:pPr>
              <w:rPr>
                <w:rFonts w:ascii="Arial" w:eastAsia="Arial Unicode MS" w:hAnsi="Arial"/>
                <w:color w:val="000000"/>
                <w:sz w:val="20"/>
              </w:rPr>
            </w:pPr>
          </w:p>
        </w:tc>
      </w:tr>
    </w:tbl>
    <w:p w:rsidR="00EA4201" w:rsidRDefault="00EA4201" w:rsidP="00EA4201">
      <w:pPr>
        <w:pStyle w:val="Rubrik4"/>
        <w:spacing w:before="100" w:beforeAutospacing="1"/>
        <w:ind w:left="1304" w:hanging="1304"/>
        <w:rPr>
          <w:i/>
        </w:rPr>
      </w:pPr>
      <w:bookmarkStart w:id="53" w:name="_Toc323214207"/>
      <w:r w:rsidRPr="00FA21AE">
        <w:rPr>
          <w:i/>
        </w:rPr>
        <w:t>Bedömt hälsorelaterat tillstånd</w:t>
      </w:r>
      <w:bookmarkEnd w:id="53"/>
    </w:p>
    <w:p w:rsidR="00EA4201" w:rsidRDefault="00EA4201" w:rsidP="00EA4201">
      <w:r>
        <w:t xml:space="preserve">Klassen Bedömt hälsorelaterat tillstånd håller information om patientens </w:t>
      </w:r>
      <w:r w:rsidR="00873539">
        <w:t>diagnos</w:t>
      </w:r>
      <w:r>
        <w:t>.</w:t>
      </w:r>
      <w:r w:rsidR="00D93271">
        <w:t xml:space="preserve"> Patientens diagnos överförs till Infektionsverktyget antingen som en ordinationsorsak eller som en annan diagnos som ligg</w:t>
      </w:r>
      <w:r w:rsidR="00503AD4">
        <w:t>er som underlag för sammanställning av olika typer av statistik.</w:t>
      </w:r>
      <w:r w:rsidR="00D93271">
        <w:t xml:space="preserve"> </w:t>
      </w:r>
      <w:r>
        <w:t>Klassen motsvarar klassen Bedömt tillstånd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EA4201" w:rsidRPr="0078515E" w:rsidTr="00B17387">
        <w:trPr>
          <w:cantSplit/>
          <w:trHeight w:val="376"/>
        </w:trPr>
        <w:tc>
          <w:tcPr>
            <w:tcW w:w="1843"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EA4201" w:rsidTr="00B17387">
        <w:trPr>
          <w:cantSplit/>
          <w:trHeight w:val="375"/>
        </w:trPr>
        <w:tc>
          <w:tcPr>
            <w:tcW w:w="1843" w:type="dxa"/>
            <w:vMerge/>
            <w:shd w:val="pct25" w:color="auto" w:fill="auto"/>
          </w:tcPr>
          <w:p w:rsidR="00EA4201" w:rsidRPr="00D966F4" w:rsidRDefault="00EA4201" w:rsidP="0009496A">
            <w:pPr>
              <w:rPr>
                <w:b/>
              </w:rPr>
            </w:pPr>
          </w:p>
        </w:tc>
        <w:tc>
          <w:tcPr>
            <w:tcW w:w="2977" w:type="dxa"/>
            <w:vMerge/>
            <w:shd w:val="pct25" w:color="auto" w:fill="auto"/>
          </w:tcPr>
          <w:p w:rsidR="00EA4201" w:rsidRPr="00D966F4" w:rsidRDefault="00EA4201" w:rsidP="0009496A">
            <w:pPr>
              <w:rPr>
                <w:b/>
              </w:rPr>
            </w:pPr>
          </w:p>
        </w:tc>
        <w:tc>
          <w:tcPr>
            <w:tcW w:w="992" w:type="dxa"/>
            <w:vMerge/>
            <w:shd w:val="pct25" w:color="auto" w:fill="auto"/>
          </w:tcPr>
          <w:p w:rsidR="00EA4201" w:rsidRPr="00D966F4" w:rsidRDefault="00EA4201" w:rsidP="0009496A">
            <w:pPr>
              <w:rPr>
                <w:b/>
              </w:rPr>
            </w:pPr>
          </w:p>
        </w:tc>
        <w:tc>
          <w:tcPr>
            <w:tcW w:w="709" w:type="dxa"/>
            <w:vMerge/>
            <w:shd w:val="pct25" w:color="auto" w:fill="auto"/>
          </w:tcPr>
          <w:p w:rsidR="00EA4201" w:rsidRPr="00D966F4" w:rsidRDefault="00EA4201" w:rsidP="0009496A">
            <w:pPr>
              <w:rPr>
                <w:b/>
              </w:rPr>
            </w:pPr>
          </w:p>
        </w:tc>
        <w:tc>
          <w:tcPr>
            <w:tcW w:w="2410" w:type="dxa"/>
            <w:vMerge/>
            <w:shd w:val="pct25" w:color="auto" w:fill="auto"/>
          </w:tcPr>
          <w:p w:rsidR="00EA4201" w:rsidRPr="00D966F4" w:rsidRDefault="00EA4201" w:rsidP="0009496A">
            <w:pPr>
              <w:rPr>
                <w:b/>
              </w:rPr>
            </w:pPr>
          </w:p>
        </w:tc>
        <w:tc>
          <w:tcPr>
            <w:tcW w:w="1842" w:type="dxa"/>
            <w:vMerge/>
            <w:shd w:val="pct25" w:color="auto" w:fill="auto"/>
          </w:tcPr>
          <w:p w:rsidR="00EA4201" w:rsidRPr="00D966F4" w:rsidRDefault="00EA4201" w:rsidP="0009496A">
            <w:pPr>
              <w:rPr>
                <w:b/>
              </w:rPr>
            </w:pPr>
          </w:p>
        </w:tc>
        <w:tc>
          <w:tcPr>
            <w:tcW w:w="993" w:type="dxa"/>
            <w:tcBorders>
              <w:bottom w:val="single" w:sz="4" w:space="0" w:color="auto"/>
            </w:tcBorders>
            <w:shd w:val="clear" w:color="auto" w:fill="D9D9D9" w:themeFill="background1" w:themeFillShade="D9"/>
          </w:tcPr>
          <w:p w:rsidR="00EA4201" w:rsidRPr="00B17387" w:rsidRDefault="00EA4201"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EA4201" w:rsidRPr="00B17387" w:rsidRDefault="00EA4201"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EA4201" w:rsidRPr="00B17387" w:rsidRDefault="00EA4201"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EA4201" w:rsidTr="00B17387">
        <w:trPr>
          <w:trHeight w:val="217"/>
        </w:trPr>
        <w:tc>
          <w:tcPr>
            <w:tcW w:w="1843" w:type="dxa"/>
          </w:tcPr>
          <w:p w:rsidR="00EA4201" w:rsidRDefault="00EA4201" w:rsidP="0009496A">
            <w:pPr>
              <w:spacing w:before="40" w:after="40"/>
              <w:ind w:left="57" w:right="57"/>
              <w:rPr>
                <w:rFonts w:eastAsia="Arial Unicode MS"/>
                <w:i/>
                <w:sz w:val="20"/>
              </w:rPr>
            </w:pPr>
            <w:r>
              <w:rPr>
                <w:rFonts w:eastAsia="Arial Unicode MS"/>
                <w:i/>
                <w:sz w:val="20"/>
              </w:rPr>
              <w:t>tillstånds-id</w:t>
            </w:r>
          </w:p>
        </w:tc>
        <w:tc>
          <w:tcPr>
            <w:tcW w:w="2977" w:type="dxa"/>
          </w:tcPr>
          <w:p w:rsidR="00EA4201" w:rsidRDefault="00EA4201" w:rsidP="00EA4201">
            <w:pPr>
              <w:spacing w:before="40" w:after="40"/>
              <w:ind w:left="57" w:right="57"/>
              <w:rPr>
                <w:rFonts w:eastAsia="Arial Unicode MS"/>
              </w:rPr>
            </w:pPr>
            <w:r>
              <w:rPr>
                <w:rFonts w:eastAsia="Arial Unicode MS"/>
                <w:sz w:val="20"/>
              </w:rPr>
              <w:t>Unik identifierare för tillståndet</w:t>
            </w:r>
          </w:p>
        </w:tc>
        <w:tc>
          <w:tcPr>
            <w:tcW w:w="992" w:type="dxa"/>
          </w:tcPr>
          <w:p w:rsidR="00EA4201" w:rsidRDefault="00EA4201" w:rsidP="0009496A">
            <w:pPr>
              <w:spacing w:before="40" w:after="40"/>
              <w:ind w:left="57" w:right="57"/>
              <w:jc w:val="center"/>
              <w:rPr>
                <w:rFonts w:eastAsia="Arial Unicode MS"/>
                <w:sz w:val="20"/>
              </w:rPr>
            </w:pPr>
            <w:r w:rsidRPr="0019183A">
              <w:rPr>
                <w:rFonts w:eastAsia="Arial Unicode MS"/>
                <w:sz w:val="20"/>
              </w:rPr>
              <w:t>II</w:t>
            </w:r>
          </w:p>
        </w:tc>
        <w:tc>
          <w:tcPr>
            <w:tcW w:w="709" w:type="dxa"/>
          </w:tcPr>
          <w:p w:rsidR="00EA4201" w:rsidRDefault="00416438" w:rsidP="0009496A">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sidR="00EA4201" w:rsidRPr="006035F7">
              <w:rPr>
                <w:rFonts w:eastAsia="Arial Unicode MS"/>
                <w:sz w:val="20"/>
              </w:rPr>
              <w:t>1</w:t>
            </w:r>
          </w:p>
        </w:tc>
        <w:tc>
          <w:tcPr>
            <w:tcW w:w="2410" w:type="dxa"/>
          </w:tcPr>
          <w:p w:rsidR="00EA4201" w:rsidRPr="00AC0CC7" w:rsidRDefault="00EA4201" w:rsidP="0009496A">
            <w:pPr>
              <w:pStyle w:val="Normaltext"/>
              <w:spacing w:after="40"/>
              <w:ind w:left="57" w:right="57"/>
              <w:rPr>
                <w:rFonts w:eastAsia="Arial Unicode MS"/>
                <w:sz w:val="20"/>
                <w:szCs w:val="24"/>
                <w:lang w:eastAsia="en-US"/>
              </w:rPr>
            </w:pPr>
          </w:p>
        </w:tc>
        <w:tc>
          <w:tcPr>
            <w:tcW w:w="1842" w:type="dxa"/>
          </w:tcPr>
          <w:p w:rsidR="00EA4201" w:rsidRPr="00AC0CC7" w:rsidRDefault="00EA4201" w:rsidP="0009496A">
            <w:pPr>
              <w:pStyle w:val="Normaltext"/>
              <w:spacing w:after="40"/>
              <w:ind w:left="57" w:right="57"/>
              <w:rPr>
                <w:rFonts w:eastAsia="Arial Unicode MS"/>
                <w:sz w:val="20"/>
                <w:szCs w:val="24"/>
                <w:lang w:eastAsia="en-US"/>
              </w:rPr>
            </w:pPr>
          </w:p>
        </w:tc>
        <w:tc>
          <w:tcPr>
            <w:tcW w:w="993" w:type="dxa"/>
            <w:shd w:val="clear" w:color="auto" w:fill="auto"/>
          </w:tcPr>
          <w:p w:rsidR="00EA4201" w:rsidRPr="00AC0CC7" w:rsidRDefault="00EA4201" w:rsidP="0009496A">
            <w:pPr>
              <w:pStyle w:val="Normaltext"/>
              <w:spacing w:after="40"/>
              <w:ind w:left="57" w:right="57"/>
              <w:rPr>
                <w:rFonts w:eastAsia="Arial Unicode MS"/>
                <w:sz w:val="20"/>
                <w:szCs w:val="24"/>
                <w:lang w:eastAsia="en-US"/>
              </w:rPr>
            </w:pPr>
            <w:r>
              <w:rPr>
                <w:rFonts w:eastAsia="Arial Unicode MS"/>
                <w:sz w:val="20"/>
              </w:rPr>
              <w:t>tillstånds-id</w:t>
            </w:r>
          </w:p>
        </w:tc>
        <w:tc>
          <w:tcPr>
            <w:tcW w:w="1134" w:type="dxa"/>
            <w:shd w:val="clear" w:color="auto" w:fill="auto"/>
          </w:tcPr>
          <w:p w:rsidR="00EA4201" w:rsidRPr="00AC0CC7" w:rsidRDefault="00EA4201" w:rsidP="0009496A">
            <w:pPr>
              <w:spacing w:before="40" w:after="40"/>
              <w:ind w:left="57" w:right="57"/>
              <w:rPr>
                <w:rFonts w:eastAsia="Arial Unicode MS"/>
                <w:sz w:val="20"/>
              </w:rPr>
            </w:pPr>
          </w:p>
        </w:tc>
        <w:tc>
          <w:tcPr>
            <w:tcW w:w="1275" w:type="dxa"/>
            <w:shd w:val="clear" w:color="auto" w:fill="auto"/>
          </w:tcPr>
          <w:p w:rsidR="00EA4201" w:rsidRDefault="00EA4201" w:rsidP="0009496A">
            <w:pPr>
              <w:rPr>
                <w:rFonts w:ascii="Arial" w:eastAsia="Arial Unicode MS" w:hAnsi="Arial"/>
                <w:sz w:val="20"/>
              </w:rPr>
            </w:pPr>
          </w:p>
        </w:tc>
      </w:tr>
      <w:tr w:rsidR="00EA4201" w:rsidTr="00B17387">
        <w:trPr>
          <w:trHeight w:val="217"/>
        </w:trPr>
        <w:tc>
          <w:tcPr>
            <w:tcW w:w="1843" w:type="dxa"/>
          </w:tcPr>
          <w:p w:rsidR="00EA4201" w:rsidRDefault="00EA4201" w:rsidP="0009496A">
            <w:pPr>
              <w:spacing w:before="40" w:after="40"/>
              <w:ind w:left="57" w:right="57"/>
              <w:rPr>
                <w:rFonts w:eastAsia="Arial Unicode MS"/>
                <w:i/>
                <w:sz w:val="20"/>
              </w:rPr>
            </w:pPr>
            <w:r>
              <w:rPr>
                <w:rFonts w:eastAsia="Arial Unicode MS"/>
                <w:i/>
                <w:sz w:val="20"/>
              </w:rPr>
              <w:t>tillståndskod</w:t>
            </w:r>
          </w:p>
        </w:tc>
        <w:tc>
          <w:tcPr>
            <w:tcW w:w="2977" w:type="dxa"/>
          </w:tcPr>
          <w:p w:rsidR="00EA4201" w:rsidRDefault="00EA4201" w:rsidP="00EA4201">
            <w:pPr>
              <w:spacing w:before="40" w:after="40"/>
              <w:ind w:left="57" w:right="57"/>
              <w:rPr>
                <w:rFonts w:eastAsia="Arial Unicode MS"/>
                <w:sz w:val="20"/>
              </w:rPr>
            </w:pPr>
            <w:r>
              <w:rPr>
                <w:rFonts w:eastAsia="Arial Unicode MS"/>
                <w:sz w:val="20"/>
              </w:rPr>
              <w:t>Kod och klartext som anger det specifika tillståndet</w:t>
            </w:r>
          </w:p>
        </w:tc>
        <w:tc>
          <w:tcPr>
            <w:tcW w:w="992" w:type="dxa"/>
          </w:tcPr>
          <w:p w:rsidR="00EA4201" w:rsidRPr="0019183A" w:rsidRDefault="00EA4201" w:rsidP="0009496A">
            <w:pPr>
              <w:spacing w:before="40" w:after="40"/>
              <w:ind w:left="57" w:right="57"/>
              <w:jc w:val="center"/>
              <w:rPr>
                <w:rFonts w:eastAsia="Arial Unicode MS"/>
                <w:sz w:val="20"/>
              </w:rPr>
            </w:pPr>
            <w:r>
              <w:rPr>
                <w:rFonts w:eastAsia="Arial Unicode MS"/>
                <w:sz w:val="20"/>
              </w:rPr>
              <w:t>KTOV</w:t>
            </w:r>
          </w:p>
        </w:tc>
        <w:tc>
          <w:tcPr>
            <w:tcW w:w="709" w:type="dxa"/>
          </w:tcPr>
          <w:p w:rsidR="00EA4201" w:rsidRPr="006035F7" w:rsidRDefault="00EA4201" w:rsidP="0009496A">
            <w:pPr>
              <w:spacing w:before="40" w:after="40"/>
              <w:ind w:left="57" w:right="57"/>
              <w:jc w:val="center"/>
              <w:rPr>
                <w:rFonts w:eastAsia="Arial Unicode MS"/>
                <w:sz w:val="20"/>
              </w:rPr>
            </w:pPr>
            <w:r>
              <w:rPr>
                <w:rFonts w:eastAsia="Arial Unicode MS"/>
                <w:sz w:val="20"/>
              </w:rPr>
              <w:t>1</w:t>
            </w:r>
          </w:p>
        </w:tc>
        <w:tc>
          <w:tcPr>
            <w:tcW w:w="2410" w:type="dxa"/>
          </w:tcPr>
          <w:p w:rsidR="00EA4201" w:rsidRDefault="00873539" w:rsidP="00873539">
            <w:pPr>
              <w:pStyle w:val="Normaltext"/>
              <w:spacing w:after="40"/>
              <w:ind w:left="57" w:right="57"/>
              <w:rPr>
                <w:rFonts w:eastAsia="Arial Unicode MS"/>
                <w:sz w:val="20"/>
                <w:szCs w:val="24"/>
                <w:lang w:eastAsia="en-US"/>
              </w:rPr>
            </w:pPr>
            <w:proofErr w:type="spellStart"/>
            <w:r>
              <w:rPr>
                <w:rFonts w:eastAsia="Arial Unicode MS"/>
                <w:sz w:val="20"/>
                <w:szCs w:val="24"/>
                <w:lang w:eastAsia="en-US"/>
              </w:rPr>
              <w:t>S</w:t>
            </w:r>
            <w:r w:rsidR="00835EBF">
              <w:rPr>
                <w:rFonts w:eastAsia="Arial Unicode MS"/>
                <w:sz w:val="20"/>
                <w:szCs w:val="24"/>
                <w:lang w:eastAsia="en-US"/>
              </w:rPr>
              <w:t>nomed</w:t>
            </w:r>
            <w:proofErr w:type="spellEnd"/>
            <w:r w:rsidR="00835EBF">
              <w:rPr>
                <w:rFonts w:eastAsia="Arial Unicode MS"/>
                <w:sz w:val="20"/>
                <w:szCs w:val="24"/>
                <w:lang w:eastAsia="en-US"/>
              </w:rPr>
              <w:t xml:space="preserve"> </w:t>
            </w:r>
            <w:r>
              <w:rPr>
                <w:rFonts w:eastAsia="Arial Unicode MS"/>
                <w:sz w:val="20"/>
                <w:szCs w:val="24"/>
                <w:lang w:eastAsia="en-US"/>
              </w:rPr>
              <w:t>CT</w:t>
            </w:r>
          </w:p>
          <w:p w:rsidR="00086ED5" w:rsidRDefault="00086ED5" w:rsidP="00873539">
            <w:pPr>
              <w:pStyle w:val="Normaltext"/>
              <w:spacing w:after="40"/>
              <w:ind w:left="57" w:right="57"/>
              <w:rPr>
                <w:rFonts w:eastAsia="Arial Unicode MS"/>
                <w:sz w:val="20"/>
                <w:szCs w:val="24"/>
                <w:lang w:eastAsia="en-US"/>
              </w:rPr>
            </w:pPr>
            <w:r>
              <w:rPr>
                <w:rFonts w:eastAsia="Arial Unicode MS"/>
                <w:sz w:val="20"/>
                <w:szCs w:val="24"/>
                <w:lang w:eastAsia="en-US"/>
              </w:rPr>
              <w:t>IV Annan</w:t>
            </w:r>
          </w:p>
          <w:p w:rsidR="00AE1458" w:rsidRPr="00AC0CC7" w:rsidRDefault="0044195C" w:rsidP="0022387F">
            <w:pPr>
              <w:pStyle w:val="Normaltext"/>
              <w:spacing w:after="40"/>
              <w:ind w:left="57" w:right="57"/>
              <w:rPr>
                <w:rFonts w:eastAsia="Arial Unicode MS"/>
                <w:sz w:val="20"/>
                <w:szCs w:val="24"/>
                <w:lang w:eastAsia="en-US"/>
              </w:rPr>
            </w:pPr>
            <w:r>
              <w:rPr>
                <w:rFonts w:eastAsia="Arial Unicode MS"/>
                <w:sz w:val="20"/>
                <w:szCs w:val="24"/>
                <w:lang w:eastAsia="en-US"/>
              </w:rPr>
              <w:t>KSH97</w:t>
            </w:r>
          </w:p>
        </w:tc>
        <w:tc>
          <w:tcPr>
            <w:tcW w:w="1842" w:type="dxa"/>
          </w:tcPr>
          <w:p w:rsidR="0058589B" w:rsidRDefault="00525937" w:rsidP="0058589B">
            <w:pPr>
              <w:pStyle w:val="Normaltext"/>
              <w:spacing w:after="40"/>
              <w:ind w:left="57" w:right="57"/>
              <w:rPr>
                <w:rFonts w:eastAsia="Arial Unicode MS"/>
                <w:sz w:val="20"/>
              </w:rPr>
            </w:pPr>
            <w:proofErr w:type="spellStart"/>
            <w:r w:rsidRPr="00525937">
              <w:rPr>
                <w:rFonts w:eastAsia="Arial Unicode MS"/>
                <w:sz w:val="20"/>
              </w:rPr>
              <w:t>S</w:t>
            </w:r>
            <w:r w:rsidR="00835EBF">
              <w:rPr>
                <w:rFonts w:eastAsia="Arial Unicode MS"/>
                <w:sz w:val="20"/>
              </w:rPr>
              <w:t>nomed</w:t>
            </w:r>
            <w:proofErr w:type="spellEnd"/>
            <w:r w:rsidR="00835EBF">
              <w:rPr>
                <w:rFonts w:eastAsia="Arial Unicode MS"/>
                <w:sz w:val="20"/>
              </w:rPr>
              <w:t xml:space="preserve"> </w:t>
            </w:r>
            <w:r w:rsidRPr="00525937">
              <w:rPr>
                <w:rFonts w:eastAsia="Arial Unicode MS"/>
                <w:sz w:val="20"/>
              </w:rPr>
              <w:t xml:space="preserve">CT </w:t>
            </w:r>
            <w:r w:rsidR="00086ED5">
              <w:rPr>
                <w:rFonts w:eastAsia="Arial Unicode MS"/>
                <w:sz w:val="20"/>
              </w:rPr>
              <w:t xml:space="preserve">eller IV Annan </w:t>
            </w:r>
            <w:r w:rsidRPr="00525937">
              <w:rPr>
                <w:rFonts w:eastAsia="Arial Unicode MS"/>
                <w:sz w:val="20"/>
              </w:rPr>
              <w:t xml:space="preserve">används då </w:t>
            </w:r>
            <w:r>
              <w:rPr>
                <w:rFonts w:eastAsia="Arial Unicode MS"/>
                <w:sz w:val="20"/>
              </w:rPr>
              <w:t>tillståndet</w:t>
            </w:r>
            <w:r w:rsidR="0058589B">
              <w:rPr>
                <w:rFonts w:eastAsia="Arial Unicode MS"/>
                <w:sz w:val="20"/>
              </w:rPr>
              <w:t xml:space="preserve"> är en ordinationsorsak:</w:t>
            </w:r>
          </w:p>
          <w:p w:rsidR="0058589B" w:rsidRDefault="0058589B" w:rsidP="0058589B">
            <w:pPr>
              <w:pStyle w:val="Normaltext"/>
              <w:spacing w:before="0" w:after="0"/>
              <w:ind w:left="57" w:right="57"/>
              <w:rPr>
                <w:sz w:val="20"/>
              </w:rPr>
            </w:pPr>
            <w:r w:rsidRPr="00AE1458">
              <w:rPr>
                <w:sz w:val="20"/>
              </w:rPr>
              <w:t>Lunginflammation</w:t>
            </w:r>
          </w:p>
          <w:p w:rsidR="0058589B" w:rsidRDefault="0058589B" w:rsidP="0058589B">
            <w:pPr>
              <w:pStyle w:val="Normaltext"/>
              <w:spacing w:before="0" w:after="0"/>
              <w:ind w:left="57" w:right="57"/>
              <w:rPr>
                <w:sz w:val="20"/>
              </w:rPr>
            </w:pPr>
            <w:r w:rsidRPr="00AE1458">
              <w:rPr>
                <w:sz w:val="20"/>
              </w:rPr>
              <w:t>Urinvägsinfektion</w:t>
            </w:r>
          </w:p>
          <w:p w:rsidR="0058589B" w:rsidRDefault="0058589B" w:rsidP="0058589B">
            <w:pPr>
              <w:pStyle w:val="Normaltext"/>
              <w:spacing w:before="0" w:after="0"/>
              <w:ind w:left="57" w:right="57"/>
              <w:rPr>
                <w:sz w:val="20"/>
              </w:rPr>
            </w:pPr>
            <w:r w:rsidRPr="00AE1458">
              <w:rPr>
                <w:sz w:val="20"/>
              </w:rPr>
              <w:t>Blodförgiftning</w:t>
            </w:r>
          </w:p>
          <w:p w:rsidR="0058589B" w:rsidRDefault="0058589B" w:rsidP="0058589B">
            <w:pPr>
              <w:pStyle w:val="Normaltext"/>
              <w:spacing w:before="0" w:after="0"/>
              <w:ind w:left="57" w:right="57"/>
              <w:rPr>
                <w:sz w:val="20"/>
              </w:rPr>
            </w:pPr>
            <w:r>
              <w:rPr>
                <w:sz w:val="20"/>
              </w:rPr>
              <w:t>P</w:t>
            </w:r>
            <w:r w:rsidRPr="00AE1458">
              <w:rPr>
                <w:sz w:val="20"/>
              </w:rPr>
              <w:t>ostoperativ sårinfektion</w:t>
            </w:r>
          </w:p>
          <w:p w:rsidR="0058589B" w:rsidRDefault="0058589B" w:rsidP="0058589B">
            <w:pPr>
              <w:pStyle w:val="Normaltext"/>
              <w:spacing w:before="0" w:after="0"/>
              <w:ind w:left="57" w:right="57"/>
              <w:rPr>
                <w:rFonts w:eastAsia="Arial Unicode MS"/>
                <w:sz w:val="20"/>
              </w:rPr>
            </w:pPr>
            <w:r>
              <w:rPr>
                <w:sz w:val="20"/>
              </w:rPr>
              <w:t>I</w:t>
            </w:r>
            <w:r w:rsidRPr="00AE1458">
              <w:rPr>
                <w:sz w:val="20"/>
              </w:rPr>
              <w:t xml:space="preserve">nfektion med </w:t>
            </w:r>
            <w:r w:rsidRPr="00ED20E9">
              <w:rPr>
                <w:i/>
                <w:sz w:val="20"/>
              </w:rPr>
              <w:t xml:space="preserve">Clostridium </w:t>
            </w:r>
            <w:proofErr w:type="spellStart"/>
            <w:r w:rsidRPr="00ED20E9">
              <w:rPr>
                <w:i/>
                <w:sz w:val="20"/>
              </w:rPr>
              <w:t>difficile</w:t>
            </w:r>
            <w:proofErr w:type="spellEnd"/>
          </w:p>
          <w:p w:rsidR="00AE1458" w:rsidRPr="00AE1458" w:rsidRDefault="0058589B" w:rsidP="0058589B">
            <w:pPr>
              <w:pStyle w:val="Normaltext"/>
              <w:spacing w:after="40"/>
              <w:ind w:left="57" w:right="57"/>
              <w:rPr>
                <w:rFonts w:eastAsia="Arial Unicode MS"/>
                <w:sz w:val="20"/>
              </w:rPr>
            </w:pPr>
            <w:r>
              <w:rPr>
                <w:rFonts w:eastAsia="Arial Unicode MS"/>
                <w:sz w:val="20"/>
              </w:rPr>
              <w:t xml:space="preserve"> </w:t>
            </w:r>
            <w:r w:rsidR="00525937" w:rsidRPr="00525937">
              <w:rPr>
                <w:rFonts w:eastAsia="Arial Unicode MS"/>
                <w:sz w:val="20"/>
              </w:rPr>
              <w:t xml:space="preserve">I annat fall används </w:t>
            </w:r>
            <w:r w:rsidR="0044195C">
              <w:rPr>
                <w:rFonts w:eastAsia="Arial Unicode MS"/>
                <w:sz w:val="20"/>
              </w:rPr>
              <w:t>KSH97</w:t>
            </w:r>
            <w:r w:rsidR="00525937">
              <w:rPr>
                <w:rFonts w:eastAsia="Arial Unicode MS"/>
                <w:sz w:val="20"/>
              </w:rPr>
              <w:t>.</w:t>
            </w:r>
          </w:p>
        </w:tc>
        <w:tc>
          <w:tcPr>
            <w:tcW w:w="993" w:type="dxa"/>
            <w:shd w:val="clear" w:color="auto" w:fill="auto"/>
          </w:tcPr>
          <w:p w:rsidR="00EA4201" w:rsidRDefault="001D78C7" w:rsidP="0009496A">
            <w:pPr>
              <w:pStyle w:val="Normaltext"/>
              <w:spacing w:after="40"/>
              <w:ind w:left="57" w:right="57"/>
              <w:rPr>
                <w:rFonts w:eastAsia="Arial Unicode MS"/>
                <w:sz w:val="20"/>
              </w:rPr>
            </w:pPr>
            <w:r>
              <w:rPr>
                <w:rFonts w:eastAsia="Arial Unicode MS"/>
                <w:sz w:val="20"/>
              </w:rPr>
              <w:t xml:space="preserve">Tillståndskod (i </w:t>
            </w:r>
            <w:r w:rsidR="00850470">
              <w:rPr>
                <w:rFonts w:eastAsia="Arial Unicode MS"/>
                <w:sz w:val="20"/>
              </w:rPr>
              <w:t xml:space="preserve">attributet </w:t>
            </w:r>
            <w:r>
              <w:rPr>
                <w:rFonts w:eastAsia="Arial Unicode MS"/>
                <w:sz w:val="20"/>
              </w:rPr>
              <w:t>specifikation bedömt tillstånd)</w:t>
            </w:r>
          </w:p>
        </w:tc>
        <w:tc>
          <w:tcPr>
            <w:tcW w:w="1134" w:type="dxa"/>
            <w:shd w:val="clear" w:color="auto" w:fill="auto"/>
          </w:tcPr>
          <w:p w:rsidR="00EA4201" w:rsidRPr="00AC0CC7" w:rsidRDefault="00EA4201" w:rsidP="0009496A">
            <w:pPr>
              <w:spacing w:before="40" w:after="40"/>
              <w:ind w:left="57" w:right="57"/>
              <w:rPr>
                <w:rFonts w:eastAsia="Arial Unicode MS"/>
                <w:sz w:val="20"/>
              </w:rPr>
            </w:pPr>
          </w:p>
        </w:tc>
        <w:tc>
          <w:tcPr>
            <w:tcW w:w="1275" w:type="dxa"/>
            <w:shd w:val="clear" w:color="auto" w:fill="auto"/>
          </w:tcPr>
          <w:p w:rsidR="00EA4201" w:rsidRDefault="00EA4201" w:rsidP="0009496A">
            <w:pPr>
              <w:rPr>
                <w:rFonts w:ascii="Arial" w:eastAsia="Arial Unicode MS" w:hAnsi="Arial"/>
                <w:sz w:val="20"/>
              </w:rPr>
            </w:pPr>
          </w:p>
        </w:tc>
      </w:tr>
      <w:tr w:rsidR="00A0440D" w:rsidTr="00B17387">
        <w:trPr>
          <w:trHeight w:val="217"/>
        </w:trPr>
        <w:tc>
          <w:tcPr>
            <w:tcW w:w="1843" w:type="dxa"/>
          </w:tcPr>
          <w:p w:rsidR="00A0440D" w:rsidRDefault="00A0440D" w:rsidP="0009496A">
            <w:pPr>
              <w:spacing w:before="40" w:after="40"/>
              <w:ind w:left="57" w:right="57"/>
              <w:rPr>
                <w:rFonts w:eastAsia="Arial Unicode MS"/>
                <w:i/>
                <w:sz w:val="20"/>
              </w:rPr>
            </w:pPr>
            <w:r>
              <w:rPr>
                <w:rFonts w:eastAsia="Arial Unicode MS"/>
                <w:i/>
                <w:sz w:val="20"/>
              </w:rPr>
              <w:t>tillståndstid</w:t>
            </w:r>
          </w:p>
        </w:tc>
        <w:tc>
          <w:tcPr>
            <w:tcW w:w="2977" w:type="dxa"/>
          </w:tcPr>
          <w:p w:rsidR="00A0440D" w:rsidRDefault="00A0440D" w:rsidP="00EA4201">
            <w:pPr>
              <w:spacing w:before="40" w:after="40"/>
              <w:ind w:left="57" w:right="57"/>
              <w:rPr>
                <w:rFonts w:eastAsia="Arial Unicode MS"/>
                <w:sz w:val="20"/>
              </w:rPr>
            </w:pPr>
            <w:r>
              <w:rPr>
                <w:rFonts w:eastAsia="Arial Unicode MS"/>
                <w:sz w:val="20"/>
              </w:rPr>
              <w:t>Tidpunkt då tillståndet uppmärksammades</w:t>
            </w:r>
          </w:p>
        </w:tc>
        <w:tc>
          <w:tcPr>
            <w:tcW w:w="992" w:type="dxa"/>
          </w:tcPr>
          <w:p w:rsidR="00A0440D" w:rsidRDefault="00E93396" w:rsidP="0009496A">
            <w:pPr>
              <w:spacing w:before="40" w:after="40"/>
              <w:ind w:left="57" w:right="57"/>
              <w:jc w:val="center"/>
              <w:rPr>
                <w:rFonts w:eastAsia="Arial Unicode MS"/>
                <w:sz w:val="20"/>
              </w:rPr>
            </w:pPr>
            <w:r>
              <w:rPr>
                <w:rFonts w:eastAsia="Arial Unicode MS"/>
                <w:sz w:val="20"/>
              </w:rPr>
              <w:t>TP</w:t>
            </w:r>
          </w:p>
        </w:tc>
        <w:tc>
          <w:tcPr>
            <w:tcW w:w="709" w:type="dxa"/>
          </w:tcPr>
          <w:p w:rsidR="00A0440D" w:rsidRDefault="00E93396" w:rsidP="0009496A">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A0440D" w:rsidRDefault="00A0440D" w:rsidP="00873539">
            <w:pPr>
              <w:pStyle w:val="Normaltext"/>
              <w:spacing w:after="40"/>
              <w:ind w:left="57" w:right="57"/>
              <w:rPr>
                <w:rFonts w:eastAsia="Arial Unicode MS"/>
                <w:sz w:val="20"/>
                <w:szCs w:val="24"/>
                <w:lang w:eastAsia="en-US"/>
              </w:rPr>
            </w:pPr>
          </w:p>
        </w:tc>
        <w:tc>
          <w:tcPr>
            <w:tcW w:w="1842" w:type="dxa"/>
          </w:tcPr>
          <w:p w:rsidR="00A0440D" w:rsidRDefault="00A0440D" w:rsidP="0044195C">
            <w:pPr>
              <w:pStyle w:val="Normaltext"/>
              <w:spacing w:after="40"/>
              <w:ind w:left="57" w:right="57"/>
              <w:rPr>
                <w:rFonts w:eastAsia="Arial Unicode MS"/>
                <w:sz w:val="20"/>
              </w:rPr>
            </w:pPr>
            <w:r>
              <w:rPr>
                <w:rFonts w:eastAsia="Arial Unicode MS"/>
                <w:sz w:val="20"/>
              </w:rPr>
              <w:t xml:space="preserve">I de fall då tidpunkten för när tillståndet uppmärksammades inte är känd skickas den mest sanna </w:t>
            </w:r>
            <w:r>
              <w:rPr>
                <w:rFonts w:eastAsia="Arial Unicode MS"/>
                <w:sz w:val="20"/>
              </w:rPr>
              <w:lastRenderedPageBreak/>
              <w:t>tidpunkten.</w:t>
            </w:r>
          </w:p>
          <w:p w:rsidR="00D626C5" w:rsidRDefault="00D626C5" w:rsidP="0044195C">
            <w:pPr>
              <w:pStyle w:val="Normaltext"/>
              <w:spacing w:after="40"/>
              <w:ind w:left="57" w:right="57"/>
              <w:rPr>
                <w:rFonts w:eastAsia="Arial Unicode MS"/>
                <w:sz w:val="20"/>
              </w:rPr>
            </w:pPr>
            <w:r>
              <w:rPr>
                <w:rFonts w:eastAsia="Arial Unicode MS"/>
                <w:sz w:val="20"/>
              </w:rPr>
              <w:t>Ska endast anges när tillståndet inte är en ordinationsorsak.</w:t>
            </w:r>
          </w:p>
          <w:p w:rsidR="006D2E34" w:rsidRDefault="006D2E34" w:rsidP="00D626C5">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Pr="006D2E34">
              <w:rPr>
                <w:rFonts w:eastAsia="Arial Unicode MS"/>
                <w:sz w:val="20"/>
                <w:szCs w:val="24"/>
                <w:lang w:eastAsia="en-US"/>
              </w:rPr>
              <w:t>ÅÅÅÅMMDDTttmmss</w:t>
            </w:r>
            <w:proofErr w:type="spellEnd"/>
            <w:r>
              <w:rPr>
                <w:rFonts w:eastAsia="Arial Unicode MS"/>
                <w:sz w:val="20"/>
                <w:szCs w:val="24"/>
                <w:lang w:eastAsia="en-US"/>
              </w:rPr>
              <w:t xml:space="preserve"> där precisionen kan minskas från höger. Dock måste ett komplett datum anges om tidpunkt saknas (ÅÅÅÅMMDD).</w:t>
            </w:r>
          </w:p>
          <w:p w:rsidR="00D626C5" w:rsidRDefault="00D626C5" w:rsidP="00D626C5">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6D2E34" w:rsidRPr="006D2E34" w:rsidRDefault="00D626C5" w:rsidP="006D2E34">
            <w:pPr>
              <w:pStyle w:val="Normaltext"/>
              <w:spacing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A0440D" w:rsidRDefault="0044148B" w:rsidP="0009496A">
            <w:pPr>
              <w:pStyle w:val="Normaltext"/>
              <w:spacing w:after="40"/>
              <w:ind w:left="57" w:right="57"/>
              <w:rPr>
                <w:rFonts w:eastAsia="Arial Unicode MS"/>
                <w:sz w:val="20"/>
              </w:rPr>
            </w:pPr>
            <w:r>
              <w:rPr>
                <w:rFonts w:eastAsia="Arial Unicode MS"/>
                <w:sz w:val="20"/>
              </w:rPr>
              <w:lastRenderedPageBreak/>
              <w:t>B</w:t>
            </w:r>
            <w:r w:rsidR="00A0440D">
              <w:rPr>
                <w:rFonts w:eastAsia="Arial Unicode MS"/>
                <w:sz w:val="20"/>
              </w:rPr>
              <w:t>edömningstidpunkt</w:t>
            </w:r>
          </w:p>
        </w:tc>
        <w:tc>
          <w:tcPr>
            <w:tcW w:w="1134" w:type="dxa"/>
            <w:shd w:val="clear" w:color="auto" w:fill="auto"/>
          </w:tcPr>
          <w:p w:rsidR="00A0440D" w:rsidRPr="00AC0CC7" w:rsidRDefault="00A0440D" w:rsidP="0009496A">
            <w:pPr>
              <w:spacing w:before="40" w:after="40"/>
              <w:ind w:left="57" w:right="57"/>
              <w:rPr>
                <w:rFonts w:eastAsia="Arial Unicode MS"/>
                <w:sz w:val="20"/>
              </w:rPr>
            </w:pPr>
          </w:p>
        </w:tc>
        <w:tc>
          <w:tcPr>
            <w:tcW w:w="1275" w:type="dxa"/>
            <w:shd w:val="clear" w:color="auto" w:fill="auto"/>
          </w:tcPr>
          <w:p w:rsidR="00A0440D" w:rsidRDefault="00A0440D" w:rsidP="0009496A">
            <w:pPr>
              <w:rPr>
                <w:rFonts w:ascii="Arial" w:eastAsia="Arial Unicode MS" w:hAnsi="Arial"/>
                <w:sz w:val="20"/>
              </w:rPr>
            </w:pPr>
          </w:p>
        </w:tc>
      </w:tr>
      <w:tr w:rsidR="008F2CD6" w:rsidTr="00B17387">
        <w:trPr>
          <w:trHeight w:val="217"/>
        </w:trPr>
        <w:tc>
          <w:tcPr>
            <w:tcW w:w="1843" w:type="dxa"/>
          </w:tcPr>
          <w:p w:rsidR="008F2CD6" w:rsidRDefault="008F2CD6" w:rsidP="008F2CD6">
            <w:pPr>
              <w:spacing w:before="40" w:after="40"/>
              <w:ind w:left="57" w:right="57"/>
              <w:rPr>
                <w:rFonts w:eastAsia="Arial Unicode MS"/>
                <w:i/>
                <w:sz w:val="20"/>
              </w:rPr>
            </w:pPr>
            <w:r>
              <w:rPr>
                <w:rFonts w:eastAsia="Arial Unicode MS"/>
                <w:i/>
                <w:sz w:val="20"/>
              </w:rPr>
              <w:lastRenderedPageBreak/>
              <w:t>smittväg</w:t>
            </w:r>
          </w:p>
        </w:tc>
        <w:tc>
          <w:tcPr>
            <w:tcW w:w="2977" w:type="dxa"/>
          </w:tcPr>
          <w:p w:rsidR="008F2CD6" w:rsidRDefault="008F2CD6" w:rsidP="008F2CD6">
            <w:pPr>
              <w:spacing w:before="40" w:after="40"/>
              <w:ind w:left="57" w:right="57"/>
              <w:rPr>
                <w:rFonts w:eastAsia="Arial Unicode MS"/>
                <w:sz w:val="20"/>
              </w:rPr>
            </w:pPr>
            <w:r>
              <w:rPr>
                <w:rFonts w:eastAsia="Arial Unicode MS"/>
                <w:sz w:val="20"/>
              </w:rPr>
              <w:t>Kod och klartext som anger hur infektionen uppstått</w:t>
            </w:r>
          </w:p>
        </w:tc>
        <w:tc>
          <w:tcPr>
            <w:tcW w:w="992" w:type="dxa"/>
          </w:tcPr>
          <w:p w:rsidR="008F2CD6" w:rsidRDefault="008F2CD6" w:rsidP="008F2CD6">
            <w:pPr>
              <w:spacing w:before="40" w:after="40"/>
              <w:ind w:left="57" w:right="57"/>
              <w:jc w:val="center"/>
              <w:rPr>
                <w:rFonts w:eastAsia="Arial Unicode MS"/>
                <w:sz w:val="20"/>
              </w:rPr>
            </w:pPr>
            <w:r>
              <w:rPr>
                <w:rFonts w:eastAsia="Arial Unicode MS"/>
                <w:sz w:val="20"/>
              </w:rPr>
              <w:t>KTOV</w:t>
            </w:r>
          </w:p>
        </w:tc>
        <w:tc>
          <w:tcPr>
            <w:tcW w:w="709" w:type="dxa"/>
          </w:tcPr>
          <w:p w:rsidR="008F2CD6" w:rsidRDefault="008F2CD6" w:rsidP="008F2CD6">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8F2CD6" w:rsidRPr="00AC0CC7" w:rsidRDefault="0022387F" w:rsidP="0022387F">
            <w:pPr>
              <w:pStyle w:val="Normaltext"/>
              <w:spacing w:after="40"/>
              <w:ind w:left="57" w:right="57"/>
              <w:rPr>
                <w:rFonts w:eastAsia="Arial Unicode MS"/>
                <w:sz w:val="20"/>
                <w:szCs w:val="24"/>
                <w:lang w:eastAsia="en-US"/>
              </w:rPr>
            </w:pPr>
            <w:r>
              <w:rPr>
                <w:rFonts w:eastAsia="Arial Unicode MS"/>
                <w:sz w:val="20"/>
                <w:szCs w:val="24"/>
                <w:lang w:eastAsia="en-US"/>
              </w:rPr>
              <w:t>IV Smittväg</w:t>
            </w:r>
          </w:p>
        </w:tc>
        <w:tc>
          <w:tcPr>
            <w:tcW w:w="1842" w:type="dxa"/>
          </w:tcPr>
          <w:p w:rsidR="008F2CD6" w:rsidRPr="00AC0CC7" w:rsidRDefault="008F2CD6" w:rsidP="008F2CD6">
            <w:pPr>
              <w:pStyle w:val="Normaltext"/>
              <w:spacing w:after="40"/>
              <w:ind w:left="57" w:right="57"/>
              <w:rPr>
                <w:rFonts w:eastAsia="Arial Unicode MS"/>
                <w:sz w:val="20"/>
                <w:szCs w:val="24"/>
                <w:lang w:eastAsia="en-US"/>
              </w:rPr>
            </w:pPr>
            <w:r>
              <w:rPr>
                <w:rFonts w:eastAsia="Arial Unicode MS"/>
                <w:sz w:val="20"/>
                <w:szCs w:val="24"/>
                <w:lang w:eastAsia="en-US"/>
              </w:rPr>
              <w:t>Ska endast anges då tillståndet är en ordinationsorsak.</w:t>
            </w:r>
          </w:p>
        </w:tc>
        <w:tc>
          <w:tcPr>
            <w:tcW w:w="993" w:type="dxa"/>
            <w:shd w:val="clear" w:color="auto" w:fill="auto"/>
          </w:tcPr>
          <w:p w:rsidR="008F2CD6" w:rsidRDefault="008F2CD6" w:rsidP="008F2CD6">
            <w:pPr>
              <w:pStyle w:val="Normaltext"/>
              <w:spacing w:after="40"/>
              <w:ind w:left="57" w:right="57"/>
              <w:rPr>
                <w:rFonts w:eastAsia="Arial Unicode MS"/>
                <w:sz w:val="20"/>
                <w:szCs w:val="24"/>
                <w:lang w:eastAsia="en-US"/>
              </w:rPr>
            </w:pPr>
            <w:r w:rsidRPr="001D78C7">
              <w:rPr>
                <w:rFonts w:eastAsia="Arial Unicode MS"/>
                <w:sz w:val="20"/>
              </w:rPr>
              <w:t>Saknas</w:t>
            </w:r>
          </w:p>
        </w:tc>
        <w:tc>
          <w:tcPr>
            <w:tcW w:w="1134" w:type="dxa"/>
            <w:shd w:val="clear" w:color="auto" w:fill="auto"/>
          </w:tcPr>
          <w:p w:rsidR="008F2CD6" w:rsidRPr="00AC0CC7" w:rsidRDefault="008F2CD6" w:rsidP="008F2CD6">
            <w:pPr>
              <w:spacing w:before="40" w:after="40"/>
              <w:ind w:left="57" w:right="57"/>
              <w:rPr>
                <w:rFonts w:eastAsia="Arial Unicode MS"/>
                <w:sz w:val="20"/>
              </w:rPr>
            </w:pPr>
          </w:p>
        </w:tc>
        <w:tc>
          <w:tcPr>
            <w:tcW w:w="1275" w:type="dxa"/>
            <w:shd w:val="clear" w:color="auto" w:fill="auto"/>
          </w:tcPr>
          <w:p w:rsidR="008F2CD6" w:rsidRDefault="008F2CD6" w:rsidP="008F2CD6">
            <w:pPr>
              <w:rPr>
                <w:rFonts w:ascii="Arial" w:eastAsia="Arial Unicode MS" w:hAnsi="Arial"/>
                <w:sz w:val="20"/>
              </w:rPr>
            </w:pPr>
          </w:p>
        </w:tc>
      </w:tr>
      <w:tr w:rsidR="00EA4201" w:rsidRPr="0078515E" w:rsidTr="00B17387">
        <w:trPr>
          <w:trHeight w:val="217"/>
        </w:trPr>
        <w:tc>
          <w:tcPr>
            <w:tcW w:w="5812" w:type="dxa"/>
            <w:gridSpan w:val="3"/>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EA4201" w:rsidRPr="0078515E" w:rsidRDefault="00EA4201" w:rsidP="0078515E">
            <w:pPr>
              <w:pStyle w:val="Normal1"/>
              <w:spacing w:before="40" w:beforeAutospacing="0" w:after="40" w:afterAutospacing="0"/>
              <w:ind w:left="57" w:right="57"/>
              <w:rPr>
                <w:b/>
                <w:lang w:val="sv-SE"/>
              </w:rPr>
            </w:pPr>
            <w:r w:rsidRPr="0078515E">
              <w:rPr>
                <w:b/>
                <w:lang w:val="sv-SE"/>
              </w:rPr>
              <w:t>Beslutsregel</w:t>
            </w:r>
          </w:p>
        </w:tc>
      </w:tr>
      <w:tr w:rsidR="00EA4201" w:rsidTr="00B17387">
        <w:trPr>
          <w:trHeight w:val="217"/>
        </w:trPr>
        <w:tc>
          <w:tcPr>
            <w:tcW w:w="5812" w:type="dxa"/>
            <w:gridSpan w:val="3"/>
          </w:tcPr>
          <w:p w:rsidR="00EA4201" w:rsidRDefault="00EA4201" w:rsidP="00923294">
            <w:pPr>
              <w:spacing w:before="40" w:after="40"/>
              <w:ind w:left="57" w:right="57"/>
              <w:rPr>
                <w:rFonts w:eastAsia="Arial Unicode MS"/>
                <w:color w:val="000000"/>
                <w:sz w:val="20"/>
              </w:rPr>
            </w:pPr>
            <w:r>
              <w:rPr>
                <w:rFonts w:eastAsia="Arial Unicode MS"/>
                <w:color w:val="000000"/>
                <w:sz w:val="20"/>
              </w:rPr>
              <w:t>E</w:t>
            </w:r>
            <w:r w:rsidR="00923294">
              <w:rPr>
                <w:rFonts w:eastAsia="Arial Unicode MS"/>
                <w:color w:val="000000"/>
                <w:sz w:val="20"/>
              </w:rPr>
              <w:t xml:space="preserve">tt Bedömt hälsorelaterat tillstånd </w:t>
            </w:r>
            <w:r w:rsidR="006826C5" w:rsidRPr="000E13E3">
              <w:rPr>
                <w:rFonts w:eastAsia="Arial Unicode MS"/>
                <w:i/>
                <w:color w:val="000000"/>
                <w:sz w:val="20"/>
              </w:rPr>
              <w:t>utgör</w:t>
            </w:r>
            <w:r w:rsidRPr="000028A5">
              <w:rPr>
                <w:rFonts w:eastAsia="Arial Unicode MS"/>
                <w:color w:val="000000"/>
                <w:sz w:val="20"/>
              </w:rPr>
              <w:t xml:space="preserve"> noll eller </w:t>
            </w:r>
            <w:r w:rsidR="00923294">
              <w:rPr>
                <w:rFonts w:eastAsia="Arial Unicode MS"/>
                <w:color w:val="000000"/>
                <w:sz w:val="20"/>
              </w:rPr>
              <w:t>fler</w:t>
            </w:r>
            <w:r w:rsidRPr="000028A5">
              <w:rPr>
                <w:rFonts w:eastAsia="Arial Unicode MS"/>
                <w:color w:val="000000"/>
                <w:sz w:val="20"/>
              </w:rPr>
              <w:t xml:space="preserve"> </w:t>
            </w:r>
            <w:r>
              <w:rPr>
                <w:rFonts w:eastAsia="Arial Unicode MS"/>
                <w:color w:val="000000"/>
                <w:sz w:val="20"/>
              </w:rPr>
              <w:t>Ordinationsorsak</w:t>
            </w:r>
          </w:p>
        </w:tc>
        <w:tc>
          <w:tcPr>
            <w:tcW w:w="8363" w:type="dxa"/>
            <w:gridSpan w:val="6"/>
          </w:tcPr>
          <w:p w:rsidR="00EA4201" w:rsidRDefault="00EA4201" w:rsidP="0009496A">
            <w:pPr>
              <w:rPr>
                <w:rFonts w:ascii="Arial" w:eastAsia="Arial Unicode MS" w:hAnsi="Arial"/>
                <w:color w:val="000000"/>
                <w:sz w:val="20"/>
              </w:rPr>
            </w:pPr>
          </w:p>
        </w:tc>
      </w:tr>
      <w:tr w:rsidR="006B6807" w:rsidTr="00B17387">
        <w:trPr>
          <w:trHeight w:val="217"/>
        </w:trPr>
        <w:tc>
          <w:tcPr>
            <w:tcW w:w="5812" w:type="dxa"/>
            <w:gridSpan w:val="3"/>
          </w:tcPr>
          <w:p w:rsidR="006B6807" w:rsidRPr="006B6807" w:rsidRDefault="006B6807" w:rsidP="006B6807">
            <w:pPr>
              <w:spacing w:before="40" w:after="40"/>
              <w:ind w:left="57" w:right="57"/>
              <w:rPr>
                <w:rFonts w:eastAsia="Arial Unicode MS"/>
                <w:color w:val="000000"/>
                <w:sz w:val="20"/>
              </w:rPr>
            </w:pPr>
            <w:r>
              <w:rPr>
                <w:rFonts w:eastAsia="Arial Unicode MS"/>
                <w:color w:val="000000"/>
                <w:sz w:val="20"/>
              </w:rPr>
              <w:t xml:space="preserve">Ett Bedömt hälsorelaterat tillstånd </w:t>
            </w:r>
            <w:r>
              <w:rPr>
                <w:rFonts w:eastAsia="Arial Unicode MS"/>
                <w:i/>
                <w:color w:val="000000"/>
                <w:sz w:val="20"/>
              </w:rPr>
              <w:t xml:space="preserve">bedöms vid </w:t>
            </w:r>
            <w:r>
              <w:rPr>
                <w:rFonts w:eastAsia="Arial Unicode MS"/>
                <w:color w:val="000000"/>
                <w:sz w:val="20"/>
              </w:rPr>
              <w:t>noll eller en enhet.</w:t>
            </w:r>
          </w:p>
        </w:tc>
        <w:tc>
          <w:tcPr>
            <w:tcW w:w="8363" w:type="dxa"/>
            <w:gridSpan w:val="6"/>
          </w:tcPr>
          <w:p w:rsidR="006B6807" w:rsidRPr="006B6807" w:rsidRDefault="006B6807" w:rsidP="00844261">
            <w:pPr>
              <w:pStyle w:val="Normaltext"/>
              <w:spacing w:after="40"/>
              <w:ind w:left="57" w:right="57"/>
              <w:rPr>
                <w:rFonts w:eastAsia="Arial Unicode MS"/>
                <w:sz w:val="20"/>
              </w:rPr>
            </w:pPr>
            <w:r w:rsidRPr="00D93271">
              <w:rPr>
                <w:rFonts w:eastAsia="Arial Unicode MS"/>
                <w:sz w:val="20"/>
              </w:rPr>
              <w:t>Enhet</w:t>
            </w:r>
            <w:r>
              <w:rPr>
                <w:rFonts w:eastAsia="Arial Unicode MS"/>
                <w:sz w:val="20"/>
              </w:rPr>
              <w:t xml:space="preserve"> ska</w:t>
            </w:r>
            <w:r w:rsidRPr="00D93271">
              <w:rPr>
                <w:rFonts w:eastAsia="Arial Unicode MS"/>
                <w:sz w:val="20"/>
              </w:rPr>
              <w:t xml:space="preserve"> anges i de fall då</w:t>
            </w:r>
            <w:r>
              <w:rPr>
                <w:rFonts w:eastAsia="Arial Unicode MS"/>
                <w:sz w:val="20"/>
              </w:rPr>
              <w:t xml:space="preserve"> ett</w:t>
            </w:r>
            <w:r w:rsidRPr="00D93271">
              <w:rPr>
                <w:rFonts w:eastAsia="Arial Unicode MS"/>
                <w:sz w:val="20"/>
              </w:rPr>
              <w:t xml:space="preserve"> </w:t>
            </w:r>
            <w:r>
              <w:rPr>
                <w:rFonts w:eastAsia="Arial Unicode MS"/>
                <w:sz w:val="20"/>
              </w:rPr>
              <w:t>tillstånd</w:t>
            </w:r>
            <w:r w:rsidRPr="00D93271">
              <w:rPr>
                <w:rFonts w:eastAsia="Arial Unicode MS"/>
                <w:sz w:val="20"/>
              </w:rPr>
              <w:t xml:space="preserve"> som inte är en ordinationsorsak överförs till Infektionsverktyget.</w:t>
            </w:r>
            <w:r>
              <w:rPr>
                <w:rFonts w:eastAsia="Arial Unicode MS"/>
                <w:sz w:val="20"/>
              </w:rPr>
              <w:t xml:space="preserve"> Observera att det är information om den enhet där bedömningen av tillståndet skedde</w:t>
            </w:r>
            <w:r w:rsidR="00844261">
              <w:rPr>
                <w:rFonts w:eastAsia="Arial Unicode MS"/>
                <w:sz w:val="20"/>
              </w:rPr>
              <w:t xml:space="preserve"> (där diagnosen ställdes)</w:t>
            </w:r>
            <w:r>
              <w:rPr>
                <w:rFonts w:eastAsia="Arial Unicode MS"/>
                <w:sz w:val="20"/>
              </w:rPr>
              <w:t xml:space="preserve"> som är relevant att registrera i Infektionsverktyget.</w:t>
            </w:r>
          </w:p>
        </w:tc>
      </w:tr>
      <w:tr w:rsidR="0044148B" w:rsidTr="00B17387">
        <w:trPr>
          <w:trHeight w:val="217"/>
        </w:trPr>
        <w:tc>
          <w:tcPr>
            <w:tcW w:w="5812" w:type="dxa"/>
            <w:gridSpan w:val="3"/>
          </w:tcPr>
          <w:p w:rsidR="0044148B" w:rsidRPr="0044148B" w:rsidRDefault="0044148B" w:rsidP="006B6807">
            <w:pPr>
              <w:spacing w:before="40" w:after="40"/>
              <w:ind w:left="57" w:right="57"/>
              <w:rPr>
                <w:rFonts w:eastAsia="Arial Unicode MS"/>
                <w:color w:val="000000"/>
                <w:sz w:val="20"/>
              </w:rPr>
            </w:pPr>
            <w:r>
              <w:rPr>
                <w:rFonts w:eastAsia="Arial Unicode MS"/>
                <w:color w:val="000000"/>
                <w:sz w:val="20"/>
              </w:rPr>
              <w:t xml:space="preserve">Ett Bedömt hälsorelaterat tillstånd </w:t>
            </w:r>
            <w:r>
              <w:rPr>
                <w:rFonts w:eastAsia="Arial Unicode MS"/>
                <w:i/>
                <w:color w:val="000000"/>
                <w:sz w:val="20"/>
              </w:rPr>
              <w:t xml:space="preserve">orsakas av </w:t>
            </w:r>
            <w:r>
              <w:rPr>
                <w:rFonts w:eastAsia="Arial Unicode MS"/>
                <w:color w:val="000000"/>
                <w:sz w:val="20"/>
              </w:rPr>
              <w:t>noll eller en Aktivitet</w:t>
            </w:r>
          </w:p>
        </w:tc>
        <w:tc>
          <w:tcPr>
            <w:tcW w:w="8363" w:type="dxa"/>
            <w:gridSpan w:val="6"/>
          </w:tcPr>
          <w:p w:rsidR="0044148B" w:rsidRPr="00D93271" w:rsidRDefault="0044148B" w:rsidP="0044148B">
            <w:pPr>
              <w:pStyle w:val="Normaltext"/>
              <w:spacing w:after="40"/>
              <w:ind w:left="57" w:right="57"/>
              <w:rPr>
                <w:rFonts w:eastAsia="Arial Unicode MS"/>
                <w:sz w:val="20"/>
              </w:rPr>
            </w:pPr>
            <w:r>
              <w:rPr>
                <w:rFonts w:eastAsia="Arial Unicode MS"/>
                <w:sz w:val="20"/>
              </w:rPr>
              <w:t>Används för att relatera en postoperativ sårinfektion till den operation som orsakat infektionen.</w:t>
            </w:r>
          </w:p>
        </w:tc>
      </w:tr>
      <w:tr w:rsidR="00500100" w:rsidTr="00B17387">
        <w:trPr>
          <w:trHeight w:val="217"/>
        </w:trPr>
        <w:tc>
          <w:tcPr>
            <w:tcW w:w="5812" w:type="dxa"/>
            <w:gridSpan w:val="3"/>
          </w:tcPr>
          <w:p w:rsidR="00500100" w:rsidRDefault="00500100" w:rsidP="006B6807">
            <w:pPr>
              <w:spacing w:before="40" w:after="40"/>
              <w:ind w:left="57" w:right="57"/>
              <w:rPr>
                <w:rFonts w:eastAsia="Arial Unicode MS"/>
                <w:color w:val="000000"/>
                <w:sz w:val="20"/>
              </w:rPr>
            </w:pPr>
            <w:r>
              <w:rPr>
                <w:rFonts w:eastAsia="Arial Unicode MS"/>
                <w:color w:val="000000"/>
                <w:sz w:val="20"/>
              </w:rPr>
              <w:t xml:space="preserve">Ett Bedömt hälsorelaterat tillstånd </w:t>
            </w:r>
            <w:r w:rsidRPr="000E13E3">
              <w:rPr>
                <w:rFonts w:eastAsia="Arial Unicode MS"/>
                <w:i/>
                <w:color w:val="000000"/>
                <w:sz w:val="20"/>
              </w:rPr>
              <w:t>avser</w:t>
            </w:r>
            <w:r>
              <w:rPr>
                <w:rFonts w:eastAsia="Arial Unicode MS"/>
                <w:color w:val="000000"/>
                <w:sz w:val="20"/>
              </w:rPr>
              <w:t xml:space="preserve"> noll eller en Patient</w:t>
            </w:r>
          </w:p>
        </w:tc>
        <w:tc>
          <w:tcPr>
            <w:tcW w:w="8363" w:type="dxa"/>
            <w:gridSpan w:val="6"/>
          </w:tcPr>
          <w:p w:rsidR="00500100" w:rsidRDefault="00500100" w:rsidP="0044148B">
            <w:pPr>
              <w:pStyle w:val="Normaltext"/>
              <w:spacing w:after="40"/>
              <w:ind w:left="57" w:right="57"/>
              <w:rPr>
                <w:rFonts w:eastAsia="Arial Unicode MS"/>
                <w:sz w:val="20"/>
              </w:rPr>
            </w:pPr>
          </w:p>
        </w:tc>
      </w:tr>
    </w:tbl>
    <w:p w:rsidR="001A51FC" w:rsidRDefault="001A51FC" w:rsidP="001A51FC">
      <w:pPr>
        <w:pStyle w:val="Rubrik4"/>
        <w:spacing w:before="100" w:beforeAutospacing="1"/>
        <w:ind w:left="1304" w:hanging="1304"/>
        <w:rPr>
          <w:i/>
        </w:rPr>
      </w:pPr>
      <w:bookmarkStart w:id="54" w:name="_Toc323214208"/>
      <w:r w:rsidRPr="009A4917">
        <w:rPr>
          <w:i/>
        </w:rPr>
        <w:t>Enhet</w:t>
      </w:r>
      <w:bookmarkEnd w:id="54"/>
    </w:p>
    <w:p w:rsidR="001A51FC" w:rsidRDefault="001A51FC" w:rsidP="001A51FC">
      <w:r>
        <w:t xml:space="preserve">Klassen Enhet håller information </w:t>
      </w:r>
      <w:r w:rsidR="003F2C07">
        <w:t xml:space="preserve">om </w:t>
      </w:r>
      <w:r>
        <w:t xml:space="preserve">en enhet som är relevant att </w:t>
      </w:r>
      <w:r w:rsidR="006E1EE2">
        <w:t>registrera</w:t>
      </w:r>
      <w:r>
        <w:t xml:space="preserve"> i </w:t>
      </w:r>
      <w:r w:rsidR="00322944">
        <w:t>Infektionsverktyget</w:t>
      </w:r>
      <w:r>
        <w:t>. Klassen motsvarar klassen Enhet i HSA.</w:t>
      </w:r>
      <w:r w:rsidR="00A24006">
        <w:t xml:space="preserve"> All information i denna klass är specificerad av HSA </w:t>
      </w:r>
      <w:r w:rsidR="006527D3">
        <w:t>och återfinns i HSA-katalogen.</w:t>
      </w:r>
      <w:r w:rsidR="00416438">
        <w:t xml:space="preserve"> Observera att </w:t>
      </w:r>
      <w:proofErr w:type="spellStart"/>
      <w:r w:rsidR="00416438">
        <w:t>multipliciteterna</w:t>
      </w:r>
      <w:proofErr w:type="spellEnd"/>
      <w:r w:rsidR="00416438">
        <w:t xml:space="preserve"> i denna tabell in</w:t>
      </w:r>
      <w:r w:rsidR="001C230E">
        <w:t xml:space="preserve">te är de som gäller när informationen hämtas från HSA. Eftersom övriga meddelanden endast använder </w:t>
      </w:r>
      <w:proofErr w:type="spellStart"/>
      <w:r w:rsidR="001C230E">
        <w:t>enhets-id</w:t>
      </w:r>
      <w:proofErr w:type="spellEnd"/>
      <w:r w:rsidR="001C230E">
        <w:t xml:space="preserve"> är det bara det attributet som är obligatoriskt. </w:t>
      </w:r>
      <w:proofErr w:type="spellStart"/>
      <w:r w:rsidR="001C230E">
        <w:t>V-MIM:en</w:t>
      </w:r>
      <w:proofErr w:type="spellEnd"/>
      <w:r w:rsidR="001C230E">
        <w:t xml:space="preserve"> Registrera enhet specificerar vilka </w:t>
      </w:r>
      <w:proofErr w:type="spellStart"/>
      <w:r w:rsidR="001C230E">
        <w:t>multipliciteter</w:t>
      </w:r>
      <w:proofErr w:type="spellEnd"/>
      <w:r w:rsidR="001C230E">
        <w:t xml:space="preserve"> som gäller vid hämtning av information i HSA.</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1A51FC" w:rsidRPr="0078515E" w:rsidTr="00B17387">
        <w:trPr>
          <w:cantSplit/>
          <w:trHeight w:val="376"/>
        </w:trPr>
        <w:tc>
          <w:tcPr>
            <w:tcW w:w="1843"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lastRenderedPageBreak/>
              <w:t>Attribut</w:t>
            </w:r>
          </w:p>
        </w:tc>
        <w:tc>
          <w:tcPr>
            <w:tcW w:w="2977"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1A51FC" w:rsidTr="00B17387">
        <w:trPr>
          <w:cantSplit/>
          <w:trHeight w:val="375"/>
        </w:trPr>
        <w:tc>
          <w:tcPr>
            <w:tcW w:w="1843" w:type="dxa"/>
            <w:vMerge/>
            <w:shd w:val="pct25" w:color="auto" w:fill="auto"/>
          </w:tcPr>
          <w:p w:rsidR="001A51FC" w:rsidRPr="00D966F4" w:rsidRDefault="001A51FC" w:rsidP="00911933">
            <w:pPr>
              <w:rPr>
                <w:b/>
              </w:rPr>
            </w:pPr>
          </w:p>
        </w:tc>
        <w:tc>
          <w:tcPr>
            <w:tcW w:w="2977" w:type="dxa"/>
            <w:vMerge/>
            <w:shd w:val="pct25" w:color="auto" w:fill="auto"/>
          </w:tcPr>
          <w:p w:rsidR="001A51FC" w:rsidRPr="00D966F4" w:rsidRDefault="001A51FC" w:rsidP="00911933">
            <w:pPr>
              <w:rPr>
                <w:b/>
              </w:rPr>
            </w:pPr>
          </w:p>
        </w:tc>
        <w:tc>
          <w:tcPr>
            <w:tcW w:w="992" w:type="dxa"/>
            <w:vMerge/>
            <w:shd w:val="pct25" w:color="auto" w:fill="auto"/>
          </w:tcPr>
          <w:p w:rsidR="001A51FC" w:rsidRPr="00D966F4" w:rsidRDefault="001A51FC" w:rsidP="00911933">
            <w:pPr>
              <w:rPr>
                <w:b/>
              </w:rPr>
            </w:pPr>
          </w:p>
        </w:tc>
        <w:tc>
          <w:tcPr>
            <w:tcW w:w="709" w:type="dxa"/>
            <w:vMerge/>
            <w:shd w:val="pct25" w:color="auto" w:fill="auto"/>
          </w:tcPr>
          <w:p w:rsidR="001A51FC" w:rsidRPr="00D966F4" w:rsidRDefault="001A51FC" w:rsidP="00911933">
            <w:pPr>
              <w:rPr>
                <w:b/>
              </w:rPr>
            </w:pPr>
          </w:p>
        </w:tc>
        <w:tc>
          <w:tcPr>
            <w:tcW w:w="2410" w:type="dxa"/>
            <w:vMerge/>
            <w:shd w:val="pct25" w:color="auto" w:fill="auto"/>
          </w:tcPr>
          <w:p w:rsidR="001A51FC" w:rsidRPr="00D966F4" w:rsidRDefault="001A51FC" w:rsidP="00911933">
            <w:pPr>
              <w:rPr>
                <w:b/>
              </w:rPr>
            </w:pPr>
          </w:p>
        </w:tc>
        <w:tc>
          <w:tcPr>
            <w:tcW w:w="1842" w:type="dxa"/>
            <w:vMerge/>
            <w:shd w:val="pct25" w:color="auto" w:fill="auto"/>
          </w:tcPr>
          <w:p w:rsidR="001A51FC" w:rsidRPr="00D966F4" w:rsidRDefault="001A51FC" w:rsidP="00911933">
            <w:pPr>
              <w:rPr>
                <w:b/>
              </w:rPr>
            </w:pPr>
          </w:p>
        </w:tc>
        <w:tc>
          <w:tcPr>
            <w:tcW w:w="993"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1A51FC" w:rsidTr="00B17387">
        <w:trPr>
          <w:trHeight w:val="217"/>
        </w:trPr>
        <w:tc>
          <w:tcPr>
            <w:tcW w:w="1843" w:type="dxa"/>
          </w:tcPr>
          <w:p w:rsidR="001A51FC" w:rsidRDefault="00420950" w:rsidP="00911933">
            <w:pPr>
              <w:spacing w:before="40" w:after="40"/>
              <w:ind w:left="57" w:right="57"/>
              <w:rPr>
                <w:rFonts w:eastAsia="Arial Unicode MS"/>
                <w:i/>
                <w:sz w:val="20"/>
              </w:rPr>
            </w:pPr>
            <w:proofErr w:type="spellStart"/>
            <w:r>
              <w:rPr>
                <w:rFonts w:eastAsia="Arial Unicode MS"/>
                <w:i/>
                <w:sz w:val="20"/>
              </w:rPr>
              <w:t>e</w:t>
            </w:r>
            <w:r w:rsidR="00C07670">
              <w:rPr>
                <w:rFonts w:eastAsia="Arial Unicode MS"/>
                <w:i/>
                <w:sz w:val="20"/>
              </w:rPr>
              <w:t>nhets</w:t>
            </w:r>
            <w:r w:rsidR="001A51FC">
              <w:rPr>
                <w:rFonts w:eastAsia="Arial Unicode MS"/>
                <w:i/>
                <w:sz w:val="20"/>
              </w:rPr>
              <w:t>-id</w:t>
            </w:r>
            <w:proofErr w:type="spellEnd"/>
          </w:p>
        </w:tc>
        <w:tc>
          <w:tcPr>
            <w:tcW w:w="2977" w:type="dxa"/>
          </w:tcPr>
          <w:p w:rsidR="001A51FC" w:rsidRDefault="001A51FC" w:rsidP="00911933">
            <w:pPr>
              <w:spacing w:before="40" w:after="40"/>
              <w:ind w:left="57" w:right="57"/>
              <w:rPr>
                <w:rFonts w:eastAsia="Arial Unicode MS"/>
              </w:rPr>
            </w:pPr>
            <w:r w:rsidRPr="0019183A">
              <w:rPr>
                <w:rFonts w:eastAsia="Arial Unicode MS"/>
                <w:sz w:val="20"/>
              </w:rPr>
              <w:t>Unik identifierare för enheten</w:t>
            </w:r>
          </w:p>
        </w:tc>
        <w:tc>
          <w:tcPr>
            <w:tcW w:w="992" w:type="dxa"/>
          </w:tcPr>
          <w:p w:rsidR="001A51FC" w:rsidRDefault="001A51FC" w:rsidP="00911933">
            <w:pPr>
              <w:spacing w:before="40" w:after="40"/>
              <w:ind w:left="57" w:right="57"/>
              <w:jc w:val="center"/>
              <w:rPr>
                <w:rFonts w:eastAsia="Arial Unicode MS"/>
                <w:sz w:val="20"/>
              </w:rPr>
            </w:pPr>
            <w:r w:rsidRPr="0019183A">
              <w:rPr>
                <w:rFonts w:eastAsia="Arial Unicode MS"/>
                <w:sz w:val="20"/>
              </w:rPr>
              <w:t>II</w:t>
            </w:r>
          </w:p>
        </w:tc>
        <w:tc>
          <w:tcPr>
            <w:tcW w:w="709" w:type="dxa"/>
          </w:tcPr>
          <w:p w:rsidR="001A51FC" w:rsidRPr="00AC0CC7" w:rsidRDefault="001A51FC" w:rsidP="00911933">
            <w:pPr>
              <w:spacing w:before="40" w:after="40"/>
              <w:ind w:left="57" w:right="57"/>
              <w:jc w:val="center"/>
              <w:rPr>
                <w:rFonts w:eastAsia="Arial Unicode MS"/>
                <w:sz w:val="20"/>
                <w:szCs w:val="24"/>
                <w:lang w:eastAsia="en-US"/>
              </w:rPr>
            </w:pPr>
            <w:r w:rsidRPr="001E37C1">
              <w:rPr>
                <w:rFonts w:eastAsia="Arial Unicode MS"/>
                <w:sz w:val="20"/>
              </w:rPr>
              <w:t>1</w:t>
            </w:r>
          </w:p>
        </w:tc>
        <w:tc>
          <w:tcPr>
            <w:tcW w:w="2410" w:type="dxa"/>
          </w:tcPr>
          <w:p w:rsidR="001A51FC" w:rsidRPr="00AC0CC7" w:rsidRDefault="001A51FC" w:rsidP="00911933">
            <w:pPr>
              <w:pStyle w:val="Normaltext"/>
              <w:spacing w:after="40"/>
              <w:ind w:left="57" w:right="57"/>
              <w:rPr>
                <w:rFonts w:eastAsia="Arial Unicode MS"/>
                <w:sz w:val="20"/>
                <w:szCs w:val="24"/>
                <w:lang w:eastAsia="en-US"/>
              </w:rPr>
            </w:pPr>
            <w:r w:rsidRPr="0019183A">
              <w:rPr>
                <w:rFonts w:eastAsia="Arial Unicode MS"/>
                <w:sz w:val="20"/>
              </w:rPr>
              <w:t>HSA-id</w:t>
            </w:r>
          </w:p>
        </w:tc>
        <w:tc>
          <w:tcPr>
            <w:tcW w:w="1842" w:type="dxa"/>
          </w:tcPr>
          <w:p w:rsidR="001A51FC" w:rsidRPr="00AC0CC7" w:rsidRDefault="001A51FC" w:rsidP="00911933">
            <w:pPr>
              <w:pStyle w:val="Normaltext"/>
              <w:spacing w:after="40"/>
              <w:ind w:left="57" w:right="57"/>
              <w:rPr>
                <w:rFonts w:eastAsia="Arial Unicode MS"/>
                <w:sz w:val="20"/>
                <w:szCs w:val="24"/>
                <w:lang w:eastAsia="en-US"/>
              </w:rPr>
            </w:pPr>
          </w:p>
        </w:tc>
        <w:tc>
          <w:tcPr>
            <w:tcW w:w="993" w:type="dxa"/>
            <w:shd w:val="clear" w:color="auto" w:fill="auto"/>
          </w:tcPr>
          <w:p w:rsidR="001A51FC" w:rsidRPr="00AC0CC7" w:rsidRDefault="00420950" w:rsidP="00911933">
            <w:pPr>
              <w:pStyle w:val="Normaltext"/>
              <w:spacing w:after="40"/>
              <w:ind w:left="57" w:right="57"/>
              <w:rPr>
                <w:rFonts w:eastAsia="Arial Unicode MS"/>
                <w:sz w:val="20"/>
                <w:szCs w:val="24"/>
                <w:lang w:eastAsia="en-US"/>
              </w:rPr>
            </w:pPr>
            <w:proofErr w:type="spellStart"/>
            <w:r>
              <w:rPr>
                <w:rFonts w:eastAsia="Arial Unicode MS"/>
                <w:sz w:val="20"/>
                <w:szCs w:val="24"/>
                <w:lang w:eastAsia="en-US"/>
              </w:rPr>
              <w:t>enhets-id</w:t>
            </w:r>
            <w:proofErr w:type="spellEnd"/>
          </w:p>
        </w:tc>
        <w:tc>
          <w:tcPr>
            <w:tcW w:w="1134" w:type="dxa"/>
            <w:shd w:val="clear" w:color="auto" w:fill="auto"/>
          </w:tcPr>
          <w:p w:rsidR="001A51FC" w:rsidRPr="00AC0CC7" w:rsidRDefault="001A51FC" w:rsidP="00911933">
            <w:pPr>
              <w:spacing w:before="40" w:after="40"/>
              <w:ind w:left="57" w:right="57"/>
              <w:rPr>
                <w:rFonts w:eastAsia="Arial Unicode MS"/>
                <w:sz w:val="20"/>
              </w:rPr>
            </w:pPr>
          </w:p>
        </w:tc>
        <w:tc>
          <w:tcPr>
            <w:tcW w:w="1275" w:type="dxa"/>
            <w:shd w:val="clear" w:color="auto" w:fill="auto"/>
          </w:tcPr>
          <w:p w:rsidR="001A51FC" w:rsidRDefault="001A51FC"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enhetsnamn</w:t>
            </w:r>
          </w:p>
        </w:tc>
        <w:tc>
          <w:tcPr>
            <w:tcW w:w="2977" w:type="dxa"/>
          </w:tcPr>
          <w:p w:rsidR="00B079B8" w:rsidRPr="0019183A" w:rsidRDefault="00D25ADA" w:rsidP="00D25ADA">
            <w:pPr>
              <w:spacing w:before="40" w:after="40"/>
              <w:ind w:left="57" w:right="57"/>
              <w:rPr>
                <w:rFonts w:eastAsia="Arial Unicode MS"/>
                <w:sz w:val="20"/>
              </w:rPr>
            </w:pPr>
            <w:r w:rsidRPr="00D25ADA">
              <w:rPr>
                <w:rFonts w:eastAsia="Arial Unicode MS"/>
                <w:sz w:val="20"/>
              </w:rPr>
              <w:t xml:space="preserve">Enhetens officiella namn. </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TXT</w:t>
            </w:r>
          </w:p>
        </w:tc>
        <w:tc>
          <w:tcPr>
            <w:tcW w:w="709" w:type="dxa"/>
          </w:tcPr>
          <w:p w:rsidR="00B079B8" w:rsidRPr="001E37C1" w:rsidRDefault="0041643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sidR="00B079B8">
              <w:rPr>
                <w:rFonts w:eastAsia="Arial Unicode MS"/>
                <w:sz w:val="20"/>
              </w:rPr>
              <w:t>1</w:t>
            </w:r>
          </w:p>
        </w:tc>
        <w:tc>
          <w:tcPr>
            <w:tcW w:w="2410" w:type="dxa"/>
          </w:tcPr>
          <w:p w:rsidR="00B079B8" w:rsidRPr="0019183A" w:rsidRDefault="00B079B8" w:rsidP="00911933">
            <w:pPr>
              <w:pStyle w:val="Normaltext"/>
              <w:spacing w:after="40"/>
              <w:ind w:left="57" w:right="57"/>
              <w:rPr>
                <w:rFonts w:eastAsia="Arial Unicode MS"/>
                <w:sz w:val="20"/>
              </w:rPr>
            </w:pPr>
          </w:p>
        </w:tc>
        <w:tc>
          <w:tcPr>
            <w:tcW w:w="1842" w:type="dxa"/>
          </w:tcPr>
          <w:p w:rsidR="00B079B8" w:rsidRPr="00AC0CC7" w:rsidRDefault="00D25ADA" w:rsidP="00911933">
            <w:pPr>
              <w:pStyle w:val="Normaltext"/>
              <w:spacing w:after="40"/>
              <w:ind w:left="57" w:right="57"/>
              <w:rPr>
                <w:rFonts w:eastAsia="Arial Unicode MS"/>
                <w:sz w:val="20"/>
                <w:szCs w:val="24"/>
                <w:lang w:eastAsia="en-US"/>
              </w:rPr>
            </w:pPr>
            <w:r w:rsidRPr="00D25ADA">
              <w:rPr>
                <w:rFonts w:eastAsia="Arial Unicode MS"/>
                <w:sz w:val="20"/>
              </w:rPr>
              <w:t>Exempel: Ortopediska mottagningen". I undantagsfall kan annat vedertaget enhetsnamn anges.</w:t>
            </w: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enhetstyp</w:t>
            </w:r>
          </w:p>
        </w:tc>
        <w:tc>
          <w:tcPr>
            <w:tcW w:w="2977" w:type="dxa"/>
          </w:tcPr>
          <w:p w:rsidR="00B079B8" w:rsidRPr="0019183A" w:rsidRDefault="00D25ADA" w:rsidP="00D25ADA">
            <w:pPr>
              <w:spacing w:before="40" w:after="40"/>
              <w:ind w:left="57" w:right="57"/>
              <w:rPr>
                <w:rFonts w:eastAsia="Arial Unicode MS"/>
                <w:sz w:val="20"/>
              </w:rPr>
            </w:pPr>
            <w:r>
              <w:rPr>
                <w:rFonts w:eastAsia="Arial Unicode MS"/>
                <w:sz w:val="20"/>
              </w:rPr>
              <w:t>Information om</w:t>
            </w:r>
            <w:r w:rsidRPr="00D25ADA">
              <w:rPr>
                <w:rFonts w:eastAsia="Arial Unicode MS"/>
                <w:sz w:val="20"/>
              </w:rPr>
              <w:t xml:space="preserve"> en organisation, enhet eller funktion kan klassas som "sjukhus" eller "vårdcentral".</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KTOV</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w:t>
            </w:r>
          </w:p>
        </w:tc>
        <w:tc>
          <w:tcPr>
            <w:tcW w:w="2410" w:type="dxa"/>
          </w:tcPr>
          <w:p w:rsidR="00B079B8" w:rsidRDefault="00D25ADA" w:rsidP="00911933">
            <w:pPr>
              <w:pStyle w:val="Normaltext"/>
              <w:spacing w:after="40"/>
              <w:ind w:left="57" w:right="57"/>
              <w:rPr>
                <w:rFonts w:eastAsia="Arial Unicode MS"/>
                <w:sz w:val="20"/>
              </w:rPr>
            </w:pPr>
            <w:r>
              <w:rPr>
                <w:rFonts w:eastAsia="Arial Unicode MS"/>
                <w:sz w:val="20"/>
              </w:rPr>
              <w:t>HSA Innehåll</w:t>
            </w:r>
          </w:p>
          <w:p w:rsidR="00D25ADA" w:rsidRPr="0019183A" w:rsidRDefault="00D25ADA" w:rsidP="00911933">
            <w:pPr>
              <w:pStyle w:val="Normaltext"/>
              <w:spacing w:after="40"/>
              <w:ind w:left="57" w:right="57"/>
              <w:rPr>
                <w:rFonts w:eastAsia="Arial Unicode MS"/>
                <w:sz w:val="20"/>
              </w:rPr>
            </w:pPr>
            <w:r>
              <w:rPr>
                <w:rFonts w:eastAsia="Arial Unicode MS"/>
                <w:sz w:val="20"/>
              </w:rPr>
              <w:t>Enhetstyp</w:t>
            </w:r>
          </w:p>
        </w:tc>
        <w:tc>
          <w:tcPr>
            <w:tcW w:w="1842" w:type="dxa"/>
          </w:tcPr>
          <w:p w:rsidR="00B079B8" w:rsidRPr="00AC0CC7" w:rsidRDefault="00D25ADA" w:rsidP="00911933">
            <w:pPr>
              <w:pStyle w:val="Normaltext"/>
              <w:spacing w:after="40"/>
              <w:ind w:left="57" w:right="57"/>
              <w:rPr>
                <w:rFonts w:eastAsia="Arial Unicode MS"/>
                <w:sz w:val="20"/>
                <w:szCs w:val="24"/>
                <w:lang w:eastAsia="en-US"/>
              </w:rPr>
            </w:pPr>
            <w:r w:rsidRPr="00D25ADA">
              <w:rPr>
                <w:rFonts w:eastAsia="Arial Unicode MS"/>
                <w:sz w:val="20"/>
              </w:rPr>
              <w:t>Observera att endast sjukhus och vårdcentraler kodas, inte underliggande enheter och funktioner, t.ex. mottagningar och avdelningar.</w:t>
            </w: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verksamhetskod</w:t>
            </w:r>
          </w:p>
        </w:tc>
        <w:tc>
          <w:tcPr>
            <w:tcW w:w="2977" w:type="dxa"/>
          </w:tcPr>
          <w:p w:rsidR="00B079B8" w:rsidRPr="0019183A" w:rsidRDefault="00A24006" w:rsidP="00911933">
            <w:pPr>
              <w:spacing w:before="40" w:after="40"/>
              <w:ind w:left="57" w:right="57"/>
              <w:rPr>
                <w:rFonts w:eastAsia="Arial Unicode MS"/>
                <w:sz w:val="20"/>
              </w:rPr>
            </w:pPr>
            <w:r w:rsidRPr="00A24006">
              <w:rPr>
                <w:rFonts w:eastAsia="Arial Unicode MS"/>
                <w:sz w:val="20"/>
              </w:rPr>
              <w:t>Kod för den typ av verksamhet som bedrivs.</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KTOV</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w:t>
            </w:r>
          </w:p>
        </w:tc>
        <w:tc>
          <w:tcPr>
            <w:tcW w:w="2410" w:type="dxa"/>
          </w:tcPr>
          <w:p w:rsidR="00B079B8" w:rsidRPr="0019183A" w:rsidRDefault="00D25ADA" w:rsidP="00911933">
            <w:pPr>
              <w:pStyle w:val="Normaltext"/>
              <w:spacing w:after="40"/>
              <w:ind w:left="57" w:right="57"/>
              <w:rPr>
                <w:rFonts w:eastAsia="Arial Unicode MS"/>
                <w:sz w:val="20"/>
              </w:rPr>
            </w:pPr>
            <w:r w:rsidRPr="00D25ADA">
              <w:rPr>
                <w:rFonts w:eastAsia="Arial Unicode MS"/>
                <w:sz w:val="20"/>
              </w:rPr>
              <w:t>HSA Innehåll Verksamhetskod</w:t>
            </w:r>
          </w:p>
        </w:tc>
        <w:tc>
          <w:tcPr>
            <w:tcW w:w="1842" w:type="dxa"/>
          </w:tcPr>
          <w:p w:rsidR="00B079B8" w:rsidRPr="00AC0CC7" w:rsidRDefault="00B079B8" w:rsidP="00911933">
            <w:pPr>
              <w:pStyle w:val="Normaltext"/>
              <w:spacing w:after="40"/>
              <w:ind w:left="57" w:right="57"/>
              <w:rPr>
                <w:rFonts w:eastAsia="Arial Unicode MS"/>
                <w:sz w:val="20"/>
                <w:szCs w:val="24"/>
                <w:lang w:eastAsia="en-US"/>
              </w:rPr>
            </w:pP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vårdform</w:t>
            </w:r>
          </w:p>
        </w:tc>
        <w:tc>
          <w:tcPr>
            <w:tcW w:w="2977" w:type="dxa"/>
          </w:tcPr>
          <w:p w:rsidR="00B079B8" w:rsidRPr="0019183A" w:rsidRDefault="00A24006" w:rsidP="00A24006">
            <w:pPr>
              <w:spacing w:before="40" w:after="40"/>
              <w:ind w:left="57" w:right="57"/>
              <w:rPr>
                <w:rFonts w:eastAsia="Arial Unicode MS"/>
                <w:sz w:val="20"/>
              </w:rPr>
            </w:pPr>
            <w:r w:rsidRPr="00A24006">
              <w:rPr>
                <w:rFonts w:eastAsia="Arial Unicode MS"/>
                <w:sz w:val="20"/>
              </w:rPr>
              <w:t>Kod för den vårdform (öppen vård, sluten vård och hemsjukvård) som bedrivs, enligt definition i Socialstyrelsens termbank.</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KTOV</w:t>
            </w:r>
          </w:p>
        </w:tc>
        <w:tc>
          <w:tcPr>
            <w:tcW w:w="709" w:type="dxa"/>
          </w:tcPr>
          <w:p w:rsidR="00B079B8" w:rsidRPr="001E37C1" w:rsidRDefault="00416438" w:rsidP="00911933">
            <w:pPr>
              <w:spacing w:before="40" w:after="40"/>
              <w:ind w:left="57" w:right="57"/>
              <w:jc w:val="center"/>
              <w:rPr>
                <w:rFonts w:eastAsia="Arial Unicode MS"/>
                <w:sz w:val="20"/>
              </w:rPr>
            </w:pPr>
            <w:r>
              <w:rPr>
                <w:rFonts w:eastAsia="Arial Unicode MS"/>
                <w:sz w:val="20"/>
              </w:rPr>
              <w:t>0</w:t>
            </w:r>
            <w:proofErr w:type="gramStart"/>
            <w:r w:rsidR="00B079B8">
              <w:rPr>
                <w:rFonts w:eastAsia="Arial Unicode MS"/>
                <w:sz w:val="20"/>
              </w:rPr>
              <w:t>..</w:t>
            </w:r>
            <w:proofErr w:type="gramEnd"/>
            <w:r w:rsidR="00B079B8">
              <w:rPr>
                <w:rFonts w:eastAsia="Arial Unicode MS"/>
                <w:sz w:val="20"/>
              </w:rPr>
              <w:t>*</w:t>
            </w:r>
          </w:p>
        </w:tc>
        <w:tc>
          <w:tcPr>
            <w:tcW w:w="2410" w:type="dxa"/>
          </w:tcPr>
          <w:p w:rsidR="00B079B8" w:rsidRPr="0019183A" w:rsidRDefault="00D25ADA" w:rsidP="00911933">
            <w:pPr>
              <w:pStyle w:val="Normaltext"/>
              <w:spacing w:after="40"/>
              <w:ind w:left="57" w:right="57"/>
              <w:rPr>
                <w:rFonts w:eastAsia="Arial Unicode MS"/>
                <w:sz w:val="20"/>
              </w:rPr>
            </w:pPr>
            <w:r w:rsidRPr="00D25ADA">
              <w:rPr>
                <w:rFonts w:eastAsia="Arial Unicode MS"/>
                <w:sz w:val="20"/>
              </w:rPr>
              <w:t>HSA Innehåll V</w:t>
            </w:r>
            <w:r>
              <w:rPr>
                <w:rFonts w:eastAsia="Arial Unicode MS"/>
                <w:sz w:val="20"/>
              </w:rPr>
              <w:t>årdform</w:t>
            </w:r>
          </w:p>
        </w:tc>
        <w:tc>
          <w:tcPr>
            <w:tcW w:w="1842" w:type="dxa"/>
          </w:tcPr>
          <w:p w:rsidR="00B079B8" w:rsidRPr="00AC0CC7" w:rsidRDefault="00B079B8" w:rsidP="00911933">
            <w:pPr>
              <w:pStyle w:val="Normaltext"/>
              <w:spacing w:after="40"/>
              <w:ind w:left="57" w:right="57"/>
              <w:rPr>
                <w:rFonts w:eastAsia="Arial Unicode MS"/>
                <w:sz w:val="20"/>
                <w:szCs w:val="24"/>
                <w:lang w:eastAsia="en-US"/>
              </w:rPr>
            </w:pP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startdatum</w:t>
            </w:r>
          </w:p>
        </w:tc>
        <w:tc>
          <w:tcPr>
            <w:tcW w:w="2977" w:type="dxa"/>
          </w:tcPr>
          <w:p w:rsidR="00B079B8" w:rsidRPr="0019183A" w:rsidRDefault="00A24006" w:rsidP="00911933">
            <w:pPr>
              <w:spacing w:before="40" w:after="40"/>
              <w:ind w:left="57" w:right="57"/>
              <w:rPr>
                <w:rFonts w:eastAsia="Arial Unicode MS"/>
                <w:sz w:val="20"/>
              </w:rPr>
            </w:pPr>
            <w:r w:rsidRPr="00A24006">
              <w:rPr>
                <w:rFonts w:eastAsia="Arial Unicode MS"/>
                <w:sz w:val="20"/>
              </w:rPr>
              <w:t>Startdatum då en enhet eller funktion startar sin verksamhet eller då en person börjar sin anställning.</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DT</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B079B8" w:rsidRPr="0019183A" w:rsidRDefault="00B079B8" w:rsidP="00911933">
            <w:pPr>
              <w:pStyle w:val="Normaltext"/>
              <w:spacing w:after="40"/>
              <w:ind w:left="57" w:right="57"/>
              <w:rPr>
                <w:rFonts w:eastAsia="Arial Unicode MS"/>
                <w:sz w:val="20"/>
              </w:rPr>
            </w:pPr>
          </w:p>
        </w:tc>
        <w:tc>
          <w:tcPr>
            <w:tcW w:w="1842" w:type="dxa"/>
          </w:tcPr>
          <w:p w:rsidR="00B079B8" w:rsidRPr="00AC0CC7" w:rsidRDefault="00B079B8" w:rsidP="00911933">
            <w:pPr>
              <w:pStyle w:val="Normaltext"/>
              <w:spacing w:after="40"/>
              <w:ind w:left="57" w:right="57"/>
              <w:rPr>
                <w:rFonts w:eastAsia="Arial Unicode MS"/>
                <w:sz w:val="20"/>
                <w:szCs w:val="24"/>
                <w:lang w:eastAsia="en-US"/>
              </w:rPr>
            </w:pP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slutdatum</w:t>
            </w:r>
          </w:p>
        </w:tc>
        <w:tc>
          <w:tcPr>
            <w:tcW w:w="2977" w:type="dxa"/>
          </w:tcPr>
          <w:p w:rsidR="00B079B8" w:rsidRPr="0019183A" w:rsidRDefault="00A24006" w:rsidP="00911933">
            <w:pPr>
              <w:spacing w:before="40" w:after="40"/>
              <w:ind w:left="57" w:right="57"/>
              <w:rPr>
                <w:rFonts w:eastAsia="Arial Unicode MS"/>
                <w:sz w:val="20"/>
              </w:rPr>
            </w:pPr>
            <w:r w:rsidRPr="00A24006">
              <w:rPr>
                <w:rFonts w:eastAsia="Arial Unicode MS"/>
                <w:sz w:val="20"/>
              </w:rPr>
              <w:t>Eventuellt slutdatum då en enhet eller funktion upphör sin verksamhet eller då en person slutar sin anställning.</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DT</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B079B8" w:rsidRPr="0019183A" w:rsidRDefault="00B079B8" w:rsidP="00911933">
            <w:pPr>
              <w:pStyle w:val="Normaltext"/>
              <w:spacing w:after="40"/>
              <w:ind w:left="57" w:right="57"/>
              <w:rPr>
                <w:rFonts w:eastAsia="Arial Unicode MS"/>
                <w:sz w:val="20"/>
              </w:rPr>
            </w:pPr>
          </w:p>
        </w:tc>
        <w:tc>
          <w:tcPr>
            <w:tcW w:w="1842" w:type="dxa"/>
          </w:tcPr>
          <w:p w:rsidR="00B079B8" w:rsidRPr="00AC0CC7" w:rsidRDefault="00B079B8" w:rsidP="00911933">
            <w:pPr>
              <w:pStyle w:val="Normaltext"/>
              <w:spacing w:after="40"/>
              <w:ind w:left="57" w:right="57"/>
              <w:rPr>
                <w:rFonts w:eastAsia="Arial Unicode MS"/>
                <w:sz w:val="20"/>
                <w:szCs w:val="24"/>
                <w:lang w:eastAsia="en-US"/>
              </w:rPr>
            </w:pP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lastRenderedPageBreak/>
              <w:t>geografiska koordinater</w:t>
            </w:r>
          </w:p>
        </w:tc>
        <w:tc>
          <w:tcPr>
            <w:tcW w:w="2977" w:type="dxa"/>
          </w:tcPr>
          <w:p w:rsidR="00D25ADA" w:rsidRPr="00D25ADA" w:rsidRDefault="00D25ADA" w:rsidP="00D25ADA">
            <w:pPr>
              <w:spacing w:before="40" w:after="40"/>
              <w:ind w:left="57" w:right="57"/>
              <w:rPr>
                <w:rFonts w:eastAsia="Arial Unicode MS"/>
                <w:sz w:val="20"/>
              </w:rPr>
            </w:pPr>
            <w:r w:rsidRPr="00D25ADA">
              <w:rPr>
                <w:rFonts w:eastAsia="Arial Unicode MS"/>
                <w:sz w:val="20"/>
              </w:rPr>
              <w:t xml:space="preserve">Geografiska koordinater (enligt RT90) som anger enhetens fysiska placering.  </w:t>
            </w:r>
          </w:p>
          <w:p w:rsidR="00B079B8" w:rsidRPr="0019183A" w:rsidRDefault="00B079B8" w:rsidP="00D25ADA">
            <w:pPr>
              <w:spacing w:before="40" w:after="40"/>
              <w:ind w:right="57"/>
              <w:rPr>
                <w:rFonts w:eastAsia="Arial Unicode MS"/>
                <w:sz w:val="20"/>
              </w:rPr>
            </w:pP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TXT</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B079B8" w:rsidRPr="0019183A" w:rsidRDefault="00B079B8" w:rsidP="00911933">
            <w:pPr>
              <w:pStyle w:val="Normaltext"/>
              <w:spacing w:after="40"/>
              <w:ind w:left="57" w:right="57"/>
              <w:rPr>
                <w:rFonts w:eastAsia="Arial Unicode MS"/>
                <w:sz w:val="20"/>
              </w:rPr>
            </w:pPr>
          </w:p>
        </w:tc>
        <w:tc>
          <w:tcPr>
            <w:tcW w:w="1842" w:type="dxa"/>
          </w:tcPr>
          <w:p w:rsidR="00D25ADA" w:rsidRPr="00D25ADA" w:rsidRDefault="00D25ADA" w:rsidP="00D25ADA">
            <w:pPr>
              <w:spacing w:before="40" w:after="40"/>
              <w:ind w:left="57" w:right="57"/>
              <w:rPr>
                <w:rFonts w:eastAsia="Arial Unicode MS"/>
                <w:sz w:val="20"/>
              </w:rPr>
            </w:pPr>
            <w:r w:rsidRPr="00D25ADA">
              <w:rPr>
                <w:rFonts w:eastAsia="Arial Unicode MS"/>
                <w:sz w:val="20"/>
              </w:rPr>
              <w:t xml:space="preserve">Exempel på en koordinat i Stockholm (Djurgårdsbron) är: </w:t>
            </w:r>
          </w:p>
          <w:p w:rsidR="00B079B8" w:rsidRPr="00AC0CC7" w:rsidRDefault="00D25ADA" w:rsidP="00D25ADA">
            <w:pPr>
              <w:pStyle w:val="Normaltext"/>
              <w:spacing w:after="40"/>
              <w:ind w:left="57" w:right="57"/>
              <w:rPr>
                <w:rFonts w:eastAsia="Arial Unicode MS"/>
                <w:sz w:val="20"/>
                <w:szCs w:val="24"/>
                <w:lang w:eastAsia="en-US"/>
              </w:rPr>
            </w:pPr>
            <w:r w:rsidRPr="00D25ADA">
              <w:rPr>
                <w:rFonts w:eastAsia="Arial Unicode MS"/>
                <w:sz w:val="20"/>
              </w:rPr>
              <w:t>"X:6581164,Y:1630250"</w:t>
            </w: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länskod</w:t>
            </w:r>
          </w:p>
        </w:tc>
        <w:tc>
          <w:tcPr>
            <w:tcW w:w="2977" w:type="dxa"/>
          </w:tcPr>
          <w:p w:rsidR="00B079B8" w:rsidRPr="0019183A" w:rsidRDefault="00D25ADA" w:rsidP="00911933">
            <w:pPr>
              <w:spacing w:before="40" w:after="40"/>
              <w:ind w:left="57" w:right="57"/>
              <w:rPr>
                <w:rFonts w:eastAsia="Arial Unicode MS"/>
                <w:sz w:val="20"/>
              </w:rPr>
            </w:pPr>
            <w:r w:rsidRPr="00D25ADA">
              <w:rPr>
                <w:rFonts w:eastAsia="Arial Unicode MS"/>
                <w:sz w:val="20"/>
              </w:rPr>
              <w:t>Kod för län enligt SCB där enheten fysiskt är placerad.</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KTOV</w:t>
            </w:r>
          </w:p>
        </w:tc>
        <w:tc>
          <w:tcPr>
            <w:tcW w:w="709" w:type="dxa"/>
          </w:tcPr>
          <w:p w:rsidR="00B079B8" w:rsidRPr="001E37C1" w:rsidRDefault="00B079B8"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Pr>
                <w:rFonts w:eastAsia="Arial Unicode MS"/>
                <w:sz w:val="20"/>
              </w:rPr>
              <w:t>1</w:t>
            </w:r>
          </w:p>
        </w:tc>
        <w:tc>
          <w:tcPr>
            <w:tcW w:w="2410" w:type="dxa"/>
          </w:tcPr>
          <w:p w:rsidR="00B079B8" w:rsidRPr="0019183A" w:rsidRDefault="00D25ADA" w:rsidP="00911933">
            <w:pPr>
              <w:pStyle w:val="Normaltext"/>
              <w:spacing w:after="40"/>
              <w:ind w:left="57" w:right="57"/>
              <w:rPr>
                <w:rFonts w:eastAsia="Arial Unicode MS"/>
                <w:sz w:val="20"/>
              </w:rPr>
            </w:pPr>
            <w:r w:rsidRPr="00D25ADA">
              <w:rPr>
                <w:rFonts w:eastAsia="Arial Unicode MS"/>
                <w:sz w:val="20"/>
              </w:rPr>
              <w:t xml:space="preserve">HSA Innehåll </w:t>
            </w:r>
            <w:r>
              <w:rPr>
                <w:rFonts w:eastAsia="Arial Unicode MS"/>
                <w:sz w:val="20"/>
              </w:rPr>
              <w:t>Länskod</w:t>
            </w:r>
          </w:p>
        </w:tc>
        <w:tc>
          <w:tcPr>
            <w:tcW w:w="1842" w:type="dxa"/>
          </w:tcPr>
          <w:p w:rsidR="00B079B8" w:rsidRPr="00AC0CC7" w:rsidRDefault="00B079B8" w:rsidP="00911933">
            <w:pPr>
              <w:pStyle w:val="Normaltext"/>
              <w:spacing w:after="40"/>
              <w:ind w:left="57" w:right="57"/>
              <w:rPr>
                <w:rFonts w:eastAsia="Arial Unicode MS"/>
                <w:sz w:val="20"/>
                <w:szCs w:val="24"/>
                <w:lang w:eastAsia="en-US"/>
              </w:rPr>
            </w:pP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vårdenhetens ingående enheter</w:t>
            </w:r>
          </w:p>
        </w:tc>
        <w:tc>
          <w:tcPr>
            <w:tcW w:w="2977" w:type="dxa"/>
          </w:tcPr>
          <w:p w:rsidR="00B079B8" w:rsidRPr="0019183A" w:rsidRDefault="00D25ADA" w:rsidP="00D25ADA">
            <w:pPr>
              <w:spacing w:before="40" w:after="40"/>
              <w:ind w:left="57" w:right="57"/>
              <w:rPr>
                <w:rFonts w:eastAsia="Arial Unicode MS"/>
                <w:sz w:val="20"/>
              </w:rPr>
            </w:pPr>
            <w:r w:rsidRPr="00D25ADA">
              <w:rPr>
                <w:rFonts w:eastAsia="Arial Unicode MS"/>
                <w:sz w:val="20"/>
              </w:rPr>
              <w:t>Attributet sätts på vårdenhet och pekar ut HSA-id för enheter och funktioner som ingår i denna vårdenhet.</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II</w:t>
            </w:r>
          </w:p>
        </w:tc>
        <w:tc>
          <w:tcPr>
            <w:tcW w:w="709" w:type="dxa"/>
          </w:tcPr>
          <w:p w:rsidR="00B079B8" w:rsidRPr="001E37C1" w:rsidRDefault="00416438" w:rsidP="00911933">
            <w:pPr>
              <w:spacing w:before="40" w:after="40"/>
              <w:ind w:left="57" w:right="57"/>
              <w:jc w:val="center"/>
              <w:rPr>
                <w:rFonts w:eastAsia="Arial Unicode MS"/>
                <w:sz w:val="20"/>
              </w:rPr>
            </w:pPr>
            <w:r>
              <w:rPr>
                <w:rFonts w:eastAsia="Arial Unicode MS"/>
                <w:sz w:val="20"/>
              </w:rPr>
              <w:t>0</w:t>
            </w:r>
            <w:proofErr w:type="gramStart"/>
            <w:r w:rsidR="00B079B8">
              <w:rPr>
                <w:rFonts w:eastAsia="Arial Unicode MS"/>
                <w:sz w:val="20"/>
              </w:rPr>
              <w:t>..</w:t>
            </w:r>
            <w:proofErr w:type="gramEnd"/>
            <w:r w:rsidR="00B079B8">
              <w:rPr>
                <w:rFonts w:eastAsia="Arial Unicode MS"/>
                <w:sz w:val="20"/>
              </w:rPr>
              <w:t>*</w:t>
            </w:r>
          </w:p>
        </w:tc>
        <w:tc>
          <w:tcPr>
            <w:tcW w:w="2410" w:type="dxa"/>
          </w:tcPr>
          <w:p w:rsidR="00B079B8" w:rsidRPr="0019183A" w:rsidRDefault="00D25ADA" w:rsidP="00911933">
            <w:pPr>
              <w:pStyle w:val="Normaltext"/>
              <w:spacing w:after="40"/>
              <w:ind w:left="57" w:right="57"/>
              <w:rPr>
                <w:rFonts w:eastAsia="Arial Unicode MS"/>
                <w:sz w:val="20"/>
              </w:rPr>
            </w:pPr>
            <w:r w:rsidRPr="0019183A">
              <w:rPr>
                <w:rFonts w:eastAsia="Arial Unicode MS"/>
                <w:sz w:val="20"/>
              </w:rPr>
              <w:t>HSA-id</w:t>
            </w:r>
          </w:p>
        </w:tc>
        <w:tc>
          <w:tcPr>
            <w:tcW w:w="1842" w:type="dxa"/>
          </w:tcPr>
          <w:p w:rsidR="00B079B8" w:rsidRPr="00AC0CC7" w:rsidRDefault="00D25ADA" w:rsidP="00911933">
            <w:pPr>
              <w:pStyle w:val="Normaltext"/>
              <w:spacing w:after="40"/>
              <w:ind w:left="57" w:right="57"/>
              <w:rPr>
                <w:rFonts w:eastAsia="Arial Unicode MS"/>
                <w:sz w:val="20"/>
                <w:szCs w:val="24"/>
                <w:lang w:eastAsia="en-US"/>
              </w:rPr>
            </w:pPr>
            <w:r w:rsidRPr="00D25ADA">
              <w:rPr>
                <w:rFonts w:eastAsia="Arial Unicode MS"/>
                <w:sz w:val="20"/>
              </w:rPr>
              <w:t xml:space="preserve">Varje enhet/funktion får bara tillhöra en vårdenhet. Här avses vårdenhet enligt definition i dokumentet "Slutrapport </w:t>
            </w:r>
            <w:proofErr w:type="spellStart"/>
            <w:r w:rsidRPr="00D25ADA">
              <w:rPr>
                <w:rFonts w:eastAsia="Arial Unicode MS"/>
                <w:sz w:val="20"/>
              </w:rPr>
              <w:t>PDLiP</w:t>
            </w:r>
            <w:proofErr w:type="spellEnd"/>
            <w:r w:rsidRPr="00D25ADA">
              <w:rPr>
                <w:rFonts w:eastAsia="Arial Unicode MS"/>
                <w:sz w:val="20"/>
              </w:rPr>
              <w:t>, rev 2009-06-22". Vilka enheter som definieras som vårdenheter regleras på central nivå inom respektive vårdgivare.</w:t>
            </w: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B079B8" w:rsidTr="00B17387">
        <w:trPr>
          <w:trHeight w:val="217"/>
        </w:trPr>
        <w:tc>
          <w:tcPr>
            <w:tcW w:w="1843" w:type="dxa"/>
          </w:tcPr>
          <w:p w:rsidR="00B079B8" w:rsidRDefault="00B079B8" w:rsidP="00911933">
            <w:pPr>
              <w:spacing w:before="40" w:after="40"/>
              <w:ind w:left="57" w:right="57"/>
              <w:rPr>
                <w:rFonts w:eastAsia="Arial Unicode MS"/>
                <w:i/>
                <w:sz w:val="20"/>
              </w:rPr>
            </w:pPr>
            <w:r>
              <w:rPr>
                <w:rFonts w:eastAsia="Arial Unicode MS"/>
                <w:i/>
                <w:sz w:val="20"/>
              </w:rPr>
              <w:t>vårdgivartillhörighet</w:t>
            </w:r>
          </w:p>
        </w:tc>
        <w:tc>
          <w:tcPr>
            <w:tcW w:w="2977" w:type="dxa"/>
          </w:tcPr>
          <w:p w:rsidR="00B079B8" w:rsidRPr="0019183A" w:rsidRDefault="00D25ADA" w:rsidP="00D25ADA">
            <w:pPr>
              <w:spacing w:before="40" w:after="40"/>
              <w:ind w:left="57" w:right="57"/>
              <w:rPr>
                <w:rFonts w:eastAsia="Arial Unicode MS"/>
                <w:sz w:val="20"/>
              </w:rPr>
            </w:pPr>
            <w:r w:rsidRPr="00D25ADA">
              <w:rPr>
                <w:rFonts w:eastAsia="Arial Unicode MS"/>
                <w:sz w:val="20"/>
              </w:rPr>
              <w:t xml:space="preserve">Attributet sätts på vårdenhet och pekar ut HSA-id för den vårdgivare som vårdenheten tillhör. </w:t>
            </w:r>
          </w:p>
        </w:tc>
        <w:tc>
          <w:tcPr>
            <w:tcW w:w="992" w:type="dxa"/>
          </w:tcPr>
          <w:p w:rsidR="00B079B8" w:rsidRPr="0019183A" w:rsidRDefault="00D25ADA" w:rsidP="00911933">
            <w:pPr>
              <w:spacing w:before="40" w:after="40"/>
              <w:ind w:left="57" w:right="57"/>
              <w:jc w:val="center"/>
              <w:rPr>
                <w:rFonts w:eastAsia="Arial Unicode MS"/>
                <w:sz w:val="20"/>
              </w:rPr>
            </w:pPr>
            <w:r>
              <w:rPr>
                <w:rFonts w:eastAsia="Arial Unicode MS"/>
                <w:sz w:val="20"/>
              </w:rPr>
              <w:t>II</w:t>
            </w:r>
          </w:p>
        </w:tc>
        <w:tc>
          <w:tcPr>
            <w:tcW w:w="709" w:type="dxa"/>
          </w:tcPr>
          <w:p w:rsidR="00B079B8" w:rsidRPr="001E37C1" w:rsidRDefault="00416438" w:rsidP="00911933">
            <w:pPr>
              <w:spacing w:before="40" w:after="40"/>
              <w:ind w:left="57" w:right="57"/>
              <w:jc w:val="center"/>
              <w:rPr>
                <w:rFonts w:eastAsia="Arial Unicode MS"/>
                <w:sz w:val="20"/>
              </w:rPr>
            </w:pPr>
            <w:r>
              <w:rPr>
                <w:rFonts w:eastAsia="Arial Unicode MS"/>
                <w:sz w:val="20"/>
              </w:rPr>
              <w:t>0</w:t>
            </w:r>
            <w:proofErr w:type="gramStart"/>
            <w:r w:rsidR="000E13E3">
              <w:rPr>
                <w:rFonts w:eastAsia="Arial Unicode MS"/>
                <w:sz w:val="20"/>
              </w:rPr>
              <w:t>..</w:t>
            </w:r>
            <w:proofErr w:type="gramEnd"/>
            <w:r w:rsidR="000E13E3">
              <w:rPr>
                <w:rFonts w:eastAsia="Arial Unicode MS"/>
                <w:sz w:val="20"/>
              </w:rPr>
              <w:t>1</w:t>
            </w:r>
          </w:p>
        </w:tc>
        <w:tc>
          <w:tcPr>
            <w:tcW w:w="2410" w:type="dxa"/>
          </w:tcPr>
          <w:p w:rsidR="00B079B8" w:rsidRPr="0019183A" w:rsidRDefault="00D25ADA" w:rsidP="00911933">
            <w:pPr>
              <w:pStyle w:val="Normaltext"/>
              <w:spacing w:after="40"/>
              <w:ind w:left="57" w:right="57"/>
              <w:rPr>
                <w:rFonts w:eastAsia="Arial Unicode MS"/>
                <w:sz w:val="20"/>
              </w:rPr>
            </w:pPr>
            <w:r w:rsidRPr="0019183A">
              <w:rPr>
                <w:rFonts w:eastAsia="Arial Unicode MS"/>
                <w:sz w:val="20"/>
              </w:rPr>
              <w:t>HSA-id</w:t>
            </w:r>
          </w:p>
        </w:tc>
        <w:tc>
          <w:tcPr>
            <w:tcW w:w="1842" w:type="dxa"/>
          </w:tcPr>
          <w:p w:rsidR="00B079B8" w:rsidRPr="00AC0CC7" w:rsidRDefault="00D25ADA" w:rsidP="00911933">
            <w:pPr>
              <w:pStyle w:val="Normaltext"/>
              <w:spacing w:after="40"/>
              <w:ind w:left="57" w:right="57"/>
              <w:rPr>
                <w:rFonts w:eastAsia="Arial Unicode MS"/>
                <w:sz w:val="20"/>
                <w:szCs w:val="24"/>
                <w:lang w:eastAsia="en-US"/>
              </w:rPr>
            </w:pPr>
            <w:r w:rsidRPr="00D25ADA">
              <w:rPr>
                <w:rFonts w:eastAsia="Arial Unicode MS"/>
                <w:sz w:val="20"/>
              </w:rPr>
              <w:t xml:space="preserve">Här avses vårdgivare enligt definition i Socialstyrelsens termbank samt vårdenhet enligt definition i dokumentet "Slutrapport </w:t>
            </w:r>
            <w:proofErr w:type="spellStart"/>
            <w:r w:rsidRPr="00D25ADA">
              <w:rPr>
                <w:rFonts w:eastAsia="Arial Unicode MS"/>
                <w:sz w:val="20"/>
              </w:rPr>
              <w:t>PDLiP</w:t>
            </w:r>
            <w:proofErr w:type="spellEnd"/>
            <w:r w:rsidRPr="00D25ADA">
              <w:rPr>
                <w:rFonts w:eastAsia="Arial Unicode MS"/>
                <w:sz w:val="20"/>
              </w:rPr>
              <w:t xml:space="preserve">, rev 2009-06-22". Vilka enheter som definieras som vårdenheter regleras på central nivå inom </w:t>
            </w:r>
            <w:r w:rsidRPr="00D25ADA">
              <w:rPr>
                <w:rFonts w:eastAsia="Arial Unicode MS"/>
                <w:sz w:val="20"/>
              </w:rPr>
              <w:lastRenderedPageBreak/>
              <w:t>respektive vårdgivare. Vårdgivartillhörighet måste fyllas i för alla vårdenheter.</w:t>
            </w:r>
          </w:p>
        </w:tc>
        <w:tc>
          <w:tcPr>
            <w:tcW w:w="993" w:type="dxa"/>
            <w:shd w:val="clear" w:color="auto" w:fill="auto"/>
          </w:tcPr>
          <w:p w:rsidR="00B079B8" w:rsidRDefault="00B079B8" w:rsidP="00911933">
            <w:pPr>
              <w:pStyle w:val="Normaltext"/>
              <w:spacing w:after="40"/>
              <w:ind w:left="57" w:right="57"/>
              <w:rPr>
                <w:rFonts w:eastAsia="Arial Unicode MS"/>
                <w:sz w:val="20"/>
                <w:szCs w:val="24"/>
                <w:lang w:eastAsia="en-US"/>
              </w:rPr>
            </w:pPr>
          </w:p>
        </w:tc>
        <w:tc>
          <w:tcPr>
            <w:tcW w:w="1134" w:type="dxa"/>
            <w:shd w:val="clear" w:color="auto" w:fill="auto"/>
          </w:tcPr>
          <w:p w:rsidR="00B079B8" w:rsidRPr="00AC0CC7" w:rsidRDefault="00B079B8" w:rsidP="00911933">
            <w:pPr>
              <w:spacing w:before="40" w:after="40"/>
              <w:ind w:left="57" w:right="57"/>
              <w:rPr>
                <w:rFonts w:eastAsia="Arial Unicode MS"/>
                <w:sz w:val="20"/>
              </w:rPr>
            </w:pPr>
          </w:p>
        </w:tc>
        <w:tc>
          <w:tcPr>
            <w:tcW w:w="1275" w:type="dxa"/>
            <w:shd w:val="clear" w:color="auto" w:fill="auto"/>
          </w:tcPr>
          <w:p w:rsidR="00B079B8" w:rsidRDefault="00B079B8" w:rsidP="00911933">
            <w:pPr>
              <w:rPr>
                <w:rFonts w:ascii="Arial" w:eastAsia="Arial Unicode MS" w:hAnsi="Arial"/>
                <w:sz w:val="20"/>
              </w:rPr>
            </w:pPr>
          </w:p>
        </w:tc>
      </w:tr>
      <w:tr w:rsidR="001A51FC" w:rsidRPr="0078515E" w:rsidTr="00B17387">
        <w:trPr>
          <w:trHeight w:val="217"/>
        </w:trPr>
        <w:tc>
          <w:tcPr>
            <w:tcW w:w="581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lastRenderedPageBreak/>
              <w:t>Associationer</w:t>
            </w:r>
          </w:p>
        </w:tc>
        <w:tc>
          <w:tcPr>
            <w:tcW w:w="8363" w:type="dxa"/>
            <w:gridSpan w:val="6"/>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Beslutsregel</w:t>
            </w:r>
          </w:p>
        </w:tc>
      </w:tr>
      <w:tr w:rsidR="001A51FC" w:rsidTr="00B17387">
        <w:trPr>
          <w:trHeight w:val="217"/>
        </w:trPr>
        <w:tc>
          <w:tcPr>
            <w:tcW w:w="5812" w:type="dxa"/>
            <w:gridSpan w:val="3"/>
          </w:tcPr>
          <w:p w:rsidR="001A51FC" w:rsidRPr="00AC0CC7" w:rsidRDefault="001A51FC" w:rsidP="00911933">
            <w:pPr>
              <w:spacing w:before="40" w:after="40"/>
              <w:ind w:left="57" w:right="57"/>
              <w:rPr>
                <w:rFonts w:eastAsia="Arial Unicode MS"/>
                <w:color w:val="000000"/>
                <w:sz w:val="20"/>
              </w:rPr>
            </w:pPr>
            <w:r w:rsidRPr="000028A5">
              <w:rPr>
                <w:rFonts w:eastAsia="Arial Unicode MS"/>
                <w:color w:val="000000"/>
                <w:sz w:val="20"/>
              </w:rPr>
              <w:t>En Enhet</w:t>
            </w:r>
            <w:r w:rsidRPr="000028A5">
              <w:rPr>
                <w:rFonts w:eastAsia="Arial Unicode MS"/>
                <w:i/>
                <w:color w:val="000000"/>
                <w:sz w:val="20"/>
              </w:rPr>
              <w:t xml:space="preserve"> </w:t>
            </w:r>
            <w:r>
              <w:rPr>
                <w:rFonts w:eastAsia="Arial Unicode MS"/>
                <w:i/>
                <w:color w:val="000000"/>
                <w:sz w:val="20"/>
              </w:rPr>
              <w:t>är plats för</w:t>
            </w:r>
            <w:r w:rsidRPr="000028A5">
              <w:rPr>
                <w:rFonts w:eastAsia="Arial Unicode MS"/>
                <w:i/>
                <w:color w:val="000000"/>
                <w:sz w:val="20"/>
              </w:rPr>
              <w:t xml:space="preserve"> </w:t>
            </w:r>
            <w:r w:rsidRPr="000028A5">
              <w:rPr>
                <w:rFonts w:eastAsia="Arial Unicode MS"/>
                <w:color w:val="000000"/>
                <w:sz w:val="20"/>
              </w:rPr>
              <w:t>noll eller fler Aktivitet</w:t>
            </w:r>
            <w:r w:rsidR="00420950">
              <w:rPr>
                <w:rFonts w:eastAsia="Arial Unicode MS"/>
                <w:color w:val="000000"/>
                <w:sz w:val="20"/>
              </w:rPr>
              <w:t>smoment</w:t>
            </w:r>
          </w:p>
        </w:tc>
        <w:tc>
          <w:tcPr>
            <w:tcW w:w="8363" w:type="dxa"/>
            <w:gridSpan w:val="6"/>
          </w:tcPr>
          <w:p w:rsidR="001A51FC" w:rsidRDefault="001A51FC" w:rsidP="00911933">
            <w:pPr>
              <w:rPr>
                <w:rFonts w:ascii="Arial" w:eastAsia="Arial Unicode MS" w:hAnsi="Arial"/>
                <w:color w:val="000000"/>
                <w:sz w:val="20"/>
              </w:rPr>
            </w:pPr>
          </w:p>
        </w:tc>
      </w:tr>
      <w:tr w:rsidR="001A51FC"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1A51FC" w:rsidRPr="00157335" w:rsidRDefault="001A51FC" w:rsidP="00911933">
            <w:pPr>
              <w:spacing w:before="40" w:after="40"/>
              <w:ind w:left="57" w:right="57"/>
              <w:rPr>
                <w:rFonts w:eastAsia="Arial Unicode MS"/>
                <w:color w:val="000000"/>
                <w:sz w:val="20"/>
              </w:rPr>
            </w:pPr>
            <w:r w:rsidRPr="000028A5">
              <w:rPr>
                <w:rFonts w:eastAsia="Arial Unicode MS"/>
                <w:color w:val="000000"/>
                <w:sz w:val="20"/>
              </w:rPr>
              <w:t>En Enhet</w:t>
            </w:r>
            <w:r w:rsidRPr="00157335">
              <w:rPr>
                <w:rFonts w:eastAsia="Arial Unicode MS"/>
                <w:color w:val="000000"/>
                <w:sz w:val="20"/>
              </w:rPr>
              <w:t xml:space="preserve"> </w:t>
            </w:r>
            <w:r w:rsidRPr="00157335">
              <w:rPr>
                <w:rFonts w:eastAsia="Arial Unicode MS"/>
                <w:i/>
                <w:color w:val="000000"/>
                <w:sz w:val="20"/>
              </w:rPr>
              <w:t xml:space="preserve">beställer </w:t>
            </w:r>
            <w:r w:rsidRPr="000028A5">
              <w:rPr>
                <w:rFonts w:eastAsia="Arial Unicode MS"/>
                <w:color w:val="000000"/>
                <w:sz w:val="20"/>
              </w:rPr>
              <w:t xml:space="preserve">noll eller fler </w:t>
            </w:r>
            <w:r>
              <w:rPr>
                <w:rFonts w:eastAsia="Arial Unicode MS"/>
                <w:color w:val="000000"/>
                <w:sz w:val="20"/>
              </w:rPr>
              <w:t>Laboratoriesvar</w:t>
            </w:r>
          </w:p>
        </w:tc>
        <w:tc>
          <w:tcPr>
            <w:tcW w:w="8363" w:type="dxa"/>
            <w:gridSpan w:val="6"/>
            <w:tcBorders>
              <w:top w:val="single" w:sz="4" w:space="0" w:color="auto"/>
              <w:left w:val="single" w:sz="4" w:space="0" w:color="auto"/>
              <w:bottom w:val="single" w:sz="4" w:space="0" w:color="auto"/>
              <w:right w:val="single" w:sz="4" w:space="0" w:color="auto"/>
            </w:tcBorders>
          </w:tcPr>
          <w:p w:rsidR="001A51FC" w:rsidRPr="00157335" w:rsidRDefault="001A51FC" w:rsidP="00911933">
            <w:pPr>
              <w:rPr>
                <w:rFonts w:ascii="Arial" w:eastAsia="Arial Unicode MS" w:hAnsi="Arial"/>
                <w:color w:val="000000"/>
                <w:sz w:val="20"/>
              </w:rPr>
            </w:pPr>
          </w:p>
        </w:tc>
      </w:tr>
      <w:tr w:rsidR="001A51FC"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1A51FC" w:rsidRPr="00157335" w:rsidRDefault="001A51FC" w:rsidP="00911933">
            <w:pPr>
              <w:spacing w:before="40" w:after="40"/>
              <w:ind w:left="57" w:right="57"/>
              <w:rPr>
                <w:rFonts w:eastAsia="Arial Unicode MS"/>
                <w:color w:val="000000"/>
                <w:sz w:val="20"/>
              </w:rPr>
            </w:pPr>
            <w:r w:rsidRPr="000028A5">
              <w:rPr>
                <w:rFonts w:eastAsia="Arial Unicode MS"/>
                <w:color w:val="000000"/>
                <w:sz w:val="20"/>
              </w:rPr>
              <w:t>En Enhet</w:t>
            </w:r>
            <w:r w:rsidRPr="00157335">
              <w:rPr>
                <w:rFonts w:eastAsia="Arial Unicode MS"/>
                <w:color w:val="000000"/>
                <w:sz w:val="20"/>
              </w:rPr>
              <w:t xml:space="preserve"> </w:t>
            </w:r>
            <w:r>
              <w:rPr>
                <w:rFonts w:eastAsia="Arial Unicode MS"/>
                <w:i/>
                <w:color w:val="000000"/>
                <w:sz w:val="20"/>
              </w:rPr>
              <w:t>är plats för</w:t>
            </w:r>
            <w:r w:rsidRPr="00157335">
              <w:rPr>
                <w:rFonts w:eastAsia="Arial Unicode MS"/>
                <w:color w:val="000000"/>
                <w:sz w:val="20"/>
              </w:rPr>
              <w:t xml:space="preserve"> </w:t>
            </w:r>
            <w:r w:rsidRPr="000028A5">
              <w:rPr>
                <w:rFonts w:eastAsia="Arial Unicode MS"/>
                <w:color w:val="000000"/>
                <w:sz w:val="20"/>
              </w:rPr>
              <w:t>noll eller fler Vårdkontakter</w:t>
            </w:r>
          </w:p>
        </w:tc>
        <w:tc>
          <w:tcPr>
            <w:tcW w:w="8363" w:type="dxa"/>
            <w:gridSpan w:val="6"/>
            <w:tcBorders>
              <w:top w:val="single" w:sz="4" w:space="0" w:color="auto"/>
              <w:left w:val="single" w:sz="4" w:space="0" w:color="auto"/>
              <w:bottom w:val="single" w:sz="4" w:space="0" w:color="auto"/>
              <w:right w:val="single" w:sz="4" w:space="0" w:color="auto"/>
            </w:tcBorders>
          </w:tcPr>
          <w:p w:rsidR="001A51FC" w:rsidRPr="00157335" w:rsidRDefault="001A51FC" w:rsidP="00911933">
            <w:pPr>
              <w:rPr>
                <w:rFonts w:ascii="Arial" w:eastAsia="Arial Unicode MS" w:hAnsi="Arial"/>
                <w:color w:val="000000"/>
                <w:sz w:val="20"/>
              </w:rPr>
            </w:pPr>
          </w:p>
        </w:tc>
      </w:tr>
      <w:tr w:rsidR="00322944"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322944" w:rsidRPr="00322944" w:rsidRDefault="00322944" w:rsidP="001C230E">
            <w:pPr>
              <w:spacing w:before="40" w:after="40"/>
              <w:ind w:left="57" w:right="57"/>
              <w:rPr>
                <w:rFonts w:eastAsia="Arial Unicode MS"/>
                <w:color w:val="000000"/>
                <w:sz w:val="20"/>
              </w:rPr>
            </w:pPr>
            <w:r>
              <w:rPr>
                <w:rFonts w:eastAsia="Arial Unicode MS"/>
                <w:color w:val="000000"/>
                <w:sz w:val="20"/>
              </w:rPr>
              <w:t xml:space="preserve">En Enhet </w:t>
            </w:r>
            <w:r w:rsidR="001C230E">
              <w:rPr>
                <w:rFonts w:eastAsia="Arial Unicode MS"/>
                <w:i/>
                <w:color w:val="000000"/>
                <w:sz w:val="20"/>
              </w:rPr>
              <w:t xml:space="preserve">ansvarar </w:t>
            </w:r>
            <w:r>
              <w:rPr>
                <w:rFonts w:eastAsia="Arial Unicode MS"/>
                <w:i/>
                <w:color w:val="000000"/>
                <w:sz w:val="20"/>
              </w:rPr>
              <w:t xml:space="preserve">för bedömningen av </w:t>
            </w:r>
            <w:r>
              <w:rPr>
                <w:rFonts w:eastAsia="Arial Unicode MS"/>
                <w:color w:val="000000"/>
                <w:sz w:val="20"/>
              </w:rPr>
              <w:t>noll eller fler Bedömt hälsorelaterat tillstånd</w:t>
            </w:r>
          </w:p>
        </w:tc>
        <w:tc>
          <w:tcPr>
            <w:tcW w:w="8363" w:type="dxa"/>
            <w:gridSpan w:val="6"/>
            <w:tcBorders>
              <w:top w:val="single" w:sz="4" w:space="0" w:color="auto"/>
              <w:left w:val="single" w:sz="4" w:space="0" w:color="auto"/>
              <w:bottom w:val="single" w:sz="4" w:space="0" w:color="auto"/>
              <w:right w:val="single" w:sz="4" w:space="0" w:color="auto"/>
            </w:tcBorders>
          </w:tcPr>
          <w:p w:rsidR="00322944" w:rsidRPr="00157335" w:rsidRDefault="00322944" w:rsidP="00911933">
            <w:pPr>
              <w:rPr>
                <w:rFonts w:ascii="Arial" w:eastAsia="Arial Unicode MS" w:hAnsi="Arial"/>
                <w:color w:val="000000"/>
                <w:sz w:val="20"/>
              </w:rPr>
            </w:pPr>
          </w:p>
        </w:tc>
      </w:tr>
      <w:tr w:rsidR="00322944"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322944" w:rsidRPr="00322944" w:rsidRDefault="00322944" w:rsidP="00911933">
            <w:pPr>
              <w:spacing w:before="40" w:after="40"/>
              <w:ind w:left="57" w:right="57"/>
              <w:rPr>
                <w:rFonts w:eastAsia="Arial Unicode MS"/>
                <w:color w:val="000000"/>
                <w:sz w:val="20"/>
              </w:rPr>
            </w:pPr>
            <w:r>
              <w:rPr>
                <w:rFonts w:eastAsia="Arial Unicode MS"/>
                <w:color w:val="000000"/>
                <w:sz w:val="20"/>
              </w:rPr>
              <w:t xml:space="preserve">En Enhet </w:t>
            </w:r>
            <w:r>
              <w:rPr>
                <w:rFonts w:eastAsia="Arial Unicode MS"/>
                <w:i/>
                <w:color w:val="000000"/>
                <w:sz w:val="20"/>
              </w:rPr>
              <w:t xml:space="preserve">är plats för registreringen av </w:t>
            </w:r>
            <w:r>
              <w:rPr>
                <w:rFonts w:eastAsia="Arial Unicode MS"/>
                <w:color w:val="000000"/>
                <w:sz w:val="20"/>
              </w:rPr>
              <w:t>noll eller fler Ordinationsorsak</w:t>
            </w:r>
          </w:p>
        </w:tc>
        <w:tc>
          <w:tcPr>
            <w:tcW w:w="8363" w:type="dxa"/>
            <w:gridSpan w:val="6"/>
            <w:tcBorders>
              <w:top w:val="single" w:sz="4" w:space="0" w:color="auto"/>
              <w:left w:val="single" w:sz="4" w:space="0" w:color="auto"/>
              <w:bottom w:val="single" w:sz="4" w:space="0" w:color="auto"/>
              <w:right w:val="single" w:sz="4" w:space="0" w:color="auto"/>
            </w:tcBorders>
          </w:tcPr>
          <w:p w:rsidR="00322944" w:rsidRPr="00157335" w:rsidRDefault="00322944" w:rsidP="00911933">
            <w:pPr>
              <w:rPr>
                <w:rFonts w:ascii="Arial" w:eastAsia="Arial Unicode MS" w:hAnsi="Arial"/>
                <w:color w:val="000000"/>
                <w:sz w:val="20"/>
              </w:rPr>
            </w:pPr>
          </w:p>
        </w:tc>
      </w:tr>
    </w:tbl>
    <w:p w:rsidR="001A51FC" w:rsidRDefault="001A51FC" w:rsidP="001A51FC">
      <w:pPr>
        <w:pStyle w:val="Rubrik4"/>
        <w:spacing w:before="100" w:beforeAutospacing="1"/>
        <w:ind w:left="1304" w:hanging="1304"/>
        <w:rPr>
          <w:i/>
        </w:rPr>
      </w:pPr>
      <w:bookmarkStart w:id="55" w:name="_Toc262550615"/>
      <w:bookmarkStart w:id="56" w:name="_Toc262550616"/>
      <w:bookmarkStart w:id="57" w:name="_Toc262550625"/>
      <w:bookmarkStart w:id="58" w:name="_Toc323214209"/>
      <w:bookmarkEnd w:id="55"/>
      <w:bookmarkEnd w:id="56"/>
      <w:bookmarkEnd w:id="57"/>
      <w:r>
        <w:rPr>
          <w:i/>
        </w:rPr>
        <w:t>Laboratoriesvar</w:t>
      </w:r>
      <w:bookmarkEnd w:id="58"/>
    </w:p>
    <w:p w:rsidR="001A51FC" w:rsidRDefault="001A51FC" w:rsidP="001A51FC">
      <w:pPr>
        <w:autoSpaceDE w:val="0"/>
        <w:autoSpaceDN w:val="0"/>
        <w:adjustRightInd w:val="0"/>
        <w:spacing w:after="0"/>
      </w:pPr>
      <w:r w:rsidRPr="00ED4F0D">
        <w:t xml:space="preserve">Klassen </w:t>
      </w:r>
      <w:r>
        <w:t>Laboratoriesvar</w:t>
      </w:r>
      <w:r w:rsidRPr="00ED4F0D">
        <w:t xml:space="preserve"> håller information om </w:t>
      </w:r>
      <w:r>
        <w:t xml:space="preserve">ett analyssvar som är </w:t>
      </w:r>
      <w:r w:rsidR="006E1EE2">
        <w:t>relevant att registrera</w:t>
      </w:r>
      <w:r w:rsidR="00322944">
        <w:t xml:space="preserve"> i Infektionsverktyget</w:t>
      </w:r>
      <w:r>
        <w:t>.</w:t>
      </w:r>
    </w:p>
    <w:p w:rsidR="001A51FC" w:rsidRDefault="001A51FC" w:rsidP="001A51FC">
      <w:r w:rsidRPr="00ED4F0D">
        <w:t xml:space="preserve">Klassen </w:t>
      </w:r>
      <w:r>
        <w:t>motsvarar klassen</w:t>
      </w:r>
      <w:r w:rsidRPr="00ED4F0D">
        <w:t xml:space="preserve"> </w:t>
      </w:r>
      <w:r>
        <w:t xml:space="preserve">Svar på </w:t>
      </w:r>
      <w:proofErr w:type="gramStart"/>
      <w:r>
        <w:t>framställan</w:t>
      </w:r>
      <w:proofErr w:type="gramEnd"/>
      <w:r>
        <w:t xml:space="preserve"> i V-TIM.</w:t>
      </w:r>
    </w:p>
    <w:tbl>
      <w:tblPr>
        <w:tblW w:w="1419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1843"/>
        <w:gridCol w:w="2977"/>
        <w:gridCol w:w="992"/>
        <w:gridCol w:w="709"/>
        <w:gridCol w:w="2410"/>
        <w:gridCol w:w="1842"/>
        <w:gridCol w:w="993"/>
        <w:gridCol w:w="1134"/>
        <w:gridCol w:w="1275"/>
      </w:tblGrid>
      <w:tr w:rsidR="001A51FC" w:rsidRPr="0078515E" w:rsidTr="00B17387">
        <w:trPr>
          <w:cantSplit/>
          <w:trHeight w:val="376"/>
        </w:trPr>
        <w:tc>
          <w:tcPr>
            <w:tcW w:w="1858" w:type="dxa"/>
            <w:gridSpan w:val="2"/>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1A51FC" w:rsidTr="00B17387">
        <w:trPr>
          <w:cantSplit/>
          <w:trHeight w:val="375"/>
        </w:trPr>
        <w:tc>
          <w:tcPr>
            <w:tcW w:w="1858" w:type="dxa"/>
            <w:gridSpan w:val="2"/>
            <w:vMerge/>
            <w:shd w:val="pct25" w:color="auto" w:fill="auto"/>
          </w:tcPr>
          <w:p w:rsidR="001A51FC" w:rsidRPr="00D966F4" w:rsidRDefault="001A51FC" w:rsidP="00911933">
            <w:pPr>
              <w:rPr>
                <w:b/>
              </w:rPr>
            </w:pPr>
          </w:p>
        </w:tc>
        <w:tc>
          <w:tcPr>
            <w:tcW w:w="2977" w:type="dxa"/>
            <w:vMerge/>
            <w:shd w:val="pct25" w:color="auto" w:fill="auto"/>
          </w:tcPr>
          <w:p w:rsidR="001A51FC" w:rsidRPr="00D966F4" w:rsidRDefault="001A51FC" w:rsidP="00911933">
            <w:pPr>
              <w:rPr>
                <w:b/>
              </w:rPr>
            </w:pPr>
          </w:p>
        </w:tc>
        <w:tc>
          <w:tcPr>
            <w:tcW w:w="992" w:type="dxa"/>
            <w:vMerge/>
            <w:shd w:val="pct25" w:color="auto" w:fill="auto"/>
          </w:tcPr>
          <w:p w:rsidR="001A51FC" w:rsidRPr="00D966F4" w:rsidRDefault="001A51FC" w:rsidP="00911933">
            <w:pPr>
              <w:rPr>
                <w:b/>
              </w:rPr>
            </w:pPr>
          </w:p>
        </w:tc>
        <w:tc>
          <w:tcPr>
            <w:tcW w:w="709" w:type="dxa"/>
            <w:vMerge/>
            <w:shd w:val="pct25" w:color="auto" w:fill="auto"/>
          </w:tcPr>
          <w:p w:rsidR="001A51FC" w:rsidRPr="00D966F4" w:rsidRDefault="001A51FC" w:rsidP="00911933">
            <w:pPr>
              <w:rPr>
                <w:b/>
              </w:rPr>
            </w:pPr>
          </w:p>
        </w:tc>
        <w:tc>
          <w:tcPr>
            <w:tcW w:w="2410" w:type="dxa"/>
            <w:vMerge/>
            <w:shd w:val="pct25" w:color="auto" w:fill="auto"/>
          </w:tcPr>
          <w:p w:rsidR="001A51FC" w:rsidRPr="00D966F4" w:rsidRDefault="001A51FC" w:rsidP="00911933">
            <w:pPr>
              <w:rPr>
                <w:b/>
              </w:rPr>
            </w:pPr>
          </w:p>
        </w:tc>
        <w:tc>
          <w:tcPr>
            <w:tcW w:w="1842" w:type="dxa"/>
            <w:vMerge/>
            <w:shd w:val="pct25" w:color="auto" w:fill="auto"/>
          </w:tcPr>
          <w:p w:rsidR="001A51FC" w:rsidRPr="00D966F4" w:rsidRDefault="001A51FC" w:rsidP="00911933">
            <w:pPr>
              <w:rPr>
                <w:b/>
              </w:rPr>
            </w:pPr>
          </w:p>
        </w:tc>
        <w:tc>
          <w:tcPr>
            <w:tcW w:w="993"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1A51FC" w:rsidRPr="00B17387" w:rsidRDefault="001A51FC"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1A51FC" w:rsidTr="00B17387">
        <w:trPr>
          <w:trHeight w:val="217"/>
        </w:trPr>
        <w:tc>
          <w:tcPr>
            <w:tcW w:w="1858" w:type="dxa"/>
            <w:gridSpan w:val="2"/>
          </w:tcPr>
          <w:p w:rsidR="001A51FC" w:rsidRDefault="00EA55E6" w:rsidP="00911933">
            <w:pPr>
              <w:spacing w:before="40" w:after="40"/>
              <w:ind w:left="57" w:right="57"/>
              <w:rPr>
                <w:rFonts w:eastAsia="Arial Unicode MS"/>
                <w:i/>
                <w:sz w:val="20"/>
              </w:rPr>
            </w:pPr>
            <w:r>
              <w:rPr>
                <w:rFonts w:eastAsia="Arial Unicode MS"/>
                <w:i/>
                <w:sz w:val="20"/>
              </w:rPr>
              <w:t>svars-id</w:t>
            </w:r>
          </w:p>
        </w:tc>
        <w:tc>
          <w:tcPr>
            <w:tcW w:w="2977" w:type="dxa"/>
          </w:tcPr>
          <w:p w:rsidR="001A51FC" w:rsidRDefault="00EA55E6" w:rsidP="00911933">
            <w:pPr>
              <w:spacing w:before="40" w:after="40"/>
              <w:ind w:left="57" w:right="57"/>
              <w:rPr>
                <w:rFonts w:eastAsia="Arial Unicode MS"/>
              </w:rPr>
            </w:pPr>
            <w:r>
              <w:rPr>
                <w:rFonts w:eastAsia="Arial Unicode MS"/>
              </w:rPr>
              <w:t>Unik identifierare för svaret</w:t>
            </w:r>
          </w:p>
        </w:tc>
        <w:tc>
          <w:tcPr>
            <w:tcW w:w="992" w:type="dxa"/>
          </w:tcPr>
          <w:p w:rsidR="001A51FC" w:rsidRDefault="00EA55E6" w:rsidP="00911933">
            <w:pPr>
              <w:spacing w:before="40" w:after="40"/>
              <w:ind w:left="57" w:right="57"/>
              <w:jc w:val="center"/>
              <w:rPr>
                <w:rFonts w:eastAsia="Arial Unicode MS"/>
                <w:sz w:val="20"/>
              </w:rPr>
            </w:pPr>
            <w:r>
              <w:rPr>
                <w:rFonts w:eastAsia="Arial Unicode MS"/>
                <w:sz w:val="20"/>
              </w:rPr>
              <w:t>II</w:t>
            </w:r>
          </w:p>
        </w:tc>
        <w:tc>
          <w:tcPr>
            <w:tcW w:w="709" w:type="dxa"/>
          </w:tcPr>
          <w:p w:rsidR="001A51FC" w:rsidRPr="001E37C1" w:rsidRDefault="00EA55E6" w:rsidP="00911933">
            <w:pPr>
              <w:spacing w:before="40" w:after="40"/>
              <w:ind w:left="57" w:right="57"/>
              <w:jc w:val="center"/>
              <w:rPr>
                <w:rFonts w:eastAsia="Arial Unicode MS"/>
                <w:sz w:val="20"/>
              </w:rPr>
            </w:pPr>
            <w:r>
              <w:rPr>
                <w:rFonts w:eastAsia="Arial Unicode MS"/>
                <w:sz w:val="20"/>
              </w:rPr>
              <w:t>1</w:t>
            </w:r>
          </w:p>
        </w:tc>
        <w:tc>
          <w:tcPr>
            <w:tcW w:w="2410" w:type="dxa"/>
          </w:tcPr>
          <w:p w:rsidR="001A51FC" w:rsidRPr="00AC0CC7" w:rsidRDefault="001A51FC" w:rsidP="00911933">
            <w:pPr>
              <w:pStyle w:val="Normaltext"/>
              <w:spacing w:after="40"/>
              <w:ind w:left="57" w:right="57"/>
              <w:rPr>
                <w:rFonts w:eastAsia="Arial Unicode MS"/>
                <w:sz w:val="20"/>
                <w:szCs w:val="24"/>
                <w:lang w:eastAsia="en-US"/>
              </w:rPr>
            </w:pPr>
          </w:p>
        </w:tc>
        <w:tc>
          <w:tcPr>
            <w:tcW w:w="1842" w:type="dxa"/>
          </w:tcPr>
          <w:p w:rsidR="001A51FC" w:rsidRPr="00AC0CC7" w:rsidRDefault="001A51FC" w:rsidP="00911933">
            <w:pPr>
              <w:pStyle w:val="Normaltext"/>
              <w:spacing w:after="40"/>
              <w:ind w:left="57" w:right="57"/>
              <w:rPr>
                <w:rFonts w:eastAsia="Arial Unicode MS"/>
                <w:sz w:val="20"/>
                <w:szCs w:val="24"/>
                <w:lang w:eastAsia="en-US"/>
              </w:rPr>
            </w:pPr>
          </w:p>
        </w:tc>
        <w:tc>
          <w:tcPr>
            <w:tcW w:w="993" w:type="dxa"/>
            <w:shd w:val="clear" w:color="auto" w:fill="auto"/>
          </w:tcPr>
          <w:p w:rsidR="001A51FC" w:rsidRPr="00AC0CC7" w:rsidRDefault="001A51FC" w:rsidP="00911933">
            <w:pPr>
              <w:pStyle w:val="Normaltext"/>
              <w:spacing w:after="40"/>
              <w:ind w:left="57" w:right="57"/>
              <w:rPr>
                <w:rFonts w:eastAsia="Arial Unicode MS"/>
                <w:sz w:val="20"/>
                <w:szCs w:val="24"/>
                <w:lang w:eastAsia="en-US"/>
              </w:rPr>
            </w:pPr>
          </w:p>
        </w:tc>
        <w:tc>
          <w:tcPr>
            <w:tcW w:w="1134" w:type="dxa"/>
            <w:shd w:val="clear" w:color="auto" w:fill="auto"/>
          </w:tcPr>
          <w:p w:rsidR="001A51FC" w:rsidRPr="00AC0CC7" w:rsidRDefault="001A51FC" w:rsidP="00911933">
            <w:pPr>
              <w:spacing w:before="40" w:after="40"/>
              <w:ind w:left="57" w:right="57"/>
              <w:rPr>
                <w:rFonts w:eastAsia="Arial Unicode MS"/>
                <w:sz w:val="20"/>
              </w:rPr>
            </w:pPr>
          </w:p>
        </w:tc>
        <w:tc>
          <w:tcPr>
            <w:tcW w:w="1275" w:type="dxa"/>
            <w:shd w:val="clear" w:color="auto" w:fill="auto"/>
          </w:tcPr>
          <w:p w:rsidR="001A51FC" w:rsidRDefault="001A51FC" w:rsidP="00911933">
            <w:pPr>
              <w:rPr>
                <w:rFonts w:ascii="Arial" w:eastAsia="Arial Unicode MS" w:hAnsi="Arial"/>
                <w:sz w:val="20"/>
              </w:rPr>
            </w:pPr>
          </w:p>
        </w:tc>
      </w:tr>
      <w:tr w:rsidR="001A51FC" w:rsidRPr="0078515E" w:rsidTr="00B17387">
        <w:trPr>
          <w:gridBefore w:val="1"/>
          <w:wBefore w:w="15" w:type="dxa"/>
          <w:trHeight w:val="217"/>
        </w:trPr>
        <w:tc>
          <w:tcPr>
            <w:tcW w:w="581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Beslutsregel</w:t>
            </w:r>
          </w:p>
        </w:tc>
      </w:tr>
      <w:tr w:rsidR="001A51FC" w:rsidTr="00B17387">
        <w:trPr>
          <w:gridBefore w:val="1"/>
          <w:wBefore w:w="15" w:type="dxa"/>
          <w:trHeight w:val="217"/>
        </w:trPr>
        <w:tc>
          <w:tcPr>
            <w:tcW w:w="5812" w:type="dxa"/>
            <w:gridSpan w:val="3"/>
          </w:tcPr>
          <w:p w:rsidR="001A51FC" w:rsidRPr="00BB6CBE" w:rsidRDefault="001A51FC" w:rsidP="00911933">
            <w:pPr>
              <w:spacing w:before="40" w:after="40"/>
              <w:ind w:left="57" w:right="57"/>
              <w:rPr>
                <w:rFonts w:eastAsia="Arial Unicode MS"/>
                <w:color w:val="000000"/>
                <w:sz w:val="20"/>
              </w:rPr>
            </w:pPr>
            <w:r w:rsidRPr="00BF2024">
              <w:rPr>
                <w:rFonts w:eastAsia="Arial Unicode MS"/>
                <w:color w:val="000000"/>
                <w:sz w:val="20"/>
              </w:rPr>
              <w:t xml:space="preserve">Ett </w:t>
            </w:r>
            <w:r>
              <w:rPr>
                <w:rFonts w:eastAsia="Arial Unicode MS"/>
                <w:color w:val="000000"/>
                <w:sz w:val="20"/>
              </w:rPr>
              <w:t>Laboratoriesvar</w:t>
            </w:r>
            <w:r w:rsidRPr="00BF2024">
              <w:rPr>
                <w:rFonts w:eastAsia="Arial Unicode MS"/>
                <w:i/>
                <w:color w:val="000000"/>
                <w:sz w:val="20"/>
              </w:rPr>
              <w:t xml:space="preserve"> </w:t>
            </w:r>
            <w:r>
              <w:rPr>
                <w:rFonts w:eastAsia="Arial Unicode MS"/>
                <w:i/>
                <w:color w:val="000000"/>
                <w:sz w:val="20"/>
              </w:rPr>
              <w:t xml:space="preserve">beställs av </w:t>
            </w:r>
            <w:r>
              <w:rPr>
                <w:rFonts w:eastAsia="Arial Unicode MS"/>
                <w:color w:val="000000"/>
                <w:sz w:val="20"/>
              </w:rPr>
              <w:t>en och endast en</w:t>
            </w:r>
            <w:r>
              <w:rPr>
                <w:rFonts w:eastAsia="Arial Unicode MS"/>
                <w:i/>
                <w:color w:val="000000"/>
                <w:sz w:val="20"/>
              </w:rPr>
              <w:t xml:space="preserve"> </w:t>
            </w:r>
            <w:r>
              <w:rPr>
                <w:rFonts w:eastAsia="Arial Unicode MS"/>
                <w:color w:val="000000"/>
                <w:sz w:val="20"/>
              </w:rPr>
              <w:t>Enhet</w:t>
            </w:r>
          </w:p>
        </w:tc>
        <w:tc>
          <w:tcPr>
            <w:tcW w:w="8363" w:type="dxa"/>
            <w:gridSpan w:val="6"/>
          </w:tcPr>
          <w:p w:rsidR="001A51FC" w:rsidRDefault="00FE412C" w:rsidP="00844261">
            <w:pPr>
              <w:spacing w:before="40" w:after="40"/>
              <w:ind w:left="57" w:right="57"/>
              <w:rPr>
                <w:rFonts w:ascii="Arial" w:eastAsia="Arial Unicode MS" w:hAnsi="Arial"/>
                <w:color w:val="000000"/>
                <w:sz w:val="20"/>
              </w:rPr>
            </w:pPr>
            <w:r w:rsidRPr="00D626C5">
              <w:rPr>
                <w:rFonts w:eastAsia="Arial Unicode MS"/>
                <w:sz w:val="20"/>
              </w:rPr>
              <w:t>Observera att det är information om den enhet som beställer provtagningen som ska registreras i Infektionsverktyget.</w:t>
            </w:r>
          </w:p>
        </w:tc>
      </w:tr>
      <w:tr w:rsidR="00E51A8F" w:rsidTr="00B17387">
        <w:trPr>
          <w:gridBefore w:val="1"/>
          <w:wBefore w:w="15" w:type="dxa"/>
          <w:trHeight w:val="217"/>
        </w:trPr>
        <w:tc>
          <w:tcPr>
            <w:tcW w:w="5812" w:type="dxa"/>
            <w:gridSpan w:val="3"/>
          </w:tcPr>
          <w:p w:rsidR="00E51A8F" w:rsidRPr="00E51A8F" w:rsidRDefault="00E51A8F" w:rsidP="00911933">
            <w:pPr>
              <w:spacing w:before="40" w:after="40"/>
              <w:ind w:left="57" w:right="57"/>
              <w:rPr>
                <w:rFonts w:eastAsia="Arial Unicode MS"/>
                <w:color w:val="000000"/>
                <w:sz w:val="20"/>
              </w:rPr>
            </w:pPr>
            <w:r>
              <w:rPr>
                <w:rFonts w:eastAsia="Arial Unicode MS"/>
                <w:color w:val="000000"/>
                <w:sz w:val="20"/>
              </w:rPr>
              <w:t xml:space="preserve">Ett Laboratoriesvar </w:t>
            </w:r>
            <w:r>
              <w:rPr>
                <w:rFonts w:eastAsia="Arial Unicode MS"/>
                <w:i/>
                <w:color w:val="000000"/>
                <w:sz w:val="20"/>
              </w:rPr>
              <w:t xml:space="preserve">håller information om </w:t>
            </w:r>
            <w:r>
              <w:rPr>
                <w:rFonts w:eastAsia="Arial Unicode MS"/>
                <w:color w:val="000000"/>
                <w:sz w:val="20"/>
              </w:rPr>
              <w:t>en och endast en Provtagning</w:t>
            </w:r>
          </w:p>
        </w:tc>
        <w:tc>
          <w:tcPr>
            <w:tcW w:w="8363" w:type="dxa"/>
            <w:gridSpan w:val="6"/>
          </w:tcPr>
          <w:p w:rsidR="00E51A8F" w:rsidRDefault="00E51A8F" w:rsidP="00911933">
            <w:pPr>
              <w:rPr>
                <w:rFonts w:ascii="Arial" w:eastAsia="Arial Unicode MS" w:hAnsi="Arial"/>
                <w:color w:val="000000"/>
                <w:sz w:val="20"/>
              </w:rPr>
            </w:pPr>
          </w:p>
        </w:tc>
      </w:tr>
      <w:tr w:rsidR="001A51FC" w:rsidRPr="000028A5" w:rsidTr="00B17387">
        <w:trPr>
          <w:gridBefore w:val="1"/>
          <w:wBefore w:w="15" w:type="dxa"/>
          <w:trHeight w:val="217"/>
        </w:trPr>
        <w:tc>
          <w:tcPr>
            <w:tcW w:w="5812" w:type="dxa"/>
            <w:gridSpan w:val="3"/>
            <w:tcBorders>
              <w:top w:val="single" w:sz="4" w:space="0" w:color="auto"/>
              <w:left w:val="single" w:sz="4" w:space="0" w:color="auto"/>
              <w:bottom w:val="single" w:sz="4" w:space="0" w:color="auto"/>
              <w:right w:val="single" w:sz="4" w:space="0" w:color="auto"/>
            </w:tcBorders>
          </w:tcPr>
          <w:p w:rsidR="001A51FC" w:rsidRPr="00BB6CBE" w:rsidRDefault="001A51FC" w:rsidP="00002D46">
            <w:pPr>
              <w:spacing w:before="40" w:after="40"/>
              <w:ind w:left="57" w:right="57"/>
              <w:rPr>
                <w:rFonts w:eastAsia="Arial Unicode MS"/>
                <w:color w:val="000000"/>
                <w:sz w:val="20"/>
              </w:rPr>
            </w:pPr>
            <w:r w:rsidRPr="00BF2024">
              <w:rPr>
                <w:rFonts w:eastAsia="Arial Unicode MS"/>
                <w:color w:val="000000"/>
                <w:sz w:val="20"/>
              </w:rPr>
              <w:t xml:space="preserve">Ett </w:t>
            </w:r>
            <w:r>
              <w:rPr>
                <w:rFonts w:eastAsia="Arial Unicode MS"/>
                <w:color w:val="000000"/>
                <w:sz w:val="20"/>
              </w:rPr>
              <w:t>Laboratoriesvar</w:t>
            </w:r>
            <w:r w:rsidRPr="00BF2024">
              <w:rPr>
                <w:rFonts w:eastAsia="Arial Unicode MS"/>
                <w:i/>
                <w:color w:val="000000"/>
                <w:sz w:val="20"/>
              </w:rPr>
              <w:t xml:space="preserve"> </w:t>
            </w:r>
            <w:r>
              <w:rPr>
                <w:rFonts w:eastAsia="Arial Unicode MS"/>
                <w:i/>
                <w:color w:val="000000"/>
                <w:sz w:val="20"/>
              </w:rPr>
              <w:t xml:space="preserve">påvisar </w:t>
            </w:r>
            <w:r w:rsidR="00322944">
              <w:rPr>
                <w:rFonts w:eastAsia="Arial Unicode MS"/>
                <w:color w:val="000000"/>
                <w:sz w:val="20"/>
              </w:rPr>
              <w:t>en</w:t>
            </w:r>
            <w:r>
              <w:rPr>
                <w:rFonts w:eastAsia="Arial Unicode MS"/>
                <w:color w:val="000000"/>
                <w:sz w:val="20"/>
              </w:rPr>
              <w:t xml:space="preserve"> eller fler </w:t>
            </w:r>
            <w:r w:rsidR="00002D46">
              <w:rPr>
                <w:rFonts w:eastAsia="Arial Unicode MS"/>
                <w:color w:val="000000"/>
                <w:sz w:val="20"/>
              </w:rPr>
              <w:t>Mikrobiologiskt fynd</w:t>
            </w:r>
          </w:p>
        </w:tc>
        <w:tc>
          <w:tcPr>
            <w:tcW w:w="8363" w:type="dxa"/>
            <w:gridSpan w:val="6"/>
            <w:tcBorders>
              <w:top w:val="single" w:sz="4" w:space="0" w:color="auto"/>
              <w:left w:val="single" w:sz="4" w:space="0" w:color="auto"/>
              <w:bottom w:val="single" w:sz="4" w:space="0" w:color="auto"/>
              <w:right w:val="single" w:sz="4" w:space="0" w:color="auto"/>
            </w:tcBorders>
          </w:tcPr>
          <w:p w:rsidR="001A51FC" w:rsidRPr="00157335" w:rsidRDefault="001A51FC" w:rsidP="00911933">
            <w:pPr>
              <w:rPr>
                <w:rFonts w:ascii="Arial" w:eastAsia="Arial Unicode MS" w:hAnsi="Arial"/>
                <w:color w:val="000000"/>
                <w:sz w:val="20"/>
              </w:rPr>
            </w:pPr>
          </w:p>
        </w:tc>
      </w:tr>
      <w:tr w:rsidR="001A51FC" w:rsidRPr="000028A5" w:rsidTr="00B17387">
        <w:trPr>
          <w:gridBefore w:val="1"/>
          <w:wBefore w:w="15" w:type="dxa"/>
          <w:trHeight w:val="217"/>
        </w:trPr>
        <w:tc>
          <w:tcPr>
            <w:tcW w:w="5812" w:type="dxa"/>
            <w:gridSpan w:val="3"/>
            <w:tcBorders>
              <w:top w:val="single" w:sz="4" w:space="0" w:color="auto"/>
              <w:left w:val="single" w:sz="4" w:space="0" w:color="auto"/>
              <w:bottom w:val="single" w:sz="4" w:space="0" w:color="auto"/>
              <w:right w:val="single" w:sz="4" w:space="0" w:color="auto"/>
            </w:tcBorders>
          </w:tcPr>
          <w:p w:rsidR="001A51FC" w:rsidRPr="00BB6CBE" w:rsidRDefault="001A51FC" w:rsidP="00911933">
            <w:pPr>
              <w:spacing w:before="40" w:after="40"/>
              <w:ind w:left="57" w:right="57"/>
              <w:rPr>
                <w:rFonts w:eastAsia="Arial Unicode MS"/>
                <w:color w:val="000000"/>
                <w:sz w:val="20"/>
              </w:rPr>
            </w:pPr>
            <w:r w:rsidRPr="00BF2024">
              <w:rPr>
                <w:rFonts w:eastAsia="Arial Unicode MS"/>
                <w:color w:val="000000"/>
                <w:sz w:val="20"/>
              </w:rPr>
              <w:t xml:space="preserve">Ett </w:t>
            </w:r>
            <w:r>
              <w:rPr>
                <w:rFonts w:eastAsia="Arial Unicode MS"/>
                <w:color w:val="000000"/>
                <w:sz w:val="20"/>
              </w:rPr>
              <w:t>Laboratoriesvar</w:t>
            </w:r>
            <w:r w:rsidRPr="00BF2024">
              <w:rPr>
                <w:rFonts w:eastAsia="Arial Unicode MS"/>
                <w:i/>
                <w:color w:val="000000"/>
                <w:sz w:val="20"/>
              </w:rPr>
              <w:t xml:space="preserve"> </w:t>
            </w:r>
            <w:r>
              <w:rPr>
                <w:rFonts w:eastAsia="Arial Unicode MS"/>
                <w:i/>
                <w:color w:val="000000"/>
                <w:sz w:val="20"/>
              </w:rPr>
              <w:t xml:space="preserve">gäller </w:t>
            </w:r>
            <w:r>
              <w:rPr>
                <w:rFonts w:eastAsia="Arial Unicode MS"/>
                <w:color w:val="000000"/>
                <w:sz w:val="20"/>
              </w:rPr>
              <w:t>en och endast en Patient</w:t>
            </w:r>
          </w:p>
        </w:tc>
        <w:tc>
          <w:tcPr>
            <w:tcW w:w="8363" w:type="dxa"/>
            <w:gridSpan w:val="6"/>
            <w:tcBorders>
              <w:top w:val="single" w:sz="4" w:space="0" w:color="auto"/>
              <w:left w:val="single" w:sz="4" w:space="0" w:color="auto"/>
              <w:bottom w:val="single" w:sz="4" w:space="0" w:color="auto"/>
              <w:right w:val="single" w:sz="4" w:space="0" w:color="auto"/>
            </w:tcBorders>
          </w:tcPr>
          <w:p w:rsidR="001A51FC" w:rsidRPr="00157335" w:rsidRDefault="001A51FC" w:rsidP="00911933">
            <w:pPr>
              <w:rPr>
                <w:rFonts w:ascii="Arial" w:eastAsia="Arial Unicode MS" w:hAnsi="Arial"/>
                <w:color w:val="000000"/>
                <w:sz w:val="20"/>
              </w:rPr>
            </w:pPr>
          </w:p>
        </w:tc>
      </w:tr>
    </w:tbl>
    <w:p w:rsidR="000D405F" w:rsidRDefault="000D405F" w:rsidP="000D405F">
      <w:pPr>
        <w:pStyle w:val="Rubrik4"/>
        <w:spacing w:before="100" w:beforeAutospacing="1"/>
        <w:ind w:left="1304" w:hanging="1304"/>
        <w:rPr>
          <w:i/>
        </w:rPr>
      </w:pPr>
      <w:bookmarkStart w:id="59" w:name="_Toc323214210"/>
      <w:r>
        <w:rPr>
          <w:i/>
        </w:rPr>
        <w:lastRenderedPageBreak/>
        <w:t>Läkemedelssubstans</w:t>
      </w:r>
      <w:bookmarkEnd w:id="59"/>
    </w:p>
    <w:p w:rsidR="000D405F" w:rsidRDefault="000D405F" w:rsidP="000D405F">
      <w:r>
        <w:t>Klassen Läkemedelssubstans hanterar information kring en läkemedelssubstans som är del av en läkemedelsordination. Klassen motsvarar klassen Resurs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0D405F" w:rsidRPr="0078515E" w:rsidTr="00B17387">
        <w:trPr>
          <w:cantSplit/>
          <w:trHeight w:val="376"/>
        </w:trPr>
        <w:tc>
          <w:tcPr>
            <w:tcW w:w="1843"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0D405F" w:rsidTr="00B17387">
        <w:trPr>
          <w:cantSplit/>
          <w:trHeight w:val="375"/>
        </w:trPr>
        <w:tc>
          <w:tcPr>
            <w:tcW w:w="1843" w:type="dxa"/>
            <w:vMerge/>
            <w:shd w:val="pct25" w:color="auto" w:fill="auto"/>
          </w:tcPr>
          <w:p w:rsidR="000D405F" w:rsidRPr="00D966F4" w:rsidRDefault="000D405F" w:rsidP="002D3C92">
            <w:pPr>
              <w:rPr>
                <w:b/>
              </w:rPr>
            </w:pPr>
          </w:p>
        </w:tc>
        <w:tc>
          <w:tcPr>
            <w:tcW w:w="2977" w:type="dxa"/>
            <w:vMerge/>
            <w:shd w:val="pct25" w:color="auto" w:fill="auto"/>
          </w:tcPr>
          <w:p w:rsidR="000D405F" w:rsidRPr="00D966F4" w:rsidRDefault="000D405F" w:rsidP="002D3C92">
            <w:pPr>
              <w:rPr>
                <w:b/>
              </w:rPr>
            </w:pPr>
          </w:p>
        </w:tc>
        <w:tc>
          <w:tcPr>
            <w:tcW w:w="992" w:type="dxa"/>
            <w:vMerge/>
            <w:shd w:val="pct25" w:color="auto" w:fill="auto"/>
          </w:tcPr>
          <w:p w:rsidR="000D405F" w:rsidRPr="00D966F4" w:rsidRDefault="000D405F" w:rsidP="002D3C92">
            <w:pPr>
              <w:rPr>
                <w:b/>
              </w:rPr>
            </w:pPr>
          </w:p>
        </w:tc>
        <w:tc>
          <w:tcPr>
            <w:tcW w:w="709" w:type="dxa"/>
            <w:vMerge/>
            <w:shd w:val="pct25" w:color="auto" w:fill="auto"/>
          </w:tcPr>
          <w:p w:rsidR="000D405F" w:rsidRPr="00D966F4" w:rsidRDefault="000D405F" w:rsidP="002D3C92">
            <w:pPr>
              <w:rPr>
                <w:b/>
              </w:rPr>
            </w:pPr>
          </w:p>
        </w:tc>
        <w:tc>
          <w:tcPr>
            <w:tcW w:w="2410" w:type="dxa"/>
            <w:vMerge/>
            <w:shd w:val="pct25" w:color="auto" w:fill="auto"/>
          </w:tcPr>
          <w:p w:rsidR="000D405F" w:rsidRPr="00D966F4" w:rsidRDefault="000D405F" w:rsidP="002D3C92">
            <w:pPr>
              <w:rPr>
                <w:b/>
              </w:rPr>
            </w:pPr>
          </w:p>
        </w:tc>
        <w:tc>
          <w:tcPr>
            <w:tcW w:w="1842" w:type="dxa"/>
            <w:vMerge/>
            <w:shd w:val="pct25" w:color="auto" w:fill="auto"/>
          </w:tcPr>
          <w:p w:rsidR="000D405F" w:rsidRPr="00D966F4" w:rsidRDefault="000D405F" w:rsidP="002D3C92">
            <w:pPr>
              <w:rPr>
                <w:b/>
              </w:rPr>
            </w:pPr>
          </w:p>
        </w:tc>
        <w:tc>
          <w:tcPr>
            <w:tcW w:w="993" w:type="dxa"/>
            <w:tcBorders>
              <w:bottom w:val="single" w:sz="4" w:space="0" w:color="auto"/>
            </w:tcBorders>
            <w:shd w:val="clear" w:color="auto" w:fill="D9D9D9" w:themeFill="background1" w:themeFillShade="D9"/>
          </w:tcPr>
          <w:p w:rsidR="000D405F" w:rsidRPr="00B17387" w:rsidRDefault="000D405F"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0D405F" w:rsidRPr="00B17387" w:rsidRDefault="000D405F"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0D405F" w:rsidRPr="00B17387" w:rsidRDefault="000D405F"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0D405F" w:rsidTr="00B17387">
        <w:trPr>
          <w:trHeight w:val="217"/>
        </w:trPr>
        <w:tc>
          <w:tcPr>
            <w:tcW w:w="1843" w:type="dxa"/>
          </w:tcPr>
          <w:p w:rsidR="000D405F" w:rsidRDefault="000D405F" w:rsidP="002D3C92">
            <w:pPr>
              <w:spacing w:before="40" w:after="40"/>
              <w:ind w:left="57" w:right="57"/>
              <w:rPr>
                <w:rFonts w:eastAsia="Arial Unicode MS"/>
                <w:i/>
                <w:sz w:val="20"/>
              </w:rPr>
            </w:pPr>
            <w:r>
              <w:rPr>
                <w:rFonts w:eastAsia="Arial Unicode MS"/>
                <w:i/>
                <w:sz w:val="20"/>
              </w:rPr>
              <w:t>ATC-kod</w:t>
            </w:r>
          </w:p>
        </w:tc>
        <w:tc>
          <w:tcPr>
            <w:tcW w:w="2977" w:type="dxa"/>
          </w:tcPr>
          <w:p w:rsidR="000D405F" w:rsidRDefault="000D405F" w:rsidP="002D3C92">
            <w:pPr>
              <w:pStyle w:val="Normaltext"/>
              <w:spacing w:after="40"/>
              <w:ind w:left="57" w:right="57"/>
              <w:rPr>
                <w:rFonts w:eastAsia="Arial Unicode MS"/>
              </w:rPr>
            </w:pPr>
            <w:r w:rsidRPr="00C915DF">
              <w:rPr>
                <w:rFonts w:eastAsia="Arial Unicode MS"/>
                <w:sz w:val="20"/>
                <w:szCs w:val="24"/>
                <w:lang w:eastAsia="en-US"/>
              </w:rPr>
              <w:t xml:space="preserve">Kod och klartext som </w:t>
            </w:r>
            <w:r>
              <w:rPr>
                <w:rFonts w:eastAsia="Arial Unicode MS"/>
                <w:sz w:val="20"/>
                <w:szCs w:val="24"/>
                <w:lang w:eastAsia="en-US"/>
              </w:rPr>
              <w:t>anger</w:t>
            </w:r>
            <w:r w:rsidRPr="00C915DF">
              <w:rPr>
                <w:rFonts w:eastAsia="Arial Unicode MS"/>
                <w:sz w:val="20"/>
                <w:szCs w:val="24"/>
                <w:lang w:eastAsia="en-US"/>
              </w:rPr>
              <w:t xml:space="preserve"> aktuell ATC-kod</w:t>
            </w:r>
          </w:p>
        </w:tc>
        <w:tc>
          <w:tcPr>
            <w:tcW w:w="992" w:type="dxa"/>
          </w:tcPr>
          <w:p w:rsidR="000D405F" w:rsidRDefault="000D405F" w:rsidP="002D3C92">
            <w:pPr>
              <w:spacing w:before="40" w:after="40"/>
              <w:ind w:left="57" w:right="57"/>
              <w:jc w:val="center"/>
              <w:rPr>
                <w:rFonts w:eastAsia="Arial Unicode MS"/>
                <w:sz w:val="20"/>
              </w:rPr>
            </w:pPr>
            <w:r>
              <w:rPr>
                <w:rFonts w:eastAsia="Arial Unicode MS"/>
                <w:sz w:val="20"/>
              </w:rPr>
              <w:t>KTOV</w:t>
            </w:r>
          </w:p>
        </w:tc>
        <w:tc>
          <w:tcPr>
            <w:tcW w:w="709" w:type="dxa"/>
          </w:tcPr>
          <w:p w:rsidR="000D405F" w:rsidRPr="00AC0CC7" w:rsidRDefault="000D405F" w:rsidP="002D3C92">
            <w:pPr>
              <w:spacing w:before="40" w:after="40"/>
              <w:ind w:left="57" w:right="57"/>
              <w:jc w:val="center"/>
              <w:rPr>
                <w:rFonts w:eastAsia="Arial Unicode MS"/>
                <w:sz w:val="20"/>
                <w:szCs w:val="24"/>
                <w:lang w:eastAsia="en-US"/>
              </w:rPr>
            </w:pPr>
            <w:r w:rsidRPr="001E37C1">
              <w:rPr>
                <w:rFonts w:eastAsia="Arial Unicode MS"/>
                <w:sz w:val="20"/>
              </w:rPr>
              <w:t>1</w:t>
            </w:r>
          </w:p>
        </w:tc>
        <w:tc>
          <w:tcPr>
            <w:tcW w:w="2410" w:type="dxa"/>
          </w:tcPr>
          <w:p w:rsidR="000D405F" w:rsidRPr="00AC0CC7" w:rsidRDefault="000D405F" w:rsidP="002D3C92">
            <w:pPr>
              <w:pStyle w:val="Normaltext"/>
              <w:spacing w:after="40"/>
              <w:ind w:left="57" w:right="57"/>
              <w:rPr>
                <w:rFonts w:eastAsia="Arial Unicode MS"/>
                <w:sz w:val="20"/>
                <w:szCs w:val="24"/>
                <w:lang w:eastAsia="en-US"/>
              </w:rPr>
            </w:pPr>
            <w:r w:rsidRPr="00AC0CC7">
              <w:rPr>
                <w:rFonts w:eastAsia="Arial Unicode MS"/>
                <w:sz w:val="20"/>
                <w:szCs w:val="24"/>
                <w:lang w:eastAsia="en-US"/>
              </w:rPr>
              <w:t>ATC</w:t>
            </w:r>
          </w:p>
        </w:tc>
        <w:tc>
          <w:tcPr>
            <w:tcW w:w="1842" w:type="dxa"/>
          </w:tcPr>
          <w:p w:rsidR="000D405F" w:rsidRPr="00AC0CC7" w:rsidRDefault="000D405F" w:rsidP="002D3C92">
            <w:pPr>
              <w:pStyle w:val="Normaltext"/>
              <w:spacing w:after="40"/>
              <w:ind w:left="57" w:right="57"/>
              <w:rPr>
                <w:rFonts w:eastAsia="Arial Unicode MS"/>
                <w:sz w:val="20"/>
                <w:szCs w:val="24"/>
                <w:lang w:eastAsia="en-US"/>
              </w:rPr>
            </w:pPr>
            <w:r w:rsidRPr="00AC0CC7">
              <w:rPr>
                <w:rFonts w:eastAsia="Arial Unicode MS"/>
                <w:sz w:val="20"/>
                <w:szCs w:val="24"/>
                <w:lang w:eastAsia="en-US"/>
              </w:rPr>
              <w:t xml:space="preserve">I detta sammanhang är endast ATC-koder </w:t>
            </w:r>
            <w:r w:rsidR="003553F2">
              <w:rPr>
                <w:rFonts w:eastAsia="Arial Unicode MS"/>
                <w:sz w:val="20"/>
                <w:szCs w:val="24"/>
                <w:lang w:eastAsia="en-US"/>
              </w:rPr>
              <w:t>för antibiotika relevanta</w:t>
            </w:r>
            <w:r w:rsidRPr="00AC0CC7">
              <w:rPr>
                <w:rFonts w:eastAsia="Arial Unicode MS"/>
                <w:sz w:val="20"/>
                <w:szCs w:val="24"/>
                <w:lang w:eastAsia="en-US"/>
              </w:rPr>
              <w:t>.</w:t>
            </w:r>
          </w:p>
        </w:tc>
        <w:tc>
          <w:tcPr>
            <w:tcW w:w="993" w:type="dxa"/>
            <w:shd w:val="clear" w:color="auto" w:fill="auto"/>
          </w:tcPr>
          <w:p w:rsidR="000D405F" w:rsidRPr="00AC0CC7" w:rsidRDefault="000D405F" w:rsidP="002D3C92">
            <w:pPr>
              <w:pStyle w:val="Normaltext"/>
              <w:spacing w:after="40"/>
              <w:ind w:left="57" w:right="57"/>
              <w:rPr>
                <w:rFonts w:eastAsia="Arial Unicode MS"/>
                <w:sz w:val="20"/>
                <w:szCs w:val="24"/>
                <w:lang w:eastAsia="en-US"/>
              </w:rPr>
            </w:pPr>
            <w:r>
              <w:rPr>
                <w:rFonts w:eastAsia="Arial Unicode MS"/>
                <w:sz w:val="20"/>
                <w:szCs w:val="24"/>
                <w:lang w:eastAsia="en-US"/>
              </w:rPr>
              <w:t>Resurstypskod</w:t>
            </w:r>
          </w:p>
        </w:tc>
        <w:tc>
          <w:tcPr>
            <w:tcW w:w="1134" w:type="dxa"/>
            <w:shd w:val="clear" w:color="auto" w:fill="auto"/>
          </w:tcPr>
          <w:p w:rsidR="000D405F" w:rsidRPr="00AC0CC7" w:rsidRDefault="000D405F" w:rsidP="002D3C92">
            <w:pPr>
              <w:spacing w:before="40" w:after="40"/>
              <w:ind w:left="57" w:right="57"/>
              <w:rPr>
                <w:rFonts w:eastAsia="Arial Unicode MS"/>
                <w:sz w:val="20"/>
              </w:rPr>
            </w:pPr>
          </w:p>
        </w:tc>
        <w:tc>
          <w:tcPr>
            <w:tcW w:w="1275" w:type="dxa"/>
            <w:shd w:val="clear" w:color="auto" w:fill="auto"/>
          </w:tcPr>
          <w:p w:rsidR="000D405F" w:rsidRDefault="000D405F" w:rsidP="002D3C92">
            <w:pPr>
              <w:rPr>
                <w:rFonts w:ascii="Arial" w:eastAsia="Arial Unicode MS" w:hAnsi="Arial"/>
                <w:sz w:val="20"/>
              </w:rPr>
            </w:pPr>
          </w:p>
        </w:tc>
      </w:tr>
      <w:tr w:rsidR="000D405F" w:rsidRPr="0078515E" w:rsidTr="00B17387">
        <w:trPr>
          <w:trHeight w:val="217"/>
        </w:trPr>
        <w:tc>
          <w:tcPr>
            <w:tcW w:w="5812" w:type="dxa"/>
            <w:gridSpan w:val="3"/>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0D405F" w:rsidRPr="0078515E" w:rsidRDefault="000D405F" w:rsidP="0078515E">
            <w:pPr>
              <w:pStyle w:val="Normal1"/>
              <w:spacing w:before="40" w:beforeAutospacing="0" w:after="40" w:afterAutospacing="0"/>
              <w:ind w:left="57" w:right="57"/>
              <w:rPr>
                <w:b/>
                <w:lang w:val="sv-SE"/>
              </w:rPr>
            </w:pPr>
            <w:r w:rsidRPr="0078515E">
              <w:rPr>
                <w:b/>
                <w:lang w:val="sv-SE"/>
              </w:rPr>
              <w:t>Beslutsregel</w:t>
            </w:r>
          </w:p>
        </w:tc>
      </w:tr>
      <w:tr w:rsidR="000D405F" w:rsidTr="00B17387">
        <w:trPr>
          <w:trHeight w:val="217"/>
        </w:trPr>
        <w:tc>
          <w:tcPr>
            <w:tcW w:w="5812" w:type="dxa"/>
            <w:gridSpan w:val="3"/>
          </w:tcPr>
          <w:p w:rsidR="000D405F" w:rsidRPr="00AC0CC7" w:rsidRDefault="000D405F" w:rsidP="001C230E">
            <w:pPr>
              <w:spacing w:before="40" w:after="40"/>
              <w:ind w:left="57" w:right="57"/>
              <w:rPr>
                <w:rFonts w:eastAsia="Arial Unicode MS"/>
                <w:color w:val="000000"/>
                <w:sz w:val="20"/>
              </w:rPr>
            </w:pPr>
            <w:r w:rsidRPr="000028A5">
              <w:rPr>
                <w:rFonts w:eastAsia="Arial Unicode MS"/>
                <w:color w:val="000000"/>
                <w:sz w:val="20"/>
              </w:rPr>
              <w:t xml:space="preserve">En </w:t>
            </w:r>
            <w:r>
              <w:rPr>
                <w:rFonts w:eastAsia="Arial Unicode MS"/>
                <w:color w:val="000000"/>
                <w:sz w:val="20"/>
              </w:rPr>
              <w:t>Läkemedelssubstans</w:t>
            </w:r>
            <w:r w:rsidRPr="000028A5">
              <w:rPr>
                <w:rFonts w:eastAsia="Arial Unicode MS"/>
                <w:i/>
                <w:color w:val="000000"/>
                <w:sz w:val="20"/>
              </w:rPr>
              <w:t xml:space="preserve"> ingår i </w:t>
            </w:r>
            <w:r w:rsidR="001C230E">
              <w:rPr>
                <w:rFonts w:eastAsia="Arial Unicode MS"/>
                <w:color w:val="000000"/>
                <w:sz w:val="20"/>
              </w:rPr>
              <w:t>en</w:t>
            </w:r>
            <w:r w:rsidR="001C230E" w:rsidRPr="000028A5">
              <w:rPr>
                <w:rFonts w:eastAsia="Arial Unicode MS"/>
                <w:color w:val="000000"/>
                <w:sz w:val="20"/>
              </w:rPr>
              <w:t xml:space="preserve"> </w:t>
            </w:r>
            <w:r w:rsidRPr="000028A5">
              <w:rPr>
                <w:rFonts w:eastAsia="Arial Unicode MS"/>
                <w:color w:val="000000"/>
                <w:sz w:val="20"/>
              </w:rPr>
              <w:t xml:space="preserve">eller fler </w:t>
            </w:r>
            <w:r>
              <w:rPr>
                <w:rFonts w:eastAsia="Arial Unicode MS"/>
                <w:color w:val="000000"/>
                <w:sz w:val="20"/>
              </w:rPr>
              <w:t>O</w:t>
            </w:r>
            <w:r w:rsidRPr="000028A5">
              <w:rPr>
                <w:rFonts w:eastAsia="Arial Unicode MS"/>
                <w:color w:val="000000"/>
                <w:sz w:val="20"/>
              </w:rPr>
              <w:t>rdination</w:t>
            </w:r>
            <w:r>
              <w:rPr>
                <w:rFonts w:eastAsia="Arial Unicode MS"/>
                <w:color w:val="000000"/>
                <w:sz w:val="20"/>
              </w:rPr>
              <w:t>smoment</w:t>
            </w:r>
          </w:p>
        </w:tc>
        <w:tc>
          <w:tcPr>
            <w:tcW w:w="8363" w:type="dxa"/>
            <w:gridSpan w:val="6"/>
          </w:tcPr>
          <w:p w:rsidR="000D405F" w:rsidRDefault="000D405F" w:rsidP="002D3C92">
            <w:pPr>
              <w:rPr>
                <w:rFonts w:ascii="Arial" w:eastAsia="Arial Unicode MS" w:hAnsi="Arial"/>
                <w:color w:val="000000"/>
                <w:sz w:val="20"/>
              </w:rPr>
            </w:pPr>
          </w:p>
        </w:tc>
      </w:tr>
    </w:tbl>
    <w:p w:rsidR="007F2144" w:rsidRDefault="007F2144" w:rsidP="007F2144">
      <w:pPr>
        <w:pStyle w:val="Rubrik4"/>
        <w:spacing w:before="100" w:beforeAutospacing="1"/>
        <w:ind w:left="1304" w:hanging="1304"/>
        <w:rPr>
          <w:i/>
        </w:rPr>
      </w:pPr>
      <w:bookmarkStart w:id="60" w:name="_Toc323214211"/>
      <w:r w:rsidRPr="00002D46">
        <w:rPr>
          <w:i/>
        </w:rPr>
        <w:t>Mikrobiologiskt fynd</w:t>
      </w:r>
      <w:bookmarkEnd w:id="60"/>
    </w:p>
    <w:p w:rsidR="007F2144" w:rsidRDefault="007F2144" w:rsidP="007F2144">
      <w:pPr>
        <w:rPr>
          <w:szCs w:val="24"/>
          <w:lang w:eastAsia="en-US"/>
        </w:rPr>
      </w:pPr>
      <w:r w:rsidRPr="006A3BF4">
        <w:rPr>
          <w:szCs w:val="24"/>
          <w:lang w:eastAsia="en-US"/>
        </w:rPr>
        <w:t xml:space="preserve">Klassen </w:t>
      </w:r>
      <w:r>
        <w:rPr>
          <w:szCs w:val="24"/>
          <w:lang w:eastAsia="en-US"/>
        </w:rPr>
        <w:t>Mikrobiologiskt fynd</w:t>
      </w:r>
      <w:r w:rsidRPr="006A3BF4">
        <w:rPr>
          <w:szCs w:val="24"/>
          <w:lang w:eastAsia="en-US"/>
        </w:rPr>
        <w:t xml:space="preserve"> håller information om de</w:t>
      </w:r>
      <w:r>
        <w:rPr>
          <w:szCs w:val="24"/>
          <w:lang w:eastAsia="en-US"/>
        </w:rPr>
        <w:t>n</w:t>
      </w:r>
      <w:r w:rsidRPr="006A3BF4">
        <w:rPr>
          <w:szCs w:val="24"/>
          <w:lang w:eastAsia="en-US"/>
        </w:rPr>
        <w:t xml:space="preserve"> biologiska agens som laboratoriesvaret gäller. </w:t>
      </w:r>
      <w:r>
        <w:rPr>
          <w:szCs w:val="24"/>
          <w:lang w:eastAsia="en-US"/>
        </w:rPr>
        <w:t xml:space="preserve">Klassen </w:t>
      </w:r>
      <w:r w:rsidR="00350C5B">
        <w:rPr>
          <w:szCs w:val="24"/>
          <w:lang w:eastAsia="en-US"/>
        </w:rPr>
        <w:t>motsvarar klassen Observation/Uppfattat tillstånd i V-TIM</w:t>
      </w:r>
      <w:r w:rsidRPr="006A3BF4">
        <w:rPr>
          <w:szCs w:val="24"/>
          <w:lang w:eastAsia="en-US"/>
        </w:rPr>
        <w:t>.</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7F2144" w:rsidRPr="0078515E" w:rsidTr="00B17387">
        <w:trPr>
          <w:cantSplit/>
          <w:trHeight w:val="376"/>
        </w:trPr>
        <w:tc>
          <w:tcPr>
            <w:tcW w:w="1843"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7F2144" w:rsidTr="00B17387">
        <w:trPr>
          <w:cantSplit/>
          <w:trHeight w:val="375"/>
        </w:trPr>
        <w:tc>
          <w:tcPr>
            <w:tcW w:w="1843" w:type="dxa"/>
            <w:vMerge/>
            <w:shd w:val="pct25" w:color="auto" w:fill="auto"/>
          </w:tcPr>
          <w:p w:rsidR="007F2144" w:rsidRPr="00D966F4" w:rsidRDefault="007F2144" w:rsidP="009731F3">
            <w:pPr>
              <w:rPr>
                <w:b/>
              </w:rPr>
            </w:pPr>
          </w:p>
        </w:tc>
        <w:tc>
          <w:tcPr>
            <w:tcW w:w="2977" w:type="dxa"/>
            <w:vMerge/>
            <w:shd w:val="pct25" w:color="auto" w:fill="auto"/>
          </w:tcPr>
          <w:p w:rsidR="007F2144" w:rsidRPr="00D966F4" w:rsidRDefault="007F2144" w:rsidP="009731F3">
            <w:pPr>
              <w:rPr>
                <w:b/>
              </w:rPr>
            </w:pPr>
          </w:p>
        </w:tc>
        <w:tc>
          <w:tcPr>
            <w:tcW w:w="992" w:type="dxa"/>
            <w:vMerge/>
            <w:shd w:val="pct25" w:color="auto" w:fill="auto"/>
          </w:tcPr>
          <w:p w:rsidR="007F2144" w:rsidRPr="00D966F4" w:rsidRDefault="007F2144" w:rsidP="009731F3">
            <w:pPr>
              <w:rPr>
                <w:b/>
              </w:rPr>
            </w:pPr>
          </w:p>
        </w:tc>
        <w:tc>
          <w:tcPr>
            <w:tcW w:w="709" w:type="dxa"/>
            <w:vMerge/>
            <w:shd w:val="pct25" w:color="auto" w:fill="auto"/>
          </w:tcPr>
          <w:p w:rsidR="007F2144" w:rsidRPr="00D966F4" w:rsidRDefault="007F2144" w:rsidP="009731F3">
            <w:pPr>
              <w:rPr>
                <w:b/>
              </w:rPr>
            </w:pPr>
          </w:p>
        </w:tc>
        <w:tc>
          <w:tcPr>
            <w:tcW w:w="2410" w:type="dxa"/>
            <w:vMerge/>
            <w:shd w:val="pct25" w:color="auto" w:fill="auto"/>
          </w:tcPr>
          <w:p w:rsidR="007F2144" w:rsidRPr="00D966F4" w:rsidRDefault="007F2144" w:rsidP="009731F3">
            <w:pPr>
              <w:rPr>
                <w:b/>
              </w:rPr>
            </w:pPr>
          </w:p>
        </w:tc>
        <w:tc>
          <w:tcPr>
            <w:tcW w:w="1842" w:type="dxa"/>
            <w:vMerge/>
            <w:shd w:val="pct25" w:color="auto" w:fill="auto"/>
          </w:tcPr>
          <w:p w:rsidR="007F2144" w:rsidRPr="00D966F4" w:rsidRDefault="007F2144" w:rsidP="009731F3">
            <w:pPr>
              <w:rPr>
                <w:b/>
              </w:rPr>
            </w:pPr>
          </w:p>
        </w:tc>
        <w:tc>
          <w:tcPr>
            <w:tcW w:w="993" w:type="dxa"/>
            <w:tcBorders>
              <w:bottom w:val="single" w:sz="4" w:space="0" w:color="auto"/>
            </w:tcBorders>
            <w:shd w:val="clear" w:color="auto" w:fill="D9D9D9" w:themeFill="background1" w:themeFillShade="D9"/>
          </w:tcPr>
          <w:p w:rsidR="007F2144" w:rsidRPr="00B17387" w:rsidRDefault="007F2144"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7F2144" w:rsidRPr="00B17387" w:rsidRDefault="007F2144"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7F2144" w:rsidRPr="00B17387" w:rsidRDefault="007F2144"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7F2144" w:rsidTr="00B17387">
        <w:trPr>
          <w:trHeight w:val="217"/>
        </w:trPr>
        <w:tc>
          <w:tcPr>
            <w:tcW w:w="1843" w:type="dxa"/>
          </w:tcPr>
          <w:p w:rsidR="007F2144" w:rsidRDefault="007F2144" w:rsidP="009731F3">
            <w:pPr>
              <w:spacing w:before="40" w:after="40"/>
              <w:ind w:left="57" w:right="57"/>
              <w:rPr>
                <w:rFonts w:eastAsia="Arial Unicode MS"/>
                <w:i/>
                <w:sz w:val="20"/>
              </w:rPr>
            </w:pPr>
            <w:r>
              <w:rPr>
                <w:rFonts w:eastAsia="Arial Unicode MS"/>
                <w:i/>
                <w:sz w:val="20"/>
              </w:rPr>
              <w:t>agenskod</w:t>
            </w:r>
          </w:p>
        </w:tc>
        <w:tc>
          <w:tcPr>
            <w:tcW w:w="2977" w:type="dxa"/>
          </w:tcPr>
          <w:p w:rsidR="007F2144" w:rsidRDefault="007F2144" w:rsidP="009731F3">
            <w:pPr>
              <w:spacing w:before="40" w:after="40"/>
              <w:ind w:left="57" w:right="57"/>
              <w:rPr>
                <w:rFonts w:eastAsia="Arial Unicode MS"/>
              </w:rPr>
            </w:pPr>
            <w:r>
              <w:rPr>
                <w:rFonts w:eastAsia="Arial Unicode MS"/>
                <w:sz w:val="20"/>
              </w:rPr>
              <w:t>Kod och klartext som anger aktuell agens</w:t>
            </w:r>
          </w:p>
        </w:tc>
        <w:tc>
          <w:tcPr>
            <w:tcW w:w="992" w:type="dxa"/>
          </w:tcPr>
          <w:p w:rsidR="007F2144" w:rsidRDefault="007F2144" w:rsidP="009731F3">
            <w:pPr>
              <w:spacing w:before="40" w:after="40"/>
              <w:ind w:left="57" w:right="57"/>
              <w:jc w:val="center"/>
              <w:rPr>
                <w:rFonts w:eastAsia="Arial Unicode MS"/>
                <w:sz w:val="20"/>
              </w:rPr>
            </w:pPr>
            <w:r>
              <w:rPr>
                <w:rFonts w:eastAsia="Arial Unicode MS"/>
                <w:sz w:val="20"/>
              </w:rPr>
              <w:t>KTOV</w:t>
            </w:r>
          </w:p>
        </w:tc>
        <w:tc>
          <w:tcPr>
            <w:tcW w:w="709" w:type="dxa"/>
          </w:tcPr>
          <w:p w:rsidR="007F2144" w:rsidRDefault="007F2144" w:rsidP="009731F3">
            <w:pPr>
              <w:spacing w:before="40" w:after="40"/>
              <w:ind w:left="57" w:right="57"/>
              <w:jc w:val="center"/>
              <w:rPr>
                <w:rFonts w:eastAsia="Arial Unicode MS"/>
                <w:sz w:val="20"/>
              </w:rPr>
            </w:pPr>
            <w:r>
              <w:rPr>
                <w:rFonts w:eastAsia="Arial Unicode MS"/>
                <w:sz w:val="20"/>
              </w:rPr>
              <w:t>1</w:t>
            </w:r>
          </w:p>
        </w:tc>
        <w:tc>
          <w:tcPr>
            <w:tcW w:w="2410" w:type="dxa"/>
          </w:tcPr>
          <w:p w:rsidR="00ED20E9" w:rsidRDefault="00721317" w:rsidP="00721317">
            <w:pPr>
              <w:spacing w:before="40" w:after="40"/>
              <w:ind w:right="57"/>
              <w:rPr>
                <w:rFonts w:eastAsia="Arial Unicode MS"/>
                <w:sz w:val="20"/>
              </w:rPr>
            </w:pPr>
            <w:r>
              <w:rPr>
                <w:rFonts w:eastAsia="Arial Unicode MS"/>
                <w:sz w:val="20"/>
              </w:rPr>
              <w:t>NPU</w:t>
            </w:r>
          </w:p>
          <w:p w:rsidR="00547F7A" w:rsidRPr="00721317" w:rsidRDefault="00547F7A" w:rsidP="00721317">
            <w:pPr>
              <w:spacing w:before="40" w:after="40"/>
              <w:ind w:right="57"/>
              <w:rPr>
                <w:rFonts w:eastAsia="Arial Unicode MS"/>
                <w:sz w:val="20"/>
              </w:rPr>
            </w:pPr>
            <w:r>
              <w:rPr>
                <w:rFonts w:eastAsia="Arial Unicode MS"/>
                <w:sz w:val="20"/>
              </w:rPr>
              <w:t>Möjliga koder:</w:t>
            </w:r>
            <w:r>
              <w:rPr>
                <w:rFonts w:eastAsia="Arial Unicode MS"/>
                <w:sz w:val="20"/>
              </w:rPr>
              <w:br/>
            </w:r>
            <w:r w:rsidRPr="00547F7A">
              <w:rPr>
                <w:rFonts w:eastAsia="Arial Unicode MS"/>
                <w:sz w:val="20"/>
              </w:rPr>
              <w:t xml:space="preserve">ATCC09689 (Clostridium </w:t>
            </w:r>
            <w:proofErr w:type="spellStart"/>
            <w:r w:rsidRPr="00547F7A">
              <w:rPr>
                <w:rFonts w:eastAsia="Arial Unicode MS"/>
                <w:sz w:val="20"/>
              </w:rPr>
              <w:t>difficile</w:t>
            </w:r>
            <w:proofErr w:type="spellEnd"/>
            <w:r w:rsidRPr="00547F7A">
              <w:rPr>
                <w:rFonts w:eastAsia="Arial Unicode MS"/>
                <w:sz w:val="20"/>
              </w:rPr>
              <w:t>)</w:t>
            </w:r>
          </w:p>
        </w:tc>
        <w:tc>
          <w:tcPr>
            <w:tcW w:w="1842" w:type="dxa"/>
          </w:tcPr>
          <w:p w:rsidR="007F2144" w:rsidRDefault="00547F7A" w:rsidP="009731F3">
            <w:pPr>
              <w:spacing w:before="40" w:after="40"/>
              <w:ind w:left="57" w:right="57"/>
              <w:rPr>
                <w:rFonts w:ascii="Arial" w:eastAsia="Arial Unicode MS" w:hAnsi="Arial"/>
                <w:sz w:val="20"/>
              </w:rPr>
            </w:pPr>
            <w:r w:rsidRPr="00547F7A">
              <w:rPr>
                <w:rFonts w:eastAsia="Arial Unicode MS"/>
                <w:sz w:val="20"/>
              </w:rPr>
              <w:t xml:space="preserve">I fas 1 i projektet registreras endast </w:t>
            </w:r>
            <w:proofErr w:type="spellStart"/>
            <w:r w:rsidRPr="00547F7A">
              <w:rPr>
                <w:rFonts w:eastAsia="Arial Unicode MS"/>
                <w:sz w:val="20"/>
              </w:rPr>
              <w:t>labsvar</w:t>
            </w:r>
            <w:proofErr w:type="spellEnd"/>
            <w:r w:rsidRPr="00547F7A">
              <w:rPr>
                <w:rFonts w:eastAsia="Arial Unicode MS"/>
                <w:sz w:val="20"/>
              </w:rPr>
              <w:t xml:space="preserve"> som påvisar förekomst av Clostridium </w:t>
            </w:r>
            <w:proofErr w:type="spellStart"/>
            <w:r w:rsidRPr="00547F7A">
              <w:rPr>
                <w:rFonts w:eastAsia="Arial Unicode MS"/>
                <w:sz w:val="20"/>
              </w:rPr>
              <w:t>difficile</w:t>
            </w:r>
            <w:proofErr w:type="spellEnd"/>
            <w:r w:rsidRPr="00547F7A">
              <w:rPr>
                <w:rFonts w:eastAsia="Arial Unicode MS"/>
                <w:sz w:val="20"/>
              </w:rPr>
              <w:t>.</w:t>
            </w:r>
            <w:r>
              <w:rPr>
                <w:rFonts w:ascii="Arial" w:eastAsia="Arial Unicode MS" w:hAnsi="Arial"/>
                <w:sz w:val="20"/>
              </w:rPr>
              <w:t xml:space="preserve"> </w:t>
            </w:r>
          </w:p>
        </w:tc>
        <w:tc>
          <w:tcPr>
            <w:tcW w:w="993" w:type="dxa"/>
            <w:shd w:val="clear" w:color="auto" w:fill="auto"/>
          </w:tcPr>
          <w:p w:rsidR="007F2144" w:rsidRDefault="00350C5B" w:rsidP="009731F3">
            <w:pPr>
              <w:spacing w:before="40" w:after="40"/>
              <w:ind w:left="57" w:right="57"/>
              <w:rPr>
                <w:rFonts w:ascii="Arial" w:eastAsia="Arial Unicode MS" w:hAnsi="Arial"/>
                <w:sz w:val="20"/>
              </w:rPr>
            </w:pPr>
            <w:r>
              <w:rPr>
                <w:rFonts w:eastAsia="Arial Unicode MS"/>
                <w:sz w:val="20"/>
              </w:rPr>
              <w:t>observerat objekt</w:t>
            </w:r>
          </w:p>
        </w:tc>
        <w:tc>
          <w:tcPr>
            <w:tcW w:w="1134" w:type="dxa"/>
            <w:shd w:val="clear" w:color="auto" w:fill="auto"/>
          </w:tcPr>
          <w:p w:rsidR="007F2144" w:rsidRDefault="007F2144" w:rsidP="009731F3">
            <w:pPr>
              <w:rPr>
                <w:rFonts w:ascii="Arial" w:eastAsia="Arial Unicode MS" w:hAnsi="Arial"/>
                <w:sz w:val="20"/>
              </w:rPr>
            </w:pPr>
          </w:p>
        </w:tc>
        <w:tc>
          <w:tcPr>
            <w:tcW w:w="1275" w:type="dxa"/>
            <w:shd w:val="clear" w:color="auto" w:fill="auto"/>
          </w:tcPr>
          <w:p w:rsidR="007F2144" w:rsidRDefault="007F2144" w:rsidP="009731F3">
            <w:pPr>
              <w:rPr>
                <w:rFonts w:ascii="Arial" w:eastAsia="Arial Unicode MS" w:hAnsi="Arial"/>
                <w:sz w:val="20"/>
              </w:rPr>
            </w:pPr>
          </w:p>
        </w:tc>
      </w:tr>
      <w:tr w:rsidR="00350C5B" w:rsidTr="00B17387">
        <w:trPr>
          <w:trHeight w:val="217"/>
        </w:trPr>
        <w:tc>
          <w:tcPr>
            <w:tcW w:w="1843" w:type="dxa"/>
          </w:tcPr>
          <w:p w:rsidR="00350C5B" w:rsidRDefault="00350C5B" w:rsidP="009731F3">
            <w:pPr>
              <w:spacing w:before="40" w:after="40"/>
              <w:ind w:left="57" w:right="57"/>
              <w:rPr>
                <w:rFonts w:eastAsia="Arial Unicode MS"/>
                <w:i/>
                <w:sz w:val="20"/>
              </w:rPr>
            </w:pPr>
            <w:r>
              <w:rPr>
                <w:rFonts w:eastAsia="Arial Unicode MS"/>
                <w:i/>
                <w:sz w:val="20"/>
              </w:rPr>
              <w:t>observationstidpunkt</w:t>
            </w:r>
          </w:p>
        </w:tc>
        <w:tc>
          <w:tcPr>
            <w:tcW w:w="2977" w:type="dxa"/>
          </w:tcPr>
          <w:p w:rsidR="00350C5B" w:rsidRDefault="00350C5B" w:rsidP="00350C5B">
            <w:pPr>
              <w:spacing w:before="40" w:after="40"/>
              <w:ind w:left="57" w:right="57"/>
              <w:rPr>
                <w:rFonts w:eastAsia="Arial Unicode MS"/>
                <w:sz w:val="20"/>
              </w:rPr>
            </w:pPr>
            <w:r>
              <w:rPr>
                <w:rFonts w:eastAsia="Arial Unicode MS"/>
                <w:sz w:val="20"/>
              </w:rPr>
              <w:t xml:space="preserve">Tidpunkt för observationen </w:t>
            </w:r>
          </w:p>
        </w:tc>
        <w:tc>
          <w:tcPr>
            <w:tcW w:w="992" w:type="dxa"/>
          </w:tcPr>
          <w:p w:rsidR="00350C5B" w:rsidRDefault="00350C5B" w:rsidP="009731F3">
            <w:pPr>
              <w:spacing w:before="40" w:after="40"/>
              <w:ind w:left="57" w:right="57"/>
              <w:jc w:val="center"/>
              <w:rPr>
                <w:rFonts w:eastAsia="Arial Unicode MS"/>
                <w:sz w:val="20"/>
              </w:rPr>
            </w:pPr>
            <w:r>
              <w:rPr>
                <w:rFonts w:eastAsia="Arial Unicode MS"/>
                <w:sz w:val="20"/>
              </w:rPr>
              <w:t>TP</w:t>
            </w:r>
          </w:p>
        </w:tc>
        <w:tc>
          <w:tcPr>
            <w:tcW w:w="709" w:type="dxa"/>
          </w:tcPr>
          <w:p w:rsidR="00350C5B" w:rsidRDefault="00350C5B" w:rsidP="009731F3">
            <w:pPr>
              <w:spacing w:before="40" w:after="40"/>
              <w:ind w:left="57" w:right="57"/>
              <w:jc w:val="center"/>
              <w:rPr>
                <w:rFonts w:eastAsia="Arial Unicode MS"/>
                <w:sz w:val="20"/>
              </w:rPr>
            </w:pPr>
            <w:r>
              <w:rPr>
                <w:rFonts w:eastAsia="Arial Unicode MS"/>
                <w:sz w:val="20"/>
              </w:rPr>
              <w:t>1</w:t>
            </w:r>
          </w:p>
        </w:tc>
        <w:tc>
          <w:tcPr>
            <w:tcW w:w="2410" w:type="dxa"/>
          </w:tcPr>
          <w:p w:rsidR="00350C5B" w:rsidRDefault="00350C5B" w:rsidP="00721317">
            <w:pPr>
              <w:spacing w:before="40" w:after="40"/>
              <w:ind w:right="57"/>
              <w:rPr>
                <w:rFonts w:eastAsia="Arial Unicode MS"/>
                <w:sz w:val="20"/>
              </w:rPr>
            </w:pPr>
          </w:p>
        </w:tc>
        <w:tc>
          <w:tcPr>
            <w:tcW w:w="1842" w:type="dxa"/>
          </w:tcPr>
          <w:p w:rsidR="00350C5B" w:rsidRDefault="00350C5B" w:rsidP="00350C5B">
            <w:pPr>
              <w:spacing w:before="40" w:after="40"/>
              <w:ind w:left="57" w:right="57"/>
              <w:rPr>
                <w:rFonts w:eastAsia="Arial Unicode MS"/>
                <w:sz w:val="20"/>
              </w:rPr>
            </w:pPr>
            <w:r>
              <w:rPr>
                <w:rFonts w:eastAsia="Arial Unicode MS"/>
                <w:sz w:val="20"/>
              </w:rPr>
              <w:t xml:space="preserve">Detta attribut är ett krav från </w:t>
            </w:r>
            <w:proofErr w:type="spellStart"/>
            <w:r>
              <w:rPr>
                <w:rFonts w:eastAsia="Arial Unicode MS"/>
                <w:sz w:val="20"/>
              </w:rPr>
              <w:t>referensmodellen</w:t>
            </w:r>
            <w:proofErr w:type="spellEnd"/>
            <w:r>
              <w:rPr>
                <w:rFonts w:eastAsia="Arial Unicode MS"/>
                <w:sz w:val="20"/>
              </w:rPr>
              <w:t xml:space="preserve"> i </w:t>
            </w:r>
            <w:proofErr w:type="spellStart"/>
            <w:r>
              <w:rPr>
                <w:rFonts w:eastAsia="Arial Unicode MS"/>
                <w:sz w:val="20"/>
              </w:rPr>
              <w:t>openEHR</w:t>
            </w:r>
            <w:proofErr w:type="spellEnd"/>
            <w:r>
              <w:rPr>
                <w:rFonts w:eastAsia="Arial Unicode MS"/>
                <w:sz w:val="20"/>
              </w:rPr>
              <w:t xml:space="preserve"> och inte </w:t>
            </w:r>
            <w:r>
              <w:rPr>
                <w:rFonts w:eastAsia="Arial Unicode MS"/>
                <w:sz w:val="20"/>
              </w:rPr>
              <w:lastRenderedPageBreak/>
              <w:t>något som kommer hanteras i Infektionsverktyget. I de fall observationstidpunkt saknas anges istället provtagningstidpunkt</w:t>
            </w:r>
          </w:p>
          <w:p w:rsidR="006D2E34" w:rsidRDefault="006D2E34" w:rsidP="00D626C5">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Pr="006D2E34">
              <w:rPr>
                <w:rFonts w:eastAsia="Arial Unicode MS"/>
                <w:sz w:val="20"/>
                <w:szCs w:val="24"/>
                <w:lang w:eastAsia="en-US"/>
              </w:rPr>
              <w:t>ÅÅÅÅMMDDTttmmss</w:t>
            </w:r>
            <w:proofErr w:type="spellEnd"/>
            <w:r>
              <w:rPr>
                <w:rFonts w:eastAsia="Arial Unicode MS"/>
                <w:sz w:val="20"/>
                <w:szCs w:val="24"/>
                <w:lang w:eastAsia="en-US"/>
              </w:rPr>
              <w:t xml:space="preserve"> där precisionen kan minskas från höger. </w:t>
            </w:r>
          </w:p>
          <w:p w:rsidR="00D626C5" w:rsidRDefault="006D2E34" w:rsidP="00D626C5">
            <w:pPr>
              <w:pStyle w:val="Normaltext"/>
              <w:spacing w:after="40"/>
              <w:ind w:left="57" w:right="57"/>
              <w:rPr>
                <w:rFonts w:eastAsia="Arial Unicode MS"/>
                <w:sz w:val="20"/>
                <w:szCs w:val="24"/>
                <w:lang w:eastAsia="en-US"/>
              </w:rPr>
            </w:pPr>
            <w:r>
              <w:rPr>
                <w:rFonts w:eastAsia="Arial Unicode MS"/>
                <w:sz w:val="20"/>
                <w:szCs w:val="24"/>
                <w:lang w:eastAsia="en-US"/>
              </w:rPr>
              <w:t>E</w:t>
            </w:r>
            <w:r w:rsidR="00D626C5">
              <w:rPr>
                <w:rFonts w:eastAsia="Arial Unicode MS"/>
                <w:sz w:val="20"/>
                <w:szCs w:val="24"/>
                <w:lang w:eastAsia="en-US"/>
              </w:rPr>
              <w:t>xempel:</w:t>
            </w:r>
          </w:p>
          <w:p w:rsidR="00D626C5" w:rsidRPr="00547F7A" w:rsidRDefault="00D626C5" w:rsidP="00D626C5">
            <w:pPr>
              <w:spacing w:before="40" w:after="40"/>
              <w:ind w:left="57" w:right="57"/>
              <w:rPr>
                <w:rFonts w:eastAsia="Arial Unicode MS"/>
                <w:sz w:val="20"/>
              </w:rPr>
            </w:pPr>
            <w:r>
              <w:rPr>
                <w:rFonts w:eastAsia="Arial Unicode MS"/>
                <w:sz w:val="20"/>
                <w:szCs w:val="24"/>
                <w:lang w:eastAsia="en-US"/>
              </w:rPr>
              <w:t>20100913T1052</w:t>
            </w:r>
          </w:p>
        </w:tc>
        <w:tc>
          <w:tcPr>
            <w:tcW w:w="993" w:type="dxa"/>
            <w:shd w:val="clear" w:color="auto" w:fill="auto"/>
          </w:tcPr>
          <w:p w:rsidR="00350C5B" w:rsidRPr="001D78C7" w:rsidRDefault="00350C5B" w:rsidP="009731F3">
            <w:pPr>
              <w:spacing w:before="40" w:after="40"/>
              <w:ind w:left="57" w:right="57"/>
              <w:rPr>
                <w:rFonts w:eastAsia="Arial Unicode MS"/>
                <w:sz w:val="20"/>
              </w:rPr>
            </w:pPr>
            <w:r>
              <w:rPr>
                <w:rFonts w:eastAsia="Arial Unicode MS"/>
                <w:sz w:val="20"/>
              </w:rPr>
              <w:lastRenderedPageBreak/>
              <w:t>observation/uppfattandetidpunkt</w:t>
            </w:r>
          </w:p>
        </w:tc>
        <w:tc>
          <w:tcPr>
            <w:tcW w:w="1134" w:type="dxa"/>
            <w:shd w:val="clear" w:color="auto" w:fill="auto"/>
          </w:tcPr>
          <w:p w:rsidR="00350C5B" w:rsidRDefault="00350C5B" w:rsidP="009731F3">
            <w:pPr>
              <w:rPr>
                <w:rFonts w:ascii="Arial" w:eastAsia="Arial Unicode MS" w:hAnsi="Arial"/>
                <w:sz w:val="20"/>
              </w:rPr>
            </w:pPr>
          </w:p>
        </w:tc>
        <w:tc>
          <w:tcPr>
            <w:tcW w:w="1275" w:type="dxa"/>
            <w:shd w:val="clear" w:color="auto" w:fill="auto"/>
          </w:tcPr>
          <w:p w:rsidR="00350C5B" w:rsidRDefault="00350C5B" w:rsidP="009731F3">
            <w:pPr>
              <w:rPr>
                <w:rFonts w:ascii="Arial" w:eastAsia="Arial Unicode MS" w:hAnsi="Arial"/>
                <w:sz w:val="20"/>
              </w:rPr>
            </w:pPr>
          </w:p>
        </w:tc>
      </w:tr>
      <w:tr w:rsidR="007F2144" w:rsidRPr="0078515E" w:rsidTr="00B17387">
        <w:trPr>
          <w:trHeight w:val="217"/>
        </w:trPr>
        <w:tc>
          <w:tcPr>
            <w:tcW w:w="5812" w:type="dxa"/>
            <w:gridSpan w:val="3"/>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lastRenderedPageBreak/>
              <w:t>Associationer</w:t>
            </w:r>
          </w:p>
        </w:tc>
        <w:tc>
          <w:tcPr>
            <w:tcW w:w="8363" w:type="dxa"/>
            <w:gridSpan w:val="6"/>
            <w:shd w:val="clear" w:color="auto" w:fill="D9D9D9" w:themeFill="background1" w:themeFillShade="D9"/>
          </w:tcPr>
          <w:p w:rsidR="007F2144" w:rsidRPr="0078515E" w:rsidRDefault="007F2144" w:rsidP="0078515E">
            <w:pPr>
              <w:pStyle w:val="Normal1"/>
              <w:spacing w:before="40" w:beforeAutospacing="0" w:after="40" w:afterAutospacing="0"/>
              <w:ind w:left="57" w:right="57"/>
              <w:rPr>
                <w:b/>
                <w:lang w:val="sv-SE"/>
              </w:rPr>
            </w:pPr>
            <w:r w:rsidRPr="0078515E">
              <w:rPr>
                <w:b/>
                <w:lang w:val="sv-SE"/>
              </w:rPr>
              <w:t>Beslutsregel</w:t>
            </w:r>
          </w:p>
        </w:tc>
      </w:tr>
      <w:tr w:rsidR="00E335D7" w:rsidTr="00B17387">
        <w:trPr>
          <w:trHeight w:val="217"/>
        </w:trPr>
        <w:tc>
          <w:tcPr>
            <w:tcW w:w="5812" w:type="dxa"/>
            <w:gridSpan w:val="3"/>
          </w:tcPr>
          <w:p w:rsidR="00E335D7" w:rsidRDefault="00E335D7" w:rsidP="00DB68BF">
            <w:pPr>
              <w:spacing w:before="40" w:after="40"/>
              <w:ind w:left="57" w:right="57"/>
              <w:rPr>
                <w:rFonts w:eastAsia="Arial Unicode MS"/>
                <w:color w:val="000000"/>
                <w:sz w:val="20"/>
              </w:rPr>
            </w:pPr>
            <w:r>
              <w:rPr>
                <w:rFonts w:eastAsia="Arial Unicode MS"/>
                <w:color w:val="000000"/>
                <w:sz w:val="20"/>
              </w:rPr>
              <w:t xml:space="preserve">Ett Mikrobiologiskt fynd </w:t>
            </w:r>
            <w:r w:rsidR="006826C5" w:rsidRPr="006826C5">
              <w:rPr>
                <w:rFonts w:eastAsia="Arial Unicode MS"/>
                <w:i/>
                <w:color w:val="000000"/>
                <w:sz w:val="20"/>
              </w:rPr>
              <w:t>redovisas i</w:t>
            </w:r>
            <w:r>
              <w:rPr>
                <w:rFonts w:eastAsia="Arial Unicode MS"/>
                <w:color w:val="000000"/>
                <w:sz w:val="20"/>
              </w:rPr>
              <w:t xml:space="preserve"> </w:t>
            </w:r>
            <w:r w:rsidR="00DB68BF">
              <w:rPr>
                <w:rFonts w:eastAsia="Arial Unicode MS"/>
                <w:color w:val="000000"/>
                <w:sz w:val="20"/>
              </w:rPr>
              <w:t xml:space="preserve">en </w:t>
            </w:r>
            <w:r>
              <w:rPr>
                <w:rFonts w:eastAsia="Arial Unicode MS"/>
                <w:color w:val="000000"/>
                <w:sz w:val="20"/>
              </w:rPr>
              <w:t>eller fler Laboratoriesvar</w:t>
            </w:r>
          </w:p>
        </w:tc>
        <w:tc>
          <w:tcPr>
            <w:tcW w:w="8363" w:type="dxa"/>
            <w:gridSpan w:val="6"/>
          </w:tcPr>
          <w:p w:rsidR="00E335D7" w:rsidRDefault="00E335D7" w:rsidP="009731F3">
            <w:pPr>
              <w:rPr>
                <w:rFonts w:ascii="Arial" w:eastAsia="Arial Unicode MS" w:hAnsi="Arial"/>
                <w:color w:val="000000"/>
                <w:sz w:val="20"/>
              </w:rPr>
            </w:pPr>
          </w:p>
        </w:tc>
      </w:tr>
    </w:tbl>
    <w:p w:rsidR="0023438D" w:rsidRDefault="00157335" w:rsidP="009A4917">
      <w:pPr>
        <w:pStyle w:val="Rubrik4"/>
        <w:spacing w:before="100" w:beforeAutospacing="1"/>
        <w:ind w:left="1304" w:hanging="1304"/>
        <w:rPr>
          <w:i/>
        </w:rPr>
      </w:pPr>
      <w:bookmarkStart w:id="61" w:name="_Toc323214212"/>
      <w:r w:rsidRPr="0019392A">
        <w:rPr>
          <w:i/>
        </w:rPr>
        <w:t>Ordination</w:t>
      </w:r>
      <w:bookmarkEnd w:id="61"/>
    </w:p>
    <w:p w:rsidR="00376C68" w:rsidRDefault="0023438D" w:rsidP="004B0E18">
      <w:r>
        <w:t xml:space="preserve">Klassen </w:t>
      </w:r>
      <w:r w:rsidR="00157335">
        <w:t>O</w:t>
      </w:r>
      <w:r>
        <w:t>rdination håller</w:t>
      </w:r>
      <w:r w:rsidR="00826028">
        <w:t xml:space="preserve"> tillsammans med klassen Ordinationsmoment</w:t>
      </w:r>
      <w:r>
        <w:t xml:space="preserve"> information om en </w:t>
      </w:r>
      <w:r w:rsidR="00420950">
        <w:t>o</w:t>
      </w:r>
      <w:r>
        <w:t xml:space="preserve">rdination som </w:t>
      </w:r>
      <w:r w:rsidR="00322944">
        <w:t xml:space="preserve">är relevant att </w:t>
      </w:r>
      <w:r w:rsidR="006E1EE2">
        <w:t>registrera</w:t>
      </w:r>
      <w:r w:rsidR="00322944">
        <w:t xml:space="preserve"> i Infektionsverktyget</w:t>
      </w:r>
      <w:r>
        <w:t>. Klassen</w:t>
      </w:r>
      <w:r w:rsidR="00420950">
        <w:t xml:space="preserve"> motsvarar klassen Aktivitet </w:t>
      </w:r>
      <w:r w:rsidR="00AA7D00">
        <w:t>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157335" w:rsidRPr="0078515E" w:rsidTr="00B17387">
        <w:trPr>
          <w:cantSplit/>
          <w:trHeight w:val="376"/>
        </w:trPr>
        <w:tc>
          <w:tcPr>
            <w:tcW w:w="1843"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157335" w:rsidTr="00B17387">
        <w:trPr>
          <w:cantSplit/>
          <w:trHeight w:val="375"/>
        </w:trPr>
        <w:tc>
          <w:tcPr>
            <w:tcW w:w="1843" w:type="dxa"/>
            <w:vMerge/>
            <w:shd w:val="pct25" w:color="auto" w:fill="auto"/>
          </w:tcPr>
          <w:p w:rsidR="00157335" w:rsidRPr="00D966F4" w:rsidRDefault="00157335" w:rsidP="00911933">
            <w:pPr>
              <w:rPr>
                <w:b/>
              </w:rPr>
            </w:pPr>
          </w:p>
        </w:tc>
        <w:tc>
          <w:tcPr>
            <w:tcW w:w="2977" w:type="dxa"/>
            <w:vMerge/>
            <w:shd w:val="pct25" w:color="auto" w:fill="auto"/>
          </w:tcPr>
          <w:p w:rsidR="00157335" w:rsidRPr="00D966F4" w:rsidRDefault="00157335" w:rsidP="00911933">
            <w:pPr>
              <w:rPr>
                <w:b/>
              </w:rPr>
            </w:pPr>
          </w:p>
        </w:tc>
        <w:tc>
          <w:tcPr>
            <w:tcW w:w="992" w:type="dxa"/>
            <w:vMerge/>
            <w:shd w:val="pct25" w:color="auto" w:fill="auto"/>
          </w:tcPr>
          <w:p w:rsidR="00157335" w:rsidRPr="00D966F4" w:rsidRDefault="00157335" w:rsidP="00911933">
            <w:pPr>
              <w:rPr>
                <w:b/>
              </w:rPr>
            </w:pPr>
          </w:p>
        </w:tc>
        <w:tc>
          <w:tcPr>
            <w:tcW w:w="709" w:type="dxa"/>
            <w:vMerge/>
            <w:shd w:val="pct25" w:color="auto" w:fill="auto"/>
          </w:tcPr>
          <w:p w:rsidR="00157335" w:rsidRPr="00D966F4" w:rsidRDefault="00157335" w:rsidP="00911933">
            <w:pPr>
              <w:rPr>
                <w:b/>
              </w:rPr>
            </w:pPr>
          </w:p>
        </w:tc>
        <w:tc>
          <w:tcPr>
            <w:tcW w:w="2410" w:type="dxa"/>
            <w:vMerge/>
            <w:shd w:val="pct25" w:color="auto" w:fill="auto"/>
          </w:tcPr>
          <w:p w:rsidR="00157335" w:rsidRPr="00D966F4" w:rsidRDefault="00157335" w:rsidP="00911933">
            <w:pPr>
              <w:rPr>
                <w:b/>
              </w:rPr>
            </w:pPr>
          </w:p>
        </w:tc>
        <w:tc>
          <w:tcPr>
            <w:tcW w:w="1842" w:type="dxa"/>
            <w:vMerge/>
            <w:shd w:val="pct25" w:color="auto" w:fill="auto"/>
          </w:tcPr>
          <w:p w:rsidR="00157335" w:rsidRPr="00D966F4" w:rsidRDefault="00157335" w:rsidP="00911933">
            <w:pPr>
              <w:rPr>
                <w:b/>
              </w:rPr>
            </w:pPr>
          </w:p>
        </w:tc>
        <w:tc>
          <w:tcPr>
            <w:tcW w:w="993" w:type="dxa"/>
            <w:tcBorders>
              <w:bottom w:val="single" w:sz="4" w:space="0" w:color="auto"/>
            </w:tcBorders>
            <w:shd w:val="clear" w:color="auto" w:fill="D9D9D9" w:themeFill="background1" w:themeFillShade="D9"/>
          </w:tcPr>
          <w:p w:rsidR="00157335" w:rsidRPr="00B17387" w:rsidRDefault="00157335" w:rsidP="00B17387">
            <w:pPr>
              <w:pStyle w:val="Normal1"/>
              <w:spacing w:before="40" w:beforeAutospacing="0" w:after="40" w:afterAutospacing="0"/>
              <w:ind w:left="57" w:right="57"/>
              <w:rPr>
                <w:b/>
                <w:lang w:val="sv-SE"/>
              </w:rPr>
            </w:pPr>
            <w:r w:rsidRPr="00B17387">
              <w:rPr>
                <w:b/>
                <w:lang w:val="sv-SE"/>
              </w:rPr>
              <w:t>Attribut i V-TIM</w:t>
            </w:r>
          </w:p>
        </w:tc>
        <w:tc>
          <w:tcPr>
            <w:tcW w:w="1134" w:type="dxa"/>
            <w:tcBorders>
              <w:bottom w:val="single" w:sz="4" w:space="0" w:color="auto"/>
            </w:tcBorders>
            <w:shd w:val="clear" w:color="auto" w:fill="D9D9D9" w:themeFill="background1" w:themeFillShade="D9"/>
          </w:tcPr>
          <w:p w:rsidR="00157335" w:rsidRPr="00B17387" w:rsidRDefault="00157335" w:rsidP="00B17387">
            <w:pPr>
              <w:pStyle w:val="Normal1"/>
              <w:spacing w:before="40" w:beforeAutospacing="0" w:after="40" w:afterAutospacing="0"/>
              <w:ind w:left="57" w:right="57"/>
              <w:rPr>
                <w:b/>
                <w:lang w:val="sv-SE"/>
              </w:rPr>
            </w:pPr>
            <w:r w:rsidRPr="00B17387">
              <w:rPr>
                <w:b/>
                <w:lang w:val="sv-SE"/>
              </w:rPr>
              <w:t>Template</w:t>
            </w:r>
          </w:p>
        </w:tc>
        <w:tc>
          <w:tcPr>
            <w:tcW w:w="1275" w:type="dxa"/>
            <w:tcBorders>
              <w:bottom w:val="single" w:sz="4" w:space="0" w:color="auto"/>
            </w:tcBorders>
            <w:shd w:val="clear" w:color="auto" w:fill="D9D9D9" w:themeFill="background1" w:themeFillShade="D9"/>
          </w:tcPr>
          <w:p w:rsidR="00157335" w:rsidRPr="00B17387" w:rsidRDefault="00157335" w:rsidP="00B17387">
            <w:pPr>
              <w:pStyle w:val="Normal1"/>
              <w:spacing w:before="40" w:beforeAutospacing="0" w:after="40" w:afterAutospacing="0"/>
              <w:ind w:left="57" w:right="57"/>
              <w:rPr>
                <w:b/>
                <w:lang w:val="sv-SE"/>
              </w:rPr>
            </w:pPr>
            <w:proofErr w:type="gramStart"/>
            <w:r w:rsidRPr="00B17387">
              <w:rPr>
                <w:b/>
                <w:lang w:val="sv-SE"/>
              </w:rPr>
              <w:t>Nyttjade</w:t>
            </w:r>
            <w:proofErr w:type="gramEnd"/>
            <w:r w:rsidRPr="00B17387">
              <w:rPr>
                <w:b/>
                <w:lang w:val="sv-SE"/>
              </w:rPr>
              <w:t xml:space="preserve"> Arketyper</w:t>
            </w:r>
          </w:p>
        </w:tc>
      </w:tr>
      <w:tr w:rsidR="00157335" w:rsidTr="00B17387">
        <w:trPr>
          <w:trHeight w:val="217"/>
        </w:trPr>
        <w:tc>
          <w:tcPr>
            <w:tcW w:w="1843" w:type="dxa"/>
          </w:tcPr>
          <w:p w:rsidR="00157335" w:rsidRDefault="00157335" w:rsidP="00911933">
            <w:pPr>
              <w:spacing w:before="40" w:after="40"/>
              <w:ind w:left="57" w:right="57"/>
              <w:rPr>
                <w:rFonts w:eastAsia="Arial Unicode MS"/>
                <w:i/>
                <w:sz w:val="20"/>
              </w:rPr>
            </w:pPr>
            <w:r>
              <w:rPr>
                <w:rFonts w:eastAsia="Arial Unicode MS"/>
                <w:i/>
                <w:sz w:val="20"/>
              </w:rPr>
              <w:t>ordinations-id</w:t>
            </w:r>
          </w:p>
        </w:tc>
        <w:tc>
          <w:tcPr>
            <w:tcW w:w="2977" w:type="dxa"/>
          </w:tcPr>
          <w:p w:rsidR="00911933" w:rsidRDefault="00157335">
            <w:pPr>
              <w:spacing w:before="40" w:after="40"/>
              <w:ind w:left="57" w:right="57"/>
              <w:rPr>
                <w:rFonts w:eastAsia="Arial Unicode MS"/>
              </w:rPr>
            </w:pPr>
            <w:r>
              <w:rPr>
                <w:rFonts w:eastAsia="Arial Unicode MS"/>
                <w:sz w:val="20"/>
              </w:rPr>
              <w:t>Unik identifierare för ordinationen</w:t>
            </w:r>
          </w:p>
        </w:tc>
        <w:tc>
          <w:tcPr>
            <w:tcW w:w="992" w:type="dxa"/>
          </w:tcPr>
          <w:p w:rsidR="00157335" w:rsidRDefault="00157335" w:rsidP="00911933">
            <w:pPr>
              <w:spacing w:before="40" w:after="40"/>
              <w:ind w:left="57" w:right="57"/>
              <w:jc w:val="center"/>
              <w:rPr>
                <w:rFonts w:eastAsia="Arial Unicode MS"/>
                <w:sz w:val="20"/>
              </w:rPr>
            </w:pPr>
            <w:r w:rsidRPr="0019183A">
              <w:rPr>
                <w:rFonts w:eastAsia="Arial Unicode MS"/>
                <w:sz w:val="20"/>
              </w:rPr>
              <w:t>II</w:t>
            </w:r>
          </w:p>
        </w:tc>
        <w:tc>
          <w:tcPr>
            <w:tcW w:w="709" w:type="dxa"/>
          </w:tcPr>
          <w:p w:rsidR="00911933" w:rsidRDefault="006035F7">
            <w:pPr>
              <w:spacing w:before="40" w:after="40"/>
              <w:ind w:left="57" w:right="57"/>
              <w:jc w:val="center"/>
              <w:rPr>
                <w:rFonts w:eastAsia="Arial Unicode MS"/>
                <w:sz w:val="20"/>
              </w:rPr>
            </w:pPr>
            <w:r w:rsidRPr="006035F7">
              <w:rPr>
                <w:rFonts w:eastAsia="Arial Unicode MS"/>
                <w:sz w:val="20"/>
              </w:rPr>
              <w:t>1</w:t>
            </w:r>
          </w:p>
        </w:tc>
        <w:tc>
          <w:tcPr>
            <w:tcW w:w="2410" w:type="dxa"/>
          </w:tcPr>
          <w:p w:rsidR="00157335" w:rsidRPr="00AC0CC7" w:rsidRDefault="00157335" w:rsidP="00911933">
            <w:pPr>
              <w:pStyle w:val="Normaltext"/>
              <w:spacing w:after="40"/>
              <w:ind w:left="57" w:right="57"/>
              <w:rPr>
                <w:rFonts w:eastAsia="Arial Unicode MS"/>
                <w:sz w:val="20"/>
                <w:szCs w:val="24"/>
                <w:lang w:eastAsia="en-US"/>
              </w:rPr>
            </w:pPr>
          </w:p>
        </w:tc>
        <w:tc>
          <w:tcPr>
            <w:tcW w:w="1842" w:type="dxa"/>
          </w:tcPr>
          <w:p w:rsidR="00157335" w:rsidRPr="00AC0CC7" w:rsidRDefault="00157335" w:rsidP="00911933">
            <w:pPr>
              <w:pStyle w:val="Normaltext"/>
              <w:spacing w:after="40"/>
              <w:ind w:left="57" w:right="57"/>
              <w:rPr>
                <w:rFonts w:eastAsia="Arial Unicode MS"/>
                <w:sz w:val="20"/>
                <w:szCs w:val="24"/>
                <w:lang w:eastAsia="en-US"/>
              </w:rPr>
            </w:pPr>
          </w:p>
        </w:tc>
        <w:tc>
          <w:tcPr>
            <w:tcW w:w="993" w:type="dxa"/>
            <w:shd w:val="clear" w:color="auto" w:fill="auto"/>
          </w:tcPr>
          <w:p w:rsidR="00157335" w:rsidRPr="00AC0CC7" w:rsidRDefault="00157335" w:rsidP="00911933">
            <w:pPr>
              <w:pStyle w:val="Normaltext"/>
              <w:spacing w:after="40"/>
              <w:ind w:left="57" w:right="57"/>
              <w:rPr>
                <w:rFonts w:eastAsia="Arial Unicode MS"/>
                <w:sz w:val="20"/>
                <w:szCs w:val="24"/>
                <w:lang w:eastAsia="en-US"/>
              </w:rPr>
            </w:pPr>
            <w:r>
              <w:rPr>
                <w:rFonts w:eastAsia="Arial Unicode MS"/>
                <w:sz w:val="20"/>
              </w:rPr>
              <w:t>aktivitets-id</w:t>
            </w:r>
          </w:p>
        </w:tc>
        <w:tc>
          <w:tcPr>
            <w:tcW w:w="1134" w:type="dxa"/>
            <w:shd w:val="clear" w:color="auto" w:fill="auto"/>
          </w:tcPr>
          <w:p w:rsidR="00157335" w:rsidRPr="00AC0CC7" w:rsidRDefault="00157335" w:rsidP="00911933">
            <w:pPr>
              <w:spacing w:before="40" w:after="40"/>
              <w:ind w:left="57" w:right="57"/>
              <w:rPr>
                <w:rFonts w:eastAsia="Arial Unicode MS"/>
                <w:sz w:val="20"/>
              </w:rPr>
            </w:pPr>
          </w:p>
        </w:tc>
        <w:tc>
          <w:tcPr>
            <w:tcW w:w="1275" w:type="dxa"/>
            <w:shd w:val="clear" w:color="auto" w:fill="auto"/>
          </w:tcPr>
          <w:p w:rsidR="00157335" w:rsidRDefault="00157335" w:rsidP="00911933">
            <w:pPr>
              <w:rPr>
                <w:rFonts w:ascii="Arial" w:eastAsia="Arial Unicode MS" w:hAnsi="Arial"/>
                <w:sz w:val="20"/>
              </w:rPr>
            </w:pPr>
          </w:p>
        </w:tc>
      </w:tr>
      <w:tr w:rsidR="00157335" w:rsidRPr="0078515E" w:rsidTr="0078515E">
        <w:trPr>
          <w:trHeight w:val="217"/>
        </w:trPr>
        <w:tc>
          <w:tcPr>
            <w:tcW w:w="5812" w:type="dxa"/>
            <w:gridSpan w:val="3"/>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157335" w:rsidRPr="0078515E" w:rsidRDefault="00157335" w:rsidP="0078515E">
            <w:pPr>
              <w:pStyle w:val="Normal1"/>
              <w:spacing w:before="40" w:beforeAutospacing="0" w:after="40" w:afterAutospacing="0"/>
              <w:ind w:left="57" w:right="57"/>
              <w:rPr>
                <w:b/>
                <w:lang w:val="sv-SE"/>
              </w:rPr>
            </w:pPr>
            <w:r w:rsidRPr="0078515E">
              <w:rPr>
                <w:b/>
                <w:lang w:val="sv-SE"/>
              </w:rPr>
              <w:t>Beslutsregel</w:t>
            </w:r>
          </w:p>
        </w:tc>
      </w:tr>
      <w:tr w:rsidR="00887CE8" w:rsidTr="0078515E">
        <w:trPr>
          <w:trHeight w:val="217"/>
        </w:trPr>
        <w:tc>
          <w:tcPr>
            <w:tcW w:w="5812" w:type="dxa"/>
            <w:gridSpan w:val="3"/>
          </w:tcPr>
          <w:p w:rsidR="00887CE8" w:rsidRPr="00887CE8" w:rsidRDefault="00887CE8" w:rsidP="00322944">
            <w:pPr>
              <w:spacing w:before="40" w:after="40"/>
              <w:ind w:left="57" w:right="57"/>
              <w:rPr>
                <w:rFonts w:eastAsia="Arial Unicode MS"/>
                <w:color w:val="000000"/>
                <w:sz w:val="20"/>
              </w:rPr>
            </w:pPr>
            <w:r>
              <w:rPr>
                <w:rFonts w:eastAsia="Arial Unicode MS"/>
                <w:color w:val="000000"/>
                <w:sz w:val="20"/>
              </w:rPr>
              <w:t xml:space="preserve">En Ordination </w:t>
            </w:r>
            <w:r>
              <w:rPr>
                <w:rFonts w:eastAsia="Arial Unicode MS"/>
                <w:i/>
                <w:color w:val="000000"/>
                <w:sz w:val="20"/>
              </w:rPr>
              <w:t xml:space="preserve">består av </w:t>
            </w:r>
            <w:r>
              <w:rPr>
                <w:rFonts w:eastAsia="Arial Unicode MS"/>
                <w:color w:val="000000"/>
                <w:sz w:val="20"/>
              </w:rPr>
              <w:t xml:space="preserve">en </w:t>
            </w:r>
            <w:r w:rsidR="00322944">
              <w:rPr>
                <w:rFonts w:eastAsia="Arial Unicode MS"/>
                <w:color w:val="000000"/>
                <w:sz w:val="20"/>
              </w:rPr>
              <w:t>och endast en</w:t>
            </w:r>
            <w:r>
              <w:rPr>
                <w:rFonts w:eastAsia="Arial Unicode MS"/>
                <w:color w:val="000000"/>
                <w:sz w:val="20"/>
              </w:rPr>
              <w:t xml:space="preserve"> Ordinationsmoment</w:t>
            </w:r>
          </w:p>
        </w:tc>
        <w:tc>
          <w:tcPr>
            <w:tcW w:w="8363" w:type="dxa"/>
            <w:gridSpan w:val="6"/>
          </w:tcPr>
          <w:p w:rsidR="00887CE8" w:rsidRPr="00E51A8F" w:rsidRDefault="00887CE8" w:rsidP="00911933">
            <w:pPr>
              <w:rPr>
                <w:rFonts w:eastAsia="Arial Unicode MS"/>
                <w:sz w:val="20"/>
                <w:szCs w:val="24"/>
                <w:lang w:eastAsia="en-US"/>
              </w:rPr>
            </w:pPr>
          </w:p>
        </w:tc>
      </w:tr>
    </w:tbl>
    <w:p w:rsidR="00420950" w:rsidRDefault="00420950" w:rsidP="00420950">
      <w:pPr>
        <w:pStyle w:val="Rubrik4"/>
        <w:spacing w:before="100" w:beforeAutospacing="1"/>
        <w:ind w:left="1304" w:hanging="1304"/>
        <w:rPr>
          <w:i/>
        </w:rPr>
      </w:pPr>
      <w:bookmarkStart w:id="62" w:name="_Toc323214213"/>
      <w:r w:rsidRPr="0019392A">
        <w:rPr>
          <w:i/>
        </w:rPr>
        <w:lastRenderedPageBreak/>
        <w:t>Ordinationsmoment</w:t>
      </w:r>
      <w:bookmarkEnd w:id="62"/>
    </w:p>
    <w:p w:rsidR="00420950" w:rsidRDefault="00420950" w:rsidP="00420950">
      <w:r>
        <w:t>Klassen Ordinationsmoment håller</w:t>
      </w:r>
      <w:r w:rsidR="00826028">
        <w:t xml:space="preserve"> tillsammans med klassen Ordination</w:t>
      </w:r>
      <w:r>
        <w:t xml:space="preserve"> information om </w:t>
      </w:r>
      <w:r w:rsidR="00322944">
        <w:t xml:space="preserve">en ordination som är relevant att </w:t>
      </w:r>
      <w:r w:rsidR="006E1EE2">
        <w:t>registrera</w:t>
      </w:r>
      <w:r w:rsidR="00322944">
        <w:t xml:space="preserve"> i Infektionsverktyget. </w:t>
      </w:r>
      <w:r>
        <w:t>Klassen motsvarar klassen Aktivitetsmoment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420950" w:rsidRPr="0078515E" w:rsidTr="00B17387">
        <w:trPr>
          <w:cantSplit/>
          <w:trHeight w:val="376"/>
        </w:trPr>
        <w:tc>
          <w:tcPr>
            <w:tcW w:w="1843"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420950" w:rsidTr="00B17387">
        <w:trPr>
          <w:cantSplit/>
          <w:trHeight w:val="375"/>
        </w:trPr>
        <w:tc>
          <w:tcPr>
            <w:tcW w:w="1843" w:type="dxa"/>
            <w:vMerge/>
            <w:shd w:val="pct25" w:color="auto" w:fill="auto"/>
          </w:tcPr>
          <w:p w:rsidR="00420950" w:rsidRPr="00D966F4" w:rsidRDefault="00420950" w:rsidP="00D03CA8">
            <w:pPr>
              <w:rPr>
                <w:b/>
              </w:rPr>
            </w:pPr>
          </w:p>
        </w:tc>
        <w:tc>
          <w:tcPr>
            <w:tcW w:w="2977" w:type="dxa"/>
            <w:vMerge/>
            <w:shd w:val="pct25" w:color="auto" w:fill="auto"/>
          </w:tcPr>
          <w:p w:rsidR="00420950" w:rsidRPr="00D966F4" w:rsidRDefault="00420950" w:rsidP="00D03CA8">
            <w:pPr>
              <w:rPr>
                <w:b/>
              </w:rPr>
            </w:pPr>
          </w:p>
        </w:tc>
        <w:tc>
          <w:tcPr>
            <w:tcW w:w="992" w:type="dxa"/>
            <w:vMerge/>
            <w:shd w:val="pct25" w:color="auto" w:fill="auto"/>
          </w:tcPr>
          <w:p w:rsidR="00420950" w:rsidRPr="00D966F4" w:rsidRDefault="00420950" w:rsidP="00D03CA8">
            <w:pPr>
              <w:rPr>
                <w:b/>
              </w:rPr>
            </w:pPr>
          </w:p>
        </w:tc>
        <w:tc>
          <w:tcPr>
            <w:tcW w:w="709" w:type="dxa"/>
            <w:vMerge/>
            <w:shd w:val="pct25" w:color="auto" w:fill="auto"/>
          </w:tcPr>
          <w:p w:rsidR="00420950" w:rsidRPr="00D966F4" w:rsidRDefault="00420950" w:rsidP="00D03CA8">
            <w:pPr>
              <w:rPr>
                <w:b/>
              </w:rPr>
            </w:pPr>
          </w:p>
        </w:tc>
        <w:tc>
          <w:tcPr>
            <w:tcW w:w="2410" w:type="dxa"/>
            <w:vMerge/>
            <w:shd w:val="pct25" w:color="auto" w:fill="auto"/>
          </w:tcPr>
          <w:p w:rsidR="00420950" w:rsidRPr="00D966F4" w:rsidRDefault="00420950" w:rsidP="00D03CA8">
            <w:pPr>
              <w:rPr>
                <w:b/>
              </w:rPr>
            </w:pPr>
          </w:p>
        </w:tc>
        <w:tc>
          <w:tcPr>
            <w:tcW w:w="1842" w:type="dxa"/>
            <w:vMerge/>
            <w:shd w:val="pct25" w:color="auto" w:fill="auto"/>
          </w:tcPr>
          <w:p w:rsidR="00420950" w:rsidRPr="00D966F4" w:rsidRDefault="00420950" w:rsidP="00D03CA8">
            <w:pPr>
              <w:rPr>
                <w:b/>
              </w:rPr>
            </w:pPr>
          </w:p>
        </w:tc>
        <w:tc>
          <w:tcPr>
            <w:tcW w:w="993" w:type="dxa"/>
            <w:tcBorders>
              <w:bottom w:val="single" w:sz="4" w:space="0" w:color="auto"/>
            </w:tcBorders>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Attribut i V-TIM</w:t>
            </w:r>
          </w:p>
        </w:tc>
        <w:tc>
          <w:tcPr>
            <w:tcW w:w="1134" w:type="dxa"/>
            <w:tcBorders>
              <w:bottom w:val="single" w:sz="4" w:space="0" w:color="auto"/>
            </w:tcBorders>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Template</w:t>
            </w:r>
          </w:p>
        </w:tc>
        <w:tc>
          <w:tcPr>
            <w:tcW w:w="1275" w:type="dxa"/>
            <w:tcBorders>
              <w:bottom w:val="single" w:sz="4" w:space="0" w:color="auto"/>
            </w:tcBorders>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proofErr w:type="gramStart"/>
            <w:r w:rsidRPr="0078515E">
              <w:rPr>
                <w:b/>
                <w:lang w:val="sv-SE"/>
              </w:rPr>
              <w:t>Nyttjade</w:t>
            </w:r>
            <w:proofErr w:type="gramEnd"/>
            <w:r w:rsidRPr="0078515E">
              <w:rPr>
                <w:b/>
                <w:lang w:val="sv-SE"/>
              </w:rPr>
              <w:t xml:space="preserve"> Arketyper</w:t>
            </w:r>
          </w:p>
        </w:tc>
      </w:tr>
      <w:tr w:rsidR="00420950" w:rsidTr="00B17387">
        <w:trPr>
          <w:trHeight w:val="217"/>
        </w:trPr>
        <w:tc>
          <w:tcPr>
            <w:tcW w:w="1843" w:type="dxa"/>
          </w:tcPr>
          <w:p w:rsidR="00420950" w:rsidRDefault="00420950" w:rsidP="00D03CA8">
            <w:pPr>
              <w:spacing w:before="40" w:after="40"/>
              <w:ind w:left="57" w:right="57"/>
              <w:rPr>
                <w:rFonts w:eastAsia="Arial Unicode MS"/>
                <w:i/>
                <w:sz w:val="20"/>
              </w:rPr>
            </w:pPr>
            <w:r>
              <w:rPr>
                <w:rFonts w:eastAsia="Arial Unicode MS"/>
                <w:i/>
                <w:sz w:val="20"/>
              </w:rPr>
              <w:t>ordinationstidpunkt</w:t>
            </w:r>
          </w:p>
        </w:tc>
        <w:tc>
          <w:tcPr>
            <w:tcW w:w="2977" w:type="dxa"/>
          </w:tcPr>
          <w:p w:rsidR="00420950" w:rsidRDefault="00420950" w:rsidP="00D03CA8">
            <w:pPr>
              <w:pStyle w:val="Normal1"/>
              <w:spacing w:before="40" w:beforeAutospacing="0" w:after="40" w:afterAutospacing="0"/>
              <w:ind w:left="57" w:right="57"/>
              <w:rPr>
                <w:rFonts w:eastAsia="Arial Unicode MS"/>
              </w:rPr>
            </w:pPr>
            <w:r>
              <w:rPr>
                <w:rFonts w:eastAsia="Arial Unicode MS"/>
                <w:sz w:val="20"/>
                <w:lang w:val="sv-SE"/>
              </w:rPr>
              <w:t>Tidpunkt för ordinationen</w:t>
            </w:r>
          </w:p>
        </w:tc>
        <w:tc>
          <w:tcPr>
            <w:tcW w:w="992" w:type="dxa"/>
          </w:tcPr>
          <w:p w:rsidR="00420950" w:rsidRPr="0019183A" w:rsidRDefault="00420950" w:rsidP="00D03CA8">
            <w:pPr>
              <w:spacing w:before="40" w:after="40"/>
              <w:ind w:left="57" w:right="57"/>
              <w:jc w:val="center"/>
              <w:rPr>
                <w:rFonts w:eastAsia="Arial Unicode MS"/>
                <w:sz w:val="20"/>
              </w:rPr>
            </w:pPr>
            <w:r>
              <w:rPr>
                <w:rFonts w:eastAsia="Arial Unicode MS"/>
                <w:sz w:val="20"/>
              </w:rPr>
              <w:t>TP</w:t>
            </w:r>
          </w:p>
        </w:tc>
        <w:tc>
          <w:tcPr>
            <w:tcW w:w="709" w:type="dxa"/>
          </w:tcPr>
          <w:p w:rsidR="00420950" w:rsidRDefault="00420950" w:rsidP="00D03CA8">
            <w:pPr>
              <w:spacing w:before="40" w:after="40"/>
              <w:ind w:left="57" w:right="57"/>
              <w:jc w:val="center"/>
              <w:rPr>
                <w:rFonts w:eastAsia="Arial Unicode MS"/>
                <w:sz w:val="20"/>
              </w:rPr>
            </w:pPr>
            <w:r>
              <w:rPr>
                <w:rFonts w:eastAsia="Arial Unicode MS"/>
                <w:sz w:val="20"/>
              </w:rPr>
              <w:t>1</w:t>
            </w:r>
          </w:p>
        </w:tc>
        <w:tc>
          <w:tcPr>
            <w:tcW w:w="2410" w:type="dxa"/>
          </w:tcPr>
          <w:p w:rsidR="00420950" w:rsidRPr="0019183A" w:rsidRDefault="00420950" w:rsidP="00D03CA8">
            <w:pPr>
              <w:pStyle w:val="Normaltext"/>
              <w:spacing w:after="40"/>
              <w:ind w:left="57" w:right="57"/>
              <w:rPr>
                <w:rFonts w:eastAsia="Arial Unicode MS"/>
                <w:sz w:val="20"/>
              </w:rPr>
            </w:pPr>
          </w:p>
        </w:tc>
        <w:tc>
          <w:tcPr>
            <w:tcW w:w="1842" w:type="dxa"/>
          </w:tcPr>
          <w:p w:rsidR="00B15B5B" w:rsidRDefault="00B15B5B" w:rsidP="00D626C5">
            <w:pPr>
              <w:pStyle w:val="Normaltext"/>
              <w:spacing w:after="40"/>
              <w:ind w:left="57" w:right="57"/>
              <w:rPr>
                <w:rFonts w:eastAsia="Arial Unicode MS"/>
                <w:sz w:val="20"/>
                <w:szCs w:val="24"/>
                <w:lang w:eastAsia="en-US"/>
              </w:rPr>
            </w:pPr>
            <w:r>
              <w:rPr>
                <w:rFonts w:eastAsia="Arial Unicode MS"/>
                <w:sz w:val="20"/>
                <w:szCs w:val="24"/>
                <w:lang w:eastAsia="en-US"/>
              </w:rPr>
              <w:t xml:space="preserve">När en infektion registreras som ordinationsorsak ska tidpunkten för ordinationen anges. </w:t>
            </w:r>
          </w:p>
          <w:p w:rsidR="00B15B5B" w:rsidRDefault="00B15B5B" w:rsidP="00D626C5">
            <w:pPr>
              <w:pStyle w:val="Normaltext"/>
              <w:spacing w:after="40"/>
              <w:ind w:left="57" w:right="57"/>
              <w:rPr>
                <w:rFonts w:eastAsia="Arial Unicode MS"/>
                <w:sz w:val="20"/>
                <w:szCs w:val="24"/>
                <w:lang w:eastAsia="en-US"/>
              </w:rPr>
            </w:pPr>
          </w:p>
          <w:p w:rsidR="006D2E34" w:rsidRDefault="006D2E34" w:rsidP="00D626C5">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Pr="006D2E34">
              <w:rPr>
                <w:rFonts w:eastAsia="Arial Unicode MS"/>
                <w:sz w:val="20"/>
                <w:szCs w:val="24"/>
                <w:lang w:eastAsia="en-US"/>
              </w:rPr>
              <w:t>ÅÅÅÅMMDDTttmmss</w:t>
            </w:r>
            <w:proofErr w:type="spellEnd"/>
            <w:r>
              <w:rPr>
                <w:rFonts w:eastAsia="Arial Unicode MS"/>
                <w:sz w:val="20"/>
                <w:szCs w:val="24"/>
                <w:lang w:eastAsia="en-US"/>
              </w:rPr>
              <w:t xml:space="preserve"> där precisionen kan minskas från höger. Dock måste ett komplett datum anges om tidpunkt saknas (ÅÅÅÅMMDD).</w:t>
            </w:r>
          </w:p>
          <w:p w:rsidR="00D626C5" w:rsidRDefault="00D626C5" w:rsidP="00D626C5">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3751E0" w:rsidRPr="00AC0CC7" w:rsidRDefault="00D626C5" w:rsidP="006D2E34">
            <w:pPr>
              <w:pStyle w:val="Normaltext"/>
              <w:spacing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420950" w:rsidRPr="00AC0CC7" w:rsidRDefault="00420950" w:rsidP="00D03CA8">
            <w:pPr>
              <w:pStyle w:val="Normaltext"/>
              <w:spacing w:after="40"/>
              <w:ind w:left="57" w:right="57"/>
              <w:rPr>
                <w:rFonts w:eastAsia="Arial Unicode MS"/>
                <w:sz w:val="20"/>
                <w:szCs w:val="24"/>
                <w:lang w:eastAsia="en-US"/>
              </w:rPr>
            </w:pPr>
            <w:r>
              <w:rPr>
                <w:rFonts w:eastAsia="Arial Unicode MS"/>
                <w:sz w:val="20"/>
              </w:rPr>
              <w:t>aktivitetsmomenttid</w:t>
            </w:r>
          </w:p>
        </w:tc>
        <w:tc>
          <w:tcPr>
            <w:tcW w:w="1134" w:type="dxa"/>
            <w:shd w:val="clear" w:color="auto" w:fill="auto"/>
          </w:tcPr>
          <w:p w:rsidR="00420950" w:rsidRPr="00AC0CC7" w:rsidRDefault="00420950" w:rsidP="00D03CA8">
            <w:pPr>
              <w:spacing w:before="40" w:after="40"/>
              <w:ind w:left="57" w:right="57"/>
              <w:rPr>
                <w:rFonts w:eastAsia="Arial Unicode MS"/>
                <w:sz w:val="20"/>
              </w:rPr>
            </w:pPr>
          </w:p>
        </w:tc>
        <w:tc>
          <w:tcPr>
            <w:tcW w:w="1275" w:type="dxa"/>
            <w:shd w:val="clear" w:color="auto" w:fill="auto"/>
          </w:tcPr>
          <w:p w:rsidR="00420950" w:rsidRDefault="00420950" w:rsidP="00D03CA8">
            <w:pPr>
              <w:rPr>
                <w:rFonts w:ascii="Arial" w:eastAsia="Arial Unicode MS" w:hAnsi="Arial"/>
                <w:sz w:val="20"/>
              </w:rPr>
            </w:pPr>
          </w:p>
        </w:tc>
      </w:tr>
      <w:tr w:rsidR="00E51A8F" w:rsidTr="00B17387">
        <w:trPr>
          <w:trHeight w:val="217"/>
        </w:trPr>
        <w:tc>
          <w:tcPr>
            <w:tcW w:w="1843" w:type="dxa"/>
          </w:tcPr>
          <w:p w:rsidR="00E51A8F" w:rsidRDefault="00E51A8F" w:rsidP="00D03CA8">
            <w:pPr>
              <w:spacing w:before="40" w:after="40"/>
              <w:ind w:left="57" w:right="57"/>
              <w:rPr>
                <w:rFonts w:eastAsia="Arial Unicode MS"/>
                <w:i/>
                <w:sz w:val="20"/>
              </w:rPr>
            </w:pPr>
            <w:r>
              <w:rPr>
                <w:rFonts w:eastAsia="Arial Unicode MS"/>
                <w:i/>
                <w:sz w:val="20"/>
              </w:rPr>
              <w:t>aktivitetskod</w:t>
            </w:r>
          </w:p>
        </w:tc>
        <w:tc>
          <w:tcPr>
            <w:tcW w:w="2977" w:type="dxa"/>
          </w:tcPr>
          <w:p w:rsidR="00E51A8F" w:rsidRDefault="00E51A8F" w:rsidP="00D03CA8">
            <w:pPr>
              <w:pStyle w:val="Normal1"/>
              <w:spacing w:before="40" w:beforeAutospacing="0" w:after="40" w:afterAutospacing="0"/>
              <w:ind w:left="57" w:right="57"/>
              <w:rPr>
                <w:rFonts w:eastAsia="Arial Unicode MS"/>
                <w:sz w:val="20"/>
                <w:lang w:val="sv-SE"/>
              </w:rPr>
            </w:pPr>
            <w:r>
              <w:rPr>
                <w:rFonts w:eastAsia="Arial Unicode MS"/>
                <w:sz w:val="20"/>
                <w:lang w:val="sv-SE"/>
              </w:rPr>
              <w:t>Kod och klartext som anger vilken aktivitet som avses</w:t>
            </w:r>
          </w:p>
        </w:tc>
        <w:tc>
          <w:tcPr>
            <w:tcW w:w="992" w:type="dxa"/>
          </w:tcPr>
          <w:p w:rsidR="00E51A8F" w:rsidRDefault="00E51A8F" w:rsidP="00D03CA8">
            <w:pPr>
              <w:spacing w:before="40" w:after="40"/>
              <w:ind w:left="57" w:right="57"/>
              <w:jc w:val="center"/>
              <w:rPr>
                <w:rFonts w:eastAsia="Arial Unicode MS"/>
                <w:sz w:val="20"/>
              </w:rPr>
            </w:pPr>
            <w:r>
              <w:rPr>
                <w:rFonts w:eastAsia="Arial Unicode MS"/>
                <w:sz w:val="20"/>
              </w:rPr>
              <w:t>KTOV</w:t>
            </w:r>
          </w:p>
        </w:tc>
        <w:tc>
          <w:tcPr>
            <w:tcW w:w="709" w:type="dxa"/>
          </w:tcPr>
          <w:p w:rsidR="00E51A8F" w:rsidRDefault="00E51A8F" w:rsidP="00D03CA8">
            <w:pPr>
              <w:spacing w:before="40" w:after="40"/>
              <w:ind w:left="57" w:right="57"/>
              <w:jc w:val="center"/>
              <w:rPr>
                <w:rFonts w:eastAsia="Arial Unicode MS"/>
                <w:sz w:val="20"/>
              </w:rPr>
            </w:pPr>
            <w:r>
              <w:rPr>
                <w:rFonts w:eastAsia="Arial Unicode MS"/>
                <w:sz w:val="20"/>
              </w:rPr>
              <w:t>1</w:t>
            </w:r>
          </w:p>
        </w:tc>
        <w:tc>
          <w:tcPr>
            <w:tcW w:w="2410" w:type="dxa"/>
          </w:tcPr>
          <w:p w:rsidR="0022387F" w:rsidRDefault="0022387F" w:rsidP="00D03CA8">
            <w:pPr>
              <w:pStyle w:val="Normaltext"/>
              <w:spacing w:after="40"/>
              <w:ind w:left="57" w:right="57"/>
              <w:rPr>
                <w:rFonts w:eastAsia="Arial Unicode MS"/>
                <w:sz w:val="20"/>
              </w:rPr>
            </w:pPr>
            <w:proofErr w:type="spellStart"/>
            <w:r>
              <w:rPr>
                <w:rFonts w:eastAsia="Arial Unicode MS"/>
                <w:sz w:val="20"/>
              </w:rPr>
              <w:t>Snomed</w:t>
            </w:r>
            <w:proofErr w:type="spellEnd"/>
            <w:r>
              <w:rPr>
                <w:rFonts w:eastAsia="Arial Unicode MS"/>
                <w:sz w:val="20"/>
              </w:rPr>
              <w:t xml:space="preserve"> CT</w:t>
            </w:r>
          </w:p>
          <w:p w:rsidR="00E51A8F" w:rsidRDefault="00E51A8F" w:rsidP="00D03CA8">
            <w:pPr>
              <w:pStyle w:val="Normaltext"/>
              <w:spacing w:after="40"/>
              <w:ind w:left="57" w:right="57"/>
              <w:rPr>
                <w:rFonts w:eastAsia="Arial Unicode MS"/>
                <w:sz w:val="20"/>
              </w:rPr>
            </w:pPr>
            <w:r>
              <w:rPr>
                <w:rFonts w:eastAsia="Arial Unicode MS"/>
                <w:sz w:val="20"/>
              </w:rPr>
              <w:t>Fixt värde:</w:t>
            </w:r>
          </w:p>
          <w:p w:rsidR="00322944" w:rsidRPr="0019183A" w:rsidRDefault="00F06A9F" w:rsidP="0022387F">
            <w:pPr>
              <w:pStyle w:val="Normaltext"/>
              <w:spacing w:after="40"/>
              <w:ind w:left="57" w:right="57"/>
              <w:rPr>
                <w:rFonts w:eastAsia="Arial Unicode MS"/>
                <w:sz w:val="20"/>
              </w:rPr>
            </w:pPr>
            <w:r w:rsidRPr="006C5235">
              <w:rPr>
                <w:sz w:val="20"/>
              </w:rPr>
              <w:t>ordination av läkemedel</w:t>
            </w:r>
            <w:r>
              <w:rPr>
                <w:rFonts w:eastAsia="Arial Unicode MS"/>
                <w:sz w:val="20"/>
              </w:rPr>
              <w:t xml:space="preserve"> </w:t>
            </w:r>
          </w:p>
        </w:tc>
        <w:tc>
          <w:tcPr>
            <w:tcW w:w="1842" w:type="dxa"/>
          </w:tcPr>
          <w:p w:rsidR="00E51A8F" w:rsidRPr="00AC0CC7" w:rsidRDefault="00E51A8F" w:rsidP="00D03CA8">
            <w:pPr>
              <w:pStyle w:val="Normaltext"/>
              <w:spacing w:after="40"/>
              <w:ind w:left="57" w:right="57"/>
              <w:rPr>
                <w:rFonts w:eastAsia="Arial Unicode MS"/>
                <w:sz w:val="20"/>
                <w:szCs w:val="24"/>
                <w:lang w:eastAsia="en-US"/>
              </w:rPr>
            </w:pPr>
          </w:p>
        </w:tc>
        <w:tc>
          <w:tcPr>
            <w:tcW w:w="993" w:type="dxa"/>
            <w:shd w:val="clear" w:color="auto" w:fill="auto"/>
          </w:tcPr>
          <w:p w:rsidR="00E51A8F" w:rsidRDefault="00B357DF" w:rsidP="00D03CA8">
            <w:pPr>
              <w:pStyle w:val="Normaltext"/>
              <w:spacing w:after="40"/>
              <w:ind w:left="57" w:right="57"/>
              <w:rPr>
                <w:rFonts w:eastAsia="Arial Unicode MS"/>
                <w:sz w:val="20"/>
              </w:rPr>
            </w:pPr>
            <w:r>
              <w:rPr>
                <w:rFonts w:eastAsia="Arial Unicode MS"/>
                <w:sz w:val="20"/>
              </w:rPr>
              <w:t>aktivitetskod</w:t>
            </w:r>
          </w:p>
        </w:tc>
        <w:tc>
          <w:tcPr>
            <w:tcW w:w="1134" w:type="dxa"/>
            <w:shd w:val="clear" w:color="auto" w:fill="auto"/>
          </w:tcPr>
          <w:p w:rsidR="00E51A8F" w:rsidRPr="00AC0CC7" w:rsidRDefault="00E51A8F" w:rsidP="00D03CA8">
            <w:pPr>
              <w:spacing w:before="40" w:after="40"/>
              <w:ind w:left="57" w:right="57"/>
              <w:rPr>
                <w:rFonts w:eastAsia="Arial Unicode MS"/>
                <w:sz w:val="20"/>
              </w:rPr>
            </w:pPr>
          </w:p>
        </w:tc>
        <w:tc>
          <w:tcPr>
            <w:tcW w:w="1275" w:type="dxa"/>
            <w:shd w:val="clear" w:color="auto" w:fill="auto"/>
          </w:tcPr>
          <w:p w:rsidR="00E51A8F" w:rsidRDefault="00E51A8F" w:rsidP="00D03CA8">
            <w:pPr>
              <w:rPr>
                <w:rFonts w:ascii="Arial" w:eastAsia="Arial Unicode MS" w:hAnsi="Arial"/>
                <w:sz w:val="20"/>
              </w:rPr>
            </w:pPr>
          </w:p>
        </w:tc>
      </w:tr>
      <w:tr w:rsidR="00420950" w:rsidRPr="0078515E" w:rsidTr="0078515E">
        <w:trPr>
          <w:trHeight w:val="217"/>
        </w:trPr>
        <w:tc>
          <w:tcPr>
            <w:tcW w:w="5812" w:type="dxa"/>
            <w:gridSpan w:val="3"/>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420950" w:rsidRPr="0078515E" w:rsidRDefault="00420950" w:rsidP="0078515E">
            <w:pPr>
              <w:pStyle w:val="Normal1"/>
              <w:spacing w:before="40" w:beforeAutospacing="0" w:after="40" w:afterAutospacing="0"/>
              <w:ind w:left="57" w:right="57"/>
              <w:rPr>
                <w:b/>
                <w:lang w:val="sv-SE"/>
              </w:rPr>
            </w:pPr>
            <w:r w:rsidRPr="0078515E">
              <w:rPr>
                <w:b/>
                <w:lang w:val="sv-SE"/>
              </w:rPr>
              <w:t>Beslutsregel</w:t>
            </w:r>
          </w:p>
        </w:tc>
      </w:tr>
      <w:tr w:rsidR="00826028" w:rsidRPr="000028A5" w:rsidTr="0078515E">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826028" w:rsidRPr="00826028" w:rsidRDefault="00826028" w:rsidP="000D405F">
            <w:pPr>
              <w:spacing w:before="40" w:after="40"/>
              <w:ind w:left="57" w:right="57"/>
              <w:rPr>
                <w:rFonts w:eastAsia="Arial Unicode MS"/>
                <w:color w:val="000000"/>
                <w:sz w:val="20"/>
              </w:rPr>
            </w:pPr>
            <w:r>
              <w:rPr>
                <w:rFonts w:eastAsia="Arial Unicode MS"/>
                <w:color w:val="000000"/>
                <w:sz w:val="20"/>
              </w:rPr>
              <w:t xml:space="preserve">Ett Ordinationsmoment </w:t>
            </w:r>
            <w:r>
              <w:rPr>
                <w:rFonts w:eastAsia="Arial Unicode MS"/>
                <w:i/>
                <w:color w:val="000000"/>
                <w:sz w:val="20"/>
              </w:rPr>
              <w:t xml:space="preserve">omfattar </w:t>
            </w:r>
            <w:r>
              <w:rPr>
                <w:rFonts w:eastAsia="Arial Unicode MS"/>
                <w:color w:val="000000"/>
                <w:sz w:val="20"/>
              </w:rPr>
              <w:t xml:space="preserve">en eller fler </w:t>
            </w:r>
            <w:r w:rsidR="000D405F">
              <w:rPr>
                <w:rFonts w:eastAsia="Arial Unicode MS"/>
                <w:color w:val="000000"/>
                <w:sz w:val="20"/>
              </w:rPr>
              <w:t>Läkemedels</w:t>
            </w:r>
            <w:r>
              <w:rPr>
                <w:rFonts w:eastAsia="Arial Unicode MS"/>
                <w:color w:val="000000"/>
                <w:sz w:val="20"/>
              </w:rPr>
              <w:t>substans</w:t>
            </w:r>
          </w:p>
        </w:tc>
        <w:tc>
          <w:tcPr>
            <w:tcW w:w="8363" w:type="dxa"/>
            <w:gridSpan w:val="6"/>
            <w:tcBorders>
              <w:top w:val="single" w:sz="4" w:space="0" w:color="auto"/>
              <w:left w:val="single" w:sz="4" w:space="0" w:color="auto"/>
              <w:bottom w:val="single" w:sz="4" w:space="0" w:color="auto"/>
              <w:right w:val="single" w:sz="4" w:space="0" w:color="auto"/>
            </w:tcBorders>
          </w:tcPr>
          <w:p w:rsidR="00826028" w:rsidRPr="00157335" w:rsidRDefault="00826028" w:rsidP="00D03CA8">
            <w:pPr>
              <w:rPr>
                <w:rFonts w:ascii="Arial" w:eastAsia="Arial Unicode MS" w:hAnsi="Arial"/>
                <w:color w:val="000000"/>
                <w:sz w:val="20"/>
              </w:rPr>
            </w:pPr>
          </w:p>
        </w:tc>
      </w:tr>
      <w:tr w:rsidR="00322944" w:rsidRPr="000028A5" w:rsidTr="0078515E">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322944" w:rsidRPr="00322944" w:rsidRDefault="00322944" w:rsidP="00826028">
            <w:pPr>
              <w:spacing w:before="40" w:after="40"/>
              <w:ind w:left="57" w:right="57"/>
              <w:rPr>
                <w:rFonts w:eastAsia="Arial Unicode MS"/>
                <w:color w:val="000000"/>
                <w:sz w:val="20"/>
              </w:rPr>
            </w:pPr>
            <w:r>
              <w:rPr>
                <w:rFonts w:eastAsia="Arial Unicode MS"/>
                <w:color w:val="000000"/>
                <w:sz w:val="20"/>
              </w:rPr>
              <w:t xml:space="preserve">Ett Ordinationsmoment </w:t>
            </w:r>
            <w:r>
              <w:rPr>
                <w:rFonts w:eastAsia="Arial Unicode MS"/>
                <w:i/>
                <w:color w:val="000000"/>
                <w:sz w:val="20"/>
              </w:rPr>
              <w:t xml:space="preserve">tillhör </w:t>
            </w:r>
            <w:r>
              <w:rPr>
                <w:rFonts w:eastAsia="Arial Unicode MS"/>
                <w:color w:val="000000"/>
                <w:sz w:val="20"/>
              </w:rPr>
              <w:t>en och endast en Ordination</w:t>
            </w:r>
          </w:p>
        </w:tc>
        <w:tc>
          <w:tcPr>
            <w:tcW w:w="8363" w:type="dxa"/>
            <w:gridSpan w:val="6"/>
            <w:tcBorders>
              <w:top w:val="single" w:sz="4" w:space="0" w:color="auto"/>
              <w:left w:val="single" w:sz="4" w:space="0" w:color="auto"/>
              <w:bottom w:val="single" w:sz="4" w:space="0" w:color="auto"/>
              <w:right w:val="single" w:sz="4" w:space="0" w:color="auto"/>
            </w:tcBorders>
          </w:tcPr>
          <w:p w:rsidR="00322944" w:rsidRPr="00157335" w:rsidRDefault="00322944" w:rsidP="00D03CA8">
            <w:pPr>
              <w:rPr>
                <w:rFonts w:ascii="Arial" w:eastAsia="Arial Unicode MS" w:hAnsi="Arial"/>
                <w:color w:val="000000"/>
                <w:sz w:val="20"/>
              </w:rPr>
            </w:pPr>
          </w:p>
        </w:tc>
      </w:tr>
      <w:tr w:rsidR="004B1321" w:rsidTr="0078515E">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4B1321" w:rsidRDefault="004B1321" w:rsidP="00537A1F">
            <w:pPr>
              <w:spacing w:before="40" w:after="40"/>
              <w:ind w:left="57" w:right="57"/>
              <w:rPr>
                <w:rFonts w:eastAsia="Arial Unicode MS"/>
                <w:color w:val="000000"/>
                <w:sz w:val="20"/>
              </w:rPr>
            </w:pPr>
            <w:r>
              <w:rPr>
                <w:rFonts w:eastAsia="Arial Unicode MS"/>
                <w:color w:val="000000"/>
                <w:sz w:val="20"/>
              </w:rPr>
              <w:lastRenderedPageBreak/>
              <w:t>En O</w:t>
            </w:r>
            <w:r w:rsidRPr="000028A5">
              <w:rPr>
                <w:rFonts w:eastAsia="Arial Unicode MS"/>
                <w:color w:val="000000"/>
                <w:sz w:val="20"/>
              </w:rPr>
              <w:t>rdination</w:t>
            </w:r>
            <w:r>
              <w:rPr>
                <w:rFonts w:eastAsia="Arial Unicode MS"/>
                <w:color w:val="000000"/>
                <w:sz w:val="20"/>
              </w:rPr>
              <w:t>smoment</w:t>
            </w:r>
            <w:r w:rsidRPr="004B1321">
              <w:rPr>
                <w:rFonts w:eastAsia="Arial Unicode MS"/>
                <w:color w:val="000000"/>
                <w:sz w:val="20"/>
              </w:rPr>
              <w:t xml:space="preserve"> </w:t>
            </w:r>
            <w:r w:rsidRPr="004B1321">
              <w:rPr>
                <w:rFonts w:eastAsia="Arial Unicode MS"/>
                <w:i/>
                <w:color w:val="000000"/>
                <w:sz w:val="20"/>
              </w:rPr>
              <w:t>har</w:t>
            </w:r>
            <w:r>
              <w:rPr>
                <w:rFonts w:eastAsia="Arial Unicode MS"/>
                <w:color w:val="000000"/>
                <w:sz w:val="20"/>
              </w:rPr>
              <w:t xml:space="preserve"> en</w:t>
            </w:r>
            <w:r w:rsidRPr="000028A5">
              <w:rPr>
                <w:rFonts w:eastAsia="Arial Unicode MS"/>
                <w:color w:val="000000"/>
                <w:sz w:val="20"/>
              </w:rPr>
              <w:t xml:space="preserve"> eller </w:t>
            </w:r>
            <w:r>
              <w:rPr>
                <w:rFonts w:eastAsia="Arial Unicode MS"/>
                <w:color w:val="000000"/>
                <w:sz w:val="20"/>
              </w:rPr>
              <w:t>fler</w:t>
            </w:r>
            <w:r w:rsidRPr="000028A5">
              <w:rPr>
                <w:rFonts w:eastAsia="Arial Unicode MS"/>
                <w:color w:val="000000"/>
                <w:sz w:val="20"/>
              </w:rPr>
              <w:t xml:space="preserve"> </w:t>
            </w:r>
            <w:r>
              <w:rPr>
                <w:rFonts w:eastAsia="Arial Unicode MS"/>
                <w:color w:val="000000"/>
                <w:sz w:val="20"/>
              </w:rPr>
              <w:t>Ordinationsorsak</w:t>
            </w:r>
          </w:p>
        </w:tc>
        <w:tc>
          <w:tcPr>
            <w:tcW w:w="8363" w:type="dxa"/>
            <w:gridSpan w:val="6"/>
            <w:tcBorders>
              <w:top w:val="single" w:sz="4" w:space="0" w:color="auto"/>
              <w:left w:val="single" w:sz="4" w:space="0" w:color="auto"/>
              <w:bottom w:val="single" w:sz="4" w:space="0" w:color="auto"/>
              <w:right w:val="single" w:sz="4" w:space="0" w:color="auto"/>
            </w:tcBorders>
          </w:tcPr>
          <w:p w:rsidR="004B1321" w:rsidRDefault="004B1321" w:rsidP="00537A1F">
            <w:pPr>
              <w:rPr>
                <w:rFonts w:ascii="Arial" w:eastAsia="Arial Unicode MS" w:hAnsi="Arial"/>
                <w:color w:val="000000"/>
                <w:sz w:val="20"/>
              </w:rPr>
            </w:pPr>
          </w:p>
        </w:tc>
      </w:tr>
    </w:tbl>
    <w:p w:rsidR="001A51FC" w:rsidRDefault="001A51FC" w:rsidP="001A51FC">
      <w:pPr>
        <w:pStyle w:val="Rubrik4"/>
        <w:spacing w:before="100" w:beforeAutospacing="1"/>
        <w:ind w:left="1304" w:hanging="1304"/>
        <w:rPr>
          <w:i/>
        </w:rPr>
      </w:pPr>
      <w:bookmarkStart w:id="63" w:name="_Toc323214214"/>
      <w:r w:rsidRPr="0019392A">
        <w:rPr>
          <w:i/>
        </w:rPr>
        <w:t>Ordinationsorsak</w:t>
      </w:r>
      <w:bookmarkEnd w:id="63"/>
    </w:p>
    <w:p w:rsidR="001A51FC" w:rsidRDefault="001A51FC" w:rsidP="001A51FC">
      <w:r>
        <w:t>Klassen Ordination</w:t>
      </w:r>
      <w:r w:rsidR="0019392A">
        <w:t xml:space="preserve">sorsak håller information om den ordinationsorsak </w:t>
      </w:r>
      <w:r>
        <w:t xml:space="preserve">som är aktuell att </w:t>
      </w:r>
      <w:r w:rsidR="006E1EE2">
        <w:t xml:space="preserve">registrera </w:t>
      </w:r>
      <w:r w:rsidR="00322944">
        <w:t>i Infektionsverktyget</w:t>
      </w:r>
      <w:r>
        <w:t xml:space="preserve">. </w:t>
      </w:r>
      <w:r w:rsidR="0019392A">
        <w:t>Ordinationsorsaken kan anges som ett bedömt hälsorelaterat tillstånd eller som ett aktivitetsmoment.</w:t>
      </w:r>
      <w:r w:rsidR="00850470">
        <w:t xml:space="preserve"> Klassen motsvarar klassen Aktivitetssamband i V-TIM i de fall då orsaken är en aktivitet och Samband aktivitetsmoment hälsorelaterat tillstånd då orsaken är ett tillstånd.</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1A51FC" w:rsidRPr="0078515E" w:rsidTr="00B17387">
        <w:trPr>
          <w:cantSplit/>
          <w:trHeight w:val="376"/>
        </w:trPr>
        <w:tc>
          <w:tcPr>
            <w:tcW w:w="1843"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1A51FC" w:rsidTr="00B17387">
        <w:trPr>
          <w:cantSplit/>
          <w:trHeight w:val="375"/>
        </w:trPr>
        <w:tc>
          <w:tcPr>
            <w:tcW w:w="1843" w:type="dxa"/>
            <w:vMerge/>
            <w:shd w:val="pct25" w:color="auto" w:fill="auto"/>
          </w:tcPr>
          <w:p w:rsidR="001A51FC" w:rsidRPr="00D966F4" w:rsidRDefault="001A51FC" w:rsidP="00911933">
            <w:pPr>
              <w:rPr>
                <w:b/>
              </w:rPr>
            </w:pPr>
          </w:p>
        </w:tc>
        <w:tc>
          <w:tcPr>
            <w:tcW w:w="2977" w:type="dxa"/>
            <w:vMerge/>
            <w:shd w:val="pct25" w:color="auto" w:fill="auto"/>
          </w:tcPr>
          <w:p w:rsidR="001A51FC" w:rsidRPr="00D966F4" w:rsidRDefault="001A51FC" w:rsidP="00911933">
            <w:pPr>
              <w:rPr>
                <w:b/>
              </w:rPr>
            </w:pPr>
          </w:p>
        </w:tc>
        <w:tc>
          <w:tcPr>
            <w:tcW w:w="992" w:type="dxa"/>
            <w:vMerge/>
            <w:shd w:val="pct25" w:color="auto" w:fill="auto"/>
          </w:tcPr>
          <w:p w:rsidR="001A51FC" w:rsidRPr="00D966F4" w:rsidRDefault="001A51FC" w:rsidP="00911933">
            <w:pPr>
              <w:rPr>
                <w:b/>
              </w:rPr>
            </w:pPr>
          </w:p>
        </w:tc>
        <w:tc>
          <w:tcPr>
            <w:tcW w:w="709" w:type="dxa"/>
            <w:vMerge/>
            <w:shd w:val="pct25" w:color="auto" w:fill="auto"/>
          </w:tcPr>
          <w:p w:rsidR="001A51FC" w:rsidRPr="00D966F4" w:rsidRDefault="001A51FC" w:rsidP="00911933">
            <w:pPr>
              <w:rPr>
                <w:b/>
              </w:rPr>
            </w:pPr>
          </w:p>
        </w:tc>
        <w:tc>
          <w:tcPr>
            <w:tcW w:w="2410" w:type="dxa"/>
            <w:vMerge/>
            <w:shd w:val="pct25" w:color="auto" w:fill="auto"/>
          </w:tcPr>
          <w:p w:rsidR="001A51FC" w:rsidRPr="00D966F4" w:rsidRDefault="001A51FC" w:rsidP="00911933">
            <w:pPr>
              <w:rPr>
                <w:b/>
              </w:rPr>
            </w:pPr>
          </w:p>
        </w:tc>
        <w:tc>
          <w:tcPr>
            <w:tcW w:w="1842" w:type="dxa"/>
            <w:vMerge/>
            <w:shd w:val="pct25" w:color="auto" w:fill="auto"/>
          </w:tcPr>
          <w:p w:rsidR="001A51FC" w:rsidRPr="00D966F4" w:rsidRDefault="001A51FC" w:rsidP="00911933">
            <w:pPr>
              <w:rPr>
                <w:b/>
              </w:rPr>
            </w:pPr>
          </w:p>
        </w:tc>
        <w:tc>
          <w:tcPr>
            <w:tcW w:w="993" w:type="dxa"/>
            <w:tcBorders>
              <w:bottom w:val="single" w:sz="4" w:space="0" w:color="auto"/>
            </w:tcBorders>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Attribut i V-TIM</w:t>
            </w:r>
          </w:p>
        </w:tc>
        <w:tc>
          <w:tcPr>
            <w:tcW w:w="1134" w:type="dxa"/>
            <w:tcBorders>
              <w:bottom w:val="single" w:sz="4" w:space="0" w:color="auto"/>
            </w:tcBorders>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Template</w:t>
            </w:r>
          </w:p>
        </w:tc>
        <w:tc>
          <w:tcPr>
            <w:tcW w:w="1275" w:type="dxa"/>
            <w:tcBorders>
              <w:bottom w:val="single" w:sz="4" w:space="0" w:color="auto"/>
            </w:tcBorders>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proofErr w:type="gramStart"/>
            <w:r w:rsidRPr="0078515E">
              <w:rPr>
                <w:b/>
                <w:lang w:val="sv-SE"/>
              </w:rPr>
              <w:t>Nyttjade</w:t>
            </w:r>
            <w:proofErr w:type="gramEnd"/>
            <w:r w:rsidRPr="0078515E">
              <w:rPr>
                <w:b/>
                <w:lang w:val="sv-SE"/>
              </w:rPr>
              <w:t xml:space="preserve"> Arketyper</w:t>
            </w:r>
          </w:p>
        </w:tc>
      </w:tr>
      <w:tr w:rsidR="001A51FC" w:rsidTr="00B17387">
        <w:trPr>
          <w:trHeight w:val="217"/>
        </w:trPr>
        <w:tc>
          <w:tcPr>
            <w:tcW w:w="1843" w:type="dxa"/>
          </w:tcPr>
          <w:p w:rsidR="001A51FC" w:rsidRDefault="001A51FC" w:rsidP="00911933">
            <w:pPr>
              <w:spacing w:before="40" w:after="40"/>
              <w:ind w:left="57" w:right="57"/>
              <w:rPr>
                <w:rFonts w:eastAsia="Arial Unicode MS"/>
                <w:i/>
                <w:sz w:val="20"/>
              </w:rPr>
            </w:pPr>
            <w:r>
              <w:rPr>
                <w:rFonts w:eastAsia="Arial Unicode MS"/>
                <w:i/>
                <w:sz w:val="20"/>
              </w:rPr>
              <w:t>registreringstidpunkt</w:t>
            </w:r>
          </w:p>
        </w:tc>
        <w:tc>
          <w:tcPr>
            <w:tcW w:w="2977" w:type="dxa"/>
          </w:tcPr>
          <w:p w:rsidR="001A51FC" w:rsidRDefault="001A51FC" w:rsidP="00911933">
            <w:pPr>
              <w:spacing w:before="40" w:after="40"/>
              <w:ind w:left="57" w:right="57"/>
              <w:rPr>
                <w:rFonts w:eastAsia="Arial Unicode MS"/>
              </w:rPr>
            </w:pPr>
            <w:r w:rsidRPr="00AA7DFD">
              <w:rPr>
                <w:rFonts w:eastAsia="Arial Unicode MS"/>
                <w:sz w:val="20"/>
              </w:rPr>
              <w:t>Tidpunkt då registreringen av ordinationsorsaken gjordes</w:t>
            </w:r>
          </w:p>
        </w:tc>
        <w:tc>
          <w:tcPr>
            <w:tcW w:w="992" w:type="dxa"/>
          </w:tcPr>
          <w:p w:rsidR="001A51FC" w:rsidRDefault="001A51FC" w:rsidP="00911933">
            <w:pPr>
              <w:spacing w:before="40" w:after="40"/>
              <w:ind w:left="57" w:right="57"/>
              <w:jc w:val="center"/>
              <w:rPr>
                <w:rFonts w:eastAsia="Arial Unicode MS"/>
                <w:sz w:val="20"/>
              </w:rPr>
            </w:pPr>
            <w:r>
              <w:rPr>
                <w:rFonts w:eastAsia="Arial Unicode MS"/>
                <w:sz w:val="20"/>
              </w:rPr>
              <w:t>II</w:t>
            </w:r>
          </w:p>
        </w:tc>
        <w:tc>
          <w:tcPr>
            <w:tcW w:w="709" w:type="dxa"/>
          </w:tcPr>
          <w:p w:rsidR="001A51FC" w:rsidRPr="001E37C1" w:rsidRDefault="00CD4DEE" w:rsidP="00911933">
            <w:pPr>
              <w:spacing w:before="40" w:after="40"/>
              <w:ind w:left="57" w:right="57"/>
              <w:jc w:val="center"/>
              <w:rPr>
                <w:rFonts w:eastAsia="Arial Unicode MS"/>
                <w:sz w:val="20"/>
              </w:rPr>
            </w:pPr>
            <w:r>
              <w:rPr>
                <w:rFonts w:eastAsia="Arial Unicode MS"/>
                <w:sz w:val="20"/>
              </w:rPr>
              <w:t>0</w:t>
            </w:r>
            <w:proofErr w:type="gramStart"/>
            <w:r>
              <w:rPr>
                <w:rFonts w:eastAsia="Arial Unicode MS"/>
                <w:sz w:val="20"/>
              </w:rPr>
              <w:t>..</w:t>
            </w:r>
            <w:proofErr w:type="gramEnd"/>
            <w:r w:rsidR="001A51FC" w:rsidRPr="001E37C1">
              <w:rPr>
                <w:rFonts w:eastAsia="Arial Unicode MS"/>
                <w:sz w:val="20"/>
              </w:rPr>
              <w:t>1</w:t>
            </w:r>
          </w:p>
        </w:tc>
        <w:tc>
          <w:tcPr>
            <w:tcW w:w="2410" w:type="dxa"/>
          </w:tcPr>
          <w:p w:rsidR="001A51FC" w:rsidRPr="00AC0CC7" w:rsidRDefault="001A51FC" w:rsidP="00911933">
            <w:pPr>
              <w:pStyle w:val="Normaltext"/>
              <w:spacing w:after="40"/>
              <w:ind w:left="57" w:right="57"/>
              <w:rPr>
                <w:rFonts w:eastAsia="Arial Unicode MS"/>
                <w:sz w:val="20"/>
                <w:szCs w:val="24"/>
                <w:lang w:eastAsia="en-US"/>
              </w:rPr>
            </w:pPr>
          </w:p>
        </w:tc>
        <w:tc>
          <w:tcPr>
            <w:tcW w:w="1842" w:type="dxa"/>
          </w:tcPr>
          <w:p w:rsidR="001A51FC" w:rsidRDefault="00CD4DEE" w:rsidP="00CD4DEE">
            <w:pPr>
              <w:pStyle w:val="Normaltext"/>
              <w:spacing w:after="40"/>
              <w:ind w:left="57" w:right="57"/>
              <w:rPr>
                <w:rFonts w:eastAsia="Arial Unicode MS"/>
                <w:sz w:val="20"/>
                <w:szCs w:val="24"/>
                <w:lang w:eastAsia="en-US"/>
              </w:rPr>
            </w:pPr>
            <w:r>
              <w:rPr>
                <w:rFonts w:eastAsia="Arial Unicode MS"/>
                <w:sz w:val="20"/>
                <w:szCs w:val="24"/>
                <w:lang w:eastAsia="en-US"/>
              </w:rPr>
              <w:t>Anges i de fall då det saknas information om en tillhörande ordination.</w:t>
            </w:r>
          </w:p>
          <w:p w:rsidR="003411BC" w:rsidRDefault="006D2E34" w:rsidP="003411BC">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Pr="006D2E34">
              <w:rPr>
                <w:rFonts w:eastAsia="Arial Unicode MS"/>
                <w:sz w:val="20"/>
                <w:szCs w:val="24"/>
                <w:lang w:eastAsia="en-US"/>
              </w:rPr>
              <w:t>ÅÅÅÅMMDDTttmmss</w:t>
            </w:r>
            <w:proofErr w:type="spellEnd"/>
            <w:r>
              <w:rPr>
                <w:rFonts w:eastAsia="Arial Unicode MS"/>
                <w:sz w:val="20"/>
                <w:szCs w:val="24"/>
                <w:lang w:eastAsia="en-US"/>
              </w:rPr>
              <w:t xml:space="preserve"> där precisionen kan minskas från höger. Dock måste ett komplett datum anges om tidpunkt saknas (ÅÅÅÅMMDD).</w:t>
            </w:r>
          </w:p>
          <w:p w:rsidR="003411BC" w:rsidRDefault="003411BC" w:rsidP="003411BC">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6D2E34" w:rsidRPr="00AC0CC7" w:rsidRDefault="003411BC" w:rsidP="006D2E34">
            <w:pPr>
              <w:pStyle w:val="Normaltext"/>
              <w:spacing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1A51FC" w:rsidRPr="00AC0CC7" w:rsidRDefault="00850470" w:rsidP="00911933">
            <w:pPr>
              <w:pStyle w:val="Normaltext"/>
              <w:spacing w:after="40"/>
              <w:ind w:left="57" w:right="57"/>
              <w:rPr>
                <w:rFonts w:eastAsia="Arial Unicode MS"/>
                <w:sz w:val="20"/>
                <w:szCs w:val="24"/>
                <w:lang w:eastAsia="en-US"/>
              </w:rPr>
            </w:pPr>
            <w:r>
              <w:rPr>
                <w:rFonts w:eastAsia="Arial Unicode MS"/>
                <w:sz w:val="20"/>
                <w:szCs w:val="24"/>
                <w:lang w:eastAsia="en-US"/>
              </w:rPr>
              <w:t>saknas</w:t>
            </w:r>
          </w:p>
        </w:tc>
        <w:tc>
          <w:tcPr>
            <w:tcW w:w="1134" w:type="dxa"/>
            <w:shd w:val="clear" w:color="auto" w:fill="auto"/>
          </w:tcPr>
          <w:p w:rsidR="001A51FC" w:rsidRPr="00AC0CC7" w:rsidRDefault="001A51FC" w:rsidP="00911933">
            <w:pPr>
              <w:spacing w:before="40" w:after="40"/>
              <w:ind w:left="57" w:right="57"/>
              <w:rPr>
                <w:rFonts w:eastAsia="Arial Unicode MS"/>
                <w:sz w:val="20"/>
              </w:rPr>
            </w:pPr>
          </w:p>
        </w:tc>
        <w:tc>
          <w:tcPr>
            <w:tcW w:w="1275" w:type="dxa"/>
            <w:shd w:val="clear" w:color="auto" w:fill="auto"/>
          </w:tcPr>
          <w:p w:rsidR="001A51FC" w:rsidRDefault="001A51FC" w:rsidP="00911933">
            <w:pPr>
              <w:rPr>
                <w:rFonts w:ascii="Arial" w:eastAsia="Arial Unicode MS" w:hAnsi="Arial"/>
                <w:sz w:val="20"/>
              </w:rPr>
            </w:pPr>
          </w:p>
        </w:tc>
      </w:tr>
      <w:tr w:rsidR="001A51FC" w:rsidRPr="0078515E" w:rsidTr="0078515E">
        <w:trPr>
          <w:trHeight w:val="217"/>
        </w:trPr>
        <w:tc>
          <w:tcPr>
            <w:tcW w:w="5812" w:type="dxa"/>
            <w:gridSpan w:val="3"/>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1A51FC" w:rsidRPr="0078515E" w:rsidRDefault="001A51FC" w:rsidP="0078515E">
            <w:pPr>
              <w:pStyle w:val="Normal1"/>
              <w:spacing w:before="40" w:beforeAutospacing="0" w:after="40" w:afterAutospacing="0"/>
              <w:ind w:left="57" w:right="57"/>
              <w:rPr>
                <w:b/>
                <w:lang w:val="sv-SE"/>
              </w:rPr>
            </w:pPr>
            <w:r w:rsidRPr="0078515E">
              <w:rPr>
                <w:b/>
                <w:lang w:val="sv-SE"/>
              </w:rPr>
              <w:t>Beslutsregel</w:t>
            </w:r>
          </w:p>
        </w:tc>
      </w:tr>
      <w:tr w:rsidR="001A51FC" w:rsidTr="000E13E3">
        <w:trPr>
          <w:trHeight w:val="217"/>
        </w:trPr>
        <w:tc>
          <w:tcPr>
            <w:tcW w:w="5812" w:type="dxa"/>
            <w:gridSpan w:val="3"/>
          </w:tcPr>
          <w:p w:rsidR="001A51FC" w:rsidRPr="00BB6CBE" w:rsidRDefault="001A51FC" w:rsidP="00911933">
            <w:pPr>
              <w:spacing w:before="40" w:after="40"/>
              <w:ind w:left="57" w:right="57"/>
              <w:rPr>
                <w:rFonts w:eastAsia="Arial Unicode MS"/>
                <w:color w:val="000000"/>
                <w:sz w:val="20"/>
              </w:rPr>
            </w:pPr>
            <w:r w:rsidRPr="000028A5">
              <w:rPr>
                <w:rFonts w:eastAsia="Arial Unicode MS"/>
                <w:color w:val="000000"/>
                <w:sz w:val="20"/>
              </w:rPr>
              <w:t xml:space="preserve">En </w:t>
            </w:r>
            <w:r>
              <w:rPr>
                <w:rFonts w:eastAsia="Arial Unicode MS"/>
                <w:color w:val="000000"/>
                <w:sz w:val="20"/>
              </w:rPr>
              <w:t>Ordinationsorsak</w:t>
            </w:r>
            <w:r w:rsidRPr="000028A5">
              <w:rPr>
                <w:rFonts w:eastAsia="Arial Unicode MS"/>
                <w:color w:val="000000"/>
                <w:sz w:val="20"/>
              </w:rPr>
              <w:t xml:space="preserve"> </w:t>
            </w:r>
            <w:r>
              <w:rPr>
                <w:rFonts w:eastAsia="Arial Unicode MS"/>
                <w:i/>
                <w:color w:val="000000"/>
                <w:sz w:val="20"/>
              </w:rPr>
              <w:t>gäller</w:t>
            </w:r>
            <w:r w:rsidRPr="000028A5">
              <w:rPr>
                <w:rFonts w:eastAsia="Arial Unicode MS"/>
                <w:i/>
                <w:color w:val="000000"/>
                <w:sz w:val="20"/>
              </w:rPr>
              <w:t xml:space="preserve"> </w:t>
            </w:r>
            <w:r w:rsidRPr="000028A5">
              <w:rPr>
                <w:rFonts w:eastAsia="Arial Unicode MS"/>
                <w:color w:val="000000"/>
                <w:sz w:val="20"/>
              </w:rPr>
              <w:t>en och endast en Patient</w:t>
            </w:r>
          </w:p>
        </w:tc>
        <w:tc>
          <w:tcPr>
            <w:tcW w:w="8363" w:type="dxa"/>
            <w:gridSpan w:val="6"/>
          </w:tcPr>
          <w:p w:rsidR="001A51FC" w:rsidRDefault="001A51FC" w:rsidP="00911933">
            <w:pPr>
              <w:rPr>
                <w:rFonts w:ascii="Arial" w:eastAsia="Arial Unicode MS" w:hAnsi="Arial"/>
                <w:color w:val="000000"/>
                <w:sz w:val="20"/>
              </w:rPr>
            </w:pPr>
          </w:p>
        </w:tc>
      </w:tr>
      <w:tr w:rsidR="001A51FC" w:rsidRPr="000028A5" w:rsidTr="000E13E3">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1A51FC" w:rsidRPr="00BB6CBE" w:rsidRDefault="001A51FC" w:rsidP="00911933">
            <w:pPr>
              <w:spacing w:before="40" w:after="40"/>
              <w:ind w:left="57" w:right="57"/>
              <w:rPr>
                <w:rFonts w:eastAsia="Arial Unicode MS"/>
                <w:color w:val="000000"/>
                <w:sz w:val="20"/>
              </w:rPr>
            </w:pPr>
            <w:r w:rsidRPr="000028A5">
              <w:rPr>
                <w:rFonts w:eastAsia="Arial Unicode MS"/>
                <w:color w:val="000000"/>
                <w:sz w:val="20"/>
              </w:rPr>
              <w:t xml:space="preserve">En </w:t>
            </w:r>
            <w:r>
              <w:rPr>
                <w:rFonts w:eastAsia="Arial Unicode MS"/>
                <w:color w:val="000000"/>
                <w:sz w:val="20"/>
              </w:rPr>
              <w:t>Ordinationsorsak</w:t>
            </w:r>
            <w:r w:rsidRPr="000028A5">
              <w:rPr>
                <w:rFonts w:eastAsia="Arial Unicode MS"/>
                <w:color w:val="000000"/>
                <w:sz w:val="20"/>
              </w:rPr>
              <w:t xml:space="preserve"> </w:t>
            </w:r>
            <w:r>
              <w:rPr>
                <w:rFonts w:eastAsia="Arial Unicode MS"/>
                <w:i/>
                <w:color w:val="000000"/>
                <w:sz w:val="20"/>
              </w:rPr>
              <w:t>ligger till grund för</w:t>
            </w:r>
            <w:r w:rsidRPr="000028A5">
              <w:rPr>
                <w:rFonts w:eastAsia="Arial Unicode MS"/>
                <w:i/>
                <w:color w:val="000000"/>
                <w:sz w:val="20"/>
              </w:rPr>
              <w:t xml:space="preserve"> </w:t>
            </w:r>
            <w:r>
              <w:rPr>
                <w:rFonts w:eastAsia="Arial Unicode MS"/>
                <w:color w:val="000000"/>
                <w:sz w:val="20"/>
              </w:rPr>
              <w:t xml:space="preserve">noll eller </w:t>
            </w:r>
            <w:r w:rsidR="000D5EBC">
              <w:rPr>
                <w:rFonts w:eastAsia="Arial Unicode MS"/>
                <w:color w:val="000000"/>
                <w:sz w:val="20"/>
              </w:rPr>
              <w:t>en</w:t>
            </w:r>
            <w:r>
              <w:rPr>
                <w:rFonts w:eastAsia="Arial Unicode MS"/>
                <w:color w:val="000000"/>
                <w:sz w:val="20"/>
              </w:rPr>
              <w:t xml:space="preserve"> Ordination</w:t>
            </w:r>
            <w:r w:rsidR="004B1321">
              <w:rPr>
                <w:rFonts w:eastAsia="Arial Unicode MS"/>
                <w:color w:val="000000"/>
                <w:sz w:val="20"/>
              </w:rPr>
              <w:t>smoment</w:t>
            </w:r>
            <w:r w:rsidRPr="000028A5">
              <w:rPr>
                <w:rFonts w:eastAsia="Arial Unicode MS"/>
                <w:i/>
                <w:color w:val="000000"/>
                <w:sz w:val="20"/>
              </w:rPr>
              <w:tab/>
            </w:r>
          </w:p>
        </w:tc>
        <w:tc>
          <w:tcPr>
            <w:tcW w:w="8363" w:type="dxa"/>
            <w:gridSpan w:val="6"/>
            <w:tcBorders>
              <w:top w:val="single" w:sz="4" w:space="0" w:color="auto"/>
              <w:left w:val="single" w:sz="4" w:space="0" w:color="auto"/>
              <w:bottom w:val="single" w:sz="4" w:space="0" w:color="auto"/>
              <w:right w:val="single" w:sz="4" w:space="0" w:color="auto"/>
            </w:tcBorders>
          </w:tcPr>
          <w:p w:rsidR="001A51FC" w:rsidRPr="00157335" w:rsidRDefault="001A51FC" w:rsidP="00911933">
            <w:pPr>
              <w:rPr>
                <w:rFonts w:ascii="Arial" w:eastAsia="Arial Unicode MS" w:hAnsi="Arial"/>
                <w:color w:val="000000"/>
                <w:sz w:val="20"/>
              </w:rPr>
            </w:pPr>
          </w:p>
        </w:tc>
      </w:tr>
      <w:tr w:rsidR="00B357DF" w:rsidRPr="000028A5" w:rsidTr="000E13E3">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B357DF" w:rsidRPr="00B357DF" w:rsidRDefault="00B357DF" w:rsidP="00911933">
            <w:pPr>
              <w:spacing w:before="40" w:after="40"/>
              <w:ind w:left="57" w:right="57"/>
              <w:rPr>
                <w:rFonts w:eastAsia="Arial Unicode MS"/>
                <w:color w:val="000000"/>
                <w:sz w:val="20"/>
              </w:rPr>
            </w:pPr>
            <w:r>
              <w:rPr>
                <w:rFonts w:eastAsia="Arial Unicode MS"/>
                <w:color w:val="000000"/>
                <w:sz w:val="20"/>
              </w:rPr>
              <w:t xml:space="preserve">En Ordinationsorsak </w:t>
            </w:r>
            <w:r>
              <w:rPr>
                <w:rFonts w:eastAsia="Arial Unicode MS"/>
                <w:i/>
                <w:color w:val="000000"/>
                <w:sz w:val="20"/>
              </w:rPr>
              <w:t xml:space="preserve">anges som </w:t>
            </w:r>
            <w:r>
              <w:rPr>
                <w:rFonts w:eastAsia="Arial Unicode MS"/>
                <w:color w:val="000000"/>
                <w:sz w:val="20"/>
              </w:rPr>
              <w:t>noll eller en Aktivitetsmoment</w:t>
            </w:r>
          </w:p>
        </w:tc>
        <w:tc>
          <w:tcPr>
            <w:tcW w:w="8363" w:type="dxa"/>
            <w:gridSpan w:val="6"/>
            <w:tcBorders>
              <w:top w:val="single" w:sz="4" w:space="0" w:color="auto"/>
              <w:left w:val="single" w:sz="4" w:space="0" w:color="auto"/>
              <w:bottom w:val="single" w:sz="4" w:space="0" w:color="auto"/>
              <w:right w:val="single" w:sz="4" w:space="0" w:color="auto"/>
            </w:tcBorders>
          </w:tcPr>
          <w:p w:rsidR="00B357DF" w:rsidRPr="00B357DF" w:rsidRDefault="00B357DF" w:rsidP="00B357DF">
            <w:pPr>
              <w:pStyle w:val="Normaltext"/>
              <w:spacing w:after="40"/>
              <w:ind w:left="57" w:right="57"/>
              <w:rPr>
                <w:rFonts w:eastAsia="Arial Unicode MS"/>
                <w:sz w:val="20"/>
                <w:szCs w:val="24"/>
                <w:lang w:eastAsia="en-US"/>
              </w:rPr>
            </w:pPr>
            <w:r w:rsidRPr="00B357DF">
              <w:rPr>
                <w:rFonts w:eastAsia="Arial Unicode MS"/>
                <w:sz w:val="20"/>
                <w:szCs w:val="24"/>
                <w:lang w:eastAsia="en-US"/>
              </w:rPr>
              <w:t>Någon av Aktivitetsmoment eller Bedömt</w:t>
            </w:r>
            <w:r w:rsidR="00322944">
              <w:rPr>
                <w:rFonts w:eastAsia="Arial Unicode MS"/>
                <w:sz w:val="20"/>
                <w:szCs w:val="24"/>
                <w:lang w:eastAsia="en-US"/>
              </w:rPr>
              <w:t xml:space="preserve"> hälsorelaterat</w:t>
            </w:r>
            <w:r w:rsidRPr="00B357DF">
              <w:rPr>
                <w:rFonts w:eastAsia="Arial Unicode MS"/>
                <w:sz w:val="20"/>
                <w:szCs w:val="24"/>
                <w:lang w:eastAsia="en-US"/>
              </w:rPr>
              <w:t xml:space="preserve"> tillstånd måste anges</w:t>
            </w:r>
            <w:r w:rsidR="000E13E3">
              <w:rPr>
                <w:rFonts w:eastAsia="Arial Unicode MS"/>
                <w:sz w:val="20"/>
                <w:szCs w:val="24"/>
                <w:lang w:eastAsia="en-US"/>
              </w:rPr>
              <w:t>. Endast en av dem får anges.</w:t>
            </w:r>
          </w:p>
        </w:tc>
      </w:tr>
      <w:tr w:rsidR="00B357DF" w:rsidRPr="000028A5" w:rsidTr="000E13E3">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B357DF" w:rsidRPr="00B357DF" w:rsidRDefault="00B357DF" w:rsidP="00911933">
            <w:pPr>
              <w:spacing w:before="40" w:after="40"/>
              <w:ind w:left="57" w:right="57"/>
              <w:rPr>
                <w:rFonts w:eastAsia="Arial Unicode MS"/>
                <w:color w:val="000000"/>
                <w:sz w:val="20"/>
              </w:rPr>
            </w:pPr>
            <w:r>
              <w:rPr>
                <w:rFonts w:eastAsia="Arial Unicode MS"/>
                <w:color w:val="000000"/>
                <w:sz w:val="20"/>
              </w:rPr>
              <w:lastRenderedPageBreak/>
              <w:t xml:space="preserve">En Ordinationsorsak </w:t>
            </w:r>
            <w:r>
              <w:rPr>
                <w:rFonts w:eastAsia="Arial Unicode MS"/>
                <w:i/>
                <w:color w:val="000000"/>
                <w:sz w:val="20"/>
              </w:rPr>
              <w:t xml:space="preserve">anges som </w:t>
            </w:r>
            <w:r>
              <w:rPr>
                <w:rFonts w:eastAsia="Arial Unicode MS"/>
                <w:color w:val="000000"/>
                <w:sz w:val="20"/>
              </w:rPr>
              <w:t xml:space="preserve">noll eller en Bedömt </w:t>
            </w:r>
            <w:r w:rsidR="00322944">
              <w:rPr>
                <w:rFonts w:eastAsia="Arial Unicode MS"/>
                <w:color w:val="000000"/>
                <w:sz w:val="20"/>
              </w:rPr>
              <w:t xml:space="preserve">hälsorelaterat </w:t>
            </w:r>
            <w:r>
              <w:rPr>
                <w:rFonts w:eastAsia="Arial Unicode MS"/>
                <w:color w:val="000000"/>
                <w:sz w:val="20"/>
              </w:rPr>
              <w:t>tillstånd</w:t>
            </w:r>
          </w:p>
        </w:tc>
        <w:tc>
          <w:tcPr>
            <w:tcW w:w="8363" w:type="dxa"/>
            <w:gridSpan w:val="6"/>
            <w:tcBorders>
              <w:top w:val="single" w:sz="4" w:space="0" w:color="auto"/>
              <w:left w:val="single" w:sz="4" w:space="0" w:color="auto"/>
              <w:bottom w:val="single" w:sz="4" w:space="0" w:color="auto"/>
              <w:right w:val="single" w:sz="4" w:space="0" w:color="auto"/>
            </w:tcBorders>
          </w:tcPr>
          <w:p w:rsidR="00B357DF" w:rsidRPr="00B357DF" w:rsidRDefault="00B357DF" w:rsidP="00B357DF">
            <w:pPr>
              <w:pStyle w:val="Normaltext"/>
              <w:spacing w:after="40"/>
              <w:ind w:left="57" w:right="57"/>
              <w:rPr>
                <w:rFonts w:eastAsia="Arial Unicode MS"/>
                <w:sz w:val="20"/>
                <w:szCs w:val="24"/>
                <w:lang w:eastAsia="en-US"/>
              </w:rPr>
            </w:pPr>
            <w:r w:rsidRPr="00B357DF">
              <w:rPr>
                <w:rFonts w:eastAsia="Arial Unicode MS"/>
                <w:sz w:val="20"/>
                <w:szCs w:val="24"/>
                <w:lang w:eastAsia="en-US"/>
              </w:rPr>
              <w:t>Någon av Aktivitetsmoment eller Bedömt</w:t>
            </w:r>
            <w:r w:rsidR="00322944">
              <w:rPr>
                <w:rFonts w:eastAsia="Arial Unicode MS"/>
                <w:sz w:val="20"/>
                <w:szCs w:val="24"/>
                <w:lang w:eastAsia="en-US"/>
              </w:rPr>
              <w:t xml:space="preserve"> hälsorelaterat</w:t>
            </w:r>
            <w:r w:rsidRPr="00B357DF">
              <w:rPr>
                <w:rFonts w:eastAsia="Arial Unicode MS"/>
                <w:sz w:val="20"/>
                <w:szCs w:val="24"/>
                <w:lang w:eastAsia="en-US"/>
              </w:rPr>
              <w:t xml:space="preserve"> tillstånd måste anges</w:t>
            </w:r>
            <w:r w:rsidR="000E13E3">
              <w:rPr>
                <w:rFonts w:eastAsia="Arial Unicode MS"/>
                <w:sz w:val="20"/>
                <w:szCs w:val="24"/>
                <w:lang w:eastAsia="en-US"/>
              </w:rPr>
              <w:t>. Endast en av dem får anges.</w:t>
            </w:r>
          </w:p>
        </w:tc>
      </w:tr>
      <w:tr w:rsidR="00B357DF" w:rsidRPr="000028A5" w:rsidTr="000E13E3">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B357DF" w:rsidRPr="00AA7DFD" w:rsidRDefault="00B357DF" w:rsidP="00911933">
            <w:pPr>
              <w:spacing w:before="40" w:after="40"/>
              <w:ind w:left="57" w:right="57"/>
              <w:rPr>
                <w:rFonts w:eastAsia="Arial Unicode MS"/>
                <w:color w:val="000000"/>
                <w:sz w:val="20"/>
              </w:rPr>
            </w:pPr>
            <w:r w:rsidRPr="000028A5">
              <w:rPr>
                <w:rFonts w:eastAsia="Arial Unicode MS"/>
                <w:color w:val="000000"/>
                <w:sz w:val="20"/>
              </w:rPr>
              <w:t xml:space="preserve">En </w:t>
            </w:r>
            <w:r>
              <w:rPr>
                <w:rFonts w:eastAsia="Arial Unicode MS"/>
                <w:color w:val="000000"/>
                <w:sz w:val="20"/>
              </w:rPr>
              <w:t>Ordinationsorsak</w:t>
            </w:r>
            <w:r w:rsidRPr="000028A5">
              <w:rPr>
                <w:rFonts w:eastAsia="Arial Unicode MS"/>
                <w:color w:val="000000"/>
                <w:sz w:val="20"/>
              </w:rPr>
              <w:t xml:space="preserve"> </w:t>
            </w:r>
            <w:r>
              <w:rPr>
                <w:rFonts w:eastAsia="Arial Unicode MS"/>
                <w:i/>
                <w:color w:val="000000"/>
                <w:sz w:val="20"/>
              </w:rPr>
              <w:t xml:space="preserve">registreras vid </w:t>
            </w:r>
            <w:r>
              <w:rPr>
                <w:rFonts w:eastAsia="Arial Unicode MS"/>
                <w:color w:val="000000"/>
                <w:sz w:val="20"/>
              </w:rPr>
              <w:t>en och endast en Enhet</w:t>
            </w:r>
          </w:p>
        </w:tc>
        <w:tc>
          <w:tcPr>
            <w:tcW w:w="8363" w:type="dxa"/>
            <w:gridSpan w:val="6"/>
            <w:tcBorders>
              <w:top w:val="single" w:sz="4" w:space="0" w:color="auto"/>
              <w:left w:val="single" w:sz="4" w:space="0" w:color="auto"/>
              <w:bottom w:val="single" w:sz="4" w:space="0" w:color="auto"/>
              <w:right w:val="single" w:sz="4" w:space="0" w:color="auto"/>
            </w:tcBorders>
          </w:tcPr>
          <w:p w:rsidR="00B357DF" w:rsidRPr="00157335" w:rsidRDefault="00FE412C" w:rsidP="00532176">
            <w:pPr>
              <w:spacing w:before="40" w:after="40"/>
              <w:ind w:left="57" w:right="57"/>
              <w:rPr>
                <w:rFonts w:ascii="Arial" w:eastAsia="Arial Unicode MS" w:hAnsi="Arial"/>
                <w:color w:val="000000"/>
                <w:sz w:val="20"/>
              </w:rPr>
            </w:pPr>
            <w:r w:rsidRPr="003411BC">
              <w:rPr>
                <w:rFonts w:eastAsia="Arial Unicode MS"/>
                <w:sz w:val="20"/>
              </w:rPr>
              <w:t xml:space="preserve">Observera att det är information om medicinskt ansvarig enhet för </w:t>
            </w:r>
            <w:r w:rsidR="00532176">
              <w:rPr>
                <w:rFonts w:eastAsia="Arial Unicode MS"/>
                <w:sz w:val="20"/>
              </w:rPr>
              <w:t>vård</w:t>
            </w:r>
            <w:r w:rsidRPr="003411BC">
              <w:rPr>
                <w:rFonts w:eastAsia="Arial Unicode MS"/>
                <w:sz w:val="20"/>
              </w:rPr>
              <w:t>kontakten där ordination</w:t>
            </w:r>
            <w:r w:rsidR="00532176">
              <w:rPr>
                <w:rFonts w:eastAsia="Arial Unicode MS"/>
                <w:sz w:val="20"/>
              </w:rPr>
              <w:t>en görs</w:t>
            </w:r>
            <w:r w:rsidRPr="003411BC">
              <w:rPr>
                <w:rFonts w:eastAsia="Arial Unicode MS"/>
                <w:sz w:val="20"/>
              </w:rPr>
              <w:t xml:space="preserve"> som ska registreras i Infektionsverktyget. I de fall då en ordinationsorsak registreras utan relation till tidigare ordination så är det information om den medicinskt ansvarig enhet som ställer diagnos </w:t>
            </w:r>
            <w:r w:rsidR="00532176">
              <w:rPr>
                <w:rFonts w:eastAsia="Arial Unicode MS"/>
                <w:sz w:val="20"/>
              </w:rPr>
              <w:t>och</w:t>
            </w:r>
            <w:r w:rsidR="00532176" w:rsidRPr="003411BC">
              <w:rPr>
                <w:rFonts w:eastAsia="Arial Unicode MS"/>
                <w:sz w:val="20"/>
              </w:rPr>
              <w:t xml:space="preserve"> </w:t>
            </w:r>
            <w:r w:rsidRPr="003411BC">
              <w:rPr>
                <w:rFonts w:eastAsia="Arial Unicode MS"/>
                <w:sz w:val="20"/>
              </w:rPr>
              <w:t>beslutar att inte ordinera antibiotika som ska registreras.</w:t>
            </w:r>
          </w:p>
        </w:tc>
      </w:tr>
    </w:tbl>
    <w:p w:rsidR="000D5525" w:rsidRDefault="00655C4C" w:rsidP="009A4917">
      <w:pPr>
        <w:pStyle w:val="Rubrik4"/>
        <w:spacing w:before="100" w:beforeAutospacing="1"/>
        <w:ind w:left="1304" w:hanging="1304"/>
        <w:rPr>
          <w:i/>
        </w:rPr>
      </w:pPr>
      <w:bookmarkStart w:id="64" w:name="_Toc323214215"/>
      <w:r>
        <w:rPr>
          <w:i/>
        </w:rPr>
        <w:t>Patient</w:t>
      </w:r>
      <w:bookmarkEnd w:id="64"/>
    </w:p>
    <w:p w:rsidR="00376C68" w:rsidRDefault="000D5525" w:rsidP="004B0E18">
      <w:r>
        <w:t xml:space="preserve">Klassen </w:t>
      </w:r>
      <w:r w:rsidR="00655C4C">
        <w:t xml:space="preserve">Patient håller information om den patient som </w:t>
      </w:r>
      <w:r w:rsidR="006E1EE2">
        <w:t>är relevant att registrera</w:t>
      </w:r>
      <w:r w:rsidR="00322944">
        <w:t xml:space="preserve"> i Infektionsverktyget</w:t>
      </w:r>
      <w:r w:rsidR="00655C4C">
        <w:t>.</w:t>
      </w:r>
      <w:r w:rsidR="00322944">
        <w:t xml:space="preserve"> Observera att patientens identitet kommer att pseudonymiseras i Infektionsverktygets register.</w:t>
      </w:r>
      <w:r w:rsidR="00AA7D00">
        <w:t xml:space="preserve"> Klassen motsvarar klassen Patient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1035"/>
        <w:gridCol w:w="666"/>
        <w:gridCol w:w="2410"/>
        <w:gridCol w:w="1842"/>
        <w:gridCol w:w="993"/>
        <w:gridCol w:w="1134"/>
        <w:gridCol w:w="1275"/>
      </w:tblGrid>
      <w:tr w:rsidR="001E37C1" w:rsidRPr="0078515E" w:rsidTr="00B17387">
        <w:trPr>
          <w:cantSplit/>
          <w:trHeight w:val="376"/>
        </w:trPr>
        <w:tc>
          <w:tcPr>
            <w:tcW w:w="1843"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Beskrivning</w:t>
            </w:r>
          </w:p>
        </w:tc>
        <w:tc>
          <w:tcPr>
            <w:tcW w:w="1035"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Format</w:t>
            </w:r>
          </w:p>
        </w:tc>
        <w:tc>
          <w:tcPr>
            <w:tcW w:w="666"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1E37C1" w:rsidTr="00B17387">
        <w:trPr>
          <w:cantSplit/>
          <w:trHeight w:val="375"/>
        </w:trPr>
        <w:tc>
          <w:tcPr>
            <w:tcW w:w="1843" w:type="dxa"/>
            <w:vMerge/>
            <w:shd w:val="pct25" w:color="auto" w:fill="auto"/>
          </w:tcPr>
          <w:p w:rsidR="001E37C1" w:rsidRPr="00D966F4" w:rsidRDefault="001E37C1" w:rsidP="00911933">
            <w:pPr>
              <w:rPr>
                <w:b/>
              </w:rPr>
            </w:pPr>
          </w:p>
        </w:tc>
        <w:tc>
          <w:tcPr>
            <w:tcW w:w="2977" w:type="dxa"/>
            <w:vMerge/>
            <w:shd w:val="pct25" w:color="auto" w:fill="auto"/>
          </w:tcPr>
          <w:p w:rsidR="001E37C1" w:rsidRPr="00D966F4" w:rsidRDefault="001E37C1" w:rsidP="00911933">
            <w:pPr>
              <w:rPr>
                <w:b/>
              </w:rPr>
            </w:pPr>
          </w:p>
        </w:tc>
        <w:tc>
          <w:tcPr>
            <w:tcW w:w="1035" w:type="dxa"/>
            <w:vMerge/>
            <w:shd w:val="pct25" w:color="auto" w:fill="auto"/>
          </w:tcPr>
          <w:p w:rsidR="001E37C1" w:rsidRPr="00D966F4" w:rsidRDefault="001E37C1" w:rsidP="00911933">
            <w:pPr>
              <w:rPr>
                <w:b/>
              </w:rPr>
            </w:pPr>
          </w:p>
        </w:tc>
        <w:tc>
          <w:tcPr>
            <w:tcW w:w="666" w:type="dxa"/>
            <w:vMerge/>
            <w:shd w:val="pct25" w:color="auto" w:fill="auto"/>
          </w:tcPr>
          <w:p w:rsidR="001E37C1" w:rsidRPr="00D966F4" w:rsidRDefault="001E37C1" w:rsidP="00911933">
            <w:pPr>
              <w:rPr>
                <w:b/>
              </w:rPr>
            </w:pPr>
          </w:p>
        </w:tc>
        <w:tc>
          <w:tcPr>
            <w:tcW w:w="2410" w:type="dxa"/>
            <w:vMerge/>
            <w:shd w:val="pct25" w:color="auto" w:fill="auto"/>
          </w:tcPr>
          <w:p w:rsidR="001E37C1" w:rsidRPr="00D966F4" w:rsidRDefault="001E37C1" w:rsidP="00911933">
            <w:pPr>
              <w:rPr>
                <w:b/>
              </w:rPr>
            </w:pPr>
          </w:p>
        </w:tc>
        <w:tc>
          <w:tcPr>
            <w:tcW w:w="1842" w:type="dxa"/>
            <w:vMerge/>
            <w:shd w:val="pct25" w:color="auto" w:fill="auto"/>
          </w:tcPr>
          <w:p w:rsidR="001E37C1" w:rsidRPr="00D966F4" w:rsidRDefault="001E37C1" w:rsidP="00911933">
            <w:pPr>
              <w:rPr>
                <w:b/>
              </w:rPr>
            </w:pPr>
          </w:p>
        </w:tc>
        <w:tc>
          <w:tcPr>
            <w:tcW w:w="993" w:type="dxa"/>
            <w:tcBorders>
              <w:bottom w:val="single" w:sz="4" w:space="0" w:color="auto"/>
            </w:tcBorders>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Attribut i V-TIM</w:t>
            </w:r>
          </w:p>
        </w:tc>
        <w:tc>
          <w:tcPr>
            <w:tcW w:w="1134" w:type="dxa"/>
            <w:tcBorders>
              <w:bottom w:val="single" w:sz="4" w:space="0" w:color="auto"/>
            </w:tcBorders>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Template</w:t>
            </w:r>
          </w:p>
        </w:tc>
        <w:tc>
          <w:tcPr>
            <w:tcW w:w="1275" w:type="dxa"/>
            <w:tcBorders>
              <w:bottom w:val="single" w:sz="4" w:space="0" w:color="auto"/>
            </w:tcBorders>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proofErr w:type="gramStart"/>
            <w:r w:rsidRPr="0078515E">
              <w:rPr>
                <w:b/>
                <w:lang w:val="sv-SE"/>
              </w:rPr>
              <w:t>Nyttjade</w:t>
            </w:r>
            <w:proofErr w:type="gramEnd"/>
            <w:r w:rsidRPr="0078515E">
              <w:rPr>
                <w:b/>
                <w:lang w:val="sv-SE"/>
              </w:rPr>
              <w:t xml:space="preserve"> Arketyper</w:t>
            </w:r>
          </w:p>
        </w:tc>
      </w:tr>
      <w:tr w:rsidR="001E37C1" w:rsidTr="00B17387">
        <w:trPr>
          <w:trHeight w:val="217"/>
        </w:trPr>
        <w:tc>
          <w:tcPr>
            <w:tcW w:w="1843" w:type="dxa"/>
          </w:tcPr>
          <w:p w:rsidR="001E37C1" w:rsidRDefault="001E37C1" w:rsidP="00911933">
            <w:pPr>
              <w:spacing w:before="40" w:after="40"/>
              <w:ind w:left="57" w:right="57"/>
              <w:rPr>
                <w:rFonts w:eastAsia="Arial Unicode MS"/>
                <w:i/>
                <w:sz w:val="20"/>
              </w:rPr>
            </w:pPr>
            <w:r>
              <w:rPr>
                <w:rFonts w:eastAsia="Arial Unicode MS"/>
                <w:i/>
                <w:sz w:val="20"/>
              </w:rPr>
              <w:t>person-id</w:t>
            </w:r>
          </w:p>
        </w:tc>
        <w:tc>
          <w:tcPr>
            <w:tcW w:w="2977" w:type="dxa"/>
          </w:tcPr>
          <w:p w:rsidR="00911933" w:rsidRDefault="001E37C1">
            <w:pPr>
              <w:spacing w:before="40" w:after="40"/>
              <w:ind w:left="57" w:right="57"/>
              <w:rPr>
                <w:rFonts w:eastAsia="Arial Unicode MS"/>
              </w:rPr>
            </w:pPr>
            <w:r>
              <w:rPr>
                <w:rFonts w:eastAsia="Arial Unicode MS"/>
                <w:sz w:val="20"/>
              </w:rPr>
              <w:t>Unik identifierare för patienten</w:t>
            </w:r>
          </w:p>
        </w:tc>
        <w:tc>
          <w:tcPr>
            <w:tcW w:w="1035" w:type="dxa"/>
          </w:tcPr>
          <w:p w:rsidR="001E37C1" w:rsidRDefault="001E37C1" w:rsidP="00911933">
            <w:pPr>
              <w:spacing w:before="40" w:after="40"/>
              <w:ind w:left="57" w:right="57"/>
              <w:jc w:val="center"/>
              <w:rPr>
                <w:rFonts w:eastAsia="Arial Unicode MS"/>
                <w:sz w:val="20"/>
              </w:rPr>
            </w:pPr>
            <w:r w:rsidRPr="0019183A">
              <w:rPr>
                <w:rFonts w:eastAsia="Arial Unicode MS"/>
                <w:sz w:val="20"/>
              </w:rPr>
              <w:t>II</w:t>
            </w:r>
          </w:p>
        </w:tc>
        <w:tc>
          <w:tcPr>
            <w:tcW w:w="666" w:type="dxa"/>
          </w:tcPr>
          <w:p w:rsidR="00911933" w:rsidRDefault="006035F7">
            <w:pPr>
              <w:spacing w:before="40" w:after="40"/>
              <w:ind w:left="57" w:right="57"/>
              <w:jc w:val="center"/>
              <w:rPr>
                <w:rFonts w:eastAsia="Arial Unicode MS"/>
                <w:sz w:val="20"/>
              </w:rPr>
            </w:pPr>
            <w:r w:rsidRPr="006035F7">
              <w:rPr>
                <w:rFonts w:eastAsia="Arial Unicode MS"/>
                <w:sz w:val="20"/>
              </w:rPr>
              <w:t>1</w:t>
            </w:r>
          </w:p>
        </w:tc>
        <w:tc>
          <w:tcPr>
            <w:tcW w:w="2410" w:type="dxa"/>
          </w:tcPr>
          <w:p w:rsidR="001E37C1" w:rsidRDefault="001E37C1" w:rsidP="001E37C1">
            <w:pPr>
              <w:pStyle w:val="Normal1"/>
              <w:spacing w:before="40" w:beforeAutospacing="0" w:after="40" w:afterAutospacing="0"/>
              <w:ind w:left="57" w:right="57"/>
              <w:rPr>
                <w:rFonts w:eastAsia="Arial Unicode MS"/>
                <w:sz w:val="20"/>
                <w:lang w:val="sv-SE"/>
              </w:rPr>
            </w:pPr>
            <w:r w:rsidRPr="00F47826">
              <w:rPr>
                <w:rFonts w:eastAsia="Arial Unicode MS"/>
                <w:sz w:val="20"/>
                <w:lang w:val="sv-SE"/>
              </w:rPr>
              <w:t>Personnummer</w:t>
            </w:r>
          </w:p>
          <w:p w:rsidR="00F66A87" w:rsidRPr="00F47826" w:rsidRDefault="00F66A87" w:rsidP="001E37C1">
            <w:pPr>
              <w:pStyle w:val="Normal1"/>
              <w:spacing w:before="40" w:beforeAutospacing="0" w:after="40" w:afterAutospacing="0"/>
              <w:ind w:left="57" w:right="57"/>
              <w:rPr>
                <w:rFonts w:eastAsia="Arial Unicode MS"/>
                <w:sz w:val="20"/>
                <w:lang w:val="sv-SE"/>
              </w:rPr>
            </w:pPr>
            <w:proofErr w:type="spellStart"/>
            <w:r>
              <w:rPr>
                <w:rFonts w:eastAsia="Arial Unicode MS"/>
                <w:sz w:val="20"/>
              </w:rPr>
              <w:t>Samordningsnummer</w:t>
            </w:r>
            <w:proofErr w:type="spellEnd"/>
          </w:p>
          <w:p w:rsidR="001E37C1" w:rsidRDefault="00F66A87" w:rsidP="001E37C1">
            <w:pPr>
              <w:pStyle w:val="Normal1"/>
              <w:spacing w:before="40" w:beforeAutospacing="0" w:after="40" w:afterAutospacing="0"/>
              <w:ind w:left="57" w:right="57"/>
              <w:rPr>
                <w:rFonts w:eastAsia="Arial Unicode MS"/>
                <w:sz w:val="20"/>
                <w:lang w:val="sv-SE"/>
              </w:rPr>
            </w:pPr>
            <w:r>
              <w:rPr>
                <w:rFonts w:eastAsia="Arial Unicode MS"/>
                <w:sz w:val="20"/>
                <w:lang w:val="sv-SE"/>
              </w:rPr>
              <w:t>Lokalt</w:t>
            </w:r>
            <w:r w:rsidR="001E37C1">
              <w:rPr>
                <w:rFonts w:eastAsia="Arial Unicode MS"/>
                <w:sz w:val="20"/>
                <w:lang w:val="sv-SE"/>
              </w:rPr>
              <w:t xml:space="preserve"> r</w:t>
            </w:r>
            <w:r w:rsidR="001E37C1" w:rsidRPr="00655C4C">
              <w:rPr>
                <w:rFonts w:eastAsia="Arial Unicode MS"/>
                <w:sz w:val="20"/>
                <w:lang w:val="sv-SE"/>
              </w:rPr>
              <w:t>eservnummer</w:t>
            </w:r>
          </w:p>
          <w:p w:rsidR="001E37C1" w:rsidRPr="00AC0CC7" w:rsidRDefault="001E37C1" w:rsidP="00F66A87">
            <w:pPr>
              <w:pStyle w:val="Normaltext"/>
              <w:spacing w:after="40"/>
              <w:ind w:right="57"/>
              <w:rPr>
                <w:rFonts w:eastAsia="Arial Unicode MS"/>
                <w:sz w:val="20"/>
                <w:szCs w:val="24"/>
                <w:lang w:eastAsia="en-US"/>
              </w:rPr>
            </w:pPr>
          </w:p>
        </w:tc>
        <w:tc>
          <w:tcPr>
            <w:tcW w:w="1842" w:type="dxa"/>
          </w:tcPr>
          <w:p w:rsidR="00F66A87" w:rsidRDefault="00F66A87" w:rsidP="00911933">
            <w:pPr>
              <w:pStyle w:val="Normaltext"/>
              <w:spacing w:after="40"/>
              <w:ind w:left="57" w:right="57"/>
              <w:rPr>
                <w:rFonts w:eastAsia="Arial Unicode MS"/>
                <w:sz w:val="20"/>
                <w:szCs w:val="24"/>
                <w:lang w:eastAsia="en-US"/>
              </w:rPr>
            </w:pPr>
            <w:r>
              <w:rPr>
                <w:rFonts w:eastAsia="Arial Unicode MS"/>
                <w:sz w:val="20"/>
                <w:szCs w:val="24"/>
                <w:lang w:eastAsia="en-US"/>
              </w:rPr>
              <w:t xml:space="preserve">Lokalt reservnummer görs unikt genom att ange HSA-id för den enhet inom vilken reservnumret är unikt tillsammans med det lokala reservnumret. </w:t>
            </w:r>
          </w:p>
          <w:p w:rsidR="00F056C2" w:rsidRDefault="00F056C2" w:rsidP="00911933">
            <w:pPr>
              <w:pStyle w:val="Normaltext"/>
              <w:spacing w:after="40"/>
              <w:ind w:left="57" w:right="57"/>
              <w:rPr>
                <w:rFonts w:eastAsia="Arial Unicode MS"/>
                <w:sz w:val="20"/>
                <w:szCs w:val="24"/>
                <w:lang w:eastAsia="en-US"/>
              </w:rPr>
            </w:pPr>
            <w:r>
              <w:rPr>
                <w:rFonts w:eastAsia="Arial Unicode MS"/>
                <w:sz w:val="20"/>
                <w:szCs w:val="24"/>
                <w:lang w:eastAsia="en-US"/>
              </w:rPr>
              <w:t>Personnummer anges på formatet ÅÅÅÅMMDDXXXX.</w:t>
            </w:r>
          </w:p>
          <w:p w:rsidR="001E37C1" w:rsidRPr="00AC0CC7" w:rsidRDefault="00F66A87" w:rsidP="00911933">
            <w:pPr>
              <w:pStyle w:val="Normaltext"/>
              <w:spacing w:after="40"/>
              <w:ind w:left="57" w:right="57"/>
              <w:rPr>
                <w:rFonts w:eastAsia="Arial Unicode MS"/>
                <w:sz w:val="20"/>
                <w:szCs w:val="24"/>
                <w:lang w:eastAsia="en-US"/>
              </w:rPr>
            </w:pPr>
            <w:r>
              <w:rPr>
                <w:rFonts w:eastAsia="Arial Unicode MS"/>
                <w:sz w:val="20"/>
                <w:szCs w:val="24"/>
                <w:lang w:eastAsia="en-US"/>
              </w:rPr>
              <w:t xml:space="preserve">För lokala reservnummer används </w:t>
            </w:r>
            <w:proofErr w:type="spellStart"/>
            <w:r>
              <w:rPr>
                <w:rFonts w:eastAsia="Arial Unicode MS"/>
                <w:sz w:val="20"/>
                <w:szCs w:val="24"/>
                <w:lang w:eastAsia="en-US"/>
              </w:rPr>
              <w:t>OID:n</w:t>
            </w:r>
            <w:proofErr w:type="spellEnd"/>
            <w:r>
              <w:rPr>
                <w:rFonts w:eastAsia="Arial Unicode MS"/>
                <w:sz w:val="20"/>
                <w:szCs w:val="24"/>
                <w:lang w:eastAsia="en-US"/>
              </w:rPr>
              <w:t xml:space="preserve"> för </w:t>
            </w:r>
            <w:r>
              <w:rPr>
                <w:sz w:val="20"/>
              </w:rPr>
              <w:t>i</w:t>
            </w:r>
            <w:r w:rsidRPr="008C6BB6">
              <w:rPr>
                <w:sz w:val="20"/>
              </w:rPr>
              <w:t xml:space="preserve">cke-nationell identifierare </w:t>
            </w:r>
            <w:proofErr w:type="spellStart"/>
            <w:r w:rsidRPr="008C6BB6">
              <w:rPr>
                <w:sz w:val="20"/>
              </w:rPr>
              <w:t>Org+lokalt</w:t>
            </w:r>
            <w:proofErr w:type="spellEnd"/>
            <w:r w:rsidRPr="008C6BB6">
              <w:rPr>
                <w:sz w:val="20"/>
              </w:rPr>
              <w:t xml:space="preserve"> unikt id</w:t>
            </w:r>
          </w:p>
        </w:tc>
        <w:tc>
          <w:tcPr>
            <w:tcW w:w="993" w:type="dxa"/>
            <w:shd w:val="clear" w:color="auto" w:fill="auto"/>
          </w:tcPr>
          <w:p w:rsidR="001E37C1" w:rsidRPr="00AC0CC7" w:rsidRDefault="001E37C1" w:rsidP="00911933">
            <w:pPr>
              <w:pStyle w:val="Normaltext"/>
              <w:spacing w:after="40"/>
              <w:ind w:left="57" w:right="57"/>
              <w:rPr>
                <w:rFonts w:eastAsia="Arial Unicode MS"/>
                <w:sz w:val="20"/>
                <w:szCs w:val="24"/>
                <w:lang w:eastAsia="en-US"/>
              </w:rPr>
            </w:pPr>
            <w:r>
              <w:rPr>
                <w:rFonts w:eastAsia="Arial Unicode MS"/>
                <w:sz w:val="20"/>
              </w:rPr>
              <w:t>person-id</w:t>
            </w:r>
          </w:p>
        </w:tc>
        <w:tc>
          <w:tcPr>
            <w:tcW w:w="1134" w:type="dxa"/>
            <w:shd w:val="clear" w:color="auto" w:fill="auto"/>
          </w:tcPr>
          <w:p w:rsidR="001E37C1" w:rsidRPr="00AC0CC7" w:rsidRDefault="001E37C1" w:rsidP="00911933">
            <w:pPr>
              <w:spacing w:before="40" w:after="40"/>
              <w:ind w:left="57" w:right="57"/>
              <w:rPr>
                <w:rFonts w:eastAsia="Arial Unicode MS"/>
                <w:sz w:val="20"/>
              </w:rPr>
            </w:pPr>
          </w:p>
        </w:tc>
        <w:tc>
          <w:tcPr>
            <w:tcW w:w="1275" w:type="dxa"/>
            <w:shd w:val="clear" w:color="auto" w:fill="auto"/>
          </w:tcPr>
          <w:p w:rsidR="001E37C1" w:rsidRDefault="001E37C1" w:rsidP="00911933">
            <w:pPr>
              <w:rPr>
                <w:rFonts w:ascii="Arial" w:eastAsia="Arial Unicode MS" w:hAnsi="Arial"/>
                <w:sz w:val="20"/>
              </w:rPr>
            </w:pPr>
          </w:p>
        </w:tc>
      </w:tr>
      <w:tr w:rsidR="001E37C1" w:rsidTr="00B17387">
        <w:trPr>
          <w:trHeight w:val="217"/>
        </w:trPr>
        <w:tc>
          <w:tcPr>
            <w:tcW w:w="1843" w:type="dxa"/>
          </w:tcPr>
          <w:p w:rsidR="001E37C1" w:rsidRDefault="001E37C1" w:rsidP="00911933">
            <w:pPr>
              <w:spacing w:before="40" w:after="40"/>
              <w:ind w:left="57" w:right="57"/>
              <w:rPr>
                <w:rFonts w:eastAsia="Arial Unicode MS"/>
                <w:i/>
                <w:sz w:val="20"/>
              </w:rPr>
            </w:pPr>
            <w:r>
              <w:rPr>
                <w:rFonts w:eastAsia="Arial Unicode MS"/>
                <w:i/>
                <w:sz w:val="20"/>
              </w:rPr>
              <w:lastRenderedPageBreak/>
              <w:t>födelsetidpunkt</w:t>
            </w:r>
          </w:p>
        </w:tc>
        <w:tc>
          <w:tcPr>
            <w:tcW w:w="2977" w:type="dxa"/>
          </w:tcPr>
          <w:p w:rsidR="001E37C1" w:rsidRPr="0019183A" w:rsidRDefault="001E37C1" w:rsidP="00911933">
            <w:pPr>
              <w:pStyle w:val="Normal1"/>
              <w:spacing w:before="40" w:beforeAutospacing="0" w:after="40" w:afterAutospacing="0"/>
              <w:ind w:left="57" w:right="57"/>
              <w:rPr>
                <w:rFonts w:eastAsia="Arial Unicode MS"/>
              </w:rPr>
            </w:pPr>
            <w:r>
              <w:rPr>
                <w:rFonts w:eastAsia="Arial Unicode MS"/>
                <w:sz w:val="20"/>
                <w:lang w:val="sv-SE"/>
              </w:rPr>
              <w:t>Patientens födelsetidpunkt</w:t>
            </w:r>
          </w:p>
        </w:tc>
        <w:tc>
          <w:tcPr>
            <w:tcW w:w="1035" w:type="dxa"/>
          </w:tcPr>
          <w:p w:rsidR="001E37C1" w:rsidRPr="0019183A" w:rsidRDefault="001E37C1" w:rsidP="00911933">
            <w:pPr>
              <w:spacing w:before="40" w:after="40"/>
              <w:ind w:left="57" w:right="57"/>
              <w:jc w:val="center"/>
              <w:rPr>
                <w:rFonts w:eastAsia="Arial Unicode MS"/>
                <w:sz w:val="20"/>
              </w:rPr>
            </w:pPr>
            <w:r>
              <w:rPr>
                <w:rFonts w:eastAsia="Arial Unicode MS"/>
                <w:sz w:val="20"/>
              </w:rPr>
              <w:t>TP</w:t>
            </w:r>
          </w:p>
        </w:tc>
        <w:tc>
          <w:tcPr>
            <w:tcW w:w="666" w:type="dxa"/>
          </w:tcPr>
          <w:p w:rsidR="00911933" w:rsidRDefault="001E37C1">
            <w:pPr>
              <w:spacing w:before="40" w:after="40"/>
              <w:ind w:left="57" w:right="57"/>
              <w:jc w:val="center"/>
              <w:rPr>
                <w:rFonts w:eastAsia="Arial Unicode MS"/>
                <w:sz w:val="20"/>
              </w:rPr>
            </w:pPr>
            <w:r>
              <w:rPr>
                <w:rFonts w:eastAsia="Arial Unicode MS"/>
                <w:sz w:val="20"/>
              </w:rPr>
              <w:t>1</w:t>
            </w:r>
          </w:p>
        </w:tc>
        <w:tc>
          <w:tcPr>
            <w:tcW w:w="2410" w:type="dxa"/>
          </w:tcPr>
          <w:p w:rsidR="001E37C1" w:rsidRPr="0019183A" w:rsidRDefault="001E37C1" w:rsidP="00911933">
            <w:pPr>
              <w:pStyle w:val="Normaltext"/>
              <w:spacing w:after="40"/>
              <w:ind w:left="57" w:right="57"/>
              <w:rPr>
                <w:rFonts w:eastAsia="Arial Unicode MS"/>
                <w:sz w:val="20"/>
              </w:rPr>
            </w:pPr>
          </w:p>
        </w:tc>
        <w:tc>
          <w:tcPr>
            <w:tcW w:w="1842" w:type="dxa"/>
          </w:tcPr>
          <w:p w:rsidR="001F4D5D" w:rsidRDefault="001F4D5D" w:rsidP="001F4D5D">
            <w:pPr>
              <w:pStyle w:val="Normaltext"/>
              <w:spacing w:after="40"/>
              <w:ind w:left="57" w:right="57"/>
              <w:rPr>
                <w:rFonts w:eastAsia="Arial Unicode MS"/>
                <w:sz w:val="20"/>
              </w:rPr>
            </w:pPr>
            <w:r>
              <w:rPr>
                <w:rFonts w:eastAsia="Arial Unicode MS"/>
                <w:sz w:val="20"/>
              </w:rPr>
              <w:t>Anges enligt följande alternativ:</w:t>
            </w:r>
          </w:p>
          <w:p w:rsidR="001F4D5D" w:rsidRDefault="001F4D5D" w:rsidP="001F4D5D">
            <w:pPr>
              <w:pStyle w:val="Normaltext"/>
              <w:spacing w:after="40"/>
              <w:ind w:left="57" w:right="57"/>
              <w:rPr>
                <w:rFonts w:eastAsia="Arial Unicode MS"/>
                <w:sz w:val="20"/>
              </w:rPr>
            </w:pPr>
            <w:r>
              <w:rPr>
                <w:rFonts w:eastAsia="Arial Unicode MS"/>
                <w:sz w:val="20"/>
              </w:rPr>
              <w:t>ÅÅÅÅMMDD</w:t>
            </w:r>
          </w:p>
          <w:p w:rsidR="001F4D5D" w:rsidRDefault="001F4D5D" w:rsidP="001F4D5D">
            <w:pPr>
              <w:pStyle w:val="Normaltext"/>
              <w:spacing w:after="40"/>
              <w:ind w:left="57" w:right="57"/>
              <w:rPr>
                <w:rFonts w:eastAsia="Arial Unicode MS"/>
                <w:sz w:val="20"/>
              </w:rPr>
            </w:pPr>
            <w:r>
              <w:rPr>
                <w:rFonts w:eastAsia="Arial Unicode MS"/>
                <w:sz w:val="20"/>
              </w:rPr>
              <w:t>ÅÅÅÅMM</w:t>
            </w:r>
          </w:p>
          <w:p w:rsidR="001E37C1" w:rsidRPr="00AC0CC7" w:rsidRDefault="001F4D5D" w:rsidP="001F4D5D">
            <w:pPr>
              <w:pStyle w:val="Normaltext"/>
              <w:spacing w:after="40"/>
              <w:ind w:left="57" w:right="57"/>
              <w:rPr>
                <w:rFonts w:eastAsia="Arial Unicode MS"/>
                <w:sz w:val="20"/>
                <w:szCs w:val="24"/>
                <w:lang w:eastAsia="en-US"/>
              </w:rPr>
            </w:pPr>
            <w:r>
              <w:rPr>
                <w:rFonts w:eastAsia="Arial Unicode MS"/>
                <w:sz w:val="20"/>
              </w:rPr>
              <w:t>ÅÅÅÅ</w:t>
            </w:r>
          </w:p>
        </w:tc>
        <w:tc>
          <w:tcPr>
            <w:tcW w:w="993" w:type="dxa"/>
            <w:shd w:val="clear" w:color="auto" w:fill="auto"/>
          </w:tcPr>
          <w:p w:rsidR="001E37C1" w:rsidRPr="00AC0CC7" w:rsidRDefault="001E37C1" w:rsidP="00911933">
            <w:pPr>
              <w:pStyle w:val="Normaltext"/>
              <w:spacing w:after="40"/>
              <w:ind w:left="57" w:right="57"/>
              <w:rPr>
                <w:rFonts w:eastAsia="Arial Unicode MS"/>
                <w:sz w:val="20"/>
                <w:szCs w:val="24"/>
                <w:lang w:eastAsia="en-US"/>
              </w:rPr>
            </w:pPr>
            <w:r>
              <w:rPr>
                <w:rFonts w:eastAsia="Arial Unicode MS"/>
                <w:sz w:val="20"/>
              </w:rPr>
              <w:t>födelsetidpunkt</w:t>
            </w:r>
          </w:p>
        </w:tc>
        <w:tc>
          <w:tcPr>
            <w:tcW w:w="1134" w:type="dxa"/>
            <w:shd w:val="clear" w:color="auto" w:fill="auto"/>
          </w:tcPr>
          <w:p w:rsidR="001E37C1" w:rsidRPr="00AC0CC7" w:rsidRDefault="001E37C1" w:rsidP="00911933">
            <w:pPr>
              <w:spacing w:before="40" w:after="40"/>
              <w:ind w:left="57" w:right="57"/>
              <w:rPr>
                <w:rFonts w:eastAsia="Arial Unicode MS"/>
                <w:sz w:val="20"/>
              </w:rPr>
            </w:pPr>
          </w:p>
        </w:tc>
        <w:tc>
          <w:tcPr>
            <w:tcW w:w="1275" w:type="dxa"/>
            <w:shd w:val="clear" w:color="auto" w:fill="auto"/>
          </w:tcPr>
          <w:p w:rsidR="001E37C1" w:rsidRDefault="001E37C1" w:rsidP="00911933">
            <w:pPr>
              <w:rPr>
                <w:rFonts w:ascii="Arial" w:eastAsia="Arial Unicode MS" w:hAnsi="Arial"/>
                <w:sz w:val="20"/>
              </w:rPr>
            </w:pPr>
          </w:p>
        </w:tc>
      </w:tr>
      <w:tr w:rsidR="001E37C1" w:rsidTr="00B17387">
        <w:trPr>
          <w:trHeight w:val="217"/>
        </w:trPr>
        <w:tc>
          <w:tcPr>
            <w:tcW w:w="1843" w:type="dxa"/>
          </w:tcPr>
          <w:p w:rsidR="001E37C1" w:rsidRDefault="009949E8" w:rsidP="00911933">
            <w:pPr>
              <w:spacing w:before="40" w:after="40"/>
              <w:ind w:left="57" w:right="57"/>
              <w:rPr>
                <w:rFonts w:eastAsia="Arial Unicode MS"/>
                <w:i/>
                <w:sz w:val="20"/>
              </w:rPr>
            </w:pPr>
            <w:r>
              <w:rPr>
                <w:rFonts w:eastAsia="Arial Unicode MS"/>
                <w:i/>
                <w:sz w:val="20"/>
              </w:rPr>
              <w:t>k</w:t>
            </w:r>
            <w:r w:rsidR="001E37C1">
              <w:rPr>
                <w:rFonts w:eastAsia="Arial Unicode MS"/>
                <w:i/>
                <w:sz w:val="20"/>
              </w:rPr>
              <w:t>ön</w:t>
            </w:r>
          </w:p>
        </w:tc>
        <w:tc>
          <w:tcPr>
            <w:tcW w:w="2977" w:type="dxa"/>
          </w:tcPr>
          <w:p w:rsidR="00911933" w:rsidRDefault="006035F7">
            <w:pPr>
              <w:spacing w:before="40" w:after="40"/>
              <w:ind w:left="57" w:right="57"/>
              <w:rPr>
                <w:rFonts w:eastAsia="Arial Unicode MS"/>
                <w:sz w:val="20"/>
              </w:rPr>
            </w:pPr>
            <w:r w:rsidRPr="006035F7">
              <w:rPr>
                <w:rFonts w:eastAsia="Arial Unicode MS"/>
                <w:sz w:val="20"/>
              </w:rPr>
              <w:t xml:space="preserve">Kod och klartext som anger patientens kön </w:t>
            </w:r>
          </w:p>
        </w:tc>
        <w:tc>
          <w:tcPr>
            <w:tcW w:w="1035" w:type="dxa"/>
          </w:tcPr>
          <w:p w:rsidR="001E37C1" w:rsidRDefault="001E37C1" w:rsidP="00911933">
            <w:pPr>
              <w:spacing w:before="40" w:after="40"/>
              <w:ind w:left="57" w:right="57"/>
              <w:jc w:val="center"/>
              <w:rPr>
                <w:rFonts w:eastAsia="Arial Unicode MS"/>
                <w:sz w:val="20"/>
              </w:rPr>
            </w:pPr>
            <w:r>
              <w:rPr>
                <w:rFonts w:eastAsia="Arial Unicode MS"/>
                <w:sz w:val="20"/>
              </w:rPr>
              <w:t>KTOV</w:t>
            </w:r>
          </w:p>
        </w:tc>
        <w:tc>
          <w:tcPr>
            <w:tcW w:w="666" w:type="dxa"/>
          </w:tcPr>
          <w:p w:rsidR="00911933" w:rsidRDefault="001E37C1">
            <w:pPr>
              <w:spacing w:before="40" w:after="40"/>
              <w:ind w:left="57" w:right="57"/>
              <w:jc w:val="center"/>
              <w:rPr>
                <w:rFonts w:eastAsia="Arial Unicode MS"/>
                <w:sz w:val="20"/>
              </w:rPr>
            </w:pPr>
            <w:r>
              <w:rPr>
                <w:rFonts w:eastAsia="Arial Unicode MS"/>
                <w:sz w:val="20"/>
              </w:rPr>
              <w:t>1</w:t>
            </w:r>
          </w:p>
        </w:tc>
        <w:tc>
          <w:tcPr>
            <w:tcW w:w="2410" w:type="dxa"/>
          </w:tcPr>
          <w:p w:rsidR="001E37C1" w:rsidRDefault="001E37C1" w:rsidP="00911933">
            <w:pPr>
              <w:pStyle w:val="Normaltext"/>
              <w:spacing w:after="40"/>
              <w:ind w:left="57" w:right="57"/>
              <w:rPr>
                <w:rFonts w:eastAsia="Arial Unicode MS"/>
                <w:sz w:val="20"/>
              </w:rPr>
            </w:pPr>
            <w:r>
              <w:rPr>
                <w:rFonts w:eastAsia="Arial Unicode MS"/>
                <w:sz w:val="20"/>
              </w:rPr>
              <w:t>KV Kön</w:t>
            </w:r>
          </w:p>
        </w:tc>
        <w:tc>
          <w:tcPr>
            <w:tcW w:w="1842" w:type="dxa"/>
          </w:tcPr>
          <w:p w:rsidR="001E37C1" w:rsidRPr="00AC0CC7" w:rsidRDefault="001E37C1" w:rsidP="00911933">
            <w:pPr>
              <w:pStyle w:val="Normaltext"/>
              <w:spacing w:after="40"/>
              <w:ind w:left="57" w:right="57"/>
              <w:rPr>
                <w:rFonts w:eastAsia="Arial Unicode MS"/>
                <w:sz w:val="20"/>
                <w:szCs w:val="24"/>
                <w:lang w:eastAsia="en-US"/>
              </w:rPr>
            </w:pPr>
          </w:p>
        </w:tc>
        <w:tc>
          <w:tcPr>
            <w:tcW w:w="993" w:type="dxa"/>
            <w:shd w:val="clear" w:color="auto" w:fill="auto"/>
          </w:tcPr>
          <w:p w:rsidR="001E37C1" w:rsidRDefault="001E37C1" w:rsidP="00911933">
            <w:pPr>
              <w:pStyle w:val="Normaltext"/>
              <w:spacing w:after="40"/>
              <w:ind w:left="57" w:right="57"/>
              <w:rPr>
                <w:rFonts w:eastAsia="Arial Unicode MS"/>
                <w:sz w:val="20"/>
              </w:rPr>
            </w:pPr>
            <w:r>
              <w:rPr>
                <w:rFonts w:eastAsia="Arial Unicode MS"/>
                <w:sz w:val="20"/>
              </w:rPr>
              <w:t>kön</w:t>
            </w:r>
          </w:p>
        </w:tc>
        <w:tc>
          <w:tcPr>
            <w:tcW w:w="1134" w:type="dxa"/>
            <w:shd w:val="clear" w:color="auto" w:fill="auto"/>
          </w:tcPr>
          <w:p w:rsidR="001E37C1" w:rsidRPr="00AC0CC7" w:rsidRDefault="001E37C1" w:rsidP="00911933">
            <w:pPr>
              <w:spacing w:before="40" w:after="40"/>
              <w:ind w:left="57" w:right="57"/>
              <w:rPr>
                <w:rFonts w:eastAsia="Arial Unicode MS"/>
                <w:sz w:val="20"/>
              </w:rPr>
            </w:pPr>
          </w:p>
        </w:tc>
        <w:tc>
          <w:tcPr>
            <w:tcW w:w="1275" w:type="dxa"/>
            <w:shd w:val="clear" w:color="auto" w:fill="auto"/>
          </w:tcPr>
          <w:p w:rsidR="001E37C1" w:rsidRDefault="001E37C1" w:rsidP="00911933">
            <w:pPr>
              <w:rPr>
                <w:rFonts w:ascii="Arial" w:eastAsia="Arial Unicode MS" w:hAnsi="Arial"/>
                <w:sz w:val="20"/>
              </w:rPr>
            </w:pPr>
          </w:p>
        </w:tc>
      </w:tr>
      <w:tr w:rsidR="001E37C1" w:rsidRPr="0078515E" w:rsidTr="0078515E">
        <w:trPr>
          <w:trHeight w:val="217"/>
        </w:trPr>
        <w:tc>
          <w:tcPr>
            <w:tcW w:w="5855" w:type="dxa"/>
            <w:gridSpan w:val="3"/>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Associationer</w:t>
            </w:r>
          </w:p>
        </w:tc>
        <w:tc>
          <w:tcPr>
            <w:tcW w:w="8320" w:type="dxa"/>
            <w:gridSpan w:val="6"/>
            <w:shd w:val="clear" w:color="auto" w:fill="D9D9D9" w:themeFill="background1" w:themeFillShade="D9"/>
          </w:tcPr>
          <w:p w:rsidR="001E37C1" w:rsidRPr="0078515E" w:rsidRDefault="001E37C1" w:rsidP="0078515E">
            <w:pPr>
              <w:pStyle w:val="Normal1"/>
              <w:spacing w:before="40" w:beforeAutospacing="0" w:after="40" w:afterAutospacing="0"/>
              <w:ind w:left="57" w:right="57"/>
              <w:rPr>
                <w:b/>
                <w:lang w:val="sv-SE"/>
              </w:rPr>
            </w:pPr>
            <w:r w:rsidRPr="0078515E">
              <w:rPr>
                <w:b/>
                <w:lang w:val="sv-SE"/>
              </w:rPr>
              <w:t>Beslutsregel</w:t>
            </w:r>
          </w:p>
        </w:tc>
      </w:tr>
      <w:tr w:rsidR="001E37C1" w:rsidTr="0078515E">
        <w:trPr>
          <w:trHeight w:val="217"/>
        </w:trPr>
        <w:tc>
          <w:tcPr>
            <w:tcW w:w="5855" w:type="dxa"/>
            <w:gridSpan w:val="3"/>
          </w:tcPr>
          <w:p w:rsidR="001E37C1" w:rsidRPr="00AC0CC7" w:rsidRDefault="001E37C1" w:rsidP="00911933">
            <w:pPr>
              <w:spacing w:before="40" w:after="40"/>
              <w:ind w:left="57" w:right="57"/>
              <w:rPr>
                <w:rFonts w:eastAsia="Arial Unicode MS"/>
                <w:color w:val="000000"/>
                <w:sz w:val="20"/>
              </w:rPr>
            </w:pPr>
            <w:r w:rsidRPr="000028A5">
              <w:rPr>
                <w:rFonts w:eastAsia="Arial Unicode MS"/>
                <w:color w:val="000000"/>
                <w:sz w:val="20"/>
              </w:rPr>
              <w:t>En Patient</w:t>
            </w:r>
            <w:r w:rsidRPr="000028A5">
              <w:rPr>
                <w:rFonts w:eastAsia="Arial Unicode MS"/>
                <w:i/>
                <w:color w:val="000000"/>
                <w:sz w:val="20"/>
              </w:rPr>
              <w:t xml:space="preserve"> är föremål för </w:t>
            </w:r>
            <w:r w:rsidRPr="000028A5">
              <w:rPr>
                <w:rFonts w:eastAsia="Arial Unicode MS"/>
                <w:color w:val="000000"/>
                <w:sz w:val="20"/>
              </w:rPr>
              <w:t xml:space="preserve">noll eller fler </w:t>
            </w:r>
            <w:r>
              <w:rPr>
                <w:rFonts w:eastAsia="Arial Unicode MS"/>
                <w:color w:val="000000"/>
                <w:sz w:val="20"/>
              </w:rPr>
              <w:t>Ordinationsorsak</w:t>
            </w:r>
          </w:p>
        </w:tc>
        <w:tc>
          <w:tcPr>
            <w:tcW w:w="8320" w:type="dxa"/>
            <w:gridSpan w:val="6"/>
          </w:tcPr>
          <w:p w:rsidR="001E37C1" w:rsidRDefault="001E37C1" w:rsidP="00911933">
            <w:pPr>
              <w:rPr>
                <w:rFonts w:ascii="Arial" w:eastAsia="Arial Unicode MS" w:hAnsi="Arial"/>
                <w:color w:val="000000"/>
                <w:sz w:val="20"/>
              </w:rPr>
            </w:pPr>
          </w:p>
        </w:tc>
      </w:tr>
      <w:tr w:rsidR="001E37C1" w:rsidRPr="000028A5" w:rsidTr="0078515E">
        <w:trPr>
          <w:trHeight w:val="217"/>
        </w:trPr>
        <w:tc>
          <w:tcPr>
            <w:tcW w:w="5855" w:type="dxa"/>
            <w:gridSpan w:val="3"/>
            <w:tcBorders>
              <w:top w:val="single" w:sz="4" w:space="0" w:color="auto"/>
              <w:left w:val="single" w:sz="4" w:space="0" w:color="auto"/>
              <w:bottom w:val="single" w:sz="4" w:space="0" w:color="auto"/>
              <w:right w:val="single" w:sz="4" w:space="0" w:color="auto"/>
            </w:tcBorders>
          </w:tcPr>
          <w:p w:rsidR="00911933" w:rsidRDefault="001E37C1">
            <w:pPr>
              <w:spacing w:before="40" w:after="40"/>
              <w:ind w:left="57" w:right="57"/>
              <w:rPr>
                <w:rFonts w:eastAsia="Arial Unicode MS"/>
                <w:color w:val="000000"/>
                <w:sz w:val="20"/>
              </w:rPr>
            </w:pPr>
            <w:r w:rsidRPr="000028A5">
              <w:rPr>
                <w:rFonts w:eastAsia="Arial Unicode MS"/>
                <w:color w:val="000000"/>
                <w:sz w:val="20"/>
              </w:rPr>
              <w:t>En Patient</w:t>
            </w:r>
            <w:r w:rsidRPr="000028A5">
              <w:rPr>
                <w:rFonts w:eastAsia="Arial Unicode MS"/>
                <w:i/>
                <w:color w:val="000000"/>
                <w:sz w:val="20"/>
              </w:rPr>
              <w:t xml:space="preserve"> är föremål för </w:t>
            </w:r>
            <w:r w:rsidRPr="000028A5">
              <w:rPr>
                <w:rFonts w:eastAsia="Arial Unicode MS"/>
                <w:color w:val="000000"/>
                <w:sz w:val="20"/>
              </w:rPr>
              <w:t xml:space="preserve">noll eller fler </w:t>
            </w:r>
            <w:r>
              <w:rPr>
                <w:rFonts w:eastAsia="Arial Unicode MS"/>
                <w:color w:val="000000"/>
                <w:sz w:val="20"/>
              </w:rPr>
              <w:t>Laboratoriesvar</w:t>
            </w:r>
          </w:p>
        </w:tc>
        <w:tc>
          <w:tcPr>
            <w:tcW w:w="8320" w:type="dxa"/>
            <w:gridSpan w:val="6"/>
            <w:tcBorders>
              <w:top w:val="single" w:sz="4" w:space="0" w:color="auto"/>
              <w:left w:val="single" w:sz="4" w:space="0" w:color="auto"/>
              <w:bottom w:val="single" w:sz="4" w:space="0" w:color="auto"/>
              <w:right w:val="single" w:sz="4" w:space="0" w:color="auto"/>
            </w:tcBorders>
          </w:tcPr>
          <w:p w:rsidR="001E37C1" w:rsidRPr="00157335" w:rsidRDefault="001E37C1" w:rsidP="00911933">
            <w:pPr>
              <w:rPr>
                <w:rFonts w:ascii="Arial" w:eastAsia="Arial Unicode MS" w:hAnsi="Arial"/>
                <w:color w:val="000000"/>
                <w:sz w:val="20"/>
              </w:rPr>
            </w:pPr>
          </w:p>
        </w:tc>
      </w:tr>
      <w:tr w:rsidR="001E37C1" w:rsidRPr="000028A5" w:rsidTr="0078515E">
        <w:trPr>
          <w:trHeight w:val="217"/>
        </w:trPr>
        <w:tc>
          <w:tcPr>
            <w:tcW w:w="5855" w:type="dxa"/>
            <w:gridSpan w:val="3"/>
            <w:tcBorders>
              <w:top w:val="single" w:sz="4" w:space="0" w:color="auto"/>
              <w:left w:val="single" w:sz="4" w:space="0" w:color="auto"/>
              <w:bottom w:val="single" w:sz="4" w:space="0" w:color="auto"/>
              <w:right w:val="single" w:sz="4" w:space="0" w:color="auto"/>
            </w:tcBorders>
          </w:tcPr>
          <w:p w:rsidR="00911933" w:rsidRDefault="001E37C1">
            <w:pPr>
              <w:spacing w:before="40" w:after="40"/>
              <w:ind w:left="57" w:right="57"/>
              <w:rPr>
                <w:rFonts w:eastAsia="Arial Unicode MS"/>
                <w:color w:val="000000"/>
                <w:sz w:val="20"/>
              </w:rPr>
            </w:pPr>
            <w:r w:rsidRPr="000028A5">
              <w:rPr>
                <w:rFonts w:eastAsia="Arial Unicode MS"/>
                <w:color w:val="000000"/>
                <w:sz w:val="20"/>
              </w:rPr>
              <w:t>En Patient</w:t>
            </w:r>
            <w:r w:rsidRPr="000028A5">
              <w:rPr>
                <w:rFonts w:eastAsia="Arial Unicode MS"/>
                <w:i/>
                <w:color w:val="000000"/>
                <w:sz w:val="20"/>
              </w:rPr>
              <w:t xml:space="preserve"> är föremål för </w:t>
            </w:r>
            <w:r w:rsidRPr="000028A5">
              <w:rPr>
                <w:rFonts w:eastAsia="Arial Unicode MS"/>
                <w:color w:val="000000"/>
                <w:sz w:val="20"/>
              </w:rPr>
              <w:t xml:space="preserve">noll eller fler </w:t>
            </w:r>
            <w:r>
              <w:rPr>
                <w:rFonts w:eastAsia="Arial Unicode MS"/>
                <w:color w:val="000000"/>
                <w:sz w:val="20"/>
              </w:rPr>
              <w:t>Vårdkontakt</w:t>
            </w:r>
          </w:p>
        </w:tc>
        <w:tc>
          <w:tcPr>
            <w:tcW w:w="8320" w:type="dxa"/>
            <w:gridSpan w:val="6"/>
            <w:tcBorders>
              <w:top w:val="single" w:sz="4" w:space="0" w:color="auto"/>
              <w:left w:val="single" w:sz="4" w:space="0" w:color="auto"/>
              <w:bottom w:val="single" w:sz="4" w:space="0" w:color="auto"/>
              <w:right w:val="single" w:sz="4" w:space="0" w:color="auto"/>
            </w:tcBorders>
          </w:tcPr>
          <w:p w:rsidR="001E37C1" w:rsidRPr="00157335" w:rsidRDefault="001E37C1" w:rsidP="00911933">
            <w:pPr>
              <w:rPr>
                <w:rFonts w:ascii="Arial" w:eastAsia="Arial Unicode MS" w:hAnsi="Arial"/>
                <w:color w:val="000000"/>
                <w:sz w:val="20"/>
              </w:rPr>
            </w:pPr>
          </w:p>
        </w:tc>
      </w:tr>
      <w:tr w:rsidR="001E37C1" w:rsidRPr="000028A5" w:rsidTr="0078515E">
        <w:trPr>
          <w:trHeight w:val="217"/>
        </w:trPr>
        <w:tc>
          <w:tcPr>
            <w:tcW w:w="5855" w:type="dxa"/>
            <w:gridSpan w:val="3"/>
            <w:tcBorders>
              <w:top w:val="single" w:sz="4" w:space="0" w:color="auto"/>
              <w:left w:val="single" w:sz="4" w:space="0" w:color="auto"/>
              <w:bottom w:val="single" w:sz="4" w:space="0" w:color="auto"/>
              <w:right w:val="single" w:sz="4" w:space="0" w:color="auto"/>
            </w:tcBorders>
          </w:tcPr>
          <w:p w:rsidR="00911933" w:rsidRDefault="001E37C1">
            <w:pPr>
              <w:spacing w:before="40" w:after="40"/>
              <w:ind w:left="57" w:right="57"/>
              <w:rPr>
                <w:rFonts w:eastAsia="Arial Unicode MS"/>
                <w:color w:val="000000"/>
                <w:sz w:val="20"/>
              </w:rPr>
            </w:pPr>
            <w:r w:rsidRPr="000028A5">
              <w:rPr>
                <w:rFonts w:eastAsia="Arial Unicode MS"/>
                <w:color w:val="000000"/>
                <w:sz w:val="20"/>
              </w:rPr>
              <w:t>En Patient</w:t>
            </w:r>
            <w:r w:rsidRPr="000028A5">
              <w:rPr>
                <w:rFonts w:eastAsia="Arial Unicode MS"/>
                <w:i/>
                <w:color w:val="000000"/>
                <w:sz w:val="20"/>
              </w:rPr>
              <w:t xml:space="preserve"> är föremål för </w:t>
            </w:r>
            <w:r w:rsidRPr="000028A5">
              <w:rPr>
                <w:rFonts w:eastAsia="Arial Unicode MS"/>
                <w:color w:val="000000"/>
                <w:sz w:val="20"/>
              </w:rPr>
              <w:t xml:space="preserve">noll eller fler </w:t>
            </w:r>
            <w:r>
              <w:rPr>
                <w:rFonts w:eastAsia="Arial Unicode MS"/>
                <w:color w:val="000000"/>
                <w:sz w:val="20"/>
              </w:rPr>
              <w:t>Aktivitet</w:t>
            </w:r>
          </w:p>
        </w:tc>
        <w:tc>
          <w:tcPr>
            <w:tcW w:w="8320" w:type="dxa"/>
            <w:gridSpan w:val="6"/>
            <w:tcBorders>
              <w:top w:val="single" w:sz="4" w:space="0" w:color="auto"/>
              <w:left w:val="single" w:sz="4" w:space="0" w:color="auto"/>
              <w:bottom w:val="single" w:sz="4" w:space="0" w:color="auto"/>
              <w:right w:val="single" w:sz="4" w:space="0" w:color="auto"/>
            </w:tcBorders>
          </w:tcPr>
          <w:p w:rsidR="001E37C1" w:rsidRPr="00157335" w:rsidRDefault="001E37C1" w:rsidP="00911933">
            <w:pPr>
              <w:rPr>
                <w:rFonts w:ascii="Arial" w:eastAsia="Arial Unicode MS" w:hAnsi="Arial"/>
                <w:color w:val="000000"/>
                <w:sz w:val="20"/>
              </w:rPr>
            </w:pPr>
          </w:p>
        </w:tc>
      </w:tr>
      <w:tr w:rsidR="000D5EBC" w:rsidRPr="000028A5" w:rsidTr="0078515E">
        <w:trPr>
          <w:trHeight w:val="217"/>
        </w:trPr>
        <w:tc>
          <w:tcPr>
            <w:tcW w:w="5855" w:type="dxa"/>
            <w:gridSpan w:val="3"/>
            <w:tcBorders>
              <w:top w:val="single" w:sz="4" w:space="0" w:color="auto"/>
              <w:left w:val="single" w:sz="4" w:space="0" w:color="auto"/>
              <w:bottom w:val="single" w:sz="4" w:space="0" w:color="auto"/>
              <w:right w:val="single" w:sz="4" w:space="0" w:color="auto"/>
            </w:tcBorders>
          </w:tcPr>
          <w:p w:rsidR="000D5EBC" w:rsidRPr="000028A5" w:rsidRDefault="000D5EBC">
            <w:pPr>
              <w:spacing w:before="40" w:after="40"/>
              <w:ind w:left="57" w:right="57"/>
              <w:rPr>
                <w:rFonts w:eastAsia="Arial Unicode MS"/>
                <w:color w:val="000000"/>
                <w:sz w:val="20"/>
              </w:rPr>
            </w:pPr>
            <w:r>
              <w:rPr>
                <w:rFonts w:eastAsia="Arial Unicode MS"/>
                <w:color w:val="000000"/>
                <w:sz w:val="20"/>
              </w:rPr>
              <w:t xml:space="preserve">En Patient är föremål för </w:t>
            </w:r>
            <w:r w:rsidRPr="000D5EBC">
              <w:rPr>
                <w:rFonts w:eastAsia="Arial Unicode MS"/>
                <w:i/>
                <w:color w:val="000000"/>
                <w:sz w:val="20"/>
              </w:rPr>
              <w:t xml:space="preserve">noll eller fler </w:t>
            </w:r>
            <w:r>
              <w:rPr>
                <w:rFonts w:eastAsia="Arial Unicode MS"/>
                <w:color w:val="000000"/>
                <w:sz w:val="20"/>
              </w:rPr>
              <w:t>Bedömt hälsorelaterat tillstånd</w:t>
            </w:r>
          </w:p>
        </w:tc>
        <w:tc>
          <w:tcPr>
            <w:tcW w:w="8320" w:type="dxa"/>
            <w:gridSpan w:val="6"/>
            <w:tcBorders>
              <w:top w:val="single" w:sz="4" w:space="0" w:color="auto"/>
              <w:left w:val="single" w:sz="4" w:space="0" w:color="auto"/>
              <w:bottom w:val="single" w:sz="4" w:space="0" w:color="auto"/>
              <w:right w:val="single" w:sz="4" w:space="0" w:color="auto"/>
            </w:tcBorders>
          </w:tcPr>
          <w:p w:rsidR="000D5EBC" w:rsidRPr="00157335" w:rsidRDefault="000D5EBC" w:rsidP="00911933">
            <w:pPr>
              <w:rPr>
                <w:rFonts w:ascii="Arial" w:eastAsia="Arial Unicode MS" w:hAnsi="Arial"/>
                <w:color w:val="000000"/>
                <w:sz w:val="20"/>
              </w:rPr>
            </w:pPr>
          </w:p>
        </w:tc>
      </w:tr>
    </w:tbl>
    <w:p w:rsidR="00887CE8" w:rsidRDefault="00887CE8" w:rsidP="00887CE8">
      <w:pPr>
        <w:pStyle w:val="Rubrik4"/>
        <w:spacing w:before="100" w:beforeAutospacing="1"/>
        <w:ind w:left="1304" w:hanging="1304"/>
        <w:rPr>
          <w:i/>
        </w:rPr>
      </w:pPr>
      <w:bookmarkStart w:id="65" w:name="_Toc262550674"/>
      <w:bookmarkStart w:id="66" w:name="_Toc262550675"/>
      <w:bookmarkStart w:id="67" w:name="_Toc262550684"/>
      <w:bookmarkStart w:id="68" w:name="_Toc262550709"/>
      <w:bookmarkStart w:id="69" w:name="_Toc262550710"/>
      <w:bookmarkStart w:id="70" w:name="_Toc262550719"/>
      <w:bookmarkStart w:id="71" w:name="_Toc323214216"/>
      <w:bookmarkEnd w:id="65"/>
      <w:bookmarkEnd w:id="66"/>
      <w:bookmarkEnd w:id="67"/>
      <w:bookmarkEnd w:id="68"/>
      <w:bookmarkEnd w:id="69"/>
      <w:bookmarkEnd w:id="70"/>
      <w:r>
        <w:rPr>
          <w:i/>
        </w:rPr>
        <w:t>Provtagning</w:t>
      </w:r>
      <w:bookmarkEnd w:id="71"/>
    </w:p>
    <w:p w:rsidR="00887CE8" w:rsidRDefault="00887CE8" w:rsidP="00887CE8">
      <w:pPr>
        <w:autoSpaceDE w:val="0"/>
        <w:autoSpaceDN w:val="0"/>
        <w:adjustRightInd w:val="0"/>
        <w:spacing w:after="0"/>
      </w:pPr>
      <w:r w:rsidRPr="00ED4F0D">
        <w:t xml:space="preserve">Klassen </w:t>
      </w:r>
      <w:r>
        <w:t>Provtagning</w:t>
      </w:r>
      <w:r w:rsidRPr="00ED4F0D">
        <w:t xml:space="preserve"> håller information om </w:t>
      </w:r>
      <w:r>
        <w:t>en provtagning som föregår en laboratorieanalys som är beställd av en enhet.</w:t>
      </w:r>
    </w:p>
    <w:p w:rsidR="00887CE8" w:rsidRDefault="00887CE8" w:rsidP="00887CE8">
      <w:r w:rsidRPr="00ED4F0D">
        <w:t xml:space="preserve">Klassen </w:t>
      </w:r>
      <w:r>
        <w:t>motsvarar klassen</w:t>
      </w:r>
      <w:r w:rsidRPr="00ED4F0D">
        <w:t xml:space="preserve"> </w:t>
      </w:r>
      <w:r>
        <w:t>Aktivitet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887CE8" w:rsidRPr="0078515E" w:rsidTr="00B17387">
        <w:trPr>
          <w:cantSplit/>
          <w:trHeight w:val="376"/>
        </w:trPr>
        <w:tc>
          <w:tcPr>
            <w:tcW w:w="1843"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887CE8" w:rsidTr="00B17387">
        <w:trPr>
          <w:cantSplit/>
          <w:trHeight w:val="375"/>
        </w:trPr>
        <w:tc>
          <w:tcPr>
            <w:tcW w:w="1843" w:type="dxa"/>
            <w:vMerge/>
            <w:shd w:val="pct25" w:color="auto" w:fill="auto"/>
          </w:tcPr>
          <w:p w:rsidR="00887CE8" w:rsidRPr="00D966F4" w:rsidRDefault="00887CE8" w:rsidP="00D03CA8">
            <w:pPr>
              <w:rPr>
                <w:b/>
              </w:rPr>
            </w:pPr>
          </w:p>
        </w:tc>
        <w:tc>
          <w:tcPr>
            <w:tcW w:w="2977" w:type="dxa"/>
            <w:vMerge/>
            <w:shd w:val="pct25" w:color="auto" w:fill="auto"/>
          </w:tcPr>
          <w:p w:rsidR="00887CE8" w:rsidRPr="00D966F4" w:rsidRDefault="00887CE8" w:rsidP="00D03CA8">
            <w:pPr>
              <w:rPr>
                <w:b/>
              </w:rPr>
            </w:pPr>
          </w:p>
        </w:tc>
        <w:tc>
          <w:tcPr>
            <w:tcW w:w="992" w:type="dxa"/>
            <w:vMerge/>
            <w:shd w:val="pct25" w:color="auto" w:fill="auto"/>
          </w:tcPr>
          <w:p w:rsidR="00887CE8" w:rsidRPr="00D966F4" w:rsidRDefault="00887CE8" w:rsidP="00D03CA8">
            <w:pPr>
              <w:rPr>
                <w:b/>
              </w:rPr>
            </w:pPr>
          </w:p>
        </w:tc>
        <w:tc>
          <w:tcPr>
            <w:tcW w:w="709" w:type="dxa"/>
            <w:vMerge/>
            <w:shd w:val="pct25" w:color="auto" w:fill="auto"/>
          </w:tcPr>
          <w:p w:rsidR="00887CE8" w:rsidRPr="00D966F4" w:rsidRDefault="00887CE8" w:rsidP="00D03CA8">
            <w:pPr>
              <w:rPr>
                <w:b/>
              </w:rPr>
            </w:pPr>
          </w:p>
        </w:tc>
        <w:tc>
          <w:tcPr>
            <w:tcW w:w="2410" w:type="dxa"/>
            <w:vMerge/>
            <w:shd w:val="pct25" w:color="auto" w:fill="auto"/>
          </w:tcPr>
          <w:p w:rsidR="00887CE8" w:rsidRPr="00D966F4" w:rsidRDefault="00887CE8" w:rsidP="00D03CA8">
            <w:pPr>
              <w:rPr>
                <w:b/>
              </w:rPr>
            </w:pPr>
          </w:p>
        </w:tc>
        <w:tc>
          <w:tcPr>
            <w:tcW w:w="1842" w:type="dxa"/>
            <w:vMerge/>
            <w:shd w:val="pct25" w:color="auto" w:fill="auto"/>
          </w:tcPr>
          <w:p w:rsidR="00887CE8" w:rsidRPr="00D966F4" w:rsidRDefault="00887CE8" w:rsidP="00D03CA8">
            <w:pPr>
              <w:rPr>
                <w:b/>
              </w:rPr>
            </w:pPr>
          </w:p>
        </w:tc>
        <w:tc>
          <w:tcPr>
            <w:tcW w:w="993" w:type="dxa"/>
            <w:tcBorders>
              <w:bottom w:val="single" w:sz="4" w:space="0" w:color="auto"/>
            </w:tcBorders>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Attribut i V-TIM</w:t>
            </w:r>
          </w:p>
        </w:tc>
        <w:tc>
          <w:tcPr>
            <w:tcW w:w="1134" w:type="dxa"/>
            <w:tcBorders>
              <w:bottom w:val="single" w:sz="4" w:space="0" w:color="auto"/>
            </w:tcBorders>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Template</w:t>
            </w:r>
          </w:p>
        </w:tc>
        <w:tc>
          <w:tcPr>
            <w:tcW w:w="1275" w:type="dxa"/>
            <w:tcBorders>
              <w:bottom w:val="single" w:sz="4" w:space="0" w:color="auto"/>
            </w:tcBorders>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proofErr w:type="gramStart"/>
            <w:r w:rsidRPr="0078515E">
              <w:rPr>
                <w:b/>
                <w:lang w:val="sv-SE"/>
              </w:rPr>
              <w:t>Nyttjade</w:t>
            </w:r>
            <w:proofErr w:type="gramEnd"/>
            <w:r w:rsidRPr="0078515E">
              <w:rPr>
                <w:b/>
                <w:lang w:val="sv-SE"/>
              </w:rPr>
              <w:t xml:space="preserve"> Arketyper</w:t>
            </w:r>
          </w:p>
        </w:tc>
      </w:tr>
      <w:tr w:rsidR="00887CE8" w:rsidTr="00B17387">
        <w:trPr>
          <w:trHeight w:val="217"/>
        </w:trPr>
        <w:tc>
          <w:tcPr>
            <w:tcW w:w="1843" w:type="dxa"/>
          </w:tcPr>
          <w:p w:rsidR="00887CE8" w:rsidRDefault="00887CE8" w:rsidP="00D03CA8">
            <w:pPr>
              <w:spacing w:before="40" w:after="40"/>
              <w:ind w:left="57" w:right="57"/>
              <w:rPr>
                <w:rFonts w:eastAsia="Arial Unicode MS"/>
                <w:i/>
                <w:sz w:val="20"/>
              </w:rPr>
            </w:pPr>
            <w:r>
              <w:rPr>
                <w:rFonts w:eastAsia="Arial Unicode MS"/>
                <w:i/>
                <w:sz w:val="20"/>
              </w:rPr>
              <w:t>provtagningstidpunkt</w:t>
            </w:r>
          </w:p>
        </w:tc>
        <w:tc>
          <w:tcPr>
            <w:tcW w:w="2977" w:type="dxa"/>
          </w:tcPr>
          <w:p w:rsidR="00887CE8" w:rsidRDefault="00887CE8" w:rsidP="00D03CA8">
            <w:pPr>
              <w:spacing w:before="40" w:after="40"/>
              <w:ind w:left="57" w:right="57"/>
              <w:rPr>
                <w:rFonts w:eastAsia="Arial Unicode MS"/>
              </w:rPr>
            </w:pPr>
            <w:r>
              <w:rPr>
                <w:rFonts w:eastAsia="Arial Unicode MS"/>
                <w:sz w:val="20"/>
              </w:rPr>
              <w:t>Den tidpunkt då analysprovet togs</w:t>
            </w:r>
          </w:p>
        </w:tc>
        <w:tc>
          <w:tcPr>
            <w:tcW w:w="992" w:type="dxa"/>
          </w:tcPr>
          <w:p w:rsidR="00887CE8" w:rsidRDefault="00887CE8" w:rsidP="00D03CA8">
            <w:pPr>
              <w:spacing w:before="40" w:after="40"/>
              <w:ind w:left="57" w:right="57"/>
              <w:jc w:val="center"/>
              <w:rPr>
                <w:rFonts w:eastAsia="Arial Unicode MS"/>
                <w:sz w:val="20"/>
              </w:rPr>
            </w:pPr>
            <w:r>
              <w:rPr>
                <w:rFonts w:eastAsia="Arial Unicode MS"/>
                <w:sz w:val="20"/>
              </w:rPr>
              <w:t>TP</w:t>
            </w:r>
          </w:p>
        </w:tc>
        <w:tc>
          <w:tcPr>
            <w:tcW w:w="709" w:type="dxa"/>
          </w:tcPr>
          <w:p w:rsidR="00887CE8" w:rsidRPr="001E37C1" w:rsidRDefault="00887CE8" w:rsidP="00D03CA8">
            <w:pPr>
              <w:spacing w:before="40" w:after="40"/>
              <w:ind w:left="57" w:right="57"/>
              <w:jc w:val="center"/>
              <w:rPr>
                <w:rFonts w:eastAsia="Arial Unicode MS"/>
                <w:sz w:val="20"/>
              </w:rPr>
            </w:pPr>
            <w:r w:rsidRPr="001E37C1">
              <w:rPr>
                <w:rFonts w:eastAsia="Arial Unicode MS"/>
                <w:sz w:val="20"/>
              </w:rPr>
              <w:t>1</w:t>
            </w:r>
          </w:p>
        </w:tc>
        <w:tc>
          <w:tcPr>
            <w:tcW w:w="2410" w:type="dxa"/>
          </w:tcPr>
          <w:p w:rsidR="00887CE8" w:rsidRPr="00AC0CC7" w:rsidRDefault="00887CE8" w:rsidP="00D03CA8">
            <w:pPr>
              <w:pStyle w:val="Normaltext"/>
              <w:spacing w:after="40"/>
              <w:ind w:left="57" w:right="57"/>
              <w:rPr>
                <w:rFonts w:eastAsia="Arial Unicode MS"/>
                <w:sz w:val="20"/>
                <w:szCs w:val="24"/>
                <w:lang w:eastAsia="en-US"/>
              </w:rPr>
            </w:pPr>
          </w:p>
        </w:tc>
        <w:tc>
          <w:tcPr>
            <w:tcW w:w="1842" w:type="dxa"/>
          </w:tcPr>
          <w:p w:rsidR="003411BC" w:rsidRDefault="006D2E34" w:rsidP="003411BC">
            <w:pPr>
              <w:pStyle w:val="Normaltext"/>
              <w:spacing w:after="40"/>
              <w:ind w:left="57" w:right="57"/>
              <w:rPr>
                <w:rFonts w:eastAsia="Arial Unicode MS"/>
                <w:sz w:val="20"/>
                <w:szCs w:val="24"/>
                <w:lang w:eastAsia="en-US"/>
              </w:rPr>
            </w:pPr>
            <w:r>
              <w:rPr>
                <w:rFonts w:eastAsia="Arial Unicode MS"/>
                <w:sz w:val="20"/>
                <w:szCs w:val="24"/>
                <w:lang w:eastAsia="en-US"/>
              </w:rPr>
              <w:t xml:space="preserve">Anges på formatet </w:t>
            </w:r>
            <w:proofErr w:type="spellStart"/>
            <w:r w:rsidRPr="006D2E34">
              <w:rPr>
                <w:rFonts w:eastAsia="Arial Unicode MS"/>
                <w:sz w:val="20"/>
                <w:szCs w:val="24"/>
                <w:lang w:eastAsia="en-US"/>
              </w:rPr>
              <w:t>ÅÅÅÅMMDDTttmmss</w:t>
            </w:r>
            <w:proofErr w:type="spellEnd"/>
            <w:r>
              <w:rPr>
                <w:rFonts w:eastAsia="Arial Unicode MS"/>
                <w:sz w:val="20"/>
                <w:szCs w:val="24"/>
                <w:lang w:eastAsia="en-US"/>
              </w:rPr>
              <w:t xml:space="preserve"> där precisionen kan minskas från höger. Dock måste ett komplett datum anges om tidpunkt saknas </w:t>
            </w:r>
            <w:r>
              <w:rPr>
                <w:rFonts w:eastAsia="Arial Unicode MS"/>
                <w:sz w:val="20"/>
                <w:szCs w:val="24"/>
                <w:lang w:eastAsia="en-US"/>
              </w:rPr>
              <w:lastRenderedPageBreak/>
              <w:t>(ÅÅÅÅMMDD).</w:t>
            </w:r>
          </w:p>
          <w:p w:rsidR="003411BC" w:rsidRDefault="003411BC" w:rsidP="003411BC">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6D2E34" w:rsidRPr="00AC0CC7" w:rsidRDefault="003411BC" w:rsidP="006D2E34">
            <w:pPr>
              <w:pStyle w:val="Normaltext"/>
              <w:spacing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887CE8" w:rsidRPr="00AC0CC7" w:rsidRDefault="00887CE8" w:rsidP="00D03CA8">
            <w:pPr>
              <w:pStyle w:val="Normaltext"/>
              <w:spacing w:after="40"/>
              <w:ind w:left="57" w:right="57"/>
              <w:rPr>
                <w:rFonts w:eastAsia="Arial Unicode MS"/>
                <w:sz w:val="20"/>
                <w:szCs w:val="24"/>
                <w:lang w:eastAsia="en-US"/>
              </w:rPr>
            </w:pPr>
            <w:r>
              <w:rPr>
                <w:rFonts w:eastAsia="Arial Unicode MS"/>
                <w:sz w:val="20"/>
                <w:szCs w:val="24"/>
                <w:lang w:eastAsia="en-US"/>
              </w:rPr>
              <w:lastRenderedPageBreak/>
              <w:t>aktivitetsmomenttid</w:t>
            </w:r>
          </w:p>
        </w:tc>
        <w:tc>
          <w:tcPr>
            <w:tcW w:w="1134" w:type="dxa"/>
            <w:shd w:val="clear" w:color="auto" w:fill="auto"/>
          </w:tcPr>
          <w:p w:rsidR="00887CE8" w:rsidRPr="00AC0CC7" w:rsidRDefault="00887CE8" w:rsidP="00D03CA8">
            <w:pPr>
              <w:spacing w:before="40" w:after="40"/>
              <w:ind w:left="57" w:right="57"/>
              <w:rPr>
                <w:rFonts w:eastAsia="Arial Unicode MS"/>
                <w:sz w:val="20"/>
              </w:rPr>
            </w:pPr>
          </w:p>
        </w:tc>
        <w:tc>
          <w:tcPr>
            <w:tcW w:w="1275" w:type="dxa"/>
            <w:shd w:val="clear" w:color="auto" w:fill="auto"/>
          </w:tcPr>
          <w:p w:rsidR="00887CE8" w:rsidRDefault="00887CE8" w:rsidP="00D03CA8">
            <w:pPr>
              <w:rPr>
                <w:rFonts w:ascii="Arial" w:eastAsia="Arial Unicode MS" w:hAnsi="Arial"/>
                <w:sz w:val="20"/>
              </w:rPr>
            </w:pPr>
          </w:p>
        </w:tc>
      </w:tr>
      <w:tr w:rsidR="00B357DF" w:rsidTr="00B17387">
        <w:trPr>
          <w:trHeight w:val="217"/>
        </w:trPr>
        <w:tc>
          <w:tcPr>
            <w:tcW w:w="1843" w:type="dxa"/>
          </w:tcPr>
          <w:p w:rsidR="00B357DF" w:rsidRDefault="00B357DF" w:rsidP="00D03CA8">
            <w:pPr>
              <w:spacing w:before="40" w:after="40"/>
              <w:ind w:left="57" w:right="57"/>
              <w:rPr>
                <w:rFonts w:eastAsia="Arial Unicode MS"/>
                <w:i/>
                <w:sz w:val="20"/>
              </w:rPr>
            </w:pPr>
            <w:r>
              <w:rPr>
                <w:rFonts w:eastAsia="Arial Unicode MS"/>
                <w:i/>
                <w:sz w:val="20"/>
              </w:rPr>
              <w:lastRenderedPageBreak/>
              <w:t>aktivitetskod</w:t>
            </w:r>
          </w:p>
        </w:tc>
        <w:tc>
          <w:tcPr>
            <w:tcW w:w="2977" w:type="dxa"/>
          </w:tcPr>
          <w:p w:rsidR="00B357DF" w:rsidRDefault="00B357DF" w:rsidP="00D03CA8">
            <w:pPr>
              <w:spacing w:before="40" w:after="40"/>
              <w:ind w:left="57" w:right="57"/>
              <w:rPr>
                <w:rFonts w:eastAsia="Arial Unicode MS"/>
                <w:sz w:val="20"/>
              </w:rPr>
            </w:pPr>
            <w:r>
              <w:rPr>
                <w:rFonts w:eastAsia="Arial Unicode MS"/>
                <w:sz w:val="20"/>
              </w:rPr>
              <w:t>Kod och klartext som anger den aktivitet som avses</w:t>
            </w:r>
          </w:p>
        </w:tc>
        <w:tc>
          <w:tcPr>
            <w:tcW w:w="992" w:type="dxa"/>
          </w:tcPr>
          <w:p w:rsidR="00B357DF" w:rsidRDefault="00B357DF" w:rsidP="00D03CA8">
            <w:pPr>
              <w:spacing w:before="40" w:after="40"/>
              <w:ind w:left="57" w:right="57"/>
              <w:jc w:val="center"/>
              <w:rPr>
                <w:rFonts w:eastAsia="Arial Unicode MS"/>
                <w:sz w:val="20"/>
              </w:rPr>
            </w:pPr>
            <w:r>
              <w:rPr>
                <w:rFonts w:eastAsia="Arial Unicode MS"/>
                <w:sz w:val="20"/>
              </w:rPr>
              <w:t>KTOV</w:t>
            </w:r>
          </w:p>
        </w:tc>
        <w:tc>
          <w:tcPr>
            <w:tcW w:w="709" w:type="dxa"/>
          </w:tcPr>
          <w:p w:rsidR="00B357DF" w:rsidRPr="001E37C1" w:rsidRDefault="00B357DF" w:rsidP="00D03CA8">
            <w:pPr>
              <w:spacing w:before="40" w:after="40"/>
              <w:ind w:left="57" w:right="57"/>
              <w:jc w:val="center"/>
              <w:rPr>
                <w:rFonts w:eastAsia="Arial Unicode MS"/>
                <w:sz w:val="20"/>
              </w:rPr>
            </w:pPr>
            <w:r>
              <w:rPr>
                <w:rFonts w:eastAsia="Arial Unicode MS"/>
                <w:sz w:val="20"/>
              </w:rPr>
              <w:t>1</w:t>
            </w:r>
          </w:p>
        </w:tc>
        <w:tc>
          <w:tcPr>
            <w:tcW w:w="2410" w:type="dxa"/>
          </w:tcPr>
          <w:p w:rsidR="0022387F" w:rsidRDefault="0022387F" w:rsidP="00D03CA8">
            <w:pPr>
              <w:pStyle w:val="Normaltext"/>
              <w:spacing w:after="40"/>
              <w:ind w:left="57" w:right="57"/>
              <w:rPr>
                <w:rFonts w:eastAsia="Arial Unicode MS"/>
                <w:sz w:val="20"/>
                <w:szCs w:val="24"/>
                <w:lang w:eastAsia="en-US"/>
              </w:rPr>
            </w:pPr>
            <w:proofErr w:type="spellStart"/>
            <w:r>
              <w:rPr>
                <w:rFonts w:eastAsia="Arial Unicode MS"/>
                <w:sz w:val="20"/>
                <w:szCs w:val="24"/>
                <w:lang w:eastAsia="en-US"/>
              </w:rPr>
              <w:t>Snomed</w:t>
            </w:r>
            <w:proofErr w:type="spellEnd"/>
            <w:r>
              <w:rPr>
                <w:rFonts w:eastAsia="Arial Unicode MS"/>
                <w:sz w:val="20"/>
                <w:szCs w:val="24"/>
                <w:lang w:eastAsia="en-US"/>
              </w:rPr>
              <w:t xml:space="preserve"> CT</w:t>
            </w:r>
          </w:p>
          <w:p w:rsidR="00B357DF" w:rsidRDefault="00B357DF" w:rsidP="00D03CA8">
            <w:pPr>
              <w:pStyle w:val="Normaltext"/>
              <w:spacing w:after="40"/>
              <w:ind w:left="57" w:right="57"/>
              <w:rPr>
                <w:rFonts w:eastAsia="Arial Unicode MS"/>
                <w:sz w:val="20"/>
                <w:szCs w:val="24"/>
                <w:lang w:eastAsia="en-US"/>
              </w:rPr>
            </w:pPr>
            <w:r>
              <w:rPr>
                <w:rFonts w:eastAsia="Arial Unicode MS"/>
                <w:sz w:val="20"/>
                <w:szCs w:val="24"/>
                <w:lang w:eastAsia="en-US"/>
              </w:rPr>
              <w:t>Fixt värde:</w:t>
            </w:r>
          </w:p>
          <w:p w:rsidR="00E97612" w:rsidRPr="00AC0CC7" w:rsidRDefault="00B357DF" w:rsidP="0022387F">
            <w:pPr>
              <w:pStyle w:val="Normaltext"/>
              <w:spacing w:after="40"/>
              <w:ind w:left="57" w:right="57"/>
              <w:rPr>
                <w:rFonts w:eastAsia="Arial Unicode MS"/>
                <w:sz w:val="20"/>
                <w:szCs w:val="24"/>
                <w:lang w:eastAsia="en-US"/>
              </w:rPr>
            </w:pPr>
            <w:r>
              <w:rPr>
                <w:rFonts w:eastAsia="Arial Unicode MS"/>
                <w:sz w:val="20"/>
                <w:szCs w:val="24"/>
                <w:lang w:eastAsia="en-US"/>
              </w:rPr>
              <w:t>Provtagning</w:t>
            </w:r>
          </w:p>
        </w:tc>
        <w:tc>
          <w:tcPr>
            <w:tcW w:w="1842" w:type="dxa"/>
          </w:tcPr>
          <w:p w:rsidR="00B357DF" w:rsidRPr="00AC0CC7" w:rsidRDefault="00B357DF" w:rsidP="00D03CA8">
            <w:pPr>
              <w:pStyle w:val="Normaltext"/>
              <w:spacing w:after="40"/>
              <w:ind w:left="57" w:right="57"/>
              <w:rPr>
                <w:rFonts w:eastAsia="Arial Unicode MS"/>
                <w:sz w:val="20"/>
                <w:szCs w:val="24"/>
                <w:lang w:eastAsia="en-US"/>
              </w:rPr>
            </w:pPr>
          </w:p>
        </w:tc>
        <w:tc>
          <w:tcPr>
            <w:tcW w:w="993" w:type="dxa"/>
            <w:shd w:val="clear" w:color="auto" w:fill="auto"/>
          </w:tcPr>
          <w:p w:rsidR="00B357DF" w:rsidRDefault="00E97612" w:rsidP="00D03CA8">
            <w:pPr>
              <w:pStyle w:val="Normaltext"/>
              <w:spacing w:after="40"/>
              <w:ind w:left="57" w:right="57"/>
              <w:rPr>
                <w:rFonts w:eastAsia="Arial Unicode MS"/>
                <w:sz w:val="20"/>
                <w:szCs w:val="24"/>
                <w:lang w:eastAsia="en-US"/>
              </w:rPr>
            </w:pPr>
            <w:r>
              <w:rPr>
                <w:rFonts w:eastAsia="Arial Unicode MS"/>
                <w:sz w:val="20"/>
                <w:szCs w:val="24"/>
                <w:lang w:eastAsia="en-US"/>
              </w:rPr>
              <w:t>aktivitetskod</w:t>
            </w:r>
          </w:p>
        </w:tc>
        <w:tc>
          <w:tcPr>
            <w:tcW w:w="1134" w:type="dxa"/>
            <w:shd w:val="clear" w:color="auto" w:fill="auto"/>
          </w:tcPr>
          <w:p w:rsidR="00B357DF" w:rsidRPr="00AC0CC7" w:rsidRDefault="00B357DF" w:rsidP="00D03CA8">
            <w:pPr>
              <w:spacing w:before="40" w:after="40"/>
              <w:ind w:left="57" w:right="57"/>
              <w:rPr>
                <w:rFonts w:eastAsia="Arial Unicode MS"/>
                <w:sz w:val="20"/>
              </w:rPr>
            </w:pPr>
          </w:p>
        </w:tc>
        <w:tc>
          <w:tcPr>
            <w:tcW w:w="1275" w:type="dxa"/>
            <w:shd w:val="clear" w:color="auto" w:fill="auto"/>
          </w:tcPr>
          <w:p w:rsidR="00B357DF" w:rsidRDefault="00B357DF" w:rsidP="00D03CA8">
            <w:pPr>
              <w:rPr>
                <w:rFonts w:ascii="Arial" w:eastAsia="Arial Unicode MS" w:hAnsi="Arial"/>
                <w:sz w:val="20"/>
              </w:rPr>
            </w:pPr>
          </w:p>
        </w:tc>
      </w:tr>
      <w:tr w:rsidR="00887CE8" w:rsidRPr="0078515E" w:rsidTr="0078515E">
        <w:trPr>
          <w:trHeight w:val="217"/>
        </w:trPr>
        <w:tc>
          <w:tcPr>
            <w:tcW w:w="5812" w:type="dxa"/>
            <w:gridSpan w:val="3"/>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Associationer</w:t>
            </w:r>
          </w:p>
        </w:tc>
        <w:tc>
          <w:tcPr>
            <w:tcW w:w="8363" w:type="dxa"/>
            <w:gridSpan w:val="6"/>
            <w:shd w:val="clear" w:color="auto" w:fill="D9D9D9" w:themeFill="background1" w:themeFillShade="D9"/>
          </w:tcPr>
          <w:p w:rsidR="00887CE8" w:rsidRPr="0078515E" w:rsidRDefault="00887CE8" w:rsidP="0078515E">
            <w:pPr>
              <w:pStyle w:val="Normal1"/>
              <w:spacing w:before="40" w:beforeAutospacing="0" w:after="40" w:afterAutospacing="0"/>
              <w:ind w:left="57" w:right="57"/>
              <w:rPr>
                <w:b/>
                <w:lang w:val="sv-SE"/>
              </w:rPr>
            </w:pPr>
            <w:r w:rsidRPr="0078515E">
              <w:rPr>
                <w:b/>
                <w:lang w:val="sv-SE"/>
              </w:rPr>
              <w:t>Beslutsregel</w:t>
            </w:r>
          </w:p>
        </w:tc>
      </w:tr>
      <w:tr w:rsidR="00887CE8" w:rsidTr="0078515E">
        <w:trPr>
          <w:trHeight w:val="217"/>
        </w:trPr>
        <w:tc>
          <w:tcPr>
            <w:tcW w:w="5812" w:type="dxa"/>
            <w:gridSpan w:val="3"/>
          </w:tcPr>
          <w:p w:rsidR="00887CE8" w:rsidRPr="00BB6CBE" w:rsidRDefault="00887CE8" w:rsidP="00796363">
            <w:pPr>
              <w:spacing w:before="40" w:after="40"/>
              <w:ind w:left="57" w:right="57"/>
              <w:rPr>
                <w:rFonts w:eastAsia="Arial Unicode MS"/>
                <w:color w:val="000000"/>
                <w:sz w:val="20"/>
              </w:rPr>
            </w:pPr>
            <w:r>
              <w:rPr>
                <w:rFonts w:eastAsia="Arial Unicode MS"/>
                <w:color w:val="000000"/>
                <w:sz w:val="20"/>
              </w:rPr>
              <w:t>En Provtagning</w:t>
            </w:r>
            <w:r w:rsidRPr="00BF2024">
              <w:rPr>
                <w:rFonts w:eastAsia="Arial Unicode MS"/>
                <w:i/>
                <w:color w:val="000000"/>
                <w:sz w:val="20"/>
              </w:rPr>
              <w:t xml:space="preserve"> </w:t>
            </w:r>
            <w:r w:rsidR="00796363">
              <w:rPr>
                <w:rFonts w:eastAsia="Arial Unicode MS"/>
                <w:i/>
                <w:color w:val="000000"/>
                <w:sz w:val="20"/>
              </w:rPr>
              <w:t xml:space="preserve">redovisas i </w:t>
            </w:r>
            <w:r>
              <w:rPr>
                <w:rFonts w:eastAsia="Arial Unicode MS"/>
                <w:color w:val="000000"/>
                <w:sz w:val="20"/>
              </w:rPr>
              <w:t xml:space="preserve">en </w:t>
            </w:r>
            <w:r w:rsidR="00DB68BF">
              <w:rPr>
                <w:rFonts w:eastAsia="Arial Unicode MS"/>
                <w:color w:val="000000"/>
                <w:sz w:val="20"/>
              </w:rPr>
              <w:t>eller fler</w:t>
            </w:r>
            <w:r>
              <w:rPr>
                <w:rFonts w:eastAsia="Arial Unicode MS"/>
                <w:i/>
                <w:color w:val="000000"/>
                <w:sz w:val="20"/>
              </w:rPr>
              <w:t xml:space="preserve"> </w:t>
            </w:r>
            <w:r>
              <w:rPr>
                <w:rFonts w:eastAsia="Arial Unicode MS"/>
                <w:color w:val="000000"/>
                <w:sz w:val="20"/>
              </w:rPr>
              <w:t>Laboratoriesvar</w:t>
            </w:r>
          </w:p>
        </w:tc>
        <w:tc>
          <w:tcPr>
            <w:tcW w:w="8363" w:type="dxa"/>
            <w:gridSpan w:val="6"/>
          </w:tcPr>
          <w:p w:rsidR="00887CE8" w:rsidRDefault="00887CE8" w:rsidP="00D03CA8">
            <w:pPr>
              <w:rPr>
                <w:rFonts w:ascii="Arial" w:eastAsia="Arial Unicode MS" w:hAnsi="Arial"/>
                <w:color w:val="000000"/>
                <w:sz w:val="20"/>
              </w:rPr>
            </w:pPr>
          </w:p>
        </w:tc>
      </w:tr>
    </w:tbl>
    <w:p w:rsidR="00CD4533" w:rsidRDefault="00CD4533" w:rsidP="009A4917">
      <w:pPr>
        <w:pStyle w:val="Rubrik4"/>
        <w:spacing w:before="100" w:beforeAutospacing="1"/>
        <w:ind w:left="1304" w:hanging="1304"/>
        <w:rPr>
          <w:i/>
        </w:rPr>
      </w:pPr>
      <w:bookmarkStart w:id="72" w:name="_Toc323214217"/>
      <w:r>
        <w:rPr>
          <w:i/>
        </w:rPr>
        <w:t>Vårdkontakt</w:t>
      </w:r>
      <w:bookmarkEnd w:id="72"/>
    </w:p>
    <w:p w:rsidR="00376C68" w:rsidRDefault="00CD4533" w:rsidP="004B0E18">
      <w:r>
        <w:t xml:space="preserve">Klassen Vårdkontakt håller information om en </w:t>
      </w:r>
      <w:r w:rsidR="00EF227D">
        <w:t>vårdkontakt</w:t>
      </w:r>
      <w:r>
        <w:t xml:space="preserve"> som </w:t>
      </w:r>
      <w:r w:rsidR="006F4470">
        <w:t xml:space="preserve">är relevant </w:t>
      </w:r>
      <w:r w:rsidR="00324C26">
        <w:t>att registrera i Infektionsverktyget</w:t>
      </w:r>
      <w:r w:rsidR="006F4470">
        <w:t>.</w:t>
      </w:r>
      <w:r w:rsidR="00AA7D00">
        <w:t xml:space="preserve"> </w:t>
      </w:r>
      <w:r w:rsidR="00EF227D">
        <w:t xml:space="preserve">Då det i Infektionsverktyget är relevant att registrera information om var patienten har befunnit sig motsvarar vårdkontakt i detta fall patientens faktiska placering under en tidsperiod. </w:t>
      </w:r>
      <w:r w:rsidR="00AA7D00">
        <w:t xml:space="preserve">Klassen </w:t>
      </w:r>
      <w:r w:rsidR="002E0476">
        <w:t>har ingen</w:t>
      </w:r>
      <w:r w:rsidR="00AA7D00">
        <w:t xml:space="preserve"> motsvarighet i V-TIM.</w:t>
      </w:r>
    </w:p>
    <w:tbl>
      <w:tblPr>
        <w:tblW w:w="141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2977"/>
        <w:gridCol w:w="992"/>
        <w:gridCol w:w="709"/>
        <w:gridCol w:w="2410"/>
        <w:gridCol w:w="1842"/>
        <w:gridCol w:w="993"/>
        <w:gridCol w:w="1134"/>
        <w:gridCol w:w="1275"/>
      </w:tblGrid>
      <w:tr w:rsidR="00B20E85" w:rsidRPr="0078515E" w:rsidTr="00B17387">
        <w:trPr>
          <w:cantSplit/>
          <w:trHeight w:val="376"/>
        </w:trPr>
        <w:tc>
          <w:tcPr>
            <w:tcW w:w="1843"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Attribut</w:t>
            </w:r>
          </w:p>
        </w:tc>
        <w:tc>
          <w:tcPr>
            <w:tcW w:w="2977"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Beskrivning</w:t>
            </w:r>
          </w:p>
        </w:tc>
        <w:tc>
          <w:tcPr>
            <w:tcW w:w="992"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Format</w:t>
            </w:r>
          </w:p>
        </w:tc>
        <w:tc>
          <w:tcPr>
            <w:tcW w:w="709"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proofErr w:type="spellStart"/>
            <w:r w:rsidRPr="0078515E">
              <w:rPr>
                <w:b/>
                <w:lang w:val="sv-SE"/>
              </w:rPr>
              <w:t>Mult</w:t>
            </w:r>
            <w:proofErr w:type="spellEnd"/>
          </w:p>
        </w:tc>
        <w:tc>
          <w:tcPr>
            <w:tcW w:w="2410"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proofErr w:type="spellStart"/>
            <w:r w:rsidRPr="0078515E">
              <w:rPr>
                <w:b/>
                <w:lang w:val="sv-SE"/>
              </w:rPr>
              <w:t>Kodverk</w:t>
            </w:r>
            <w:proofErr w:type="spellEnd"/>
            <w:r w:rsidRPr="0078515E">
              <w:rPr>
                <w:b/>
                <w:lang w:val="sv-SE"/>
              </w:rPr>
              <w:t xml:space="preserve">/värdemängd </w:t>
            </w:r>
            <w:r w:rsidRPr="0078515E">
              <w:rPr>
                <w:b/>
                <w:lang w:val="sv-SE"/>
              </w:rPr>
              <w:br/>
              <w:t xml:space="preserve">/ </w:t>
            </w:r>
            <w:proofErr w:type="spellStart"/>
            <w:r w:rsidRPr="0078515E">
              <w:rPr>
                <w:b/>
                <w:lang w:val="sv-SE"/>
              </w:rPr>
              <w:t>ev</w:t>
            </w:r>
            <w:proofErr w:type="spellEnd"/>
            <w:r w:rsidRPr="0078515E">
              <w:rPr>
                <w:b/>
                <w:lang w:val="sv-SE"/>
              </w:rPr>
              <w:t xml:space="preserve"> begränsningar</w:t>
            </w:r>
          </w:p>
        </w:tc>
        <w:tc>
          <w:tcPr>
            <w:tcW w:w="1842" w:type="dxa"/>
            <w:vMerge w:val="restart"/>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Beslutsregler och kommentar</w:t>
            </w:r>
          </w:p>
        </w:tc>
        <w:tc>
          <w:tcPr>
            <w:tcW w:w="3402" w:type="dxa"/>
            <w:gridSpan w:val="3"/>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 xml:space="preserve">Fylls i </w:t>
            </w:r>
            <w:proofErr w:type="spellStart"/>
            <w:r w:rsidRPr="0078515E">
              <w:rPr>
                <w:b/>
                <w:lang w:val="sv-SE"/>
              </w:rPr>
              <w:t>i</w:t>
            </w:r>
            <w:proofErr w:type="spellEnd"/>
            <w:r w:rsidRPr="0078515E">
              <w:rPr>
                <w:b/>
                <w:lang w:val="sv-SE"/>
              </w:rPr>
              <w:t xml:space="preserve"> samråd </w:t>
            </w:r>
            <w:proofErr w:type="gramStart"/>
            <w:r w:rsidRPr="0078515E">
              <w:rPr>
                <w:b/>
                <w:lang w:val="sv-SE"/>
              </w:rPr>
              <w:t>med  TIS</w:t>
            </w:r>
            <w:proofErr w:type="gramEnd"/>
          </w:p>
        </w:tc>
      </w:tr>
      <w:tr w:rsidR="00B20E85" w:rsidTr="00B17387">
        <w:trPr>
          <w:cantSplit/>
          <w:trHeight w:val="375"/>
        </w:trPr>
        <w:tc>
          <w:tcPr>
            <w:tcW w:w="1843" w:type="dxa"/>
            <w:vMerge/>
            <w:shd w:val="pct25" w:color="auto" w:fill="auto"/>
          </w:tcPr>
          <w:p w:rsidR="00B20E85" w:rsidRPr="00D966F4" w:rsidRDefault="00B20E85" w:rsidP="00911933">
            <w:pPr>
              <w:rPr>
                <w:b/>
              </w:rPr>
            </w:pPr>
          </w:p>
        </w:tc>
        <w:tc>
          <w:tcPr>
            <w:tcW w:w="2977" w:type="dxa"/>
            <w:vMerge/>
            <w:shd w:val="pct25" w:color="auto" w:fill="auto"/>
          </w:tcPr>
          <w:p w:rsidR="00B20E85" w:rsidRPr="00D966F4" w:rsidRDefault="00B20E85" w:rsidP="00911933">
            <w:pPr>
              <w:rPr>
                <w:b/>
              </w:rPr>
            </w:pPr>
          </w:p>
        </w:tc>
        <w:tc>
          <w:tcPr>
            <w:tcW w:w="992" w:type="dxa"/>
            <w:vMerge/>
            <w:shd w:val="pct25" w:color="auto" w:fill="auto"/>
          </w:tcPr>
          <w:p w:rsidR="00B20E85" w:rsidRPr="00D966F4" w:rsidRDefault="00B20E85" w:rsidP="00911933">
            <w:pPr>
              <w:rPr>
                <w:b/>
              </w:rPr>
            </w:pPr>
          </w:p>
        </w:tc>
        <w:tc>
          <w:tcPr>
            <w:tcW w:w="709" w:type="dxa"/>
            <w:vMerge/>
            <w:shd w:val="pct25" w:color="auto" w:fill="auto"/>
          </w:tcPr>
          <w:p w:rsidR="00B20E85" w:rsidRPr="00D966F4" w:rsidRDefault="00B20E85" w:rsidP="00911933">
            <w:pPr>
              <w:rPr>
                <w:b/>
              </w:rPr>
            </w:pPr>
          </w:p>
        </w:tc>
        <w:tc>
          <w:tcPr>
            <w:tcW w:w="2410" w:type="dxa"/>
            <w:vMerge/>
            <w:shd w:val="pct25" w:color="auto" w:fill="auto"/>
          </w:tcPr>
          <w:p w:rsidR="00B20E85" w:rsidRPr="00D966F4" w:rsidRDefault="00B20E85" w:rsidP="00911933">
            <w:pPr>
              <w:rPr>
                <w:b/>
              </w:rPr>
            </w:pPr>
          </w:p>
        </w:tc>
        <w:tc>
          <w:tcPr>
            <w:tcW w:w="1842" w:type="dxa"/>
            <w:vMerge/>
            <w:shd w:val="pct25" w:color="auto" w:fill="auto"/>
          </w:tcPr>
          <w:p w:rsidR="00B20E85" w:rsidRPr="00D966F4" w:rsidRDefault="00B20E85" w:rsidP="00911933">
            <w:pPr>
              <w:rPr>
                <w:b/>
              </w:rPr>
            </w:pPr>
          </w:p>
        </w:tc>
        <w:tc>
          <w:tcPr>
            <w:tcW w:w="993" w:type="dxa"/>
            <w:tcBorders>
              <w:bottom w:val="single" w:sz="4" w:space="0" w:color="auto"/>
            </w:tcBorders>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Attribut i V-TIM</w:t>
            </w:r>
          </w:p>
        </w:tc>
        <w:tc>
          <w:tcPr>
            <w:tcW w:w="1134" w:type="dxa"/>
            <w:tcBorders>
              <w:bottom w:val="single" w:sz="4" w:space="0" w:color="auto"/>
            </w:tcBorders>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r w:rsidRPr="0078515E">
              <w:rPr>
                <w:b/>
                <w:lang w:val="sv-SE"/>
              </w:rPr>
              <w:t>Template</w:t>
            </w:r>
          </w:p>
        </w:tc>
        <w:tc>
          <w:tcPr>
            <w:tcW w:w="1275" w:type="dxa"/>
            <w:tcBorders>
              <w:bottom w:val="single" w:sz="4" w:space="0" w:color="auto"/>
            </w:tcBorders>
            <w:shd w:val="clear" w:color="auto" w:fill="D9D9D9" w:themeFill="background1" w:themeFillShade="D9"/>
          </w:tcPr>
          <w:p w:rsidR="00B20E85" w:rsidRPr="0078515E" w:rsidRDefault="00B20E85" w:rsidP="0078515E">
            <w:pPr>
              <w:pStyle w:val="Normal1"/>
              <w:spacing w:before="40" w:beforeAutospacing="0" w:after="40" w:afterAutospacing="0"/>
              <w:ind w:left="57" w:right="57"/>
              <w:rPr>
                <w:b/>
                <w:lang w:val="sv-SE"/>
              </w:rPr>
            </w:pPr>
            <w:proofErr w:type="gramStart"/>
            <w:r w:rsidRPr="0078515E">
              <w:rPr>
                <w:b/>
                <w:lang w:val="sv-SE"/>
              </w:rPr>
              <w:t>Nyttjade</w:t>
            </w:r>
            <w:proofErr w:type="gramEnd"/>
            <w:r w:rsidRPr="0078515E">
              <w:rPr>
                <w:b/>
                <w:lang w:val="sv-SE"/>
              </w:rPr>
              <w:t xml:space="preserve"> Arketyper</w:t>
            </w:r>
          </w:p>
        </w:tc>
      </w:tr>
      <w:tr w:rsidR="00B20E85" w:rsidTr="00B17387">
        <w:trPr>
          <w:trHeight w:val="217"/>
        </w:trPr>
        <w:tc>
          <w:tcPr>
            <w:tcW w:w="1843" w:type="dxa"/>
          </w:tcPr>
          <w:p w:rsidR="00B20E85" w:rsidRDefault="00B20E85" w:rsidP="00911933">
            <w:pPr>
              <w:spacing w:before="40" w:after="40"/>
              <w:ind w:left="57" w:right="57"/>
              <w:rPr>
                <w:rFonts w:eastAsia="Arial Unicode MS"/>
                <w:i/>
                <w:sz w:val="20"/>
              </w:rPr>
            </w:pPr>
            <w:r>
              <w:rPr>
                <w:rFonts w:eastAsia="Arial Unicode MS"/>
                <w:i/>
                <w:sz w:val="20"/>
              </w:rPr>
              <w:t>kontakt-id</w:t>
            </w:r>
          </w:p>
        </w:tc>
        <w:tc>
          <w:tcPr>
            <w:tcW w:w="2977" w:type="dxa"/>
          </w:tcPr>
          <w:p w:rsidR="00B20E85" w:rsidRDefault="00B20E85" w:rsidP="00911933">
            <w:pPr>
              <w:spacing w:before="40" w:after="40"/>
              <w:ind w:left="57" w:right="57"/>
              <w:rPr>
                <w:rFonts w:eastAsia="Arial Unicode MS"/>
              </w:rPr>
            </w:pPr>
            <w:r>
              <w:rPr>
                <w:rFonts w:eastAsia="Arial Unicode MS"/>
                <w:sz w:val="20"/>
              </w:rPr>
              <w:t>Unik identitetsbeteckning för vårdkontakten</w:t>
            </w:r>
          </w:p>
        </w:tc>
        <w:tc>
          <w:tcPr>
            <w:tcW w:w="992" w:type="dxa"/>
          </w:tcPr>
          <w:p w:rsidR="00B20E85" w:rsidRDefault="00B20E85" w:rsidP="00911933">
            <w:pPr>
              <w:spacing w:before="40" w:after="40"/>
              <w:ind w:left="57" w:right="57"/>
              <w:jc w:val="center"/>
              <w:rPr>
                <w:rFonts w:eastAsia="Arial Unicode MS"/>
                <w:sz w:val="20"/>
              </w:rPr>
            </w:pPr>
            <w:r>
              <w:rPr>
                <w:rFonts w:eastAsia="Arial Unicode MS"/>
                <w:sz w:val="20"/>
              </w:rPr>
              <w:t>II</w:t>
            </w:r>
          </w:p>
        </w:tc>
        <w:tc>
          <w:tcPr>
            <w:tcW w:w="709" w:type="dxa"/>
          </w:tcPr>
          <w:p w:rsidR="00B20E85" w:rsidRPr="001E37C1" w:rsidRDefault="00B20E85" w:rsidP="00911933">
            <w:pPr>
              <w:spacing w:before="40" w:after="40"/>
              <w:ind w:left="57" w:right="57"/>
              <w:jc w:val="center"/>
              <w:rPr>
                <w:rFonts w:eastAsia="Arial Unicode MS"/>
                <w:sz w:val="20"/>
              </w:rPr>
            </w:pPr>
            <w:r w:rsidRPr="001E37C1">
              <w:rPr>
                <w:rFonts w:eastAsia="Arial Unicode MS"/>
                <w:sz w:val="20"/>
              </w:rPr>
              <w:t>1</w:t>
            </w:r>
          </w:p>
        </w:tc>
        <w:tc>
          <w:tcPr>
            <w:tcW w:w="2410" w:type="dxa"/>
          </w:tcPr>
          <w:p w:rsidR="00B20E85" w:rsidRPr="00AC0CC7" w:rsidRDefault="00B20E85" w:rsidP="00911933">
            <w:pPr>
              <w:pStyle w:val="Normaltext"/>
              <w:spacing w:after="40"/>
              <w:ind w:left="57" w:right="57"/>
              <w:rPr>
                <w:rFonts w:eastAsia="Arial Unicode MS"/>
                <w:sz w:val="20"/>
                <w:szCs w:val="24"/>
                <w:lang w:eastAsia="en-US"/>
              </w:rPr>
            </w:pPr>
          </w:p>
        </w:tc>
        <w:tc>
          <w:tcPr>
            <w:tcW w:w="1842" w:type="dxa"/>
          </w:tcPr>
          <w:p w:rsidR="00B20E85" w:rsidRPr="00AC0CC7" w:rsidRDefault="00B20E85" w:rsidP="00911933">
            <w:pPr>
              <w:pStyle w:val="Normaltext"/>
              <w:spacing w:after="40"/>
              <w:ind w:left="57" w:right="57"/>
              <w:rPr>
                <w:rFonts w:eastAsia="Arial Unicode MS"/>
                <w:sz w:val="20"/>
                <w:szCs w:val="24"/>
                <w:lang w:eastAsia="en-US"/>
              </w:rPr>
            </w:pPr>
          </w:p>
        </w:tc>
        <w:tc>
          <w:tcPr>
            <w:tcW w:w="993" w:type="dxa"/>
            <w:shd w:val="clear" w:color="auto" w:fill="auto"/>
          </w:tcPr>
          <w:p w:rsidR="00B20E85" w:rsidRPr="00AC0CC7" w:rsidRDefault="00850470" w:rsidP="00911933">
            <w:pPr>
              <w:pStyle w:val="Normaltext"/>
              <w:spacing w:after="40"/>
              <w:ind w:left="57" w:right="57"/>
              <w:rPr>
                <w:rFonts w:eastAsia="Arial Unicode MS"/>
                <w:sz w:val="20"/>
                <w:szCs w:val="24"/>
                <w:lang w:eastAsia="en-US"/>
              </w:rPr>
            </w:pPr>
            <w:r w:rsidRPr="001D78C7">
              <w:rPr>
                <w:rFonts w:eastAsia="Arial Unicode MS"/>
                <w:sz w:val="20"/>
              </w:rPr>
              <w:t>Saknas</w:t>
            </w:r>
          </w:p>
        </w:tc>
        <w:tc>
          <w:tcPr>
            <w:tcW w:w="1134" w:type="dxa"/>
            <w:shd w:val="clear" w:color="auto" w:fill="auto"/>
          </w:tcPr>
          <w:p w:rsidR="00B20E85" w:rsidRPr="00AC0CC7" w:rsidRDefault="00B20E85" w:rsidP="00911933">
            <w:pPr>
              <w:spacing w:before="40" w:after="40"/>
              <w:ind w:left="57" w:right="57"/>
              <w:rPr>
                <w:rFonts w:eastAsia="Arial Unicode MS"/>
                <w:sz w:val="20"/>
              </w:rPr>
            </w:pPr>
          </w:p>
        </w:tc>
        <w:tc>
          <w:tcPr>
            <w:tcW w:w="1275" w:type="dxa"/>
            <w:shd w:val="clear" w:color="auto" w:fill="auto"/>
          </w:tcPr>
          <w:p w:rsidR="00B20E85" w:rsidRDefault="00B20E85" w:rsidP="00911933">
            <w:pPr>
              <w:rPr>
                <w:rFonts w:ascii="Arial" w:eastAsia="Arial Unicode MS" w:hAnsi="Arial"/>
                <w:sz w:val="20"/>
              </w:rPr>
            </w:pPr>
          </w:p>
        </w:tc>
      </w:tr>
      <w:tr w:rsidR="00B20E85" w:rsidTr="00B17387">
        <w:trPr>
          <w:trHeight w:val="217"/>
        </w:trPr>
        <w:tc>
          <w:tcPr>
            <w:tcW w:w="1843" w:type="dxa"/>
          </w:tcPr>
          <w:p w:rsidR="00B20E85" w:rsidRDefault="00B20E85" w:rsidP="00911933">
            <w:pPr>
              <w:spacing w:before="40" w:after="40"/>
              <w:ind w:left="57" w:right="57"/>
              <w:rPr>
                <w:rFonts w:eastAsia="Arial Unicode MS"/>
                <w:i/>
                <w:sz w:val="20"/>
              </w:rPr>
            </w:pPr>
            <w:r w:rsidRPr="00CD4533">
              <w:rPr>
                <w:rFonts w:eastAsia="Arial Unicode MS"/>
                <w:i/>
                <w:sz w:val="20"/>
              </w:rPr>
              <w:t>vårdkontakttid</w:t>
            </w:r>
          </w:p>
        </w:tc>
        <w:tc>
          <w:tcPr>
            <w:tcW w:w="2977" w:type="dxa"/>
          </w:tcPr>
          <w:p w:rsidR="00B20E85" w:rsidRDefault="00B20E85" w:rsidP="00911933">
            <w:pPr>
              <w:spacing w:before="40" w:after="40"/>
              <w:ind w:left="57" w:right="57"/>
              <w:rPr>
                <w:rFonts w:eastAsia="Arial Unicode MS"/>
                <w:sz w:val="20"/>
              </w:rPr>
            </w:pPr>
            <w:r w:rsidRPr="00CD4533">
              <w:rPr>
                <w:rFonts w:eastAsia="Arial Unicode MS"/>
                <w:sz w:val="20"/>
              </w:rPr>
              <w:t>Tid för vårdkontaktens start och slut</w:t>
            </w:r>
          </w:p>
        </w:tc>
        <w:tc>
          <w:tcPr>
            <w:tcW w:w="992" w:type="dxa"/>
          </w:tcPr>
          <w:p w:rsidR="00B20E85" w:rsidRDefault="00B20E85" w:rsidP="00911933">
            <w:pPr>
              <w:spacing w:before="40" w:after="40"/>
              <w:ind w:left="57" w:right="57"/>
              <w:jc w:val="center"/>
              <w:rPr>
                <w:rFonts w:eastAsia="Arial Unicode MS"/>
                <w:sz w:val="20"/>
              </w:rPr>
            </w:pPr>
            <w:r>
              <w:rPr>
                <w:rFonts w:eastAsia="Arial Unicode MS"/>
                <w:sz w:val="20"/>
              </w:rPr>
              <w:t>IVL</w:t>
            </w:r>
          </w:p>
        </w:tc>
        <w:tc>
          <w:tcPr>
            <w:tcW w:w="709" w:type="dxa"/>
          </w:tcPr>
          <w:p w:rsidR="00B20E85" w:rsidRPr="001E37C1" w:rsidRDefault="00B20E85" w:rsidP="00911933">
            <w:pPr>
              <w:spacing w:before="40" w:after="40"/>
              <w:ind w:left="57" w:right="57"/>
              <w:jc w:val="center"/>
              <w:rPr>
                <w:rFonts w:eastAsia="Arial Unicode MS"/>
                <w:sz w:val="20"/>
              </w:rPr>
            </w:pPr>
            <w:r>
              <w:rPr>
                <w:rFonts w:eastAsia="Arial Unicode MS"/>
                <w:sz w:val="20"/>
              </w:rPr>
              <w:t>1</w:t>
            </w:r>
          </w:p>
        </w:tc>
        <w:tc>
          <w:tcPr>
            <w:tcW w:w="2410" w:type="dxa"/>
          </w:tcPr>
          <w:p w:rsidR="00B20E85" w:rsidRPr="00AC0CC7" w:rsidRDefault="00B20E85" w:rsidP="00911933">
            <w:pPr>
              <w:pStyle w:val="Normaltext"/>
              <w:spacing w:after="40"/>
              <w:ind w:left="57" w:right="57"/>
              <w:rPr>
                <w:rFonts w:eastAsia="Arial Unicode MS"/>
                <w:sz w:val="20"/>
                <w:szCs w:val="24"/>
                <w:lang w:eastAsia="en-US"/>
              </w:rPr>
            </w:pPr>
          </w:p>
        </w:tc>
        <w:tc>
          <w:tcPr>
            <w:tcW w:w="1842" w:type="dxa"/>
          </w:tcPr>
          <w:p w:rsidR="003411BC" w:rsidRDefault="003411BC" w:rsidP="003411BC">
            <w:pPr>
              <w:pStyle w:val="Normaltext"/>
              <w:spacing w:after="40"/>
              <w:ind w:left="57" w:right="57"/>
              <w:rPr>
                <w:rFonts w:eastAsia="Arial Unicode MS"/>
                <w:sz w:val="20"/>
                <w:szCs w:val="24"/>
                <w:lang w:eastAsia="en-US"/>
              </w:rPr>
            </w:pPr>
            <w:r>
              <w:rPr>
                <w:rFonts w:eastAsia="Arial Unicode MS"/>
                <w:sz w:val="20"/>
                <w:szCs w:val="24"/>
                <w:lang w:eastAsia="en-US"/>
              </w:rPr>
              <w:t>Endast starttid är obligatoriskt att ange.</w:t>
            </w:r>
          </w:p>
          <w:p w:rsidR="003411BC" w:rsidRDefault="003411BC" w:rsidP="003411BC">
            <w:pPr>
              <w:pStyle w:val="Normaltext"/>
              <w:spacing w:after="40"/>
              <w:ind w:left="57" w:right="57"/>
              <w:rPr>
                <w:rFonts w:eastAsia="Arial Unicode MS"/>
                <w:sz w:val="20"/>
                <w:szCs w:val="24"/>
                <w:lang w:eastAsia="en-US"/>
              </w:rPr>
            </w:pPr>
            <w:r>
              <w:rPr>
                <w:rFonts w:eastAsia="Arial Unicode MS"/>
                <w:sz w:val="20"/>
                <w:szCs w:val="24"/>
                <w:lang w:eastAsia="en-US"/>
              </w:rPr>
              <w:t>Start- och sluttid anges på formatet</w:t>
            </w:r>
            <w:r w:rsidR="006D2E34">
              <w:rPr>
                <w:rFonts w:eastAsia="Arial Unicode MS"/>
                <w:sz w:val="20"/>
                <w:szCs w:val="24"/>
                <w:lang w:eastAsia="en-US"/>
              </w:rPr>
              <w:t xml:space="preserve"> </w:t>
            </w:r>
            <w:proofErr w:type="spellStart"/>
            <w:r w:rsidR="006D2E34" w:rsidRPr="006D2E34">
              <w:rPr>
                <w:rFonts w:eastAsia="Arial Unicode MS"/>
                <w:sz w:val="20"/>
                <w:szCs w:val="24"/>
                <w:lang w:eastAsia="en-US"/>
              </w:rPr>
              <w:t>ÅÅÅÅMMDDTttmmss</w:t>
            </w:r>
            <w:proofErr w:type="spellEnd"/>
            <w:r w:rsidR="006D2E34">
              <w:rPr>
                <w:rFonts w:eastAsia="Arial Unicode MS"/>
                <w:sz w:val="20"/>
                <w:szCs w:val="24"/>
                <w:lang w:eastAsia="en-US"/>
              </w:rPr>
              <w:t xml:space="preserve"> där precisionen kan minskas från höger. Dock måste ett komplett datum anges om tidpunkt saknas </w:t>
            </w:r>
            <w:r w:rsidR="006D2E34">
              <w:rPr>
                <w:rFonts w:eastAsia="Arial Unicode MS"/>
                <w:sz w:val="20"/>
                <w:szCs w:val="24"/>
                <w:lang w:eastAsia="en-US"/>
              </w:rPr>
              <w:lastRenderedPageBreak/>
              <w:t>(ÅÅÅÅMMDD).</w:t>
            </w:r>
          </w:p>
          <w:p w:rsidR="003411BC" w:rsidRDefault="003411BC" w:rsidP="003411BC">
            <w:pPr>
              <w:pStyle w:val="Normaltext"/>
              <w:spacing w:after="40"/>
              <w:ind w:left="57" w:right="57"/>
              <w:rPr>
                <w:rFonts w:eastAsia="Arial Unicode MS"/>
                <w:sz w:val="20"/>
                <w:szCs w:val="24"/>
                <w:lang w:eastAsia="en-US"/>
              </w:rPr>
            </w:pPr>
            <w:proofErr w:type="gramStart"/>
            <w:r>
              <w:rPr>
                <w:rFonts w:eastAsia="Arial Unicode MS"/>
                <w:sz w:val="20"/>
                <w:szCs w:val="24"/>
                <w:lang w:eastAsia="en-US"/>
              </w:rPr>
              <w:t>där precisionen kan minskas från höger.</w:t>
            </w:r>
            <w:proofErr w:type="gramEnd"/>
          </w:p>
          <w:p w:rsidR="003411BC" w:rsidRDefault="003411BC" w:rsidP="003411BC">
            <w:pPr>
              <w:pStyle w:val="Normaltext"/>
              <w:spacing w:after="40"/>
              <w:ind w:left="57" w:right="57"/>
              <w:rPr>
                <w:rFonts w:eastAsia="Arial Unicode MS"/>
                <w:sz w:val="20"/>
                <w:szCs w:val="24"/>
                <w:lang w:eastAsia="en-US"/>
              </w:rPr>
            </w:pPr>
            <w:r>
              <w:rPr>
                <w:rFonts w:eastAsia="Arial Unicode MS"/>
                <w:sz w:val="20"/>
                <w:szCs w:val="24"/>
                <w:lang w:eastAsia="en-US"/>
              </w:rPr>
              <w:t>Exempel:</w:t>
            </w:r>
          </w:p>
          <w:p w:rsidR="003751E0" w:rsidRPr="00AC0CC7" w:rsidRDefault="003411BC" w:rsidP="006D2E34">
            <w:pPr>
              <w:pStyle w:val="Normaltext"/>
              <w:spacing w:after="40"/>
              <w:ind w:left="57" w:right="57"/>
              <w:rPr>
                <w:rFonts w:eastAsia="Arial Unicode MS"/>
                <w:sz w:val="20"/>
                <w:szCs w:val="24"/>
                <w:lang w:eastAsia="en-US"/>
              </w:rPr>
            </w:pPr>
            <w:r>
              <w:rPr>
                <w:rFonts w:eastAsia="Arial Unicode MS"/>
                <w:sz w:val="20"/>
                <w:szCs w:val="24"/>
                <w:lang w:eastAsia="en-US"/>
              </w:rPr>
              <w:t>20100913T1052</w:t>
            </w:r>
          </w:p>
        </w:tc>
        <w:tc>
          <w:tcPr>
            <w:tcW w:w="993" w:type="dxa"/>
            <w:shd w:val="clear" w:color="auto" w:fill="auto"/>
          </w:tcPr>
          <w:p w:rsidR="00B20E85" w:rsidRDefault="00850470" w:rsidP="00911933">
            <w:pPr>
              <w:pStyle w:val="Normaltext"/>
              <w:spacing w:after="40"/>
              <w:ind w:left="57" w:right="57"/>
              <w:rPr>
                <w:rFonts w:eastAsia="Arial Unicode MS"/>
                <w:sz w:val="20"/>
                <w:szCs w:val="24"/>
                <w:lang w:eastAsia="en-US"/>
              </w:rPr>
            </w:pPr>
            <w:r w:rsidRPr="001D78C7">
              <w:rPr>
                <w:rFonts w:eastAsia="Arial Unicode MS"/>
                <w:sz w:val="20"/>
              </w:rPr>
              <w:lastRenderedPageBreak/>
              <w:t>Saknas</w:t>
            </w:r>
          </w:p>
        </w:tc>
        <w:tc>
          <w:tcPr>
            <w:tcW w:w="1134" w:type="dxa"/>
            <w:shd w:val="clear" w:color="auto" w:fill="auto"/>
          </w:tcPr>
          <w:p w:rsidR="00B20E85" w:rsidRPr="00AC0CC7" w:rsidRDefault="00B20E85" w:rsidP="00911933">
            <w:pPr>
              <w:spacing w:before="40" w:after="40"/>
              <w:ind w:left="57" w:right="57"/>
              <w:rPr>
                <w:rFonts w:eastAsia="Arial Unicode MS"/>
                <w:sz w:val="20"/>
              </w:rPr>
            </w:pPr>
          </w:p>
        </w:tc>
        <w:tc>
          <w:tcPr>
            <w:tcW w:w="1275" w:type="dxa"/>
            <w:shd w:val="clear" w:color="auto" w:fill="auto"/>
          </w:tcPr>
          <w:p w:rsidR="00B20E85" w:rsidRDefault="00B20E85" w:rsidP="00911933">
            <w:pPr>
              <w:rPr>
                <w:rFonts w:ascii="Arial" w:eastAsia="Arial Unicode MS" w:hAnsi="Arial"/>
                <w:sz w:val="20"/>
              </w:rPr>
            </w:pPr>
          </w:p>
        </w:tc>
      </w:tr>
      <w:tr w:rsidR="00B20E85" w:rsidRPr="00B17387" w:rsidTr="00B17387">
        <w:trPr>
          <w:trHeight w:val="217"/>
        </w:trPr>
        <w:tc>
          <w:tcPr>
            <w:tcW w:w="5812" w:type="dxa"/>
            <w:gridSpan w:val="3"/>
            <w:shd w:val="clear" w:color="auto" w:fill="D9D9D9" w:themeFill="background1" w:themeFillShade="D9"/>
          </w:tcPr>
          <w:p w:rsidR="00B20E85" w:rsidRPr="00B17387" w:rsidRDefault="00B20E85" w:rsidP="00B17387">
            <w:pPr>
              <w:pStyle w:val="Normal1"/>
              <w:spacing w:before="40" w:beforeAutospacing="0" w:after="40" w:afterAutospacing="0"/>
              <w:ind w:left="57" w:right="57"/>
              <w:rPr>
                <w:b/>
                <w:lang w:val="sv-SE"/>
              </w:rPr>
            </w:pPr>
            <w:r w:rsidRPr="00B17387">
              <w:rPr>
                <w:b/>
                <w:lang w:val="sv-SE"/>
              </w:rPr>
              <w:lastRenderedPageBreak/>
              <w:t>Associationer</w:t>
            </w:r>
          </w:p>
        </w:tc>
        <w:tc>
          <w:tcPr>
            <w:tcW w:w="8363" w:type="dxa"/>
            <w:gridSpan w:val="6"/>
            <w:shd w:val="clear" w:color="auto" w:fill="D9D9D9" w:themeFill="background1" w:themeFillShade="D9"/>
          </w:tcPr>
          <w:p w:rsidR="00B20E85" w:rsidRPr="00B17387" w:rsidRDefault="00B20E85" w:rsidP="00B17387">
            <w:pPr>
              <w:pStyle w:val="Normal1"/>
              <w:spacing w:before="40" w:beforeAutospacing="0" w:after="40" w:afterAutospacing="0"/>
              <w:ind w:left="57" w:right="57"/>
              <w:rPr>
                <w:b/>
                <w:lang w:val="sv-SE"/>
              </w:rPr>
            </w:pPr>
            <w:r w:rsidRPr="00B17387">
              <w:rPr>
                <w:b/>
                <w:lang w:val="sv-SE"/>
              </w:rPr>
              <w:t>Beslutsregel</w:t>
            </w:r>
          </w:p>
        </w:tc>
      </w:tr>
      <w:tr w:rsidR="00B20E85"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B20E85" w:rsidRPr="00BB6CBE" w:rsidRDefault="00B20E85" w:rsidP="00911933">
            <w:pPr>
              <w:spacing w:before="40" w:after="40"/>
              <w:ind w:left="57" w:right="57"/>
              <w:rPr>
                <w:rFonts w:eastAsia="Arial Unicode MS"/>
                <w:color w:val="000000"/>
                <w:sz w:val="20"/>
              </w:rPr>
            </w:pPr>
            <w:r w:rsidRPr="000028A5">
              <w:rPr>
                <w:rFonts w:eastAsia="Arial Unicode MS"/>
                <w:color w:val="000000"/>
                <w:sz w:val="20"/>
              </w:rPr>
              <w:t>En vårdkontakt</w:t>
            </w:r>
            <w:r w:rsidRPr="000028A5">
              <w:rPr>
                <w:rFonts w:eastAsia="Arial Unicode MS"/>
                <w:i/>
                <w:color w:val="000000"/>
                <w:sz w:val="20"/>
              </w:rPr>
              <w:t xml:space="preserve"> utförs vid </w:t>
            </w:r>
            <w:r w:rsidRPr="000028A5">
              <w:rPr>
                <w:rFonts w:eastAsia="Arial Unicode MS"/>
                <w:color w:val="000000"/>
                <w:sz w:val="20"/>
              </w:rPr>
              <w:t>en och endast en Enhet</w:t>
            </w:r>
            <w:r w:rsidRPr="000028A5">
              <w:rPr>
                <w:rFonts w:eastAsia="Arial Unicode MS"/>
                <w:i/>
                <w:color w:val="000000"/>
                <w:sz w:val="20"/>
              </w:rPr>
              <w:tab/>
            </w:r>
          </w:p>
        </w:tc>
        <w:tc>
          <w:tcPr>
            <w:tcW w:w="8363" w:type="dxa"/>
            <w:gridSpan w:val="6"/>
            <w:tcBorders>
              <w:top w:val="single" w:sz="4" w:space="0" w:color="auto"/>
              <w:left w:val="single" w:sz="4" w:space="0" w:color="auto"/>
              <w:bottom w:val="single" w:sz="4" w:space="0" w:color="auto"/>
              <w:right w:val="single" w:sz="4" w:space="0" w:color="auto"/>
            </w:tcBorders>
          </w:tcPr>
          <w:p w:rsidR="00B20E85" w:rsidRPr="00157335" w:rsidRDefault="006B6807" w:rsidP="001F7F69">
            <w:pPr>
              <w:rPr>
                <w:rFonts w:ascii="Arial" w:eastAsia="Arial Unicode MS" w:hAnsi="Arial"/>
                <w:color w:val="000000"/>
                <w:sz w:val="20"/>
              </w:rPr>
            </w:pPr>
            <w:r w:rsidRPr="006B6807">
              <w:rPr>
                <w:rFonts w:eastAsia="Arial Unicode MS"/>
                <w:color w:val="000000"/>
                <w:sz w:val="20"/>
              </w:rPr>
              <w:t xml:space="preserve">Observera att det är information om den enhet där </w:t>
            </w:r>
            <w:r w:rsidR="001F7F69">
              <w:rPr>
                <w:rFonts w:eastAsia="Arial Unicode MS"/>
                <w:color w:val="000000"/>
                <w:sz w:val="20"/>
              </w:rPr>
              <w:t>en patient var/är placerad</w:t>
            </w:r>
            <w:r w:rsidRPr="006B6807">
              <w:rPr>
                <w:rFonts w:eastAsia="Arial Unicode MS"/>
                <w:color w:val="000000"/>
                <w:sz w:val="20"/>
              </w:rPr>
              <w:t xml:space="preserve"> som är relevant att registrera i Infektionsverktyget.</w:t>
            </w:r>
          </w:p>
        </w:tc>
      </w:tr>
      <w:tr w:rsidR="00B20E85" w:rsidRPr="000028A5" w:rsidTr="00B17387">
        <w:trPr>
          <w:trHeight w:val="217"/>
        </w:trPr>
        <w:tc>
          <w:tcPr>
            <w:tcW w:w="5812" w:type="dxa"/>
            <w:gridSpan w:val="3"/>
            <w:tcBorders>
              <w:top w:val="single" w:sz="4" w:space="0" w:color="auto"/>
              <w:left w:val="single" w:sz="4" w:space="0" w:color="auto"/>
              <w:bottom w:val="single" w:sz="4" w:space="0" w:color="auto"/>
              <w:right w:val="single" w:sz="4" w:space="0" w:color="auto"/>
            </w:tcBorders>
          </w:tcPr>
          <w:p w:rsidR="00B20E85" w:rsidRPr="00BB6CBE" w:rsidRDefault="00B20E85" w:rsidP="00911933">
            <w:pPr>
              <w:spacing w:before="40" w:after="40"/>
              <w:ind w:left="57" w:right="57"/>
              <w:rPr>
                <w:rFonts w:eastAsia="Arial Unicode MS"/>
                <w:color w:val="000000"/>
                <w:sz w:val="20"/>
              </w:rPr>
            </w:pPr>
            <w:r w:rsidRPr="000028A5">
              <w:rPr>
                <w:rFonts w:eastAsia="Arial Unicode MS"/>
                <w:color w:val="000000"/>
                <w:sz w:val="20"/>
              </w:rPr>
              <w:t>En vårdkontakt</w:t>
            </w:r>
            <w:r w:rsidRPr="000028A5">
              <w:rPr>
                <w:rFonts w:eastAsia="Arial Unicode MS"/>
                <w:i/>
                <w:color w:val="000000"/>
                <w:sz w:val="20"/>
              </w:rPr>
              <w:t xml:space="preserve"> </w:t>
            </w:r>
            <w:r>
              <w:rPr>
                <w:rFonts w:eastAsia="Arial Unicode MS"/>
                <w:i/>
                <w:color w:val="000000"/>
                <w:sz w:val="20"/>
              </w:rPr>
              <w:t>gäller</w:t>
            </w:r>
            <w:r w:rsidRPr="000028A5">
              <w:rPr>
                <w:rFonts w:eastAsia="Arial Unicode MS"/>
                <w:i/>
                <w:color w:val="000000"/>
                <w:sz w:val="20"/>
              </w:rPr>
              <w:t xml:space="preserve"> </w:t>
            </w:r>
            <w:r w:rsidRPr="000028A5">
              <w:rPr>
                <w:rFonts w:eastAsia="Arial Unicode MS"/>
                <w:color w:val="000000"/>
                <w:sz w:val="20"/>
              </w:rPr>
              <w:t xml:space="preserve">en och endast en </w:t>
            </w:r>
            <w:r>
              <w:rPr>
                <w:rFonts w:eastAsia="Arial Unicode MS"/>
                <w:color w:val="000000"/>
                <w:sz w:val="20"/>
              </w:rPr>
              <w:t>Patient</w:t>
            </w:r>
            <w:r w:rsidRPr="000028A5">
              <w:rPr>
                <w:rFonts w:eastAsia="Arial Unicode MS"/>
                <w:i/>
                <w:color w:val="000000"/>
                <w:sz w:val="20"/>
              </w:rPr>
              <w:tab/>
            </w:r>
          </w:p>
        </w:tc>
        <w:tc>
          <w:tcPr>
            <w:tcW w:w="8363" w:type="dxa"/>
            <w:gridSpan w:val="6"/>
            <w:tcBorders>
              <w:top w:val="single" w:sz="4" w:space="0" w:color="auto"/>
              <w:left w:val="single" w:sz="4" w:space="0" w:color="auto"/>
              <w:bottom w:val="single" w:sz="4" w:space="0" w:color="auto"/>
              <w:right w:val="single" w:sz="4" w:space="0" w:color="auto"/>
            </w:tcBorders>
          </w:tcPr>
          <w:p w:rsidR="00B20E85" w:rsidRPr="00157335" w:rsidRDefault="00B20E85" w:rsidP="00911933">
            <w:pPr>
              <w:rPr>
                <w:rFonts w:ascii="Arial" w:eastAsia="Arial Unicode MS" w:hAnsi="Arial"/>
                <w:color w:val="000000"/>
                <w:sz w:val="20"/>
              </w:rPr>
            </w:pPr>
          </w:p>
        </w:tc>
      </w:tr>
    </w:tbl>
    <w:p w:rsidR="00205184" w:rsidRDefault="00205184" w:rsidP="004B0E18"/>
    <w:p w:rsidR="008757E9" w:rsidRDefault="008757E9" w:rsidP="008757E9">
      <w:pPr>
        <w:pStyle w:val="Rubrik3"/>
        <w:ind w:left="1304" w:hanging="1304"/>
      </w:pPr>
      <w:bookmarkStart w:id="73" w:name="_Ref280713035"/>
      <w:bookmarkStart w:id="74" w:name="_Toc323214218"/>
      <w:bookmarkStart w:id="75" w:name="_Toc116886646"/>
      <w:bookmarkStart w:id="76" w:name="_Toc138576301"/>
      <w:r>
        <w:t>Mappning mot V-TIM</w:t>
      </w:r>
      <w:bookmarkEnd w:id="73"/>
      <w:bookmarkEnd w:id="74"/>
    </w:p>
    <w:p w:rsidR="008757E9" w:rsidRDefault="008757E9" w:rsidP="008757E9">
      <w:r>
        <w:t xml:space="preserve">Nedan visas var de olika attributen i </w:t>
      </w:r>
      <w:proofErr w:type="spellStart"/>
      <w:r>
        <w:t>V-DIM:en</w:t>
      </w:r>
      <w:proofErr w:type="spellEnd"/>
      <w:r>
        <w:t xml:space="preserve"> återfinns i V-TIM.</w:t>
      </w:r>
    </w:p>
    <w:p w:rsidR="008757E9" w:rsidRPr="008757E9" w:rsidRDefault="008757E9" w:rsidP="008757E9"/>
    <w:p w:rsidR="008757E9" w:rsidRDefault="003553F2" w:rsidP="007A7364">
      <w:r>
        <w:rPr>
          <w:noProof/>
        </w:rPr>
        <w:drawing>
          <wp:anchor distT="0" distB="0" distL="114300" distR="114300" simplePos="0" relativeHeight="9496709" behindDoc="0" locked="0" layoutInCell="1" allowOverlap="1" wp14:anchorId="0C43AE46" wp14:editId="1B816602">
            <wp:simplePos x="0" y="0"/>
            <wp:positionH relativeFrom="margin">
              <wp:posOffset>1396365</wp:posOffset>
            </wp:positionH>
            <wp:positionV relativeFrom="margin">
              <wp:posOffset>198120</wp:posOffset>
            </wp:positionV>
            <wp:extent cx="847725" cy="752475"/>
            <wp:effectExtent l="19050" t="0" r="9525" b="0"/>
            <wp:wrapNone/>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847725" cy="752475"/>
                    </a:xfrm>
                    <a:prstGeom prst="rect">
                      <a:avLst/>
                    </a:prstGeom>
                    <a:noFill/>
                    <a:ln w="9525">
                      <a:noFill/>
                      <a:miter lim="800000"/>
                      <a:headEnd/>
                      <a:tailEnd/>
                    </a:ln>
                  </pic:spPr>
                </pic:pic>
              </a:graphicData>
            </a:graphic>
          </wp:anchor>
        </w:drawing>
      </w:r>
      <w:r w:rsidR="006761B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827" type="#_x0000_t34" style="position:absolute;margin-left:36.6pt;margin-top:18.8pt;width:77.65pt;height:20.55pt;z-index:99747713;mso-position-horizontal-relative:text;mso-position-vertical-relative:text" o:connectortype="elbow" adj="10793,-190353,-116679" strokecolor="black [3213]">
            <v:stroke endarrow="block"/>
            <v:shadow type="perspective" color="#7f7f7f [1601]" opacity=".5" offset="1pt" offset2="-1pt"/>
          </v:shape>
        </w:pict>
      </w:r>
      <w:r w:rsidR="006761B2">
        <w:rPr>
          <w:noProof/>
        </w:rPr>
        <w:pict>
          <v:rect id="_x0000_s4825" style="position:absolute;margin-left:6.1pt;margin-top:57.5pt;width:64.85pt;height:35.85pt;z-index:75998258;mso-position-horizontal-relative:text;mso-position-vertical-relative:text" fillcolor="#b7ffbc" stroked="f">
            <v:fill opacity="42598f"/>
          </v:rect>
        </w:pict>
      </w:r>
      <w:r w:rsidR="006761B2">
        <w:rPr>
          <w:noProof/>
        </w:rPr>
        <w:pict>
          <v:rect id="_x0000_s4824" style="position:absolute;margin-left:5.15pt;margin-top:22.1pt;width:64.85pt;height:22.4pt;z-index:71248367;mso-position-horizontal-relative:text;mso-position-vertical-relative:text" fillcolor="#b7ffbc" stroked="f">
            <v:fill opacity="42598f"/>
          </v:rect>
        </w:pict>
      </w:r>
      <w:r w:rsidR="006761B2">
        <w:rPr>
          <w:noProof/>
        </w:rPr>
        <w:pict>
          <v:shape id="_x0000_s4831" type="#_x0000_t34" style="position:absolute;margin-left:16.85pt;margin-top:54.25pt;width:97.4pt;height:3.25pt;z-index:109247495;mso-position-horizontal-relative:text;mso-position-vertical-relative:text" o:connectortype="elbow" adj=",-1439225,-88640" strokecolor="black [3213]">
            <v:stroke endarrow="block"/>
          </v:shape>
        </w:pict>
      </w:r>
      <w:r w:rsidR="006761B2">
        <w:rPr>
          <w:noProof/>
        </w:rPr>
        <w:pict>
          <v:shapetype id="_x0000_t32" coordsize="21600,21600" o:spt="32" o:oned="t" path="m,l21600,21600e" filled="f">
            <v:path arrowok="t" fillok="f" o:connecttype="none"/>
            <o:lock v:ext="edit" shapetype="t"/>
          </v:shapetype>
          <v:shape id="_x0000_s4830" type="#_x0000_t32" style="position:absolute;margin-left:48.75pt;margin-top:48.25pt;width:65.5pt;height:0;z-index:104497604;mso-position-horizontal-relative:text;mso-position-vertical-relative:text" o:connectortype="straight" strokecolor="black [3213]">
            <v:stroke endarrow="block"/>
            <v:shadow type="perspective" color="#7f7f7f [1601]" opacity=".5" offset="1pt" offset2="-1pt"/>
          </v:shape>
        </w:pict>
      </w:r>
      <w:r w:rsidR="008757E9" w:rsidRPr="00F841A5">
        <w:rPr>
          <w:noProof/>
        </w:rPr>
        <w:drawing>
          <wp:inline distT="0" distB="0" distL="0" distR="0" wp14:anchorId="4E332581" wp14:editId="1B32AA58">
            <wp:extent cx="935107" cy="1256306"/>
            <wp:effectExtent l="19050" t="0" r="0" b="0"/>
            <wp:docPr id="25" name="Bild 2" descr="V-TIM klasser över"/>
            <wp:cNvGraphicFramePr/>
            <a:graphic xmlns:a="http://schemas.openxmlformats.org/drawingml/2006/main">
              <a:graphicData uri="http://schemas.openxmlformats.org/drawingml/2006/picture">
                <pic:pic xmlns:pic="http://schemas.openxmlformats.org/drawingml/2006/picture">
                  <pic:nvPicPr>
                    <pic:cNvPr id="1026" name="Picture 2" descr="V-TIM klasser över"/>
                    <pic:cNvPicPr>
                      <a:picLocks noChangeAspect="1" noChangeArrowheads="1"/>
                    </pic:cNvPicPr>
                  </pic:nvPicPr>
                  <pic:blipFill>
                    <a:blip r:embed="rId38"/>
                    <a:srcRect l="44013" t="43264" r="50090" b="48147"/>
                    <a:stretch>
                      <a:fillRect/>
                    </a:stretch>
                  </pic:blipFill>
                  <pic:spPr bwMode="auto">
                    <a:xfrm>
                      <a:off x="0" y="0"/>
                      <a:ext cx="933450" cy="1257300"/>
                    </a:xfrm>
                    <a:prstGeom prst="rect">
                      <a:avLst/>
                    </a:prstGeom>
                    <a:noFill/>
                    <a:ln w="9525">
                      <a:noFill/>
                      <a:miter lim="800000"/>
                      <a:headEnd/>
                      <a:tailEnd/>
                    </a:ln>
                  </pic:spPr>
                </pic:pic>
              </a:graphicData>
            </a:graphic>
          </wp:inline>
        </w:drawing>
      </w:r>
    </w:p>
    <w:p w:rsidR="008757E9" w:rsidRDefault="003553F2" w:rsidP="007A7364">
      <w:pPr>
        <w:tabs>
          <w:tab w:val="left" w:pos="2993"/>
          <w:tab w:val="center" w:pos="7241"/>
        </w:tabs>
      </w:pPr>
      <w:r>
        <w:rPr>
          <w:noProof/>
        </w:rPr>
        <w:lastRenderedPageBreak/>
        <w:drawing>
          <wp:anchor distT="0" distB="0" distL="114300" distR="114300" simplePos="0" relativeHeight="251660288" behindDoc="0" locked="0" layoutInCell="1" allowOverlap="1" wp14:anchorId="01BDBBB4" wp14:editId="66D691AD">
            <wp:simplePos x="0" y="0"/>
            <wp:positionH relativeFrom="column">
              <wp:posOffset>1481455</wp:posOffset>
            </wp:positionH>
            <wp:positionV relativeFrom="paragraph">
              <wp:posOffset>-135255</wp:posOffset>
            </wp:positionV>
            <wp:extent cx="1219200" cy="666750"/>
            <wp:effectExtent l="19050" t="0" r="0" b="0"/>
            <wp:wrapNone/>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1219200" cy="666750"/>
                    </a:xfrm>
                    <a:prstGeom prst="rect">
                      <a:avLst/>
                    </a:prstGeom>
                    <a:noFill/>
                    <a:ln w="9525">
                      <a:noFill/>
                      <a:miter lim="800000"/>
                      <a:headEnd/>
                      <a:tailEnd/>
                    </a:ln>
                  </pic:spPr>
                </pic:pic>
              </a:graphicData>
            </a:graphic>
          </wp:anchor>
        </w:drawing>
      </w:r>
      <w:r w:rsidR="006761B2">
        <w:rPr>
          <w:noProof/>
        </w:rPr>
        <w:pict>
          <v:shape id="_x0000_s4839" type="#_x0000_t32" style="position:absolute;margin-left:31.45pt;margin-top:17.2pt;width:93.45pt;height:0;z-index:251661312;mso-position-horizontal-relative:text;mso-position-vertical-relative:text" o:connectortype="straight" strokecolor="black [3213]">
            <v:stroke endarrow="block"/>
            <v:shadow type="perspective" color="#7f7f7f [1601]" opacity=".5" offset="1pt" offset2="-1pt"/>
          </v:shape>
        </w:pict>
      </w:r>
      <w:r w:rsidR="006761B2">
        <w:rPr>
          <w:noProof/>
        </w:rPr>
        <w:pict>
          <v:rect id="_x0000_s4836" style="position:absolute;margin-left:6.9pt;margin-top:20.2pt;width:98.15pt;height:39.15pt;z-index:80748149;mso-position-horizontal-relative:text;mso-position-vertical-relative:text" fillcolor="#b7ffbc" stroked="f">
            <v:fill opacity="42598f"/>
          </v:rect>
        </w:pict>
      </w:r>
      <w:r w:rsidR="006761B2">
        <w:rPr>
          <w:noProof/>
        </w:rPr>
        <w:pict>
          <v:rect id="_x0000_s4837" style="position:absolute;margin-left:6.9pt;margin-top:60pt;width:98.15pt;height:52.05pt;z-index:85498040;mso-position-horizontal-relative:text;mso-position-vertical-relative:text" fillcolor="#b7ffbc" stroked="f">
            <v:fill opacity="42598f"/>
          </v:rect>
        </w:pict>
      </w:r>
      <w:r w:rsidR="008757E9" w:rsidRPr="004F2593">
        <w:rPr>
          <w:noProof/>
        </w:rPr>
        <w:drawing>
          <wp:inline distT="0" distB="0" distL="0" distR="0" wp14:anchorId="509F76E9" wp14:editId="10A1AA0E">
            <wp:extent cx="1381346" cy="1513230"/>
            <wp:effectExtent l="19050" t="0" r="9304" b="0"/>
            <wp:docPr id="29" name="Bild 7" descr="V-TIM klasser över"/>
            <wp:cNvGraphicFramePr/>
            <a:graphic xmlns:a="http://schemas.openxmlformats.org/drawingml/2006/main">
              <a:graphicData uri="http://schemas.openxmlformats.org/drawingml/2006/picture">
                <pic:pic xmlns:pic="http://schemas.openxmlformats.org/drawingml/2006/picture">
                  <pic:nvPicPr>
                    <pic:cNvPr id="1026" name="Picture 2" descr="V-TIM klasser över"/>
                    <pic:cNvPicPr>
                      <a:picLocks noChangeAspect="1" noChangeArrowheads="1"/>
                    </pic:cNvPicPr>
                  </pic:nvPicPr>
                  <pic:blipFill>
                    <a:blip r:embed="rId38"/>
                    <a:srcRect l="71982" t="71216" r="18380" b="17866"/>
                    <a:stretch>
                      <a:fillRect/>
                    </a:stretch>
                  </pic:blipFill>
                  <pic:spPr bwMode="auto">
                    <a:xfrm>
                      <a:off x="0" y="0"/>
                      <a:ext cx="1381760" cy="1514475"/>
                    </a:xfrm>
                    <a:prstGeom prst="rect">
                      <a:avLst/>
                    </a:prstGeom>
                    <a:noFill/>
                    <a:ln w="9525">
                      <a:noFill/>
                      <a:miter lim="800000"/>
                      <a:headEnd/>
                      <a:tailEnd/>
                    </a:ln>
                  </pic:spPr>
                </pic:pic>
              </a:graphicData>
            </a:graphic>
          </wp:inline>
        </w:drawing>
      </w:r>
    </w:p>
    <w:p w:rsidR="009A298B" w:rsidRPr="00F841A5" w:rsidRDefault="006761B2" w:rsidP="007A7364">
      <w:pPr>
        <w:tabs>
          <w:tab w:val="left" w:pos="2993"/>
          <w:tab w:val="center" w:pos="7241"/>
        </w:tabs>
      </w:pPr>
      <w:r>
        <w:rPr>
          <w:noProof/>
          <w:lang w:val="en-US" w:eastAsia="en-US"/>
        </w:rPr>
        <w:pict>
          <v:shape id="_x0000_s4871" type="#_x0000_t34" style="position:absolute;margin-left:58.9pt;margin-top:84.05pt;width:55.9pt;height:4.5pt;flip:y;z-index:251666432" o:connectortype="elbow" adj=",1990800,-50136" strokecolor="black [3213]">
            <v:stroke endarrow="block"/>
          </v:shape>
        </w:pict>
      </w:r>
      <w:r w:rsidR="00537A1F">
        <w:rPr>
          <w:noProof/>
        </w:rPr>
        <w:drawing>
          <wp:anchor distT="0" distB="0" distL="114300" distR="114300" simplePos="0" relativeHeight="251662336" behindDoc="0" locked="0" layoutInCell="1" allowOverlap="1" wp14:anchorId="250593A9" wp14:editId="61FE7330">
            <wp:simplePos x="0" y="0"/>
            <wp:positionH relativeFrom="column">
              <wp:posOffset>1367155</wp:posOffset>
            </wp:positionH>
            <wp:positionV relativeFrom="paragraph">
              <wp:posOffset>381635</wp:posOffset>
            </wp:positionV>
            <wp:extent cx="1666875" cy="1495425"/>
            <wp:effectExtent l="19050" t="0" r="9525" b="0"/>
            <wp:wrapNone/>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1666875" cy="1495425"/>
                    </a:xfrm>
                    <a:prstGeom prst="rect">
                      <a:avLst/>
                    </a:prstGeom>
                    <a:noFill/>
                    <a:ln w="9525">
                      <a:noFill/>
                      <a:miter lim="800000"/>
                      <a:headEnd/>
                      <a:tailEnd/>
                    </a:ln>
                  </pic:spPr>
                </pic:pic>
              </a:graphicData>
            </a:graphic>
          </wp:anchor>
        </w:drawing>
      </w:r>
      <w:r>
        <w:rPr>
          <w:noProof/>
          <w:lang w:val="en-US" w:eastAsia="en-US"/>
        </w:rPr>
        <w:pict>
          <v:shape id="_x0000_s4870" type="#_x0000_t34" style="position:absolute;margin-left:65.65pt;margin-top:70.55pt;width:49.15pt;height:4.5pt;z-index:251665408;mso-position-horizontal-relative:text;mso-position-vertical-relative:text" o:connectortype="elbow" adj="10789,-1904400,-59988" strokecolor="black [3213]">
            <v:stroke endarrow="block"/>
          </v:shape>
        </w:pict>
      </w:r>
      <w:r>
        <w:rPr>
          <w:noProof/>
          <w:lang w:val="en-US" w:eastAsia="en-US"/>
        </w:rPr>
        <w:pict>
          <v:shape id="_x0000_s4868" type="#_x0000_t32" style="position:absolute;margin-left:70pt;margin-top:61.85pt;width:44.25pt;height:.05pt;z-index:251664384;mso-position-horizontal-relative:text;mso-position-vertical-relative:text" o:connectortype="straight" strokecolor="black [3213]">
            <v:stroke endarrow="block"/>
            <v:shadow type="perspective" color="#7f7f7f [1601]" opacity=".5" offset="1pt" offset2="-1pt"/>
          </v:shape>
        </w:pict>
      </w:r>
      <w:r>
        <w:rPr>
          <w:noProof/>
        </w:rPr>
        <w:pict>
          <v:shape id="_x0000_s4841" type="#_x0000_t32" style="position:absolute;margin-left:60.3pt;margin-top:53.6pt;width:54.5pt;height:0;z-index:251663360;mso-position-horizontal-relative:text;mso-position-vertical-relative:text" o:connectortype="straight" strokecolor="black [3213]">
            <v:stroke endarrow="block"/>
            <v:shadow type="perspective" color="#7f7f7f [1601]" opacity=".5" offset="1pt" offset2="-1pt"/>
          </v:shape>
        </w:pict>
      </w:r>
      <w:r>
        <w:rPr>
          <w:noProof/>
        </w:rPr>
        <w:pict>
          <v:rect id="_x0000_s4842" style="position:absolute;margin-left:25.95pt;margin-top:75.05pt;width:51.8pt;height:9pt;z-index:90247931;mso-position-horizontal-relative:text;mso-position-vertical-relative:text" fillcolor="#fde7c7" stroked="f">
            <v:fill opacity="42598f"/>
          </v:rect>
        </w:pict>
      </w:r>
      <w:r w:rsidR="009A298B" w:rsidRPr="009A298B">
        <w:rPr>
          <w:noProof/>
        </w:rPr>
        <w:drawing>
          <wp:inline distT="0" distB="0" distL="0" distR="0" wp14:anchorId="7995EC80" wp14:editId="079ED234">
            <wp:extent cx="1229305" cy="1304013"/>
            <wp:effectExtent l="19050" t="0" r="8945" b="0"/>
            <wp:docPr id="30" name="Bild 9" descr="V-TIM klasser under"/>
            <wp:cNvGraphicFramePr/>
            <a:graphic xmlns:a="http://schemas.openxmlformats.org/drawingml/2006/main">
              <a:graphicData uri="http://schemas.openxmlformats.org/drawingml/2006/picture">
                <pic:pic xmlns:pic="http://schemas.openxmlformats.org/drawingml/2006/picture">
                  <pic:nvPicPr>
                    <pic:cNvPr id="1027" name="Picture 3" descr="V-TIM klasser under"/>
                    <pic:cNvPicPr>
                      <a:picLocks noChangeAspect="1" noChangeArrowheads="1"/>
                    </pic:cNvPicPr>
                  </pic:nvPicPr>
                  <pic:blipFill>
                    <a:blip r:embed="rId41"/>
                    <a:srcRect l="52443" t="91826" r="40950" b="948"/>
                    <a:stretch>
                      <a:fillRect/>
                    </a:stretch>
                  </pic:blipFill>
                  <pic:spPr bwMode="auto">
                    <a:xfrm>
                      <a:off x="0" y="0"/>
                      <a:ext cx="1229305" cy="1304013"/>
                    </a:xfrm>
                    <a:prstGeom prst="rect">
                      <a:avLst/>
                    </a:prstGeom>
                    <a:noFill/>
                    <a:ln w="9525">
                      <a:noFill/>
                      <a:miter lim="800000"/>
                      <a:headEnd/>
                      <a:tailEnd/>
                    </a:ln>
                  </pic:spPr>
                </pic:pic>
              </a:graphicData>
            </a:graphic>
          </wp:inline>
        </w:drawing>
      </w:r>
    </w:p>
    <w:p w:rsidR="008757E9" w:rsidRDefault="008757E9" w:rsidP="008757E9"/>
    <w:p w:rsidR="00940D5B" w:rsidRDefault="00940D5B" w:rsidP="008757E9"/>
    <w:p w:rsidR="008757E9" w:rsidRDefault="00537A1F" w:rsidP="007A7364">
      <w:pPr>
        <w:tabs>
          <w:tab w:val="left" w:pos="2993"/>
          <w:tab w:val="center" w:pos="7241"/>
        </w:tabs>
      </w:pPr>
      <w:r>
        <w:rPr>
          <w:noProof/>
        </w:rPr>
        <w:lastRenderedPageBreak/>
        <w:drawing>
          <wp:anchor distT="0" distB="0" distL="114300" distR="114300" simplePos="0" relativeHeight="251673600" behindDoc="0" locked="0" layoutInCell="1" allowOverlap="1" wp14:anchorId="72F2D759" wp14:editId="693C75F4">
            <wp:simplePos x="0" y="0"/>
            <wp:positionH relativeFrom="column">
              <wp:posOffset>262255</wp:posOffset>
            </wp:positionH>
            <wp:positionV relativeFrom="paragraph">
              <wp:posOffset>3093720</wp:posOffset>
            </wp:positionV>
            <wp:extent cx="1381125" cy="638175"/>
            <wp:effectExtent l="19050" t="0" r="9525" b="0"/>
            <wp:wrapNone/>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srcRect/>
                    <a:stretch>
                      <a:fillRect/>
                    </a:stretch>
                  </pic:blipFill>
                  <pic:spPr bwMode="auto">
                    <a:xfrm>
                      <a:off x="0" y="0"/>
                      <a:ext cx="13811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670528" behindDoc="0" locked="0" layoutInCell="1" allowOverlap="1" wp14:anchorId="4F85FEF6" wp14:editId="6292FDBB">
            <wp:simplePos x="0" y="0"/>
            <wp:positionH relativeFrom="column">
              <wp:posOffset>4072255</wp:posOffset>
            </wp:positionH>
            <wp:positionV relativeFrom="paragraph">
              <wp:posOffset>1826895</wp:posOffset>
            </wp:positionV>
            <wp:extent cx="1076325" cy="666750"/>
            <wp:effectExtent l="19050" t="0" r="9525" b="0"/>
            <wp:wrapNone/>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1076325" cy="666750"/>
                    </a:xfrm>
                    <a:prstGeom prst="rect">
                      <a:avLst/>
                    </a:prstGeom>
                    <a:noFill/>
                    <a:ln w="9525">
                      <a:noFill/>
                      <a:miter lim="800000"/>
                      <a:headEnd/>
                      <a:tailEnd/>
                    </a:ln>
                  </pic:spPr>
                </pic:pic>
              </a:graphicData>
            </a:graphic>
          </wp:anchor>
        </w:drawing>
      </w:r>
      <w:r w:rsidR="006761B2">
        <w:rPr>
          <w:noProof/>
        </w:rPr>
        <w:pict>
          <v:rect id="_x0000_s4815" style="position:absolute;margin-left:197.9pt;margin-top:26.25pt;width:79.5pt;height:25.5pt;z-index:37999130;mso-position-horizontal-relative:text;mso-position-vertical-relative:text" fillcolor="#b7ffbc" stroked="f">
            <v:fill opacity="42598f"/>
          </v:rect>
        </w:pict>
      </w:r>
      <w:r>
        <w:rPr>
          <w:noProof/>
        </w:rPr>
        <w:drawing>
          <wp:anchor distT="0" distB="0" distL="114300" distR="114300" simplePos="0" relativeHeight="251667456" behindDoc="0" locked="0" layoutInCell="1" allowOverlap="1" wp14:anchorId="3C1CCB05" wp14:editId="37A561B9">
            <wp:simplePos x="0" y="0"/>
            <wp:positionH relativeFrom="column">
              <wp:posOffset>4100830</wp:posOffset>
            </wp:positionH>
            <wp:positionV relativeFrom="paragraph">
              <wp:posOffset>331470</wp:posOffset>
            </wp:positionV>
            <wp:extent cx="1076325" cy="666750"/>
            <wp:effectExtent l="19050" t="0" r="9525" b="0"/>
            <wp:wrapNone/>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1076325" cy="666750"/>
                    </a:xfrm>
                    <a:prstGeom prst="rect">
                      <a:avLst/>
                    </a:prstGeom>
                    <a:noFill/>
                    <a:ln w="9525">
                      <a:noFill/>
                      <a:miter lim="800000"/>
                      <a:headEnd/>
                      <a:tailEnd/>
                    </a:ln>
                  </pic:spPr>
                </pic:pic>
              </a:graphicData>
            </a:graphic>
          </wp:anchor>
        </w:drawing>
      </w:r>
      <w:r w:rsidR="006761B2">
        <w:rPr>
          <w:noProof/>
        </w:rPr>
        <w:pict>
          <v:rect id="_x0000_s4865" style="position:absolute;margin-left:197.9pt;margin-top:51.75pt;width:79.5pt;height:43.35pt;z-index:251659264;mso-position-horizontal-relative:text;mso-position-vertical-relative:text" fillcolor="#b7ffbc" stroked="f">
            <v:fill opacity="42598f"/>
          </v:rect>
        </w:pict>
      </w:r>
      <w:r w:rsidR="00525937">
        <w:rPr>
          <w:noProof/>
        </w:rPr>
        <w:drawing>
          <wp:anchor distT="0" distB="0" distL="114300" distR="114300" simplePos="0" relativeHeight="199495424" behindDoc="0" locked="0" layoutInCell="1" allowOverlap="1" wp14:anchorId="5EA2C70E" wp14:editId="25BB3D8D">
            <wp:simplePos x="0" y="0"/>
            <wp:positionH relativeFrom="column">
              <wp:posOffset>443230</wp:posOffset>
            </wp:positionH>
            <wp:positionV relativeFrom="paragraph">
              <wp:posOffset>1560195</wp:posOffset>
            </wp:positionV>
            <wp:extent cx="1847850" cy="752475"/>
            <wp:effectExtent l="19050" t="0" r="0" b="0"/>
            <wp:wrapNone/>
            <wp:docPr id="60" name="Bild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srcRect/>
                    <a:stretch>
                      <a:fillRect/>
                    </a:stretch>
                  </pic:blipFill>
                  <pic:spPr bwMode="auto">
                    <a:xfrm>
                      <a:off x="0" y="0"/>
                      <a:ext cx="1847850" cy="752475"/>
                    </a:xfrm>
                    <a:prstGeom prst="rect">
                      <a:avLst/>
                    </a:prstGeom>
                    <a:noFill/>
                    <a:ln w="9525">
                      <a:noFill/>
                      <a:miter lim="800000"/>
                      <a:headEnd/>
                      <a:tailEnd/>
                    </a:ln>
                  </pic:spPr>
                </pic:pic>
              </a:graphicData>
            </a:graphic>
          </wp:anchor>
        </w:drawing>
      </w:r>
      <w:r w:rsidR="006761B2">
        <w:rPr>
          <w:noProof/>
        </w:rPr>
        <w:pict>
          <v:shape id="_x0000_s4853" type="#_x0000_t34" style="position:absolute;margin-left:9.75pt;margin-top:241.3pt;width:47.45pt;height:11.15pt;rotation:90;z-index:251674624;mso-position-horizontal-relative:text;mso-position-vertical-relative:text" o:connectortype="elbow" adj="10789,-618554,-50028" strokecolor="black [3213]">
            <v:stroke endarrow="block"/>
            <v:shadow type="perspective" color="#7f7f7f [1601]" opacity=".5" offset="1pt" offset2="-1pt"/>
          </v:shape>
        </w:pict>
      </w:r>
      <w:r w:rsidR="00BA52D8">
        <w:rPr>
          <w:noProof/>
        </w:rPr>
        <w:drawing>
          <wp:anchor distT="0" distB="0" distL="114300" distR="114300" simplePos="0" relativeHeight="142496732" behindDoc="0" locked="0" layoutInCell="1" allowOverlap="1" wp14:anchorId="1B351F6B" wp14:editId="60031380">
            <wp:simplePos x="0" y="0"/>
            <wp:positionH relativeFrom="column">
              <wp:posOffset>4160382</wp:posOffset>
            </wp:positionH>
            <wp:positionV relativeFrom="paragraph">
              <wp:posOffset>2531993</wp:posOffset>
            </wp:positionV>
            <wp:extent cx="1054376" cy="636105"/>
            <wp:effectExtent l="19050" t="0" r="0" b="0"/>
            <wp:wrapNone/>
            <wp:docPr id="1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srcRect/>
                    <a:stretch>
                      <a:fillRect/>
                    </a:stretch>
                  </pic:blipFill>
                  <pic:spPr bwMode="auto">
                    <a:xfrm>
                      <a:off x="0" y="0"/>
                      <a:ext cx="1054376" cy="636105"/>
                    </a:xfrm>
                    <a:prstGeom prst="rect">
                      <a:avLst/>
                    </a:prstGeom>
                    <a:noFill/>
                    <a:ln w="9525">
                      <a:noFill/>
                      <a:miter lim="800000"/>
                      <a:headEnd/>
                      <a:tailEnd/>
                    </a:ln>
                  </pic:spPr>
                </pic:pic>
              </a:graphicData>
            </a:graphic>
          </wp:anchor>
        </w:drawing>
      </w:r>
      <w:r w:rsidR="00BA52D8">
        <w:rPr>
          <w:noProof/>
        </w:rPr>
        <w:drawing>
          <wp:anchor distT="0" distB="0" distL="114300" distR="114300" simplePos="0" relativeHeight="137746841" behindDoc="0" locked="0" layoutInCell="1" allowOverlap="1" wp14:anchorId="71100836" wp14:editId="0F180358">
            <wp:simplePos x="0" y="0"/>
            <wp:positionH relativeFrom="column">
              <wp:posOffset>4144480</wp:posOffset>
            </wp:positionH>
            <wp:positionV relativeFrom="paragraph">
              <wp:posOffset>1315444</wp:posOffset>
            </wp:positionV>
            <wp:extent cx="728372" cy="540689"/>
            <wp:effectExtent l="19050" t="0" r="0" b="0"/>
            <wp:wrapNone/>
            <wp:docPr id="1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728372" cy="540689"/>
                    </a:xfrm>
                    <a:prstGeom prst="rect">
                      <a:avLst/>
                    </a:prstGeom>
                    <a:noFill/>
                    <a:ln w="9525">
                      <a:noFill/>
                      <a:miter lim="800000"/>
                      <a:headEnd/>
                      <a:tailEnd/>
                    </a:ln>
                  </pic:spPr>
                </pic:pic>
              </a:graphicData>
            </a:graphic>
          </wp:anchor>
        </w:drawing>
      </w:r>
      <w:r w:rsidR="00BA52D8">
        <w:rPr>
          <w:noProof/>
        </w:rPr>
        <w:drawing>
          <wp:anchor distT="0" distB="0" distL="114300" distR="114300" simplePos="0" relativeHeight="175745969" behindDoc="0" locked="0" layoutInCell="1" allowOverlap="1" wp14:anchorId="27450709" wp14:editId="1E2BA35D">
            <wp:simplePos x="0" y="0"/>
            <wp:positionH relativeFrom="column">
              <wp:posOffset>5313321</wp:posOffset>
            </wp:positionH>
            <wp:positionV relativeFrom="paragraph">
              <wp:posOffset>2166233</wp:posOffset>
            </wp:positionV>
            <wp:extent cx="1372428" cy="644056"/>
            <wp:effectExtent l="19050" t="0" r="0" b="0"/>
            <wp:wrapNone/>
            <wp:docPr id="1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1372428" cy="644056"/>
                    </a:xfrm>
                    <a:prstGeom prst="rect">
                      <a:avLst/>
                    </a:prstGeom>
                    <a:noFill/>
                    <a:ln w="9525">
                      <a:noFill/>
                      <a:miter lim="800000"/>
                      <a:headEnd/>
                      <a:tailEnd/>
                    </a:ln>
                  </pic:spPr>
                </pic:pic>
              </a:graphicData>
            </a:graphic>
          </wp:anchor>
        </w:drawing>
      </w:r>
      <w:r w:rsidR="006761B2">
        <w:rPr>
          <w:noProof/>
        </w:rPr>
        <w:pict>
          <v:shape id="_x0000_s4819" type="#_x0000_t34" style="position:absolute;margin-left:100.7pt;margin-top:163.05pt;width:89.7pt;height:79.85pt;rotation:180;z-index:208995206;mso-position-horizontal-relative:text;mso-position-vertical-relative:text" o:connectortype="elbow" adj="21672,-92730,-62910" strokecolor="black [3213]">
            <v:stroke endarrow="block"/>
            <v:shadow type="perspective" color="#7f7f7f [1601]" opacity=".5" offset="1pt" offset2="-1pt"/>
          </v:shape>
        </w:pict>
      </w:r>
      <w:r w:rsidR="006761B2">
        <w:rPr>
          <w:noProof/>
        </w:rPr>
        <w:pict>
          <v:shape id="_x0000_s4809" type="#_x0000_t34" style="position:absolute;margin-left:228.35pt;margin-top:230.95pt;width:101.9pt;height:11.95pt;flip:y;z-index:156746405;mso-position-horizontal-relative:text;mso-position-vertical-relative:text" o:connectortype="elbow" adj=",619622,-106442" strokecolor="black [3213]">
            <v:stroke endarrow="block"/>
            <v:shadow type="perspective" color="#7f7f7f [1601]" opacity=".5" offset="1pt" offset2="-1pt"/>
          </v:shape>
        </w:pict>
      </w:r>
      <w:r w:rsidR="006761B2">
        <w:rPr>
          <w:noProof/>
        </w:rPr>
        <w:pict>
          <v:shape id="_x0000_s4811" type="#_x0000_t34" style="position:absolute;margin-left:245.25pt;margin-top:168pt;width:85pt;height:55.15pt;z-index:161496296;mso-position-horizontal-relative:text;mso-position-vertical-relative:text" o:connectortype="elbow" adj="13672,-104925,-131900" strokecolor="black [3213]">
            <v:stroke endarrow="block"/>
          </v:shape>
        </w:pict>
      </w:r>
      <w:r w:rsidR="006761B2">
        <w:rPr>
          <w:noProof/>
        </w:rPr>
        <w:pict>
          <v:shape id="_x0000_s4851" type="#_x0000_t34" style="position:absolute;margin-left:231.6pt;margin-top:203.1pt;width:190.8pt;height:39.8pt;flip:y;z-index:185245751;mso-position-horizontal-relative:text;mso-position-vertical-relative:text" o:connectortype="elbow" adj="20575,186042,-57215" strokecolor="black [3213]">
            <v:stroke endarrow="block"/>
            <v:shadow type="perspective" color="#7f7f7f [1601]" opacity=".5" offset="1pt" offset2="-1pt"/>
          </v:shape>
        </w:pict>
      </w:r>
      <w:r w:rsidR="006761B2">
        <w:rPr>
          <w:noProof/>
        </w:rPr>
        <w:pict>
          <v:shape id="_x0000_s4850" type="#_x0000_t34" style="position:absolute;margin-left:245.25pt;margin-top:168pt;width:177.15pt;height:27pt;z-index:251672576;mso-position-horizontal-relative:text;mso-position-vertical-relative:text" o:connectortype="elbow" adj="6596,-214320,-63288" strokecolor="black [3213]">
            <v:stroke endarrow="block"/>
          </v:shape>
        </w:pict>
      </w:r>
      <w:r w:rsidR="006761B2">
        <w:rPr>
          <w:noProof/>
        </w:rPr>
        <w:pict>
          <v:rect id="_x0000_s4812" style="position:absolute;margin-left:191.05pt;margin-top:170.95pt;width:94.45pt;height:70.05pt;z-index:23749457;mso-position-horizontal-relative:text;mso-position-vertical-relative:text" fillcolor="#b7ffbc" stroked="f">
            <v:fill opacity="42598f"/>
          </v:rect>
        </w:pict>
      </w:r>
      <w:r w:rsidR="006761B2">
        <w:rPr>
          <w:noProof/>
        </w:rPr>
        <w:pict>
          <v:rect id="_x0000_s4817" style="position:absolute;margin-left:34.55pt;margin-top:204.4pt;width:56.15pt;height:9.8pt;z-index:47498912;mso-position-horizontal-relative:text;mso-position-vertical-relative:text" fillcolor="#b7ffbc" stroked="f">
            <v:fill opacity="42598f"/>
          </v:rect>
        </w:pict>
      </w:r>
      <w:r w:rsidR="006761B2">
        <w:rPr>
          <w:noProof/>
        </w:rPr>
        <w:pict>
          <v:rect id="_x0000_s4816" style="position:absolute;margin-left:34.55pt;margin-top:219.85pt;width:56.15pt;height:20.5pt;z-index:42749021;mso-position-horizontal-relative:text;mso-position-vertical-relative:text" fillcolor="#b7ffbc" stroked="f">
            <v:fill opacity="42598f"/>
          </v:rect>
        </w:pict>
      </w:r>
      <w:r w:rsidR="006761B2">
        <w:rPr>
          <w:noProof/>
        </w:rPr>
        <w:pict>
          <v:shape id="_x0000_s4848" type="#_x0000_t34" style="position:absolute;margin-left:113.8pt;margin-top:148.8pt;width:77.25pt;height:19.2pt;rotation:180;z-index:204245315;mso-position-horizontal-relative:text;mso-position-vertical-relative:text" o:connectortype="elbow" adj="10793,-301388,-73230" strokecolor="black [3213]">
            <v:stroke endarrow="block"/>
          </v:shape>
        </w:pict>
      </w:r>
      <w:r w:rsidR="006761B2">
        <w:rPr>
          <w:noProof/>
        </w:rPr>
        <w:pict>
          <v:shape id="_x0000_s4847" type="#_x0000_t34" style="position:absolute;margin-left:221.45pt;margin-top:152.55pt;width:108.8pt;height:21pt;z-index:251671552;mso-position-horizontal-relative:text;mso-position-vertical-relative:text" o:connectortype="elbow" adj="17143,-259817,-98322" strokecolor="black [3213]">
            <v:stroke endarrow="block"/>
            <v:shadow type="perspective" color="#7f7f7f [1601]" opacity=".5" offset="1pt" offset2="-1pt"/>
          </v:shape>
        </w:pict>
      </w:r>
      <w:r w:rsidR="006761B2">
        <w:rPr>
          <w:noProof/>
        </w:rPr>
        <w:pict>
          <v:shape id="_x0000_s4806" type="#_x0000_t34" style="position:absolute;margin-left:221.45pt;margin-top:127.55pt;width:108.8pt;height:25.15pt;flip:y;z-index:151996514;mso-position-horizontal-relative:text;mso-position-vertical-relative:text" o:connectortype="elbow" adj="17133,216988,-98322" strokecolor="black [3213]">
            <v:stroke endarrow="block"/>
            <v:shadow type="perspective" color="#7f7f7f [1601]" opacity=".5" offset="1pt" offset2="-1pt"/>
          </v:shape>
        </w:pict>
      </w:r>
      <w:r w:rsidR="006761B2">
        <w:rPr>
          <w:noProof/>
        </w:rPr>
        <w:pict>
          <v:rect id="_x0000_s4813" style="position:absolute;margin-left:191.05pt;margin-top:246.85pt;width:94.45pt;height:19.15pt;z-index:28499348;mso-position-horizontal-relative:text;mso-position-vertical-relative:text" fillcolor="#b7ffbc" stroked="f">
            <v:fill opacity="42598f"/>
          </v:rect>
        </w:pict>
      </w:r>
      <w:r w:rsidR="006761B2">
        <w:rPr>
          <w:noProof/>
        </w:rPr>
        <w:pict>
          <v:rect id="_x0000_s4814" style="position:absolute;margin-left:191.05pt;margin-top:154.7pt;width:94.45pt;height:11.85pt;z-index:33249239;mso-position-horizontal-relative:text;mso-position-vertical-relative:text" fillcolor="#b7ffbc" stroked="f">
            <v:fill opacity="42598f"/>
          </v:rect>
        </w:pict>
      </w:r>
      <w:r w:rsidR="006761B2">
        <w:rPr>
          <w:noProof/>
        </w:rPr>
        <w:pict>
          <v:rect id="_x0000_s4823" style="position:absolute;margin-left:190.4pt;margin-top:145.9pt;width:94.45pt;height:3.55pt;z-index:66498476;mso-position-horizontal-relative:text;mso-position-vertical-relative:text" fillcolor="#b7ffbc" stroked="f">
            <v:fill opacity="42598f"/>
          </v:rect>
        </w:pict>
      </w:r>
      <w:r w:rsidR="007A7364">
        <w:rPr>
          <w:noProof/>
        </w:rPr>
        <w:drawing>
          <wp:anchor distT="0" distB="0" distL="114300" distR="114300" simplePos="0" relativeHeight="132996950" behindDoc="0" locked="0" layoutInCell="1" allowOverlap="1" wp14:anchorId="0B26D804" wp14:editId="6C39D1E4">
            <wp:simplePos x="0" y="0"/>
            <wp:positionH relativeFrom="column">
              <wp:posOffset>4184015</wp:posOffset>
            </wp:positionH>
            <wp:positionV relativeFrom="paragraph">
              <wp:posOffset>-195580</wp:posOffset>
            </wp:positionV>
            <wp:extent cx="728345" cy="540385"/>
            <wp:effectExtent l="19050" t="0" r="0" b="0"/>
            <wp:wrapNone/>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728345" cy="540385"/>
                    </a:xfrm>
                    <a:prstGeom prst="rect">
                      <a:avLst/>
                    </a:prstGeom>
                    <a:noFill/>
                    <a:ln w="9525">
                      <a:noFill/>
                      <a:miter lim="800000"/>
                      <a:headEnd/>
                      <a:tailEnd/>
                    </a:ln>
                  </pic:spPr>
                </pic:pic>
              </a:graphicData>
            </a:graphic>
          </wp:anchor>
        </w:drawing>
      </w:r>
      <w:r w:rsidR="006761B2">
        <w:rPr>
          <w:noProof/>
        </w:rPr>
        <w:pict>
          <v:shape id="_x0000_s4846" type="#_x0000_t34" style="position:absolute;margin-left:233.55pt;margin-top:22.5pt;width:98.65pt;height:33.5pt;z-index:251668480;mso-position-horizontal-relative:text;mso-position-vertical-relative:text" o:connectortype="elbow" adj="16148,-78921,-110660" strokecolor="black [3213]">
            <v:stroke endarrow="block"/>
            <v:shadow type="perspective" color="#7f7f7f [1601]" opacity=".5" offset="1pt" offset2="-1pt"/>
          </v:shape>
        </w:pict>
      </w:r>
      <w:r w:rsidR="006761B2">
        <w:rPr>
          <w:noProof/>
        </w:rPr>
        <w:pict>
          <v:shape id="_x0000_s4803" type="#_x0000_t34" style="position:absolute;margin-left:233.55pt;margin-top:9.05pt;width:98.65pt;height:13.45pt;flip:y;z-index:147246623;mso-position-horizontal-relative:text;mso-position-vertical-relative:text" o:connectortype="elbow" adj="16246,196568,-110660" strokecolor="black [3213]">
            <v:stroke endarrow="block"/>
            <v:shadow type="perspective" color="#7f7f7f [1601]" opacity=".5" offset="1pt" offset2="-1pt"/>
          </v:shape>
        </w:pict>
      </w:r>
      <w:r w:rsidR="006761B2">
        <w:rPr>
          <w:noProof/>
        </w:rPr>
        <w:pict>
          <v:rect id="_x0000_s4821" style="position:absolute;margin-left:39.7pt;margin-top:127.6pt;width:56.15pt;height:6.75pt;z-index:56998694;mso-position-horizontal-relative:text;mso-position-vertical-relative:text" fillcolor="#b7ffbc" stroked="f">
            <v:fill opacity="42598f"/>
          </v:rect>
        </w:pict>
      </w:r>
      <w:r w:rsidR="006761B2">
        <w:rPr>
          <w:noProof/>
        </w:rPr>
        <w:pict>
          <v:rect id="_x0000_s4820" style="position:absolute;margin-left:39.05pt;margin-top:137.4pt;width:56.15pt;height:33.55pt;z-index:52248803;mso-position-horizontal-relative:text;mso-position-vertical-relative:text" fillcolor="#b7ffbc" stroked="f">
            <v:fill opacity="42598f"/>
          </v:rect>
        </w:pict>
      </w:r>
      <w:r w:rsidR="006761B2">
        <w:rPr>
          <w:noProof/>
        </w:rPr>
        <w:pict>
          <v:rect id="_x0000_s4822" style="position:absolute;margin-left:22.75pt;margin-top:38.6pt;width:92.35pt;height:37.75pt;z-index:61748585;mso-position-horizontal-relative:text;mso-position-vertical-relative:text" fillcolor="#b7ffbc" stroked="f">
            <v:fill opacity="42598f"/>
          </v:rect>
        </w:pict>
      </w:r>
      <w:r w:rsidR="007A7364" w:rsidRPr="00AF3C76">
        <w:rPr>
          <w:noProof/>
        </w:rPr>
        <w:drawing>
          <wp:inline distT="0" distB="0" distL="0" distR="0" wp14:anchorId="0135F9C3" wp14:editId="0EBB70E7">
            <wp:extent cx="4012261" cy="3530379"/>
            <wp:effectExtent l="19050" t="0" r="7289" b="0"/>
            <wp:docPr id="2761" name="Bild 6" descr="V-TIM klasser under"/>
            <wp:cNvGraphicFramePr/>
            <a:graphic xmlns:a="http://schemas.openxmlformats.org/drawingml/2006/main">
              <a:graphicData uri="http://schemas.openxmlformats.org/drawingml/2006/picture">
                <pic:pic xmlns:pic="http://schemas.openxmlformats.org/drawingml/2006/picture">
                  <pic:nvPicPr>
                    <pic:cNvPr id="1027" name="Picture 3" descr="V-TIM klasser under"/>
                    <pic:cNvPicPr>
                      <a:picLocks noChangeAspect="1" noChangeArrowheads="1"/>
                    </pic:cNvPicPr>
                  </pic:nvPicPr>
                  <pic:blipFill>
                    <a:blip r:embed="rId41"/>
                    <a:srcRect l="29458" t="26146" r="46348" b="40054"/>
                    <a:stretch>
                      <a:fillRect/>
                    </a:stretch>
                  </pic:blipFill>
                  <pic:spPr bwMode="auto">
                    <a:xfrm>
                      <a:off x="0" y="0"/>
                      <a:ext cx="4013228" cy="3530379"/>
                    </a:xfrm>
                    <a:prstGeom prst="rect">
                      <a:avLst/>
                    </a:prstGeom>
                    <a:solidFill>
                      <a:srgbClr val="B7FFBC">
                        <a:alpha val="35000"/>
                      </a:srgbClr>
                    </a:solidFill>
                    <a:ln w="9525">
                      <a:noFill/>
                      <a:miter lim="800000"/>
                      <a:headEnd/>
                      <a:tailEnd/>
                    </a:ln>
                  </pic:spPr>
                </pic:pic>
              </a:graphicData>
            </a:graphic>
          </wp:inline>
        </w:drawing>
      </w:r>
      <w:r w:rsidR="006761B2">
        <w:rPr>
          <w:noProof/>
        </w:rPr>
        <w:pict>
          <v:shape id="_x0000_s4805" type="#_x0000_t32" style="position:absolute;margin-left:219.65pt;margin-top:152.7pt;width:115.85pt;height:0;z-index:18999566;mso-position-horizontal-relative:text;mso-position-vertical-relative:text" o:connectortype="straight" stroked="f">
            <v:stroke endarrow="block"/>
          </v:shape>
        </w:pict>
      </w:r>
    </w:p>
    <w:p w:rsidR="00326275" w:rsidRDefault="00326275" w:rsidP="009A298B"/>
    <w:p w:rsidR="00326275" w:rsidRDefault="00326275" w:rsidP="009A298B"/>
    <w:p w:rsidR="00326275" w:rsidRDefault="00326275" w:rsidP="009A298B"/>
    <w:p w:rsidR="00326275" w:rsidRDefault="00326275" w:rsidP="009A298B"/>
    <w:p w:rsidR="00326275" w:rsidRDefault="00326275" w:rsidP="009A298B"/>
    <w:p w:rsidR="003553F2" w:rsidRDefault="003553F2" w:rsidP="009A298B"/>
    <w:p w:rsidR="00E306EF" w:rsidRDefault="00537A1F" w:rsidP="009A298B">
      <w:r>
        <w:rPr>
          <w:noProof/>
        </w:rPr>
        <w:lastRenderedPageBreak/>
        <w:drawing>
          <wp:anchor distT="0" distB="0" distL="114300" distR="114300" simplePos="0" relativeHeight="9498759" behindDoc="0" locked="0" layoutInCell="1" allowOverlap="1" wp14:anchorId="47E71733" wp14:editId="0771D73C">
            <wp:simplePos x="0" y="0"/>
            <wp:positionH relativeFrom="column">
              <wp:posOffset>2014855</wp:posOffset>
            </wp:positionH>
            <wp:positionV relativeFrom="paragraph">
              <wp:posOffset>312420</wp:posOffset>
            </wp:positionV>
            <wp:extent cx="1314450" cy="1000125"/>
            <wp:effectExtent l="19050" t="0" r="0" b="0"/>
            <wp:wrapNone/>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srcRect/>
                    <a:stretch>
                      <a:fillRect/>
                    </a:stretch>
                  </pic:blipFill>
                  <pic:spPr bwMode="auto">
                    <a:xfrm>
                      <a:off x="0" y="0"/>
                      <a:ext cx="1314450" cy="1000125"/>
                    </a:xfrm>
                    <a:prstGeom prst="rect">
                      <a:avLst/>
                    </a:prstGeom>
                    <a:noFill/>
                    <a:ln w="9525">
                      <a:noFill/>
                      <a:miter lim="800000"/>
                      <a:headEnd/>
                      <a:tailEnd/>
                    </a:ln>
                  </pic:spPr>
                </pic:pic>
              </a:graphicData>
            </a:graphic>
          </wp:anchor>
        </w:drawing>
      </w:r>
      <w:r w:rsidR="006761B2">
        <w:rPr>
          <w:noProof/>
        </w:rPr>
        <w:pict>
          <v:rect id="_x0000_s4861" style="position:absolute;margin-left:7.3pt;margin-top:23.2pt;width:60.75pt;height:13.4pt;z-index:242244443;mso-position-horizontal-relative:text;mso-position-vertical-relative:text" fillcolor="#b7ffbc" stroked="f">
            <v:fill opacity="42598f"/>
          </v:rect>
        </w:pict>
      </w:r>
      <w:r w:rsidR="006761B2">
        <w:rPr>
          <w:noProof/>
        </w:rPr>
        <w:pict>
          <v:shape id="_x0000_s4857" type="#_x0000_t34" style="position:absolute;margin-left:68.05pt;margin-top:20.1pt;width:100.5pt;height:37.5pt;z-index:223244879;mso-position-horizontal-relative:text;mso-position-vertical-relative:text" o:connectortype="elbow" adj="16442,-66960,-29821" strokecolor="black [3213]">
            <v:stroke endarrow="block"/>
          </v:shape>
        </w:pict>
      </w:r>
      <w:r w:rsidR="00E306EF">
        <w:rPr>
          <w:noProof/>
        </w:rPr>
        <w:drawing>
          <wp:inline distT="0" distB="0" distL="0" distR="0" wp14:anchorId="355AD08B" wp14:editId="77FF43BA">
            <wp:extent cx="962025" cy="533400"/>
            <wp:effectExtent l="19050" t="0" r="9525" b="0"/>
            <wp:docPr id="1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962025" cy="533400"/>
                    </a:xfrm>
                    <a:prstGeom prst="rect">
                      <a:avLst/>
                    </a:prstGeom>
                    <a:noFill/>
                    <a:ln w="9525">
                      <a:noFill/>
                      <a:miter lim="800000"/>
                      <a:headEnd/>
                      <a:tailEnd/>
                    </a:ln>
                  </pic:spPr>
                </pic:pic>
              </a:graphicData>
            </a:graphic>
          </wp:inline>
        </w:drawing>
      </w:r>
    </w:p>
    <w:p w:rsidR="00E306EF" w:rsidRDefault="006761B2" w:rsidP="009A298B">
      <w:r>
        <w:rPr>
          <w:noProof/>
          <w:lang w:val="en-US" w:eastAsia="en-US"/>
        </w:rPr>
        <w:pict>
          <v:rect id="_x0000_s4872" style="position:absolute;margin-left:3.55pt;margin-top:32.85pt;width:94.45pt;height:12pt;z-index:9497734" fillcolor="#b7ffbc" stroked="f">
            <v:fill opacity="42598f"/>
          </v:rect>
        </w:pict>
      </w:r>
      <w:r>
        <w:rPr>
          <w:noProof/>
          <w:lang w:val="en-US" w:eastAsia="en-US"/>
        </w:rPr>
        <w:pict>
          <v:shape id="_x0000_s4873" type="#_x0000_t34" style="position:absolute;margin-left:52.9pt;margin-top:26.85pt;width:115.65pt;height:20.25pt;flip:y;z-index:251676672" o:connectortype="elbow" adj="13727,204000,-23113" strokecolor="black [3213]">
            <v:stroke endarrow="block"/>
          </v:shape>
        </w:pict>
      </w:r>
      <w:r>
        <w:rPr>
          <w:noProof/>
        </w:rPr>
        <w:pict>
          <v:rect id="_x0000_s4859" style="position:absolute;margin-left:4.3pt;margin-top:50.1pt;width:118.35pt;height:45pt;z-index:232744661" fillcolor="#b7ffbc" stroked="f">
            <v:fill opacity="42598f"/>
          </v:rect>
        </w:pict>
      </w:r>
      <w:r>
        <w:rPr>
          <w:noProof/>
        </w:rPr>
        <w:pict>
          <v:rect id="_x0000_s4860" style="position:absolute;margin-left:3.55pt;margin-top:13.35pt;width:94.45pt;height:11.25pt;z-index:237494552" fillcolor="#b7ffbc" stroked="f">
            <v:fill opacity="42598f"/>
          </v:rect>
        </w:pict>
      </w:r>
      <w:r>
        <w:rPr>
          <w:noProof/>
        </w:rPr>
        <w:pict>
          <v:shape id="_x0000_s4858" type="#_x0000_t34" style="position:absolute;margin-left:72.4pt;margin-top:17.85pt;width:96.15pt;height:11.25pt;flip:y;z-index:227994770" o:connectortype="elbow" adj="10794,332640,-32181" strokecolor="black [3213]">
            <v:stroke endarrow="block"/>
          </v:shape>
        </w:pict>
      </w:r>
      <w:r w:rsidR="00E306EF">
        <w:rPr>
          <w:noProof/>
        </w:rPr>
        <w:drawing>
          <wp:inline distT="0" distB="0" distL="0" distR="0" wp14:anchorId="16D6319B" wp14:editId="3239C4AD">
            <wp:extent cx="1590675" cy="1247775"/>
            <wp:effectExtent l="19050" t="0" r="9525" b="0"/>
            <wp:docPr id="1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l="11111" t="7975" r="11574" b="11656"/>
                    <a:stretch>
                      <a:fillRect/>
                    </a:stretch>
                  </pic:blipFill>
                  <pic:spPr bwMode="auto">
                    <a:xfrm>
                      <a:off x="0" y="0"/>
                      <a:ext cx="1590675" cy="1247775"/>
                    </a:xfrm>
                    <a:prstGeom prst="rect">
                      <a:avLst/>
                    </a:prstGeom>
                    <a:noFill/>
                    <a:ln w="9525">
                      <a:noFill/>
                      <a:miter lim="800000"/>
                      <a:headEnd/>
                      <a:tailEnd/>
                    </a:ln>
                  </pic:spPr>
                </pic:pic>
              </a:graphicData>
            </a:graphic>
          </wp:inline>
        </w:drawing>
      </w:r>
      <w:r w:rsidR="00E306EF" w:rsidRPr="00E306EF">
        <w:t xml:space="preserve"> </w:t>
      </w:r>
    </w:p>
    <w:p w:rsidR="0085767D" w:rsidRDefault="0085767D" w:rsidP="009A298B"/>
    <w:p w:rsidR="009A298B" w:rsidRDefault="009A298B" w:rsidP="009A298B">
      <w:r>
        <w:t xml:space="preserve">De delar i </w:t>
      </w:r>
      <w:proofErr w:type="spellStart"/>
      <w:r>
        <w:t>V-DIM:en</w:t>
      </w:r>
      <w:proofErr w:type="spellEnd"/>
      <w:r>
        <w:t xml:space="preserve"> som saknar mappning mot V-TIM är följande:</w:t>
      </w:r>
    </w:p>
    <w:p w:rsidR="00752D3B" w:rsidRDefault="009A298B">
      <w:pPr>
        <w:pStyle w:val="Liststycke"/>
        <w:numPr>
          <w:ilvl w:val="0"/>
          <w:numId w:val="11"/>
        </w:numPr>
        <w:rPr>
          <w:rFonts w:ascii="Times New Roman" w:hAnsi="Times New Roman" w:cs="Times New Roman"/>
          <w:sz w:val="24"/>
          <w:szCs w:val="24"/>
        </w:rPr>
      </w:pPr>
      <w:r w:rsidRPr="00D4233B">
        <w:rPr>
          <w:rFonts w:ascii="Times New Roman" w:hAnsi="Times New Roman" w:cs="Times New Roman"/>
          <w:sz w:val="24"/>
          <w:szCs w:val="24"/>
        </w:rPr>
        <w:t>Vårdkontakt</w:t>
      </w:r>
    </w:p>
    <w:p w:rsidR="00752D3B" w:rsidRDefault="009A298B">
      <w:pPr>
        <w:pStyle w:val="Liststycke"/>
        <w:numPr>
          <w:ilvl w:val="0"/>
          <w:numId w:val="11"/>
        </w:numPr>
        <w:rPr>
          <w:rFonts w:ascii="Times New Roman" w:hAnsi="Times New Roman" w:cs="Times New Roman"/>
          <w:sz w:val="24"/>
          <w:szCs w:val="24"/>
        </w:rPr>
      </w:pPr>
      <w:r w:rsidRPr="00D4233B">
        <w:rPr>
          <w:rFonts w:ascii="Times New Roman" w:hAnsi="Times New Roman" w:cs="Times New Roman"/>
          <w:sz w:val="24"/>
          <w:szCs w:val="24"/>
        </w:rPr>
        <w:t>Agens</w:t>
      </w:r>
      <w:r w:rsidR="00DB17A7">
        <w:rPr>
          <w:rFonts w:ascii="Times New Roman" w:hAnsi="Times New Roman" w:cs="Times New Roman"/>
          <w:sz w:val="24"/>
          <w:szCs w:val="24"/>
        </w:rPr>
        <w:t>kod</w:t>
      </w:r>
    </w:p>
    <w:p w:rsidR="00752D3B" w:rsidRDefault="00601DCB">
      <w:pPr>
        <w:pStyle w:val="Liststycke"/>
        <w:numPr>
          <w:ilvl w:val="0"/>
          <w:numId w:val="11"/>
        </w:numPr>
        <w:rPr>
          <w:rFonts w:ascii="Times New Roman" w:hAnsi="Times New Roman" w:cs="Times New Roman"/>
          <w:sz w:val="24"/>
          <w:szCs w:val="24"/>
        </w:rPr>
      </w:pPr>
      <w:r>
        <w:rPr>
          <w:rFonts w:ascii="Times New Roman" w:hAnsi="Times New Roman" w:cs="Times New Roman"/>
          <w:sz w:val="24"/>
          <w:szCs w:val="24"/>
        </w:rPr>
        <w:t>Smittväg i klassen Bedömt hälsorelaterat tillstånd</w:t>
      </w:r>
    </w:p>
    <w:p w:rsidR="00752D3B" w:rsidRDefault="00601DCB">
      <w:pPr>
        <w:pStyle w:val="Liststycke"/>
        <w:numPr>
          <w:ilvl w:val="0"/>
          <w:numId w:val="11"/>
        </w:numPr>
        <w:rPr>
          <w:rFonts w:ascii="Times New Roman" w:hAnsi="Times New Roman" w:cs="Times New Roman"/>
          <w:sz w:val="24"/>
          <w:szCs w:val="24"/>
        </w:rPr>
      </w:pPr>
      <w:r>
        <w:rPr>
          <w:rFonts w:ascii="Times New Roman" w:hAnsi="Times New Roman" w:cs="Times New Roman"/>
          <w:sz w:val="24"/>
          <w:szCs w:val="24"/>
        </w:rPr>
        <w:t>Ytterligare enhetsinformation enligt HSA</w:t>
      </w:r>
    </w:p>
    <w:p w:rsidR="00752D3B" w:rsidRDefault="008757E9">
      <w:pPr>
        <w:pStyle w:val="Liststycke"/>
        <w:numPr>
          <w:ilvl w:val="0"/>
          <w:numId w:val="11"/>
        </w:numPr>
      </w:pPr>
      <w:r>
        <w:br w:type="page"/>
      </w:r>
    </w:p>
    <w:p w:rsidR="00911933" w:rsidRDefault="004E511F" w:rsidP="00042091">
      <w:pPr>
        <w:pStyle w:val="Rubrik2"/>
        <w:spacing w:after="120"/>
        <w:ind w:left="1304" w:hanging="1304"/>
      </w:pPr>
      <w:r>
        <w:lastRenderedPageBreak/>
        <w:t xml:space="preserve"> </w:t>
      </w:r>
      <w:bookmarkStart w:id="77" w:name="_Toc323214219"/>
      <w:r>
        <w:t>V-MIM Verksamhetsorienterad Meddelandemodell</w:t>
      </w:r>
      <w:bookmarkEnd w:id="77"/>
    </w:p>
    <w:p w:rsidR="0054591E" w:rsidRDefault="0054591E" w:rsidP="0054591E">
      <w:r>
        <w:t xml:space="preserve">Följande meddelanden </w:t>
      </w:r>
      <w:r w:rsidR="00042091">
        <w:t>kan skickas från ett lokalt vårdsystem</w:t>
      </w:r>
      <w:r w:rsidR="00117CAE">
        <w:t xml:space="preserve"> </w:t>
      </w:r>
      <w:r w:rsidR="00042091">
        <w:t>till</w:t>
      </w:r>
      <w:r>
        <w:t xml:space="preserve"> infektionsverktyget</w:t>
      </w:r>
      <w:r w:rsidR="00117CAE">
        <w:t xml:space="preserve"> (förutom informationen i meddelandet ”Registrera enhet” som hämtas från HSA)</w:t>
      </w:r>
      <w:r>
        <w:t>.</w:t>
      </w:r>
    </w:p>
    <w:p w:rsidR="00497686" w:rsidRDefault="00497686" w:rsidP="0054591E">
      <w:r>
        <w:t>I de attribut som använder formatet KTOV ska endast koden skickas i meddelandet och inte den tillhörande termen. Samtliga koder som kan skickas finns lagrade, enligt gällande klassifikationer, i Infektionsverktyget med en tillhörande term. För att förhindra att det uppstår en konflikt mellan en term i ett vårdsystem och en term i Infektionsverktyget ska inte termen överföras.</w:t>
      </w:r>
    </w:p>
    <w:p w:rsidR="00497686" w:rsidRDefault="00497686">
      <w:pPr>
        <w:spacing w:after="0"/>
      </w:pPr>
      <w:r>
        <w:br w:type="page"/>
      </w:r>
    </w:p>
    <w:p w:rsidR="00531555" w:rsidRDefault="00531555" w:rsidP="00D6045A">
      <w:pPr>
        <w:pStyle w:val="Rubrik3"/>
        <w:ind w:left="1304" w:hanging="1304"/>
      </w:pPr>
      <w:bookmarkStart w:id="78" w:name="_Toc323214220"/>
      <w:r>
        <w:lastRenderedPageBreak/>
        <w:t>Registrera ordination</w:t>
      </w:r>
      <w:r w:rsidR="00512641">
        <w:t>sorsak</w:t>
      </w:r>
      <w:bookmarkEnd w:id="78"/>
    </w:p>
    <w:p w:rsidR="00D6045A" w:rsidRPr="00D6045A" w:rsidRDefault="00D6045A" w:rsidP="00D6045A">
      <w:r>
        <w:t>Meddelandet Registrera ordin</w:t>
      </w:r>
      <w:r w:rsidR="0054591E">
        <w:t>ation</w:t>
      </w:r>
      <w:r w:rsidR="00512641">
        <w:t>sorsak</w:t>
      </w:r>
      <w:r w:rsidR="00CD4DEE">
        <w:t xml:space="preserve"> omfattar information</w:t>
      </w:r>
      <w:r w:rsidR="00C22ED1">
        <w:t xml:space="preserve"> om en eller fler</w:t>
      </w:r>
      <w:r w:rsidR="00CD4DEE">
        <w:t xml:space="preserve"> </w:t>
      </w:r>
      <w:r w:rsidR="0054591E">
        <w:t>ordinationsorsak</w:t>
      </w:r>
      <w:r w:rsidR="00C22ED1">
        <w:t>er</w:t>
      </w:r>
      <w:r w:rsidR="00CD4DEE">
        <w:t xml:space="preserve"> samt tillhörande ordination.</w:t>
      </w:r>
      <w:r w:rsidR="00525937">
        <w:t xml:space="preserve"> </w:t>
      </w:r>
      <w:r w:rsidR="00D86592">
        <w:t>Informationen ligger till grund för att möjliggöra statistik som påvisar bl.a. VRI-förekomst och antibiotikaanvändning.</w:t>
      </w:r>
      <w:r w:rsidR="00691AA6">
        <w:t xml:space="preserve"> Även registreringar av vårdrelaterade infektioner som saknar tillhörande </w:t>
      </w:r>
      <w:r w:rsidR="00691AA6" w:rsidRPr="00801316">
        <w:t>ordination ska skickas med detta meddelande.</w:t>
      </w:r>
      <w:r w:rsidR="00FE412C" w:rsidRPr="00801316">
        <w:t xml:space="preserve"> Observera att det är information om medicinskt ansvarig enhet för kontakten där ordinationsbeslut sker som ska registreras i Infektionsverktyget. I de fall då en ordinationsorsak registreras utan relation till tidigare ordination så är det information om den medicinskt ansvarig enhet som ställer diagnos </w:t>
      </w:r>
      <w:r w:rsidR="00C924D4">
        <w:t>och</w:t>
      </w:r>
      <w:r w:rsidR="00C924D4" w:rsidRPr="00801316">
        <w:t xml:space="preserve"> </w:t>
      </w:r>
      <w:r w:rsidR="00FE412C" w:rsidRPr="00801316">
        <w:t>beslutar att inte ordinera antibiotika som ska registreras.</w:t>
      </w:r>
      <w:r w:rsidR="008A469E">
        <w:t xml:space="preserve"> Mer teknisk information kring meddelandeöverföringen finns specificerad i dokumentet ”</w:t>
      </w:r>
      <w:r w:rsidR="001B6FC8" w:rsidRPr="001B6FC8">
        <w:t xml:space="preserve"> Tjänstekontraktsbeskrivning Infektionsverktyget Registreringstjänster</w:t>
      </w:r>
      <w:r w:rsidR="008A469E">
        <w:t>.doc”.</w:t>
      </w:r>
    </w:p>
    <w:p w:rsidR="00125DAF" w:rsidRDefault="009731F3" w:rsidP="00125DAF">
      <w:pPr>
        <w:keepNext/>
      </w:pPr>
      <w:r w:rsidRPr="009731F3">
        <w:t xml:space="preserve"> </w:t>
      </w:r>
      <w:r w:rsidR="000E13E3">
        <w:rPr>
          <w:noProof/>
        </w:rPr>
        <w:drawing>
          <wp:inline distT="0" distB="0" distL="0" distR="0" wp14:anchorId="6D3AF19E" wp14:editId="09543343">
            <wp:extent cx="5726815" cy="2714625"/>
            <wp:effectExtent l="19050" t="0" r="7235" b="0"/>
            <wp:docPr id="32"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5726815" cy="2714625"/>
                    </a:xfrm>
                    <a:prstGeom prst="rect">
                      <a:avLst/>
                    </a:prstGeom>
                    <a:noFill/>
                    <a:ln w="9525">
                      <a:noFill/>
                      <a:miter lim="800000"/>
                      <a:headEnd/>
                      <a:tailEnd/>
                    </a:ln>
                  </pic:spPr>
                </pic:pic>
              </a:graphicData>
            </a:graphic>
          </wp:inline>
        </w:drawing>
      </w:r>
    </w:p>
    <w:p w:rsidR="00EC4591" w:rsidRDefault="00125DAF" w:rsidP="00125DAF">
      <w:pPr>
        <w:pStyle w:val="Beskrivning"/>
      </w:pPr>
      <w:bookmarkStart w:id="79" w:name="_Toc323214181"/>
      <w:r>
        <w:t xml:space="preserve">Figur </w:t>
      </w:r>
      <w:r w:rsidR="006761B2">
        <w:fldChar w:fldCharType="begin"/>
      </w:r>
      <w:r w:rsidR="006761B2">
        <w:instrText xml:space="preserve"> SEQ Figur \* ARABIC </w:instrText>
      </w:r>
      <w:r w:rsidR="006761B2">
        <w:fldChar w:fldCharType="separate"/>
      </w:r>
      <w:r w:rsidR="00C90DC0">
        <w:rPr>
          <w:noProof/>
        </w:rPr>
        <w:t>9</w:t>
      </w:r>
      <w:r w:rsidR="006761B2">
        <w:rPr>
          <w:noProof/>
        </w:rPr>
        <w:fldChar w:fldCharType="end"/>
      </w:r>
      <w:r>
        <w:t xml:space="preserve"> Meddelandemodell ”Registrera ordinationsorsak”</w:t>
      </w:r>
      <w:bookmarkEnd w:id="79"/>
    </w:p>
    <w:p w:rsidR="00EC4591" w:rsidRDefault="00EC4591" w:rsidP="00EC4591">
      <w:pPr>
        <w:rPr>
          <w:sz w:val="20"/>
        </w:rPr>
      </w:pPr>
      <w:r>
        <w:br w:type="page"/>
      </w:r>
    </w:p>
    <w:p w:rsidR="00531555" w:rsidRDefault="00D6045A" w:rsidP="00D6045A">
      <w:pPr>
        <w:pStyle w:val="Rubrik3"/>
        <w:ind w:left="1304" w:hanging="1304"/>
      </w:pPr>
      <w:bookmarkStart w:id="80" w:name="_Toc323214221"/>
      <w:r>
        <w:lastRenderedPageBreak/>
        <w:t>Registrera laboratoriesvar</w:t>
      </w:r>
      <w:bookmarkEnd w:id="80"/>
    </w:p>
    <w:p w:rsidR="00D6045A" w:rsidRPr="00D6045A" w:rsidRDefault="00D6045A" w:rsidP="00D6045A">
      <w:r>
        <w:t>Meddelandet Registrera laboratoriesvar omfattar information o</w:t>
      </w:r>
      <w:r w:rsidRPr="00801316">
        <w:t xml:space="preserve">m laboratoriesvar </w:t>
      </w:r>
      <w:r w:rsidR="0054591E" w:rsidRPr="00801316">
        <w:t>för en patient</w:t>
      </w:r>
      <w:r w:rsidRPr="00801316">
        <w:t>.</w:t>
      </w:r>
      <w:r w:rsidR="00D86592" w:rsidRPr="00801316">
        <w:t xml:space="preserve"> Till en början används denna information endast för att påvisa förekomsten av</w:t>
      </w:r>
      <w:r w:rsidR="00042091" w:rsidRPr="00801316">
        <w:t xml:space="preserve"> </w:t>
      </w:r>
      <w:r w:rsidR="00BF3AB4" w:rsidRPr="00801316">
        <w:t xml:space="preserve">bakterien </w:t>
      </w:r>
      <w:r w:rsidR="00BF3AB4" w:rsidRPr="00801316">
        <w:rPr>
          <w:i/>
        </w:rPr>
        <w:t xml:space="preserve">Clostridium </w:t>
      </w:r>
      <w:proofErr w:type="spellStart"/>
      <w:r w:rsidR="00BF3AB4" w:rsidRPr="00801316">
        <w:rPr>
          <w:i/>
        </w:rPr>
        <w:t>difficil</w:t>
      </w:r>
      <w:r w:rsidR="00D86592" w:rsidRPr="00801316">
        <w:rPr>
          <w:i/>
        </w:rPr>
        <w:t>e</w:t>
      </w:r>
      <w:proofErr w:type="spellEnd"/>
      <w:r w:rsidR="00D86592" w:rsidRPr="00801316">
        <w:t xml:space="preserve">. </w:t>
      </w:r>
      <w:r w:rsidR="00FE412C" w:rsidRPr="00801316">
        <w:t xml:space="preserve">Observera att det är information om den enhet som beställer </w:t>
      </w:r>
      <w:r w:rsidR="00801316">
        <w:t>laboratorieanalysen</w:t>
      </w:r>
      <w:r w:rsidR="00FE412C" w:rsidRPr="00801316">
        <w:t xml:space="preserve"> som ska registreras i Infektionsverktyget.</w:t>
      </w:r>
      <w:r w:rsidR="008A469E" w:rsidRPr="008A469E">
        <w:t xml:space="preserve"> </w:t>
      </w:r>
      <w:r w:rsidR="008A469E">
        <w:t xml:space="preserve">Mer teknisk information kring meddelandeöverföringen finns specificerad i dokumentet </w:t>
      </w:r>
      <w:r w:rsidR="001B6FC8">
        <w:t>”</w:t>
      </w:r>
      <w:r w:rsidR="001B6FC8" w:rsidRPr="001B6FC8">
        <w:t xml:space="preserve"> Tjänstekontraktsbeskrivning Infektionsverktyget Registreringstjänster</w:t>
      </w:r>
      <w:r w:rsidR="001B6FC8">
        <w:t>.doc”.</w:t>
      </w:r>
    </w:p>
    <w:p w:rsidR="00125DAF" w:rsidRDefault="005E28B2" w:rsidP="00125DAF">
      <w:pPr>
        <w:keepNext/>
      </w:pPr>
      <w:r>
        <w:rPr>
          <w:noProof/>
        </w:rPr>
        <w:drawing>
          <wp:inline distT="0" distB="0" distL="0" distR="0" wp14:anchorId="7E3F445D" wp14:editId="5C2E985F">
            <wp:extent cx="5059949" cy="2809875"/>
            <wp:effectExtent l="19050" t="0" r="7351"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srcRect/>
                    <a:stretch>
                      <a:fillRect/>
                    </a:stretch>
                  </pic:blipFill>
                  <pic:spPr bwMode="auto">
                    <a:xfrm>
                      <a:off x="0" y="0"/>
                      <a:ext cx="5059949" cy="2809875"/>
                    </a:xfrm>
                    <a:prstGeom prst="rect">
                      <a:avLst/>
                    </a:prstGeom>
                    <a:noFill/>
                    <a:ln w="9525">
                      <a:noFill/>
                      <a:miter lim="800000"/>
                      <a:headEnd/>
                      <a:tailEnd/>
                    </a:ln>
                  </pic:spPr>
                </pic:pic>
              </a:graphicData>
            </a:graphic>
          </wp:inline>
        </w:drawing>
      </w:r>
    </w:p>
    <w:p w:rsidR="0054591E" w:rsidRDefault="00125DAF" w:rsidP="00125DAF">
      <w:pPr>
        <w:pStyle w:val="Beskrivning"/>
      </w:pPr>
      <w:bookmarkStart w:id="81" w:name="_Toc323214182"/>
      <w:r>
        <w:t xml:space="preserve">Figur </w:t>
      </w:r>
      <w:r w:rsidR="006761B2">
        <w:fldChar w:fldCharType="begin"/>
      </w:r>
      <w:r w:rsidR="006761B2">
        <w:instrText xml:space="preserve"> SEQ Figur \* ARABIC </w:instrText>
      </w:r>
      <w:r w:rsidR="006761B2">
        <w:fldChar w:fldCharType="separate"/>
      </w:r>
      <w:r w:rsidR="00C90DC0">
        <w:rPr>
          <w:noProof/>
        </w:rPr>
        <w:t>10</w:t>
      </w:r>
      <w:r w:rsidR="006761B2">
        <w:rPr>
          <w:noProof/>
        </w:rPr>
        <w:fldChar w:fldCharType="end"/>
      </w:r>
      <w:r>
        <w:t xml:space="preserve"> Meddelandemodell ”Registrera laboratoriesvar”</w:t>
      </w:r>
      <w:bookmarkEnd w:id="81"/>
    </w:p>
    <w:p w:rsidR="0054591E" w:rsidRPr="00711D2D" w:rsidRDefault="0054591E">
      <w:pPr>
        <w:spacing w:after="0"/>
        <w:rPr>
          <w:lang w:val="en-US"/>
        </w:rPr>
      </w:pPr>
      <w:r w:rsidRPr="00711D2D">
        <w:rPr>
          <w:lang w:val="en-US"/>
        </w:rPr>
        <w:br w:type="page"/>
      </w:r>
    </w:p>
    <w:p w:rsidR="00531555" w:rsidRPr="00691AA6" w:rsidRDefault="00531555" w:rsidP="00D6045A">
      <w:pPr>
        <w:pStyle w:val="Rubrik3"/>
        <w:ind w:left="1304" w:hanging="1304"/>
      </w:pPr>
      <w:bookmarkStart w:id="82" w:name="_Toc323214222"/>
      <w:r w:rsidRPr="00691AA6">
        <w:lastRenderedPageBreak/>
        <w:t xml:space="preserve">Registrera </w:t>
      </w:r>
      <w:r w:rsidR="001F7F69">
        <w:t>patientplacering</w:t>
      </w:r>
      <w:bookmarkEnd w:id="82"/>
    </w:p>
    <w:p w:rsidR="00D6045A" w:rsidRPr="00D6045A" w:rsidRDefault="00D6045A" w:rsidP="00D6045A">
      <w:r w:rsidRPr="00801316">
        <w:t xml:space="preserve">Meddelandet Registrera </w:t>
      </w:r>
      <w:r w:rsidR="001F7F69">
        <w:t>patientplacering</w:t>
      </w:r>
      <w:r w:rsidRPr="00801316">
        <w:t xml:space="preserve"> omfat</w:t>
      </w:r>
      <w:r w:rsidR="00D86592" w:rsidRPr="00801316">
        <w:t xml:space="preserve">tar information om </w:t>
      </w:r>
      <w:r w:rsidR="00FE412C" w:rsidRPr="00801316">
        <w:t xml:space="preserve">en patients </w:t>
      </w:r>
      <w:r w:rsidR="001F7F69">
        <w:t>placering</w:t>
      </w:r>
      <w:r w:rsidR="00FE412C" w:rsidRPr="00801316">
        <w:t xml:space="preserve"> på</w:t>
      </w:r>
      <w:r w:rsidR="0054591E" w:rsidRPr="00801316">
        <w:t xml:space="preserve"> en specifik enhet.</w:t>
      </w:r>
      <w:r w:rsidR="00EF227D" w:rsidRPr="00801316">
        <w:t xml:space="preserve"> Med vårdkontakt avses </w:t>
      </w:r>
      <w:r w:rsidR="001F7F69">
        <w:t xml:space="preserve">i modellen </w:t>
      </w:r>
      <w:r w:rsidR="00EF227D" w:rsidRPr="00801316">
        <w:t>här patientens faktiska placering. Således är det den enhet där patienten är placerad som är relevant att hålla information om i Infektionsverktyget.</w:t>
      </w:r>
      <w:r w:rsidR="00525937" w:rsidRPr="00801316">
        <w:t xml:space="preserve"> Såväl information om avsl</w:t>
      </w:r>
      <w:r w:rsidR="00D86592" w:rsidRPr="00801316">
        <w:t xml:space="preserve">utade som pågående </w:t>
      </w:r>
      <w:r w:rsidR="00FE412C" w:rsidRPr="00801316">
        <w:t>placeringar</w:t>
      </w:r>
      <w:r w:rsidR="00525937" w:rsidRPr="00801316">
        <w:t xml:space="preserve"> ska överföras till Infektionsverktyget.</w:t>
      </w:r>
      <w:r w:rsidR="00D86592" w:rsidRPr="00801316">
        <w:t xml:space="preserve"> Informationen används bl.a. för att kunna koppla ihop en vårdrelaterad infektion med </w:t>
      </w:r>
      <w:r w:rsidR="00FE412C" w:rsidRPr="00801316">
        <w:t>en placering</w:t>
      </w:r>
      <w:r w:rsidR="00D86592" w:rsidRPr="00801316">
        <w:t xml:space="preserve"> på en enhet och för att kunna göra jämförelser med det totala antalet </w:t>
      </w:r>
      <w:r w:rsidR="001F7F69">
        <w:t>inneliggande patienter</w:t>
      </w:r>
      <w:r w:rsidR="00D86592" w:rsidRPr="00801316">
        <w:t xml:space="preserve"> på </w:t>
      </w:r>
      <w:r w:rsidR="00FE412C" w:rsidRPr="00801316">
        <w:t>samma</w:t>
      </w:r>
      <w:r w:rsidR="00D86592" w:rsidRPr="00801316">
        <w:t xml:space="preserve"> enhet.</w:t>
      </w:r>
      <w:r w:rsidR="006B6807">
        <w:t xml:space="preserve"> </w:t>
      </w:r>
      <w:r w:rsidR="008B1FF8">
        <w:t xml:space="preserve">Om en patient är placerad på två avdelningar under sin sjukhusvistelse räknas alltså detta som två separata patientplaceringar och skall sändas i två meddelanden med olika </w:t>
      </w:r>
      <w:proofErr w:type="spellStart"/>
      <w:r w:rsidR="008B1FF8">
        <w:t>vårdkontakt-id:n</w:t>
      </w:r>
      <w:proofErr w:type="spellEnd"/>
      <w:r w:rsidR="008B1FF8">
        <w:t xml:space="preserve">. </w:t>
      </w:r>
      <w:r w:rsidR="00FC4AC4">
        <w:t xml:space="preserve">Jämför även Socialstyrelsens beskrivning av ”Vårdtillfälle” som </w:t>
      </w:r>
      <w:proofErr w:type="spellStart"/>
      <w:r w:rsidR="00FC4AC4">
        <w:t>defineras</w:t>
      </w:r>
      <w:proofErr w:type="spellEnd"/>
      <w:r w:rsidR="00FC4AC4">
        <w:t xml:space="preserve"> som en vårdkontakt inom sluten vård som avgränsas av in och utskrivning inom ett medicinskt verksamhetsområde (</w:t>
      </w:r>
      <w:hyperlink r:id="rId53" w:history="1">
        <w:r w:rsidR="00FC4AC4" w:rsidRPr="00F87594">
          <w:rPr>
            <w:rStyle w:val="Hyperlnk"/>
          </w:rPr>
          <w:t>http://app.socialstyrelsen.se/termbank/ViewTerm.aspx?TermID=234</w:t>
        </w:r>
      </w:hyperlink>
      <w:r w:rsidR="00FC4AC4">
        <w:t xml:space="preserve">). </w:t>
      </w:r>
      <w:r w:rsidR="008A469E">
        <w:t xml:space="preserve">Mer teknisk information kring meddelandeöverföringen finns specificerad i dokumentet </w:t>
      </w:r>
      <w:r w:rsidR="001B6FC8">
        <w:t>”</w:t>
      </w:r>
      <w:r w:rsidR="001B6FC8" w:rsidRPr="001B6FC8">
        <w:t xml:space="preserve"> Tjänstekontraktsbeskrivning Infektionsverktyget Registreringstjänster</w:t>
      </w:r>
      <w:r w:rsidR="001B6FC8">
        <w:t>.doc”.</w:t>
      </w:r>
    </w:p>
    <w:p w:rsidR="00125DAF" w:rsidRDefault="000C22FF" w:rsidP="00125DAF">
      <w:pPr>
        <w:keepNext/>
      </w:pPr>
      <w:r>
        <w:rPr>
          <w:b/>
          <w:noProof/>
        </w:rPr>
        <w:drawing>
          <wp:inline distT="0" distB="0" distL="0" distR="0" wp14:anchorId="029866A2" wp14:editId="2BA5FA78">
            <wp:extent cx="2426677" cy="1971675"/>
            <wp:effectExtent l="19050" t="0" r="0" b="0"/>
            <wp:docPr id="2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srcRect/>
                    <a:stretch>
                      <a:fillRect/>
                    </a:stretch>
                  </pic:blipFill>
                  <pic:spPr bwMode="auto">
                    <a:xfrm>
                      <a:off x="0" y="0"/>
                      <a:ext cx="2426677" cy="1971675"/>
                    </a:xfrm>
                    <a:prstGeom prst="rect">
                      <a:avLst/>
                    </a:prstGeom>
                    <a:noFill/>
                    <a:ln w="9525">
                      <a:noFill/>
                      <a:miter lim="800000"/>
                      <a:headEnd/>
                      <a:tailEnd/>
                    </a:ln>
                  </pic:spPr>
                </pic:pic>
              </a:graphicData>
            </a:graphic>
          </wp:inline>
        </w:drawing>
      </w:r>
    </w:p>
    <w:p w:rsidR="00D86592" w:rsidRDefault="00125DAF" w:rsidP="00125DAF">
      <w:pPr>
        <w:pStyle w:val="Beskrivning"/>
        <w:rPr>
          <w:b/>
        </w:rPr>
      </w:pPr>
      <w:bookmarkStart w:id="83" w:name="_Toc323214183"/>
      <w:r>
        <w:t xml:space="preserve">Figur </w:t>
      </w:r>
      <w:r w:rsidR="006761B2">
        <w:fldChar w:fldCharType="begin"/>
      </w:r>
      <w:r w:rsidR="006761B2">
        <w:instrText xml:space="preserve"> SEQ Figur \* ARABIC </w:instrText>
      </w:r>
      <w:r w:rsidR="006761B2">
        <w:fldChar w:fldCharType="separate"/>
      </w:r>
      <w:r w:rsidR="00C90DC0">
        <w:rPr>
          <w:noProof/>
        </w:rPr>
        <w:t>11</w:t>
      </w:r>
      <w:r w:rsidR="006761B2">
        <w:rPr>
          <w:noProof/>
        </w:rPr>
        <w:fldChar w:fldCharType="end"/>
      </w:r>
      <w:r>
        <w:t xml:space="preserve"> Meddelan</w:t>
      </w:r>
      <w:r w:rsidR="001F7F69">
        <w:t>demodell ”Registrera patientplacering</w:t>
      </w:r>
      <w:r>
        <w:t>”</w:t>
      </w:r>
      <w:bookmarkEnd w:id="83"/>
    </w:p>
    <w:p w:rsidR="00D86592" w:rsidRDefault="00D86592">
      <w:pPr>
        <w:spacing w:after="0"/>
        <w:rPr>
          <w:b/>
        </w:rPr>
      </w:pPr>
      <w:r>
        <w:rPr>
          <w:b/>
        </w:rPr>
        <w:br w:type="page"/>
      </w:r>
    </w:p>
    <w:p w:rsidR="00531555" w:rsidRDefault="00531555" w:rsidP="00D6045A">
      <w:pPr>
        <w:pStyle w:val="Rubrik3"/>
        <w:ind w:left="1304" w:hanging="1304"/>
      </w:pPr>
      <w:bookmarkStart w:id="84" w:name="_Toc323214223"/>
      <w:r>
        <w:lastRenderedPageBreak/>
        <w:t xml:space="preserve">Registrera </w:t>
      </w:r>
      <w:r w:rsidR="00906ADE">
        <w:t>tillstånd</w:t>
      </w:r>
      <w:bookmarkEnd w:id="84"/>
    </w:p>
    <w:p w:rsidR="00D6045A" w:rsidRPr="00D6045A" w:rsidRDefault="00D6045A" w:rsidP="00D6045A">
      <w:r>
        <w:t xml:space="preserve">Meddelandet Registrera </w:t>
      </w:r>
      <w:r w:rsidR="00906ADE">
        <w:t>tillstånd omfattar information om bedömd</w:t>
      </w:r>
      <w:r w:rsidR="00D86592">
        <w:t>a hälsorelaterade tillstånd</w:t>
      </w:r>
      <w:r w:rsidR="00EF2548">
        <w:t>, d</w:t>
      </w:r>
      <w:r w:rsidR="00C924D4">
        <w:t>vs</w:t>
      </w:r>
      <w:r w:rsidR="00EF2548">
        <w:t>. om en patients diagnoser</w:t>
      </w:r>
      <w:r w:rsidR="0054591E">
        <w:t>.</w:t>
      </w:r>
      <w:r w:rsidR="00EF227D">
        <w:t xml:space="preserve"> </w:t>
      </w:r>
      <w:r w:rsidR="00327FE2">
        <w:t>För ett slutenvår</w:t>
      </w:r>
      <w:r w:rsidR="00801316">
        <w:t>dstillfälle ska epikrisdiagnos/-er</w:t>
      </w:r>
      <w:r w:rsidR="00327FE2">
        <w:t xml:space="preserve"> överföras till Infektionsverktyget.</w:t>
      </w:r>
      <w:r w:rsidR="00D86592">
        <w:t xml:space="preserve"> </w:t>
      </w:r>
      <w:r w:rsidR="00FE412C">
        <w:t>Vilka typer av tillstånd som ska överföras till Infektionsverktyget bestäms av respektive vårdgivare som använder Infektionsverktyget. Det är möjligt att överföra samtliga tillstånd men i de flesta fall finns det en uppfattning om vilka</w:t>
      </w:r>
      <w:r w:rsidR="00801316">
        <w:t xml:space="preserve"> av</w:t>
      </w:r>
      <w:r w:rsidR="00FE412C">
        <w:t xml:space="preserve"> </w:t>
      </w:r>
      <w:r w:rsidR="00801316">
        <w:t>dessa</w:t>
      </w:r>
      <w:r w:rsidR="00FE412C">
        <w:t xml:space="preserve"> som kan vara av intresse att följa upp i förhållande till </w:t>
      </w:r>
      <w:proofErr w:type="spellStart"/>
      <w:proofErr w:type="gramStart"/>
      <w:r w:rsidR="00FE412C">
        <w:t>VRI:er</w:t>
      </w:r>
      <w:proofErr w:type="spellEnd"/>
      <w:proofErr w:type="gramEnd"/>
      <w:r w:rsidR="00FE412C">
        <w:t xml:space="preserve"> och antibiotikaanvändning.</w:t>
      </w:r>
      <w:r w:rsidR="00FE412C" w:rsidRPr="00042091">
        <w:t xml:space="preserve"> </w:t>
      </w:r>
      <w:r w:rsidR="00042091">
        <w:t xml:space="preserve">Informationen används </w:t>
      </w:r>
      <w:r w:rsidR="00D86592" w:rsidRPr="00D86592">
        <w:t>bl.a. för att påvisa eventuella tillstånd som ökar risken för att drabbas av en VRI.</w:t>
      </w:r>
      <w:r w:rsidR="00FE412C">
        <w:t xml:space="preserve"> </w:t>
      </w:r>
      <w:r w:rsidR="00844261" w:rsidRPr="00844261">
        <w:t xml:space="preserve">Observera att det är information om den enhet där bedömningen av tillståndet </w:t>
      </w:r>
      <w:r w:rsidR="00C924D4">
        <w:t>gjordes</w:t>
      </w:r>
      <w:r w:rsidR="00C924D4" w:rsidRPr="00844261">
        <w:t xml:space="preserve"> </w:t>
      </w:r>
      <w:r w:rsidR="00844261" w:rsidRPr="00844261">
        <w:t>(där diagnosen ställdes) som är relevant att registrera i Infektionsverktyget.</w:t>
      </w:r>
      <w:r w:rsidR="008A469E" w:rsidRPr="008A469E">
        <w:t xml:space="preserve"> </w:t>
      </w:r>
      <w:r w:rsidR="008A469E">
        <w:t xml:space="preserve">Mer teknisk information kring meddelandeöverföringen finns specificerad i dokumentet </w:t>
      </w:r>
      <w:r w:rsidR="001B6FC8">
        <w:t>”</w:t>
      </w:r>
      <w:r w:rsidR="001B6FC8" w:rsidRPr="001B6FC8">
        <w:t xml:space="preserve"> Tjänstekontraktsbeskrivning Infektionsverktyget Registreringstjänster</w:t>
      </w:r>
      <w:r w:rsidR="001B6FC8">
        <w:t>.doc”.</w:t>
      </w:r>
    </w:p>
    <w:p w:rsidR="00125DAF" w:rsidRDefault="00A0440D" w:rsidP="00125DAF">
      <w:pPr>
        <w:keepNext/>
      </w:pPr>
      <w:r>
        <w:rPr>
          <w:noProof/>
        </w:rPr>
        <w:drawing>
          <wp:inline distT="0" distB="0" distL="0" distR="0" wp14:anchorId="1986881E" wp14:editId="5920AC0E">
            <wp:extent cx="2979127" cy="2038350"/>
            <wp:effectExtent l="19050" t="0" r="0" b="0"/>
            <wp:docPr id="26"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srcRect/>
                    <a:stretch>
                      <a:fillRect/>
                    </a:stretch>
                  </pic:blipFill>
                  <pic:spPr bwMode="auto">
                    <a:xfrm>
                      <a:off x="0" y="0"/>
                      <a:ext cx="2979127" cy="2038350"/>
                    </a:xfrm>
                    <a:prstGeom prst="rect">
                      <a:avLst/>
                    </a:prstGeom>
                    <a:noFill/>
                    <a:ln w="9525">
                      <a:noFill/>
                      <a:miter lim="800000"/>
                      <a:headEnd/>
                      <a:tailEnd/>
                    </a:ln>
                  </pic:spPr>
                </pic:pic>
              </a:graphicData>
            </a:graphic>
          </wp:inline>
        </w:drawing>
      </w:r>
    </w:p>
    <w:p w:rsidR="00042091" w:rsidRDefault="00125DAF" w:rsidP="00125DAF">
      <w:pPr>
        <w:pStyle w:val="Beskrivning"/>
      </w:pPr>
      <w:bookmarkStart w:id="85" w:name="_Toc323214184"/>
      <w:r>
        <w:t xml:space="preserve">Figur </w:t>
      </w:r>
      <w:r w:rsidR="006761B2">
        <w:fldChar w:fldCharType="begin"/>
      </w:r>
      <w:r w:rsidR="006761B2">
        <w:instrText xml:space="preserve"> SEQ Figur \* ARABIC </w:instrText>
      </w:r>
      <w:r w:rsidR="006761B2">
        <w:fldChar w:fldCharType="separate"/>
      </w:r>
      <w:r w:rsidR="00C90DC0">
        <w:rPr>
          <w:noProof/>
        </w:rPr>
        <w:t>12</w:t>
      </w:r>
      <w:r w:rsidR="006761B2">
        <w:rPr>
          <w:noProof/>
        </w:rPr>
        <w:fldChar w:fldCharType="end"/>
      </w:r>
      <w:r>
        <w:t xml:space="preserve"> Meddelandemodell ”Registrera tillstånd”</w:t>
      </w:r>
      <w:bookmarkEnd w:id="85"/>
    </w:p>
    <w:p w:rsidR="00042091" w:rsidRDefault="00042091">
      <w:pPr>
        <w:spacing w:after="0"/>
      </w:pPr>
      <w:r>
        <w:br w:type="page"/>
      </w:r>
    </w:p>
    <w:p w:rsidR="00531555" w:rsidRDefault="00531555" w:rsidP="00D6045A">
      <w:pPr>
        <w:pStyle w:val="Rubrik3"/>
        <w:ind w:left="1304" w:hanging="1304"/>
      </w:pPr>
      <w:bookmarkStart w:id="86" w:name="_Toc323214224"/>
      <w:r>
        <w:lastRenderedPageBreak/>
        <w:t>Registrera aktiviteter</w:t>
      </w:r>
      <w:bookmarkEnd w:id="86"/>
    </w:p>
    <w:p w:rsidR="00D6045A" w:rsidRDefault="00D6045A" w:rsidP="00D6045A">
      <w:r>
        <w:t xml:space="preserve">Meddelandet Registrera </w:t>
      </w:r>
      <w:r w:rsidR="0054591E">
        <w:t>aktiviteter</w:t>
      </w:r>
      <w:r>
        <w:t xml:space="preserve"> omfattar information om aktiviteter</w:t>
      </w:r>
      <w:r w:rsidR="0054591E">
        <w:t xml:space="preserve"> som utförs eller har utförts med patienten på en viss enhet</w:t>
      </w:r>
      <w:r>
        <w:t>.</w:t>
      </w:r>
      <w:r w:rsidR="00042091">
        <w:t xml:space="preserve"> Vilka typer av aktiviteter som ska överföras till Infektionsverktyget bestäms av respektive vårdgivare som använder Infektionsverktyget. Det är möjligt att överföra samtliga aktiviteter men i de flesta fall finns det en uppfattning om vilka aktiviteter som kan vara av intresse att följa upp i förhållande till </w:t>
      </w:r>
      <w:proofErr w:type="spellStart"/>
      <w:proofErr w:type="gramStart"/>
      <w:r w:rsidR="00042091">
        <w:t>VRI:er</w:t>
      </w:r>
      <w:proofErr w:type="spellEnd"/>
      <w:proofErr w:type="gramEnd"/>
      <w:r w:rsidR="00042091">
        <w:t xml:space="preserve"> och antibiotikaanvändning.</w:t>
      </w:r>
      <w:r w:rsidR="00042091" w:rsidRPr="00042091">
        <w:t xml:space="preserve"> </w:t>
      </w:r>
      <w:r w:rsidR="00042091">
        <w:t xml:space="preserve">Informationen används </w:t>
      </w:r>
      <w:r w:rsidR="00042091" w:rsidRPr="00042091">
        <w:t>för att påvisa eventuella faktorer som ökar risken för att drabbas av en VRI (riskfaktorer).</w:t>
      </w:r>
      <w:r w:rsidR="006B6807">
        <w:t xml:space="preserve"> </w:t>
      </w:r>
      <w:r w:rsidR="006B6807" w:rsidRPr="006B6807">
        <w:t>Observera att det är information om den enhet där aktiviteten utfördes som är relevant att registrera i Infektionsverktyget.</w:t>
      </w:r>
      <w:r w:rsidR="008A469E" w:rsidRPr="008A469E">
        <w:t xml:space="preserve"> </w:t>
      </w:r>
      <w:r w:rsidR="008A469E">
        <w:t xml:space="preserve">Mer teknisk information kring meddelandeöverföringen finns specificerad i dokumentet </w:t>
      </w:r>
      <w:r w:rsidR="001B6FC8">
        <w:t>”</w:t>
      </w:r>
      <w:r w:rsidR="001B6FC8" w:rsidRPr="001B6FC8">
        <w:t xml:space="preserve"> Tjänstekontraktsbeskrivning Infektionsverktyget Registreringstjänster</w:t>
      </w:r>
      <w:r w:rsidR="001B6FC8">
        <w:t>.doc”.</w:t>
      </w:r>
    </w:p>
    <w:p w:rsidR="00042091" w:rsidRPr="00D6045A" w:rsidRDefault="00042091" w:rsidP="00D6045A"/>
    <w:p w:rsidR="00125DAF" w:rsidRDefault="000E13E3" w:rsidP="00125DAF">
      <w:pPr>
        <w:keepNext/>
      </w:pPr>
      <w:r>
        <w:rPr>
          <w:noProof/>
        </w:rPr>
        <w:drawing>
          <wp:inline distT="0" distB="0" distL="0" distR="0" wp14:anchorId="55758806" wp14:editId="18F04073">
            <wp:extent cx="4521366" cy="1885950"/>
            <wp:effectExtent l="19050" t="0" r="0" b="0"/>
            <wp:docPr id="34"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srcRect/>
                    <a:stretch>
                      <a:fillRect/>
                    </a:stretch>
                  </pic:blipFill>
                  <pic:spPr bwMode="auto">
                    <a:xfrm>
                      <a:off x="0" y="0"/>
                      <a:ext cx="4521108" cy="1885843"/>
                    </a:xfrm>
                    <a:prstGeom prst="rect">
                      <a:avLst/>
                    </a:prstGeom>
                    <a:noFill/>
                    <a:ln w="9525">
                      <a:noFill/>
                      <a:miter lim="800000"/>
                      <a:headEnd/>
                      <a:tailEnd/>
                    </a:ln>
                  </pic:spPr>
                </pic:pic>
              </a:graphicData>
            </a:graphic>
          </wp:inline>
        </w:drawing>
      </w:r>
    </w:p>
    <w:p w:rsidR="00E07D4D" w:rsidRDefault="00125DAF" w:rsidP="00125DAF">
      <w:pPr>
        <w:pStyle w:val="Beskrivning"/>
      </w:pPr>
      <w:bookmarkStart w:id="87" w:name="_Toc323214185"/>
      <w:r>
        <w:t xml:space="preserve">Figur </w:t>
      </w:r>
      <w:r w:rsidR="006761B2">
        <w:fldChar w:fldCharType="begin"/>
      </w:r>
      <w:r w:rsidR="006761B2">
        <w:instrText xml:space="preserve"> SEQ Figur \* ARABIC </w:instrText>
      </w:r>
      <w:r w:rsidR="006761B2">
        <w:fldChar w:fldCharType="separate"/>
      </w:r>
      <w:r w:rsidR="00C90DC0">
        <w:rPr>
          <w:noProof/>
        </w:rPr>
        <w:t>13</w:t>
      </w:r>
      <w:r w:rsidR="006761B2">
        <w:rPr>
          <w:noProof/>
        </w:rPr>
        <w:fldChar w:fldCharType="end"/>
      </w:r>
      <w:r>
        <w:t xml:space="preserve"> Meddelandemodell ”Registrera aktiviteter”</w:t>
      </w:r>
      <w:bookmarkEnd w:id="87"/>
    </w:p>
    <w:p w:rsidR="00E07D4D" w:rsidRDefault="00E07D4D">
      <w:pPr>
        <w:spacing w:after="0"/>
      </w:pPr>
      <w:r>
        <w:br w:type="page"/>
      </w:r>
    </w:p>
    <w:p w:rsidR="000046D6" w:rsidRDefault="000046D6" w:rsidP="000046D6">
      <w:pPr>
        <w:pStyle w:val="Rubrik3"/>
        <w:ind w:left="1304" w:hanging="1304"/>
      </w:pPr>
      <w:bookmarkStart w:id="88" w:name="_Toc323214225"/>
      <w:r>
        <w:lastRenderedPageBreak/>
        <w:t>Registrera enhet</w:t>
      </w:r>
      <w:bookmarkEnd w:id="88"/>
    </w:p>
    <w:p w:rsidR="000046D6" w:rsidRPr="000046D6" w:rsidRDefault="000046D6" w:rsidP="000046D6">
      <w:r>
        <w:t>Meddelandet Registrera enhet omfattar information om de organisatoriska enheter som hanteras i Infektionsverktyget. Uppgifterna hämtas från HSA-katalogen.</w:t>
      </w:r>
    </w:p>
    <w:p w:rsidR="002168D1" w:rsidRDefault="002168D1" w:rsidP="00125DAF">
      <w:pPr>
        <w:pStyle w:val="Beskrivning"/>
      </w:pPr>
      <w:r>
        <w:rPr>
          <w:i w:val="0"/>
          <w:iCs w:val="0"/>
          <w:noProof/>
        </w:rPr>
        <w:drawing>
          <wp:inline distT="0" distB="0" distL="0" distR="0" wp14:anchorId="53E52F54" wp14:editId="1A558229">
            <wp:extent cx="1895475" cy="1705248"/>
            <wp:effectExtent l="19050" t="0" r="9525" b="0"/>
            <wp:docPr id="4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srcRect/>
                    <a:stretch>
                      <a:fillRect/>
                    </a:stretch>
                  </pic:blipFill>
                  <pic:spPr bwMode="auto">
                    <a:xfrm>
                      <a:off x="0" y="0"/>
                      <a:ext cx="1895475" cy="1705248"/>
                    </a:xfrm>
                    <a:prstGeom prst="rect">
                      <a:avLst/>
                    </a:prstGeom>
                    <a:noFill/>
                    <a:ln w="9525">
                      <a:noFill/>
                      <a:miter lim="800000"/>
                      <a:headEnd/>
                      <a:tailEnd/>
                    </a:ln>
                  </pic:spPr>
                </pic:pic>
              </a:graphicData>
            </a:graphic>
          </wp:inline>
        </w:drawing>
      </w:r>
    </w:p>
    <w:p w:rsidR="00125DAF" w:rsidRDefault="00125DAF" w:rsidP="00125DAF">
      <w:pPr>
        <w:pStyle w:val="Beskrivning"/>
      </w:pPr>
      <w:bookmarkStart w:id="89" w:name="_Toc323214186"/>
      <w:r>
        <w:t xml:space="preserve">Figur </w:t>
      </w:r>
      <w:r w:rsidR="006761B2">
        <w:fldChar w:fldCharType="begin"/>
      </w:r>
      <w:r w:rsidR="006761B2">
        <w:instrText xml:space="preserve"> SEQ Figur \* ARABIC </w:instrText>
      </w:r>
      <w:r w:rsidR="006761B2">
        <w:fldChar w:fldCharType="separate"/>
      </w:r>
      <w:r w:rsidR="00C90DC0">
        <w:rPr>
          <w:noProof/>
        </w:rPr>
        <w:t>14</w:t>
      </w:r>
      <w:r w:rsidR="006761B2">
        <w:rPr>
          <w:noProof/>
        </w:rPr>
        <w:fldChar w:fldCharType="end"/>
      </w:r>
      <w:r>
        <w:t xml:space="preserve"> Meddelandemodell ”Registrera enhet”</w:t>
      </w:r>
      <w:bookmarkEnd w:id="89"/>
    </w:p>
    <w:p w:rsidR="00512641" w:rsidRDefault="00512641">
      <w:pPr>
        <w:spacing w:after="0"/>
      </w:pPr>
      <w:r>
        <w:br w:type="page"/>
      </w:r>
    </w:p>
    <w:p w:rsidR="00AA7D00" w:rsidRDefault="000D5525" w:rsidP="008F099D">
      <w:pPr>
        <w:pStyle w:val="Rubrik1"/>
        <w:ind w:left="1304" w:hanging="1304"/>
      </w:pPr>
      <w:bookmarkStart w:id="90" w:name="_Toc323214226"/>
      <w:r>
        <w:lastRenderedPageBreak/>
        <w:t>Termer och definitioner</w:t>
      </w:r>
      <w:bookmarkEnd w:id="48"/>
      <w:bookmarkEnd w:id="75"/>
      <w:bookmarkEnd w:id="76"/>
      <w:bookmarkEnd w:id="90"/>
    </w:p>
    <w:p w:rsidR="00376C68" w:rsidRPr="00A531AE" w:rsidRDefault="00CF4462" w:rsidP="000D5525">
      <w:pPr>
        <w:rPr>
          <w:rFonts w:ascii="Arial" w:hAnsi="Arial"/>
        </w:rPr>
      </w:pPr>
      <w:r>
        <w:t>Se avsnittet Begreppsmodell.</w:t>
      </w:r>
    </w:p>
    <w:p w:rsidR="00DB1F00" w:rsidRPr="0016427C" w:rsidRDefault="00DB1F00" w:rsidP="000D5525">
      <w:pPr>
        <w:sectPr w:rsidR="00DB1F00" w:rsidRPr="0016427C" w:rsidSect="00F70D55">
          <w:pgSz w:w="16840" w:h="11907" w:orient="landscape" w:code="9"/>
          <w:pgMar w:top="1417" w:right="1417" w:bottom="1417" w:left="1417" w:header="567" w:footer="567" w:gutter="0"/>
          <w:paperSrc w:first="7" w:other="7"/>
          <w:cols w:space="720"/>
          <w:docGrid w:linePitch="326"/>
        </w:sectPr>
      </w:pPr>
      <w:bookmarkStart w:id="91" w:name="_Toc100125832"/>
      <w:bookmarkStart w:id="92" w:name="_Toc116886647"/>
    </w:p>
    <w:p w:rsidR="000D5525" w:rsidRPr="0016427C" w:rsidRDefault="000D5525" w:rsidP="000D5525"/>
    <w:p w:rsidR="00AA7D00" w:rsidRDefault="000D5525" w:rsidP="008F099D">
      <w:pPr>
        <w:pStyle w:val="Rubrik1"/>
        <w:ind w:left="1304" w:hanging="1304"/>
      </w:pPr>
      <w:bookmarkStart w:id="93" w:name="_Toc138576302"/>
      <w:bookmarkStart w:id="94" w:name="_Toc323214227"/>
      <w:r>
        <w:t xml:space="preserve">Klassifikationer, </w:t>
      </w:r>
      <w:proofErr w:type="spellStart"/>
      <w:r>
        <w:t>kodverk</w:t>
      </w:r>
      <w:bookmarkEnd w:id="91"/>
      <w:bookmarkEnd w:id="92"/>
      <w:bookmarkEnd w:id="93"/>
      <w:proofErr w:type="spellEnd"/>
      <w:r>
        <w:t xml:space="preserve"> och identifierare</w:t>
      </w:r>
      <w:bookmarkEnd w:id="94"/>
    </w:p>
    <w:p w:rsidR="008932C4" w:rsidRDefault="00772C01">
      <w:pPr>
        <w:pStyle w:val="Brdtext"/>
        <w:rPr>
          <w:i/>
          <w:lang w:val="sv-SE"/>
        </w:rPr>
      </w:pPr>
      <w:r w:rsidRPr="00772C01">
        <w:rPr>
          <w:lang w:val="sv-SE"/>
        </w:rPr>
        <w:t xml:space="preserve">Klassifikationer och </w:t>
      </w:r>
      <w:proofErr w:type="spellStart"/>
      <w:r w:rsidRPr="00772C01">
        <w:rPr>
          <w:lang w:val="sv-SE"/>
        </w:rPr>
        <w:t>kodverk</w:t>
      </w:r>
      <w:proofErr w:type="spellEnd"/>
      <w:r w:rsidRPr="00772C01">
        <w:rPr>
          <w:lang w:val="sv-SE"/>
        </w:rPr>
        <w:t xml:space="preserve"> inkl</w:t>
      </w:r>
      <w:r w:rsidR="00E335D7">
        <w:rPr>
          <w:lang w:val="sv-SE"/>
        </w:rPr>
        <w:t>.</w:t>
      </w:r>
      <w:r w:rsidRPr="00772C01">
        <w:rPr>
          <w:lang w:val="sv-SE"/>
        </w:rPr>
        <w:t xml:space="preserve"> begrepp</w:t>
      </w:r>
      <w:r w:rsidR="005448DD">
        <w:rPr>
          <w:lang w:val="sv-SE"/>
        </w:rPr>
        <w:t>s</w:t>
      </w:r>
      <w:r w:rsidRPr="00772C01">
        <w:rPr>
          <w:lang w:val="sv-SE"/>
        </w:rPr>
        <w:t>system och identifikationssystem som han</w:t>
      </w:r>
      <w:r w:rsidR="005448DD">
        <w:rPr>
          <w:lang w:val="sv-SE"/>
        </w:rPr>
        <w:t>teras i informationsutbytet inom VRI.</w:t>
      </w:r>
    </w:p>
    <w:tbl>
      <w:tblPr>
        <w:tblW w:w="1410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1700"/>
        <w:gridCol w:w="2464"/>
        <w:gridCol w:w="2135"/>
        <w:gridCol w:w="1506"/>
        <w:gridCol w:w="2191"/>
        <w:gridCol w:w="4109"/>
      </w:tblGrid>
      <w:tr w:rsidR="00381D44" w:rsidRPr="00821A32" w:rsidTr="00821A32">
        <w:trPr>
          <w:trHeight w:val="1176"/>
          <w:tblHeader/>
        </w:trPr>
        <w:tc>
          <w:tcPr>
            <w:tcW w:w="1700" w:type="dxa"/>
            <w:shd w:val="clear" w:color="auto" w:fill="D9D9D9" w:themeFill="background1" w:themeFillShade="D9"/>
          </w:tcPr>
          <w:p w:rsidR="00381D44" w:rsidRPr="00E335D7" w:rsidRDefault="006826C5" w:rsidP="005448DD">
            <w:pPr>
              <w:pStyle w:val="Normal1"/>
              <w:spacing w:before="40" w:beforeAutospacing="0" w:after="40" w:afterAutospacing="0"/>
              <w:ind w:left="57" w:right="57"/>
              <w:rPr>
                <w:b/>
                <w:lang w:val="sv-SE"/>
              </w:rPr>
            </w:pPr>
            <w:r w:rsidRPr="006826C5">
              <w:rPr>
                <w:b/>
                <w:lang w:val="sv-SE"/>
              </w:rPr>
              <w:t>Namn</w:t>
            </w:r>
          </w:p>
        </w:tc>
        <w:tc>
          <w:tcPr>
            <w:tcW w:w="2464" w:type="dxa"/>
            <w:shd w:val="clear" w:color="auto" w:fill="D9D9D9" w:themeFill="background1" w:themeFillShade="D9"/>
          </w:tcPr>
          <w:p w:rsidR="00381D44" w:rsidRPr="00E335D7" w:rsidRDefault="006826C5" w:rsidP="005448DD">
            <w:pPr>
              <w:pStyle w:val="Normal1"/>
              <w:spacing w:before="40" w:beforeAutospacing="0" w:after="40" w:afterAutospacing="0"/>
              <w:ind w:left="57" w:right="57"/>
              <w:rPr>
                <w:b/>
                <w:lang w:val="sv-SE"/>
              </w:rPr>
            </w:pPr>
            <w:r w:rsidRPr="006826C5">
              <w:rPr>
                <w:b/>
                <w:lang w:val="sv-SE"/>
              </w:rPr>
              <w:t>Innehåll</w:t>
            </w:r>
          </w:p>
        </w:tc>
        <w:tc>
          <w:tcPr>
            <w:tcW w:w="2135" w:type="dxa"/>
            <w:shd w:val="clear" w:color="auto" w:fill="D9D9D9" w:themeFill="background1" w:themeFillShade="D9"/>
          </w:tcPr>
          <w:p w:rsidR="00381D44" w:rsidRPr="00E335D7" w:rsidRDefault="006826C5" w:rsidP="005448DD">
            <w:pPr>
              <w:pStyle w:val="Normal1"/>
              <w:spacing w:before="40" w:beforeAutospacing="0" w:after="40" w:afterAutospacing="0"/>
              <w:ind w:left="57" w:right="57"/>
              <w:rPr>
                <w:b/>
                <w:lang w:val="sv-SE"/>
              </w:rPr>
            </w:pPr>
            <w:r w:rsidRPr="006826C5">
              <w:rPr>
                <w:b/>
                <w:lang w:val="sv-SE"/>
              </w:rPr>
              <w:t xml:space="preserve">Föreskrift, standard, internationellt </w:t>
            </w:r>
            <w:proofErr w:type="spellStart"/>
            <w:r w:rsidRPr="006826C5">
              <w:rPr>
                <w:b/>
                <w:lang w:val="sv-SE"/>
              </w:rPr>
              <w:t>kodverk</w:t>
            </w:r>
            <w:proofErr w:type="spellEnd"/>
          </w:p>
        </w:tc>
        <w:tc>
          <w:tcPr>
            <w:tcW w:w="1506" w:type="dxa"/>
            <w:shd w:val="clear" w:color="auto" w:fill="D9D9D9" w:themeFill="background1" w:themeFillShade="D9"/>
          </w:tcPr>
          <w:p w:rsidR="00381D44" w:rsidRPr="00E335D7" w:rsidRDefault="006826C5" w:rsidP="005448DD">
            <w:pPr>
              <w:pStyle w:val="Normal1"/>
              <w:spacing w:before="40" w:beforeAutospacing="0" w:after="40" w:afterAutospacing="0"/>
              <w:ind w:left="57" w:right="57"/>
              <w:rPr>
                <w:b/>
                <w:lang w:val="sv-SE"/>
              </w:rPr>
            </w:pPr>
            <w:r w:rsidRPr="006826C5">
              <w:rPr>
                <w:b/>
                <w:lang w:val="sv-SE"/>
              </w:rPr>
              <w:t>Fastställt av</w:t>
            </w:r>
          </w:p>
        </w:tc>
        <w:tc>
          <w:tcPr>
            <w:tcW w:w="2191" w:type="dxa"/>
            <w:shd w:val="clear" w:color="auto" w:fill="D9D9D9" w:themeFill="background1" w:themeFillShade="D9"/>
          </w:tcPr>
          <w:p w:rsidR="00381D44" w:rsidRPr="00A261AC" w:rsidRDefault="00381D44" w:rsidP="005448DD">
            <w:pPr>
              <w:pStyle w:val="Normal1"/>
              <w:spacing w:before="40" w:beforeAutospacing="0" w:after="40" w:afterAutospacing="0"/>
              <w:ind w:left="57" w:right="57"/>
              <w:rPr>
                <w:b/>
                <w:lang w:val="sv-SE"/>
              </w:rPr>
            </w:pPr>
            <w:r w:rsidRPr="00A261AC">
              <w:rPr>
                <w:b/>
                <w:lang w:val="sv-SE"/>
              </w:rPr>
              <w:t>OID-nummer och ägaren av OID-numret</w:t>
            </w:r>
          </w:p>
        </w:tc>
        <w:tc>
          <w:tcPr>
            <w:tcW w:w="4109" w:type="dxa"/>
            <w:shd w:val="clear" w:color="auto" w:fill="D9D9D9" w:themeFill="background1" w:themeFillShade="D9"/>
          </w:tcPr>
          <w:p w:rsidR="00381D44" w:rsidRPr="00A261AC" w:rsidRDefault="005448DD" w:rsidP="005448DD">
            <w:pPr>
              <w:pStyle w:val="Normal1"/>
              <w:spacing w:before="40" w:beforeAutospacing="0" w:after="40" w:afterAutospacing="0"/>
              <w:ind w:left="57" w:right="57"/>
              <w:rPr>
                <w:b/>
                <w:lang w:val="sv-SE"/>
              </w:rPr>
            </w:pPr>
            <w:r>
              <w:rPr>
                <w:b/>
                <w:lang w:val="sv-SE"/>
              </w:rPr>
              <w:t>Ä</w:t>
            </w:r>
            <w:r w:rsidR="00381D44" w:rsidRPr="00A261AC">
              <w:rPr>
                <w:b/>
                <w:lang w:val="sv-SE"/>
              </w:rPr>
              <w:t xml:space="preserve">gare/förvaltare, länkar och revideringsprocess </w:t>
            </w:r>
          </w:p>
        </w:tc>
      </w:tr>
      <w:tr w:rsidR="00381D44" w:rsidTr="006C5235">
        <w:trPr>
          <w:trHeight w:val="1778"/>
        </w:trPr>
        <w:tc>
          <w:tcPr>
            <w:tcW w:w="1700" w:type="dxa"/>
          </w:tcPr>
          <w:p w:rsidR="00381D44" w:rsidRDefault="00381D44" w:rsidP="005448DD">
            <w:pPr>
              <w:pStyle w:val="Andrarubrik"/>
              <w:spacing w:before="40" w:after="40"/>
              <w:ind w:right="57"/>
              <w:rPr>
                <w:rFonts w:ascii="Times New Roman" w:hAnsi="Times New Roman"/>
                <w:b w:val="0"/>
                <w:sz w:val="20"/>
                <w:lang w:val="sv-SE"/>
              </w:rPr>
            </w:pPr>
            <w:r>
              <w:rPr>
                <w:rFonts w:ascii="Times New Roman" w:hAnsi="Times New Roman"/>
                <w:b w:val="0"/>
                <w:sz w:val="20"/>
                <w:lang w:val="sv-SE"/>
              </w:rPr>
              <w:t>ATC</w:t>
            </w:r>
          </w:p>
        </w:tc>
        <w:tc>
          <w:tcPr>
            <w:tcW w:w="2464" w:type="dxa"/>
          </w:tcPr>
          <w:p w:rsidR="00381D44" w:rsidRPr="00381D44" w:rsidRDefault="00381D44" w:rsidP="005448DD">
            <w:pPr>
              <w:autoSpaceDE w:val="0"/>
              <w:autoSpaceDN w:val="0"/>
              <w:adjustRightInd w:val="0"/>
              <w:spacing w:before="40" w:after="40"/>
              <w:ind w:right="57"/>
              <w:rPr>
                <w:rFonts w:ascii="Arial" w:eastAsia="Batang" w:hAnsi="Arial" w:cs="Arial"/>
                <w:color w:val="000000"/>
                <w:sz w:val="20"/>
                <w:lang w:eastAsia="ko-KR"/>
              </w:rPr>
            </w:pPr>
            <w:r w:rsidRPr="00381D44">
              <w:rPr>
                <w:sz w:val="20"/>
              </w:rPr>
              <w:t>ATC-kod, (</w:t>
            </w:r>
            <w:proofErr w:type="spellStart"/>
            <w:r w:rsidRPr="00381D44">
              <w:rPr>
                <w:sz w:val="20"/>
              </w:rPr>
              <w:t>Anatomic</w:t>
            </w:r>
            <w:proofErr w:type="spellEnd"/>
            <w:r w:rsidRPr="00381D44">
              <w:rPr>
                <w:sz w:val="20"/>
              </w:rPr>
              <w:t xml:space="preserve"> </w:t>
            </w:r>
            <w:proofErr w:type="spellStart"/>
            <w:r w:rsidRPr="00381D44">
              <w:rPr>
                <w:sz w:val="20"/>
              </w:rPr>
              <w:t>Therapeutic</w:t>
            </w:r>
            <w:proofErr w:type="spellEnd"/>
            <w:r w:rsidRPr="00381D44">
              <w:rPr>
                <w:sz w:val="20"/>
              </w:rPr>
              <w:t xml:space="preserve"> </w:t>
            </w:r>
            <w:proofErr w:type="spellStart"/>
            <w:r w:rsidRPr="00381D44">
              <w:rPr>
                <w:sz w:val="20"/>
              </w:rPr>
              <w:t>Chemical</w:t>
            </w:r>
            <w:proofErr w:type="spellEnd"/>
            <w:r w:rsidRPr="00381D44">
              <w:rPr>
                <w:sz w:val="20"/>
              </w:rPr>
              <w:t xml:space="preserve"> </w:t>
            </w:r>
            <w:proofErr w:type="spellStart"/>
            <w:r w:rsidRPr="00381D44">
              <w:rPr>
                <w:sz w:val="20"/>
              </w:rPr>
              <w:t>classification</w:t>
            </w:r>
            <w:proofErr w:type="spellEnd"/>
            <w:r w:rsidRPr="00381D44">
              <w:rPr>
                <w:sz w:val="20"/>
              </w:rPr>
              <w:t xml:space="preserve"> system), är ett klassificeringssystem för läkemedel. Läkemedlen indelas i olika grupper efter indikationsområde.</w:t>
            </w:r>
          </w:p>
        </w:tc>
        <w:tc>
          <w:tcPr>
            <w:tcW w:w="2135" w:type="dxa"/>
          </w:tcPr>
          <w:p w:rsidR="00381D44" w:rsidRDefault="00381D44" w:rsidP="005448DD">
            <w:pPr>
              <w:spacing w:before="40" w:after="40"/>
              <w:ind w:left="57" w:right="57"/>
              <w:rPr>
                <w:sz w:val="20"/>
              </w:rPr>
            </w:pPr>
          </w:p>
        </w:tc>
        <w:tc>
          <w:tcPr>
            <w:tcW w:w="1506" w:type="dxa"/>
          </w:tcPr>
          <w:p w:rsidR="00381D44" w:rsidRDefault="00381D44" w:rsidP="005448DD">
            <w:pPr>
              <w:spacing w:before="40" w:after="40"/>
              <w:ind w:left="57" w:right="57"/>
              <w:rPr>
                <w:sz w:val="20"/>
              </w:rPr>
            </w:pPr>
            <w:r>
              <w:rPr>
                <w:sz w:val="20"/>
              </w:rPr>
              <w:t>WHO</w:t>
            </w:r>
          </w:p>
        </w:tc>
        <w:tc>
          <w:tcPr>
            <w:tcW w:w="2191" w:type="dxa"/>
          </w:tcPr>
          <w:p w:rsidR="00381D44" w:rsidRPr="005448DD" w:rsidRDefault="00381D44" w:rsidP="005448DD">
            <w:pPr>
              <w:pStyle w:val="Default"/>
              <w:spacing w:before="40" w:after="40"/>
              <w:ind w:left="57" w:right="57"/>
              <w:rPr>
                <w:rFonts w:ascii="Times New Roman" w:hAnsi="Times New Roman" w:cs="Times New Roman"/>
                <w:color w:val="auto"/>
                <w:sz w:val="20"/>
                <w:szCs w:val="20"/>
                <w:lang w:val="sv-SE" w:eastAsia="sv-SE"/>
              </w:rPr>
            </w:pPr>
            <w:r w:rsidRPr="005448DD">
              <w:rPr>
                <w:rFonts w:ascii="Times New Roman" w:hAnsi="Times New Roman" w:cs="Times New Roman"/>
                <w:color w:val="auto"/>
                <w:sz w:val="20"/>
                <w:szCs w:val="20"/>
                <w:lang w:val="sv-SE" w:eastAsia="sv-SE"/>
              </w:rPr>
              <w:t>1.2.752.129.2.2.3.1.1</w:t>
            </w:r>
            <w:r w:rsidR="005448DD" w:rsidRPr="005448DD">
              <w:rPr>
                <w:rFonts w:ascii="Times New Roman" w:hAnsi="Times New Roman" w:cs="Times New Roman"/>
                <w:color w:val="auto"/>
                <w:sz w:val="20"/>
                <w:szCs w:val="20"/>
                <w:lang w:val="sv-SE" w:eastAsia="sv-SE"/>
              </w:rPr>
              <w:t xml:space="preserve"> (OID från Arkitekturledningen, SKL)</w:t>
            </w:r>
          </w:p>
        </w:tc>
        <w:tc>
          <w:tcPr>
            <w:tcW w:w="4109" w:type="dxa"/>
          </w:tcPr>
          <w:p w:rsidR="00381D44" w:rsidRPr="00D3583C" w:rsidRDefault="00381D44" w:rsidP="005448DD">
            <w:pPr>
              <w:autoSpaceDE w:val="0"/>
              <w:autoSpaceDN w:val="0"/>
              <w:adjustRightInd w:val="0"/>
              <w:spacing w:before="40" w:after="40"/>
              <w:ind w:left="57" w:right="57"/>
              <w:rPr>
                <w:sz w:val="20"/>
                <w:lang w:val="en-US"/>
              </w:rPr>
            </w:pPr>
            <w:proofErr w:type="spellStart"/>
            <w:r w:rsidRPr="00D3583C">
              <w:rPr>
                <w:sz w:val="20"/>
                <w:lang w:val="en-US"/>
              </w:rPr>
              <w:t>Underhålls</w:t>
            </w:r>
            <w:proofErr w:type="spellEnd"/>
            <w:r w:rsidRPr="00D3583C">
              <w:rPr>
                <w:sz w:val="20"/>
                <w:lang w:val="en-US"/>
              </w:rPr>
              <w:t xml:space="preserve"> </w:t>
            </w:r>
            <w:proofErr w:type="spellStart"/>
            <w:r w:rsidRPr="00D3583C">
              <w:rPr>
                <w:sz w:val="20"/>
                <w:lang w:val="en-US"/>
              </w:rPr>
              <w:t>av</w:t>
            </w:r>
            <w:proofErr w:type="spellEnd"/>
            <w:r w:rsidRPr="00D3583C">
              <w:rPr>
                <w:sz w:val="20"/>
                <w:lang w:val="en-US"/>
              </w:rPr>
              <w:t xml:space="preserve"> WHO Collaborating Centre for Drug Statistics Methodology, Oslo, </w:t>
            </w:r>
            <w:proofErr w:type="spellStart"/>
            <w:r w:rsidRPr="00D3583C">
              <w:rPr>
                <w:sz w:val="20"/>
                <w:lang w:val="en-US"/>
              </w:rPr>
              <w:t>Norge</w:t>
            </w:r>
            <w:proofErr w:type="spellEnd"/>
            <w:r w:rsidRPr="00D3583C">
              <w:rPr>
                <w:sz w:val="20"/>
                <w:lang w:val="en-US"/>
              </w:rPr>
              <w:t xml:space="preserve"> </w:t>
            </w:r>
            <w:r w:rsidR="00434EE1" w:rsidRPr="00434EE1">
              <w:rPr>
                <w:sz w:val="20"/>
                <w:lang w:val="en-US"/>
              </w:rPr>
              <w:t>http://www</w:t>
            </w:r>
            <w:r w:rsidRPr="00D3583C">
              <w:rPr>
                <w:sz w:val="20"/>
                <w:lang w:val="en-US"/>
              </w:rPr>
              <w:t xml:space="preserve">.whocc.no/atcddd/ </w:t>
            </w:r>
          </w:p>
          <w:p w:rsidR="00381D44" w:rsidRPr="00D3583C" w:rsidRDefault="00381D44" w:rsidP="005448DD">
            <w:pPr>
              <w:autoSpaceDE w:val="0"/>
              <w:autoSpaceDN w:val="0"/>
              <w:adjustRightInd w:val="0"/>
              <w:spacing w:before="40" w:after="40"/>
              <w:ind w:left="57" w:right="57"/>
              <w:rPr>
                <w:sz w:val="20"/>
                <w:lang w:val="en-US"/>
              </w:rPr>
            </w:pPr>
          </w:p>
          <w:p w:rsidR="00381D44" w:rsidRDefault="00381D44" w:rsidP="005448DD">
            <w:pPr>
              <w:spacing w:before="40" w:after="40"/>
              <w:ind w:left="57" w:right="57"/>
              <w:rPr>
                <w:sz w:val="20"/>
              </w:rPr>
            </w:pPr>
            <w:r w:rsidRPr="005448DD">
              <w:rPr>
                <w:sz w:val="20"/>
              </w:rPr>
              <w:t xml:space="preserve">I Sverige oklart vilken instans som ansvarar men Läkemedelsverket har övergripande ansvar för läkemedelsfrågor </w:t>
            </w:r>
            <w:r w:rsidR="00434EE1" w:rsidRPr="00434EE1">
              <w:rPr>
                <w:sz w:val="20"/>
              </w:rPr>
              <w:t>www.lakemedelsverket</w:t>
            </w:r>
            <w:r w:rsidRPr="005448DD">
              <w:rPr>
                <w:sz w:val="20"/>
              </w:rPr>
              <w:t>.se/</w:t>
            </w:r>
          </w:p>
        </w:tc>
      </w:tr>
      <w:tr w:rsidR="00A351C4" w:rsidTr="005F67D0">
        <w:trPr>
          <w:trHeight w:val="317"/>
        </w:trPr>
        <w:tc>
          <w:tcPr>
            <w:tcW w:w="1700" w:type="dxa"/>
          </w:tcPr>
          <w:p w:rsidR="00A351C4" w:rsidRDefault="00A351C4" w:rsidP="00A351C4">
            <w:pPr>
              <w:pStyle w:val="Normaltext"/>
              <w:spacing w:after="40"/>
              <w:ind w:right="57"/>
              <w:rPr>
                <w:rFonts w:eastAsia="Arial Unicode MS"/>
                <w:sz w:val="20"/>
                <w:szCs w:val="24"/>
                <w:lang w:eastAsia="en-US"/>
              </w:rPr>
            </w:pPr>
            <w:r>
              <w:rPr>
                <w:rFonts w:eastAsia="Arial Unicode MS"/>
                <w:sz w:val="20"/>
                <w:szCs w:val="24"/>
                <w:lang w:eastAsia="en-US"/>
              </w:rPr>
              <w:t>Enhetstyp</w:t>
            </w:r>
            <w:r w:rsidR="00E544F1">
              <w:rPr>
                <w:rFonts w:eastAsia="Arial Unicode MS"/>
                <w:sz w:val="20"/>
                <w:szCs w:val="24"/>
                <w:lang w:eastAsia="en-US"/>
              </w:rPr>
              <w:t xml:space="preserve"> (HSA)</w:t>
            </w:r>
          </w:p>
        </w:tc>
        <w:tc>
          <w:tcPr>
            <w:tcW w:w="2464" w:type="dxa"/>
          </w:tcPr>
          <w:p w:rsidR="00A351C4" w:rsidRDefault="00A351C4" w:rsidP="005F67D0">
            <w:pPr>
              <w:pStyle w:val="Normaltext"/>
              <w:spacing w:after="40"/>
              <w:ind w:right="57"/>
              <w:rPr>
                <w:rFonts w:eastAsia="Arial Unicode MS"/>
                <w:sz w:val="20"/>
                <w:szCs w:val="24"/>
                <w:lang w:eastAsia="en-US"/>
              </w:rPr>
            </w:pPr>
            <w:r>
              <w:rPr>
                <w:rFonts w:eastAsia="Arial Unicode MS"/>
                <w:sz w:val="20"/>
                <w:szCs w:val="24"/>
                <w:lang w:eastAsia="en-US"/>
              </w:rPr>
              <w:t>01 = sjukhus</w:t>
            </w:r>
          </w:p>
          <w:p w:rsidR="00A351C4" w:rsidRDefault="00A351C4" w:rsidP="005F67D0">
            <w:pPr>
              <w:pStyle w:val="Normaltext"/>
              <w:spacing w:after="40"/>
              <w:ind w:right="57"/>
              <w:rPr>
                <w:rFonts w:eastAsia="Arial Unicode MS"/>
                <w:sz w:val="20"/>
                <w:szCs w:val="24"/>
                <w:lang w:eastAsia="en-US"/>
              </w:rPr>
            </w:pPr>
            <w:r>
              <w:rPr>
                <w:rFonts w:eastAsia="Arial Unicode MS"/>
                <w:sz w:val="20"/>
                <w:szCs w:val="24"/>
                <w:lang w:eastAsia="en-US"/>
              </w:rPr>
              <w:t>02 = vårdcentral</w:t>
            </w:r>
          </w:p>
        </w:tc>
        <w:tc>
          <w:tcPr>
            <w:tcW w:w="2135" w:type="dxa"/>
          </w:tcPr>
          <w:p w:rsidR="00A351C4" w:rsidRPr="0044195C" w:rsidRDefault="00A351C4" w:rsidP="005F67D0">
            <w:pPr>
              <w:autoSpaceDE w:val="0"/>
              <w:autoSpaceDN w:val="0"/>
              <w:adjustRightInd w:val="0"/>
              <w:spacing w:before="40" w:after="40"/>
              <w:ind w:right="57"/>
              <w:rPr>
                <w:sz w:val="20"/>
              </w:rPr>
            </w:pPr>
          </w:p>
        </w:tc>
        <w:tc>
          <w:tcPr>
            <w:tcW w:w="1506" w:type="dxa"/>
          </w:tcPr>
          <w:p w:rsidR="00A351C4" w:rsidRPr="0044195C" w:rsidRDefault="00C174CD" w:rsidP="005F67D0">
            <w:pPr>
              <w:autoSpaceDE w:val="0"/>
              <w:autoSpaceDN w:val="0"/>
              <w:adjustRightInd w:val="0"/>
              <w:spacing w:before="40" w:after="40"/>
              <w:ind w:right="57"/>
              <w:rPr>
                <w:sz w:val="20"/>
              </w:rPr>
            </w:pPr>
            <w:r>
              <w:rPr>
                <w:sz w:val="20"/>
              </w:rPr>
              <w:t>HSA</w:t>
            </w:r>
          </w:p>
        </w:tc>
        <w:tc>
          <w:tcPr>
            <w:tcW w:w="2191" w:type="dxa"/>
          </w:tcPr>
          <w:p w:rsidR="00A351C4" w:rsidRPr="0044195C" w:rsidRDefault="00A351C4" w:rsidP="005F67D0">
            <w:pPr>
              <w:autoSpaceDE w:val="0"/>
              <w:autoSpaceDN w:val="0"/>
              <w:adjustRightInd w:val="0"/>
              <w:spacing w:before="40" w:after="40"/>
              <w:ind w:right="57"/>
              <w:rPr>
                <w:sz w:val="20"/>
              </w:rPr>
            </w:pPr>
            <w:r w:rsidRPr="00972F47">
              <w:rPr>
                <w:sz w:val="20"/>
              </w:rPr>
              <w:t>1.2.752.129.2.2.1.12</w:t>
            </w:r>
          </w:p>
        </w:tc>
        <w:tc>
          <w:tcPr>
            <w:tcW w:w="4109" w:type="dxa"/>
          </w:tcPr>
          <w:p w:rsidR="00A351C4" w:rsidRPr="0081432B" w:rsidRDefault="00A351C4" w:rsidP="005F67D0">
            <w:pPr>
              <w:pStyle w:val="Default"/>
              <w:rPr>
                <w:rFonts w:ascii="Times New Roman" w:hAnsi="Times New Roman" w:cs="Times New Roman"/>
                <w:color w:val="auto"/>
                <w:sz w:val="20"/>
                <w:szCs w:val="20"/>
                <w:lang w:val="sv-SE" w:eastAsia="sv-SE"/>
              </w:rPr>
            </w:pPr>
          </w:p>
        </w:tc>
      </w:tr>
      <w:tr w:rsidR="00381D44" w:rsidTr="006C5235">
        <w:trPr>
          <w:trHeight w:val="1085"/>
        </w:trPr>
        <w:tc>
          <w:tcPr>
            <w:tcW w:w="1700" w:type="dxa"/>
          </w:tcPr>
          <w:p w:rsidR="00381D44" w:rsidRPr="005448DD" w:rsidRDefault="00381D44" w:rsidP="005448DD">
            <w:pPr>
              <w:autoSpaceDE w:val="0"/>
              <w:autoSpaceDN w:val="0"/>
              <w:adjustRightInd w:val="0"/>
              <w:spacing w:before="40" w:after="40"/>
              <w:ind w:right="57"/>
              <w:rPr>
                <w:sz w:val="20"/>
              </w:rPr>
            </w:pPr>
            <w:r w:rsidRPr="005448DD">
              <w:rPr>
                <w:sz w:val="20"/>
              </w:rPr>
              <w:t>KSH97 – svensk version av ICD-10 (1997)</w:t>
            </w:r>
          </w:p>
          <w:p w:rsidR="00381D44" w:rsidRPr="00A261AC" w:rsidRDefault="00381D44" w:rsidP="005448DD">
            <w:pPr>
              <w:pStyle w:val="Andrarubrik"/>
              <w:spacing w:before="40" w:after="40"/>
              <w:ind w:left="57" w:right="57"/>
              <w:rPr>
                <w:rFonts w:ascii="Times New Roman" w:hAnsi="Times New Roman"/>
                <w:b w:val="0"/>
                <w:sz w:val="20"/>
                <w:lang w:val="sv-SE"/>
              </w:rPr>
            </w:pPr>
          </w:p>
        </w:tc>
        <w:tc>
          <w:tcPr>
            <w:tcW w:w="2464" w:type="dxa"/>
          </w:tcPr>
          <w:p w:rsidR="00381D44" w:rsidRPr="005448DD" w:rsidRDefault="005448DD" w:rsidP="005448DD">
            <w:pPr>
              <w:pStyle w:val="Andrarubrik"/>
              <w:spacing w:before="40" w:after="40"/>
              <w:ind w:right="57"/>
              <w:rPr>
                <w:lang w:val="sv-SE"/>
              </w:rPr>
            </w:pPr>
            <w:r w:rsidRPr="005448DD">
              <w:rPr>
                <w:rFonts w:ascii="Times New Roman" w:hAnsi="Times New Roman"/>
                <w:b w:val="0"/>
                <w:sz w:val="20"/>
                <w:lang w:val="sv-SE"/>
              </w:rPr>
              <w:t>Klassifikation av sjukdomar och hälsoproblem</w:t>
            </w:r>
          </w:p>
        </w:tc>
        <w:tc>
          <w:tcPr>
            <w:tcW w:w="2135" w:type="dxa"/>
          </w:tcPr>
          <w:p w:rsidR="00381D44" w:rsidRDefault="00381D44" w:rsidP="005448DD">
            <w:pPr>
              <w:spacing w:before="40" w:after="40"/>
              <w:ind w:left="57" w:right="57"/>
              <w:rPr>
                <w:sz w:val="20"/>
              </w:rPr>
            </w:pPr>
          </w:p>
        </w:tc>
        <w:tc>
          <w:tcPr>
            <w:tcW w:w="1506" w:type="dxa"/>
          </w:tcPr>
          <w:p w:rsidR="00381D44" w:rsidRDefault="00C174CD" w:rsidP="005448DD">
            <w:pPr>
              <w:spacing w:before="40" w:after="40"/>
              <w:ind w:left="57" w:right="57"/>
              <w:rPr>
                <w:sz w:val="20"/>
              </w:rPr>
            </w:pPr>
            <w:r>
              <w:rPr>
                <w:sz w:val="20"/>
              </w:rPr>
              <w:t>Socialstyrelsen</w:t>
            </w:r>
          </w:p>
        </w:tc>
        <w:tc>
          <w:tcPr>
            <w:tcW w:w="2191" w:type="dxa"/>
          </w:tcPr>
          <w:p w:rsidR="005448DD" w:rsidRPr="005448DD" w:rsidRDefault="00381D44" w:rsidP="005448DD">
            <w:pPr>
              <w:spacing w:before="40" w:after="40"/>
              <w:ind w:left="57" w:right="57"/>
              <w:rPr>
                <w:sz w:val="20"/>
              </w:rPr>
            </w:pPr>
            <w:r w:rsidRPr="005448DD">
              <w:rPr>
                <w:sz w:val="20"/>
              </w:rPr>
              <w:t>1.2.752.116.1.1.1.1.1</w:t>
            </w:r>
          </w:p>
        </w:tc>
        <w:tc>
          <w:tcPr>
            <w:tcW w:w="4109" w:type="dxa"/>
          </w:tcPr>
          <w:p w:rsidR="00381D44" w:rsidRPr="005448DD" w:rsidRDefault="00381D44" w:rsidP="005448DD">
            <w:pPr>
              <w:autoSpaceDE w:val="0"/>
              <w:autoSpaceDN w:val="0"/>
              <w:adjustRightInd w:val="0"/>
              <w:spacing w:before="40" w:after="40"/>
              <w:ind w:left="57" w:right="57"/>
              <w:rPr>
                <w:sz w:val="20"/>
              </w:rPr>
            </w:pPr>
            <w:r w:rsidRPr="005448DD">
              <w:rPr>
                <w:sz w:val="20"/>
              </w:rPr>
              <w:t xml:space="preserve">Socialstyrelsen, </w:t>
            </w:r>
            <w:proofErr w:type="spellStart"/>
            <w:r w:rsidRPr="005448DD">
              <w:rPr>
                <w:sz w:val="20"/>
              </w:rPr>
              <w:t>EpC</w:t>
            </w:r>
            <w:proofErr w:type="spellEnd"/>
            <w:r w:rsidRPr="005448DD">
              <w:rPr>
                <w:sz w:val="20"/>
              </w:rPr>
              <w:t xml:space="preserve">, Enheten för klassifikationer och terminologier </w:t>
            </w:r>
          </w:p>
          <w:p w:rsidR="00381D44" w:rsidRPr="005448DD" w:rsidRDefault="00434EE1" w:rsidP="005448DD">
            <w:pPr>
              <w:autoSpaceDE w:val="0"/>
              <w:autoSpaceDN w:val="0"/>
              <w:adjustRightInd w:val="0"/>
              <w:spacing w:before="40" w:after="40"/>
              <w:ind w:left="57" w:right="57"/>
              <w:rPr>
                <w:sz w:val="20"/>
              </w:rPr>
            </w:pPr>
            <w:r w:rsidRPr="00434EE1">
              <w:rPr>
                <w:sz w:val="20"/>
              </w:rPr>
              <w:t>http://www</w:t>
            </w:r>
            <w:r w:rsidR="00381D44" w:rsidRPr="005448DD">
              <w:rPr>
                <w:sz w:val="20"/>
              </w:rPr>
              <w:t>.socialstyrelsen.se/klassifikationer</w:t>
            </w:r>
          </w:p>
          <w:p w:rsidR="00381D44" w:rsidRDefault="00381D44" w:rsidP="005448DD">
            <w:pPr>
              <w:spacing w:before="40" w:after="40"/>
              <w:ind w:left="57" w:right="57"/>
              <w:rPr>
                <w:sz w:val="20"/>
              </w:rPr>
            </w:pPr>
          </w:p>
        </w:tc>
      </w:tr>
      <w:tr w:rsidR="00270AF8" w:rsidTr="006C5235">
        <w:trPr>
          <w:trHeight w:val="1085"/>
        </w:trPr>
        <w:tc>
          <w:tcPr>
            <w:tcW w:w="1700" w:type="dxa"/>
          </w:tcPr>
          <w:p w:rsidR="00270AF8" w:rsidRPr="005448DD" w:rsidRDefault="00270AF8" w:rsidP="005448DD">
            <w:pPr>
              <w:autoSpaceDE w:val="0"/>
              <w:autoSpaceDN w:val="0"/>
              <w:adjustRightInd w:val="0"/>
              <w:spacing w:before="40" w:after="40"/>
              <w:ind w:right="57"/>
              <w:rPr>
                <w:sz w:val="20"/>
              </w:rPr>
            </w:pPr>
            <w:r w:rsidRPr="00270AF8">
              <w:rPr>
                <w:sz w:val="20"/>
              </w:rPr>
              <w:t>Klassifikation av sjukdomar och hälsoproblem 1997 – Primärvård (KSH97-P)</w:t>
            </w:r>
          </w:p>
        </w:tc>
        <w:tc>
          <w:tcPr>
            <w:tcW w:w="2464" w:type="dxa"/>
          </w:tcPr>
          <w:p w:rsidR="00270AF8" w:rsidRPr="00270AF8" w:rsidRDefault="00270AF8" w:rsidP="00270AF8">
            <w:pPr>
              <w:pStyle w:val="Andrarubrik"/>
              <w:spacing w:before="40" w:after="40"/>
              <w:ind w:right="57"/>
              <w:rPr>
                <w:rFonts w:ascii="Times New Roman" w:hAnsi="Times New Roman"/>
                <w:b w:val="0"/>
                <w:sz w:val="20"/>
                <w:lang w:val="sv-SE"/>
              </w:rPr>
            </w:pPr>
            <w:r w:rsidRPr="00270AF8">
              <w:rPr>
                <w:rFonts w:ascii="Times New Roman" w:hAnsi="Times New Roman"/>
                <w:b w:val="0"/>
                <w:sz w:val="20"/>
                <w:lang w:val="sv-SE"/>
              </w:rPr>
              <w:t xml:space="preserve">Klassifikation av sjukdomar och hälsoproblem 1997 - Primärvård utgör en för primärvården anpassad, förkortad version av Klassifikation av sjukdomar och hälsoproblem 1997 (KSH97). </w:t>
            </w:r>
          </w:p>
          <w:p w:rsidR="00270AF8" w:rsidRPr="005448DD" w:rsidRDefault="00270AF8" w:rsidP="005448DD">
            <w:pPr>
              <w:pStyle w:val="Andrarubrik"/>
              <w:spacing w:before="40" w:after="40"/>
              <w:ind w:right="57"/>
              <w:rPr>
                <w:rFonts w:ascii="Times New Roman" w:hAnsi="Times New Roman"/>
                <w:b w:val="0"/>
                <w:sz w:val="20"/>
                <w:lang w:val="sv-SE"/>
              </w:rPr>
            </w:pPr>
          </w:p>
        </w:tc>
        <w:tc>
          <w:tcPr>
            <w:tcW w:w="2135" w:type="dxa"/>
          </w:tcPr>
          <w:p w:rsidR="00270AF8" w:rsidRDefault="00270AF8" w:rsidP="005448DD">
            <w:pPr>
              <w:spacing w:before="40" w:after="40"/>
              <w:ind w:left="57" w:right="57"/>
              <w:rPr>
                <w:sz w:val="20"/>
              </w:rPr>
            </w:pPr>
          </w:p>
        </w:tc>
        <w:tc>
          <w:tcPr>
            <w:tcW w:w="1506" w:type="dxa"/>
          </w:tcPr>
          <w:p w:rsidR="00270AF8" w:rsidRDefault="00270AF8" w:rsidP="005448DD">
            <w:pPr>
              <w:spacing w:before="40" w:after="40"/>
              <w:ind w:left="57" w:right="57"/>
              <w:rPr>
                <w:sz w:val="20"/>
              </w:rPr>
            </w:pPr>
            <w:r>
              <w:rPr>
                <w:sz w:val="20"/>
              </w:rPr>
              <w:t>Socialstyrelsen</w:t>
            </w:r>
          </w:p>
        </w:tc>
        <w:tc>
          <w:tcPr>
            <w:tcW w:w="2191" w:type="dxa"/>
          </w:tcPr>
          <w:p w:rsidR="00270AF8" w:rsidRPr="005448DD" w:rsidRDefault="00270AF8" w:rsidP="005448DD">
            <w:pPr>
              <w:spacing w:before="40" w:after="40"/>
              <w:ind w:left="57" w:right="57"/>
              <w:rPr>
                <w:sz w:val="20"/>
              </w:rPr>
            </w:pPr>
            <w:r w:rsidRPr="00270AF8">
              <w:rPr>
                <w:sz w:val="20"/>
              </w:rPr>
              <w:t>1.2.752.116.1.3.1.1.2</w:t>
            </w:r>
          </w:p>
        </w:tc>
        <w:tc>
          <w:tcPr>
            <w:tcW w:w="4109" w:type="dxa"/>
          </w:tcPr>
          <w:p w:rsidR="00270AF8" w:rsidRPr="005448DD" w:rsidRDefault="00270AF8" w:rsidP="00270AF8">
            <w:pPr>
              <w:autoSpaceDE w:val="0"/>
              <w:autoSpaceDN w:val="0"/>
              <w:adjustRightInd w:val="0"/>
              <w:spacing w:before="40" w:after="40"/>
              <w:ind w:left="57" w:right="57"/>
              <w:rPr>
                <w:sz w:val="20"/>
              </w:rPr>
            </w:pPr>
            <w:r w:rsidRPr="005448DD">
              <w:rPr>
                <w:sz w:val="20"/>
              </w:rPr>
              <w:t xml:space="preserve">Socialstyrelsen, </w:t>
            </w:r>
            <w:proofErr w:type="spellStart"/>
            <w:r w:rsidRPr="005448DD">
              <w:rPr>
                <w:sz w:val="20"/>
              </w:rPr>
              <w:t>EpC</w:t>
            </w:r>
            <w:proofErr w:type="spellEnd"/>
            <w:r w:rsidRPr="005448DD">
              <w:rPr>
                <w:sz w:val="20"/>
              </w:rPr>
              <w:t xml:space="preserve">, Enheten för klassifikationer och terminologier </w:t>
            </w:r>
          </w:p>
          <w:p w:rsidR="00270AF8" w:rsidRPr="005448DD" w:rsidRDefault="00270AF8" w:rsidP="00270AF8">
            <w:pPr>
              <w:autoSpaceDE w:val="0"/>
              <w:autoSpaceDN w:val="0"/>
              <w:adjustRightInd w:val="0"/>
              <w:spacing w:before="40" w:after="40"/>
              <w:ind w:left="57" w:right="57"/>
              <w:rPr>
                <w:sz w:val="20"/>
              </w:rPr>
            </w:pPr>
            <w:r w:rsidRPr="00434EE1">
              <w:rPr>
                <w:sz w:val="20"/>
              </w:rPr>
              <w:t>http://www</w:t>
            </w:r>
            <w:r w:rsidRPr="005448DD">
              <w:rPr>
                <w:sz w:val="20"/>
              </w:rPr>
              <w:t>.socialstyrelsen.se/klassifikationer</w:t>
            </w:r>
          </w:p>
          <w:p w:rsidR="00270AF8" w:rsidRPr="005448DD" w:rsidRDefault="00270AF8" w:rsidP="005448DD">
            <w:pPr>
              <w:autoSpaceDE w:val="0"/>
              <w:autoSpaceDN w:val="0"/>
              <w:adjustRightInd w:val="0"/>
              <w:spacing w:before="40" w:after="40"/>
              <w:ind w:left="57" w:right="57"/>
              <w:rPr>
                <w:sz w:val="20"/>
              </w:rPr>
            </w:pPr>
          </w:p>
        </w:tc>
      </w:tr>
      <w:tr w:rsidR="00381D44" w:rsidTr="006C5235">
        <w:trPr>
          <w:trHeight w:val="814"/>
        </w:trPr>
        <w:tc>
          <w:tcPr>
            <w:tcW w:w="1700" w:type="dxa"/>
          </w:tcPr>
          <w:p w:rsidR="00381D44" w:rsidRPr="00F27046" w:rsidRDefault="00381D44" w:rsidP="00A351C4">
            <w:pPr>
              <w:spacing w:before="40" w:after="40"/>
              <w:ind w:right="57"/>
              <w:rPr>
                <w:iCs/>
                <w:sz w:val="20"/>
              </w:rPr>
            </w:pPr>
            <w:r>
              <w:rPr>
                <w:iCs/>
                <w:sz w:val="20"/>
              </w:rPr>
              <w:lastRenderedPageBreak/>
              <w:t>KVÅ</w:t>
            </w:r>
          </w:p>
        </w:tc>
        <w:tc>
          <w:tcPr>
            <w:tcW w:w="2464" w:type="dxa"/>
          </w:tcPr>
          <w:p w:rsidR="00381D44" w:rsidRDefault="005448DD" w:rsidP="005448DD">
            <w:pPr>
              <w:pStyle w:val="Sidnr-sid2"/>
              <w:spacing w:before="40" w:after="40"/>
              <w:ind w:right="57"/>
              <w:rPr>
                <w:noProof w:val="0"/>
                <w:lang w:val="da-DK"/>
              </w:rPr>
            </w:pPr>
            <w:r w:rsidRPr="005448DD">
              <w:rPr>
                <w:noProof w:val="0"/>
                <w:lang w:val="da-DK"/>
              </w:rPr>
              <w:t>Klassifikation av vårdåtgärder</w:t>
            </w:r>
          </w:p>
        </w:tc>
        <w:tc>
          <w:tcPr>
            <w:tcW w:w="2135" w:type="dxa"/>
          </w:tcPr>
          <w:p w:rsidR="00381D44" w:rsidRDefault="00381D44" w:rsidP="005448DD">
            <w:pPr>
              <w:spacing w:before="40" w:after="40"/>
              <w:ind w:left="57" w:right="57"/>
              <w:rPr>
                <w:sz w:val="20"/>
              </w:rPr>
            </w:pPr>
          </w:p>
        </w:tc>
        <w:tc>
          <w:tcPr>
            <w:tcW w:w="1506" w:type="dxa"/>
          </w:tcPr>
          <w:p w:rsidR="00381D44" w:rsidRDefault="00381D44" w:rsidP="005448DD">
            <w:pPr>
              <w:spacing w:before="40" w:after="40"/>
              <w:ind w:left="57" w:right="57"/>
              <w:rPr>
                <w:sz w:val="20"/>
              </w:rPr>
            </w:pPr>
            <w:r>
              <w:rPr>
                <w:sz w:val="20"/>
              </w:rPr>
              <w:t>Socialstyrelsen</w:t>
            </w:r>
          </w:p>
        </w:tc>
        <w:tc>
          <w:tcPr>
            <w:tcW w:w="2191" w:type="dxa"/>
          </w:tcPr>
          <w:p w:rsidR="00381D44" w:rsidRDefault="005448DD" w:rsidP="005448DD">
            <w:pPr>
              <w:spacing w:before="40" w:after="40"/>
              <w:ind w:left="57" w:right="57"/>
              <w:rPr>
                <w:sz w:val="20"/>
              </w:rPr>
            </w:pPr>
            <w:r w:rsidRPr="005448DD">
              <w:rPr>
                <w:sz w:val="20"/>
              </w:rPr>
              <w:t>1.2.752.116.1.3.2.1.4</w:t>
            </w:r>
          </w:p>
        </w:tc>
        <w:tc>
          <w:tcPr>
            <w:tcW w:w="4109" w:type="dxa"/>
          </w:tcPr>
          <w:p w:rsidR="005448DD" w:rsidRPr="005448DD" w:rsidRDefault="005448DD" w:rsidP="005448DD">
            <w:pPr>
              <w:autoSpaceDE w:val="0"/>
              <w:autoSpaceDN w:val="0"/>
              <w:adjustRightInd w:val="0"/>
              <w:spacing w:before="40" w:after="40"/>
              <w:ind w:left="57" w:right="57"/>
              <w:rPr>
                <w:sz w:val="20"/>
              </w:rPr>
            </w:pPr>
            <w:r w:rsidRPr="005448DD">
              <w:rPr>
                <w:sz w:val="20"/>
              </w:rPr>
              <w:t xml:space="preserve">Socialstyrelsen, </w:t>
            </w:r>
            <w:proofErr w:type="spellStart"/>
            <w:r w:rsidRPr="005448DD">
              <w:rPr>
                <w:sz w:val="20"/>
              </w:rPr>
              <w:t>EpC</w:t>
            </w:r>
            <w:proofErr w:type="spellEnd"/>
            <w:r w:rsidRPr="005448DD">
              <w:rPr>
                <w:sz w:val="20"/>
              </w:rPr>
              <w:t xml:space="preserve">, Enheten för klassifikationer och terminologier </w:t>
            </w:r>
          </w:p>
          <w:p w:rsidR="00381D44" w:rsidRDefault="00434EE1" w:rsidP="005448DD">
            <w:pPr>
              <w:autoSpaceDE w:val="0"/>
              <w:autoSpaceDN w:val="0"/>
              <w:adjustRightInd w:val="0"/>
              <w:spacing w:before="40" w:after="40"/>
              <w:ind w:left="57" w:right="57"/>
              <w:rPr>
                <w:sz w:val="20"/>
              </w:rPr>
            </w:pPr>
            <w:r w:rsidRPr="00434EE1">
              <w:rPr>
                <w:sz w:val="20"/>
              </w:rPr>
              <w:t>http://www</w:t>
            </w:r>
            <w:r w:rsidR="005448DD" w:rsidRPr="005448DD">
              <w:rPr>
                <w:sz w:val="20"/>
              </w:rPr>
              <w:t>.socialstyrelsen.se/klassifikationer</w:t>
            </w:r>
          </w:p>
        </w:tc>
      </w:tr>
      <w:tr w:rsidR="00C174CD" w:rsidTr="006C5235">
        <w:trPr>
          <w:trHeight w:val="814"/>
        </w:trPr>
        <w:tc>
          <w:tcPr>
            <w:tcW w:w="1700" w:type="dxa"/>
          </w:tcPr>
          <w:p w:rsidR="00C174CD" w:rsidRDefault="00C174CD" w:rsidP="00A351C4">
            <w:pPr>
              <w:spacing w:before="40" w:after="40"/>
              <w:ind w:right="57"/>
              <w:rPr>
                <w:iCs/>
                <w:sz w:val="20"/>
              </w:rPr>
            </w:pPr>
            <w:r>
              <w:rPr>
                <w:iCs/>
                <w:sz w:val="20"/>
              </w:rPr>
              <w:t>KV Enhetsroll</w:t>
            </w:r>
          </w:p>
        </w:tc>
        <w:tc>
          <w:tcPr>
            <w:tcW w:w="2464" w:type="dxa"/>
          </w:tcPr>
          <w:p w:rsidR="00FD3225" w:rsidRPr="005448DD" w:rsidRDefault="007A172A" w:rsidP="00FD3225">
            <w:pPr>
              <w:pStyle w:val="Sidnr-sid2"/>
              <w:spacing w:before="40" w:after="40"/>
              <w:ind w:right="57"/>
              <w:rPr>
                <w:noProof w:val="0"/>
                <w:lang w:val="da-DK"/>
              </w:rPr>
            </w:pPr>
            <w:r>
              <w:rPr>
                <w:noProof w:val="0"/>
                <w:lang w:val="da-DK"/>
              </w:rPr>
              <w:t>1 = Beställande enhet</w:t>
            </w:r>
          </w:p>
        </w:tc>
        <w:tc>
          <w:tcPr>
            <w:tcW w:w="2135" w:type="dxa"/>
          </w:tcPr>
          <w:p w:rsidR="00C174CD" w:rsidRDefault="00C174CD" w:rsidP="005448DD">
            <w:pPr>
              <w:spacing w:before="40" w:after="40"/>
              <w:ind w:left="57" w:right="57"/>
              <w:rPr>
                <w:sz w:val="20"/>
              </w:rPr>
            </w:pPr>
          </w:p>
        </w:tc>
        <w:tc>
          <w:tcPr>
            <w:tcW w:w="1506" w:type="dxa"/>
          </w:tcPr>
          <w:p w:rsidR="00C174CD" w:rsidRDefault="00C174CD" w:rsidP="005448DD">
            <w:pPr>
              <w:spacing w:before="40" w:after="40"/>
              <w:ind w:left="57" w:right="57"/>
              <w:rPr>
                <w:sz w:val="20"/>
              </w:rPr>
            </w:pPr>
            <w:proofErr w:type="spellStart"/>
            <w:r>
              <w:rPr>
                <w:sz w:val="20"/>
              </w:rPr>
              <w:t>CeHis</w:t>
            </w:r>
            <w:proofErr w:type="spellEnd"/>
          </w:p>
        </w:tc>
        <w:tc>
          <w:tcPr>
            <w:tcW w:w="2191" w:type="dxa"/>
          </w:tcPr>
          <w:p w:rsidR="00C174CD" w:rsidRPr="005448DD" w:rsidRDefault="00C174CD" w:rsidP="005448DD">
            <w:pPr>
              <w:spacing w:before="40" w:after="40"/>
              <w:ind w:left="57" w:right="57"/>
              <w:rPr>
                <w:sz w:val="20"/>
              </w:rPr>
            </w:pPr>
            <w:r w:rsidRPr="00C174CD">
              <w:rPr>
                <w:sz w:val="20"/>
              </w:rPr>
              <w:t>1.2.752.129.2.2.2.42</w:t>
            </w:r>
          </w:p>
        </w:tc>
        <w:tc>
          <w:tcPr>
            <w:tcW w:w="4109" w:type="dxa"/>
          </w:tcPr>
          <w:p w:rsidR="00C174CD" w:rsidRPr="00C174CD" w:rsidRDefault="00C174CD" w:rsidP="00C174CD">
            <w:pPr>
              <w:pStyle w:val="Default"/>
              <w:rPr>
                <w:rFonts w:ascii="Times New Roman" w:hAnsi="Times New Roman" w:cs="Times New Roman"/>
                <w:color w:val="auto"/>
                <w:sz w:val="20"/>
                <w:szCs w:val="20"/>
                <w:lang w:val="sv-SE" w:eastAsia="sv-SE"/>
              </w:rPr>
            </w:pPr>
            <w:r>
              <w:rPr>
                <w:rFonts w:ascii="Times New Roman" w:hAnsi="Times New Roman" w:cs="Times New Roman"/>
                <w:color w:val="auto"/>
                <w:sz w:val="20"/>
                <w:szCs w:val="20"/>
                <w:lang w:val="sv-SE" w:eastAsia="sv-SE"/>
              </w:rPr>
              <w:t>Sveriges kommuner och landsting, SKL</w:t>
            </w:r>
          </w:p>
        </w:tc>
      </w:tr>
      <w:tr w:rsidR="00A351C4" w:rsidTr="005F67D0">
        <w:trPr>
          <w:trHeight w:val="317"/>
        </w:trPr>
        <w:tc>
          <w:tcPr>
            <w:tcW w:w="1700" w:type="dxa"/>
          </w:tcPr>
          <w:p w:rsidR="00A351C4" w:rsidRDefault="00A351C4" w:rsidP="005F67D0">
            <w:pPr>
              <w:autoSpaceDE w:val="0"/>
              <w:autoSpaceDN w:val="0"/>
              <w:adjustRightInd w:val="0"/>
              <w:spacing w:before="40" w:after="40"/>
              <w:ind w:right="57"/>
              <w:rPr>
                <w:sz w:val="20"/>
              </w:rPr>
            </w:pPr>
            <w:r>
              <w:rPr>
                <w:sz w:val="20"/>
              </w:rPr>
              <w:t>KV kön</w:t>
            </w:r>
          </w:p>
        </w:tc>
        <w:tc>
          <w:tcPr>
            <w:tcW w:w="2464" w:type="dxa"/>
          </w:tcPr>
          <w:p w:rsidR="00A351C4" w:rsidRPr="0081432B" w:rsidRDefault="00A351C4" w:rsidP="005F67D0">
            <w:pPr>
              <w:pStyle w:val="Default"/>
              <w:rPr>
                <w:rFonts w:ascii="Times New Roman" w:hAnsi="Times New Roman" w:cs="Times New Roman"/>
                <w:color w:val="auto"/>
                <w:sz w:val="20"/>
                <w:szCs w:val="20"/>
                <w:lang w:eastAsia="sv-SE"/>
              </w:rPr>
            </w:pPr>
            <w:r w:rsidRPr="0081432B">
              <w:rPr>
                <w:rFonts w:ascii="Times New Roman" w:hAnsi="Times New Roman" w:cs="Times New Roman"/>
                <w:color w:val="auto"/>
                <w:sz w:val="20"/>
                <w:szCs w:val="20"/>
                <w:lang w:eastAsia="sv-SE"/>
              </w:rPr>
              <w:t>0 = not known</w:t>
            </w:r>
          </w:p>
          <w:p w:rsidR="00A351C4" w:rsidRPr="0081432B" w:rsidRDefault="00A351C4" w:rsidP="005F67D0">
            <w:pPr>
              <w:pStyle w:val="Default"/>
              <w:rPr>
                <w:rFonts w:ascii="Times New Roman" w:hAnsi="Times New Roman" w:cs="Times New Roman"/>
                <w:color w:val="auto"/>
                <w:sz w:val="20"/>
                <w:szCs w:val="20"/>
                <w:lang w:eastAsia="sv-SE"/>
              </w:rPr>
            </w:pPr>
            <w:r w:rsidRPr="0081432B">
              <w:rPr>
                <w:rFonts w:ascii="Times New Roman" w:hAnsi="Times New Roman" w:cs="Times New Roman"/>
                <w:color w:val="auto"/>
                <w:sz w:val="20"/>
                <w:szCs w:val="20"/>
                <w:lang w:eastAsia="sv-SE"/>
              </w:rPr>
              <w:t>1 = male</w:t>
            </w:r>
          </w:p>
          <w:p w:rsidR="00A351C4" w:rsidRPr="0081432B" w:rsidRDefault="00A351C4" w:rsidP="005F67D0">
            <w:pPr>
              <w:pStyle w:val="Default"/>
              <w:rPr>
                <w:rFonts w:ascii="Times New Roman" w:hAnsi="Times New Roman" w:cs="Times New Roman"/>
                <w:color w:val="auto"/>
                <w:sz w:val="20"/>
                <w:szCs w:val="20"/>
                <w:lang w:eastAsia="sv-SE"/>
              </w:rPr>
            </w:pPr>
            <w:r w:rsidRPr="0081432B">
              <w:rPr>
                <w:rFonts w:ascii="Times New Roman" w:hAnsi="Times New Roman" w:cs="Times New Roman"/>
                <w:color w:val="auto"/>
                <w:sz w:val="20"/>
                <w:szCs w:val="20"/>
                <w:lang w:eastAsia="sv-SE"/>
              </w:rPr>
              <w:t>2 = female</w:t>
            </w:r>
          </w:p>
          <w:p w:rsidR="00A351C4" w:rsidRPr="0081432B" w:rsidRDefault="00A351C4" w:rsidP="005F67D0">
            <w:pPr>
              <w:autoSpaceDE w:val="0"/>
              <w:autoSpaceDN w:val="0"/>
              <w:adjustRightInd w:val="0"/>
              <w:spacing w:before="40" w:after="40"/>
              <w:ind w:right="57"/>
              <w:rPr>
                <w:sz w:val="20"/>
                <w:lang w:val="en-US"/>
              </w:rPr>
            </w:pPr>
            <w:r w:rsidRPr="0081432B">
              <w:rPr>
                <w:sz w:val="20"/>
                <w:lang w:val="en-US"/>
              </w:rPr>
              <w:t xml:space="preserve">9 = not applicable </w:t>
            </w:r>
          </w:p>
        </w:tc>
        <w:tc>
          <w:tcPr>
            <w:tcW w:w="2135" w:type="dxa"/>
          </w:tcPr>
          <w:p w:rsidR="00A351C4" w:rsidRPr="0081432B" w:rsidRDefault="00A351C4" w:rsidP="005F67D0">
            <w:pPr>
              <w:autoSpaceDE w:val="0"/>
              <w:autoSpaceDN w:val="0"/>
              <w:adjustRightInd w:val="0"/>
              <w:spacing w:before="40" w:after="40"/>
              <w:ind w:right="57"/>
              <w:rPr>
                <w:sz w:val="20"/>
                <w:lang w:val="en-US"/>
              </w:rPr>
            </w:pPr>
          </w:p>
        </w:tc>
        <w:tc>
          <w:tcPr>
            <w:tcW w:w="1506" w:type="dxa"/>
          </w:tcPr>
          <w:p w:rsidR="00A351C4" w:rsidRPr="0081432B" w:rsidRDefault="00C174CD" w:rsidP="005F67D0">
            <w:pPr>
              <w:autoSpaceDE w:val="0"/>
              <w:autoSpaceDN w:val="0"/>
              <w:adjustRightInd w:val="0"/>
              <w:spacing w:before="40" w:after="40"/>
              <w:ind w:right="57"/>
              <w:rPr>
                <w:sz w:val="20"/>
                <w:lang w:val="en-US"/>
              </w:rPr>
            </w:pPr>
            <w:r w:rsidRPr="0081432B">
              <w:rPr>
                <w:sz w:val="20"/>
              </w:rPr>
              <w:t xml:space="preserve">ISO standard ISO/IEC </w:t>
            </w:r>
            <w:proofErr w:type="gramStart"/>
            <w:r w:rsidRPr="0081432B">
              <w:rPr>
                <w:sz w:val="20"/>
              </w:rPr>
              <w:t>5218:2004</w:t>
            </w:r>
            <w:proofErr w:type="gramEnd"/>
          </w:p>
        </w:tc>
        <w:tc>
          <w:tcPr>
            <w:tcW w:w="2191" w:type="dxa"/>
          </w:tcPr>
          <w:p w:rsidR="00A351C4" w:rsidRPr="00972F47" w:rsidRDefault="00A351C4" w:rsidP="005F67D0">
            <w:pPr>
              <w:autoSpaceDE w:val="0"/>
              <w:autoSpaceDN w:val="0"/>
              <w:adjustRightInd w:val="0"/>
              <w:spacing w:before="40" w:after="40"/>
              <w:ind w:right="57"/>
              <w:rPr>
                <w:sz w:val="20"/>
              </w:rPr>
            </w:pPr>
            <w:r w:rsidRPr="00972F47">
              <w:rPr>
                <w:sz w:val="20"/>
              </w:rPr>
              <w:t>1.2.752.129.2.2.1.1</w:t>
            </w:r>
          </w:p>
        </w:tc>
        <w:tc>
          <w:tcPr>
            <w:tcW w:w="4109" w:type="dxa"/>
          </w:tcPr>
          <w:p w:rsidR="00FF28B7" w:rsidRDefault="00FF28B7" w:rsidP="005F67D0">
            <w:pPr>
              <w:pStyle w:val="Default"/>
              <w:rPr>
                <w:rFonts w:ascii="Times New Roman" w:hAnsi="Times New Roman" w:cs="Times New Roman"/>
                <w:color w:val="auto"/>
                <w:sz w:val="20"/>
                <w:szCs w:val="20"/>
                <w:lang w:val="sv-SE" w:eastAsia="sv-SE"/>
              </w:rPr>
            </w:pPr>
            <w:r>
              <w:rPr>
                <w:rFonts w:ascii="Times New Roman" w:hAnsi="Times New Roman" w:cs="Times New Roman"/>
                <w:color w:val="auto"/>
                <w:sz w:val="20"/>
                <w:szCs w:val="20"/>
                <w:lang w:val="sv-SE" w:eastAsia="sv-SE"/>
              </w:rPr>
              <w:t>Sveriges kommuner och landsting, SKL</w:t>
            </w:r>
          </w:p>
          <w:p w:rsidR="00A351C4" w:rsidRPr="0081432B" w:rsidRDefault="00A351C4" w:rsidP="005F67D0">
            <w:pPr>
              <w:pStyle w:val="Default"/>
              <w:rPr>
                <w:rFonts w:ascii="Times New Roman" w:hAnsi="Times New Roman" w:cs="Times New Roman"/>
                <w:color w:val="auto"/>
                <w:sz w:val="20"/>
                <w:szCs w:val="20"/>
                <w:lang w:val="sv-SE" w:eastAsia="sv-SE"/>
              </w:rPr>
            </w:pPr>
            <w:r w:rsidRPr="0081432B">
              <w:rPr>
                <w:rFonts w:ascii="Times New Roman" w:hAnsi="Times New Roman" w:cs="Times New Roman"/>
                <w:color w:val="auto"/>
                <w:sz w:val="20"/>
                <w:szCs w:val="20"/>
                <w:lang w:val="sv-SE" w:eastAsia="sv-SE"/>
              </w:rPr>
              <w:t xml:space="preserve">ISO standard ISO/IEC </w:t>
            </w:r>
            <w:proofErr w:type="gramStart"/>
            <w:r w:rsidRPr="0081432B">
              <w:rPr>
                <w:rFonts w:ascii="Times New Roman" w:hAnsi="Times New Roman" w:cs="Times New Roman"/>
                <w:color w:val="auto"/>
                <w:sz w:val="20"/>
                <w:szCs w:val="20"/>
                <w:lang w:val="sv-SE" w:eastAsia="sv-SE"/>
              </w:rPr>
              <w:t>5218:2004</w:t>
            </w:r>
            <w:proofErr w:type="gramEnd"/>
            <w:r w:rsidRPr="0081432B">
              <w:rPr>
                <w:rFonts w:ascii="Times New Roman" w:hAnsi="Times New Roman" w:cs="Times New Roman"/>
                <w:color w:val="auto"/>
                <w:sz w:val="20"/>
                <w:szCs w:val="20"/>
                <w:lang w:val="sv-SE" w:eastAsia="sv-SE"/>
              </w:rPr>
              <w:t xml:space="preserve"> </w:t>
            </w:r>
          </w:p>
        </w:tc>
      </w:tr>
      <w:tr w:rsidR="0022387F" w:rsidTr="005F67D0">
        <w:trPr>
          <w:trHeight w:val="317"/>
        </w:trPr>
        <w:tc>
          <w:tcPr>
            <w:tcW w:w="1700" w:type="dxa"/>
          </w:tcPr>
          <w:p w:rsidR="0022387F" w:rsidRDefault="0022387F" w:rsidP="005F67D0">
            <w:pPr>
              <w:autoSpaceDE w:val="0"/>
              <w:autoSpaceDN w:val="0"/>
              <w:adjustRightInd w:val="0"/>
              <w:spacing w:before="40" w:after="40"/>
              <w:ind w:right="57"/>
              <w:rPr>
                <w:sz w:val="20"/>
              </w:rPr>
            </w:pPr>
            <w:r>
              <w:rPr>
                <w:sz w:val="20"/>
              </w:rPr>
              <w:t>IV Annan</w:t>
            </w:r>
          </w:p>
        </w:tc>
        <w:tc>
          <w:tcPr>
            <w:tcW w:w="2464" w:type="dxa"/>
          </w:tcPr>
          <w:p w:rsidR="0022387F" w:rsidRPr="0022387F" w:rsidRDefault="0022387F" w:rsidP="0022387F">
            <w:pPr>
              <w:pStyle w:val="Default"/>
              <w:rPr>
                <w:rFonts w:ascii="Times New Roman" w:hAnsi="Times New Roman" w:cs="Times New Roman"/>
                <w:color w:val="auto"/>
                <w:sz w:val="20"/>
                <w:szCs w:val="20"/>
                <w:lang w:val="sv-SE" w:eastAsia="sv-SE"/>
              </w:rPr>
            </w:pPr>
            <w:r w:rsidRPr="0022387F">
              <w:rPr>
                <w:rFonts w:ascii="Times New Roman" w:hAnsi="Times New Roman" w:cs="Times New Roman"/>
                <w:color w:val="auto"/>
                <w:sz w:val="20"/>
                <w:szCs w:val="20"/>
                <w:lang w:val="sv-SE" w:eastAsia="sv-SE"/>
              </w:rPr>
              <w:t xml:space="preserve">Kodverket är ett internt </w:t>
            </w:r>
            <w:proofErr w:type="spellStart"/>
            <w:r w:rsidRPr="0022387F">
              <w:rPr>
                <w:rFonts w:ascii="Times New Roman" w:hAnsi="Times New Roman" w:cs="Times New Roman"/>
                <w:color w:val="auto"/>
                <w:sz w:val="20"/>
                <w:szCs w:val="20"/>
                <w:lang w:val="sv-SE" w:eastAsia="sv-SE"/>
              </w:rPr>
              <w:t>ko</w:t>
            </w:r>
            <w:r>
              <w:rPr>
                <w:rFonts w:ascii="Times New Roman" w:hAnsi="Times New Roman" w:cs="Times New Roman"/>
                <w:color w:val="auto"/>
                <w:sz w:val="20"/>
                <w:szCs w:val="20"/>
                <w:lang w:val="sv-SE" w:eastAsia="sv-SE"/>
              </w:rPr>
              <w:t>dverk</w:t>
            </w:r>
            <w:proofErr w:type="spellEnd"/>
            <w:r>
              <w:rPr>
                <w:rFonts w:ascii="Times New Roman" w:hAnsi="Times New Roman" w:cs="Times New Roman"/>
                <w:color w:val="auto"/>
                <w:sz w:val="20"/>
                <w:szCs w:val="20"/>
                <w:lang w:val="sv-SE" w:eastAsia="sv-SE"/>
              </w:rPr>
              <w:t xml:space="preserve"> som endast används inom In</w:t>
            </w:r>
            <w:r w:rsidRPr="0022387F">
              <w:rPr>
                <w:rFonts w:ascii="Times New Roman" w:hAnsi="Times New Roman" w:cs="Times New Roman"/>
                <w:color w:val="auto"/>
                <w:sz w:val="20"/>
                <w:szCs w:val="20"/>
                <w:lang w:val="sv-SE" w:eastAsia="sv-SE"/>
              </w:rPr>
              <w:t>fektionsverktyget</w:t>
            </w:r>
            <w:r>
              <w:rPr>
                <w:rFonts w:ascii="Times New Roman" w:hAnsi="Times New Roman" w:cs="Times New Roman"/>
                <w:color w:val="auto"/>
                <w:sz w:val="20"/>
                <w:szCs w:val="20"/>
                <w:lang w:val="sv-SE" w:eastAsia="sv-SE"/>
              </w:rPr>
              <w:t xml:space="preserve"> och omfattar koder för de fall då det är möjligt att välja ”Annan …” som alternativ i ett urval termer. </w:t>
            </w:r>
          </w:p>
        </w:tc>
        <w:tc>
          <w:tcPr>
            <w:tcW w:w="2135" w:type="dxa"/>
          </w:tcPr>
          <w:p w:rsidR="0022387F" w:rsidRPr="0022387F" w:rsidRDefault="0022387F" w:rsidP="005F67D0">
            <w:pPr>
              <w:autoSpaceDE w:val="0"/>
              <w:autoSpaceDN w:val="0"/>
              <w:adjustRightInd w:val="0"/>
              <w:spacing w:before="40" w:after="40"/>
              <w:ind w:right="57"/>
              <w:rPr>
                <w:sz w:val="20"/>
              </w:rPr>
            </w:pPr>
          </w:p>
        </w:tc>
        <w:tc>
          <w:tcPr>
            <w:tcW w:w="1506" w:type="dxa"/>
          </w:tcPr>
          <w:p w:rsidR="0022387F" w:rsidRPr="0081432B" w:rsidRDefault="0022387F" w:rsidP="005F67D0">
            <w:pPr>
              <w:autoSpaceDE w:val="0"/>
              <w:autoSpaceDN w:val="0"/>
              <w:adjustRightInd w:val="0"/>
              <w:spacing w:before="40" w:after="40"/>
              <w:ind w:right="57"/>
              <w:rPr>
                <w:sz w:val="20"/>
              </w:rPr>
            </w:pPr>
            <w:r>
              <w:rPr>
                <w:sz w:val="20"/>
              </w:rPr>
              <w:t>Infektionsverktyget</w:t>
            </w:r>
          </w:p>
        </w:tc>
        <w:tc>
          <w:tcPr>
            <w:tcW w:w="2191" w:type="dxa"/>
          </w:tcPr>
          <w:p w:rsidR="0022387F" w:rsidRDefault="0022387F" w:rsidP="005F67D0">
            <w:pPr>
              <w:autoSpaceDE w:val="0"/>
              <w:autoSpaceDN w:val="0"/>
              <w:adjustRightInd w:val="0"/>
              <w:spacing w:before="40" w:after="40"/>
              <w:ind w:right="57"/>
              <w:rPr>
                <w:sz w:val="20"/>
              </w:rPr>
            </w:pPr>
            <w:r>
              <w:rPr>
                <w:sz w:val="20"/>
              </w:rPr>
              <w:t xml:space="preserve">OID saknas då kodverket </w:t>
            </w:r>
            <w:proofErr w:type="gramStart"/>
            <w:r>
              <w:rPr>
                <w:sz w:val="20"/>
              </w:rPr>
              <w:t>ej</w:t>
            </w:r>
            <w:proofErr w:type="gramEnd"/>
            <w:r>
              <w:rPr>
                <w:sz w:val="20"/>
              </w:rPr>
              <w:t xml:space="preserve"> är nationellt. Istället används följande unika id:</w:t>
            </w:r>
          </w:p>
          <w:p w:rsidR="0022387F" w:rsidRPr="002312C9" w:rsidRDefault="0022387F" w:rsidP="005F67D0">
            <w:pPr>
              <w:autoSpaceDE w:val="0"/>
              <w:autoSpaceDN w:val="0"/>
              <w:adjustRightInd w:val="0"/>
              <w:spacing w:before="40" w:after="40"/>
              <w:ind w:right="57"/>
              <w:rPr>
                <w:sz w:val="20"/>
                <w:lang w:val="en-US"/>
              </w:rPr>
            </w:pPr>
            <w:r w:rsidRPr="002312C9">
              <w:rPr>
                <w:sz w:val="20"/>
                <w:lang w:val="en-US"/>
              </w:rPr>
              <w:t>C727E660-52F9-45DC-8C92-6A3EFB7F3158</w:t>
            </w:r>
          </w:p>
        </w:tc>
        <w:tc>
          <w:tcPr>
            <w:tcW w:w="4109" w:type="dxa"/>
          </w:tcPr>
          <w:p w:rsidR="0022387F" w:rsidRDefault="0022387F" w:rsidP="005F67D0">
            <w:pPr>
              <w:pStyle w:val="Default"/>
              <w:rPr>
                <w:rFonts w:ascii="Times New Roman" w:hAnsi="Times New Roman" w:cs="Times New Roman"/>
                <w:color w:val="auto"/>
                <w:sz w:val="20"/>
                <w:szCs w:val="20"/>
                <w:lang w:val="sv-SE" w:eastAsia="sv-SE"/>
              </w:rPr>
            </w:pPr>
            <w:r>
              <w:rPr>
                <w:rFonts w:ascii="Times New Roman" w:hAnsi="Times New Roman" w:cs="Times New Roman"/>
                <w:color w:val="auto"/>
                <w:sz w:val="20"/>
                <w:szCs w:val="20"/>
                <w:lang w:val="sv-SE" w:eastAsia="sv-SE"/>
              </w:rPr>
              <w:t>Infektionsverktyget</w:t>
            </w:r>
          </w:p>
        </w:tc>
      </w:tr>
      <w:tr w:rsidR="0022387F" w:rsidRPr="00E01615" w:rsidTr="005F67D0">
        <w:trPr>
          <w:trHeight w:val="317"/>
        </w:trPr>
        <w:tc>
          <w:tcPr>
            <w:tcW w:w="1700" w:type="dxa"/>
          </w:tcPr>
          <w:p w:rsidR="0022387F" w:rsidRDefault="0022387F" w:rsidP="005F67D0">
            <w:pPr>
              <w:autoSpaceDE w:val="0"/>
              <w:autoSpaceDN w:val="0"/>
              <w:adjustRightInd w:val="0"/>
              <w:spacing w:before="40" w:after="40"/>
              <w:ind w:right="57"/>
              <w:rPr>
                <w:sz w:val="20"/>
              </w:rPr>
            </w:pPr>
            <w:r>
              <w:rPr>
                <w:sz w:val="20"/>
              </w:rPr>
              <w:t>IV Smittväg</w:t>
            </w:r>
          </w:p>
        </w:tc>
        <w:tc>
          <w:tcPr>
            <w:tcW w:w="2464" w:type="dxa"/>
          </w:tcPr>
          <w:p w:rsidR="001B7612" w:rsidRDefault="0022387F" w:rsidP="0022387F">
            <w:pPr>
              <w:pStyle w:val="Default"/>
              <w:rPr>
                <w:rFonts w:ascii="Times New Roman" w:hAnsi="Times New Roman" w:cs="Times New Roman"/>
                <w:color w:val="auto"/>
                <w:sz w:val="20"/>
                <w:szCs w:val="20"/>
                <w:lang w:val="sv-SE" w:eastAsia="sv-SE"/>
              </w:rPr>
            </w:pPr>
            <w:r w:rsidRPr="0022387F">
              <w:rPr>
                <w:rFonts w:ascii="Times New Roman" w:hAnsi="Times New Roman" w:cs="Times New Roman"/>
                <w:color w:val="auto"/>
                <w:sz w:val="20"/>
                <w:szCs w:val="20"/>
                <w:lang w:val="sv-SE" w:eastAsia="sv-SE"/>
              </w:rPr>
              <w:t xml:space="preserve">Kodverket är ett internt </w:t>
            </w:r>
            <w:proofErr w:type="spellStart"/>
            <w:r w:rsidRPr="0022387F">
              <w:rPr>
                <w:rFonts w:ascii="Times New Roman" w:hAnsi="Times New Roman" w:cs="Times New Roman"/>
                <w:color w:val="auto"/>
                <w:sz w:val="20"/>
                <w:szCs w:val="20"/>
                <w:lang w:val="sv-SE" w:eastAsia="sv-SE"/>
              </w:rPr>
              <w:t>ko</w:t>
            </w:r>
            <w:r>
              <w:rPr>
                <w:rFonts w:ascii="Times New Roman" w:hAnsi="Times New Roman" w:cs="Times New Roman"/>
                <w:color w:val="auto"/>
                <w:sz w:val="20"/>
                <w:szCs w:val="20"/>
                <w:lang w:val="sv-SE" w:eastAsia="sv-SE"/>
              </w:rPr>
              <w:t>dverk</w:t>
            </w:r>
            <w:proofErr w:type="spellEnd"/>
            <w:r>
              <w:rPr>
                <w:rFonts w:ascii="Times New Roman" w:hAnsi="Times New Roman" w:cs="Times New Roman"/>
                <w:color w:val="auto"/>
                <w:sz w:val="20"/>
                <w:szCs w:val="20"/>
                <w:lang w:val="sv-SE" w:eastAsia="sv-SE"/>
              </w:rPr>
              <w:t xml:space="preserve"> som endast används inom In</w:t>
            </w:r>
            <w:r w:rsidRPr="0022387F">
              <w:rPr>
                <w:rFonts w:ascii="Times New Roman" w:hAnsi="Times New Roman" w:cs="Times New Roman"/>
                <w:color w:val="auto"/>
                <w:sz w:val="20"/>
                <w:szCs w:val="20"/>
                <w:lang w:val="sv-SE" w:eastAsia="sv-SE"/>
              </w:rPr>
              <w:t>fektionsverktyget</w:t>
            </w:r>
            <w:r>
              <w:rPr>
                <w:rFonts w:ascii="Times New Roman" w:hAnsi="Times New Roman" w:cs="Times New Roman"/>
                <w:color w:val="auto"/>
                <w:sz w:val="20"/>
                <w:szCs w:val="20"/>
                <w:lang w:val="sv-SE" w:eastAsia="sv-SE"/>
              </w:rPr>
              <w:t xml:space="preserve"> och omfattar koder för att ange </w:t>
            </w:r>
            <w:r w:rsidR="001B7612">
              <w:rPr>
                <w:rFonts w:ascii="Times New Roman" w:hAnsi="Times New Roman" w:cs="Times New Roman"/>
                <w:color w:val="auto"/>
                <w:sz w:val="20"/>
                <w:szCs w:val="20"/>
                <w:lang w:val="sv-SE" w:eastAsia="sv-SE"/>
              </w:rPr>
              <w:t>var en smitta har uppstått.</w:t>
            </w:r>
          </w:p>
          <w:p w:rsidR="001B7612" w:rsidRDefault="001B7612" w:rsidP="0022387F">
            <w:pPr>
              <w:pStyle w:val="Default"/>
              <w:rPr>
                <w:rFonts w:ascii="Times New Roman" w:hAnsi="Times New Roman" w:cs="Times New Roman"/>
                <w:color w:val="auto"/>
                <w:sz w:val="20"/>
                <w:szCs w:val="20"/>
                <w:lang w:val="sv-SE" w:eastAsia="sv-SE"/>
              </w:rPr>
            </w:pPr>
          </w:p>
          <w:p w:rsidR="001B7612" w:rsidRDefault="001B7612" w:rsidP="0022387F">
            <w:pPr>
              <w:pStyle w:val="Default"/>
              <w:rPr>
                <w:rFonts w:ascii="Times New Roman" w:hAnsi="Times New Roman" w:cs="Times New Roman"/>
                <w:color w:val="auto"/>
                <w:sz w:val="20"/>
                <w:szCs w:val="20"/>
                <w:lang w:val="sv-SE" w:eastAsia="sv-SE"/>
              </w:rPr>
            </w:pPr>
            <w:proofErr w:type="spellStart"/>
            <w:r>
              <w:rPr>
                <w:rFonts w:ascii="Times New Roman" w:hAnsi="Times New Roman" w:cs="Times New Roman"/>
                <w:color w:val="auto"/>
                <w:sz w:val="20"/>
                <w:szCs w:val="20"/>
                <w:lang w:val="sv-SE" w:eastAsia="sv-SE"/>
              </w:rPr>
              <w:t>vard</w:t>
            </w:r>
            <w:proofErr w:type="spellEnd"/>
            <w:r>
              <w:rPr>
                <w:rFonts w:ascii="Times New Roman" w:hAnsi="Times New Roman" w:cs="Times New Roman"/>
                <w:color w:val="auto"/>
                <w:sz w:val="20"/>
                <w:szCs w:val="20"/>
                <w:lang w:val="sv-SE" w:eastAsia="sv-SE"/>
              </w:rPr>
              <w:t xml:space="preserve"> = Vård</w:t>
            </w:r>
          </w:p>
          <w:p w:rsidR="001B7612" w:rsidRPr="0022387F" w:rsidRDefault="001B7612" w:rsidP="0022387F">
            <w:pPr>
              <w:pStyle w:val="Default"/>
              <w:rPr>
                <w:rFonts w:ascii="Times New Roman" w:hAnsi="Times New Roman" w:cs="Times New Roman"/>
                <w:color w:val="auto"/>
                <w:sz w:val="20"/>
                <w:szCs w:val="20"/>
                <w:lang w:val="sv-SE" w:eastAsia="sv-SE"/>
              </w:rPr>
            </w:pPr>
            <w:proofErr w:type="spellStart"/>
            <w:r>
              <w:rPr>
                <w:rFonts w:ascii="Times New Roman" w:hAnsi="Times New Roman" w:cs="Times New Roman"/>
                <w:color w:val="auto"/>
                <w:sz w:val="20"/>
                <w:szCs w:val="20"/>
                <w:lang w:val="sv-SE" w:eastAsia="sv-SE"/>
              </w:rPr>
              <w:t>samhalle</w:t>
            </w:r>
            <w:proofErr w:type="spellEnd"/>
            <w:r>
              <w:rPr>
                <w:rFonts w:ascii="Times New Roman" w:hAnsi="Times New Roman" w:cs="Times New Roman"/>
                <w:color w:val="auto"/>
                <w:sz w:val="20"/>
                <w:szCs w:val="20"/>
                <w:lang w:val="sv-SE" w:eastAsia="sv-SE"/>
              </w:rPr>
              <w:t xml:space="preserve"> = Samhälle</w:t>
            </w:r>
          </w:p>
        </w:tc>
        <w:tc>
          <w:tcPr>
            <w:tcW w:w="2135" w:type="dxa"/>
          </w:tcPr>
          <w:p w:rsidR="0022387F" w:rsidRPr="0022387F" w:rsidRDefault="0022387F" w:rsidP="005F67D0">
            <w:pPr>
              <w:autoSpaceDE w:val="0"/>
              <w:autoSpaceDN w:val="0"/>
              <w:adjustRightInd w:val="0"/>
              <w:spacing w:before="40" w:after="40"/>
              <w:ind w:right="57"/>
              <w:rPr>
                <w:sz w:val="20"/>
              </w:rPr>
            </w:pPr>
          </w:p>
        </w:tc>
        <w:tc>
          <w:tcPr>
            <w:tcW w:w="1506" w:type="dxa"/>
          </w:tcPr>
          <w:p w:rsidR="0022387F" w:rsidRDefault="00E01615" w:rsidP="005F67D0">
            <w:pPr>
              <w:autoSpaceDE w:val="0"/>
              <w:autoSpaceDN w:val="0"/>
              <w:adjustRightInd w:val="0"/>
              <w:spacing w:before="40" w:after="40"/>
              <w:ind w:right="57"/>
              <w:rPr>
                <w:sz w:val="20"/>
              </w:rPr>
            </w:pPr>
            <w:r>
              <w:rPr>
                <w:sz w:val="20"/>
              </w:rPr>
              <w:t>Infektionsverktyget</w:t>
            </w:r>
          </w:p>
        </w:tc>
        <w:tc>
          <w:tcPr>
            <w:tcW w:w="2191" w:type="dxa"/>
          </w:tcPr>
          <w:p w:rsidR="00E01615" w:rsidRDefault="00E01615" w:rsidP="00E01615">
            <w:pPr>
              <w:autoSpaceDE w:val="0"/>
              <w:autoSpaceDN w:val="0"/>
              <w:adjustRightInd w:val="0"/>
              <w:spacing w:before="40" w:after="40"/>
              <w:ind w:right="57"/>
              <w:rPr>
                <w:sz w:val="20"/>
              </w:rPr>
            </w:pPr>
            <w:r>
              <w:rPr>
                <w:sz w:val="20"/>
              </w:rPr>
              <w:t xml:space="preserve">OID saknas då kodverket </w:t>
            </w:r>
            <w:proofErr w:type="gramStart"/>
            <w:r>
              <w:rPr>
                <w:sz w:val="20"/>
              </w:rPr>
              <w:t>ej</w:t>
            </w:r>
            <w:proofErr w:type="gramEnd"/>
            <w:r>
              <w:rPr>
                <w:sz w:val="20"/>
              </w:rPr>
              <w:t xml:space="preserve"> är nationellt. Istället används följande unika id:</w:t>
            </w:r>
          </w:p>
          <w:p w:rsidR="0022387F" w:rsidRPr="00E01615" w:rsidRDefault="00E01615" w:rsidP="005F67D0">
            <w:pPr>
              <w:autoSpaceDE w:val="0"/>
              <w:autoSpaceDN w:val="0"/>
              <w:adjustRightInd w:val="0"/>
              <w:spacing w:before="40" w:after="40"/>
              <w:ind w:right="57"/>
              <w:rPr>
                <w:sz w:val="20"/>
                <w:lang w:val="en-US"/>
              </w:rPr>
            </w:pPr>
            <w:r w:rsidRPr="00E01615">
              <w:rPr>
                <w:sz w:val="20"/>
                <w:lang w:val="en-US"/>
              </w:rPr>
              <w:t>AEFFE64F-0BE8-47C0-8CB2-EA4502B7DCB1</w:t>
            </w:r>
          </w:p>
        </w:tc>
        <w:tc>
          <w:tcPr>
            <w:tcW w:w="4109" w:type="dxa"/>
          </w:tcPr>
          <w:p w:rsidR="0022387F" w:rsidRPr="00E01615" w:rsidRDefault="00E01615" w:rsidP="005F67D0">
            <w:pPr>
              <w:pStyle w:val="Default"/>
              <w:rPr>
                <w:rFonts w:ascii="Times New Roman" w:hAnsi="Times New Roman" w:cs="Times New Roman"/>
                <w:color w:val="auto"/>
                <w:sz w:val="20"/>
                <w:szCs w:val="20"/>
                <w:lang w:eastAsia="sv-SE"/>
              </w:rPr>
            </w:pPr>
            <w:r>
              <w:rPr>
                <w:rFonts w:ascii="Times New Roman" w:hAnsi="Times New Roman" w:cs="Times New Roman"/>
                <w:color w:val="auto"/>
                <w:sz w:val="20"/>
                <w:szCs w:val="20"/>
                <w:lang w:val="sv-SE" w:eastAsia="sv-SE"/>
              </w:rPr>
              <w:t>Infektionsverktyget</w:t>
            </w:r>
          </w:p>
        </w:tc>
      </w:tr>
      <w:tr w:rsidR="00A351C4" w:rsidTr="005F67D0">
        <w:trPr>
          <w:trHeight w:val="317"/>
        </w:trPr>
        <w:tc>
          <w:tcPr>
            <w:tcW w:w="1700" w:type="dxa"/>
          </w:tcPr>
          <w:p w:rsidR="00A351C4" w:rsidRDefault="00A351C4" w:rsidP="005F67D0">
            <w:pPr>
              <w:pStyle w:val="Normaltext"/>
              <w:spacing w:after="40"/>
              <w:ind w:right="57"/>
              <w:rPr>
                <w:rFonts w:eastAsia="Arial Unicode MS"/>
                <w:sz w:val="20"/>
                <w:szCs w:val="24"/>
                <w:lang w:eastAsia="en-US"/>
              </w:rPr>
            </w:pPr>
            <w:r>
              <w:rPr>
                <w:rFonts w:eastAsia="Arial Unicode MS"/>
                <w:sz w:val="20"/>
                <w:szCs w:val="24"/>
                <w:lang w:eastAsia="en-US"/>
              </w:rPr>
              <w:t>Länskod</w:t>
            </w:r>
          </w:p>
        </w:tc>
        <w:tc>
          <w:tcPr>
            <w:tcW w:w="2464" w:type="dxa"/>
          </w:tcPr>
          <w:p w:rsidR="00A351C4" w:rsidRPr="00972F47" w:rsidRDefault="00A351C4" w:rsidP="005F67D0">
            <w:pPr>
              <w:pStyle w:val="Normaltext"/>
              <w:spacing w:after="40"/>
              <w:ind w:right="57"/>
              <w:rPr>
                <w:rFonts w:eastAsia="Arial Unicode MS"/>
                <w:sz w:val="20"/>
                <w:szCs w:val="24"/>
                <w:lang w:eastAsia="en-US"/>
              </w:rPr>
            </w:pPr>
            <w:r w:rsidRPr="00972F47">
              <w:rPr>
                <w:rFonts w:eastAsia="Arial Unicode MS"/>
                <w:sz w:val="20"/>
                <w:szCs w:val="24"/>
                <w:lang w:eastAsia="en-US"/>
              </w:rPr>
              <w:t>Innehåller Sveriges län i kodordning</w:t>
            </w:r>
            <w:r>
              <w:rPr>
                <w:rFonts w:eastAsia="Arial Unicode MS"/>
                <w:sz w:val="20"/>
                <w:szCs w:val="24"/>
                <w:lang w:eastAsia="en-US"/>
              </w:rPr>
              <w:t>.</w:t>
            </w:r>
          </w:p>
        </w:tc>
        <w:tc>
          <w:tcPr>
            <w:tcW w:w="2135" w:type="dxa"/>
          </w:tcPr>
          <w:p w:rsidR="00A351C4" w:rsidRPr="0044195C" w:rsidRDefault="00A351C4" w:rsidP="005F67D0">
            <w:pPr>
              <w:autoSpaceDE w:val="0"/>
              <w:autoSpaceDN w:val="0"/>
              <w:adjustRightInd w:val="0"/>
              <w:spacing w:before="40" w:after="40"/>
              <w:ind w:right="57"/>
              <w:rPr>
                <w:sz w:val="20"/>
              </w:rPr>
            </w:pPr>
          </w:p>
        </w:tc>
        <w:tc>
          <w:tcPr>
            <w:tcW w:w="1506" w:type="dxa"/>
          </w:tcPr>
          <w:p w:rsidR="00A351C4" w:rsidRPr="0044195C" w:rsidRDefault="00C174CD" w:rsidP="005F67D0">
            <w:pPr>
              <w:autoSpaceDE w:val="0"/>
              <w:autoSpaceDN w:val="0"/>
              <w:adjustRightInd w:val="0"/>
              <w:spacing w:before="40" w:after="40"/>
              <w:ind w:right="57"/>
              <w:rPr>
                <w:sz w:val="20"/>
              </w:rPr>
            </w:pPr>
            <w:r>
              <w:rPr>
                <w:sz w:val="20"/>
              </w:rPr>
              <w:t>SCB</w:t>
            </w:r>
          </w:p>
        </w:tc>
        <w:tc>
          <w:tcPr>
            <w:tcW w:w="2191" w:type="dxa"/>
          </w:tcPr>
          <w:p w:rsidR="00A351C4" w:rsidRPr="00972F47" w:rsidRDefault="00EF5539" w:rsidP="005F67D0">
            <w:pPr>
              <w:autoSpaceDE w:val="0"/>
              <w:autoSpaceDN w:val="0"/>
              <w:adjustRightInd w:val="0"/>
              <w:spacing w:before="40" w:after="40"/>
              <w:ind w:right="57"/>
              <w:rPr>
                <w:sz w:val="20"/>
              </w:rPr>
            </w:pPr>
            <w:r w:rsidRPr="0022387F">
              <w:rPr>
                <w:sz w:val="20"/>
              </w:rPr>
              <w:t>1.2.752.129.2.2.1.18</w:t>
            </w:r>
          </w:p>
        </w:tc>
        <w:tc>
          <w:tcPr>
            <w:tcW w:w="4109" w:type="dxa"/>
          </w:tcPr>
          <w:p w:rsidR="00A351C4" w:rsidRPr="0081432B" w:rsidRDefault="00A351C4" w:rsidP="005F67D0">
            <w:pPr>
              <w:pStyle w:val="Default"/>
              <w:rPr>
                <w:rFonts w:ascii="Times New Roman" w:hAnsi="Times New Roman" w:cs="Times New Roman"/>
                <w:color w:val="auto"/>
                <w:sz w:val="20"/>
                <w:szCs w:val="20"/>
                <w:lang w:val="sv-SE" w:eastAsia="sv-SE"/>
              </w:rPr>
            </w:pPr>
            <w:r w:rsidRPr="00972F47">
              <w:rPr>
                <w:rFonts w:ascii="Times New Roman" w:hAnsi="Times New Roman" w:cs="Times New Roman"/>
                <w:color w:val="auto"/>
                <w:sz w:val="20"/>
                <w:szCs w:val="20"/>
                <w:lang w:val="sv-SE" w:eastAsia="sv-SE"/>
              </w:rPr>
              <w:t>Statistiska centralbyrån, SCB</w:t>
            </w:r>
          </w:p>
        </w:tc>
      </w:tr>
      <w:tr w:rsidR="005448DD" w:rsidTr="006C5235">
        <w:trPr>
          <w:trHeight w:val="1356"/>
        </w:trPr>
        <w:tc>
          <w:tcPr>
            <w:tcW w:w="1700" w:type="dxa"/>
          </w:tcPr>
          <w:p w:rsidR="005448DD" w:rsidRPr="005448DD" w:rsidRDefault="005448DD" w:rsidP="00A351C4">
            <w:pPr>
              <w:autoSpaceDE w:val="0"/>
              <w:autoSpaceDN w:val="0"/>
              <w:adjustRightInd w:val="0"/>
              <w:spacing w:before="40" w:after="40"/>
              <w:ind w:right="57"/>
              <w:rPr>
                <w:sz w:val="20"/>
              </w:rPr>
            </w:pPr>
            <w:r w:rsidRPr="005448DD">
              <w:rPr>
                <w:sz w:val="20"/>
              </w:rPr>
              <w:lastRenderedPageBreak/>
              <w:t xml:space="preserve">NPU-kod </w:t>
            </w:r>
            <w:r w:rsidR="0044195C">
              <w:rPr>
                <w:sz w:val="20"/>
              </w:rPr>
              <w:t>–</w:t>
            </w:r>
            <w:r w:rsidRPr="005448DD">
              <w:rPr>
                <w:sz w:val="20"/>
              </w:rPr>
              <w:t xml:space="preserve"> IFCC-IUPAC</w:t>
            </w:r>
          </w:p>
        </w:tc>
        <w:tc>
          <w:tcPr>
            <w:tcW w:w="2464" w:type="dxa"/>
          </w:tcPr>
          <w:p w:rsidR="005448DD" w:rsidRPr="005448DD" w:rsidRDefault="005448DD" w:rsidP="005448DD">
            <w:pPr>
              <w:autoSpaceDE w:val="0"/>
              <w:autoSpaceDN w:val="0"/>
              <w:adjustRightInd w:val="0"/>
              <w:spacing w:before="40" w:after="40"/>
              <w:ind w:right="57"/>
              <w:rPr>
                <w:sz w:val="20"/>
              </w:rPr>
            </w:pPr>
            <w:r w:rsidRPr="005448DD">
              <w:rPr>
                <w:sz w:val="20"/>
              </w:rPr>
              <w:t xml:space="preserve">Klassifikationer för </w:t>
            </w:r>
          </w:p>
          <w:p w:rsidR="00752D3B" w:rsidRDefault="005448DD">
            <w:pPr>
              <w:pStyle w:val="Liststycke"/>
              <w:numPr>
                <w:ilvl w:val="0"/>
                <w:numId w:val="8"/>
              </w:numPr>
              <w:autoSpaceDE w:val="0"/>
              <w:autoSpaceDN w:val="0"/>
              <w:adjustRightInd w:val="0"/>
              <w:spacing w:before="40" w:after="40"/>
              <w:ind w:left="297" w:right="57" w:hanging="142"/>
              <w:rPr>
                <w:rFonts w:ascii="Times New Roman" w:hAnsi="Times New Roman" w:cs="Times New Roman"/>
                <w:sz w:val="20"/>
              </w:rPr>
            </w:pPr>
            <w:r w:rsidRPr="005448DD">
              <w:rPr>
                <w:rFonts w:ascii="Times New Roman" w:hAnsi="Times New Roman" w:cs="Times New Roman"/>
                <w:sz w:val="20"/>
              </w:rPr>
              <w:t>klinisk bakteriologi</w:t>
            </w:r>
          </w:p>
          <w:p w:rsidR="00752D3B" w:rsidRDefault="005448DD">
            <w:pPr>
              <w:pStyle w:val="Liststycke"/>
              <w:numPr>
                <w:ilvl w:val="0"/>
                <w:numId w:val="8"/>
              </w:numPr>
              <w:autoSpaceDE w:val="0"/>
              <w:autoSpaceDN w:val="0"/>
              <w:adjustRightInd w:val="0"/>
              <w:spacing w:before="40" w:after="40"/>
              <w:ind w:left="297" w:right="57" w:hanging="142"/>
              <w:rPr>
                <w:rFonts w:ascii="Times New Roman" w:hAnsi="Times New Roman" w:cs="Times New Roman"/>
                <w:sz w:val="20"/>
              </w:rPr>
            </w:pPr>
            <w:r w:rsidRPr="005448DD">
              <w:rPr>
                <w:rFonts w:ascii="Times New Roman" w:hAnsi="Times New Roman" w:cs="Times New Roman"/>
                <w:sz w:val="20"/>
              </w:rPr>
              <w:t>k</w:t>
            </w:r>
            <w:r w:rsidRPr="005448DD">
              <w:rPr>
                <w:rFonts w:ascii="Times New Roman" w:eastAsia="Times New Roman" w:hAnsi="Times New Roman" w:cs="Times New Roman"/>
                <w:sz w:val="20"/>
              </w:rPr>
              <w:t xml:space="preserve">linisk kemi </w:t>
            </w:r>
          </w:p>
          <w:p w:rsidR="00752D3B" w:rsidRDefault="005448DD">
            <w:pPr>
              <w:pStyle w:val="Liststycke"/>
              <w:numPr>
                <w:ilvl w:val="0"/>
                <w:numId w:val="8"/>
              </w:numPr>
              <w:autoSpaceDE w:val="0"/>
              <w:autoSpaceDN w:val="0"/>
              <w:adjustRightInd w:val="0"/>
              <w:spacing w:before="40" w:after="40"/>
              <w:ind w:left="297" w:right="57" w:hanging="142"/>
              <w:rPr>
                <w:sz w:val="20"/>
              </w:rPr>
            </w:pPr>
            <w:r w:rsidRPr="005448DD">
              <w:rPr>
                <w:rFonts w:ascii="Times New Roman" w:eastAsia="Times New Roman" w:hAnsi="Times New Roman" w:cs="Times New Roman"/>
                <w:sz w:val="20"/>
              </w:rPr>
              <w:t>klinisk virologi</w:t>
            </w:r>
          </w:p>
        </w:tc>
        <w:tc>
          <w:tcPr>
            <w:tcW w:w="2135" w:type="dxa"/>
          </w:tcPr>
          <w:p w:rsidR="005448DD" w:rsidRDefault="005448DD" w:rsidP="005448DD">
            <w:pPr>
              <w:autoSpaceDE w:val="0"/>
              <w:autoSpaceDN w:val="0"/>
              <w:adjustRightInd w:val="0"/>
              <w:spacing w:before="40" w:after="40"/>
              <w:ind w:left="57" w:right="57"/>
              <w:rPr>
                <w:sz w:val="20"/>
              </w:rPr>
            </w:pPr>
          </w:p>
        </w:tc>
        <w:tc>
          <w:tcPr>
            <w:tcW w:w="1506" w:type="dxa"/>
          </w:tcPr>
          <w:p w:rsidR="005448DD" w:rsidRDefault="005448DD" w:rsidP="005448DD">
            <w:pPr>
              <w:autoSpaceDE w:val="0"/>
              <w:autoSpaceDN w:val="0"/>
              <w:adjustRightInd w:val="0"/>
              <w:spacing w:before="40" w:after="40"/>
              <w:ind w:left="57" w:right="57"/>
              <w:rPr>
                <w:sz w:val="20"/>
              </w:rPr>
            </w:pPr>
            <w:proofErr w:type="spellStart"/>
            <w:r w:rsidRPr="005448DD">
              <w:rPr>
                <w:sz w:val="20"/>
              </w:rPr>
              <w:t>Equalis</w:t>
            </w:r>
            <w:proofErr w:type="spellEnd"/>
          </w:p>
        </w:tc>
        <w:tc>
          <w:tcPr>
            <w:tcW w:w="2191" w:type="dxa"/>
          </w:tcPr>
          <w:p w:rsidR="005448DD" w:rsidRDefault="005448DD" w:rsidP="005448DD">
            <w:pPr>
              <w:autoSpaceDE w:val="0"/>
              <w:autoSpaceDN w:val="0"/>
              <w:adjustRightInd w:val="0"/>
              <w:spacing w:before="40" w:after="40"/>
              <w:ind w:left="57" w:right="57"/>
              <w:rPr>
                <w:sz w:val="20"/>
              </w:rPr>
            </w:pPr>
            <w:r w:rsidRPr="005448DD">
              <w:rPr>
                <w:sz w:val="20"/>
              </w:rPr>
              <w:t>1.2.752.108.1</w:t>
            </w:r>
          </w:p>
        </w:tc>
        <w:tc>
          <w:tcPr>
            <w:tcW w:w="4109" w:type="dxa"/>
          </w:tcPr>
          <w:p w:rsidR="005448DD" w:rsidRPr="005448DD" w:rsidRDefault="005448DD" w:rsidP="005448DD">
            <w:pPr>
              <w:autoSpaceDE w:val="0"/>
              <w:autoSpaceDN w:val="0"/>
              <w:adjustRightInd w:val="0"/>
              <w:spacing w:before="40" w:after="40"/>
              <w:ind w:left="57" w:right="57"/>
              <w:rPr>
                <w:sz w:val="20"/>
              </w:rPr>
            </w:pPr>
            <w:proofErr w:type="spellStart"/>
            <w:r w:rsidRPr="005448DD">
              <w:rPr>
                <w:sz w:val="20"/>
              </w:rPr>
              <w:t>Equalis</w:t>
            </w:r>
            <w:proofErr w:type="spellEnd"/>
            <w:r w:rsidRPr="005448DD">
              <w:rPr>
                <w:sz w:val="20"/>
              </w:rPr>
              <w:t xml:space="preserve">/ </w:t>
            </w:r>
          </w:p>
          <w:p w:rsidR="005448DD" w:rsidRPr="005448DD" w:rsidRDefault="005448DD" w:rsidP="005448DD">
            <w:pPr>
              <w:autoSpaceDE w:val="0"/>
              <w:autoSpaceDN w:val="0"/>
              <w:adjustRightInd w:val="0"/>
              <w:spacing w:before="40" w:after="40"/>
              <w:ind w:left="57" w:right="57"/>
              <w:rPr>
                <w:sz w:val="20"/>
              </w:rPr>
            </w:pPr>
            <w:r w:rsidRPr="005448DD">
              <w:rPr>
                <w:sz w:val="20"/>
              </w:rPr>
              <w:t xml:space="preserve">Föreningen för medicinsk mikrobiologi </w:t>
            </w:r>
          </w:p>
          <w:p w:rsidR="005448DD" w:rsidRPr="005448DD" w:rsidRDefault="005448DD" w:rsidP="005448DD">
            <w:pPr>
              <w:autoSpaceDE w:val="0"/>
              <w:autoSpaceDN w:val="0"/>
              <w:adjustRightInd w:val="0"/>
              <w:spacing w:before="40" w:after="40"/>
              <w:ind w:left="57" w:right="57"/>
              <w:rPr>
                <w:sz w:val="20"/>
              </w:rPr>
            </w:pPr>
            <w:r w:rsidRPr="005448DD">
              <w:rPr>
                <w:sz w:val="20"/>
              </w:rPr>
              <w:t xml:space="preserve">Svensk förening för klinisk kemi </w:t>
            </w:r>
          </w:p>
          <w:p w:rsidR="005448DD" w:rsidRDefault="005448DD" w:rsidP="008A1B1C">
            <w:pPr>
              <w:autoSpaceDE w:val="0"/>
              <w:autoSpaceDN w:val="0"/>
              <w:adjustRightInd w:val="0"/>
              <w:spacing w:before="40" w:after="40"/>
              <w:ind w:left="57" w:right="57"/>
              <w:rPr>
                <w:sz w:val="20"/>
              </w:rPr>
            </w:pPr>
            <w:r w:rsidRPr="005448DD">
              <w:rPr>
                <w:sz w:val="20"/>
              </w:rPr>
              <w:t xml:space="preserve">Svenska kommittén för </w:t>
            </w:r>
            <w:r w:rsidR="00A53C5A">
              <w:rPr>
                <w:sz w:val="20"/>
              </w:rPr>
              <w:t>lab</w:t>
            </w:r>
            <w:r w:rsidRPr="005448DD">
              <w:rPr>
                <w:sz w:val="20"/>
              </w:rPr>
              <w:t>oratoriemedicinsk standardisering</w:t>
            </w:r>
          </w:p>
        </w:tc>
      </w:tr>
      <w:tr w:rsidR="00DC6D68" w:rsidTr="006C5235">
        <w:trPr>
          <w:trHeight w:val="512"/>
        </w:trPr>
        <w:tc>
          <w:tcPr>
            <w:tcW w:w="1700" w:type="dxa"/>
          </w:tcPr>
          <w:p w:rsidR="00DC6D68" w:rsidRPr="005448DD" w:rsidRDefault="00B167B0" w:rsidP="00A351C4">
            <w:pPr>
              <w:autoSpaceDE w:val="0"/>
              <w:autoSpaceDN w:val="0"/>
              <w:adjustRightInd w:val="0"/>
              <w:spacing w:before="40" w:after="40"/>
              <w:ind w:right="57"/>
              <w:rPr>
                <w:sz w:val="20"/>
              </w:rPr>
            </w:pPr>
            <w:r>
              <w:rPr>
                <w:sz w:val="20"/>
              </w:rPr>
              <w:t>SNOMED CT SE</w:t>
            </w:r>
          </w:p>
        </w:tc>
        <w:tc>
          <w:tcPr>
            <w:tcW w:w="2464" w:type="dxa"/>
          </w:tcPr>
          <w:p w:rsidR="00DC6D68" w:rsidRPr="005448DD" w:rsidRDefault="00DC6D68" w:rsidP="005448DD">
            <w:pPr>
              <w:autoSpaceDE w:val="0"/>
              <w:autoSpaceDN w:val="0"/>
              <w:adjustRightInd w:val="0"/>
              <w:spacing w:before="40" w:after="40"/>
              <w:ind w:right="57"/>
              <w:rPr>
                <w:sz w:val="20"/>
              </w:rPr>
            </w:pPr>
            <w:r>
              <w:rPr>
                <w:sz w:val="20"/>
              </w:rPr>
              <w:t>Terminologi för dokumentation inom hälso- och sjukvård</w:t>
            </w:r>
          </w:p>
        </w:tc>
        <w:tc>
          <w:tcPr>
            <w:tcW w:w="2135" w:type="dxa"/>
          </w:tcPr>
          <w:p w:rsidR="00DC6D68" w:rsidRDefault="00DC6D68" w:rsidP="005448DD">
            <w:pPr>
              <w:autoSpaceDE w:val="0"/>
              <w:autoSpaceDN w:val="0"/>
              <w:adjustRightInd w:val="0"/>
              <w:spacing w:before="40" w:after="40"/>
              <w:ind w:left="57" w:right="57"/>
              <w:rPr>
                <w:sz w:val="20"/>
              </w:rPr>
            </w:pPr>
          </w:p>
        </w:tc>
        <w:tc>
          <w:tcPr>
            <w:tcW w:w="1506" w:type="dxa"/>
          </w:tcPr>
          <w:p w:rsidR="00DC6D68" w:rsidRPr="005448DD" w:rsidRDefault="00C174CD" w:rsidP="005448DD">
            <w:pPr>
              <w:autoSpaceDE w:val="0"/>
              <w:autoSpaceDN w:val="0"/>
              <w:adjustRightInd w:val="0"/>
              <w:spacing w:before="40" w:after="40"/>
              <w:ind w:left="57" w:right="57"/>
              <w:rPr>
                <w:sz w:val="20"/>
              </w:rPr>
            </w:pPr>
            <w:r>
              <w:rPr>
                <w:sz w:val="20"/>
              </w:rPr>
              <w:t>Socialstyrelsen</w:t>
            </w:r>
          </w:p>
        </w:tc>
        <w:tc>
          <w:tcPr>
            <w:tcW w:w="2191" w:type="dxa"/>
          </w:tcPr>
          <w:p w:rsidR="00DC6D68" w:rsidRPr="00B167B0" w:rsidRDefault="00127728" w:rsidP="00B167B0">
            <w:pPr>
              <w:spacing w:before="30" w:after="30"/>
              <w:ind w:right="150"/>
              <w:rPr>
                <w:i/>
                <w:sz w:val="20"/>
              </w:rPr>
            </w:pPr>
            <w:r w:rsidRPr="00127728">
              <w:rPr>
                <w:sz w:val="20"/>
              </w:rPr>
              <w:t>1.2.752.116.2.1.1</w:t>
            </w:r>
          </w:p>
        </w:tc>
        <w:tc>
          <w:tcPr>
            <w:tcW w:w="4109" w:type="dxa"/>
          </w:tcPr>
          <w:p w:rsidR="00DC6D68" w:rsidRPr="005448DD" w:rsidRDefault="00B167B0" w:rsidP="0038250F">
            <w:pPr>
              <w:autoSpaceDE w:val="0"/>
              <w:autoSpaceDN w:val="0"/>
              <w:adjustRightInd w:val="0"/>
              <w:spacing w:before="40" w:after="40"/>
              <w:ind w:left="57" w:right="57"/>
              <w:rPr>
                <w:sz w:val="20"/>
              </w:rPr>
            </w:pPr>
            <w:r>
              <w:rPr>
                <w:sz w:val="20"/>
              </w:rPr>
              <w:t>Socialstyrelsen</w:t>
            </w:r>
          </w:p>
        </w:tc>
      </w:tr>
      <w:tr w:rsidR="00972F47" w:rsidTr="006C5235">
        <w:trPr>
          <w:trHeight w:val="317"/>
        </w:trPr>
        <w:tc>
          <w:tcPr>
            <w:tcW w:w="1700" w:type="dxa"/>
          </w:tcPr>
          <w:p w:rsidR="00972F47" w:rsidRDefault="00972F47" w:rsidP="00972F47">
            <w:pPr>
              <w:pStyle w:val="Normaltext"/>
              <w:spacing w:after="40"/>
              <w:ind w:right="57"/>
              <w:rPr>
                <w:rFonts w:eastAsia="Arial Unicode MS"/>
                <w:sz w:val="20"/>
                <w:szCs w:val="24"/>
                <w:lang w:eastAsia="en-US"/>
              </w:rPr>
            </w:pPr>
            <w:r>
              <w:rPr>
                <w:rFonts w:eastAsia="Arial Unicode MS"/>
                <w:sz w:val="20"/>
                <w:szCs w:val="24"/>
                <w:lang w:eastAsia="en-US"/>
              </w:rPr>
              <w:t>Verksamhetskod</w:t>
            </w:r>
            <w:r w:rsidR="00E544F1">
              <w:rPr>
                <w:rFonts w:eastAsia="Arial Unicode MS"/>
                <w:sz w:val="20"/>
                <w:szCs w:val="24"/>
                <w:lang w:eastAsia="en-US"/>
              </w:rPr>
              <w:t xml:space="preserve"> (HSA)</w:t>
            </w:r>
          </w:p>
        </w:tc>
        <w:tc>
          <w:tcPr>
            <w:tcW w:w="2464" w:type="dxa"/>
          </w:tcPr>
          <w:p w:rsidR="00972F47" w:rsidRDefault="00972F47" w:rsidP="00E544F1">
            <w:pPr>
              <w:pStyle w:val="Normaltext"/>
              <w:spacing w:after="40"/>
              <w:ind w:right="57"/>
              <w:rPr>
                <w:rFonts w:eastAsia="Arial Unicode MS"/>
                <w:sz w:val="20"/>
                <w:szCs w:val="24"/>
                <w:lang w:eastAsia="en-US"/>
              </w:rPr>
            </w:pPr>
            <w:r w:rsidRPr="00972F47">
              <w:rPr>
                <w:rFonts w:eastAsia="Arial Unicode MS"/>
                <w:sz w:val="20"/>
                <w:szCs w:val="24"/>
                <w:lang w:eastAsia="en-US"/>
              </w:rPr>
              <w:t>Verksamhetskoder används för att tala om vilken typ av vård en vårdgivare kan leverera.</w:t>
            </w:r>
          </w:p>
        </w:tc>
        <w:tc>
          <w:tcPr>
            <w:tcW w:w="2135" w:type="dxa"/>
          </w:tcPr>
          <w:p w:rsidR="00972F47" w:rsidRPr="0044195C" w:rsidRDefault="00972F47" w:rsidP="0081432B">
            <w:pPr>
              <w:autoSpaceDE w:val="0"/>
              <w:autoSpaceDN w:val="0"/>
              <w:adjustRightInd w:val="0"/>
              <w:spacing w:before="40" w:after="40"/>
              <w:ind w:right="57"/>
              <w:rPr>
                <w:sz w:val="20"/>
              </w:rPr>
            </w:pPr>
          </w:p>
        </w:tc>
        <w:tc>
          <w:tcPr>
            <w:tcW w:w="1506" w:type="dxa"/>
          </w:tcPr>
          <w:p w:rsidR="00972F47" w:rsidRPr="0044195C" w:rsidRDefault="00C174CD" w:rsidP="0081432B">
            <w:pPr>
              <w:autoSpaceDE w:val="0"/>
              <w:autoSpaceDN w:val="0"/>
              <w:adjustRightInd w:val="0"/>
              <w:spacing w:before="40" w:after="40"/>
              <w:ind w:right="57"/>
              <w:rPr>
                <w:sz w:val="20"/>
              </w:rPr>
            </w:pPr>
            <w:r>
              <w:rPr>
                <w:sz w:val="20"/>
              </w:rPr>
              <w:t>HSA</w:t>
            </w:r>
          </w:p>
        </w:tc>
        <w:tc>
          <w:tcPr>
            <w:tcW w:w="2191" w:type="dxa"/>
          </w:tcPr>
          <w:p w:rsidR="00972F47" w:rsidRPr="00972F47" w:rsidRDefault="00972F47" w:rsidP="0081432B">
            <w:pPr>
              <w:autoSpaceDE w:val="0"/>
              <w:autoSpaceDN w:val="0"/>
              <w:adjustRightInd w:val="0"/>
              <w:spacing w:before="40" w:after="40"/>
              <w:ind w:right="57"/>
              <w:rPr>
                <w:sz w:val="20"/>
              </w:rPr>
            </w:pPr>
            <w:r w:rsidRPr="00972F47">
              <w:rPr>
                <w:sz w:val="20"/>
              </w:rPr>
              <w:t>1.2.752.129.2.2.1.3</w:t>
            </w:r>
          </w:p>
        </w:tc>
        <w:tc>
          <w:tcPr>
            <w:tcW w:w="4109" w:type="dxa"/>
          </w:tcPr>
          <w:p w:rsidR="00972F47" w:rsidRPr="0081432B" w:rsidRDefault="00FF28B7" w:rsidP="0081432B">
            <w:pPr>
              <w:pStyle w:val="Default"/>
              <w:rPr>
                <w:rFonts w:ascii="Times New Roman" w:hAnsi="Times New Roman" w:cs="Times New Roman"/>
                <w:color w:val="auto"/>
                <w:sz w:val="20"/>
                <w:szCs w:val="20"/>
                <w:lang w:val="sv-SE" w:eastAsia="sv-SE"/>
              </w:rPr>
            </w:pPr>
            <w:r>
              <w:rPr>
                <w:rFonts w:ascii="Times New Roman" w:hAnsi="Times New Roman" w:cs="Times New Roman"/>
                <w:color w:val="auto"/>
                <w:sz w:val="20"/>
                <w:szCs w:val="20"/>
                <w:lang w:val="sv-SE" w:eastAsia="sv-SE"/>
              </w:rPr>
              <w:t>Sveriges kommuner och landsting, SKL</w:t>
            </w:r>
          </w:p>
        </w:tc>
      </w:tr>
      <w:tr w:rsidR="00972F47" w:rsidTr="006C5235">
        <w:trPr>
          <w:trHeight w:val="317"/>
        </w:trPr>
        <w:tc>
          <w:tcPr>
            <w:tcW w:w="1700" w:type="dxa"/>
          </w:tcPr>
          <w:p w:rsidR="00972F47" w:rsidRDefault="00972F47" w:rsidP="00972F47">
            <w:pPr>
              <w:pStyle w:val="Normaltext"/>
              <w:spacing w:after="40"/>
              <w:ind w:right="57"/>
              <w:rPr>
                <w:rFonts w:eastAsia="Arial Unicode MS"/>
                <w:sz w:val="20"/>
                <w:szCs w:val="24"/>
                <w:lang w:eastAsia="en-US"/>
              </w:rPr>
            </w:pPr>
            <w:r>
              <w:rPr>
                <w:rFonts w:eastAsia="Arial Unicode MS"/>
                <w:sz w:val="20"/>
                <w:szCs w:val="24"/>
                <w:lang w:eastAsia="en-US"/>
              </w:rPr>
              <w:t>Vårdform</w:t>
            </w:r>
            <w:r w:rsidR="00E544F1">
              <w:rPr>
                <w:rFonts w:eastAsia="Arial Unicode MS"/>
                <w:sz w:val="20"/>
                <w:szCs w:val="24"/>
                <w:lang w:eastAsia="en-US"/>
              </w:rPr>
              <w:t xml:space="preserve"> (HSA)</w:t>
            </w:r>
          </w:p>
        </w:tc>
        <w:tc>
          <w:tcPr>
            <w:tcW w:w="2464" w:type="dxa"/>
          </w:tcPr>
          <w:p w:rsidR="00972F47" w:rsidRDefault="00972F47" w:rsidP="00972F47">
            <w:pPr>
              <w:pStyle w:val="Normaltext"/>
              <w:spacing w:after="40"/>
              <w:ind w:right="57"/>
              <w:rPr>
                <w:rFonts w:eastAsia="Arial Unicode MS"/>
                <w:sz w:val="20"/>
                <w:szCs w:val="24"/>
                <w:lang w:eastAsia="en-US"/>
              </w:rPr>
            </w:pPr>
            <w:r>
              <w:rPr>
                <w:rFonts w:eastAsia="Arial Unicode MS"/>
                <w:sz w:val="20"/>
                <w:szCs w:val="24"/>
                <w:lang w:eastAsia="en-US"/>
              </w:rPr>
              <w:t>01 = öppen vård</w:t>
            </w:r>
          </w:p>
          <w:p w:rsidR="00972F47" w:rsidRDefault="00972F47" w:rsidP="00972F47">
            <w:pPr>
              <w:pStyle w:val="Normaltext"/>
              <w:spacing w:after="40"/>
              <w:ind w:right="57"/>
              <w:rPr>
                <w:rFonts w:eastAsia="Arial Unicode MS"/>
                <w:sz w:val="20"/>
                <w:szCs w:val="24"/>
                <w:lang w:eastAsia="en-US"/>
              </w:rPr>
            </w:pPr>
            <w:r>
              <w:rPr>
                <w:rFonts w:eastAsia="Arial Unicode MS"/>
                <w:sz w:val="20"/>
                <w:szCs w:val="24"/>
                <w:lang w:eastAsia="en-US"/>
              </w:rPr>
              <w:t>02 = sluten vård</w:t>
            </w:r>
          </w:p>
          <w:p w:rsidR="00972F47" w:rsidRPr="00972F47" w:rsidRDefault="00972F47" w:rsidP="00972F47">
            <w:pPr>
              <w:pStyle w:val="Normaltext"/>
              <w:spacing w:after="40"/>
              <w:ind w:right="57"/>
              <w:rPr>
                <w:rFonts w:eastAsia="Arial Unicode MS"/>
                <w:sz w:val="20"/>
                <w:szCs w:val="24"/>
                <w:lang w:eastAsia="en-US"/>
              </w:rPr>
            </w:pPr>
            <w:r>
              <w:rPr>
                <w:rFonts w:eastAsia="Arial Unicode MS"/>
                <w:sz w:val="20"/>
                <w:szCs w:val="24"/>
                <w:lang w:eastAsia="en-US"/>
              </w:rPr>
              <w:t>03 = hemsjukvård</w:t>
            </w:r>
          </w:p>
        </w:tc>
        <w:tc>
          <w:tcPr>
            <w:tcW w:w="2135" w:type="dxa"/>
          </w:tcPr>
          <w:p w:rsidR="00972F47" w:rsidRPr="0044195C" w:rsidRDefault="00972F47" w:rsidP="0081432B">
            <w:pPr>
              <w:autoSpaceDE w:val="0"/>
              <w:autoSpaceDN w:val="0"/>
              <w:adjustRightInd w:val="0"/>
              <w:spacing w:before="40" w:after="40"/>
              <w:ind w:right="57"/>
              <w:rPr>
                <w:sz w:val="20"/>
              </w:rPr>
            </w:pPr>
          </w:p>
        </w:tc>
        <w:tc>
          <w:tcPr>
            <w:tcW w:w="1506" w:type="dxa"/>
          </w:tcPr>
          <w:p w:rsidR="00972F47" w:rsidRPr="0044195C" w:rsidRDefault="00C174CD" w:rsidP="0081432B">
            <w:pPr>
              <w:autoSpaceDE w:val="0"/>
              <w:autoSpaceDN w:val="0"/>
              <w:adjustRightInd w:val="0"/>
              <w:spacing w:before="40" w:after="40"/>
              <w:ind w:right="57"/>
              <w:rPr>
                <w:sz w:val="20"/>
              </w:rPr>
            </w:pPr>
            <w:r>
              <w:rPr>
                <w:sz w:val="20"/>
              </w:rPr>
              <w:t>HSA</w:t>
            </w:r>
          </w:p>
        </w:tc>
        <w:tc>
          <w:tcPr>
            <w:tcW w:w="2191" w:type="dxa"/>
          </w:tcPr>
          <w:p w:rsidR="00972F47" w:rsidRPr="00972F47" w:rsidRDefault="00FF28B7" w:rsidP="0081432B">
            <w:pPr>
              <w:autoSpaceDE w:val="0"/>
              <w:autoSpaceDN w:val="0"/>
              <w:adjustRightInd w:val="0"/>
              <w:spacing w:before="40" w:after="40"/>
              <w:ind w:right="57"/>
              <w:rPr>
                <w:sz w:val="20"/>
              </w:rPr>
            </w:pPr>
            <w:r>
              <w:rPr>
                <w:sz w:val="20"/>
              </w:rPr>
              <w:t>1.2.752.129.2.2.1.13</w:t>
            </w:r>
          </w:p>
        </w:tc>
        <w:tc>
          <w:tcPr>
            <w:tcW w:w="4109" w:type="dxa"/>
          </w:tcPr>
          <w:p w:rsidR="00972F47" w:rsidRPr="00972F47" w:rsidRDefault="00FF28B7" w:rsidP="0081432B">
            <w:pPr>
              <w:pStyle w:val="Default"/>
              <w:rPr>
                <w:rFonts w:ascii="Times New Roman" w:hAnsi="Times New Roman" w:cs="Times New Roman"/>
                <w:color w:val="auto"/>
                <w:sz w:val="20"/>
                <w:szCs w:val="20"/>
                <w:lang w:val="sv-SE" w:eastAsia="sv-SE"/>
              </w:rPr>
            </w:pPr>
            <w:r>
              <w:rPr>
                <w:rFonts w:ascii="Times New Roman" w:hAnsi="Times New Roman" w:cs="Times New Roman"/>
                <w:color w:val="auto"/>
                <w:sz w:val="20"/>
                <w:szCs w:val="20"/>
                <w:lang w:val="sv-SE" w:eastAsia="sv-SE"/>
              </w:rPr>
              <w:t>Sveriges kommuner och landsting, SKL</w:t>
            </w:r>
          </w:p>
        </w:tc>
      </w:tr>
    </w:tbl>
    <w:p w:rsidR="00DB1F00" w:rsidRDefault="00F25C17" w:rsidP="00FA03E7">
      <w:pPr>
        <w:pStyle w:val="Rubrik2"/>
        <w:ind w:left="1304" w:hanging="1304"/>
      </w:pPr>
      <w:bookmarkStart w:id="95" w:name="_Ref285445597"/>
      <w:bookmarkStart w:id="96" w:name="_Toc323214228"/>
      <w:r>
        <w:t>Användning av</w:t>
      </w:r>
      <w:r w:rsidR="004344EF">
        <w:t xml:space="preserve"> termer och</w:t>
      </w:r>
      <w:r>
        <w:t xml:space="preserve"> </w:t>
      </w:r>
      <w:r w:rsidR="004344EF">
        <w:t>begrepp</w:t>
      </w:r>
      <w:r>
        <w:t xml:space="preserve"> i</w:t>
      </w:r>
      <w:r w:rsidR="00FA03E7">
        <w:t xml:space="preserve"> </w:t>
      </w:r>
      <w:proofErr w:type="spellStart"/>
      <w:r w:rsidR="00FA03E7">
        <w:t>Snomed</w:t>
      </w:r>
      <w:proofErr w:type="spellEnd"/>
      <w:r w:rsidR="00FA03E7">
        <w:t xml:space="preserve"> CT</w:t>
      </w:r>
      <w:bookmarkEnd w:id="95"/>
      <w:bookmarkEnd w:id="96"/>
    </w:p>
    <w:p w:rsidR="004344EF" w:rsidRDefault="006C5235" w:rsidP="00E36452">
      <w:r>
        <w:t xml:space="preserve">Vid överföring till och lagring i Infektionsverktyget ska </w:t>
      </w:r>
      <w:proofErr w:type="spellStart"/>
      <w:r>
        <w:t>Snomed</w:t>
      </w:r>
      <w:proofErr w:type="spellEnd"/>
      <w:r>
        <w:t xml:space="preserve"> CT-begrepps</w:t>
      </w:r>
      <w:r w:rsidR="00C812C1">
        <w:t>-</w:t>
      </w:r>
      <w:r>
        <w:t>id tillsammans med Rekommenderad termanvändas.</w:t>
      </w:r>
      <w:r w:rsidR="008D0774">
        <w:t xml:space="preserve"> Vilka termer som är aktuella att använda i Infektionsverktyget specificeras i dokumentet </w:t>
      </w:r>
      <w:r w:rsidR="00E31CB2">
        <w:t>”</w:t>
      </w:r>
      <w:r w:rsidR="00A41CB8">
        <w:t>Termer och</w:t>
      </w:r>
      <w:r w:rsidR="00791379">
        <w:t xml:space="preserve"> koder Infektionsverktyget</w:t>
      </w:r>
      <w:r w:rsidR="00E31CB2">
        <w:t>”</w:t>
      </w:r>
      <w:r w:rsidR="008D0774">
        <w:t>.</w:t>
      </w:r>
    </w:p>
    <w:p w:rsidR="004344EF" w:rsidRDefault="004344EF" w:rsidP="004344EF">
      <w:pPr>
        <w:pStyle w:val="Rubrik2"/>
        <w:ind w:left="1304" w:hanging="1304"/>
      </w:pPr>
      <w:bookmarkStart w:id="97" w:name="_Toc323214229"/>
      <w:r>
        <w:t>Användning av interna koder i Infektionsverktyget</w:t>
      </w:r>
      <w:bookmarkEnd w:id="97"/>
    </w:p>
    <w:p w:rsidR="00E36452" w:rsidRPr="00EF2548" w:rsidRDefault="004344EF" w:rsidP="00E36452">
      <w:r>
        <w:t xml:space="preserve">I vissa fall används interna </w:t>
      </w:r>
      <w:proofErr w:type="spellStart"/>
      <w:r>
        <w:t>kodverk</w:t>
      </w:r>
      <w:proofErr w:type="spellEnd"/>
      <w:r>
        <w:t xml:space="preserve"> som endast används inom Infektionsverktyget.</w:t>
      </w:r>
      <w:r w:rsidR="0022387F">
        <w:t xml:space="preserve"> Detta gäller i de fall där det inte varit möjligt att använda nationella klassifikationer eller begreppssystem. T</w:t>
      </w:r>
      <w:r>
        <w:t>ermer</w:t>
      </w:r>
      <w:r w:rsidR="0022387F">
        <w:t>na</w:t>
      </w:r>
      <w:r>
        <w:t xml:space="preserve"> och tillhörande koder specificeras i dokumentet ”</w:t>
      </w:r>
      <w:r w:rsidR="00A41CB8">
        <w:t>Termer och koder</w:t>
      </w:r>
      <w:r w:rsidR="00791379">
        <w:t xml:space="preserve"> Infektionsverktyget</w:t>
      </w:r>
      <w:r>
        <w:t>”.</w:t>
      </w:r>
    </w:p>
    <w:p w:rsidR="00E3126E" w:rsidRPr="006C5235" w:rsidRDefault="00E3126E" w:rsidP="006C5235">
      <w:pPr>
        <w:pStyle w:val="Rubrik2"/>
        <w:spacing w:after="120"/>
        <w:ind w:left="1304" w:hanging="1304"/>
      </w:pPr>
      <w:bookmarkStart w:id="98" w:name="_Toc323214230"/>
      <w:r w:rsidRPr="006C5235">
        <w:lastRenderedPageBreak/>
        <w:t>Identifierare</w:t>
      </w:r>
      <w:bookmarkEnd w:id="98"/>
    </w:p>
    <w:tbl>
      <w:tblPr>
        <w:tblW w:w="0" w:type="auto"/>
        <w:tblInd w:w="10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2977"/>
        <w:gridCol w:w="2126"/>
        <w:gridCol w:w="3828"/>
        <w:gridCol w:w="4536"/>
      </w:tblGrid>
      <w:tr w:rsidR="00E3126E" w:rsidRPr="00821A32" w:rsidTr="00821A32">
        <w:trPr>
          <w:tblHeader/>
        </w:trPr>
        <w:tc>
          <w:tcPr>
            <w:tcW w:w="2977" w:type="dxa"/>
            <w:shd w:val="clear" w:color="auto" w:fill="D9D9D9" w:themeFill="background1" w:themeFillShade="D9"/>
          </w:tcPr>
          <w:p w:rsidR="00E3126E" w:rsidRPr="00821A32" w:rsidRDefault="00E3126E" w:rsidP="00821A32">
            <w:pPr>
              <w:pStyle w:val="Normal1"/>
              <w:spacing w:before="40" w:beforeAutospacing="0" w:after="40" w:afterAutospacing="0"/>
              <w:ind w:left="57" w:right="57"/>
              <w:rPr>
                <w:b/>
                <w:lang w:val="sv-SE"/>
              </w:rPr>
            </w:pPr>
            <w:r w:rsidRPr="00821A32">
              <w:rPr>
                <w:b/>
                <w:lang w:val="sv-SE"/>
              </w:rPr>
              <w:t>Namn</w:t>
            </w:r>
          </w:p>
        </w:tc>
        <w:tc>
          <w:tcPr>
            <w:tcW w:w="2126" w:type="dxa"/>
            <w:shd w:val="clear" w:color="auto" w:fill="D9D9D9" w:themeFill="background1" w:themeFillShade="D9"/>
          </w:tcPr>
          <w:p w:rsidR="00E3126E" w:rsidRPr="00821A32" w:rsidRDefault="00E3126E" w:rsidP="00821A32">
            <w:pPr>
              <w:pStyle w:val="Normal1"/>
              <w:spacing w:before="40" w:beforeAutospacing="0" w:after="40" w:afterAutospacing="0"/>
              <w:ind w:left="57" w:right="57"/>
              <w:rPr>
                <w:b/>
                <w:lang w:val="sv-SE"/>
              </w:rPr>
            </w:pPr>
            <w:r w:rsidRPr="00821A32">
              <w:rPr>
                <w:b/>
                <w:lang w:val="sv-SE"/>
              </w:rPr>
              <w:t>OID</w:t>
            </w:r>
          </w:p>
        </w:tc>
        <w:tc>
          <w:tcPr>
            <w:tcW w:w="3828" w:type="dxa"/>
            <w:shd w:val="clear" w:color="auto" w:fill="D9D9D9" w:themeFill="background1" w:themeFillShade="D9"/>
          </w:tcPr>
          <w:p w:rsidR="00E3126E" w:rsidRPr="00821A32" w:rsidRDefault="008C6BB6" w:rsidP="00821A32">
            <w:pPr>
              <w:pStyle w:val="Normal1"/>
              <w:spacing w:before="40" w:beforeAutospacing="0" w:after="40" w:afterAutospacing="0"/>
              <w:ind w:left="57" w:right="57"/>
              <w:rPr>
                <w:b/>
                <w:lang w:val="sv-SE"/>
              </w:rPr>
            </w:pPr>
            <w:r w:rsidRPr="00821A32">
              <w:rPr>
                <w:b/>
                <w:lang w:val="sv-SE"/>
              </w:rPr>
              <w:t>Ä</w:t>
            </w:r>
            <w:r w:rsidR="00E3126E" w:rsidRPr="00821A32">
              <w:rPr>
                <w:b/>
                <w:lang w:val="sv-SE"/>
              </w:rPr>
              <w:t>gare/förvaltare och länk</w:t>
            </w:r>
          </w:p>
        </w:tc>
        <w:tc>
          <w:tcPr>
            <w:tcW w:w="4536" w:type="dxa"/>
            <w:shd w:val="clear" w:color="auto" w:fill="D9D9D9" w:themeFill="background1" w:themeFillShade="D9"/>
          </w:tcPr>
          <w:p w:rsidR="00E3126E" w:rsidRPr="00821A32" w:rsidRDefault="00E3126E" w:rsidP="00821A32">
            <w:pPr>
              <w:pStyle w:val="Normal1"/>
              <w:spacing w:before="40" w:beforeAutospacing="0" w:after="40" w:afterAutospacing="0"/>
              <w:ind w:left="57" w:right="57"/>
              <w:rPr>
                <w:b/>
                <w:lang w:val="sv-SE"/>
              </w:rPr>
            </w:pPr>
            <w:r w:rsidRPr="00821A32">
              <w:rPr>
                <w:b/>
                <w:lang w:val="sv-SE"/>
              </w:rPr>
              <w:t>Innehåll</w:t>
            </w:r>
          </w:p>
        </w:tc>
      </w:tr>
      <w:tr w:rsidR="00E3126E" w:rsidRPr="00C94B1F" w:rsidTr="00D3583C">
        <w:tc>
          <w:tcPr>
            <w:tcW w:w="2977" w:type="dxa"/>
            <w:shd w:val="clear" w:color="auto" w:fill="auto"/>
          </w:tcPr>
          <w:p w:rsidR="00E3126E" w:rsidRPr="008C6BB6" w:rsidRDefault="00E3126E" w:rsidP="00AB62E2">
            <w:pPr>
              <w:spacing w:before="40" w:afterLines="40" w:after="96"/>
              <w:ind w:left="57" w:right="57"/>
              <w:rPr>
                <w:sz w:val="20"/>
              </w:rPr>
            </w:pPr>
            <w:r w:rsidRPr="008C6BB6">
              <w:rPr>
                <w:sz w:val="20"/>
              </w:rPr>
              <w:t>HSA-id</w:t>
            </w:r>
          </w:p>
        </w:tc>
        <w:tc>
          <w:tcPr>
            <w:tcW w:w="212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1.2.752.129.2.1.4.1</w:t>
            </w:r>
          </w:p>
        </w:tc>
        <w:tc>
          <w:tcPr>
            <w:tcW w:w="3828" w:type="dxa"/>
            <w:shd w:val="clear" w:color="auto" w:fill="auto"/>
          </w:tcPr>
          <w:p w:rsidR="00E3126E" w:rsidRPr="008C6BB6" w:rsidRDefault="00025ECF" w:rsidP="00AB62E2">
            <w:pPr>
              <w:autoSpaceDE w:val="0"/>
              <w:autoSpaceDN w:val="0"/>
              <w:adjustRightInd w:val="0"/>
              <w:spacing w:before="40" w:afterLines="40" w:after="96"/>
              <w:ind w:left="57" w:right="57"/>
              <w:rPr>
                <w:sz w:val="20"/>
              </w:rPr>
            </w:pPr>
            <w:proofErr w:type="spellStart"/>
            <w:r>
              <w:rPr>
                <w:sz w:val="20"/>
              </w:rPr>
              <w:t>Inera</w:t>
            </w:r>
            <w:proofErr w:type="spellEnd"/>
            <w:r w:rsidR="00E3126E" w:rsidRPr="008C6BB6">
              <w:rPr>
                <w:sz w:val="20"/>
              </w:rPr>
              <w:t xml:space="preserve">, förvaltningsgrupp HSA </w:t>
            </w:r>
          </w:p>
          <w:p w:rsidR="00E3126E" w:rsidRPr="008C6BB6" w:rsidRDefault="007F0850" w:rsidP="00AB62E2">
            <w:pPr>
              <w:pStyle w:val="Default"/>
              <w:spacing w:before="40" w:afterLines="40" w:after="96"/>
              <w:ind w:left="57" w:right="57"/>
              <w:rPr>
                <w:rFonts w:ascii="Times New Roman" w:hAnsi="Times New Roman" w:cs="Times New Roman"/>
                <w:color w:val="auto"/>
                <w:sz w:val="20"/>
                <w:szCs w:val="20"/>
                <w:lang w:val="sv-SE" w:eastAsia="sv-SE"/>
              </w:rPr>
            </w:pPr>
            <w:r w:rsidRPr="007F0850">
              <w:rPr>
                <w:rFonts w:ascii="Times New Roman" w:hAnsi="Times New Roman" w:cs="Times New Roman"/>
                <w:color w:val="auto"/>
                <w:sz w:val="20"/>
                <w:szCs w:val="20"/>
                <w:lang w:val="sv-SE" w:eastAsia="sv-SE"/>
              </w:rPr>
              <w:t>http://www.inera.se/Infrastrukturtjanster/HSA/</w:t>
            </w:r>
          </w:p>
        </w:tc>
        <w:tc>
          <w:tcPr>
            <w:tcW w:w="453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 xml:space="preserve">HSA-id för objekt i HSA-katalogen såsom personer, roller, funktioner, enheter </w:t>
            </w:r>
            <w:proofErr w:type="spellStart"/>
            <w:proofErr w:type="gramStart"/>
            <w:r w:rsidRPr="008C6BB6">
              <w:rPr>
                <w:rFonts w:ascii="Times New Roman" w:hAnsi="Times New Roman" w:cs="Times New Roman"/>
                <w:color w:val="auto"/>
                <w:sz w:val="20"/>
                <w:szCs w:val="20"/>
                <w:lang w:val="sv-SE" w:eastAsia="sv-SE"/>
              </w:rPr>
              <w:t>mfl</w:t>
            </w:r>
            <w:proofErr w:type="spellEnd"/>
            <w:r w:rsidRPr="008C6BB6">
              <w:rPr>
                <w:rFonts w:ascii="Times New Roman" w:hAnsi="Times New Roman" w:cs="Times New Roman"/>
                <w:color w:val="auto"/>
                <w:sz w:val="20"/>
                <w:szCs w:val="20"/>
                <w:lang w:val="sv-SE" w:eastAsia="sv-SE"/>
              </w:rPr>
              <w:t>.</w:t>
            </w:r>
            <w:proofErr w:type="gramEnd"/>
          </w:p>
        </w:tc>
      </w:tr>
      <w:tr w:rsidR="00E3126E" w:rsidRPr="00C94B1F" w:rsidTr="00D3583C">
        <w:tc>
          <w:tcPr>
            <w:tcW w:w="2977" w:type="dxa"/>
            <w:shd w:val="clear" w:color="auto" w:fill="auto"/>
          </w:tcPr>
          <w:p w:rsidR="00E3126E" w:rsidRPr="008C6BB6" w:rsidRDefault="00E3126E" w:rsidP="00AB62E2">
            <w:pPr>
              <w:spacing w:before="40" w:afterLines="40" w:after="96"/>
              <w:ind w:left="57" w:right="57"/>
              <w:rPr>
                <w:sz w:val="20"/>
              </w:rPr>
            </w:pPr>
            <w:r w:rsidRPr="008C6BB6">
              <w:rPr>
                <w:sz w:val="20"/>
              </w:rPr>
              <w:t xml:space="preserve">Icke-nationell identifierare </w:t>
            </w:r>
            <w:proofErr w:type="spellStart"/>
            <w:r w:rsidRPr="008C6BB6">
              <w:rPr>
                <w:sz w:val="20"/>
              </w:rPr>
              <w:t>Org+lokalt</w:t>
            </w:r>
            <w:proofErr w:type="spellEnd"/>
            <w:r w:rsidRPr="008C6BB6">
              <w:rPr>
                <w:sz w:val="20"/>
              </w:rPr>
              <w:t xml:space="preserve"> unikt id</w:t>
            </w:r>
          </w:p>
        </w:tc>
        <w:tc>
          <w:tcPr>
            <w:tcW w:w="212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1.2.752.129.2.1.2.1</w:t>
            </w:r>
          </w:p>
        </w:tc>
        <w:tc>
          <w:tcPr>
            <w:tcW w:w="3828" w:type="dxa"/>
            <w:shd w:val="clear" w:color="auto" w:fill="auto"/>
          </w:tcPr>
          <w:p w:rsidR="00E3126E" w:rsidRPr="008C6BB6" w:rsidRDefault="00E3126E" w:rsidP="00AB62E2">
            <w:pPr>
              <w:autoSpaceDE w:val="0"/>
              <w:autoSpaceDN w:val="0"/>
              <w:adjustRightInd w:val="0"/>
              <w:spacing w:before="40" w:afterLines="40" w:after="96"/>
              <w:ind w:left="57" w:right="57"/>
              <w:rPr>
                <w:sz w:val="20"/>
              </w:rPr>
            </w:pPr>
            <w:proofErr w:type="spellStart"/>
            <w:r w:rsidRPr="008C6BB6">
              <w:rPr>
                <w:sz w:val="20"/>
              </w:rPr>
              <w:t>Aritekturledningen</w:t>
            </w:r>
            <w:proofErr w:type="spellEnd"/>
            <w:r w:rsidRPr="008C6BB6">
              <w:rPr>
                <w:sz w:val="20"/>
              </w:rPr>
              <w:t>, SKL</w:t>
            </w:r>
          </w:p>
        </w:tc>
        <w:tc>
          <w:tcPr>
            <w:tcW w:w="453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Unik identifierare som satts samman av vårdgivarens HSA-id och lokalt id</w:t>
            </w:r>
          </w:p>
        </w:tc>
      </w:tr>
      <w:tr w:rsidR="00E3126E" w:rsidRPr="00C94B1F" w:rsidTr="00D3583C">
        <w:tc>
          <w:tcPr>
            <w:tcW w:w="2977" w:type="dxa"/>
            <w:shd w:val="clear" w:color="auto" w:fill="auto"/>
          </w:tcPr>
          <w:p w:rsidR="00E3126E" w:rsidRPr="008C6BB6" w:rsidRDefault="00E3126E" w:rsidP="00AB62E2">
            <w:pPr>
              <w:pStyle w:val="Innehll1"/>
              <w:keepNext/>
              <w:spacing w:before="40" w:afterLines="40" w:after="96"/>
              <w:ind w:left="57" w:right="57"/>
              <w:rPr>
                <w:b w:val="0"/>
                <w:bCs w:val="0"/>
                <w:caps w:val="0"/>
              </w:rPr>
            </w:pPr>
            <w:r w:rsidRPr="008C6BB6">
              <w:rPr>
                <w:b w:val="0"/>
                <w:bCs w:val="0"/>
                <w:caps w:val="0"/>
              </w:rPr>
              <w:t>Person-</w:t>
            </w:r>
          </w:p>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nummer</w:t>
            </w:r>
          </w:p>
        </w:tc>
        <w:tc>
          <w:tcPr>
            <w:tcW w:w="212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1.2.752.129.2.1.3.1</w:t>
            </w:r>
          </w:p>
        </w:tc>
        <w:tc>
          <w:tcPr>
            <w:tcW w:w="3828" w:type="dxa"/>
            <w:shd w:val="clear" w:color="auto" w:fill="auto"/>
          </w:tcPr>
          <w:p w:rsidR="00E3126E" w:rsidRPr="008C6BB6" w:rsidRDefault="00E3126E" w:rsidP="00AB62E2">
            <w:pPr>
              <w:autoSpaceDE w:val="0"/>
              <w:autoSpaceDN w:val="0"/>
              <w:adjustRightInd w:val="0"/>
              <w:spacing w:before="40" w:afterLines="40" w:after="96"/>
              <w:ind w:left="57" w:right="57"/>
              <w:rPr>
                <w:sz w:val="20"/>
              </w:rPr>
            </w:pPr>
            <w:r w:rsidRPr="008C6BB6">
              <w:rPr>
                <w:sz w:val="20"/>
              </w:rPr>
              <w:t>Skatteverket, www.skatteverket.se</w:t>
            </w:r>
          </w:p>
        </w:tc>
        <w:tc>
          <w:tcPr>
            <w:tcW w:w="453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Person-id för någon som är folkbokförd i Sverige enligt SKV704</w:t>
            </w:r>
          </w:p>
        </w:tc>
      </w:tr>
      <w:tr w:rsidR="00E3126E" w:rsidRPr="00C94B1F" w:rsidTr="00D3583C">
        <w:tc>
          <w:tcPr>
            <w:tcW w:w="2977" w:type="dxa"/>
            <w:shd w:val="clear" w:color="auto" w:fill="auto"/>
          </w:tcPr>
          <w:p w:rsidR="00E3126E" w:rsidRPr="008C6BB6" w:rsidRDefault="00E3126E" w:rsidP="00AB62E2">
            <w:pPr>
              <w:spacing w:before="40" w:afterLines="40" w:after="96"/>
              <w:ind w:left="57" w:right="57"/>
              <w:rPr>
                <w:sz w:val="20"/>
              </w:rPr>
            </w:pPr>
            <w:r w:rsidRPr="008C6BB6">
              <w:rPr>
                <w:sz w:val="20"/>
              </w:rPr>
              <w:t>Samordnings-</w:t>
            </w:r>
          </w:p>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nummer</w:t>
            </w:r>
          </w:p>
        </w:tc>
        <w:tc>
          <w:tcPr>
            <w:tcW w:w="212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1.2.752.129.2.1.3.3</w:t>
            </w:r>
          </w:p>
        </w:tc>
        <w:tc>
          <w:tcPr>
            <w:tcW w:w="3828" w:type="dxa"/>
            <w:shd w:val="clear" w:color="auto" w:fill="auto"/>
          </w:tcPr>
          <w:p w:rsidR="00E3126E" w:rsidRPr="008C6BB6" w:rsidRDefault="00E3126E" w:rsidP="00AB62E2">
            <w:pPr>
              <w:autoSpaceDE w:val="0"/>
              <w:autoSpaceDN w:val="0"/>
              <w:adjustRightInd w:val="0"/>
              <w:spacing w:before="40" w:afterLines="40" w:after="96"/>
              <w:ind w:left="57" w:right="57"/>
              <w:rPr>
                <w:sz w:val="20"/>
              </w:rPr>
            </w:pPr>
            <w:r w:rsidRPr="008C6BB6">
              <w:rPr>
                <w:sz w:val="20"/>
              </w:rPr>
              <w:t>Skatteverket, www.skatteverket.se</w:t>
            </w:r>
          </w:p>
        </w:tc>
        <w:tc>
          <w:tcPr>
            <w:tcW w:w="4536" w:type="dxa"/>
            <w:shd w:val="clear" w:color="auto" w:fill="auto"/>
          </w:tcPr>
          <w:p w:rsidR="00E3126E" w:rsidRPr="008C6BB6" w:rsidRDefault="00E3126E" w:rsidP="00AB62E2">
            <w:pPr>
              <w:autoSpaceDE w:val="0"/>
              <w:autoSpaceDN w:val="0"/>
              <w:adjustRightInd w:val="0"/>
              <w:spacing w:before="40" w:afterLines="40" w:after="96"/>
              <w:ind w:left="57" w:right="57"/>
              <w:rPr>
                <w:sz w:val="20"/>
              </w:rPr>
            </w:pPr>
            <w:r w:rsidRPr="008C6BB6">
              <w:rPr>
                <w:sz w:val="20"/>
              </w:rPr>
              <w:t>Person-id för någon som inte är eller har varit folkbokförd i Sverige enligt SKV704</w:t>
            </w:r>
          </w:p>
          <w:p w:rsidR="00E3126E" w:rsidRPr="008C6BB6" w:rsidRDefault="00E3126E" w:rsidP="00AB62E2">
            <w:pPr>
              <w:autoSpaceDE w:val="0"/>
              <w:autoSpaceDN w:val="0"/>
              <w:adjustRightInd w:val="0"/>
              <w:spacing w:before="40" w:afterLines="40" w:after="96"/>
              <w:ind w:left="57" w:right="57"/>
              <w:rPr>
                <w:sz w:val="20"/>
              </w:rPr>
            </w:pPr>
            <w:r w:rsidRPr="008C6BB6">
              <w:rPr>
                <w:sz w:val="20"/>
              </w:rPr>
              <w:t>Samordningsnummer tilldelas av Skatteverket på begäran av en myndighet.</w:t>
            </w:r>
          </w:p>
        </w:tc>
      </w:tr>
      <w:tr w:rsidR="00E3126E" w:rsidRPr="00C94B1F" w:rsidTr="00D3583C">
        <w:tc>
          <w:tcPr>
            <w:tcW w:w="2977" w:type="dxa"/>
            <w:shd w:val="clear" w:color="auto" w:fill="auto"/>
          </w:tcPr>
          <w:p w:rsidR="00E3126E" w:rsidRPr="008C6BB6" w:rsidRDefault="003F231F" w:rsidP="00AB62E2">
            <w:pPr>
              <w:spacing w:before="40" w:afterLines="40" w:after="96"/>
              <w:ind w:left="57" w:right="57"/>
              <w:rPr>
                <w:sz w:val="20"/>
              </w:rPr>
            </w:pPr>
            <w:r>
              <w:rPr>
                <w:sz w:val="20"/>
              </w:rPr>
              <w:t>Nationellt r</w:t>
            </w:r>
            <w:r w:rsidR="00E3126E" w:rsidRPr="008C6BB6">
              <w:rPr>
                <w:sz w:val="20"/>
              </w:rPr>
              <w:t>eservnummer</w:t>
            </w:r>
          </w:p>
        </w:tc>
        <w:tc>
          <w:tcPr>
            <w:tcW w:w="2126"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r w:rsidRPr="008C6BB6">
              <w:rPr>
                <w:rFonts w:ascii="Times New Roman" w:hAnsi="Times New Roman" w:cs="Times New Roman"/>
                <w:color w:val="auto"/>
                <w:sz w:val="20"/>
                <w:szCs w:val="20"/>
                <w:lang w:val="sv-SE" w:eastAsia="sv-SE"/>
              </w:rPr>
              <w:t>1.2.752.129.2.1.3.2</w:t>
            </w:r>
          </w:p>
        </w:tc>
        <w:tc>
          <w:tcPr>
            <w:tcW w:w="3828" w:type="dxa"/>
            <w:shd w:val="clear" w:color="auto" w:fill="auto"/>
          </w:tcPr>
          <w:p w:rsidR="00E3126E" w:rsidRPr="008C6BB6" w:rsidRDefault="00E3126E" w:rsidP="00AB62E2">
            <w:pPr>
              <w:pStyle w:val="Default"/>
              <w:spacing w:before="40" w:afterLines="40" w:after="96"/>
              <w:ind w:left="57" w:right="57"/>
              <w:rPr>
                <w:rFonts w:ascii="Times New Roman" w:hAnsi="Times New Roman" w:cs="Times New Roman"/>
                <w:color w:val="auto"/>
                <w:sz w:val="20"/>
                <w:szCs w:val="20"/>
                <w:lang w:val="sv-SE" w:eastAsia="sv-SE"/>
              </w:rPr>
            </w:pPr>
          </w:p>
        </w:tc>
        <w:tc>
          <w:tcPr>
            <w:tcW w:w="4536" w:type="dxa"/>
            <w:shd w:val="clear" w:color="auto" w:fill="auto"/>
          </w:tcPr>
          <w:p w:rsidR="003F231F" w:rsidRDefault="00E3126E" w:rsidP="00AB62E2">
            <w:pPr>
              <w:autoSpaceDE w:val="0"/>
              <w:autoSpaceDN w:val="0"/>
              <w:adjustRightInd w:val="0"/>
              <w:spacing w:before="40" w:afterLines="40" w:after="96"/>
              <w:ind w:left="57" w:right="57"/>
              <w:rPr>
                <w:sz w:val="20"/>
              </w:rPr>
            </w:pPr>
            <w:r w:rsidRPr="008C6BB6">
              <w:rPr>
                <w:sz w:val="20"/>
              </w:rPr>
              <w:t>Tillfälligt person-id som huvudsakligen används för att kunna koppla samman patient och dennes vårddokumentation när personnummer eller samordningsnummer saknas eller är okänt</w:t>
            </w:r>
            <w:r w:rsidR="003F231F">
              <w:rPr>
                <w:sz w:val="20"/>
              </w:rPr>
              <w:t xml:space="preserve">. </w:t>
            </w:r>
          </w:p>
          <w:p w:rsidR="00E3126E" w:rsidRPr="008C6BB6" w:rsidRDefault="003F231F" w:rsidP="00AB62E2">
            <w:pPr>
              <w:autoSpaceDE w:val="0"/>
              <w:autoSpaceDN w:val="0"/>
              <w:adjustRightInd w:val="0"/>
              <w:spacing w:before="40" w:afterLines="40" w:after="96"/>
              <w:ind w:left="57" w:right="57"/>
              <w:rPr>
                <w:sz w:val="20"/>
              </w:rPr>
            </w:pPr>
            <w:r>
              <w:rPr>
                <w:sz w:val="20"/>
              </w:rPr>
              <w:t xml:space="preserve">Det nationella formatet för reservnummer används i väldigt liten utsträckning. I de fall lokala reservnummer används ska istället </w:t>
            </w:r>
            <w:proofErr w:type="spellStart"/>
            <w:r>
              <w:rPr>
                <w:sz w:val="20"/>
              </w:rPr>
              <w:t>oid:n</w:t>
            </w:r>
            <w:proofErr w:type="spellEnd"/>
            <w:r>
              <w:rPr>
                <w:sz w:val="20"/>
              </w:rPr>
              <w:t xml:space="preserve"> för i</w:t>
            </w:r>
            <w:r w:rsidRPr="008C6BB6">
              <w:rPr>
                <w:sz w:val="20"/>
              </w:rPr>
              <w:t xml:space="preserve">cke-nationell identifierare </w:t>
            </w:r>
            <w:proofErr w:type="spellStart"/>
            <w:r w:rsidRPr="008C6BB6">
              <w:rPr>
                <w:sz w:val="20"/>
              </w:rPr>
              <w:t>Org+lokalt</w:t>
            </w:r>
            <w:proofErr w:type="spellEnd"/>
            <w:r w:rsidRPr="008C6BB6">
              <w:rPr>
                <w:sz w:val="20"/>
              </w:rPr>
              <w:t xml:space="preserve"> unikt id</w:t>
            </w:r>
            <w:r>
              <w:rPr>
                <w:sz w:val="20"/>
              </w:rPr>
              <w:t xml:space="preserve"> användas.</w:t>
            </w:r>
          </w:p>
        </w:tc>
      </w:tr>
    </w:tbl>
    <w:p w:rsidR="00E3126E" w:rsidRDefault="00E3126E" w:rsidP="000D5525">
      <w:pPr>
        <w:sectPr w:rsidR="00E3126E" w:rsidSect="00FA03E7">
          <w:pgSz w:w="16840" w:h="11907" w:orient="landscape"/>
          <w:pgMar w:top="1417" w:right="1417" w:bottom="1417" w:left="1417" w:header="567" w:footer="567" w:gutter="0"/>
          <w:paperSrc w:first="7" w:other="7"/>
          <w:cols w:space="720"/>
          <w:docGrid w:linePitch="326"/>
        </w:sectPr>
      </w:pPr>
    </w:p>
    <w:p w:rsidR="00125DAF" w:rsidRDefault="00125DAF" w:rsidP="00125DAF">
      <w:pPr>
        <w:pStyle w:val="Rubrik1"/>
        <w:ind w:left="1304" w:hanging="1304"/>
      </w:pPr>
      <w:bookmarkStart w:id="99" w:name="_Toc90794760"/>
      <w:bookmarkStart w:id="100" w:name="_Toc90796712"/>
      <w:bookmarkStart w:id="101" w:name="_Toc90797058"/>
      <w:bookmarkStart w:id="102" w:name="_Toc90797078"/>
      <w:bookmarkStart w:id="103" w:name="_Toc95097690"/>
      <w:bookmarkStart w:id="104" w:name="_Toc95292252"/>
      <w:bookmarkStart w:id="105" w:name="_Toc95544011"/>
      <w:bookmarkStart w:id="106" w:name="_Toc100125833"/>
      <w:bookmarkStart w:id="107" w:name="_Toc116886648"/>
      <w:bookmarkStart w:id="108" w:name="_Toc138576303"/>
      <w:bookmarkStart w:id="109" w:name="_Toc323214231"/>
      <w:bookmarkStart w:id="110" w:name="_Toc130345843"/>
      <w:bookmarkStart w:id="111" w:name="_Toc139439951"/>
      <w:bookmarkStart w:id="112" w:name="_Toc230588871"/>
      <w:bookmarkEnd w:id="99"/>
      <w:bookmarkEnd w:id="100"/>
      <w:bookmarkEnd w:id="101"/>
      <w:bookmarkEnd w:id="102"/>
      <w:bookmarkEnd w:id="103"/>
      <w:bookmarkEnd w:id="104"/>
      <w:bookmarkEnd w:id="105"/>
      <w:bookmarkEnd w:id="106"/>
      <w:bookmarkEnd w:id="107"/>
      <w:bookmarkEnd w:id="108"/>
      <w:r>
        <w:lastRenderedPageBreak/>
        <w:t>Figurförteckning</w:t>
      </w:r>
      <w:bookmarkEnd w:id="109"/>
    </w:p>
    <w:p w:rsidR="001F7F69" w:rsidRPr="001F7F69" w:rsidRDefault="00E937A4">
      <w:pPr>
        <w:pStyle w:val="Figurfrteckning"/>
        <w:tabs>
          <w:tab w:val="right" w:pos="9060"/>
        </w:tabs>
        <w:rPr>
          <w:rFonts w:ascii="Times New Roman" w:eastAsiaTheme="minorEastAsia" w:hAnsi="Times New Roman" w:cs="Times New Roman"/>
          <w:caps w:val="0"/>
          <w:noProof/>
        </w:rPr>
      </w:pPr>
      <w:r w:rsidRPr="001F7F69">
        <w:rPr>
          <w:rFonts w:ascii="Times New Roman" w:hAnsi="Times New Roman" w:cs="Times New Roman"/>
        </w:rPr>
        <w:fldChar w:fldCharType="begin"/>
      </w:r>
      <w:r w:rsidR="00125DAF" w:rsidRPr="001F7F69">
        <w:rPr>
          <w:rFonts w:ascii="Times New Roman" w:hAnsi="Times New Roman" w:cs="Times New Roman"/>
        </w:rPr>
        <w:instrText xml:space="preserve"> TOC \h \z \c "Figur" </w:instrText>
      </w:r>
      <w:r w:rsidRPr="001F7F69">
        <w:rPr>
          <w:rFonts w:ascii="Times New Roman" w:hAnsi="Times New Roman" w:cs="Times New Roman"/>
        </w:rPr>
        <w:fldChar w:fldCharType="separate"/>
      </w:r>
      <w:hyperlink w:anchor="_Toc323214173" w:history="1">
        <w:r w:rsidR="001F7F69" w:rsidRPr="001F7F69">
          <w:rPr>
            <w:rStyle w:val="Hyperlnk"/>
            <w:rFonts w:ascii="Times New Roman" w:hAnsi="Times New Roman" w:cs="Times New Roman"/>
            <w:noProof/>
          </w:rPr>
          <w:t>Figur 1</w:t>
        </w:r>
        <w:r w:rsidR="001F7F69" w:rsidRPr="001F7F69">
          <w:rPr>
            <w:rStyle w:val="Hyperlnk"/>
            <w:rFonts w:ascii="Times New Roman" w:hAnsi="Times New Roman" w:cs="Times New Roman"/>
            <w:bCs/>
            <w:noProof/>
          </w:rPr>
          <w:t xml:space="preserve"> Koppling av antibiotikaordination till ordinationsorsak.</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_Toc323214173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9</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4" w:history="1">
        <w:r w:rsidR="001F7F69" w:rsidRPr="001F7F69">
          <w:rPr>
            <w:rStyle w:val="Hyperlnk"/>
            <w:rFonts w:ascii="Times New Roman" w:hAnsi="Times New Roman" w:cs="Times New Roman"/>
            <w:noProof/>
          </w:rPr>
          <w:t>Figur 2</w:t>
        </w:r>
        <w:r w:rsidR="001F7F69" w:rsidRPr="001F7F69">
          <w:rPr>
            <w:rStyle w:val="Hyperlnk"/>
            <w:rFonts w:ascii="Times New Roman" w:hAnsi="Times New Roman" w:cs="Times New Roman"/>
            <w:bCs/>
            <w:noProof/>
          </w:rPr>
          <w:t xml:space="preserve"> Beskrivning av Infektionsverktygets nationella register</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_Toc323214174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10</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5" w:history="1">
        <w:r w:rsidR="001F7F69" w:rsidRPr="001F7F69">
          <w:rPr>
            <w:rStyle w:val="Hyperlnk"/>
            <w:rFonts w:ascii="Times New Roman" w:hAnsi="Times New Roman" w:cs="Times New Roman"/>
            <w:noProof/>
          </w:rPr>
          <w:t>Figur 3 Målmodell</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_Toc323214175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13</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6" w:history="1">
        <w:r w:rsidR="001F7F69" w:rsidRPr="001F7F69">
          <w:rPr>
            <w:rStyle w:val="Hyperlnk"/>
            <w:rFonts w:ascii="Times New Roman" w:hAnsi="Times New Roman" w:cs="Times New Roman"/>
            <w:noProof/>
          </w:rPr>
          <w:t>Figur 4 Begreppsmodell</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_Toc323214176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18</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7" w:history="1">
        <w:r w:rsidR="001F7F69" w:rsidRPr="001F7F69">
          <w:rPr>
            <w:rStyle w:val="Hyperlnk"/>
            <w:rFonts w:ascii="Times New Roman" w:hAnsi="Times New Roman" w:cs="Times New Roman"/>
            <w:noProof/>
          </w:rPr>
          <w:t>Figur 5 Processmodell</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_Toc323214177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25</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8" w:history="1">
        <w:r w:rsidR="001F7F69" w:rsidRPr="001F7F69">
          <w:rPr>
            <w:rStyle w:val="Hyperlnk"/>
            <w:rFonts w:ascii="Times New Roman" w:hAnsi="Times New Roman" w:cs="Times New Roman"/>
            <w:noProof/>
          </w:rPr>
          <w:t>Figur 6 Flödesmodell integrerad i processmodellen</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_Toc323214178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30</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79" w:history="1">
        <w:r w:rsidR="001F7F69" w:rsidRPr="001F7F69">
          <w:rPr>
            <w:rStyle w:val="Hyperlnk"/>
            <w:rFonts w:ascii="Times New Roman" w:hAnsi="Times New Roman" w:cs="Times New Roman"/>
            <w:noProof/>
          </w:rPr>
          <w:t>Figur 7 Användningsfall</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_Toc323214179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33</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0" w:history="1">
        <w:r w:rsidR="001F7F69" w:rsidRPr="001F7F69">
          <w:rPr>
            <w:rStyle w:val="Hyperlnk"/>
            <w:rFonts w:ascii="Times New Roman" w:hAnsi="Times New Roman" w:cs="Times New Roman"/>
            <w:noProof/>
          </w:rPr>
          <w:t>Figur 8 Informationsmodel</w:t>
        </w:r>
        <w:r w:rsidR="000D22E1">
          <w:rPr>
            <w:rStyle w:val="Hyperlnk"/>
            <w:rFonts w:ascii="Times New Roman" w:hAnsi="Times New Roman" w:cs="Times New Roman"/>
            <w:noProof/>
          </w:rPr>
          <w:t>L</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_Toc323214180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38</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1" w:history="1">
        <w:r w:rsidR="001F7F69" w:rsidRPr="001F7F69">
          <w:rPr>
            <w:rStyle w:val="Hyperlnk"/>
            <w:rFonts w:ascii="Times New Roman" w:hAnsi="Times New Roman" w:cs="Times New Roman"/>
            <w:noProof/>
          </w:rPr>
          <w:t>Figur 9 Meddelandemodell ”Registrera ordinationsorsak”</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_Toc323214181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58</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2" w:history="1">
        <w:r w:rsidR="001F7F69" w:rsidRPr="001F7F69">
          <w:rPr>
            <w:rStyle w:val="Hyperlnk"/>
            <w:rFonts w:ascii="Times New Roman" w:hAnsi="Times New Roman" w:cs="Times New Roman"/>
            <w:noProof/>
          </w:rPr>
          <w:t>Figur 10 Meddelandemodell ”Registrera laboratoriesvar”</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_Toc323214182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59</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3" w:history="1">
        <w:r w:rsidR="001F7F69" w:rsidRPr="001F7F69">
          <w:rPr>
            <w:rStyle w:val="Hyperlnk"/>
            <w:rFonts w:ascii="Times New Roman" w:hAnsi="Times New Roman" w:cs="Times New Roman"/>
            <w:noProof/>
          </w:rPr>
          <w:t>Figur 11 Meddelandemodell ”Registrera patientplacering”</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_Toc323214183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60</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4" w:history="1">
        <w:r w:rsidR="001F7F69" w:rsidRPr="001F7F69">
          <w:rPr>
            <w:rStyle w:val="Hyperlnk"/>
            <w:rFonts w:ascii="Times New Roman" w:hAnsi="Times New Roman" w:cs="Times New Roman"/>
            <w:noProof/>
          </w:rPr>
          <w:t>Figur 12 Meddelandemodell ”Registrera tillstånd”</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_Toc323214184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61</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5" w:history="1">
        <w:r w:rsidR="001F7F69" w:rsidRPr="001F7F69">
          <w:rPr>
            <w:rStyle w:val="Hyperlnk"/>
            <w:rFonts w:ascii="Times New Roman" w:hAnsi="Times New Roman" w:cs="Times New Roman"/>
            <w:noProof/>
          </w:rPr>
          <w:t>Figur 13 Meddelandemodell ”Registrera aktiviteter”</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_Toc323214185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62</w:t>
        </w:r>
        <w:r w:rsidR="001F7F69" w:rsidRPr="001F7F69">
          <w:rPr>
            <w:rFonts w:ascii="Times New Roman" w:hAnsi="Times New Roman" w:cs="Times New Roman"/>
            <w:noProof/>
            <w:webHidden/>
          </w:rPr>
          <w:fldChar w:fldCharType="end"/>
        </w:r>
      </w:hyperlink>
    </w:p>
    <w:p w:rsidR="001F7F69" w:rsidRPr="001F7F69" w:rsidRDefault="006761B2">
      <w:pPr>
        <w:pStyle w:val="Figurfrteckning"/>
        <w:tabs>
          <w:tab w:val="right" w:pos="9060"/>
        </w:tabs>
        <w:rPr>
          <w:rFonts w:ascii="Times New Roman" w:eastAsiaTheme="minorEastAsia" w:hAnsi="Times New Roman" w:cs="Times New Roman"/>
          <w:caps w:val="0"/>
          <w:noProof/>
        </w:rPr>
      </w:pPr>
      <w:hyperlink w:anchor="_Toc323214186" w:history="1">
        <w:r w:rsidR="001F7F69" w:rsidRPr="001F7F69">
          <w:rPr>
            <w:rStyle w:val="Hyperlnk"/>
            <w:rFonts w:ascii="Times New Roman" w:hAnsi="Times New Roman" w:cs="Times New Roman"/>
            <w:noProof/>
          </w:rPr>
          <w:t>Figur 14 Meddelandemodell ”Registrera enhet”</w:t>
        </w:r>
        <w:r w:rsidR="001F7F69" w:rsidRPr="001F7F69">
          <w:rPr>
            <w:rFonts w:ascii="Times New Roman" w:hAnsi="Times New Roman" w:cs="Times New Roman"/>
            <w:noProof/>
            <w:webHidden/>
          </w:rPr>
          <w:tab/>
        </w:r>
        <w:r w:rsidR="001F7F69" w:rsidRPr="001F7F69">
          <w:rPr>
            <w:rFonts w:ascii="Times New Roman" w:hAnsi="Times New Roman" w:cs="Times New Roman"/>
            <w:noProof/>
            <w:webHidden/>
          </w:rPr>
          <w:fldChar w:fldCharType="begin"/>
        </w:r>
        <w:r w:rsidR="001F7F69" w:rsidRPr="001F7F69">
          <w:rPr>
            <w:rFonts w:ascii="Times New Roman" w:hAnsi="Times New Roman" w:cs="Times New Roman"/>
            <w:noProof/>
            <w:webHidden/>
          </w:rPr>
          <w:instrText xml:space="preserve"> PAGEREF _Toc323214186 \h </w:instrText>
        </w:r>
        <w:r w:rsidR="001F7F69" w:rsidRPr="001F7F69">
          <w:rPr>
            <w:rFonts w:ascii="Times New Roman" w:hAnsi="Times New Roman" w:cs="Times New Roman"/>
            <w:noProof/>
            <w:webHidden/>
          </w:rPr>
        </w:r>
        <w:r w:rsidR="001F7F69" w:rsidRPr="001F7F69">
          <w:rPr>
            <w:rFonts w:ascii="Times New Roman" w:hAnsi="Times New Roman" w:cs="Times New Roman"/>
            <w:noProof/>
            <w:webHidden/>
          </w:rPr>
          <w:fldChar w:fldCharType="separate"/>
        </w:r>
        <w:r w:rsidR="00C90DC0">
          <w:rPr>
            <w:rFonts w:ascii="Times New Roman" w:hAnsi="Times New Roman" w:cs="Times New Roman"/>
            <w:noProof/>
            <w:webHidden/>
          </w:rPr>
          <w:t>63</w:t>
        </w:r>
        <w:r w:rsidR="001F7F69" w:rsidRPr="001F7F69">
          <w:rPr>
            <w:rFonts w:ascii="Times New Roman" w:hAnsi="Times New Roman" w:cs="Times New Roman"/>
            <w:noProof/>
            <w:webHidden/>
          </w:rPr>
          <w:fldChar w:fldCharType="end"/>
        </w:r>
      </w:hyperlink>
    </w:p>
    <w:p w:rsidR="00125DAF" w:rsidRDefault="00E937A4" w:rsidP="00125DAF">
      <w:r w:rsidRPr="001F7F69">
        <w:rPr>
          <w:sz w:val="20"/>
        </w:rPr>
        <w:fldChar w:fldCharType="end"/>
      </w:r>
    </w:p>
    <w:p w:rsidR="00125DAF" w:rsidRDefault="00125DAF" w:rsidP="00125DAF">
      <w:pPr>
        <w:sectPr w:rsidR="00125DAF" w:rsidSect="004B4733">
          <w:pgSz w:w="11906" w:h="16838"/>
          <w:pgMar w:top="1418" w:right="1418" w:bottom="851" w:left="1418" w:header="720" w:footer="720" w:gutter="0"/>
          <w:cols w:space="720"/>
          <w:docGrid w:linePitch="360"/>
        </w:sectPr>
      </w:pPr>
    </w:p>
    <w:p w:rsidR="000D5525" w:rsidRDefault="000D5525" w:rsidP="00125DAF">
      <w:pPr>
        <w:pStyle w:val="Rubrik1"/>
        <w:ind w:left="1304" w:hanging="1304"/>
      </w:pPr>
      <w:bookmarkStart w:id="113" w:name="_Toc323214232"/>
      <w:r>
        <w:lastRenderedPageBreak/>
        <w:t xml:space="preserve">Förklaring till </w:t>
      </w:r>
      <w:bookmarkEnd w:id="110"/>
      <w:bookmarkEnd w:id="111"/>
      <w:r w:rsidR="00DB1F00">
        <w:t>f</w:t>
      </w:r>
      <w:r>
        <w:t>ormat</w:t>
      </w:r>
      <w:bookmarkEnd w:id="112"/>
      <w:bookmarkEnd w:id="113"/>
    </w:p>
    <w:p w:rsidR="00AA67E3" w:rsidRDefault="00AA67E3" w:rsidP="00AA67E3">
      <w:r>
        <w:t xml:space="preserve">Nedanstående format för tidpunkter/tidsintervall utgår från ISO 8601 om inte annat anges. För information om ISO 8601 se t.ex. </w:t>
      </w:r>
      <w:hyperlink r:id="rId58" w:history="1">
        <w:r w:rsidRPr="00B758D5">
          <w:rPr>
            <w:rStyle w:val="Hyperlnk"/>
          </w:rPr>
          <w:t>http://en.wikipedia.org/wiki./ISO_8601</w:t>
        </w:r>
      </w:hyperlink>
      <w:r>
        <w:t>.</w:t>
      </w:r>
    </w:p>
    <w:p w:rsidR="00AA67E3" w:rsidRPr="00AA67E3" w:rsidRDefault="00AA67E3" w:rsidP="00AA67E3">
      <w:r>
        <w:t>För ytterligare behov av specificering av format – kontakta RIV-förvaltningsgrupp.</w:t>
      </w:r>
    </w:p>
    <w:tbl>
      <w:tblPr>
        <w:tblW w:w="9640"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7"/>
        <w:gridCol w:w="1276"/>
        <w:gridCol w:w="1417"/>
        <w:gridCol w:w="1418"/>
        <w:gridCol w:w="4252"/>
      </w:tblGrid>
      <w:tr w:rsidR="00530660" w:rsidRPr="00530660" w:rsidTr="003751E0">
        <w:trPr>
          <w:trHeight w:val="995"/>
        </w:trPr>
        <w:tc>
          <w:tcPr>
            <w:tcW w:w="1277" w:type="dxa"/>
            <w:shd w:val="clear" w:color="auto" w:fill="D9D9D9" w:themeFill="background1" w:themeFillShade="D9"/>
          </w:tcPr>
          <w:p w:rsidR="00530660" w:rsidRPr="00530660" w:rsidRDefault="00530660" w:rsidP="00530660">
            <w:pPr>
              <w:pStyle w:val="Normal1"/>
              <w:spacing w:before="40" w:beforeAutospacing="0" w:after="40" w:afterAutospacing="0"/>
              <w:ind w:left="57" w:right="57"/>
              <w:rPr>
                <w:b/>
                <w:lang w:val="sv-SE"/>
              </w:rPr>
            </w:pPr>
            <w:r w:rsidRPr="00530660">
              <w:rPr>
                <w:b/>
                <w:lang w:val="sv-SE"/>
              </w:rPr>
              <w:t>Format</w:t>
            </w:r>
          </w:p>
        </w:tc>
        <w:tc>
          <w:tcPr>
            <w:tcW w:w="1276" w:type="dxa"/>
            <w:shd w:val="clear" w:color="auto" w:fill="D9D9D9" w:themeFill="background1" w:themeFillShade="D9"/>
          </w:tcPr>
          <w:p w:rsidR="00530660" w:rsidRPr="00530660" w:rsidRDefault="00530660" w:rsidP="00530660">
            <w:pPr>
              <w:pStyle w:val="Normal1"/>
              <w:spacing w:before="40" w:beforeAutospacing="0" w:after="40" w:afterAutospacing="0"/>
              <w:ind w:left="57" w:right="57"/>
              <w:rPr>
                <w:b/>
                <w:lang w:val="sv-SE"/>
              </w:rPr>
            </w:pPr>
            <w:r w:rsidRPr="00530660">
              <w:rPr>
                <w:b/>
                <w:lang w:val="sv-SE"/>
              </w:rPr>
              <w:t>För-kortning</w:t>
            </w:r>
          </w:p>
        </w:tc>
        <w:tc>
          <w:tcPr>
            <w:tcW w:w="1417" w:type="dxa"/>
            <w:shd w:val="clear" w:color="auto" w:fill="D9D9D9" w:themeFill="background1" w:themeFillShade="D9"/>
          </w:tcPr>
          <w:p w:rsidR="00530660" w:rsidRPr="00530660" w:rsidRDefault="00530660" w:rsidP="00530660">
            <w:pPr>
              <w:pStyle w:val="Normal1"/>
              <w:spacing w:before="40" w:beforeAutospacing="0" w:after="40" w:afterAutospacing="0"/>
              <w:ind w:left="57" w:right="57"/>
              <w:rPr>
                <w:b/>
                <w:lang w:val="sv-SE"/>
              </w:rPr>
            </w:pPr>
            <w:proofErr w:type="spellStart"/>
            <w:r w:rsidRPr="00530660">
              <w:rPr>
                <w:b/>
                <w:lang w:val="sv-SE"/>
              </w:rPr>
              <w:t>Datatyp</w:t>
            </w:r>
            <w:proofErr w:type="spellEnd"/>
            <w:r w:rsidRPr="00530660">
              <w:rPr>
                <w:b/>
                <w:lang w:val="sv-SE"/>
              </w:rPr>
              <w:t xml:space="preserve"> enligt ISO</w:t>
            </w:r>
          </w:p>
        </w:tc>
        <w:tc>
          <w:tcPr>
            <w:tcW w:w="1418" w:type="dxa"/>
            <w:shd w:val="clear" w:color="auto" w:fill="D9D9D9" w:themeFill="background1" w:themeFillShade="D9"/>
          </w:tcPr>
          <w:p w:rsidR="00530660" w:rsidRPr="00530660" w:rsidRDefault="00530660" w:rsidP="00530660">
            <w:pPr>
              <w:pStyle w:val="Normal1"/>
              <w:spacing w:before="40" w:beforeAutospacing="0" w:after="40" w:afterAutospacing="0"/>
              <w:ind w:left="57" w:right="57"/>
              <w:rPr>
                <w:b/>
                <w:lang w:val="sv-SE"/>
              </w:rPr>
            </w:pPr>
            <w:r w:rsidRPr="00530660">
              <w:rPr>
                <w:b/>
                <w:lang w:val="sv-SE"/>
              </w:rPr>
              <w:t>Engelsk benämning enligt ISO</w:t>
            </w:r>
          </w:p>
        </w:tc>
        <w:tc>
          <w:tcPr>
            <w:tcW w:w="4252" w:type="dxa"/>
            <w:shd w:val="clear" w:color="auto" w:fill="D9D9D9" w:themeFill="background1" w:themeFillShade="D9"/>
          </w:tcPr>
          <w:p w:rsidR="00530660" w:rsidRPr="00530660" w:rsidRDefault="00530660" w:rsidP="00530660">
            <w:pPr>
              <w:pStyle w:val="Normal1"/>
              <w:spacing w:before="40" w:beforeAutospacing="0" w:after="40" w:afterAutospacing="0"/>
              <w:ind w:left="57" w:right="57"/>
              <w:rPr>
                <w:b/>
                <w:lang w:val="sv-SE"/>
              </w:rPr>
            </w:pPr>
            <w:r w:rsidRPr="00530660">
              <w:rPr>
                <w:b/>
                <w:lang w:val="sv-SE"/>
              </w:rPr>
              <w:t>Förklaring</w:t>
            </w:r>
          </w:p>
        </w:tc>
      </w:tr>
      <w:tr w:rsidR="00530660" w:rsidRPr="00D15089"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sidRPr="001578AC">
              <w:rPr>
                <w:i w:val="0"/>
                <w:sz w:val="20"/>
                <w:szCs w:val="18"/>
              </w:rPr>
              <w:t>Sant/Falskt</w:t>
            </w:r>
            <w:r>
              <w:rPr>
                <w:i w:val="0"/>
                <w:sz w:val="20"/>
                <w:szCs w:val="18"/>
              </w:rPr>
              <w:t>/Tomt</w:t>
            </w:r>
          </w:p>
        </w:tc>
        <w:tc>
          <w:tcPr>
            <w:tcW w:w="1276" w:type="dxa"/>
          </w:tcPr>
          <w:p w:rsidR="00530660" w:rsidRDefault="00530660" w:rsidP="00AB62E2">
            <w:pPr>
              <w:pStyle w:val="Brdtext3"/>
              <w:spacing w:beforeLines="40" w:before="96" w:afterLines="40" w:after="96"/>
              <w:ind w:left="57" w:right="57"/>
              <w:jc w:val="center"/>
              <w:rPr>
                <w:i w:val="0"/>
                <w:sz w:val="20"/>
                <w:szCs w:val="18"/>
              </w:rPr>
            </w:pPr>
            <w:r>
              <w:rPr>
                <w:i w:val="0"/>
                <w:sz w:val="20"/>
                <w:szCs w:val="18"/>
              </w:rPr>
              <w:t>S/F/T</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rPr>
            </w:pPr>
            <w:r>
              <w:rPr>
                <w:i w:val="0"/>
                <w:sz w:val="20"/>
                <w:szCs w:val="18"/>
              </w:rPr>
              <w:t>BL</w:t>
            </w:r>
          </w:p>
        </w:tc>
        <w:tc>
          <w:tcPr>
            <w:tcW w:w="1418" w:type="dxa"/>
          </w:tcPr>
          <w:p w:rsidR="00530660" w:rsidRPr="001578AC" w:rsidRDefault="00530660" w:rsidP="00AB62E2">
            <w:pPr>
              <w:pStyle w:val="Brdtext3"/>
              <w:spacing w:beforeLines="40" w:before="96" w:afterLines="40" w:after="96"/>
              <w:ind w:left="57" w:right="57"/>
              <w:rPr>
                <w:i w:val="0"/>
                <w:sz w:val="20"/>
                <w:szCs w:val="18"/>
              </w:rPr>
            </w:pPr>
            <w:proofErr w:type="spellStart"/>
            <w:r w:rsidRPr="001578AC">
              <w:rPr>
                <w:i w:val="0"/>
                <w:sz w:val="20"/>
                <w:szCs w:val="18"/>
              </w:rPr>
              <w:t>Boolean</w:t>
            </w:r>
            <w:proofErr w:type="spellEnd"/>
          </w:p>
        </w:tc>
        <w:tc>
          <w:tcPr>
            <w:tcW w:w="4252" w:type="dxa"/>
          </w:tcPr>
          <w:p w:rsidR="00530660" w:rsidRDefault="00530660" w:rsidP="00AB62E2">
            <w:pPr>
              <w:pStyle w:val="Brdtext3"/>
              <w:spacing w:beforeLines="40" w:before="96" w:afterLines="40" w:after="96"/>
              <w:ind w:left="57" w:right="57"/>
              <w:rPr>
                <w:i w:val="0"/>
                <w:sz w:val="20"/>
                <w:szCs w:val="16"/>
              </w:rPr>
            </w:pPr>
            <w:r>
              <w:rPr>
                <w:i w:val="0"/>
                <w:sz w:val="20"/>
                <w:szCs w:val="16"/>
              </w:rPr>
              <w:t xml:space="preserve">Kan antingen vara sant eller </w:t>
            </w:r>
            <w:r w:rsidRPr="001578AC">
              <w:rPr>
                <w:i w:val="0"/>
                <w:sz w:val="20"/>
                <w:szCs w:val="16"/>
              </w:rPr>
              <w:t>falskt</w:t>
            </w:r>
            <w:r>
              <w:rPr>
                <w:i w:val="0"/>
                <w:sz w:val="20"/>
                <w:szCs w:val="16"/>
              </w:rPr>
              <w:t xml:space="preserve"> eller ”tomt”</w:t>
            </w:r>
          </w:p>
          <w:p w:rsidR="00530660" w:rsidRPr="001578AC" w:rsidRDefault="00530660" w:rsidP="00AB62E2">
            <w:pPr>
              <w:pStyle w:val="Brdtext3"/>
              <w:spacing w:beforeLines="40" w:before="96" w:afterLines="40" w:after="96"/>
              <w:ind w:left="57" w:right="57"/>
              <w:rPr>
                <w:i w:val="0"/>
                <w:sz w:val="20"/>
                <w:szCs w:val="16"/>
              </w:rPr>
            </w:pPr>
          </w:p>
        </w:tc>
      </w:tr>
      <w:tr w:rsidR="00530660" w:rsidRPr="00D15089"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sidRPr="001578AC">
              <w:rPr>
                <w:i w:val="0"/>
                <w:sz w:val="20"/>
                <w:szCs w:val="18"/>
              </w:rPr>
              <w:t>Sant/Falskt</w:t>
            </w:r>
          </w:p>
        </w:tc>
        <w:tc>
          <w:tcPr>
            <w:tcW w:w="1276" w:type="dxa"/>
          </w:tcPr>
          <w:p w:rsidR="00530660" w:rsidRDefault="00530660" w:rsidP="00AB62E2">
            <w:pPr>
              <w:pStyle w:val="Brdtext3"/>
              <w:spacing w:beforeLines="40" w:before="96" w:afterLines="40" w:after="96"/>
              <w:ind w:left="57" w:right="57"/>
              <w:jc w:val="center"/>
              <w:rPr>
                <w:i w:val="0"/>
                <w:sz w:val="20"/>
                <w:szCs w:val="18"/>
              </w:rPr>
            </w:pPr>
            <w:r>
              <w:rPr>
                <w:i w:val="0"/>
                <w:sz w:val="20"/>
                <w:szCs w:val="18"/>
              </w:rPr>
              <w:t>S/F</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rPr>
            </w:pPr>
            <w:r>
              <w:rPr>
                <w:i w:val="0"/>
                <w:sz w:val="20"/>
                <w:szCs w:val="18"/>
              </w:rPr>
              <w:t>BN</w:t>
            </w:r>
          </w:p>
        </w:tc>
        <w:tc>
          <w:tcPr>
            <w:tcW w:w="1418" w:type="dxa"/>
          </w:tcPr>
          <w:p w:rsidR="00530660" w:rsidRPr="001578AC" w:rsidRDefault="00530660" w:rsidP="00AB62E2">
            <w:pPr>
              <w:pStyle w:val="Brdtext3"/>
              <w:spacing w:beforeLines="40" w:before="96" w:afterLines="40" w:after="96"/>
              <w:ind w:left="57" w:right="57"/>
              <w:rPr>
                <w:i w:val="0"/>
                <w:sz w:val="20"/>
                <w:szCs w:val="18"/>
              </w:rPr>
            </w:pPr>
            <w:proofErr w:type="spellStart"/>
            <w:r w:rsidRPr="001578AC">
              <w:rPr>
                <w:i w:val="0"/>
                <w:sz w:val="20"/>
                <w:szCs w:val="18"/>
              </w:rPr>
              <w:t>Boolean</w:t>
            </w:r>
            <w:proofErr w:type="spellEnd"/>
            <w:r>
              <w:rPr>
                <w:i w:val="0"/>
                <w:sz w:val="20"/>
                <w:szCs w:val="18"/>
              </w:rPr>
              <w:t xml:space="preserve"> not </w:t>
            </w:r>
            <w:proofErr w:type="spellStart"/>
            <w:r>
              <w:rPr>
                <w:i w:val="0"/>
                <w:sz w:val="20"/>
                <w:szCs w:val="18"/>
              </w:rPr>
              <w:t>null</w:t>
            </w:r>
            <w:proofErr w:type="spellEnd"/>
          </w:p>
        </w:tc>
        <w:tc>
          <w:tcPr>
            <w:tcW w:w="4252" w:type="dxa"/>
          </w:tcPr>
          <w:p w:rsidR="00530660" w:rsidRDefault="00530660" w:rsidP="00AB62E2">
            <w:pPr>
              <w:pStyle w:val="Brdtext3"/>
              <w:spacing w:beforeLines="40" w:before="96" w:afterLines="40" w:after="96"/>
              <w:ind w:left="57" w:right="57"/>
              <w:rPr>
                <w:i w:val="0"/>
                <w:sz w:val="20"/>
                <w:szCs w:val="16"/>
              </w:rPr>
            </w:pPr>
            <w:r>
              <w:rPr>
                <w:i w:val="0"/>
                <w:sz w:val="20"/>
                <w:szCs w:val="16"/>
              </w:rPr>
              <w:t xml:space="preserve">Kan antingen vara sant eller </w:t>
            </w:r>
            <w:r w:rsidRPr="001578AC">
              <w:rPr>
                <w:i w:val="0"/>
                <w:sz w:val="20"/>
                <w:szCs w:val="16"/>
              </w:rPr>
              <w:t>falskt</w:t>
            </w:r>
            <w:r>
              <w:rPr>
                <w:i w:val="0"/>
                <w:sz w:val="20"/>
                <w:szCs w:val="16"/>
              </w:rPr>
              <w:t xml:space="preserve">. </w:t>
            </w:r>
          </w:p>
          <w:p w:rsidR="00530660" w:rsidRPr="001578AC" w:rsidRDefault="00530660" w:rsidP="00AB62E2">
            <w:pPr>
              <w:pStyle w:val="Brdtext3"/>
              <w:spacing w:beforeLines="40" w:before="96" w:afterLines="40" w:after="96"/>
              <w:ind w:left="57" w:right="57"/>
              <w:rPr>
                <w:i w:val="0"/>
                <w:sz w:val="20"/>
                <w:szCs w:val="16"/>
              </w:rPr>
            </w:pPr>
          </w:p>
        </w:tc>
      </w:tr>
      <w:tr w:rsidR="00530660" w:rsidRPr="00E15927" w:rsidTr="003751E0">
        <w:trPr>
          <w:trHeight w:val="4381"/>
        </w:trPr>
        <w:tc>
          <w:tcPr>
            <w:tcW w:w="1277" w:type="dxa"/>
          </w:tcPr>
          <w:p w:rsidR="00530660" w:rsidRPr="001578AC" w:rsidRDefault="00530660" w:rsidP="00AB62E2">
            <w:pPr>
              <w:autoSpaceDE w:val="0"/>
              <w:autoSpaceDN w:val="0"/>
              <w:adjustRightInd w:val="0"/>
              <w:spacing w:beforeLines="40" w:before="96" w:afterLines="40" w:after="96"/>
              <w:ind w:left="57" w:right="57"/>
              <w:rPr>
                <w:sz w:val="20"/>
              </w:rPr>
            </w:pPr>
            <w:r w:rsidRPr="001578AC">
              <w:rPr>
                <w:sz w:val="20"/>
              </w:rPr>
              <w:t>Kodat värde</w:t>
            </w:r>
            <w:r>
              <w:rPr>
                <w:sz w:val="20"/>
              </w:rPr>
              <w:t xml:space="preserve"> med text och OID</w:t>
            </w:r>
          </w:p>
        </w:tc>
        <w:tc>
          <w:tcPr>
            <w:tcW w:w="1276" w:type="dxa"/>
          </w:tcPr>
          <w:p w:rsidR="00530660" w:rsidRPr="00530660" w:rsidRDefault="00D46D8B" w:rsidP="00AB62E2">
            <w:pPr>
              <w:pStyle w:val="Brdtext3"/>
              <w:spacing w:beforeLines="40" w:before="96" w:afterLines="40" w:after="96"/>
              <w:ind w:left="57" w:right="57"/>
              <w:jc w:val="center"/>
              <w:rPr>
                <w:i w:val="0"/>
                <w:sz w:val="20"/>
              </w:rPr>
            </w:pPr>
            <w:r>
              <w:rPr>
                <w:i w:val="0"/>
                <w:sz w:val="20"/>
              </w:rPr>
              <w:t>KTOV</w:t>
            </w:r>
          </w:p>
        </w:tc>
        <w:tc>
          <w:tcPr>
            <w:tcW w:w="1417" w:type="dxa"/>
          </w:tcPr>
          <w:p w:rsidR="00530660" w:rsidRPr="001578AC" w:rsidRDefault="00530660" w:rsidP="00AB62E2">
            <w:pPr>
              <w:pStyle w:val="Brdtext3"/>
              <w:spacing w:beforeLines="40" w:before="96" w:afterLines="40" w:after="96"/>
              <w:ind w:left="57" w:right="57"/>
              <w:jc w:val="center"/>
              <w:rPr>
                <w:i w:val="0"/>
                <w:sz w:val="20"/>
                <w:lang w:val="en-GB"/>
              </w:rPr>
            </w:pPr>
            <w:r>
              <w:rPr>
                <w:i w:val="0"/>
                <w:sz w:val="20"/>
                <w:lang w:val="en-GB"/>
              </w:rPr>
              <w:t>CD</w:t>
            </w:r>
          </w:p>
        </w:tc>
        <w:tc>
          <w:tcPr>
            <w:tcW w:w="1418" w:type="dxa"/>
          </w:tcPr>
          <w:p w:rsidR="00530660" w:rsidRPr="001578AC" w:rsidRDefault="00530660" w:rsidP="00AB62E2">
            <w:pPr>
              <w:autoSpaceDE w:val="0"/>
              <w:autoSpaceDN w:val="0"/>
              <w:adjustRightInd w:val="0"/>
              <w:spacing w:beforeLines="40" w:before="96" w:afterLines="40" w:after="96"/>
              <w:ind w:left="57" w:right="57"/>
              <w:rPr>
                <w:sz w:val="20"/>
              </w:rPr>
            </w:pPr>
            <w:proofErr w:type="spellStart"/>
            <w:r w:rsidRPr="001578AC">
              <w:rPr>
                <w:sz w:val="20"/>
              </w:rPr>
              <w:t>Coded</w:t>
            </w:r>
            <w:proofErr w:type="spellEnd"/>
            <w:r w:rsidRPr="001578AC">
              <w:rPr>
                <w:sz w:val="20"/>
              </w:rPr>
              <w:t xml:space="preserve"> </w:t>
            </w:r>
            <w:proofErr w:type="spellStart"/>
            <w:r w:rsidRPr="001578AC">
              <w:rPr>
                <w:sz w:val="20"/>
              </w:rPr>
              <w:t>value</w:t>
            </w:r>
            <w:proofErr w:type="spellEnd"/>
          </w:p>
        </w:tc>
        <w:tc>
          <w:tcPr>
            <w:tcW w:w="4252" w:type="dxa"/>
          </w:tcPr>
          <w:p w:rsidR="00530660" w:rsidRPr="00E15927" w:rsidRDefault="00530660" w:rsidP="00AB62E2">
            <w:pPr>
              <w:autoSpaceDE w:val="0"/>
              <w:autoSpaceDN w:val="0"/>
              <w:adjustRightInd w:val="0"/>
              <w:spacing w:beforeLines="40" w:before="96" w:afterLines="40" w:after="96"/>
              <w:ind w:left="57" w:right="57"/>
              <w:rPr>
                <w:sz w:val="20"/>
              </w:rPr>
            </w:pPr>
            <w:r w:rsidRPr="00E15927">
              <w:rPr>
                <w:sz w:val="20"/>
              </w:rPr>
              <w:t xml:space="preserve">Identifiering av berört </w:t>
            </w:r>
            <w:proofErr w:type="spellStart"/>
            <w:r w:rsidRPr="00E15927">
              <w:rPr>
                <w:sz w:val="20"/>
              </w:rPr>
              <w:t>kodverk</w:t>
            </w:r>
            <w:proofErr w:type="spellEnd"/>
            <w:r w:rsidRPr="00E15927">
              <w:rPr>
                <w:sz w:val="20"/>
              </w:rPr>
              <w:t xml:space="preserve">/klassifikation (genom </w:t>
            </w:r>
            <w:proofErr w:type="spellStart"/>
            <w:proofErr w:type="gramStart"/>
            <w:r w:rsidRPr="00E15927">
              <w:rPr>
                <w:sz w:val="20"/>
              </w:rPr>
              <w:t>sk</w:t>
            </w:r>
            <w:proofErr w:type="spellEnd"/>
            <w:proofErr w:type="gramEnd"/>
            <w:r w:rsidRPr="00E15927">
              <w:rPr>
                <w:sz w:val="20"/>
              </w:rPr>
              <w:t xml:space="preserve"> OID) samt aktuell kod och text</w:t>
            </w:r>
          </w:p>
          <w:p w:rsidR="00530660" w:rsidRPr="00E15927" w:rsidRDefault="00530660" w:rsidP="00AB62E2">
            <w:pPr>
              <w:autoSpaceDE w:val="0"/>
              <w:autoSpaceDN w:val="0"/>
              <w:adjustRightInd w:val="0"/>
              <w:spacing w:beforeLines="40" w:before="96" w:afterLines="40" w:after="96"/>
              <w:ind w:left="57" w:right="57"/>
              <w:rPr>
                <w:sz w:val="20"/>
              </w:rPr>
            </w:pPr>
            <w:r w:rsidRPr="00E15927">
              <w:rPr>
                <w:sz w:val="20"/>
              </w:rPr>
              <w:t>Exempel: ” A00.9 Kolera, ospecificerat</w:t>
            </w:r>
            <w:r w:rsidRPr="00E15927">
              <w:rPr>
                <w:i/>
                <w:sz w:val="20"/>
              </w:rPr>
              <w:t xml:space="preserve"> OID för KSH97</w:t>
            </w:r>
            <w:r w:rsidRPr="00E15927">
              <w:rPr>
                <w:sz w:val="20"/>
              </w:rPr>
              <w:t> v97 mycket allvarlig kolera ”</w:t>
            </w:r>
          </w:p>
          <w:tbl>
            <w:tblPr>
              <w:tblStyle w:val="Tabellrutnt"/>
              <w:tblW w:w="4035" w:type="dxa"/>
              <w:tblLayout w:type="fixed"/>
              <w:tblLook w:val="01E0" w:firstRow="1" w:lastRow="1" w:firstColumn="1" w:lastColumn="1" w:noHBand="0" w:noVBand="0"/>
            </w:tblPr>
            <w:tblGrid>
              <w:gridCol w:w="1200"/>
              <w:gridCol w:w="709"/>
              <w:gridCol w:w="2126"/>
            </w:tblGrid>
            <w:tr w:rsidR="00530660" w:rsidRPr="00A4699C" w:rsidTr="00530660">
              <w:tc>
                <w:tcPr>
                  <w:tcW w:w="1200" w:type="dxa"/>
                </w:tcPr>
                <w:p w:rsidR="00530660" w:rsidRPr="00A4699C" w:rsidRDefault="00530660" w:rsidP="00AB62E2">
                  <w:pPr>
                    <w:spacing w:beforeLines="40" w:before="96" w:afterLines="40" w:after="96"/>
                    <w:ind w:left="57" w:right="57"/>
                    <w:rPr>
                      <w:sz w:val="20"/>
                    </w:rPr>
                  </w:pPr>
                  <w:r w:rsidRPr="00A4699C">
                    <w:rPr>
                      <w:sz w:val="20"/>
                    </w:rPr>
                    <w:t>kod</w:t>
                  </w:r>
                </w:p>
              </w:tc>
              <w:tc>
                <w:tcPr>
                  <w:tcW w:w="709" w:type="dxa"/>
                </w:tcPr>
                <w:p w:rsidR="00530660" w:rsidRPr="00A4699C" w:rsidRDefault="00530660" w:rsidP="00AB62E2">
                  <w:pPr>
                    <w:spacing w:beforeLines="40" w:before="96" w:afterLines="40" w:after="96"/>
                    <w:ind w:left="57" w:right="57"/>
                    <w:rPr>
                      <w:sz w:val="20"/>
                    </w:rPr>
                  </w:pPr>
                  <w:r>
                    <w:rPr>
                      <w:sz w:val="20"/>
                    </w:rPr>
                    <w:t>K</w:t>
                  </w:r>
                </w:p>
              </w:tc>
              <w:tc>
                <w:tcPr>
                  <w:tcW w:w="2126" w:type="dxa"/>
                </w:tcPr>
                <w:p w:rsidR="00530660" w:rsidRPr="00A4699C" w:rsidRDefault="00530660" w:rsidP="00AB62E2">
                  <w:pPr>
                    <w:spacing w:beforeLines="40" w:before="96" w:afterLines="40" w:after="96"/>
                    <w:ind w:left="57" w:right="57"/>
                    <w:rPr>
                      <w:sz w:val="20"/>
                    </w:rPr>
                  </w:pPr>
                  <w:r w:rsidRPr="00A4699C">
                    <w:rPr>
                      <w:sz w:val="20"/>
                    </w:rPr>
                    <w:t>aktuellt kodvärde</w:t>
                  </w:r>
                </w:p>
              </w:tc>
            </w:tr>
            <w:tr w:rsidR="00530660" w:rsidRPr="00A4699C" w:rsidTr="00530660">
              <w:tc>
                <w:tcPr>
                  <w:tcW w:w="1200" w:type="dxa"/>
                </w:tcPr>
                <w:p w:rsidR="00530660" w:rsidRPr="00A4699C" w:rsidRDefault="00530660" w:rsidP="00AB62E2">
                  <w:pPr>
                    <w:spacing w:beforeLines="40" w:before="96" w:afterLines="40" w:after="96"/>
                    <w:ind w:left="57" w:right="57"/>
                    <w:rPr>
                      <w:sz w:val="20"/>
                    </w:rPr>
                  </w:pPr>
                  <w:r w:rsidRPr="00A4699C">
                    <w:rPr>
                      <w:sz w:val="20"/>
                    </w:rPr>
                    <w:t>text</w:t>
                  </w:r>
                </w:p>
              </w:tc>
              <w:tc>
                <w:tcPr>
                  <w:tcW w:w="709" w:type="dxa"/>
                </w:tcPr>
                <w:p w:rsidR="00530660" w:rsidRPr="00A4699C" w:rsidRDefault="00530660" w:rsidP="00AB62E2">
                  <w:pPr>
                    <w:spacing w:beforeLines="40" w:before="96" w:afterLines="40" w:after="96"/>
                    <w:ind w:left="57" w:right="57"/>
                    <w:rPr>
                      <w:sz w:val="20"/>
                    </w:rPr>
                  </w:pPr>
                  <w:r>
                    <w:rPr>
                      <w:sz w:val="20"/>
                    </w:rPr>
                    <w:t>TX</w:t>
                  </w:r>
                </w:p>
              </w:tc>
              <w:tc>
                <w:tcPr>
                  <w:tcW w:w="2126" w:type="dxa"/>
                </w:tcPr>
                <w:p w:rsidR="00530660" w:rsidRPr="00A4699C" w:rsidRDefault="00530660" w:rsidP="00AB62E2">
                  <w:pPr>
                    <w:spacing w:beforeLines="40" w:before="96" w:afterLines="40" w:after="96"/>
                    <w:ind w:left="57" w:right="57"/>
                    <w:rPr>
                      <w:sz w:val="20"/>
                    </w:rPr>
                  </w:pPr>
                  <w:r w:rsidRPr="00A4699C">
                    <w:rPr>
                      <w:sz w:val="20"/>
                    </w:rPr>
                    <w:t>klartext</w:t>
                  </w:r>
                </w:p>
              </w:tc>
            </w:tr>
            <w:tr w:rsidR="00530660" w:rsidRPr="00A4699C" w:rsidTr="00530660">
              <w:tc>
                <w:tcPr>
                  <w:tcW w:w="1200" w:type="dxa"/>
                </w:tcPr>
                <w:p w:rsidR="00530660" w:rsidRPr="00A4699C" w:rsidRDefault="00530660" w:rsidP="00AB62E2">
                  <w:pPr>
                    <w:spacing w:beforeLines="40" w:before="96" w:afterLines="40" w:after="96"/>
                    <w:ind w:left="57" w:right="57"/>
                    <w:rPr>
                      <w:sz w:val="20"/>
                    </w:rPr>
                  </w:pPr>
                  <w:proofErr w:type="spellStart"/>
                  <w:r w:rsidRPr="00A4699C">
                    <w:rPr>
                      <w:sz w:val="20"/>
                    </w:rPr>
                    <w:t>kodverk</w:t>
                  </w:r>
                  <w:proofErr w:type="spellEnd"/>
                </w:p>
              </w:tc>
              <w:tc>
                <w:tcPr>
                  <w:tcW w:w="709" w:type="dxa"/>
                </w:tcPr>
                <w:p w:rsidR="00530660" w:rsidRPr="00A4699C" w:rsidRDefault="00530660" w:rsidP="00AB62E2">
                  <w:pPr>
                    <w:spacing w:beforeLines="40" w:before="96" w:afterLines="40" w:after="96"/>
                    <w:ind w:left="57" w:right="57"/>
                    <w:rPr>
                      <w:sz w:val="20"/>
                    </w:rPr>
                  </w:pPr>
                  <w:r w:rsidRPr="00A4699C">
                    <w:rPr>
                      <w:sz w:val="20"/>
                    </w:rPr>
                    <w:t>OID</w:t>
                  </w:r>
                </w:p>
              </w:tc>
              <w:tc>
                <w:tcPr>
                  <w:tcW w:w="2126" w:type="dxa"/>
                </w:tcPr>
                <w:p w:rsidR="00530660" w:rsidRPr="00A4699C" w:rsidRDefault="00530660" w:rsidP="00AB62E2">
                  <w:pPr>
                    <w:spacing w:beforeLines="40" w:before="96" w:afterLines="40" w:after="96"/>
                    <w:ind w:left="57" w:right="57"/>
                    <w:rPr>
                      <w:sz w:val="20"/>
                    </w:rPr>
                  </w:pPr>
                  <w:r w:rsidRPr="00A4699C">
                    <w:rPr>
                      <w:sz w:val="20"/>
                    </w:rPr>
                    <w:t>identifier</w:t>
                  </w:r>
                  <w:r w:rsidR="00D46D8B">
                    <w:rPr>
                      <w:sz w:val="20"/>
                    </w:rPr>
                    <w:t>i</w:t>
                  </w:r>
                  <w:r w:rsidRPr="00A4699C">
                    <w:rPr>
                      <w:sz w:val="20"/>
                    </w:rPr>
                    <w:t xml:space="preserve">ng av berört </w:t>
                  </w:r>
                  <w:proofErr w:type="spellStart"/>
                  <w:r w:rsidRPr="00A4699C">
                    <w:rPr>
                      <w:sz w:val="20"/>
                    </w:rPr>
                    <w:t>kodverk</w:t>
                  </w:r>
                  <w:proofErr w:type="spellEnd"/>
                  <w:r w:rsidRPr="00A4699C">
                    <w:rPr>
                      <w:sz w:val="20"/>
                    </w:rPr>
                    <w:t>/klassifikation</w:t>
                  </w:r>
                </w:p>
              </w:tc>
            </w:tr>
            <w:tr w:rsidR="00530660" w:rsidRPr="00A4699C" w:rsidTr="00530660">
              <w:tc>
                <w:tcPr>
                  <w:tcW w:w="1200" w:type="dxa"/>
                </w:tcPr>
                <w:p w:rsidR="00530660" w:rsidRPr="00A4699C" w:rsidRDefault="00530660" w:rsidP="00AB62E2">
                  <w:pPr>
                    <w:spacing w:beforeLines="40" w:before="96" w:afterLines="40" w:after="96"/>
                    <w:ind w:left="57" w:right="57"/>
                    <w:rPr>
                      <w:sz w:val="20"/>
                    </w:rPr>
                  </w:pPr>
                  <w:r w:rsidRPr="00A4699C">
                    <w:rPr>
                      <w:sz w:val="20"/>
                    </w:rPr>
                    <w:t>version</w:t>
                  </w:r>
                </w:p>
              </w:tc>
              <w:tc>
                <w:tcPr>
                  <w:tcW w:w="709" w:type="dxa"/>
                </w:tcPr>
                <w:p w:rsidR="00530660" w:rsidRPr="00A4699C" w:rsidRDefault="00530660" w:rsidP="00AB62E2">
                  <w:pPr>
                    <w:spacing w:beforeLines="40" w:before="96" w:afterLines="40" w:after="96"/>
                    <w:ind w:left="57" w:right="57"/>
                    <w:rPr>
                      <w:sz w:val="20"/>
                    </w:rPr>
                  </w:pPr>
                  <w:r>
                    <w:rPr>
                      <w:sz w:val="20"/>
                    </w:rPr>
                    <w:t>TX</w:t>
                  </w:r>
                </w:p>
              </w:tc>
              <w:tc>
                <w:tcPr>
                  <w:tcW w:w="2126" w:type="dxa"/>
                </w:tcPr>
                <w:p w:rsidR="00530660" w:rsidRPr="00A4699C" w:rsidRDefault="00530660" w:rsidP="00AB62E2">
                  <w:pPr>
                    <w:spacing w:beforeLines="40" w:before="96" w:afterLines="40" w:after="96"/>
                    <w:ind w:left="57" w:right="57"/>
                    <w:rPr>
                      <w:sz w:val="20"/>
                    </w:rPr>
                  </w:pPr>
                  <w:r w:rsidRPr="00A4699C">
                    <w:rPr>
                      <w:sz w:val="20"/>
                    </w:rPr>
                    <w:t>kodverkets version</w:t>
                  </w:r>
                </w:p>
              </w:tc>
            </w:tr>
            <w:tr w:rsidR="00530660" w:rsidRPr="00A4699C" w:rsidTr="00530660">
              <w:tc>
                <w:tcPr>
                  <w:tcW w:w="1200" w:type="dxa"/>
                </w:tcPr>
                <w:p w:rsidR="00530660" w:rsidRPr="00A4699C" w:rsidRDefault="00530660" w:rsidP="00AB62E2">
                  <w:pPr>
                    <w:spacing w:beforeLines="40" w:before="96" w:afterLines="40" w:after="96"/>
                    <w:ind w:left="57" w:right="57"/>
                    <w:rPr>
                      <w:sz w:val="20"/>
                    </w:rPr>
                  </w:pPr>
                  <w:r>
                    <w:rPr>
                      <w:sz w:val="20"/>
                    </w:rPr>
                    <w:t>för-tydligande</w:t>
                  </w:r>
                </w:p>
              </w:tc>
              <w:tc>
                <w:tcPr>
                  <w:tcW w:w="709" w:type="dxa"/>
                </w:tcPr>
                <w:p w:rsidR="00530660" w:rsidRPr="00A4699C" w:rsidRDefault="00530660" w:rsidP="00AB62E2">
                  <w:pPr>
                    <w:spacing w:beforeLines="40" w:before="96" w:afterLines="40" w:after="96"/>
                    <w:ind w:left="57" w:right="57"/>
                    <w:rPr>
                      <w:sz w:val="20"/>
                    </w:rPr>
                  </w:pPr>
                  <w:r>
                    <w:rPr>
                      <w:sz w:val="20"/>
                    </w:rPr>
                    <w:t>TX</w:t>
                  </w:r>
                </w:p>
              </w:tc>
              <w:tc>
                <w:tcPr>
                  <w:tcW w:w="2126" w:type="dxa"/>
                </w:tcPr>
                <w:p w:rsidR="00530660" w:rsidRPr="00A4699C" w:rsidRDefault="00530660" w:rsidP="00AB62E2">
                  <w:pPr>
                    <w:spacing w:beforeLines="40" w:before="96" w:afterLines="40" w:after="96"/>
                    <w:ind w:left="57" w:right="57"/>
                    <w:rPr>
                      <w:sz w:val="20"/>
                    </w:rPr>
                  </w:pPr>
                  <w:r>
                    <w:rPr>
                      <w:sz w:val="20"/>
                    </w:rPr>
                    <w:t xml:space="preserve">används t ex vid förtydligande av kod </w:t>
                  </w:r>
                  <w:r>
                    <w:rPr>
                      <w:sz w:val="20"/>
                    </w:rPr>
                    <w:br/>
                    <w:t xml:space="preserve"> ”Övrigt”</w:t>
                  </w:r>
                </w:p>
              </w:tc>
            </w:tr>
          </w:tbl>
          <w:p w:rsidR="00530660" w:rsidRPr="00E15927" w:rsidRDefault="00530660" w:rsidP="00AB62E2">
            <w:pPr>
              <w:pStyle w:val="Brdtext3"/>
              <w:spacing w:beforeLines="40" w:before="96" w:afterLines="40" w:after="96"/>
              <w:ind w:left="57" w:right="57"/>
              <w:rPr>
                <w:bCs/>
                <w:i w:val="0"/>
                <w:color w:val="000000"/>
                <w:sz w:val="20"/>
              </w:rPr>
            </w:pPr>
          </w:p>
        </w:tc>
      </w:tr>
      <w:tr w:rsidR="00530660" w:rsidRPr="00D15089" w:rsidTr="003751E0">
        <w:trPr>
          <w:trHeight w:val="2686"/>
        </w:trPr>
        <w:tc>
          <w:tcPr>
            <w:tcW w:w="1277" w:type="dxa"/>
          </w:tcPr>
          <w:p w:rsidR="00530660" w:rsidRPr="00B33E73" w:rsidRDefault="00530660" w:rsidP="00AB62E2">
            <w:pPr>
              <w:pStyle w:val="Brdtext3"/>
              <w:spacing w:beforeLines="40" w:before="96" w:afterLines="40" w:after="96"/>
              <w:ind w:left="57" w:right="57"/>
              <w:rPr>
                <w:i w:val="0"/>
                <w:sz w:val="20"/>
              </w:rPr>
            </w:pPr>
            <w:r>
              <w:rPr>
                <w:i w:val="0"/>
                <w:sz w:val="20"/>
              </w:rPr>
              <w:t>Instans</w:t>
            </w:r>
          </w:p>
          <w:p w:rsidR="00530660" w:rsidRPr="00B33E73" w:rsidRDefault="00530660" w:rsidP="00AB62E2">
            <w:pPr>
              <w:pStyle w:val="Brdtext3"/>
              <w:spacing w:beforeLines="40" w:before="96" w:afterLines="40" w:after="96"/>
              <w:ind w:left="57" w:right="57"/>
              <w:rPr>
                <w:i w:val="0"/>
                <w:sz w:val="20"/>
              </w:rPr>
            </w:pPr>
            <w:r w:rsidRPr="00B33E73">
              <w:rPr>
                <w:i w:val="0"/>
                <w:sz w:val="20"/>
              </w:rPr>
              <w:t>identifierare</w:t>
            </w:r>
          </w:p>
        </w:tc>
        <w:tc>
          <w:tcPr>
            <w:tcW w:w="1276" w:type="dxa"/>
          </w:tcPr>
          <w:p w:rsidR="00530660" w:rsidRPr="001E3E96" w:rsidRDefault="00D46D8B" w:rsidP="00AB62E2">
            <w:pPr>
              <w:pStyle w:val="Brdtext3"/>
              <w:spacing w:beforeLines="40" w:before="96" w:afterLines="40" w:after="96"/>
              <w:ind w:left="57" w:right="57"/>
              <w:jc w:val="center"/>
              <w:rPr>
                <w:i w:val="0"/>
                <w:sz w:val="20"/>
              </w:rPr>
            </w:pPr>
            <w:r>
              <w:rPr>
                <w:i w:val="0"/>
                <w:sz w:val="20"/>
              </w:rPr>
              <w:t>II</w:t>
            </w:r>
          </w:p>
        </w:tc>
        <w:tc>
          <w:tcPr>
            <w:tcW w:w="1417" w:type="dxa"/>
          </w:tcPr>
          <w:p w:rsidR="00530660" w:rsidRPr="001E3E96" w:rsidRDefault="00530660" w:rsidP="00AB62E2">
            <w:pPr>
              <w:pStyle w:val="Brdtext3"/>
              <w:spacing w:beforeLines="40" w:before="96" w:afterLines="40" w:after="96"/>
              <w:ind w:left="57" w:right="57"/>
              <w:jc w:val="center"/>
              <w:rPr>
                <w:i w:val="0"/>
                <w:sz w:val="20"/>
              </w:rPr>
            </w:pPr>
            <w:r w:rsidRPr="001E3E96">
              <w:rPr>
                <w:i w:val="0"/>
                <w:sz w:val="20"/>
              </w:rPr>
              <w:t>II</w:t>
            </w:r>
          </w:p>
        </w:tc>
        <w:tc>
          <w:tcPr>
            <w:tcW w:w="1418" w:type="dxa"/>
          </w:tcPr>
          <w:p w:rsidR="00530660" w:rsidRPr="001E3E96" w:rsidRDefault="00530660" w:rsidP="00AB62E2">
            <w:pPr>
              <w:pStyle w:val="Brdtext3"/>
              <w:spacing w:beforeLines="40" w:before="96" w:afterLines="40" w:after="96"/>
              <w:ind w:left="57" w:right="57"/>
              <w:rPr>
                <w:i w:val="0"/>
                <w:sz w:val="20"/>
              </w:rPr>
            </w:pPr>
            <w:proofErr w:type="spellStart"/>
            <w:r w:rsidRPr="001E3E96">
              <w:rPr>
                <w:i w:val="0"/>
                <w:sz w:val="20"/>
              </w:rPr>
              <w:t>Instance</w:t>
            </w:r>
            <w:proofErr w:type="spellEnd"/>
            <w:r w:rsidRPr="001E3E96">
              <w:rPr>
                <w:i w:val="0"/>
                <w:sz w:val="20"/>
              </w:rPr>
              <w:t xml:space="preserve"> </w:t>
            </w:r>
            <w:proofErr w:type="spellStart"/>
            <w:r w:rsidRPr="001E3E96">
              <w:rPr>
                <w:i w:val="0"/>
                <w:sz w:val="20"/>
              </w:rPr>
              <w:t>Identifier</w:t>
            </w:r>
            <w:proofErr w:type="spellEnd"/>
          </w:p>
        </w:tc>
        <w:tc>
          <w:tcPr>
            <w:tcW w:w="4252" w:type="dxa"/>
          </w:tcPr>
          <w:p w:rsidR="00530660" w:rsidRDefault="00AA67E3" w:rsidP="00AB62E2">
            <w:pPr>
              <w:autoSpaceDE w:val="0"/>
              <w:autoSpaceDN w:val="0"/>
              <w:adjustRightInd w:val="0"/>
              <w:spacing w:beforeLines="40" w:before="96" w:afterLines="40" w:after="96"/>
              <w:ind w:left="57" w:right="57"/>
              <w:rPr>
                <w:bCs/>
                <w:i/>
                <w:color w:val="000000"/>
                <w:sz w:val="20"/>
              </w:rPr>
            </w:pPr>
            <w:r>
              <w:rPr>
                <w:bCs/>
                <w:color w:val="000000"/>
                <w:sz w:val="20"/>
              </w:rPr>
              <w:t>En unik</w:t>
            </w:r>
            <w:r w:rsidR="00530660" w:rsidRPr="00A12AC5">
              <w:rPr>
                <w:bCs/>
                <w:color w:val="000000"/>
                <w:sz w:val="20"/>
              </w:rPr>
              <w:t xml:space="preserve"> identifikation av en instans, företeelse eller objekt. T.ex. remissid, personnummer, HSA-id. </w:t>
            </w:r>
            <w:r w:rsidR="00530660" w:rsidRPr="00B33E73">
              <w:rPr>
                <w:bCs/>
                <w:i/>
                <w:color w:val="000000"/>
                <w:sz w:val="20"/>
              </w:rPr>
              <w:t xml:space="preserve"> </w:t>
            </w:r>
          </w:p>
          <w:p w:rsidR="00530660" w:rsidRPr="00B33E73" w:rsidRDefault="00FF1A8A" w:rsidP="00AB62E2">
            <w:pPr>
              <w:autoSpaceDE w:val="0"/>
              <w:autoSpaceDN w:val="0"/>
              <w:adjustRightInd w:val="0"/>
              <w:spacing w:beforeLines="40" w:before="96" w:afterLines="40" w:after="96"/>
              <w:ind w:left="57" w:right="57"/>
              <w:rPr>
                <w:i/>
                <w:sz w:val="20"/>
              </w:rPr>
            </w:pPr>
            <w:r>
              <w:rPr>
                <w:sz w:val="20"/>
              </w:rPr>
              <w:t>Exempel: ”ÅÅÅÅMM</w:t>
            </w:r>
            <w:r w:rsidR="00D46D8B">
              <w:rPr>
                <w:sz w:val="20"/>
              </w:rPr>
              <w:t>DD</w:t>
            </w:r>
            <w:r w:rsidR="00530660" w:rsidRPr="00E15927">
              <w:rPr>
                <w:sz w:val="20"/>
              </w:rPr>
              <w:t>XXXX</w:t>
            </w:r>
            <w:r>
              <w:rPr>
                <w:sz w:val="20"/>
              </w:rPr>
              <w:t xml:space="preserve"> samt</w:t>
            </w:r>
            <w:r w:rsidR="00530660" w:rsidRPr="00E15927">
              <w:rPr>
                <w:i/>
                <w:sz w:val="20"/>
              </w:rPr>
              <w:t xml:space="preserve"> OID för personnummer”</w:t>
            </w:r>
          </w:p>
          <w:tbl>
            <w:tblPr>
              <w:tblStyle w:val="Tabellrutnt"/>
              <w:tblW w:w="4035" w:type="dxa"/>
              <w:tblLayout w:type="fixed"/>
              <w:tblLook w:val="01E0" w:firstRow="1" w:lastRow="1" w:firstColumn="1" w:lastColumn="1" w:noHBand="0" w:noVBand="0"/>
            </w:tblPr>
            <w:tblGrid>
              <w:gridCol w:w="1200"/>
              <w:gridCol w:w="709"/>
              <w:gridCol w:w="2126"/>
            </w:tblGrid>
            <w:tr w:rsidR="00530660" w:rsidRPr="00B33E73" w:rsidTr="00D46D8B">
              <w:tc>
                <w:tcPr>
                  <w:tcW w:w="1200" w:type="dxa"/>
                </w:tcPr>
                <w:p w:rsidR="00530660" w:rsidRPr="00B33E73" w:rsidRDefault="00530660" w:rsidP="00AB62E2">
                  <w:pPr>
                    <w:spacing w:beforeLines="40" w:before="96" w:afterLines="40" w:after="96"/>
                    <w:ind w:left="57" w:right="57"/>
                    <w:rPr>
                      <w:sz w:val="20"/>
                    </w:rPr>
                  </w:pPr>
                  <w:r w:rsidRPr="00B33E73">
                    <w:rPr>
                      <w:sz w:val="20"/>
                    </w:rPr>
                    <w:t>kod</w:t>
                  </w:r>
                </w:p>
              </w:tc>
              <w:tc>
                <w:tcPr>
                  <w:tcW w:w="709" w:type="dxa"/>
                </w:tcPr>
                <w:p w:rsidR="00530660" w:rsidRPr="00B33E73" w:rsidRDefault="00530660" w:rsidP="00AB62E2">
                  <w:pPr>
                    <w:spacing w:beforeLines="40" w:before="96" w:afterLines="40" w:after="96"/>
                    <w:ind w:left="57" w:right="57"/>
                    <w:rPr>
                      <w:sz w:val="20"/>
                    </w:rPr>
                  </w:pPr>
                  <w:r w:rsidRPr="00B33E73">
                    <w:rPr>
                      <w:sz w:val="20"/>
                    </w:rPr>
                    <w:t>CV</w:t>
                  </w:r>
                </w:p>
              </w:tc>
              <w:tc>
                <w:tcPr>
                  <w:tcW w:w="2126" w:type="dxa"/>
                </w:tcPr>
                <w:p w:rsidR="00530660" w:rsidRPr="00B33E73" w:rsidRDefault="00530660" w:rsidP="00AB62E2">
                  <w:pPr>
                    <w:spacing w:beforeLines="40" w:before="96" w:afterLines="40" w:after="96"/>
                    <w:ind w:left="57" w:right="57"/>
                    <w:rPr>
                      <w:sz w:val="20"/>
                    </w:rPr>
                  </w:pPr>
                  <w:r w:rsidRPr="00B33E73">
                    <w:rPr>
                      <w:sz w:val="20"/>
                    </w:rPr>
                    <w:t>aktuellt kodvärde</w:t>
                  </w:r>
                </w:p>
              </w:tc>
            </w:tr>
            <w:tr w:rsidR="00530660" w:rsidRPr="00A4699C" w:rsidTr="00D46D8B">
              <w:tc>
                <w:tcPr>
                  <w:tcW w:w="1200" w:type="dxa"/>
                </w:tcPr>
                <w:p w:rsidR="00530660" w:rsidRPr="00B33E73" w:rsidRDefault="00530660" w:rsidP="00AB62E2">
                  <w:pPr>
                    <w:spacing w:beforeLines="40" w:before="96" w:afterLines="40" w:after="96"/>
                    <w:ind w:left="57" w:right="57"/>
                    <w:rPr>
                      <w:sz w:val="20"/>
                    </w:rPr>
                  </w:pPr>
                  <w:proofErr w:type="spellStart"/>
                  <w:r w:rsidRPr="00B33E73">
                    <w:rPr>
                      <w:sz w:val="20"/>
                    </w:rPr>
                    <w:t>kodverk</w:t>
                  </w:r>
                  <w:proofErr w:type="spellEnd"/>
                </w:p>
              </w:tc>
              <w:tc>
                <w:tcPr>
                  <w:tcW w:w="709" w:type="dxa"/>
                </w:tcPr>
                <w:p w:rsidR="00530660" w:rsidRPr="00B33E73" w:rsidRDefault="00530660" w:rsidP="00AB62E2">
                  <w:pPr>
                    <w:spacing w:beforeLines="40" w:before="96" w:afterLines="40" w:after="96"/>
                    <w:ind w:left="57" w:right="57"/>
                    <w:rPr>
                      <w:sz w:val="20"/>
                    </w:rPr>
                  </w:pPr>
                  <w:r w:rsidRPr="00B33E73">
                    <w:rPr>
                      <w:sz w:val="20"/>
                    </w:rPr>
                    <w:t>OID</w:t>
                  </w:r>
                </w:p>
              </w:tc>
              <w:tc>
                <w:tcPr>
                  <w:tcW w:w="2126" w:type="dxa"/>
                </w:tcPr>
                <w:p w:rsidR="00530660" w:rsidRPr="00A4699C" w:rsidRDefault="00530660" w:rsidP="00AB62E2">
                  <w:pPr>
                    <w:spacing w:beforeLines="40" w:before="96" w:afterLines="40" w:after="96"/>
                    <w:ind w:left="57" w:right="57"/>
                    <w:rPr>
                      <w:sz w:val="20"/>
                    </w:rPr>
                  </w:pPr>
                  <w:r w:rsidRPr="00B33E73">
                    <w:rPr>
                      <w:sz w:val="20"/>
                    </w:rPr>
                    <w:t>identifier</w:t>
                  </w:r>
                  <w:r w:rsidR="00AA67E3">
                    <w:rPr>
                      <w:sz w:val="20"/>
                    </w:rPr>
                    <w:t>i</w:t>
                  </w:r>
                  <w:r w:rsidRPr="00B33E73">
                    <w:rPr>
                      <w:sz w:val="20"/>
                    </w:rPr>
                    <w:t>ng av berört</w:t>
                  </w:r>
                  <w:r>
                    <w:rPr>
                      <w:sz w:val="20"/>
                    </w:rPr>
                    <w:br/>
                  </w:r>
                  <w:proofErr w:type="spellStart"/>
                  <w:r w:rsidRPr="00B33E73">
                    <w:rPr>
                      <w:sz w:val="20"/>
                    </w:rPr>
                    <w:t>kodverk</w:t>
                  </w:r>
                  <w:proofErr w:type="spellEnd"/>
                  <w:r w:rsidRPr="00B33E73">
                    <w:rPr>
                      <w:sz w:val="20"/>
                    </w:rPr>
                    <w:t>/klassifikation</w:t>
                  </w:r>
                </w:p>
              </w:tc>
            </w:tr>
          </w:tbl>
          <w:p w:rsidR="00530660" w:rsidRPr="001578AC" w:rsidRDefault="00530660" w:rsidP="00AB62E2">
            <w:pPr>
              <w:pStyle w:val="Brdtext3"/>
              <w:spacing w:beforeLines="40" w:before="96" w:afterLines="40" w:after="96"/>
              <w:ind w:left="57" w:right="57"/>
              <w:rPr>
                <w:i w:val="0"/>
                <w:sz w:val="20"/>
              </w:rPr>
            </w:pPr>
          </w:p>
        </w:tc>
      </w:tr>
      <w:tr w:rsidR="00530660" w:rsidRPr="00D15089"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Pr>
                <w:i w:val="0"/>
                <w:sz w:val="20"/>
                <w:szCs w:val="18"/>
              </w:rPr>
              <w:t>Datapaket</w:t>
            </w:r>
          </w:p>
        </w:tc>
        <w:tc>
          <w:tcPr>
            <w:tcW w:w="1276" w:type="dxa"/>
          </w:tcPr>
          <w:p w:rsidR="00530660" w:rsidRPr="001E3E96" w:rsidRDefault="00D46D8B" w:rsidP="00AB62E2">
            <w:pPr>
              <w:pStyle w:val="Brdtext3"/>
              <w:spacing w:beforeLines="40" w:before="96" w:afterLines="40" w:after="96"/>
              <w:ind w:left="57" w:right="57"/>
              <w:jc w:val="center"/>
              <w:rPr>
                <w:i w:val="0"/>
                <w:sz w:val="20"/>
                <w:szCs w:val="18"/>
              </w:rPr>
            </w:pPr>
            <w:r>
              <w:rPr>
                <w:i w:val="0"/>
                <w:sz w:val="20"/>
                <w:szCs w:val="18"/>
              </w:rPr>
              <w:t>DP</w:t>
            </w:r>
          </w:p>
        </w:tc>
        <w:tc>
          <w:tcPr>
            <w:tcW w:w="1417" w:type="dxa"/>
          </w:tcPr>
          <w:p w:rsidR="00530660" w:rsidRPr="001E3E96" w:rsidRDefault="00530660" w:rsidP="00AB62E2">
            <w:pPr>
              <w:pStyle w:val="Brdtext3"/>
              <w:spacing w:beforeLines="40" w:before="96" w:afterLines="40" w:after="96"/>
              <w:ind w:left="57" w:right="57"/>
              <w:jc w:val="center"/>
              <w:rPr>
                <w:i w:val="0"/>
                <w:sz w:val="20"/>
                <w:szCs w:val="18"/>
              </w:rPr>
            </w:pPr>
            <w:r w:rsidRPr="001E3E96">
              <w:rPr>
                <w:i w:val="0"/>
                <w:sz w:val="20"/>
                <w:szCs w:val="18"/>
              </w:rPr>
              <w:t>ED</w:t>
            </w:r>
          </w:p>
        </w:tc>
        <w:tc>
          <w:tcPr>
            <w:tcW w:w="1418" w:type="dxa"/>
          </w:tcPr>
          <w:p w:rsidR="00530660" w:rsidRPr="001E3E96" w:rsidRDefault="00530660" w:rsidP="00AB62E2">
            <w:pPr>
              <w:pStyle w:val="Brdtext3"/>
              <w:spacing w:beforeLines="40" w:before="96" w:afterLines="40" w:after="96"/>
              <w:ind w:left="57" w:right="57"/>
              <w:rPr>
                <w:i w:val="0"/>
                <w:sz w:val="20"/>
                <w:szCs w:val="18"/>
              </w:rPr>
            </w:pPr>
            <w:proofErr w:type="spellStart"/>
            <w:r w:rsidRPr="001E3E96">
              <w:rPr>
                <w:i w:val="0"/>
                <w:sz w:val="20"/>
                <w:szCs w:val="18"/>
              </w:rPr>
              <w:t>Encapsulated</w:t>
            </w:r>
            <w:proofErr w:type="spellEnd"/>
            <w:r w:rsidRPr="001E3E96">
              <w:rPr>
                <w:i w:val="0"/>
                <w:sz w:val="20"/>
                <w:szCs w:val="18"/>
              </w:rPr>
              <w:t xml:space="preserve"> data</w:t>
            </w:r>
          </w:p>
        </w:tc>
        <w:tc>
          <w:tcPr>
            <w:tcW w:w="4252" w:type="dxa"/>
          </w:tcPr>
          <w:p w:rsidR="00530660" w:rsidRPr="001578AC" w:rsidRDefault="00530660" w:rsidP="00AB62E2">
            <w:pPr>
              <w:pStyle w:val="Brdtext3"/>
              <w:spacing w:beforeLines="40" w:before="96" w:afterLines="40" w:after="96"/>
              <w:ind w:left="57" w:right="57"/>
              <w:rPr>
                <w:bCs/>
                <w:i w:val="0"/>
                <w:color w:val="000000"/>
                <w:sz w:val="20"/>
                <w:szCs w:val="16"/>
              </w:rPr>
            </w:pPr>
            <w:r>
              <w:rPr>
                <w:bCs/>
                <w:i w:val="0"/>
                <w:color w:val="000000"/>
                <w:sz w:val="20"/>
                <w:szCs w:val="16"/>
              </w:rPr>
              <w:t>Används för att ange typ av bild</w:t>
            </w:r>
            <w:r w:rsidRPr="001578AC">
              <w:rPr>
                <w:bCs/>
                <w:i w:val="0"/>
                <w:color w:val="000000"/>
                <w:sz w:val="20"/>
                <w:szCs w:val="16"/>
              </w:rPr>
              <w:t xml:space="preserve">, ljud och andra </w:t>
            </w:r>
            <w:proofErr w:type="spellStart"/>
            <w:r w:rsidRPr="001578AC">
              <w:rPr>
                <w:bCs/>
                <w:i w:val="0"/>
                <w:color w:val="000000"/>
                <w:sz w:val="20"/>
                <w:szCs w:val="16"/>
              </w:rPr>
              <w:t>multimediadata</w:t>
            </w:r>
            <w:proofErr w:type="spellEnd"/>
            <w:r>
              <w:rPr>
                <w:bCs/>
                <w:i w:val="0"/>
                <w:color w:val="000000"/>
                <w:sz w:val="20"/>
                <w:szCs w:val="16"/>
              </w:rPr>
              <w:t xml:space="preserve"> – detta specificeras senare vid behov (för information kontakta RIV förvaltningsgrupp)</w:t>
            </w:r>
          </w:p>
        </w:tc>
      </w:tr>
      <w:tr w:rsidR="00D46D8B" w:rsidRPr="00047AE4" w:rsidTr="003751E0">
        <w:trPr>
          <w:trHeight w:val="2178"/>
        </w:trPr>
        <w:tc>
          <w:tcPr>
            <w:tcW w:w="1277" w:type="dxa"/>
          </w:tcPr>
          <w:p w:rsidR="00D46D8B" w:rsidRPr="001578AC" w:rsidRDefault="00D46D8B" w:rsidP="00AB62E2">
            <w:pPr>
              <w:pStyle w:val="Brdtext3"/>
              <w:spacing w:beforeLines="40" w:before="96" w:afterLines="40" w:after="96"/>
              <w:ind w:left="57" w:right="57"/>
              <w:rPr>
                <w:i w:val="0"/>
                <w:sz w:val="20"/>
                <w:szCs w:val="18"/>
              </w:rPr>
            </w:pPr>
            <w:r>
              <w:rPr>
                <w:i w:val="0"/>
                <w:sz w:val="20"/>
                <w:szCs w:val="18"/>
              </w:rPr>
              <w:lastRenderedPageBreak/>
              <w:t>Värde</w:t>
            </w:r>
          </w:p>
        </w:tc>
        <w:tc>
          <w:tcPr>
            <w:tcW w:w="1276" w:type="dxa"/>
          </w:tcPr>
          <w:p w:rsidR="00D46D8B" w:rsidRPr="001578AC"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VÄ</w:t>
            </w:r>
          </w:p>
        </w:tc>
        <w:tc>
          <w:tcPr>
            <w:tcW w:w="1417" w:type="dxa"/>
          </w:tcPr>
          <w:p w:rsidR="00D46D8B" w:rsidRPr="001578AC" w:rsidRDefault="00D46D8B" w:rsidP="00AB62E2">
            <w:pPr>
              <w:pStyle w:val="Brdtext3"/>
              <w:spacing w:beforeLines="40" w:before="96" w:afterLines="40" w:after="96"/>
              <w:ind w:left="57" w:right="57"/>
              <w:jc w:val="center"/>
              <w:rPr>
                <w:i w:val="0"/>
                <w:sz w:val="20"/>
                <w:szCs w:val="18"/>
                <w:lang w:val="en-GB"/>
              </w:rPr>
            </w:pPr>
          </w:p>
        </w:tc>
        <w:tc>
          <w:tcPr>
            <w:tcW w:w="1418" w:type="dxa"/>
          </w:tcPr>
          <w:p w:rsidR="00D46D8B" w:rsidRPr="001578AC" w:rsidRDefault="00D46D8B" w:rsidP="00AB62E2">
            <w:pPr>
              <w:pStyle w:val="Brdtext3"/>
              <w:spacing w:beforeLines="40" w:before="96" w:afterLines="40" w:after="96"/>
              <w:ind w:left="57" w:right="57"/>
              <w:rPr>
                <w:i w:val="0"/>
                <w:sz w:val="20"/>
                <w:szCs w:val="18"/>
                <w:lang w:val="en-GB"/>
              </w:rPr>
            </w:pPr>
          </w:p>
        </w:tc>
        <w:tc>
          <w:tcPr>
            <w:tcW w:w="4252" w:type="dxa"/>
          </w:tcPr>
          <w:p w:rsidR="00D46D8B" w:rsidRDefault="00D46D8B" w:rsidP="00AB62E2">
            <w:pPr>
              <w:pStyle w:val="Brdtext3"/>
              <w:spacing w:beforeLines="40" w:before="96" w:afterLines="40" w:after="96"/>
              <w:ind w:left="57" w:right="57"/>
              <w:rPr>
                <w:bCs/>
                <w:i w:val="0"/>
                <w:color w:val="000000"/>
                <w:sz w:val="20"/>
                <w:szCs w:val="16"/>
              </w:rPr>
            </w:pPr>
            <w:r>
              <w:rPr>
                <w:bCs/>
                <w:i w:val="0"/>
                <w:color w:val="000000"/>
                <w:sz w:val="20"/>
                <w:szCs w:val="16"/>
              </w:rPr>
              <w:t xml:space="preserve">Uttrycker värdets </w:t>
            </w:r>
            <w:proofErr w:type="spellStart"/>
            <w:r>
              <w:rPr>
                <w:bCs/>
                <w:i w:val="0"/>
                <w:color w:val="000000"/>
                <w:sz w:val="20"/>
                <w:szCs w:val="16"/>
              </w:rPr>
              <w:t>datatyp</w:t>
            </w:r>
            <w:proofErr w:type="spellEnd"/>
            <w:r>
              <w:rPr>
                <w:bCs/>
                <w:i w:val="0"/>
                <w:color w:val="000000"/>
                <w:sz w:val="20"/>
                <w:szCs w:val="16"/>
              </w:rPr>
              <w:t xml:space="preserve"> och sort</w:t>
            </w:r>
          </w:p>
          <w:tbl>
            <w:tblPr>
              <w:tblStyle w:val="Tabellrutnt"/>
              <w:tblW w:w="4035" w:type="dxa"/>
              <w:tblLayout w:type="fixed"/>
              <w:tblLook w:val="01E0" w:firstRow="1" w:lastRow="1" w:firstColumn="1" w:lastColumn="1" w:noHBand="0" w:noVBand="0"/>
            </w:tblPr>
            <w:tblGrid>
              <w:gridCol w:w="1059"/>
              <w:gridCol w:w="992"/>
              <w:gridCol w:w="1984"/>
            </w:tblGrid>
            <w:tr w:rsidR="00D46D8B" w:rsidRPr="00B33E73" w:rsidTr="00D46D8B">
              <w:tc>
                <w:tcPr>
                  <w:tcW w:w="1059" w:type="dxa"/>
                </w:tcPr>
                <w:p w:rsidR="00D46D8B" w:rsidRPr="00B33E73" w:rsidRDefault="00D46D8B" w:rsidP="00AB62E2">
                  <w:pPr>
                    <w:spacing w:beforeLines="40" w:before="96" w:afterLines="40" w:after="96"/>
                    <w:ind w:left="57" w:right="57"/>
                    <w:rPr>
                      <w:sz w:val="20"/>
                    </w:rPr>
                  </w:pPr>
                  <w:r>
                    <w:rPr>
                      <w:sz w:val="20"/>
                    </w:rPr>
                    <w:t>värde</w:t>
                  </w:r>
                </w:p>
              </w:tc>
              <w:tc>
                <w:tcPr>
                  <w:tcW w:w="992" w:type="dxa"/>
                </w:tcPr>
                <w:p w:rsidR="00D46D8B" w:rsidRPr="00B33E73" w:rsidRDefault="00D46D8B" w:rsidP="00AB62E2">
                  <w:pPr>
                    <w:spacing w:beforeLines="40" w:before="96" w:afterLines="40" w:after="96"/>
                    <w:ind w:left="57" w:right="57"/>
                    <w:rPr>
                      <w:sz w:val="20"/>
                    </w:rPr>
                  </w:pPr>
                </w:p>
              </w:tc>
              <w:tc>
                <w:tcPr>
                  <w:tcW w:w="1984" w:type="dxa"/>
                </w:tcPr>
                <w:p w:rsidR="00D46D8B" w:rsidRPr="00B33E73" w:rsidRDefault="00D46D8B" w:rsidP="00AB62E2">
                  <w:pPr>
                    <w:spacing w:beforeLines="40" w:before="96" w:afterLines="40" w:after="96"/>
                    <w:ind w:left="57" w:right="57"/>
                    <w:rPr>
                      <w:sz w:val="20"/>
                    </w:rPr>
                  </w:pPr>
                  <w:r>
                    <w:rPr>
                      <w:sz w:val="20"/>
                    </w:rPr>
                    <w:t xml:space="preserve">aktuellt </w:t>
                  </w:r>
                  <w:r w:rsidRPr="00B33E73">
                    <w:rPr>
                      <w:sz w:val="20"/>
                    </w:rPr>
                    <w:t>värde</w:t>
                  </w:r>
                </w:p>
              </w:tc>
            </w:tr>
            <w:tr w:rsidR="00D46D8B" w:rsidRPr="00A4699C" w:rsidTr="00D46D8B">
              <w:tc>
                <w:tcPr>
                  <w:tcW w:w="1059" w:type="dxa"/>
                </w:tcPr>
                <w:p w:rsidR="00D46D8B" w:rsidRPr="00B33E73" w:rsidRDefault="00D46D8B" w:rsidP="00AB62E2">
                  <w:pPr>
                    <w:spacing w:beforeLines="40" w:before="96" w:afterLines="40" w:after="96"/>
                    <w:ind w:left="57" w:right="57"/>
                    <w:rPr>
                      <w:sz w:val="20"/>
                    </w:rPr>
                  </w:pPr>
                  <w:r>
                    <w:rPr>
                      <w:sz w:val="20"/>
                    </w:rPr>
                    <w:t>värdetyp</w:t>
                  </w:r>
                </w:p>
              </w:tc>
              <w:tc>
                <w:tcPr>
                  <w:tcW w:w="992" w:type="dxa"/>
                </w:tcPr>
                <w:p w:rsidR="00D46D8B" w:rsidRPr="00B33E73" w:rsidRDefault="00D46D8B" w:rsidP="00AB62E2">
                  <w:pPr>
                    <w:spacing w:beforeLines="40" w:before="96" w:afterLines="40" w:after="96"/>
                    <w:ind w:left="57" w:right="57"/>
                    <w:rPr>
                      <w:sz w:val="20"/>
                    </w:rPr>
                  </w:pPr>
                  <w:r>
                    <w:rPr>
                      <w:sz w:val="20"/>
                    </w:rPr>
                    <w:t>Kodat värde</w:t>
                  </w:r>
                </w:p>
              </w:tc>
              <w:tc>
                <w:tcPr>
                  <w:tcW w:w="1984" w:type="dxa"/>
                </w:tcPr>
                <w:p w:rsidR="00D46D8B" w:rsidRPr="00A4699C" w:rsidRDefault="00D46D8B" w:rsidP="00AB62E2">
                  <w:pPr>
                    <w:spacing w:beforeLines="40" w:before="96" w:afterLines="40" w:after="96"/>
                    <w:ind w:left="57" w:right="57"/>
                    <w:rPr>
                      <w:sz w:val="20"/>
                    </w:rPr>
                  </w:pPr>
                  <w:r>
                    <w:rPr>
                      <w:sz w:val="20"/>
                    </w:rPr>
                    <w:t xml:space="preserve">värdets </w:t>
                  </w:r>
                  <w:proofErr w:type="spellStart"/>
                  <w:r>
                    <w:rPr>
                      <w:sz w:val="20"/>
                    </w:rPr>
                    <w:t>datatyp</w:t>
                  </w:r>
                  <w:proofErr w:type="spellEnd"/>
                </w:p>
              </w:tc>
            </w:tr>
            <w:tr w:rsidR="00D46D8B" w:rsidRPr="00A4699C" w:rsidTr="00D46D8B">
              <w:tc>
                <w:tcPr>
                  <w:tcW w:w="1059" w:type="dxa"/>
                </w:tcPr>
                <w:p w:rsidR="00D46D8B" w:rsidRDefault="00D46D8B" w:rsidP="00AB62E2">
                  <w:pPr>
                    <w:spacing w:beforeLines="40" w:before="96" w:afterLines="40" w:after="96"/>
                    <w:ind w:left="57" w:right="57"/>
                    <w:rPr>
                      <w:sz w:val="20"/>
                    </w:rPr>
                  </w:pPr>
                  <w:r>
                    <w:rPr>
                      <w:sz w:val="20"/>
                    </w:rPr>
                    <w:t>enhet</w:t>
                  </w:r>
                </w:p>
              </w:tc>
              <w:tc>
                <w:tcPr>
                  <w:tcW w:w="992" w:type="dxa"/>
                </w:tcPr>
                <w:p w:rsidR="00D46D8B" w:rsidRDefault="00D46D8B" w:rsidP="00AB62E2">
                  <w:pPr>
                    <w:spacing w:beforeLines="40" w:before="96" w:afterLines="40" w:after="96"/>
                    <w:ind w:left="57" w:right="57"/>
                    <w:rPr>
                      <w:sz w:val="20"/>
                    </w:rPr>
                  </w:pPr>
                  <w:r>
                    <w:rPr>
                      <w:sz w:val="20"/>
                    </w:rPr>
                    <w:t>Text</w:t>
                  </w:r>
                </w:p>
              </w:tc>
              <w:tc>
                <w:tcPr>
                  <w:tcW w:w="1984" w:type="dxa"/>
                </w:tcPr>
                <w:p w:rsidR="00D46D8B" w:rsidRDefault="00D46D8B" w:rsidP="00AB62E2">
                  <w:pPr>
                    <w:spacing w:beforeLines="40" w:before="96" w:afterLines="40" w:after="96"/>
                    <w:ind w:left="57" w:right="57"/>
                    <w:rPr>
                      <w:sz w:val="20"/>
                    </w:rPr>
                  </w:pPr>
                  <w:r>
                    <w:rPr>
                      <w:sz w:val="20"/>
                    </w:rPr>
                    <w:t>värdets enhet</w:t>
                  </w:r>
                </w:p>
              </w:tc>
            </w:tr>
          </w:tbl>
          <w:p w:rsidR="00D46D8B" w:rsidRPr="001578AC" w:rsidRDefault="00D46D8B" w:rsidP="00AB62E2">
            <w:pPr>
              <w:pStyle w:val="Brdtext3"/>
              <w:spacing w:beforeLines="40" w:before="96" w:afterLines="40" w:after="96"/>
              <w:ind w:left="57" w:right="57"/>
              <w:rPr>
                <w:bCs/>
                <w:i w:val="0"/>
                <w:color w:val="000000"/>
                <w:sz w:val="20"/>
                <w:szCs w:val="16"/>
              </w:rPr>
            </w:pPr>
          </w:p>
        </w:tc>
      </w:tr>
      <w:tr w:rsidR="00530660" w:rsidRPr="00047AE4"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sidRPr="001578AC">
              <w:rPr>
                <w:i w:val="0"/>
                <w:sz w:val="20"/>
                <w:szCs w:val="18"/>
              </w:rPr>
              <w:t>Kvantitet</w:t>
            </w:r>
          </w:p>
        </w:tc>
        <w:tc>
          <w:tcPr>
            <w:tcW w:w="1276" w:type="dxa"/>
          </w:tcPr>
          <w:p w:rsidR="00530660" w:rsidRPr="001578AC"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KV</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lang w:val="en-GB"/>
              </w:rPr>
            </w:pPr>
            <w:r w:rsidRPr="001578AC">
              <w:rPr>
                <w:i w:val="0"/>
                <w:sz w:val="20"/>
                <w:szCs w:val="18"/>
                <w:lang w:val="en-GB"/>
              </w:rPr>
              <w:t>PQ</w:t>
            </w:r>
          </w:p>
        </w:tc>
        <w:tc>
          <w:tcPr>
            <w:tcW w:w="1418" w:type="dxa"/>
          </w:tcPr>
          <w:p w:rsidR="00530660" w:rsidRPr="001578AC" w:rsidRDefault="00530660" w:rsidP="00AB62E2">
            <w:pPr>
              <w:pStyle w:val="Brdtext3"/>
              <w:spacing w:beforeLines="40" w:before="96" w:afterLines="40" w:after="96"/>
              <w:ind w:left="57" w:right="57"/>
              <w:rPr>
                <w:i w:val="0"/>
                <w:sz w:val="20"/>
                <w:szCs w:val="18"/>
                <w:lang w:val="en-GB"/>
              </w:rPr>
            </w:pPr>
            <w:r w:rsidRPr="001578AC">
              <w:rPr>
                <w:i w:val="0"/>
                <w:sz w:val="20"/>
                <w:szCs w:val="18"/>
                <w:lang w:val="en-GB"/>
              </w:rPr>
              <w:t>Physical Quantity</w:t>
            </w:r>
          </w:p>
        </w:tc>
        <w:tc>
          <w:tcPr>
            <w:tcW w:w="4252" w:type="dxa"/>
          </w:tcPr>
          <w:p w:rsidR="00530660" w:rsidRDefault="00530660" w:rsidP="00AB62E2">
            <w:pPr>
              <w:pStyle w:val="Brdtext3"/>
              <w:spacing w:beforeLines="40" w:before="96" w:afterLines="40" w:after="96"/>
              <w:ind w:left="57" w:right="57"/>
              <w:rPr>
                <w:bCs/>
                <w:i w:val="0"/>
                <w:color w:val="000000"/>
                <w:sz w:val="20"/>
                <w:szCs w:val="16"/>
              </w:rPr>
            </w:pPr>
            <w:r w:rsidRPr="001578AC">
              <w:rPr>
                <w:bCs/>
                <w:i w:val="0"/>
                <w:color w:val="000000"/>
                <w:sz w:val="20"/>
                <w:szCs w:val="16"/>
              </w:rPr>
              <w:t>Uttrycker mängd och sort som resultat av en mätning.</w:t>
            </w:r>
          </w:p>
          <w:p w:rsidR="00530660" w:rsidRPr="001578AC" w:rsidRDefault="00530660" w:rsidP="00AB62E2">
            <w:pPr>
              <w:pStyle w:val="Brdtext3"/>
              <w:spacing w:beforeLines="40" w:before="96" w:afterLines="40" w:after="96"/>
              <w:ind w:left="57" w:right="57"/>
              <w:rPr>
                <w:i w:val="0"/>
                <w:sz w:val="20"/>
                <w:szCs w:val="16"/>
              </w:rPr>
            </w:pPr>
            <w:r>
              <w:rPr>
                <w:bCs/>
                <w:i w:val="0"/>
                <w:color w:val="000000"/>
                <w:sz w:val="20"/>
                <w:szCs w:val="16"/>
              </w:rPr>
              <w:t>Exempel: ”</w:t>
            </w:r>
            <w:smartTag w:uri="urn:schemas-microsoft-com:office:smarttags" w:element="metricconverter">
              <w:smartTagPr>
                <w:attr w:name="ProductID" w:val="10 kg"/>
              </w:smartTagPr>
              <w:r>
                <w:rPr>
                  <w:bCs/>
                  <w:i w:val="0"/>
                  <w:color w:val="000000"/>
                  <w:sz w:val="20"/>
                  <w:szCs w:val="16"/>
                </w:rPr>
                <w:t>10 kg</w:t>
              </w:r>
            </w:smartTag>
            <w:r>
              <w:rPr>
                <w:bCs/>
                <w:i w:val="0"/>
                <w:color w:val="000000"/>
                <w:sz w:val="20"/>
                <w:szCs w:val="16"/>
              </w:rPr>
              <w:t>”</w:t>
            </w:r>
          </w:p>
        </w:tc>
      </w:tr>
      <w:tr w:rsidR="00530660" w:rsidRPr="00047AE4"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Pr>
                <w:i w:val="0"/>
                <w:sz w:val="20"/>
                <w:szCs w:val="18"/>
              </w:rPr>
              <w:t>Flertal</w:t>
            </w:r>
          </w:p>
        </w:tc>
        <w:tc>
          <w:tcPr>
            <w:tcW w:w="1276" w:type="dxa"/>
          </w:tcPr>
          <w:p w:rsidR="00530660" w:rsidRPr="001578AC"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FLT&lt;x&gt;</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lang w:val="en-GB"/>
              </w:rPr>
            </w:pPr>
            <w:r w:rsidRPr="001578AC">
              <w:rPr>
                <w:i w:val="0"/>
                <w:sz w:val="20"/>
                <w:szCs w:val="18"/>
                <w:lang w:val="en-GB"/>
              </w:rPr>
              <w:t>SET&lt;x&gt;</w:t>
            </w:r>
          </w:p>
        </w:tc>
        <w:tc>
          <w:tcPr>
            <w:tcW w:w="1418" w:type="dxa"/>
          </w:tcPr>
          <w:p w:rsidR="00530660" w:rsidRPr="001578AC" w:rsidRDefault="00530660" w:rsidP="00AB62E2">
            <w:pPr>
              <w:pStyle w:val="Brdtext3"/>
              <w:spacing w:beforeLines="40" w:before="96" w:afterLines="40" w:after="96"/>
              <w:ind w:left="57" w:right="57"/>
              <w:rPr>
                <w:i w:val="0"/>
                <w:sz w:val="20"/>
                <w:szCs w:val="18"/>
                <w:lang w:val="en-GB"/>
              </w:rPr>
            </w:pPr>
            <w:r w:rsidRPr="001578AC">
              <w:rPr>
                <w:i w:val="0"/>
                <w:sz w:val="20"/>
                <w:szCs w:val="18"/>
                <w:lang w:val="en-GB"/>
              </w:rPr>
              <w:t>Set</w:t>
            </w:r>
          </w:p>
        </w:tc>
        <w:tc>
          <w:tcPr>
            <w:tcW w:w="4252" w:type="dxa"/>
          </w:tcPr>
          <w:p w:rsidR="00530660" w:rsidRDefault="00530660" w:rsidP="00AB62E2">
            <w:pPr>
              <w:pStyle w:val="Brdtext3"/>
              <w:spacing w:beforeLines="40" w:before="96" w:afterLines="40" w:after="96"/>
              <w:ind w:left="57" w:right="57"/>
              <w:rPr>
                <w:i w:val="0"/>
                <w:sz w:val="20"/>
                <w:szCs w:val="16"/>
              </w:rPr>
            </w:pPr>
            <w:r>
              <w:rPr>
                <w:i w:val="0"/>
                <w:sz w:val="20"/>
                <w:szCs w:val="16"/>
              </w:rPr>
              <w:t>Uttrycker ett flertal/upprepningar</w:t>
            </w:r>
            <w:r w:rsidRPr="001578AC">
              <w:rPr>
                <w:i w:val="0"/>
                <w:sz w:val="20"/>
                <w:szCs w:val="16"/>
              </w:rPr>
              <w:t xml:space="preserve"> av angiven </w:t>
            </w:r>
            <w:proofErr w:type="spellStart"/>
            <w:r w:rsidRPr="001578AC">
              <w:rPr>
                <w:i w:val="0"/>
                <w:sz w:val="20"/>
                <w:szCs w:val="16"/>
              </w:rPr>
              <w:t>datatyp</w:t>
            </w:r>
            <w:proofErr w:type="spellEnd"/>
            <w:r w:rsidRPr="001578AC">
              <w:rPr>
                <w:i w:val="0"/>
                <w:sz w:val="20"/>
                <w:szCs w:val="16"/>
              </w:rPr>
              <w:t xml:space="preserve"> </w:t>
            </w:r>
          </w:p>
          <w:p w:rsidR="00530660" w:rsidRPr="001578AC" w:rsidRDefault="00530660" w:rsidP="00AB62E2">
            <w:pPr>
              <w:pStyle w:val="Brdtext3"/>
              <w:spacing w:beforeLines="40" w:before="96" w:afterLines="40" w:after="96"/>
              <w:ind w:left="57" w:right="57"/>
              <w:rPr>
                <w:i w:val="0"/>
                <w:sz w:val="20"/>
                <w:szCs w:val="16"/>
              </w:rPr>
            </w:pPr>
            <w:r>
              <w:rPr>
                <w:i w:val="0"/>
                <w:sz w:val="20"/>
                <w:szCs w:val="16"/>
              </w:rPr>
              <w:t>Exempel</w:t>
            </w:r>
            <w:r w:rsidRPr="001578AC">
              <w:rPr>
                <w:i w:val="0"/>
                <w:sz w:val="20"/>
                <w:szCs w:val="16"/>
              </w:rPr>
              <w:t xml:space="preserve">. </w:t>
            </w:r>
            <w:r>
              <w:rPr>
                <w:i w:val="0"/>
                <w:sz w:val="20"/>
                <w:szCs w:val="16"/>
              </w:rPr>
              <w:t>FLT&lt;DT</w:t>
            </w:r>
            <w:r w:rsidRPr="001578AC">
              <w:rPr>
                <w:i w:val="0"/>
                <w:sz w:val="20"/>
                <w:szCs w:val="16"/>
              </w:rPr>
              <w:t xml:space="preserve">&gt; </w:t>
            </w:r>
            <w:r>
              <w:rPr>
                <w:i w:val="0"/>
                <w:sz w:val="20"/>
                <w:szCs w:val="16"/>
              </w:rPr>
              <w:t>20060915 20061001 20061105</w:t>
            </w:r>
          </w:p>
        </w:tc>
      </w:tr>
      <w:tr w:rsidR="00530660" w:rsidRPr="00047AE4" w:rsidTr="003751E0">
        <w:tc>
          <w:tcPr>
            <w:tcW w:w="1277" w:type="dxa"/>
          </w:tcPr>
          <w:p w:rsidR="00530660" w:rsidRPr="001578AC" w:rsidRDefault="00D46D8B" w:rsidP="00AB62E2">
            <w:pPr>
              <w:pStyle w:val="Brdtext3"/>
              <w:spacing w:beforeLines="40" w:before="96" w:afterLines="40" w:after="96"/>
              <w:ind w:left="57" w:right="57"/>
              <w:rPr>
                <w:i w:val="0"/>
                <w:sz w:val="20"/>
                <w:szCs w:val="18"/>
              </w:rPr>
            </w:pPr>
            <w:r>
              <w:rPr>
                <w:i w:val="0"/>
                <w:sz w:val="20"/>
                <w:szCs w:val="18"/>
              </w:rPr>
              <w:t>Fritext</w:t>
            </w:r>
          </w:p>
        </w:tc>
        <w:tc>
          <w:tcPr>
            <w:tcW w:w="1276" w:type="dxa"/>
          </w:tcPr>
          <w:p w:rsidR="00530660" w:rsidRPr="001578AC"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TXT</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lang w:val="en-GB"/>
              </w:rPr>
            </w:pPr>
            <w:r w:rsidRPr="001578AC">
              <w:rPr>
                <w:i w:val="0"/>
                <w:sz w:val="20"/>
                <w:szCs w:val="18"/>
                <w:lang w:val="en-GB"/>
              </w:rPr>
              <w:t>ST</w:t>
            </w:r>
          </w:p>
        </w:tc>
        <w:tc>
          <w:tcPr>
            <w:tcW w:w="1418" w:type="dxa"/>
          </w:tcPr>
          <w:p w:rsidR="00530660" w:rsidRPr="001578AC" w:rsidRDefault="00530660" w:rsidP="00AB62E2">
            <w:pPr>
              <w:pStyle w:val="Brdtext3"/>
              <w:spacing w:beforeLines="40" w:before="96" w:afterLines="40" w:after="96"/>
              <w:ind w:left="57" w:right="57"/>
              <w:rPr>
                <w:i w:val="0"/>
                <w:sz w:val="20"/>
                <w:szCs w:val="18"/>
                <w:lang w:val="en-GB"/>
              </w:rPr>
            </w:pPr>
            <w:r w:rsidRPr="001578AC">
              <w:rPr>
                <w:i w:val="0"/>
                <w:sz w:val="20"/>
                <w:szCs w:val="18"/>
                <w:lang w:val="en-GB"/>
              </w:rPr>
              <w:t>Simple Text</w:t>
            </w:r>
          </w:p>
        </w:tc>
        <w:tc>
          <w:tcPr>
            <w:tcW w:w="4252" w:type="dxa"/>
          </w:tcPr>
          <w:p w:rsidR="00530660" w:rsidRDefault="00D46D8B" w:rsidP="00AB62E2">
            <w:pPr>
              <w:pStyle w:val="Brdtext3"/>
              <w:spacing w:beforeLines="40" w:before="96" w:afterLines="40" w:after="96"/>
              <w:ind w:left="57" w:right="57"/>
              <w:rPr>
                <w:bCs/>
                <w:i w:val="0"/>
                <w:color w:val="000000"/>
                <w:sz w:val="20"/>
                <w:szCs w:val="16"/>
              </w:rPr>
            </w:pPr>
            <w:r>
              <w:rPr>
                <w:bCs/>
                <w:i w:val="0"/>
                <w:color w:val="000000"/>
                <w:sz w:val="20"/>
                <w:szCs w:val="16"/>
              </w:rPr>
              <w:t>Fritext</w:t>
            </w:r>
          </w:p>
          <w:p w:rsidR="00530660" w:rsidRPr="001578AC" w:rsidRDefault="00530660" w:rsidP="00AB62E2">
            <w:pPr>
              <w:pStyle w:val="Brdtext3"/>
              <w:spacing w:beforeLines="40" w:before="96" w:afterLines="40" w:after="96"/>
              <w:ind w:left="57" w:right="57"/>
              <w:rPr>
                <w:i w:val="0"/>
                <w:sz w:val="20"/>
                <w:szCs w:val="16"/>
              </w:rPr>
            </w:pPr>
          </w:p>
        </w:tc>
      </w:tr>
      <w:tr w:rsidR="00530660" w:rsidRPr="00047AE4"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Pr>
                <w:i w:val="0"/>
                <w:sz w:val="20"/>
                <w:szCs w:val="18"/>
              </w:rPr>
              <w:t>Tele- och datakommunikation</w:t>
            </w:r>
          </w:p>
        </w:tc>
        <w:tc>
          <w:tcPr>
            <w:tcW w:w="1276" w:type="dxa"/>
          </w:tcPr>
          <w:p w:rsidR="00530660" w:rsidRPr="001E3E96" w:rsidRDefault="00D46D8B" w:rsidP="00AB62E2">
            <w:pPr>
              <w:pStyle w:val="Brdtext3"/>
              <w:spacing w:beforeLines="40" w:before="96" w:afterLines="40" w:after="96"/>
              <w:ind w:left="57" w:right="57"/>
              <w:jc w:val="center"/>
              <w:rPr>
                <w:i w:val="0"/>
                <w:sz w:val="20"/>
                <w:szCs w:val="18"/>
              </w:rPr>
            </w:pPr>
            <w:r>
              <w:rPr>
                <w:i w:val="0"/>
                <w:sz w:val="20"/>
                <w:szCs w:val="18"/>
              </w:rPr>
              <w:t>KOM</w:t>
            </w:r>
          </w:p>
        </w:tc>
        <w:tc>
          <w:tcPr>
            <w:tcW w:w="1417" w:type="dxa"/>
          </w:tcPr>
          <w:p w:rsidR="00530660" w:rsidRPr="001E3E96" w:rsidRDefault="00530660" w:rsidP="00AB62E2">
            <w:pPr>
              <w:pStyle w:val="Brdtext3"/>
              <w:spacing w:beforeLines="40" w:before="96" w:afterLines="40" w:after="96"/>
              <w:ind w:left="57" w:right="57"/>
              <w:jc w:val="center"/>
              <w:rPr>
                <w:i w:val="0"/>
                <w:sz w:val="20"/>
                <w:szCs w:val="18"/>
              </w:rPr>
            </w:pPr>
            <w:r w:rsidRPr="001E3E96">
              <w:rPr>
                <w:i w:val="0"/>
                <w:sz w:val="20"/>
                <w:szCs w:val="18"/>
              </w:rPr>
              <w:t>TEL/HL7</w:t>
            </w:r>
          </w:p>
        </w:tc>
        <w:tc>
          <w:tcPr>
            <w:tcW w:w="1418" w:type="dxa"/>
          </w:tcPr>
          <w:p w:rsidR="00530660" w:rsidRPr="001E3E96" w:rsidRDefault="00530660" w:rsidP="00AB62E2">
            <w:pPr>
              <w:pStyle w:val="Brdtext3"/>
              <w:spacing w:beforeLines="40" w:before="96" w:afterLines="40" w:after="96"/>
              <w:ind w:left="57" w:right="57"/>
              <w:rPr>
                <w:i w:val="0"/>
                <w:sz w:val="20"/>
                <w:szCs w:val="18"/>
              </w:rPr>
            </w:pPr>
            <w:r w:rsidRPr="001E3E96">
              <w:rPr>
                <w:i w:val="0"/>
                <w:sz w:val="20"/>
                <w:szCs w:val="18"/>
              </w:rPr>
              <w:t>TEL/HL7</w:t>
            </w:r>
          </w:p>
          <w:p w:rsidR="00530660" w:rsidRPr="001E3E96" w:rsidRDefault="00530660" w:rsidP="00AB62E2">
            <w:pPr>
              <w:pStyle w:val="Brdtext3"/>
              <w:spacing w:beforeLines="40" w:before="96" w:afterLines="40" w:after="96"/>
              <w:ind w:left="57" w:right="57"/>
              <w:rPr>
                <w:i w:val="0"/>
                <w:sz w:val="20"/>
                <w:szCs w:val="18"/>
              </w:rPr>
            </w:pPr>
          </w:p>
        </w:tc>
        <w:tc>
          <w:tcPr>
            <w:tcW w:w="4252" w:type="dxa"/>
          </w:tcPr>
          <w:p w:rsidR="00530660" w:rsidRPr="001578AC" w:rsidRDefault="00530660" w:rsidP="00AB62E2">
            <w:pPr>
              <w:pStyle w:val="Brdtext3"/>
              <w:spacing w:beforeLines="40" w:before="96" w:afterLines="40" w:after="96"/>
              <w:ind w:left="57" w:right="57"/>
              <w:rPr>
                <w:i w:val="0"/>
                <w:sz w:val="20"/>
                <w:szCs w:val="16"/>
              </w:rPr>
            </w:pPr>
            <w:r>
              <w:rPr>
                <w:bCs/>
                <w:i w:val="0"/>
                <w:color w:val="000000"/>
                <w:sz w:val="20"/>
                <w:szCs w:val="16"/>
              </w:rPr>
              <w:t>Beskriver telekommunikations</w:t>
            </w:r>
            <w:r w:rsidRPr="001578AC">
              <w:rPr>
                <w:bCs/>
                <w:i w:val="0"/>
                <w:color w:val="000000"/>
                <w:sz w:val="20"/>
                <w:szCs w:val="16"/>
              </w:rPr>
              <w:t>ad</w:t>
            </w:r>
            <w:r>
              <w:rPr>
                <w:bCs/>
                <w:i w:val="0"/>
                <w:color w:val="000000"/>
                <w:sz w:val="20"/>
                <w:szCs w:val="16"/>
              </w:rPr>
              <w:t>resser t.ex. telefonnummer, fax</w:t>
            </w:r>
            <w:r w:rsidRPr="001578AC">
              <w:rPr>
                <w:bCs/>
                <w:i w:val="0"/>
                <w:color w:val="000000"/>
                <w:sz w:val="20"/>
                <w:szCs w:val="16"/>
              </w:rPr>
              <w:t xml:space="preserve"> </w:t>
            </w:r>
            <w:r>
              <w:rPr>
                <w:bCs/>
                <w:i w:val="0"/>
                <w:color w:val="000000"/>
                <w:sz w:val="20"/>
                <w:szCs w:val="16"/>
              </w:rPr>
              <w:t xml:space="preserve">och </w:t>
            </w:r>
            <w:r w:rsidRPr="001578AC">
              <w:rPr>
                <w:bCs/>
                <w:i w:val="0"/>
                <w:color w:val="000000"/>
                <w:sz w:val="20"/>
                <w:szCs w:val="16"/>
              </w:rPr>
              <w:t>e-post</w:t>
            </w:r>
          </w:p>
        </w:tc>
      </w:tr>
      <w:tr w:rsidR="00530660" w:rsidRPr="00047AE4" w:rsidTr="003751E0">
        <w:tc>
          <w:tcPr>
            <w:tcW w:w="1277" w:type="dxa"/>
          </w:tcPr>
          <w:p w:rsidR="00530660" w:rsidRPr="001578AC" w:rsidRDefault="00530660" w:rsidP="00AB62E2">
            <w:pPr>
              <w:pStyle w:val="Brdtext3"/>
              <w:spacing w:beforeLines="40" w:before="96" w:afterLines="40" w:after="96"/>
              <w:ind w:left="57" w:right="57"/>
              <w:rPr>
                <w:i w:val="0"/>
                <w:sz w:val="20"/>
                <w:szCs w:val="18"/>
              </w:rPr>
            </w:pPr>
            <w:r>
              <w:rPr>
                <w:i w:val="0"/>
                <w:sz w:val="20"/>
                <w:szCs w:val="18"/>
              </w:rPr>
              <w:t>Datum</w:t>
            </w:r>
          </w:p>
        </w:tc>
        <w:tc>
          <w:tcPr>
            <w:tcW w:w="1276" w:type="dxa"/>
          </w:tcPr>
          <w:p w:rsidR="00530660"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DT</w:t>
            </w:r>
          </w:p>
        </w:tc>
        <w:tc>
          <w:tcPr>
            <w:tcW w:w="1417" w:type="dxa"/>
          </w:tcPr>
          <w:p w:rsidR="00530660" w:rsidRPr="001578AC" w:rsidRDefault="00530660" w:rsidP="00AB62E2">
            <w:pPr>
              <w:pStyle w:val="Brdtext3"/>
              <w:spacing w:beforeLines="40" w:before="96" w:afterLines="40" w:after="96"/>
              <w:ind w:left="57" w:right="57"/>
              <w:jc w:val="center"/>
              <w:rPr>
                <w:i w:val="0"/>
                <w:sz w:val="20"/>
                <w:szCs w:val="18"/>
                <w:lang w:val="en-GB"/>
              </w:rPr>
            </w:pPr>
            <w:r>
              <w:rPr>
                <w:i w:val="0"/>
                <w:sz w:val="20"/>
                <w:szCs w:val="18"/>
                <w:lang w:val="en-GB"/>
              </w:rPr>
              <w:t>Date</w:t>
            </w:r>
          </w:p>
        </w:tc>
        <w:tc>
          <w:tcPr>
            <w:tcW w:w="1418" w:type="dxa"/>
          </w:tcPr>
          <w:p w:rsidR="00530660" w:rsidRPr="001578AC" w:rsidRDefault="00530660" w:rsidP="00AB62E2">
            <w:pPr>
              <w:pStyle w:val="Brdtext3"/>
              <w:spacing w:beforeLines="40" w:before="96" w:afterLines="40" w:after="96"/>
              <w:ind w:left="57" w:right="57"/>
              <w:rPr>
                <w:i w:val="0"/>
                <w:sz w:val="20"/>
                <w:szCs w:val="18"/>
                <w:lang w:val="en-GB"/>
              </w:rPr>
            </w:pPr>
            <w:r>
              <w:rPr>
                <w:i w:val="0"/>
                <w:sz w:val="20"/>
                <w:szCs w:val="18"/>
                <w:lang w:val="en-GB"/>
              </w:rPr>
              <w:t>Date</w:t>
            </w:r>
          </w:p>
        </w:tc>
        <w:tc>
          <w:tcPr>
            <w:tcW w:w="4252" w:type="dxa"/>
          </w:tcPr>
          <w:p w:rsidR="00530660" w:rsidRPr="009571D7" w:rsidRDefault="00530660" w:rsidP="00AB62E2">
            <w:pPr>
              <w:spacing w:beforeLines="40" w:before="96" w:afterLines="40" w:after="96"/>
              <w:ind w:left="57" w:right="57"/>
              <w:rPr>
                <w:sz w:val="20"/>
              </w:rPr>
            </w:pPr>
            <w:r w:rsidRPr="009571D7">
              <w:rPr>
                <w:sz w:val="20"/>
              </w:rPr>
              <w:t>Angivelse av datum. Formatet är</w:t>
            </w:r>
            <w:r w:rsidR="00AA67E3">
              <w:rPr>
                <w:sz w:val="20"/>
              </w:rPr>
              <w:t xml:space="preserve"> </w:t>
            </w:r>
            <w:r w:rsidRPr="009571D7">
              <w:rPr>
                <w:sz w:val="20"/>
              </w:rPr>
              <w:t>ÅÅÅÅMMDD.</w:t>
            </w:r>
          </w:p>
          <w:p w:rsidR="00530660" w:rsidRPr="009571D7" w:rsidRDefault="00530660" w:rsidP="00AB62E2">
            <w:pPr>
              <w:spacing w:beforeLines="40" w:before="96" w:afterLines="40" w:after="96"/>
              <w:ind w:left="57" w:right="57"/>
              <w:rPr>
                <w:sz w:val="20"/>
              </w:rPr>
            </w:pPr>
            <w:r w:rsidRPr="009571D7">
              <w:rPr>
                <w:sz w:val="20"/>
              </w:rPr>
              <w:t>Det är tillåtet att ange ”datum” med lägre precision, dvs månad eller år. Datatypen kallas fortfarande ”datum”. Formatet är ÅÅÅÅMM respektive ÅÅÅÅ</w:t>
            </w:r>
          </w:p>
          <w:p w:rsidR="00530660" w:rsidRPr="002A53AB" w:rsidRDefault="00530660" w:rsidP="00AB62E2">
            <w:pPr>
              <w:pStyle w:val="Brdtext3"/>
              <w:spacing w:beforeLines="40" w:before="96" w:afterLines="40" w:after="96"/>
              <w:ind w:left="57" w:right="57"/>
              <w:rPr>
                <w:bCs/>
                <w:i w:val="0"/>
                <w:color w:val="000000"/>
                <w:sz w:val="20"/>
                <w:szCs w:val="16"/>
              </w:rPr>
            </w:pPr>
            <w:r>
              <w:rPr>
                <w:i w:val="0"/>
                <w:sz w:val="20"/>
              </w:rPr>
              <w:t xml:space="preserve">Exempel: </w:t>
            </w:r>
            <w:r w:rsidRPr="002A53AB">
              <w:rPr>
                <w:i w:val="0"/>
                <w:sz w:val="20"/>
              </w:rPr>
              <w:t>20060713</w:t>
            </w:r>
          </w:p>
        </w:tc>
      </w:tr>
      <w:tr w:rsidR="00530660" w:rsidRPr="00047AE4" w:rsidTr="003751E0">
        <w:tc>
          <w:tcPr>
            <w:tcW w:w="1277" w:type="dxa"/>
          </w:tcPr>
          <w:p w:rsidR="00530660" w:rsidRDefault="00530660" w:rsidP="00AB62E2">
            <w:pPr>
              <w:pStyle w:val="Brdtext3"/>
              <w:spacing w:beforeLines="40" w:before="96" w:afterLines="40" w:after="96"/>
              <w:ind w:left="57" w:right="57"/>
              <w:rPr>
                <w:i w:val="0"/>
                <w:sz w:val="20"/>
                <w:szCs w:val="18"/>
              </w:rPr>
            </w:pPr>
            <w:r>
              <w:rPr>
                <w:i w:val="0"/>
                <w:sz w:val="20"/>
                <w:szCs w:val="18"/>
              </w:rPr>
              <w:t>Tidpunkt</w:t>
            </w:r>
          </w:p>
        </w:tc>
        <w:tc>
          <w:tcPr>
            <w:tcW w:w="1276" w:type="dxa"/>
          </w:tcPr>
          <w:p w:rsidR="00530660" w:rsidRDefault="00D46D8B" w:rsidP="00AB62E2">
            <w:pPr>
              <w:pStyle w:val="Brdtext3"/>
              <w:spacing w:beforeLines="40" w:before="96" w:afterLines="40" w:after="96"/>
              <w:ind w:left="57" w:right="57"/>
              <w:jc w:val="center"/>
              <w:rPr>
                <w:i w:val="0"/>
                <w:sz w:val="20"/>
                <w:szCs w:val="18"/>
                <w:lang w:val="en-GB"/>
              </w:rPr>
            </w:pPr>
            <w:r>
              <w:rPr>
                <w:i w:val="0"/>
                <w:sz w:val="20"/>
                <w:szCs w:val="18"/>
                <w:lang w:val="en-GB"/>
              </w:rPr>
              <w:t>TP</w:t>
            </w:r>
          </w:p>
        </w:tc>
        <w:tc>
          <w:tcPr>
            <w:tcW w:w="1417" w:type="dxa"/>
          </w:tcPr>
          <w:p w:rsidR="00530660" w:rsidRDefault="00530660" w:rsidP="00AB62E2">
            <w:pPr>
              <w:pStyle w:val="Brdtext3"/>
              <w:spacing w:beforeLines="40" w:before="96" w:afterLines="40" w:after="96"/>
              <w:ind w:left="57" w:right="57"/>
              <w:jc w:val="center"/>
              <w:rPr>
                <w:i w:val="0"/>
                <w:sz w:val="20"/>
                <w:szCs w:val="18"/>
                <w:lang w:val="en-GB"/>
              </w:rPr>
            </w:pPr>
            <w:r>
              <w:rPr>
                <w:i w:val="0"/>
                <w:sz w:val="20"/>
                <w:szCs w:val="18"/>
                <w:lang w:val="en-GB"/>
              </w:rPr>
              <w:t>TS</w:t>
            </w:r>
          </w:p>
        </w:tc>
        <w:tc>
          <w:tcPr>
            <w:tcW w:w="1418" w:type="dxa"/>
          </w:tcPr>
          <w:p w:rsidR="00530660" w:rsidRDefault="00530660" w:rsidP="00AB62E2">
            <w:pPr>
              <w:pStyle w:val="Brdtext3"/>
              <w:spacing w:beforeLines="40" w:before="96" w:afterLines="40" w:after="96"/>
              <w:ind w:left="57" w:right="57"/>
              <w:rPr>
                <w:i w:val="0"/>
                <w:sz w:val="20"/>
                <w:szCs w:val="18"/>
                <w:lang w:val="en-GB"/>
              </w:rPr>
            </w:pPr>
            <w:r>
              <w:rPr>
                <w:i w:val="0"/>
                <w:sz w:val="20"/>
                <w:szCs w:val="18"/>
                <w:lang w:val="en-GB"/>
              </w:rPr>
              <w:t>Point in Time</w:t>
            </w:r>
          </w:p>
        </w:tc>
        <w:tc>
          <w:tcPr>
            <w:tcW w:w="4252" w:type="dxa"/>
          </w:tcPr>
          <w:p w:rsidR="00530660" w:rsidRDefault="00530660" w:rsidP="00AB62E2">
            <w:pPr>
              <w:spacing w:beforeLines="40" w:before="96" w:afterLines="40" w:after="96"/>
              <w:ind w:left="57" w:right="57"/>
              <w:rPr>
                <w:sz w:val="20"/>
              </w:rPr>
            </w:pPr>
            <w:r w:rsidRPr="009571D7">
              <w:rPr>
                <w:sz w:val="20"/>
              </w:rPr>
              <w:t xml:space="preserve">Angivelse av </w:t>
            </w:r>
            <w:r>
              <w:rPr>
                <w:sz w:val="20"/>
              </w:rPr>
              <w:t xml:space="preserve">datum och </w:t>
            </w:r>
            <w:r w:rsidRPr="009571D7">
              <w:rPr>
                <w:sz w:val="20"/>
              </w:rPr>
              <w:t>klockslag med exaktheten sekund. Formatet</w:t>
            </w:r>
            <w:r w:rsidR="00AA67E3">
              <w:rPr>
                <w:sz w:val="20"/>
              </w:rPr>
              <w:t xml:space="preserve"> i Infektionsverktyget</w:t>
            </w:r>
            <w:r w:rsidRPr="009571D7">
              <w:rPr>
                <w:sz w:val="20"/>
              </w:rPr>
              <w:t xml:space="preserve"> är </w:t>
            </w:r>
            <w:proofErr w:type="spellStart"/>
            <w:r w:rsidR="00D46D8B">
              <w:rPr>
                <w:sz w:val="20"/>
              </w:rPr>
              <w:t>ÅÅÅÅMM</w:t>
            </w:r>
            <w:r>
              <w:rPr>
                <w:sz w:val="20"/>
              </w:rPr>
              <w:t>DDT</w:t>
            </w:r>
            <w:r w:rsidRPr="009571D7">
              <w:rPr>
                <w:sz w:val="20"/>
              </w:rPr>
              <w:t>hhmm</w:t>
            </w:r>
            <w:r w:rsidR="00D46D8B">
              <w:rPr>
                <w:sz w:val="20"/>
              </w:rPr>
              <w:t>ss</w:t>
            </w:r>
            <w:r>
              <w:rPr>
                <w:sz w:val="20"/>
              </w:rPr>
              <w:t>xxxxx</w:t>
            </w:r>
            <w:proofErr w:type="spellEnd"/>
          </w:p>
          <w:p w:rsidR="00530660" w:rsidRPr="009571D7" w:rsidRDefault="00530660" w:rsidP="00AB62E2">
            <w:pPr>
              <w:spacing w:beforeLines="40" w:before="96" w:afterLines="40" w:after="96"/>
              <w:ind w:left="57" w:right="57"/>
              <w:rPr>
                <w:sz w:val="20"/>
              </w:rPr>
            </w:pPr>
            <w:r w:rsidRPr="009571D7">
              <w:rPr>
                <w:sz w:val="20"/>
              </w:rPr>
              <w:t xml:space="preserve">Det är tillåtet att ange tidpunkt med lägre precision, dvs minut eller timme. Formatet är </w:t>
            </w:r>
            <w:proofErr w:type="spellStart"/>
            <w:r w:rsidRPr="009571D7">
              <w:rPr>
                <w:sz w:val="20"/>
              </w:rPr>
              <w:t>hhmm</w:t>
            </w:r>
            <w:proofErr w:type="spellEnd"/>
            <w:r w:rsidRPr="009571D7">
              <w:rPr>
                <w:sz w:val="20"/>
              </w:rPr>
              <w:t xml:space="preserve"> respektive </w:t>
            </w:r>
            <w:proofErr w:type="spellStart"/>
            <w:r w:rsidRPr="009571D7">
              <w:rPr>
                <w:sz w:val="20"/>
              </w:rPr>
              <w:t>hh</w:t>
            </w:r>
            <w:proofErr w:type="spellEnd"/>
            <w:r w:rsidRPr="009571D7">
              <w:rPr>
                <w:sz w:val="20"/>
              </w:rPr>
              <w:t>.</w:t>
            </w:r>
          </w:p>
          <w:p w:rsidR="00AA67E3" w:rsidRDefault="00AA67E3" w:rsidP="00AB62E2">
            <w:pPr>
              <w:spacing w:beforeLines="40" w:before="96" w:afterLines="40" w:after="96"/>
              <w:ind w:left="57" w:right="57"/>
              <w:rPr>
                <w:sz w:val="20"/>
              </w:rPr>
            </w:pPr>
            <w:r>
              <w:rPr>
                <w:sz w:val="20"/>
              </w:rPr>
              <w:t xml:space="preserve">Exempel: </w:t>
            </w:r>
            <w:proofErr w:type="spellStart"/>
            <w:r w:rsidR="00D46D8B">
              <w:rPr>
                <w:sz w:val="20"/>
              </w:rPr>
              <w:t>ÅÅÅÅMM</w:t>
            </w:r>
            <w:r w:rsidR="00530660">
              <w:rPr>
                <w:sz w:val="20"/>
              </w:rPr>
              <w:t>DDT</w:t>
            </w:r>
            <w:r w:rsidR="00530660" w:rsidRPr="009571D7">
              <w:rPr>
                <w:sz w:val="20"/>
              </w:rPr>
              <w:t>hhmm</w:t>
            </w:r>
            <w:proofErr w:type="spellEnd"/>
            <w:r w:rsidR="00D46D8B">
              <w:rPr>
                <w:sz w:val="20"/>
              </w:rPr>
              <w:t xml:space="preserve"> eller </w:t>
            </w:r>
            <w:proofErr w:type="spellStart"/>
            <w:r w:rsidR="00D46D8B">
              <w:rPr>
                <w:sz w:val="20"/>
              </w:rPr>
              <w:t>ÅÅÅÅMM</w:t>
            </w:r>
            <w:r w:rsidR="00530660">
              <w:rPr>
                <w:sz w:val="20"/>
              </w:rPr>
              <w:t>DDT</w:t>
            </w:r>
            <w:r w:rsidR="00530660" w:rsidRPr="009571D7">
              <w:rPr>
                <w:sz w:val="20"/>
              </w:rPr>
              <w:t>hh</w:t>
            </w:r>
            <w:proofErr w:type="spellEnd"/>
          </w:p>
          <w:p w:rsidR="00AA67E3" w:rsidRDefault="00AA67E3" w:rsidP="00AB62E2">
            <w:pPr>
              <w:spacing w:beforeLines="40" w:before="96" w:afterLines="40" w:after="96"/>
              <w:ind w:left="57" w:right="57"/>
              <w:rPr>
                <w:sz w:val="20"/>
              </w:rPr>
            </w:pPr>
            <w:r>
              <w:rPr>
                <w:sz w:val="20"/>
              </w:rPr>
              <w:t xml:space="preserve">Observera att detta format inte följer det som anges i RIVs dokumentationsmall. Anledningen till detta är att formaten i RIV inte är uppdaterade enligt </w:t>
            </w:r>
            <w:r w:rsidR="006A4B84">
              <w:rPr>
                <w:sz w:val="20"/>
              </w:rPr>
              <w:t>de format som stöds av datatyperna</w:t>
            </w:r>
            <w:r>
              <w:rPr>
                <w:sz w:val="20"/>
              </w:rPr>
              <w:t xml:space="preserve"> i </w:t>
            </w:r>
            <w:proofErr w:type="spellStart"/>
            <w:r>
              <w:rPr>
                <w:sz w:val="20"/>
              </w:rPr>
              <w:t>openEHR</w:t>
            </w:r>
            <w:proofErr w:type="spellEnd"/>
            <w:r>
              <w:rPr>
                <w:sz w:val="20"/>
              </w:rPr>
              <w:t xml:space="preserve"> som används i Infektionsverktyget.</w:t>
            </w:r>
          </w:p>
          <w:p w:rsidR="00530660" w:rsidRPr="009571D7" w:rsidRDefault="00530660" w:rsidP="00AB62E2">
            <w:pPr>
              <w:spacing w:beforeLines="40" w:before="96" w:afterLines="40" w:after="96"/>
              <w:ind w:left="57" w:right="57"/>
              <w:rPr>
                <w:sz w:val="20"/>
              </w:rPr>
            </w:pPr>
            <w:r w:rsidRPr="001E3E96">
              <w:rPr>
                <w:rStyle w:val="code1"/>
                <w:rFonts w:ascii="Times New Roman" w:hAnsi="Times New Roman" w:cs="Times New Roman"/>
                <w:color w:val="000000"/>
                <w:sz w:val="20"/>
              </w:rPr>
              <w:t>Detta format är enligt ISO8601.</w:t>
            </w:r>
          </w:p>
        </w:tc>
      </w:tr>
      <w:tr w:rsidR="003751E0" w:rsidRPr="003751E0" w:rsidTr="003751E0">
        <w:tblPrEx>
          <w:tblBorders>
            <w:left w:val="single" w:sz="12" w:space="0" w:color="auto"/>
            <w:right w:val="single" w:sz="12" w:space="0" w:color="auto"/>
            <w:insideH w:val="single" w:sz="2" w:space="0" w:color="auto"/>
            <w:insideV w:val="single" w:sz="2" w:space="0" w:color="auto"/>
          </w:tblBorders>
        </w:tblPrEx>
        <w:tc>
          <w:tcPr>
            <w:tcW w:w="1277" w:type="dxa"/>
            <w:tcBorders>
              <w:top w:val="single" w:sz="4" w:space="0" w:color="auto"/>
              <w:left w:val="single" w:sz="4" w:space="0" w:color="auto"/>
              <w:bottom w:val="single" w:sz="4" w:space="0" w:color="auto"/>
              <w:right w:val="single" w:sz="4" w:space="0" w:color="auto"/>
            </w:tcBorders>
          </w:tcPr>
          <w:p w:rsidR="003751E0" w:rsidRDefault="003751E0" w:rsidP="00AB62E2">
            <w:pPr>
              <w:pStyle w:val="Brdtext3"/>
              <w:spacing w:beforeLines="40" w:before="96" w:afterLines="40" w:after="96"/>
              <w:ind w:left="57" w:right="57"/>
              <w:rPr>
                <w:i w:val="0"/>
                <w:sz w:val="20"/>
                <w:szCs w:val="18"/>
              </w:rPr>
            </w:pPr>
            <w:r>
              <w:rPr>
                <w:i w:val="0"/>
                <w:sz w:val="20"/>
                <w:szCs w:val="18"/>
              </w:rPr>
              <w:t>Tidsintervall</w:t>
            </w:r>
          </w:p>
        </w:tc>
        <w:tc>
          <w:tcPr>
            <w:tcW w:w="1276" w:type="dxa"/>
            <w:tcBorders>
              <w:top w:val="single" w:sz="4" w:space="0" w:color="auto"/>
              <w:left w:val="single" w:sz="4" w:space="0" w:color="auto"/>
              <w:bottom w:val="single" w:sz="4" w:space="0" w:color="auto"/>
              <w:right w:val="single" w:sz="4" w:space="0" w:color="auto"/>
            </w:tcBorders>
          </w:tcPr>
          <w:p w:rsidR="003751E0" w:rsidRPr="003751E0" w:rsidRDefault="003751E0" w:rsidP="00AB62E2">
            <w:pPr>
              <w:pStyle w:val="Brdtext3"/>
              <w:spacing w:beforeLines="40" w:before="96" w:afterLines="40" w:after="96"/>
              <w:ind w:left="57" w:right="57"/>
              <w:jc w:val="center"/>
              <w:rPr>
                <w:i w:val="0"/>
                <w:sz w:val="20"/>
                <w:szCs w:val="18"/>
              </w:rPr>
            </w:pPr>
            <w:r>
              <w:rPr>
                <w:i w:val="0"/>
                <w:sz w:val="20"/>
                <w:szCs w:val="18"/>
              </w:rPr>
              <w:t>IVL</w:t>
            </w:r>
          </w:p>
        </w:tc>
        <w:tc>
          <w:tcPr>
            <w:tcW w:w="1417" w:type="dxa"/>
            <w:tcBorders>
              <w:top w:val="single" w:sz="4" w:space="0" w:color="auto"/>
              <w:left w:val="single" w:sz="4" w:space="0" w:color="auto"/>
              <w:bottom w:val="single" w:sz="4" w:space="0" w:color="auto"/>
              <w:right w:val="single" w:sz="4" w:space="0" w:color="auto"/>
            </w:tcBorders>
          </w:tcPr>
          <w:p w:rsidR="003751E0" w:rsidRPr="003751E0" w:rsidRDefault="003751E0" w:rsidP="00AB62E2">
            <w:pPr>
              <w:pStyle w:val="Brdtext3"/>
              <w:spacing w:beforeLines="40" w:before="96" w:afterLines="40" w:after="96"/>
              <w:ind w:left="57" w:right="57"/>
              <w:jc w:val="center"/>
              <w:rPr>
                <w:i w:val="0"/>
                <w:sz w:val="20"/>
                <w:szCs w:val="18"/>
              </w:rPr>
            </w:pPr>
            <w:r w:rsidRPr="003751E0">
              <w:rPr>
                <w:i w:val="0"/>
                <w:sz w:val="20"/>
                <w:szCs w:val="18"/>
              </w:rPr>
              <w:t>IVL &lt;TS&gt;</w:t>
            </w:r>
          </w:p>
        </w:tc>
        <w:tc>
          <w:tcPr>
            <w:tcW w:w="1418" w:type="dxa"/>
            <w:tcBorders>
              <w:top w:val="single" w:sz="4" w:space="0" w:color="auto"/>
              <w:left w:val="single" w:sz="4" w:space="0" w:color="auto"/>
              <w:bottom w:val="single" w:sz="4" w:space="0" w:color="auto"/>
              <w:right w:val="single" w:sz="4" w:space="0" w:color="auto"/>
            </w:tcBorders>
          </w:tcPr>
          <w:p w:rsidR="003751E0" w:rsidRPr="003751E0" w:rsidRDefault="003751E0" w:rsidP="00AB62E2">
            <w:pPr>
              <w:pStyle w:val="Brdtext3"/>
              <w:spacing w:beforeLines="40" w:before="96" w:afterLines="40" w:after="96"/>
              <w:ind w:left="57" w:right="57"/>
              <w:jc w:val="center"/>
              <w:rPr>
                <w:i w:val="0"/>
                <w:sz w:val="20"/>
                <w:szCs w:val="18"/>
              </w:rPr>
            </w:pPr>
            <w:proofErr w:type="spellStart"/>
            <w:r w:rsidRPr="003751E0">
              <w:rPr>
                <w:i w:val="0"/>
                <w:sz w:val="20"/>
                <w:szCs w:val="18"/>
              </w:rPr>
              <w:t>Time</w:t>
            </w:r>
            <w:proofErr w:type="spellEnd"/>
            <w:r w:rsidRPr="003751E0">
              <w:rPr>
                <w:i w:val="0"/>
                <w:sz w:val="20"/>
                <w:szCs w:val="18"/>
              </w:rPr>
              <w:t xml:space="preserve"> interval</w:t>
            </w:r>
          </w:p>
        </w:tc>
        <w:tc>
          <w:tcPr>
            <w:tcW w:w="4252" w:type="dxa"/>
            <w:tcBorders>
              <w:top w:val="single" w:sz="4" w:space="0" w:color="auto"/>
              <w:left w:val="single" w:sz="4" w:space="0" w:color="auto"/>
              <w:bottom w:val="single" w:sz="4" w:space="0" w:color="auto"/>
              <w:right w:val="single" w:sz="4" w:space="0" w:color="auto"/>
            </w:tcBorders>
          </w:tcPr>
          <w:p w:rsidR="003751E0" w:rsidRPr="003751E0" w:rsidRDefault="003751E0" w:rsidP="00AB62E2">
            <w:pPr>
              <w:pStyle w:val="Brdtext3"/>
              <w:spacing w:beforeLines="40" w:before="96" w:afterLines="40" w:after="96"/>
              <w:ind w:left="57" w:right="57"/>
              <w:rPr>
                <w:i w:val="0"/>
                <w:sz w:val="20"/>
                <w:szCs w:val="18"/>
              </w:rPr>
            </w:pPr>
            <w:r>
              <w:rPr>
                <w:i w:val="0"/>
                <w:sz w:val="20"/>
                <w:szCs w:val="18"/>
              </w:rPr>
              <w:t xml:space="preserve">I </w:t>
            </w:r>
            <w:proofErr w:type="spellStart"/>
            <w:r>
              <w:rPr>
                <w:i w:val="0"/>
                <w:sz w:val="20"/>
                <w:szCs w:val="18"/>
              </w:rPr>
              <w:t>referensmodellen</w:t>
            </w:r>
            <w:proofErr w:type="spellEnd"/>
            <w:r>
              <w:rPr>
                <w:i w:val="0"/>
                <w:sz w:val="20"/>
                <w:szCs w:val="18"/>
              </w:rPr>
              <w:t xml:space="preserve"> i </w:t>
            </w:r>
            <w:proofErr w:type="spellStart"/>
            <w:r>
              <w:rPr>
                <w:i w:val="0"/>
                <w:sz w:val="20"/>
                <w:szCs w:val="18"/>
              </w:rPr>
              <w:t>openEHR</w:t>
            </w:r>
            <w:proofErr w:type="spellEnd"/>
            <w:r>
              <w:rPr>
                <w:i w:val="0"/>
                <w:sz w:val="20"/>
                <w:szCs w:val="18"/>
              </w:rPr>
              <w:t xml:space="preserve"> anges start- och sluttidpunkt som tidpunkter i två separata attribut. Av denna anledning används inte RIVs format för IVL i Infektionsverktyget.</w:t>
            </w:r>
          </w:p>
        </w:tc>
      </w:tr>
    </w:tbl>
    <w:p w:rsidR="000D5525" w:rsidRDefault="000D5525" w:rsidP="00AA67E3">
      <w:pPr>
        <w:pStyle w:val="Beskrivning"/>
      </w:pPr>
    </w:p>
    <w:sectPr w:rsidR="000D5525" w:rsidSect="0053066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1B2" w:rsidRDefault="006761B2">
      <w:r>
        <w:separator/>
      </w:r>
    </w:p>
  </w:endnote>
  <w:endnote w:type="continuationSeparator" w:id="0">
    <w:p w:rsidR="006761B2" w:rsidRDefault="006761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adeGothic LH Extended">
    <w:panose1 w:val="00000000000000000000"/>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Bold">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1B2" w:rsidRDefault="006761B2"/>
  </w:footnote>
  <w:footnote w:type="continuationSeparator" w:id="0">
    <w:p w:rsidR="006761B2" w:rsidRDefault="006761B2">
      <w:r>
        <w:continuationSeparator/>
      </w:r>
    </w:p>
  </w:footnote>
  <w:footnote w:id="1">
    <w:p w:rsidR="00AB62E2" w:rsidRDefault="00AB62E2" w:rsidP="00497BAD">
      <w:pPr>
        <w:pStyle w:val="Fotnotstext"/>
      </w:pPr>
      <w:r>
        <w:rPr>
          <w:rStyle w:val="Fotnotsreferens"/>
        </w:rPr>
        <w:footnoteRef/>
      </w:r>
      <w:r>
        <w:t xml:space="preserve"> Nationell satsning för Ökad patientsäkerhet </w:t>
      </w:r>
      <w:hyperlink r:id="rId1" w:history="1">
        <w:r>
          <w:rPr>
            <w:rStyle w:val="Hyperlnk"/>
          </w:rPr>
          <w:t>http://www.skl.se/artikel.asp?C=6656&amp;A=48354</w:t>
        </w:r>
      </w:hyperlink>
    </w:p>
  </w:footnote>
  <w:footnote w:id="2">
    <w:p w:rsidR="00AB62E2" w:rsidRDefault="00AB62E2">
      <w:pPr>
        <w:pStyle w:val="Fotnotstext"/>
      </w:pPr>
      <w:r>
        <w:rPr>
          <w:rStyle w:val="Fotnotsreferens"/>
        </w:rPr>
        <w:footnoteRef/>
      </w:r>
      <w:r>
        <w:t xml:space="preserve"> De övriga tre är läkemedelsfel i vårdens övergångar, fallskador i samband med vård och trycksår i samband med vård.</w:t>
      </w:r>
    </w:p>
  </w:footnote>
  <w:footnote w:id="3">
    <w:p w:rsidR="00AB62E2" w:rsidRDefault="00AB62E2" w:rsidP="00497BAD">
      <w:pPr>
        <w:pStyle w:val="Fotnotstext"/>
      </w:pPr>
      <w:r>
        <w:rPr>
          <w:rStyle w:val="Fotnotsreferens"/>
        </w:rPr>
        <w:footnoteRef/>
      </w:r>
      <w:r>
        <w:t xml:space="preserve"> Åtgärdspaket som gör vården säkrare </w:t>
      </w:r>
      <w:hyperlink r:id="rId2" w:history="1">
        <w:r>
          <w:rPr>
            <w:rStyle w:val="Hyperlnk"/>
          </w:rPr>
          <w:t>http://www.skl.se/artikel.asp?A=50369&amp;C=6656</w:t>
        </w:r>
      </w:hyperlink>
    </w:p>
  </w:footnote>
  <w:footnote w:id="4">
    <w:p w:rsidR="00AB62E2" w:rsidRPr="00155EC0" w:rsidRDefault="00AB62E2" w:rsidP="00DC55EA">
      <w:pPr>
        <w:pStyle w:val="Fotnotstext"/>
      </w:pPr>
      <w:r>
        <w:rPr>
          <w:rStyle w:val="Fotnotsreferens"/>
        </w:rPr>
        <w:footnoteRef/>
      </w:r>
      <w:r w:rsidRPr="00155EC0">
        <w:t xml:space="preserve"> </w:t>
      </w:r>
      <w:r>
        <w:t xml:space="preserve">Åtgärdspaket för att förebygga vårdrelaterade urinvägsinfektioner </w:t>
      </w:r>
      <w:hyperlink r:id="rId3" w:history="1">
        <w:r w:rsidRPr="00155EC0">
          <w:rPr>
            <w:rStyle w:val="Hyperlnk"/>
          </w:rPr>
          <w:t>http://www.skl.se/artikeldokument.asp?C=6656&amp;A=50369&amp;FileID=247546&amp;NAME=Slutversion_UVI.pdf</w:t>
        </w:r>
      </w:hyperlink>
    </w:p>
  </w:footnote>
  <w:footnote w:id="5">
    <w:p w:rsidR="00AB62E2" w:rsidRPr="00155EC0" w:rsidRDefault="00AB62E2" w:rsidP="00DC55EA">
      <w:pPr>
        <w:pStyle w:val="Fotnotstext"/>
      </w:pPr>
      <w:r>
        <w:rPr>
          <w:rStyle w:val="Fotnotsreferens"/>
        </w:rPr>
        <w:footnoteRef/>
      </w:r>
      <w:r w:rsidRPr="00155EC0">
        <w:t xml:space="preserve"> </w:t>
      </w:r>
      <w:r>
        <w:t xml:space="preserve">Åtgärdspaket för att förebygga infektioner vid centrala venösa infarter </w:t>
      </w:r>
      <w:hyperlink r:id="rId4" w:history="1">
        <w:r w:rsidRPr="006240F2">
          <w:rPr>
            <w:rStyle w:val="Hyperlnk"/>
          </w:rPr>
          <w:t>http://www.skl.se/artikeldokument.asp?C=6656&amp;A=50369&amp;FileID=247537&amp;NAME=Slutversion%5FCVK.pdf</w:t>
        </w:r>
      </w:hyperlink>
    </w:p>
  </w:footnote>
  <w:footnote w:id="6">
    <w:p w:rsidR="00AB62E2" w:rsidRPr="00155EC0" w:rsidRDefault="00AB62E2" w:rsidP="00DC55EA">
      <w:pPr>
        <w:pStyle w:val="Fotnotstext"/>
      </w:pPr>
      <w:r>
        <w:rPr>
          <w:rStyle w:val="Fotnotsreferens"/>
        </w:rPr>
        <w:footnoteRef/>
      </w:r>
      <w:r w:rsidRPr="00155EC0">
        <w:t xml:space="preserve"> </w:t>
      </w:r>
      <w:r>
        <w:t xml:space="preserve">Åtgärdspaket för att förebygga postoperativa sårinfektioner </w:t>
      </w:r>
      <w:hyperlink r:id="rId5" w:history="1">
        <w:r w:rsidRPr="006240F2">
          <w:rPr>
            <w:rStyle w:val="Hyperlnk"/>
          </w:rPr>
          <w:t>http://www.skl.se/artikeldokument.asp?C=6656&amp;A=50369&amp;FileID=247538&amp;NAME=Slutversion%5FPostOp.pdf</w:t>
        </w:r>
      </w:hyperlink>
    </w:p>
  </w:footnote>
  <w:footnote w:id="7">
    <w:p w:rsidR="00AB62E2" w:rsidRDefault="00AB62E2">
      <w:pPr>
        <w:pStyle w:val="Fotnotstext"/>
      </w:pPr>
      <w:r>
        <w:rPr>
          <w:rStyle w:val="Fotnotsreferens"/>
        </w:rPr>
        <w:footnoteRef/>
      </w:r>
      <w:r>
        <w:t xml:space="preserve"> Definitionen är f.n. (december 2010) under revidering på Socialstyrelsen, bl.a. pga. behovet att skilja mellan infektion och bärarskap.</w:t>
      </w:r>
    </w:p>
  </w:footnote>
  <w:footnote w:id="8">
    <w:p w:rsidR="00AB62E2" w:rsidRDefault="00AB62E2">
      <w:pPr>
        <w:pStyle w:val="Fotnotstext"/>
      </w:pPr>
      <w:r>
        <w:rPr>
          <w:rStyle w:val="Fotnotsreferens"/>
        </w:rPr>
        <w:footnoteRef/>
      </w:r>
      <w:r>
        <w:t xml:space="preserve"> Socialstyrelsens hemsida, avsnitt om vårdrelaterade infektioner </w:t>
      </w:r>
      <w:hyperlink r:id="rId6" w:history="1">
        <w:r>
          <w:rPr>
            <w:rStyle w:val="Hyperlnk"/>
          </w:rPr>
          <w:t>http://www.socialstyrelsen.se/smittskydd/vardhygienochresistens/vardhygien/vardrelateradeinfektioner</w:t>
        </w:r>
      </w:hyperlink>
    </w:p>
  </w:footnote>
  <w:footnote w:id="9">
    <w:p w:rsidR="00AB62E2" w:rsidRDefault="00AB62E2">
      <w:pPr>
        <w:pStyle w:val="Fotnotstext"/>
      </w:pPr>
      <w:r>
        <w:rPr>
          <w:rStyle w:val="Fotnotsreferens"/>
        </w:rPr>
        <w:footnoteRef/>
      </w:r>
      <w:r>
        <w:t xml:space="preserve"> Projektet </w:t>
      </w:r>
      <w:proofErr w:type="spellStart"/>
      <w:r>
        <w:t>Infektionsverktyget:s</w:t>
      </w:r>
      <w:proofErr w:type="spellEnd"/>
      <w:r>
        <w:t xml:space="preserve"> omfattning, (längst ner på sidan finns landstingsdirektörsbeslutet återgivet) </w:t>
      </w:r>
      <w:hyperlink r:id="rId7" w:history="1">
        <w:r>
          <w:rPr>
            <w:rStyle w:val="Hyperlnk"/>
          </w:rPr>
          <w:t>http://www.cehis.se/vardtjanster/infektionsverktyget/projektets_omfattning/</w:t>
        </w:r>
      </w:hyperlink>
    </w:p>
  </w:footnote>
  <w:footnote w:id="10">
    <w:p w:rsidR="00AB62E2" w:rsidRDefault="00AB62E2">
      <w:pPr>
        <w:pStyle w:val="Fotnotstext"/>
      </w:pPr>
      <w:r>
        <w:rPr>
          <w:rStyle w:val="Fotnotsreferens"/>
        </w:rPr>
        <w:footnoteRef/>
      </w:r>
      <w:r>
        <w:t xml:space="preserve"> Strategigruppen för rationell antibiotikaanvändning och minskad antibiotikaresistens, www.strama.se</w:t>
      </w:r>
    </w:p>
  </w:footnote>
  <w:footnote w:id="11">
    <w:p w:rsidR="00AB62E2" w:rsidRDefault="00AB62E2">
      <w:pPr>
        <w:pStyle w:val="Fotnotstext"/>
      </w:pPr>
      <w:r>
        <w:rPr>
          <w:rStyle w:val="Fotnotsreferens"/>
        </w:rPr>
        <w:footnoteRef/>
      </w:r>
      <w:r>
        <w:t xml:space="preserve"> Nationell satsning för Ökad </w:t>
      </w:r>
      <w:proofErr w:type="spellStart"/>
      <w:r>
        <w:t>patiensäkerhet</w:t>
      </w:r>
      <w:proofErr w:type="spellEnd"/>
      <w:r>
        <w:t xml:space="preserve"> </w:t>
      </w:r>
      <w:hyperlink r:id="rId8" w:history="1">
        <w:r>
          <w:rPr>
            <w:rStyle w:val="Hyperlnk"/>
          </w:rPr>
          <w:t>http://www.skl.se/artikel.asp?C=6656&amp;A=48354</w:t>
        </w:r>
      </w:hyperlink>
    </w:p>
  </w:footnote>
  <w:footnote w:id="12">
    <w:p w:rsidR="00AB62E2" w:rsidRDefault="00AB62E2" w:rsidP="00BD4674">
      <w:pPr>
        <w:pStyle w:val="Fotnotstext"/>
      </w:pPr>
      <w:r>
        <w:rPr>
          <w:rStyle w:val="Fotnotsreferens"/>
        </w:rPr>
        <w:footnoteRef/>
      </w:r>
      <w:r>
        <w:t xml:space="preserve"> Åtgärdspaket som gör vården säkrare </w:t>
      </w:r>
      <w:hyperlink r:id="rId9" w:history="1">
        <w:r>
          <w:rPr>
            <w:rStyle w:val="Hyperlnk"/>
          </w:rPr>
          <w:t>http://www.skl.se/artikel.asp?A=50369&amp;C=6656</w:t>
        </w:r>
      </w:hyperlink>
    </w:p>
  </w:footnote>
  <w:footnote w:id="13">
    <w:p w:rsidR="00AB62E2" w:rsidRDefault="00AB62E2" w:rsidP="005636EC">
      <w:pPr>
        <w:pStyle w:val="Fotnotstext"/>
      </w:pPr>
      <w:r>
        <w:rPr>
          <w:rStyle w:val="Fotnotsreferens"/>
        </w:rPr>
        <w:footnoteRef/>
      </w:r>
      <w:r>
        <w:t xml:space="preserve"> VRI-</w:t>
      </w:r>
      <w:proofErr w:type="spellStart"/>
      <w:r>
        <w:t>regisstrering</w:t>
      </w:r>
      <w:proofErr w:type="spellEnd"/>
      <w:r>
        <w:t xml:space="preserve"> med IT-stöd </w:t>
      </w:r>
      <w:hyperlink r:id="rId10" w:history="1">
        <w:r>
          <w:rPr>
            <w:rStyle w:val="Hyperlnk"/>
          </w:rPr>
          <w:t>http://www.infektion.net/Utbildning/Boras09/SAI-projektet%20i%20Borås.pdf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2E2" w:rsidRDefault="00AB62E2">
    <w:pPr>
      <w:pStyle w:val="Sidhuvud"/>
      <w:framePr w:wrap="around" w:vAnchor="text" w:hAnchor="margin" w:xAlign="right" w:y="1"/>
      <w:rPr>
        <w:rStyle w:val="Sidnummer"/>
      </w:rPr>
    </w:pPr>
    <w:r>
      <w:rPr>
        <w:rStyle w:val="Sidnummer"/>
      </w:rPr>
      <w:fldChar w:fldCharType="begin"/>
    </w:r>
    <w:r>
      <w:rPr>
        <w:rStyle w:val="Sidnummer"/>
      </w:rPr>
      <w:instrText xml:space="preserve">PAGE  </w:instrText>
    </w:r>
    <w:r>
      <w:rPr>
        <w:rStyle w:val="Sidnummer"/>
      </w:rPr>
      <w:fldChar w:fldCharType="separate"/>
    </w:r>
    <w:r>
      <w:rPr>
        <w:rStyle w:val="Sidnummer"/>
        <w:noProof/>
      </w:rPr>
      <w:t>24</w:t>
    </w:r>
    <w:r>
      <w:rPr>
        <w:rStyle w:val="Sidnummer"/>
      </w:rPr>
      <w:fldChar w:fldCharType="end"/>
    </w:r>
  </w:p>
  <w:p w:rsidR="00AB62E2" w:rsidRDefault="00AB62E2">
    <w:pPr>
      <w:pStyle w:val="Sidhuvud"/>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8" w:type="dxa"/>
      <w:tblLayout w:type="fixed"/>
      <w:tblCellMar>
        <w:left w:w="70" w:type="dxa"/>
        <w:right w:w="70" w:type="dxa"/>
      </w:tblCellMar>
      <w:tblLook w:val="01E0" w:firstRow="1" w:lastRow="1" w:firstColumn="1" w:lastColumn="1" w:noHBand="0" w:noVBand="0"/>
    </w:tblPr>
    <w:tblGrid>
      <w:gridCol w:w="3969"/>
      <w:gridCol w:w="3794"/>
      <w:gridCol w:w="1025"/>
    </w:tblGrid>
    <w:tr w:rsidR="00AB62E2" w:rsidTr="00CB3BC6">
      <w:tc>
        <w:tcPr>
          <w:tcW w:w="3969" w:type="dxa"/>
        </w:tcPr>
        <w:p w:rsidR="00AB62E2" w:rsidRDefault="00AB62E2">
          <w:pPr>
            <w:pStyle w:val="Sidhuvud"/>
            <w:tabs>
              <w:tab w:val="clear" w:pos="4819"/>
              <w:tab w:val="clear" w:pos="9071"/>
              <w:tab w:val="left" w:pos="3969"/>
              <w:tab w:val="left" w:pos="7230"/>
              <w:tab w:val="right" w:pos="9639"/>
            </w:tabs>
            <w:spacing w:after="0" w:line="240" w:lineRule="atLeast"/>
            <w:rPr>
              <w:rStyle w:val="Sidnummer"/>
              <w:sz w:val="20"/>
            </w:rPr>
          </w:pPr>
          <w:r>
            <w:rPr>
              <w:noProof/>
              <w:sz w:val="20"/>
            </w:rPr>
            <w:drawing>
              <wp:anchor distT="0" distB="0" distL="114300" distR="114300" simplePos="0" relativeHeight="251658240" behindDoc="0" locked="1" layoutInCell="0" allowOverlap="1" wp14:anchorId="27E31216" wp14:editId="4D399C80">
                <wp:simplePos x="0" y="0"/>
                <wp:positionH relativeFrom="page">
                  <wp:posOffset>885825</wp:posOffset>
                </wp:positionH>
                <wp:positionV relativeFrom="page">
                  <wp:posOffset>371475</wp:posOffset>
                </wp:positionV>
                <wp:extent cx="1552575" cy="285750"/>
                <wp:effectExtent l="19050" t="0" r="9525" b="0"/>
                <wp:wrapNone/>
                <wp:docPr id="7"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p>
      </w:tc>
      <w:tc>
        <w:tcPr>
          <w:tcW w:w="3794" w:type="dxa"/>
        </w:tcPr>
        <w:p w:rsidR="00AB62E2" w:rsidRDefault="00AB62E2">
          <w:pPr>
            <w:pStyle w:val="Sidhuvud"/>
            <w:tabs>
              <w:tab w:val="clear" w:pos="4819"/>
              <w:tab w:val="clear" w:pos="9071"/>
              <w:tab w:val="left" w:pos="3969"/>
              <w:tab w:val="left" w:pos="7230"/>
              <w:tab w:val="right" w:pos="9639"/>
            </w:tabs>
            <w:spacing w:after="0" w:line="240" w:lineRule="atLeast"/>
            <w:rPr>
              <w:rStyle w:val="Sidnummer"/>
              <w:rFonts w:ascii="Arial" w:hAnsi="Arial"/>
              <w:sz w:val="20"/>
            </w:rPr>
          </w:pPr>
          <w:r>
            <w:rPr>
              <w:rStyle w:val="Sidnummer"/>
              <w:rFonts w:ascii="Arial" w:hAnsi="Arial"/>
              <w:sz w:val="20"/>
            </w:rPr>
            <w:t>RIV-SPECIFIKATION</w:t>
          </w:r>
        </w:p>
        <w:p w:rsidR="00AB62E2" w:rsidRDefault="00AB62E2">
          <w:pPr>
            <w:pStyle w:val="Sidhuvud"/>
            <w:tabs>
              <w:tab w:val="clear" w:pos="4819"/>
              <w:tab w:val="clear" w:pos="9071"/>
              <w:tab w:val="left" w:pos="3969"/>
              <w:tab w:val="left" w:pos="7230"/>
              <w:tab w:val="right" w:pos="9639"/>
            </w:tabs>
            <w:spacing w:after="0" w:line="240" w:lineRule="atLeast"/>
            <w:rPr>
              <w:rStyle w:val="Sidnummer"/>
              <w:rFonts w:ascii="Arial" w:hAnsi="Arial"/>
              <w:sz w:val="20"/>
            </w:rPr>
          </w:pPr>
          <w:r>
            <w:rPr>
              <w:rStyle w:val="Sidnummer"/>
              <w:rFonts w:ascii="Arial" w:hAnsi="Arial"/>
              <w:sz w:val="20"/>
            </w:rPr>
            <w:t>Infektionsverktyget</w:t>
          </w:r>
        </w:p>
        <w:p w:rsidR="00AB62E2" w:rsidRDefault="00AB62E2">
          <w:pPr>
            <w:pStyle w:val="Sidhuvud"/>
            <w:tabs>
              <w:tab w:val="clear" w:pos="4819"/>
              <w:tab w:val="clear" w:pos="9071"/>
              <w:tab w:val="left" w:pos="3969"/>
              <w:tab w:val="left" w:pos="7230"/>
              <w:tab w:val="right" w:pos="9639"/>
            </w:tabs>
            <w:spacing w:after="0" w:line="240" w:lineRule="atLeast"/>
            <w:rPr>
              <w:rStyle w:val="Sidnummer"/>
              <w:rFonts w:ascii="Arial" w:hAnsi="Arial"/>
              <w:sz w:val="20"/>
            </w:rPr>
          </w:pPr>
        </w:p>
      </w:tc>
      <w:tc>
        <w:tcPr>
          <w:tcW w:w="1025" w:type="dxa"/>
        </w:tcPr>
        <w:p w:rsidR="00AB62E2" w:rsidRDefault="00AB62E2" w:rsidP="00CB3BC6">
          <w:pPr>
            <w:pStyle w:val="Sidhuvud"/>
            <w:tabs>
              <w:tab w:val="clear" w:pos="4819"/>
              <w:tab w:val="clear" w:pos="9071"/>
              <w:tab w:val="left" w:pos="3969"/>
              <w:tab w:val="left" w:pos="7230"/>
              <w:tab w:val="right" w:pos="9639"/>
            </w:tabs>
            <w:spacing w:after="60" w:line="240" w:lineRule="atLeast"/>
            <w:rPr>
              <w:rStyle w:val="Sidnummer"/>
              <w:rFonts w:ascii="Arial" w:hAnsi="Arial"/>
              <w:sz w:val="20"/>
            </w:rPr>
          </w:pPr>
          <w:r>
            <w:rPr>
              <w:rStyle w:val="Sidnummer"/>
              <w:rFonts w:ascii="Arial" w:hAnsi="Arial"/>
              <w:sz w:val="20"/>
            </w:rPr>
            <w:fldChar w:fldCharType="begin"/>
          </w:r>
          <w:r>
            <w:rPr>
              <w:rStyle w:val="Sidnummer"/>
              <w:rFonts w:ascii="Arial" w:hAnsi="Arial"/>
              <w:sz w:val="20"/>
            </w:rPr>
            <w:instrText xml:space="preserve"> PAGE </w:instrText>
          </w:r>
          <w:r>
            <w:rPr>
              <w:rStyle w:val="Sidnummer"/>
              <w:rFonts w:ascii="Arial" w:hAnsi="Arial"/>
              <w:sz w:val="20"/>
            </w:rPr>
            <w:fldChar w:fldCharType="separate"/>
          </w:r>
          <w:r w:rsidR="00C90DC0">
            <w:rPr>
              <w:rStyle w:val="Sidnummer"/>
              <w:rFonts w:ascii="Arial" w:hAnsi="Arial"/>
              <w:noProof/>
              <w:sz w:val="20"/>
            </w:rPr>
            <w:t>70</w:t>
          </w:r>
          <w:r>
            <w:rPr>
              <w:rStyle w:val="Sidnummer"/>
              <w:rFonts w:ascii="Arial" w:hAnsi="Arial"/>
              <w:sz w:val="20"/>
            </w:rPr>
            <w:fldChar w:fldCharType="end"/>
          </w:r>
          <w:r>
            <w:rPr>
              <w:rStyle w:val="Sidnummer"/>
              <w:rFonts w:ascii="Arial" w:hAnsi="Arial"/>
              <w:sz w:val="20"/>
            </w:rPr>
            <w:t>(</w:t>
          </w:r>
          <w:r>
            <w:rPr>
              <w:rStyle w:val="Sidnummer"/>
              <w:rFonts w:ascii="Arial" w:hAnsi="Arial"/>
              <w:sz w:val="20"/>
            </w:rPr>
            <w:fldChar w:fldCharType="begin"/>
          </w:r>
          <w:r>
            <w:rPr>
              <w:rStyle w:val="Sidnummer"/>
              <w:rFonts w:ascii="Arial" w:hAnsi="Arial"/>
              <w:sz w:val="20"/>
            </w:rPr>
            <w:instrText xml:space="preserve"> NUMPAGES </w:instrText>
          </w:r>
          <w:r>
            <w:rPr>
              <w:rStyle w:val="Sidnummer"/>
              <w:rFonts w:ascii="Arial" w:hAnsi="Arial"/>
              <w:sz w:val="20"/>
            </w:rPr>
            <w:fldChar w:fldCharType="separate"/>
          </w:r>
          <w:r w:rsidR="00C90DC0">
            <w:rPr>
              <w:rStyle w:val="Sidnummer"/>
              <w:rFonts w:ascii="Arial" w:hAnsi="Arial"/>
              <w:noProof/>
              <w:sz w:val="20"/>
            </w:rPr>
            <w:t>72</w:t>
          </w:r>
          <w:r>
            <w:rPr>
              <w:rStyle w:val="Sidnummer"/>
              <w:rFonts w:ascii="Arial" w:hAnsi="Arial"/>
              <w:sz w:val="20"/>
            </w:rPr>
            <w:fldChar w:fldCharType="end"/>
          </w:r>
          <w:r>
            <w:rPr>
              <w:rStyle w:val="Sidnummer"/>
              <w:rFonts w:ascii="Arial" w:hAnsi="Arial"/>
              <w:sz w:val="20"/>
            </w:rPr>
            <w:t>)</w:t>
          </w:r>
        </w:p>
      </w:tc>
    </w:tr>
    <w:tr w:rsidR="00AB62E2" w:rsidTr="00CB3BC6">
      <w:tc>
        <w:tcPr>
          <w:tcW w:w="3969" w:type="dxa"/>
        </w:tcPr>
        <w:p w:rsidR="00AB62E2" w:rsidRDefault="00AB62E2">
          <w:pPr>
            <w:pStyle w:val="Sidhuvud"/>
            <w:tabs>
              <w:tab w:val="clear" w:pos="4819"/>
              <w:tab w:val="clear" w:pos="9071"/>
              <w:tab w:val="left" w:pos="3969"/>
              <w:tab w:val="left" w:pos="7230"/>
              <w:tab w:val="right" w:pos="9639"/>
            </w:tabs>
            <w:spacing w:after="0" w:line="240" w:lineRule="atLeast"/>
            <w:jc w:val="right"/>
            <w:rPr>
              <w:rStyle w:val="Sidnummer"/>
              <w:sz w:val="20"/>
            </w:rPr>
          </w:pPr>
        </w:p>
      </w:tc>
      <w:tc>
        <w:tcPr>
          <w:tcW w:w="3794" w:type="dxa"/>
        </w:tcPr>
        <w:p w:rsidR="00AB62E2" w:rsidRDefault="002D60E3" w:rsidP="00FD3F08">
          <w:pPr>
            <w:pStyle w:val="Sidhuvud"/>
            <w:tabs>
              <w:tab w:val="clear" w:pos="4819"/>
              <w:tab w:val="clear" w:pos="9071"/>
              <w:tab w:val="left" w:pos="3969"/>
              <w:tab w:val="left" w:pos="7230"/>
              <w:tab w:val="right" w:pos="9639"/>
            </w:tabs>
            <w:spacing w:after="0" w:line="240" w:lineRule="atLeast"/>
            <w:rPr>
              <w:rStyle w:val="Sidnummer"/>
              <w:rFonts w:ascii="Arial" w:hAnsi="Arial"/>
              <w:sz w:val="20"/>
            </w:rPr>
          </w:pPr>
          <w:r>
            <w:rPr>
              <w:rStyle w:val="Sidnummer"/>
              <w:rFonts w:ascii="Arial" w:hAnsi="Arial"/>
              <w:sz w:val="20"/>
            </w:rPr>
            <w:t>2012-09-12</w:t>
          </w:r>
        </w:p>
      </w:tc>
      <w:tc>
        <w:tcPr>
          <w:tcW w:w="1025" w:type="dxa"/>
        </w:tcPr>
        <w:p w:rsidR="00AB62E2" w:rsidRDefault="00AB62E2" w:rsidP="00334C8F">
          <w:pPr>
            <w:pStyle w:val="Sidhuvud"/>
            <w:tabs>
              <w:tab w:val="clear" w:pos="4819"/>
              <w:tab w:val="clear" w:pos="9071"/>
              <w:tab w:val="left" w:pos="3969"/>
              <w:tab w:val="left" w:pos="7230"/>
              <w:tab w:val="right" w:pos="9639"/>
            </w:tabs>
            <w:spacing w:after="0" w:line="240" w:lineRule="atLeast"/>
            <w:rPr>
              <w:rStyle w:val="Sidnummer"/>
              <w:rFonts w:ascii="Arial" w:hAnsi="Arial"/>
              <w:sz w:val="20"/>
            </w:rPr>
          </w:pPr>
          <w:proofErr w:type="spellStart"/>
          <w:r>
            <w:rPr>
              <w:rStyle w:val="Sidnummer"/>
              <w:rFonts w:ascii="Arial" w:hAnsi="Arial"/>
              <w:sz w:val="20"/>
            </w:rPr>
            <w:t>Ver</w:t>
          </w:r>
          <w:proofErr w:type="spellEnd"/>
          <w:r>
            <w:rPr>
              <w:rStyle w:val="Sidnummer"/>
              <w:rFonts w:ascii="Arial" w:hAnsi="Arial"/>
              <w:sz w:val="20"/>
            </w:rPr>
            <w:t xml:space="preserve"> 1.9</w:t>
          </w:r>
        </w:p>
      </w:tc>
    </w:tr>
  </w:tbl>
  <w:p w:rsidR="00AB62E2" w:rsidRDefault="00AB62E2">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6DE800E0"/>
    <w:lvl w:ilvl="0">
      <w:start w:val="1"/>
      <w:numFmt w:val="bullet"/>
      <w:pStyle w:val="Punktlista2"/>
      <w:lvlText w:val=""/>
      <w:lvlJc w:val="left"/>
      <w:pPr>
        <w:tabs>
          <w:tab w:val="num" w:pos="643"/>
        </w:tabs>
        <w:ind w:left="643" w:hanging="360"/>
      </w:pPr>
      <w:rPr>
        <w:rFonts w:ascii="Symbol" w:hAnsi="Symbol" w:hint="default"/>
      </w:rPr>
    </w:lvl>
  </w:abstractNum>
  <w:abstractNum w:abstractNumId="1">
    <w:nsid w:val="002708B1"/>
    <w:multiLevelType w:val="hybridMultilevel"/>
    <w:tmpl w:val="BA0A932E"/>
    <w:lvl w:ilvl="0" w:tplc="59FC7D2C">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09B4BA9"/>
    <w:multiLevelType w:val="singleLevel"/>
    <w:tmpl w:val="6D6C5BD0"/>
    <w:lvl w:ilvl="0">
      <w:start w:val="1"/>
      <w:numFmt w:val="bullet"/>
      <w:pStyle w:val="Punktlista"/>
      <w:lvlText w:val=""/>
      <w:lvlJc w:val="left"/>
      <w:pPr>
        <w:tabs>
          <w:tab w:val="num" w:pos="360"/>
        </w:tabs>
        <w:ind w:left="170" w:hanging="170"/>
      </w:pPr>
      <w:rPr>
        <w:rFonts w:ascii="Wingdings" w:hAnsi="Wingdings" w:hint="default"/>
      </w:rPr>
    </w:lvl>
  </w:abstractNum>
  <w:abstractNum w:abstractNumId="3">
    <w:nsid w:val="22205711"/>
    <w:multiLevelType w:val="multilevel"/>
    <w:tmpl w:val="DB284A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314B5A37"/>
    <w:multiLevelType w:val="hybridMultilevel"/>
    <w:tmpl w:val="830281A8"/>
    <w:lvl w:ilvl="0" w:tplc="1C3EB6F0">
      <w:start w:val="1"/>
      <w:numFmt w:val="bullet"/>
      <w:pStyle w:val="Punktlistautanavstnd"/>
      <w:lvlText w:val=""/>
      <w:lvlJc w:val="left"/>
      <w:pPr>
        <w:tabs>
          <w:tab w:val="num" w:pos="1361"/>
        </w:tabs>
        <w:ind w:left="1361" w:hanging="227"/>
      </w:pPr>
      <w:rPr>
        <w:rFonts w:ascii="Symbol" w:hAnsi="Symbol" w:hint="default"/>
      </w:rPr>
    </w:lvl>
    <w:lvl w:ilvl="1" w:tplc="AD726E9E">
      <w:start w:val="1"/>
      <w:numFmt w:val="bullet"/>
      <w:lvlText w:val="o"/>
      <w:lvlJc w:val="left"/>
      <w:pPr>
        <w:tabs>
          <w:tab w:val="num" w:pos="1440"/>
        </w:tabs>
        <w:ind w:left="1440" w:hanging="360"/>
      </w:pPr>
      <w:rPr>
        <w:rFonts w:ascii="Courier New" w:hAnsi="Courier New" w:cs="Wingdings" w:hint="default"/>
      </w:rPr>
    </w:lvl>
    <w:lvl w:ilvl="2" w:tplc="02FCC5FC" w:tentative="1">
      <w:start w:val="1"/>
      <w:numFmt w:val="bullet"/>
      <w:lvlText w:val=""/>
      <w:lvlJc w:val="left"/>
      <w:pPr>
        <w:tabs>
          <w:tab w:val="num" w:pos="2160"/>
        </w:tabs>
        <w:ind w:left="2160" w:hanging="360"/>
      </w:pPr>
      <w:rPr>
        <w:rFonts w:ascii="Wingdings" w:hAnsi="Wingdings" w:hint="default"/>
      </w:rPr>
    </w:lvl>
    <w:lvl w:ilvl="3" w:tplc="D0DAE42C" w:tentative="1">
      <w:start w:val="1"/>
      <w:numFmt w:val="bullet"/>
      <w:lvlText w:val=""/>
      <w:lvlJc w:val="left"/>
      <w:pPr>
        <w:tabs>
          <w:tab w:val="num" w:pos="2880"/>
        </w:tabs>
        <w:ind w:left="2880" w:hanging="360"/>
      </w:pPr>
      <w:rPr>
        <w:rFonts w:ascii="Symbol" w:hAnsi="Symbol" w:hint="default"/>
      </w:rPr>
    </w:lvl>
    <w:lvl w:ilvl="4" w:tplc="2A9AB2EA" w:tentative="1">
      <w:start w:val="1"/>
      <w:numFmt w:val="bullet"/>
      <w:lvlText w:val="o"/>
      <w:lvlJc w:val="left"/>
      <w:pPr>
        <w:tabs>
          <w:tab w:val="num" w:pos="3600"/>
        </w:tabs>
        <w:ind w:left="3600" w:hanging="360"/>
      </w:pPr>
      <w:rPr>
        <w:rFonts w:ascii="Courier New" w:hAnsi="Courier New" w:cs="Wingdings" w:hint="default"/>
      </w:rPr>
    </w:lvl>
    <w:lvl w:ilvl="5" w:tplc="56848926" w:tentative="1">
      <w:start w:val="1"/>
      <w:numFmt w:val="bullet"/>
      <w:lvlText w:val=""/>
      <w:lvlJc w:val="left"/>
      <w:pPr>
        <w:tabs>
          <w:tab w:val="num" w:pos="4320"/>
        </w:tabs>
        <w:ind w:left="4320" w:hanging="360"/>
      </w:pPr>
      <w:rPr>
        <w:rFonts w:ascii="Wingdings" w:hAnsi="Wingdings" w:hint="default"/>
      </w:rPr>
    </w:lvl>
    <w:lvl w:ilvl="6" w:tplc="D9BA6F9A" w:tentative="1">
      <w:start w:val="1"/>
      <w:numFmt w:val="bullet"/>
      <w:lvlText w:val=""/>
      <w:lvlJc w:val="left"/>
      <w:pPr>
        <w:tabs>
          <w:tab w:val="num" w:pos="5040"/>
        </w:tabs>
        <w:ind w:left="5040" w:hanging="360"/>
      </w:pPr>
      <w:rPr>
        <w:rFonts w:ascii="Symbol" w:hAnsi="Symbol" w:hint="default"/>
      </w:rPr>
    </w:lvl>
    <w:lvl w:ilvl="7" w:tplc="C0840B26" w:tentative="1">
      <w:start w:val="1"/>
      <w:numFmt w:val="bullet"/>
      <w:lvlText w:val="o"/>
      <w:lvlJc w:val="left"/>
      <w:pPr>
        <w:tabs>
          <w:tab w:val="num" w:pos="5760"/>
        </w:tabs>
        <w:ind w:left="5760" w:hanging="360"/>
      </w:pPr>
      <w:rPr>
        <w:rFonts w:ascii="Courier New" w:hAnsi="Courier New" w:cs="Wingdings" w:hint="default"/>
      </w:rPr>
    </w:lvl>
    <w:lvl w:ilvl="8" w:tplc="0282B7AA" w:tentative="1">
      <w:start w:val="1"/>
      <w:numFmt w:val="bullet"/>
      <w:lvlText w:val=""/>
      <w:lvlJc w:val="left"/>
      <w:pPr>
        <w:tabs>
          <w:tab w:val="num" w:pos="6480"/>
        </w:tabs>
        <w:ind w:left="6480" w:hanging="360"/>
      </w:pPr>
      <w:rPr>
        <w:rFonts w:ascii="Wingdings" w:hAnsi="Wingdings" w:hint="default"/>
      </w:rPr>
    </w:lvl>
  </w:abstractNum>
  <w:abstractNum w:abstractNumId="5">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36D007C6"/>
    <w:multiLevelType w:val="hybridMultilevel"/>
    <w:tmpl w:val="387A0E80"/>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7">
    <w:nsid w:val="39AB20D2"/>
    <w:multiLevelType w:val="hybridMultilevel"/>
    <w:tmpl w:val="ACF23D06"/>
    <w:lvl w:ilvl="0" w:tplc="9286B380">
      <w:start w:val="20"/>
      <w:numFmt w:val="bullet"/>
      <w:lvlText w:val=""/>
      <w:lvlJc w:val="left"/>
      <w:pPr>
        <w:ind w:left="720" w:hanging="360"/>
      </w:pPr>
      <w:rPr>
        <w:rFonts w:ascii="Symbol" w:eastAsia="Calibri" w:hAnsi="Symbol" w:cs="Times New Roman"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4BB77AD3"/>
    <w:multiLevelType w:val="hybridMultilevel"/>
    <w:tmpl w:val="70F4BF8C"/>
    <w:lvl w:ilvl="0" w:tplc="8FD0B8E0">
      <w:start w:val="1"/>
      <w:numFmt w:val="bullet"/>
      <w:lvlText w:val=""/>
      <w:lvlJc w:val="left"/>
      <w:pPr>
        <w:ind w:left="720" w:hanging="360"/>
      </w:pPr>
      <w:rPr>
        <w:rFonts w:ascii="Symbol" w:hAnsi="Symbol" w:hint="default"/>
      </w:rPr>
    </w:lvl>
    <w:lvl w:ilvl="1" w:tplc="E6FE371E" w:tentative="1">
      <w:start w:val="1"/>
      <w:numFmt w:val="bullet"/>
      <w:lvlText w:val="o"/>
      <w:lvlJc w:val="left"/>
      <w:pPr>
        <w:ind w:left="1440" w:hanging="360"/>
      </w:pPr>
      <w:rPr>
        <w:rFonts w:ascii="Courier New" w:hAnsi="Courier New" w:cs="Courier New" w:hint="default"/>
      </w:rPr>
    </w:lvl>
    <w:lvl w:ilvl="2" w:tplc="CD2E0516" w:tentative="1">
      <w:start w:val="1"/>
      <w:numFmt w:val="bullet"/>
      <w:lvlText w:val=""/>
      <w:lvlJc w:val="left"/>
      <w:pPr>
        <w:ind w:left="2160" w:hanging="360"/>
      </w:pPr>
      <w:rPr>
        <w:rFonts w:ascii="Wingdings" w:hAnsi="Wingdings" w:hint="default"/>
      </w:rPr>
    </w:lvl>
    <w:lvl w:ilvl="3" w:tplc="9DAC471A" w:tentative="1">
      <w:start w:val="1"/>
      <w:numFmt w:val="bullet"/>
      <w:lvlText w:val=""/>
      <w:lvlJc w:val="left"/>
      <w:pPr>
        <w:ind w:left="2880" w:hanging="360"/>
      </w:pPr>
      <w:rPr>
        <w:rFonts w:ascii="Symbol" w:hAnsi="Symbol" w:hint="default"/>
      </w:rPr>
    </w:lvl>
    <w:lvl w:ilvl="4" w:tplc="3628FFE6" w:tentative="1">
      <w:start w:val="1"/>
      <w:numFmt w:val="bullet"/>
      <w:lvlText w:val="o"/>
      <w:lvlJc w:val="left"/>
      <w:pPr>
        <w:ind w:left="3600" w:hanging="360"/>
      </w:pPr>
      <w:rPr>
        <w:rFonts w:ascii="Courier New" w:hAnsi="Courier New" w:cs="Courier New" w:hint="default"/>
      </w:rPr>
    </w:lvl>
    <w:lvl w:ilvl="5" w:tplc="B678CEB4" w:tentative="1">
      <w:start w:val="1"/>
      <w:numFmt w:val="bullet"/>
      <w:lvlText w:val=""/>
      <w:lvlJc w:val="left"/>
      <w:pPr>
        <w:ind w:left="4320" w:hanging="360"/>
      </w:pPr>
      <w:rPr>
        <w:rFonts w:ascii="Wingdings" w:hAnsi="Wingdings" w:hint="default"/>
      </w:rPr>
    </w:lvl>
    <w:lvl w:ilvl="6" w:tplc="4F1EB0EE" w:tentative="1">
      <w:start w:val="1"/>
      <w:numFmt w:val="bullet"/>
      <w:lvlText w:val=""/>
      <w:lvlJc w:val="left"/>
      <w:pPr>
        <w:ind w:left="5040" w:hanging="360"/>
      </w:pPr>
      <w:rPr>
        <w:rFonts w:ascii="Symbol" w:hAnsi="Symbol" w:hint="default"/>
      </w:rPr>
    </w:lvl>
    <w:lvl w:ilvl="7" w:tplc="35A091AE" w:tentative="1">
      <w:start w:val="1"/>
      <w:numFmt w:val="bullet"/>
      <w:lvlText w:val="o"/>
      <w:lvlJc w:val="left"/>
      <w:pPr>
        <w:ind w:left="5760" w:hanging="360"/>
      </w:pPr>
      <w:rPr>
        <w:rFonts w:ascii="Courier New" w:hAnsi="Courier New" w:cs="Courier New" w:hint="default"/>
      </w:rPr>
    </w:lvl>
    <w:lvl w:ilvl="8" w:tplc="58B0BD3C" w:tentative="1">
      <w:start w:val="1"/>
      <w:numFmt w:val="bullet"/>
      <w:lvlText w:val=""/>
      <w:lvlJc w:val="left"/>
      <w:pPr>
        <w:ind w:left="6480" w:hanging="360"/>
      </w:pPr>
      <w:rPr>
        <w:rFonts w:ascii="Wingdings" w:hAnsi="Wingdings" w:hint="default"/>
      </w:rPr>
    </w:lvl>
  </w:abstractNum>
  <w:abstractNum w:abstractNumId="9">
    <w:nsid w:val="4D0E494D"/>
    <w:multiLevelType w:val="hybridMultilevel"/>
    <w:tmpl w:val="C47671C8"/>
    <w:lvl w:ilvl="0" w:tplc="041D000F">
      <w:start w:val="1"/>
      <w:numFmt w:val="decimal"/>
      <w:lvlText w:val="%1."/>
      <w:lvlJc w:val="left"/>
      <w:pPr>
        <w:ind w:left="417" w:hanging="360"/>
      </w:pPr>
    </w:lvl>
    <w:lvl w:ilvl="1" w:tplc="041D0019" w:tentative="1">
      <w:start w:val="1"/>
      <w:numFmt w:val="lowerLetter"/>
      <w:lvlText w:val="%2."/>
      <w:lvlJc w:val="left"/>
      <w:pPr>
        <w:ind w:left="1137" w:hanging="360"/>
      </w:pPr>
    </w:lvl>
    <w:lvl w:ilvl="2" w:tplc="041D001B" w:tentative="1">
      <w:start w:val="1"/>
      <w:numFmt w:val="lowerRoman"/>
      <w:lvlText w:val="%3."/>
      <w:lvlJc w:val="right"/>
      <w:pPr>
        <w:ind w:left="1857" w:hanging="180"/>
      </w:pPr>
    </w:lvl>
    <w:lvl w:ilvl="3" w:tplc="041D000F" w:tentative="1">
      <w:start w:val="1"/>
      <w:numFmt w:val="decimal"/>
      <w:lvlText w:val="%4."/>
      <w:lvlJc w:val="left"/>
      <w:pPr>
        <w:ind w:left="2577" w:hanging="360"/>
      </w:pPr>
    </w:lvl>
    <w:lvl w:ilvl="4" w:tplc="041D0019" w:tentative="1">
      <w:start w:val="1"/>
      <w:numFmt w:val="lowerLetter"/>
      <w:lvlText w:val="%5."/>
      <w:lvlJc w:val="left"/>
      <w:pPr>
        <w:ind w:left="3297" w:hanging="360"/>
      </w:pPr>
    </w:lvl>
    <w:lvl w:ilvl="5" w:tplc="041D001B" w:tentative="1">
      <w:start w:val="1"/>
      <w:numFmt w:val="lowerRoman"/>
      <w:lvlText w:val="%6."/>
      <w:lvlJc w:val="right"/>
      <w:pPr>
        <w:ind w:left="4017" w:hanging="180"/>
      </w:pPr>
    </w:lvl>
    <w:lvl w:ilvl="6" w:tplc="041D000F" w:tentative="1">
      <w:start w:val="1"/>
      <w:numFmt w:val="decimal"/>
      <w:lvlText w:val="%7."/>
      <w:lvlJc w:val="left"/>
      <w:pPr>
        <w:ind w:left="4737" w:hanging="360"/>
      </w:pPr>
    </w:lvl>
    <w:lvl w:ilvl="7" w:tplc="041D0019" w:tentative="1">
      <w:start w:val="1"/>
      <w:numFmt w:val="lowerLetter"/>
      <w:lvlText w:val="%8."/>
      <w:lvlJc w:val="left"/>
      <w:pPr>
        <w:ind w:left="5457" w:hanging="360"/>
      </w:pPr>
    </w:lvl>
    <w:lvl w:ilvl="8" w:tplc="041D001B" w:tentative="1">
      <w:start w:val="1"/>
      <w:numFmt w:val="lowerRoman"/>
      <w:lvlText w:val="%9."/>
      <w:lvlJc w:val="right"/>
      <w:pPr>
        <w:ind w:left="6177" w:hanging="180"/>
      </w:pPr>
    </w:lvl>
  </w:abstractNum>
  <w:abstractNum w:abstractNumId="10">
    <w:nsid w:val="54231246"/>
    <w:multiLevelType w:val="hybridMultilevel"/>
    <w:tmpl w:val="601A2F32"/>
    <w:lvl w:ilvl="0" w:tplc="041D000F">
      <w:start w:val="1"/>
      <w:numFmt w:val="decimal"/>
      <w:lvlText w:val="%1."/>
      <w:lvlJc w:val="left"/>
      <w:pPr>
        <w:ind w:left="777" w:hanging="360"/>
      </w:p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1">
    <w:nsid w:val="5796659B"/>
    <w:multiLevelType w:val="hybridMultilevel"/>
    <w:tmpl w:val="65305D62"/>
    <w:lvl w:ilvl="0" w:tplc="041D0001">
      <w:start w:val="1"/>
      <w:numFmt w:val="bullet"/>
      <w:lvlText w:val=""/>
      <w:lvlJc w:val="left"/>
      <w:pPr>
        <w:ind w:left="720" w:hanging="360"/>
      </w:pPr>
      <w:rPr>
        <w:rFonts w:ascii="Symbol" w:eastAsia="Times New Roman" w:hAnsi="Symbol"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7C442B4"/>
    <w:multiLevelType w:val="hybridMultilevel"/>
    <w:tmpl w:val="794A7010"/>
    <w:lvl w:ilvl="0" w:tplc="041D0001">
      <w:start w:val="1"/>
      <w:numFmt w:val="decimal"/>
      <w:lvlText w:val="%1."/>
      <w:lvlJc w:val="left"/>
      <w:pPr>
        <w:ind w:left="720" w:hanging="360"/>
      </w:pPr>
      <w:rPr>
        <w:rFonts w:hint="default"/>
      </w:rPr>
    </w:lvl>
    <w:lvl w:ilvl="1" w:tplc="041D0003" w:tentative="1">
      <w:start w:val="1"/>
      <w:numFmt w:val="lowerLetter"/>
      <w:lvlText w:val="%2."/>
      <w:lvlJc w:val="left"/>
      <w:pPr>
        <w:ind w:left="1440" w:hanging="360"/>
      </w:pPr>
    </w:lvl>
    <w:lvl w:ilvl="2" w:tplc="041D0005" w:tentative="1">
      <w:start w:val="1"/>
      <w:numFmt w:val="lowerRoman"/>
      <w:lvlText w:val="%3."/>
      <w:lvlJc w:val="right"/>
      <w:pPr>
        <w:ind w:left="2160" w:hanging="180"/>
      </w:pPr>
    </w:lvl>
    <w:lvl w:ilvl="3" w:tplc="041D0001" w:tentative="1">
      <w:start w:val="1"/>
      <w:numFmt w:val="decimal"/>
      <w:lvlText w:val="%4."/>
      <w:lvlJc w:val="left"/>
      <w:pPr>
        <w:ind w:left="2880" w:hanging="360"/>
      </w:pPr>
    </w:lvl>
    <w:lvl w:ilvl="4" w:tplc="041D0003" w:tentative="1">
      <w:start w:val="1"/>
      <w:numFmt w:val="lowerLetter"/>
      <w:lvlText w:val="%5."/>
      <w:lvlJc w:val="left"/>
      <w:pPr>
        <w:ind w:left="3600" w:hanging="360"/>
      </w:pPr>
    </w:lvl>
    <w:lvl w:ilvl="5" w:tplc="041D0005" w:tentative="1">
      <w:start w:val="1"/>
      <w:numFmt w:val="lowerRoman"/>
      <w:lvlText w:val="%6."/>
      <w:lvlJc w:val="right"/>
      <w:pPr>
        <w:ind w:left="4320" w:hanging="180"/>
      </w:pPr>
    </w:lvl>
    <w:lvl w:ilvl="6" w:tplc="041D0001" w:tentative="1">
      <w:start w:val="1"/>
      <w:numFmt w:val="decimal"/>
      <w:lvlText w:val="%7."/>
      <w:lvlJc w:val="left"/>
      <w:pPr>
        <w:ind w:left="5040" w:hanging="360"/>
      </w:pPr>
    </w:lvl>
    <w:lvl w:ilvl="7" w:tplc="041D0003" w:tentative="1">
      <w:start w:val="1"/>
      <w:numFmt w:val="lowerLetter"/>
      <w:lvlText w:val="%8."/>
      <w:lvlJc w:val="left"/>
      <w:pPr>
        <w:ind w:left="5760" w:hanging="360"/>
      </w:pPr>
    </w:lvl>
    <w:lvl w:ilvl="8" w:tplc="041D0005" w:tentative="1">
      <w:start w:val="1"/>
      <w:numFmt w:val="lowerRoman"/>
      <w:lvlText w:val="%9."/>
      <w:lvlJc w:val="right"/>
      <w:pPr>
        <w:ind w:left="6480" w:hanging="180"/>
      </w:pPr>
    </w:lvl>
  </w:abstractNum>
  <w:abstractNum w:abstractNumId="13">
    <w:nsid w:val="5CFD2F55"/>
    <w:multiLevelType w:val="hybridMultilevel"/>
    <w:tmpl w:val="526EDC10"/>
    <w:lvl w:ilvl="0" w:tplc="041D000F">
      <w:start w:val="1"/>
      <w:numFmt w:val="bullet"/>
      <w:lvlText w:val="-"/>
      <w:lvlJc w:val="left"/>
      <w:pPr>
        <w:ind w:left="720" w:hanging="360"/>
      </w:pPr>
      <w:rPr>
        <w:rFonts w:ascii="Times New Roman" w:eastAsia="Times New Roman" w:hAnsi="Times New Roman" w:cs="Times New Roman" w:hint="default"/>
      </w:rPr>
    </w:lvl>
    <w:lvl w:ilvl="1" w:tplc="041D0019" w:tentative="1">
      <w:start w:val="1"/>
      <w:numFmt w:val="bullet"/>
      <w:lvlText w:val="o"/>
      <w:lvlJc w:val="left"/>
      <w:pPr>
        <w:ind w:left="1440" w:hanging="360"/>
      </w:pPr>
      <w:rPr>
        <w:rFonts w:ascii="Courier New" w:hAnsi="Courier New" w:cs="Courier New" w:hint="default"/>
      </w:rPr>
    </w:lvl>
    <w:lvl w:ilvl="2" w:tplc="041D001B" w:tentative="1">
      <w:start w:val="1"/>
      <w:numFmt w:val="bullet"/>
      <w:lvlText w:val=""/>
      <w:lvlJc w:val="left"/>
      <w:pPr>
        <w:ind w:left="2160" w:hanging="360"/>
      </w:pPr>
      <w:rPr>
        <w:rFonts w:ascii="Wingdings" w:hAnsi="Wingdings" w:hint="default"/>
      </w:rPr>
    </w:lvl>
    <w:lvl w:ilvl="3" w:tplc="041D000F" w:tentative="1">
      <w:start w:val="1"/>
      <w:numFmt w:val="bullet"/>
      <w:lvlText w:val=""/>
      <w:lvlJc w:val="left"/>
      <w:pPr>
        <w:ind w:left="2880" w:hanging="360"/>
      </w:pPr>
      <w:rPr>
        <w:rFonts w:ascii="Symbol" w:hAnsi="Symbol" w:hint="default"/>
      </w:rPr>
    </w:lvl>
    <w:lvl w:ilvl="4" w:tplc="041D0019" w:tentative="1">
      <w:start w:val="1"/>
      <w:numFmt w:val="bullet"/>
      <w:lvlText w:val="o"/>
      <w:lvlJc w:val="left"/>
      <w:pPr>
        <w:ind w:left="3600" w:hanging="360"/>
      </w:pPr>
      <w:rPr>
        <w:rFonts w:ascii="Courier New" w:hAnsi="Courier New" w:cs="Courier New" w:hint="default"/>
      </w:rPr>
    </w:lvl>
    <w:lvl w:ilvl="5" w:tplc="041D001B" w:tentative="1">
      <w:start w:val="1"/>
      <w:numFmt w:val="bullet"/>
      <w:lvlText w:val=""/>
      <w:lvlJc w:val="left"/>
      <w:pPr>
        <w:ind w:left="4320" w:hanging="360"/>
      </w:pPr>
      <w:rPr>
        <w:rFonts w:ascii="Wingdings" w:hAnsi="Wingdings" w:hint="default"/>
      </w:rPr>
    </w:lvl>
    <w:lvl w:ilvl="6" w:tplc="041D000F" w:tentative="1">
      <w:start w:val="1"/>
      <w:numFmt w:val="bullet"/>
      <w:lvlText w:val=""/>
      <w:lvlJc w:val="left"/>
      <w:pPr>
        <w:ind w:left="5040" w:hanging="360"/>
      </w:pPr>
      <w:rPr>
        <w:rFonts w:ascii="Symbol" w:hAnsi="Symbol" w:hint="default"/>
      </w:rPr>
    </w:lvl>
    <w:lvl w:ilvl="7" w:tplc="041D0019" w:tentative="1">
      <w:start w:val="1"/>
      <w:numFmt w:val="bullet"/>
      <w:lvlText w:val="o"/>
      <w:lvlJc w:val="left"/>
      <w:pPr>
        <w:ind w:left="5760" w:hanging="360"/>
      </w:pPr>
      <w:rPr>
        <w:rFonts w:ascii="Courier New" w:hAnsi="Courier New" w:cs="Courier New" w:hint="default"/>
      </w:rPr>
    </w:lvl>
    <w:lvl w:ilvl="8" w:tplc="041D001B" w:tentative="1">
      <w:start w:val="1"/>
      <w:numFmt w:val="bullet"/>
      <w:lvlText w:val=""/>
      <w:lvlJc w:val="left"/>
      <w:pPr>
        <w:ind w:left="6480" w:hanging="360"/>
      </w:pPr>
      <w:rPr>
        <w:rFonts w:ascii="Wingdings" w:hAnsi="Wingdings" w:hint="default"/>
      </w:rPr>
    </w:lvl>
  </w:abstractNum>
  <w:abstractNum w:abstractNumId="14">
    <w:nsid w:val="5F285A66"/>
    <w:multiLevelType w:val="multilevel"/>
    <w:tmpl w:val="53044DDC"/>
    <w:lvl w:ilvl="0">
      <w:start w:val="1"/>
      <w:numFmt w:val="decimal"/>
      <w:pStyle w:val="Rubrik1"/>
      <w:lvlText w:val="%1"/>
      <w:legacy w:legacy="1" w:legacySpace="0" w:legacyIndent="0"/>
      <w:lvlJc w:val="left"/>
    </w:lvl>
    <w:lvl w:ilvl="1">
      <w:start w:val="1"/>
      <w:numFmt w:val="decimal"/>
      <w:pStyle w:val="Rubrik2"/>
      <w:lvlText w:val="%1.%2"/>
      <w:legacy w:legacy="1" w:legacySpace="0" w:legacyIndent="0"/>
      <w:lvlJc w:val="left"/>
    </w:lvl>
    <w:lvl w:ilvl="2">
      <w:start w:val="1"/>
      <w:numFmt w:val="decimal"/>
      <w:pStyle w:val="Rubrik3"/>
      <w:lvlText w:val="%1.%2.%3"/>
      <w:legacy w:legacy="1" w:legacySpace="0" w:legacyIndent="0"/>
      <w:lvlJc w:val="left"/>
    </w:lvl>
    <w:lvl w:ilvl="3">
      <w:start w:val="1"/>
      <w:numFmt w:val="decimal"/>
      <w:pStyle w:val="Rubrik4"/>
      <w:lvlText w:val="%1.%2.%3.%4"/>
      <w:legacy w:legacy="1" w:legacySpace="0" w:legacyIndent="0"/>
      <w:lvlJc w:val="left"/>
    </w:lvl>
    <w:lvl w:ilvl="4">
      <w:start w:val="1"/>
      <w:numFmt w:val="decimal"/>
      <w:pStyle w:val="Rubrik5"/>
      <w:lvlText w:val="%1.%2.%3.%4.%5"/>
      <w:legacy w:legacy="1" w:legacySpace="0" w:legacyIndent="0"/>
      <w:lvlJc w:val="left"/>
    </w:lvl>
    <w:lvl w:ilvl="5">
      <w:start w:val="1"/>
      <w:numFmt w:val="decimal"/>
      <w:pStyle w:val="Rubrik6"/>
      <w:lvlText w:val="%1.%2.%3.%4.%5.%6"/>
      <w:legacy w:legacy="1" w:legacySpace="0" w:legacyIndent="0"/>
      <w:lvlJc w:val="left"/>
    </w:lvl>
    <w:lvl w:ilvl="6">
      <w:start w:val="1"/>
      <w:numFmt w:val="decimal"/>
      <w:pStyle w:val="Rubrik7"/>
      <w:lvlText w:val="%1.%2.%3.%4.%5.%6.%7"/>
      <w:legacy w:legacy="1" w:legacySpace="0" w:legacyIndent="0"/>
      <w:lvlJc w:val="left"/>
    </w:lvl>
    <w:lvl w:ilvl="7">
      <w:start w:val="1"/>
      <w:numFmt w:val="decimal"/>
      <w:pStyle w:val="Rubrik8"/>
      <w:lvlText w:val="%1.%2.%3.%4.%5.%6.%7.%8"/>
      <w:legacy w:legacy="1" w:legacySpace="0" w:legacyIndent="0"/>
      <w:lvlJc w:val="left"/>
    </w:lvl>
    <w:lvl w:ilvl="8">
      <w:start w:val="1"/>
      <w:numFmt w:val="decimal"/>
      <w:pStyle w:val="Rubrik9"/>
      <w:lvlText w:val="%1.%2.%3.%4.%5.%6.%7.%8.%9"/>
      <w:legacy w:legacy="1" w:legacySpace="0" w:legacyIndent="0"/>
      <w:lvlJc w:val="left"/>
    </w:lvl>
  </w:abstractNum>
  <w:abstractNum w:abstractNumId="15">
    <w:nsid w:val="5F7548AD"/>
    <w:multiLevelType w:val="hybridMultilevel"/>
    <w:tmpl w:val="1EA888D4"/>
    <w:lvl w:ilvl="0" w:tplc="1EB68F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F60BD5"/>
    <w:multiLevelType w:val="hybridMultilevel"/>
    <w:tmpl w:val="07CEDFD4"/>
    <w:lvl w:ilvl="0" w:tplc="FBA80E30">
      <w:start w:val="1"/>
      <w:numFmt w:val="decimal"/>
      <w:lvlText w:val="%1."/>
      <w:lvlJc w:val="left"/>
      <w:pPr>
        <w:ind w:left="720" w:hanging="360"/>
      </w:pPr>
      <w:rPr>
        <w:rFonts w:ascii="Arial" w:eastAsia="Arial Unicode MS" w:hAnsi="Arial" w:cs="Times New Roman"/>
      </w:rPr>
    </w:lvl>
    <w:lvl w:ilvl="1" w:tplc="997CAF2C" w:tentative="1">
      <w:start w:val="1"/>
      <w:numFmt w:val="bullet"/>
      <w:lvlText w:val="o"/>
      <w:lvlJc w:val="left"/>
      <w:pPr>
        <w:ind w:left="1440" w:hanging="360"/>
      </w:pPr>
      <w:rPr>
        <w:rFonts w:ascii="Courier New" w:hAnsi="Courier New" w:cs="Courier New" w:hint="default"/>
      </w:rPr>
    </w:lvl>
    <w:lvl w:ilvl="2" w:tplc="A9F4846C" w:tentative="1">
      <w:start w:val="1"/>
      <w:numFmt w:val="bullet"/>
      <w:lvlText w:val=""/>
      <w:lvlJc w:val="left"/>
      <w:pPr>
        <w:ind w:left="2160" w:hanging="360"/>
      </w:pPr>
      <w:rPr>
        <w:rFonts w:ascii="Wingdings" w:hAnsi="Wingdings" w:hint="default"/>
      </w:rPr>
    </w:lvl>
    <w:lvl w:ilvl="3" w:tplc="A6C8EDBC" w:tentative="1">
      <w:start w:val="1"/>
      <w:numFmt w:val="bullet"/>
      <w:lvlText w:val=""/>
      <w:lvlJc w:val="left"/>
      <w:pPr>
        <w:ind w:left="2880" w:hanging="360"/>
      </w:pPr>
      <w:rPr>
        <w:rFonts w:ascii="Symbol" w:hAnsi="Symbol" w:hint="default"/>
      </w:rPr>
    </w:lvl>
    <w:lvl w:ilvl="4" w:tplc="03F047FA" w:tentative="1">
      <w:start w:val="1"/>
      <w:numFmt w:val="bullet"/>
      <w:lvlText w:val="o"/>
      <w:lvlJc w:val="left"/>
      <w:pPr>
        <w:ind w:left="3600" w:hanging="360"/>
      </w:pPr>
      <w:rPr>
        <w:rFonts w:ascii="Courier New" w:hAnsi="Courier New" w:cs="Courier New" w:hint="default"/>
      </w:rPr>
    </w:lvl>
    <w:lvl w:ilvl="5" w:tplc="A2E225F2" w:tentative="1">
      <w:start w:val="1"/>
      <w:numFmt w:val="bullet"/>
      <w:lvlText w:val=""/>
      <w:lvlJc w:val="left"/>
      <w:pPr>
        <w:ind w:left="4320" w:hanging="360"/>
      </w:pPr>
      <w:rPr>
        <w:rFonts w:ascii="Wingdings" w:hAnsi="Wingdings" w:hint="default"/>
      </w:rPr>
    </w:lvl>
    <w:lvl w:ilvl="6" w:tplc="172A1748" w:tentative="1">
      <w:start w:val="1"/>
      <w:numFmt w:val="bullet"/>
      <w:lvlText w:val=""/>
      <w:lvlJc w:val="left"/>
      <w:pPr>
        <w:ind w:left="5040" w:hanging="360"/>
      </w:pPr>
      <w:rPr>
        <w:rFonts w:ascii="Symbol" w:hAnsi="Symbol" w:hint="default"/>
      </w:rPr>
    </w:lvl>
    <w:lvl w:ilvl="7" w:tplc="A33257A6" w:tentative="1">
      <w:start w:val="1"/>
      <w:numFmt w:val="bullet"/>
      <w:lvlText w:val="o"/>
      <w:lvlJc w:val="left"/>
      <w:pPr>
        <w:ind w:left="5760" w:hanging="360"/>
      </w:pPr>
      <w:rPr>
        <w:rFonts w:ascii="Courier New" w:hAnsi="Courier New" w:cs="Courier New" w:hint="default"/>
      </w:rPr>
    </w:lvl>
    <w:lvl w:ilvl="8" w:tplc="0E38D06E" w:tentative="1">
      <w:start w:val="1"/>
      <w:numFmt w:val="bullet"/>
      <w:lvlText w:val=""/>
      <w:lvlJc w:val="left"/>
      <w:pPr>
        <w:ind w:left="6480" w:hanging="360"/>
      </w:pPr>
      <w:rPr>
        <w:rFonts w:ascii="Wingdings" w:hAnsi="Wingdings" w:hint="default"/>
      </w:rPr>
    </w:lvl>
  </w:abstractNum>
  <w:abstractNum w:abstractNumId="17">
    <w:nsid w:val="66EF35FD"/>
    <w:multiLevelType w:val="hybridMultilevel"/>
    <w:tmpl w:val="BA0A932E"/>
    <w:lvl w:ilvl="0" w:tplc="59FC7D2C">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6A576456"/>
    <w:multiLevelType w:val="multilevel"/>
    <w:tmpl w:val="1E02A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2C1128"/>
    <w:multiLevelType w:val="hybridMultilevel"/>
    <w:tmpl w:val="FAF898E0"/>
    <w:lvl w:ilvl="0" w:tplc="041D000F">
      <w:start w:val="1"/>
      <w:numFmt w:val="bullet"/>
      <w:pStyle w:val="Punkter"/>
      <w:lvlText w:val=""/>
      <w:lvlJc w:val="left"/>
      <w:pPr>
        <w:tabs>
          <w:tab w:val="num" w:pos="284"/>
        </w:tabs>
        <w:ind w:left="284" w:hanging="284"/>
      </w:pPr>
      <w:rPr>
        <w:rFonts w:ascii="Symbol" w:hAnsi="Symbol" w:hint="default"/>
        <w:color w:val="FFBA31"/>
        <w:sz w:val="32"/>
        <w:szCs w:val="32"/>
      </w:rPr>
    </w:lvl>
    <w:lvl w:ilvl="1" w:tplc="04090003">
      <w:start w:val="1"/>
      <w:numFmt w:val="bullet"/>
      <w:lvlText w:val="o"/>
      <w:lvlJc w:val="left"/>
      <w:pPr>
        <w:tabs>
          <w:tab w:val="num" w:pos="1440"/>
        </w:tabs>
        <w:ind w:left="1440" w:hanging="360"/>
      </w:pPr>
      <w:rPr>
        <w:rFonts w:ascii="Courier New" w:hAnsi="Courier New" w:cs="Wingdings" w:hint="default"/>
      </w:rPr>
    </w:lvl>
    <w:lvl w:ilvl="2" w:tplc="04090005">
      <w:start w:val="1"/>
      <w:numFmt w:val="bullet"/>
      <w:pStyle w:val="Punkter"/>
      <w:lvlText w:val=""/>
      <w:lvlJc w:val="left"/>
      <w:pPr>
        <w:tabs>
          <w:tab w:val="num" w:pos="2084"/>
        </w:tabs>
        <w:ind w:left="2084" w:hanging="284"/>
      </w:pPr>
      <w:rPr>
        <w:rFonts w:ascii="Symbol" w:hAnsi="Symbol" w:hint="default"/>
        <w:color w:val="FFBA31"/>
        <w:sz w:val="32"/>
        <w:szCs w:val="32"/>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
  </w:num>
  <w:num w:numId="3">
    <w:abstractNumId w:val="14"/>
  </w:num>
  <w:num w:numId="4">
    <w:abstractNumId w:val="4"/>
  </w:num>
  <w:num w:numId="5">
    <w:abstractNumId w:val="5"/>
  </w:num>
  <w:num w:numId="6">
    <w:abstractNumId w:val="16"/>
  </w:num>
  <w:num w:numId="7">
    <w:abstractNumId w:val="0"/>
  </w:num>
  <w:num w:numId="8">
    <w:abstractNumId w:val="13"/>
  </w:num>
  <w:num w:numId="9">
    <w:abstractNumId w:val="12"/>
  </w:num>
  <w:num w:numId="10">
    <w:abstractNumId w:val="17"/>
  </w:num>
  <w:num w:numId="11">
    <w:abstractNumId w:val="15"/>
  </w:num>
  <w:num w:numId="12">
    <w:abstractNumId w:val="11"/>
  </w:num>
  <w:num w:numId="13">
    <w:abstractNumId w:val="7"/>
  </w:num>
  <w:num w:numId="14">
    <w:abstractNumId w:val="8"/>
  </w:num>
  <w:num w:numId="15">
    <w:abstractNumId w:val="1"/>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6"/>
  </w:num>
  <w:num w:numId="24">
    <w:abstractNumId w:val="9"/>
  </w:num>
  <w:num w:numId="25">
    <w:abstractNumId w:val="10"/>
  </w:num>
  <w:num w:numId="26">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activeWritingStyle w:appName="MSWord" w:lang="sv-SE" w:vendorID="0" w:dllVersion="512" w:checkStyle="1"/>
  <w:activeWritingStyle w:appName="MSWord" w:lang="de-DE" w:vendorID="9" w:dllVersion="512" w:checkStyle="1"/>
  <w:activeWritingStyle w:appName="MSWord" w:lang="nb-NO" w:vendorID="666" w:dllVersion="513" w:checkStyle="1"/>
  <w:activeWritingStyle w:appName="MSWord" w:lang="sv-SE" w:vendorID="666" w:dllVersion="513" w:checkStyle="1"/>
  <w:activeWritingStyle w:appName="MSWord" w:lang="fi-FI" w:vendorID="666" w:dllVersion="513" w:checkStyle="1"/>
  <w:activeWritingStyle w:appName="MSWord" w:lang="en-GB" w:vendorID="8" w:dllVersion="513" w:checkStyle="1"/>
  <w:activeWritingStyle w:appName="MSWord" w:lang="en-US" w:vendorID="8" w:dllVersion="513" w:checkStyle="1"/>
  <w:activeWritingStyle w:appName="MSWord" w:lang="sv-SE" w:vendorID="22"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1304"/>
  <w:hyphenationZone w:val="425"/>
  <w:doNotHyphenateCaps/>
  <w:drawingGridHorizontalSpacing w:val="120"/>
  <w:drawingGridVerticalSpacing w:val="299"/>
  <w:displayHorizontalDrawingGridEvery w:val="0"/>
  <w:doNotShadeFormData/>
  <w:noPunctuationKerning/>
  <w:characterSpacingControl w:val="doNotCompress"/>
  <w:hdrShapeDefaults>
    <o:shapedefaults v:ext="edit" spidmax="4874" fill="f" fillcolor="white" stroke="f">
      <v:fill color="white" on="f"/>
      <v:stroke on="f"/>
      <o:colormru v:ext="edit" colors="#900,#930,#eaeaea,#f8f8f8,#ddd,silver,#ed6527,#c30"/>
    </o:shapedefaults>
  </w:hdrShapeDefaults>
  <w:footnotePr>
    <w:footnote w:id="-1"/>
    <w:footnote w:id="0"/>
  </w:footnotePr>
  <w:endnotePr>
    <w:endnote w:id="-1"/>
    <w:endnote w:id="0"/>
  </w:endnotePr>
  <w:compat>
    <w:compatSetting w:name="compatibilityMode" w:uri="http://schemas.microsoft.com/office/word" w:val="12"/>
  </w:compat>
  <w:rsids>
    <w:rsidRoot w:val="00A261AC"/>
    <w:rsid w:val="000028A5"/>
    <w:rsid w:val="00002D46"/>
    <w:rsid w:val="00003251"/>
    <w:rsid w:val="000033F4"/>
    <w:rsid w:val="0000425C"/>
    <w:rsid w:val="000046D6"/>
    <w:rsid w:val="0001046E"/>
    <w:rsid w:val="00010B7B"/>
    <w:rsid w:val="000115AB"/>
    <w:rsid w:val="00012DE0"/>
    <w:rsid w:val="00014694"/>
    <w:rsid w:val="00016D05"/>
    <w:rsid w:val="00017761"/>
    <w:rsid w:val="00020A84"/>
    <w:rsid w:val="00022D1F"/>
    <w:rsid w:val="00022DAB"/>
    <w:rsid w:val="00024F5C"/>
    <w:rsid w:val="00025ECF"/>
    <w:rsid w:val="00026302"/>
    <w:rsid w:val="0003166C"/>
    <w:rsid w:val="000325D1"/>
    <w:rsid w:val="00033EC0"/>
    <w:rsid w:val="00036B24"/>
    <w:rsid w:val="00036D91"/>
    <w:rsid w:val="00037091"/>
    <w:rsid w:val="00042091"/>
    <w:rsid w:val="00045C2A"/>
    <w:rsid w:val="00046923"/>
    <w:rsid w:val="00047C71"/>
    <w:rsid w:val="00051ED6"/>
    <w:rsid w:val="00052498"/>
    <w:rsid w:val="00053391"/>
    <w:rsid w:val="00054F05"/>
    <w:rsid w:val="00055657"/>
    <w:rsid w:val="000560E0"/>
    <w:rsid w:val="00060B05"/>
    <w:rsid w:val="000652D7"/>
    <w:rsid w:val="00066423"/>
    <w:rsid w:val="000669E3"/>
    <w:rsid w:val="0006750A"/>
    <w:rsid w:val="00072882"/>
    <w:rsid w:val="0007357C"/>
    <w:rsid w:val="00076B9B"/>
    <w:rsid w:val="000773CB"/>
    <w:rsid w:val="00080468"/>
    <w:rsid w:val="00080B34"/>
    <w:rsid w:val="00082A72"/>
    <w:rsid w:val="00083999"/>
    <w:rsid w:val="0008406A"/>
    <w:rsid w:val="000869DC"/>
    <w:rsid w:val="00086ED5"/>
    <w:rsid w:val="00087498"/>
    <w:rsid w:val="0009260C"/>
    <w:rsid w:val="00094780"/>
    <w:rsid w:val="0009496A"/>
    <w:rsid w:val="00095DE9"/>
    <w:rsid w:val="000960E2"/>
    <w:rsid w:val="00096B0E"/>
    <w:rsid w:val="00096F6A"/>
    <w:rsid w:val="000976FD"/>
    <w:rsid w:val="000A35E3"/>
    <w:rsid w:val="000A4C93"/>
    <w:rsid w:val="000A6E7D"/>
    <w:rsid w:val="000A7CF6"/>
    <w:rsid w:val="000B0A08"/>
    <w:rsid w:val="000B2BD7"/>
    <w:rsid w:val="000B2DCB"/>
    <w:rsid w:val="000B4F7B"/>
    <w:rsid w:val="000C1DC1"/>
    <w:rsid w:val="000C22FF"/>
    <w:rsid w:val="000C2539"/>
    <w:rsid w:val="000C4F83"/>
    <w:rsid w:val="000C5273"/>
    <w:rsid w:val="000C5563"/>
    <w:rsid w:val="000C575A"/>
    <w:rsid w:val="000D22E1"/>
    <w:rsid w:val="000D3086"/>
    <w:rsid w:val="000D405F"/>
    <w:rsid w:val="000D4F5B"/>
    <w:rsid w:val="000D5525"/>
    <w:rsid w:val="000D5EBC"/>
    <w:rsid w:val="000E0FE4"/>
    <w:rsid w:val="000E13E3"/>
    <w:rsid w:val="000E21CB"/>
    <w:rsid w:val="000E2230"/>
    <w:rsid w:val="000F0686"/>
    <w:rsid w:val="000F1DF7"/>
    <w:rsid w:val="000F2465"/>
    <w:rsid w:val="000F6A32"/>
    <w:rsid w:val="0010165C"/>
    <w:rsid w:val="00102FCC"/>
    <w:rsid w:val="001035A3"/>
    <w:rsid w:val="0010490F"/>
    <w:rsid w:val="0010679A"/>
    <w:rsid w:val="00106F28"/>
    <w:rsid w:val="00114B18"/>
    <w:rsid w:val="0011566F"/>
    <w:rsid w:val="00117332"/>
    <w:rsid w:val="00117CAE"/>
    <w:rsid w:val="00117F37"/>
    <w:rsid w:val="001235D4"/>
    <w:rsid w:val="00125DAF"/>
    <w:rsid w:val="00127537"/>
    <w:rsid w:val="00127728"/>
    <w:rsid w:val="001302A0"/>
    <w:rsid w:val="00130A6E"/>
    <w:rsid w:val="001322E8"/>
    <w:rsid w:val="001345B5"/>
    <w:rsid w:val="001348B6"/>
    <w:rsid w:val="00135499"/>
    <w:rsid w:val="00136B24"/>
    <w:rsid w:val="00140188"/>
    <w:rsid w:val="00141ED5"/>
    <w:rsid w:val="00141F8A"/>
    <w:rsid w:val="001423CE"/>
    <w:rsid w:val="00147F3C"/>
    <w:rsid w:val="00151805"/>
    <w:rsid w:val="00157335"/>
    <w:rsid w:val="00163996"/>
    <w:rsid w:val="0016427C"/>
    <w:rsid w:val="00165155"/>
    <w:rsid w:val="0016534B"/>
    <w:rsid w:val="00170679"/>
    <w:rsid w:val="00171845"/>
    <w:rsid w:val="001764A4"/>
    <w:rsid w:val="00181784"/>
    <w:rsid w:val="00184F9F"/>
    <w:rsid w:val="0018787A"/>
    <w:rsid w:val="0019183A"/>
    <w:rsid w:val="00192F63"/>
    <w:rsid w:val="0019392A"/>
    <w:rsid w:val="001A03B0"/>
    <w:rsid w:val="001A1701"/>
    <w:rsid w:val="001A192B"/>
    <w:rsid w:val="001A1B4E"/>
    <w:rsid w:val="001A4E36"/>
    <w:rsid w:val="001A4ED9"/>
    <w:rsid w:val="001A51FC"/>
    <w:rsid w:val="001A563D"/>
    <w:rsid w:val="001A77D8"/>
    <w:rsid w:val="001A7BD7"/>
    <w:rsid w:val="001B12ED"/>
    <w:rsid w:val="001B2DC1"/>
    <w:rsid w:val="001B3AC6"/>
    <w:rsid w:val="001B3CEB"/>
    <w:rsid w:val="001B4132"/>
    <w:rsid w:val="001B438B"/>
    <w:rsid w:val="001B4BC0"/>
    <w:rsid w:val="001B6FC8"/>
    <w:rsid w:val="001B7612"/>
    <w:rsid w:val="001C08EC"/>
    <w:rsid w:val="001C0BE7"/>
    <w:rsid w:val="001C1355"/>
    <w:rsid w:val="001C230E"/>
    <w:rsid w:val="001C2395"/>
    <w:rsid w:val="001C32B2"/>
    <w:rsid w:val="001C65EC"/>
    <w:rsid w:val="001C77A6"/>
    <w:rsid w:val="001D2BB6"/>
    <w:rsid w:val="001D36E6"/>
    <w:rsid w:val="001D40F4"/>
    <w:rsid w:val="001D6B70"/>
    <w:rsid w:val="001D7057"/>
    <w:rsid w:val="001D78C7"/>
    <w:rsid w:val="001E03A8"/>
    <w:rsid w:val="001E0558"/>
    <w:rsid w:val="001E1D49"/>
    <w:rsid w:val="001E35D2"/>
    <w:rsid w:val="001E37C1"/>
    <w:rsid w:val="001E4182"/>
    <w:rsid w:val="001E7674"/>
    <w:rsid w:val="001E7F96"/>
    <w:rsid w:val="001F056A"/>
    <w:rsid w:val="001F123B"/>
    <w:rsid w:val="001F28B6"/>
    <w:rsid w:val="001F4D5D"/>
    <w:rsid w:val="001F7F69"/>
    <w:rsid w:val="00201904"/>
    <w:rsid w:val="00201D57"/>
    <w:rsid w:val="002027E0"/>
    <w:rsid w:val="002033B1"/>
    <w:rsid w:val="00205184"/>
    <w:rsid w:val="002051DC"/>
    <w:rsid w:val="00214393"/>
    <w:rsid w:val="002168D1"/>
    <w:rsid w:val="00220EBB"/>
    <w:rsid w:val="0022387F"/>
    <w:rsid w:val="002238B9"/>
    <w:rsid w:val="00223AE0"/>
    <w:rsid w:val="00224C41"/>
    <w:rsid w:val="00224C57"/>
    <w:rsid w:val="002312C9"/>
    <w:rsid w:val="0023438D"/>
    <w:rsid w:val="00235FDB"/>
    <w:rsid w:val="00245E44"/>
    <w:rsid w:val="002469A8"/>
    <w:rsid w:val="00250076"/>
    <w:rsid w:val="00251829"/>
    <w:rsid w:val="00252E8E"/>
    <w:rsid w:val="002545D6"/>
    <w:rsid w:val="002612FC"/>
    <w:rsid w:val="00261997"/>
    <w:rsid w:val="002619F3"/>
    <w:rsid w:val="002653EF"/>
    <w:rsid w:val="00270AF8"/>
    <w:rsid w:val="00271561"/>
    <w:rsid w:val="00271654"/>
    <w:rsid w:val="00273973"/>
    <w:rsid w:val="002762D1"/>
    <w:rsid w:val="002771A1"/>
    <w:rsid w:val="00277B87"/>
    <w:rsid w:val="00283036"/>
    <w:rsid w:val="00284427"/>
    <w:rsid w:val="002856DD"/>
    <w:rsid w:val="002863CD"/>
    <w:rsid w:val="00291D75"/>
    <w:rsid w:val="00293578"/>
    <w:rsid w:val="002964B3"/>
    <w:rsid w:val="002A0949"/>
    <w:rsid w:val="002A0BDC"/>
    <w:rsid w:val="002A637F"/>
    <w:rsid w:val="002B0343"/>
    <w:rsid w:val="002B0629"/>
    <w:rsid w:val="002B13BF"/>
    <w:rsid w:val="002B5057"/>
    <w:rsid w:val="002B6037"/>
    <w:rsid w:val="002C0E31"/>
    <w:rsid w:val="002C1C25"/>
    <w:rsid w:val="002C28E4"/>
    <w:rsid w:val="002C30CA"/>
    <w:rsid w:val="002D0339"/>
    <w:rsid w:val="002D1838"/>
    <w:rsid w:val="002D195F"/>
    <w:rsid w:val="002D2232"/>
    <w:rsid w:val="002D3C92"/>
    <w:rsid w:val="002D5261"/>
    <w:rsid w:val="002D575C"/>
    <w:rsid w:val="002D60E3"/>
    <w:rsid w:val="002D7C81"/>
    <w:rsid w:val="002E0476"/>
    <w:rsid w:val="002E1363"/>
    <w:rsid w:val="002E3A4F"/>
    <w:rsid w:val="002E4A98"/>
    <w:rsid w:val="002E552A"/>
    <w:rsid w:val="002E5C78"/>
    <w:rsid w:val="002F10FE"/>
    <w:rsid w:val="002F2C41"/>
    <w:rsid w:val="002F6E44"/>
    <w:rsid w:val="003008B4"/>
    <w:rsid w:val="0030300A"/>
    <w:rsid w:val="00304866"/>
    <w:rsid w:val="00305912"/>
    <w:rsid w:val="003142E7"/>
    <w:rsid w:val="003145AF"/>
    <w:rsid w:val="00320C62"/>
    <w:rsid w:val="00322944"/>
    <w:rsid w:val="00322FC6"/>
    <w:rsid w:val="00322FF4"/>
    <w:rsid w:val="003232A7"/>
    <w:rsid w:val="003240D7"/>
    <w:rsid w:val="00324C26"/>
    <w:rsid w:val="00325664"/>
    <w:rsid w:val="00325CE2"/>
    <w:rsid w:val="00326275"/>
    <w:rsid w:val="00327FE2"/>
    <w:rsid w:val="003301C6"/>
    <w:rsid w:val="00330254"/>
    <w:rsid w:val="0033055D"/>
    <w:rsid w:val="00334C8F"/>
    <w:rsid w:val="003411BC"/>
    <w:rsid w:val="00342C2E"/>
    <w:rsid w:val="003465B8"/>
    <w:rsid w:val="00346DF7"/>
    <w:rsid w:val="00347748"/>
    <w:rsid w:val="00350489"/>
    <w:rsid w:val="00350C5B"/>
    <w:rsid w:val="00351310"/>
    <w:rsid w:val="003553F2"/>
    <w:rsid w:val="0035555B"/>
    <w:rsid w:val="00356DB5"/>
    <w:rsid w:val="00357F2F"/>
    <w:rsid w:val="00366701"/>
    <w:rsid w:val="003727C9"/>
    <w:rsid w:val="00373166"/>
    <w:rsid w:val="003751E0"/>
    <w:rsid w:val="00376C68"/>
    <w:rsid w:val="00381D44"/>
    <w:rsid w:val="0038250F"/>
    <w:rsid w:val="00385551"/>
    <w:rsid w:val="0039375C"/>
    <w:rsid w:val="00393CB8"/>
    <w:rsid w:val="00393DFE"/>
    <w:rsid w:val="0039603E"/>
    <w:rsid w:val="003A1A3D"/>
    <w:rsid w:val="003A228C"/>
    <w:rsid w:val="003A3383"/>
    <w:rsid w:val="003A536A"/>
    <w:rsid w:val="003A6B7A"/>
    <w:rsid w:val="003A7FEE"/>
    <w:rsid w:val="003B02CC"/>
    <w:rsid w:val="003B1D51"/>
    <w:rsid w:val="003B3A36"/>
    <w:rsid w:val="003B3A66"/>
    <w:rsid w:val="003C36A1"/>
    <w:rsid w:val="003C5170"/>
    <w:rsid w:val="003C72BB"/>
    <w:rsid w:val="003D1764"/>
    <w:rsid w:val="003D3054"/>
    <w:rsid w:val="003D4509"/>
    <w:rsid w:val="003D4619"/>
    <w:rsid w:val="003D6830"/>
    <w:rsid w:val="003D737D"/>
    <w:rsid w:val="003E5752"/>
    <w:rsid w:val="003E7EF7"/>
    <w:rsid w:val="003F231F"/>
    <w:rsid w:val="003F2C07"/>
    <w:rsid w:val="003F35E8"/>
    <w:rsid w:val="003F5E48"/>
    <w:rsid w:val="00400517"/>
    <w:rsid w:val="00400809"/>
    <w:rsid w:val="00403267"/>
    <w:rsid w:val="00415E6D"/>
    <w:rsid w:val="00416438"/>
    <w:rsid w:val="00417927"/>
    <w:rsid w:val="00420950"/>
    <w:rsid w:val="00423958"/>
    <w:rsid w:val="00430309"/>
    <w:rsid w:val="004307E0"/>
    <w:rsid w:val="00431387"/>
    <w:rsid w:val="0043250B"/>
    <w:rsid w:val="004327AF"/>
    <w:rsid w:val="00432B34"/>
    <w:rsid w:val="004333DB"/>
    <w:rsid w:val="004344EF"/>
    <w:rsid w:val="0043495D"/>
    <w:rsid w:val="00434EE1"/>
    <w:rsid w:val="00435A22"/>
    <w:rsid w:val="00440C05"/>
    <w:rsid w:val="0044148B"/>
    <w:rsid w:val="0044195C"/>
    <w:rsid w:val="00441B3B"/>
    <w:rsid w:val="004424A9"/>
    <w:rsid w:val="00442626"/>
    <w:rsid w:val="0044359B"/>
    <w:rsid w:val="00444D60"/>
    <w:rsid w:val="00451914"/>
    <w:rsid w:val="00453241"/>
    <w:rsid w:val="00453B7B"/>
    <w:rsid w:val="00453E7C"/>
    <w:rsid w:val="004553A0"/>
    <w:rsid w:val="00456605"/>
    <w:rsid w:val="00460594"/>
    <w:rsid w:val="0046173A"/>
    <w:rsid w:val="00467492"/>
    <w:rsid w:val="0047001C"/>
    <w:rsid w:val="00470F83"/>
    <w:rsid w:val="004738D6"/>
    <w:rsid w:val="004751E6"/>
    <w:rsid w:val="00480DB1"/>
    <w:rsid w:val="00481214"/>
    <w:rsid w:val="00481F14"/>
    <w:rsid w:val="004820F0"/>
    <w:rsid w:val="00483655"/>
    <w:rsid w:val="00485CFA"/>
    <w:rsid w:val="004870D6"/>
    <w:rsid w:val="00493105"/>
    <w:rsid w:val="00493B5A"/>
    <w:rsid w:val="00494654"/>
    <w:rsid w:val="00494E81"/>
    <w:rsid w:val="004969E3"/>
    <w:rsid w:val="00496FC1"/>
    <w:rsid w:val="00497686"/>
    <w:rsid w:val="00497BAD"/>
    <w:rsid w:val="00497EFC"/>
    <w:rsid w:val="004A4A95"/>
    <w:rsid w:val="004A6363"/>
    <w:rsid w:val="004B0E18"/>
    <w:rsid w:val="004B1321"/>
    <w:rsid w:val="004B269F"/>
    <w:rsid w:val="004B3209"/>
    <w:rsid w:val="004B4733"/>
    <w:rsid w:val="004B570D"/>
    <w:rsid w:val="004C102C"/>
    <w:rsid w:val="004C297F"/>
    <w:rsid w:val="004C3904"/>
    <w:rsid w:val="004C574B"/>
    <w:rsid w:val="004C6FA8"/>
    <w:rsid w:val="004D145B"/>
    <w:rsid w:val="004D3B20"/>
    <w:rsid w:val="004D4143"/>
    <w:rsid w:val="004D5535"/>
    <w:rsid w:val="004D648A"/>
    <w:rsid w:val="004D7149"/>
    <w:rsid w:val="004D7EC4"/>
    <w:rsid w:val="004E037C"/>
    <w:rsid w:val="004E0757"/>
    <w:rsid w:val="004E3B29"/>
    <w:rsid w:val="004E4F20"/>
    <w:rsid w:val="004E5029"/>
    <w:rsid w:val="004E511F"/>
    <w:rsid w:val="004E63C9"/>
    <w:rsid w:val="004E7033"/>
    <w:rsid w:val="004E7FF0"/>
    <w:rsid w:val="004F075E"/>
    <w:rsid w:val="004F2593"/>
    <w:rsid w:val="004F3928"/>
    <w:rsid w:val="004F5821"/>
    <w:rsid w:val="00500100"/>
    <w:rsid w:val="00500F71"/>
    <w:rsid w:val="005027C6"/>
    <w:rsid w:val="0050311D"/>
    <w:rsid w:val="00503977"/>
    <w:rsid w:val="00503AD4"/>
    <w:rsid w:val="00504E1C"/>
    <w:rsid w:val="005059D2"/>
    <w:rsid w:val="00505E1E"/>
    <w:rsid w:val="005072BD"/>
    <w:rsid w:val="00512641"/>
    <w:rsid w:val="005128D0"/>
    <w:rsid w:val="00516135"/>
    <w:rsid w:val="00517073"/>
    <w:rsid w:val="005171DE"/>
    <w:rsid w:val="00517A32"/>
    <w:rsid w:val="00520F9D"/>
    <w:rsid w:val="00521AB1"/>
    <w:rsid w:val="0052311A"/>
    <w:rsid w:val="00525937"/>
    <w:rsid w:val="00525F4A"/>
    <w:rsid w:val="00530660"/>
    <w:rsid w:val="00531555"/>
    <w:rsid w:val="00532176"/>
    <w:rsid w:val="00532623"/>
    <w:rsid w:val="00534B5D"/>
    <w:rsid w:val="00537A1F"/>
    <w:rsid w:val="005411E6"/>
    <w:rsid w:val="0054246F"/>
    <w:rsid w:val="005448DD"/>
    <w:rsid w:val="005452CF"/>
    <w:rsid w:val="0054591E"/>
    <w:rsid w:val="00545962"/>
    <w:rsid w:val="00547F7A"/>
    <w:rsid w:val="00551EAA"/>
    <w:rsid w:val="0055271B"/>
    <w:rsid w:val="0055688E"/>
    <w:rsid w:val="00557535"/>
    <w:rsid w:val="00557BA8"/>
    <w:rsid w:val="00562CA0"/>
    <w:rsid w:val="005636EC"/>
    <w:rsid w:val="005641D6"/>
    <w:rsid w:val="00565628"/>
    <w:rsid w:val="00565718"/>
    <w:rsid w:val="00566968"/>
    <w:rsid w:val="00575378"/>
    <w:rsid w:val="00575845"/>
    <w:rsid w:val="00576862"/>
    <w:rsid w:val="0058012A"/>
    <w:rsid w:val="00580C7B"/>
    <w:rsid w:val="00580CFF"/>
    <w:rsid w:val="0058429E"/>
    <w:rsid w:val="0058589B"/>
    <w:rsid w:val="00585F1D"/>
    <w:rsid w:val="00587AE3"/>
    <w:rsid w:val="00591A42"/>
    <w:rsid w:val="00591C4F"/>
    <w:rsid w:val="00592BE3"/>
    <w:rsid w:val="005A569E"/>
    <w:rsid w:val="005A60E9"/>
    <w:rsid w:val="005B3D91"/>
    <w:rsid w:val="005B4A98"/>
    <w:rsid w:val="005B65BC"/>
    <w:rsid w:val="005B6692"/>
    <w:rsid w:val="005B6FE3"/>
    <w:rsid w:val="005C0F17"/>
    <w:rsid w:val="005C1629"/>
    <w:rsid w:val="005C3AE1"/>
    <w:rsid w:val="005C3FEB"/>
    <w:rsid w:val="005C4888"/>
    <w:rsid w:val="005C4D4F"/>
    <w:rsid w:val="005C636B"/>
    <w:rsid w:val="005C6A55"/>
    <w:rsid w:val="005D099F"/>
    <w:rsid w:val="005D3510"/>
    <w:rsid w:val="005D4618"/>
    <w:rsid w:val="005D6DB0"/>
    <w:rsid w:val="005E2846"/>
    <w:rsid w:val="005E28B2"/>
    <w:rsid w:val="005E311E"/>
    <w:rsid w:val="005E494C"/>
    <w:rsid w:val="005E58E6"/>
    <w:rsid w:val="005E5ACC"/>
    <w:rsid w:val="005E5FE1"/>
    <w:rsid w:val="005E7C03"/>
    <w:rsid w:val="005F04AC"/>
    <w:rsid w:val="005F2A77"/>
    <w:rsid w:val="005F66BF"/>
    <w:rsid w:val="005F67D0"/>
    <w:rsid w:val="006004B2"/>
    <w:rsid w:val="006011F7"/>
    <w:rsid w:val="006018F8"/>
    <w:rsid w:val="00601DCB"/>
    <w:rsid w:val="00601ECB"/>
    <w:rsid w:val="006035F7"/>
    <w:rsid w:val="0060451F"/>
    <w:rsid w:val="0060463A"/>
    <w:rsid w:val="006118DE"/>
    <w:rsid w:val="00615629"/>
    <w:rsid w:val="006171F3"/>
    <w:rsid w:val="00617C2A"/>
    <w:rsid w:val="00617D45"/>
    <w:rsid w:val="006219AD"/>
    <w:rsid w:val="00621B1E"/>
    <w:rsid w:val="006223C4"/>
    <w:rsid w:val="0062401D"/>
    <w:rsid w:val="00624262"/>
    <w:rsid w:val="00624FB8"/>
    <w:rsid w:val="0062717F"/>
    <w:rsid w:val="00630953"/>
    <w:rsid w:val="00634F39"/>
    <w:rsid w:val="00640928"/>
    <w:rsid w:val="006478CE"/>
    <w:rsid w:val="00647AF7"/>
    <w:rsid w:val="006521B5"/>
    <w:rsid w:val="006527D3"/>
    <w:rsid w:val="00654AB6"/>
    <w:rsid w:val="006559EB"/>
    <w:rsid w:val="00655C4C"/>
    <w:rsid w:val="00656EAA"/>
    <w:rsid w:val="00661859"/>
    <w:rsid w:val="00661CB1"/>
    <w:rsid w:val="00661E01"/>
    <w:rsid w:val="006633DA"/>
    <w:rsid w:val="00665759"/>
    <w:rsid w:val="00665E98"/>
    <w:rsid w:val="00674EE1"/>
    <w:rsid w:val="00675451"/>
    <w:rsid w:val="006761B2"/>
    <w:rsid w:val="006805FD"/>
    <w:rsid w:val="006826C5"/>
    <w:rsid w:val="00682E7C"/>
    <w:rsid w:val="00684AC9"/>
    <w:rsid w:val="00684C1D"/>
    <w:rsid w:val="00685A7C"/>
    <w:rsid w:val="00691AA6"/>
    <w:rsid w:val="0069202F"/>
    <w:rsid w:val="00695C0C"/>
    <w:rsid w:val="00695F1D"/>
    <w:rsid w:val="00697EC5"/>
    <w:rsid w:val="006A183B"/>
    <w:rsid w:val="006A2672"/>
    <w:rsid w:val="006A2DA0"/>
    <w:rsid w:val="006A3BF4"/>
    <w:rsid w:val="006A4710"/>
    <w:rsid w:val="006A4B84"/>
    <w:rsid w:val="006A4F27"/>
    <w:rsid w:val="006A7FE5"/>
    <w:rsid w:val="006B0A41"/>
    <w:rsid w:val="006B1057"/>
    <w:rsid w:val="006B4189"/>
    <w:rsid w:val="006B4EBD"/>
    <w:rsid w:val="006B52DF"/>
    <w:rsid w:val="006B5AB7"/>
    <w:rsid w:val="006B6807"/>
    <w:rsid w:val="006B6A61"/>
    <w:rsid w:val="006B7D9F"/>
    <w:rsid w:val="006C21D9"/>
    <w:rsid w:val="006C2C63"/>
    <w:rsid w:val="006C2E65"/>
    <w:rsid w:val="006C50BF"/>
    <w:rsid w:val="006C5235"/>
    <w:rsid w:val="006C5C78"/>
    <w:rsid w:val="006C7DD3"/>
    <w:rsid w:val="006D2E34"/>
    <w:rsid w:val="006D4645"/>
    <w:rsid w:val="006D5782"/>
    <w:rsid w:val="006E1EE2"/>
    <w:rsid w:val="006E263E"/>
    <w:rsid w:val="006E3392"/>
    <w:rsid w:val="006E44E1"/>
    <w:rsid w:val="006E4E14"/>
    <w:rsid w:val="006E577A"/>
    <w:rsid w:val="006E77AD"/>
    <w:rsid w:val="006F25EF"/>
    <w:rsid w:val="006F4470"/>
    <w:rsid w:val="006F59C9"/>
    <w:rsid w:val="006F77FD"/>
    <w:rsid w:val="00700F69"/>
    <w:rsid w:val="0070161F"/>
    <w:rsid w:val="00710BDA"/>
    <w:rsid w:val="00711D2D"/>
    <w:rsid w:val="0071283C"/>
    <w:rsid w:val="007128B5"/>
    <w:rsid w:val="00714FC2"/>
    <w:rsid w:val="00715B56"/>
    <w:rsid w:val="00715E2A"/>
    <w:rsid w:val="00716F48"/>
    <w:rsid w:val="00717437"/>
    <w:rsid w:val="00717494"/>
    <w:rsid w:val="00717866"/>
    <w:rsid w:val="00717F85"/>
    <w:rsid w:val="0072086D"/>
    <w:rsid w:val="00721317"/>
    <w:rsid w:val="00722FBA"/>
    <w:rsid w:val="00724D13"/>
    <w:rsid w:val="007254A4"/>
    <w:rsid w:val="00733461"/>
    <w:rsid w:val="007338B8"/>
    <w:rsid w:val="00733F32"/>
    <w:rsid w:val="007343B2"/>
    <w:rsid w:val="007410B3"/>
    <w:rsid w:val="00744010"/>
    <w:rsid w:val="00744785"/>
    <w:rsid w:val="00747852"/>
    <w:rsid w:val="007509DB"/>
    <w:rsid w:val="00750CE2"/>
    <w:rsid w:val="00752D3B"/>
    <w:rsid w:val="007615FF"/>
    <w:rsid w:val="00762F19"/>
    <w:rsid w:val="0076453F"/>
    <w:rsid w:val="00765C0B"/>
    <w:rsid w:val="00770CA9"/>
    <w:rsid w:val="00772C01"/>
    <w:rsid w:val="00773F49"/>
    <w:rsid w:val="00776067"/>
    <w:rsid w:val="007800D4"/>
    <w:rsid w:val="0078013F"/>
    <w:rsid w:val="00783F7D"/>
    <w:rsid w:val="0078515E"/>
    <w:rsid w:val="007855DF"/>
    <w:rsid w:val="00787DBF"/>
    <w:rsid w:val="00790476"/>
    <w:rsid w:val="00791379"/>
    <w:rsid w:val="00793BA3"/>
    <w:rsid w:val="007956E2"/>
    <w:rsid w:val="00795F8E"/>
    <w:rsid w:val="00796363"/>
    <w:rsid w:val="00796AB6"/>
    <w:rsid w:val="00797079"/>
    <w:rsid w:val="007A172A"/>
    <w:rsid w:val="007A2821"/>
    <w:rsid w:val="007A355F"/>
    <w:rsid w:val="007A5341"/>
    <w:rsid w:val="007A7364"/>
    <w:rsid w:val="007B19E4"/>
    <w:rsid w:val="007B6E3C"/>
    <w:rsid w:val="007C1EDC"/>
    <w:rsid w:val="007C2396"/>
    <w:rsid w:val="007C277A"/>
    <w:rsid w:val="007D0AC1"/>
    <w:rsid w:val="007D200B"/>
    <w:rsid w:val="007D2B91"/>
    <w:rsid w:val="007D329F"/>
    <w:rsid w:val="007D527A"/>
    <w:rsid w:val="007E167D"/>
    <w:rsid w:val="007E1D89"/>
    <w:rsid w:val="007E4DBE"/>
    <w:rsid w:val="007E5015"/>
    <w:rsid w:val="007E610D"/>
    <w:rsid w:val="007E6EF6"/>
    <w:rsid w:val="007F0850"/>
    <w:rsid w:val="007F1E68"/>
    <w:rsid w:val="007F2144"/>
    <w:rsid w:val="007F3785"/>
    <w:rsid w:val="007F3894"/>
    <w:rsid w:val="007F38AA"/>
    <w:rsid w:val="007F3936"/>
    <w:rsid w:val="007F692F"/>
    <w:rsid w:val="008010AD"/>
    <w:rsid w:val="00801316"/>
    <w:rsid w:val="008018BE"/>
    <w:rsid w:val="00802487"/>
    <w:rsid w:val="0080280E"/>
    <w:rsid w:val="00805275"/>
    <w:rsid w:val="00805617"/>
    <w:rsid w:val="00805E92"/>
    <w:rsid w:val="00806F01"/>
    <w:rsid w:val="00812B61"/>
    <w:rsid w:val="0081385E"/>
    <w:rsid w:val="0081432B"/>
    <w:rsid w:val="008146EE"/>
    <w:rsid w:val="00816DB5"/>
    <w:rsid w:val="00821A32"/>
    <w:rsid w:val="00826028"/>
    <w:rsid w:val="0082602D"/>
    <w:rsid w:val="0082612D"/>
    <w:rsid w:val="00834F7A"/>
    <w:rsid w:val="00835452"/>
    <w:rsid w:val="00835EBF"/>
    <w:rsid w:val="00837AB0"/>
    <w:rsid w:val="00840A78"/>
    <w:rsid w:val="008416BF"/>
    <w:rsid w:val="00844261"/>
    <w:rsid w:val="008447E8"/>
    <w:rsid w:val="008471A1"/>
    <w:rsid w:val="00850470"/>
    <w:rsid w:val="0085065D"/>
    <w:rsid w:val="00851E4C"/>
    <w:rsid w:val="00852C3F"/>
    <w:rsid w:val="00855600"/>
    <w:rsid w:val="00856ED8"/>
    <w:rsid w:val="0085767D"/>
    <w:rsid w:val="00861F50"/>
    <w:rsid w:val="00861FA9"/>
    <w:rsid w:val="00862384"/>
    <w:rsid w:val="008729CB"/>
    <w:rsid w:val="00873539"/>
    <w:rsid w:val="008757E9"/>
    <w:rsid w:val="00876F0D"/>
    <w:rsid w:val="008814A5"/>
    <w:rsid w:val="00882B0D"/>
    <w:rsid w:val="00884936"/>
    <w:rsid w:val="008855BE"/>
    <w:rsid w:val="00885BC9"/>
    <w:rsid w:val="00887CE8"/>
    <w:rsid w:val="008906F7"/>
    <w:rsid w:val="00891B49"/>
    <w:rsid w:val="00891C3F"/>
    <w:rsid w:val="008932C4"/>
    <w:rsid w:val="008932D7"/>
    <w:rsid w:val="00893D99"/>
    <w:rsid w:val="008953F3"/>
    <w:rsid w:val="008A1B1C"/>
    <w:rsid w:val="008A469E"/>
    <w:rsid w:val="008A6F32"/>
    <w:rsid w:val="008B1FF8"/>
    <w:rsid w:val="008B584B"/>
    <w:rsid w:val="008B6141"/>
    <w:rsid w:val="008C0DB7"/>
    <w:rsid w:val="008C0F8E"/>
    <w:rsid w:val="008C32A7"/>
    <w:rsid w:val="008C373A"/>
    <w:rsid w:val="008C6BB6"/>
    <w:rsid w:val="008D043D"/>
    <w:rsid w:val="008D0774"/>
    <w:rsid w:val="008D4237"/>
    <w:rsid w:val="008E352A"/>
    <w:rsid w:val="008E615D"/>
    <w:rsid w:val="008E7345"/>
    <w:rsid w:val="008E79FE"/>
    <w:rsid w:val="008F099D"/>
    <w:rsid w:val="008F2CD6"/>
    <w:rsid w:val="008F6751"/>
    <w:rsid w:val="00900229"/>
    <w:rsid w:val="009006C9"/>
    <w:rsid w:val="00906431"/>
    <w:rsid w:val="009065F1"/>
    <w:rsid w:val="00906645"/>
    <w:rsid w:val="00906ADE"/>
    <w:rsid w:val="00910F0C"/>
    <w:rsid w:val="00911933"/>
    <w:rsid w:val="00913ED5"/>
    <w:rsid w:val="0091477B"/>
    <w:rsid w:val="009159DF"/>
    <w:rsid w:val="00916BE3"/>
    <w:rsid w:val="00917BFB"/>
    <w:rsid w:val="00921541"/>
    <w:rsid w:val="0092301B"/>
    <w:rsid w:val="00923294"/>
    <w:rsid w:val="009236CC"/>
    <w:rsid w:val="009257CA"/>
    <w:rsid w:val="00927B4B"/>
    <w:rsid w:val="00935C32"/>
    <w:rsid w:val="00940D5B"/>
    <w:rsid w:val="00942778"/>
    <w:rsid w:val="00943781"/>
    <w:rsid w:val="00947165"/>
    <w:rsid w:val="009471A0"/>
    <w:rsid w:val="00950838"/>
    <w:rsid w:val="00952075"/>
    <w:rsid w:val="009534AF"/>
    <w:rsid w:val="00953918"/>
    <w:rsid w:val="0095420A"/>
    <w:rsid w:val="00955195"/>
    <w:rsid w:val="0095664E"/>
    <w:rsid w:val="00956BF5"/>
    <w:rsid w:val="00960902"/>
    <w:rsid w:val="00963E55"/>
    <w:rsid w:val="00964021"/>
    <w:rsid w:val="009677FA"/>
    <w:rsid w:val="00967BA9"/>
    <w:rsid w:val="00967FD5"/>
    <w:rsid w:val="0097287C"/>
    <w:rsid w:val="00972F47"/>
    <w:rsid w:val="009731F3"/>
    <w:rsid w:val="00974041"/>
    <w:rsid w:val="0097463A"/>
    <w:rsid w:val="00976E51"/>
    <w:rsid w:val="009806D2"/>
    <w:rsid w:val="00985790"/>
    <w:rsid w:val="0098631B"/>
    <w:rsid w:val="00990B2D"/>
    <w:rsid w:val="0099154A"/>
    <w:rsid w:val="009920CE"/>
    <w:rsid w:val="009949E8"/>
    <w:rsid w:val="00996E5A"/>
    <w:rsid w:val="00996F32"/>
    <w:rsid w:val="009A0568"/>
    <w:rsid w:val="009A1F5B"/>
    <w:rsid w:val="009A298B"/>
    <w:rsid w:val="009A4917"/>
    <w:rsid w:val="009A541C"/>
    <w:rsid w:val="009A6650"/>
    <w:rsid w:val="009A6F74"/>
    <w:rsid w:val="009A744B"/>
    <w:rsid w:val="009B3BAD"/>
    <w:rsid w:val="009B4ADB"/>
    <w:rsid w:val="009B59CF"/>
    <w:rsid w:val="009C0D81"/>
    <w:rsid w:val="009C1032"/>
    <w:rsid w:val="009C17B5"/>
    <w:rsid w:val="009C2761"/>
    <w:rsid w:val="009C48BB"/>
    <w:rsid w:val="009C5084"/>
    <w:rsid w:val="009C5C08"/>
    <w:rsid w:val="009C6B5F"/>
    <w:rsid w:val="009D01DD"/>
    <w:rsid w:val="009D2B24"/>
    <w:rsid w:val="009D3E68"/>
    <w:rsid w:val="009D4F3B"/>
    <w:rsid w:val="009E0FBC"/>
    <w:rsid w:val="009E3699"/>
    <w:rsid w:val="009E6266"/>
    <w:rsid w:val="009E7B2A"/>
    <w:rsid w:val="009F4AA1"/>
    <w:rsid w:val="009F6123"/>
    <w:rsid w:val="009F67D9"/>
    <w:rsid w:val="00A016B7"/>
    <w:rsid w:val="00A041DC"/>
    <w:rsid w:val="00A0440D"/>
    <w:rsid w:val="00A1128E"/>
    <w:rsid w:val="00A132E4"/>
    <w:rsid w:val="00A13BD5"/>
    <w:rsid w:val="00A158CB"/>
    <w:rsid w:val="00A16036"/>
    <w:rsid w:val="00A21514"/>
    <w:rsid w:val="00A24006"/>
    <w:rsid w:val="00A2480C"/>
    <w:rsid w:val="00A261AC"/>
    <w:rsid w:val="00A269FF"/>
    <w:rsid w:val="00A26DFD"/>
    <w:rsid w:val="00A31D17"/>
    <w:rsid w:val="00A32389"/>
    <w:rsid w:val="00A325F4"/>
    <w:rsid w:val="00A351C4"/>
    <w:rsid w:val="00A35FBC"/>
    <w:rsid w:val="00A370E6"/>
    <w:rsid w:val="00A41CB8"/>
    <w:rsid w:val="00A4317F"/>
    <w:rsid w:val="00A45475"/>
    <w:rsid w:val="00A506F6"/>
    <w:rsid w:val="00A5234D"/>
    <w:rsid w:val="00A531AE"/>
    <w:rsid w:val="00A53C5A"/>
    <w:rsid w:val="00A56A67"/>
    <w:rsid w:val="00A57EFA"/>
    <w:rsid w:val="00A63E9F"/>
    <w:rsid w:val="00A66F90"/>
    <w:rsid w:val="00A6724D"/>
    <w:rsid w:val="00A703F3"/>
    <w:rsid w:val="00A70DFD"/>
    <w:rsid w:val="00A718FB"/>
    <w:rsid w:val="00A72BC5"/>
    <w:rsid w:val="00A75665"/>
    <w:rsid w:val="00A77120"/>
    <w:rsid w:val="00A77657"/>
    <w:rsid w:val="00A85582"/>
    <w:rsid w:val="00A9344A"/>
    <w:rsid w:val="00A95831"/>
    <w:rsid w:val="00A96F84"/>
    <w:rsid w:val="00AA172D"/>
    <w:rsid w:val="00AA2B53"/>
    <w:rsid w:val="00AA5A68"/>
    <w:rsid w:val="00AA67E3"/>
    <w:rsid w:val="00AA7D00"/>
    <w:rsid w:val="00AA7DFD"/>
    <w:rsid w:val="00AB1068"/>
    <w:rsid w:val="00AB14B8"/>
    <w:rsid w:val="00AB2654"/>
    <w:rsid w:val="00AB394C"/>
    <w:rsid w:val="00AB49B8"/>
    <w:rsid w:val="00AB62E2"/>
    <w:rsid w:val="00AB6D93"/>
    <w:rsid w:val="00AB731D"/>
    <w:rsid w:val="00AB7602"/>
    <w:rsid w:val="00AC0CC7"/>
    <w:rsid w:val="00AC1867"/>
    <w:rsid w:val="00AC3DF2"/>
    <w:rsid w:val="00AC55AF"/>
    <w:rsid w:val="00AC6656"/>
    <w:rsid w:val="00AC7115"/>
    <w:rsid w:val="00AC74B4"/>
    <w:rsid w:val="00AD0907"/>
    <w:rsid w:val="00AD25CA"/>
    <w:rsid w:val="00AD3595"/>
    <w:rsid w:val="00AD3616"/>
    <w:rsid w:val="00AD5C02"/>
    <w:rsid w:val="00AE02BA"/>
    <w:rsid w:val="00AE1458"/>
    <w:rsid w:val="00AE1CC6"/>
    <w:rsid w:val="00AE3157"/>
    <w:rsid w:val="00AE3FDE"/>
    <w:rsid w:val="00AE4F4A"/>
    <w:rsid w:val="00AE5413"/>
    <w:rsid w:val="00AE57A0"/>
    <w:rsid w:val="00AE58D3"/>
    <w:rsid w:val="00AE76FC"/>
    <w:rsid w:val="00AF3C76"/>
    <w:rsid w:val="00B00F57"/>
    <w:rsid w:val="00B06DDC"/>
    <w:rsid w:val="00B07390"/>
    <w:rsid w:val="00B079B8"/>
    <w:rsid w:val="00B1106E"/>
    <w:rsid w:val="00B138CB"/>
    <w:rsid w:val="00B14D22"/>
    <w:rsid w:val="00B15AE6"/>
    <w:rsid w:val="00B15B5B"/>
    <w:rsid w:val="00B167B0"/>
    <w:rsid w:val="00B16D62"/>
    <w:rsid w:val="00B17387"/>
    <w:rsid w:val="00B20E85"/>
    <w:rsid w:val="00B210FE"/>
    <w:rsid w:val="00B246F5"/>
    <w:rsid w:val="00B26E01"/>
    <w:rsid w:val="00B31155"/>
    <w:rsid w:val="00B31DD5"/>
    <w:rsid w:val="00B329E3"/>
    <w:rsid w:val="00B32A97"/>
    <w:rsid w:val="00B32F71"/>
    <w:rsid w:val="00B330D5"/>
    <w:rsid w:val="00B357DF"/>
    <w:rsid w:val="00B4655F"/>
    <w:rsid w:val="00B47159"/>
    <w:rsid w:val="00B4718F"/>
    <w:rsid w:val="00B5204D"/>
    <w:rsid w:val="00B525A6"/>
    <w:rsid w:val="00B5312B"/>
    <w:rsid w:val="00B5507F"/>
    <w:rsid w:val="00B55139"/>
    <w:rsid w:val="00B55723"/>
    <w:rsid w:val="00B56763"/>
    <w:rsid w:val="00B57E7E"/>
    <w:rsid w:val="00B642AA"/>
    <w:rsid w:val="00B64CAA"/>
    <w:rsid w:val="00B66C08"/>
    <w:rsid w:val="00B7001A"/>
    <w:rsid w:val="00B718D8"/>
    <w:rsid w:val="00B72E4D"/>
    <w:rsid w:val="00B737B3"/>
    <w:rsid w:val="00B748B9"/>
    <w:rsid w:val="00B759DE"/>
    <w:rsid w:val="00B76F8C"/>
    <w:rsid w:val="00B84AC0"/>
    <w:rsid w:val="00B84EFE"/>
    <w:rsid w:val="00B91B9C"/>
    <w:rsid w:val="00B92CA9"/>
    <w:rsid w:val="00B939AA"/>
    <w:rsid w:val="00B9565D"/>
    <w:rsid w:val="00B95D23"/>
    <w:rsid w:val="00B970AA"/>
    <w:rsid w:val="00B9794E"/>
    <w:rsid w:val="00BA010D"/>
    <w:rsid w:val="00BA174E"/>
    <w:rsid w:val="00BA376C"/>
    <w:rsid w:val="00BA52D8"/>
    <w:rsid w:val="00BA55E9"/>
    <w:rsid w:val="00BB6CBE"/>
    <w:rsid w:val="00BC0275"/>
    <w:rsid w:val="00BC2300"/>
    <w:rsid w:val="00BC2524"/>
    <w:rsid w:val="00BC25C0"/>
    <w:rsid w:val="00BC2B8C"/>
    <w:rsid w:val="00BC4D84"/>
    <w:rsid w:val="00BC7C06"/>
    <w:rsid w:val="00BD36AE"/>
    <w:rsid w:val="00BD4674"/>
    <w:rsid w:val="00BE08D2"/>
    <w:rsid w:val="00BE1F8C"/>
    <w:rsid w:val="00BE2078"/>
    <w:rsid w:val="00BE208C"/>
    <w:rsid w:val="00BE3D13"/>
    <w:rsid w:val="00BE3E5D"/>
    <w:rsid w:val="00BE7002"/>
    <w:rsid w:val="00BE7BCF"/>
    <w:rsid w:val="00BF0E73"/>
    <w:rsid w:val="00BF1488"/>
    <w:rsid w:val="00BF2024"/>
    <w:rsid w:val="00BF3AB4"/>
    <w:rsid w:val="00BF5C90"/>
    <w:rsid w:val="00BF740C"/>
    <w:rsid w:val="00C03B0E"/>
    <w:rsid w:val="00C07670"/>
    <w:rsid w:val="00C14D3F"/>
    <w:rsid w:val="00C15457"/>
    <w:rsid w:val="00C16B3A"/>
    <w:rsid w:val="00C174CD"/>
    <w:rsid w:val="00C2008D"/>
    <w:rsid w:val="00C22ED1"/>
    <w:rsid w:val="00C23A72"/>
    <w:rsid w:val="00C24620"/>
    <w:rsid w:val="00C272C3"/>
    <w:rsid w:val="00C277A2"/>
    <w:rsid w:val="00C300E0"/>
    <w:rsid w:val="00C33078"/>
    <w:rsid w:val="00C336FF"/>
    <w:rsid w:val="00C40539"/>
    <w:rsid w:val="00C42280"/>
    <w:rsid w:val="00C452FB"/>
    <w:rsid w:val="00C54D43"/>
    <w:rsid w:val="00C56EA7"/>
    <w:rsid w:val="00C5744E"/>
    <w:rsid w:val="00C63120"/>
    <w:rsid w:val="00C6513C"/>
    <w:rsid w:val="00C66EB7"/>
    <w:rsid w:val="00C7071F"/>
    <w:rsid w:val="00C70F1A"/>
    <w:rsid w:val="00C71B8F"/>
    <w:rsid w:val="00C75CCF"/>
    <w:rsid w:val="00C777A1"/>
    <w:rsid w:val="00C812C1"/>
    <w:rsid w:val="00C82489"/>
    <w:rsid w:val="00C838CF"/>
    <w:rsid w:val="00C85241"/>
    <w:rsid w:val="00C874E5"/>
    <w:rsid w:val="00C878C5"/>
    <w:rsid w:val="00C90DC0"/>
    <w:rsid w:val="00C91434"/>
    <w:rsid w:val="00C915DF"/>
    <w:rsid w:val="00C91FBC"/>
    <w:rsid w:val="00C9214C"/>
    <w:rsid w:val="00C924D4"/>
    <w:rsid w:val="00C9378A"/>
    <w:rsid w:val="00CA01F8"/>
    <w:rsid w:val="00CA39D5"/>
    <w:rsid w:val="00CA45E6"/>
    <w:rsid w:val="00CA5E09"/>
    <w:rsid w:val="00CB10D8"/>
    <w:rsid w:val="00CB16ED"/>
    <w:rsid w:val="00CB38C3"/>
    <w:rsid w:val="00CB3BC6"/>
    <w:rsid w:val="00CB52FB"/>
    <w:rsid w:val="00CB5FC6"/>
    <w:rsid w:val="00CC2D0A"/>
    <w:rsid w:val="00CC5894"/>
    <w:rsid w:val="00CD04AA"/>
    <w:rsid w:val="00CD3B54"/>
    <w:rsid w:val="00CD4533"/>
    <w:rsid w:val="00CD4DEE"/>
    <w:rsid w:val="00CD564B"/>
    <w:rsid w:val="00CD5D71"/>
    <w:rsid w:val="00CE020E"/>
    <w:rsid w:val="00CE3A35"/>
    <w:rsid w:val="00CE422D"/>
    <w:rsid w:val="00CF1D62"/>
    <w:rsid w:val="00CF35EB"/>
    <w:rsid w:val="00CF3CEE"/>
    <w:rsid w:val="00CF3E24"/>
    <w:rsid w:val="00CF4462"/>
    <w:rsid w:val="00CF4BED"/>
    <w:rsid w:val="00CF74B4"/>
    <w:rsid w:val="00D035FF"/>
    <w:rsid w:val="00D03BC4"/>
    <w:rsid w:val="00D03CA8"/>
    <w:rsid w:val="00D11B4F"/>
    <w:rsid w:val="00D158B4"/>
    <w:rsid w:val="00D15A7B"/>
    <w:rsid w:val="00D222AC"/>
    <w:rsid w:val="00D2270E"/>
    <w:rsid w:val="00D22B9C"/>
    <w:rsid w:val="00D255EE"/>
    <w:rsid w:val="00D25ADA"/>
    <w:rsid w:val="00D33AAE"/>
    <w:rsid w:val="00D3583C"/>
    <w:rsid w:val="00D35B8F"/>
    <w:rsid w:val="00D36C6F"/>
    <w:rsid w:val="00D3765B"/>
    <w:rsid w:val="00D40597"/>
    <w:rsid w:val="00D4233B"/>
    <w:rsid w:val="00D46D8B"/>
    <w:rsid w:val="00D50954"/>
    <w:rsid w:val="00D516B0"/>
    <w:rsid w:val="00D5337A"/>
    <w:rsid w:val="00D53A93"/>
    <w:rsid w:val="00D54B52"/>
    <w:rsid w:val="00D6045A"/>
    <w:rsid w:val="00D60EF5"/>
    <w:rsid w:val="00D619FB"/>
    <w:rsid w:val="00D626C5"/>
    <w:rsid w:val="00D709C7"/>
    <w:rsid w:val="00D71388"/>
    <w:rsid w:val="00D71AB1"/>
    <w:rsid w:val="00D74714"/>
    <w:rsid w:val="00D779AD"/>
    <w:rsid w:val="00D77B2A"/>
    <w:rsid w:val="00D82E76"/>
    <w:rsid w:val="00D85A01"/>
    <w:rsid w:val="00D86592"/>
    <w:rsid w:val="00D86EE8"/>
    <w:rsid w:val="00D879AD"/>
    <w:rsid w:val="00D9048B"/>
    <w:rsid w:val="00D9166A"/>
    <w:rsid w:val="00D92D26"/>
    <w:rsid w:val="00D93242"/>
    <w:rsid w:val="00D93271"/>
    <w:rsid w:val="00D94AAD"/>
    <w:rsid w:val="00D961FE"/>
    <w:rsid w:val="00DA126D"/>
    <w:rsid w:val="00DA1C5F"/>
    <w:rsid w:val="00DA331E"/>
    <w:rsid w:val="00DA4286"/>
    <w:rsid w:val="00DB17A7"/>
    <w:rsid w:val="00DB1F00"/>
    <w:rsid w:val="00DB2C12"/>
    <w:rsid w:val="00DB6616"/>
    <w:rsid w:val="00DB68BF"/>
    <w:rsid w:val="00DB6CED"/>
    <w:rsid w:val="00DC524D"/>
    <w:rsid w:val="00DC55EA"/>
    <w:rsid w:val="00DC5898"/>
    <w:rsid w:val="00DC6D68"/>
    <w:rsid w:val="00DC7593"/>
    <w:rsid w:val="00DD20A2"/>
    <w:rsid w:val="00DD2400"/>
    <w:rsid w:val="00DD59AB"/>
    <w:rsid w:val="00DD5D84"/>
    <w:rsid w:val="00DD6200"/>
    <w:rsid w:val="00DD7760"/>
    <w:rsid w:val="00DD7966"/>
    <w:rsid w:val="00DE1D10"/>
    <w:rsid w:val="00DE22EC"/>
    <w:rsid w:val="00DE625F"/>
    <w:rsid w:val="00DF2EEB"/>
    <w:rsid w:val="00DF4B6E"/>
    <w:rsid w:val="00DF6930"/>
    <w:rsid w:val="00DF7AA9"/>
    <w:rsid w:val="00E01615"/>
    <w:rsid w:val="00E03219"/>
    <w:rsid w:val="00E03429"/>
    <w:rsid w:val="00E0487F"/>
    <w:rsid w:val="00E051FF"/>
    <w:rsid w:val="00E07D4D"/>
    <w:rsid w:val="00E137E2"/>
    <w:rsid w:val="00E13843"/>
    <w:rsid w:val="00E140E0"/>
    <w:rsid w:val="00E15D06"/>
    <w:rsid w:val="00E1606F"/>
    <w:rsid w:val="00E16A2E"/>
    <w:rsid w:val="00E17CCC"/>
    <w:rsid w:val="00E26D2C"/>
    <w:rsid w:val="00E279CC"/>
    <w:rsid w:val="00E306EF"/>
    <w:rsid w:val="00E30BBB"/>
    <w:rsid w:val="00E3126E"/>
    <w:rsid w:val="00E31CB2"/>
    <w:rsid w:val="00E32D92"/>
    <w:rsid w:val="00E335D7"/>
    <w:rsid w:val="00E35D60"/>
    <w:rsid w:val="00E36452"/>
    <w:rsid w:val="00E36EC1"/>
    <w:rsid w:val="00E376D2"/>
    <w:rsid w:val="00E37B0B"/>
    <w:rsid w:val="00E42B62"/>
    <w:rsid w:val="00E43466"/>
    <w:rsid w:val="00E441BF"/>
    <w:rsid w:val="00E46447"/>
    <w:rsid w:val="00E51A8F"/>
    <w:rsid w:val="00E5323C"/>
    <w:rsid w:val="00E53680"/>
    <w:rsid w:val="00E544F1"/>
    <w:rsid w:val="00E54AEC"/>
    <w:rsid w:val="00E55B47"/>
    <w:rsid w:val="00E57851"/>
    <w:rsid w:val="00E61707"/>
    <w:rsid w:val="00E6217A"/>
    <w:rsid w:val="00E6264E"/>
    <w:rsid w:val="00E66EB8"/>
    <w:rsid w:val="00E80CE1"/>
    <w:rsid w:val="00E81B41"/>
    <w:rsid w:val="00E81D8C"/>
    <w:rsid w:val="00E82777"/>
    <w:rsid w:val="00E83A6D"/>
    <w:rsid w:val="00E924F7"/>
    <w:rsid w:val="00E926BF"/>
    <w:rsid w:val="00E93396"/>
    <w:rsid w:val="00E937A4"/>
    <w:rsid w:val="00E95319"/>
    <w:rsid w:val="00E9577E"/>
    <w:rsid w:val="00E97612"/>
    <w:rsid w:val="00E97B63"/>
    <w:rsid w:val="00EA1483"/>
    <w:rsid w:val="00EA225D"/>
    <w:rsid w:val="00EA4201"/>
    <w:rsid w:val="00EA55E6"/>
    <w:rsid w:val="00EB3918"/>
    <w:rsid w:val="00EB404B"/>
    <w:rsid w:val="00EB4472"/>
    <w:rsid w:val="00EC0FE9"/>
    <w:rsid w:val="00EC1A07"/>
    <w:rsid w:val="00EC4591"/>
    <w:rsid w:val="00EC5EC6"/>
    <w:rsid w:val="00EC6613"/>
    <w:rsid w:val="00EC7750"/>
    <w:rsid w:val="00ED097C"/>
    <w:rsid w:val="00ED1842"/>
    <w:rsid w:val="00ED20E9"/>
    <w:rsid w:val="00ED2C7A"/>
    <w:rsid w:val="00ED42D2"/>
    <w:rsid w:val="00ED4F0D"/>
    <w:rsid w:val="00EE170C"/>
    <w:rsid w:val="00EE3C72"/>
    <w:rsid w:val="00EE484A"/>
    <w:rsid w:val="00EE701C"/>
    <w:rsid w:val="00EF227D"/>
    <w:rsid w:val="00EF24E4"/>
    <w:rsid w:val="00EF2548"/>
    <w:rsid w:val="00EF36A2"/>
    <w:rsid w:val="00EF5539"/>
    <w:rsid w:val="00EF6B1D"/>
    <w:rsid w:val="00F0057F"/>
    <w:rsid w:val="00F0265C"/>
    <w:rsid w:val="00F056C2"/>
    <w:rsid w:val="00F05945"/>
    <w:rsid w:val="00F060FF"/>
    <w:rsid w:val="00F06A9F"/>
    <w:rsid w:val="00F1185E"/>
    <w:rsid w:val="00F17FC3"/>
    <w:rsid w:val="00F234C1"/>
    <w:rsid w:val="00F25C17"/>
    <w:rsid w:val="00F27046"/>
    <w:rsid w:val="00F31F9B"/>
    <w:rsid w:val="00F3623F"/>
    <w:rsid w:val="00F3662E"/>
    <w:rsid w:val="00F36F62"/>
    <w:rsid w:val="00F418A2"/>
    <w:rsid w:val="00F41A04"/>
    <w:rsid w:val="00F42FF6"/>
    <w:rsid w:val="00F43679"/>
    <w:rsid w:val="00F460CA"/>
    <w:rsid w:val="00F46610"/>
    <w:rsid w:val="00F47826"/>
    <w:rsid w:val="00F51CC2"/>
    <w:rsid w:val="00F5213B"/>
    <w:rsid w:val="00F52ADB"/>
    <w:rsid w:val="00F55622"/>
    <w:rsid w:val="00F60023"/>
    <w:rsid w:val="00F6032F"/>
    <w:rsid w:val="00F6033F"/>
    <w:rsid w:val="00F6046A"/>
    <w:rsid w:val="00F61193"/>
    <w:rsid w:val="00F61616"/>
    <w:rsid w:val="00F617A4"/>
    <w:rsid w:val="00F6297B"/>
    <w:rsid w:val="00F66A87"/>
    <w:rsid w:val="00F67BCD"/>
    <w:rsid w:val="00F70D55"/>
    <w:rsid w:val="00F7411D"/>
    <w:rsid w:val="00F7426B"/>
    <w:rsid w:val="00F74E03"/>
    <w:rsid w:val="00F76466"/>
    <w:rsid w:val="00F80A77"/>
    <w:rsid w:val="00F826B6"/>
    <w:rsid w:val="00F82E23"/>
    <w:rsid w:val="00F82E95"/>
    <w:rsid w:val="00F82F28"/>
    <w:rsid w:val="00F83511"/>
    <w:rsid w:val="00F83609"/>
    <w:rsid w:val="00F838EE"/>
    <w:rsid w:val="00F841A5"/>
    <w:rsid w:val="00F85154"/>
    <w:rsid w:val="00F85BA9"/>
    <w:rsid w:val="00F86DAC"/>
    <w:rsid w:val="00F91B61"/>
    <w:rsid w:val="00F91F8C"/>
    <w:rsid w:val="00F94456"/>
    <w:rsid w:val="00F955ED"/>
    <w:rsid w:val="00FA03E7"/>
    <w:rsid w:val="00FA21AE"/>
    <w:rsid w:val="00FA3BC5"/>
    <w:rsid w:val="00FB006E"/>
    <w:rsid w:val="00FB14B7"/>
    <w:rsid w:val="00FB3D85"/>
    <w:rsid w:val="00FB5521"/>
    <w:rsid w:val="00FC0BED"/>
    <w:rsid w:val="00FC4AC4"/>
    <w:rsid w:val="00FC58CE"/>
    <w:rsid w:val="00FC6551"/>
    <w:rsid w:val="00FC7244"/>
    <w:rsid w:val="00FD14DE"/>
    <w:rsid w:val="00FD3225"/>
    <w:rsid w:val="00FD3F08"/>
    <w:rsid w:val="00FE22AC"/>
    <w:rsid w:val="00FE412C"/>
    <w:rsid w:val="00FE628F"/>
    <w:rsid w:val="00FF1A8A"/>
    <w:rsid w:val="00FF27CC"/>
    <w:rsid w:val="00FF28B7"/>
    <w:rsid w:val="00FF5152"/>
    <w:rsid w:val="00FF61BB"/>
  </w:rsids>
  <m:mathPr>
    <m:mathFont m:val="Cambria Math"/>
    <m:brkBin m:val="before"/>
    <m:brkBinSub m:val="--"/>
    <m:smallFrac m:val="0"/>
    <m:dispDef m:val="0"/>
    <m:lMargin m:val="0"/>
    <m:rMargin m:val="0"/>
    <m:defJc m:val="centerGroup"/>
    <m:wrapRight/>
    <m:intLim m:val="subSup"/>
    <m:naryLim m:val="subSup"/>
  </m:mathPr>
  <w:themeFontLang w:val="sv-S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4874" fill="f" fillcolor="white" stroke="f">
      <v:fill color="white" on="f"/>
      <v:stroke on="f"/>
      <o:colormru v:ext="edit" colors="#900,#930,#eaeaea,#f8f8f8,#ddd,silver,#ed6527,#c30"/>
    </o:shapedefaults>
    <o:shapelayout v:ext="edit">
      <o:idmap v:ext="edit" data="1,3,4"/>
      <o:rules v:ext="edit">
        <o:r id="V:Rule1" type="connector" idref="#_x0000_s4848"/>
        <o:r id="V:Rule2" type="connector" idref="#_x0000_s4858"/>
        <o:r id="V:Rule3" type="connector" idref="#_x0000_s4827"/>
        <o:r id="V:Rule4" type="connector" idref="#_x0000_s4871"/>
        <o:r id="V:Rule5" type="connector" idref="#_x0000_s4830"/>
        <o:r id="V:Rule6" type="connector" idref="#_x0000_s4811"/>
        <o:r id="V:Rule7" type="connector" idref="#_x0000_s4809"/>
        <o:r id="V:Rule8" type="connector" idref="#_x0000_s4851"/>
        <o:r id="V:Rule9" type="connector" idref="#_x0000_s4847"/>
        <o:r id="V:Rule10" type="connector" idref="#_x0000_s4868"/>
        <o:r id="V:Rule11" type="connector" idref="#_x0000_s4805"/>
        <o:r id="V:Rule12" type="connector" idref="#_x0000_s4850"/>
        <o:r id="V:Rule13" type="connector" idref="#_x0000_s4803"/>
        <o:r id="V:Rule14" type="connector" idref="#_x0000_s4841"/>
        <o:r id="V:Rule15" type="connector" idref="#_x0000_s4806"/>
        <o:r id="V:Rule16" type="connector" idref="#_x0000_s4857"/>
        <o:r id="V:Rule17" type="connector" idref="#_x0000_s4819"/>
        <o:r id="V:Rule18" type="connector" idref="#_x0000_s4873"/>
        <o:r id="V:Rule19" type="connector" idref="#_x0000_s4831"/>
        <o:r id="V:Rule20" type="connector" idref="#_x0000_s4846"/>
        <o:r id="V:Rule21" type="connector" idref="#_x0000_s4870"/>
        <o:r id="V:Rule22" type="connector" idref="#_x0000_s4853"/>
        <o:r id="V:Rule23" type="connector" idref="#_x0000_s483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 Spacing" w:qFormat="1"/>
    <w:lsdException w:name="List Paragraph" w:uiPriority="34"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iPriority="39" w:unhideWhenUsed="1" w:qFormat="1"/>
  </w:latentStyles>
  <w:style w:type="paragraph" w:default="1" w:styleId="Normal">
    <w:name w:val="Normal"/>
    <w:aliases w:val="Normal (webb)1"/>
    <w:qFormat/>
    <w:rsid w:val="003F5E48"/>
    <w:pPr>
      <w:spacing w:after="120"/>
    </w:pPr>
    <w:rPr>
      <w:sz w:val="24"/>
      <w:lang w:bidi="ar-SA"/>
    </w:rPr>
  </w:style>
  <w:style w:type="paragraph" w:styleId="Rubrik1">
    <w:name w:val="heading 1"/>
    <w:aliases w:val="h1,l1"/>
    <w:basedOn w:val="Normal"/>
    <w:next w:val="Normal"/>
    <w:qFormat/>
    <w:rsid w:val="003F5E48"/>
    <w:pPr>
      <w:keepNext/>
      <w:numPr>
        <w:numId w:val="3"/>
      </w:numPr>
      <w:spacing w:before="240"/>
      <w:outlineLvl w:val="0"/>
    </w:pPr>
    <w:rPr>
      <w:rFonts w:ascii="Arial" w:hAnsi="Arial"/>
      <w:b/>
      <w:sz w:val="32"/>
      <w:szCs w:val="32"/>
    </w:rPr>
  </w:style>
  <w:style w:type="paragraph" w:styleId="Rubrik2">
    <w:name w:val="heading 2"/>
    <w:aliases w:val="UNDERRUBRIK 1-2"/>
    <w:basedOn w:val="Normal"/>
    <w:next w:val="Normal"/>
    <w:qFormat/>
    <w:rsid w:val="003F5E48"/>
    <w:pPr>
      <w:keepNext/>
      <w:numPr>
        <w:ilvl w:val="1"/>
        <w:numId w:val="3"/>
      </w:numPr>
      <w:spacing w:before="240" w:after="0"/>
      <w:outlineLvl w:val="1"/>
    </w:pPr>
    <w:rPr>
      <w:rFonts w:ascii="Arial" w:hAnsi="Arial"/>
      <w:b/>
      <w:sz w:val="28"/>
      <w:szCs w:val="24"/>
    </w:rPr>
  </w:style>
  <w:style w:type="paragraph" w:styleId="Rubrik3">
    <w:name w:val="heading 3"/>
    <w:basedOn w:val="Normal"/>
    <w:next w:val="Normal"/>
    <w:qFormat/>
    <w:rsid w:val="003F5E48"/>
    <w:pPr>
      <w:keepNext/>
      <w:numPr>
        <w:ilvl w:val="2"/>
        <w:numId w:val="3"/>
      </w:numPr>
      <w:tabs>
        <w:tab w:val="left" w:pos="964"/>
      </w:tabs>
      <w:spacing w:before="240" w:after="60"/>
      <w:outlineLvl w:val="2"/>
    </w:pPr>
    <w:rPr>
      <w:rFonts w:ascii="Arial" w:hAnsi="Arial"/>
      <w:b/>
      <w:szCs w:val="24"/>
    </w:rPr>
  </w:style>
  <w:style w:type="paragraph" w:styleId="Rubrik4">
    <w:name w:val="heading 4"/>
    <w:basedOn w:val="Normal"/>
    <w:next w:val="Normal"/>
    <w:qFormat/>
    <w:rsid w:val="003F5E48"/>
    <w:pPr>
      <w:keepNext/>
      <w:numPr>
        <w:ilvl w:val="3"/>
        <w:numId w:val="3"/>
      </w:numPr>
      <w:outlineLvl w:val="3"/>
    </w:pPr>
    <w:rPr>
      <w:rFonts w:ascii="Arial" w:hAnsi="Arial"/>
      <w:b/>
    </w:rPr>
  </w:style>
  <w:style w:type="paragraph" w:styleId="Rubrik5">
    <w:name w:val="heading 5"/>
    <w:basedOn w:val="Normal"/>
    <w:next w:val="Normal"/>
    <w:qFormat/>
    <w:rsid w:val="003F5E48"/>
    <w:pPr>
      <w:numPr>
        <w:ilvl w:val="4"/>
        <w:numId w:val="3"/>
      </w:numPr>
      <w:spacing w:before="240" w:after="60"/>
      <w:outlineLvl w:val="4"/>
    </w:pPr>
    <w:rPr>
      <w:rFonts w:ascii="Arial" w:hAnsi="Arial"/>
    </w:rPr>
  </w:style>
  <w:style w:type="paragraph" w:styleId="Rubrik6">
    <w:name w:val="heading 6"/>
    <w:basedOn w:val="Normal"/>
    <w:next w:val="Normal"/>
    <w:qFormat/>
    <w:rsid w:val="003F5E48"/>
    <w:pPr>
      <w:numPr>
        <w:ilvl w:val="5"/>
        <w:numId w:val="3"/>
      </w:numPr>
      <w:spacing w:before="240" w:after="60"/>
      <w:outlineLvl w:val="5"/>
    </w:pPr>
    <w:rPr>
      <w:i/>
    </w:rPr>
  </w:style>
  <w:style w:type="paragraph" w:styleId="Rubrik7">
    <w:name w:val="heading 7"/>
    <w:basedOn w:val="Normal"/>
    <w:next w:val="Normal"/>
    <w:qFormat/>
    <w:rsid w:val="003F5E48"/>
    <w:pPr>
      <w:numPr>
        <w:ilvl w:val="6"/>
        <w:numId w:val="3"/>
      </w:numPr>
      <w:spacing w:before="240" w:after="60"/>
      <w:outlineLvl w:val="6"/>
    </w:pPr>
    <w:rPr>
      <w:rFonts w:ascii="Arial" w:hAnsi="Arial"/>
      <w:sz w:val="20"/>
    </w:rPr>
  </w:style>
  <w:style w:type="paragraph" w:styleId="Rubrik8">
    <w:name w:val="heading 8"/>
    <w:basedOn w:val="Normal"/>
    <w:next w:val="Normal"/>
    <w:qFormat/>
    <w:rsid w:val="003F5E48"/>
    <w:pPr>
      <w:numPr>
        <w:ilvl w:val="7"/>
        <w:numId w:val="3"/>
      </w:numPr>
      <w:spacing w:before="240" w:after="60"/>
      <w:outlineLvl w:val="7"/>
    </w:pPr>
    <w:rPr>
      <w:rFonts w:ascii="Arial" w:hAnsi="Arial"/>
      <w:i/>
      <w:sz w:val="20"/>
    </w:rPr>
  </w:style>
  <w:style w:type="paragraph" w:styleId="Rubrik9">
    <w:name w:val="heading 9"/>
    <w:basedOn w:val="Normal"/>
    <w:next w:val="Normal"/>
    <w:qFormat/>
    <w:rsid w:val="003F5E48"/>
    <w:pPr>
      <w:numPr>
        <w:ilvl w:val="8"/>
        <w:numId w:val="3"/>
      </w:numPr>
      <w:spacing w:before="240" w:after="60"/>
      <w:outlineLvl w:val="8"/>
    </w:pPr>
    <w:rPr>
      <w:rFonts w:ascii="Arial" w:hAnsi="Arial"/>
      <w:b/>
      <w:i/>
      <w:sz w:val="1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BodyText1">
    <w:name w:val="Body Text1"/>
    <w:basedOn w:val="Normal"/>
    <w:rsid w:val="003F5E48"/>
  </w:style>
  <w:style w:type="paragraph" w:styleId="Sidfot">
    <w:name w:val="footer"/>
    <w:basedOn w:val="Normal"/>
    <w:rsid w:val="003F5E48"/>
    <w:pPr>
      <w:tabs>
        <w:tab w:val="center" w:pos="4819"/>
        <w:tab w:val="right" w:pos="9071"/>
      </w:tabs>
    </w:pPr>
  </w:style>
  <w:style w:type="paragraph" w:styleId="Sidhuvud">
    <w:name w:val="header"/>
    <w:basedOn w:val="Normal"/>
    <w:rsid w:val="003F5E48"/>
    <w:pPr>
      <w:tabs>
        <w:tab w:val="center" w:pos="4819"/>
        <w:tab w:val="right" w:pos="9071"/>
      </w:tabs>
    </w:pPr>
  </w:style>
  <w:style w:type="paragraph" w:styleId="Normaltindrag">
    <w:name w:val="Normal Indent"/>
    <w:basedOn w:val="Normal"/>
    <w:next w:val="Normal"/>
    <w:rsid w:val="003F5E48"/>
    <w:pPr>
      <w:ind w:left="567"/>
    </w:pPr>
  </w:style>
  <w:style w:type="paragraph" w:customStyle="1" w:styleId="Hngandeindrag">
    <w:name w:val="Hängande indrag"/>
    <w:basedOn w:val="Normal"/>
    <w:semiHidden/>
    <w:rsid w:val="003F5E48"/>
    <w:pPr>
      <w:ind w:left="567" w:hanging="567"/>
    </w:pPr>
  </w:style>
  <w:style w:type="paragraph" w:customStyle="1" w:styleId="Frstaradensindrag">
    <w:name w:val="Första radens indrag"/>
    <w:basedOn w:val="Normal"/>
    <w:semiHidden/>
    <w:rsid w:val="003F5E48"/>
    <w:pPr>
      <w:ind w:firstLine="567"/>
    </w:pPr>
  </w:style>
  <w:style w:type="paragraph" w:styleId="Brdtext3">
    <w:name w:val="Body Text 3"/>
    <w:basedOn w:val="Normal"/>
    <w:rsid w:val="003F5E48"/>
    <w:rPr>
      <w:i/>
      <w:iCs/>
    </w:rPr>
  </w:style>
  <w:style w:type="paragraph" w:customStyle="1" w:styleId="Punkter">
    <w:name w:val="Punkter"/>
    <w:basedOn w:val="Normal"/>
    <w:rsid w:val="003F5E48"/>
    <w:pPr>
      <w:numPr>
        <w:ilvl w:val="2"/>
        <w:numId w:val="1"/>
      </w:numPr>
      <w:ind w:left="284"/>
    </w:pPr>
    <w:rPr>
      <w:szCs w:val="22"/>
      <w:lang w:val="en-GB"/>
    </w:rPr>
  </w:style>
  <w:style w:type="character" w:styleId="Hyperlnk">
    <w:name w:val="Hyperlink"/>
    <w:basedOn w:val="Standardstycketeckensnitt"/>
    <w:uiPriority w:val="99"/>
    <w:rsid w:val="003F5E48"/>
    <w:rPr>
      <w:color w:val="0000FF"/>
      <w:u w:val="single"/>
    </w:rPr>
  </w:style>
  <w:style w:type="paragraph" w:customStyle="1" w:styleId="BalloonText2">
    <w:name w:val="Balloon Text2"/>
    <w:basedOn w:val="Normal"/>
    <w:semiHidden/>
    <w:rsid w:val="003F5E48"/>
    <w:rPr>
      <w:rFonts w:ascii="Tahoma" w:hAnsi="Tahoma" w:cs="Verdana"/>
      <w:sz w:val="16"/>
      <w:szCs w:val="16"/>
    </w:rPr>
  </w:style>
  <w:style w:type="character" w:styleId="Sidnummer">
    <w:name w:val="page number"/>
    <w:basedOn w:val="Standardstycketeckensnitt"/>
    <w:rsid w:val="003F5E48"/>
  </w:style>
  <w:style w:type="paragraph" w:styleId="Innehll2">
    <w:name w:val="toc 2"/>
    <w:basedOn w:val="Normal"/>
    <w:next w:val="Normal"/>
    <w:uiPriority w:val="39"/>
    <w:rsid w:val="003F5E48"/>
    <w:pPr>
      <w:spacing w:after="0"/>
      <w:ind w:left="240"/>
    </w:pPr>
    <w:rPr>
      <w:szCs w:val="24"/>
    </w:rPr>
  </w:style>
  <w:style w:type="paragraph" w:styleId="Innehll1">
    <w:name w:val="toc 1"/>
    <w:basedOn w:val="Normal"/>
    <w:next w:val="Normal"/>
    <w:uiPriority w:val="39"/>
    <w:rsid w:val="003F5E48"/>
    <w:pPr>
      <w:spacing w:before="120"/>
    </w:pPr>
    <w:rPr>
      <w:b/>
      <w:bCs/>
      <w:caps/>
      <w:sz w:val="20"/>
    </w:rPr>
  </w:style>
  <w:style w:type="paragraph" w:customStyle="1" w:styleId="Frstarubrik">
    <w:name w:val="Första rubrik"/>
    <w:basedOn w:val="Normal"/>
    <w:rsid w:val="003F5E48"/>
    <w:rPr>
      <w:rFonts w:ascii="TradeGothic LH Extended" w:hAnsi="TradeGothic LH Extended"/>
      <w:b/>
      <w:sz w:val="32"/>
      <w:szCs w:val="32"/>
      <w:lang w:val="en-GB"/>
    </w:rPr>
  </w:style>
  <w:style w:type="paragraph" w:customStyle="1" w:styleId="Andrarubrik">
    <w:name w:val="Andra rubrik"/>
    <w:basedOn w:val="Frstarubrik"/>
    <w:rsid w:val="003F5E48"/>
    <w:rPr>
      <w:sz w:val="24"/>
    </w:rPr>
  </w:style>
  <w:style w:type="paragraph" w:styleId="Innehll3">
    <w:name w:val="toc 3"/>
    <w:basedOn w:val="Normal"/>
    <w:next w:val="Normal"/>
    <w:autoRedefine/>
    <w:uiPriority w:val="39"/>
    <w:rsid w:val="003F5E48"/>
    <w:pPr>
      <w:spacing w:after="0"/>
      <w:ind w:left="480"/>
    </w:pPr>
    <w:rPr>
      <w:iCs/>
      <w:sz w:val="20"/>
    </w:rPr>
  </w:style>
  <w:style w:type="paragraph" w:styleId="Innehll4">
    <w:name w:val="toc 4"/>
    <w:basedOn w:val="Normal"/>
    <w:next w:val="Normal"/>
    <w:autoRedefine/>
    <w:uiPriority w:val="39"/>
    <w:rsid w:val="003F5E48"/>
    <w:pPr>
      <w:spacing w:after="0"/>
      <w:ind w:left="720"/>
    </w:pPr>
    <w:rPr>
      <w:sz w:val="18"/>
      <w:szCs w:val="18"/>
    </w:rPr>
  </w:style>
  <w:style w:type="paragraph" w:styleId="Innehll5">
    <w:name w:val="toc 5"/>
    <w:basedOn w:val="Normal"/>
    <w:next w:val="Normal"/>
    <w:autoRedefine/>
    <w:uiPriority w:val="39"/>
    <w:semiHidden/>
    <w:rsid w:val="003F5E48"/>
    <w:pPr>
      <w:spacing w:after="0"/>
      <w:ind w:left="960"/>
    </w:pPr>
    <w:rPr>
      <w:sz w:val="18"/>
      <w:szCs w:val="18"/>
    </w:rPr>
  </w:style>
  <w:style w:type="paragraph" w:styleId="Innehll6">
    <w:name w:val="toc 6"/>
    <w:basedOn w:val="Normal"/>
    <w:next w:val="Normal"/>
    <w:autoRedefine/>
    <w:uiPriority w:val="39"/>
    <w:semiHidden/>
    <w:rsid w:val="003F5E48"/>
    <w:pPr>
      <w:spacing w:after="0"/>
      <w:ind w:left="1200"/>
    </w:pPr>
    <w:rPr>
      <w:sz w:val="18"/>
      <w:szCs w:val="18"/>
    </w:rPr>
  </w:style>
  <w:style w:type="paragraph" w:styleId="Innehll7">
    <w:name w:val="toc 7"/>
    <w:basedOn w:val="Normal"/>
    <w:next w:val="Normal"/>
    <w:autoRedefine/>
    <w:uiPriority w:val="39"/>
    <w:semiHidden/>
    <w:rsid w:val="003F5E48"/>
    <w:pPr>
      <w:spacing w:after="0"/>
      <w:ind w:left="1440"/>
    </w:pPr>
    <w:rPr>
      <w:sz w:val="18"/>
      <w:szCs w:val="18"/>
    </w:rPr>
  </w:style>
  <w:style w:type="paragraph" w:styleId="Innehll8">
    <w:name w:val="toc 8"/>
    <w:basedOn w:val="Normal"/>
    <w:next w:val="Normal"/>
    <w:autoRedefine/>
    <w:uiPriority w:val="39"/>
    <w:semiHidden/>
    <w:rsid w:val="003F5E48"/>
    <w:pPr>
      <w:spacing w:after="0"/>
      <w:ind w:left="1680"/>
    </w:pPr>
    <w:rPr>
      <w:sz w:val="18"/>
      <w:szCs w:val="18"/>
    </w:rPr>
  </w:style>
  <w:style w:type="paragraph" w:styleId="Innehll9">
    <w:name w:val="toc 9"/>
    <w:basedOn w:val="Normal"/>
    <w:next w:val="Normal"/>
    <w:autoRedefine/>
    <w:uiPriority w:val="39"/>
    <w:semiHidden/>
    <w:rsid w:val="003F5E48"/>
    <w:pPr>
      <w:spacing w:after="0"/>
      <w:ind w:left="1920"/>
    </w:pPr>
    <w:rPr>
      <w:sz w:val="18"/>
      <w:szCs w:val="18"/>
    </w:rPr>
  </w:style>
  <w:style w:type="paragraph" w:styleId="Punktlista">
    <w:name w:val="List Bullet"/>
    <w:basedOn w:val="Normal"/>
    <w:autoRedefine/>
    <w:rsid w:val="003F5E48"/>
    <w:pPr>
      <w:keepLines/>
      <w:numPr>
        <w:numId w:val="2"/>
      </w:numPr>
      <w:tabs>
        <w:tab w:val="clear" w:pos="360"/>
        <w:tab w:val="num" w:pos="440"/>
      </w:tabs>
      <w:spacing w:before="80" w:after="0"/>
      <w:ind w:left="442" w:hanging="442"/>
    </w:pPr>
  </w:style>
  <w:style w:type="paragraph" w:customStyle="1" w:styleId="Brdtextfet">
    <w:name w:val="Brödtext fet"/>
    <w:basedOn w:val="BodyText1"/>
    <w:rsid w:val="003F5E48"/>
    <w:pPr>
      <w:spacing w:after="0"/>
    </w:pPr>
    <w:rPr>
      <w:b/>
    </w:rPr>
  </w:style>
  <w:style w:type="paragraph" w:styleId="Brdtext2">
    <w:name w:val="Body Text 2"/>
    <w:basedOn w:val="Normal"/>
    <w:rsid w:val="003F5E48"/>
  </w:style>
  <w:style w:type="paragraph" w:styleId="Index1">
    <w:name w:val="index 1"/>
    <w:basedOn w:val="Normal"/>
    <w:next w:val="Normal"/>
    <w:autoRedefine/>
    <w:semiHidden/>
    <w:rsid w:val="003F5E48"/>
    <w:pPr>
      <w:tabs>
        <w:tab w:val="right" w:leader="dot" w:pos="3467"/>
      </w:tabs>
      <w:ind w:left="220" w:hanging="220"/>
    </w:pPr>
    <w:rPr>
      <w:sz w:val="20"/>
    </w:rPr>
  </w:style>
  <w:style w:type="paragraph" w:styleId="Index4">
    <w:name w:val="index 4"/>
    <w:basedOn w:val="Normal"/>
    <w:next w:val="Normal"/>
    <w:autoRedefine/>
    <w:semiHidden/>
    <w:rsid w:val="003F5E48"/>
    <w:pPr>
      <w:tabs>
        <w:tab w:val="right" w:leader="dot" w:pos="3467"/>
      </w:tabs>
      <w:ind w:left="880" w:hanging="220"/>
    </w:pPr>
    <w:rPr>
      <w:sz w:val="20"/>
    </w:rPr>
  </w:style>
  <w:style w:type="paragraph" w:styleId="Index5">
    <w:name w:val="index 5"/>
    <w:basedOn w:val="Normal"/>
    <w:next w:val="Normal"/>
    <w:autoRedefine/>
    <w:semiHidden/>
    <w:rsid w:val="003F5E48"/>
    <w:pPr>
      <w:tabs>
        <w:tab w:val="right" w:leader="dot" w:pos="3467"/>
      </w:tabs>
      <w:ind w:left="1100" w:hanging="220"/>
    </w:pPr>
    <w:rPr>
      <w:sz w:val="20"/>
    </w:rPr>
  </w:style>
  <w:style w:type="paragraph" w:customStyle="1" w:styleId="BalloonText1">
    <w:name w:val="Balloon Text1"/>
    <w:basedOn w:val="Normal"/>
    <w:semiHidden/>
    <w:rsid w:val="003F5E48"/>
    <w:rPr>
      <w:rFonts w:ascii="Tahoma" w:hAnsi="Tahoma" w:cs="Verdana"/>
      <w:sz w:val="16"/>
      <w:szCs w:val="16"/>
    </w:rPr>
  </w:style>
  <w:style w:type="paragraph" w:customStyle="1" w:styleId="Normaltext">
    <w:name w:val="Normaltext"/>
    <w:rsid w:val="003F5E48"/>
    <w:pPr>
      <w:keepLines/>
      <w:spacing w:before="40" w:after="80"/>
    </w:pPr>
    <w:rPr>
      <w:sz w:val="24"/>
      <w:lang w:bidi="ar-SA"/>
    </w:rPr>
  </w:style>
  <w:style w:type="paragraph" w:customStyle="1" w:styleId="Sidnr-sid2">
    <w:name w:val="Sidnr-sid2"/>
    <w:rsid w:val="003F5E48"/>
    <w:rPr>
      <w:noProof/>
      <w:lang w:bidi="ar-SA"/>
    </w:rPr>
  </w:style>
  <w:style w:type="paragraph" w:customStyle="1" w:styleId="BodyText21">
    <w:name w:val="Body Text 21"/>
    <w:basedOn w:val="Normal"/>
    <w:uiPriority w:val="99"/>
    <w:rsid w:val="003F5E48"/>
  </w:style>
  <w:style w:type="character" w:styleId="AnvndHyperlnk">
    <w:name w:val="FollowedHyperlink"/>
    <w:basedOn w:val="Standardstycketeckensnitt"/>
    <w:rsid w:val="003F5E48"/>
    <w:rPr>
      <w:color w:val="800080"/>
      <w:u w:val="single"/>
    </w:rPr>
  </w:style>
  <w:style w:type="paragraph" w:customStyle="1" w:styleId="Texten">
    <w:name w:val="Texten"/>
    <w:basedOn w:val="Normal"/>
    <w:rsid w:val="003F5E48"/>
    <w:rPr>
      <w:szCs w:val="24"/>
    </w:rPr>
  </w:style>
  <w:style w:type="character" w:customStyle="1" w:styleId="Imperativ">
    <w:name w:val="Imperativ"/>
    <w:basedOn w:val="Standardstycketeckensnitt"/>
    <w:rsid w:val="003F5E48"/>
    <w:rPr>
      <w:rFonts w:ascii="Times New Roman" w:hAnsi="Times New Roman"/>
      <w:b/>
      <w:sz w:val="24"/>
    </w:rPr>
  </w:style>
  <w:style w:type="paragraph" w:customStyle="1" w:styleId="Normativ">
    <w:name w:val="Normativ"/>
    <w:basedOn w:val="Normal"/>
    <w:rsid w:val="003F5E48"/>
    <w:pPr>
      <w:spacing w:before="120"/>
    </w:pPr>
    <w:rPr>
      <w:szCs w:val="24"/>
    </w:rPr>
  </w:style>
  <w:style w:type="character" w:customStyle="1" w:styleId="E-postmall51">
    <w:name w:val="E-postmall51"/>
    <w:basedOn w:val="Standardstycketeckensnitt"/>
    <w:semiHidden/>
    <w:rsid w:val="003F5E48"/>
    <w:rPr>
      <w:rFonts w:ascii="Verdana" w:hAnsi="Verdana" w:hint="default"/>
      <w:b w:val="0"/>
      <w:bCs w:val="0"/>
      <w:i w:val="0"/>
      <w:iCs w:val="0"/>
      <w:strike w:val="0"/>
      <w:dstrike w:val="0"/>
      <w:color w:val="auto"/>
      <w:sz w:val="18"/>
      <w:szCs w:val="18"/>
      <w:u w:val="none"/>
      <w:effect w:val="none"/>
    </w:rPr>
  </w:style>
  <w:style w:type="character" w:styleId="Kommentarsreferens">
    <w:name w:val="annotation reference"/>
    <w:basedOn w:val="Standardstycketeckensnitt"/>
    <w:uiPriority w:val="99"/>
    <w:rsid w:val="003F5E48"/>
    <w:rPr>
      <w:sz w:val="16"/>
      <w:szCs w:val="16"/>
    </w:rPr>
  </w:style>
  <w:style w:type="paragraph" w:styleId="Kommentarer">
    <w:name w:val="annotation text"/>
    <w:basedOn w:val="Normal"/>
    <w:link w:val="KommentarerChar"/>
    <w:uiPriority w:val="99"/>
    <w:rsid w:val="003F5E48"/>
    <w:rPr>
      <w:sz w:val="20"/>
    </w:rPr>
  </w:style>
  <w:style w:type="paragraph" w:customStyle="1" w:styleId="CommentSubject1">
    <w:name w:val="Comment Subject1"/>
    <w:basedOn w:val="Kommentarer"/>
    <w:next w:val="Kommentarer"/>
    <w:semiHidden/>
    <w:rsid w:val="003F5E48"/>
    <w:rPr>
      <w:b/>
      <w:bCs/>
    </w:rPr>
  </w:style>
  <w:style w:type="paragraph" w:styleId="Fotnotstext">
    <w:name w:val="footnote text"/>
    <w:basedOn w:val="Normal"/>
    <w:link w:val="FotnotstextChar"/>
    <w:rsid w:val="003F5E48"/>
    <w:rPr>
      <w:sz w:val="20"/>
    </w:rPr>
  </w:style>
  <w:style w:type="character" w:styleId="Fotnotsreferens">
    <w:name w:val="footnote reference"/>
    <w:basedOn w:val="Standardstycketeckensnitt"/>
    <w:rsid w:val="003F5E48"/>
    <w:rPr>
      <w:vertAlign w:val="superscript"/>
    </w:rPr>
  </w:style>
  <w:style w:type="paragraph" w:customStyle="1" w:styleId="Normal1">
    <w:name w:val="Normal1"/>
    <w:aliases w:val=" webb,webb"/>
    <w:basedOn w:val="Normal"/>
    <w:rsid w:val="003F5E48"/>
    <w:pPr>
      <w:spacing w:before="100" w:beforeAutospacing="1" w:after="100" w:afterAutospacing="1"/>
    </w:pPr>
    <w:rPr>
      <w:szCs w:val="24"/>
      <w:lang w:val="en-US" w:eastAsia="en-US"/>
    </w:rPr>
  </w:style>
  <w:style w:type="paragraph" w:customStyle="1" w:styleId="Default">
    <w:name w:val="Default"/>
    <w:rsid w:val="003F5E48"/>
    <w:pPr>
      <w:autoSpaceDE w:val="0"/>
      <w:autoSpaceDN w:val="0"/>
      <w:adjustRightInd w:val="0"/>
    </w:pPr>
    <w:rPr>
      <w:rFonts w:ascii="Garamond" w:hAnsi="Garamond" w:cs="TradeGothic LH Extended"/>
      <w:color w:val="000000"/>
      <w:sz w:val="24"/>
      <w:szCs w:val="24"/>
      <w:lang w:val="en-US" w:eastAsia="en-US" w:bidi="ar-SA"/>
    </w:rPr>
  </w:style>
  <w:style w:type="paragraph" w:styleId="Brdtext">
    <w:name w:val="Body Text"/>
    <w:basedOn w:val="Default"/>
    <w:next w:val="Default"/>
    <w:rsid w:val="003F5E48"/>
    <w:pPr>
      <w:spacing w:after="120"/>
    </w:pPr>
    <w:rPr>
      <w:rFonts w:ascii="Times New Roman" w:hAnsi="Times New Roman" w:cs="Times New Roman"/>
      <w:color w:val="auto"/>
    </w:rPr>
  </w:style>
  <w:style w:type="paragraph" w:customStyle="1" w:styleId="Lptext">
    <w:name w:val="Löptext"/>
    <w:basedOn w:val="Normal"/>
    <w:rsid w:val="003F5E48"/>
    <w:pPr>
      <w:tabs>
        <w:tab w:val="left" w:pos="567"/>
        <w:tab w:val="left" w:pos="1304"/>
        <w:tab w:val="left" w:pos="2608"/>
        <w:tab w:val="left" w:pos="3912"/>
        <w:tab w:val="left" w:pos="5216"/>
        <w:tab w:val="left" w:pos="6521"/>
        <w:tab w:val="left" w:pos="7825"/>
        <w:tab w:val="left" w:pos="9242"/>
      </w:tabs>
      <w:spacing w:after="0"/>
    </w:pPr>
    <w:rPr>
      <w:szCs w:val="22"/>
      <w:lang w:val="en-GB"/>
    </w:rPr>
  </w:style>
  <w:style w:type="paragraph" w:customStyle="1" w:styleId="Normalfet">
    <w:name w:val="Normal.fet"/>
    <w:basedOn w:val="Default"/>
    <w:next w:val="Default"/>
    <w:rsid w:val="003F5E48"/>
    <w:pPr>
      <w:spacing w:before="240" w:after="80"/>
    </w:pPr>
    <w:rPr>
      <w:rFonts w:ascii="Arial,Bold" w:hAnsi="Arial,Bold"/>
      <w:color w:val="auto"/>
      <w:sz w:val="20"/>
      <w:lang w:val="sv-SE" w:eastAsia="sv-SE"/>
    </w:rPr>
  </w:style>
  <w:style w:type="character" w:customStyle="1" w:styleId="TextenChar">
    <w:name w:val="Texten Char"/>
    <w:basedOn w:val="Standardstycketeckensnitt"/>
    <w:rsid w:val="003F5E48"/>
    <w:rPr>
      <w:rFonts w:ascii="Garamond" w:hAnsi="Garamond"/>
      <w:noProof w:val="0"/>
      <w:sz w:val="24"/>
      <w:szCs w:val="24"/>
      <w:lang w:val="sv-SE" w:eastAsia="sv-SE" w:bidi="ar-SA"/>
    </w:rPr>
  </w:style>
  <w:style w:type="character" w:customStyle="1" w:styleId="text1">
    <w:name w:val="text1"/>
    <w:basedOn w:val="Standardstycketeckensnitt"/>
    <w:rsid w:val="003F5E48"/>
    <w:rPr>
      <w:rFonts w:ascii="Verdana" w:hAnsi="Verdana" w:hint="default"/>
      <w:color w:val="000000"/>
      <w:spacing w:val="288"/>
      <w:sz w:val="17"/>
      <w:szCs w:val="17"/>
    </w:rPr>
  </w:style>
  <w:style w:type="paragraph" w:styleId="Beskrivning">
    <w:name w:val="caption"/>
    <w:basedOn w:val="Normal"/>
    <w:next w:val="Normal"/>
    <w:qFormat/>
    <w:rsid w:val="003F5E48"/>
    <w:rPr>
      <w:i/>
      <w:iCs/>
      <w:sz w:val="20"/>
    </w:rPr>
  </w:style>
  <w:style w:type="paragraph" w:styleId="Dokumentversikt">
    <w:name w:val="Document Map"/>
    <w:basedOn w:val="Normal"/>
    <w:semiHidden/>
    <w:rsid w:val="003F5E48"/>
    <w:pPr>
      <w:shd w:val="clear" w:color="auto" w:fill="000080"/>
    </w:pPr>
    <w:rPr>
      <w:rFonts w:ascii="Tahoma" w:hAnsi="Tahoma" w:cs="Verdana"/>
      <w:sz w:val="20"/>
    </w:rPr>
  </w:style>
  <w:style w:type="paragraph" w:customStyle="1" w:styleId="Punktlistautanavstnd">
    <w:name w:val="Punktlista utan avstånd"/>
    <w:basedOn w:val="Normal"/>
    <w:rsid w:val="003F5E48"/>
    <w:pPr>
      <w:keepLines/>
      <w:numPr>
        <w:numId w:val="4"/>
      </w:numPr>
      <w:tabs>
        <w:tab w:val="left" w:pos="1588"/>
        <w:tab w:val="left" w:pos="4253"/>
        <w:tab w:val="right" w:pos="7938"/>
      </w:tabs>
      <w:spacing w:after="0"/>
      <w:ind w:left="1588"/>
    </w:pPr>
    <w:rPr>
      <w:rFonts w:ascii="Book Antiqua" w:hAnsi="Book Antiqua"/>
      <w:sz w:val="22"/>
      <w:szCs w:val="24"/>
    </w:rPr>
  </w:style>
  <w:style w:type="paragraph" w:styleId="Brdtextmedindrag">
    <w:name w:val="Body Text Indent"/>
    <w:basedOn w:val="Normal"/>
    <w:rsid w:val="003F5E48"/>
    <w:pPr>
      <w:ind w:left="283"/>
    </w:pPr>
  </w:style>
  <w:style w:type="character" w:styleId="Betoning">
    <w:name w:val="Emphasis"/>
    <w:basedOn w:val="Standardstycketeckensnitt"/>
    <w:qFormat/>
    <w:rsid w:val="003F5E48"/>
    <w:rPr>
      <w:i/>
      <w:iCs/>
    </w:rPr>
  </w:style>
  <w:style w:type="paragraph" w:customStyle="1" w:styleId="std-para">
    <w:name w:val="std-para"/>
    <w:basedOn w:val="Normal"/>
    <w:rsid w:val="003F5E48"/>
    <w:pPr>
      <w:keepLines/>
      <w:tabs>
        <w:tab w:val="left" w:pos="1559"/>
      </w:tabs>
      <w:spacing w:after="0" w:line="220" w:lineRule="atLeast"/>
    </w:pPr>
    <w:rPr>
      <w:sz w:val="20"/>
      <w:lang w:val="en-GB" w:eastAsia="en-US"/>
    </w:rPr>
  </w:style>
  <w:style w:type="paragraph" w:customStyle="1" w:styleId="GMD9">
    <w:name w:val="GMD9"/>
    <w:basedOn w:val="Normal"/>
    <w:rsid w:val="003F5E48"/>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after="0" w:line="180" w:lineRule="exact"/>
    </w:pPr>
    <w:rPr>
      <w:sz w:val="20"/>
      <w:lang w:val="en-GB" w:eastAsia="en-US"/>
    </w:rPr>
  </w:style>
  <w:style w:type="paragraph" w:customStyle="1" w:styleId="Introduction">
    <w:name w:val="Introduction"/>
    <w:basedOn w:val="Rubrik1"/>
    <w:next w:val="Brdtext"/>
    <w:rsid w:val="003F5E48"/>
    <w:pPr>
      <w:pageBreakBefore/>
      <w:tabs>
        <w:tab w:val="left" w:pos="400"/>
        <w:tab w:val="left" w:pos="432"/>
        <w:tab w:val="left" w:pos="1560"/>
      </w:tabs>
      <w:spacing w:before="960" w:after="260"/>
      <w:ind w:left="431" w:hanging="431"/>
      <w:outlineLvl w:val="9"/>
    </w:pPr>
    <w:rPr>
      <w:sz w:val="24"/>
      <w:szCs w:val="20"/>
      <w:lang w:eastAsia="en-US"/>
    </w:rPr>
  </w:style>
  <w:style w:type="paragraph" w:customStyle="1" w:styleId="StyleHeading1Before6ptAfter0ptLinespacingAtle">
    <w:name w:val="Style Heading 1 + Before:  6 pt After:  0 pt Line spacing:  At le..."/>
    <w:basedOn w:val="Rubrik1"/>
    <w:rsid w:val="003F5E48"/>
    <w:pPr>
      <w:spacing w:before="120" w:after="0" w:line="240" w:lineRule="atLeast"/>
    </w:pPr>
    <w:rPr>
      <w:bCs/>
      <w:szCs w:val="20"/>
    </w:rPr>
  </w:style>
  <w:style w:type="paragraph" w:customStyle="1" w:styleId="StyleHeading2">
    <w:name w:val="Style Heading 2"/>
    <w:aliases w:val="UNDERRUBRIK 1-2 + Before:  6 pt Line spacing:  At ..."/>
    <w:basedOn w:val="Rubrik2"/>
    <w:rsid w:val="003F5E48"/>
    <w:pPr>
      <w:spacing w:before="120" w:line="240" w:lineRule="atLeast"/>
    </w:pPr>
    <w:rPr>
      <w:bCs/>
      <w:szCs w:val="20"/>
    </w:rPr>
  </w:style>
  <w:style w:type="paragraph" w:customStyle="1" w:styleId="StyleHeading3Before6ptAfter11ptLinespacingAtl">
    <w:name w:val="Style Heading 3 + Before:  6 pt After:  11 pt Line spacing:  At l..."/>
    <w:basedOn w:val="Rubrik3"/>
    <w:rsid w:val="003F5E48"/>
    <w:pPr>
      <w:spacing w:before="120" w:after="220" w:line="240" w:lineRule="atLeast"/>
    </w:pPr>
    <w:rPr>
      <w:bCs/>
      <w:szCs w:val="20"/>
    </w:rPr>
  </w:style>
  <w:style w:type="paragraph" w:customStyle="1" w:styleId="StyleHeading4Before6ptAfter11ptLinespacingAtl">
    <w:name w:val="Style Heading 4 + Before:  6 pt After:  11 pt Line spacing:  At l..."/>
    <w:basedOn w:val="Rubrik4"/>
    <w:rsid w:val="003F5E48"/>
    <w:pPr>
      <w:spacing w:before="120" w:after="220" w:line="240" w:lineRule="atLeast"/>
    </w:pPr>
    <w:rPr>
      <w:b w:val="0"/>
      <w:iCs/>
      <w:sz w:val="22"/>
    </w:rPr>
  </w:style>
  <w:style w:type="paragraph" w:styleId="Ballongtext">
    <w:name w:val="Balloon Text"/>
    <w:basedOn w:val="Normal"/>
    <w:semiHidden/>
    <w:rsid w:val="003F5E48"/>
    <w:rPr>
      <w:rFonts w:ascii="Tahoma" w:hAnsi="Tahoma" w:cs="Verdana"/>
      <w:sz w:val="16"/>
      <w:szCs w:val="16"/>
    </w:rPr>
  </w:style>
  <w:style w:type="paragraph" w:customStyle="1" w:styleId="CommentSubject2">
    <w:name w:val="Comment Subject2"/>
    <w:basedOn w:val="Kommentarer"/>
    <w:next w:val="Kommentarer"/>
    <w:semiHidden/>
    <w:rsid w:val="003F5E48"/>
    <w:rPr>
      <w:rFonts w:ascii="Garamond" w:hAnsi="Garamond"/>
      <w:b/>
      <w:bCs/>
    </w:rPr>
  </w:style>
  <w:style w:type="paragraph" w:customStyle="1" w:styleId="a2">
    <w:name w:val="a2"/>
    <w:basedOn w:val="Rubrik2"/>
    <w:next w:val="Normal"/>
    <w:rsid w:val="003F5E48"/>
    <w:pPr>
      <w:numPr>
        <w:ilvl w:val="0"/>
        <w:numId w:val="0"/>
      </w:numPr>
      <w:tabs>
        <w:tab w:val="left" w:pos="500"/>
        <w:tab w:val="left" w:pos="720"/>
      </w:tabs>
      <w:suppressAutoHyphens/>
      <w:spacing w:before="270" w:after="240" w:line="270" w:lineRule="exact"/>
    </w:pPr>
    <w:rPr>
      <w:rFonts w:eastAsia="MS Mincho"/>
      <w:sz w:val="24"/>
      <w:szCs w:val="20"/>
      <w:lang w:val="en-GB" w:eastAsia="ja-JP"/>
    </w:rPr>
  </w:style>
  <w:style w:type="paragraph" w:customStyle="1" w:styleId="a3">
    <w:name w:val="a3"/>
    <w:basedOn w:val="Rubrik3"/>
    <w:next w:val="Normal"/>
    <w:rsid w:val="003F5E48"/>
    <w:pPr>
      <w:numPr>
        <w:ilvl w:val="0"/>
        <w:numId w:val="0"/>
      </w:numPr>
      <w:tabs>
        <w:tab w:val="clear" w:pos="964"/>
        <w:tab w:val="left" w:pos="640"/>
      </w:tabs>
      <w:suppressAutoHyphens/>
      <w:spacing w:before="60" w:after="240" w:line="250" w:lineRule="exact"/>
    </w:pPr>
    <w:rPr>
      <w:rFonts w:eastAsia="MS Mincho"/>
      <w:sz w:val="22"/>
      <w:szCs w:val="20"/>
      <w:lang w:val="en-GB" w:eastAsia="ja-JP"/>
    </w:rPr>
  </w:style>
  <w:style w:type="paragraph" w:customStyle="1" w:styleId="a4">
    <w:name w:val="a4"/>
    <w:basedOn w:val="Rubrik4"/>
    <w:next w:val="Normal"/>
    <w:rsid w:val="003F5E48"/>
    <w:pPr>
      <w:numPr>
        <w:ilvl w:val="0"/>
        <w:numId w:val="0"/>
      </w:numPr>
      <w:tabs>
        <w:tab w:val="left" w:pos="880"/>
        <w:tab w:val="left" w:pos="1060"/>
      </w:tabs>
      <w:suppressAutoHyphens/>
      <w:spacing w:before="60" w:after="240" w:line="230" w:lineRule="exact"/>
    </w:pPr>
    <w:rPr>
      <w:rFonts w:eastAsia="MS Mincho"/>
      <w:sz w:val="20"/>
      <w:lang w:val="en-GB" w:eastAsia="ja-JP"/>
    </w:rPr>
  </w:style>
  <w:style w:type="paragraph" w:customStyle="1" w:styleId="a5">
    <w:name w:val="a5"/>
    <w:basedOn w:val="Rubrik5"/>
    <w:next w:val="Normal"/>
    <w:rsid w:val="003F5E48"/>
    <w:pPr>
      <w:keepNext/>
      <w:numPr>
        <w:ilvl w:val="0"/>
        <w:numId w:val="0"/>
      </w:numPr>
      <w:tabs>
        <w:tab w:val="left" w:pos="1140"/>
        <w:tab w:val="left" w:pos="1360"/>
      </w:tabs>
      <w:suppressAutoHyphens/>
      <w:spacing w:before="60" w:after="240" w:line="230" w:lineRule="exact"/>
    </w:pPr>
    <w:rPr>
      <w:rFonts w:eastAsia="MS Mincho"/>
      <w:b/>
      <w:sz w:val="20"/>
      <w:lang w:val="en-GB" w:eastAsia="ja-JP"/>
    </w:rPr>
  </w:style>
  <w:style w:type="paragraph" w:customStyle="1" w:styleId="a6">
    <w:name w:val="a6"/>
    <w:basedOn w:val="Rubrik6"/>
    <w:next w:val="Normal"/>
    <w:rsid w:val="003F5E48"/>
    <w:pPr>
      <w:keepNext/>
      <w:numPr>
        <w:ilvl w:val="0"/>
        <w:numId w:val="0"/>
      </w:numPr>
      <w:tabs>
        <w:tab w:val="left" w:pos="1140"/>
        <w:tab w:val="left" w:pos="1360"/>
      </w:tabs>
      <w:suppressAutoHyphens/>
      <w:spacing w:before="60" w:after="240" w:line="230" w:lineRule="exact"/>
    </w:pPr>
    <w:rPr>
      <w:rFonts w:ascii="Arial" w:eastAsia="MS Mincho" w:hAnsi="Arial"/>
      <w:b/>
      <w:i w:val="0"/>
      <w:sz w:val="20"/>
      <w:lang w:val="en-GB" w:eastAsia="ja-JP"/>
    </w:rPr>
  </w:style>
  <w:style w:type="paragraph" w:customStyle="1" w:styleId="ANNEX">
    <w:name w:val="ANNEX"/>
    <w:basedOn w:val="Normal"/>
    <w:next w:val="Normal"/>
    <w:rsid w:val="003F5E48"/>
    <w:pPr>
      <w:keepNext/>
      <w:pageBreakBefore/>
      <w:spacing w:after="760" w:line="310" w:lineRule="exact"/>
      <w:jc w:val="center"/>
      <w:outlineLvl w:val="0"/>
    </w:pPr>
    <w:rPr>
      <w:rFonts w:ascii="Arial" w:eastAsia="MS Mincho" w:hAnsi="Arial"/>
      <w:b/>
      <w:sz w:val="28"/>
      <w:lang w:val="en-GB" w:eastAsia="ja-JP"/>
    </w:rPr>
  </w:style>
  <w:style w:type="paragraph" w:styleId="HTML-frformaterad">
    <w:name w:val="HTML Preformatted"/>
    <w:aliases w:val=" förformaterad"/>
    <w:basedOn w:val="Normal"/>
    <w:rsid w:val="003F5E48"/>
    <w:rPr>
      <w:rFonts w:ascii="Courier New" w:hAnsi="Courier New" w:cs="Courier New"/>
      <w:sz w:val="20"/>
    </w:rPr>
  </w:style>
  <w:style w:type="paragraph" w:styleId="Kommentarsmne">
    <w:name w:val="annotation subject"/>
    <w:basedOn w:val="Kommentarer"/>
    <w:next w:val="Kommentarer"/>
    <w:semiHidden/>
    <w:rsid w:val="003F5E48"/>
    <w:rPr>
      <w:rFonts w:ascii="Garamond" w:hAnsi="Garamond"/>
      <w:b/>
      <w:bCs/>
    </w:rPr>
  </w:style>
  <w:style w:type="paragraph" w:customStyle="1" w:styleId="Note">
    <w:name w:val="Note"/>
    <w:basedOn w:val="Normal"/>
    <w:next w:val="Normal"/>
    <w:rsid w:val="003F5E48"/>
    <w:pPr>
      <w:tabs>
        <w:tab w:val="left" w:pos="960"/>
      </w:tabs>
      <w:spacing w:after="240" w:line="210" w:lineRule="atLeast"/>
      <w:jc w:val="both"/>
    </w:pPr>
    <w:rPr>
      <w:rFonts w:ascii="Arial" w:eastAsia="MS Mincho" w:hAnsi="Arial"/>
      <w:sz w:val="18"/>
      <w:lang w:val="en-GB" w:eastAsia="ja-JP"/>
    </w:rPr>
  </w:style>
  <w:style w:type="character" w:customStyle="1" w:styleId="Heading2Bold">
    <w:name w:val="Heading 2 Bold"/>
    <w:basedOn w:val="Standardstycketeckensnitt"/>
    <w:rsid w:val="003F5E48"/>
    <w:rPr>
      <w:rFonts w:ascii="Times New Roman" w:hAnsi="Times New Roman"/>
      <w:b/>
      <w:sz w:val="20"/>
    </w:rPr>
  </w:style>
  <w:style w:type="paragraph" w:customStyle="1" w:styleId="zzCover">
    <w:name w:val="zzCover"/>
    <w:basedOn w:val="Normal"/>
    <w:rsid w:val="003F5E48"/>
    <w:pPr>
      <w:overflowPunct w:val="0"/>
      <w:autoSpaceDE w:val="0"/>
      <w:autoSpaceDN w:val="0"/>
      <w:adjustRightInd w:val="0"/>
      <w:spacing w:after="220" w:line="230" w:lineRule="auto"/>
      <w:jc w:val="right"/>
      <w:textAlignment w:val="baseline"/>
    </w:pPr>
    <w:rPr>
      <w:rFonts w:ascii="Arial" w:hAnsi="Arial"/>
      <w:b/>
      <w:color w:val="000000"/>
      <w:lang w:val="en-GB" w:eastAsia="en-US"/>
    </w:rPr>
  </w:style>
  <w:style w:type="character" w:customStyle="1" w:styleId="FooterChar">
    <w:name w:val="Footer Char"/>
    <w:basedOn w:val="Standardstycketeckensnitt"/>
    <w:rsid w:val="003F5E48"/>
    <w:rPr>
      <w:noProof w:val="0"/>
      <w:sz w:val="24"/>
      <w:lang w:val="sv-SE" w:eastAsia="sv-SE" w:bidi="ar-SA"/>
    </w:rPr>
  </w:style>
  <w:style w:type="paragraph" w:styleId="Rubrik">
    <w:name w:val="Title"/>
    <w:next w:val="Normal"/>
    <w:qFormat/>
    <w:rsid w:val="003F5E48"/>
    <w:pPr>
      <w:keepNext/>
      <w:spacing w:after="420"/>
    </w:pPr>
    <w:rPr>
      <w:rFonts w:ascii="Helvetica" w:hAnsi="Helvetica"/>
      <w:b/>
      <w:kern w:val="28"/>
      <w:sz w:val="28"/>
      <w:lang w:eastAsia="en-US" w:bidi="ar-SA"/>
    </w:rPr>
  </w:style>
  <w:style w:type="paragraph" w:styleId="Lista">
    <w:name w:val="List"/>
    <w:basedOn w:val="Normal"/>
    <w:rsid w:val="003F5E48"/>
    <w:pPr>
      <w:numPr>
        <w:numId w:val="5"/>
      </w:numPr>
      <w:spacing w:after="0" w:line="260" w:lineRule="atLeast"/>
    </w:pPr>
    <w:rPr>
      <w:rFonts w:ascii="Arial" w:hAnsi="Arial" w:cs="Arial"/>
      <w:sz w:val="22"/>
      <w:szCs w:val="24"/>
      <w:lang w:val="en-GB" w:eastAsia="en-US"/>
    </w:rPr>
  </w:style>
  <w:style w:type="paragraph" w:styleId="Lista2">
    <w:name w:val="List 2"/>
    <w:basedOn w:val="Normal"/>
    <w:rsid w:val="003F5E48"/>
    <w:pPr>
      <w:numPr>
        <w:ilvl w:val="1"/>
        <w:numId w:val="5"/>
      </w:numPr>
      <w:spacing w:after="0" w:line="260" w:lineRule="atLeast"/>
    </w:pPr>
    <w:rPr>
      <w:rFonts w:ascii="Arial" w:hAnsi="Arial" w:cs="Arial"/>
      <w:sz w:val="22"/>
      <w:szCs w:val="24"/>
      <w:lang w:val="en-GB" w:eastAsia="en-US"/>
    </w:rPr>
  </w:style>
  <w:style w:type="paragraph" w:styleId="Lista3">
    <w:name w:val="List 3"/>
    <w:basedOn w:val="Normal"/>
    <w:rsid w:val="003F5E48"/>
    <w:pPr>
      <w:numPr>
        <w:ilvl w:val="2"/>
        <w:numId w:val="5"/>
      </w:numPr>
      <w:spacing w:after="0" w:line="260" w:lineRule="atLeast"/>
    </w:pPr>
    <w:rPr>
      <w:rFonts w:ascii="Arial" w:hAnsi="Arial" w:cs="Arial"/>
      <w:sz w:val="22"/>
      <w:szCs w:val="24"/>
      <w:lang w:val="en-GB" w:eastAsia="en-US"/>
    </w:rPr>
  </w:style>
  <w:style w:type="paragraph" w:styleId="Lista4">
    <w:name w:val="List 4"/>
    <w:basedOn w:val="Normal"/>
    <w:rsid w:val="003F5E48"/>
    <w:pPr>
      <w:numPr>
        <w:ilvl w:val="3"/>
        <w:numId w:val="5"/>
      </w:numPr>
      <w:spacing w:after="0" w:line="260" w:lineRule="atLeast"/>
    </w:pPr>
    <w:rPr>
      <w:rFonts w:ascii="Arial" w:hAnsi="Arial" w:cs="Arial"/>
      <w:sz w:val="22"/>
      <w:szCs w:val="24"/>
      <w:lang w:val="en-GB" w:eastAsia="en-US"/>
    </w:rPr>
  </w:style>
  <w:style w:type="paragraph" w:styleId="Lista5">
    <w:name w:val="List 5"/>
    <w:basedOn w:val="Normal"/>
    <w:rsid w:val="003F5E48"/>
    <w:pPr>
      <w:numPr>
        <w:ilvl w:val="4"/>
        <w:numId w:val="5"/>
      </w:numPr>
      <w:spacing w:after="0" w:line="260" w:lineRule="atLeast"/>
    </w:pPr>
    <w:rPr>
      <w:rFonts w:ascii="Arial" w:hAnsi="Arial" w:cs="Arial"/>
      <w:sz w:val="22"/>
      <w:szCs w:val="24"/>
      <w:lang w:val="en-GB" w:eastAsia="en-US"/>
    </w:rPr>
  </w:style>
  <w:style w:type="paragraph" w:customStyle="1" w:styleId="Formatmall1">
    <w:name w:val="Formatmall1"/>
    <w:basedOn w:val="Rubrik1"/>
    <w:autoRedefine/>
    <w:rsid w:val="003F5E48"/>
  </w:style>
  <w:style w:type="character" w:customStyle="1" w:styleId="code1">
    <w:name w:val="code1"/>
    <w:basedOn w:val="Standardstycketeckensnitt"/>
    <w:rsid w:val="003F5E48"/>
    <w:rPr>
      <w:rFonts w:ascii="Courier New" w:hAnsi="Courier New" w:cs="Courier New" w:hint="default"/>
      <w:sz w:val="23"/>
      <w:szCs w:val="23"/>
    </w:rPr>
  </w:style>
  <w:style w:type="character" w:customStyle="1" w:styleId="NormalChar">
    <w:name w:val="Normal Char"/>
    <w:aliases w:val=" webb Char,webb Char"/>
    <w:basedOn w:val="Standardstycketeckensnitt"/>
    <w:rsid w:val="003F5E48"/>
    <w:rPr>
      <w:noProof w:val="0"/>
      <w:sz w:val="24"/>
      <w:szCs w:val="24"/>
      <w:lang w:val="en-US" w:eastAsia="en-US" w:bidi="ar-SA"/>
    </w:rPr>
  </w:style>
  <w:style w:type="paragraph" w:customStyle="1" w:styleId="PlainText1">
    <w:name w:val="Plain Text1"/>
    <w:basedOn w:val="Normal"/>
    <w:rsid w:val="003F5E48"/>
    <w:pPr>
      <w:overflowPunct w:val="0"/>
      <w:autoSpaceDE w:val="0"/>
      <w:autoSpaceDN w:val="0"/>
      <w:adjustRightInd w:val="0"/>
      <w:spacing w:before="120" w:after="0"/>
      <w:jc w:val="both"/>
      <w:textAlignment w:val="baseline"/>
    </w:pPr>
    <w:rPr>
      <w:sz w:val="22"/>
    </w:rPr>
  </w:style>
  <w:style w:type="table" w:styleId="Tabellrutnt">
    <w:name w:val="Table Grid"/>
    <w:basedOn w:val="Normaltabell"/>
    <w:rsid w:val="0004692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Bokenstitel">
    <w:name w:val="Book Title"/>
    <w:basedOn w:val="Standardstycketeckensnitt"/>
    <w:qFormat/>
    <w:rsid w:val="00046923"/>
    <w:rPr>
      <w:b/>
      <w:bCs/>
      <w:smallCaps/>
      <w:spacing w:val="5"/>
    </w:rPr>
  </w:style>
  <w:style w:type="paragraph" w:styleId="Innehllsfrteckningsrubrik">
    <w:name w:val="TOC Heading"/>
    <w:basedOn w:val="Rubrik1"/>
    <w:next w:val="Normal"/>
    <w:uiPriority w:val="39"/>
    <w:semiHidden/>
    <w:unhideWhenUsed/>
    <w:qFormat/>
    <w:rsid w:val="00D3765B"/>
    <w:pPr>
      <w:keepLines/>
      <w:numPr>
        <w:numId w:val="0"/>
      </w:numPr>
      <w:spacing w:before="480" w:after="0" w:line="276" w:lineRule="auto"/>
      <w:outlineLvl w:val="9"/>
    </w:pPr>
    <w:rPr>
      <w:rFonts w:ascii="Cambria" w:hAnsi="Cambria"/>
      <w:bCs/>
      <w:color w:val="365F91"/>
      <w:sz w:val="28"/>
      <w:szCs w:val="28"/>
      <w:lang w:val="en-US" w:eastAsia="en-US"/>
    </w:rPr>
  </w:style>
  <w:style w:type="paragraph" w:styleId="Liststycke">
    <w:name w:val="List Paragraph"/>
    <w:basedOn w:val="Normal"/>
    <w:uiPriority w:val="34"/>
    <w:qFormat/>
    <w:rsid w:val="00DC5898"/>
    <w:pPr>
      <w:spacing w:after="200" w:line="276" w:lineRule="auto"/>
      <w:ind w:left="720"/>
      <w:contextualSpacing/>
    </w:pPr>
    <w:rPr>
      <w:rFonts w:ascii="Calibri" w:eastAsia="Calibri" w:hAnsi="Calibri" w:cs="Arial"/>
      <w:sz w:val="22"/>
      <w:szCs w:val="22"/>
      <w:lang w:eastAsia="en-US"/>
    </w:rPr>
  </w:style>
  <w:style w:type="paragraph" w:styleId="Revision">
    <w:name w:val="Revision"/>
    <w:hidden/>
    <w:rsid w:val="001E1D49"/>
    <w:rPr>
      <w:sz w:val="24"/>
      <w:lang w:bidi="ar-SA"/>
    </w:rPr>
  </w:style>
  <w:style w:type="character" w:customStyle="1" w:styleId="apple-style-span">
    <w:name w:val="apple-style-span"/>
    <w:basedOn w:val="Standardstycketeckensnitt"/>
    <w:rsid w:val="00376C68"/>
  </w:style>
  <w:style w:type="character" w:customStyle="1" w:styleId="apple-converted-space">
    <w:name w:val="apple-converted-space"/>
    <w:basedOn w:val="Standardstycketeckensnitt"/>
    <w:rsid w:val="00376C68"/>
  </w:style>
  <w:style w:type="paragraph" w:styleId="Punktlista2">
    <w:name w:val="List Bullet 2"/>
    <w:basedOn w:val="Normal"/>
    <w:rsid w:val="00376C68"/>
    <w:pPr>
      <w:numPr>
        <w:numId w:val="7"/>
      </w:numPr>
      <w:contextualSpacing/>
    </w:pPr>
  </w:style>
  <w:style w:type="character" w:customStyle="1" w:styleId="apple-tab-span">
    <w:name w:val="apple-tab-span"/>
    <w:basedOn w:val="Standardstycketeckensnitt"/>
    <w:rsid w:val="00D22B9C"/>
  </w:style>
  <w:style w:type="character" w:customStyle="1" w:styleId="FotnotstextChar">
    <w:name w:val="Fotnotstext Char"/>
    <w:basedOn w:val="Standardstycketeckensnitt"/>
    <w:link w:val="Fotnotstext"/>
    <w:rsid w:val="00DC55EA"/>
    <w:rPr>
      <w:lang w:bidi="ar-SA"/>
    </w:rPr>
  </w:style>
  <w:style w:type="character" w:customStyle="1" w:styleId="normal10">
    <w:name w:val="normal1"/>
    <w:basedOn w:val="Standardstycketeckensnitt"/>
    <w:rsid w:val="00885BC9"/>
    <w:rPr>
      <w:rFonts w:ascii="Arial" w:eastAsia="Arial Unicode MS" w:hAnsi="Arial" w:cs="Arial" w:hint="default"/>
      <w:b w:val="0"/>
      <w:bCs w:val="0"/>
      <w:color w:val="000000"/>
      <w:sz w:val="18"/>
      <w:szCs w:val="18"/>
    </w:rPr>
  </w:style>
  <w:style w:type="paragraph" w:styleId="Normalwebb">
    <w:name w:val="Normal (Web)"/>
    <w:basedOn w:val="Normal"/>
    <w:uiPriority w:val="99"/>
    <w:unhideWhenUsed/>
    <w:rsid w:val="00F36F62"/>
    <w:pPr>
      <w:spacing w:before="100" w:beforeAutospacing="1" w:after="100" w:afterAutospacing="1"/>
    </w:pPr>
    <w:rPr>
      <w:szCs w:val="24"/>
    </w:rPr>
  </w:style>
  <w:style w:type="character" w:customStyle="1" w:styleId="KommentarerChar">
    <w:name w:val="Kommentarer Char"/>
    <w:basedOn w:val="Standardstycketeckensnitt"/>
    <w:link w:val="Kommentarer"/>
    <w:uiPriority w:val="99"/>
    <w:locked/>
    <w:rsid w:val="0009496A"/>
    <w:rPr>
      <w:lang w:bidi="ar-SA"/>
    </w:rPr>
  </w:style>
  <w:style w:type="character" w:styleId="Stark">
    <w:name w:val="Strong"/>
    <w:basedOn w:val="Standardstycketeckensnitt"/>
    <w:uiPriority w:val="22"/>
    <w:qFormat/>
    <w:rsid w:val="00F06A9F"/>
    <w:rPr>
      <w:b/>
      <w:bCs/>
    </w:rPr>
  </w:style>
  <w:style w:type="character" w:customStyle="1" w:styleId="cwlinkalt21">
    <w:name w:val="cwlink_alt21"/>
    <w:basedOn w:val="Standardstycketeckensnitt"/>
    <w:rsid w:val="0081432B"/>
    <w:rPr>
      <w:color w:val="3F6D77"/>
    </w:rPr>
  </w:style>
  <w:style w:type="character" w:customStyle="1" w:styleId="status0">
    <w:name w:val="status_0"/>
    <w:basedOn w:val="Standardstycketeckensnitt"/>
    <w:rsid w:val="00BF3AB4"/>
  </w:style>
  <w:style w:type="paragraph" w:styleId="Figurfrteckning">
    <w:name w:val="table of figures"/>
    <w:basedOn w:val="Normal"/>
    <w:next w:val="Normal"/>
    <w:uiPriority w:val="99"/>
    <w:rsid w:val="00125DAF"/>
    <w:pPr>
      <w:spacing w:after="0"/>
      <w:ind w:left="480" w:hanging="480"/>
    </w:pPr>
    <w:rPr>
      <w:rFonts w:asciiTheme="minorHAnsi" w:hAnsiTheme="minorHAnsi" w:cstheme="minorHAnsi"/>
      <w:caps/>
      <w:sz w:val="20"/>
    </w:rPr>
  </w:style>
  <w:style w:type="paragraph" w:customStyle="1" w:styleId="socextingress">
    <w:name w:val="socextingress"/>
    <w:basedOn w:val="Normal"/>
    <w:rsid w:val="00270AF8"/>
    <w:pPr>
      <w:spacing w:before="100" w:beforeAutospacing="1" w:after="100" w:afterAutospacing="1"/>
    </w:pPr>
    <w:rPr>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342728">
      <w:bodyDiv w:val="1"/>
      <w:marLeft w:val="0"/>
      <w:marRight w:val="0"/>
      <w:marTop w:val="0"/>
      <w:marBottom w:val="0"/>
      <w:divBdr>
        <w:top w:val="none" w:sz="0" w:space="0" w:color="auto"/>
        <w:left w:val="none" w:sz="0" w:space="0" w:color="auto"/>
        <w:bottom w:val="none" w:sz="0" w:space="0" w:color="auto"/>
        <w:right w:val="none" w:sz="0" w:space="0" w:color="auto"/>
      </w:divBdr>
      <w:divsChild>
        <w:div w:id="540023233">
          <w:marLeft w:val="0"/>
          <w:marRight w:val="0"/>
          <w:marTop w:val="0"/>
          <w:marBottom w:val="0"/>
          <w:divBdr>
            <w:top w:val="single" w:sz="2" w:space="0" w:color="EEEEEE"/>
            <w:left w:val="single" w:sz="2" w:space="0" w:color="EEEEEE"/>
            <w:bottom w:val="single" w:sz="2" w:space="0" w:color="EEEEEE"/>
            <w:right w:val="single" w:sz="2" w:space="0" w:color="EEEEEE"/>
          </w:divBdr>
          <w:divsChild>
            <w:div w:id="724841143">
              <w:marLeft w:val="0"/>
              <w:marRight w:val="0"/>
              <w:marTop w:val="0"/>
              <w:marBottom w:val="0"/>
              <w:divBdr>
                <w:top w:val="none" w:sz="0" w:space="0" w:color="auto"/>
                <w:left w:val="single" w:sz="6" w:space="0" w:color="71A2A8"/>
                <w:bottom w:val="single" w:sz="6" w:space="0" w:color="000000"/>
                <w:right w:val="single" w:sz="6" w:space="0" w:color="71A2A8"/>
              </w:divBdr>
              <w:divsChild>
                <w:div w:id="1513715535">
                  <w:marLeft w:val="900"/>
                  <w:marRight w:val="0"/>
                  <w:marTop w:val="360"/>
                  <w:marBottom w:val="0"/>
                  <w:divBdr>
                    <w:top w:val="none" w:sz="0" w:space="0" w:color="auto"/>
                    <w:left w:val="none" w:sz="0" w:space="0" w:color="auto"/>
                    <w:bottom w:val="none" w:sz="0" w:space="0" w:color="auto"/>
                    <w:right w:val="none" w:sz="0" w:space="0" w:color="auto"/>
                  </w:divBdr>
                  <w:divsChild>
                    <w:div w:id="1595893009">
                      <w:marLeft w:val="0"/>
                      <w:marRight w:val="0"/>
                      <w:marTop w:val="195"/>
                      <w:marBottom w:val="0"/>
                      <w:divBdr>
                        <w:top w:val="none" w:sz="0" w:space="0" w:color="auto"/>
                        <w:left w:val="none" w:sz="0" w:space="0" w:color="auto"/>
                        <w:bottom w:val="none" w:sz="0" w:space="0" w:color="auto"/>
                        <w:right w:val="none" w:sz="0" w:space="0" w:color="auto"/>
                      </w:divBdr>
                      <w:divsChild>
                        <w:div w:id="71257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154252">
      <w:bodyDiv w:val="1"/>
      <w:marLeft w:val="0"/>
      <w:marRight w:val="0"/>
      <w:marTop w:val="0"/>
      <w:marBottom w:val="0"/>
      <w:divBdr>
        <w:top w:val="none" w:sz="0" w:space="0" w:color="auto"/>
        <w:left w:val="none" w:sz="0" w:space="0" w:color="auto"/>
        <w:bottom w:val="none" w:sz="0" w:space="0" w:color="auto"/>
        <w:right w:val="none" w:sz="0" w:space="0" w:color="auto"/>
      </w:divBdr>
      <w:divsChild>
        <w:div w:id="778644183">
          <w:marLeft w:val="547"/>
          <w:marRight w:val="0"/>
          <w:marTop w:val="115"/>
          <w:marBottom w:val="0"/>
          <w:divBdr>
            <w:top w:val="none" w:sz="0" w:space="0" w:color="auto"/>
            <w:left w:val="none" w:sz="0" w:space="0" w:color="auto"/>
            <w:bottom w:val="none" w:sz="0" w:space="0" w:color="auto"/>
            <w:right w:val="none" w:sz="0" w:space="0" w:color="auto"/>
          </w:divBdr>
        </w:div>
      </w:divsChild>
    </w:div>
    <w:div w:id="273709628">
      <w:bodyDiv w:val="1"/>
      <w:marLeft w:val="0"/>
      <w:marRight w:val="0"/>
      <w:marTop w:val="0"/>
      <w:marBottom w:val="0"/>
      <w:divBdr>
        <w:top w:val="none" w:sz="0" w:space="0" w:color="auto"/>
        <w:left w:val="none" w:sz="0" w:space="0" w:color="auto"/>
        <w:bottom w:val="none" w:sz="0" w:space="0" w:color="auto"/>
        <w:right w:val="none" w:sz="0" w:space="0" w:color="auto"/>
      </w:divBdr>
    </w:div>
    <w:div w:id="337193644">
      <w:bodyDiv w:val="1"/>
      <w:marLeft w:val="0"/>
      <w:marRight w:val="0"/>
      <w:marTop w:val="0"/>
      <w:marBottom w:val="0"/>
      <w:divBdr>
        <w:top w:val="none" w:sz="0" w:space="0" w:color="auto"/>
        <w:left w:val="none" w:sz="0" w:space="0" w:color="auto"/>
        <w:bottom w:val="none" w:sz="0" w:space="0" w:color="auto"/>
        <w:right w:val="none" w:sz="0" w:space="0" w:color="auto"/>
      </w:divBdr>
      <w:divsChild>
        <w:div w:id="1611158881">
          <w:marLeft w:val="547"/>
          <w:marRight w:val="0"/>
          <w:marTop w:val="115"/>
          <w:marBottom w:val="0"/>
          <w:divBdr>
            <w:top w:val="none" w:sz="0" w:space="0" w:color="auto"/>
            <w:left w:val="none" w:sz="0" w:space="0" w:color="auto"/>
            <w:bottom w:val="none" w:sz="0" w:space="0" w:color="auto"/>
            <w:right w:val="none" w:sz="0" w:space="0" w:color="auto"/>
          </w:divBdr>
        </w:div>
      </w:divsChild>
    </w:div>
    <w:div w:id="452868201">
      <w:bodyDiv w:val="1"/>
      <w:marLeft w:val="0"/>
      <w:marRight w:val="0"/>
      <w:marTop w:val="0"/>
      <w:marBottom w:val="0"/>
      <w:divBdr>
        <w:top w:val="none" w:sz="0" w:space="0" w:color="auto"/>
        <w:left w:val="none" w:sz="0" w:space="0" w:color="auto"/>
        <w:bottom w:val="none" w:sz="0" w:space="0" w:color="auto"/>
        <w:right w:val="none" w:sz="0" w:space="0" w:color="auto"/>
      </w:divBdr>
      <w:divsChild>
        <w:div w:id="571812691">
          <w:marLeft w:val="547"/>
          <w:marRight w:val="0"/>
          <w:marTop w:val="0"/>
          <w:marBottom w:val="0"/>
          <w:divBdr>
            <w:top w:val="none" w:sz="0" w:space="0" w:color="auto"/>
            <w:left w:val="none" w:sz="0" w:space="0" w:color="auto"/>
            <w:bottom w:val="none" w:sz="0" w:space="0" w:color="auto"/>
            <w:right w:val="none" w:sz="0" w:space="0" w:color="auto"/>
          </w:divBdr>
        </w:div>
        <w:div w:id="1764371250">
          <w:marLeft w:val="547"/>
          <w:marRight w:val="0"/>
          <w:marTop w:val="0"/>
          <w:marBottom w:val="0"/>
          <w:divBdr>
            <w:top w:val="none" w:sz="0" w:space="0" w:color="auto"/>
            <w:left w:val="none" w:sz="0" w:space="0" w:color="auto"/>
            <w:bottom w:val="none" w:sz="0" w:space="0" w:color="auto"/>
            <w:right w:val="none" w:sz="0" w:space="0" w:color="auto"/>
          </w:divBdr>
        </w:div>
        <w:div w:id="1974676185">
          <w:marLeft w:val="547"/>
          <w:marRight w:val="0"/>
          <w:marTop w:val="0"/>
          <w:marBottom w:val="0"/>
          <w:divBdr>
            <w:top w:val="none" w:sz="0" w:space="0" w:color="auto"/>
            <w:left w:val="none" w:sz="0" w:space="0" w:color="auto"/>
            <w:bottom w:val="none" w:sz="0" w:space="0" w:color="auto"/>
            <w:right w:val="none" w:sz="0" w:space="0" w:color="auto"/>
          </w:divBdr>
        </w:div>
      </w:divsChild>
    </w:div>
    <w:div w:id="463305462">
      <w:bodyDiv w:val="1"/>
      <w:marLeft w:val="0"/>
      <w:marRight w:val="0"/>
      <w:marTop w:val="0"/>
      <w:marBottom w:val="0"/>
      <w:divBdr>
        <w:top w:val="none" w:sz="0" w:space="0" w:color="auto"/>
        <w:left w:val="none" w:sz="0" w:space="0" w:color="auto"/>
        <w:bottom w:val="none" w:sz="0" w:space="0" w:color="auto"/>
        <w:right w:val="none" w:sz="0" w:space="0" w:color="auto"/>
      </w:divBdr>
    </w:div>
    <w:div w:id="464858590">
      <w:bodyDiv w:val="1"/>
      <w:marLeft w:val="0"/>
      <w:marRight w:val="0"/>
      <w:marTop w:val="0"/>
      <w:marBottom w:val="0"/>
      <w:divBdr>
        <w:top w:val="none" w:sz="0" w:space="0" w:color="auto"/>
        <w:left w:val="none" w:sz="0" w:space="0" w:color="auto"/>
        <w:bottom w:val="none" w:sz="0" w:space="0" w:color="auto"/>
        <w:right w:val="none" w:sz="0" w:space="0" w:color="auto"/>
      </w:divBdr>
      <w:divsChild>
        <w:div w:id="1128546442">
          <w:marLeft w:val="0"/>
          <w:marRight w:val="0"/>
          <w:marTop w:val="0"/>
          <w:marBottom w:val="0"/>
          <w:divBdr>
            <w:top w:val="single" w:sz="36" w:space="31" w:color="DDDDD6"/>
            <w:left w:val="none" w:sz="0" w:space="0" w:color="auto"/>
            <w:bottom w:val="none" w:sz="0" w:space="0" w:color="auto"/>
            <w:right w:val="none" w:sz="0" w:space="0" w:color="auto"/>
          </w:divBdr>
          <w:divsChild>
            <w:div w:id="2092459310">
              <w:marLeft w:val="0"/>
              <w:marRight w:val="0"/>
              <w:marTop w:val="0"/>
              <w:marBottom w:val="0"/>
              <w:divBdr>
                <w:top w:val="none" w:sz="0" w:space="0" w:color="auto"/>
                <w:left w:val="none" w:sz="0" w:space="0" w:color="auto"/>
                <w:bottom w:val="none" w:sz="0" w:space="0" w:color="auto"/>
                <w:right w:val="none" w:sz="0" w:space="0" w:color="auto"/>
              </w:divBdr>
              <w:divsChild>
                <w:div w:id="753013181">
                  <w:marLeft w:val="0"/>
                  <w:marRight w:val="0"/>
                  <w:marTop w:val="0"/>
                  <w:marBottom w:val="0"/>
                  <w:divBdr>
                    <w:top w:val="none" w:sz="0" w:space="0" w:color="auto"/>
                    <w:left w:val="none" w:sz="0" w:space="0" w:color="auto"/>
                    <w:bottom w:val="none" w:sz="0" w:space="0" w:color="auto"/>
                    <w:right w:val="none" w:sz="0" w:space="0" w:color="auto"/>
                  </w:divBdr>
                  <w:divsChild>
                    <w:div w:id="929387804">
                      <w:marLeft w:val="0"/>
                      <w:marRight w:val="240"/>
                      <w:marTop w:val="0"/>
                      <w:marBottom w:val="0"/>
                      <w:divBdr>
                        <w:top w:val="single" w:sz="12" w:space="0" w:color="000000"/>
                        <w:left w:val="none" w:sz="0" w:space="0" w:color="auto"/>
                        <w:bottom w:val="none" w:sz="0" w:space="0" w:color="auto"/>
                        <w:right w:val="none" w:sz="0" w:space="0" w:color="auto"/>
                      </w:divBdr>
                      <w:divsChild>
                        <w:div w:id="10710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7899967">
      <w:bodyDiv w:val="1"/>
      <w:marLeft w:val="0"/>
      <w:marRight w:val="0"/>
      <w:marTop w:val="0"/>
      <w:marBottom w:val="0"/>
      <w:divBdr>
        <w:top w:val="none" w:sz="0" w:space="0" w:color="auto"/>
        <w:left w:val="none" w:sz="0" w:space="0" w:color="auto"/>
        <w:bottom w:val="none" w:sz="0" w:space="0" w:color="auto"/>
        <w:right w:val="none" w:sz="0" w:space="0" w:color="auto"/>
      </w:divBdr>
    </w:div>
    <w:div w:id="856506144">
      <w:bodyDiv w:val="1"/>
      <w:marLeft w:val="0"/>
      <w:marRight w:val="0"/>
      <w:marTop w:val="0"/>
      <w:marBottom w:val="0"/>
      <w:divBdr>
        <w:top w:val="none" w:sz="0" w:space="0" w:color="auto"/>
        <w:left w:val="none" w:sz="0" w:space="0" w:color="auto"/>
        <w:bottom w:val="none" w:sz="0" w:space="0" w:color="auto"/>
        <w:right w:val="none" w:sz="0" w:space="0" w:color="auto"/>
      </w:divBdr>
      <w:divsChild>
        <w:div w:id="816150891">
          <w:marLeft w:val="0"/>
          <w:marRight w:val="0"/>
          <w:marTop w:val="0"/>
          <w:marBottom w:val="0"/>
          <w:divBdr>
            <w:top w:val="none" w:sz="0" w:space="0" w:color="auto"/>
            <w:left w:val="none" w:sz="0" w:space="0" w:color="auto"/>
            <w:bottom w:val="none" w:sz="0" w:space="0" w:color="auto"/>
            <w:right w:val="none" w:sz="0" w:space="0" w:color="auto"/>
          </w:divBdr>
          <w:divsChild>
            <w:div w:id="1126780945">
              <w:marLeft w:val="0"/>
              <w:marRight w:val="0"/>
              <w:marTop w:val="0"/>
              <w:marBottom w:val="0"/>
              <w:divBdr>
                <w:top w:val="none" w:sz="0" w:space="0" w:color="auto"/>
                <w:left w:val="none" w:sz="0" w:space="0" w:color="auto"/>
                <w:bottom w:val="none" w:sz="0" w:space="0" w:color="auto"/>
                <w:right w:val="none" w:sz="0" w:space="0" w:color="auto"/>
              </w:divBdr>
              <w:divsChild>
                <w:div w:id="10759967">
                  <w:marLeft w:val="0"/>
                  <w:marRight w:val="0"/>
                  <w:marTop w:val="0"/>
                  <w:marBottom w:val="0"/>
                  <w:divBdr>
                    <w:top w:val="none" w:sz="0" w:space="0" w:color="auto"/>
                    <w:left w:val="none" w:sz="0" w:space="0" w:color="auto"/>
                    <w:bottom w:val="none" w:sz="0" w:space="0" w:color="auto"/>
                    <w:right w:val="none" w:sz="0" w:space="0" w:color="auto"/>
                  </w:divBdr>
                  <w:divsChild>
                    <w:div w:id="1593851114">
                      <w:marLeft w:val="0"/>
                      <w:marRight w:val="0"/>
                      <w:marTop w:val="0"/>
                      <w:marBottom w:val="0"/>
                      <w:divBdr>
                        <w:top w:val="none" w:sz="0" w:space="0" w:color="auto"/>
                        <w:left w:val="none" w:sz="0" w:space="0" w:color="auto"/>
                        <w:bottom w:val="none" w:sz="0" w:space="0" w:color="auto"/>
                        <w:right w:val="none" w:sz="0" w:space="0" w:color="auto"/>
                      </w:divBdr>
                      <w:divsChild>
                        <w:div w:id="595285541">
                          <w:marLeft w:val="0"/>
                          <w:marRight w:val="0"/>
                          <w:marTop w:val="0"/>
                          <w:marBottom w:val="0"/>
                          <w:divBdr>
                            <w:top w:val="none" w:sz="0" w:space="0" w:color="auto"/>
                            <w:left w:val="none" w:sz="0" w:space="0" w:color="auto"/>
                            <w:bottom w:val="none" w:sz="0" w:space="0" w:color="auto"/>
                            <w:right w:val="none" w:sz="0" w:space="0" w:color="auto"/>
                          </w:divBdr>
                          <w:divsChild>
                            <w:div w:id="95176516">
                              <w:marLeft w:val="0"/>
                              <w:marRight w:val="0"/>
                              <w:marTop w:val="0"/>
                              <w:marBottom w:val="0"/>
                              <w:divBdr>
                                <w:top w:val="none" w:sz="0" w:space="0" w:color="auto"/>
                                <w:left w:val="none" w:sz="0" w:space="0" w:color="auto"/>
                                <w:bottom w:val="none" w:sz="0" w:space="0" w:color="auto"/>
                                <w:right w:val="none" w:sz="0" w:space="0" w:color="auto"/>
                              </w:divBdr>
                              <w:divsChild>
                                <w:div w:id="13876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2889490">
      <w:bodyDiv w:val="1"/>
      <w:marLeft w:val="0"/>
      <w:marRight w:val="0"/>
      <w:marTop w:val="0"/>
      <w:marBottom w:val="0"/>
      <w:divBdr>
        <w:top w:val="none" w:sz="0" w:space="0" w:color="auto"/>
        <w:left w:val="none" w:sz="0" w:space="0" w:color="auto"/>
        <w:bottom w:val="none" w:sz="0" w:space="0" w:color="auto"/>
        <w:right w:val="none" w:sz="0" w:space="0" w:color="auto"/>
      </w:divBdr>
      <w:divsChild>
        <w:div w:id="1062560776">
          <w:marLeft w:val="547"/>
          <w:marRight w:val="0"/>
          <w:marTop w:val="115"/>
          <w:marBottom w:val="0"/>
          <w:divBdr>
            <w:top w:val="none" w:sz="0" w:space="0" w:color="auto"/>
            <w:left w:val="none" w:sz="0" w:space="0" w:color="auto"/>
            <w:bottom w:val="none" w:sz="0" w:space="0" w:color="auto"/>
            <w:right w:val="none" w:sz="0" w:space="0" w:color="auto"/>
          </w:divBdr>
        </w:div>
      </w:divsChild>
    </w:div>
    <w:div w:id="981883775">
      <w:bodyDiv w:val="1"/>
      <w:marLeft w:val="0"/>
      <w:marRight w:val="0"/>
      <w:marTop w:val="0"/>
      <w:marBottom w:val="0"/>
      <w:divBdr>
        <w:top w:val="none" w:sz="0" w:space="0" w:color="auto"/>
        <w:left w:val="none" w:sz="0" w:space="0" w:color="auto"/>
        <w:bottom w:val="none" w:sz="0" w:space="0" w:color="auto"/>
        <w:right w:val="none" w:sz="0" w:space="0" w:color="auto"/>
      </w:divBdr>
      <w:divsChild>
        <w:div w:id="12853455">
          <w:marLeft w:val="150"/>
          <w:marRight w:val="150"/>
          <w:marTop w:val="150"/>
          <w:marBottom w:val="150"/>
          <w:divBdr>
            <w:top w:val="single" w:sz="6" w:space="0" w:color="F4EEF2"/>
            <w:left w:val="none" w:sz="0" w:space="0" w:color="auto"/>
            <w:bottom w:val="single" w:sz="6" w:space="8" w:color="F4EEF2"/>
            <w:right w:val="none" w:sz="0" w:space="0" w:color="auto"/>
          </w:divBdr>
        </w:div>
      </w:divsChild>
    </w:div>
    <w:div w:id="1182888768">
      <w:bodyDiv w:val="1"/>
      <w:marLeft w:val="0"/>
      <w:marRight w:val="0"/>
      <w:marTop w:val="0"/>
      <w:marBottom w:val="0"/>
      <w:divBdr>
        <w:top w:val="none" w:sz="0" w:space="0" w:color="auto"/>
        <w:left w:val="none" w:sz="0" w:space="0" w:color="auto"/>
        <w:bottom w:val="none" w:sz="0" w:space="0" w:color="auto"/>
        <w:right w:val="none" w:sz="0" w:space="0" w:color="auto"/>
      </w:divBdr>
    </w:div>
    <w:div w:id="1217089278">
      <w:bodyDiv w:val="1"/>
      <w:marLeft w:val="0"/>
      <w:marRight w:val="0"/>
      <w:marTop w:val="0"/>
      <w:marBottom w:val="0"/>
      <w:divBdr>
        <w:top w:val="none" w:sz="0" w:space="0" w:color="auto"/>
        <w:left w:val="none" w:sz="0" w:space="0" w:color="auto"/>
        <w:bottom w:val="none" w:sz="0" w:space="0" w:color="auto"/>
        <w:right w:val="none" w:sz="0" w:space="0" w:color="auto"/>
      </w:divBdr>
      <w:divsChild>
        <w:div w:id="1274051798">
          <w:marLeft w:val="0"/>
          <w:marRight w:val="0"/>
          <w:marTop w:val="255"/>
          <w:marBottom w:val="0"/>
          <w:divBdr>
            <w:top w:val="none" w:sz="0" w:space="0" w:color="auto"/>
            <w:left w:val="none" w:sz="0" w:space="0" w:color="auto"/>
            <w:bottom w:val="none" w:sz="0" w:space="0" w:color="auto"/>
            <w:right w:val="none" w:sz="0" w:space="0" w:color="auto"/>
          </w:divBdr>
          <w:divsChild>
            <w:div w:id="1995837243">
              <w:marLeft w:val="0"/>
              <w:marRight w:val="0"/>
              <w:marTop w:val="0"/>
              <w:marBottom w:val="0"/>
              <w:divBdr>
                <w:top w:val="none" w:sz="0" w:space="0" w:color="auto"/>
                <w:left w:val="none" w:sz="0" w:space="0" w:color="auto"/>
                <w:bottom w:val="none" w:sz="0" w:space="0" w:color="auto"/>
                <w:right w:val="none" w:sz="0" w:space="0" w:color="auto"/>
              </w:divBdr>
              <w:divsChild>
                <w:div w:id="1620212551">
                  <w:marLeft w:val="0"/>
                  <w:marRight w:val="0"/>
                  <w:marTop w:val="0"/>
                  <w:marBottom w:val="0"/>
                  <w:divBdr>
                    <w:top w:val="none" w:sz="0" w:space="0" w:color="auto"/>
                    <w:left w:val="none" w:sz="0" w:space="0" w:color="auto"/>
                    <w:bottom w:val="none" w:sz="0" w:space="0" w:color="auto"/>
                    <w:right w:val="none" w:sz="0" w:space="0" w:color="auto"/>
                  </w:divBdr>
                  <w:divsChild>
                    <w:div w:id="30422723">
                      <w:marLeft w:val="0"/>
                      <w:marRight w:val="0"/>
                      <w:marTop w:val="0"/>
                      <w:marBottom w:val="0"/>
                      <w:divBdr>
                        <w:top w:val="none" w:sz="0" w:space="0" w:color="auto"/>
                        <w:left w:val="none" w:sz="0" w:space="0" w:color="auto"/>
                        <w:bottom w:val="none" w:sz="0" w:space="0" w:color="auto"/>
                        <w:right w:val="none" w:sz="0" w:space="0" w:color="auto"/>
                      </w:divBdr>
                      <w:divsChild>
                        <w:div w:id="742489424">
                          <w:marLeft w:val="0"/>
                          <w:marRight w:val="0"/>
                          <w:marTop w:val="0"/>
                          <w:marBottom w:val="0"/>
                          <w:divBdr>
                            <w:top w:val="none" w:sz="0" w:space="0" w:color="auto"/>
                            <w:left w:val="none" w:sz="0" w:space="0" w:color="auto"/>
                            <w:bottom w:val="none" w:sz="0" w:space="0" w:color="auto"/>
                            <w:right w:val="none" w:sz="0" w:space="0" w:color="auto"/>
                          </w:divBdr>
                          <w:divsChild>
                            <w:div w:id="407263397">
                              <w:marLeft w:val="0"/>
                              <w:marRight w:val="0"/>
                              <w:marTop w:val="0"/>
                              <w:marBottom w:val="0"/>
                              <w:divBdr>
                                <w:top w:val="none" w:sz="0" w:space="0" w:color="auto"/>
                                <w:left w:val="none" w:sz="0" w:space="0" w:color="auto"/>
                                <w:bottom w:val="none" w:sz="0" w:space="0" w:color="auto"/>
                                <w:right w:val="none" w:sz="0" w:space="0" w:color="auto"/>
                              </w:divBdr>
                            </w:div>
                            <w:div w:id="16296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8839875">
      <w:bodyDiv w:val="1"/>
      <w:marLeft w:val="0"/>
      <w:marRight w:val="0"/>
      <w:marTop w:val="0"/>
      <w:marBottom w:val="0"/>
      <w:divBdr>
        <w:top w:val="none" w:sz="0" w:space="0" w:color="auto"/>
        <w:left w:val="none" w:sz="0" w:space="0" w:color="auto"/>
        <w:bottom w:val="none" w:sz="0" w:space="0" w:color="auto"/>
        <w:right w:val="none" w:sz="0" w:space="0" w:color="auto"/>
      </w:divBdr>
      <w:divsChild>
        <w:div w:id="1386172871">
          <w:marLeft w:val="547"/>
          <w:marRight w:val="0"/>
          <w:marTop w:val="115"/>
          <w:marBottom w:val="0"/>
          <w:divBdr>
            <w:top w:val="none" w:sz="0" w:space="0" w:color="auto"/>
            <w:left w:val="none" w:sz="0" w:space="0" w:color="auto"/>
            <w:bottom w:val="none" w:sz="0" w:space="0" w:color="auto"/>
            <w:right w:val="none" w:sz="0" w:space="0" w:color="auto"/>
          </w:divBdr>
        </w:div>
      </w:divsChild>
    </w:div>
    <w:div w:id="1521701072">
      <w:bodyDiv w:val="1"/>
      <w:marLeft w:val="0"/>
      <w:marRight w:val="0"/>
      <w:marTop w:val="0"/>
      <w:marBottom w:val="0"/>
      <w:divBdr>
        <w:top w:val="none" w:sz="0" w:space="0" w:color="auto"/>
        <w:left w:val="none" w:sz="0" w:space="0" w:color="auto"/>
        <w:bottom w:val="none" w:sz="0" w:space="0" w:color="auto"/>
        <w:right w:val="none" w:sz="0" w:space="0" w:color="auto"/>
      </w:divBdr>
    </w:div>
    <w:div w:id="1623461404">
      <w:bodyDiv w:val="1"/>
      <w:marLeft w:val="0"/>
      <w:marRight w:val="0"/>
      <w:marTop w:val="0"/>
      <w:marBottom w:val="0"/>
      <w:divBdr>
        <w:top w:val="none" w:sz="0" w:space="0" w:color="auto"/>
        <w:left w:val="none" w:sz="0" w:space="0" w:color="auto"/>
        <w:bottom w:val="none" w:sz="0" w:space="0" w:color="auto"/>
        <w:right w:val="none" w:sz="0" w:space="0" w:color="auto"/>
      </w:divBdr>
      <w:divsChild>
        <w:div w:id="387194044">
          <w:marLeft w:val="547"/>
          <w:marRight w:val="0"/>
          <w:marTop w:val="0"/>
          <w:marBottom w:val="0"/>
          <w:divBdr>
            <w:top w:val="none" w:sz="0" w:space="0" w:color="auto"/>
            <w:left w:val="none" w:sz="0" w:space="0" w:color="auto"/>
            <w:bottom w:val="none" w:sz="0" w:space="0" w:color="auto"/>
            <w:right w:val="none" w:sz="0" w:space="0" w:color="auto"/>
          </w:divBdr>
        </w:div>
        <w:div w:id="488518251">
          <w:marLeft w:val="547"/>
          <w:marRight w:val="0"/>
          <w:marTop w:val="0"/>
          <w:marBottom w:val="0"/>
          <w:divBdr>
            <w:top w:val="none" w:sz="0" w:space="0" w:color="auto"/>
            <w:left w:val="none" w:sz="0" w:space="0" w:color="auto"/>
            <w:bottom w:val="none" w:sz="0" w:space="0" w:color="auto"/>
            <w:right w:val="none" w:sz="0" w:space="0" w:color="auto"/>
          </w:divBdr>
        </w:div>
        <w:div w:id="1162432209">
          <w:marLeft w:val="547"/>
          <w:marRight w:val="0"/>
          <w:marTop w:val="0"/>
          <w:marBottom w:val="0"/>
          <w:divBdr>
            <w:top w:val="none" w:sz="0" w:space="0" w:color="auto"/>
            <w:left w:val="none" w:sz="0" w:space="0" w:color="auto"/>
            <w:bottom w:val="none" w:sz="0" w:space="0" w:color="auto"/>
            <w:right w:val="none" w:sz="0" w:space="0" w:color="auto"/>
          </w:divBdr>
        </w:div>
        <w:div w:id="1209033178">
          <w:marLeft w:val="547"/>
          <w:marRight w:val="0"/>
          <w:marTop w:val="0"/>
          <w:marBottom w:val="0"/>
          <w:divBdr>
            <w:top w:val="none" w:sz="0" w:space="0" w:color="auto"/>
            <w:left w:val="none" w:sz="0" w:space="0" w:color="auto"/>
            <w:bottom w:val="none" w:sz="0" w:space="0" w:color="auto"/>
            <w:right w:val="none" w:sz="0" w:space="0" w:color="auto"/>
          </w:divBdr>
        </w:div>
        <w:div w:id="1382904290">
          <w:marLeft w:val="547"/>
          <w:marRight w:val="0"/>
          <w:marTop w:val="0"/>
          <w:marBottom w:val="0"/>
          <w:divBdr>
            <w:top w:val="none" w:sz="0" w:space="0" w:color="auto"/>
            <w:left w:val="none" w:sz="0" w:space="0" w:color="auto"/>
            <w:bottom w:val="none" w:sz="0" w:space="0" w:color="auto"/>
            <w:right w:val="none" w:sz="0" w:space="0" w:color="auto"/>
          </w:divBdr>
        </w:div>
        <w:div w:id="1470243657">
          <w:marLeft w:val="547"/>
          <w:marRight w:val="0"/>
          <w:marTop w:val="0"/>
          <w:marBottom w:val="0"/>
          <w:divBdr>
            <w:top w:val="none" w:sz="0" w:space="0" w:color="auto"/>
            <w:left w:val="none" w:sz="0" w:space="0" w:color="auto"/>
            <w:bottom w:val="none" w:sz="0" w:space="0" w:color="auto"/>
            <w:right w:val="none" w:sz="0" w:space="0" w:color="auto"/>
          </w:divBdr>
        </w:div>
        <w:div w:id="1598439868">
          <w:marLeft w:val="547"/>
          <w:marRight w:val="0"/>
          <w:marTop w:val="0"/>
          <w:marBottom w:val="0"/>
          <w:divBdr>
            <w:top w:val="none" w:sz="0" w:space="0" w:color="auto"/>
            <w:left w:val="none" w:sz="0" w:space="0" w:color="auto"/>
            <w:bottom w:val="none" w:sz="0" w:space="0" w:color="auto"/>
            <w:right w:val="none" w:sz="0" w:space="0" w:color="auto"/>
          </w:divBdr>
        </w:div>
        <w:div w:id="1851555274">
          <w:marLeft w:val="547"/>
          <w:marRight w:val="0"/>
          <w:marTop w:val="0"/>
          <w:marBottom w:val="0"/>
          <w:divBdr>
            <w:top w:val="none" w:sz="0" w:space="0" w:color="auto"/>
            <w:left w:val="none" w:sz="0" w:space="0" w:color="auto"/>
            <w:bottom w:val="none" w:sz="0" w:space="0" w:color="auto"/>
            <w:right w:val="none" w:sz="0" w:space="0" w:color="auto"/>
          </w:divBdr>
        </w:div>
      </w:divsChild>
    </w:div>
    <w:div w:id="1630934195">
      <w:bodyDiv w:val="1"/>
      <w:marLeft w:val="0"/>
      <w:marRight w:val="0"/>
      <w:marTop w:val="0"/>
      <w:marBottom w:val="0"/>
      <w:divBdr>
        <w:top w:val="none" w:sz="0" w:space="0" w:color="auto"/>
        <w:left w:val="none" w:sz="0" w:space="0" w:color="auto"/>
        <w:bottom w:val="none" w:sz="0" w:space="0" w:color="auto"/>
        <w:right w:val="none" w:sz="0" w:space="0" w:color="auto"/>
      </w:divBdr>
      <w:divsChild>
        <w:div w:id="692148026">
          <w:marLeft w:val="547"/>
          <w:marRight w:val="0"/>
          <w:marTop w:val="115"/>
          <w:marBottom w:val="0"/>
          <w:divBdr>
            <w:top w:val="none" w:sz="0" w:space="0" w:color="auto"/>
            <w:left w:val="none" w:sz="0" w:space="0" w:color="auto"/>
            <w:bottom w:val="none" w:sz="0" w:space="0" w:color="auto"/>
            <w:right w:val="none" w:sz="0" w:space="0" w:color="auto"/>
          </w:divBdr>
        </w:div>
      </w:divsChild>
    </w:div>
    <w:div w:id="1697122444">
      <w:bodyDiv w:val="1"/>
      <w:marLeft w:val="0"/>
      <w:marRight w:val="0"/>
      <w:marTop w:val="0"/>
      <w:marBottom w:val="0"/>
      <w:divBdr>
        <w:top w:val="none" w:sz="0" w:space="0" w:color="auto"/>
        <w:left w:val="none" w:sz="0" w:space="0" w:color="auto"/>
        <w:bottom w:val="none" w:sz="0" w:space="0" w:color="auto"/>
        <w:right w:val="none" w:sz="0" w:space="0" w:color="auto"/>
      </w:divBdr>
    </w:div>
    <w:div w:id="1835222453">
      <w:bodyDiv w:val="1"/>
      <w:marLeft w:val="0"/>
      <w:marRight w:val="0"/>
      <w:marTop w:val="0"/>
      <w:marBottom w:val="0"/>
      <w:divBdr>
        <w:top w:val="none" w:sz="0" w:space="0" w:color="auto"/>
        <w:left w:val="none" w:sz="0" w:space="0" w:color="auto"/>
        <w:bottom w:val="none" w:sz="0" w:space="0" w:color="auto"/>
        <w:right w:val="none" w:sz="0" w:space="0" w:color="auto"/>
      </w:divBdr>
      <w:divsChild>
        <w:div w:id="1243878828">
          <w:marLeft w:val="547"/>
          <w:marRight w:val="0"/>
          <w:marTop w:val="115"/>
          <w:marBottom w:val="0"/>
          <w:divBdr>
            <w:top w:val="none" w:sz="0" w:space="0" w:color="auto"/>
            <w:left w:val="none" w:sz="0" w:space="0" w:color="auto"/>
            <w:bottom w:val="none" w:sz="0" w:space="0" w:color="auto"/>
            <w:right w:val="none" w:sz="0" w:space="0" w:color="auto"/>
          </w:divBdr>
        </w:div>
      </w:divsChild>
    </w:div>
    <w:div w:id="1949853947">
      <w:bodyDiv w:val="1"/>
      <w:marLeft w:val="0"/>
      <w:marRight w:val="0"/>
      <w:marTop w:val="0"/>
      <w:marBottom w:val="0"/>
      <w:divBdr>
        <w:top w:val="none" w:sz="0" w:space="0" w:color="auto"/>
        <w:left w:val="none" w:sz="0" w:space="0" w:color="auto"/>
        <w:bottom w:val="none" w:sz="0" w:space="0" w:color="auto"/>
        <w:right w:val="none" w:sz="0" w:space="0" w:color="auto"/>
      </w:divBdr>
    </w:div>
    <w:div w:id="1997873476">
      <w:bodyDiv w:val="1"/>
      <w:marLeft w:val="0"/>
      <w:marRight w:val="0"/>
      <w:marTop w:val="0"/>
      <w:marBottom w:val="0"/>
      <w:divBdr>
        <w:top w:val="none" w:sz="0" w:space="0" w:color="auto"/>
        <w:left w:val="none" w:sz="0" w:space="0" w:color="auto"/>
        <w:bottom w:val="none" w:sz="0" w:space="0" w:color="auto"/>
        <w:right w:val="none" w:sz="0" w:space="0" w:color="auto"/>
      </w:divBdr>
      <w:divsChild>
        <w:div w:id="487329686">
          <w:marLeft w:val="0"/>
          <w:marRight w:val="0"/>
          <w:marTop w:val="0"/>
          <w:marBottom w:val="0"/>
          <w:divBdr>
            <w:top w:val="none" w:sz="0" w:space="0" w:color="auto"/>
            <w:left w:val="none" w:sz="0" w:space="0" w:color="auto"/>
            <w:bottom w:val="none" w:sz="0" w:space="0" w:color="auto"/>
            <w:right w:val="none" w:sz="0" w:space="0" w:color="auto"/>
          </w:divBdr>
        </w:div>
      </w:divsChild>
    </w:div>
    <w:div w:id="210842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ni.socialstyrelsen.se/Concept/6b2002eb-a0cd-4967-a2ec-a09425a59258.htm" TargetMode="External"/><Relationship Id="rId26" Type="http://schemas.openxmlformats.org/officeDocument/2006/relationships/hyperlink" Target="http://ni.socialstyrelsen.se/Concept/8f2aabc5-c96b-4998-ab76-1275b94885a4.htm" TargetMode="External"/><Relationship Id="rId39" Type="http://schemas.openxmlformats.org/officeDocument/2006/relationships/image" Target="media/image14.png"/><Relationship Id="rId21" Type="http://schemas.openxmlformats.org/officeDocument/2006/relationships/hyperlink" Target="http://ni.socialstyrelsen.se/Concept/dc5731c5-4c93-427e-b3d7-2bcc091cb9cf.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ni.socialstyrelsen.se/Concept/8f2aabc5-c96b-4998-ab76-1275b94885a4.htm" TargetMode="External"/><Relationship Id="rId11" Type="http://schemas.openxmlformats.org/officeDocument/2006/relationships/header" Target="header1.xml"/><Relationship Id="rId24" Type="http://schemas.openxmlformats.org/officeDocument/2006/relationships/hyperlink" Target="http://ni.socialstyrelsen.se/Concept/8f2aabc5-c96b-4998-ab76-1275b94885a4.htm" TargetMode="External"/><Relationship Id="rId32" Type="http://schemas.openxmlformats.org/officeDocument/2006/relationships/hyperlink" Target="http://www.socialstyrelsen.se/smittskydd/vardhygienochresistens/vardhygien/vardrelateradeinfektioner"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app.socialstyrelsen.se/termbank/ViewTerm.aspx?TermID=234" TargetMode="External"/><Relationship Id="rId58" Type="http://schemas.openxmlformats.org/officeDocument/2006/relationships/hyperlink" Target="http://en.wikipedia.org/wiki./ISO_8601" TargetMode="External"/><Relationship Id="rId5" Type="http://schemas.openxmlformats.org/officeDocument/2006/relationships/settings" Target="settings.xml"/><Relationship Id="rId19" Type="http://schemas.openxmlformats.org/officeDocument/2006/relationships/hyperlink" Target="http://ni.socialstyrelsen.se/Concept/6b2002eb-a0cd-4967-a2ec-a09425a59258.h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hyperlink" Target="http://ni.socialstyrelsen.se/Concept/dc5731c5-4c93-427e-b3d7-2bcc091cb9cf.htm" TargetMode="External"/><Relationship Id="rId27" Type="http://schemas.openxmlformats.org/officeDocument/2006/relationships/hyperlink" Target="http://ni.socialstyrelsen.se/Concept/8f2aabc5-c96b-4998-ab76-1275b94885a4.htm" TargetMode="External"/><Relationship Id="rId30" Type="http://schemas.openxmlformats.org/officeDocument/2006/relationships/hyperlink" Target="http://ni.socialstyrelsen.se/Concept/9101af42-0945-478b-ade7-4092600f6d4d.htm"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ni.socialstyrelsen.se/Concept/6bff5b69-0129-494f-aad7-849fce8fce66.htm" TargetMode="External"/><Relationship Id="rId25" Type="http://schemas.openxmlformats.org/officeDocument/2006/relationships/hyperlink" Target="http://ni.socialstyrelsen.se/Concept/8f2aabc5-c96b-4998-ab76-1275b94885a4.htm"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fontTable" Target="fontTable.xml"/><Relationship Id="rId20" Type="http://schemas.openxmlformats.org/officeDocument/2006/relationships/hyperlink" Target="http://ni.socialstyrelsen.se/Concept/dc5731c5-4c93-427e-b3d7-2bcc091cb9cf.htm" TargetMode="External"/><Relationship Id="rId41" Type="http://schemas.openxmlformats.org/officeDocument/2006/relationships/image" Target="media/image16.jpeg"/><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ni.socialstyrelsen.se/Concept/8f2aabc5-c96b-4998-ab76-1275b94885a4.htm" TargetMode="External"/><Relationship Id="rId28" Type="http://schemas.openxmlformats.org/officeDocument/2006/relationships/hyperlink" Target="http://ni.socialstyrelsen.se/Concept/8f2aabc5-c96b-4998-ab76-1275b94885a4.htm"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 Id="rId10" Type="http://schemas.openxmlformats.org/officeDocument/2006/relationships/image" Target="media/image2.wmf"/><Relationship Id="rId31" Type="http://schemas.openxmlformats.org/officeDocument/2006/relationships/hyperlink" Target="http://ni.socialstyrelsen.se/Concept/9101af42-0945-478b-ade7-4092600f6d4d.htm"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www.skl.se/artikel.asp?C=6656&amp;A=48354" TargetMode="External"/><Relationship Id="rId3" Type="http://schemas.openxmlformats.org/officeDocument/2006/relationships/hyperlink" Target="http://www.skl.se/artikeldokument.asp?C=6656&amp;A=50369&amp;FileID=247546&amp;NAME=Slutversion_UVI.pdf" TargetMode="External"/><Relationship Id="rId7" Type="http://schemas.openxmlformats.org/officeDocument/2006/relationships/hyperlink" Target="http://www.cehis.se/vardtjanster/infektionsverktyget/projektets_omfattning/" TargetMode="External"/><Relationship Id="rId2" Type="http://schemas.openxmlformats.org/officeDocument/2006/relationships/hyperlink" Target="http://www.skl.se/artikel.asp?A=50369&amp;C=6656" TargetMode="External"/><Relationship Id="rId1" Type="http://schemas.openxmlformats.org/officeDocument/2006/relationships/hyperlink" Target="http://www.skl.se/artikel.asp?C=6656&amp;A=48354" TargetMode="External"/><Relationship Id="rId6" Type="http://schemas.openxmlformats.org/officeDocument/2006/relationships/hyperlink" Target="http://www.socialstyrelsen.se/smittskydd/vardhygienochresistens/vardhygien/vardrelateradeinfektioner" TargetMode="External"/><Relationship Id="rId5" Type="http://schemas.openxmlformats.org/officeDocument/2006/relationships/hyperlink" Target="http://www.skl.se/artikeldokument.asp?C=6656&amp;A=50369&amp;FileID=247538&amp;NAME=Slutversion%5FPostOp.pdf" TargetMode="External"/><Relationship Id="rId10" Type="http://schemas.openxmlformats.org/officeDocument/2006/relationships/hyperlink" Target="http://www.infektion.net/Utbildning/Boras09/SAI-projektet%20i%20Bor%C3%A5s.pdf" TargetMode="External"/><Relationship Id="rId4" Type="http://schemas.openxmlformats.org/officeDocument/2006/relationships/hyperlink" Target="http://www.skl.se/artikeldokument.asp?C=6656&amp;A=50369&amp;FileID=247537&amp;NAME=Slutversion%5FCVK.pdf" TargetMode="External"/><Relationship Id="rId9" Type="http://schemas.openxmlformats.org/officeDocument/2006/relationships/hyperlink" Target="http://www.skl.se/artikel.asp?A=50369&amp;C=6656"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Mallar\Mallar\P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4F25E-B25F-498D-ABCA-364916B68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PM.dot</Template>
  <TotalTime>96</TotalTime>
  <Pages>72</Pages>
  <Words>13486</Words>
  <Characters>71480</Characters>
  <Application>Microsoft Office Word</Application>
  <DocSecurity>0</DocSecurity>
  <Lines>595</Lines>
  <Paragraphs>169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VGR</Company>
  <LinksUpToDate>false</LinksUpToDate>
  <CharactersWithSpaces>84797</CharactersWithSpaces>
  <SharedDoc>false</SharedDoc>
  <HLinks>
    <vt:vector size="228" baseType="variant">
      <vt:variant>
        <vt:i4>8126590</vt:i4>
      </vt:variant>
      <vt:variant>
        <vt:i4>189</vt:i4>
      </vt:variant>
      <vt:variant>
        <vt:i4>0</vt:i4>
      </vt:variant>
      <vt:variant>
        <vt:i4>5</vt:i4>
      </vt:variant>
      <vt:variant>
        <vt:lpwstr>http://www.xxx.xx/</vt:lpwstr>
      </vt:variant>
      <vt:variant>
        <vt:lpwstr/>
      </vt:variant>
      <vt:variant>
        <vt:i4>4063272</vt:i4>
      </vt:variant>
      <vt:variant>
        <vt:i4>186</vt:i4>
      </vt:variant>
      <vt:variant>
        <vt:i4>0</vt:i4>
      </vt:variant>
      <vt:variant>
        <vt:i4>5</vt:i4>
      </vt:variant>
      <vt:variant>
        <vt:lpwstr>http://register.consilium.europa.eu/pdf/en/09/st10/st10120.en09.pdf</vt:lpwstr>
      </vt:variant>
      <vt:variant>
        <vt:lpwstr/>
      </vt:variant>
      <vt:variant>
        <vt:i4>3211304</vt:i4>
      </vt:variant>
      <vt:variant>
        <vt:i4>183</vt:i4>
      </vt:variant>
      <vt:variant>
        <vt:i4>0</vt:i4>
      </vt:variant>
      <vt:variant>
        <vt:i4>5</vt:i4>
      </vt:variant>
      <vt:variant>
        <vt:lpwstr>http://www.hpa.org.uk/web/HPAweb&amp;Page&amp;HPAwebAutoListName/Page/1191942126522</vt:lpwstr>
      </vt:variant>
      <vt:variant>
        <vt:lpwstr/>
      </vt:variant>
      <vt:variant>
        <vt:i4>1835042</vt:i4>
      </vt:variant>
      <vt:variant>
        <vt:i4>180</vt:i4>
      </vt:variant>
      <vt:variant>
        <vt:i4>0</vt:i4>
      </vt:variant>
      <vt:variant>
        <vt:i4>5</vt:i4>
      </vt:variant>
      <vt:variant>
        <vt:lpwstr>http://www.dh.gov.uk/en/Publichealth/Healthprotection/Healthcareacquiredinfection/DH_156</vt:lpwstr>
      </vt:variant>
      <vt:variant>
        <vt:lpwstr/>
      </vt:variant>
      <vt:variant>
        <vt:i4>655441</vt:i4>
      </vt:variant>
      <vt:variant>
        <vt:i4>177</vt:i4>
      </vt:variant>
      <vt:variant>
        <vt:i4>0</vt:i4>
      </vt:variant>
      <vt:variant>
        <vt:i4>5</vt:i4>
      </vt:variant>
      <vt:variant>
        <vt:lpwstr>http://www.cdc.gov/ncidod/dhqp/healthdis.html</vt:lpwstr>
      </vt:variant>
      <vt:variant>
        <vt:lpwstr/>
      </vt:variant>
      <vt:variant>
        <vt:i4>5046316</vt:i4>
      </vt:variant>
      <vt:variant>
        <vt:i4>174</vt:i4>
      </vt:variant>
      <vt:variant>
        <vt:i4>0</vt:i4>
      </vt:variant>
      <vt:variant>
        <vt:i4>5</vt:i4>
      </vt:variant>
      <vt:variant>
        <vt:lpwstr>http://www.riksdagen.se/Webbnav/index.aspx?nid=37&amp;dok_id=GT0350</vt:lpwstr>
      </vt:variant>
      <vt:variant>
        <vt:lpwstr/>
      </vt:variant>
      <vt:variant>
        <vt:i4>3342410</vt:i4>
      </vt:variant>
      <vt:variant>
        <vt:i4>171</vt:i4>
      </vt:variant>
      <vt:variant>
        <vt:i4>0</vt:i4>
      </vt:variant>
      <vt:variant>
        <vt:i4>5</vt:i4>
      </vt:variant>
      <vt:variant>
        <vt:lpwstr>http://www.janusinfo.se/imcms/servlet/GetDoc?meta_id=4903</vt:lpwstr>
      </vt:variant>
      <vt:variant>
        <vt:lpwstr/>
      </vt:variant>
      <vt:variant>
        <vt:i4>6225985</vt:i4>
      </vt:variant>
      <vt:variant>
        <vt:i4>168</vt:i4>
      </vt:variant>
      <vt:variant>
        <vt:i4>0</vt:i4>
      </vt:variant>
      <vt:variant>
        <vt:i4>5</vt:i4>
      </vt:variant>
      <vt:variant>
        <vt:lpwstr>http://www.ltkalmar.se/lttemplates/PressReleasePage____9251.aspx</vt:lpwstr>
      </vt:variant>
      <vt:variant>
        <vt:lpwstr/>
      </vt:variant>
      <vt:variant>
        <vt:i4>3014761</vt:i4>
      </vt:variant>
      <vt:variant>
        <vt:i4>165</vt:i4>
      </vt:variant>
      <vt:variant>
        <vt:i4>0</vt:i4>
      </vt:variant>
      <vt:variant>
        <vt:i4>5</vt:i4>
      </vt:variant>
      <vt:variant>
        <vt:lpwstr>http://www.socialstyrelsen.se/NR/rdonlyres/ECE8175D-45BD-4039-A2AD-E49292A2BC60/5483/200612312.pdf</vt:lpwstr>
      </vt:variant>
      <vt:variant>
        <vt:lpwstr/>
      </vt:variant>
      <vt:variant>
        <vt:i4>1769534</vt:i4>
      </vt:variant>
      <vt:variant>
        <vt:i4>155</vt:i4>
      </vt:variant>
      <vt:variant>
        <vt:i4>0</vt:i4>
      </vt:variant>
      <vt:variant>
        <vt:i4>5</vt:i4>
      </vt:variant>
      <vt:variant>
        <vt:lpwstr/>
      </vt:variant>
      <vt:variant>
        <vt:lpwstr>_Toc236791393</vt:lpwstr>
      </vt:variant>
      <vt:variant>
        <vt:i4>1769534</vt:i4>
      </vt:variant>
      <vt:variant>
        <vt:i4>149</vt:i4>
      </vt:variant>
      <vt:variant>
        <vt:i4>0</vt:i4>
      </vt:variant>
      <vt:variant>
        <vt:i4>5</vt:i4>
      </vt:variant>
      <vt:variant>
        <vt:lpwstr/>
      </vt:variant>
      <vt:variant>
        <vt:lpwstr>_Toc236791392</vt:lpwstr>
      </vt:variant>
      <vt:variant>
        <vt:i4>1769534</vt:i4>
      </vt:variant>
      <vt:variant>
        <vt:i4>143</vt:i4>
      </vt:variant>
      <vt:variant>
        <vt:i4>0</vt:i4>
      </vt:variant>
      <vt:variant>
        <vt:i4>5</vt:i4>
      </vt:variant>
      <vt:variant>
        <vt:lpwstr/>
      </vt:variant>
      <vt:variant>
        <vt:lpwstr>_Toc236791391</vt:lpwstr>
      </vt:variant>
      <vt:variant>
        <vt:i4>1769534</vt:i4>
      </vt:variant>
      <vt:variant>
        <vt:i4>137</vt:i4>
      </vt:variant>
      <vt:variant>
        <vt:i4>0</vt:i4>
      </vt:variant>
      <vt:variant>
        <vt:i4>5</vt:i4>
      </vt:variant>
      <vt:variant>
        <vt:lpwstr/>
      </vt:variant>
      <vt:variant>
        <vt:lpwstr>_Toc236791390</vt:lpwstr>
      </vt:variant>
      <vt:variant>
        <vt:i4>1703998</vt:i4>
      </vt:variant>
      <vt:variant>
        <vt:i4>131</vt:i4>
      </vt:variant>
      <vt:variant>
        <vt:i4>0</vt:i4>
      </vt:variant>
      <vt:variant>
        <vt:i4>5</vt:i4>
      </vt:variant>
      <vt:variant>
        <vt:lpwstr/>
      </vt:variant>
      <vt:variant>
        <vt:lpwstr>_Toc236791389</vt:lpwstr>
      </vt:variant>
      <vt:variant>
        <vt:i4>1703998</vt:i4>
      </vt:variant>
      <vt:variant>
        <vt:i4>125</vt:i4>
      </vt:variant>
      <vt:variant>
        <vt:i4>0</vt:i4>
      </vt:variant>
      <vt:variant>
        <vt:i4>5</vt:i4>
      </vt:variant>
      <vt:variant>
        <vt:lpwstr/>
      </vt:variant>
      <vt:variant>
        <vt:lpwstr>_Toc236791388</vt:lpwstr>
      </vt:variant>
      <vt:variant>
        <vt:i4>1703998</vt:i4>
      </vt:variant>
      <vt:variant>
        <vt:i4>119</vt:i4>
      </vt:variant>
      <vt:variant>
        <vt:i4>0</vt:i4>
      </vt:variant>
      <vt:variant>
        <vt:i4>5</vt:i4>
      </vt:variant>
      <vt:variant>
        <vt:lpwstr/>
      </vt:variant>
      <vt:variant>
        <vt:lpwstr>_Toc236791387</vt:lpwstr>
      </vt:variant>
      <vt:variant>
        <vt:i4>1703998</vt:i4>
      </vt:variant>
      <vt:variant>
        <vt:i4>113</vt:i4>
      </vt:variant>
      <vt:variant>
        <vt:i4>0</vt:i4>
      </vt:variant>
      <vt:variant>
        <vt:i4>5</vt:i4>
      </vt:variant>
      <vt:variant>
        <vt:lpwstr/>
      </vt:variant>
      <vt:variant>
        <vt:lpwstr>_Toc236791386</vt:lpwstr>
      </vt:variant>
      <vt:variant>
        <vt:i4>1703998</vt:i4>
      </vt:variant>
      <vt:variant>
        <vt:i4>107</vt:i4>
      </vt:variant>
      <vt:variant>
        <vt:i4>0</vt:i4>
      </vt:variant>
      <vt:variant>
        <vt:i4>5</vt:i4>
      </vt:variant>
      <vt:variant>
        <vt:lpwstr/>
      </vt:variant>
      <vt:variant>
        <vt:lpwstr>_Toc236791385</vt:lpwstr>
      </vt:variant>
      <vt:variant>
        <vt:i4>1703998</vt:i4>
      </vt:variant>
      <vt:variant>
        <vt:i4>101</vt:i4>
      </vt:variant>
      <vt:variant>
        <vt:i4>0</vt:i4>
      </vt:variant>
      <vt:variant>
        <vt:i4>5</vt:i4>
      </vt:variant>
      <vt:variant>
        <vt:lpwstr/>
      </vt:variant>
      <vt:variant>
        <vt:lpwstr>_Toc236791384</vt:lpwstr>
      </vt:variant>
      <vt:variant>
        <vt:i4>1703998</vt:i4>
      </vt:variant>
      <vt:variant>
        <vt:i4>95</vt:i4>
      </vt:variant>
      <vt:variant>
        <vt:i4>0</vt:i4>
      </vt:variant>
      <vt:variant>
        <vt:i4>5</vt:i4>
      </vt:variant>
      <vt:variant>
        <vt:lpwstr/>
      </vt:variant>
      <vt:variant>
        <vt:lpwstr>_Toc236791383</vt:lpwstr>
      </vt:variant>
      <vt:variant>
        <vt:i4>1703998</vt:i4>
      </vt:variant>
      <vt:variant>
        <vt:i4>89</vt:i4>
      </vt:variant>
      <vt:variant>
        <vt:i4>0</vt:i4>
      </vt:variant>
      <vt:variant>
        <vt:i4>5</vt:i4>
      </vt:variant>
      <vt:variant>
        <vt:lpwstr/>
      </vt:variant>
      <vt:variant>
        <vt:lpwstr>_Toc236791382</vt:lpwstr>
      </vt:variant>
      <vt:variant>
        <vt:i4>1703998</vt:i4>
      </vt:variant>
      <vt:variant>
        <vt:i4>83</vt:i4>
      </vt:variant>
      <vt:variant>
        <vt:i4>0</vt:i4>
      </vt:variant>
      <vt:variant>
        <vt:i4>5</vt:i4>
      </vt:variant>
      <vt:variant>
        <vt:lpwstr/>
      </vt:variant>
      <vt:variant>
        <vt:lpwstr>_Toc236791381</vt:lpwstr>
      </vt:variant>
      <vt:variant>
        <vt:i4>1703998</vt:i4>
      </vt:variant>
      <vt:variant>
        <vt:i4>77</vt:i4>
      </vt:variant>
      <vt:variant>
        <vt:i4>0</vt:i4>
      </vt:variant>
      <vt:variant>
        <vt:i4>5</vt:i4>
      </vt:variant>
      <vt:variant>
        <vt:lpwstr/>
      </vt:variant>
      <vt:variant>
        <vt:lpwstr>_Toc236791380</vt:lpwstr>
      </vt:variant>
      <vt:variant>
        <vt:i4>1376318</vt:i4>
      </vt:variant>
      <vt:variant>
        <vt:i4>71</vt:i4>
      </vt:variant>
      <vt:variant>
        <vt:i4>0</vt:i4>
      </vt:variant>
      <vt:variant>
        <vt:i4>5</vt:i4>
      </vt:variant>
      <vt:variant>
        <vt:lpwstr/>
      </vt:variant>
      <vt:variant>
        <vt:lpwstr>_Toc236791379</vt:lpwstr>
      </vt:variant>
      <vt:variant>
        <vt:i4>1376318</vt:i4>
      </vt:variant>
      <vt:variant>
        <vt:i4>65</vt:i4>
      </vt:variant>
      <vt:variant>
        <vt:i4>0</vt:i4>
      </vt:variant>
      <vt:variant>
        <vt:i4>5</vt:i4>
      </vt:variant>
      <vt:variant>
        <vt:lpwstr/>
      </vt:variant>
      <vt:variant>
        <vt:lpwstr>_Toc236791378</vt:lpwstr>
      </vt:variant>
      <vt:variant>
        <vt:i4>1376318</vt:i4>
      </vt:variant>
      <vt:variant>
        <vt:i4>59</vt:i4>
      </vt:variant>
      <vt:variant>
        <vt:i4>0</vt:i4>
      </vt:variant>
      <vt:variant>
        <vt:i4>5</vt:i4>
      </vt:variant>
      <vt:variant>
        <vt:lpwstr/>
      </vt:variant>
      <vt:variant>
        <vt:lpwstr>_Toc236791377</vt:lpwstr>
      </vt:variant>
      <vt:variant>
        <vt:i4>1376318</vt:i4>
      </vt:variant>
      <vt:variant>
        <vt:i4>53</vt:i4>
      </vt:variant>
      <vt:variant>
        <vt:i4>0</vt:i4>
      </vt:variant>
      <vt:variant>
        <vt:i4>5</vt:i4>
      </vt:variant>
      <vt:variant>
        <vt:lpwstr/>
      </vt:variant>
      <vt:variant>
        <vt:lpwstr>_Toc236791376</vt:lpwstr>
      </vt:variant>
      <vt:variant>
        <vt:i4>1376318</vt:i4>
      </vt:variant>
      <vt:variant>
        <vt:i4>47</vt:i4>
      </vt:variant>
      <vt:variant>
        <vt:i4>0</vt:i4>
      </vt:variant>
      <vt:variant>
        <vt:i4>5</vt:i4>
      </vt:variant>
      <vt:variant>
        <vt:lpwstr/>
      </vt:variant>
      <vt:variant>
        <vt:lpwstr>_Toc236791375</vt:lpwstr>
      </vt:variant>
      <vt:variant>
        <vt:i4>1376318</vt:i4>
      </vt:variant>
      <vt:variant>
        <vt:i4>41</vt:i4>
      </vt:variant>
      <vt:variant>
        <vt:i4>0</vt:i4>
      </vt:variant>
      <vt:variant>
        <vt:i4>5</vt:i4>
      </vt:variant>
      <vt:variant>
        <vt:lpwstr/>
      </vt:variant>
      <vt:variant>
        <vt:lpwstr>_Toc236791374</vt:lpwstr>
      </vt:variant>
      <vt:variant>
        <vt:i4>1376318</vt:i4>
      </vt:variant>
      <vt:variant>
        <vt:i4>35</vt:i4>
      </vt:variant>
      <vt:variant>
        <vt:i4>0</vt:i4>
      </vt:variant>
      <vt:variant>
        <vt:i4>5</vt:i4>
      </vt:variant>
      <vt:variant>
        <vt:lpwstr/>
      </vt:variant>
      <vt:variant>
        <vt:lpwstr>_Toc236791373</vt:lpwstr>
      </vt:variant>
      <vt:variant>
        <vt:i4>1376318</vt:i4>
      </vt:variant>
      <vt:variant>
        <vt:i4>29</vt:i4>
      </vt:variant>
      <vt:variant>
        <vt:i4>0</vt:i4>
      </vt:variant>
      <vt:variant>
        <vt:i4>5</vt:i4>
      </vt:variant>
      <vt:variant>
        <vt:lpwstr/>
      </vt:variant>
      <vt:variant>
        <vt:lpwstr>_Toc236791372</vt:lpwstr>
      </vt:variant>
      <vt:variant>
        <vt:i4>1376318</vt:i4>
      </vt:variant>
      <vt:variant>
        <vt:i4>23</vt:i4>
      </vt:variant>
      <vt:variant>
        <vt:i4>0</vt:i4>
      </vt:variant>
      <vt:variant>
        <vt:i4>5</vt:i4>
      </vt:variant>
      <vt:variant>
        <vt:lpwstr/>
      </vt:variant>
      <vt:variant>
        <vt:lpwstr>_Toc236791371</vt:lpwstr>
      </vt:variant>
      <vt:variant>
        <vt:i4>1376318</vt:i4>
      </vt:variant>
      <vt:variant>
        <vt:i4>17</vt:i4>
      </vt:variant>
      <vt:variant>
        <vt:i4>0</vt:i4>
      </vt:variant>
      <vt:variant>
        <vt:i4>5</vt:i4>
      </vt:variant>
      <vt:variant>
        <vt:lpwstr/>
      </vt:variant>
      <vt:variant>
        <vt:lpwstr>_Toc236791370</vt:lpwstr>
      </vt:variant>
      <vt:variant>
        <vt:i4>1310782</vt:i4>
      </vt:variant>
      <vt:variant>
        <vt:i4>11</vt:i4>
      </vt:variant>
      <vt:variant>
        <vt:i4>0</vt:i4>
      </vt:variant>
      <vt:variant>
        <vt:i4>5</vt:i4>
      </vt:variant>
      <vt:variant>
        <vt:lpwstr/>
      </vt:variant>
      <vt:variant>
        <vt:lpwstr>_Toc236791369</vt:lpwstr>
      </vt:variant>
      <vt:variant>
        <vt:i4>1310782</vt:i4>
      </vt:variant>
      <vt:variant>
        <vt:i4>5</vt:i4>
      </vt:variant>
      <vt:variant>
        <vt:i4>0</vt:i4>
      </vt:variant>
      <vt:variant>
        <vt:i4>5</vt:i4>
      </vt:variant>
      <vt:variant>
        <vt:lpwstr/>
      </vt:variant>
      <vt:variant>
        <vt:lpwstr>_Toc236791368</vt:lpwstr>
      </vt:variant>
      <vt:variant>
        <vt:i4>6357019</vt:i4>
      </vt:variant>
      <vt:variant>
        <vt:i4>0</vt:i4>
      </vt:variant>
      <vt:variant>
        <vt:i4>0</vt:i4>
      </vt:variant>
      <vt:variant>
        <vt:i4>5</vt:i4>
      </vt:variant>
      <vt:variant>
        <vt:lpwstr>mailto:dag.strom@skl.se</vt:lpwstr>
      </vt:variant>
      <vt:variant>
        <vt:lpwstr/>
      </vt:variant>
      <vt:variant>
        <vt:i4>5505101</vt:i4>
      </vt:variant>
      <vt:variant>
        <vt:i4>3</vt:i4>
      </vt:variant>
      <vt:variant>
        <vt:i4>0</vt:i4>
      </vt:variant>
      <vt:variant>
        <vt:i4>5</vt:i4>
      </vt:variant>
      <vt:variant>
        <vt:lpwstr>http://www.skl.se/artikel.asp?A=50369&amp;C=6656</vt:lpwstr>
      </vt:variant>
      <vt:variant>
        <vt:lpwstr/>
      </vt:variant>
      <vt:variant>
        <vt:i4>1769477</vt:i4>
      </vt:variant>
      <vt:variant>
        <vt:i4>0</vt:i4>
      </vt:variant>
      <vt:variant>
        <vt:i4>0</vt:i4>
      </vt:variant>
      <vt:variant>
        <vt:i4>5</vt:i4>
      </vt:variant>
      <vt:variant>
        <vt:lpwstr>http://www.skl.se/artikel.asp?C=6656&amp;A=48354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Kristin Schoug Bertilsson</dc:creator>
  <cp:lastModifiedBy>Eva Biberg</cp:lastModifiedBy>
  <cp:revision>16</cp:revision>
  <cp:lastPrinted>2012-09-13T13:47:00Z</cp:lastPrinted>
  <dcterms:created xsi:type="dcterms:W3CDTF">2012-02-27T12:19:00Z</dcterms:created>
  <dcterms:modified xsi:type="dcterms:W3CDTF">2012-09-13T13:48:00Z</dcterms:modified>
</cp:coreProperties>
</file>