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00669"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61F29DFE"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33A40DCA" w14:textId="77777777" w:rsidR="002B67F9" w:rsidRPr="00255CF5" w:rsidRDefault="002B67F9" w:rsidP="002B67F9">
      <w:pPr>
        <w:pStyle w:val="Friform"/>
        <w:rPr>
          <w:rFonts w:ascii="Arial" w:hAnsi="Arial"/>
          <w:b/>
          <w:sz w:val="36"/>
          <w:lang w:val="sv-SE"/>
        </w:rPr>
      </w:pPr>
      <w:r>
        <w:rPr>
          <w:rFonts w:ascii="Arial" w:hAnsi="Arial"/>
          <w:sz w:val="36"/>
          <w:lang w:val="sv-SE"/>
        </w:rPr>
        <w:t>Utgåva P</w:t>
      </w:r>
      <w:r>
        <w:rPr>
          <w:rFonts w:ascii="Arial" w:hAnsi="Arial"/>
          <w:sz w:val="36"/>
          <w:lang w:val="sv-SE"/>
        </w:rPr>
        <w:t>A10</w:t>
      </w:r>
      <w:bookmarkStart w:id="2" w:name="_GoBack"/>
      <w:bookmarkEnd w:id="2"/>
    </w:p>
    <w:p w14:paraId="37B1C32B" w14:textId="77777777" w:rsidR="002B67F9" w:rsidRPr="00E91314" w:rsidRDefault="002B67F9" w:rsidP="005C063E">
      <w:pPr>
        <w:spacing w:before="1800" w:after="120"/>
        <w:rPr>
          <w:rFonts w:ascii="Arial" w:hAnsi="Arial" w:cs="Arial"/>
          <w:sz w:val="52"/>
          <w:szCs w:val="52"/>
        </w:rPr>
      </w:pPr>
    </w:p>
    <w:p w14:paraId="399918B8"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41562B5A" w14:textId="77777777" w:rsidR="002169A2"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2169A2">
        <w:rPr>
          <w:noProof/>
        </w:rPr>
        <w:t>1.</w:t>
      </w:r>
      <w:r w:rsidR="002169A2">
        <w:rPr>
          <w:rFonts w:asciiTheme="minorHAnsi" w:eastAsiaTheme="minorEastAsia" w:hAnsiTheme="minorHAnsi" w:cstheme="minorBidi"/>
          <w:b w:val="0"/>
          <w:noProof/>
          <w:color w:val="auto"/>
          <w:sz w:val="24"/>
          <w:lang w:val="en-US" w:eastAsia="ja-JP"/>
        </w:rPr>
        <w:tab/>
      </w:r>
      <w:r w:rsidR="002169A2">
        <w:rPr>
          <w:noProof/>
        </w:rPr>
        <w:t>Allmän beskrivning</w:t>
      </w:r>
      <w:r w:rsidR="002169A2">
        <w:rPr>
          <w:noProof/>
        </w:rPr>
        <w:tab/>
      </w:r>
      <w:r w:rsidR="002169A2">
        <w:rPr>
          <w:noProof/>
        </w:rPr>
        <w:fldChar w:fldCharType="begin"/>
      </w:r>
      <w:r w:rsidR="002169A2">
        <w:rPr>
          <w:noProof/>
        </w:rPr>
        <w:instrText xml:space="preserve"> PAGEREF _Toc220550678 \h </w:instrText>
      </w:r>
      <w:r w:rsidR="002169A2">
        <w:rPr>
          <w:noProof/>
        </w:rPr>
      </w:r>
      <w:r w:rsidR="002169A2">
        <w:rPr>
          <w:noProof/>
        </w:rPr>
        <w:fldChar w:fldCharType="separate"/>
      </w:r>
      <w:r w:rsidR="002169A2">
        <w:rPr>
          <w:noProof/>
        </w:rPr>
        <w:t>8</w:t>
      </w:r>
      <w:r w:rsidR="002169A2">
        <w:rPr>
          <w:noProof/>
        </w:rPr>
        <w:fldChar w:fldCharType="end"/>
      </w:r>
    </w:p>
    <w:p w14:paraId="21C9F3BD"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_Toc220550679 \h </w:instrText>
      </w:r>
      <w:r>
        <w:rPr>
          <w:noProof/>
        </w:rPr>
      </w:r>
      <w:r>
        <w:rPr>
          <w:noProof/>
        </w:rPr>
        <w:fldChar w:fldCharType="separate"/>
      </w:r>
      <w:r>
        <w:rPr>
          <w:noProof/>
        </w:rPr>
        <w:t>10</w:t>
      </w:r>
      <w:r>
        <w:rPr>
          <w:noProof/>
        </w:rPr>
        <w:fldChar w:fldCharType="end"/>
      </w:r>
    </w:p>
    <w:p w14:paraId="5B985D8B"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_Toc220550680 \h </w:instrText>
      </w:r>
      <w:r>
        <w:rPr>
          <w:noProof/>
        </w:rPr>
      </w:r>
      <w:r>
        <w:rPr>
          <w:noProof/>
        </w:rPr>
        <w:fldChar w:fldCharType="separate"/>
      </w:r>
      <w:r>
        <w:rPr>
          <w:noProof/>
        </w:rPr>
        <w:t>11</w:t>
      </w:r>
      <w:r>
        <w:rPr>
          <w:noProof/>
        </w:rPr>
        <w:fldChar w:fldCharType="end"/>
      </w:r>
    </w:p>
    <w:p w14:paraId="7F498D10"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_Toc220550681 \h </w:instrText>
      </w:r>
      <w:r>
        <w:rPr>
          <w:noProof/>
        </w:rPr>
      </w:r>
      <w:r>
        <w:rPr>
          <w:noProof/>
        </w:rPr>
        <w:fldChar w:fldCharType="separate"/>
      </w:r>
      <w:r>
        <w:rPr>
          <w:noProof/>
        </w:rPr>
        <w:t>11</w:t>
      </w:r>
      <w:r>
        <w:rPr>
          <w:noProof/>
        </w:rPr>
        <w:fldChar w:fldCharType="end"/>
      </w:r>
    </w:p>
    <w:p w14:paraId="43B58A6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_Toc220550682 \h </w:instrText>
      </w:r>
      <w:r>
        <w:rPr>
          <w:noProof/>
        </w:rPr>
      </w:r>
      <w:r>
        <w:rPr>
          <w:noProof/>
        </w:rPr>
        <w:fldChar w:fldCharType="separate"/>
      </w:r>
      <w:r>
        <w:rPr>
          <w:noProof/>
        </w:rPr>
        <w:t>11</w:t>
      </w:r>
      <w:r>
        <w:rPr>
          <w:noProof/>
        </w:rPr>
        <w:fldChar w:fldCharType="end"/>
      </w:r>
    </w:p>
    <w:p w14:paraId="268BB1B1"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_Toc220550683 \h </w:instrText>
      </w:r>
      <w:r>
        <w:rPr>
          <w:noProof/>
        </w:rPr>
      </w:r>
      <w:r>
        <w:rPr>
          <w:noProof/>
        </w:rPr>
        <w:fldChar w:fldCharType="separate"/>
      </w:r>
      <w:r>
        <w:rPr>
          <w:noProof/>
        </w:rPr>
        <w:t>12</w:t>
      </w:r>
      <w:r>
        <w:rPr>
          <w:noProof/>
        </w:rPr>
        <w:fldChar w:fldCharType="end"/>
      </w:r>
    </w:p>
    <w:p w14:paraId="582C9B15"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_Toc220550684 \h </w:instrText>
      </w:r>
      <w:r>
        <w:rPr>
          <w:noProof/>
        </w:rPr>
      </w:r>
      <w:r>
        <w:rPr>
          <w:noProof/>
        </w:rPr>
        <w:fldChar w:fldCharType="separate"/>
      </w:r>
      <w:r>
        <w:rPr>
          <w:noProof/>
        </w:rPr>
        <w:t>13</w:t>
      </w:r>
      <w:r>
        <w:rPr>
          <w:noProof/>
        </w:rPr>
        <w:fldChar w:fldCharType="end"/>
      </w:r>
    </w:p>
    <w:p w14:paraId="42464EEB"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_Toc220550685 \h </w:instrText>
      </w:r>
      <w:r>
        <w:rPr>
          <w:noProof/>
        </w:rPr>
      </w:r>
      <w:r>
        <w:rPr>
          <w:noProof/>
        </w:rPr>
        <w:fldChar w:fldCharType="separate"/>
      </w:r>
      <w:r>
        <w:rPr>
          <w:noProof/>
        </w:rPr>
        <w:t>13</w:t>
      </w:r>
      <w:r>
        <w:rPr>
          <w:noProof/>
        </w:rPr>
        <w:fldChar w:fldCharType="end"/>
      </w:r>
    </w:p>
    <w:p w14:paraId="1E4E627E"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_Toc220550686 \h </w:instrText>
      </w:r>
      <w:r>
        <w:rPr>
          <w:noProof/>
        </w:rPr>
      </w:r>
      <w:r>
        <w:rPr>
          <w:noProof/>
        </w:rPr>
        <w:fldChar w:fldCharType="separate"/>
      </w:r>
      <w:r>
        <w:rPr>
          <w:noProof/>
        </w:rPr>
        <w:t>14</w:t>
      </w:r>
      <w:r>
        <w:rPr>
          <w:noProof/>
        </w:rPr>
        <w:fldChar w:fldCharType="end"/>
      </w:r>
    </w:p>
    <w:p w14:paraId="40253C70"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_Toc220550687 \h </w:instrText>
      </w:r>
      <w:r>
        <w:rPr>
          <w:noProof/>
        </w:rPr>
      </w:r>
      <w:r>
        <w:rPr>
          <w:noProof/>
        </w:rPr>
        <w:fldChar w:fldCharType="separate"/>
      </w:r>
      <w:r>
        <w:rPr>
          <w:noProof/>
        </w:rPr>
        <w:t>14</w:t>
      </w:r>
      <w:r>
        <w:rPr>
          <w:noProof/>
        </w:rPr>
        <w:fldChar w:fldCharType="end"/>
      </w:r>
    </w:p>
    <w:p w14:paraId="6F8C6528"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_Toc220550688 \h </w:instrText>
      </w:r>
      <w:r>
        <w:rPr>
          <w:noProof/>
        </w:rPr>
      </w:r>
      <w:r>
        <w:rPr>
          <w:noProof/>
        </w:rPr>
        <w:fldChar w:fldCharType="separate"/>
      </w:r>
      <w:r>
        <w:rPr>
          <w:noProof/>
        </w:rPr>
        <w:t>14</w:t>
      </w:r>
      <w:r>
        <w:rPr>
          <w:noProof/>
        </w:rPr>
        <w:fldChar w:fldCharType="end"/>
      </w:r>
    </w:p>
    <w:p w14:paraId="7811B2E1"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_Toc220550689 \h </w:instrText>
      </w:r>
      <w:r>
        <w:rPr>
          <w:noProof/>
        </w:rPr>
      </w:r>
      <w:r>
        <w:rPr>
          <w:noProof/>
        </w:rPr>
        <w:fldChar w:fldCharType="separate"/>
      </w:r>
      <w:r>
        <w:rPr>
          <w:noProof/>
        </w:rPr>
        <w:t>14</w:t>
      </w:r>
      <w:r>
        <w:rPr>
          <w:noProof/>
        </w:rPr>
        <w:fldChar w:fldCharType="end"/>
      </w:r>
    </w:p>
    <w:p w14:paraId="5A084B9C"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_Toc220550690 \h </w:instrText>
      </w:r>
      <w:r>
        <w:rPr>
          <w:noProof/>
        </w:rPr>
      </w:r>
      <w:r>
        <w:rPr>
          <w:noProof/>
        </w:rPr>
        <w:fldChar w:fldCharType="separate"/>
      </w:r>
      <w:r>
        <w:rPr>
          <w:noProof/>
        </w:rPr>
        <w:t>15</w:t>
      </w:r>
      <w:r>
        <w:rPr>
          <w:noProof/>
        </w:rPr>
        <w:fldChar w:fldCharType="end"/>
      </w:r>
    </w:p>
    <w:p w14:paraId="0B4992D7"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_Toc220550691 \h </w:instrText>
      </w:r>
      <w:r>
        <w:rPr>
          <w:noProof/>
        </w:rPr>
      </w:r>
      <w:r>
        <w:rPr>
          <w:noProof/>
        </w:rPr>
        <w:fldChar w:fldCharType="separate"/>
      </w:r>
      <w:r>
        <w:rPr>
          <w:noProof/>
        </w:rPr>
        <w:t>15</w:t>
      </w:r>
      <w:r>
        <w:rPr>
          <w:noProof/>
        </w:rPr>
        <w:fldChar w:fldCharType="end"/>
      </w:r>
    </w:p>
    <w:p w14:paraId="2092FC8D"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_Toc220550692 \h </w:instrText>
      </w:r>
      <w:r>
        <w:rPr>
          <w:noProof/>
        </w:rPr>
      </w:r>
      <w:r>
        <w:rPr>
          <w:noProof/>
        </w:rPr>
        <w:fldChar w:fldCharType="separate"/>
      </w:r>
      <w:r>
        <w:rPr>
          <w:noProof/>
        </w:rPr>
        <w:t>15</w:t>
      </w:r>
      <w:r>
        <w:rPr>
          <w:noProof/>
        </w:rPr>
        <w:fldChar w:fldCharType="end"/>
      </w:r>
    </w:p>
    <w:p w14:paraId="41EF7AC6"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_Toc220550693 \h </w:instrText>
      </w:r>
      <w:r>
        <w:rPr>
          <w:noProof/>
        </w:rPr>
      </w:r>
      <w:r>
        <w:rPr>
          <w:noProof/>
        </w:rPr>
        <w:fldChar w:fldCharType="separate"/>
      </w:r>
      <w:r>
        <w:rPr>
          <w:noProof/>
        </w:rPr>
        <w:t>16</w:t>
      </w:r>
      <w:r>
        <w:rPr>
          <w:noProof/>
        </w:rPr>
        <w:fldChar w:fldCharType="end"/>
      </w:r>
    </w:p>
    <w:p w14:paraId="1B45D7B2"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_Toc220550694 \h </w:instrText>
      </w:r>
      <w:r>
        <w:rPr>
          <w:noProof/>
        </w:rPr>
      </w:r>
      <w:r>
        <w:rPr>
          <w:noProof/>
        </w:rPr>
        <w:fldChar w:fldCharType="separate"/>
      </w:r>
      <w:r>
        <w:rPr>
          <w:noProof/>
        </w:rPr>
        <w:t>16</w:t>
      </w:r>
      <w:r>
        <w:rPr>
          <w:noProof/>
        </w:rPr>
        <w:fldChar w:fldCharType="end"/>
      </w:r>
    </w:p>
    <w:p w14:paraId="6170925E"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BE6FD2">
        <w:rPr>
          <w:noProof/>
        </w:rPr>
        <w:t>1.7.</w:t>
      </w:r>
      <w:r>
        <w:rPr>
          <w:rFonts w:asciiTheme="minorHAnsi" w:eastAsiaTheme="minorEastAsia" w:hAnsiTheme="minorHAnsi" w:cstheme="minorBidi"/>
          <w:noProof/>
          <w:color w:val="auto"/>
          <w:sz w:val="24"/>
          <w:lang w:val="en-US" w:eastAsia="ja-JP"/>
        </w:rPr>
        <w:tab/>
      </w:r>
      <w:r w:rsidRPr="00BE6FD2">
        <w:rPr>
          <w:noProof/>
        </w:rPr>
        <w:t>Följsamhet mot T-bokens styrande principer</w:t>
      </w:r>
      <w:r>
        <w:rPr>
          <w:noProof/>
        </w:rPr>
        <w:tab/>
      </w:r>
      <w:r>
        <w:rPr>
          <w:noProof/>
        </w:rPr>
        <w:fldChar w:fldCharType="begin"/>
      </w:r>
      <w:r>
        <w:rPr>
          <w:noProof/>
        </w:rPr>
        <w:instrText xml:space="preserve"> PAGEREF _Toc220550695 \h </w:instrText>
      </w:r>
      <w:r>
        <w:rPr>
          <w:noProof/>
        </w:rPr>
      </w:r>
      <w:r>
        <w:rPr>
          <w:noProof/>
        </w:rPr>
        <w:fldChar w:fldCharType="separate"/>
      </w:r>
      <w:r>
        <w:rPr>
          <w:noProof/>
        </w:rPr>
        <w:t>17</w:t>
      </w:r>
      <w:r>
        <w:rPr>
          <w:noProof/>
        </w:rPr>
        <w:fldChar w:fldCharType="end"/>
      </w:r>
    </w:p>
    <w:p w14:paraId="36ABFDA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_Toc220550696 \h </w:instrText>
      </w:r>
      <w:r>
        <w:rPr>
          <w:noProof/>
        </w:rPr>
      </w:r>
      <w:r>
        <w:rPr>
          <w:noProof/>
        </w:rPr>
        <w:fldChar w:fldCharType="separate"/>
      </w:r>
      <w:r>
        <w:rPr>
          <w:noProof/>
        </w:rPr>
        <w:t>17</w:t>
      </w:r>
      <w:r>
        <w:rPr>
          <w:noProof/>
        </w:rPr>
        <w:fldChar w:fldCharType="end"/>
      </w:r>
    </w:p>
    <w:p w14:paraId="7F2F0A3E"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_Toc220550697 \h </w:instrText>
      </w:r>
      <w:r>
        <w:rPr>
          <w:noProof/>
        </w:rPr>
      </w:r>
      <w:r>
        <w:rPr>
          <w:noProof/>
        </w:rPr>
        <w:fldChar w:fldCharType="separate"/>
      </w:r>
      <w:r>
        <w:rPr>
          <w:noProof/>
        </w:rPr>
        <w:t>18</w:t>
      </w:r>
      <w:r>
        <w:rPr>
          <w:noProof/>
        </w:rPr>
        <w:fldChar w:fldCharType="end"/>
      </w:r>
    </w:p>
    <w:p w14:paraId="4AA8E22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_Toc220550698 \h </w:instrText>
      </w:r>
      <w:r>
        <w:rPr>
          <w:noProof/>
        </w:rPr>
      </w:r>
      <w:r>
        <w:rPr>
          <w:noProof/>
        </w:rPr>
        <w:fldChar w:fldCharType="separate"/>
      </w:r>
      <w:r>
        <w:rPr>
          <w:noProof/>
        </w:rPr>
        <w:t>18</w:t>
      </w:r>
      <w:r>
        <w:rPr>
          <w:noProof/>
        </w:rPr>
        <w:fldChar w:fldCharType="end"/>
      </w:r>
    </w:p>
    <w:p w14:paraId="4BF91FA0"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_Toc220550699 \h </w:instrText>
      </w:r>
      <w:r>
        <w:rPr>
          <w:noProof/>
        </w:rPr>
      </w:r>
      <w:r>
        <w:rPr>
          <w:noProof/>
        </w:rPr>
        <w:fldChar w:fldCharType="separate"/>
      </w:r>
      <w:r>
        <w:rPr>
          <w:noProof/>
        </w:rPr>
        <w:t>20</w:t>
      </w:r>
      <w:r>
        <w:rPr>
          <w:noProof/>
        </w:rPr>
        <w:fldChar w:fldCharType="end"/>
      </w:r>
    </w:p>
    <w:p w14:paraId="2F3F2A12"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_Toc220550700 \h </w:instrText>
      </w:r>
      <w:r>
        <w:rPr>
          <w:noProof/>
        </w:rPr>
      </w:r>
      <w:r>
        <w:rPr>
          <w:noProof/>
        </w:rPr>
        <w:fldChar w:fldCharType="separate"/>
      </w:r>
      <w:r>
        <w:rPr>
          <w:noProof/>
        </w:rPr>
        <w:t>21</w:t>
      </w:r>
      <w:r>
        <w:rPr>
          <w:noProof/>
        </w:rPr>
        <w:fldChar w:fldCharType="end"/>
      </w:r>
    </w:p>
    <w:p w14:paraId="253DD26D"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_Toc220550701 \h </w:instrText>
      </w:r>
      <w:r>
        <w:rPr>
          <w:noProof/>
        </w:rPr>
      </w:r>
      <w:r>
        <w:rPr>
          <w:noProof/>
        </w:rPr>
        <w:fldChar w:fldCharType="separate"/>
      </w:r>
      <w:r>
        <w:rPr>
          <w:noProof/>
        </w:rPr>
        <w:t>24</w:t>
      </w:r>
      <w:r>
        <w:rPr>
          <w:noProof/>
        </w:rPr>
        <w:fldChar w:fldCharType="end"/>
      </w:r>
    </w:p>
    <w:p w14:paraId="4FBE69ED"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_Toc220550702 \h </w:instrText>
      </w:r>
      <w:r>
        <w:rPr>
          <w:noProof/>
        </w:rPr>
      </w:r>
      <w:r>
        <w:rPr>
          <w:noProof/>
        </w:rPr>
        <w:fldChar w:fldCharType="separate"/>
      </w:r>
      <w:r>
        <w:rPr>
          <w:noProof/>
        </w:rPr>
        <w:t>26</w:t>
      </w:r>
      <w:r>
        <w:rPr>
          <w:noProof/>
        </w:rPr>
        <w:fldChar w:fldCharType="end"/>
      </w:r>
    </w:p>
    <w:p w14:paraId="56F28A21"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_Toc220550703 \h </w:instrText>
      </w:r>
      <w:r>
        <w:rPr>
          <w:noProof/>
        </w:rPr>
      </w:r>
      <w:r>
        <w:rPr>
          <w:noProof/>
        </w:rPr>
        <w:fldChar w:fldCharType="separate"/>
      </w:r>
      <w:r>
        <w:rPr>
          <w:noProof/>
        </w:rPr>
        <w:t>28</w:t>
      </w:r>
      <w:r>
        <w:rPr>
          <w:noProof/>
        </w:rPr>
        <w:fldChar w:fldCharType="end"/>
      </w:r>
    </w:p>
    <w:p w14:paraId="31A9F672" w14:textId="77777777" w:rsidR="002169A2" w:rsidRDefault="002169A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_Toc220550704 \h </w:instrText>
      </w:r>
      <w:r>
        <w:rPr>
          <w:noProof/>
        </w:rPr>
      </w:r>
      <w:r>
        <w:rPr>
          <w:noProof/>
        </w:rPr>
        <w:fldChar w:fldCharType="separate"/>
      </w:r>
      <w:r>
        <w:rPr>
          <w:noProof/>
        </w:rPr>
        <w:t>32</w:t>
      </w:r>
      <w:r>
        <w:rPr>
          <w:noProof/>
        </w:rPr>
        <w:fldChar w:fldCharType="end"/>
      </w:r>
    </w:p>
    <w:p w14:paraId="606040D0"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_Toc220550705 \h </w:instrText>
      </w:r>
      <w:r>
        <w:rPr>
          <w:noProof/>
        </w:rPr>
      </w:r>
      <w:r>
        <w:rPr>
          <w:noProof/>
        </w:rPr>
        <w:fldChar w:fldCharType="separate"/>
      </w:r>
      <w:r>
        <w:rPr>
          <w:noProof/>
        </w:rPr>
        <w:t>32</w:t>
      </w:r>
      <w:r>
        <w:rPr>
          <w:noProof/>
        </w:rPr>
        <w:fldChar w:fldCharType="end"/>
      </w:r>
    </w:p>
    <w:p w14:paraId="67A35DC0"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_Toc220550706 \h </w:instrText>
      </w:r>
      <w:r>
        <w:rPr>
          <w:noProof/>
        </w:rPr>
      </w:r>
      <w:r>
        <w:rPr>
          <w:noProof/>
        </w:rPr>
        <w:fldChar w:fldCharType="separate"/>
      </w:r>
      <w:r>
        <w:rPr>
          <w:noProof/>
        </w:rPr>
        <w:t>32</w:t>
      </w:r>
      <w:r>
        <w:rPr>
          <w:noProof/>
        </w:rPr>
        <w:fldChar w:fldCharType="end"/>
      </w:r>
    </w:p>
    <w:p w14:paraId="01508810"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_Toc220550707 \h </w:instrText>
      </w:r>
      <w:r>
        <w:rPr>
          <w:noProof/>
        </w:rPr>
      </w:r>
      <w:r>
        <w:rPr>
          <w:noProof/>
        </w:rPr>
        <w:fldChar w:fldCharType="separate"/>
      </w:r>
      <w:r>
        <w:rPr>
          <w:noProof/>
        </w:rPr>
        <w:t>33</w:t>
      </w:r>
      <w:r>
        <w:rPr>
          <w:noProof/>
        </w:rPr>
        <w:fldChar w:fldCharType="end"/>
      </w:r>
    </w:p>
    <w:p w14:paraId="09808437"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_Toc220550708 \h </w:instrText>
      </w:r>
      <w:r>
        <w:rPr>
          <w:noProof/>
        </w:rPr>
      </w:r>
      <w:r>
        <w:rPr>
          <w:noProof/>
        </w:rPr>
        <w:fldChar w:fldCharType="separate"/>
      </w:r>
      <w:r>
        <w:rPr>
          <w:noProof/>
        </w:rPr>
        <w:t>34</w:t>
      </w:r>
      <w:r>
        <w:rPr>
          <w:noProof/>
        </w:rPr>
        <w:fldChar w:fldCharType="end"/>
      </w:r>
    </w:p>
    <w:p w14:paraId="225CE084"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_Toc220550709 \h </w:instrText>
      </w:r>
      <w:r>
        <w:rPr>
          <w:noProof/>
        </w:rPr>
      </w:r>
      <w:r>
        <w:rPr>
          <w:noProof/>
        </w:rPr>
        <w:fldChar w:fldCharType="separate"/>
      </w:r>
      <w:r>
        <w:rPr>
          <w:noProof/>
        </w:rPr>
        <w:t>35</w:t>
      </w:r>
      <w:r>
        <w:rPr>
          <w:noProof/>
        </w:rPr>
        <w:fldChar w:fldCharType="end"/>
      </w:r>
    </w:p>
    <w:p w14:paraId="601DDF36"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_Toc220550710 \h </w:instrText>
      </w:r>
      <w:r>
        <w:rPr>
          <w:noProof/>
        </w:rPr>
      </w:r>
      <w:r>
        <w:rPr>
          <w:noProof/>
        </w:rPr>
        <w:fldChar w:fldCharType="separate"/>
      </w:r>
      <w:r>
        <w:rPr>
          <w:noProof/>
        </w:rPr>
        <w:t>35</w:t>
      </w:r>
      <w:r>
        <w:rPr>
          <w:noProof/>
        </w:rPr>
        <w:fldChar w:fldCharType="end"/>
      </w:r>
    </w:p>
    <w:p w14:paraId="7509061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_Toc220550711 \h </w:instrText>
      </w:r>
      <w:r>
        <w:rPr>
          <w:noProof/>
        </w:rPr>
      </w:r>
      <w:r>
        <w:rPr>
          <w:noProof/>
        </w:rPr>
        <w:fldChar w:fldCharType="separate"/>
      </w:r>
      <w:r>
        <w:rPr>
          <w:noProof/>
        </w:rPr>
        <w:t>35</w:t>
      </w:r>
      <w:r>
        <w:rPr>
          <w:noProof/>
        </w:rPr>
        <w:fldChar w:fldCharType="end"/>
      </w:r>
    </w:p>
    <w:p w14:paraId="763BEFC1"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_Toc220550712 \h </w:instrText>
      </w:r>
      <w:r>
        <w:rPr>
          <w:noProof/>
        </w:rPr>
      </w:r>
      <w:r>
        <w:rPr>
          <w:noProof/>
        </w:rPr>
        <w:fldChar w:fldCharType="separate"/>
      </w:r>
      <w:r>
        <w:rPr>
          <w:noProof/>
        </w:rPr>
        <w:t>35</w:t>
      </w:r>
      <w:r>
        <w:rPr>
          <w:noProof/>
        </w:rPr>
        <w:fldChar w:fldCharType="end"/>
      </w:r>
    </w:p>
    <w:p w14:paraId="7469B6EC"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_Toc220550713 \h </w:instrText>
      </w:r>
      <w:r>
        <w:rPr>
          <w:noProof/>
        </w:rPr>
      </w:r>
      <w:r>
        <w:rPr>
          <w:noProof/>
        </w:rPr>
        <w:fldChar w:fldCharType="separate"/>
      </w:r>
      <w:r>
        <w:rPr>
          <w:noProof/>
        </w:rPr>
        <w:t>35</w:t>
      </w:r>
      <w:r>
        <w:rPr>
          <w:noProof/>
        </w:rPr>
        <w:fldChar w:fldCharType="end"/>
      </w:r>
    </w:p>
    <w:p w14:paraId="169B66A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_Toc220550714 \h </w:instrText>
      </w:r>
      <w:r>
        <w:rPr>
          <w:noProof/>
        </w:rPr>
      </w:r>
      <w:r>
        <w:rPr>
          <w:noProof/>
        </w:rPr>
        <w:fldChar w:fldCharType="separate"/>
      </w:r>
      <w:r>
        <w:rPr>
          <w:noProof/>
        </w:rPr>
        <w:t>36</w:t>
      </w:r>
      <w:r>
        <w:rPr>
          <w:noProof/>
        </w:rPr>
        <w:fldChar w:fldCharType="end"/>
      </w:r>
    </w:p>
    <w:p w14:paraId="62BE1CA9"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_Toc220550715 \h </w:instrText>
      </w:r>
      <w:r>
        <w:rPr>
          <w:noProof/>
        </w:rPr>
      </w:r>
      <w:r>
        <w:rPr>
          <w:noProof/>
        </w:rPr>
        <w:fldChar w:fldCharType="separate"/>
      </w:r>
      <w:r>
        <w:rPr>
          <w:noProof/>
        </w:rPr>
        <w:t>36</w:t>
      </w:r>
      <w:r>
        <w:rPr>
          <w:noProof/>
        </w:rPr>
        <w:fldChar w:fldCharType="end"/>
      </w:r>
    </w:p>
    <w:p w14:paraId="325E733C"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_Toc220550716 \h </w:instrText>
      </w:r>
      <w:r>
        <w:rPr>
          <w:noProof/>
        </w:rPr>
      </w:r>
      <w:r>
        <w:rPr>
          <w:noProof/>
        </w:rPr>
        <w:fldChar w:fldCharType="separate"/>
      </w:r>
      <w:r>
        <w:rPr>
          <w:noProof/>
        </w:rPr>
        <w:t>37</w:t>
      </w:r>
      <w:r>
        <w:rPr>
          <w:noProof/>
        </w:rPr>
        <w:fldChar w:fldCharType="end"/>
      </w:r>
    </w:p>
    <w:p w14:paraId="6C779797"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_Toc220550717 \h </w:instrText>
      </w:r>
      <w:r>
        <w:rPr>
          <w:noProof/>
        </w:rPr>
      </w:r>
      <w:r>
        <w:rPr>
          <w:noProof/>
        </w:rPr>
        <w:fldChar w:fldCharType="separate"/>
      </w:r>
      <w:r>
        <w:rPr>
          <w:noProof/>
        </w:rPr>
        <w:t>37</w:t>
      </w:r>
      <w:r>
        <w:rPr>
          <w:noProof/>
        </w:rPr>
        <w:fldChar w:fldCharType="end"/>
      </w:r>
    </w:p>
    <w:p w14:paraId="42FF710B"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_Toc220550718 \h </w:instrText>
      </w:r>
      <w:r>
        <w:rPr>
          <w:noProof/>
        </w:rPr>
      </w:r>
      <w:r>
        <w:rPr>
          <w:noProof/>
        </w:rPr>
        <w:fldChar w:fldCharType="separate"/>
      </w:r>
      <w:r>
        <w:rPr>
          <w:noProof/>
        </w:rPr>
        <w:t>38</w:t>
      </w:r>
      <w:r>
        <w:rPr>
          <w:noProof/>
        </w:rPr>
        <w:fldChar w:fldCharType="end"/>
      </w:r>
    </w:p>
    <w:p w14:paraId="5CA09021"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_Toc220550719 \h </w:instrText>
      </w:r>
      <w:r>
        <w:rPr>
          <w:noProof/>
        </w:rPr>
      </w:r>
      <w:r>
        <w:rPr>
          <w:noProof/>
        </w:rPr>
        <w:fldChar w:fldCharType="separate"/>
      </w:r>
      <w:r>
        <w:rPr>
          <w:noProof/>
        </w:rPr>
        <w:t>40</w:t>
      </w:r>
      <w:r>
        <w:rPr>
          <w:noProof/>
        </w:rPr>
        <w:fldChar w:fldCharType="end"/>
      </w:r>
    </w:p>
    <w:p w14:paraId="16C639BA"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_Toc220550720 \h </w:instrText>
      </w:r>
      <w:r>
        <w:rPr>
          <w:noProof/>
        </w:rPr>
      </w:r>
      <w:r>
        <w:rPr>
          <w:noProof/>
        </w:rPr>
        <w:fldChar w:fldCharType="separate"/>
      </w:r>
      <w:r>
        <w:rPr>
          <w:noProof/>
        </w:rPr>
        <w:t>42</w:t>
      </w:r>
      <w:r>
        <w:rPr>
          <w:noProof/>
        </w:rPr>
        <w:fldChar w:fldCharType="end"/>
      </w:r>
    </w:p>
    <w:p w14:paraId="4DA15216"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_Toc220550721 \h </w:instrText>
      </w:r>
      <w:r>
        <w:rPr>
          <w:noProof/>
        </w:rPr>
      </w:r>
      <w:r>
        <w:rPr>
          <w:noProof/>
        </w:rPr>
        <w:fldChar w:fldCharType="separate"/>
      </w:r>
      <w:r>
        <w:rPr>
          <w:noProof/>
        </w:rPr>
        <w:t>44</w:t>
      </w:r>
      <w:r>
        <w:rPr>
          <w:noProof/>
        </w:rPr>
        <w:fldChar w:fldCharType="end"/>
      </w:r>
    </w:p>
    <w:p w14:paraId="40D6F4B4"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_Toc220550722 \h </w:instrText>
      </w:r>
      <w:r>
        <w:rPr>
          <w:noProof/>
        </w:rPr>
      </w:r>
      <w:r>
        <w:rPr>
          <w:noProof/>
        </w:rPr>
        <w:fldChar w:fldCharType="separate"/>
      </w:r>
      <w:r>
        <w:rPr>
          <w:noProof/>
        </w:rPr>
        <w:t>45</w:t>
      </w:r>
      <w:r>
        <w:rPr>
          <w:noProof/>
        </w:rPr>
        <w:fldChar w:fldCharType="end"/>
      </w:r>
    </w:p>
    <w:p w14:paraId="117667A6"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_Toc220550723 \h </w:instrText>
      </w:r>
      <w:r>
        <w:rPr>
          <w:noProof/>
        </w:rPr>
      </w:r>
      <w:r>
        <w:rPr>
          <w:noProof/>
        </w:rPr>
        <w:fldChar w:fldCharType="separate"/>
      </w:r>
      <w:r>
        <w:rPr>
          <w:noProof/>
        </w:rPr>
        <w:t>46</w:t>
      </w:r>
      <w:r>
        <w:rPr>
          <w:noProof/>
        </w:rPr>
        <w:fldChar w:fldCharType="end"/>
      </w:r>
    </w:p>
    <w:p w14:paraId="0672FF02" w14:textId="77777777" w:rsidR="002169A2" w:rsidRDefault="002169A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_Toc220550724 \h </w:instrText>
      </w:r>
      <w:r>
        <w:rPr>
          <w:noProof/>
        </w:rPr>
      </w:r>
      <w:r>
        <w:rPr>
          <w:noProof/>
        </w:rPr>
        <w:fldChar w:fldCharType="separate"/>
      </w:r>
      <w:r>
        <w:rPr>
          <w:noProof/>
        </w:rPr>
        <w:t>47</w:t>
      </w:r>
      <w:r>
        <w:rPr>
          <w:noProof/>
        </w:rPr>
        <w:fldChar w:fldCharType="end"/>
      </w:r>
    </w:p>
    <w:p w14:paraId="04ADAFF2"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_Toc220550725 \h </w:instrText>
      </w:r>
      <w:r>
        <w:rPr>
          <w:noProof/>
        </w:rPr>
      </w:r>
      <w:r>
        <w:rPr>
          <w:noProof/>
        </w:rPr>
        <w:fldChar w:fldCharType="separate"/>
      </w:r>
      <w:r>
        <w:rPr>
          <w:noProof/>
        </w:rPr>
        <w:t>48</w:t>
      </w:r>
      <w:r>
        <w:rPr>
          <w:noProof/>
        </w:rPr>
        <w:fldChar w:fldCharType="end"/>
      </w:r>
    </w:p>
    <w:p w14:paraId="16437D94"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_Toc220550726 \h </w:instrText>
      </w:r>
      <w:r>
        <w:rPr>
          <w:noProof/>
        </w:rPr>
      </w:r>
      <w:r>
        <w:rPr>
          <w:noProof/>
        </w:rPr>
        <w:fldChar w:fldCharType="separate"/>
      </w:r>
      <w:r>
        <w:rPr>
          <w:noProof/>
        </w:rPr>
        <w:t>49</w:t>
      </w:r>
      <w:r>
        <w:rPr>
          <w:noProof/>
        </w:rPr>
        <w:fldChar w:fldCharType="end"/>
      </w:r>
    </w:p>
    <w:p w14:paraId="3635661E" w14:textId="77777777" w:rsidR="002169A2" w:rsidRDefault="002169A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_Toc220550727 \h </w:instrText>
      </w:r>
      <w:r>
        <w:rPr>
          <w:noProof/>
        </w:rPr>
      </w:r>
      <w:r>
        <w:rPr>
          <w:noProof/>
        </w:rPr>
        <w:fldChar w:fldCharType="separate"/>
      </w:r>
      <w:r>
        <w:rPr>
          <w:noProof/>
        </w:rPr>
        <w:t>51</w:t>
      </w:r>
      <w:r>
        <w:rPr>
          <w:noProof/>
        </w:rPr>
        <w:fldChar w:fldCharType="end"/>
      </w:r>
    </w:p>
    <w:p w14:paraId="399B4E16"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_Toc220550728 \h </w:instrText>
      </w:r>
      <w:r>
        <w:rPr>
          <w:noProof/>
        </w:rPr>
      </w:r>
      <w:r>
        <w:rPr>
          <w:noProof/>
        </w:rPr>
        <w:fldChar w:fldCharType="separate"/>
      </w:r>
      <w:r>
        <w:rPr>
          <w:noProof/>
        </w:rPr>
        <w:t>51</w:t>
      </w:r>
      <w:r>
        <w:rPr>
          <w:noProof/>
        </w:rPr>
        <w:fldChar w:fldCharType="end"/>
      </w:r>
    </w:p>
    <w:p w14:paraId="160F7CE2"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_Toc220550729 \h </w:instrText>
      </w:r>
      <w:r>
        <w:rPr>
          <w:noProof/>
        </w:rPr>
      </w:r>
      <w:r>
        <w:rPr>
          <w:noProof/>
        </w:rPr>
        <w:fldChar w:fldCharType="separate"/>
      </w:r>
      <w:r>
        <w:rPr>
          <w:noProof/>
        </w:rPr>
        <w:t>51</w:t>
      </w:r>
      <w:r>
        <w:rPr>
          <w:noProof/>
        </w:rPr>
        <w:fldChar w:fldCharType="end"/>
      </w:r>
    </w:p>
    <w:p w14:paraId="6B36AA3D"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_Toc220550730 \h </w:instrText>
      </w:r>
      <w:r>
        <w:rPr>
          <w:noProof/>
        </w:rPr>
      </w:r>
      <w:r>
        <w:rPr>
          <w:noProof/>
        </w:rPr>
        <w:fldChar w:fldCharType="separate"/>
      </w:r>
      <w:r>
        <w:rPr>
          <w:noProof/>
        </w:rPr>
        <w:t>53</w:t>
      </w:r>
      <w:r>
        <w:rPr>
          <w:noProof/>
        </w:rPr>
        <w:fldChar w:fldCharType="end"/>
      </w:r>
    </w:p>
    <w:p w14:paraId="2B2DD295" w14:textId="77777777" w:rsidR="002169A2" w:rsidRDefault="002169A2">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_Toc220550731 \h </w:instrText>
      </w:r>
      <w:r>
        <w:rPr>
          <w:noProof/>
        </w:rPr>
      </w:r>
      <w:r>
        <w:rPr>
          <w:noProof/>
        </w:rPr>
        <w:fldChar w:fldCharType="separate"/>
      </w:r>
      <w:r>
        <w:rPr>
          <w:noProof/>
        </w:rPr>
        <w:t>55</w:t>
      </w:r>
      <w:r>
        <w:rPr>
          <w:noProof/>
        </w:rPr>
        <w:fldChar w:fldCharType="end"/>
      </w:r>
    </w:p>
    <w:p w14:paraId="17F471AD" w14:textId="77777777" w:rsidR="002169A2" w:rsidRDefault="002169A2">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BE6FD2">
        <w:rPr>
          <w:noProof/>
        </w:rPr>
        <w:lastRenderedPageBreak/>
        <w:t>1.1</w:t>
      </w:r>
      <w:r>
        <w:rPr>
          <w:rFonts w:asciiTheme="minorHAnsi" w:eastAsiaTheme="minorEastAsia" w:hAnsiTheme="minorHAnsi" w:cstheme="minorBidi"/>
          <w:noProof/>
          <w:color w:val="auto"/>
          <w:sz w:val="24"/>
          <w:lang w:val="en-US" w:eastAsia="ja-JP"/>
        </w:rPr>
        <w:tab/>
      </w:r>
      <w:r w:rsidRPr="00BE6FD2">
        <w:rPr>
          <w:noProof/>
        </w:rPr>
        <w:t>Verksamhetsorienterad domäninformationsmodell (V-DIM)</w:t>
      </w:r>
      <w:r>
        <w:rPr>
          <w:noProof/>
        </w:rPr>
        <w:tab/>
      </w:r>
      <w:r>
        <w:rPr>
          <w:noProof/>
        </w:rPr>
        <w:fldChar w:fldCharType="begin"/>
      </w:r>
      <w:r>
        <w:rPr>
          <w:noProof/>
        </w:rPr>
        <w:instrText xml:space="preserve"> PAGEREF _Toc220550732 \h </w:instrText>
      </w:r>
      <w:r>
        <w:rPr>
          <w:noProof/>
        </w:rPr>
      </w:r>
      <w:r>
        <w:rPr>
          <w:noProof/>
        </w:rPr>
        <w:fldChar w:fldCharType="separate"/>
      </w:r>
      <w:r>
        <w:rPr>
          <w:noProof/>
        </w:rPr>
        <w:t>57</w:t>
      </w:r>
      <w:r>
        <w:rPr>
          <w:noProof/>
        </w:rPr>
        <w:fldChar w:fldCharType="end"/>
      </w:r>
    </w:p>
    <w:p w14:paraId="17B9C1A2"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_Toc220550733 \h </w:instrText>
      </w:r>
      <w:r>
        <w:rPr>
          <w:noProof/>
        </w:rPr>
      </w:r>
      <w:r>
        <w:rPr>
          <w:noProof/>
        </w:rPr>
        <w:fldChar w:fldCharType="separate"/>
      </w:r>
      <w:r>
        <w:rPr>
          <w:noProof/>
        </w:rPr>
        <w:t>58</w:t>
      </w:r>
      <w:r>
        <w:rPr>
          <w:noProof/>
        </w:rPr>
        <w:fldChar w:fldCharType="end"/>
      </w:r>
    </w:p>
    <w:p w14:paraId="4C4617C7" w14:textId="77777777" w:rsidR="002169A2" w:rsidRDefault="002169A2">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BE6FD2">
        <w:rPr>
          <w:noProof/>
        </w:rPr>
        <w:t>1.2</w:t>
      </w:r>
      <w:r>
        <w:rPr>
          <w:rFonts w:asciiTheme="minorHAnsi" w:eastAsiaTheme="minorEastAsia" w:hAnsiTheme="minorHAnsi" w:cstheme="minorBidi"/>
          <w:noProof/>
          <w:color w:val="auto"/>
          <w:sz w:val="24"/>
          <w:lang w:val="en-US" w:eastAsia="ja-JP"/>
        </w:rPr>
        <w:tab/>
      </w:r>
      <w:r w:rsidRPr="00BE6FD2">
        <w:rPr>
          <w:noProof/>
        </w:rPr>
        <w:t>Klasser och attribut V-DIM</w:t>
      </w:r>
      <w:r>
        <w:rPr>
          <w:noProof/>
        </w:rPr>
        <w:tab/>
      </w:r>
      <w:r>
        <w:rPr>
          <w:noProof/>
        </w:rPr>
        <w:fldChar w:fldCharType="begin"/>
      </w:r>
      <w:r>
        <w:rPr>
          <w:noProof/>
        </w:rPr>
        <w:instrText xml:space="preserve"> PAGEREF _Toc220550734 \h </w:instrText>
      </w:r>
      <w:r>
        <w:rPr>
          <w:noProof/>
        </w:rPr>
      </w:r>
      <w:r>
        <w:rPr>
          <w:noProof/>
        </w:rPr>
        <w:fldChar w:fldCharType="separate"/>
      </w:r>
      <w:r>
        <w:rPr>
          <w:noProof/>
        </w:rPr>
        <w:t>61</w:t>
      </w:r>
      <w:r>
        <w:rPr>
          <w:noProof/>
        </w:rPr>
        <w:fldChar w:fldCharType="end"/>
      </w:r>
    </w:p>
    <w:p w14:paraId="380B026A"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1.2.1</w:t>
      </w:r>
      <w:r>
        <w:rPr>
          <w:rFonts w:asciiTheme="minorHAnsi" w:eastAsiaTheme="minorEastAsia" w:hAnsiTheme="minorHAnsi" w:cstheme="minorBidi"/>
          <w:noProof/>
          <w:color w:val="auto"/>
          <w:sz w:val="24"/>
          <w:lang w:val="en-US" w:eastAsia="ja-JP"/>
        </w:rPr>
        <w:tab/>
      </w:r>
      <w:r w:rsidRPr="00BE6FD2">
        <w:rPr>
          <w:i/>
          <w:noProof/>
        </w:rPr>
        <w:t>Klass Formulär (Form)</w:t>
      </w:r>
      <w:r>
        <w:rPr>
          <w:noProof/>
        </w:rPr>
        <w:tab/>
      </w:r>
      <w:r>
        <w:rPr>
          <w:noProof/>
        </w:rPr>
        <w:fldChar w:fldCharType="begin"/>
      </w:r>
      <w:r>
        <w:rPr>
          <w:noProof/>
        </w:rPr>
        <w:instrText xml:space="preserve"> PAGEREF _Toc220550735 \h </w:instrText>
      </w:r>
      <w:r>
        <w:rPr>
          <w:noProof/>
        </w:rPr>
      </w:r>
      <w:r>
        <w:rPr>
          <w:noProof/>
        </w:rPr>
        <w:fldChar w:fldCharType="separate"/>
      </w:r>
      <w:r>
        <w:rPr>
          <w:noProof/>
        </w:rPr>
        <w:t>61</w:t>
      </w:r>
      <w:r>
        <w:rPr>
          <w:noProof/>
        </w:rPr>
        <w:fldChar w:fldCharType="end"/>
      </w:r>
    </w:p>
    <w:p w14:paraId="19685D2C"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1.2.3</w:t>
      </w:r>
      <w:r>
        <w:rPr>
          <w:rFonts w:asciiTheme="minorHAnsi" w:eastAsiaTheme="minorEastAsia" w:hAnsiTheme="minorHAnsi" w:cstheme="minorBidi"/>
          <w:noProof/>
          <w:color w:val="auto"/>
          <w:sz w:val="24"/>
          <w:lang w:val="en-US" w:eastAsia="ja-JP"/>
        </w:rPr>
        <w:tab/>
      </w:r>
      <w:r w:rsidRPr="00BE6FD2">
        <w:rPr>
          <w:i/>
          <w:noProof/>
        </w:rPr>
        <w:t>Klass Formulärmall (FormTemplateInfo)</w:t>
      </w:r>
      <w:r>
        <w:rPr>
          <w:noProof/>
        </w:rPr>
        <w:tab/>
      </w:r>
      <w:r>
        <w:rPr>
          <w:noProof/>
        </w:rPr>
        <w:fldChar w:fldCharType="begin"/>
      </w:r>
      <w:r>
        <w:rPr>
          <w:noProof/>
        </w:rPr>
        <w:instrText xml:space="preserve"> PAGEREF _Toc220550736 \h </w:instrText>
      </w:r>
      <w:r>
        <w:rPr>
          <w:noProof/>
        </w:rPr>
      </w:r>
      <w:r>
        <w:rPr>
          <w:noProof/>
        </w:rPr>
        <w:fldChar w:fldCharType="separate"/>
      </w:r>
      <w:r>
        <w:rPr>
          <w:noProof/>
        </w:rPr>
        <w:t>65</w:t>
      </w:r>
      <w:r>
        <w:rPr>
          <w:noProof/>
        </w:rPr>
        <w:fldChar w:fldCharType="end"/>
      </w:r>
    </w:p>
    <w:p w14:paraId="53CB3175"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1.2.4</w:t>
      </w:r>
      <w:r>
        <w:rPr>
          <w:rFonts w:asciiTheme="minorHAnsi" w:eastAsiaTheme="minorEastAsia" w:hAnsiTheme="minorHAnsi" w:cstheme="minorBidi"/>
          <w:noProof/>
          <w:color w:val="auto"/>
          <w:sz w:val="24"/>
          <w:lang w:val="en-US" w:eastAsia="ja-JP"/>
        </w:rPr>
        <w:tab/>
      </w:r>
      <w:r w:rsidRPr="00BE6FD2">
        <w:rPr>
          <w:i/>
          <w:noProof/>
        </w:rPr>
        <w:t>Klass Formulärmall (FormTemplate)</w:t>
      </w:r>
      <w:r>
        <w:rPr>
          <w:noProof/>
        </w:rPr>
        <w:tab/>
      </w:r>
      <w:r>
        <w:rPr>
          <w:noProof/>
        </w:rPr>
        <w:fldChar w:fldCharType="begin"/>
      </w:r>
      <w:r>
        <w:rPr>
          <w:noProof/>
        </w:rPr>
        <w:instrText xml:space="preserve"> PAGEREF _Toc220550737 \h </w:instrText>
      </w:r>
      <w:r>
        <w:rPr>
          <w:noProof/>
        </w:rPr>
      </w:r>
      <w:r>
        <w:rPr>
          <w:noProof/>
        </w:rPr>
        <w:fldChar w:fldCharType="separate"/>
      </w:r>
      <w:r>
        <w:rPr>
          <w:noProof/>
        </w:rPr>
        <w:t>68</w:t>
      </w:r>
      <w:r>
        <w:rPr>
          <w:noProof/>
        </w:rPr>
        <w:fldChar w:fldCharType="end"/>
      </w:r>
    </w:p>
    <w:p w14:paraId="3535327E"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1.2.5</w:t>
      </w:r>
      <w:r>
        <w:rPr>
          <w:rFonts w:asciiTheme="minorHAnsi" w:eastAsiaTheme="minorEastAsia" w:hAnsiTheme="minorHAnsi" w:cstheme="minorBidi"/>
          <w:noProof/>
          <w:color w:val="auto"/>
          <w:sz w:val="24"/>
          <w:lang w:val="en-US" w:eastAsia="ja-JP"/>
        </w:rPr>
        <w:tab/>
      </w:r>
      <w:r w:rsidRPr="00BE6FD2">
        <w:rPr>
          <w:i/>
          <w:noProof/>
        </w:rPr>
        <w:t>Klass Formulärsida (TemplatePage)</w:t>
      </w:r>
      <w:r>
        <w:rPr>
          <w:noProof/>
        </w:rPr>
        <w:tab/>
      </w:r>
      <w:r>
        <w:rPr>
          <w:noProof/>
        </w:rPr>
        <w:fldChar w:fldCharType="begin"/>
      </w:r>
      <w:r>
        <w:rPr>
          <w:noProof/>
        </w:rPr>
        <w:instrText xml:space="preserve"> PAGEREF _Toc220550738 \h </w:instrText>
      </w:r>
      <w:r>
        <w:rPr>
          <w:noProof/>
        </w:rPr>
      </w:r>
      <w:r>
        <w:rPr>
          <w:noProof/>
        </w:rPr>
        <w:fldChar w:fldCharType="separate"/>
      </w:r>
      <w:r>
        <w:rPr>
          <w:noProof/>
        </w:rPr>
        <w:t>72</w:t>
      </w:r>
      <w:r>
        <w:rPr>
          <w:noProof/>
        </w:rPr>
        <w:fldChar w:fldCharType="end"/>
      </w:r>
    </w:p>
    <w:p w14:paraId="54DECF35"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1.2.6</w:t>
      </w:r>
      <w:r>
        <w:rPr>
          <w:rFonts w:asciiTheme="minorHAnsi" w:eastAsiaTheme="minorEastAsia" w:hAnsiTheme="minorHAnsi" w:cstheme="minorBidi"/>
          <w:noProof/>
          <w:color w:val="auto"/>
          <w:sz w:val="24"/>
          <w:lang w:val="en-US" w:eastAsia="ja-JP"/>
        </w:rPr>
        <w:tab/>
      </w:r>
      <w:r w:rsidRPr="00BE6FD2">
        <w:rPr>
          <w:i/>
          <w:noProof/>
        </w:rPr>
        <w:t>Klass Formulärsida (Page)</w:t>
      </w:r>
      <w:r>
        <w:rPr>
          <w:noProof/>
        </w:rPr>
        <w:tab/>
      </w:r>
      <w:r>
        <w:rPr>
          <w:noProof/>
        </w:rPr>
        <w:fldChar w:fldCharType="begin"/>
      </w:r>
      <w:r>
        <w:rPr>
          <w:noProof/>
        </w:rPr>
        <w:instrText xml:space="preserve"> PAGEREF _Toc220550739 \h </w:instrText>
      </w:r>
      <w:r>
        <w:rPr>
          <w:noProof/>
        </w:rPr>
      </w:r>
      <w:r>
        <w:rPr>
          <w:noProof/>
        </w:rPr>
        <w:fldChar w:fldCharType="separate"/>
      </w:r>
      <w:r>
        <w:rPr>
          <w:noProof/>
        </w:rPr>
        <w:t>74</w:t>
      </w:r>
      <w:r>
        <w:rPr>
          <w:noProof/>
        </w:rPr>
        <w:fldChar w:fldCharType="end"/>
      </w:r>
    </w:p>
    <w:p w14:paraId="02C01061"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1.2.7</w:t>
      </w:r>
      <w:r>
        <w:rPr>
          <w:rFonts w:asciiTheme="minorHAnsi" w:eastAsiaTheme="minorEastAsia" w:hAnsiTheme="minorHAnsi" w:cstheme="minorBidi"/>
          <w:noProof/>
          <w:color w:val="auto"/>
          <w:sz w:val="24"/>
          <w:lang w:val="en-US" w:eastAsia="ja-JP"/>
        </w:rPr>
        <w:tab/>
      </w:r>
      <w:r w:rsidRPr="00BE6FD2">
        <w:rPr>
          <w:i/>
          <w:noProof/>
        </w:rPr>
        <w:t>Klass Frågegrupperingsmall (TemplateQuestionBlock)</w:t>
      </w:r>
      <w:r>
        <w:rPr>
          <w:noProof/>
        </w:rPr>
        <w:tab/>
      </w:r>
      <w:r>
        <w:rPr>
          <w:noProof/>
        </w:rPr>
        <w:fldChar w:fldCharType="begin"/>
      </w:r>
      <w:r>
        <w:rPr>
          <w:noProof/>
        </w:rPr>
        <w:instrText xml:space="preserve"> PAGEREF _Toc220550740 \h </w:instrText>
      </w:r>
      <w:r>
        <w:rPr>
          <w:noProof/>
        </w:rPr>
      </w:r>
      <w:r>
        <w:rPr>
          <w:noProof/>
        </w:rPr>
        <w:fldChar w:fldCharType="separate"/>
      </w:r>
      <w:r>
        <w:rPr>
          <w:noProof/>
        </w:rPr>
        <w:t>76</w:t>
      </w:r>
      <w:r>
        <w:rPr>
          <w:noProof/>
        </w:rPr>
        <w:fldChar w:fldCharType="end"/>
      </w:r>
    </w:p>
    <w:p w14:paraId="1D4110D6"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i/>
          <w:noProof/>
        </w:rPr>
        <w:t>1.2.8</w:t>
      </w:r>
      <w:r>
        <w:rPr>
          <w:rFonts w:asciiTheme="minorHAnsi" w:eastAsiaTheme="minorEastAsia" w:hAnsiTheme="minorHAnsi" w:cstheme="minorBidi"/>
          <w:noProof/>
          <w:color w:val="auto"/>
          <w:sz w:val="24"/>
          <w:lang w:val="en-US" w:eastAsia="ja-JP"/>
        </w:rPr>
        <w:tab/>
      </w:r>
      <w:r w:rsidRPr="00BE6FD2">
        <w:rPr>
          <w:i/>
          <w:noProof/>
        </w:rPr>
        <w:t>Klass Frågegruppering (QuestionBlock)</w:t>
      </w:r>
      <w:r>
        <w:rPr>
          <w:noProof/>
        </w:rPr>
        <w:tab/>
      </w:r>
      <w:r>
        <w:rPr>
          <w:noProof/>
        </w:rPr>
        <w:fldChar w:fldCharType="begin"/>
      </w:r>
      <w:r>
        <w:rPr>
          <w:noProof/>
        </w:rPr>
        <w:instrText xml:space="preserve"> PAGEREF _Toc220550741 \h </w:instrText>
      </w:r>
      <w:r>
        <w:rPr>
          <w:noProof/>
        </w:rPr>
      </w:r>
      <w:r>
        <w:rPr>
          <w:noProof/>
        </w:rPr>
        <w:fldChar w:fldCharType="separate"/>
      </w:r>
      <w:r>
        <w:rPr>
          <w:noProof/>
        </w:rPr>
        <w:t>77</w:t>
      </w:r>
      <w:r>
        <w:rPr>
          <w:noProof/>
        </w:rPr>
        <w:fldChar w:fldCharType="end"/>
      </w:r>
    </w:p>
    <w:p w14:paraId="642FB30A"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1.2.10</w:t>
      </w:r>
      <w:r>
        <w:rPr>
          <w:rFonts w:asciiTheme="minorHAnsi" w:eastAsiaTheme="minorEastAsia" w:hAnsiTheme="minorHAnsi" w:cstheme="minorBidi"/>
          <w:noProof/>
          <w:color w:val="auto"/>
          <w:sz w:val="24"/>
          <w:lang w:val="en-US" w:eastAsia="ja-JP"/>
        </w:rPr>
        <w:tab/>
      </w:r>
      <w:r w:rsidRPr="00BE6FD2">
        <w:rPr>
          <w:i/>
          <w:noProof/>
        </w:rPr>
        <w:t>Klass Formulärfråga mall (TemplateQuestion)</w:t>
      </w:r>
      <w:r>
        <w:rPr>
          <w:noProof/>
        </w:rPr>
        <w:tab/>
      </w:r>
      <w:r>
        <w:rPr>
          <w:noProof/>
        </w:rPr>
        <w:fldChar w:fldCharType="begin"/>
      </w:r>
      <w:r>
        <w:rPr>
          <w:noProof/>
        </w:rPr>
        <w:instrText xml:space="preserve"> PAGEREF _Toc220550742 \h </w:instrText>
      </w:r>
      <w:r>
        <w:rPr>
          <w:noProof/>
        </w:rPr>
      </w:r>
      <w:r>
        <w:rPr>
          <w:noProof/>
        </w:rPr>
        <w:fldChar w:fldCharType="separate"/>
      </w:r>
      <w:r>
        <w:rPr>
          <w:noProof/>
        </w:rPr>
        <w:t>80</w:t>
      </w:r>
      <w:r>
        <w:rPr>
          <w:noProof/>
        </w:rPr>
        <w:fldChar w:fldCharType="end"/>
      </w:r>
    </w:p>
    <w:p w14:paraId="14F47A8D"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1.2.11</w:t>
      </w:r>
      <w:r>
        <w:rPr>
          <w:rFonts w:asciiTheme="minorHAnsi" w:eastAsiaTheme="minorEastAsia" w:hAnsiTheme="minorHAnsi" w:cstheme="minorBidi"/>
          <w:noProof/>
          <w:color w:val="auto"/>
          <w:sz w:val="24"/>
          <w:lang w:val="en-US" w:eastAsia="ja-JP"/>
        </w:rPr>
        <w:tab/>
      </w:r>
      <w:r w:rsidRPr="00BE6FD2">
        <w:rPr>
          <w:i/>
          <w:noProof/>
        </w:rPr>
        <w:t>Klass Formulärfråga (Question)</w:t>
      </w:r>
      <w:r>
        <w:rPr>
          <w:noProof/>
        </w:rPr>
        <w:tab/>
      </w:r>
      <w:r>
        <w:rPr>
          <w:noProof/>
        </w:rPr>
        <w:fldChar w:fldCharType="begin"/>
      </w:r>
      <w:r>
        <w:rPr>
          <w:noProof/>
        </w:rPr>
        <w:instrText xml:space="preserve"> PAGEREF _Toc220550743 \h </w:instrText>
      </w:r>
      <w:r>
        <w:rPr>
          <w:noProof/>
        </w:rPr>
      </w:r>
      <w:r>
        <w:rPr>
          <w:noProof/>
        </w:rPr>
        <w:fldChar w:fldCharType="separate"/>
      </w:r>
      <w:r>
        <w:rPr>
          <w:noProof/>
        </w:rPr>
        <w:t>84</w:t>
      </w:r>
      <w:r>
        <w:rPr>
          <w:noProof/>
        </w:rPr>
        <w:fldChar w:fldCharType="end"/>
      </w:r>
    </w:p>
    <w:p w14:paraId="020E26A1"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1.2.12</w:t>
      </w:r>
      <w:r>
        <w:rPr>
          <w:rFonts w:asciiTheme="minorHAnsi" w:eastAsiaTheme="minorEastAsia" w:hAnsiTheme="minorHAnsi" w:cstheme="minorBidi"/>
          <w:noProof/>
          <w:color w:val="auto"/>
          <w:sz w:val="24"/>
          <w:lang w:val="en-US" w:eastAsia="ja-JP"/>
        </w:rPr>
        <w:tab/>
      </w:r>
      <w:r w:rsidRPr="00BE6FD2">
        <w:rPr>
          <w:i/>
          <w:noProof/>
        </w:rPr>
        <w:t>Klass Svarsalternativ (AnswerAlternative)</w:t>
      </w:r>
      <w:r>
        <w:rPr>
          <w:noProof/>
        </w:rPr>
        <w:tab/>
      </w:r>
      <w:r>
        <w:rPr>
          <w:noProof/>
        </w:rPr>
        <w:fldChar w:fldCharType="begin"/>
      </w:r>
      <w:r>
        <w:rPr>
          <w:noProof/>
        </w:rPr>
        <w:instrText xml:space="preserve"> PAGEREF _Toc220550744 \h </w:instrText>
      </w:r>
      <w:r>
        <w:rPr>
          <w:noProof/>
        </w:rPr>
      </w:r>
      <w:r>
        <w:rPr>
          <w:noProof/>
        </w:rPr>
        <w:fldChar w:fldCharType="separate"/>
      </w:r>
      <w:r>
        <w:rPr>
          <w:noProof/>
        </w:rPr>
        <w:t>88</w:t>
      </w:r>
      <w:r>
        <w:rPr>
          <w:noProof/>
        </w:rPr>
        <w:fldChar w:fldCharType="end"/>
      </w:r>
    </w:p>
    <w:p w14:paraId="73EC92D3"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1.2.13</w:t>
      </w:r>
      <w:r>
        <w:rPr>
          <w:rFonts w:asciiTheme="minorHAnsi" w:eastAsiaTheme="minorEastAsia" w:hAnsiTheme="minorHAnsi" w:cstheme="minorBidi"/>
          <w:noProof/>
          <w:color w:val="auto"/>
          <w:sz w:val="24"/>
          <w:lang w:val="en-US" w:eastAsia="ja-JP"/>
        </w:rPr>
        <w:tab/>
      </w:r>
      <w:r w:rsidRPr="00BE6FD2">
        <w:rPr>
          <w:i/>
          <w:noProof/>
        </w:rPr>
        <w:t>Klass Svar (Answer)</w:t>
      </w:r>
      <w:r>
        <w:rPr>
          <w:noProof/>
        </w:rPr>
        <w:tab/>
      </w:r>
      <w:r>
        <w:rPr>
          <w:noProof/>
        </w:rPr>
        <w:fldChar w:fldCharType="begin"/>
      </w:r>
      <w:r>
        <w:rPr>
          <w:noProof/>
        </w:rPr>
        <w:instrText xml:space="preserve"> PAGEREF _Toc220550745 \h </w:instrText>
      </w:r>
      <w:r>
        <w:rPr>
          <w:noProof/>
        </w:rPr>
      </w:r>
      <w:r>
        <w:rPr>
          <w:noProof/>
        </w:rPr>
        <w:fldChar w:fldCharType="separate"/>
      </w:r>
      <w:r>
        <w:rPr>
          <w:noProof/>
        </w:rPr>
        <w:t>90</w:t>
      </w:r>
      <w:r>
        <w:rPr>
          <w:noProof/>
        </w:rPr>
        <w:fldChar w:fldCharType="end"/>
      </w:r>
    </w:p>
    <w:p w14:paraId="55C9AC87"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1.2.14</w:t>
      </w:r>
      <w:r>
        <w:rPr>
          <w:rFonts w:asciiTheme="minorHAnsi" w:eastAsiaTheme="minorEastAsia" w:hAnsiTheme="minorHAnsi" w:cstheme="minorBidi"/>
          <w:noProof/>
          <w:color w:val="auto"/>
          <w:sz w:val="24"/>
          <w:lang w:val="en-US" w:eastAsia="ja-JP"/>
        </w:rPr>
        <w:tab/>
      </w:r>
      <w:r w:rsidRPr="00BE6FD2">
        <w:rPr>
          <w:i/>
          <w:noProof/>
        </w:rPr>
        <w:t>Klass anropsbekräftelse (Status)</w:t>
      </w:r>
      <w:r>
        <w:rPr>
          <w:noProof/>
        </w:rPr>
        <w:tab/>
      </w:r>
      <w:r>
        <w:rPr>
          <w:noProof/>
        </w:rPr>
        <w:fldChar w:fldCharType="begin"/>
      </w:r>
      <w:r>
        <w:rPr>
          <w:noProof/>
        </w:rPr>
        <w:instrText xml:space="preserve"> PAGEREF _Toc220550746 \h </w:instrText>
      </w:r>
      <w:r>
        <w:rPr>
          <w:noProof/>
        </w:rPr>
      </w:r>
      <w:r>
        <w:rPr>
          <w:noProof/>
        </w:rPr>
        <w:fldChar w:fldCharType="separate"/>
      </w:r>
      <w:r>
        <w:rPr>
          <w:noProof/>
        </w:rPr>
        <w:t>91</w:t>
      </w:r>
      <w:r>
        <w:rPr>
          <w:noProof/>
        </w:rPr>
        <w:fldChar w:fldCharType="end"/>
      </w:r>
    </w:p>
    <w:p w14:paraId="34EC9BF9"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1.2.15</w:t>
      </w:r>
      <w:r>
        <w:rPr>
          <w:rFonts w:asciiTheme="minorHAnsi" w:eastAsiaTheme="minorEastAsia" w:hAnsiTheme="minorHAnsi" w:cstheme="minorBidi"/>
          <w:noProof/>
          <w:color w:val="auto"/>
          <w:sz w:val="24"/>
          <w:lang w:val="en-US" w:eastAsia="ja-JP"/>
        </w:rPr>
        <w:tab/>
      </w:r>
      <w:r w:rsidRPr="00BE6FD2">
        <w:rPr>
          <w:i/>
          <w:noProof/>
        </w:rPr>
        <w:t>Klass Frågerelation (QuestionSuperior)</w:t>
      </w:r>
      <w:r>
        <w:rPr>
          <w:noProof/>
        </w:rPr>
        <w:tab/>
      </w:r>
      <w:r>
        <w:rPr>
          <w:noProof/>
        </w:rPr>
        <w:fldChar w:fldCharType="begin"/>
      </w:r>
      <w:r>
        <w:rPr>
          <w:noProof/>
        </w:rPr>
        <w:instrText xml:space="preserve"> PAGEREF _Toc220550747 \h </w:instrText>
      </w:r>
      <w:r>
        <w:rPr>
          <w:noProof/>
        </w:rPr>
      </w:r>
      <w:r>
        <w:rPr>
          <w:noProof/>
        </w:rPr>
        <w:fldChar w:fldCharType="separate"/>
      </w:r>
      <w:r>
        <w:rPr>
          <w:noProof/>
        </w:rPr>
        <w:t>92</w:t>
      </w:r>
      <w:r>
        <w:rPr>
          <w:noProof/>
        </w:rPr>
        <w:fldChar w:fldCharType="end"/>
      </w:r>
    </w:p>
    <w:p w14:paraId="74286CA1"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1.2.16</w:t>
      </w:r>
      <w:r>
        <w:rPr>
          <w:rFonts w:asciiTheme="minorHAnsi" w:eastAsiaTheme="minorEastAsia" w:hAnsiTheme="minorHAnsi" w:cstheme="minorBidi"/>
          <w:noProof/>
          <w:color w:val="auto"/>
          <w:sz w:val="24"/>
          <w:lang w:val="en-US" w:eastAsia="ja-JP"/>
        </w:rPr>
        <w:tab/>
      </w:r>
      <w:r w:rsidRPr="00BE6FD2">
        <w:rPr>
          <w:i/>
          <w:noProof/>
        </w:rPr>
        <w:t>Klass kodverk (Code)</w:t>
      </w:r>
      <w:r>
        <w:rPr>
          <w:noProof/>
        </w:rPr>
        <w:tab/>
      </w:r>
      <w:r>
        <w:rPr>
          <w:noProof/>
        </w:rPr>
        <w:fldChar w:fldCharType="begin"/>
      </w:r>
      <w:r>
        <w:rPr>
          <w:noProof/>
        </w:rPr>
        <w:instrText xml:space="preserve"> PAGEREF _Toc220550748 \h </w:instrText>
      </w:r>
      <w:r>
        <w:rPr>
          <w:noProof/>
        </w:rPr>
      </w:r>
      <w:r>
        <w:rPr>
          <w:noProof/>
        </w:rPr>
        <w:fldChar w:fldCharType="separate"/>
      </w:r>
      <w:r>
        <w:rPr>
          <w:noProof/>
        </w:rPr>
        <w:t>93</w:t>
      </w:r>
      <w:r>
        <w:rPr>
          <w:noProof/>
        </w:rPr>
        <w:fldChar w:fldCharType="end"/>
      </w:r>
    </w:p>
    <w:p w14:paraId="4DDC6023" w14:textId="77777777" w:rsidR="002169A2" w:rsidRDefault="002169A2">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BE6FD2">
        <w:rPr>
          <w:i/>
          <w:noProof/>
        </w:rPr>
        <w:t>1.2.17</w:t>
      </w:r>
      <w:r>
        <w:rPr>
          <w:rFonts w:asciiTheme="minorHAnsi" w:eastAsiaTheme="minorEastAsia" w:hAnsiTheme="minorHAnsi" w:cstheme="minorBidi"/>
          <w:noProof/>
          <w:color w:val="auto"/>
          <w:sz w:val="24"/>
          <w:lang w:val="en-US" w:eastAsia="ja-JP"/>
        </w:rPr>
        <w:tab/>
      </w:r>
      <w:r w:rsidRPr="00BE6FD2">
        <w:rPr>
          <w:i/>
          <w:noProof/>
        </w:rPr>
        <w:t>Klass Malldelning (TemplatePropagate)</w:t>
      </w:r>
      <w:r>
        <w:rPr>
          <w:noProof/>
        </w:rPr>
        <w:tab/>
      </w:r>
      <w:r>
        <w:rPr>
          <w:noProof/>
        </w:rPr>
        <w:fldChar w:fldCharType="begin"/>
      </w:r>
      <w:r>
        <w:rPr>
          <w:noProof/>
        </w:rPr>
        <w:instrText xml:space="preserve"> PAGEREF _Toc220550749 \h </w:instrText>
      </w:r>
      <w:r>
        <w:rPr>
          <w:noProof/>
        </w:rPr>
      </w:r>
      <w:r>
        <w:rPr>
          <w:noProof/>
        </w:rPr>
        <w:fldChar w:fldCharType="separate"/>
      </w:r>
      <w:r>
        <w:rPr>
          <w:noProof/>
        </w:rPr>
        <w:t>94</w:t>
      </w:r>
      <w:r>
        <w:rPr>
          <w:noProof/>
        </w:rPr>
        <w:fldChar w:fldCharType="end"/>
      </w:r>
    </w:p>
    <w:p w14:paraId="1A60FE1A" w14:textId="77777777" w:rsidR="002169A2" w:rsidRDefault="002169A2">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BE6FD2">
        <w:rPr>
          <w:noProof/>
        </w:rPr>
        <w:t>1.3</w:t>
      </w:r>
      <w:r>
        <w:rPr>
          <w:rFonts w:asciiTheme="minorHAnsi" w:eastAsiaTheme="minorEastAsia" w:hAnsiTheme="minorHAnsi" w:cstheme="minorBidi"/>
          <w:noProof/>
          <w:color w:val="auto"/>
          <w:sz w:val="24"/>
          <w:lang w:val="en-US" w:eastAsia="ja-JP"/>
        </w:rPr>
        <w:tab/>
      </w:r>
      <w:r w:rsidRPr="00BE6FD2">
        <w:rPr>
          <w:noProof/>
        </w:rPr>
        <w:t>V-MIM Formulärtjänstens meddelanden</w:t>
      </w:r>
      <w:r>
        <w:rPr>
          <w:noProof/>
        </w:rPr>
        <w:tab/>
      </w:r>
      <w:r>
        <w:rPr>
          <w:noProof/>
        </w:rPr>
        <w:fldChar w:fldCharType="begin"/>
      </w:r>
      <w:r>
        <w:rPr>
          <w:noProof/>
        </w:rPr>
        <w:instrText xml:space="preserve"> PAGEREF _Toc220550750 \h </w:instrText>
      </w:r>
      <w:r>
        <w:rPr>
          <w:noProof/>
        </w:rPr>
      </w:r>
      <w:r>
        <w:rPr>
          <w:noProof/>
        </w:rPr>
        <w:fldChar w:fldCharType="separate"/>
      </w:r>
      <w:r>
        <w:rPr>
          <w:noProof/>
        </w:rPr>
        <w:t>96</w:t>
      </w:r>
      <w:r>
        <w:rPr>
          <w:noProof/>
        </w:rPr>
        <w:fldChar w:fldCharType="end"/>
      </w:r>
    </w:p>
    <w:p w14:paraId="1600E7B1"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noProof/>
        </w:rPr>
        <w:t>1.3.1</w:t>
      </w:r>
      <w:r>
        <w:rPr>
          <w:rFonts w:asciiTheme="minorHAnsi" w:eastAsiaTheme="minorEastAsia" w:hAnsiTheme="minorHAnsi" w:cstheme="minorBidi"/>
          <w:noProof/>
          <w:color w:val="auto"/>
          <w:sz w:val="24"/>
          <w:lang w:val="en-US" w:eastAsia="ja-JP"/>
        </w:rPr>
        <w:tab/>
      </w:r>
      <w:r w:rsidRPr="00BE6FD2">
        <w:rPr>
          <w:noProof/>
        </w:rPr>
        <w:t>V-MIM –  FormsTemplateInfoTyp</w:t>
      </w:r>
      <w:r>
        <w:rPr>
          <w:noProof/>
        </w:rPr>
        <w:tab/>
      </w:r>
      <w:r>
        <w:rPr>
          <w:noProof/>
        </w:rPr>
        <w:fldChar w:fldCharType="begin"/>
      </w:r>
      <w:r>
        <w:rPr>
          <w:noProof/>
        </w:rPr>
        <w:instrText xml:space="preserve"> PAGEREF _Toc220550751 \h </w:instrText>
      </w:r>
      <w:r>
        <w:rPr>
          <w:noProof/>
        </w:rPr>
      </w:r>
      <w:r>
        <w:rPr>
          <w:noProof/>
        </w:rPr>
        <w:fldChar w:fldCharType="separate"/>
      </w:r>
      <w:r>
        <w:rPr>
          <w:noProof/>
        </w:rPr>
        <w:t>97</w:t>
      </w:r>
      <w:r>
        <w:rPr>
          <w:noProof/>
        </w:rPr>
        <w:fldChar w:fldCharType="end"/>
      </w:r>
    </w:p>
    <w:p w14:paraId="3BC52647"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noProof/>
        </w:rPr>
        <w:t>1.3.2</w:t>
      </w:r>
      <w:r>
        <w:rPr>
          <w:rFonts w:asciiTheme="minorHAnsi" w:eastAsiaTheme="minorEastAsia" w:hAnsiTheme="minorHAnsi" w:cstheme="minorBidi"/>
          <w:noProof/>
          <w:color w:val="auto"/>
          <w:sz w:val="24"/>
          <w:lang w:val="en-US" w:eastAsia="ja-JP"/>
        </w:rPr>
        <w:tab/>
      </w:r>
      <w:r w:rsidRPr="00BE6FD2">
        <w:rPr>
          <w:noProof/>
        </w:rPr>
        <w:t>V-MIM – FormResponseType</w:t>
      </w:r>
      <w:r>
        <w:rPr>
          <w:noProof/>
        </w:rPr>
        <w:tab/>
      </w:r>
      <w:r>
        <w:rPr>
          <w:noProof/>
        </w:rPr>
        <w:fldChar w:fldCharType="begin"/>
      </w:r>
      <w:r>
        <w:rPr>
          <w:noProof/>
        </w:rPr>
        <w:instrText xml:space="preserve"> PAGEREF _Toc220550752 \h </w:instrText>
      </w:r>
      <w:r>
        <w:rPr>
          <w:noProof/>
        </w:rPr>
      </w:r>
      <w:r>
        <w:rPr>
          <w:noProof/>
        </w:rPr>
        <w:fldChar w:fldCharType="separate"/>
      </w:r>
      <w:r>
        <w:rPr>
          <w:noProof/>
        </w:rPr>
        <w:t>98</w:t>
      </w:r>
      <w:r>
        <w:rPr>
          <w:noProof/>
        </w:rPr>
        <w:fldChar w:fldCharType="end"/>
      </w:r>
    </w:p>
    <w:p w14:paraId="155A3562"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noProof/>
        </w:rPr>
        <w:t>1.3.3</w:t>
      </w:r>
      <w:r>
        <w:rPr>
          <w:rFonts w:asciiTheme="minorHAnsi" w:eastAsiaTheme="minorEastAsia" w:hAnsiTheme="minorHAnsi" w:cstheme="minorBidi"/>
          <w:noProof/>
          <w:color w:val="auto"/>
          <w:sz w:val="24"/>
          <w:lang w:val="en-US" w:eastAsia="ja-JP"/>
        </w:rPr>
        <w:tab/>
      </w:r>
      <w:r w:rsidRPr="00BE6FD2">
        <w:rPr>
          <w:noProof/>
        </w:rPr>
        <w:t>V-MIM – FormsResponseType</w:t>
      </w:r>
      <w:r>
        <w:rPr>
          <w:noProof/>
        </w:rPr>
        <w:tab/>
      </w:r>
      <w:r>
        <w:rPr>
          <w:noProof/>
        </w:rPr>
        <w:fldChar w:fldCharType="begin"/>
      </w:r>
      <w:r>
        <w:rPr>
          <w:noProof/>
        </w:rPr>
        <w:instrText xml:space="preserve"> PAGEREF _Toc220550753 \h </w:instrText>
      </w:r>
      <w:r>
        <w:rPr>
          <w:noProof/>
        </w:rPr>
      </w:r>
      <w:r>
        <w:rPr>
          <w:noProof/>
        </w:rPr>
        <w:fldChar w:fldCharType="separate"/>
      </w:r>
      <w:r>
        <w:rPr>
          <w:noProof/>
        </w:rPr>
        <w:t>100</w:t>
      </w:r>
      <w:r>
        <w:rPr>
          <w:noProof/>
        </w:rPr>
        <w:fldChar w:fldCharType="end"/>
      </w:r>
    </w:p>
    <w:p w14:paraId="40BE9DEF"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_Toc220550754 \h </w:instrText>
      </w:r>
      <w:r>
        <w:rPr>
          <w:noProof/>
        </w:rPr>
      </w:r>
      <w:r>
        <w:rPr>
          <w:noProof/>
        </w:rPr>
        <w:fldChar w:fldCharType="separate"/>
      </w:r>
      <w:r>
        <w:rPr>
          <w:noProof/>
        </w:rPr>
        <w:t>101</w:t>
      </w:r>
      <w:r>
        <w:rPr>
          <w:noProof/>
        </w:rPr>
        <w:fldChar w:fldCharType="end"/>
      </w:r>
    </w:p>
    <w:p w14:paraId="6BBDAF8A" w14:textId="77777777" w:rsidR="002169A2" w:rsidRDefault="002169A2">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BE6FD2">
        <w:rPr>
          <w:noProof/>
        </w:rPr>
        <w:t>1.3.4</w:t>
      </w:r>
      <w:r>
        <w:rPr>
          <w:rFonts w:asciiTheme="minorHAnsi" w:eastAsiaTheme="minorEastAsia" w:hAnsiTheme="minorHAnsi" w:cstheme="minorBidi"/>
          <w:noProof/>
          <w:color w:val="auto"/>
          <w:sz w:val="24"/>
          <w:lang w:val="en-US" w:eastAsia="ja-JP"/>
        </w:rPr>
        <w:tab/>
      </w:r>
      <w:r w:rsidRPr="00BE6FD2">
        <w:rPr>
          <w:noProof/>
        </w:rPr>
        <w:t>V-MIM – QuestionBlockAnswersType</w:t>
      </w:r>
      <w:r>
        <w:rPr>
          <w:noProof/>
        </w:rPr>
        <w:tab/>
      </w:r>
      <w:r>
        <w:rPr>
          <w:noProof/>
        </w:rPr>
        <w:fldChar w:fldCharType="begin"/>
      </w:r>
      <w:r>
        <w:rPr>
          <w:noProof/>
        </w:rPr>
        <w:instrText xml:space="preserve"> PAGEREF _Toc220550755 \h </w:instrText>
      </w:r>
      <w:r>
        <w:rPr>
          <w:noProof/>
        </w:rPr>
      </w:r>
      <w:r>
        <w:rPr>
          <w:noProof/>
        </w:rPr>
        <w:fldChar w:fldCharType="separate"/>
      </w:r>
      <w:r>
        <w:rPr>
          <w:noProof/>
        </w:rPr>
        <w:t>103</w:t>
      </w:r>
      <w:r>
        <w:rPr>
          <w:noProof/>
        </w:rPr>
        <w:fldChar w:fldCharType="end"/>
      </w:r>
    </w:p>
    <w:p w14:paraId="6704398A"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_Toc220550756 \h </w:instrText>
      </w:r>
      <w:r>
        <w:rPr>
          <w:noProof/>
        </w:rPr>
      </w:r>
      <w:r>
        <w:rPr>
          <w:noProof/>
        </w:rPr>
        <w:fldChar w:fldCharType="separate"/>
      </w:r>
      <w:r>
        <w:rPr>
          <w:noProof/>
        </w:rPr>
        <w:t>105</w:t>
      </w:r>
      <w:r>
        <w:rPr>
          <w:noProof/>
        </w:rPr>
        <w:fldChar w:fldCharType="end"/>
      </w:r>
    </w:p>
    <w:p w14:paraId="28205F71"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_Toc220550757 \h </w:instrText>
      </w:r>
      <w:r>
        <w:rPr>
          <w:noProof/>
        </w:rPr>
      </w:r>
      <w:r>
        <w:rPr>
          <w:noProof/>
        </w:rPr>
        <w:fldChar w:fldCharType="separate"/>
      </w:r>
      <w:r>
        <w:rPr>
          <w:noProof/>
        </w:rPr>
        <w:t>105</w:t>
      </w:r>
      <w:r>
        <w:rPr>
          <w:noProof/>
        </w:rPr>
        <w:fldChar w:fldCharType="end"/>
      </w:r>
    </w:p>
    <w:p w14:paraId="7CFA32A3"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_Toc220550758 \h </w:instrText>
      </w:r>
      <w:r>
        <w:rPr>
          <w:noProof/>
        </w:rPr>
      </w:r>
      <w:r>
        <w:rPr>
          <w:noProof/>
        </w:rPr>
        <w:fldChar w:fldCharType="separate"/>
      </w:r>
      <w:r>
        <w:rPr>
          <w:noProof/>
        </w:rPr>
        <w:t>106</w:t>
      </w:r>
      <w:r>
        <w:rPr>
          <w:noProof/>
        </w:rPr>
        <w:fldChar w:fldCharType="end"/>
      </w:r>
    </w:p>
    <w:p w14:paraId="25758716"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_Toc220550759 \h </w:instrText>
      </w:r>
      <w:r>
        <w:rPr>
          <w:noProof/>
        </w:rPr>
      </w:r>
      <w:r>
        <w:rPr>
          <w:noProof/>
        </w:rPr>
        <w:fldChar w:fldCharType="separate"/>
      </w:r>
      <w:r>
        <w:rPr>
          <w:noProof/>
        </w:rPr>
        <w:t>106</w:t>
      </w:r>
      <w:r>
        <w:rPr>
          <w:noProof/>
        </w:rPr>
        <w:fldChar w:fldCharType="end"/>
      </w:r>
    </w:p>
    <w:p w14:paraId="28CC11D0"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_Toc220550760 \h </w:instrText>
      </w:r>
      <w:r>
        <w:rPr>
          <w:noProof/>
        </w:rPr>
      </w:r>
      <w:r>
        <w:rPr>
          <w:noProof/>
        </w:rPr>
        <w:fldChar w:fldCharType="separate"/>
      </w:r>
      <w:r>
        <w:rPr>
          <w:noProof/>
        </w:rPr>
        <w:t>107</w:t>
      </w:r>
      <w:r>
        <w:rPr>
          <w:noProof/>
        </w:rPr>
        <w:fldChar w:fldCharType="end"/>
      </w:r>
    </w:p>
    <w:p w14:paraId="37D42298" w14:textId="77777777" w:rsidR="002169A2" w:rsidRDefault="002169A2">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_Toc220550761 \h </w:instrText>
      </w:r>
      <w:r>
        <w:rPr>
          <w:noProof/>
        </w:rPr>
      </w:r>
      <w:r>
        <w:rPr>
          <w:noProof/>
        </w:rPr>
        <w:fldChar w:fldCharType="separate"/>
      </w:r>
      <w:r>
        <w:rPr>
          <w:noProof/>
        </w:rPr>
        <w:t>108</w:t>
      </w:r>
      <w:r>
        <w:rPr>
          <w:noProof/>
        </w:rPr>
        <w:fldChar w:fldCharType="end"/>
      </w:r>
    </w:p>
    <w:p w14:paraId="603FE660" w14:textId="77777777" w:rsidR="002169A2" w:rsidRDefault="002169A2">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BE6FD2">
        <w:rPr>
          <w:noProof/>
        </w:rPr>
        <w:t>1.4</w:t>
      </w:r>
      <w:r>
        <w:rPr>
          <w:rFonts w:asciiTheme="minorHAnsi" w:eastAsiaTheme="minorEastAsia" w:hAnsiTheme="minorHAnsi" w:cstheme="minorBidi"/>
          <w:noProof/>
          <w:color w:val="auto"/>
          <w:sz w:val="24"/>
          <w:lang w:val="en-US" w:eastAsia="ja-JP"/>
        </w:rPr>
        <w:tab/>
      </w:r>
      <w:r w:rsidRPr="00BE6FD2">
        <w:rPr>
          <w:noProof/>
        </w:rPr>
        <w:t>Terminologier, kodverk och identifierare (t/k/i)</w:t>
      </w:r>
      <w:r>
        <w:rPr>
          <w:noProof/>
        </w:rPr>
        <w:tab/>
      </w:r>
      <w:r>
        <w:rPr>
          <w:noProof/>
        </w:rPr>
        <w:fldChar w:fldCharType="begin"/>
      </w:r>
      <w:r>
        <w:rPr>
          <w:noProof/>
        </w:rPr>
        <w:instrText xml:space="preserve"> PAGEREF _Toc220550762 \h </w:instrText>
      </w:r>
      <w:r>
        <w:rPr>
          <w:noProof/>
        </w:rPr>
      </w:r>
      <w:r>
        <w:rPr>
          <w:noProof/>
        </w:rPr>
        <w:fldChar w:fldCharType="separate"/>
      </w:r>
      <w:r>
        <w:rPr>
          <w:noProof/>
        </w:rPr>
        <w:t>109</w:t>
      </w:r>
      <w:r>
        <w:rPr>
          <w:noProof/>
        </w:rPr>
        <w:fldChar w:fldCharType="end"/>
      </w:r>
    </w:p>
    <w:p w14:paraId="0E75E3D1"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5BB194D4"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46A762EE" w14:textId="77777777" w:rsidR="003A7BD9" w:rsidRPr="00E91314" w:rsidRDefault="003A7BD9" w:rsidP="0074710D">
      <w:pPr>
        <w:pStyle w:val="Brdtext"/>
        <w:rPr>
          <w:rFonts w:ascii="Arial" w:hAnsi="Arial"/>
          <w:color w:val="1C1C1C"/>
          <w:sz w:val="20"/>
          <w:lang w:val="sv-SE"/>
        </w:rPr>
      </w:pPr>
    </w:p>
    <w:p w14:paraId="1E8B1D1A"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59E843B6"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3E7A921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7F42F7D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472B90A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6D595FD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18BF6B2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027F07F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5E627E0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0389BBD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55F739A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086AED9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0929AFB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1F46F4F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0030A0B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649359E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03ED250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3BB2363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3ED5B59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27A3454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3DA4B6B0"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17490B2E"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7301633D"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4ABCA91F" w14:textId="77777777" w:rsidTr="004D55E9">
        <w:tc>
          <w:tcPr>
            <w:tcW w:w="962" w:type="dxa"/>
            <w:shd w:val="clear" w:color="auto" w:fill="auto"/>
          </w:tcPr>
          <w:p w14:paraId="683EAC77" w14:textId="77777777" w:rsidR="00B71CD5" w:rsidRPr="00E91314" w:rsidRDefault="00E31BAF" w:rsidP="001F2036">
            <w:pPr>
              <w:pStyle w:val="Brdtext"/>
              <w:rPr>
                <w:rFonts w:ascii="Arial" w:hAnsi="Arial"/>
                <w:lang w:val="sv-SE"/>
              </w:rPr>
            </w:pPr>
            <w:bookmarkStart w:id="3" w:name="_Toc260686762"/>
            <w:r w:rsidRPr="00E91314">
              <w:rPr>
                <w:rFonts w:ascii="Arial" w:hAnsi="Arial"/>
                <w:lang w:val="sv-SE"/>
              </w:rPr>
              <w:t>Version</w:t>
            </w:r>
          </w:p>
        </w:tc>
        <w:tc>
          <w:tcPr>
            <w:tcW w:w="2856" w:type="dxa"/>
            <w:shd w:val="clear" w:color="auto" w:fill="auto"/>
          </w:tcPr>
          <w:p w14:paraId="476B396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7852A82"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451E3A81" w14:textId="77777777" w:rsidTr="004D55E9">
        <w:tc>
          <w:tcPr>
            <w:tcW w:w="962" w:type="dxa"/>
            <w:shd w:val="clear" w:color="auto" w:fill="auto"/>
          </w:tcPr>
          <w:p w14:paraId="42B0F9AE"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1A6765E0"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BBBF7CD"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11797365" w14:textId="77777777" w:rsidTr="004D55E9">
        <w:tc>
          <w:tcPr>
            <w:tcW w:w="962" w:type="dxa"/>
            <w:shd w:val="clear" w:color="auto" w:fill="auto"/>
          </w:tcPr>
          <w:p w14:paraId="33B74832"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19597E22"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19489B45"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2515543A" w14:textId="77777777" w:rsidTr="004D55E9">
        <w:tc>
          <w:tcPr>
            <w:tcW w:w="962" w:type="dxa"/>
            <w:shd w:val="clear" w:color="auto" w:fill="auto"/>
          </w:tcPr>
          <w:p w14:paraId="7B4CAE8C"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47D12E4A"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3EE9A96B"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B3A92E8" w14:textId="77777777" w:rsidTr="004D55E9">
        <w:tc>
          <w:tcPr>
            <w:tcW w:w="962" w:type="dxa"/>
            <w:shd w:val="clear" w:color="auto" w:fill="auto"/>
          </w:tcPr>
          <w:p w14:paraId="3E4CED3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28344C84"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9682403"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18670208" w14:textId="77777777" w:rsidTr="004D55E9">
        <w:tc>
          <w:tcPr>
            <w:tcW w:w="962" w:type="dxa"/>
            <w:shd w:val="clear" w:color="auto" w:fill="auto"/>
          </w:tcPr>
          <w:p w14:paraId="0122A607"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2948028E"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A96DB47"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2C3D9A25" w14:textId="77777777" w:rsidTr="004D55E9">
        <w:tc>
          <w:tcPr>
            <w:tcW w:w="962" w:type="dxa"/>
            <w:shd w:val="clear" w:color="auto" w:fill="auto"/>
          </w:tcPr>
          <w:p w14:paraId="42C5B6C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36021A9B"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9C38122"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5EF38B74" w14:textId="77777777" w:rsidTr="004D55E9">
        <w:tc>
          <w:tcPr>
            <w:tcW w:w="962" w:type="dxa"/>
            <w:shd w:val="clear" w:color="auto" w:fill="auto"/>
          </w:tcPr>
          <w:p w14:paraId="524F3809"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44258CC2"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F95BFFF"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01253196" w14:textId="77777777" w:rsidTr="004D55E9">
        <w:tc>
          <w:tcPr>
            <w:tcW w:w="962" w:type="dxa"/>
            <w:shd w:val="clear" w:color="auto" w:fill="auto"/>
          </w:tcPr>
          <w:p w14:paraId="4039B7AF"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0148868D"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565E77C2"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33836B8D" w14:textId="77777777" w:rsidTr="004D55E9">
        <w:tc>
          <w:tcPr>
            <w:tcW w:w="962" w:type="dxa"/>
            <w:shd w:val="clear" w:color="auto" w:fill="auto"/>
          </w:tcPr>
          <w:p w14:paraId="0AEBF9D9"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19DCAFB6"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424D88BC"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0ACA7026" w14:textId="77777777" w:rsidTr="004D55E9">
        <w:tc>
          <w:tcPr>
            <w:tcW w:w="962" w:type="dxa"/>
            <w:shd w:val="clear" w:color="auto" w:fill="auto"/>
          </w:tcPr>
          <w:p w14:paraId="53C1DAE3"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4EF70810"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75FD203B"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601ABF13" w14:textId="77777777" w:rsidTr="004D55E9">
        <w:tc>
          <w:tcPr>
            <w:tcW w:w="962" w:type="dxa"/>
            <w:shd w:val="clear" w:color="auto" w:fill="auto"/>
          </w:tcPr>
          <w:p w14:paraId="133D06E6"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273E55A9"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1D68FF66"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bl>
    <w:p w14:paraId="7D211FA1" w14:textId="77777777" w:rsidR="007E318B" w:rsidRPr="00E91314" w:rsidRDefault="007E318B" w:rsidP="007E318B">
      <w:pPr>
        <w:pStyle w:val="Brdtext"/>
        <w:rPr>
          <w:lang w:val="sv-SE"/>
        </w:rPr>
      </w:pPr>
      <w:bookmarkStart w:id="4" w:name="_Toc265146572"/>
      <w:bookmarkEnd w:id="3"/>
    </w:p>
    <w:p w14:paraId="7AC75A9F" w14:textId="77777777" w:rsidR="007D78C6" w:rsidRPr="00E91314" w:rsidRDefault="007D78C6" w:rsidP="007D78C6">
      <w:pPr>
        <w:pStyle w:val="Punktlista"/>
        <w:numPr>
          <w:ilvl w:val="0"/>
          <w:numId w:val="0"/>
        </w:numPr>
        <w:ind w:left="207" w:hanging="207"/>
        <w:rPr>
          <w:lang w:val="sv-SE"/>
        </w:rPr>
      </w:pPr>
    </w:p>
    <w:p w14:paraId="4CEC7EC5" w14:textId="77777777" w:rsidR="00010830" w:rsidRPr="00E91314" w:rsidRDefault="00010830">
      <w:pPr>
        <w:spacing w:before="0" w:after="0"/>
        <w:rPr>
          <w:sz w:val="22"/>
        </w:rPr>
      </w:pPr>
      <w:r w:rsidRPr="00E91314">
        <w:br w:type="page"/>
      </w:r>
    </w:p>
    <w:p w14:paraId="27C832E5" w14:textId="77777777" w:rsidR="0051135A" w:rsidRPr="00E91314" w:rsidRDefault="00E03916" w:rsidP="0051135A">
      <w:pPr>
        <w:pStyle w:val="Rubrik1Nr"/>
      </w:pPr>
      <w:bookmarkStart w:id="5" w:name="_Toc220550678"/>
      <w:bookmarkEnd w:id="4"/>
      <w:r w:rsidRPr="00E91314">
        <w:lastRenderedPageBreak/>
        <w:t>Allmän beskrivning</w:t>
      </w:r>
      <w:bookmarkEnd w:id="5"/>
      <w:r w:rsidR="00E73226" w:rsidRPr="00E91314">
        <w:t xml:space="preserve"> </w:t>
      </w:r>
    </w:p>
    <w:p w14:paraId="4655412D"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4FB227D9" w14:textId="77777777" w:rsidR="00FD5363" w:rsidRPr="00E91314" w:rsidRDefault="00FD5363" w:rsidP="008E762B"/>
    <w:p w14:paraId="00AF9B22" w14:textId="77777777" w:rsidR="00FD5363" w:rsidRPr="00E91314" w:rsidRDefault="00FD5363" w:rsidP="008E762B">
      <w:pPr>
        <w:rPr>
          <w:b/>
        </w:rPr>
      </w:pPr>
      <w:r w:rsidRPr="00E91314">
        <w:rPr>
          <w:b/>
        </w:rPr>
        <w:t>Dokumentet skall ses som en referenstillämpning av tjänstekontraktet formulärtjänst.</w:t>
      </w:r>
    </w:p>
    <w:p w14:paraId="6BDF1F05" w14:textId="77777777" w:rsidR="00FD1B11" w:rsidRPr="00E91314" w:rsidRDefault="00FD1B11" w:rsidP="008E762B"/>
    <w:p w14:paraId="69B60172"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066256BF" w14:textId="77777777" w:rsidR="00FD1B11" w:rsidRPr="00E91314" w:rsidRDefault="00FD1B11" w:rsidP="008E762B"/>
    <w:p w14:paraId="05A6992F"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634F519A" w14:textId="77777777" w:rsidR="005C7681" w:rsidRPr="00E91314" w:rsidRDefault="005C7681" w:rsidP="008E762B"/>
    <w:p w14:paraId="74FA5D41" w14:textId="77777777" w:rsidR="005C7681" w:rsidRPr="00E91314" w:rsidRDefault="005C7681" w:rsidP="005C7681">
      <w:r w:rsidRPr="00E91314">
        <w:t xml:space="preserve">Tjänstekontraktet kan används enskilt eller i olika steg i en vårdprocess. </w:t>
      </w:r>
    </w:p>
    <w:p w14:paraId="43D87E6C" w14:textId="77777777" w:rsidR="005B05AC" w:rsidRPr="00E91314" w:rsidRDefault="005B05AC" w:rsidP="008E762B"/>
    <w:p w14:paraId="6376E028" w14:textId="77777777" w:rsidR="005B05AC" w:rsidRPr="00E91314" w:rsidRDefault="005B05AC" w:rsidP="008E762B">
      <w:r w:rsidRPr="00E91314">
        <w:t>Exempel på användningsområden.</w:t>
      </w:r>
    </w:p>
    <w:p w14:paraId="62824016" w14:textId="77777777" w:rsidR="005B05AC" w:rsidRPr="00E91314" w:rsidRDefault="005B05AC" w:rsidP="00AA406D">
      <w:pPr>
        <w:numPr>
          <w:ilvl w:val="0"/>
          <w:numId w:val="8"/>
        </w:numPr>
      </w:pPr>
      <w:r w:rsidRPr="00E91314">
        <w:t>Hälsodeklaration</w:t>
      </w:r>
    </w:p>
    <w:p w14:paraId="39E178DD" w14:textId="77777777" w:rsidR="005B05AC" w:rsidRPr="00E91314" w:rsidRDefault="005B05AC" w:rsidP="00AA406D">
      <w:pPr>
        <w:numPr>
          <w:ilvl w:val="0"/>
          <w:numId w:val="8"/>
        </w:numPr>
      </w:pPr>
      <w:r w:rsidRPr="00E91314">
        <w:t>Uppföljning biverkningar</w:t>
      </w:r>
    </w:p>
    <w:p w14:paraId="19E68D34" w14:textId="77777777" w:rsidR="005B05AC" w:rsidRPr="00E91314" w:rsidRDefault="005B05AC" w:rsidP="00AA406D">
      <w:pPr>
        <w:numPr>
          <w:ilvl w:val="0"/>
          <w:numId w:val="8"/>
        </w:numPr>
      </w:pPr>
      <w:r w:rsidRPr="00E91314">
        <w:t>Undersökningar</w:t>
      </w:r>
    </w:p>
    <w:p w14:paraId="3CC3D257" w14:textId="77777777" w:rsidR="009E0353" w:rsidRPr="00E91314" w:rsidRDefault="009E0353" w:rsidP="009E0353"/>
    <w:p w14:paraId="3F693443"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4206D451" w14:textId="77777777" w:rsidR="00BD3612" w:rsidRPr="00E91314" w:rsidRDefault="00BD3612" w:rsidP="007F3251"/>
    <w:p w14:paraId="1B0C096F"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37D2B147" w14:textId="77777777" w:rsidR="009B7C3A" w:rsidRDefault="0058669D" w:rsidP="00EB50CA">
      <w:pPr>
        <w:pStyle w:val="Beskrivning1"/>
        <w:rPr>
          <w:lang w:val="sv-SE"/>
        </w:rPr>
      </w:pPr>
      <w:bookmarkStart w:id="6" w:name="_Toc265471489"/>
      <w:bookmarkStart w:id="7" w:name="_Toc271121519"/>
      <w:r>
        <w:rPr>
          <w:noProof/>
          <w:lang w:val="sv-SE" w:eastAsia="sv-SE"/>
        </w:rPr>
        <w:lastRenderedPageBreak/>
        <w:drawing>
          <wp:inline distT="0" distB="0" distL="0" distR="0" wp14:anchorId="266B0409" wp14:editId="728684A4">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28E7D559" w14:textId="77777777" w:rsidR="00A60276" w:rsidRPr="00E91314" w:rsidRDefault="00606E91" w:rsidP="00EB50CA">
      <w:pPr>
        <w:pStyle w:val="Beskrivning1"/>
        <w:rPr>
          <w:lang w:val="sv-SE"/>
        </w:rPr>
      </w:pPr>
      <w:bookmarkStart w:id="8"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6"/>
      <w:r w:rsidR="00CF1D2B" w:rsidRPr="00E91314">
        <w:rPr>
          <w:lang w:val="sv-SE"/>
        </w:rPr>
        <w:t xml:space="preserve">Översiktlig bild på </w:t>
      </w:r>
      <w:r w:rsidR="00247AD8" w:rsidRPr="00E91314">
        <w:rPr>
          <w:lang w:val="sv-SE"/>
        </w:rPr>
        <w:t xml:space="preserve">lösningens olika aktörer. </w:t>
      </w:r>
      <w:bookmarkEnd w:id="7"/>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8"/>
    </w:p>
    <w:p w14:paraId="60F08807" w14:textId="77777777" w:rsidR="00606E91" w:rsidRPr="00E91314" w:rsidRDefault="00E73226" w:rsidP="00EB50CA">
      <w:pPr>
        <w:pStyle w:val="Beskrivning1"/>
        <w:rPr>
          <w:lang w:val="sv-SE"/>
        </w:rPr>
      </w:pPr>
      <w:r w:rsidRPr="00E91314">
        <w:rPr>
          <w:lang w:val="sv-SE"/>
        </w:rPr>
        <w:t xml:space="preserve"> </w:t>
      </w:r>
    </w:p>
    <w:p w14:paraId="069F6670" w14:textId="77777777" w:rsidR="00606E91" w:rsidRPr="00E91314" w:rsidRDefault="00606E91" w:rsidP="00606E91">
      <w:pPr>
        <w:pStyle w:val="Brdtext"/>
        <w:rPr>
          <w:lang w:val="sv-SE"/>
        </w:rPr>
      </w:pPr>
    </w:p>
    <w:p w14:paraId="2C298DC3" w14:textId="77777777" w:rsidR="00BD3612" w:rsidRPr="00E91314" w:rsidRDefault="00BD3612" w:rsidP="00BD3612"/>
    <w:p w14:paraId="513038B9" w14:textId="77777777" w:rsidR="009E0353" w:rsidRPr="00E91314" w:rsidRDefault="009E0353" w:rsidP="00BD3612"/>
    <w:p w14:paraId="41FCE49A" w14:textId="77777777" w:rsidR="001F448D" w:rsidRPr="00E91314" w:rsidRDefault="001F448D" w:rsidP="00CB4B90"/>
    <w:p w14:paraId="1DDAC828"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6D3D62B2" w14:textId="77777777" w:rsidR="00CB4B90" w:rsidRPr="00E91314" w:rsidRDefault="00CB4B90" w:rsidP="00CB4B90"/>
    <w:p w14:paraId="67004165"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0FD9ADEA" w14:textId="77777777" w:rsidR="00BD3612" w:rsidRPr="00E91314" w:rsidRDefault="00BD3612" w:rsidP="00BD3612"/>
    <w:p w14:paraId="2CF1A4E7" w14:textId="77777777" w:rsidR="00BD3612" w:rsidRPr="00E91314" w:rsidRDefault="00BD3612" w:rsidP="00BD3612">
      <w:r w:rsidRPr="00E91314">
        <w:t>Siemens</w:t>
      </w:r>
    </w:p>
    <w:p w14:paraId="4D5002EA"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118CB269" w14:textId="77777777" w:rsidR="00CB4B90" w:rsidRPr="00E91314" w:rsidRDefault="00CB4B90" w:rsidP="00BD3612"/>
    <w:p w14:paraId="5DA53318" w14:textId="77777777" w:rsidR="00650537" w:rsidRDefault="00650537">
      <w:pPr>
        <w:spacing w:before="0" w:after="0"/>
        <w:rPr>
          <w:rFonts w:ascii="Arial" w:hAnsi="Arial" w:cs="Arial"/>
          <w:bCs/>
          <w:iCs/>
          <w:sz w:val="28"/>
          <w:szCs w:val="28"/>
          <w:lang w:eastAsia="sv-SE"/>
        </w:rPr>
      </w:pPr>
      <w:bookmarkStart w:id="9" w:name="_Toc150236479"/>
      <w:bookmarkStart w:id="10" w:name="_Toc265471410"/>
      <w:r>
        <w:br w:type="page"/>
      </w:r>
    </w:p>
    <w:p w14:paraId="25A60E77" w14:textId="77777777" w:rsidR="00AF0882" w:rsidRPr="00E91314" w:rsidRDefault="00606E91" w:rsidP="008E35A1">
      <w:pPr>
        <w:pStyle w:val="Rubrik2Nr"/>
      </w:pPr>
      <w:bookmarkStart w:id="11" w:name="_Toc220550679"/>
      <w:r w:rsidRPr="00E91314">
        <w:lastRenderedPageBreak/>
        <w:t>Syfte</w:t>
      </w:r>
      <w:bookmarkEnd w:id="9"/>
      <w:bookmarkEnd w:id="10"/>
      <w:bookmarkEnd w:id="11"/>
    </w:p>
    <w:p w14:paraId="6E85B08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19D278A6" w14:textId="77777777" w:rsidR="00F025A3" w:rsidRPr="00E91314" w:rsidRDefault="00F025A3" w:rsidP="007F3251"/>
    <w:p w14:paraId="3A6B3BF7"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3EE84D65" w14:textId="77777777" w:rsidR="00605EE4" w:rsidRPr="00E91314" w:rsidRDefault="00605EE4" w:rsidP="007F3251"/>
    <w:p w14:paraId="70EDED49"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72B5024D" w14:textId="77777777" w:rsidR="00297CAA" w:rsidRPr="00E91314" w:rsidRDefault="00297CAA" w:rsidP="007F3251"/>
    <w:p w14:paraId="25263CAF"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46F2D107" w14:textId="77777777" w:rsidR="00C67722" w:rsidRPr="00E91314" w:rsidRDefault="00C67722" w:rsidP="00C67722"/>
    <w:p w14:paraId="6C49D002" w14:textId="77777777" w:rsidR="00B83A07" w:rsidRPr="00E91314" w:rsidRDefault="00B83A07" w:rsidP="00C67722"/>
    <w:p w14:paraId="66BDCE17" w14:textId="77777777" w:rsidR="00002630" w:rsidRPr="00E91314" w:rsidRDefault="00002630" w:rsidP="00C67722"/>
    <w:p w14:paraId="1A9841D1" w14:textId="77777777" w:rsidR="00002630" w:rsidRPr="00E91314" w:rsidRDefault="00002630" w:rsidP="00C67722"/>
    <w:p w14:paraId="5E21B342" w14:textId="77777777" w:rsidR="00002630" w:rsidRDefault="00002630" w:rsidP="00C67722"/>
    <w:p w14:paraId="4DE6DDFE" w14:textId="77777777" w:rsidR="006417BE" w:rsidRPr="00E91314" w:rsidRDefault="006417BE" w:rsidP="00C67722"/>
    <w:p w14:paraId="2CDF2C25" w14:textId="77777777" w:rsidR="00650537" w:rsidRDefault="00650537">
      <w:pPr>
        <w:spacing w:before="0" w:after="0"/>
        <w:rPr>
          <w:rFonts w:ascii="Arial" w:hAnsi="Arial" w:cs="Arial"/>
          <w:bCs/>
          <w:iCs/>
          <w:sz w:val="28"/>
          <w:szCs w:val="28"/>
          <w:lang w:eastAsia="sv-SE"/>
        </w:rPr>
      </w:pPr>
      <w:bookmarkStart w:id="12" w:name="_Toc150236480"/>
      <w:bookmarkStart w:id="13" w:name="_Toc265471411"/>
      <w:r>
        <w:br w:type="page"/>
      </w:r>
    </w:p>
    <w:p w14:paraId="08AD5D3D" w14:textId="77777777" w:rsidR="00606E91" w:rsidRPr="00E91314" w:rsidRDefault="00606E91" w:rsidP="005616AC">
      <w:pPr>
        <w:pStyle w:val="Rubrik2Nr"/>
      </w:pPr>
      <w:bookmarkStart w:id="14" w:name="_Toc220550680"/>
      <w:r w:rsidRPr="00E91314">
        <w:lastRenderedPageBreak/>
        <w:t>Målgrupp</w:t>
      </w:r>
      <w:bookmarkEnd w:id="12"/>
      <w:bookmarkEnd w:id="13"/>
      <w:bookmarkEnd w:id="14"/>
    </w:p>
    <w:p w14:paraId="7DDE9FCF"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60A5C04F" w14:textId="77777777" w:rsidR="00C565D9" w:rsidRPr="00E91314" w:rsidRDefault="00C565D9" w:rsidP="00B12FFA">
      <w:pPr>
        <w:rPr>
          <w:rStyle w:val="Starkbetoning"/>
          <w:b w:val="0"/>
          <w:i w:val="0"/>
          <w:color w:val="auto"/>
        </w:rPr>
      </w:pPr>
    </w:p>
    <w:p w14:paraId="51CF7722"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1F1A246D" w14:textId="77777777" w:rsidR="00916B6A" w:rsidRPr="00E91314" w:rsidRDefault="00916B6A" w:rsidP="00B12FFA">
      <w:pPr>
        <w:rPr>
          <w:rStyle w:val="Starkbetoning"/>
          <w:b w:val="0"/>
          <w:i w:val="0"/>
          <w:color w:val="auto"/>
        </w:rPr>
      </w:pPr>
    </w:p>
    <w:p w14:paraId="48F4319B" w14:textId="77777777" w:rsidR="00C53A3A" w:rsidRPr="00E91314" w:rsidRDefault="00C53A3A" w:rsidP="00C53A3A">
      <w:pPr>
        <w:pStyle w:val="Rubrik3Nr"/>
      </w:pPr>
      <w:bookmarkStart w:id="15" w:name="_Toc179610493"/>
      <w:bookmarkStart w:id="16" w:name="_Toc220550681"/>
      <w:r w:rsidRPr="00E91314">
        <w:t>Styrande dokument</w:t>
      </w:r>
      <w:bookmarkEnd w:id="15"/>
      <w:bookmarkEnd w:id="16"/>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73593376" w14:textId="77777777" w:rsidTr="00C53A3A">
        <w:tc>
          <w:tcPr>
            <w:tcW w:w="529" w:type="dxa"/>
            <w:shd w:val="clear" w:color="auto" w:fill="00A9A7"/>
          </w:tcPr>
          <w:p w14:paraId="5B1FD023"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6E80BDD5"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5BFF7C87"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2DF08CA6" w14:textId="77777777" w:rsidTr="00C53A3A">
        <w:tc>
          <w:tcPr>
            <w:tcW w:w="529" w:type="dxa"/>
          </w:tcPr>
          <w:p w14:paraId="40182FB3" w14:textId="77777777" w:rsidR="00C53A3A" w:rsidRPr="00E91314" w:rsidRDefault="00C53A3A" w:rsidP="00C53A3A">
            <w:r w:rsidRPr="00E91314">
              <w:t>S1</w:t>
            </w:r>
          </w:p>
        </w:tc>
        <w:tc>
          <w:tcPr>
            <w:tcW w:w="1346" w:type="dxa"/>
          </w:tcPr>
          <w:p w14:paraId="7AEACD5A" w14:textId="77777777" w:rsidR="00C53A3A" w:rsidRPr="00E91314" w:rsidRDefault="00C53A3A" w:rsidP="00C53A3A">
            <w:pPr>
              <w:rPr>
                <w:szCs w:val="16"/>
              </w:rPr>
            </w:pPr>
            <w:r w:rsidRPr="00E91314">
              <w:rPr>
                <w:szCs w:val="16"/>
              </w:rPr>
              <w:t>IT-strategi</w:t>
            </w:r>
          </w:p>
        </w:tc>
        <w:tc>
          <w:tcPr>
            <w:tcW w:w="6984" w:type="dxa"/>
          </w:tcPr>
          <w:p w14:paraId="1CD4E20B" w14:textId="77777777" w:rsidR="00C53A3A" w:rsidRPr="00E91314" w:rsidRDefault="00C53A3A" w:rsidP="00C53A3A">
            <w:pPr>
              <w:rPr>
                <w:iCs/>
                <w:szCs w:val="16"/>
              </w:rPr>
            </w:pPr>
            <w:r w:rsidRPr="00E91314">
              <w:rPr>
                <w:iCs/>
                <w:szCs w:val="16"/>
              </w:rPr>
              <w:t>http://www.cehis.se/arkitektur_regelverk/</w:t>
            </w:r>
          </w:p>
        </w:tc>
      </w:tr>
      <w:tr w:rsidR="00C53A3A" w:rsidRPr="00E91314" w14:paraId="16D2FDDB" w14:textId="77777777" w:rsidTr="00C53A3A">
        <w:tc>
          <w:tcPr>
            <w:tcW w:w="529" w:type="dxa"/>
          </w:tcPr>
          <w:p w14:paraId="00508F2E" w14:textId="77777777" w:rsidR="00C53A3A" w:rsidRPr="00E91314" w:rsidRDefault="00C53A3A" w:rsidP="00C53A3A">
            <w:r w:rsidRPr="00E91314">
              <w:t>S2</w:t>
            </w:r>
          </w:p>
        </w:tc>
        <w:tc>
          <w:tcPr>
            <w:tcW w:w="1346" w:type="dxa"/>
          </w:tcPr>
          <w:p w14:paraId="2D918724" w14:textId="77777777" w:rsidR="00C53A3A" w:rsidRPr="00E91314" w:rsidRDefault="00C53A3A" w:rsidP="00C53A3A">
            <w:pPr>
              <w:rPr>
                <w:szCs w:val="16"/>
              </w:rPr>
            </w:pPr>
            <w:r w:rsidRPr="00E91314">
              <w:rPr>
                <w:szCs w:val="16"/>
              </w:rPr>
              <w:t>T-boken</w:t>
            </w:r>
          </w:p>
        </w:tc>
        <w:tc>
          <w:tcPr>
            <w:tcW w:w="6984" w:type="dxa"/>
          </w:tcPr>
          <w:p w14:paraId="42FA4918"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2519E70" w14:textId="77777777" w:rsidTr="00C53A3A">
        <w:tc>
          <w:tcPr>
            <w:tcW w:w="529" w:type="dxa"/>
          </w:tcPr>
          <w:p w14:paraId="37616FC2" w14:textId="77777777" w:rsidR="00C53A3A" w:rsidRPr="00E91314" w:rsidRDefault="00C53A3A" w:rsidP="00C53A3A">
            <w:r w:rsidRPr="00E91314">
              <w:t>S3</w:t>
            </w:r>
          </w:p>
        </w:tc>
        <w:tc>
          <w:tcPr>
            <w:tcW w:w="1346" w:type="dxa"/>
          </w:tcPr>
          <w:p w14:paraId="30093DF8" w14:textId="77777777" w:rsidR="00C53A3A" w:rsidRPr="00E91314" w:rsidRDefault="00C53A3A" w:rsidP="00C53A3A">
            <w:pPr>
              <w:rPr>
                <w:szCs w:val="16"/>
              </w:rPr>
            </w:pPr>
            <w:r w:rsidRPr="00E91314">
              <w:rPr>
                <w:szCs w:val="16"/>
              </w:rPr>
              <w:t>RIV-metoden</w:t>
            </w:r>
          </w:p>
        </w:tc>
        <w:tc>
          <w:tcPr>
            <w:tcW w:w="6984" w:type="dxa"/>
          </w:tcPr>
          <w:p w14:paraId="6D9B1A6C" w14:textId="77777777" w:rsidR="00C53A3A" w:rsidRPr="00E91314" w:rsidRDefault="001D6503" w:rsidP="00C53A3A">
            <w:pPr>
              <w:rPr>
                <w:szCs w:val="16"/>
              </w:rPr>
            </w:pPr>
            <w:r w:rsidRPr="00E91314">
              <w:rPr>
                <w:szCs w:val="16"/>
              </w:rPr>
              <w:t>http://www.cehis.se/arkitektur_regelverk/</w:t>
            </w:r>
          </w:p>
        </w:tc>
      </w:tr>
      <w:tr w:rsidR="00C53A3A" w:rsidRPr="00E91314" w14:paraId="1B5E3E79" w14:textId="77777777" w:rsidTr="00C53A3A">
        <w:tc>
          <w:tcPr>
            <w:tcW w:w="529" w:type="dxa"/>
          </w:tcPr>
          <w:p w14:paraId="40381C9C" w14:textId="77777777" w:rsidR="00C53A3A" w:rsidRPr="00E91314" w:rsidRDefault="00C53A3A" w:rsidP="00C53A3A">
            <w:r w:rsidRPr="00E91314">
              <w:t>S4</w:t>
            </w:r>
          </w:p>
        </w:tc>
        <w:tc>
          <w:tcPr>
            <w:tcW w:w="1346" w:type="dxa"/>
          </w:tcPr>
          <w:p w14:paraId="43AE5221" w14:textId="77777777" w:rsidR="00C53A3A" w:rsidRPr="00E91314" w:rsidRDefault="00C53A3A" w:rsidP="00C53A3A">
            <w:pPr>
              <w:rPr>
                <w:szCs w:val="16"/>
              </w:rPr>
            </w:pPr>
            <w:r w:rsidRPr="00E91314">
              <w:rPr>
                <w:szCs w:val="16"/>
              </w:rPr>
              <w:t>Målbild eHälsa</w:t>
            </w:r>
          </w:p>
        </w:tc>
        <w:tc>
          <w:tcPr>
            <w:tcW w:w="6984" w:type="dxa"/>
          </w:tcPr>
          <w:p w14:paraId="1191A471"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5B285106" w14:textId="77777777" w:rsidTr="00C53A3A">
        <w:tc>
          <w:tcPr>
            <w:tcW w:w="529" w:type="dxa"/>
          </w:tcPr>
          <w:p w14:paraId="098F5D03" w14:textId="77777777" w:rsidR="00C53A3A" w:rsidRPr="00E91314" w:rsidRDefault="00C53A3A" w:rsidP="00C53A3A">
            <w:r w:rsidRPr="00E91314">
              <w:t>S5</w:t>
            </w:r>
          </w:p>
        </w:tc>
        <w:tc>
          <w:tcPr>
            <w:tcW w:w="1346" w:type="dxa"/>
          </w:tcPr>
          <w:p w14:paraId="5BEFE047" w14:textId="77777777" w:rsidR="00C53A3A" w:rsidRPr="00E91314" w:rsidRDefault="00C53A3A" w:rsidP="00C53A3A">
            <w:pPr>
              <w:rPr>
                <w:szCs w:val="16"/>
              </w:rPr>
            </w:pPr>
            <w:r w:rsidRPr="00E91314">
              <w:rPr>
                <w:szCs w:val="16"/>
              </w:rPr>
              <w:t>VIT-boken</w:t>
            </w:r>
          </w:p>
        </w:tc>
        <w:tc>
          <w:tcPr>
            <w:tcW w:w="6984" w:type="dxa"/>
          </w:tcPr>
          <w:p w14:paraId="1C7BF9BC"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6B31DE6" w14:textId="77777777" w:rsidTr="00C53A3A">
        <w:tc>
          <w:tcPr>
            <w:tcW w:w="529" w:type="dxa"/>
          </w:tcPr>
          <w:p w14:paraId="34B94812" w14:textId="77777777" w:rsidR="00C53A3A" w:rsidRPr="00E91314" w:rsidRDefault="00C53A3A" w:rsidP="00C53A3A">
            <w:r w:rsidRPr="00E91314">
              <w:t>S6</w:t>
            </w:r>
          </w:p>
        </w:tc>
        <w:tc>
          <w:tcPr>
            <w:tcW w:w="1346" w:type="dxa"/>
          </w:tcPr>
          <w:p w14:paraId="430E9BCD" w14:textId="77777777" w:rsidR="00C53A3A" w:rsidRPr="00E91314" w:rsidRDefault="00C53A3A" w:rsidP="00C53A3A">
            <w:pPr>
              <w:rPr>
                <w:szCs w:val="16"/>
              </w:rPr>
            </w:pPr>
            <w:r w:rsidRPr="00E91314">
              <w:rPr>
                <w:szCs w:val="16"/>
              </w:rPr>
              <w:t>RIV Tekniska Anvisningar</w:t>
            </w:r>
          </w:p>
        </w:tc>
        <w:tc>
          <w:tcPr>
            <w:tcW w:w="6984" w:type="dxa"/>
          </w:tcPr>
          <w:p w14:paraId="227BE955" w14:textId="77777777" w:rsidR="00C53A3A" w:rsidRPr="00E91314" w:rsidRDefault="001D6503" w:rsidP="00C53A3A">
            <w:pPr>
              <w:rPr>
                <w:szCs w:val="16"/>
              </w:rPr>
            </w:pPr>
            <w:r w:rsidRPr="00E91314">
              <w:rPr>
                <w:szCs w:val="16"/>
              </w:rPr>
              <w:t>http://code.google.com/p/rivta/</w:t>
            </w:r>
          </w:p>
        </w:tc>
      </w:tr>
      <w:tr w:rsidR="00C53A3A" w:rsidRPr="00E91314" w14:paraId="7AA0430E" w14:textId="77777777" w:rsidTr="00C53A3A">
        <w:tc>
          <w:tcPr>
            <w:tcW w:w="529" w:type="dxa"/>
          </w:tcPr>
          <w:p w14:paraId="208EC6FD" w14:textId="77777777" w:rsidR="00C53A3A" w:rsidRPr="00E91314" w:rsidRDefault="00C53A3A" w:rsidP="00C53A3A">
            <w:r w:rsidRPr="00E91314">
              <w:t>S7</w:t>
            </w:r>
          </w:p>
        </w:tc>
        <w:tc>
          <w:tcPr>
            <w:tcW w:w="1346" w:type="dxa"/>
          </w:tcPr>
          <w:p w14:paraId="2074A7DC" w14:textId="77777777" w:rsidR="00C53A3A" w:rsidRPr="00E91314" w:rsidRDefault="00C53A3A" w:rsidP="00C53A3A">
            <w:pPr>
              <w:rPr>
                <w:szCs w:val="16"/>
              </w:rPr>
            </w:pPr>
            <w:r w:rsidRPr="00E91314">
              <w:rPr>
                <w:szCs w:val="16"/>
              </w:rPr>
              <w:t>Nationella tjänsteplattformen</w:t>
            </w:r>
          </w:p>
        </w:tc>
        <w:tc>
          <w:tcPr>
            <w:tcW w:w="6984" w:type="dxa"/>
          </w:tcPr>
          <w:p w14:paraId="3658757E" w14:textId="77777777" w:rsidR="00C53A3A" w:rsidRPr="00E91314" w:rsidRDefault="001D6503" w:rsidP="00C53A3A">
            <w:pPr>
              <w:rPr>
                <w:szCs w:val="16"/>
              </w:rPr>
            </w:pPr>
            <w:r w:rsidRPr="00E91314">
              <w:rPr>
                <w:szCs w:val="16"/>
              </w:rPr>
              <w:t>http://www.cehis.se/infrastruktur/tjansteplattform/</w:t>
            </w:r>
          </w:p>
        </w:tc>
      </w:tr>
    </w:tbl>
    <w:p w14:paraId="71395995" w14:textId="77777777" w:rsidR="00C53A3A" w:rsidRPr="00E91314" w:rsidRDefault="00C53A3A" w:rsidP="00C53A3A">
      <w:pPr>
        <w:pStyle w:val="Rubrik3Nr"/>
      </w:pPr>
      <w:bookmarkStart w:id="17" w:name="_Toc148168196"/>
      <w:bookmarkStart w:id="18" w:name="_Toc150236483"/>
      <w:bookmarkStart w:id="19" w:name="_Toc265471414"/>
      <w:bookmarkStart w:id="20" w:name="_Toc179610494"/>
      <w:bookmarkStart w:id="21" w:name="_Toc220550682"/>
      <w:r w:rsidRPr="00E91314">
        <w:t>Stödjande dokument</w:t>
      </w:r>
      <w:bookmarkEnd w:id="17"/>
      <w:bookmarkEnd w:id="18"/>
      <w:bookmarkEnd w:id="19"/>
      <w:bookmarkEnd w:id="20"/>
      <w:bookmarkEnd w:id="21"/>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608E4232" w14:textId="77777777" w:rsidTr="00C53A3A">
        <w:tc>
          <w:tcPr>
            <w:tcW w:w="742" w:type="dxa"/>
            <w:shd w:val="clear" w:color="auto" w:fill="00A9A7"/>
          </w:tcPr>
          <w:p w14:paraId="402E9FBE"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57B3042E"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09B42F7B"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3EC39660" w14:textId="77777777" w:rsidTr="00C53A3A">
        <w:tc>
          <w:tcPr>
            <w:tcW w:w="742" w:type="dxa"/>
          </w:tcPr>
          <w:p w14:paraId="4C8E6110" w14:textId="77777777" w:rsidR="00C53A3A" w:rsidRPr="00E91314" w:rsidRDefault="00C53A3A" w:rsidP="00C53A3A">
            <w:pPr>
              <w:pStyle w:val="Tabletext"/>
              <w:spacing w:after="0"/>
              <w:rPr>
                <w:lang w:val="sv-SE"/>
              </w:rPr>
            </w:pPr>
            <w:r w:rsidRPr="00E91314">
              <w:rPr>
                <w:lang w:val="sv-SE"/>
              </w:rPr>
              <w:t>R1</w:t>
            </w:r>
          </w:p>
        </w:tc>
        <w:tc>
          <w:tcPr>
            <w:tcW w:w="2028" w:type="dxa"/>
          </w:tcPr>
          <w:p w14:paraId="0D2E880B"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4D25D0AF" w14:textId="77777777" w:rsidR="00C53A3A" w:rsidRPr="00E91314" w:rsidRDefault="00345F0B" w:rsidP="00916B6A">
            <w:pPr>
              <w:rPr>
                <w:rStyle w:val="Starkbetoning"/>
                <w:b w:val="0"/>
                <w:i w:val="0"/>
                <w:color w:val="auto"/>
              </w:rPr>
            </w:pPr>
            <w:r w:rsidRPr="00345F0B">
              <w:t>http://code.google.com/p/rivta/</w:t>
            </w:r>
          </w:p>
        </w:tc>
      </w:tr>
      <w:tr w:rsidR="00345F0B" w:rsidRPr="00E91314" w14:paraId="25BCDBE7" w14:textId="77777777" w:rsidTr="00C53A3A">
        <w:tc>
          <w:tcPr>
            <w:tcW w:w="742" w:type="dxa"/>
          </w:tcPr>
          <w:p w14:paraId="706CC1AE" w14:textId="77777777" w:rsidR="00916B6A" w:rsidRPr="00E91314" w:rsidRDefault="00345F0B" w:rsidP="00C53A3A">
            <w:pPr>
              <w:pStyle w:val="Tabletext"/>
              <w:spacing w:after="0"/>
              <w:rPr>
                <w:lang w:val="sv-SE"/>
              </w:rPr>
            </w:pPr>
            <w:r>
              <w:rPr>
                <w:lang w:val="sv-SE"/>
              </w:rPr>
              <w:t>R2</w:t>
            </w:r>
          </w:p>
        </w:tc>
        <w:tc>
          <w:tcPr>
            <w:tcW w:w="2028" w:type="dxa"/>
          </w:tcPr>
          <w:p w14:paraId="174F2421"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5229B977"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594D064E" w14:textId="77777777" w:rsidR="00C53A3A" w:rsidRPr="00E91314" w:rsidRDefault="00C53A3A" w:rsidP="00B12FFA">
      <w:pPr>
        <w:rPr>
          <w:b/>
          <w:i/>
        </w:rPr>
      </w:pPr>
    </w:p>
    <w:p w14:paraId="7AF7D2EC" w14:textId="77777777" w:rsidR="00916B6A" w:rsidRPr="00E91314" w:rsidRDefault="00916B6A" w:rsidP="00B12FFA">
      <w:pPr>
        <w:rPr>
          <w:b/>
          <w:i/>
        </w:rPr>
      </w:pPr>
    </w:p>
    <w:p w14:paraId="106399DA" w14:textId="77777777" w:rsidR="00002630" w:rsidRPr="00E91314" w:rsidRDefault="00002630">
      <w:pPr>
        <w:spacing w:before="0" w:after="0"/>
        <w:rPr>
          <w:rFonts w:ascii="Arial" w:hAnsi="Arial" w:cs="Arial"/>
          <w:bCs/>
          <w:iCs/>
          <w:sz w:val="28"/>
          <w:szCs w:val="28"/>
          <w:lang w:eastAsia="sv-SE"/>
        </w:rPr>
      </w:pPr>
      <w:bookmarkStart w:id="22" w:name="_Toc265471415"/>
      <w:r w:rsidRPr="00E91314">
        <w:br w:type="page"/>
      </w:r>
    </w:p>
    <w:p w14:paraId="58120C3F" w14:textId="77777777" w:rsidR="00C340A0" w:rsidRPr="00E91314" w:rsidRDefault="0026237D" w:rsidP="008A3A1F">
      <w:pPr>
        <w:pStyle w:val="Rubrik2Nr"/>
        <w:rPr>
          <w:rStyle w:val="Starkbetoning"/>
          <w:b w:val="0"/>
          <w:bCs/>
          <w:i w:val="0"/>
          <w:iCs/>
          <w:color w:val="auto"/>
        </w:rPr>
      </w:pPr>
      <w:bookmarkStart w:id="23" w:name="_Toc220550683"/>
      <w:r w:rsidRPr="00E91314">
        <w:lastRenderedPageBreak/>
        <w:t>A</w:t>
      </w:r>
      <w:r w:rsidR="000A57BC" w:rsidRPr="00E91314">
        <w:t>rkitekturell</w:t>
      </w:r>
      <w:r w:rsidR="00606E91" w:rsidRPr="00E91314">
        <w:t xml:space="preserve"> representation</w:t>
      </w:r>
      <w:bookmarkEnd w:id="22"/>
      <w:bookmarkEnd w:id="23"/>
    </w:p>
    <w:p w14:paraId="476CB4BD"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305E870F" w14:textId="77777777" w:rsidR="008A3A1F" w:rsidRPr="00E91314" w:rsidRDefault="008A3A1F" w:rsidP="008A3A1F">
      <w:pPr>
        <w:rPr>
          <w:rStyle w:val="Starkbetoning"/>
          <w:b w:val="0"/>
          <w:bCs w:val="0"/>
          <w:i w:val="0"/>
          <w:iCs w:val="0"/>
          <w:color w:val="auto"/>
        </w:rPr>
      </w:pPr>
    </w:p>
    <w:p w14:paraId="35702078"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299A6327" w14:textId="77777777" w:rsidR="00C340A0" w:rsidRPr="00E91314" w:rsidRDefault="00C340A0" w:rsidP="00C340A0"/>
    <w:p w14:paraId="22DA948E" w14:textId="77777777" w:rsidR="00C340A0" w:rsidRPr="00E91314" w:rsidRDefault="00C340A0" w:rsidP="00C340A0"/>
    <w:p w14:paraId="3681C6B5" w14:textId="77777777" w:rsidR="00C340A0" w:rsidRPr="00E91314" w:rsidRDefault="00C340A0" w:rsidP="00C340A0"/>
    <w:p w14:paraId="2BB0CD4B" w14:textId="77777777" w:rsidR="009E0353" w:rsidRPr="00E91314" w:rsidRDefault="009E0353" w:rsidP="00C340A0"/>
    <w:p w14:paraId="38C09149" w14:textId="77777777" w:rsidR="009E0353" w:rsidRPr="00E91314" w:rsidRDefault="009E0353" w:rsidP="00C340A0"/>
    <w:p w14:paraId="4E926B98" w14:textId="77777777" w:rsidR="009E0353" w:rsidRPr="00E91314" w:rsidRDefault="009E0353" w:rsidP="00C340A0"/>
    <w:p w14:paraId="62368A65" w14:textId="77777777" w:rsidR="009E0353" w:rsidRPr="00E91314" w:rsidRDefault="009E0353" w:rsidP="00C340A0"/>
    <w:p w14:paraId="61683F46" w14:textId="77777777" w:rsidR="009E0353" w:rsidRPr="00E91314" w:rsidRDefault="009E0353" w:rsidP="00C340A0"/>
    <w:p w14:paraId="7750408F" w14:textId="77777777" w:rsidR="009E0353" w:rsidRPr="00E91314" w:rsidRDefault="009E0353" w:rsidP="00C340A0"/>
    <w:p w14:paraId="5CC9AFE0" w14:textId="77777777" w:rsidR="00746F99" w:rsidRPr="00E91314" w:rsidRDefault="00746F99">
      <w:pPr>
        <w:spacing w:before="0" w:after="0"/>
        <w:rPr>
          <w:rFonts w:ascii="Arial" w:hAnsi="Arial" w:cs="Arial"/>
          <w:bCs/>
          <w:iCs/>
          <w:sz w:val="28"/>
          <w:szCs w:val="28"/>
          <w:lang w:eastAsia="sv-SE"/>
        </w:rPr>
      </w:pPr>
      <w:bookmarkStart w:id="24" w:name="_Toc265471416"/>
      <w:r w:rsidRPr="00E91314">
        <w:br w:type="page"/>
      </w:r>
    </w:p>
    <w:p w14:paraId="406CFD04" w14:textId="77777777" w:rsidR="00606E91" w:rsidRPr="00E91314" w:rsidRDefault="00244C27" w:rsidP="00606E91">
      <w:pPr>
        <w:pStyle w:val="Rubrik2Nr"/>
      </w:pPr>
      <w:bookmarkStart w:id="25" w:name="_Toc220550684"/>
      <w:r w:rsidRPr="00E91314">
        <w:lastRenderedPageBreak/>
        <w:t>Arkitekturella m</w:t>
      </w:r>
      <w:r w:rsidR="00606E91" w:rsidRPr="00E91314">
        <w:t>ål</w:t>
      </w:r>
      <w:bookmarkEnd w:id="24"/>
      <w:bookmarkEnd w:id="25"/>
    </w:p>
    <w:p w14:paraId="303357B9" w14:textId="77777777" w:rsidR="00606E91" w:rsidRPr="00E91314" w:rsidRDefault="00244C27" w:rsidP="00937E40">
      <w:pPr>
        <w:pStyle w:val="Rubrik3Nr"/>
      </w:pPr>
      <w:bookmarkStart w:id="26" w:name="_Toc265471417"/>
      <w:bookmarkStart w:id="27" w:name="_Toc220550685"/>
      <w:r w:rsidRPr="00E91314">
        <w:t>M</w:t>
      </w:r>
      <w:r w:rsidR="00606E91" w:rsidRPr="00E91314">
        <w:t>ål</w:t>
      </w:r>
      <w:bookmarkEnd w:id="26"/>
      <w:bookmarkEnd w:id="27"/>
    </w:p>
    <w:p w14:paraId="3CB922CF"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2579276F"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33EA84B3"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46F1836B"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A4B8925"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7ED93225"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6D65B03F"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712755FF"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0D1B143F"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62E46B0F" w14:textId="77777777" w:rsidR="003C696A" w:rsidRPr="00E91314" w:rsidRDefault="003C696A" w:rsidP="003C696A"/>
    <w:p w14:paraId="6FEC04CC" w14:textId="77777777" w:rsidR="009E0353" w:rsidRPr="00E91314" w:rsidRDefault="009E0353">
      <w:pPr>
        <w:spacing w:before="0" w:after="0"/>
        <w:rPr>
          <w:rFonts w:ascii="Arial" w:hAnsi="Arial" w:cs="Arial"/>
          <w:bCs/>
          <w:iCs/>
          <w:sz w:val="28"/>
          <w:szCs w:val="28"/>
          <w:lang w:eastAsia="sv-SE"/>
        </w:rPr>
      </w:pPr>
      <w:r w:rsidRPr="00E91314">
        <w:br w:type="page"/>
      </w:r>
    </w:p>
    <w:p w14:paraId="4C810AF5" w14:textId="77777777" w:rsidR="00F221A3" w:rsidRPr="00E91314" w:rsidRDefault="00791585" w:rsidP="00F221A3">
      <w:pPr>
        <w:pStyle w:val="Rubrik2Nr"/>
      </w:pPr>
      <w:bookmarkStart w:id="28" w:name="_Toc220550686"/>
      <w:r w:rsidRPr="00E91314">
        <w:lastRenderedPageBreak/>
        <w:t>Arkitekturella beslut</w:t>
      </w:r>
      <w:bookmarkEnd w:id="28"/>
    </w:p>
    <w:p w14:paraId="0D8E34CB" w14:textId="77777777" w:rsidR="00787384" w:rsidRPr="00E91314" w:rsidRDefault="00485234" w:rsidP="00485234">
      <w:pPr>
        <w:pStyle w:val="Rubrik3Nr"/>
      </w:pPr>
      <w:bookmarkStart w:id="29" w:name="_Toc220550687"/>
      <w:r w:rsidRPr="00E91314">
        <w:t>Signering av formulär</w:t>
      </w:r>
      <w:bookmarkEnd w:id="29"/>
    </w:p>
    <w:p w14:paraId="238C16C8" w14:textId="77777777" w:rsidR="008B3787" w:rsidRPr="00E91314" w:rsidRDefault="008B3787" w:rsidP="00485234">
      <w:r w:rsidRPr="00E91314">
        <w:t xml:space="preserve">Lösningen kommer i den första versionen inte ta fram en arkitektur för att stödja elektronisk signering. </w:t>
      </w:r>
    </w:p>
    <w:p w14:paraId="5052B1A0" w14:textId="77777777" w:rsidR="008B3787" w:rsidRPr="00E91314" w:rsidRDefault="008B3787" w:rsidP="00485234"/>
    <w:p w14:paraId="0F751F18" w14:textId="77777777" w:rsidR="008B3787" w:rsidRPr="00E91314" w:rsidRDefault="008B3787" w:rsidP="008B3787">
      <w:pPr>
        <w:pStyle w:val="Rubrik3Nr"/>
      </w:pPr>
      <w:bookmarkStart w:id="30" w:name="_Toc220550688"/>
      <w:r w:rsidRPr="00E91314">
        <w:t>Stöd för ärenderutin</w:t>
      </w:r>
      <w:bookmarkEnd w:id="30"/>
    </w:p>
    <w:p w14:paraId="1B3698A3"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188A728B" w14:textId="77777777" w:rsidR="008B3787" w:rsidRPr="00E91314" w:rsidRDefault="008B3787" w:rsidP="00AA406D">
      <w:pPr>
        <w:pStyle w:val="Liststycke"/>
        <w:numPr>
          <w:ilvl w:val="0"/>
          <w:numId w:val="6"/>
        </w:numPr>
      </w:pPr>
      <w:r w:rsidRPr="00E91314">
        <w:t>Delsvar</w:t>
      </w:r>
    </w:p>
    <w:p w14:paraId="1259035C"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7BE2911F" w14:textId="77777777" w:rsidR="008B3787" w:rsidRPr="00E91314" w:rsidRDefault="008B3787" w:rsidP="00AA406D">
      <w:pPr>
        <w:pStyle w:val="Liststycke"/>
        <w:numPr>
          <w:ilvl w:val="0"/>
          <w:numId w:val="6"/>
        </w:numPr>
      </w:pPr>
      <w:r w:rsidRPr="00E91314">
        <w:t>Motfråga</w:t>
      </w:r>
    </w:p>
    <w:p w14:paraId="3DE65503"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48582C94" w14:textId="77777777" w:rsidR="008B3787" w:rsidRPr="00E91314" w:rsidRDefault="008B3787" w:rsidP="00AA406D">
      <w:pPr>
        <w:pStyle w:val="Liststycke"/>
        <w:numPr>
          <w:ilvl w:val="0"/>
          <w:numId w:val="6"/>
        </w:numPr>
      </w:pPr>
      <w:r w:rsidRPr="00E91314">
        <w:t xml:space="preserve">Svar </w:t>
      </w:r>
    </w:p>
    <w:p w14:paraId="79B31775" w14:textId="77777777" w:rsidR="001F1D4B" w:rsidRPr="00E91314" w:rsidRDefault="001F1D4B" w:rsidP="00AA406D">
      <w:pPr>
        <w:pStyle w:val="Liststycke"/>
        <w:numPr>
          <w:ilvl w:val="1"/>
          <w:numId w:val="6"/>
        </w:numPr>
      </w:pPr>
      <w:r w:rsidRPr="00E91314">
        <w:t>Svar kopplat till ett formulär.</w:t>
      </w:r>
    </w:p>
    <w:p w14:paraId="6697E0B5" w14:textId="77777777" w:rsidR="008B3787" w:rsidRPr="00E91314" w:rsidRDefault="008B3787" w:rsidP="00485234"/>
    <w:p w14:paraId="6B946DAC" w14:textId="77777777" w:rsidR="00485234" w:rsidRPr="00E91314" w:rsidRDefault="008B3787" w:rsidP="008B3787">
      <w:pPr>
        <w:pStyle w:val="Rubrik3Nr"/>
      </w:pPr>
      <w:bookmarkStart w:id="31" w:name="_Toc220550689"/>
      <w:r w:rsidRPr="00E91314">
        <w:t>Formulärmotor</w:t>
      </w:r>
      <w:bookmarkEnd w:id="31"/>
    </w:p>
    <w:p w14:paraId="38404B3B"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1592F811" w14:textId="77777777" w:rsidR="009F48F5" w:rsidRPr="00E91314" w:rsidRDefault="009F48F5" w:rsidP="009608D0"/>
    <w:p w14:paraId="424371A7" w14:textId="77777777" w:rsidR="009F48F5" w:rsidRPr="00E91314" w:rsidRDefault="009F48F5" w:rsidP="009608D0">
      <w:r w:rsidRPr="00E91314">
        <w:t>Under projektets pilot kommer Siemens produkt används som formulärmotor.</w:t>
      </w:r>
    </w:p>
    <w:p w14:paraId="306BE677" w14:textId="77777777" w:rsidR="009F48F5" w:rsidRPr="00E91314" w:rsidRDefault="009F48F5" w:rsidP="009608D0"/>
    <w:p w14:paraId="3675320E" w14:textId="77777777" w:rsidR="004F6412" w:rsidRPr="00E91314" w:rsidRDefault="009706D5" w:rsidP="009608D0">
      <w:r>
        <w:t>Se 2.5 Aktörsinformation för en mer målande beskrivning av ”</w:t>
      </w:r>
      <w:r w:rsidRPr="009706D5">
        <w:rPr>
          <w:b/>
        </w:rPr>
        <w:t>formulärmotor</w:t>
      </w:r>
      <w:r>
        <w:t>”.</w:t>
      </w:r>
    </w:p>
    <w:p w14:paraId="490E2039" w14:textId="77777777" w:rsidR="004F6412" w:rsidRPr="00E91314" w:rsidRDefault="004F6412" w:rsidP="009608D0"/>
    <w:p w14:paraId="3DF6FC14" w14:textId="77777777" w:rsidR="004F6412" w:rsidRPr="00E91314" w:rsidRDefault="004F6412" w:rsidP="009608D0"/>
    <w:p w14:paraId="47316F25" w14:textId="77777777" w:rsidR="006B25D9" w:rsidRDefault="006B25D9">
      <w:pPr>
        <w:spacing w:before="0" w:after="0"/>
        <w:rPr>
          <w:rFonts w:ascii="Arial" w:hAnsi="Arial" w:cs="Arial"/>
          <w:b/>
          <w:iCs/>
          <w:szCs w:val="26"/>
          <w:lang w:eastAsia="sv-SE"/>
        </w:rPr>
      </w:pPr>
      <w:bookmarkStart w:id="32" w:name="_Toc193246104"/>
      <w:r>
        <w:br w:type="page"/>
      </w:r>
    </w:p>
    <w:p w14:paraId="4E81BD26" w14:textId="77777777" w:rsidR="00DC6B0E" w:rsidRDefault="00DC6B0E" w:rsidP="00DC6B0E">
      <w:pPr>
        <w:pStyle w:val="Rubrik3Nr"/>
      </w:pPr>
      <w:bookmarkStart w:id="33" w:name="_Toc220550690"/>
      <w:r>
        <w:lastRenderedPageBreak/>
        <w:t>Avgränsning användande av engagemangsindex</w:t>
      </w:r>
      <w:bookmarkEnd w:id="32"/>
      <w:bookmarkEnd w:id="33"/>
    </w:p>
    <w:p w14:paraId="62424B6C" w14:textId="77777777" w:rsidR="0028091A" w:rsidRDefault="00DC6B0E" w:rsidP="00DC6B0E">
      <w:r>
        <w:t xml:space="preserve">Lösningen är utformad för att kunna integreras med verksamheten(och dess verksamhetssystem) mer eller mindre. </w:t>
      </w:r>
    </w:p>
    <w:p w14:paraId="2454484D" w14:textId="77777777" w:rsidR="0028091A" w:rsidRDefault="0028091A" w:rsidP="00AA406D">
      <w:pPr>
        <w:pStyle w:val="Liststycke"/>
        <w:numPr>
          <w:ilvl w:val="0"/>
          <w:numId w:val="31"/>
        </w:numPr>
      </w:pPr>
      <w:r>
        <w:t xml:space="preserve">”Mer” integration medger hög grad av automatisering och få manuella steg. </w:t>
      </w:r>
    </w:p>
    <w:p w14:paraId="5066722F" w14:textId="77777777" w:rsidR="006B25D9" w:rsidRDefault="006B25D9" w:rsidP="00AA406D">
      <w:pPr>
        <w:pStyle w:val="Liststycke"/>
        <w:numPr>
          <w:ilvl w:val="1"/>
          <w:numId w:val="31"/>
        </w:numPr>
      </w:pPr>
      <w:r>
        <w:t>Medger automatisk integration mot underliggande verksamhetssystem</w:t>
      </w:r>
    </w:p>
    <w:p w14:paraId="05376878" w14:textId="77777777" w:rsidR="006B25D9" w:rsidRDefault="006B25D9" w:rsidP="00AA406D">
      <w:pPr>
        <w:pStyle w:val="Liststycke"/>
        <w:numPr>
          <w:ilvl w:val="2"/>
          <w:numId w:val="31"/>
        </w:numPr>
      </w:pPr>
      <w:r>
        <w:t>Patientens ifyllda formulär överförs då till t.ex. journalsystem.</w:t>
      </w:r>
    </w:p>
    <w:p w14:paraId="39AF6C95"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19E55152"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0D6D6B51" w14:textId="77777777" w:rsidR="0028091A" w:rsidRDefault="0028091A" w:rsidP="0028091A"/>
    <w:p w14:paraId="39BAC291"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4CC6FABC" w14:textId="77777777" w:rsidR="0028091A" w:rsidRDefault="0028091A" w:rsidP="00DC6B0E"/>
    <w:p w14:paraId="088DD1C5"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43B53361" w14:textId="77777777" w:rsidR="00A4615C" w:rsidRDefault="00A4615C" w:rsidP="006B25D9"/>
    <w:p w14:paraId="1980EEA7" w14:textId="77777777" w:rsidR="00A4615C" w:rsidRPr="00E91314" w:rsidRDefault="00A4615C" w:rsidP="00A4615C">
      <w:pPr>
        <w:pStyle w:val="Rubrik3Nr"/>
      </w:pPr>
      <w:bookmarkStart w:id="34" w:name="_Toc220550691"/>
      <w:r>
        <w:t xml:space="preserve">Presentationsregler </w:t>
      </w:r>
      <w:r w:rsidR="00CB4EC4">
        <w:t>grafiskt gränssnitt</w:t>
      </w:r>
      <w:bookmarkEnd w:id="34"/>
    </w:p>
    <w:p w14:paraId="02502B0D" w14:textId="77777777" w:rsidR="00CB4EC4" w:rsidRDefault="00CB4EC4" w:rsidP="009608D0">
      <w:r>
        <w:t>Formulärtjänst är tänkt att vara kanaloberoende. Detta innebär att det inte finns detaljerad regler eller riktlinjer kring det grafiska gränssnittets utformning.</w:t>
      </w:r>
    </w:p>
    <w:p w14:paraId="589055E8"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343C8A5D" w14:textId="77777777" w:rsidR="00CB4EC4" w:rsidRDefault="00CB4EC4" w:rsidP="009608D0"/>
    <w:p w14:paraId="1194DD8A" w14:textId="77777777" w:rsidR="00002760" w:rsidRDefault="00002760" w:rsidP="009608D0">
      <w:r>
        <w:t>Det kommer dock behövs förtydligas ytterligare kring:</w:t>
      </w:r>
    </w:p>
    <w:p w14:paraId="1703C31D" w14:textId="77777777" w:rsidR="00002760" w:rsidRDefault="00002760" w:rsidP="00AA406D">
      <w:pPr>
        <w:pStyle w:val="Liststycke"/>
        <w:numPr>
          <w:ilvl w:val="0"/>
          <w:numId w:val="31"/>
        </w:numPr>
      </w:pPr>
      <w:r>
        <w:t>Presentationsregler.</w:t>
      </w:r>
    </w:p>
    <w:p w14:paraId="0660EA0F" w14:textId="77777777" w:rsidR="00002760" w:rsidRDefault="00002760" w:rsidP="00AA406D">
      <w:pPr>
        <w:pStyle w:val="Liststycke"/>
        <w:numPr>
          <w:ilvl w:val="0"/>
          <w:numId w:val="31"/>
        </w:numPr>
      </w:pPr>
      <w:r>
        <w:t xml:space="preserve">Valideringsregler. </w:t>
      </w:r>
    </w:p>
    <w:p w14:paraId="4EFFEF9B" w14:textId="77777777" w:rsidR="00002760" w:rsidRDefault="00002760" w:rsidP="00AA406D">
      <w:pPr>
        <w:pStyle w:val="Liststycke"/>
        <w:numPr>
          <w:ilvl w:val="0"/>
          <w:numId w:val="31"/>
        </w:numPr>
      </w:pPr>
      <w:r>
        <w:t>Informationshantering.</w:t>
      </w:r>
    </w:p>
    <w:p w14:paraId="4B97E2F4" w14:textId="77777777" w:rsidR="00002760" w:rsidRDefault="00002760" w:rsidP="00AA406D">
      <w:pPr>
        <w:pStyle w:val="Liststycke"/>
        <w:numPr>
          <w:ilvl w:val="0"/>
          <w:numId w:val="31"/>
        </w:numPr>
      </w:pPr>
      <w:r>
        <w:t>Etc</w:t>
      </w:r>
    </w:p>
    <w:p w14:paraId="1CEA75B9" w14:textId="77777777" w:rsidR="00002760" w:rsidRDefault="00002760" w:rsidP="00002760"/>
    <w:p w14:paraId="69B2EDD5"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105AE3FE" w14:textId="77777777" w:rsidR="000E18FA" w:rsidRDefault="000E18FA" w:rsidP="00002760"/>
    <w:p w14:paraId="09E93210" w14:textId="77777777" w:rsidR="000E18FA" w:rsidRDefault="000E18FA" w:rsidP="000E18FA">
      <w:pPr>
        <w:pStyle w:val="Rubrik3Nr"/>
      </w:pPr>
      <w:bookmarkStart w:id="35" w:name="_Toc220550692"/>
      <w:r>
        <w:t>Användargränssnitt</w:t>
      </w:r>
      <w:r w:rsidR="00CB4EC4">
        <w:t xml:space="preserve"> saknas</w:t>
      </w:r>
      <w:bookmarkEnd w:id="35"/>
    </w:p>
    <w:p w14:paraId="5232386C" w14:textId="77777777" w:rsidR="000E18FA" w:rsidRDefault="000E18FA" w:rsidP="000E18FA">
      <w:r>
        <w:t xml:space="preserve">I denna version av lösningen ingår inget användargränssnitt. SAD och tjänstekontraktsbeskrivning skall ses som en implementationsguide för formulärtjänst. </w:t>
      </w:r>
    </w:p>
    <w:p w14:paraId="6BAB724E" w14:textId="77777777" w:rsidR="000E18FA" w:rsidRDefault="000E18FA" w:rsidP="000E18FA"/>
    <w:p w14:paraId="2B4D09D5" w14:textId="77777777" w:rsidR="000E18FA" w:rsidRDefault="000E18FA" w:rsidP="000E18FA">
      <w:r>
        <w:t>Vid första implementationen kommer användargränssnitt tas fram.</w:t>
      </w:r>
    </w:p>
    <w:p w14:paraId="457EEEA5" w14:textId="77777777" w:rsidR="000E18FA" w:rsidRDefault="000E18FA" w:rsidP="000E18FA"/>
    <w:p w14:paraId="3196079C" w14:textId="77777777" w:rsidR="009E0353" w:rsidRDefault="009E0353">
      <w:pPr>
        <w:spacing w:before="0" w:after="0"/>
      </w:pPr>
      <w:bookmarkStart w:id="36" w:name="_Toc265471419"/>
      <w:r w:rsidRPr="00E91314">
        <w:br w:type="page"/>
      </w:r>
    </w:p>
    <w:p w14:paraId="63AEB314" w14:textId="77777777" w:rsidR="00ED5B66" w:rsidRDefault="00ED5B66" w:rsidP="00ED5B66">
      <w:pPr>
        <w:pStyle w:val="Rubrik3Nr"/>
      </w:pPr>
      <w:bookmarkStart w:id="37" w:name="_Toc220550693"/>
      <w:r>
        <w:t>Formulärmotor</w:t>
      </w:r>
      <w:bookmarkEnd w:id="37"/>
      <w:r>
        <w:t xml:space="preserve"> </w:t>
      </w:r>
    </w:p>
    <w:p w14:paraId="4018E413"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15F296A1" w14:textId="77777777" w:rsidR="00ED5B66" w:rsidRDefault="00ED5B66">
      <w:pPr>
        <w:spacing w:before="0" w:after="0"/>
        <w:rPr>
          <w:rFonts w:ascii="Arial" w:hAnsi="Arial" w:cs="Arial"/>
          <w:bCs/>
          <w:iCs/>
          <w:sz w:val="28"/>
          <w:szCs w:val="28"/>
          <w:lang w:eastAsia="sv-SE"/>
        </w:rPr>
      </w:pPr>
    </w:p>
    <w:p w14:paraId="16895D48" w14:textId="77777777" w:rsidR="00ED5B66" w:rsidRDefault="00ED5B66" w:rsidP="00ED5B66">
      <w:pPr>
        <w:rPr>
          <w:lang w:eastAsia="sv-SE"/>
        </w:rPr>
      </w:pPr>
      <w:r>
        <w:rPr>
          <w:lang w:eastAsia="sv-SE"/>
        </w:rPr>
        <w:t>Detaljerad information kring formulärmotorn tas fram av den part som utvecklar denna.</w:t>
      </w:r>
    </w:p>
    <w:p w14:paraId="2ECC4EE0" w14:textId="77777777" w:rsidR="00ED5B66" w:rsidRDefault="00ED5B66">
      <w:pPr>
        <w:spacing w:before="0" w:after="0"/>
        <w:rPr>
          <w:rFonts w:ascii="Arial" w:hAnsi="Arial" w:cs="Arial"/>
          <w:bCs/>
          <w:iCs/>
          <w:sz w:val="28"/>
          <w:szCs w:val="28"/>
          <w:lang w:eastAsia="sv-SE"/>
        </w:rPr>
      </w:pPr>
    </w:p>
    <w:p w14:paraId="6EFAB84C" w14:textId="77777777" w:rsidR="00ED5B66" w:rsidRPr="00E91314" w:rsidRDefault="00ED5B66">
      <w:pPr>
        <w:spacing w:before="0" w:after="0"/>
        <w:rPr>
          <w:rFonts w:ascii="Arial" w:hAnsi="Arial" w:cs="Arial"/>
          <w:bCs/>
          <w:iCs/>
          <w:sz w:val="28"/>
          <w:szCs w:val="28"/>
          <w:lang w:eastAsia="sv-SE"/>
        </w:rPr>
      </w:pPr>
    </w:p>
    <w:p w14:paraId="237D1C0B" w14:textId="77777777" w:rsidR="00606E91" w:rsidRPr="00E91314" w:rsidRDefault="00606E91" w:rsidP="00C81915">
      <w:pPr>
        <w:pStyle w:val="Rubrik2Nr"/>
      </w:pPr>
      <w:bookmarkStart w:id="38" w:name="_Toc220550694"/>
      <w:r w:rsidRPr="00E91314">
        <w:t>Prioriterade områden</w:t>
      </w:r>
      <w:bookmarkEnd w:id="36"/>
      <w:bookmarkEnd w:id="38"/>
    </w:p>
    <w:p w14:paraId="11A9A326"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33E4916B" w14:textId="77777777" w:rsidR="00F314A1" w:rsidRPr="00E91314" w:rsidRDefault="00F314A1" w:rsidP="00CE3D9A"/>
    <w:p w14:paraId="62AB7A94"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678A6F42"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4DB1B9B"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24BEE0FA"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49C99E3A"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56C7F4E1"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500A4576" w14:textId="77777777" w:rsidR="00FA0166" w:rsidRPr="00E91314" w:rsidRDefault="00FA0166" w:rsidP="00CE3D9A"/>
    <w:p w14:paraId="3517A505"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672292E5" w14:textId="77777777" w:rsidR="00EB7B2D" w:rsidRPr="00E91314" w:rsidRDefault="00EB7B2D" w:rsidP="00CE3D9A"/>
    <w:p w14:paraId="346A527A"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6DEAF2C0" w14:textId="77777777" w:rsidR="004E69A8" w:rsidRPr="00E91314" w:rsidRDefault="004E69A8" w:rsidP="004E69A8"/>
    <w:p w14:paraId="696FA72F" w14:textId="77777777" w:rsidR="009E255F" w:rsidRPr="00E91314" w:rsidRDefault="009E255F" w:rsidP="004E69A8"/>
    <w:p w14:paraId="7B6DA497" w14:textId="77777777" w:rsidR="00002630" w:rsidRPr="00E91314" w:rsidRDefault="00002630">
      <w:pPr>
        <w:spacing w:before="0" w:after="0"/>
        <w:rPr>
          <w:rFonts w:ascii="Arial" w:hAnsi="Arial" w:cs="Arial"/>
          <w:bCs/>
          <w:iCs/>
          <w:sz w:val="28"/>
          <w:szCs w:val="28"/>
          <w:lang w:eastAsia="sv-SE"/>
        </w:rPr>
      </w:pPr>
      <w:r w:rsidRPr="00E91314">
        <w:br w:type="page"/>
      </w:r>
    </w:p>
    <w:p w14:paraId="385031FD" w14:textId="77777777" w:rsidR="00746F99" w:rsidRPr="00E91314" w:rsidRDefault="004F6412" w:rsidP="00746F99">
      <w:pPr>
        <w:pStyle w:val="Rubrik2Nr"/>
        <w:rPr>
          <w:bCs w:val="0"/>
        </w:rPr>
      </w:pPr>
      <w:r w:rsidRPr="00E91314">
        <w:t xml:space="preserve"> </w:t>
      </w:r>
      <w:bookmarkStart w:id="39" w:name="_Toc220550695"/>
      <w:r w:rsidR="00746F99" w:rsidRPr="00E91314">
        <w:rPr>
          <w:bCs w:val="0"/>
        </w:rPr>
        <w:t>Följsamhet mot T-bokens styrande principer</w:t>
      </w:r>
      <w:bookmarkEnd w:id="39"/>
    </w:p>
    <w:p w14:paraId="779A7792"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7BEA12DF"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7648B09" w14:textId="77777777" w:rsidTr="009E255F">
        <w:tc>
          <w:tcPr>
            <w:tcW w:w="8644" w:type="dxa"/>
            <w:gridSpan w:val="2"/>
            <w:shd w:val="clear" w:color="auto" w:fill="auto"/>
          </w:tcPr>
          <w:p w14:paraId="5DE2F882" w14:textId="77777777" w:rsidR="00746F99" w:rsidRPr="00E91314" w:rsidRDefault="00746F99" w:rsidP="009E255F">
            <w:pPr>
              <w:pStyle w:val="Rubrik3Nr"/>
            </w:pPr>
            <w:bookmarkStart w:id="40" w:name="_Toc271877305"/>
            <w:bookmarkStart w:id="41" w:name="_Toc155248467"/>
            <w:bookmarkStart w:id="42" w:name="_Toc272420748"/>
            <w:bookmarkStart w:id="43" w:name="_Toc179610502"/>
            <w:bookmarkStart w:id="44" w:name="_Toc220550696"/>
            <w:r w:rsidRPr="00E91314">
              <w:t>IT2: Informationssäkerhet</w:t>
            </w:r>
            <w:bookmarkEnd w:id="40"/>
            <w:bookmarkEnd w:id="41"/>
            <w:bookmarkEnd w:id="42"/>
            <w:bookmarkEnd w:id="43"/>
            <w:bookmarkEnd w:id="44"/>
          </w:p>
        </w:tc>
      </w:tr>
      <w:tr w:rsidR="00746F99" w:rsidRPr="00E91314" w14:paraId="2898F60A" w14:textId="77777777" w:rsidTr="009E255F">
        <w:tc>
          <w:tcPr>
            <w:tcW w:w="3936" w:type="dxa"/>
            <w:shd w:val="clear" w:color="auto" w:fill="auto"/>
          </w:tcPr>
          <w:p w14:paraId="1736C31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AE8307D" w14:textId="77777777" w:rsidR="00746F99" w:rsidRPr="00E91314" w:rsidRDefault="00746F99" w:rsidP="009E255F">
            <w:pPr>
              <w:rPr>
                <w:i/>
                <w:szCs w:val="20"/>
              </w:rPr>
            </w:pPr>
            <w:r w:rsidRPr="00E91314">
              <w:rPr>
                <w:i/>
                <w:szCs w:val="20"/>
              </w:rPr>
              <w:t>Uppfyllnad</w:t>
            </w:r>
          </w:p>
        </w:tc>
      </w:tr>
      <w:tr w:rsidR="00746F99" w:rsidRPr="00E91314" w14:paraId="17D42C25" w14:textId="77777777" w:rsidTr="009E255F">
        <w:tc>
          <w:tcPr>
            <w:tcW w:w="3936" w:type="dxa"/>
            <w:shd w:val="clear" w:color="auto" w:fill="auto"/>
          </w:tcPr>
          <w:p w14:paraId="0F23B42E"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67C3F451" w14:textId="77777777" w:rsidR="00746F99" w:rsidRPr="00E91314" w:rsidRDefault="00746F99" w:rsidP="009E255F">
            <w:r w:rsidRPr="00E91314">
              <w:t xml:space="preserve">Producerande och konsumerande system skall utvecklas för att kunna tillmötesgå hög tillgänglighet. </w:t>
            </w:r>
          </w:p>
          <w:p w14:paraId="6380BCB0" w14:textId="77777777" w:rsidR="00746F99" w:rsidRPr="00E91314" w:rsidRDefault="00746F99" w:rsidP="009E255F">
            <w:r w:rsidRPr="00E91314">
              <w:t xml:space="preserve">Formulärtjänsten skall tillgängliggöras i en redundant infrastruktur och IT miljö. </w:t>
            </w:r>
          </w:p>
          <w:p w14:paraId="5CD3900A" w14:textId="77777777" w:rsidR="00746F99" w:rsidRPr="00E91314" w:rsidRDefault="00746F99" w:rsidP="00AA406D">
            <w:pPr>
              <w:numPr>
                <w:ilvl w:val="0"/>
                <w:numId w:val="6"/>
              </w:numPr>
            </w:pPr>
            <w:r w:rsidRPr="00E91314">
              <w:t>Applikationsserver och databas skall driftas i en HA miljö.</w:t>
            </w:r>
          </w:p>
          <w:p w14:paraId="3B49C33F"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5668C06B" w14:textId="77777777" w:rsidTr="009E255F">
        <w:tc>
          <w:tcPr>
            <w:tcW w:w="3936" w:type="dxa"/>
            <w:shd w:val="clear" w:color="auto" w:fill="auto"/>
          </w:tcPr>
          <w:p w14:paraId="41AE3C44"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544AD8B7" w14:textId="77777777" w:rsidR="00746F99" w:rsidRPr="00E91314" w:rsidRDefault="00746F99" w:rsidP="009E255F">
            <w:r w:rsidRPr="00E91314">
              <w:t>&lt;Ej tillämpbar&gt;</w:t>
            </w:r>
          </w:p>
        </w:tc>
      </w:tr>
      <w:tr w:rsidR="00746F99" w:rsidRPr="00E91314" w14:paraId="6CD7C8E0" w14:textId="77777777" w:rsidTr="009E255F">
        <w:tc>
          <w:tcPr>
            <w:tcW w:w="3936" w:type="dxa"/>
            <w:shd w:val="clear" w:color="auto" w:fill="auto"/>
          </w:tcPr>
          <w:p w14:paraId="0BAA9DD8"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2B761A32" w14:textId="77777777" w:rsidR="00746F99" w:rsidRPr="00E91314" w:rsidRDefault="00746F99" w:rsidP="00A5026E">
            <w:r w:rsidRPr="00E91314">
              <w:t xml:space="preserve">TP förvaltningens anslutningsprocess följs. </w:t>
            </w:r>
          </w:p>
        </w:tc>
      </w:tr>
      <w:tr w:rsidR="00746F99" w:rsidRPr="00E91314" w14:paraId="32406BDF" w14:textId="77777777" w:rsidTr="009E255F">
        <w:tc>
          <w:tcPr>
            <w:tcW w:w="3936" w:type="dxa"/>
            <w:shd w:val="clear" w:color="auto" w:fill="auto"/>
          </w:tcPr>
          <w:p w14:paraId="2D423BFA"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6103B05F" w14:textId="77777777" w:rsidR="00746F99" w:rsidRPr="00E91314" w:rsidRDefault="00746F99" w:rsidP="009E255F">
            <w:r w:rsidRPr="00E91314">
              <w:t>Nationell redundant infrastruktur används.</w:t>
            </w:r>
          </w:p>
          <w:p w14:paraId="65922272" w14:textId="77777777" w:rsidR="00746F99" w:rsidRPr="00E91314" w:rsidRDefault="00746F99" w:rsidP="009E255F">
            <w:r w:rsidRPr="00E91314">
              <w:t>Lokal infrastruktur är(skall) utformad på ett redundant sätt.</w:t>
            </w:r>
          </w:p>
        </w:tc>
      </w:tr>
      <w:tr w:rsidR="00746F99" w:rsidRPr="00E91314" w14:paraId="6AF52F9F" w14:textId="77777777" w:rsidTr="009E255F">
        <w:tc>
          <w:tcPr>
            <w:tcW w:w="3936" w:type="dxa"/>
            <w:shd w:val="clear" w:color="auto" w:fill="auto"/>
          </w:tcPr>
          <w:p w14:paraId="6C771889"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2FF52766"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4D28D6E5" w14:textId="77777777" w:rsidTr="009E255F">
        <w:tc>
          <w:tcPr>
            <w:tcW w:w="3936" w:type="dxa"/>
            <w:shd w:val="clear" w:color="auto" w:fill="auto"/>
          </w:tcPr>
          <w:p w14:paraId="5B30D01C" w14:textId="77777777" w:rsidR="00746F99" w:rsidRPr="00E91314" w:rsidRDefault="00746F99" w:rsidP="009E255F">
            <w:pPr>
              <w:rPr>
                <w:i/>
              </w:rPr>
            </w:pPr>
            <w:r w:rsidRPr="00E91314">
              <w:rPr>
                <w:i/>
              </w:rPr>
              <w:t>Förutsättningar för spårbarhet etableras i form av loggningsregler för komponenter som deltar i säkert informationsutbyte.</w:t>
            </w:r>
          </w:p>
        </w:tc>
        <w:tc>
          <w:tcPr>
            <w:tcW w:w="4708" w:type="dxa"/>
            <w:shd w:val="clear" w:color="auto" w:fill="auto"/>
          </w:tcPr>
          <w:p w14:paraId="7AACAAFE" w14:textId="77777777" w:rsidR="00746F99" w:rsidRPr="00E91314" w:rsidRDefault="00746F99" w:rsidP="009E255F">
            <w:r w:rsidRPr="00E91314">
              <w:t>Tjänstekonsument och tjänsteproducent ansvarar för att följa de krav som finns på spårbarhet och loggning.</w:t>
            </w:r>
            <w:r w:rsidR="00696FF2" w:rsidRPr="00E91314">
              <w:t xml:space="preserve"> </w:t>
            </w:r>
          </w:p>
        </w:tc>
      </w:tr>
      <w:tr w:rsidR="00746F99" w:rsidRPr="00E91314" w14:paraId="0E19F7BB" w14:textId="77777777" w:rsidTr="009E255F">
        <w:tc>
          <w:tcPr>
            <w:tcW w:w="3936" w:type="dxa"/>
            <w:shd w:val="clear" w:color="auto" w:fill="auto"/>
          </w:tcPr>
          <w:p w14:paraId="32C8FC83" w14:textId="77777777" w:rsidR="00746F99" w:rsidRPr="00E91314" w:rsidRDefault="00746F99" w:rsidP="009E255F">
            <w:pPr>
              <w:rPr>
                <w:i/>
              </w:rPr>
            </w:pPr>
            <w:r w:rsidRPr="00E91314">
              <w:rPr>
                <w:i/>
              </w:rPr>
              <w:t>Interoperabla, internationellt beprövade och för leverantörer tillgängliga standarder tillämpas för kommunikation mellan parter som har upprättat tillit.</w:t>
            </w:r>
          </w:p>
        </w:tc>
        <w:tc>
          <w:tcPr>
            <w:tcW w:w="4708" w:type="dxa"/>
            <w:shd w:val="clear" w:color="auto" w:fill="auto"/>
          </w:tcPr>
          <w:p w14:paraId="638C07F4" w14:textId="77777777" w:rsidR="00746F99" w:rsidRPr="00E91314" w:rsidRDefault="00746F99" w:rsidP="009E255F">
            <w:r w:rsidRPr="00E91314">
              <w:t>Lösning är framtagen i enlighet med T-boken och RIV-TA 2.1.</w:t>
            </w:r>
          </w:p>
        </w:tc>
      </w:tr>
    </w:tbl>
    <w:p w14:paraId="15417D7B"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FC98515" w14:textId="77777777" w:rsidTr="009E255F">
        <w:tc>
          <w:tcPr>
            <w:tcW w:w="8644" w:type="dxa"/>
            <w:gridSpan w:val="2"/>
            <w:shd w:val="clear" w:color="auto" w:fill="auto"/>
          </w:tcPr>
          <w:p w14:paraId="0C77822C" w14:textId="77777777" w:rsidR="00746F99" w:rsidRPr="00E91314" w:rsidRDefault="00746F99" w:rsidP="009E255F">
            <w:pPr>
              <w:pStyle w:val="Rubrik3Nr"/>
            </w:pPr>
            <w:bookmarkStart w:id="45" w:name="_Toc179610503"/>
            <w:bookmarkStart w:id="46" w:name="_Toc220550697"/>
            <w:r w:rsidRPr="00E91314">
              <w:t>IT3: Nationell funktionell skalbarhet</w:t>
            </w:r>
            <w:bookmarkEnd w:id="45"/>
            <w:bookmarkEnd w:id="46"/>
          </w:p>
        </w:tc>
      </w:tr>
      <w:tr w:rsidR="00746F99" w:rsidRPr="00E91314" w14:paraId="1D2575E5" w14:textId="77777777" w:rsidTr="009E255F">
        <w:tc>
          <w:tcPr>
            <w:tcW w:w="3936" w:type="dxa"/>
            <w:shd w:val="clear" w:color="auto" w:fill="auto"/>
          </w:tcPr>
          <w:p w14:paraId="5103722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C406313" w14:textId="77777777" w:rsidR="00746F99" w:rsidRPr="00E91314" w:rsidRDefault="00746F99" w:rsidP="009E255F">
            <w:pPr>
              <w:rPr>
                <w:i/>
                <w:szCs w:val="20"/>
              </w:rPr>
            </w:pPr>
            <w:r w:rsidRPr="00E91314">
              <w:rPr>
                <w:i/>
                <w:szCs w:val="20"/>
              </w:rPr>
              <w:t>Uppfyllnad</w:t>
            </w:r>
          </w:p>
        </w:tc>
      </w:tr>
      <w:tr w:rsidR="00746F99" w:rsidRPr="00E91314" w14:paraId="0F592979" w14:textId="77777777" w:rsidTr="009E255F">
        <w:tc>
          <w:tcPr>
            <w:tcW w:w="3936" w:type="dxa"/>
            <w:shd w:val="clear" w:color="auto" w:fill="auto"/>
          </w:tcPr>
          <w:p w14:paraId="41288930"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4B23DCB7" w14:textId="77777777" w:rsidR="00746F99" w:rsidRPr="00E91314" w:rsidRDefault="00746F99" w:rsidP="009E255F">
            <w:r w:rsidRPr="00E91314">
              <w:t>Konsument och producent är utformade för att skala nationellt. Inga regionala begräsningar finns.</w:t>
            </w:r>
          </w:p>
          <w:p w14:paraId="39D72FFF" w14:textId="77777777" w:rsidR="00746F99" w:rsidRPr="00E91314" w:rsidRDefault="00746F99" w:rsidP="009E255F">
            <w:pPr>
              <w:rPr>
                <w:i/>
                <w:szCs w:val="20"/>
              </w:rPr>
            </w:pPr>
          </w:p>
        </w:tc>
      </w:tr>
      <w:tr w:rsidR="00746F99" w:rsidRPr="00E91314" w14:paraId="44094D34" w14:textId="77777777" w:rsidTr="009E255F">
        <w:tc>
          <w:tcPr>
            <w:tcW w:w="3936" w:type="dxa"/>
            <w:shd w:val="clear" w:color="auto" w:fill="auto"/>
          </w:tcPr>
          <w:p w14:paraId="6A98C6A5"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020990EC" w14:textId="77777777" w:rsidR="00746F99" w:rsidRPr="00E91314" w:rsidRDefault="00746F99" w:rsidP="009E255F">
            <w:r w:rsidRPr="00E91314">
              <w:t xml:space="preserve">En SLA finns definierad i tjänstekontraktsbeskrivning. </w:t>
            </w:r>
          </w:p>
        </w:tc>
      </w:tr>
      <w:tr w:rsidR="00746F99" w:rsidRPr="00E91314" w14:paraId="38AB23D0" w14:textId="77777777" w:rsidTr="009E255F">
        <w:tc>
          <w:tcPr>
            <w:tcW w:w="3936" w:type="dxa"/>
            <w:shd w:val="clear" w:color="auto" w:fill="auto"/>
          </w:tcPr>
          <w:p w14:paraId="33E3A8D3"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3FD06478" w14:textId="77777777" w:rsidR="00746F99" w:rsidRPr="00E91314" w:rsidRDefault="00746F99" w:rsidP="009E255F">
            <w:r w:rsidRPr="00E91314">
              <w:t>Nationell tjänsteplattform används för all extern kommunikation.</w:t>
            </w:r>
          </w:p>
        </w:tc>
      </w:tr>
      <w:tr w:rsidR="00746F99" w:rsidRPr="00E91314" w14:paraId="28BE1AA8" w14:textId="77777777" w:rsidTr="009E255F">
        <w:tc>
          <w:tcPr>
            <w:tcW w:w="3936" w:type="dxa"/>
            <w:shd w:val="clear" w:color="auto" w:fill="auto"/>
          </w:tcPr>
          <w:p w14:paraId="1889C2B3"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77FF0239" w14:textId="77777777" w:rsidR="00746F99" w:rsidRDefault="00A5026E" w:rsidP="009E255F">
            <w:r>
              <w:t>Arkitekturen medger lös koppling med hjälp av nationell arkitektur och tjänstekontrakt.</w:t>
            </w:r>
          </w:p>
          <w:p w14:paraId="0D054390" w14:textId="77777777" w:rsidR="00A5026E" w:rsidRDefault="00A5026E" w:rsidP="009E255F"/>
          <w:p w14:paraId="1DFDB2B9" w14:textId="77777777" w:rsidR="00A5026E" w:rsidRPr="00E91314" w:rsidRDefault="00A5026E" w:rsidP="009E255F">
            <w:r>
              <w:t>Formulärtjänst är tänkt att kunna användas som en SaaS tjänst.</w:t>
            </w:r>
          </w:p>
        </w:tc>
      </w:tr>
    </w:tbl>
    <w:p w14:paraId="20116265"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8A5FFC4" w14:textId="77777777" w:rsidTr="009E255F">
        <w:tc>
          <w:tcPr>
            <w:tcW w:w="8644" w:type="dxa"/>
            <w:gridSpan w:val="2"/>
            <w:shd w:val="clear" w:color="auto" w:fill="auto"/>
          </w:tcPr>
          <w:p w14:paraId="55F87B7B" w14:textId="77777777" w:rsidR="00746F99" w:rsidRPr="00E91314" w:rsidRDefault="00746F99" w:rsidP="009E255F">
            <w:pPr>
              <w:pStyle w:val="Rubrik3Nr"/>
            </w:pPr>
            <w:bookmarkStart w:id="47" w:name="_Toc271877307"/>
            <w:bookmarkStart w:id="48" w:name="_Toc155248469"/>
            <w:bookmarkStart w:id="49" w:name="_Toc272420750"/>
            <w:bookmarkStart w:id="50" w:name="_Toc179610504"/>
            <w:bookmarkStart w:id="51" w:name="_Toc220550698"/>
            <w:r w:rsidRPr="00E91314">
              <w:t>IT4: Lös koppling</w:t>
            </w:r>
            <w:bookmarkEnd w:id="47"/>
            <w:bookmarkEnd w:id="48"/>
            <w:bookmarkEnd w:id="49"/>
            <w:bookmarkEnd w:id="50"/>
            <w:bookmarkEnd w:id="51"/>
          </w:p>
        </w:tc>
      </w:tr>
      <w:tr w:rsidR="00746F99" w:rsidRPr="00E91314" w14:paraId="51083785" w14:textId="77777777" w:rsidTr="009E255F">
        <w:tc>
          <w:tcPr>
            <w:tcW w:w="3936" w:type="dxa"/>
            <w:shd w:val="clear" w:color="auto" w:fill="auto"/>
          </w:tcPr>
          <w:p w14:paraId="5351D320"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51D5310" w14:textId="77777777" w:rsidR="00746F99" w:rsidRPr="00E91314" w:rsidRDefault="00746F99" w:rsidP="009E255F">
            <w:pPr>
              <w:rPr>
                <w:i/>
                <w:szCs w:val="20"/>
              </w:rPr>
            </w:pPr>
            <w:r w:rsidRPr="00E91314">
              <w:rPr>
                <w:i/>
                <w:szCs w:val="20"/>
              </w:rPr>
              <w:t>Uppfyllnad</w:t>
            </w:r>
          </w:p>
        </w:tc>
      </w:tr>
      <w:tr w:rsidR="00746F99" w:rsidRPr="00E91314" w14:paraId="50ADA552" w14:textId="77777777" w:rsidTr="009E255F">
        <w:tc>
          <w:tcPr>
            <w:tcW w:w="3936" w:type="dxa"/>
            <w:shd w:val="clear" w:color="auto" w:fill="auto"/>
          </w:tcPr>
          <w:p w14:paraId="4346D7B0" w14:textId="77777777" w:rsidR="00746F99" w:rsidRPr="00E91314" w:rsidRDefault="00746F99" w:rsidP="009E255F">
            <w:pPr>
              <w:rPr>
                <w:i/>
              </w:rPr>
            </w:pPr>
            <w:r w:rsidRPr="00E91314">
              <w:rPr>
                <w:i/>
              </w:rPr>
              <w:t>Meddelandeutbyte baseras på att 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0FCD43C5" w14:textId="77777777" w:rsidR="00746F99" w:rsidRPr="00E91314" w:rsidRDefault="00746F99" w:rsidP="009E255F">
            <w:pPr>
              <w:rPr>
                <w:i/>
                <w:szCs w:val="20"/>
              </w:rPr>
            </w:pPr>
            <w:r w:rsidRPr="00E91314">
              <w:t>Meddelan</w:t>
            </w:r>
            <w:r w:rsidR="00A5026E">
              <w:t>deutbyte är baserade på meddelanden i V-MIM i tjänstekontrakt. Tjänstekontrakten</w:t>
            </w:r>
            <w:r w:rsidRPr="00E91314">
              <w:t xml:space="preserve"> följer T-boken och RIV-TA2.1</w:t>
            </w:r>
          </w:p>
        </w:tc>
      </w:tr>
      <w:tr w:rsidR="00746F99" w:rsidRPr="00E91314" w14:paraId="67D39D66" w14:textId="77777777" w:rsidTr="009E255F">
        <w:tc>
          <w:tcPr>
            <w:tcW w:w="3936" w:type="dxa"/>
            <w:shd w:val="clear" w:color="auto" w:fill="auto"/>
          </w:tcPr>
          <w:p w14:paraId="30AC22F1" w14:textId="77777777" w:rsidR="00746F99" w:rsidRPr="00E91314" w:rsidRDefault="00746F99" w:rsidP="009E255F">
            <w:pPr>
              <w:rPr>
                <w:i/>
              </w:rPr>
            </w:pPr>
            <w:r w:rsidRPr="00E91314">
              <w:rPr>
                <w:i/>
              </w:rPr>
              <w:t>En arkitektur som skapar lös koppling mellan konsumenter och producenter, avseende adressering och standarder för kommunikation.</w:t>
            </w:r>
          </w:p>
        </w:tc>
        <w:tc>
          <w:tcPr>
            <w:tcW w:w="4708" w:type="dxa"/>
            <w:shd w:val="clear" w:color="auto" w:fill="auto"/>
          </w:tcPr>
          <w:p w14:paraId="56C53D75" w14:textId="77777777" w:rsidR="00746F99" w:rsidRPr="00E91314" w:rsidRDefault="00746F99" w:rsidP="009E255F">
            <w:r w:rsidRPr="00E91314">
              <w:t>T-boken och RIV-TA 2.1 tillämpas.</w:t>
            </w:r>
          </w:p>
        </w:tc>
      </w:tr>
      <w:tr w:rsidR="00746F99" w:rsidRPr="00E91314" w14:paraId="15843979" w14:textId="77777777" w:rsidTr="009E255F">
        <w:tc>
          <w:tcPr>
            <w:tcW w:w="3936" w:type="dxa"/>
            <w:shd w:val="clear" w:color="auto" w:fill="auto"/>
          </w:tcPr>
          <w:p w14:paraId="3C4A4179"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07BE9C9F" w14:textId="77777777" w:rsidR="00746F99" w:rsidRPr="00E91314" w:rsidRDefault="00746F99" w:rsidP="009E255F">
            <w:r w:rsidRPr="00E91314">
              <w:t>T-boken och RIV-TA 2.1 tillämpas.</w:t>
            </w:r>
          </w:p>
          <w:p w14:paraId="368B3530" w14:textId="77777777" w:rsidR="00746F99" w:rsidRPr="00E91314" w:rsidRDefault="00746F99" w:rsidP="009E255F">
            <w:r w:rsidRPr="00E91314">
              <w:t>- T-bokens anslutningsarkitektur tillämpas.</w:t>
            </w:r>
          </w:p>
        </w:tc>
      </w:tr>
      <w:tr w:rsidR="00746F99" w:rsidRPr="00E91314" w14:paraId="140C8E18" w14:textId="77777777" w:rsidTr="009E255F">
        <w:tc>
          <w:tcPr>
            <w:tcW w:w="3936" w:type="dxa"/>
            <w:shd w:val="clear" w:color="auto" w:fill="auto"/>
          </w:tcPr>
          <w:p w14:paraId="0C9D91EE"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13F40911"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4B42C469" w14:textId="77777777" w:rsidTr="009E255F">
        <w:tc>
          <w:tcPr>
            <w:tcW w:w="3936" w:type="dxa"/>
            <w:shd w:val="clear" w:color="auto" w:fill="auto"/>
          </w:tcPr>
          <w:p w14:paraId="40B3FC0C"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53D91D38" w14:textId="77777777" w:rsidR="00746F99" w:rsidRPr="00E91314" w:rsidRDefault="00746F99" w:rsidP="009E255F">
            <w:r w:rsidRPr="00E91314">
              <w:t>&lt;Ej tillämpbar&gt;</w:t>
            </w:r>
          </w:p>
        </w:tc>
      </w:tr>
      <w:tr w:rsidR="00746F99" w:rsidRPr="00E91314" w14:paraId="671E071B" w14:textId="77777777" w:rsidTr="009E255F">
        <w:tc>
          <w:tcPr>
            <w:tcW w:w="3936" w:type="dxa"/>
            <w:shd w:val="clear" w:color="auto" w:fill="auto"/>
          </w:tcPr>
          <w:p w14:paraId="5B75CC88"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513455D2" w14:textId="77777777" w:rsidR="00746F99" w:rsidRPr="00E91314" w:rsidRDefault="00746F99" w:rsidP="009E255F">
            <w:pPr>
              <w:rPr>
                <w:i/>
              </w:rPr>
            </w:pPr>
            <w:r w:rsidRPr="00E91314">
              <w:rPr>
                <w:i/>
              </w:rPr>
              <w:t>o</w:t>
            </w:r>
            <w:r w:rsidRPr="00E91314">
              <w:rPr>
                <w:i/>
              </w:rPr>
              <w:tab/>
              <w:t>Nationellt bryggar informationen (semantisk översättning) eller</w:t>
            </w:r>
          </w:p>
          <w:p w14:paraId="5FCD4004"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601DB46A"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6E9F33FA"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6C99E61E" w14:textId="77777777" w:rsidR="00746F99" w:rsidRPr="00E91314" w:rsidRDefault="00746F99" w:rsidP="009E255F">
            <w:r w:rsidRPr="00E91314">
              <w:t>&lt;Ej tillämpbar&gt;</w:t>
            </w:r>
          </w:p>
        </w:tc>
      </w:tr>
      <w:tr w:rsidR="00746F99" w:rsidRPr="00E91314" w14:paraId="3EDB26C7" w14:textId="77777777" w:rsidTr="009E255F">
        <w:tc>
          <w:tcPr>
            <w:tcW w:w="3936" w:type="dxa"/>
            <w:shd w:val="clear" w:color="auto" w:fill="auto"/>
          </w:tcPr>
          <w:p w14:paraId="06037A8B" w14:textId="77777777" w:rsidR="00746F99" w:rsidRPr="00E91314" w:rsidRDefault="00746F99" w:rsidP="009E255F">
            <w:pPr>
              <w:rPr>
                <w:i/>
              </w:rPr>
            </w:pPr>
            <w:r w:rsidRPr="00E91314">
              <w:rPr>
                <w:i/>
              </w:rPr>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E80D0E8" w14:textId="77777777" w:rsidR="00746F99" w:rsidRPr="00E91314" w:rsidRDefault="00BD6E5E" w:rsidP="00BD6E5E">
            <w:r>
              <w:t>Tillämpas.</w:t>
            </w:r>
          </w:p>
        </w:tc>
      </w:tr>
      <w:tr w:rsidR="00746F99" w:rsidRPr="00E91314" w14:paraId="00D3A66A" w14:textId="77777777" w:rsidTr="009E255F">
        <w:tc>
          <w:tcPr>
            <w:tcW w:w="3936" w:type="dxa"/>
            <w:shd w:val="clear" w:color="auto" w:fill="auto"/>
          </w:tcPr>
          <w:p w14:paraId="786B799B"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4E251CEE" w14:textId="77777777" w:rsidR="00746F99" w:rsidRPr="00E91314" w:rsidRDefault="00746F99" w:rsidP="009E255F">
            <w:r w:rsidRPr="00E91314">
              <w:t>Tjänstekontrakt är utformade enligt RIV-TA 2.1.</w:t>
            </w:r>
          </w:p>
        </w:tc>
      </w:tr>
    </w:tbl>
    <w:p w14:paraId="52A3DCB7" w14:textId="77777777" w:rsidR="00746F99" w:rsidRPr="00E91314" w:rsidRDefault="00746F99" w:rsidP="00746F99"/>
    <w:p w14:paraId="735738C3"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7FEF823" w14:textId="77777777" w:rsidTr="009E255F">
        <w:tc>
          <w:tcPr>
            <w:tcW w:w="8644" w:type="dxa"/>
            <w:gridSpan w:val="2"/>
            <w:shd w:val="clear" w:color="auto" w:fill="auto"/>
          </w:tcPr>
          <w:p w14:paraId="742985CD" w14:textId="77777777" w:rsidR="00746F99" w:rsidRPr="00E91314" w:rsidRDefault="00746F99" w:rsidP="009E255F">
            <w:pPr>
              <w:pStyle w:val="Rubrik3Nr"/>
            </w:pPr>
            <w:bookmarkStart w:id="52" w:name="_Toc271877308"/>
            <w:bookmarkStart w:id="53" w:name="_Toc155248470"/>
            <w:bookmarkStart w:id="54" w:name="_Toc272420751"/>
            <w:bookmarkStart w:id="55" w:name="_Toc179610505"/>
            <w:bookmarkStart w:id="56" w:name="_Toc220550699"/>
            <w:r w:rsidRPr="00E91314">
              <w:t>IT5: Lokalt driven e-tjänsteförsörjning</w:t>
            </w:r>
            <w:bookmarkEnd w:id="52"/>
            <w:bookmarkEnd w:id="53"/>
            <w:bookmarkEnd w:id="54"/>
            <w:bookmarkEnd w:id="55"/>
            <w:bookmarkEnd w:id="56"/>
          </w:p>
        </w:tc>
      </w:tr>
      <w:tr w:rsidR="00746F99" w:rsidRPr="00E91314" w14:paraId="6DD68E4A" w14:textId="77777777" w:rsidTr="009E255F">
        <w:tc>
          <w:tcPr>
            <w:tcW w:w="3936" w:type="dxa"/>
            <w:shd w:val="clear" w:color="auto" w:fill="auto"/>
          </w:tcPr>
          <w:p w14:paraId="0B8261DC"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3F0F43D" w14:textId="77777777" w:rsidR="00746F99" w:rsidRPr="00E91314" w:rsidRDefault="00746F99" w:rsidP="009E255F">
            <w:pPr>
              <w:rPr>
                <w:i/>
                <w:szCs w:val="20"/>
              </w:rPr>
            </w:pPr>
            <w:r w:rsidRPr="00E91314">
              <w:rPr>
                <w:i/>
                <w:szCs w:val="20"/>
              </w:rPr>
              <w:t>Uppfyllnad</w:t>
            </w:r>
          </w:p>
        </w:tc>
      </w:tr>
      <w:tr w:rsidR="00746F99" w:rsidRPr="00E91314" w14:paraId="280E3205" w14:textId="77777777" w:rsidTr="009E255F">
        <w:tc>
          <w:tcPr>
            <w:tcW w:w="3936" w:type="dxa"/>
            <w:shd w:val="clear" w:color="auto" w:fill="auto"/>
          </w:tcPr>
          <w:p w14:paraId="5B1DADAF" w14:textId="77777777" w:rsidR="00746F99" w:rsidRPr="00E91314" w:rsidRDefault="00746F99" w:rsidP="009E255F">
            <w:pPr>
              <w:rPr>
                <w:i/>
              </w:rPr>
            </w:pPr>
            <w:r w:rsidRPr="00E91314">
              <w:rPr>
                <w:i/>
              </w:rPr>
              <w:t>När utveckling av källkod är en del av en tjänsteleverans skall följande beaktas:</w:t>
            </w:r>
          </w:p>
          <w:p w14:paraId="1C9CF5B5"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4C8AE025"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06C5B88C"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6A4582D0"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07B848FF" w14:textId="77777777" w:rsidR="00746F99" w:rsidRPr="00E91314" w:rsidRDefault="00746F99" w:rsidP="009E255F">
            <w:pPr>
              <w:rPr>
                <w:i/>
              </w:rPr>
            </w:pPr>
            <w:r w:rsidRPr="00E91314">
              <w:rPr>
                <w:i/>
              </w:rPr>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43D51389" w14:textId="77777777" w:rsidR="00ED427F" w:rsidRDefault="00ED427F" w:rsidP="009E255F">
            <w:r>
              <w:t xml:space="preserve">Tjänstekontraktet är framtaget under öppen källkodslicens. </w:t>
            </w:r>
          </w:p>
          <w:p w14:paraId="605B51C0" w14:textId="77777777" w:rsidR="00ED427F" w:rsidRDefault="00ED427F" w:rsidP="009E255F"/>
          <w:p w14:paraId="2A5C0A91"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70AB7252" w14:textId="77777777" w:rsidTr="009E255F">
        <w:tc>
          <w:tcPr>
            <w:tcW w:w="3936" w:type="dxa"/>
            <w:shd w:val="clear" w:color="auto" w:fill="auto"/>
          </w:tcPr>
          <w:p w14:paraId="43A1BF62" w14:textId="77777777" w:rsidR="00746F99" w:rsidRPr="00E91314" w:rsidRDefault="00746F99" w:rsidP="009E255F">
            <w:pPr>
              <w:rPr>
                <w:i/>
              </w:rPr>
            </w:pPr>
            <w:r w:rsidRPr="00E91314">
              <w:rPr>
                <w:i/>
              </w:rPr>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2F37FD13" w14:textId="77777777" w:rsidR="00746F99" w:rsidRDefault="00746F99" w:rsidP="009E255F">
            <w:r w:rsidRPr="00E91314">
              <w:t>Tillämpbar.</w:t>
            </w:r>
          </w:p>
          <w:p w14:paraId="11F4A004" w14:textId="77777777" w:rsidR="00ED427F" w:rsidRPr="00E91314" w:rsidRDefault="00ED427F" w:rsidP="009E255F">
            <w:r>
              <w:t>- Standarder enligt RIV-TA.</w:t>
            </w:r>
          </w:p>
        </w:tc>
      </w:tr>
      <w:tr w:rsidR="00746F99" w:rsidRPr="00E91314" w14:paraId="54469AAA" w14:textId="77777777" w:rsidTr="009E255F">
        <w:tc>
          <w:tcPr>
            <w:tcW w:w="3936" w:type="dxa"/>
            <w:shd w:val="clear" w:color="auto" w:fill="auto"/>
          </w:tcPr>
          <w:p w14:paraId="7C4DAED1"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4B389205" w14:textId="77777777" w:rsidR="00746F99" w:rsidRPr="00E91314" w:rsidRDefault="00746F99" w:rsidP="009E255F">
            <w:r w:rsidRPr="00E91314">
              <w:t>Tillämpas när det är möjligt.</w:t>
            </w:r>
          </w:p>
        </w:tc>
      </w:tr>
      <w:tr w:rsidR="00746F99" w:rsidRPr="00E91314" w14:paraId="631C158C" w14:textId="77777777" w:rsidTr="009E255F">
        <w:tc>
          <w:tcPr>
            <w:tcW w:w="3936" w:type="dxa"/>
            <w:shd w:val="clear" w:color="auto" w:fill="auto"/>
          </w:tcPr>
          <w:p w14:paraId="33A84539"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597470E6" w14:textId="77777777" w:rsidR="00746F99" w:rsidRPr="00E91314" w:rsidRDefault="00746F99" w:rsidP="009E255F">
            <w:r w:rsidRPr="00E91314">
              <w:t>&lt;Ej tillämpbar&gt;</w:t>
            </w:r>
          </w:p>
        </w:tc>
      </w:tr>
      <w:tr w:rsidR="00746F99" w:rsidRPr="00E91314" w14:paraId="003F711F" w14:textId="77777777" w:rsidTr="009E255F">
        <w:tc>
          <w:tcPr>
            <w:tcW w:w="3936" w:type="dxa"/>
            <w:shd w:val="clear" w:color="auto" w:fill="auto"/>
          </w:tcPr>
          <w:p w14:paraId="47738E93"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37317AC4" w14:textId="77777777" w:rsidR="00746F99" w:rsidRPr="00E91314" w:rsidRDefault="00746F99" w:rsidP="009E255F">
            <w:r w:rsidRPr="00E91314">
              <w:t>&lt;Ej tillämpbar&gt;</w:t>
            </w:r>
          </w:p>
        </w:tc>
      </w:tr>
    </w:tbl>
    <w:p w14:paraId="1CE3636B"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4F8330C" w14:textId="77777777" w:rsidTr="009E255F">
        <w:tc>
          <w:tcPr>
            <w:tcW w:w="8644" w:type="dxa"/>
            <w:gridSpan w:val="2"/>
            <w:shd w:val="clear" w:color="auto" w:fill="auto"/>
          </w:tcPr>
          <w:p w14:paraId="5A69B957" w14:textId="77777777" w:rsidR="00746F99" w:rsidRPr="00E91314" w:rsidRDefault="00746F99" w:rsidP="009E255F">
            <w:pPr>
              <w:pStyle w:val="Rubrik3Nr"/>
            </w:pPr>
            <w:bookmarkStart w:id="57" w:name="_Toc155248471"/>
            <w:bookmarkStart w:id="58" w:name="_Toc272420752"/>
            <w:bookmarkStart w:id="59" w:name="_Toc179610506"/>
            <w:bookmarkStart w:id="60" w:name="_Toc220550700"/>
            <w:r w:rsidRPr="00E91314">
              <w:t>IT6: Samverkan i federation</w:t>
            </w:r>
            <w:bookmarkEnd w:id="57"/>
            <w:bookmarkEnd w:id="58"/>
            <w:bookmarkEnd w:id="59"/>
            <w:bookmarkEnd w:id="60"/>
          </w:p>
        </w:tc>
      </w:tr>
      <w:tr w:rsidR="00746F99" w:rsidRPr="00E91314" w14:paraId="72E7FDCE" w14:textId="77777777" w:rsidTr="009E255F">
        <w:tc>
          <w:tcPr>
            <w:tcW w:w="3936" w:type="dxa"/>
            <w:shd w:val="clear" w:color="auto" w:fill="auto"/>
          </w:tcPr>
          <w:p w14:paraId="60CB112C"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695EBF91" w14:textId="77777777" w:rsidR="00746F99" w:rsidRPr="00E91314" w:rsidRDefault="00746F99" w:rsidP="009E255F">
            <w:pPr>
              <w:rPr>
                <w:i/>
                <w:szCs w:val="20"/>
              </w:rPr>
            </w:pPr>
            <w:r w:rsidRPr="00E91314">
              <w:rPr>
                <w:i/>
                <w:szCs w:val="20"/>
              </w:rPr>
              <w:t>Uppfyllnad</w:t>
            </w:r>
          </w:p>
        </w:tc>
      </w:tr>
      <w:tr w:rsidR="00746F99" w:rsidRPr="00E91314" w14:paraId="14F041F4" w14:textId="77777777" w:rsidTr="009E255F">
        <w:tc>
          <w:tcPr>
            <w:tcW w:w="3936" w:type="dxa"/>
            <w:shd w:val="clear" w:color="auto" w:fill="auto"/>
          </w:tcPr>
          <w:p w14:paraId="4900C9C3" w14:textId="77777777" w:rsidR="00746F99" w:rsidRPr="00E91314" w:rsidRDefault="00746F99" w:rsidP="009E255F">
            <w:pPr>
              <w:rPr>
                <w:i/>
              </w:rPr>
            </w:pPr>
            <w:r w:rsidRPr="00E91314">
              <w:rPr>
                <w:i/>
              </w:rPr>
              <w:t>Att gemensamma gränssnitt i alla federativa utbyten finns framtagna och beskrivna, vilket möjliggör kostnadseffektiva och leverantörsneutrala lösningar.</w:t>
            </w:r>
          </w:p>
        </w:tc>
        <w:tc>
          <w:tcPr>
            <w:tcW w:w="4708" w:type="dxa"/>
            <w:shd w:val="clear" w:color="auto" w:fill="auto"/>
          </w:tcPr>
          <w:p w14:paraId="3E49167B" w14:textId="77777777" w:rsidR="00746F99" w:rsidRPr="00E91314" w:rsidRDefault="00746F99" w:rsidP="009E255F">
            <w:pPr>
              <w:rPr>
                <w:i/>
                <w:szCs w:val="20"/>
              </w:rPr>
            </w:pPr>
            <w:r w:rsidRPr="00E91314">
              <w:t>&lt;Ej tillämpbar&gt;</w:t>
            </w:r>
          </w:p>
        </w:tc>
      </w:tr>
      <w:tr w:rsidR="00746F99" w:rsidRPr="00E91314" w14:paraId="684DB5C4" w14:textId="77777777" w:rsidTr="009E255F">
        <w:tc>
          <w:tcPr>
            <w:tcW w:w="3936" w:type="dxa"/>
            <w:shd w:val="clear" w:color="auto" w:fill="auto"/>
          </w:tcPr>
          <w:p w14:paraId="601EFC3D"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1FBF9EC2"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153A2FDA" w14:textId="77777777" w:rsidR="00746F99" w:rsidRPr="00E91314" w:rsidRDefault="00746F99" w:rsidP="00AA406D">
            <w:pPr>
              <w:numPr>
                <w:ilvl w:val="0"/>
                <w:numId w:val="6"/>
              </w:numPr>
            </w:pPr>
            <w:r w:rsidRPr="00E91314">
              <w:t>Nationell eller regional SITHS förvaltning ansvarar för utgivning av certifikat.</w:t>
            </w:r>
          </w:p>
          <w:p w14:paraId="744A7A96" w14:textId="77777777" w:rsidR="00746F99" w:rsidRPr="00E91314" w:rsidRDefault="00746F99" w:rsidP="009E255F"/>
        </w:tc>
      </w:tr>
      <w:tr w:rsidR="00746F99" w:rsidRPr="00E91314" w14:paraId="3361D6EC" w14:textId="77777777" w:rsidTr="009E255F">
        <w:tc>
          <w:tcPr>
            <w:tcW w:w="3936" w:type="dxa"/>
            <w:shd w:val="clear" w:color="auto" w:fill="auto"/>
          </w:tcPr>
          <w:p w14:paraId="084301FD"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0DAFFBF6"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474781B7" w14:textId="77777777" w:rsidTr="009E255F">
        <w:tc>
          <w:tcPr>
            <w:tcW w:w="3936" w:type="dxa"/>
            <w:shd w:val="clear" w:color="auto" w:fill="auto"/>
          </w:tcPr>
          <w:p w14:paraId="4B7EEB4F" w14:textId="77777777" w:rsidR="00746F99" w:rsidRPr="00E91314" w:rsidRDefault="00746F99" w:rsidP="009E255F">
            <w:pPr>
              <w:rPr>
                <w:i/>
              </w:rPr>
            </w:pPr>
            <w:r w:rsidRPr="00E91314">
              <w:rPr>
                <w:i/>
              </w:rPr>
              <w:t>Att Ingående parter i federationen är överens om ett antal gemensamma ståndpunkter:</w:t>
            </w:r>
          </w:p>
          <w:p w14:paraId="5F160BCA" w14:textId="77777777" w:rsidR="00746F99" w:rsidRPr="00E91314" w:rsidRDefault="00746F99" w:rsidP="009E255F">
            <w:pPr>
              <w:rPr>
                <w:i/>
              </w:rPr>
            </w:pPr>
            <w:r w:rsidRPr="00E91314">
              <w:rPr>
                <w:i/>
              </w:rPr>
              <w:t>o</w:t>
            </w:r>
            <w:r w:rsidRPr="00E91314">
              <w:rPr>
                <w:i/>
              </w:rPr>
              <w:tab/>
              <w:t>att stark autentisering likställs med 2-faktors autentisering</w:t>
            </w:r>
          </w:p>
          <w:p w14:paraId="6BCF3945"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07D4F3B2"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0F95AF3C"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7C7053C8"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7C4B0854"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658B7546"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321EFAE3" w14:textId="77777777" w:rsidR="00746F99" w:rsidRPr="00E91314" w:rsidRDefault="00746F99" w:rsidP="009E255F">
            <w:pPr>
              <w:rPr>
                <w:i/>
              </w:rPr>
            </w:pPr>
            <w:r w:rsidRPr="00E91314">
              <w:rPr>
                <w:i/>
              </w:rPr>
              <w:t>o</w:t>
            </w:r>
            <w:r w:rsidRPr="00E91314">
              <w:rPr>
                <w:i/>
              </w:rPr>
              <w:tab/>
              <w:t>att stäva mot att all gränsöverskridande kommunikation skall vara möjlig både över Sjunet och Internet. Det är den egna organisationen som beslutar vilken tillgänglighet som är tillräcklig för anslutningen</w:t>
            </w:r>
          </w:p>
          <w:p w14:paraId="698BA4FD"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2D45658A"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5A551AA0" w14:textId="77777777" w:rsidR="00833192" w:rsidRPr="00E91314" w:rsidRDefault="00833192" w:rsidP="00AA406D">
            <w:pPr>
              <w:pStyle w:val="Liststycke"/>
              <w:numPr>
                <w:ilvl w:val="0"/>
                <w:numId w:val="25"/>
              </w:numPr>
            </w:pPr>
            <w:r w:rsidRPr="00E91314">
              <w:t xml:space="preserve">Stark autentisering likställs med 2-faktors autentisering. Stark autentiserings uppnås genom att använda Mina Hälsotjänster autentiseringstjänster alternativt Mina vårdkontakters autentisering. </w:t>
            </w:r>
          </w:p>
          <w:p w14:paraId="0DEB4E82"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172F97A9" w14:textId="77777777" w:rsidR="00833192" w:rsidRPr="00E91314" w:rsidRDefault="00833192" w:rsidP="00AA406D">
            <w:pPr>
              <w:pStyle w:val="Liststycke"/>
              <w:numPr>
                <w:ilvl w:val="0"/>
                <w:numId w:val="25"/>
              </w:numPr>
            </w:pPr>
            <w:r w:rsidRPr="00E91314">
              <w:t>SITHS PKI infrastruktur tillämpas för att säkra system kommunikation.</w:t>
            </w:r>
          </w:p>
          <w:p w14:paraId="17D9FE59"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20FF488B"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7C8EB66A" w14:textId="77777777" w:rsidR="00ED427F" w:rsidRDefault="00ED427F" w:rsidP="00ED427F"/>
          <w:p w14:paraId="09F8EA03" w14:textId="77777777" w:rsidR="006B1196" w:rsidRDefault="006B1196" w:rsidP="00ED427F">
            <w:r>
              <w:t>Övrigt:</w:t>
            </w:r>
          </w:p>
          <w:p w14:paraId="2D361EFA"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104F24E8" w14:textId="77777777" w:rsidR="00746F99" w:rsidRPr="00E91314" w:rsidRDefault="00746F99" w:rsidP="009E255F"/>
        </w:tc>
      </w:tr>
      <w:tr w:rsidR="00833192" w:rsidRPr="00E91314" w14:paraId="2EB68B38" w14:textId="77777777" w:rsidTr="009E255F">
        <w:tc>
          <w:tcPr>
            <w:tcW w:w="3936" w:type="dxa"/>
            <w:shd w:val="clear" w:color="auto" w:fill="auto"/>
          </w:tcPr>
          <w:p w14:paraId="1D48347B" w14:textId="77777777" w:rsidR="00833192" w:rsidRPr="00E91314" w:rsidRDefault="00833192" w:rsidP="009E255F">
            <w:pPr>
              <w:rPr>
                <w:i/>
              </w:rPr>
            </w:pPr>
          </w:p>
        </w:tc>
        <w:tc>
          <w:tcPr>
            <w:tcW w:w="4708" w:type="dxa"/>
            <w:shd w:val="clear" w:color="auto" w:fill="auto"/>
          </w:tcPr>
          <w:p w14:paraId="761214D8" w14:textId="77777777" w:rsidR="00833192" w:rsidRPr="00E91314" w:rsidRDefault="00833192" w:rsidP="00AA406D">
            <w:pPr>
              <w:pStyle w:val="Liststycke"/>
              <w:numPr>
                <w:ilvl w:val="0"/>
                <w:numId w:val="25"/>
              </w:numPr>
            </w:pPr>
          </w:p>
        </w:tc>
      </w:tr>
    </w:tbl>
    <w:p w14:paraId="2C07BAC9" w14:textId="77777777" w:rsidR="00746F99" w:rsidRPr="00E91314" w:rsidRDefault="00746F99" w:rsidP="00746F99"/>
    <w:p w14:paraId="3F9589E3" w14:textId="77777777" w:rsidR="00F35C43" w:rsidRPr="00E91314" w:rsidRDefault="00F35C43" w:rsidP="004F6412">
      <w:pPr>
        <w:pStyle w:val="Rubrik2Nr"/>
        <w:numPr>
          <w:ilvl w:val="0"/>
          <w:numId w:val="0"/>
        </w:numPr>
      </w:pPr>
    </w:p>
    <w:p w14:paraId="66D78D46" w14:textId="77777777" w:rsidR="00606E91" w:rsidRPr="00E91314" w:rsidRDefault="004E69A8" w:rsidP="00606E91">
      <w:pPr>
        <w:pStyle w:val="Rubrik2Nr"/>
      </w:pPr>
      <w:bookmarkStart w:id="61" w:name="_Toc265471421"/>
      <w:r w:rsidRPr="00E91314">
        <w:br w:type="page"/>
      </w:r>
      <w:bookmarkStart w:id="62" w:name="_Toc220550701"/>
      <w:r w:rsidR="00606E91" w:rsidRPr="00E91314">
        <w:t>Översikt</w:t>
      </w:r>
      <w:bookmarkEnd w:id="61"/>
      <w:bookmarkEnd w:id="62"/>
    </w:p>
    <w:p w14:paraId="76539F07" w14:textId="77777777" w:rsidR="00063288" w:rsidRPr="00E91314" w:rsidRDefault="00063288" w:rsidP="00063288"/>
    <w:p w14:paraId="0108BF44" w14:textId="77777777" w:rsidR="00973419" w:rsidRPr="00E91314" w:rsidRDefault="008B0FFE" w:rsidP="00E02927">
      <w:pPr>
        <w:pStyle w:val="Beskrivning"/>
        <w:rPr>
          <w:i/>
        </w:rPr>
      </w:pPr>
      <w:bookmarkStart w:id="63" w:name="_Toc220550764"/>
      <w:r>
        <w:rPr>
          <w:noProof/>
          <w:lang w:val="sv-SE" w:eastAsia="sv-SE"/>
        </w:rPr>
        <w:drawing>
          <wp:inline distT="0" distB="0" distL="0" distR="0" wp14:anchorId="2D9B6A56" wp14:editId="3E4B284E">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3"/>
      <w:r w:rsidR="00973419" w:rsidRPr="00E91314">
        <w:rPr>
          <w:i/>
        </w:rPr>
        <w:t xml:space="preserve"> </w:t>
      </w:r>
    </w:p>
    <w:p w14:paraId="479E4096"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1D208CC4" w14:textId="77777777" w:rsidR="00063288" w:rsidRPr="00E91314" w:rsidRDefault="00063288" w:rsidP="00063288"/>
    <w:p w14:paraId="04C50B15" w14:textId="77777777" w:rsidR="0063557F" w:rsidRPr="00E91314" w:rsidRDefault="0063557F" w:rsidP="00063288">
      <w:r w:rsidRPr="00E91314">
        <w:t>Flöde:</w:t>
      </w:r>
    </w:p>
    <w:p w14:paraId="1646C9DF"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34BB2E0E" w14:textId="77777777" w:rsidR="00AB38FD" w:rsidRPr="00E91314" w:rsidRDefault="00AB38FD" w:rsidP="00063288"/>
    <w:p w14:paraId="0BE291DA"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0E02059B"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7E9DC1A1"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051A31C8" w14:textId="77777777" w:rsidR="0063557F" w:rsidRPr="00E91314" w:rsidRDefault="0063557F" w:rsidP="00AA406D">
      <w:pPr>
        <w:numPr>
          <w:ilvl w:val="0"/>
          <w:numId w:val="9"/>
        </w:numPr>
      </w:pPr>
      <w:r w:rsidRPr="00E91314">
        <w:rPr>
          <w:b/>
        </w:rPr>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58F47589"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354DE53B"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085FE7D2"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624D1F88"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43BF7FBE" w14:textId="77777777" w:rsidR="00226099" w:rsidRPr="00E91314" w:rsidRDefault="00226099" w:rsidP="00226099"/>
    <w:p w14:paraId="249485F9"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70E47526" w14:textId="77777777" w:rsidR="00226099" w:rsidRPr="00E91314" w:rsidRDefault="00226099" w:rsidP="00226099"/>
    <w:p w14:paraId="076F2EE4" w14:textId="77777777" w:rsidR="00226099" w:rsidRPr="00E91314" w:rsidRDefault="00226099" w:rsidP="00226099"/>
    <w:p w14:paraId="4F668C83" w14:textId="77777777" w:rsidR="00226099" w:rsidRPr="00E91314" w:rsidRDefault="00226099" w:rsidP="00226099"/>
    <w:p w14:paraId="2C295376" w14:textId="77777777" w:rsidR="00226099" w:rsidRPr="00E91314" w:rsidRDefault="00226099" w:rsidP="00226099"/>
    <w:p w14:paraId="48738F7D" w14:textId="77777777" w:rsidR="00226099" w:rsidRPr="00E91314" w:rsidRDefault="00226099" w:rsidP="00226099"/>
    <w:p w14:paraId="14547C0A" w14:textId="77777777" w:rsidR="004C3653" w:rsidRPr="00E91314" w:rsidRDefault="004C3653">
      <w:pPr>
        <w:spacing w:before="0" w:after="0"/>
        <w:rPr>
          <w:rFonts w:ascii="Arial" w:hAnsi="Arial" w:cs="Arial"/>
          <w:b/>
          <w:iCs/>
          <w:szCs w:val="26"/>
          <w:lang w:eastAsia="sv-SE"/>
        </w:rPr>
      </w:pPr>
      <w:r w:rsidRPr="00E91314">
        <w:br w:type="page"/>
      </w:r>
    </w:p>
    <w:p w14:paraId="08274601" w14:textId="77777777" w:rsidR="00606E91" w:rsidRPr="00E91314" w:rsidRDefault="00606E91" w:rsidP="00937E40">
      <w:pPr>
        <w:pStyle w:val="Rubrik3Nr"/>
      </w:pPr>
      <w:bookmarkStart w:id="64" w:name="_Toc220550702"/>
      <w:r w:rsidRPr="00E91314">
        <w:t>Översikt och mål</w:t>
      </w:r>
      <w:bookmarkEnd w:id="64"/>
    </w:p>
    <w:p w14:paraId="65B55AF2"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796ED3CC" w14:textId="77777777" w:rsidR="00C977E1" w:rsidRPr="00E91314" w:rsidRDefault="00C977E1" w:rsidP="00CB71B1"/>
    <w:p w14:paraId="2BC029CE"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06107E82" w14:textId="77777777" w:rsidR="00E45A1F" w:rsidRPr="00E91314" w:rsidRDefault="00E45A1F" w:rsidP="00CB71B1"/>
    <w:p w14:paraId="41D1FD52" w14:textId="77777777" w:rsidR="00E45A1F" w:rsidRPr="00E91314" w:rsidRDefault="00E45A1F" w:rsidP="00CB71B1">
      <w:r w:rsidRPr="00E91314">
        <w:t>Lösningen förutsätter att nationell infrastruktur nyttjas.</w:t>
      </w:r>
    </w:p>
    <w:p w14:paraId="2FF00031" w14:textId="77777777" w:rsidR="00F2215B" w:rsidRPr="00E91314" w:rsidRDefault="00F2215B" w:rsidP="00AA406D">
      <w:pPr>
        <w:pStyle w:val="Liststycke"/>
        <w:numPr>
          <w:ilvl w:val="0"/>
          <w:numId w:val="25"/>
        </w:numPr>
      </w:pPr>
      <w:r w:rsidRPr="00E91314">
        <w:t>Nationell tjänsteplattform (N-TP).</w:t>
      </w:r>
    </w:p>
    <w:p w14:paraId="254423A1"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4217AA6F"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20F24116"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08B7BDE4" w14:textId="77777777" w:rsidR="00F2215B" w:rsidRPr="00E91314" w:rsidRDefault="00F2215B" w:rsidP="00AA406D">
      <w:pPr>
        <w:pStyle w:val="Liststycke"/>
        <w:numPr>
          <w:ilvl w:val="0"/>
          <w:numId w:val="25"/>
        </w:numPr>
      </w:pPr>
      <w:r w:rsidRPr="00E91314">
        <w:t>SITHS HCC</w:t>
      </w:r>
    </w:p>
    <w:p w14:paraId="0BFC7F97" w14:textId="77777777" w:rsidR="00B8339A" w:rsidRPr="00E91314" w:rsidRDefault="00B8339A" w:rsidP="00AA406D">
      <w:pPr>
        <w:pStyle w:val="Liststycke"/>
        <w:numPr>
          <w:ilvl w:val="1"/>
          <w:numId w:val="25"/>
        </w:numPr>
      </w:pPr>
      <w:r w:rsidRPr="00E91314">
        <w:t>PKI infrastruktur</w:t>
      </w:r>
    </w:p>
    <w:p w14:paraId="70B77A53"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49DCC461" w14:textId="77777777" w:rsidR="00F2215B" w:rsidRPr="00E91314" w:rsidRDefault="00F2215B" w:rsidP="00AA406D">
      <w:pPr>
        <w:pStyle w:val="Liststycke"/>
        <w:numPr>
          <w:ilvl w:val="0"/>
          <w:numId w:val="25"/>
        </w:numPr>
      </w:pPr>
      <w:r w:rsidRPr="00E91314">
        <w:t>HSA katalog</w:t>
      </w:r>
    </w:p>
    <w:p w14:paraId="35668B64"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39FE401D"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69EE68A2"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7A30EF5B" w14:textId="77777777" w:rsidR="00672AFF" w:rsidRPr="00E91314" w:rsidRDefault="00672AFF" w:rsidP="00AA406D">
      <w:pPr>
        <w:pStyle w:val="Liststycke"/>
        <w:numPr>
          <w:ilvl w:val="1"/>
          <w:numId w:val="25"/>
        </w:numPr>
      </w:pPr>
      <w:r w:rsidRPr="00E91314">
        <w:t>Stödtjänsten används för att indexera patientens informationsmängder.</w:t>
      </w:r>
    </w:p>
    <w:p w14:paraId="425B7476"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498FBD31" w14:textId="77777777" w:rsidR="00CB71B1" w:rsidRPr="00E91314" w:rsidRDefault="00CB71B1" w:rsidP="00CB71B1"/>
    <w:p w14:paraId="2A59D0FA" w14:textId="77777777" w:rsidR="00C977E1" w:rsidRPr="00E91314" w:rsidRDefault="00C977E1" w:rsidP="00CB71B1">
      <w:r w:rsidRPr="00E91314">
        <w:t xml:space="preserve">Lösningen består av </w:t>
      </w:r>
      <w:r w:rsidR="009106B4" w:rsidRPr="00E91314">
        <w:t>fyra</w:t>
      </w:r>
      <w:r w:rsidRPr="00E91314">
        <w:t xml:space="preserve"> huvudaktörer.</w:t>
      </w:r>
    </w:p>
    <w:p w14:paraId="52B2C7EF" w14:textId="77777777" w:rsidR="00C977E1" w:rsidRPr="00E91314" w:rsidRDefault="00C977E1" w:rsidP="00AA406D">
      <w:pPr>
        <w:pStyle w:val="Liststycke"/>
        <w:numPr>
          <w:ilvl w:val="0"/>
          <w:numId w:val="19"/>
        </w:numPr>
      </w:pPr>
      <w:r w:rsidRPr="00E91314">
        <w:t>E-tjänsten</w:t>
      </w:r>
    </w:p>
    <w:p w14:paraId="2FACEFBF"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187636A6" w14:textId="77777777" w:rsidR="00C977E1" w:rsidRPr="00E91314" w:rsidRDefault="00C977E1" w:rsidP="00AA406D">
      <w:pPr>
        <w:pStyle w:val="Liststycke"/>
        <w:numPr>
          <w:ilvl w:val="0"/>
          <w:numId w:val="19"/>
        </w:numPr>
      </w:pPr>
      <w:r w:rsidRPr="00E91314">
        <w:t>Formulärmotor</w:t>
      </w:r>
    </w:p>
    <w:p w14:paraId="0A1B43FE"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530C17E7" w14:textId="77777777" w:rsidR="00C977E1" w:rsidRPr="00E91314" w:rsidRDefault="00C977E1" w:rsidP="00AA406D">
      <w:pPr>
        <w:pStyle w:val="Liststycke"/>
        <w:numPr>
          <w:ilvl w:val="0"/>
          <w:numId w:val="19"/>
        </w:numPr>
      </w:pPr>
      <w:r w:rsidRPr="00E91314">
        <w:t>Vårdsystem</w:t>
      </w:r>
    </w:p>
    <w:p w14:paraId="11FDCE57" w14:textId="77777777" w:rsidR="00E45A1F" w:rsidRPr="00E91314" w:rsidRDefault="00E45A1F" w:rsidP="00AA406D">
      <w:pPr>
        <w:pStyle w:val="Liststycke"/>
        <w:numPr>
          <w:ilvl w:val="1"/>
          <w:numId w:val="19"/>
        </w:numPr>
      </w:pPr>
      <w:r w:rsidRPr="00E91314">
        <w:t>Verksamhetens vårdsystem som t.ex. journalsystem.</w:t>
      </w:r>
    </w:p>
    <w:p w14:paraId="50E195C7" w14:textId="77777777" w:rsidR="004222B8" w:rsidRPr="00E91314" w:rsidRDefault="004222B8" w:rsidP="00AA406D">
      <w:pPr>
        <w:pStyle w:val="Liststycke"/>
        <w:numPr>
          <w:ilvl w:val="0"/>
          <w:numId w:val="19"/>
        </w:numPr>
      </w:pPr>
      <w:r w:rsidRPr="00E91314">
        <w:t>Stödtjänster</w:t>
      </w:r>
    </w:p>
    <w:p w14:paraId="793BD9A4" w14:textId="77777777" w:rsidR="00E45A1F" w:rsidRPr="00E91314" w:rsidRDefault="00E45A1F" w:rsidP="00AA406D">
      <w:pPr>
        <w:pStyle w:val="Liststycke"/>
        <w:numPr>
          <w:ilvl w:val="1"/>
          <w:numId w:val="19"/>
        </w:numPr>
      </w:pPr>
      <w:r w:rsidRPr="00E91314">
        <w:t>Engagemangsindex</w:t>
      </w:r>
    </w:p>
    <w:p w14:paraId="08196D6E" w14:textId="77777777" w:rsidR="00E45A1F" w:rsidRPr="00E91314" w:rsidRDefault="00E45A1F" w:rsidP="00E45A1F"/>
    <w:p w14:paraId="5287CA62" w14:textId="77777777" w:rsidR="00C977E1" w:rsidRPr="00E91314" w:rsidRDefault="004055DC" w:rsidP="00E4121A">
      <w:r>
        <w:rPr>
          <w:noProof/>
          <w:lang w:eastAsia="sv-SE"/>
        </w:rPr>
        <w:drawing>
          <wp:inline distT="0" distB="0" distL="0" distR="0" wp14:anchorId="6456019D" wp14:editId="5288D69A">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3E6BFEFF" w14:textId="77777777" w:rsidR="0037745A" w:rsidRPr="00E91314" w:rsidRDefault="0037745A" w:rsidP="0091614C">
      <w:pPr>
        <w:pStyle w:val="Beskrivning"/>
      </w:pPr>
      <w:bookmarkStart w:id="65"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5"/>
    </w:p>
    <w:p w14:paraId="50225DF8"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517BCB0F" w14:textId="77777777" w:rsidR="002F2D2F" w:rsidRPr="00E91314" w:rsidRDefault="002F2D2F" w:rsidP="00146411">
      <w:pPr>
        <w:rPr>
          <w:i/>
        </w:rPr>
      </w:pPr>
    </w:p>
    <w:p w14:paraId="1529E1BB" w14:textId="77777777" w:rsidR="00AB11DC" w:rsidRPr="00E91314" w:rsidRDefault="002F2D2F" w:rsidP="00146411">
      <w:r w:rsidRPr="00E91314">
        <w:t>Lösningen följer T-boken referensarkitektur för tjänstekontrakt.</w:t>
      </w:r>
      <w:r w:rsidR="002D4C99" w:rsidRPr="00E91314">
        <w:br w:type="page"/>
      </w:r>
    </w:p>
    <w:p w14:paraId="02C59043" w14:textId="77777777" w:rsidR="00146411" w:rsidRPr="00E91314" w:rsidRDefault="00606E91" w:rsidP="00146411">
      <w:pPr>
        <w:pStyle w:val="Rubrik3Nr"/>
      </w:pPr>
      <w:bookmarkStart w:id="66" w:name="_Toc220550703"/>
      <w:r w:rsidRPr="00E91314">
        <w:t>Teknisk lösning</w:t>
      </w:r>
      <w:bookmarkEnd w:id="66"/>
    </w:p>
    <w:p w14:paraId="703C1F32" w14:textId="77777777" w:rsidR="00146411" w:rsidRPr="00E91314" w:rsidRDefault="00146411" w:rsidP="00146411">
      <w:pPr>
        <w:rPr>
          <w:i/>
        </w:rPr>
      </w:pPr>
    </w:p>
    <w:p w14:paraId="4D85BE99" w14:textId="77777777" w:rsidR="00146411" w:rsidRPr="00E91314" w:rsidRDefault="0005142E" w:rsidP="00146411">
      <w:r w:rsidRPr="00E91314">
        <w:rPr>
          <w:noProof/>
          <w:lang w:eastAsia="sv-SE"/>
        </w:rPr>
        <w:drawing>
          <wp:inline distT="0" distB="0" distL="0" distR="0" wp14:anchorId="669DA15E" wp14:editId="484481AB">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1EEDC0B0" w14:textId="77777777" w:rsidR="0037745A" w:rsidRPr="00E91314" w:rsidRDefault="0037745A" w:rsidP="009F1B8A">
      <w:pPr>
        <w:pStyle w:val="Beskrivning"/>
        <w:rPr>
          <w:i/>
        </w:rPr>
      </w:pPr>
      <w:bookmarkStart w:id="67"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7"/>
      <w:r w:rsidRPr="00E91314">
        <w:rPr>
          <w:i/>
        </w:rPr>
        <w:t xml:space="preserve"> </w:t>
      </w:r>
    </w:p>
    <w:p w14:paraId="2205CFE5" w14:textId="77777777" w:rsidR="00146411" w:rsidRPr="00E91314" w:rsidRDefault="00146411" w:rsidP="00146411">
      <w:pPr>
        <w:rPr>
          <w:i/>
        </w:rPr>
      </w:pPr>
      <w:r w:rsidRPr="00E91314">
        <w:rPr>
          <w:i/>
        </w:rPr>
        <w:t>Bilden illustrerar formulärtjänstens övergripande tekniska komponenter samt dessa samverkar i lösningen.</w:t>
      </w:r>
    </w:p>
    <w:p w14:paraId="54054142" w14:textId="77777777" w:rsidR="00146411" w:rsidRPr="00E91314" w:rsidRDefault="00146411" w:rsidP="00146411"/>
    <w:p w14:paraId="68A55C3D" w14:textId="77777777" w:rsidR="00CE18D0" w:rsidRPr="00E91314" w:rsidRDefault="00146411" w:rsidP="00CE18D0">
      <w:pPr>
        <w:pStyle w:val="Rubrik5"/>
      </w:pPr>
      <w:r w:rsidRPr="00E91314">
        <w:t>Mina vårdkontakter:</w:t>
      </w:r>
    </w:p>
    <w:p w14:paraId="2AD07324"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19DE03E6" w14:textId="77777777" w:rsidR="004055DC" w:rsidRDefault="004055DC" w:rsidP="00146411"/>
    <w:p w14:paraId="75483D88" w14:textId="77777777" w:rsidR="004055DC" w:rsidRDefault="004055DC" w:rsidP="004055DC">
      <w:r w:rsidRPr="00E91314">
        <w:t>Integration ASB:</w:t>
      </w:r>
    </w:p>
    <w:p w14:paraId="6F6D8656"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57C77BDD" w14:textId="77777777" w:rsidR="004055DC" w:rsidRPr="00E91314" w:rsidRDefault="004055DC" w:rsidP="004055DC"/>
    <w:p w14:paraId="1AE7B969"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46C0A8BE" w14:textId="77777777" w:rsidR="004055DC" w:rsidRPr="00E91314" w:rsidRDefault="004055DC" w:rsidP="00146411"/>
    <w:p w14:paraId="68165252" w14:textId="77777777" w:rsidR="00146411" w:rsidRPr="00E91314" w:rsidRDefault="00CA3633" w:rsidP="00146411">
      <w:r w:rsidRPr="00E91314">
        <w:t>Mina vårdkontakters h</w:t>
      </w:r>
      <w:r w:rsidR="008516A9" w:rsidRPr="00E91314">
        <w:t>uvud</w:t>
      </w:r>
      <w:r w:rsidR="00146411" w:rsidRPr="00E91314">
        <w:t>funktionalitet:</w:t>
      </w:r>
    </w:p>
    <w:p w14:paraId="3B60F0B3" w14:textId="77777777" w:rsidR="008516A9" w:rsidRPr="00E91314" w:rsidRDefault="00146411" w:rsidP="00AA406D">
      <w:pPr>
        <w:numPr>
          <w:ilvl w:val="0"/>
          <w:numId w:val="6"/>
        </w:numPr>
      </w:pPr>
      <w:r w:rsidRPr="00E91314">
        <w:t>Autentisering</w:t>
      </w:r>
      <w:r w:rsidR="001D1B5A" w:rsidRPr="00E91314">
        <w:t>.</w:t>
      </w:r>
    </w:p>
    <w:p w14:paraId="10FEE5DC"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1DC4F2CE" w14:textId="77777777" w:rsidR="00146411" w:rsidRPr="00E91314" w:rsidRDefault="008516A9" w:rsidP="00AA406D">
      <w:pPr>
        <w:numPr>
          <w:ilvl w:val="0"/>
          <w:numId w:val="6"/>
        </w:numPr>
      </w:pPr>
      <w:r w:rsidRPr="00E91314">
        <w:t>Auktorisering</w:t>
      </w:r>
      <w:r w:rsidR="001D1B5A" w:rsidRPr="00E91314">
        <w:t>.</w:t>
      </w:r>
    </w:p>
    <w:p w14:paraId="27A3800F" w14:textId="77777777" w:rsidR="008516A9" w:rsidRPr="00E91314" w:rsidRDefault="008516A9" w:rsidP="00AA406D">
      <w:pPr>
        <w:numPr>
          <w:ilvl w:val="1"/>
          <w:numId w:val="6"/>
        </w:numPr>
      </w:pPr>
      <w:r w:rsidRPr="00E91314">
        <w:t xml:space="preserve">Mina vårdkontakter </w:t>
      </w:r>
      <w:r w:rsidR="00674A15" w:rsidRPr="00E91314">
        <w:t>ansvarar för att auktorisera användaren.</w:t>
      </w:r>
    </w:p>
    <w:p w14:paraId="46749445" w14:textId="77777777" w:rsidR="00146411" w:rsidRPr="00E91314" w:rsidRDefault="00146411" w:rsidP="00AA406D">
      <w:pPr>
        <w:numPr>
          <w:ilvl w:val="0"/>
          <w:numId w:val="6"/>
        </w:numPr>
      </w:pPr>
      <w:r w:rsidRPr="00E91314">
        <w:t>Menytjänst</w:t>
      </w:r>
      <w:r w:rsidR="001D1B5A" w:rsidRPr="00E91314">
        <w:t>.</w:t>
      </w:r>
    </w:p>
    <w:p w14:paraId="0168E639"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3054D34D"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413B0C76" w14:textId="77777777" w:rsidR="00674A15" w:rsidRPr="00E91314" w:rsidRDefault="00674A15" w:rsidP="00AA406D">
      <w:pPr>
        <w:numPr>
          <w:ilvl w:val="1"/>
          <w:numId w:val="6"/>
        </w:numPr>
      </w:pPr>
      <w:r w:rsidRPr="00E91314">
        <w:t>Integrationsmotor för att integrera mot olika system (stödtjänster/tjänstekontrakt).</w:t>
      </w:r>
    </w:p>
    <w:p w14:paraId="1159E7E5" w14:textId="77777777" w:rsidR="00087A9F" w:rsidRPr="00E91314" w:rsidRDefault="00A92202" w:rsidP="00AA406D">
      <w:pPr>
        <w:numPr>
          <w:ilvl w:val="0"/>
          <w:numId w:val="6"/>
        </w:numPr>
      </w:pPr>
      <w:r w:rsidRPr="00E91314">
        <w:t>Tar emot notifiering från engagemangsindex</w:t>
      </w:r>
      <w:r w:rsidR="001D1B5A" w:rsidRPr="00E91314">
        <w:t>.</w:t>
      </w:r>
    </w:p>
    <w:p w14:paraId="4121EFE4" w14:textId="77777777" w:rsidR="00CA3633" w:rsidRPr="00E91314" w:rsidRDefault="00A92202" w:rsidP="00AA406D">
      <w:pPr>
        <w:numPr>
          <w:ilvl w:val="1"/>
          <w:numId w:val="6"/>
        </w:numPr>
      </w:pPr>
      <w:r w:rsidRPr="00E91314">
        <w:t>Analyserar notifieringar och presenterar formulär.</w:t>
      </w:r>
    </w:p>
    <w:p w14:paraId="4DFCE468" w14:textId="77777777" w:rsidR="00CA3633" w:rsidRPr="00E91314" w:rsidRDefault="00CA3633" w:rsidP="00CA3633"/>
    <w:p w14:paraId="79D336CE" w14:textId="77777777" w:rsidR="00CA3633" w:rsidRPr="00E91314" w:rsidRDefault="00CA3633" w:rsidP="00CA3633">
      <w:r w:rsidRPr="00E91314">
        <w:t>E-tjänstens huvudfunktion</w:t>
      </w:r>
      <w:r w:rsidR="00CE18D0" w:rsidRPr="00E91314">
        <w:t>alitet</w:t>
      </w:r>
    </w:p>
    <w:p w14:paraId="36EA728D" w14:textId="77777777" w:rsidR="00CA3633" w:rsidRPr="00E91314" w:rsidRDefault="00CA3633" w:rsidP="00CA3633">
      <w:r w:rsidRPr="00E91314">
        <w:t>Tillhandahåller e-tjänsten ger användaren möjlighet att besvara formulärmotorns formulär frågor.</w:t>
      </w:r>
    </w:p>
    <w:p w14:paraId="5B394C7C" w14:textId="77777777" w:rsidR="00CA3633" w:rsidRPr="00E91314" w:rsidRDefault="00CA3633" w:rsidP="00CA3633">
      <w:r w:rsidRPr="00E91314">
        <w:t>Mina vårdkontakter har ett antal stödfunktioner som e-tjänsten kommer att nyttja:</w:t>
      </w:r>
    </w:p>
    <w:p w14:paraId="403812E7" w14:textId="77777777" w:rsidR="00CA3633" w:rsidRPr="00E91314" w:rsidRDefault="00CA3633" w:rsidP="00AA406D">
      <w:pPr>
        <w:numPr>
          <w:ilvl w:val="0"/>
          <w:numId w:val="7"/>
        </w:numPr>
      </w:pPr>
      <w:r w:rsidRPr="00E91314">
        <w:t>E-tjänsten har följande funktionalitet.</w:t>
      </w:r>
    </w:p>
    <w:p w14:paraId="423A0A4D" w14:textId="77777777" w:rsidR="00CA3633" w:rsidRPr="00E91314" w:rsidRDefault="00CA3633" w:rsidP="00AA406D">
      <w:pPr>
        <w:numPr>
          <w:ilvl w:val="1"/>
          <w:numId w:val="7"/>
        </w:numPr>
      </w:pPr>
      <w:r w:rsidRPr="00E91314">
        <w:t>Visa formulär</w:t>
      </w:r>
    </w:p>
    <w:p w14:paraId="47A9F268" w14:textId="77777777" w:rsidR="00CA3633" w:rsidRPr="00E91314" w:rsidRDefault="00CA3633" w:rsidP="00AA406D">
      <w:pPr>
        <w:numPr>
          <w:ilvl w:val="1"/>
          <w:numId w:val="7"/>
        </w:numPr>
      </w:pPr>
      <w:r w:rsidRPr="00E91314">
        <w:t>Besvara formulär</w:t>
      </w:r>
    </w:p>
    <w:p w14:paraId="5DC54FBA" w14:textId="77777777" w:rsidR="00CA3633" w:rsidRPr="00E91314" w:rsidRDefault="00CA3633" w:rsidP="00AA406D">
      <w:pPr>
        <w:numPr>
          <w:ilvl w:val="1"/>
          <w:numId w:val="7"/>
        </w:numPr>
      </w:pPr>
      <w:r w:rsidRPr="00E91314">
        <w:t>Skicka formulär</w:t>
      </w:r>
    </w:p>
    <w:p w14:paraId="75908B80" w14:textId="77777777" w:rsidR="00CA3633" w:rsidRPr="00E91314" w:rsidRDefault="00CA3633" w:rsidP="00AA406D">
      <w:pPr>
        <w:numPr>
          <w:ilvl w:val="1"/>
          <w:numId w:val="7"/>
        </w:numPr>
      </w:pPr>
      <w:r w:rsidRPr="00E91314">
        <w:t>Avsluta formulär</w:t>
      </w:r>
    </w:p>
    <w:p w14:paraId="4544B425" w14:textId="77777777" w:rsidR="00CA3633" w:rsidRDefault="00CA3633" w:rsidP="00AA406D">
      <w:pPr>
        <w:numPr>
          <w:ilvl w:val="1"/>
          <w:numId w:val="7"/>
        </w:numPr>
      </w:pPr>
      <w:r w:rsidRPr="00E91314">
        <w:t xml:space="preserve">Avbryt formulär </w:t>
      </w:r>
    </w:p>
    <w:p w14:paraId="77BFD903"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15F545AC"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7D7E9B71" w14:textId="77777777" w:rsidR="00585C9E" w:rsidRPr="00E91314" w:rsidRDefault="00585C9E" w:rsidP="00585C9E"/>
    <w:p w14:paraId="7D1E3495" w14:textId="77777777" w:rsidR="00AB11DC" w:rsidRPr="00E91314" w:rsidRDefault="00AB11DC" w:rsidP="00581014"/>
    <w:p w14:paraId="0AD4461F" w14:textId="77777777" w:rsidR="00146411" w:rsidRPr="00E91314" w:rsidRDefault="00146411" w:rsidP="00146411"/>
    <w:p w14:paraId="0C92CED5" w14:textId="77777777" w:rsidR="007B30C6" w:rsidRPr="00E91314" w:rsidRDefault="007B30C6" w:rsidP="00146411"/>
    <w:p w14:paraId="7715845D" w14:textId="77777777" w:rsidR="00146411" w:rsidRPr="00E91314" w:rsidRDefault="00146411" w:rsidP="00146411">
      <w:pPr>
        <w:pStyle w:val="Rubrik5"/>
      </w:pPr>
      <w:r w:rsidRPr="00E91314">
        <w:t>Nationell tjänsteplattform TP</w:t>
      </w:r>
      <w:r w:rsidR="005F04D8" w:rsidRPr="00E91314">
        <w:t xml:space="preserve"> (NTP)</w:t>
      </w:r>
    </w:p>
    <w:p w14:paraId="0F83CC77" w14:textId="77777777" w:rsidR="005F04D8" w:rsidRPr="00E91314" w:rsidRDefault="005F04D8" w:rsidP="005F04D8">
      <w:r w:rsidRPr="00E91314">
        <w:t>NTP hanterar kommunikation mellan konsument (e-tjänst) och producent (Formulärtjänst, kvalitetsregister etc).</w:t>
      </w:r>
    </w:p>
    <w:p w14:paraId="4E479B44" w14:textId="77777777" w:rsidR="00146411" w:rsidRPr="00E91314" w:rsidRDefault="00146411" w:rsidP="00146411">
      <w:r w:rsidRPr="00E91314">
        <w:t xml:space="preserve">Tjänstekontraktet installeras och används i enlighet med T-boken och RIV-TA. </w:t>
      </w:r>
    </w:p>
    <w:p w14:paraId="2C1C55B9" w14:textId="77777777" w:rsidR="007B30C6" w:rsidRPr="00E91314" w:rsidRDefault="007B30C6" w:rsidP="00146411"/>
    <w:p w14:paraId="561161C3" w14:textId="77777777" w:rsidR="00146411" w:rsidRPr="00E91314" w:rsidRDefault="007B30C6" w:rsidP="00146411">
      <w:r w:rsidRPr="00E91314">
        <w:t>Huvud</w:t>
      </w:r>
      <w:r w:rsidR="00146411" w:rsidRPr="00E91314">
        <w:t>funktionalitet:</w:t>
      </w:r>
    </w:p>
    <w:p w14:paraId="73E06195"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020C98FA" w14:textId="77777777" w:rsidR="005F04D8" w:rsidRPr="00E91314" w:rsidRDefault="005F04D8" w:rsidP="00AA406D">
      <w:pPr>
        <w:numPr>
          <w:ilvl w:val="0"/>
          <w:numId w:val="6"/>
        </w:numPr>
      </w:pPr>
      <w:r w:rsidRPr="00E91314">
        <w:t>Tjänstea</w:t>
      </w:r>
      <w:r w:rsidR="00146411" w:rsidRPr="00E91314">
        <w:t>dressering</w:t>
      </w:r>
    </w:p>
    <w:p w14:paraId="38556E6F" w14:textId="77777777" w:rsidR="00146411" w:rsidRPr="00E91314" w:rsidRDefault="005F04D8" w:rsidP="00AA406D">
      <w:pPr>
        <w:numPr>
          <w:ilvl w:val="0"/>
          <w:numId w:val="6"/>
        </w:numPr>
      </w:pPr>
      <w:r w:rsidRPr="00E91314">
        <w:t>Autentisering av konsument och producent</w:t>
      </w:r>
    </w:p>
    <w:p w14:paraId="407A7A55" w14:textId="77777777" w:rsidR="00146411" w:rsidRPr="00E91314" w:rsidRDefault="00146411" w:rsidP="00146411"/>
    <w:p w14:paraId="35B3EFD6" w14:textId="77777777" w:rsidR="008A006E" w:rsidRPr="00E91314" w:rsidRDefault="008A006E" w:rsidP="00146411"/>
    <w:p w14:paraId="5304C03B" w14:textId="77777777" w:rsidR="007813AD" w:rsidRPr="00E91314" w:rsidRDefault="007813AD">
      <w:pPr>
        <w:spacing w:before="0" w:after="0"/>
        <w:rPr>
          <w:b/>
          <w:bCs/>
          <w:i/>
          <w:iCs/>
          <w:sz w:val="26"/>
          <w:szCs w:val="26"/>
        </w:rPr>
      </w:pPr>
      <w:r w:rsidRPr="00E91314">
        <w:br w:type="page"/>
      </w:r>
    </w:p>
    <w:p w14:paraId="784F68F4" w14:textId="77777777" w:rsidR="007813AD" w:rsidRPr="00E91314" w:rsidRDefault="00146411" w:rsidP="00B2679B">
      <w:pPr>
        <w:pStyle w:val="Rubrik5"/>
      </w:pPr>
      <w:r w:rsidRPr="00E91314">
        <w:t>Tjänsteproducent – Formulär</w:t>
      </w:r>
      <w:r w:rsidR="007B30C6" w:rsidRPr="00E91314">
        <w:t>motor</w:t>
      </w:r>
    </w:p>
    <w:p w14:paraId="197A4A76"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0387410D" w14:textId="77777777" w:rsidR="009678CB" w:rsidRPr="00E91314" w:rsidRDefault="009678CB" w:rsidP="009678CB"/>
    <w:p w14:paraId="76D73B54"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3A0BFAC7" w14:textId="77777777" w:rsidR="009678CB" w:rsidRPr="00E91314" w:rsidRDefault="009678CB" w:rsidP="009678CB"/>
    <w:p w14:paraId="78A08878"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41A05E2D" w14:textId="77777777" w:rsidR="009678CB" w:rsidRPr="00E91314" w:rsidRDefault="009678CB" w:rsidP="009678CB"/>
    <w:p w14:paraId="4049C47B"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69037E3E" w14:textId="77777777" w:rsidR="009678CB" w:rsidRPr="00E91314" w:rsidRDefault="009678CB" w:rsidP="009678CB"/>
    <w:p w14:paraId="460F0F61"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4ACDC392" w14:textId="77777777" w:rsidR="009678CB" w:rsidRPr="00E91314" w:rsidRDefault="009678CB" w:rsidP="009678CB"/>
    <w:p w14:paraId="52D48EE1"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3F7A3B95" w14:textId="77777777" w:rsidR="009678CB" w:rsidRPr="00E91314" w:rsidRDefault="009678CB" w:rsidP="009678CB"/>
    <w:p w14:paraId="4F4CA7E8" w14:textId="77777777" w:rsidR="009678CB" w:rsidRPr="00E91314" w:rsidRDefault="009678CB" w:rsidP="009678CB">
      <w:r w:rsidRPr="00E91314">
        <w:t>Exempelvis:</w:t>
      </w:r>
    </w:p>
    <w:p w14:paraId="4AD254E2" w14:textId="77777777" w:rsidR="009678CB" w:rsidRPr="00E91314" w:rsidRDefault="009678CB" w:rsidP="009678CB">
      <w:r w:rsidRPr="00E91314">
        <w:t>Fråga 3 = "Har du haft tidigare sjukdomar ?" JA/NEJ.</w:t>
      </w:r>
    </w:p>
    <w:p w14:paraId="020F47A2" w14:textId="77777777" w:rsidR="009678CB" w:rsidRPr="00E91314" w:rsidRDefault="009678CB" w:rsidP="009678CB"/>
    <w:p w14:paraId="1F3BCA0D"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53C3110B"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7D71A5F0" w14:textId="77777777" w:rsidR="009678CB" w:rsidRPr="00E91314" w:rsidRDefault="009678CB" w:rsidP="009678CB"/>
    <w:p w14:paraId="0BF7EB51" w14:textId="77777777" w:rsidR="006146D8" w:rsidRPr="00E91314" w:rsidRDefault="006146D8">
      <w:pPr>
        <w:spacing w:before="0" w:after="0"/>
      </w:pPr>
      <w:r w:rsidRPr="00E91314">
        <w:br w:type="page"/>
      </w:r>
    </w:p>
    <w:p w14:paraId="410B311B" w14:textId="77777777" w:rsidR="009678CB" w:rsidRPr="00E91314" w:rsidRDefault="009678CB" w:rsidP="009678CB">
      <w:r w:rsidRPr="00E91314">
        <w:t>Siemens Formulärtjänst 1.0:</w:t>
      </w:r>
    </w:p>
    <w:p w14:paraId="6567B8DD"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572BF13E"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4BD2B422"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6D5569AB" w14:textId="77777777" w:rsidR="009678CB" w:rsidRPr="00E91314" w:rsidRDefault="009678CB" w:rsidP="00AA406D">
      <w:pPr>
        <w:pStyle w:val="Liststycke"/>
        <w:numPr>
          <w:ilvl w:val="0"/>
          <w:numId w:val="27"/>
        </w:numPr>
      </w:pPr>
      <w:r w:rsidRPr="00E91314">
        <w:t>Formulärtjänsten stöder oändligt många frågemallar, och journalsystem.</w:t>
      </w:r>
    </w:p>
    <w:p w14:paraId="00C3C5DA"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7189F211"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54186705"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4734FEF6"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5725FC88" w14:textId="77777777" w:rsidR="00146411" w:rsidRPr="00E91314" w:rsidRDefault="00146411" w:rsidP="00146411">
      <w:pPr>
        <w:pStyle w:val="Rubrik5"/>
      </w:pPr>
      <w:r w:rsidRPr="00E91314">
        <w:t>Vårdsystem – Journalsystem eller kvalitetsregister</w:t>
      </w:r>
    </w:p>
    <w:p w14:paraId="6755CD16"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61A9C378" w14:textId="77777777" w:rsidR="00146411" w:rsidRPr="00E91314" w:rsidRDefault="00146411" w:rsidP="00146411"/>
    <w:p w14:paraId="48BCC3CF" w14:textId="77777777" w:rsidR="00FE4C85" w:rsidRPr="00E91314" w:rsidRDefault="00FE4C85" w:rsidP="00146411">
      <w:r w:rsidRPr="00E91314">
        <w:t>Huvudfunktionalitet:</w:t>
      </w:r>
    </w:p>
    <w:p w14:paraId="0CB0C7A6" w14:textId="77777777" w:rsidR="00D15595" w:rsidRPr="00E91314" w:rsidRDefault="00D15595" w:rsidP="00AA406D">
      <w:pPr>
        <w:pStyle w:val="Liststycke"/>
        <w:numPr>
          <w:ilvl w:val="0"/>
          <w:numId w:val="6"/>
        </w:numPr>
      </w:pPr>
      <w:r w:rsidRPr="00E91314">
        <w:t>Styr vårdprocessen.</w:t>
      </w:r>
    </w:p>
    <w:p w14:paraId="74E7F0E9" w14:textId="77777777" w:rsidR="007277FF" w:rsidRPr="00E91314" w:rsidRDefault="007277FF" w:rsidP="00AA406D">
      <w:pPr>
        <w:pStyle w:val="Liststycke"/>
        <w:numPr>
          <w:ilvl w:val="0"/>
          <w:numId w:val="6"/>
        </w:numPr>
      </w:pPr>
      <w:r w:rsidRPr="00E91314">
        <w:t>Tar del av patientens formulär.</w:t>
      </w:r>
    </w:p>
    <w:p w14:paraId="01121109" w14:textId="77777777" w:rsidR="00D15595" w:rsidRPr="00E91314" w:rsidRDefault="00D15595" w:rsidP="00AA406D">
      <w:pPr>
        <w:pStyle w:val="Liststycke"/>
        <w:numPr>
          <w:ilvl w:val="0"/>
          <w:numId w:val="6"/>
        </w:numPr>
      </w:pPr>
      <w:r w:rsidRPr="00E91314">
        <w:t>Kan välja att lagra ett patientformulär som en del av vårddokumentationen.</w:t>
      </w:r>
    </w:p>
    <w:p w14:paraId="2D243972" w14:textId="77777777" w:rsidR="000073A1" w:rsidRPr="00E91314" w:rsidRDefault="000073A1" w:rsidP="00627791">
      <w:pPr>
        <w:pStyle w:val="Rubrik5"/>
      </w:pPr>
    </w:p>
    <w:p w14:paraId="61BCA693" w14:textId="77777777" w:rsidR="007A425E" w:rsidRPr="00E91314" w:rsidRDefault="007A425E">
      <w:pPr>
        <w:spacing w:before="0" w:after="0"/>
        <w:rPr>
          <w:rFonts w:ascii="Arial" w:hAnsi="Arial" w:cs="Arial"/>
          <w:bCs/>
          <w:kern w:val="32"/>
          <w:sz w:val="36"/>
          <w:szCs w:val="32"/>
          <w:lang w:eastAsia="sv-SE"/>
        </w:rPr>
      </w:pPr>
    </w:p>
    <w:p w14:paraId="1D4F4AC8" w14:textId="77777777" w:rsidR="007277FF" w:rsidRPr="00E91314" w:rsidRDefault="007277FF">
      <w:pPr>
        <w:spacing w:before="0" w:after="0"/>
        <w:rPr>
          <w:rFonts w:ascii="Arial" w:hAnsi="Arial" w:cs="Arial"/>
          <w:bCs/>
          <w:kern w:val="32"/>
          <w:sz w:val="36"/>
          <w:szCs w:val="32"/>
          <w:lang w:eastAsia="sv-SE"/>
        </w:rPr>
      </w:pPr>
      <w:r w:rsidRPr="00E91314">
        <w:br w:type="page"/>
      </w:r>
    </w:p>
    <w:p w14:paraId="05F48FB6" w14:textId="77777777" w:rsidR="000506C0" w:rsidRPr="00E91314" w:rsidRDefault="000506C0" w:rsidP="005514FD">
      <w:pPr>
        <w:pStyle w:val="Rubrik1Nr"/>
      </w:pPr>
      <w:bookmarkStart w:id="68" w:name="_Toc220550704"/>
      <w:r w:rsidRPr="00E91314">
        <w:t>Användargränssnitt</w:t>
      </w:r>
      <w:bookmarkEnd w:id="68"/>
    </w:p>
    <w:p w14:paraId="1239DD50" w14:textId="77777777" w:rsidR="00E91314" w:rsidRPr="00E91314" w:rsidRDefault="00E91314" w:rsidP="00E91314">
      <w:r w:rsidRPr="00E91314">
        <w:t>Dokumentet är tänkt att användas som en implementationsguide av tjänstekontraktet “Formulärtjänst”.</w:t>
      </w:r>
    </w:p>
    <w:p w14:paraId="50EBEF46"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6472687" w14:textId="77777777" w:rsidR="00C61CC7" w:rsidRDefault="00C61CC7" w:rsidP="00E91314"/>
    <w:p w14:paraId="729DB134" w14:textId="77777777" w:rsidR="00B47E56" w:rsidRDefault="00B47E56" w:rsidP="00E91314">
      <w:r>
        <w:t xml:space="preserve">Tanken är att de grafiska gränssnitten skall kunna tas fram fritt av respektive tjänsteproducent och tjänstekonsument. </w:t>
      </w:r>
    </w:p>
    <w:p w14:paraId="26A3FF85" w14:textId="77777777" w:rsidR="00B47E56" w:rsidRDefault="00B47E56" w:rsidP="00E91314"/>
    <w:p w14:paraId="7C8E4CE2" w14:textId="77777777" w:rsidR="00C61CC7" w:rsidRDefault="00B47E56" w:rsidP="00E91314">
      <w:r>
        <w:t>Det finns dock riktlinjer/regler som måste följas för tjänstekonsumenter, dessa är beskrivna i tjänstekontraktsbeskrivningen.</w:t>
      </w:r>
      <w:r w:rsidR="00C61CC7">
        <w:t xml:space="preserve"> </w:t>
      </w:r>
    </w:p>
    <w:p w14:paraId="7A286373" w14:textId="77777777" w:rsidR="000506C0" w:rsidRPr="00E91314" w:rsidRDefault="000506C0" w:rsidP="000506C0">
      <w:pPr>
        <w:pStyle w:val="Rubrik2Nr"/>
      </w:pPr>
      <w:bookmarkStart w:id="69" w:name="_Toc220550705"/>
      <w:r w:rsidRPr="00E91314">
        <w:t>Användargränssnitt för invånare</w:t>
      </w:r>
      <w:bookmarkEnd w:id="69"/>
    </w:p>
    <w:p w14:paraId="7A7C1B99"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063BC149" w14:textId="77777777" w:rsidR="00B456B8" w:rsidRDefault="00B456B8" w:rsidP="00226F97"/>
    <w:p w14:paraId="3D72B502"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7496DCFF" w14:textId="77777777" w:rsidR="00B456B8" w:rsidRDefault="00B456B8" w:rsidP="00AA406D">
      <w:pPr>
        <w:pStyle w:val="Liststycke"/>
        <w:numPr>
          <w:ilvl w:val="0"/>
          <w:numId w:val="6"/>
        </w:numPr>
      </w:pPr>
      <w:r>
        <w:t>Gränssnitt för att lista valbara formulär (T.ex. Hälsodeklaration eller förnya recept).</w:t>
      </w:r>
    </w:p>
    <w:p w14:paraId="5AA92995" w14:textId="77777777" w:rsidR="00B456B8" w:rsidRDefault="00B456B8" w:rsidP="00AA406D">
      <w:pPr>
        <w:pStyle w:val="Liststycke"/>
        <w:numPr>
          <w:ilvl w:val="0"/>
          <w:numId w:val="6"/>
        </w:numPr>
      </w:pPr>
      <w:r>
        <w:t>Gränssnitt för att titta på ifyllda formulär.</w:t>
      </w:r>
    </w:p>
    <w:p w14:paraId="26AD1837" w14:textId="77777777" w:rsidR="00B456B8" w:rsidRDefault="00B456B8" w:rsidP="00AA406D">
      <w:pPr>
        <w:pStyle w:val="Liststycke"/>
        <w:numPr>
          <w:ilvl w:val="0"/>
          <w:numId w:val="6"/>
        </w:numPr>
      </w:pPr>
      <w:r>
        <w:t>Gränssnitt för att lista nya, pågående och avslutade formulär.</w:t>
      </w:r>
    </w:p>
    <w:p w14:paraId="5986BCB6" w14:textId="77777777" w:rsidR="00B456B8" w:rsidRDefault="00B456B8" w:rsidP="00AA406D">
      <w:pPr>
        <w:pStyle w:val="Liststycke"/>
        <w:numPr>
          <w:ilvl w:val="0"/>
          <w:numId w:val="6"/>
        </w:numPr>
      </w:pPr>
      <w:r>
        <w:t xml:space="preserve">Gränssnitt för att återuppta ett pågående formulär. </w:t>
      </w:r>
    </w:p>
    <w:p w14:paraId="21027DF1" w14:textId="77777777" w:rsidR="00720F12" w:rsidRDefault="00720F12" w:rsidP="00720F12"/>
    <w:p w14:paraId="77A648A2" w14:textId="77777777" w:rsidR="00226F97" w:rsidRDefault="00226F97" w:rsidP="00226F97">
      <w:pPr>
        <w:pStyle w:val="Rubrik2Nr"/>
      </w:pPr>
      <w:bookmarkStart w:id="70" w:name="_Toc220550706"/>
      <w:r w:rsidRPr="00E91314">
        <w:t>Användargränssnitt för administratör av formulärmotor</w:t>
      </w:r>
      <w:bookmarkEnd w:id="70"/>
    </w:p>
    <w:p w14:paraId="413D76FF"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6E0AF01F" w14:textId="77777777" w:rsidR="00B456B8" w:rsidRDefault="00B456B8" w:rsidP="00B456B8"/>
    <w:p w14:paraId="34AACD26" w14:textId="77777777" w:rsidR="00B456B8" w:rsidRDefault="00B456B8" w:rsidP="00AA406D">
      <w:pPr>
        <w:pStyle w:val="Liststycke"/>
        <w:numPr>
          <w:ilvl w:val="0"/>
          <w:numId w:val="6"/>
        </w:numPr>
      </w:pPr>
      <w:r>
        <w:t>Gränssnitt för att skapa och administrera formulärmallar.</w:t>
      </w:r>
    </w:p>
    <w:p w14:paraId="178CF643" w14:textId="77777777" w:rsidR="00B456B8" w:rsidRDefault="00B456B8" w:rsidP="00AA406D">
      <w:pPr>
        <w:pStyle w:val="Liststycke"/>
        <w:numPr>
          <w:ilvl w:val="0"/>
          <w:numId w:val="6"/>
        </w:numPr>
      </w:pPr>
      <w:r>
        <w:t>Gränssnitt för att skapa och administrera formulärfrågor.</w:t>
      </w:r>
    </w:p>
    <w:p w14:paraId="15D01872" w14:textId="77777777" w:rsidR="00B456B8" w:rsidRDefault="00B456B8" w:rsidP="00AA406D">
      <w:pPr>
        <w:pStyle w:val="Liststycke"/>
        <w:numPr>
          <w:ilvl w:val="0"/>
          <w:numId w:val="6"/>
        </w:numPr>
      </w:pPr>
      <w:r>
        <w:t>Gränssnitt för att importera fördefinierade mallar/frågor.</w:t>
      </w:r>
    </w:p>
    <w:p w14:paraId="6B46986A" w14:textId="77777777" w:rsidR="00B456B8" w:rsidRDefault="00B456B8" w:rsidP="00AA406D">
      <w:pPr>
        <w:pStyle w:val="Liststycke"/>
        <w:numPr>
          <w:ilvl w:val="0"/>
          <w:numId w:val="6"/>
        </w:numPr>
      </w:pPr>
      <w:r>
        <w:t>Gränssnitt för att administrera och övervaka formulärbegäran.</w:t>
      </w:r>
    </w:p>
    <w:p w14:paraId="0E5213E5" w14:textId="77777777" w:rsidR="00B456B8" w:rsidRDefault="00B456B8" w:rsidP="00AA406D">
      <w:pPr>
        <w:pStyle w:val="Liststycke"/>
        <w:numPr>
          <w:ilvl w:val="0"/>
          <w:numId w:val="6"/>
        </w:numPr>
      </w:pPr>
      <w:r>
        <w:t>Gränssnitt för att administrera överföring av formulärbegäran och ifyllda formulär.</w:t>
      </w:r>
    </w:p>
    <w:p w14:paraId="7DD1F58E" w14:textId="77777777" w:rsidR="00B456B8" w:rsidRDefault="00B456B8" w:rsidP="00B456B8"/>
    <w:p w14:paraId="7AC63FB8" w14:textId="77777777" w:rsidR="0079479C" w:rsidRDefault="0079479C" w:rsidP="00B456B8">
      <w:r>
        <w:t>Det är viktigt att grafiskt gränssnitt tas fram i samverkan med användargruppen.</w:t>
      </w:r>
    </w:p>
    <w:p w14:paraId="22876EDB" w14:textId="77777777" w:rsidR="0079479C" w:rsidRDefault="0079479C" w:rsidP="00B456B8"/>
    <w:p w14:paraId="40B48886" w14:textId="77777777" w:rsidR="0079479C" w:rsidRDefault="0079479C" w:rsidP="00B456B8"/>
    <w:p w14:paraId="68E642A9" w14:textId="77777777" w:rsidR="0079479C" w:rsidRDefault="0079479C" w:rsidP="00B456B8"/>
    <w:p w14:paraId="64984042" w14:textId="77777777" w:rsidR="0079479C" w:rsidRDefault="0079479C" w:rsidP="00B456B8"/>
    <w:p w14:paraId="3FE60F46" w14:textId="77777777" w:rsidR="0079479C" w:rsidRDefault="0079479C" w:rsidP="00B456B8"/>
    <w:p w14:paraId="77E4CE76" w14:textId="77777777" w:rsidR="0079479C" w:rsidRDefault="0079479C" w:rsidP="00B456B8"/>
    <w:p w14:paraId="1FD18380" w14:textId="77777777" w:rsidR="0079479C" w:rsidRDefault="0079479C" w:rsidP="00B456B8"/>
    <w:p w14:paraId="43AE7814" w14:textId="77777777" w:rsidR="0079479C" w:rsidRPr="00B456B8" w:rsidRDefault="0079479C" w:rsidP="00B456B8"/>
    <w:p w14:paraId="1741620C" w14:textId="77777777" w:rsidR="00226F97" w:rsidRPr="00E91314" w:rsidRDefault="00226F97" w:rsidP="00226F97">
      <w:pPr>
        <w:pStyle w:val="Rubrik2Nr"/>
      </w:pPr>
      <w:bookmarkStart w:id="71" w:name="_Toc220550707"/>
      <w:r w:rsidRPr="00E91314">
        <w:t>Användargränssnitt för medarbetare</w:t>
      </w:r>
      <w:bookmarkEnd w:id="71"/>
    </w:p>
    <w:p w14:paraId="425B247A"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D93260D" w14:textId="77777777" w:rsidR="0079479C" w:rsidRDefault="0079479C" w:rsidP="0079479C"/>
    <w:p w14:paraId="5127905F" w14:textId="77777777" w:rsidR="0079479C" w:rsidRDefault="0079479C" w:rsidP="0079479C">
      <w:r>
        <w:t>Medarbetarens gränssnitt bör realiseras i det system som används primärt t.ex. journalsystem.</w:t>
      </w:r>
    </w:p>
    <w:p w14:paraId="75DA6992" w14:textId="77777777" w:rsidR="0079479C" w:rsidRDefault="0079479C" w:rsidP="00AA406D">
      <w:pPr>
        <w:pStyle w:val="Liststycke"/>
        <w:numPr>
          <w:ilvl w:val="0"/>
          <w:numId w:val="6"/>
        </w:numPr>
      </w:pPr>
      <w:r>
        <w:t>Gränssnitt för att ta del av ifyllt formulär.</w:t>
      </w:r>
    </w:p>
    <w:p w14:paraId="5710F6CE" w14:textId="77777777" w:rsidR="0079479C" w:rsidRDefault="0079479C" w:rsidP="00AA406D">
      <w:pPr>
        <w:pStyle w:val="Liststycke"/>
        <w:numPr>
          <w:ilvl w:val="0"/>
          <w:numId w:val="6"/>
        </w:numPr>
      </w:pPr>
      <w:r>
        <w:t>Gränssnitt för se status på formulärbegäran.</w:t>
      </w:r>
    </w:p>
    <w:p w14:paraId="40D924E9" w14:textId="77777777" w:rsidR="0079479C" w:rsidRDefault="0079479C" w:rsidP="00AA406D">
      <w:pPr>
        <w:pStyle w:val="Liststycke"/>
        <w:numPr>
          <w:ilvl w:val="0"/>
          <w:numId w:val="6"/>
        </w:numPr>
      </w:pPr>
      <w:r>
        <w:t>Gränssnitt för att administrera överföring formulär till patients journal.</w:t>
      </w:r>
    </w:p>
    <w:p w14:paraId="6569E3F2" w14:textId="77777777" w:rsidR="00B456B8" w:rsidRDefault="00B456B8" w:rsidP="00B456B8"/>
    <w:p w14:paraId="2A5AAAEF" w14:textId="77777777" w:rsidR="00226F97" w:rsidRPr="00E91314" w:rsidRDefault="0079479C" w:rsidP="00226F97">
      <w:r>
        <w:t>Det är viktigt att grafiskt gränssnitt tas fram i samverkan med användargruppen.</w:t>
      </w:r>
    </w:p>
    <w:p w14:paraId="735C5B80" w14:textId="77777777" w:rsidR="00935B0A" w:rsidRPr="00E91314" w:rsidRDefault="00935B0A" w:rsidP="00525947">
      <w:pPr>
        <w:rPr>
          <w:i/>
          <w:iCs/>
          <w:lang w:eastAsia="ar-SA"/>
        </w:rPr>
      </w:pPr>
      <w:r w:rsidRPr="00E91314">
        <w:br w:type="page"/>
        <w:t xml:space="preserve"> </w:t>
      </w:r>
    </w:p>
    <w:p w14:paraId="392F450C" w14:textId="77777777" w:rsidR="00935B0A" w:rsidRPr="00E91314" w:rsidRDefault="00935B0A" w:rsidP="00935B0A">
      <w:pPr>
        <w:pStyle w:val="Rubrik2Nr"/>
      </w:pPr>
      <w:bookmarkStart w:id="72" w:name="_Toc220550708"/>
      <w:r w:rsidRPr="00E91314">
        <w:t>Användningsfall</w:t>
      </w:r>
      <w:r w:rsidR="00937E40" w:rsidRPr="00E91314">
        <w:t xml:space="preserve"> </w:t>
      </w:r>
      <w:r w:rsidR="00D03435" w:rsidRPr="00E91314">
        <w:t>–</w:t>
      </w:r>
      <w:r w:rsidR="00937E40" w:rsidRPr="00E91314">
        <w:t xml:space="preserve"> Översikt</w:t>
      </w:r>
      <w:bookmarkEnd w:id="72"/>
    </w:p>
    <w:p w14:paraId="6578A776"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186B8D8" w14:textId="77777777" w:rsidTr="003A1B72">
        <w:tc>
          <w:tcPr>
            <w:tcW w:w="929" w:type="dxa"/>
            <w:shd w:val="clear" w:color="auto" w:fill="00A9A7"/>
          </w:tcPr>
          <w:p w14:paraId="60BD4C5B"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59272DE0"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4F17DD04"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B0F81F4" w14:textId="77777777" w:rsidTr="003A1B72">
        <w:tc>
          <w:tcPr>
            <w:tcW w:w="929" w:type="dxa"/>
          </w:tcPr>
          <w:p w14:paraId="086E20DF" w14:textId="77777777" w:rsidR="0092264D" w:rsidRPr="00E91314" w:rsidRDefault="005F00D5" w:rsidP="00354574">
            <w:r w:rsidRPr="00E91314">
              <w:t>AF-1</w:t>
            </w:r>
          </w:p>
        </w:tc>
        <w:tc>
          <w:tcPr>
            <w:tcW w:w="1330" w:type="dxa"/>
          </w:tcPr>
          <w:p w14:paraId="03EFBBCB" w14:textId="77777777" w:rsidR="00935B0A" w:rsidRPr="00E91314" w:rsidRDefault="00935B0A" w:rsidP="003A1B72"/>
        </w:tc>
        <w:tc>
          <w:tcPr>
            <w:tcW w:w="4756" w:type="dxa"/>
          </w:tcPr>
          <w:p w14:paraId="1F0417BD"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1D082CE5" w14:textId="77777777" w:rsidTr="003A1B72">
        <w:tc>
          <w:tcPr>
            <w:tcW w:w="929" w:type="dxa"/>
          </w:tcPr>
          <w:p w14:paraId="1CF954BF" w14:textId="77777777" w:rsidR="00FC0593" w:rsidRPr="00E91314" w:rsidRDefault="00FC0593" w:rsidP="003A1B72">
            <w:r w:rsidRPr="00E91314">
              <w:t>AF-2</w:t>
            </w:r>
          </w:p>
        </w:tc>
        <w:tc>
          <w:tcPr>
            <w:tcW w:w="1330" w:type="dxa"/>
          </w:tcPr>
          <w:p w14:paraId="2434D477" w14:textId="77777777" w:rsidR="00FC0593" w:rsidRPr="00E91314" w:rsidRDefault="00FC0593" w:rsidP="003A1B72"/>
        </w:tc>
        <w:tc>
          <w:tcPr>
            <w:tcW w:w="4756" w:type="dxa"/>
          </w:tcPr>
          <w:p w14:paraId="19C7B219"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7DC88EE2" w14:textId="77777777" w:rsidTr="003A1B72">
        <w:tc>
          <w:tcPr>
            <w:tcW w:w="929" w:type="dxa"/>
          </w:tcPr>
          <w:p w14:paraId="5DAF0F6D" w14:textId="77777777" w:rsidR="00FC0593" w:rsidRPr="00E91314" w:rsidRDefault="00FC0593" w:rsidP="003A1B72">
            <w:r w:rsidRPr="00E91314">
              <w:t>AF-3</w:t>
            </w:r>
            <w:r w:rsidR="004F5189" w:rsidRPr="00E91314">
              <w:t>A+B</w:t>
            </w:r>
          </w:p>
        </w:tc>
        <w:tc>
          <w:tcPr>
            <w:tcW w:w="1330" w:type="dxa"/>
          </w:tcPr>
          <w:p w14:paraId="1FEFB851" w14:textId="77777777" w:rsidR="00FC0593" w:rsidRPr="00E91314" w:rsidRDefault="00FC0593" w:rsidP="003A1B72"/>
        </w:tc>
        <w:tc>
          <w:tcPr>
            <w:tcW w:w="4756" w:type="dxa"/>
          </w:tcPr>
          <w:p w14:paraId="4A7ECE99"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0610124A" w14:textId="77777777" w:rsidTr="003A1B72">
        <w:tc>
          <w:tcPr>
            <w:tcW w:w="929" w:type="dxa"/>
          </w:tcPr>
          <w:p w14:paraId="121E6300" w14:textId="77777777" w:rsidR="00FC0593" w:rsidRPr="00E91314" w:rsidRDefault="00FC0593" w:rsidP="003A1B72">
            <w:r w:rsidRPr="00E91314">
              <w:t>AF</w:t>
            </w:r>
            <w:r w:rsidR="00251F8F" w:rsidRPr="00E91314">
              <w:t>-4</w:t>
            </w:r>
          </w:p>
        </w:tc>
        <w:tc>
          <w:tcPr>
            <w:tcW w:w="1330" w:type="dxa"/>
          </w:tcPr>
          <w:p w14:paraId="32C8A3E2" w14:textId="77777777" w:rsidR="00FC0593" w:rsidRPr="00E91314" w:rsidRDefault="00FC0593" w:rsidP="003A1B72"/>
        </w:tc>
        <w:tc>
          <w:tcPr>
            <w:tcW w:w="4756" w:type="dxa"/>
          </w:tcPr>
          <w:p w14:paraId="5643E75F"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262EC092" w14:textId="77777777" w:rsidTr="003A1B72">
        <w:tc>
          <w:tcPr>
            <w:tcW w:w="929" w:type="dxa"/>
          </w:tcPr>
          <w:p w14:paraId="319A4E24" w14:textId="77777777" w:rsidR="00802444" w:rsidRPr="00E91314" w:rsidRDefault="00802444" w:rsidP="003A1B72">
            <w:r w:rsidRPr="00E91314">
              <w:t>AF-5</w:t>
            </w:r>
          </w:p>
        </w:tc>
        <w:tc>
          <w:tcPr>
            <w:tcW w:w="1330" w:type="dxa"/>
          </w:tcPr>
          <w:p w14:paraId="07B489D5" w14:textId="77777777" w:rsidR="00802444" w:rsidRPr="00E91314" w:rsidRDefault="00802444" w:rsidP="003A1B72"/>
        </w:tc>
        <w:tc>
          <w:tcPr>
            <w:tcW w:w="4756" w:type="dxa"/>
          </w:tcPr>
          <w:p w14:paraId="3418602F"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1F8C6C56" w14:textId="77777777" w:rsidTr="003A1B72">
        <w:tc>
          <w:tcPr>
            <w:tcW w:w="929" w:type="dxa"/>
          </w:tcPr>
          <w:p w14:paraId="6A9E5E2E" w14:textId="77777777" w:rsidR="005E25DF" w:rsidRPr="00E91314" w:rsidRDefault="00CE18D0" w:rsidP="003A1B72">
            <w:r w:rsidRPr="00E91314">
              <w:t>AF-6</w:t>
            </w:r>
          </w:p>
        </w:tc>
        <w:tc>
          <w:tcPr>
            <w:tcW w:w="1330" w:type="dxa"/>
          </w:tcPr>
          <w:p w14:paraId="588FECF1" w14:textId="77777777" w:rsidR="00B81E95" w:rsidRPr="00E91314" w:rsidRDefault="00B81E95" w:rsidP="003A1B72"/>
        </w:tc>
        <w:tc>
          <w:tcPr>
            <w:tcW w:w="4756" w:type="dxa"/>
          </w:tcPr>
          <w:p w14:paraId="2481B869" w14:textId="77777777" w:rsidR="00B81E95" w:rsidRPr="00E91314" w:rsidRDefault="00B81E95" w:rsidP="00B81E95">
            <w:pPr>
              <w:rPr>
                <w:noProof/>
              </w:rPr>
            </w:pPr>
            <w:r w:rsidRPr="00E91314">
              <w:rPr>
                <w:noProof/>
              </w:rPr>
              <w:t xml:space="preserve">Vårdsystem hämtar användarens/patientens formulär. </w:t>
            </w:r>
          </w:p>
        </w:tc>
      </w:tr>
    </w:tbl>
    <w:p w14:paraId="6924F110" w14:textId="77777777" w:rsidR="00935B0A" w:rsidRPr="00E91314" w:rsidRDefault="00B94BD1" w:rsidP="00B94BD1">
      <w:pPr>
        <w:pStyle w:val="Beskrivning"/>
        <w:rPr>
          <w:lang w:val="sv-SE"/>
        </w:rPr>
      </w:pPr>
      <w:bookmarkStart w:id="73" w:name="_Toc220550767"/>
      <w:bookmarkStart w:id="74"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3"/>
      <w:r w:rsidR="003B5002" w:rsidRPr="00E91314">
        <w:rPr>
          <w:lang w:val="sv-SE"/>
        </w:rPr>
        <w:t xml:space="preserve"> </w:t>
      </w:r>
      <w:r w:rsidR="005915EF" w:rsidRPr="00E91314">
        <w:rPr>
          <w:lang w:val="sv-SE"/>
        </w:rPr>
        <w:t xml:space="preserve"> </w:t>
      </w:r>
      <w:bookmarkEnd w:id="74"/>
    </w:p>
    <w:p w14:paraId="4940DA23" w14:textId="77777777" w:rsidR="000B36D8" w:rsidRDefault="000B36D8">
      <w:pPr>
        <w:spacing w:before="0" w:after="0"/>
        <w:rPr>
          <w:rFonts w:ascii="Arial" w:hAnsi="Arial" w:cs="Arial"/>
          <w:bCs/>
          <w:iCs/>
          <w:sz w:val="28"/>
          <w:szCs w:val="28"/>
          <w:lang w:eastAsia="sv-SE"/>
        </w:rPr>
      </w:pPr>
      <w:bookmarkStart w:id="75" w:name="_Toc265471425"/>
      <w:r>
        <w:br w:type="page"/>
      </w:r>
    </w:p>
    <w:p w14:paraId="57FD5D0F" w14:textId="77777777" w:rsidR="00935B0A" w:rsidRPr="00E91314" w:rsidRDefault="00935B0A" w:rsidP="00935B0A">
      <w:pPr>
        <w:pStyle w:val="Rubrik2Nr"/>
      </w:pPr>
      <w:bookmarkStart w:id="76" w:name="_Toc220550709"/>
      <w:r w:rsidRPr="00E91314">
        <w:t>Aktörsinformation</w:t>
      </w:r>
      <w:bookmarkEnd w:id="75"/>
      <w:bookmarkEnd w:id="76"/>
    </w:p>
    <w:p w14:paraId="2DE7FB51" w14:textId="77777777" w:rsidR="00DE3F03" w:rsidRPr="00E91314" w:rsidRDefault="005E25DF" w:rsidP="004E69A8">
      <w:r w:rsidRPr="00E91314">
        <w:rPr>
          <w:noProof/>
          <w:lang w:eastAsia="sv-SE"/>
        </w:rPr>
        <w:drawing>
          <wp:inline distT="0" distB="0" distL="0" distR="0" wp14:anchorId="072F53E4" wp14:editId="3DB21258">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37A1175C" w14:textId="77777777" w:rsidR="00525947" w:rsidRPr="000B36D8" w:rsidRDefault="000B36D8" w:rsidP="000B36D8">
      <w:pPr>
        <w:pStyle w:val="Beskrivning"/>
        <w:rPr>
          <w:lang w:val="sv-SE"/>
        </w:rPr>
      </w:pPr>
      <w:bookmarkStart w:id="77"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7"/>
      <w:r w:rsidRPr="00E91314">
        <w:rPr>
          <w:lang w:val="sv-SE"/>
        </w:rPr>
        <w:t xml:space="preserve">  </w:t>
      </w:r>
    </w:p>
    <w:p w14:paraId="3A0A0275" w14:textId="77777777" w:rsidR="00525947" w:rsidRPr="00E91314" w:rsidRDefault="00525947" w:rsidP="004E69A8"/>
    <w:p w14:paraId="2D0D1AC5" w14:textId="77777777" w:rsidR="002D4C99" w:rsidRPr="00E91314" w:rsidRDefault="00D03435" w:rsidP="002D4C99">
      <w:pPr>
        <w:pStyle w:val="Rubrik3Nr"/>
      </w:pPr>
      <w:bookmarkStart w:id="78" w:name="_Toc220550710"/>
      <w:r w:rsidRPr="00E91314">
        <w:t>Användare/Patient</w:t>
      </w:r>
      <w:bookmarkEnd w:id="78"/>
    </w:p>
    <w:p w14:paraId="6AC8D05B"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34EE1644" w14:textId="77777777" w:rsidR="00D03435" w:rsidRPr="00E91314" w:rsidRDefault="00D03435" w:rsidP="00937E40">
      <w:pPr>
        <w:pStyle w:val="Rubrik3Nr"/>
      </w:pPr>
      <w:bookmarkStart w:id="79" w:name="_Toc220550711"/>
      <w:r w:rsidRPr="00E91314">
        <w:t>Medarbetare/Vård personal</w:t>
      </w:r>
      <w:bookmarkEnd w:id="79"/>
    </w:p>
    <w:p w14:paraId="2CD8F510" w14:textId="77777777" w:rsidR="005F00D5" w:rsidRPr="00E91314" w:rsidRDefault="005F00D5" w:rsidP="005F00D5">
      <w:r w:rsidRPr="00E91314">
        <w:t>Aktören administrerar formulärtjänst/vårdsystem/kvalitetsregister.</w:t>
      </w:r>
    </w:p>
    <w:p w14:paraId="1A3E2FCC" w14:textId="77777777" w:rsidR="005F00D5" w:rsidRPr="00E91314" w:rsidRDefault="0077019E" w:rsidP="0077019E">
      <w:pPr>
        <w:pStyle w:val="Rubrik3Nr"/>
      </w:pPr>
      <w:bookmarkStart w:id="80" w:name="_Toc220550712"/>
      <w:r w:rsidRPr="00E91314">
        <w:t>Mina Vårdkontakter</w:t>
      </w:r>
      <w:bookmarkEnd w:id="80"/>
    </w:p>
    <w:p w14:paraId="5EBC5570" w14:textId="77777777" w:rsidR="0077019E" w:rsidRPr="00E91314" w:rsidRDefault="005F00D5" w:rsidP="005F00D5">
      <w:r w:rsidRPr="00E91314">
        <w:t>Systemet (portalen) som tillhandahåller e-tjänsten</w:t>
      </w:r>
      <w:r w:rsidR="00101F26">
        <w:t xml:space="preserve"> för att fylla i formuläret (T.ex. Hälsodeklaration).</w:t>
      </w:r>
    </w:p>
    <w:p w14:paraId="7A268998" w14:textId="77777777" w:rsidR="00C5626D" w:rsidRPr="00E91314" w:rsidRDefault="00C5626D" w:rsidP="0077019E">
      <w:pPr>
        <w:pStyle w:val="Rubrik3Nr"/>
      </w:pPr>
      <w:bookmarkStart w:id="81" w:name="_Toc220550713"/>
      <w:r w:rsidRPr="00E91314">
        <w:t>Formulär</w:t>
      </w:r>
      <w:r w:rsidR="00DE3F03" w:rsidRPr="00E91314">
        <w:t>motor</w:t>
      </w:r>
      <w:bookmarkEnd w:id="81"/>
    </w:p>
    <w:p w14:paraId="3379793E" w14:textId="77777777" w:rsidR="006417BE" w:rsidRDefault="006417BE" w:rsidP="005F00D5">
      <w:r>
        <w:t>Formulärmotorn är den aktör som är tjänsteproducent. Formulärmotorn ansvarar för att</w:t>
      </w:r>
    </w:p>
    <w:p w14:paraId="562CFE16" w14:textId="77777777" w:rsidR="006417BE" w:rsidRDefault="006417BE" w:rsidP="00AA406D">
      <w:pPr>
        <w:pStyle w:val="Liststycke"/>
        <w:numPr>
          <w:ilvl w:val="0"/>
          <w:numId w:val="6"/>
        </w:numPr>
      </w:pPr>
      <w:r>
        <w:t>Skapa/hantera formulärmallar.</w:t>
      </w:r>
    </w:p>
    <w:p w14:paraId="171C8589" w14:textId="77777777" w:rsidR="006417BE" w:rsidRDefault="006417BE" w:rsidP="00AA406D">
      <w:pPr>
        <w:pStyle w:val="Liststycke"/>
        <w:numPr>
          <w:ilvl w:val="0"/>
          <w:numId w:val="6"/>
        </w:numPr>
      </w:pPr>
      <w:r>
        <w:t>Hantera frågor och svarsalternativ.</w:t>
      </w:r>
    </w:p>
    <w:p w14:paraId="3C3B8FB1" w14:textId="77777777" w:rsidR="006417BE" w:rsidRDefault="006417BE" w:rsidP="00AA406D">
      <w:pPr>
        <w:pStyle w:val="Liststycke"/>
        <w:numPr>
          <w:ilvl w:val="0"/>
          <w:numId w:val="6"/>
        </w:numPr>
      </w:pPr>
      <w:r>
        <w:t>Hantera frågelogik.</w:t>
      </w:r>
    </w:p>
    <w:p w14:paraId="5404589C" w14:textId="77777777" w:rsidR="006417BE" w:rsidRDefault="006417BE" w:rsidP="00AA406D">
      <w:pPr>
        <w:pStyle w:val="Liststycke"/>
        <w:numPr>
          <w:ilvl w:val="0"/>
          <w:numId w:val="6"/>
        </w:numPr>
      </w:pPr>
      <w:r>
        <w:t>Temporärspara användarens pågående formulär.</w:t>
      </w:r>
    </w:p>
    <w:p w14:paraId="45C8344F" w14:textId="77777777" w:rsidR="006417BE" w:rsidRDefault="006417BE" w:rsidP="00AA406D">
      <w:pPr>
        <w:pStyle w:val="Liststycke"/>
        <w:numPr>
          <w:ilvl w:val="0"/>
          <w:numId w:val="6"/>
        </w:numPr>
      </w:pPr>
      <w:r>
        <w:t>Använder nationell arkitektur som SITHS, HSA och tjänsteplattform.</w:t>
      </w:r>
    </w:p>
    <w:p w14:paraId="2C8B9A29" w14:textId="77777777" w:rsidR="005F00D5" w:rsidRDefault="00101F26" w:rsidP="00AA406D">
      <w:pPr>
        <w:pStyle w:val="Liststycke"/>
        <w:numPr>
          <w:ilvl w:val="0"/>
          <w:numId w:val="6"/>
        </w:numPr>
      </w:pPr>
      <w:r>
        <w:t>Aktören ansvarar för att hålla i hopp vårdprocessen.</w:t>
      </w:r>
    </w:p>
    <w:p w14:paraId="02A5DA1C" w14:textId="77777777" w:rsidR="006417BE" w:rsidRDefault="006417BE" w:rsidP="00AA406D">
      <w:pPr>
        <w:pStyle w:val="Liststycke"/>
        <w:numPr>
          <w:ilvl w:val="0"/>
          <w:numId w:val="6"/>
        </w:numPr>
      </w:pPr>
      <w:r>
        <w:t>Integrerar mot bakomliggande vårdystem.</w:t>
      </w:r>
    </w:p>
    <w:p w14:paraId="2FAD1507" w14:textId="77777777" w:rsidR="006417BE" w:rsidRDefault="006417BE" w:rsidP="006417BE"/>
    <w:p w14:paraId="1E0C7182" w14:textId="77777777" w:rsidR="006417BE" w:rsidRPr="00E91314" w:rsidRDefault="006417BE" w:rsidP="006417BE">
      <w:r>
        <w:t>Formulärmotorn kan vara en fristående komponent eller en dela av ett system.</w:t>
      </w:r>
    </w:p>
    <w:p w14:paraId="5E6B490A" w14:textId="77777777" w:rsidR="0077019E" w:rsidRPr="00E91314" w:rsidRDefault="00757D7C" w:rsidP="00C5626D">
      <w:pPr>
        <w:pStyle w:val="Rubrik3Nr"/>
      </w:pPr>
      <w:bookmarkStart w:id="82" w:name="_Toc220550714"/>
      <w:r w:rsidRPr="00E91314">
        <w:t>Vårdsystem</w:t>
      </w:r>
      <w:bookmarkEnd w:id="82"/>
    </w:p>
    <w:p w14:paraId="54DDE30B"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5F5BF1BD" w14:textId="77777777" w:rsidR="0077019E" w:rsidRPr="00E91314" w:rsidRDefault="0077019E" w:rsidP="0077019E"/>
    <w:p w14:paraId="6555CA35" w14:textId="77777777" w:rsidR="00961DF8" w:rsidRPr="00E91314" w:rsidRDefault="00961DF8" w:rsidP="00961DF8">
      <w:pPr>
        <w:pStyle w:val="Rubrik3Nr"/>
      </w:pPr>
      <w:bookmarkStart w:id="83" w:name="_Toc220550715"/>
      <w:r w:rsidRPr="00E91314">
        <w:t>Engagemangsindex</w:t>
      </w:r>
      <w:bookmarkEnd w:id="83"/>
    </w:p>
    <w:p w14:paraId="273B3856" w14:textId="77777777" w:rsidR="00961DF8" w:rsidRDefault="00961DF8" w:rsidP="00961DF8">
      <w:r w:rsidRPr="00E91314">
        <w:t xml:space="preserve">Stödtjänst som ansvarar för att hålla indexinformation samt notifiera aktörer.  </w:t>
      </w:r>
    </w:p>
    <w:p w14:paraId="25ECEFFE" w14:textId="77777777" w:rsidR="00B30CA8" w:rsidRDefault="00B30CA8" w:rsidP="00961DF8"/>
    <w:p w14:paraId="0DBFB852" w14:textId="77777777" w:rsidR="00B30CA8" w:rsidRPr="00E91314" w:rsidRDefault="00B30CA8" w:rsidP="00961DF8">
      <w:r>
        <w:t xml:space="preserve">Med notifiering avses den funktionalitet som finns i Engagemangsindex (ProcessNotification). </w:t>
      </w:r>
    </w:p>
    <w:p w14:paraId="0F0EDB7D" w14:textId="77777777" w:rsidR="00961DF8" w:rsidRPr="00E91314" w:rsidRDefault="00961DF8" w:rsidP="00961DF8"/>
    <w:p w14:paraId="4806F8A4" w14:textId="77777777" w:rsidR="00961DF8" w:rsidRPr="00E91314" w:rsidRDefault="00961DF8" w:rsidP="00961DF8"/>
    <w:p w14:paraId="4E7D8830" w14:textId="77777777" w:rsidR="00476D8B" w:rsidRPr="00E91314" w:rsidRDefault="00476D8B" w:rsidP="0077019E"/>
    <w:p w14:paraId="40DE86C2"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33E49AD7" w14:textId="77777777" w:rsidR="00937E40" w:rsidRPr="00E91314" w:rsidRDefault="00937E40" w:rsidP="00937E40">
      <w:pPr>
        <w:pStyle w:val="Rubrik2Nr"/>
        <w:rPr>
          <w:rStyle w:val="Starkbetoning"/>
          <w:b w:val="0"/>
          <w:bCs/>
          <w:i w:val="0"/>
          <w:iCs/>
          <w:color w:val="auto"/>
        </w:rPr>
      </w:pPr>
      <w:bookmarkStart w:id="84" w:name="_Toc220550716"/>
      <w:r w:rsidRPr="00E91314">
        <w:rPr>
          <w:rStyle w:val="Starkbetoning"/>
          <w:b w:val="0"/>
          <w:bCs/>
          <w:i w:val="0"/>
          <w:iCs/>
          <w:color w:val="auto"/>
        </w:rPr>
        <w:t>Logisk realisering</w:t>
      </w:r>
      <w:bookmarkEnd w:id="84"/>
    </w:p>
    <w:p w14:paraId="64150631" w14:textId="77777777" w:rsidR="00667917" w:rsidRPr="00E91314" w:rsidRDefault="00667917" w:rsidP="00667917">
      <w:r w:rsidRPr="00E91314">
        <w:t>Avsnittet visar hur arkitekturens huvudkomponenter principiellt är realiserade.</w:t>
      </w:r>
    </w:p>
    <w:p w14:paraId="159B68B6"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060CB89B" w14:textId="77777777" w:rsidR="00AB11DC" w:rsidRPr="00E91314" w:rsidRDefault="00AB11DC" w:rsidP="00667917"/>
    <w:p w14:paraId="3112C569" w14:textId="77777777" w:rsidR="00B82D5C" w:rsidRPr="00E91314" w:rsidRDefault="00781BB4" w:rsidP="00E47D92">
      <w:r w:rsidRPr="00E91314">
        <w:rPr>
          <w:noProof/>
          <w:lang w:eastAsia="sv-SE"/>
        </w:rPr>
        <w:drawing>
          <wp:inline distT="0" distB="0" distL="0" distR="0" wp14:anchorId="73767C81" wp14:editId="23934618">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382C2257" w14:textId="77777777" w:rsidR="00806293" w:rsidRPr="00E91314" w:rsidRDefault="00806293" w:rsidP="000B36D8">
      <w:pPr>
        <w:pStyle w:val="Beskrivning"/>
      </w:pPr>
      <w:bookmarkStart w:id="85"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5"/>
    </w:p>
    <w:p w14:paraId="102E2B3D" w14:textId="77777777" w:rsidR="00A65A91" w:rsidRPr="00E91314" w:rsidRDefault="00A65A91" w:rsidP="00E47D92">
      <w:r w:rsidRPr="00E91314">
        <w:t>Bilden visar övergripande de interaktioner som exempelflödet realiserar. Se sekvensdiagramen nedan för detaljer.</w:t>
      </w:r>
    </w:p>
    <w:p w14:paraId="563D8F83" w14:textId="77777777" w:rsidR="00416259" w:rsidRPr="00E91314" w:rsidRDefault="00416259" w:rsidP="004769C2">
      <w:pPr>
        <w:pStyle w:val="Rubrik3Nr"/>
      </w:pPr>
      <w:bookmarkStart w:id="86" w:name="_Toc220550717"/>
      <w:r w:rsidRPr="00E91314">
        <w:t>Flöde AF-1 Skapa formulärmall</w:t>
      </w:r>
      <w:bookmarkEnd w:id="86"/>
    </w:p>
    <w:p w14:paraId="12B771F4"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229B5D8E" w14:textId="77777777" w:rsidR="00C714B3" w:rsidRPr="00E91314" w:rsidRDefault="00C714B3" w:rsidP="004769C2"/>
    <w:p w14:paraId="3D60E81A"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49B50D47" w14:textId="77777777" w:rsidR="00A65A91" w:rsidRPr="00E91314" w:rsidRDefault="00A65A91">
      <w:pPr>
        <w:spacing w:before="0" w:after="0"/>
        <w:rPr>
          <w:rFonts w:ascii="Arial" w:hAnsi="Arial" w:cs="Arial"/>
          <w:b/>
          <w:iCs/>
          <w:szCs w:val="26"/>
          <w:lang w:eastAsia="sv-SE"/>
        </w:rPr>
      </w:pPr>
      <w:r w:rsidRPr="00E91314">
        <w:br w:type="page"/>
      </w:r>
    </w:p>
    <w:p w14:paraId="41CB42D8" w14:textId="77777777" w:rsidR="00416259" w:rsidRPr="00E91314" w:rsidRDefault="00416259" w:rsidP="004769C2">
      <w:pPr>
        <w:pStyle w:val="Rubrik3Nr"/>
      </w:pPr>
      <w:bookmarkStart w:id="87" w:name="_Toc220550718"/>
      <w:r w:rsidRPr="00E91314">
        <w:t>Flöde AF-2 Begär formulärinsamling av patient</w:t>
      </w:r>
      <w:bookmarkEnd w:id="87"/>
    </w:p>
    <w:p w14:paraId="2DD04172" w14:textId="77777777" w:rsidR="001C72D6" w:rsidRPr="00E91314" w:rsidRDefault="001C72D6" w:rsidP="001C72D6">
      <w:r w:rsidRPr="00E91314">
        <w:t>Användningsfallet kan även benämnas ”</w:t>
      </w:r>
      <w:r w:rsidRPr="00E91314">
        <w:rPr>
          <w:b/>
        </w:rPr>
        <w:t>Skapa formulärbegäran</w:t>
      </w:r>
      <w:r w:rsidRPr="00E91314">
        <w:t>”.</w:t>
      </w:r>
    </w:p>
    <w:p w14:paraId="296B7840" w14:textId="77777777" w:rsidR="00BC7F34" w:rsidRPr="00E91314" w:rsidRDefault="00BC7F34" w:rsidP="00BC7F34"/>
    <w:p w14:paraId="1AF0EDD1" w14:textId="77777777" w:rsidR="0007602D" w:rsidRPr="00E91314" w:rsidRDefault="000C132D" w:rsidP="0007602D">
      <w:r w:rsidRPr="00E91314">
        <w:rPr>
          <w:noProof/>
          <w:lang w:eastAsia="sv-SE"/>
        </w:rPr>
        <w:drawing>
          <wp:inline distT="0" distB="0" distL="0" distR="0" wp14:anchorId="63F4C97A" wp14:editId="40E24774">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27E0381B" w14:textId="77777777" w:rsidR="00B81E95" w:rsidRPr="00E91314" w:rsidRDefault="002448B2" w:rsidP="000B36D8">
      <w:pPr>
        <w:pStyle w:val="Beskrivning"/>
      </w:pPr>
      <w:bookmarkStart w:id="88"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8"/>
    </w:p>
    <w:p w14:paraId="5FD51ABB"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0D6F573F" w14:textId="77777777" w:rsidR="00D051EC" w:rsidRDefault="00D051EC" w:rsidP="00B81E95"/>
    <w:p w14:paraId="0372C12A"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6469215A"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30316345"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71BA2548"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0D35257C" w14:textId="77777777" w:rsidR="005606C7" w:rsidRPr="00E91314" w:rsidRDefault="005606C7" w:rsidP="00B81E95"/>
    <w:p w14:paraId="4AEBAFEE" w14:textId="77777777" w:rsidR="00D051EC" w:rsidRDefault="00D051EC" w:rsidP="00F6146F"/>
    <w:p w14:paraId="4EC92BE8" w14:textId="77777777" w:rsidR="00D051EC" w:rsidRDefault="00D051EC" w:rsidP="00F6146F"/>
    <w:p w14:paraId="16A63315" w14:textId="77777777" w:rsidR="00D051EC" w:rsidRDefault="00D051EC" w:rsidP="00F6146F"/>
    <w:p w14:paraId="01027144" w14:textId="77777777" w:rsidR="00D051EC" w:rsidRDefault="00D051EC" w:rsidP="00F6146F"/>
    <w:p w14:paraId="55BFFFDD" w14:textId="77777777" w:rsidR="00D051EC" w:rsidRDefault="00D051EC" w:rsidP="00F6146F"/>
    <w:p w14:paraId="41C7AA09" w14:textId="77777777" w:rsidR="00D051EC" w:rsidRDefault="00D051EC" w:rsidP="00F6146F"/>
    <w:p w14:paraId="23D2FE07" w14:textId="77777777" w:rsidR="00D051EC" w:rsidRDefault="00D051EC" w:rsidP="00F6146F"/>
    <w:p w14:paraId="70681574" w14:textId="77777777" w:rsidR="00B81E95" w:rsidRPr="00E91314" w:rsidRDefault="005606C7" w:rsidP="00F6146F">
      <w:r w:rsidRPr="00E91314">
        <w:t>Flöde:</w:t>
      </w:r>
    </w:p>
    <w:p w14:paraId="640BE4D8"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37572D47"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2670CB78"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503A89CB" w14:textId="77777777" w:rsidR="00DC42A3" w:rsidRPr="00E91314" w:rsidRDefault="00DC42A3" w:rsidP="00AA406D">
      <w:pPr>
        <w:pStyle w:val="Liststycke"/>
        <w:numPr>
          <w:ilvl w:val="2"/>
          <w:numId w:val="12"/>
        </w:numPr>
      </w:pPr>
      <w:r>
        <w:t>Formulärmotorn skapar ett formulär (status ONGOING).</w:t>
      </w:r>
    </w:p>
    <w:p w14:paraId="70C50A5C" w14:textId="77777777" w:rsidR="006F227D" w:rsidRDefault="006F227D" w:rsidP="00AA406D">
      <w:pPr>
        <w:pStyle w:val="Liststycke"/>
        <w:numPr>
          <w:ilvl w:val="0"/>
          <w:numId w:val="12"/>
        </w:numPr>
      </w:pPr>
      <w:r w:rsidRPr="00E91314">
        <w:t>Formulärmotorn: Skickar begäran vidare till Engagemangsindex.</w:t>
      </w:r>
    </w:p>
    <w:p w14:paraId="522B4E8D" w14:textId="77777777" w:rsidR="0065373F" w:rsidRDefault="003178D5" w:rsidP="00AA406D">
      <w:pPr>
        <w:pStyle w:val="Liststycke"/>
        <w:numPr>
          <w:ilvl w:val="1"/>
          <w:numId w:val="12"/>
        </w:numPr>
      </w:pPr>
      <w:r>
        <w:t>”c</w:t>
      </w:r>
      <w:r w:rsidR="0065373F">
        <w:t>ategorization</w:t>
      </w:r>
      <w:r>
        <w:t>” sätts till ”FormCreated” (Formulärbegäran).</w:t>
      </w:r>
    </w:p>
    <w:p w14:paraId="62715D0C" w14:textId="77777777" w:rsidR="003178D5" w:rsidRPr="00E91314" w:rsidRDefault="003178D5" w:rsidP="00AA406D">
      <w:pPr>
        <w:pStyle w:val="Liststycke"/>
        <w:numPr>
          <w:ilvl w:val="1"/>
          <w:numId w:val="12"/>
        </w:numPr>
      </w:pPr>
      <w:r>
        <w:t>”businessObjectInstanceIdentifier” sätts till unikt id på formulär ”FormID”.</w:t>
      </w:r>
    </w:p>
    <w:p w14:paraId="320B8FCB"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009830F2"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699A715A" w14:textId="77777777" w:rsidR="00BC7F34" w:rsidRPr="00E91314" w:rsidRDefault="00BC7F34">
      <w:pPr>
        <w:spacing w:before="0" w:after="0"/>
        <w:rPr>
          <w:rFonts w:ascii="Arial" w:hAnsi="Arial" w:cs="Arial"/>
          <w:b/>
          <w:iCs/>
          <w:szCs w:val="26"/>
          <w:lang w:eastAsia="sv-SE"/>
        </w:rPr>
      </w:pPr>
      <w:r w:rsidRPr="00E91314">
        <w:br w:type="page"/>
      </w:r>
    </w:p>
    <w:p w14:paraId="64FB87CD" w14:textId="77777777" w:rsidR="00416259" w:rsidRPr="00E91314" w:rsidRDefault="00416259" w:rsidP="004769C2">
      <w:pPr>
        <w:pStyle w:val="Rubrik3Nr"/>
      </w:pPr>
      <w:bookmarkStart w:id="89" w:name="_Toc220550719"/>
      <w:r w:rsidRPr="00E91314">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9"/>
    </w:p>
    <w:p w14:paraId="20959D50" w14:textId="77777777" w:rsidR="00783648" w:rsidRPr="00E91314" w:rsidRDefault="00356278" w:rsidP="00356278">
      <w:pPr>
        <w:rPr>
          <w:highlight w:val="yellow"/>
        </w:rPr>
      </w:pPr>
      <w:r w:rsidRPr="00E91314">
        <w:rPr>
          <w:highlight w:val="yellow"/>
        </w:rPr>
        <w:t xml:space="preserve"> </w:t>
      </w:r>
    </w:p>
    <w:p w14:paraId="26C0D7BC" w14:textId="77777777" w:rsidR="0007602D" w:rsidRPr="00E91314" w:rsidRDefault="0007602D" w:rsidP="0007602D"/>
    <w:p w14:paraId="4F2120B0" w14:textId="77777777" w:rsidR="00BC7F34" w:rsidRPr="00E91314" w:rsidRDefault="007A69D3" w:rsidP="0007602D">
      <w:r>
        <w:rPr>
          <w:noProof/>
          <w:lang w:eastAsia="sv-SE"/>
        </w:rPr>
        <w:drawing>
          <wp:inline distT="0" distB="0" distL="0" distR="0" wp14:anchorId="43DC09D4" wp14:editId="6B71D7F0">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44EFCE2A" w14:textId="77777777" w:rsidR="00C039D4" w:rsidRPr="00E91314" w:rsidRDefault="002448B2" w:rsidP="000B36D8">
      <w:pPr>
        <w:pStyle w:val="Beskrivning"/>
      </w:pPr>
      <w:bookmarkStart w:id="90"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90"/>
    </w:p>
    <w:p w14:paraId="3EC4ED03"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23C55812" w14:textId="77777777" w:rsidR="00DE104A" w:rsidRDefault="00DE104A" w:rsidP="00C039D4"/>
    <w:p w14:paraId="64D0650E" w14:textId="77777777" w:rsidR="00DE104A" w:rsidRPr="00E91314" w:rsidRDefault="00DE104A" w:rsidP="00C039D4">
      <w:r>
        <w:t>Användningsfallet förutsätter att ett formulär är skapat.</w:t>
      </w:r>
    </w:p>
    <w:p w14:paraId="29C1C4F8" w14:textId="77777777" w:rsidR="00C039D4" w:rsidRPr="00E91314" w:rsidRDefault="00C039D4" w:rsidP="00C039D4"/>
    <w:p w14:paraId="09AE33BE" w14:textId="77777777" w:rsidR="004F5189" w:rsidRPr="00E91314" w:rsidRDefault="00C039D4" w:rsidP="0007602D">
      <w:r w:rsidRPr="00E91314">
        <w:t>Flöde:</w:t>
      </w:r>
    </w:p>
    <w:p w14:paraId="7B03A4BC"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55D3C0A6"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37927FFD" w14:textId="77777777" w:rsidR="00962F42" w:rsidRDefault="00962F42" w:rsidP="00AA406D">
      <w:pPr>
        <w:pStyle w:val="Liststycke"/>
        <w:numPr>
          <w:ilvl w:val="1"/>
          <w:numId w:val="13"/>
        </w:numPr>
      </w:pPr>
      <w:r>
        <w:t xml:space="preserve">Formulärstatus ”COMPLETED”. </w:t>
      </w:r>
      <w:r w:rsidR="007A69D3">
        <w:t>Formuläret är avslutat.</w:t>
      </w:r>
    </w:p>
    <w:p w14:paraId="0A44E508"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10130866"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4535F623"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423088B0"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5AF897F6"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0DEA91E9" w14:textId="77777777" w:rsidR="00DC42A3" w:rsidRPr="00E91314" w:rsidRDefault="00DC42A3" w:rsidP="00AA406D">
      <w:pPr>
        <w:pStyle w:val="Liststycke"/>
        <w:numPr>
          <w:ilvl w:val="1"/>
          <w:numId w:val="13"/>
        </w:numPr>
      </w:pPr>
      <w:r>
        <w:t>Formuläret får status ”COMPLETE”.</w:t>
      </w:r>
    </w:p>
    <w:p w14:paraId="7AEC4D71" w14:textId="77777777" w:rsidR="00353A60" w:rsidRDefault="00353A60" w:rsidP="00AA406D">
      <w:pPr>
        <w:pStyle w:val="Liststycke"/>
        <w:numPr>
          <w:ilvl w:val="0"/>
          <w:numId w:val="13"/>
        </w:numPr>
      </w:pPr>
      <w:r w:rsidRPr="00E91314">
        <w:t>Formulärmotorn skickar ett meddelande till engagemangsindex när ett formulär är skapat/sparat/avslutat.</w:t>
      </w:r>
      <w:r w:rsidR="00DB5224" w:rsidRPr="00E91314">
        <w:t xml:space="preserve"> </w:t>
      </w:r>
    </w:p>
    <w:p w14:paraId="5663D1EC" w14:textId="77777777" w:rsidR="002140F4" w:rsidRDefault="002140F4" w:rsidP="00AA406D">
      <w:pPr>
        <w:pStyle w:val="Liststycke"/>
        <w:numPr>
          <w:ilvl w:val="1"/>
          <w:numId w:val="13"/>
        </w:numPr>
      </w:pPr>
      <w:r>
        <w:t>”categorization” sätts till ”FormC</w:t>
      </w:r>
      <w:r w:rsidRPr="002140F4">
        <w:t>omplete</w:t>
      </w:r>
      <w:r>
        <w:t>” (Formulärbegäran).</w:t>
      </w:r>
    </w:p>
    <w:p w14:paraId="4E793DE6" w14:textId="77777777" w:rsidR="002140F4" w:rsidRPr="00E91314" w:rsidRDefault="002140F4" w:rsidP="00AA406D">
      <w:pPr>
        <w:pStyle w:val="Liststycke"/>
        <w:numPr>
          <w:ilvl w:val="1"/>
          <w:numId w:val="13"/>
        </w:numPr>
      </w:pPr>
      <w:r>
        <w:t>”businessObjectInstanceIdentifier” sätts till unikt id på formulär ”FormID”.</w:t>
      </w:r>
    </w:p>
    <w:p w14:paraId="1C48815D"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24979A57"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6708AF01" w14:textId="77777777" w:rsidR="00002FFC" w:rsidRPr="00E91314" w:rsidRDefault="00002FFC" w:rsidP="00002FFC"/>
    <w:p w14:paraId="532EAA6E"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404D1B79" w14:textId="77777777" w:rsidR="004F5189" w:rsidRPr="00E91314" w:rsidRDefault="004F5189" w:rsidP="0007602D"/>
    <w:p w14:paraId="6923BECE" w14:textId="77777777" w:rsidR="002F594B" w:rsidRPr="00E91314" w:rsidRDefault="002F594B" w:rsidP="0007602D"/>
    <w:p w14:paraId="1B5BDA7A" w14:textId="77777777" w:rsidR="002F594B" w:rsidRPr="00E91314" w:rsidRDefault="002F594B">
      <w:pPr>
        <w:spacing w:before="0" w:after="0"/>
        <w:rPr>
          <w:rFonts w:ascii="Arial" w:hAnsi="Arial" w:cs="Arial"/>
          <w:b/>
          <w:iCs/>
          <w:szCs w:val="26"/>
          <w:lang w:eastAsia="sv-SE"/>
        </w:rPr>
      </w:pPr>
      <w:r w:rsidRPr="00E91314">
        <w:br w:type="page"/>
      </w:r>
    </w:p>
    <w:p w14:paraId="2DD9348B" w14:textId="77777777" w:rsidR="002F594B" w:rsidRPr="00E91314" w:rsidRDefault="004F5189" w:rsidP="002F594B">
      <w:pPr>
        <w:pStyle w:val="Rubrik3Nr"/>
      </w:pPr>
      <w:bookmarkStart w:id="91" w:name="_Toc220550720"/>
      <w:r w:rsidRPr="00E91314">
        <w:t>Flöde AF-3B Patient fyller i formulär</w:t>
      </w:r>
      <w:bookmarkEnd w:id="91"/>
    </w:p>
    <w:p w14:paraId="00C17125"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181E5835" w14:textId="77777777" w:rsidR="002F594B" w:rsidRPr="00E91314" w:rsidRDefault="002F594B" w:rsidP="002F594B"/>
    <w:p w14:paraId="5F2AB2D5" w14:textId="77777777" w:rsidR="004F5189" w:rsidRPr="00E91314" w:rsidRDefault="00153A1F" w:rsidP="0007602D">
      <w:r>
        <w:rPr>
          <w:noProof/>
          <w:lang w:eastAsia="sv-SE"/>
        </w:rPr>
        <w:drawing>
          <wp:inline distT="0" distB="0" distL="0" distR="0" wp14:anchorId="09760ECC" wp14:editId="11225E49">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041B88F6" w14:textId="77777777" w:rsidR="00AF5C53" w:rsidRPr="00E91314" w:rsidRDefault="002448B2" w:rsidP="000B36D8">
      <w:pPr>
        <w:pStyle w:val="Beskrivning"/>
      </w:pPr>
      <w:bookmarkStart w:id="92"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2"/>
    </w:p>
    <w:p w14:paraId="2F61ECA2"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5ABFBD38" w14:textId="77777777" w:rsidR="00AF5C53" w:rsidRPr="00E91314" w:rsidRDefault="00AF5C53" w:rsidP="00AF5C53"/>
    <w:p w14:paraId="08CAFA4B" w14:textId="77777777" w:rsidR="002F594B" w:rsidRDefault="002F594B" w:rsidP="00AF5C53"/>
    <w:p w14:paraId="6DF0C6C4" w14:textId="77777777" w:rsidR="00D051EC" w:rsidRDefault="00D051EC" w:rsidP="00AF5C53"/>
    <w:p w14:paraId="49063DE5" w14:textId="77777777" w:rsidR="00D051EC" w:rsidRDefault="00D051EC" w:rsidP="00AF5C53"/>
    <w:p w14:paraId="0F815B3A" w14:textId="77777777" w:rsidR="00D051EC" w:rsidRDefault="00D051EC" w:rsidP="00AF5C53"/>
    <w:p w14:paraId="70957C29" w14:textId="77777777" w:rsidR="00D051EC" w:rsidRDefault="00D051EC" w:rsidP="00AF5C53"/>
    <w:p w14:paraId="31C924A9" w14:textId="77777777" w:rsidR="00D051EC" w:rsidRDefault="00D051EC" w:rsidP="00AF5C53"/>
    <w:p w14:paraId="0C90334D" w14:textId="77777777" w:rsidR="00D051EC" w:rsidRDefault="00D051EC" w:rsidP="00AF5C53"/>
    <w:p w14:paraId="130CC487" w14:textId="77777777" w:rsidR="00D051EC" w:rsidRDefault="00D051EC" w:rsidP="00AF5C53"/>
    <w:p w14:paraId="6BDC2151" w14:textId="77777777" w:rsidR="00D051EC" w:rsidRDefault="00D051EC" w:rsidP="00AF5C53"/>
    <w:p w14:paraId="76F71C0E" w14:textId="77777777" w:rsidR="00153A1F" w:rsidRDefault="00153A1F" w:rsidP="00AF5C53"/>
    <w:p w14:paraId="00FC3A34" w14:textId="77777777" w:rsidR="00D051EC" w:rsidRPr="00E91314" w:rsidRDefault="00D051EC" w:rsidP="00AF5C53"/>
    <w:p w14:paraId="67518CC5" w14:textId="77777777" w:rsidR="00AF5C53" w:rsidRPr="00E91314" w:rsidRDefault="00AF5C53" w:rsidP="00AF5C53">
      <w:r w:rsidRPr="00E91314">
        <w:t>Flöde:</w:t>
      </w:r>
    </w:p>
    <w:p w14:paraId="3E923E08"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0B627D65"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5C713FEA" w14:textId="77777777" w:rsidR="006E2961" w:rsidRPr="00E91314" w:rsidRDefault="006E2961" w:rsidP="00AA406D">
      <w:pPr>
        <w:pStyle w:val="Liststycke"/>
        <w:numPr>
          <w:ilvl w:val="1"/>
          <w:numId w:val="14"/>
        </w:numPr>
      </w:pPr>
      <w:r>
        <w:t>Ett formulär skapas i formulärmotorn.</w:t>
      </w:r>
    </w:p>
    <w:p w14:paraId="7FADE4FF"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4D37078B"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5329318B"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6E5E775D" w14:textId="77777777" w:rsidR="003D66B7" w:rsidRPr="00E91314" w:rsidRDefault="003D66B7" w:rsidP="00AA406D">
      <w:pPr>
        <w:pStyle w:val="Liststycke"/>
        <w:numPr>
          <w:ilvl w:val="1"/>
          <w:numId w:val="14"/>
        </w:numPr>
      </w:pPr>
      <w:r>
        <w:t>Formuläret får status ”COMPLETE”.</w:t>
      </w:r>
    </w:p>
    <w:p w14:paraId="39160AC5"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1DA7F545"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4F791967"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73D06D3D" w14:textId="77777777" w:rsidR="00765493" w:rsidRPr="00E91314" w:rsidRDefault="00765493" w:rsidP="00765493"/>
    <w:p w14:paraId="1DFBC1C9" w14:textId="77777777" w:rsidR="00AF5C53" w:rsidRPr="00E91314" w:rsidRDefault="00AF5C53" w:rsidP="00AF5C53"/>
    <w:p w14:paraId="5E4602FA"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3EED0B2F" w14:textId="77777777" w:rsidR="00AF5C53" w:rsidRPr="00E91314" w:rsidRDefault="00AF5C53" w:rsidP="0007602D"/>
    <w:p w14:paraId="26D2E62A" w14:textId="77777777" w:rsidR="00BC7F34" w:rsidRPr="00E91314" w:rsidRDefault="00BC7F34">
      <w:pPr>
        <w:spacing w:before="0" w:after="0"/>
        <w:rPr>
          <w:rFonts w:ascii="Arial" w:hAnsi="Arial" w:cs="Arial"/>
          <w:b/>
          <w:iCs/>
          <w:szCs w:val="26"/>
          <w:lang w:eastAsia="sv-SE"/>
        </w:rPr>
      </w:pPr>
      <w:r w:rsidRPr="00E91314">
        <w:br w:type="page"/>
      </w:r>
    </w:p>
    <w:p w14:paraId="03D495CE" w14:textId="77777777" w:rsidR="00416259" w:rsidRPr="00E91314" w:rsidRDefault="00416259" w:rsidP="004769C2">
      <w:pPr>
        <w:pStyle w:val="Rubrik3Nr"/>
      </w:pPr>
      <w:bookmarkStart w:id="93" w:name="_Toc220550721"/>
      <w:r w:rsidRPr="00E91314">
        <w:t>Flöde AF-4 Återuppta formulär.</w:t>
      </w:r>
      <w:bookmarkEnd w:id="93"/>
    </w:p>
    <w:p w14:paraId="0D83AA53" w14:textId="77777777" w:rsidR="0007602D" w:rsidRPr="00E91314" w:rsidRDefault="0007602D" w:rsidP="0007602D"/>
    <w:p w14:paraId="0F29E542" w14:textId="77777777" w:rsidR="00BC7F34" w:rsidRPr="00E91314" w:rsidRDefault="00D05E56" w:rsidP="0007602D">
      <w:r>
        <w:rPr>
          <w:noProof/>
          <w:lang w:eastAsia="sv-SE"/>
        </w:rPr>
        <w:drawing>
          <wp:inline distT="0" distB="0" distL="0" distR="0" wp14:anchorId="6E87D681" wp14:editId="6C3D17B5">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554CC3CE" w14:textId="77777777" w:rsidR="00326A53" w:rsidRPr="00E91314" w:rsidRDefault="002448B2" w:rsidP="000B36D8">
      <w:pPr>
        <w:pStyle w:val="Beskrivning"/>
      </w:pPr>
      <w:bookmarkStart w:id="94"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4"/>
    </w:p>
    <w:p w14:paraId="7D00A3D4"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1C99EEBC" w14:textId="77777777" w:rsidR="00326A53" w:rsidRPr="00E91314" w:rsidRDefault="00326A53" w:rsidP="00326A53"/>
    <w:p w14:paraId="5868595E" w14:textId="77777777" w:rsidR="00326A53" w:rsidRPr="00E91314" w:rsidRDefault="00326A53" w:rsidP="00326A53">
      <w:r w:rsidRPr="00E91314">
        <w:t>Flöde:</w:t>
      </w:r>
    </w:p>
    <w:p w14:paraId="36395865"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5100EE16"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2BBAA234"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31ED610F"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7AB150D1"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7F764FFE"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78E7BD07"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6D4BBC30" w14:textId="77777777" w:rsidR="00326A53" w:rsidRPr="00E91314" w:rsidRDefault="00326A53" w:rsidP="00326A53"/>
    <w:p w14:paraId="0D7F6704"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6B9FB561" w14:textId="77777777" w:rsidR="00326A53" w:rsidRPr="00E91314" w:rsidRDefault="00326A53" w:rsidP="0007602D"/>
    <w:p w14:paraId="68FE3B87" w14:textId="77777777" w:rsidR="00416259" w:rsidRPr="00E91314" w:rsidRDefault="00416259" w:rsidP="004769C2">
      <w:pPr>
        <w:pStyle w:val="Rubrik3Nr"/>
      </w:pPr>
      <w:bookmarkStart w:id="95" w:name="_Toc220550722"/>
      <w:r w:rsidRPr="00E91314">
        <w:t>Flöde AF-5 Notifiera</w:t>
      </w:r>
      <w:bookmarkEnd w:id="95"/>
    </w:p>
    <w:p w14:paraId="7C3E9C75"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09051C5C" w14:textId="77777777" w:rsidR="00F23700" w:rsidRDefault="00F23700" w:rsidP="0007602D"/>
    <w:p w14:paraId="241D9F9C" w14:textId="77777777" w:rsidR="00F23700" w:rsidRPr="00E91314" w:rsidRDefault="00F23700" w:rsidP="0007602D"/>
    <w:p w14:paraId="1F80E144" w14:textId="77777777" w:rsidR="00B82D5C" w:rsidRPr="00E91314" w:rsidRDefault="00B82D5C" w:rsidP="00E47D92"/>
    <w:p w14:paraId="2E4EAD05" w14:textId="77777777" w:rsidR="00C5473D" w:rsidRPr="00E91314" w:rsidRDefault="00C5473D" w:rsidP="00E47D92"/>
    <w:p w14:paraId="1B505EF4" w14:textId="77777777" w:rsidR="005E25DF" w:rsidRPr="00E91314" w:rsidRDefault="005E25DF" w:rsidP="00E47D92"/>
    <w:p w14:paraId="75576AB6" w14:textId="77777777" w:rsidR="005E25DF" w:rsidRPr="00E91314" w:rsidRDefault="005E25DF">
      <w:pPr>
        <w:spacing w:before="0" w:after="0"/>
        <w:rPr>
          <w:rFonts w:ascii="Arial" w:hAnsi="Arial" w:cs="Arial"/>
          <w:b/>
          <w:iCs/>
          <w:szCs w:val="26"/>
          <w:lang w:eastAsia="sv-SE"/>
        </w:rPr>
      </w:pPr>
      <w:r w:rsidRPr="00E91314">
        <w:br w:type="page"/>
      </w:r>
    </w:p>
    <w:p w14:paraId="35A5D189" w14:textId="77777777" w:rsidR="005E25DF" w:rsidRPr="00E91314" w:rsidRDefault="005E25DF" w:rsidP="005E25DF">
      <w:pPr>
        <w:pStyle w:val="Rubrik3Nr"/>
      </w:pPr>
      <w:bookmarkStart w:id="96" w:name="_Toc220550723"/>
      <w:r w:rsidRPr="00E91314">
        <w:t>Flöde AF-6 Vårdsystem hämtar användarens/patientens formulär.</w:t>
      </w:r>
      <w:bookmarkEnd w:id="96"/>
    </w:p>
    <w:p w14:paraId="356453B4" w14:textId="77777777" w:rsidR="00C5473D" w:rsidRPr="00E91314" w:rsidRDefault="00CB2489" w:rsidP="00E47D92">
      <w:r w:rsidRPr="00E91314">
        <w:rPr>
          <w:noProof/>
          <w:lang w:eastAsia="sv-SE"/>
        </w:rPr>
        <w:drawing>
          <wp:inline distT="0" distB="0" distL="0" distR="0" wp14:anchorId="7EC37CE7" wp14:editId="2C9B9764">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64EBFF8C" w14:textId="77777777" w:rsidR="005E25DF" w:rsidRPr="00E91314" w:rsidRDefault="002448B2" w:rsidP="000B36D8">
      <w:pPr>
        <w:pStyle w:val="Beskrivning"/>
      </w:pPr>
      <w:bookmarkStart w:id="97"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7"/>
    </w:p>
    <w:p w14:paraId="4CB791EC"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3965F270" w14:textId="77777777" w:rsidR="00FA140E" w:rsidRPr="00E91314" w:rsidRDefault="00FA140E" w:rsidP="00E47D92"/>
    <w:p w14:paraId="17127527"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3A251111" w14:textId="77777777" w:rsidR="00FA140E" w:rsidRPr="00E91314" w:rsidRDefault="00FA140E" w:rsidP="00E47D92"/>
    <w:p w14:paraId="3B0C7FFC" w14:textId="77777777" w:rsidR="00FA140E" w:rsidRPr="00E91314" w:rsidRDefault="00FA140E" w:rsidP="00E47D92">
      <w:r w:rsidRPr="00E91314">
        <w:t>Flöde:</w:t>
      </w:r>
    </w:p>
    <w:p w14:paraId="6996B2F9"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555CDEC9" w14:textId="77777777" w:rsidR="00FA140E" w:rsidRPr="00E91314" w:rsidRDefault="00FA140E" w:rsidP="00AA406D">
      <w:pPr>
        <w:pStyle w:val="Liststycke"/>
        <w:numPr>
          <w:ilvl w:val="0"/>
          <w:numId w:val="16"/>
        </w:numPr>
      </w:pPr>
      <w:r w:rsidRPr="00E91314">
        <w:t>Engagemangsindex notifierar vårdsystemet.</w:t>
      </w:r>
    </w:p>
    <w:p w14:paraId="66DBA72C" w14:textId="77777777" w:rsidR="00FA140E" w:rsidRPr="00E91314" w:rsidRDefault="00FA140E" w:rsidP="00AA406D">
      <w:pPr>
        <w:pStyle w:val="Liststycke"/>
        <w:numPr>
          <w:ilvl w:val="1"/>
          <w:numId w:val="16"/>
        </w:numPr>
      </w:pPr>
      <w:r w:rsidRPr="00E91314">
        <w:t>Vårdsystemet mottager notifiering (ProcessNotification)</w:t>
      </w:r>
    </w:p>
    <w:p w14:paraId="13A9413E"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5F389D78"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19FDFC68" w14:textId="77777777" w:rsidR="006360CF" w:rsidRPr="00E91314" w:rsidRDefault="006360CF">
      <w:pPr>
        <w:spacing w:before="0" w:after="0"/>
        <w:rPr>
          <w:rFonts w:ascii="Arial" w:hAnsi="Arial" w:cs="Arial"/>
          <w:bCs/>
          <w:kern w:val="32"/>
          <w:sz w:val="36"/>
          <w:szCs w:val="32"/>
          <w:lang w:eastAsia="sv-SE"/>
        </w:rPr>
      </w:pPr>
      <w:r w:rsidRPr="00E91314">
        <w:br w:type="page"/>
      </w:r>
    </w:p>
    <w:p w14:paraId="3FC8E644" w14:textId="77777777" w:rsidR="00935B0A" w:rsidRPr="00E91314" w:rsidRDefault="00935B0A" w:rsidP="005514FD">
      <w:pPr>
        <w:pStyle w:val="Rubrik1Nr"/>
      </w:pPr>
      <w:bookmarkStart w:id="98" w:name="_Toc220550724"/>
      <w:r w:rsidRPr="00E91314">
        <w:t xml:space="preserve">Logisk </w:t>
      </w:r>
      <w:r w:rsidR="00F922E0" w:rsidRPr="00E91314">
        <w:t>arkitektur</w:t>
      </w:r>
      <w:bookmarkEnd w:id="98"/>
    </w:p>
    <w:p w14:paraId="1936994B"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5EA39CE0" w14:textId="77777777" w:rsidR="00E1286C" w:rsidRPr="00E91314" w:rsidRDefault="00E1286C" w:rsidP="00366C56"/>
    <w:p w14:paraId="45C613EB" w14:textId="77777777" w:rsidR="00366C56" w:rsidRPr="00E91314" w:rsidRDefault="00366C56" w:rsidP="00366C56">
      <w:r w:rsidRPr="00E91314">
        <w:t xml:space="preserve">Följande mönster bedöms som sannolika för realiseringen av formulärtjänst. </w:t>
      </w:r>
    </w:p>
    <w:p w14:paraId="5AF6F057"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4E6F2EDE"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1A65DEC1"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511F5F5D" w14:textId="77777777" w:rsidR="00366C56" w:rsidRPr="00E91314" w:rsidRDefault="00366C56" w:rsidP="00AA406D">
      <w:pPr>
        <w:pStyle w:val="Liststycke"/>
        <w:numPr>
          <w:ilvl w:val="2"/>
          <w:numId w:val="18"/>
        </w:numPr>
        <w:spacing w:before="0" w:after="0"/>
      </w:pPr>
      <w:r w:rsidRPr="00E91314">
        <w:t>Kommunikationsinfrastruktur</w:t>
      </w:r>
    </w:p>
    <w:p w14:paraId="3B9A570A"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2B09F5D2"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3828554D" w14:textId="77777777" w:rsidR="00366C56" w:rsidRPr="00E91314" w:rsidRDefault="00366C56" w:rsidP="00AA406D">
      <w:pPr>
        <w:pStyle w:val="Liststycke"/>
        <w:numPr>
          <w:ilvl w:val="2"/>
          <w:numId w:val="18"/>
        </w:numPr>
        <w:spacing w:before="0" w:after="0"/>
      </w:pPr>
      <w:r w:rsidRPr="00E91314">
        <w:t>Infratruktur</w:t>
      </w:r>
    </w:p>
    <w:p w14:paraId="7E5D46E8"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5B762D9D" w14:textId="77777777" w:rsidR="00366C56" w:rsidRPr="00E91314" w:rsidRDefault="008B5284" w:rsidP="00AA406D">
      <w:pPr>
        <w:pStyle w:val="Liststycke"/>
        <w:numPr>
          <w:ilvl w:val="3"/>
          <w:numId w:val="18"/>
        </w:numPr>
        <w:spacing w:before="0" w:after="0"/>
      </w:pPr>
      <w:r w:rsidRPr="00E91314">
        <w:t>HSA</w:t>
      </w:r>
    </w:p>
    <w:p w14:paraId="5FC0B946"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7F909914"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694D8E9F"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5F655B6D"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4E71537E"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6C9CDC04"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58B17E16"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2C3EFCEB"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07797E91" w14:textId="77777777" w:rsidR="00366C56" w:rsidRDefault="00366C56" w:rsidP="00366C56"/>
    <w:p w14:paraId="5AF9472F" w14:textId="77777777" w:rsidR="00080C86" w:rsidRDefault="00080C86" w:rsidP="00366C56"/>
    <w:p w14:paraId="282CACFE" w14:textId="77777777" w:rsidR="00080C86" w:rsidRDefault="00080C86" w:rsidP="00366C56"/>
    <w:p w14:paraId="54F55AB9" w14:textId="77777777" w:rsidR="00080C86" w:rsidRDefault="00080C86" w:rsidP="00366C56"/>
    <w:p w14:paraId="63A64BDD" w14:textId="77777777" w:rsidR="00080C86" w:rsidRDefault="00080C86" w:rsidP="00366C56"/>
    <w:p w14:paraId="7DB94342" w14:textId="77777777" w:rsidR="00080C86" w:rsidRDefault="00080C86" w:rsidP="00366C56"/>
    <w:p w14:paraId="47564359" w14:textId="77777777" w:rsidR="00080C86" w:rsidRDefault="00080C86" w:rsidP="00366C56"/>
    <w:p w14:paraId="53627749" w14:textId="77777777" w:rsidR="00080C86" w:rsidRDefault="00080C86" w:rsidP="00366C56"/>
    <w:p w14:paraId="03871014" w14:textId="77777777" w:rsidR="00080C86" w:rsidRDefault="00080C86" w:rsidP="00366C56"/>
    <w:p w14:paraId="6F807999" w14:textId="77777777" w:rsidR="00080C86" w:rsidRDefault="00080C86" w:rsidP="00366C56"/>
    <w:p w14:paraId="2EC5D479" w14:textId="77777777" w:rsidR="00080C86" w:rsidRDefault="00080C86" w:rsidP="00366C56"/>
    <w:p w14:paraId="76750364" w14:textId="77777777" w:rsidR="00080C86" w:rsidRDefault="00080C86" w:rsidP="00366C56"/>
    <w:p w14:paraId="02100094" w14:textId="77777777" w:rsidR="00080C86" w:rsidRDefault="00080C86" w:rsidP="00366C56"/>
    <w:p w14:paraId="3AF2DAF3" w14:textId="77777777" w:rsidR="00080C86" w:rsidRDefault="00080C86" w:rsidP="00366C56"/>
    <w:p w14:paraId="11C66410" w14:textId="77777777" w:rsidR="00080C86" w:rsidRDefault="00080C86" w:rsidP="00366C56"/>
    <w:p w14:paraId="02F984BF" w14:textId="77777777" w:rsidR="00080C86" w:rsidRDefault="00080C86" w:rsidP="00080C86">
      <w:pPr>
        <w:pStyle w:val="Rubrik2Nr"/>
      </w:pPr>
      <w:bookmarkStart w:id="99" w:name="_Toc220550725"/>
      <w:r>
        <w:t>Översikt</w:t>
      </w:r>
      <w:bookmarkEnd w:id="99"/>
    </w:p>
    <w:p w14:paraId="39663914" w14:textId="77777777" w:rsidR="00080C86" w:rsidRDefault="00080C86" w:rsidP="00080C86">
      <w:r>
        <w:t xml:space="preserve">Översikten visar de övergripande komponenter som kan komma att ingår i lösningen. Detaljering respektive aktörs lösningen tas fram vid införandet av flödet.  </w:t>
      </w:r>
    </w:p>
    <w:p w14:paraId="21A875C2" w14:textId="77777777" w:rsidR="00080C86" w:rsidRPr="00080C86" w:rsidRDefault="00080C86" w:rsidP="00080C86"/>
    <w:p w14:paraId="56BA5483" w14:textId="77777777" w:rsidR="00FF0F24" w:rsidRPr="00E91314" w:rsidRDefault="00F25C70" w:rsidP="00FF0F24">
      <w:pPr>
        <w:rPr>
          <w:noProof/>
          <w:highlight w:val="yellow"/>
          <w:lang w:eastAsia="en-US"/>
        </w:rPr>
      </w:pPr>
      <w:r>
        <w:rPr>
          <w:noProof/>
          <w:lang w:eastAsia="sv-SE"/>
        </w:rPr>
        <w:drawing>
          <wp:inline distT="0" distB="0" distL="0" distR="0" wp14:anchorId="680B9956" wp14:editId="2006796C">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454918E8" w14:textId="77777777" w:rsidR="00935B0A" w:rsidRPr="00E91314" w:rsidRDefault="00935B0A" w:rsidP="000B36D8">
      <w:pPr>
        <w:pStyle w:val="Beskrivning"/>
      </w:pPr>
      <w:bookmarkStart w:id="100" w:name="_Toc265471497"/>
      <w:bookmarkStart w:id="101" w:name="_Toc271121524"/>
      <w:bookmarkStart w:id="102"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100"/>
      <w:bookmarkEnd w:id="101"/>
      <w:bookmarkEnd w:id="102"/>
      <w:r w:rsidRPr="00E91314">
        <w:t xml:space="preserve"> </w:t>
      </w:r>
    </w:p>
    <w:p w14:paraId="204D44AA" w14:textId="77777777" w:rsidR="00A92212" w:rsidRPr="00E91314" w:rsidRDefault="00A92212" w:rsidP="00935B0A">
      <w:pPr>
        <w:pStyle w:val="Brdtext"/>
        <w:rPr>
          <w:lang w:val="sv-SE"/>
        </w:rPr>
      </w:pPr>
    </w:p>
    <w:p w14:paraId="4F4FF311"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492CADB0" w14:textId="77777777" w:rsidR="00A92212" w:rsidRPr="00E91314" w:rsidRDefault="00A92212" w:rsidP="001D6262"/>
    <w:p w14:paraId="521022F6"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501A1208" w14:textId="77777777" w:rsidR="00080C86" w:rsidRDefault="00080C86" w:rsidP="00080C86"/>
    <w:p w14:paraId="13328E82"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1591BD4A" w14:textId="77777777" w:rsidR="00080C86" w:rsidRDefault="00080C86" w:rsidP="00080C86"/>
    <w:p w14:paraId="13176BDE" w14:textId="77777777" w:rsidR="00080C86" w:rsidRDefault="00080C86" w:rsidP="00080C86"/>
    <w:p w14:paraId="0491EF08" w14:textId="77777777" w:rsidR="006B3F8C" w:rsidRPr="00E91314" w:rsidRDefault="00080C86" w:rsidP="00080C86">
      <w:pPr>
        <w:pStyle w:val="Rubrik3Nr"/>
      </w:pPr>
      <w:r w:rsidRPr="00080C86">
        <w:t xml:space="preserve"> </w:t>
      </w:r>
      <w:bookmarkStart w:id="103" w:name="_Toc220550726"/>
      <w:r>
        <w:t>Övergripande komponentbeskrivning</w:t>
      </w:r>
      <w:bookmarkEnd w:id="103"/>
    </w:p>
    <w:p w14:paraId="6D8BAF0A" w14:textId="77777777" w:rsidR="00A92212" w:rsidRDefault="00DC2963" w:rsidP="001D6262">
      <w:r>
        <w:t xml:space="preserve">Avsnittet beskriver på en mycket hög nivå lösningens komponenter. I ett införande projekt bör lösningens komponenter detaljeras/revideras. </w:t>
      </w:r>
    </w:p>
    <w:p w14:paraId="22C7081F" w14:textId="77777777" w:rsidR="00DC2963" w:rsidRDefault="00DC2963" w:rsidP="001D6262"/>
    <w:p w14:paraId="488F5FE8" w14:textId="77777777" w:rsidR="00DC2963" w:rsidRPr="00E91314" w:rsidRDefault="00DC2963" w:rsidP="001D6262"/>
    <w:p w14:paraId="3F5F2E88" w14:textId="77777777" w:rsidR="00A92212" w:rsidRDefault="00080C86" w:rsidP="001D6262">
      <w:r>
        <w:t>Formulär GUI</w:t>
      </w:r>
    </w:p>
    <w:p w14:paraId="4188FCC9" w14:textId="77777777" w:rsidR="00080C86" w:rsidRDefault="00080C86" w:rsidP="00AA406D">
      <w:pPr>
        <w:pStyle w:val="Liststycke"/>
        <w:numPr>
          <w:ilvl w:val="0"/>
          <w:numId w:val="17"/>
        </w:numPr>
      </w:pPr>
      <w:r>
        <w:t>Komponent realiserar grafiskt gränssnitt för formulär.</w:t>
      </w:r>
    </w:p>
    <w:p w14:paraId="3F567BA5" w14:textId="77777777" w:rsidR="00080C86" w:rsidRDefault="00080C86" w:rsidP="00080C86"/>
    <w:p w14:paraId="73D22D7F" w14:textId="77777777" w:rsidR="00080C86" w:rsidRDefault="00080C86" w:rsidP="001D6262">
      <w:r>
        <w:t>Formulärkomponent</w:t>
      </w:r>
    </w:p>
    <w:p w14:paraId="6128690E" w14:textId="77777777" w:rsidR="00080C86" w:rsidRDefault="00080C86" w:rsidP="00AA406D">
      <w:pPr>
        <w:pStyle w:val="Liststycke"/>
        <w:numPr>
          <w:ilvl w:val="0"/>
          <w:numId w:val="17"/>
        </w:numPr>
      </w:pPr>
      <w:r>
        <w:t>Formulärkomponent ansvarar för att hantera logik kopplad till formulär.</w:t>
      </w:r>
    </w:p>
    <w:p w14:paraId="66532B1B" w14:textId="77777777" w:rsidR="00563530" w:rsidRDefault="00563530" w:rsidP="00AA406D">
      <w:pPr>
        <w:pStyle w:val="Liststycke"/>
        <w:numPr>
          <w:ilvl w:val="0"/>
          <w:numId w:val="17"/>
        </w:numPr>
      </w:pPr>
      <w:r>
        <w:t>Använder tjänstekontrakt för att generera underlag till presentationskomponent.</w:t>
      </w:r>
    </w:p>
    <w:p w14:paraId="1FA98FAA" w14:textId="77777777" w:rsidR="00563530" w:rsidRDefault="00563530" w:rsidP="00AA406D">
      <w:pPr>
        <w:pStyle w:val="Liststycke"/>
        <w:numPr>
          <w:ilvl w:val="1"/>
          <w:numId w:val="17"/>
        </w:numPr>
      </w:pPr>
      <w:r>
        <w:t>Formulär information.</w:t>
      </w:r>
    </w:p>
    <w:p w14:paraId="46F932F7" w14:textId="77777777" w:rsidR="00563530" w:rsidRDefault="00563530" w:rsidP="00AA406D">
      <w:pPr>
        <w:pStyle w:val="Liststycke"/>
        <w:numPr>
          <w:ilvl w:val="1"/>
          <w:numId w:val="17"/>
        </w:numPr>
      </w:pPr>
      <w:r>
        <w:t>Sammanställer frågeblock.</w:t>
      </w:r>
    </w:p>
    <w:p w14:paraId="61250F23" w14:textId="77777777" w:rsidR="00563530" w:rsidRDefault="00563530" w:rsidP="00AA406D">
      <w:pPr>
        <w:pStyle w:val="Liststycke"/>
        <w:numPr>
          <w:ilvl w:val="1"/>
          <w:numId w:val="17"/>
        </w:numPr>
      </w:pPr>
      <w:r>
        <w:t>Navigeringsstöd i komplexa formulär (stega framåt, bakåt)</w:t>
      </w:r>
    </w:p>
    <w:p w14:paraId="65C290A6"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74340F76" w14:textId="77777777" w:rsidR="00563530" w:rsidRDefault="00563530" w:rsidP="00AA406D">
      <w:pPr>
        <w:pStyle w:val="Liststycke"/>
        <w:numPr>
          <w:ilvl w:val="1"/>
          <w:numId w:val="17"/>
        </w:numPr>
      </w:pPr>
      <w:r>
        <w:t>Validera svar då det är tillämpbart.</w:t>
      </w:r>
    </w:p>
    <w:p w14:paraId="0C4215EF" w14:textId="77777777" w:rsidR="0078297F" w:rsidRDefault="0078297F" w:rsidP="0078297F"/>
    <w:p w14:paraId="5E50333C" w14:textId="77777777" w:rsidR="00080C86" w:rsidRDefault="00080C86" w:rsidP="00080C86"/>
    <w:p w14:paraId="45CA7497" w14:textId="77777777" w:rsidR="00080C86" w:rsidRDefault="00080C86" w:rsidP="001D6262">
      <w:r>
        <w:t>Stödtjänster MVK</w:t>
      </w:r>
    </w:p>
    <w:p w14:paraId="02E79F00" w14:textId="77777777" w:rsidR="00080C86" w:rsidRDefault="00F25C70" w:rsidP="00AA406D">
      <w:pPr>
        <w:pStyle w:val="Liststycke"/>
        <w:numPr>
          <w:ilvl w:val="0"/>
          <w:numId w:val="17"/>
        </w:numPr>
      </w:pPr>
      <w:r>
        <w:t xml:space="preserve">Ansvarar för att mottaga notifieringar från engagemangsindex. </w:t>
      </w:r>
    </w:p>
    <w:p w14:paraId="0ACB63D2" w14:textId="77777777" w:rsidR="00F25C70" w:rsidRDefault="00F25C70" w:rsidP="00AA406D">
      <w:pPr>
        <w:pStyle w:val="Liststycke"/>
        <w:numPr>
          <w:ilvl w:val="0"/>
          <w:numId w:val="17"/>
        </w:numPr>
      </w:pPr>
      <w:r>
        <w:t>Ger information till formulärkomponent.</w:t>
      </w:r>
    </w:p>
    <w:p w14:paraId="37C13833" w14:textId="77777777" w:rsidR="00F25C70" w:rsidRDefault="00F25C70" w:rsidP="00F25C70"/>
    <w:p w14:paraId="0A95BCE3" w14:textId="77777777" w:rsidR="00080C86" w:rsidRDefault="00DC2963" w:rsidP="001D6262">
      <w:r>
        <w:t>Formulärmotor</w:t>
      </w:r>
    </w:p>
    <w:p w14:paraId="2D7BF5C8" w14:textId="77777777" w:rsidR="00F25C70" w:rsidRDefault="00F25C70" w:rsidP="00AA406D">
      <w:pPr>
        <w:pStyle w:val="Liststycke"/>
        <w:numPr>
          <w:ilvl w:val="0"/>
          <w:numId w:val="17"/>
        </w:numPr>
      </w:pPr>
      <w:r>
        <w:t>Använder tjänstekontrakten.</w:t>
      </w:r>
    </w:p>
    <w:p w14:paraId="0790BEAB"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56EF64C3" w14:textId="77777777" w:rsidR="00B500ED" w:rsidRDefault="00B500ED" w:rsidP="00AA406D">
      <w:pPr>
        <w:pStyle w:val="Liststycke"/>
        <w:numPr>
          <w:ilvl w:val="1"/>
          <w:numId w:val="17"/>
        </w:numPr>
      </w:pPr>
      <w:r>
        <w:t>Relation invånare och formulär</w:t>
      </w:r>
    </w:p>
    <w:p w14:paraId="38F960FC" w14:textId="77777777" w:rsidR="00B500ED" w:rsidRDefault="00B500ED" w:rsidP="00AA406D">
      <w:pPr>
        <w:pStyle w:val="Liststycke"/>
        <w:numPr>
          <w:ilvl w:val="1"/>
          <w:numId w:val="17"/>
        </w:numPr>
      </w:pPr>
      <w:r>
        <w:t>Validerar frågor</w:t>
      </w:r>
    </w:p>
    <w:p w14:paraId="520A7CB6" w14:textId="77777777" w:rsidR="00B500ED" w:rsidRDefault="00B500ED" w:rsidP="00AA406D">
      <w:pPr>
        <w:pStyle w:val="Liststycke"/>
        <w:numPr>
          <w:ilvl w:val="0"/>
          <w:numId w:val="17"/>
        </w:numPr>
      </w:pPr>
      <w:r>
        <w:t>Administrativa funktioner</w:t>
      </w:r>
    </w:p>
    <w:p w14:paraId="775F31CC" w14:textId="77777777" w:rsidR="00B500ED" w:rsidRDefault="00B500ED" w:rsidP="00AA406D">
      <w:pPr>
        <w:pStyle w:val="Liststycke"/>
        <w:numPr>
          <w:ilvl w:val="1"/>
          <w:numId w:val="17"/>
        </w:numPr>
      </w:pPr>
      <w:r>
        <w:t>Skapa underhålla mallar</w:t>
      </w:r>
    </w:p>
    <w:p w14:paraId="1A065D97" w14:textId="77777777" w:rsidR="00B500ED" w:rsidRDefault="00B500ED" w:rsidP="00AA406D">
      <w:pPr>
        <w:pStyle w:val="Liststycke"/>
        <w:numPr>
          <w:ilvl w:val="1"/>
          <w:numId w:val="17"/>
        </w:numPr>
      </w:pPr>
      <w:r>
        <w:t>Importera mallar (kan bli aktuellt i framtiden. AL-I kan ev komma med en stabil standard i framtiden).</w:t>
      </w:r>
    </w:p>
    <w:p w14:paraId="014134B7" w14:textId="77777777" w:rsidR="00B500ED" w:rsidRDefault="00B500ED" w:rsidP="00AA406D">
      <w:pPr>
        <w:pStyle w:val="Liststycke"/>
        <w:numPr>
          <w:ilvl w:val="1"/>
          <w:numId w:val="17"/>
        </w:numPr>
      </w:pPr>
      <w:r>
        <w:t>Administration av roller i systemet.</w:t>
      </w:r>
    </w:p>
    <w:p w14:paraId="3D8FEF34" w14:textId="77777777" w:rsidR="00B500ED" w:rsidRDefault="00B500ED" w:rsidP="00AA406D">
      <w:pPr>
        <w:pStyle w:val="Liststycke"/>
        <w:numPr>
          <w:ilvl w:val="1"/>
          <w:numId w:val="17"/>
        </w:numPr>
      </w:pPr>
      <w:r>
        <w:t>Administration av regler kopplade till formulär.</w:t>
      </w:r>
    </w:p>
    <w:p w14:paraId="55D86380" w14:textId="77777777" w:rsidR="00B500ED" w:rsidRDefault="00B500ED" w:rsidP="00AA406D">
      <w:pPr>
        <w:pStyle w:val="Liststycke"/>
        <w:numPr>
          <w:ilvl w:val="1"/>
          <w:numId w:val="17"/>
        </w:numPr>
      </w:pPr>
      <w:r>
        <w:t>Uppföljningsfunktioner.</w:t>
      </w:r>
    </w:p>
    <w:p w14:paraId="696E00FC" w14:textId="77777777" w:rsidR="00B500ED" w:rsidRDefault="00B500ED" w:rsidP="00AA406D">
      <w:pPr>
        <w:pStyle w:val="Liststycke"/>
        <w:numPr>
          <w:ilvl w:val="0"/>
          <w:numId w:val="17"/>
        </w:numPr>
      </w:pPr>
      <w:r>
        <w:t>Export</w:t>
      </w:r>
      <w:r w:rsidR="00EE7CAD">
        <w:t xml:space="preserve"> </w:t>
      </w:r>
      <w:r>
        <w:t>funktion</w:t>
      </w:r>
      <w:r w:rsidR="00EE7CAD">
        <w:t>er</w:t>
      </w:r>
      <w:r>
        <w:t>.</w:t>
      </w:r>
    </w:p>
    <w:p w14:paraId="3C28BB6F" w14:textId="77777777" w:rsidR="00563530" w:rsidRDefault="00563530" w:rsidP="00563530"/>
    <w:p w14:paraId="01AB5CC8" w14:textId="77777777" w:rsidR="00DC2963" w:rsidRDefault="00DC2963" w:rsidP="001D6262"/>
    <w:p w14:paraId="261314C3" w14:textId="77777777" w:rsidR="00080C86" w:rsidRDefault="00DC2963" w:rsidP="001D6262">
      <w:r>
        <w:t>Verksamhetssystem</w:t>
      </w:r>
    </w:p>
    <w:p w14:paraId="451047D8" w14:textId="77777777" w:rsidR="00DC2963" w:rsidRDefault="00DC2963" w:rsidP="00AA406D">
      <w:pPr>
        <w:pStyle w:val="Liststycke"/>
        <w:numPr>
          <w:ilvl w:val="0"/>
          <w:numId w:val="17"/>
        </w:numPr>
      </w:pPr>
      <w:r>
        <w:t>Övergripande komponent som kan omfatta t.ex. journalsystemet.</w:t>
      </w:r>
    </w:p>
    <w:p w14:paraId="1CA1137F" w14:textId="77777777" w:rsidR="007A40BB" w:rsidRDefault="007A40BB" w:rsidP="00AA406D">
      <w:pPr>
        <w:pStyle w:val="Liststycke"/>
        <w:numPr>
          <w:ilvl w:val="0"/>
          <w:numId w:val="17"/>
        </w:numPr>
      </w:pPr>
      <w:r>
        <w:t>Äger vårdprocessen.</w:t>
      </w:r>
    </w:p>
    <w:p w14:paraId="6A75A36F" w14:textId="77777777" w:rsidR="007A40BB" w:rsidRPr="00E91314" w:rsidRDefault="007A40BB" w:rsidP="00AA406D">
      <w:pPr>
        <w:pStyle w:val="Liststycke"/>
        <w:numPr>
          <w:ilvl w:val="0"/>
          <w:numId w:val="17"/>
        </w:numPr>
      </w:pPr>
      <w:r>
        <w:t>Integrerar mot nödvändiga stödtjänster som t.ex. Engagemangsindex.</w:t>
      </w:r>
    </w:p>
    <w:p w14:paraId="3E0BD149" w14:textId="77777777" w:rsidR="00C5473D" w:rsidRPr="00E91314" w:rsidRDefault="00C5473D" w:rsidP="00C5473D"/>
    <w:p w14:paraId="6668AFF0" w14:textId="77777777" w:rsidR="00C5473D" w:rsidRPr="00E91314" w:rsidRDefault="00080C86" w:rsidP="00C5473D">
      <w:r>
        <w:t>Engagemangsindex</w:t>
      </w:r>
    </w:p>
    <w:p w14:paraId="593282E5" w14:textId="77777777" w:rsidR="00FF02B1" w:rsidRDefault="001A282D" w:rsidP="00AA406D">
      <w:pPr>
        <w:pStyle w:val="Liststycke"/>
        <w:numPr>
          <w:ilvl w:val="0"/>
          <w:numId w:val="28"/>
        </w:numPr>
      </w:pPr>
      <w:r>
        <w:t xml:space="preserve">Stödtjänsten är ett index som innehåller </w:t>
      </w:r>
      <w:r w:rsidR="00FF02B1">
        <w:t xml:space="preserve">pekare på informationskälla. </w:t>
      </w:r>
    </w:p>
    <w:p w14:paraId="01D47CF0"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4FC9AC53" w14:textId="77777777" w:rsidR="00C5473D" w:rsidRPr="00E91314" w:rsidRDefault="00C5473D" w:rsidP="00C5473D"/>
    <w:p w14:paraId="06E4BB48" w14:textId="77777777" w:rsidR="00C5473D" w:rsidRPr="00E91314" w:rsidRDefault="00C5473D" w:rsidP="00C5473D"/>
    <w:p w14:paraId="0FF17C72" w14:textId="77777777" w:rsidR="00C5473D" w:rsidRPr="00E91314" w:rsidRDefault="00C5473D" w:rsidP="00C5473D"/>
    <w:p w14:paraId="3E3FD93C" w14:textId="77777777" w:rsidR="004949A1" w:rsidRDefault="004949A1">
      <w:pPr>
        <w:spacing w:before="0" w:after="0"/>
        <w:rPr>
          <w:rFonts w:ascii="Arial" w:hAnsi="Arial" w:cs="Arial"/>
          <w:bCs/>
          <w:kern w:val="32"/>
          <w:sz w:val="36"/>
          <w:szCs w:val="32"/>
          <w:lang w:eastAsia="sv-SE"/>
        </w:rPr>
      </w:pPr>
      <w:r>
        <w:br w:type="page"/>
      </w:r>
    </w:p>
    <w:p w14:paraId="327DB900" w14:textId="77777777" w:rsidR="002D299E" w:rsidRPr="00E91314" w:rsidRDefault="002D299E" w:rsidP="005514FD">
      <w:pPr>
        <w:pStyle w:val="Rubrik1Nr"/>
      </w:pPr>
      <w:bookmarkStart w:id="104" w:name="_Toc220550727"/>
      <w:r w:rsidRPr="00E91314">
        <w:t>Informationsmodell</w:t>
      </w:r>
      <w:bookmarkEnd w:id="104"/>
    </w:p>
    <w:p w14:paraId="1C2F058D" w14:textId="77777777" w:rsidR="00870854" w:rsidRPr="00E91314" w:rsidRDefault="007F3F0F" w:rsidP="00870854">
      <w:pPr>
        <w:rPr>
          <w:noProof/>
          <w:lang w:eastAsia="en-US"/>
        </w:rPr>
      </w:pPr>
      <w:bookmarkStart w:id="105"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52F4AFD0" w14:textId="77777777" w:rsidR="007D6DC0" w:rsidRPr="00E91314" w:rsidRDefault="00397282" w:rsidP="007D6DC0">
      <w:pPr>
        <w:pStyle w:val="Rubrik2Nr"/>
        <w:rPr>
          <w:noProof/>
        </w:rPr>
      </w:pPr>
      <w:bookmarkStart w:id="106" w:name="_Toc220550728"/>
      <w:r w:rsidRPr="00E91314">
        <w:rPr>
          <w:noProof/>
        </w:rPr>
        <w:t>Informationsflöden</w:t>
      </w:r>
      <w:bookmarkEnd w:id="106"/>
    </w:p>
    <w:p w14:paraId="1009A43E" w14:textId="77777777" w:rsidR="00311499" w:rsidRPr="00E91314" w:rsidRDefault="00311499" w:rsidP="00311499"/>
    <w:p w14:paraId="5CEEA4A8" w14:textId="77777777" w:rsidR="007D6DC0" w:rsidRPr="00E91314" w:rsidRDefault="007D6DC0" w:rsidP="007D6DC0">
      <w:pPr>
        <w:pStyle w:val="Rubrik3Nr"/>
      </w:pPr>
      <w:bookmarkStart w:id="107" w:name="_Toc220550729"/>
      <w:r w:rsidRPr="00E91314">
        <w:t>Övergripande flöde</w:t>
      </w:r>
      <w:bookmarkEnd w:id="107"/>
    </w:p>
    <w:p w14:paraId="4A2F9B78" w14:textId="77777777" w:rsidR="007F3F0F" w:rsidRPr="00E91314" w:rsidRDefault="007E2989" w:rsidP="007F3F0F">
      <w:pPr>
        <w:pStyle w:val="Brdtext"/>
        <w:rPr>
          <w:noProof/>
          <w:lang w:val="sv-SE" w:eastAsia="en-US"/>
        </w:rPr>
      </w:pPr>
      <w:r>
        <w:rPr>
          <w:noProof/>
          <w:lang w:val="sv-SE" w:eastAsia="sv-SE"/>
        </w:rPr>
        <w:drawing>
          <wp:inline distT="0" distB="0" distL="0" distR="0" wp14:anchorId="336CDD68" wp14:editId="7276A8F5">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1F6C2DA7" w14:textId="77777777" w:rsidR="002448B2" w:rsidRPr="00E91314" w:rsidRDefault="002448B2" w:rsidP="000B36D8">
      <w:pPr>
        <w:pStyle w:val="Beskrivning"/>
      </w:pPr>
      <w:bookmarkStart w:id="108"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8"/>
    </w:p>
    <w:p w14:paraId="14201818"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2E48FB94" w14:textId="77777777" w:rsidR="004949A1" w:rsidRDefault="004949A1" w:rsidP="00311499">
      <w:pPr>
        <w:rPr>
          <w:noProof/>
          <w:lang w:eastAsia="en-US"/>
        </w:rPr>
      </w:pPr>
    </w:p>
    <w:p w14:paraId="40E832B5" w14:textId="77777777" w:rsidR="004949A1" w:rsidRDefault="007E2989" w:rsidP="00311499">
      <w:pPr>
        <w:rPr>
          <w:noProof/>
          <w:lang w:eastAsia="en-US"/>
        </w:rPr>
      </w:pPr>
      <w:r>
        <w:rPr>
          <w:noProof/>
          <w:lang w:eastAsia="en-US"/>
        </w:rPr>
        <w:t>Övergripande:</w:t>
      </w:r>
    </w:p>
    <w:p w14:paraId="26EE30B5"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1ACF5943" w14:textId="77777777" w:rsidR="007E2989" w:rsidRDefault="007E2989" w:rsidP="00AA406D">
      <w:pPr>
        <w:pStyle w:val="Liststycke"/>
        <w:numPr>
          <w:ilvl w:val="1"/>
          <w:numId w:val="29"/>
        </w:numPr>
        <w:rPr>
          <w:noProof/>
          <w:lang w:eastAsia="en-US"/>
        </w:rPr>
      </w:pPr>
      <w:r>
        <w:rPr>
          <w:noProof/>
          <w:lang w:eastAsia="en-US"/>
        </w:rPr>
        <w:t>En utredning startar.</w:t>
      </w:r>
    </w:p>
    <w:p w14:paraId="1FA01A16"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5C15810D"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4004BF5E" w14:textId="77777777" w:rsidR="007E2989" w:rsidRDefault="007E2989" w:rsidP="00AA406D">
      <w:pPr>
        <w:pStyle w:val="Liststycke"/>
        <w:numPr>
          <w:ilvl w:val="0"/>
          <w:numId w:val="29"/>
        </w:numPr>
        <w:rPr>
          <w:noProof/>
          <w:lang w:eastAsia="en-US"/>
        </w:rPr>
      </w:pPr>
      <w:r>
        <w:rPr>
          <w:noProof/>
          <w:lang w:eastAsia="en-US"/>
        </w:rPr>
        <w:t>Formulärmotorn notifierar Mina vårdkontakter som presenterar en e-tjänst för att fylla i ”Hälsodeklaration”.</w:t>
      </w:r>
    </w:p>
    <w:p w14:paraId="112E455B"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37275D1F"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7C2C366A"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47307DA3"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2A50BD3E"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7678C3FE" w14:textId="77777777" w:rsidR="007D6DC0" w:rsidRPr="00E91314" w:rsidRDefault="007D6DC0">
      <w:pPr>
        <w:spacing w:before="0" w:after="0"/>
        <w:rPr>
          <w:b/>
          <w:bCs/>
          <w:i/>
          <w:iCs/>
          <w:sz w:val="26"/>
          <w:szCs w:val="26"/>
        </w:rPr>
      </w:pPr>
      <w:r w:rsidRPr="00E91314">
        <w:br w:type="page"/>
      </w:r>
    </w:p>
    <w:p w14:paraId="1203EAA0"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3B4CBFA3" w14:textId="77777777" w:rsidR="008F1AAF" w:rsidRDefault="007D6DC0" w:rsidP="007D6DC0">
      <w:pPr>
        <w:pStyle w:val="Rubrik3Nr"/>
      </w:pPr>
      <w:bookmarkStart w:id="110" w:name="_Toc220550730"/>
      <w:r w:rsidRPr="00E91314">
        <w:t>Processbeskrivning</w:t>
      </w:r>
      <w:bookmarkEnd w:id="110"/>
    </w:p>
    <w:p w14:paraId="0A609CF2" w14:textId="77777777" w:rsidR="00FE185F" w:rsidRPr="00FE185F" w:rsidRDefault="00FE185F" w:rsidP="00FE185F">
      <w:r>
        <w:t>Avsnittet detaljerar informationsflödet.</w:t>
      </w:r>
    </w:p>
    <w:p w14:paraId="3771A364" w14:textId="77777777" w:rsidR="008F1AAF" w:rsidRDefault="008F1AAF" w:rsidP="008F1AAF">
      <w:r w:rsidRPr="00E91314">
        <w:rPr>
          <w:noProof/>
          <w:lang w:eastAsia="sv-SE"/>
        </w:rPr>
        <w:drawing>
          <wp:inline distT="0" distB="0" distL="0" distR="0" wp14:anchorId="4D3CB876" wp14:editId="2D7D71A4">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1D960501" w14:textId="77777777" w:rsidR="00563530" w:rsidRPr="00E91314" w:rsidRDefault="00563530" w:rsidP="008F1AAF"/>
    <w:p w14:paraId="1F4AAA64" w14:textId="77777777" w:rsidR="0003330A" w:rsidRPr="00E91314" w:rsidRDefault="00013F16" w:rsidP="000B36D8">
      <w:pPr>
        <w:pStyle w:val="Beskrivning"/>
      </w:pPr>
      <w:bookmarkStart w:id="111" w:name="_Toc271121527"/>
      <w:bookmarkStart w:id="112" w:name="_Toc22055077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1"/>
      <w:r w:rsidRPr="00E91314">
        <w:t>.</w:t>
      </w:r>
      <w:bookmarkEnd w:id="112"/>
      <w:r w:rsidRPr="00E91314">
        <w:t xml:space="preserve"> </w:t>
      </w:r>
    </w:p>
    <w:p w14:paraId="0E778C8E" w14:textId="77777777" w:rsidR="008F1AAF" w:rsidRPr="00E91314" w:rsidRDefault="008F1AAF" w:rsidP="0003330A">
      <w:pPr>
        <w:rPr>
          <w:i/>
        </w:rPr>
      </w:pPr>
      <w:r w:rsidRPr="00E91314">
        <w:rPr>
          <w:i/>
        </w:rPr>
        <w:t>Bilden illustrera tillämpningens övergripande flöde.</w:t>
      </w:r>
    </w:p>
    <w:p w14:paraId="1B57EF57"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785A896" w14:textId="77777777" w:rsidR="008F1AAF" w:rsidRPr="00E91314" w:rsidRDefault="008F1AAF" w:rsidP="008F1AAF"/>
    <w:p w14:paraId="7DA13D02"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2DAE709C" w14:textId="77777777" w:rsidR="008F1AAF" w:rsidRPr="00E91314" w:rsidRDefault="008F1AAF" w:rsidP="008F1AAF"/>
    <w:p w14:paraId="1822E651"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4B599CCE" w14:textId="77777777" w:rsidTr="00A83FBA">
        <w:tc>
          <w:tcPr>
            <w:tcW w:w="2802" w:type="dxa"/>
          </w:tcPr>
          <w:p w14:paraId="0DEA7C82" w14:textId="77777777" w:rsidR="008F1AAF" w:rsidRPr="00E91314" w:rsidRDefault="008F1AAF" w:rsidP="00A83FBA">
            <w:pPr>
              <w:rPr>
                <w:b/>
              </w:rPr>
            </w:pPr>
            <w:r w:rsidRPr="00E91314">
              <w:rPr>
                <w:b/>
              </w:rPr>
              <w:t>Ansvarsområde</w:t>
            </w:r>
          </w:p>
        </w:tc>
        <w:tc>
          <w:tcPr>
            <w:tcW w:w="5842" w:type="dxa"/>
          </w:tcPr>
          <w:p w14:paraId="77B73AD9" w14:textId="77777777" w:rsidR="008F1AAF" w:rsidRPr="00E91314" w:rsidRDefault="008F1AAF" w:rsidP="00A83FBA">
            <w:pPr>
              <w:rPr>
                <w:b/>
              </w:rPr>
            </w:pPr>
            <w:r w:rsidRPr="00E91314">
              <w:rPr>
                <w:b/>
              </w:rPr>
              <w:t>Beskrivning</w:t>
            </w:r>
          </w:p>
        </w:tc>
      </w:tr>
      <w:tr w:rsidR="008F1AAF" w:rsidRPr="00E91314" w14:paraId="334B5664" w14:textId="77777777" w:rsidTr="00A83FBA">
        <w:tc>
          <w:tcPr>
            <w:tcW w:w="2802" w:type="dxa"/>
          </w:tcPr>
          <w:p w14:paraId="47E15BFC" w14:textId="77777777" w:rsidR="008F1AAF" w:rsidRPr="00E91314" w:rsidRDefault="008F1AAF" w:rsidP="00A83FBA">
            <w:r w:rsidRPr="00E91314">
              <w:t>E-tjänst (Mina vårdkontakter)</w:t>
            </w:r>
          </w:p>
        </w:tc>
        <w:tc>
          <w:tcPr>
            <w:tcW w:w="5842" w:type="dxa"/>
          </w:tcPr>
          <w:p w14:paraId="2B92A186"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7B34E417" w14:textId="77777777" w:rsidTr="00A83FBA">
        <w:tc>
          <w:tcPr>
            <w:tcW w:w="2802" w:type="dxa"/>
          </w:tcPr>
          <w:p w14:paraId="6C3E0375" w14:textId="77777777" w:rsidR="008F1AAF" w:rsidRPr="00E91314" w:rsidRDefault="008F1AAF" w:rsidP="00A83FBA">
            <w:r w:rsidRPr="00E91314">
              <w:t>Formulärmotor</w:t>
            </w:r>
          </w:p>
        </w:tc>
        <w:tc>
          <w:tcPr>
            <w:tcW w:w="5842" w:type="dxa"/>
          </w:tcPr>
          <w:p w14:paraId="22178422"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3C1BFC9F" w14:textId="77777777" w:rsidTr="00A83FBA">
        <w:tc>
          <w:tcPr>
            <w:tcW w:w="2802" w:type="dxa"/>
          </w:tcPr>
          <w:p w14:paraId="371F3B18" w14:textId="77777777" w:rsidR="008F1AAF" w:rsidRPr="00E91314" w:rsidRDefault="008F1AAF" w:rsidP="00A83FBA">
            <w:r w:rsidRPr="00E91314">
              <w:t>Engagemangsindex</w:t>
            </w:r>
          </w:p>
        </w:tc>
        <w:tc>
          <w:tcPr>
            <w:tcW w:w="5842" w:type="dxa"/>
          </w:tcPr>
          <w:p w14:paraId="442AE18F"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6976FD71" w14:textId="77777777" w:rsidTr="00A83FBA">
        <w:tc>
          <w:tcPr>
            <w:tcW w:w="2802" w:type="dxa"/>
          </w:tcPr>
          <w:p w14:paraId="18B73927" w14:textId="77777777" w:rsidR="008F1AAF" w:rsidRPr="00E91314" w:rsidRDefault="008F1AAF" w:rsidP="00A83FBA">
            <w:r w:rsidRPr="00E91314">
              <w:t>Vårdsystem</w:t>
            </w:r>
          </w:p>
        </w:tc>
        <w:tc>
          <w:tcPr>
            <w:tcW w:w="5842" w:type="dxa"/>
          </w:tcPr>
          <w:p w14:paraId="48185B65" w14:textId="77777777" w:rsidR="008F1AAF" w:rsidRPr="00E91314" w:rsidRDefault="008F1AAF" w:rsidP="00A83FBA">
            <w:r w:rsidRPr="00E91314">
              <w:t>Vårdsystem är den vårdverksamhet som driver vårdprocessen. Vårdsystemet initierar formulär och tar del av dess resultat.</w:t>
            </w:r>
          </w:p>
        </w:tc>
      </w:tr>
    </w:tbl>
    <w:p w14:paraId="14E5CA65" w14:textId="77777777" w:rsidR="00870854" w:rsidRPr="00E91314" w:rsidRDefault="00870854" w:rsidP="002D6C92">
      <w:pPr>
        <w:pStyle w:val="Rubrik2Nr"/>
      </w:pPr>
      <w:bookmarkStart w:id="113" w:name="_Toc193243778"/>
      <w:bookmarkStart w:id="114" w:name="_Toc220550731"/>
      <w:r w:rsidRPr="00E91314">
        <w:t>Beskrivning av informationsstruktur  I-delen</w:t>
      </w:r>
      <w:bookmarkEnd w:id="113"/>
      <w:bookmarkEnd w:id="114"/>
      <w:r w:rsidRPr="00E91314">
        <w:t xml:space="preserve"> </w:t>
      </w:r>
    </w:p>
    <w:p w14:paraId="4E923F36"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20605F81" w14:textId="77777777" w:rsidTr="003C5546">
        <w:tc>
          <w:tcPr>
            <w:tcW w:w="4346" w:type="dxa"/>
            <w:shd w:val="clear" w:color="auto" w:fill="auto"/>
          </w:tcPr>
          <w:p w14:paraId="5B8FCF23" w14:textId="77777777" w:rsidR="00870854" w:rsidRPr="00E91314" w:rsidRDefault="00870854" w:rsidP="002D6C92">
            <w:pPr>
              <w:rPr>
                <w:b/>
              </w:rPr>
            </w:pPr>
            <w:r w:rsidRPr="00E91314">
              <w:rPr>
                <w:b/>
              </w:rPr>
              <w:t>Informationsklass</w:t>
            </w:r>
          </w:p>
        </w:tc>
        <w:tc>
          <w:tcPr>
            <w:tcW w:w="4374" w:type="dxa"/>
            <w:shd w:val="clear" w:color="auto" w:fill="auto"/>
          </w:tcPr>
          <w:p w14:paraId="370A475C" w14:textId="77777777" w:rsidR="00870854" w:rsidRPr="00E91314" w:rsidRDefault="00870854" w:rsidP="002D6C92">
            <w:pPr>
              <w:rPr>
                <w:b/>
              </w:rPr>
            </w:pPr>
            <w:r w:rsidRPr="00E91314">
              <w:rPr>
                <w:b/>
              </w:rPr>
              <w:t>Innehåller information om</w:t>
            </w:r>
          </w:p>
        </w:tc>
      </w:tr>
      <w:tr w:rsidR="00870854" w:rsidRPr="00E91314" w14:paraId="49B302F7" w14:textId="77777777" w:rsidTr="003C5546">
        <w:tc>
          <w:tcPr>
            <w:tcW w:w="4346" w:type="dxa"/>
            <w:shd w:val="clear" w:color="auto" w:fill="auto"/>
          </w:tcPr>
          <w:p w14:paraId="2C3C8B7E" w14:textId="77777777" w:rsidR="00870854" w:rsidRPr="00E91314" w:rsidRDefault="00870854" w:rsidP="002D6C92">
            <w:r w:rsidRPr="00E91314">
              <w:t xml:space="preserve">Mall </w:t>
            </w:r>
            <w:r w:rsidRPr="00E91314">
              <w:br/>
              <w:t>(FormTemplate)</w:t>
            </w:r>
          </w:p>
        </w:tc>
        <w:tc>
          <w:tcPr>
            <w:tcW w:w="4374" w:type="dxa"/>
            <w:shd w:val="clear" w:color="auto" w:fill="auto"/>
          </w:tcPr>
          <w:p w14:paraId="29C01A05" w14:textId="77777777" w:rsidR="00870854" w:rsidRPr="00E91314" w:rsidRDefault="00870854" w:rsidP="002D6C92">
            <w:r w:rsidRPr="00E91314">
              <w:t>Mall innehåller formulärinformation och dess frågor och svarsalternativ.</w:t>
            </w:r>
          </w:p>
        </w:tc>
      </w:tr>
      <w:tr w:rsidR="003C5546" w:rsidRPr="00E91314" w14:paraId="5D52B3EB" w14:textId="77777777" w:rsidTr="003C5546">
        <w:tc>
          <w:tcPr>
            <w:tcW w:w="4346" w:type="dxa"/>
            <w:shd w:val="clear" w:color="auto" w:fill="auto"/>
          </w:tcPr>
          <w:p w14:paraId="73858CB4" w14:textId="77777777" w:rsidR="003C5546" w:rsidRDefault="003C5546" w:rsidP="002D6C92">
            <w:r>
              <w:t>Mall info</w:t>
            </w:r>
          </w:p>
          <w:p w14:paraId="6573C076" w14:textId="77777777" w:rsidR="003C5546" w:rsidRPr="00E91314" w:rsidRDefault="003C5546" w:rsidP="002D6C92">
            <w:r>
              <w:t>(FormTemplateInfo)</w:t>
            </w:r>
          </w:p>
        </w:tc>
        <w:tc>
          <w:tcPr>
            <w:tcW w:w="4374" w:type="dxa"/>
            <w:shd w:val="clear" w:color="auto" w:fill="auto"/>
          </w:tcPr>
          <w:p w14:paraId="24AB5E70"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65BF7679" w14:textId="77777777" w:rsidTr="003C5546">
        <w:tc>
          <w:tcPr>
            <w:tcW w:w="4346" w:type="dxa"/>
            <w:shd w:val="clear" w:color="auto" w:fill="auto"/>
          </w:tcPr>
          <w:p w14:paraId="48CD3847" w14:textId="77777777" w:rsidR="003C5546" w:rsidRPr="00E91314" w:rsidRDefault="003C5546" w:rsidP="002D6C92">
            <w:r w:rsidRPr="00E91314">
              <w:t xml:space="preserve">Formulär </w:t>
            </w:r>
            <w:r w:rsidRPr="00E91314">
              <w:br/>
              <w:t>(Form)</w:t>
            </w:r>
          </w:p>
        </w:tc>
        <w:tc>
          <w:tcPr>
            <w:tcW w:w="4374" w:type="dxa"/>
            <w:shd w:val="clear" w:color="auto" w:fill="auto"/>
          </w:tcPr>
          <w:p w14:paraId="03F4E9F1" w14:textId="77777777" w:rsidR="003C5546" w:rsidRPr="00E91314" w:rsidRDefault="003C5546" w:rsidP="002D6C92">
            <w:r w:rsidRPr="00E91314">
              <w:t>Formulär innehåller grundläggande information och egenskaper kopplade till ett skapat formulär.</w:t>
            </w:r>
          </w:p>
        </w:tc>
      </w:tr>
      <w:tr w:rsidR="003C5546" w:rsidRPr="00E91314" w14:paraId="4E48677F" w14:textId="77777777" w:rsidTr="003C5546">
        <w:tc>
          <w:tcPr>
            <w:tcW w:w="4346" w:type="dxa"/>
            <w:shd w:val="clear" w:color="auto" w:fill="auto"/>
          </w:tcPr>
          <w:p w14:paraId="7D30FB6F" w14:textId="77777777" w:rsidR="003C5546" w:rsidRDefault="003C5546" w:rsidP="00841515">
            <w:r>
              <w:t>Frågesida</w:t>
            </w:r>
          </w:p>
          <w:p w14:paraId="5B2ADEB6" w14:textId="77777777" w:rsidR="007C0CFB" w:rsidRPr="00E91314" w:rsidRDefault="007C0CFB" w:rsidP="00841515">
            <w:r>
              <w:t>(Page)</w:t>
            </w:r>
          </w:p>
        </w:tc>
        <w:tc>
          <w:tcPr>
            <w:tcW w:w="4374" w:type="dxa"/>
            <w:shd w:val="clear" w:color="auto" w:fill="auto"/>
          </w:tcPr>
          <w:p w14:paraId="16AEE308" w14:textId="77777777" w:rsidR="003C5546" w:rsidRPr="00E91314" w:rsidRDefault="003C5546" w:rsidP="00841515">
            <w:r>
              <w:t>En sida innehåller en till många block. En(1) är ett sätt att gruppera ett formulär.</w:t>
            </w:r>
          </w:p>
        </w:tc>
      </w:tr>
      <w:tr w:rsidR="007C0CFB" w:rsidRPr="00E91314" w14:paraId="338FE9E4" w14:textId="77777777" w:rsidTr="003C5546">
        <w:tc>
          <w:tcPr>
            <w:tcW w:w="4346" w:type="dxa"/>
            <w:shd w:val="clear" w:color="auto" w:fill="auto"/>
          </w:tcPr>
          <w:p w14:paraId="4AB758D0"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76D7100E"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0EE58590" w14:textId="77777777" w:rsidTr="003C5546">
        <w:tc>
          <w:tcPr>
            <w:tcW w:w="4346" w:type="dxa"/>
            <w:shd w:val="clear" w:color="auto" w:fill="auto"/>
          </w:tcPr>
          <w:p w14:paraId="330C8C99"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037A88FA"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504E4E2A" w14:textId="77777777" w:rsidTr="003C5546">
        <w:tc>
          <w:tcPr>
            <w:tcW w:w="4346" w:type="dxa"/>
            <w:shd w:val="clear" w:color="auto" w:fill="auto"/>
          </w:tcPr>
          <w:p w14:paraId="16419545" w14:textId="77777777" w:rsidR="00F674C6" w:rsidRDefault="00F674C6" w:rsidP="002D6C92">
            <w:r>
              <w:t>Malldelning</w:t>
            </w:r>
          </w:p>
          <w:p w14:paraId="6D083521" w14:textId="77777777" w:rsidR="00F674C6" w:rsidRPr="00E91314" w:rsidRDefault="00F674C6" w:rsidP="002D6C92">
            <w:r>
              <w:t>(TemplatePropagate)</w:t>
            </w:r>
          </w:p>
        </w:tc>
        <w:tc>
          <w:tcPr>
            <w:tcW w:w="4374" w:type="dxa"/>
            <w:shd w:val="clear" w:color="auto" w:fill="auto"/>
          </w:tcPr>
          <w:p w14:paraId="6EEB349D" w14:textId="77777777" w:rsidR="00F674C6" w:rsidRPr="00E91314" w:rsidRDefault="00F674C6" w:rsidP="002D6C92">
            <w:r>
              <w:t>Innehåller information om mallen delas.</w:t>
            </w:r>
          </w:p>
        </w:tc>
      </w:tr>
      <w:tr w:rsidR="003C5546" w:rsidRPr="00E91314" w14:paraId="5960D702" w14:textId="77777777" w:rsidTr="003C5546">
        <w:tc>
          <w:tcPr>
            <w:tcW w:w="4346" w:type="dxa"/>
            <w:shd w:val="clear" w:color="auto" w:fill="auto"/>
          </w:tcPr>
          <w:p w14:paraId="67198715" w14:textId="77777777" w:rsidR="003C5546" w:rsidRPr="00E91314" w:rsidRDefault="003C5546" w:rsidP="002D6C92">
            <w:r w:rsidRPr="00E91314">
              <w:t>Frågor</w:t>
            </w:r>
            <w:r w:rsidRPr="00E91314">
              <w:br/>
              <w:t>(Question)</w:t>
            </w:r>
          </w:p>
        </w:tc>
        <w:tc>
          <w:tcPr>
            <w:tcW w:w="4374" w:type="dxa"/>
            <w:shd w:val="clear" w:color="auto" w:fill="auto"/>
          </w:tcPr>
          <w:p w14:paraId="59602B0F" w14:textId="77777777" w:rsidR="003C5546" w:rsidRPr="00E91314" w:rsidRDefault="003C5546" w:rsidP="002D6C92">
            <w:r w:rsidRPr="00E91314">
              <w:t>Innehåller detaljerad information om en fråga.</w:t>
            </w:r>
          </w:p>
        </w:tc>
      </w:tr>
      <w:tr w:rsidR="007C0CFB" w:rsidRPr="00E91314" w14:paraId="4A411841" w14:textId="77777777" w:rsidTr="003C5546">
        <w:tc>
          <w:tcPr>
            <w:tcW w:w="4346" w:type="dxa"/>
            <w:shd w:val="clear" w:color="auto" w:fill="auto"/>
          </w:tcPr>
          <w:p w14:paraId="73254B87"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78CF7825" w14:textId="77777777" w:rsidR="007C0CFB" w:rsidRPr="00E91314" w:rsidRDefault="007C0CFB" w:rsidP="007C0CFB">
            <w:r>
              <w:t xml:space="preserve">Mall för </w:t>
            </w:r>
            <w:r w:rsidRPr="00E91314">
              <w:t>en fråga.</w:t>
            </w:r>
          </w:p>
        </w:tc>
      </w:tr>
      <w:tr w:rsidR="007C0CFB" w:rsidRPr="00E91314" w14:paraId="4341A0E5" w14:textId="77777777" w:rsidTr="003C5546">
        <w:tc>
          <w:tcPr>
            <w:tcW w:w="4346" w:type="dxa"/>
            <w:shd w:val="clear" w:color="auto" w:fill="auto"/>
          </w:tcPr>
          <w:p w14:paraId="3E4C5659"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11995AEB" w14:textId="77777777" w:rsidR="007C0CFB" w:rsidRPr="00E91314" w:rsidRDefault="007C0CFB" w:rsidP="002D6C92">
            <w:r w:rsidRPr="00E91314">
              <w:t>Innehåller en frågas svarsalternativ.</w:t>
            </w:r>
          </w:p>
        </w:tc>
      </w:tr>
      <w:tr w:rsidR="007C0CFB" w:rsidRPr="00E91314" w14:paraId="0DF2BECB" w14:textId="77777777" w:rsidTr="003C5546">
        <w:tc>
          <w:tcPr>
            <w:tcW w:w="4346" w:type="dxa"/>
            <w:shd w:val="clear" w:color="auto" w:fill="auto"/>
          </w:tcPr>
          <w:p w14:paraId="47C63B85" w14:textId="77777777" w:rsidR="007C0CFB" w:rsidRPr="00E91314" w:rsidRDefault="007C0CFB" w:rsidP="002D6C92">
            <w:r w:rsidRPr="00E91314">
              <w:t>Svar</w:t>
            </w:r>
            <w:r w:rsidRPr="00E91314">
              <w:br/>
              <w:t>(Answer)</w:t>
            </w:r>
          </w:p>
        </w:tc>
        <w:tc>
          <w:tcPr>
            <w:tcW w:w="4374" w:type="dxa"/>
            <w:shd w:val="clear" w:color="auto" w:fill="auto"/>
          </w:tcPr>
          <w:p w14:paraId="1AE63E5A" w14:textId="77777777" w:rsidR="007C0CFB" w:rsidRPr="00E91314" w:rsidRDefault="007C0CFB" w:rsidP="002D6C92">
            <w:r w:rsidRPr="00E91314">
              <w:t>Innehåller svaret på en fråga.</w:t>
            </w:r>
          </w:p>
        </w:tc>
      </w:tr>
      <w:tr w:rsidR="007C0CFB" w:rsidRPr="00E91314" w14:paraId="20877C0E" w14:textId="77777777" w:rsidTr="003C5546">
        <w:tc>
          <w:tcPr>
            <w:tcW w:w="4346" w:type="dxa"/>
            <w:shd w:val="clear" w:color="auto" w:fill="auto"/>
          </w:tcPr>
          <w:p w14:paraId="348E18C9" w14:textId="77777777" w:rsidR="00736CDC" w:rsidRDefault="007C0CFB" w:rsidP="002D6C92">
            <w:r w:rsidRPr="00E91314">
              <w:t>Status</w:t>
            </w:r>
          </w:p>
          <w:p w14:paraId="4A59A2D9" w14:textId="77777777" w:rsidR="00736CDC" w:rsidRPr="00E91314" w:rsidRDefault="00736CDC" w:rsidP="002D6C92">
            <w:r>
              <w:t>(answerStatus)</w:t>
            </w:r>
          </w:p>
        </w:tc>
        <w:tc>
          <w:tcPr>
            <w:tcW w:w="4374" w:type="dxa"/>
            <w:shd w:val="clear" w:color="auto" w:fill="auto"/>
          </w:tcPr>
          <w:p w14:paraId="6BC931C6" w14:textId="77777777" w:rsidR="007C0CFB" w:rsidRPr="00E91314" w:rsidRDefault="007C0CFB" w:rsidP="002D6C92">
            <w:r w:rsidRPr="00E91314">
              <w:t xml:space="preserve">Statusobjekt. Innehåller statusinformation kopplat till en operation. </w:t>
            </w:r>
          </w:p>
        </w:tc>
      </w:tr>
      <w:tr w:rsidR="00736CDC" w:rsidRPr="00E91314" w14:paraId="1F045141" w14:textId="77777777" w:rsidTr="003C5546">
        <w:tc>
          <w:tcPr>
            <w:tcW w:w="4346" w:type="dxa"/>
            <w:shd w:val="clear" w:color="auto" w:fill="auto"/>
          </w:tcPr>
          <w:p w14:paraId="08AEFA22" w14:textId="77777777" w:rsidR="00736CDC" w:rsidRDefault="00CF630A" w:rsidP="002D6C92">
            <w:r>
              <w:t>K</w:t>
            </w:r>
            <w:r w:rsidR="00736CDC">
              <w:t>ode</w:t>
            </w:r>
          </w:p>
          <w:p w14:paraId="3BBEA40C" w14:textId="77777777" w:rsidR="00736CDC" w:rsidRPr="00E91314" w:rsidRDefault="00736CDC" w:rsidP="002D6C92">
            <w:r>
              <w:t>(code)</w:t>
            </w:r>
          </w:p>
        </w:tc>
        <w:tc>
          <w:tcPr>
            <w:tcW w:w="4374" w:type="dxa"/>
            <w:shd w:val="clear" w:color="auto" w:fill="auto"/>
          </w:tcPr>
          <w:p w14:paraId="1BA834F5" w14:textId="77777777" w:rsidR="00736CDC" w:rsidRPr="00E91314" w:rsidRDefault="00736CDC" w:rsidP="002D6C92">
            <w:r>
              <w:t>Objekt för kodverk och kodvärde. Används för att konfigurera specifikt kodverk+kode (T.ex. SNOMED-CT)</w:t>
            </w:r>
          </w:p>
        </w:tc>
      </w:tr>
      <w:tr w:rsidR="00736CDC" w:rsidRPr="00E91314" w14:paraId="388AFEC5" w14:textId="77777777" w:rsidTr="003C5546">
        <w:tc>
          <w:tcPr>
            <w:tcW w:w="4346" w:type="dxa"/>
            <w:shd w:val="clear" w:color="auto" w:fill="auto"/>
          </w:tcPr>
          <w:p w14:paraId="03ADF193" w14:textId="77777777" w:rsidR="00736CDC" w:rsidRDefault="00736CDC" w:rsidP="002D6C92">
            <w:r>
              <w:t>Frågerelation</w:t>
            </w:r>
          </w:p>
          <w:p w14:paraId="43194867" w14:textId="77777777" w:rsidR="00736CDC" w:rsidRPr="00E91314" w:rsidRDefault="00736CDC" w:rsidP="002D6C92">
            <w:r>
              <w:t>(QuestionSuperior)</w:t>
            </w:r>
          </w:p>
        </w:tc>
        <w:tc>
          <w:tcPr>
            <w:tcW w:w="4374" w:type="dxa"/>
            <w:shd w:val="clear" w:color="auto" w:fill="auto"/>
          </w:tcPr>
          <w:p w14:paraId="3BFB7381" w14:textId="77777777" w:rsidR="00736CDC" w:rsidRPr="00E91314" w:rsidRDefault="00736CDC" w:rsidP="002D6C92">
            <w:r>
              <w:t>Objekt för att beskriva en relation till en fråga eller svarsalternativ.</w:t>
            </w:r>
          </w:p>
        </w:tc>
      </w:tr>
      <w:tr w:rsidR="00736CDC" w:rsidRPr="00E91314" w14:paraId="45281E4D" w14:textId="77777777" w:rsidTr="003C5546">
        <w:tc>
          <w:tcPr>
            <w:tcW w:w="4346" w:type="dxa"/>
            <w:shd w:val="clear" w:color="auto" w:fill="auto"/>
          </w:tcPr>
          <w:p w14:paraId="475C9C6A" w14:textId="77777777" w:rsidR="00736CDC" w:rsidRDefault="00736CDC" w:rsidP="002D6C92">
            <w:r>
              <w:t>Valideringsobjekt</w:t>
            </w:r>
          </w:p>
          <w:p w14:paraId="46E967F9" w14:textId="77777777" w:rsidR="00736CDC" w:rsidRPr="00E91314" w:rsidRDefault="00736CDC" w:rsidP="002D6C92">
            <w:r>
              <w:t>(ValidationEvent)</w:t>
            </w:r>
          </w:p>
        </w:tc>
        <w:tc>
          <w:tcPr>
            <w:tcW w:w="4374" w:type="dxa"/>
            <w:shd w:val="clear" w:color="auto" w:fill="auto"/>
          </w:tcPr>
          <w:p w14:paraId="034690A8" w14:textId="77777777" w:rsidR="00736CDC" w:rsidRPr="00E91314" w:rsidRDefault="00736CDC" w:rsidP="002D6C92">
            <w:r>
              <w:t>Objekt för att beskriva valideringsevent och anpassad text för detta.</w:t>
            </w:r>
          </w:p>
        </w:tc>
      </w:tr>
    </w:tbl>
    <w:p w14:paraId="2F1F3C54" w14:textId="77777777" w:rsidR="00870854" w:rsidRPr="00E91314" w:rsidRDefault="00870854" w:rsidP="00870854">
      <w:pPr>
        <w:pStyle w:val="Normal1"/>
        <w:rPr>
          <w:lang w:val="sv-SE"/>
        </w:rPr>
      </w:pPr>
    </w:p>
    <w:p w14:paraId="5C5A3084" w14:textId="77777777" w:rsidR="00870854" w:rsidRPr="00E91314" w:rsidRDefault="00870854" w:rsidP="00870854">
      <w:pPr>
        <w:pStyle w:val="Normal1"/>
        <w:rPr>
          <w:lang w:val="sv-SE"/>
        </w:rPr>
      </w:pPr>
    </w:p>
    <w:p w14:paraId="0B04152B" w14:textId="77777777" w:rsidR="00870854" w:rsidRPr="00E91314" w:rsidRDefault="00870854" w:rsidP="00870854">
      <w:pPr>
        <w:pStyle w:val="Normal1"/>
        <w:rPr>
          <w:lang w:val="sv-SE"/>
        </w:rPr>
      </w:pPr>
    </w:p>
    <w:p w14:paraId="36ACC499" w14:textId="77777777" w:rsidR="00870854" w:rsidRPr="00E91314" w:rsidRDefault="00870854" w:rsidP="00870854">
      <w:pPr>
        <w:pStyle w:val="Normal1"/>
        <w:rPr>
          <w:lang w:val="sv-SE"/>
        </w:rPr>
      </w:pPr>
    </w:p>
    <w:p w14:paraId="1CFF0158" w14:textId="77777777" w:rsidR="00870854" w:rsidRPr="00E91314" w:rsidRDefault="00870854" w:rsidP="00870854">
      <w:pPr>
        <w:pStyle w:val="Normal1"/>
        <w:rPr>
          <w:lang w:val="sv-SE"/>
        </w:rPr>
      </w:pPr>
    </w:p>
    <w:p w14:paraId="7DE345B0"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12F55E09" w14:textId="77777777" w:rsidR="004A333C" w:rsidRPr="000B36D8" w:rsidRDefault="00870854" w:rsidP="00AA406D">
      <w:pPr>
        <w:pStyle w:val="Rubrik2"/>
        <w:numPr>
          <w:ilvl w:val="1"/>
          <w:numId w:val="21"/>
        </w:numPr>
        <w:spacing w:before="240" w:after="0"/>
        <w:ind w:left="851" w:hanging="851"/>
        <w:rPr>
          <w:lang w:val="sv-SE"/>
        </w:rPr>
      </w:pPr>
      <w:bookmarkStart w:id="115" w:name="_Toc138576299"/>
      <w:bookmarkStart w:id="116" w:name="_Toc193243779"/>
      <w:bookmarkStart w:id="117" w:name="_Toc220550732"/>
      <w:r w:rsidRPr="00E91314">
        <w:rPr>
          <w:lang w:val="sv-SE"/>
        </w:rPr>
        <w:t>Verksamhetsorienterad domäninformationsmodell (V-DIM)</w:t>
      </w:r>
      <w:bookmarkEnd w:id="115"/>
      <w:bookmarkEnd w:id="116"/>
      <w:bookmarkEnd w:id="117"/>
      <w:r w:rsidR="00CB51BA" w:rsidRPr="00E91314">
        <w:rPr>
          <w:lang w:val="sv-SE"/>
        </w:rPr>
        <w:t xml:space="preserve"> </w:t>
      </w:r>
    </w:p>
    <w:p w14:paraId="6A2544BA" w14:textId="77777777" w:rsidR="00870854" w:rsidRPr="00E91314" w:rsidRDefault="00FA709D" w:rsidP="001632C7">
      <w:r>
        <w:rPr>
          <w:noProof/>
          <w:lang w:eastAsia="sv-SE"/>
        </w:rPr>
        <w:drawing>
          <wp:inline distT="0" distB="0" distL="0" distR="0" wp14:anchorId="407D7433" wp14:editId="27DF9747">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32CA7C05"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p>
    <w:p w14:paraId="1D04AD9A" w14:textId="77777777" w:rsidR="00661BCF" w:rsidRPr="00E91314" w:rsidRDefault="00661BCF" w:rsidP="000B36D8">
      <w:pPr>
        <w:pStyle w:val="Beskrivning"/>
      </w:pPr>
    </w:p>
    <w:p w14:paraId="5784A1FE" w14:textId="77777777" w:rsidR="00661BCF" w:rsidRDefault="006A0566" w:rsidP="006A0566">
      <w:pPr>
        <w:pStyle w:val="Rubrik3Nr"/>
      </w:pPr>
      <w:bookmarkStart w:id="119" w:name="_Toc220550733"/>
      <w:r>
        <w:t>Gränssnittets koppling till informationsmodellen</w:t>
      </w:r>
      <w:bookmarkEnd w:id="119"/>
    </w:p>
    <w:p w14:paraId="16477E31"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FC0ED60" w14:textId="77777777" w:rsidR="00225ABF" w:rsidRDefault="00225ABF" w:rsidP="006A0566"/>
    <w:p w14:paraId="375F51F8" w14:textId="77777777" w:rsidR="00225ABF" w:rsidRDefault="00225ABF" w:rsidP="006A0566">
      <w:r>
        <w:t>Avsnittet täcker inte alla tjänsteinteraktioner.</w:t>
      </w:r>
    </w:p>
    <w:p w14:paraId="5ED8659E" w14:textId="77777777" w:rsidR="006A0566" w:rsidRPr="006A0566" w:rsidRDefault="006A0566" w:rsidP="006A0566"/>
    <w:p w14:paraId="2EBF4607"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47BB54F6" wp14:editId="78B736DB">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7AEE3608" w14:textId="77777777" w:rsidR="00720F12" w:rsidRPr="00E91314" w:rsidRDefault="00720F12" w:rsidP="00720F12">
      <w:pPr>
        <w:pStyle w:val="Beskrivning"/>
      </w:pPr>
      <w:bookmarkStart w:id="124"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4"/>
    </w:p>
    <w:p w14:paraId="1F9BD9A7" w14:textId="77777777" w:rsidR="00720F12" w:rsidRDefault="00720F12">
      <w:pPr>
        <w:spacing w:before="0" w:after="0"/>
        <w:rPr>
          <w:rFonts w:ascii="Arial" w:hAnsi="Arial" w:cs="Arial"/>
          <w:bCs/>
          <w:iCs/>
          <w:sz w:val="28"/>
          <w:szCs w:val="28"/>
        </w:rPr>
      </w:pPr>
    </w:p>
    <w:p w14:paraId="38F9A22D" w14:textId="77777777" w:rsidR="006A0566" w:rsidRDefault="006A0566" w:rsidP="006A0566">
      <w:r>
        <w:t>Aktiviteter kopplade till grafiskt gränssnitt.</w:t>
      </w:r>
    </w:p>
    <w:p w14:paraId="5BCF6F43" w14:textId="77777777" w:rsidR="006A0566" w:rsidRDefault="006A0566" w:rsidP="006A0566">
      <w:r>
        <w:t>Tjänsteproducenten har i ovanstående exempel</w:t>
      </w:r>
    </w:p>
    <w:p w14:paraId="3FEC5227"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681882D3" w14:textId="77777777" w:rsidR="006A0566" w:rsidRDefault="006A0566" w:rsidP="00A1449D"/>
    <w:p w14:paraId="0F5FBEA2" w14:textId="77777777" w:rsidR="00A1449D" w:rsidRPr="00E91314" w:rsidRDefault="00A1449D" w:rsidP="00A1449D">
      <w:r>
        <w:t>Tjänsten ”</w:t>
      </w:r>
      <w:r w:rsidRPr="00A1449D">
        <w:t>CreateFormInteraction</w:t>
      </w:r>
      <w:r>
        <w:t>” anropas när användaren klickar på ”</w:t>
      </w:r>
      <w:r w:rsidRPr="00A1449D">
        <w:rPr>
          <w:b/>
        </w:rPr>
        <w:t>OK</w:t>
      </w:r>
      <w:r>
        <w:t>”</w:t>
      </w:r>
    </w:p>
    <w:p w14:paraId="6721087E" w14:textId="77777777" w:rsidR="004A333C" w:rsidRPr="00E91314" w:rsidRDefault="004A333C">
      <w:pPr>
        <w:spacing w:before="0" w:after="0"/>
        <w:rPr>
          <w:rFonts w:ascii="Arial" w:hAnsi="Arial" w:cs="Arial"/>
          <w:bCs/>
          <w:iCs/>
          <w:sz w:val="28"/>
          <w:szCs w:val="28"/>
        </w:rPr>
      </w:pPr>
      <w:r w:rsidRPr="00E91314">
        <w:br w:type="page"/>
      </w:r>
    </w:p>
    <w:p w14:paraId="794FBA16" w14:textId="77777777" w:rsidR="00AE12A8" w:rsidRDefault="008F1C56" w:rsidP="00AE12A8">
      <w:r>
        <w:rPr>
          <w:noProof/>
          <w:lang w:eastAsia="sv-SE"/>
        </w:rPr>
        <w:drawing>
          <wp:inline distT="0" distB="0" distL="0" distR="0" wp14:anchorId="27C0796E" wp14:editId="1DFF2CD5">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02A2E8EA" w14:textId="77777777" w:rsidR="00AE12A8" w:rsidRPr="00E91314" w:rsidRDefault="00AE12A8" w:rsidP="00AE12A8">
      <w:pPr>
        <w:pStyle w:val="Beskrivning"/>
      </w:pPr>
      <w:bookmarkStart w:id="125"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5"/>
    </w:p>
    <w:p w14:paraId="3ECE037E" w14:textId="77777777" w:rsidR="00AE12A8" w:rsidRDefault="00AE12A8" w:rsidP="00AE12A8"/>
    <w:p w14:paraId="0068D23F" w14:textId="77777777" w:rsidR="00AE12A8" w:rsidRDefault="00AE12A8" w:rsidP="00AE12A8"/>
    <w:p w14:paraId="50565A5B" w14:textId="77777777" w:rsidR="00AE12A8" w:rsidRDefault="00E4751F" w:rsidP="00AE12A8">
      <w:r>
        <w:rPr>
          <w:noProof/>
          <w:lang w:eastAsia="sv-SE"/>
        </w:rPr>
        <w:drawing>
          <wp:inline distT="0" distB="0" distL="0" distR="0" wp14:anchorId="61679FE0" wp14:editId="5F6D2C90">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1BD539FE" w14:textId="77777777" w:rsidR="00AE12A8" w:rsidRPr="00E91314" w:rsidRDefault="00AE12A8" w:rsidP="00AE12A8">
      <w:pPr>
        <w:pStyle w:val="Beskrivning"/>
      </w:pPr>
      <w:bookmarkStart w:id="126"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6"/>
    </w:p>
    <w:p w14:paraId="5E1E7A79" w14:textId="77777777" w:rsidR="00AE12A8" w:rsidRDefault="00AE12A8" w:rsidP="00AE12A8"/>
    <w:p w14:paraId="524D4C72" w14:textId="77777777" w:rsidR="00225ABF" w:rsidRDefault="00225ABF" w:rsidP="00225ABF">
      <w:r>
        <w:t>Aktiviteter kopplade till grafiskt gränssnitt.</w:t>
      </w:r>
    </w:p>
    <w:p w14:paraId="7A7A9F1B" w14:textId="77777777" w:rsidR="00225ABF" w:rsidRDefault="00225ABF" w:rsidP="00225ABF">
      <w:r>
        <w:t>Tjänsteproducenten har i ovanstående exempel</w:t>
      </w:r>
    </w:p>
    <w:p w14:paraId="4D36CC03"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4A3D7D02"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33F1A179" w14:textId="77777777" w:rsidR="00225ABF" w:rsidRDefault="00225ABF" w:rsidP="00225ABF"/>
    <w:p w14:paraId="57CC8070" w14:textId="77777777" w:rsidR="00225ABF" w:rsidRDefault="00225ABF" w:rsidP="00AE12A8"/>
    <w:p w14:paraId="5B682E97" w14:textId="77777777" w:rsidR="00AE12A8" w:rsidRDefault="00AE12A8" w:rsidP="00AE12A8"/>
    <w:p w14:paraId="46D031E5"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3C16EC44" w14:textId="77777777" w:rsidR="00AE12A8" w:rsidRDefault="00AE12A8" w:rsidP="00AE12A8"/>
    <w:p w14:paraId="5672D0E2" w14:textId="77777777" w:rsidR="00870854" w:rsidRPr="00E91314" w:rsidRDefault="00870854" w:rsidP="00AA406D">
      <w:pPr>
        <w:pStyle w:val="Rubrik2"/>
        <w:numPr>
          <w:ilvl w:val="1"/>
          <w:numId w:val="21"/>
        </w:numPr>
        <w:spacing w:before="240" w:after="0"/>
        <w:ind w:left="851" w:hanging="851"/>
        <w:rPr>
          <w:lang w:val="sv-SE"/>
        </w:rPr>
      </w:pPr>
      <w:bookmarkStart w:id="127" w:name="_Toc220550734"/>
      <w:r w:rsidRPr="00E91314">
        <w:rPr>
          <w:lang w:val="sv-SE"/>
        </w:rPr>
        <w:t>Klasser och attribut</w:t>
      </w:r>
      <w:bookmarkEnd w:id="120"/>
      <w:bookmarkEnd w:id="121"/>
      <w:r w:rsidRPr="00E91314">
        <w:rPr>
          <w:lang w:val="sv-SE"/>
        </w:rPr>
        <w:t xml:space="preserve"> V-DIM</w:t>
      </w:r>
      <w:bookmarkEnd w:id="122"/>
      <w:bookmarkEnd w:id="127"/>
    </w:p>
    <w:p w14:paraId="0DC44253" w14:textId="77777777" w:rsidR="00870854" w:rsidRPr="00E91314" w:rsidRDefault="00870854" w:rsidP="00AA406D">
      <w:pPr>
        <w:pStyle w:val="Rubrik3"/>
        <w:numPr>
          <w:ilvl w:val="2"/>
          <w:numId w:val="21"/>
        </w:numPr>
        <w:spacing w:before="240" w:after="60"/>
        <w:ind w:left="1134" w:hanging="1134"/>
        <w:rPr>
          <w:i/>
          <w:lang w:val="sv-SE"/>
        </w:rPr>
      </w:pPr>
      <w:bookmarkStart w:id="128" w:name="_Toc193243781"/>
      <w:bookmarkStart w:id="129" w:name="_Toc220550735"/>
      <w:r w:rsidRPr="00E91314">
        <w:rPr>
          <w:i/>
          <w:lang w:val="sv-SE"/>
        </w:rPr>
        <w:t>Klass Formulär (Form)</w:t>
      </w:r>
      <w:bookmarkEnd w:id="128"/>
      <w:bookmarkEnd w:id="129"/>
    </w:p>
    <w:p w14:paraId="3D3123EC" w14:textId="77777777" w:rsidR="00870854" w:rsidRPr="00E91314" w:rsidRDefault="00870854" w:rsidP="00870854">
      <w:pPr>
        <w:spacing w:after="0"/>
      </w:pPr>
      <w:r w:rsidRPr="00E91314">
        <w:t>Klassen Formulär innehåller grundläggande information samt formulärets egenskaper.</w:t>
      </w:r>
    </w:p>
    <w:p w14:paraId="213BF04D"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5B1C5397" w14:textId="77777777" w:rsidTr="00C53A3A">
        <w:trPr>
          <w:cantSplit/>
          <w:trHeight w:val="376"/>
        </w:trPr>
        <w:tc>
          <w:tcPr>
            <w:tcW w:w="2567" w:type="dxa"/>
            <w:gridSpan w:val="2"/>
            <w:vMerge w:val="restart"/>
            <w:shd w:val="pct25" w:color="auto" w:fill="auto"/>
          </w:tcPr>
          <w:p w14:paraId="137E6C1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405E8C6" w14:textId="77777777" w:rsidR="00870854" w:rsidRPr="00E91314" w:rsidRDefault="00870854" w:rsidP="00521A56">
            <w:r w:rsidRPr="00E91314">
              <w:t>Beskrivning</w:t>
            </w:r>
          </w:p>
        </w:tc>
        <w:tc>
          <w:tcPr>
            <w:tcW w:w="1140" w:type="dxa"/>
            <w:vMerge w:val="restart"/>
            <w:shd w:val="pct25" w:color="auto" w:fill="auto"/>
          </w:tcPr>
          <w:p w14:paraId="21BFF123"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B929345" w14:textId="77777777" w:rsidR="00870854" w:rsidRPr="00E91314" w:rsidRDefault="00870854" w:rsidP="00521A56">
            <w:r w:rsidRPr="00E91314">
              <w:t>Mult</w:t>
            </w:r>
          </w:p>
        </w:tc>
        <w:tc>
          <w:tcPr>
            <w:tcW w:w="1839" w:type="dxa"/>
            <w:vMerge w:val="restart"/>
            <w:shd w:val="pct25" w:color="auto" w:fill="auto"/>
          </w:tcPr>
          <w:p w14:paraId="2128A9D1"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3007720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8AEF5E6" w14:textId="77777777" w:rsidR="00870854" w:rsidRPr="00E91314" w:rsidRDefault="00870854" w:rsidP="00521A56">
            <w:pPr>
              <w:rPr>
                <w:rFonts w:eastAsia="Arial Unicode MS"/>
                <w:b/>
              </w:rPr>
            </w:pPr>
            <w:r w:rsidRPr="00E91314">
              <w:rPr>
                <w:rFonts w:eastAsia="Arial Unicode MS"/>
                <w:b/>
              </w:rPr>
              <w:t>Fylls i i samråd med TIS</w:t>
            </w:r>
            <w:bookmarkStart w:id="130" w:name="OLE_LINK3"/>
            <w:bookmarkStart w:id="131" w:name="OLE_LINK4"/>
          </w:p>
        </w:tc>
      </w:tr>
      <w:bookmarkEnd w:id="130"/>
      <w:bookmarkEnd w:id="131"/>
      <w:tr w:rsidR="00870854" w:rsidRPr="00E91314" w14:paraId="2FA4855D" w14:textId="77777777" w:rsidTr="00C53A3A">
        <w:trPr>
          <w:cantSplit/>
          <w:trHeight w:val="375"/>
        </w:trPr>
        <w:tc>
          <w:tcPr>
            <w:tcW w:w="2567" w:type="dxa"/>
            <w:gridSpan w:val="2"/>
            <w:vMerge/>
            <w:shd w:val="pct25" w:color="auto" w:fill="auto"/>
          </w:tcPr>
          <w:p w14:paraId="68BFBC4B" w14:textId="77777777" w:rsidR="00870854" w:rsidRPr="00E91314" w:rsidRDefault="00870854" w:rsidP="00521A56"/>
        </w:tc>
        <w:tc>
          <w:tcPr>
            <w:tcW w:w="3388" w:type="dxa"/>
            <w:vMerge/>
            <w:shd w:val="pct25" w:color="auto" w:fill="auto"/>
          </w:tcPr>
          <w:p w14:paraId="1EA76D6D" w14:textId="77777777" w:rsidR="00870854" w:rsidRPr="00E91314" w:rsidRDefault="00870854" w:rsidP="00521A56"/>
        </w:tc>
        <w:tc>
          <w:tcPr>
            <w:tcW w:w="1140" w:type="dxa"/>
            <w:vMerge/>
            <w:shd w:val="pct25" w:color="auto" w:fill="auto"/>
          </w:tcPr>
          <w:p w14:paraId="181DC2D2" w14:textId="77777777" w:rsidR="00870854" w:rsidRPr="00E91314" w:rsidRDefault="00870854" w:rsidP="00521A56"/>
        </w:tc>
        <w:tc>
          <w:tcPr>
            <w:tcW w:w="720" w:type="dxa"/>
            <w:vMerge/>
            <w:shd w:val="pct25" w:color="auto" w:fill="auto"/>
          </w:tcPr>
          <w:p w14:paraId="48C7AC0F" w14:textId="77777777" w:rsidR="00870854" w:rsidRPr="00E91314" w:rsidRDefault="00870854" w:rsidP="00521A56"/>
        </w:tc>
        <w:tc>
          <w:tcPr>
            <w:tcW w:w="1839" w:type="dxa"/>
            <w:vMerge/>
            <w:shd w:val="pct25" w:color="auto" w:fill="auto"/>
          </w:tcPr>
          <w:p w14:paraId="2F209703" w14:textId="77777777" w:rsidR="00870854" w:rsidRPr="00E91314" w:rsidRDefault="00870854" w:rsidP="00521A56"/>
        </w:tc>
        <w:tc>
          <w:tcPr>
            <w:tcW w:w="1881" w:type="dxa"/>
            <w:vMerge/>
            <w:shd w:val="pct25" w:color="auto" w:fill="auto"/>
          </w:tcPr>
          <w:p w14:paraId="104E2695" w14:textId="77777777" w:rsidR="00870854" w:rsidRPr="00E91314" w:rsidRDefault="00870854" w:rsidP="00521A56"/>
        </w:tc>
        <w:tc>
          <w:tcPr>
            <w:tcW w:w="1200" w:type="dxa"/>
            <w:tcBorders>
              <w:bottom w:val="single" w:sz="4" w:space="0" w:color="auto"/>
            </w:tcBorders>
            <w:shd w:val="pct25" w:color="auto" w:fill="auto"/>
          </w:tcPr>
          <w:p w14:paraId="212AE976"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064B2AB7"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0CB24F9A" w14:textId="77777777" w:rsidR="00870854" w:rsidRPr="00E91314" w:rsidRDefault="00870854" w:rsidP="00521A56">
            <w:pPr>
              <w:rPr>
                <w:rFonts w:eastAsia="Arial Unicode MS"/>
                <w:b/>
              </w:rPr>
            </w:pPr>
          </w:p>
        </w:tc>
      </w:tr>
      <w:tr w:rsidR="00870854" w:rsidRPr="00E91314" w14:paraId="070718B4" w14:textId="77777777" w:rsidTr="00C53A3A">
        <w:trPr>
          <w:trHeight w:val="217"/>
        </w:trPr>
        <w:tc>
          <w:tcPr>
            <w:tcW w:w="2567" w:type="dxa"/>
            <w:gridSpan w:val="2"/>
          </w:tcPr>
          <w:p w14:paraId="559D0006"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0316CBB6" w14:textId="77777777" w:rsidR="00870854" w:rsidRPr="00E91314" w:rsidRDefault="00870854" w:rsidP="00521A56">
            <w:r w:rsidRPr="00E91314">
              <w:t>Ansvarig vårdgivare (huvudman).</w:t>
            </w:r>
          </w:p>
          <w:p w14:paraId="1C91BD51" w14:textId="77777777" w:rsidR="00870854" w:rsidRPr="00E91314" w:rsidRDefault="00870854" w:rsidP="00521A56">
            <w:r w:rsidRPr="00E91314">
              <w:t>T.ex. Landsting</w:t>
            </w:r>
          </w:p>
        </w:tc>
        <w:tc>
          <w:tcPr>
            <w:tcW w:w="1140" w:type="dxa"/>
          </w:tcPr>
          <w:p w14:paraId="1E1888BF" w14:textId="77777777" w:rsidR="00870854" w:rsidRPr="00E91314" w:rsidRDefault="00870854" w:rsidP="00521A56">
            <w:pPr>
              <w:rPr>
                <w:rFonts w:eastAsia="Arial Unicode MS"/>
              </w:rPr>
            </w:pPr>
            <w:r w:rsidRPr="00E91314">
              <w:rPr>
                <w:rFonts w:eastAsia="Arial Unicode MS"/>
              </w:rPr>
              <w:t>II</w:t>
            </w:r>
          </w:p>
        </w:tc>
        <w:tc>
          <w:tcPr>
            <w:tcW w:w="720" w:type="dxa"/>
          </w:tcPr>
          <w:p w14:paraId="2E42DA55" w14:textId="77777777" w:rsidR="00870854" w:rsidRPr="00E91314" w:rsidRDefault="00870854" w:rsidP="00521A56">
            <w:pPr>
              <w:rPr>
                <w:rFonts w:eastAsia="Arial Unicode MS"/>
              </w:rPr>
            </w:pPr>
            <w:r w:rsidRPr="00E91314">
              <w:rPr>
                <w:rFonts w:eastAsia="Arial Unicode MS"/>
              </w:rPr>
              <w:t>0..1</w:t>
            </w:r>
          </w:p>
        </w:tc>
        <w:tc>
          <w:tcPr>
            <w:tcW w:w="1839" w:type="dxa"/>
          </w:tcPr>
          <w:p w14:paraId="55BECBA4" w14:textId="77777777" w:rsidR="00870854" w:rsidRPr="00E91314" w:rsidRDefault="00870854" w:rsidP="00521A56">
            <w:pPr>
              <w:rPr>
                <w:rFonts w:eastAsia="Arial Unicode MS"/>
              </w:rPr>
            </w:pPr>
            <w:r w:rsidRPr="00E91314">
              <w:rPr>
                <w:rFonts w:eastAsia="Arial Unicode MS"/>
              </w:rPr>
              <w:t>Hsa-id</w:t>
            </w:r>
          </w:p>
        </w:tc>
        <w:tc>
          <w:tcPr>
            <w:tcW w:w="1881" w:type="dxa"/>
          </w:tcPr>
          <w:p w14:paraId="1397277A" w14:textId="77777777" w:rsidR="00870854" w:rsidRPr="00E91314" w:rsidRDefault="00870854" w:rsidP="00521A56">
            <w:pPr>
              <w:rPr>
                <w:rFonts w:ascii="Arial" w:eastAsia="Arial Unicode MS" w:hAnsi="Arial"/>
              </w:rPr>
            </w:pPr>
          </w:p>
        </w:tc>
        <w:tc>
          <w:tcPr>
            <w:tcW w:w="1200" w:type="dxa"/>
            <w:shd w:val="clear" w:color="auto" w:fill="auto"/>
          </w:tcPr>
          <w:p w14:paraId="28D21F15" w14:textId="77777777" w:rsidR="00870854" w:rsidRPr="00E91314" w:rsidRDefault="00870854" w:rsidP="00521A56">
            <w:pPr>
              <w:rPr>
                <w:rFonts w:ascii="Arial" w:eastAsia="Arial Unicode MS" w:hAnsi="Arial"/>
              </w:rPr>
            </w:pPr>
          </w:p>
        </w:tc>
        <w:tc>
          <w:tcPr>
            <w:tcW w:w="1080" w:type="dxa"/>
            <w:shd w:val="clear" w:color="auto" w:fill="auto"/>
          </w:tcPr>
          <w:p w14:paraId="1FFF1F1B" w14:textId="77777777" w:rsidR="00870854" w:rsidRPr="00E91314" w:rsidRDefault="00870854" w:rsidP="00521A56">
            <w:pPr>
              <w:rPr>
                <w:rFonts w:ascii="Arial" w:eastAsia="Arial Unicode MS" w:hAnsi="Arial"/>
              </w:rPr>
            </w:pPr>
          </w:p>
        </w:tc>
        <w:tc>
          <w:tcPr>
            <w:tcW w:w="1160" w:type="dxa"/>
            <w:shd w:val="clear" w:color="auto" w:fill="auto"/>
          </w:tcPr>
          <w:p w14:paraId="1959044F" w14:textId="77777777" w:rsidR="00870854" w:rsidRPr="00E91314" w:rsidRDefault="00870854" w:rsidP="00521A56">
            <w:pPr>
              <w:rPr>
                <w:rFonts w:ascii="Arial" w:eastAsia="Arial Unicode MS" w:hAnsi="Arial"/>
              </w:rPr>
            </w:pPr>
          </w:p>
        </w:tc>
      </w:tr>
      <w:tr w:rsidR="00870854" w:rsidRPr="00E91314" w14:paraId="23E06C96" w14:textId="77777777" w:rsidTr="00C53A3A">
        <w:trPr>
          <w:trHeight w:val="217"/>
        </w:trPr>
        <w:tc>
          <w:tcPr>
            <w:tcW w:w="2567" w:type="dxa"/>
            <w:gridSpan w:val="2"/>
          </w:tcPr>
          <w:p w14:paraId="364B683D" w14:textId="77777777" w:rsidR="00870854" w:rsidRPr="00E91314" w:rsidRDefault="00870854" w:rsidP="00521A56">
            <w:pPr>
              <w:rPr>
                <w:rFonts w:eastAsia="Arial Unicode MS"/>
              </w:rPr>
            </w:pPr>
            <w:r w:rsidRPr="00E91314">
              <w:rPr>
                <w:rFonts w:eastAsia="Arial Unicode MS"/>
              </w:rPr>
              <w:t xml:space="preserve">Enhets-id ansvarig </w:t>
            </w:r>
          </w:p>
          <w:p w14:paraId="05EAC481"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1A814243" w14:textId="77777777" w:rsidR="00870854" w:rsidRPr="00E91314" w:rsidRDefault="00870854" w:rsidP="00521A56">
            <w:r w:rsidRPr="00E91314">
              <w:t>Medicinsk ansvarig klinik/vårdcentral eller motsvarande.</w:t>
            </w:r>
          </w:p>
          <w:p w14:paraId="6BD7BD0F" w14:textId="77777777" w:rsidR="00870854" w:rsidRPr="00E91314" w:rsidRDefault="00870854" w:rsidP="00521A56">
            <w:r w:rsidRPr="00E91314">
              <w:t>T.ex. Medicinklinik</w:t>
            </w:r>
          </w:p>
        </w:tc>
        <w:tc>
          <w:tcPr>
            <w:tcW w:w="1140" w:type="dxa"/>
          </w:tcPr>
          <w:p w14:paraId="4E7CD58B" w14:textId="77777777" w:rsidR="00870854" w:rsidRPr="00E91314" w:rsidRDefault="00870854" w:rsidP="00521A56">
            <w:pPr>
              <w:rPr>
                <w:rFonts w:eastAsia="Arial Unicode MS"/>
              </w:rPr>
            </w:pPr>
            <w:r w:rsidRPr="00E91314">
              <w:rPr>
                <w:rFonts w:eastAsia="Arial Unicode MS"/>
              </w:rPr>
              <w:t>II</w:t>
            </w:r>
          </w:p>
        </w:tc>
        <w:tc>
          <w:tcPr>
            <w:tcW w:w="720" w:type="dxa"/>
          </w:tcPr>
          <w:p w14:paraId="26192152" w14:textId="77777777" w:rsidR="00870854" w:rsidRPr="00E91314" w:rsidRDefault="00870854" w:rsidP="00521A56">
            <w:pPr>
              <w:rPr>
                <w:rFonts w:eastAsia="Arial Unicode MS"/>
              </w:rPr>
            </w:pPr>
            <w:r w:rsidRPr="00E91314">
              <w:rPr>
                <w:rFonts w:eastAsia="Arial Unicode MS"/>
              </w:rPr>
              <w:t>0..1</w:t>
            </w:r>
          </w:p>
        </w:tc>
        <w:tc>
          <w:tcPr>
            <w:tcW w:w="1839" w:type="dxa"/>
          </w:tcPr>
          <w:p w14:paraId="2D2008E1" w14:textId="77777777" w:rsidR="00870854" w:rsidRPr="00E91314" w:rsidRDefault="00870854" w:rsidP="00521A56">
            <w:pPr>
              <w:rPr>
                <w:rFonts w:eastAsia="Arial Unicode MS"/>
              </w:rPr>
            </w:pPr>
            <w:r w:rsidRPr="00E91314">
              <w:rPr>
                <w:rFonts w:eastAsia="Arial Unicode MS"/>
              </w:rPr>
              <w:t>Hsa-id</w:t>
            </w:r>
          </w:p>
        </w:tc>
        <w:tc>
          <w:tcPr>
            <w:tcW w:w="1881" w:type="dxa"/>
          </w:tcPr>
          <w:p w14:paraId="41015B28" w14:textId="77777777" w:rsidR="00870854" w:rsidRPr="00E91314" w:rsidRDefault="00870854" w:rsidP="00521A56">
            <w:pPr>
              <w:rPr>
                <w:rFonts w:ascii="Arial" w:eastAsia="Arial Unicode MS" w:hAnsi="Arial"/>
              </w:rPr>
            </w:pPr>
          </w:p>
        </w:tc>
        <w:tc>
          <w:tcPr>
            <w:tcW w:w="1200" w:type="dxa"/>
            <w:shd w:val="clear" w:color="auto" w:fill="auto"/>
          </w:tcPr>
          <w:p w14:paraId="6C12E8F1" w14:textId="77777777" w:rsidR="00870854" w:rsidRPr="00E91314" w:rsidRDefault="00870854" w:rsidP="00521A56">
            <w:pPr>
              <w:rPr>
                <w:rFonts w:ascii="Arial" w:eastAsia="Arial Unicode MS" w:hAnsi="Arial"/>
              </w:rPr>
            </w:pPr>
          </w:p>
        </w:tc>
        <w:tc>
          <w:tcPr>
            <w:tcW w:w="1080" w:type="dxa"/>
            <w:shd w:val="clear" w:color="auto" w:fill="auto"/>
          </w:tcPr>
          <w:p w14:paraId="2C7F5678" w14:textId="77777777" w:rsidR="00870854" w:rsidRPr="00E91314" w:rsidRDefault="00870854" w:rsidP="00521A56">
            <w:pPr>
              <w:rPr>
                <w:rFonts w:ascii="Arial" w:eastAsia="Arial Unicode MS" w:hAnsi="Arial"/>
              </w:rPr>
            </w:pPr>
          </w:p>
        </w:tc>
        <w:tc>
          <w:tcPr>
            <w:tcW w:w="1160" w:type="dxa"/>
            <w:shd w:val="clear" w:color="auto" w:fill="auto"/>
          </w:tcPr>
          <w:p w14:paraId="2C25093E" w14:textId="77777777" w:rsidR="00870854" w:rsidRPr="00E91314" w:rsidRDefault="00870854" w:rsidP="00521A56">
            <w:pPr>
              <w:rPr>
                <w:rFonts w:ascii="Arial" w:eastAsia="Arial Unicode MS" w:hAnsi="Arial"/>
              </w:rPr>
            </w:pPr>
          </w:p>
        </w:tc>
      </w:tr>
      <w:tr w:rsidR="00870854" w:rsidRPr="00E91314" w14:paraId="4EC9BF47" w14:textId="77777777" w:rsidTr="00C53A3A">
        <w:trPr>
          <w:trHeight w:val="217"/>
        </w:trPr>
        <w:tc>
          <w:tcPr>
            <w:tcW w:w="2567" w:type="dxa"/>
            <w:gridSpan w:val="2"/>
          </w:tcPr>
          <w:p w14:paraId="73B280E5"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2207B932"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1D586B23" w14:textId="77777777" w:rsidR="00870854" w:rsidRPr="00E91314" w:rsidRDefault="00870854" w:rsidP="00521A56">
            <w:r w:rsidRPr="00E91314">
              <w:t>Vårdenheten som erbjuder/tillhandahåller formuläret. Fysisk mottagning.</w:t>
            </w:r>
          </w:p>
          <w:p w14:paraId="6412EB7D" w14:textId="77777777" w:rsidR="00870854" w:rsidRPr="00E91314" w:rsidRDefault="00870854" w:rsidP="00521A56">
            <w:pPr>
              <w:rPr>
                <w:rFonts w:eastAsia="Arial Unicode MS"/>
              </w:rPr>
            </w:pPr>
            <w:r w:rsidRPr="00E91314">
              <w:t>T.ex. Den avdelning som formuläret: se2321000016-1hz3</w:t>
            </w:r>
          </w:p>
        </w:tc>
        <w:tc>
          <w:tcPr>
            <w:tcW w:w="1140" w:type="dxa"/>
          </w:tcPr>
          <w:p w14:paraId="44E10914" w14:textId="77777777" w:rsidR="00870854" w:rsidRPr="00E91314" w:rsidRDefault="00870854" w:rsidP="00521A56">
            <w:pPr>
              <w:rPr>
                <w:rFonts w:eastAsia="Arial Unicode MS"/>
              </w:rPr>
            </w:pPr>
            <w:r w:rsidRPr="00E91314">
              <w:rPr>
                <w:rFonts w:eastAsia="Arial Unicode MS"/>
              </w:rPr>
              <w:t>II</w:t>
            </w:r>
          </w:p>
        </w:tc>
        <w:tc>
          <w:tcPr>
            <w:tcW w:w="720" w:type="dxa"/>
          </w:tcPr>
          <w:p w14:paraId="082628F9" w14:textId="77777777" w:rsidR="00870854" w:rsidRPr="00E91314" w:rsidRDefault="00870854" w:rsidP="00521A56">
            <w:pPr>
              <w:rPr>
                <w:rFonts w:eastAsia="Arial Unicode MS"/>
              </w:rPr>
            </w:pPr>
            <w:r w:rsidRPr="00E91314">
              <w:rPr>
                <w:rFonts w:eastAsia="Arial Unicode MS"/>
              </w:rPr>
              <w:t>1</w:t>
            </w:r>
          </w:p>
        </w:tc>
        <w:tc>
          <w:tcPr>
            <w:tcW w:w="1839" w:type="dxa"/>
          </w:tcPr>
          <w:p w14:paraId="3AFE90BB" w14:textId="77777777" w:rsidR="00870854" w:rsidRPr="00E91314" w:rsidRDefault="00870854" w:rsidP="00521A56">
            <w:pPr>
              <w:rPr>
                <w:rFonts w:eastAsia="Arial Unicode MS"/>
              </w:rPr>
            </w:pPr>
            <w:r w:rsidRPr="00E91314">
              <w:rPr>
                <w:rFonts w:eastAsia="Arial Unicode MS"/>
              </w:rPr>
              <w:t>Hsa-id</w:t>
            </w:r>
          </w:p>
        </w:tc>
        <w:tc>
          <w:tcPr>
            <w:tcW w:w="1881" w:type="dxa"/>
          </w:tcPr>
          <w:p w14:paraId="53031938" w14:textId="77777777" w:rsidR="00870854" w:rsidRPr="00E91314" w:rsidRDefault="00870854" w:rsidP="00521A56">
            <w:pPr>
              <w:rPr>
                <w:rFonts w:ascii="Arial" w:eastAsia="Arial Unicode MS" w:hAnsi="Arial"/>
              </w:rPr>
            </w:pPr>
          </w:p>
        </w:tc>
        <w:tc>
          <w:tcPr>
            <w:tcW w:w="1200" w:type="dxa"/>
            <w:shd w:val="clear" w:color="auto" w:fill="auto"/>
          </w:tcPr>
          <w:p w14:paraId="38EB5788" w14:textId="77777777" w:rsidR="00870854" w:rsidRPr="00E91314" w:rsidRDefault="00870854" w:rsidP="00521A56">
            <w:pPr>
              <w:rPr>
                <w:rFonts w:ascii="Arial" w:eastAsia="Arial Unicode MS" w:hAnsi="Arial"/>
              </w:rPr>
            </w:pPr>
          </w:p>
        </w:tc>
        <w:tc>
          <w:tcPr>
            <w:tcW w:w="1080" w:type="dxa"/>
            <w:shd w:val="clear" w:color="auto" w:fill="auto"/>
          </w:tcPr>
          <w:p w14:paraId="3789BC3F" w14:textId="77777777" w:rsidR="00870854" w:rsidRPr="00E91314" w:rsidRDefault="00870854" w:rsidP="00521A56">
            <w:pPr>
              <w:rPr>
                <w:rFonts w:ascii="Arial" w:eastAsia="Arial Unicode MS" w:hAnsi="Arial"/>
              </w:rPr>
            </w:pPr>
          </w:p>
        </w:tc>
        <w:tc>
          <w:tcPr>
            <w:tcW w:w="1160" w:type="dxa"/>
            <w:shd w:val="clear" w:color="auto" w:fill="auto"/>
          </w:tcPr>
          <w:p w14:paraId="3A078D6F" w14:textId="77777777" w:rsidR="00870854" w:rsidRPr="00E91314" w:rsidRDefault="00870854" w:rsidP="00521A56">
            <w:pPr>
              <w:rPr>
                <w:rFonts w:ascii="Arial" w:eastAsia="Arial Unicode MS" w:hAnsi="Arial"/>
              </w:rPr>
            </w:pPr>
          </w:p>
        </w:tc>
      </w:tr>
      <w:tr w:rsidR="00870854" w:rsidRPr="00E91314" w14:paraId="4DC73AD0" w14:textId="77777777" w:rsidTr="00C53A3A">
        <w:trPr>
          <w:trHeight w:val="217"/>
        </w:trPr>
        <w:tc>
          <w:tcPr>
            <w:tcW w:w="2567" w:type="dxa"/>
            <w:gridSpan w:val="2"/>
          </w:tcPr>
          <w:p w14:paraId="2CBBEC79" w14:textId="77777777" w:rsidR="00870854" w:rsidRPr="00E91314" w:rsidRDefault="00870854" w:rsidP="00521A56">
            <w:r w:rsidRPr="00E91314">
              <w:t>Enhetsnamn</w:t>
            </w:r>
          </w:p>
          <w:p w14:paraId="406BA417" w14:textId="77777777" w:rsidR="00870854" w:rsidRPr="00E91314" w:rsidRDefault="00870854" w:rsidP="00521A56">
            <w:pPr>
              <w:rPr>
                <w:rFonts w:eastAsia="Arial Unicode MS"/>
                <w:i/>
              </w:rPr>
            </w:pPr>
            <w:r w:rsidRPr="00E91314">
              <w:t>(healthcare_facility_CareUnitName)</w:t>
            </w:r>
          </w:p>
        </w:tc>
        <w:tc>
          <w:tcPr>
            <w:tcW w:w="3388" w:type="dxa"/>
          </w:tcPr>
          <w:p w14:paraId="7C82E0CA" w14:textId="77777777" w:rsidR="00870854" w:rsidRPr="00E91314" w:rsidRDefault="00870854" w:rsidP="00521A56">
            <w:r w:rsidRPr="00E91314">
              <w:t>Vårdenhetens namn.</w:t>
            </w:r>
          </w:p>
          <w:p w14:paraId="43F6AECD" w14:textId="77777777" w:rsidR="00870854" w:rsidRPr="00E91314" w:rsidRDefault="00870854" w:rsidP="00521A56">
            <w:pPr>
              <w:rPr>
                <w:rFonts w:eastAsia="Arial Unicode MS"/>
              </w:rPr>
            </w:pPr>
            <w:r w:rsidRPr="00E91314">
              <w:t>T.ex. Testvårdcentral A, Medicinmottagningen USÖ</w:t>
            </w:r>
          </w:p>
        </w:tc>
        <w:tc>
          <w:tcPr>
            <w:tcW w:w="1140" w:type="dxa"/>
          </w:tcPr>
          <w:p w14:paraId="699CCD68" w14:textId="77777777" w:rsidR="00870854" w:rsidRPr="00E91314" w:rsidRDefault="00870854" w:rsidP="00521A56">
            <w:pPr>
              <w:rPr>
                <w:rFonts w:eastAsia="Arial Unicode MS"/>
              </w:rPr>
            </w:pPr>
            <w:r w:rsidRPr="00E91314">
              <w:rPr>
                <w:rFonts w:eastAsia="Arial Unicode MS"/>
              </w:rPr>
              <w:t>TXT</w:t>
            </w:r>
          </w:p>
        </w:tc>
        <w:tc>
          <w:tcPr>
            <w:tcW w:w="720" w:type="dxa"/>
          </w:tcPr>
          <w:p w14:paraId="3F80EDF1" w14:textId="77777777" w:rsidR="00870854" w:rsidRPr="00E91314" w:rsidRDefault="00870854" w:rsidP="00521A56">
            <w:pPr>
              <w:rPr>
                <w:rFonts w:eastAsia="Arial Unicode MS"/>
              </w:rPr>
            </w:pPr>
            <w:r w:rsidRPr="00E91314">
              <w:rPr>
                <w:rFonts w:eastAsia="Arial Unicode MS"/>
              </w:rPr>
              <w:t>1</w:t>
            </w:r>
          </w:p>
        </w:tc>
        <w:tc>
          <w:tcPr>
            <w:tcW w:w="1839" w:type="dxa"/>
          </w:tcPr>
          <w:p w14:paraId="50350440" w14:textId="77777777" w:rsidR="00870854" w:rsidRPr="00E91314" w:rsidRDefault="00870854" w:rsidP="00521A56">
            <w:pPr>
              <w:rPr>
                <w:rFonts w:eastAsia="Arial Unicode MS"/>
              </w:rPr>
            </w:pPr>
          </w:p>
        </w:tc>
        <w:tc>
          <w:tcPr>
            <w:tcW w:w="1881" w:type="dxa"/>
          </w:tcPr>
          <w:p w14:paraId="1CF0F2F4" w14:textId="77777777" w:rsidR="00870854" w:rsidRPr="00E91314" w:rsidRDefault="00870854" w:rsidP="00521A56">
            <w:pPr>
              <w:rPr>
                <w:rFonts w:ascii="Arial" w:eastAsia="Arial Unicode MS" w:hAnsi="Arial"/>
              </w:rPr>
            </w:pPr>
          </w:p>
        </w:tc>
        <w:tc>
          <w:tcPr>
            <w:tcW w:w="1200" w:type="dxa"/>
            <w:shd w:val="clear" w:color="auto" w:fill="auto"/>
          </w:tcPr>
          <w:p w14:paraId="62A53D1A" w14:textId="77777777" w:rsidR="00870854" w:rsidRPr="00E91314" w:rsidRDefault="00870854" w:rsidP="00521A56">
            <w:pPr>
              <w:rPr>
                <w:rFonts w:ascii="Arial" w:eastAsia="Arial Unicode MS" w:hAnsi="Arial"/>
              </w:rPr>
            </w:pPr>
          </w:p>
        </w:tc>
        <w:tc>
          <w:tcPr>
            <w:tcW w:w="1080" w:type="dxa"/>
            <w:shd w:val="clear" w:color="auto" w:fill="auto"/>
          </w:tcPr>
          <w:p w14:paraId="7825ECB4" w14:textId="77777777" w:rsidR="00870854" w:rsidRPr="00E91314" w:rsidRDefault="00870854" w:rsidP="00521A56">
            <w:pPr>
              <w:rPr>
                <w:rFonts w:ascii="Arial" w:eastAsia="Arial Unicode MS" w:hAnsi="Arial"/>
              </w:rPr>
            </w:pPr>
          </w:p>
        </w:tc>
        <w:tc>
          <w:tcPr>
            <w:tcW w:w="1160" w:type="dxa"/>
            <w:shd w:val="clear" w:color="auto" w:fill="auto"/>
          </w:tcPr>
          <w:p w14:paraId="61F6A28F" w14:textId="77777777" w:rsidR="00870854" w:rsidRPr="00E91314" w:rsidRDefault="00870854" w:rsidP="00521A56">
            <w:pPr>
              <w:rPr>
                <w:rFonts w:ascii="Arial" w:eastAsia="Arial Unicode MS" w:hAnsi="Arial"/>
              </w:rPr>
            </w:pPr>
          </w:p>
        </w:tc>
      </w:tr>
      <w:tr w:rsidR="00870854" w:rsidRPr="00E91314" w14:paraId="2A68C40D" w14:textId="77777777" w:rsidTr="00C53A3A">
        <w:trPr>
          <w:trHeight w:val="217"/>
        </w:trPr>
        <w:tc>
          <w:tcPr>
            <w:tcW w:w="2567" w:type="dxa"/>
            <w:gridSpan w:val="2"/>
          </w:tcPr>
          <w:p w14:paraId="6F2828DB" w14:textId="77777777" w:rsidR="00870854" w:rsidRPr="00E91314" w:rsidRDefault="00870854" w:rsidP="00521A56">
            <w:r w:rsidRPr="00E91314">
              <w:t>(healthcare_systemID)</w:t>
            </w:r>
          </w:p>
        </w:tc>
        <w:tc>
          <w:tcPr>
            <w:tcW w:w="3388" w:type="dxa"/>
          </w:tcPr>
          <w:p w14:paraId="72B45DF4" w14:textId="77777777" w:rsidR="00870854" w:rsidRPr="00E91314" w:rsidRDefault="00870854" w:rsidP="00521A56">
            <w:r w:rsidRPr="00E91314">
              <w:t>Id för att identifiera mottagande system.</w:t>
            </w:r>
          </w:p>
          <w:p w14:paraId="0C855859" w14:textId="77777777" w:rsidR="00870854" w:rsidRPr="00E91314" w:rsidRDefault="00870854" w:rsidP="00521A56">
            <w:r w:rsidRPr="00E91314">
              <w:t>T.ex. Ett hsa-id uttaget för en instans av ett journalsystem</w:t>
            </w:r>
          </w:p>
        </w:tc>
        <w:tc>
          <w:tcPr>
            <w:tcW w:w="1140" w:type="dxa"/>
          </w:tcPr>
          <w:p w14:paraId="729B07CD" w14:textId="77777777" w:rsidR="00870854" w:rsidRPr="00E91314" w:rsidRDefault="00870854" w:rsidP="00521A56">
            <w:pPr>
              <w:rPr>
                <w:rFonts w:eastAsia="Arial Unicode MS"/>
              </w:rPr>
            </w:pPr>
            <w:r w:rsidRPr="00E91314">
              <w:rPr>
                <w:rFonts w:eastAsia="Arial Unicode MS"/>
              </w:rPr>
              <w:t>II</w:t>
            </w:r>
          </w:p>
        </w:tc>
        <w:tc>
          <w:tcPr>
            <w:tcW w:w="720" w:type="dxa"/>
          </w:tcPr>
          <w:p w14:paraId="40872986" w14:textId="77777777" w:rsidR="00870854" w:rsidRPr="00E91314" w:rsidRDefault="00870854" w:rsidP="00521A56">
            <w:pPr>
              <w:rPr>
                <w:rFonts w:eastAsia="Arial Unicode MS"/>
              </w:rPr>
            </w:pPr>
            <w:r w:rsidRPr="00E91314">
              <w:rPr>
                <w:rFonts w:eastAsia="Arial Unicode MS"/>
              </w:rPr>
              <w:t>0..1</w:t>
            </w:r>
          </w:p>
        </w:tc>
        <w:tc>
          <w:tcPr>
            <w:tcW w:w="1839" w:type="dxa"/>
          </w:tcPr>
          <w:p w14:paraId="1C50E2CE" w14:textId="77777777" w:rsidR="00870854" w:rsidRPr="00E91314" w:rsidRDefault="00870854" w:rsidP="00521A56">
            <w:pPr>
              <w:rPr>
                <w:rFonts w:eastAsia="Arial Unicode MS"/>
              </w:rPr>
            </w:pPr>
            <w:r w:rsidRPr="00E91314">
              <w:rPr>
                <w:rFonts w:eastAsia="Arial Unicode MS"/>
              </w:rPr>
              <w:t>Hsa-id</w:t>
            </w:r>
          </w:p>
        </w:tc>
        <w:tc>
          <w:tcPr>
            <w:tcW w:w="1881" w:type="dxa"/>
          </w:tcPr>
          <w:p w14:paraId="6619CC9B" w14:textId="77777777" w:rsidR="00870854" w:rsidRPr="00E91314" w:rsidRDefault="00870854" w:rsidP="00521A56">
            <w:pPr>
              <w:rPr>
                <w:rFonts w:ascii="Arial" w:eastAsia="Arial Unicode MS" w:hAnsi="Arial"/>
              </w:rPr>
            </w:pPr>
          </w:p>
        </w:tc>
        <w:tc>
          <w:tcPr>
            <w:tcW w:w="1200" w:type="dxa"/>
            <w:shd w:val="clear" w:color="auto" w:fill="auto"/>
          </w:tcPr>
          <w:p w14:paraId="06CB3300" w14:textId="77777777" w:rsidR="00870854" w:rsidRPr="00E91314" w:rsidRDefault="00870854" w:rsidP="00521A56">
            <w:pPr>
              <w:rPr>
                <w:rFonts w:ascii="Arial" w:eastAsia="Arial Unicode MS" w:hAnsi="Arial"/>
              </w:rPr>
            </w:pPr>
          </w:p>
        </w:tc>
        <w:tc>
          <w:tcPr>
            <w:tcW w:w="1080" w:type="dxa"/>
            <w:shd w:val="clear" w:color="auto" w:fill="auto"/>
          </w:tcPr>
          <w:p w14:paraId="3C702E90" w14:textId="77777777" w:rsidR="00870854" w:rsidRPr="00E91314" w:rsidRDefault="00870854" w:rsidP="00521A56">
            <w:pPr>
              <w:rPr>
                <w:rFonts w:ascii="Arial" w:eastAsia="Arial Unicode MS" w:hAnsi="Arial"/>
              </w:rPr>
            </w:pPr>
          </w:p>
        </w:tc>
        <w:tc>
          <w:tcPr>
            <w:tcW w:w="1160" w:type="dxa"/>
            <w:shd w:val="clear" w:color="auto" w:fill="auto"/>
          </w:tcPr>
          <w:p w14:paraId="36B7208E" w14:textId="77777777" w:rsidR="00870854" w:rsidRPr="00E91314" w:rsidRDefault="00870854" w:rsidP="00521A56">
            <w:pPr>
              <w:rPr>
                <w:rFonts w:ascii="Arial" w:eastAsia="Arial Unicode MS" w:hAnsi="Arial"/>
              </w:rPr>
            </w:pPr>
          </w:p>
        </w:tc>
      </w:tr>
      <w:tr w:rsidR="00870854" w:rsidRPr="00E91314" w14:paraId="3F1C5A70" w14:textId="77777777" w:rsidTr="00C53A3A">
        <w:trPr>
          <w:trHeight w:val="217"/>
        </w:trPr>
        <w:tc>
          <w:tcPr>
            <w:tcW w:w="2567" w:type="dxa"/>
            <w:gridSpan w:val="2"/>
          </w:tcPr>
          <w:p w14:paraId="1035DFBF" w14:textId="77777777" w:rsidR="00870854" w:rsidRPr="00E91314" w:rsidRDefault="00870854" w:rsidP="00521A56">
            <w:pPr>
              <w:rPr>
                <w:rFonts w:eastAsia="Arial Unicode MS"/>
              </w:rPr>
            </w:pPr>
            <w:r w:rsidRPr="00E91314">
              <w:rPr>
                <w:rFonts w:eastAsia="Arial Unicode MS"/>
              </w:rPr>
              <w:t>Hälsoärende-id</w:t>
            </w:r>
          </w:p>
          <w:p w14:paraId="7DD55EA0"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7D9C21D3"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
          <w:p w14:paraId="69CA85AC" w14:textId="77777777" w:rsidR="00870854" w:rsidRPr="00E91314" w:rsidRDefault="00870854" w:rsidP="00521A56">
            <w:pPr>
              <w:rPr>
                <w:rFonts w:eastAsia="Arial Unicode MS"/>
              </w:rPr>
            </w:pPr>
            <w:r w:rsidRPr="00E91314">
              <w:rPr>
                <w:rFonts w:eastAsia="Arial Unicode MS"/>
              </w:rPr>
              <w:t>II</w:t>
            </w:r>
          </w:p>
        </w:tc>
        <w:tc>
          <w:tcPr>
            <w:tcW w:w="720" w:type="dxa"/>
          </w:tcPr>
          <w:p w14:paraId="19771897" w14:textId="77777777" w:rsidR="00870854" w:rsidRPr="00E91314" w:rsidRDefault="00870854" w:rsidP="00521A56">
            <w:pPr>
              <w:rPr>
                <w:rFonts w:eastAsia="Arial Unicode MS"/>
              </w:rPr>
            </w:pPr>
            <w:r w:rsidRPr="00E91314">
              <w:rPr>
                <w:rFonts w:eastAsia="Arial Unicode MS"/>
              </w:rPr>
              <w:t>0..1</w:t>
            </w:r>
          </w:p>
        </w:tc>
        <w:tc>
          <w:tcPr>
            <w:tcW w:w="1839" w:type="dxa"/>
          </w:tcPr>
          <w:p w14:paraId="08F70B10" w14:textId="77777777" w:rsidR="00870854" w:rsidRPr="00E91314" w:rsidRDefault="00870854" w:rsidP="00521A56">
            <w:pPr>
              <w:rPr>
                <w:rFonts w:eastAsia="Arial Unicode MS"/>
              </w:rPr>
            </w:pPr>
            <w:r w:rsidRPr="00E91314">
              <w:rPr>
                <w:rFonts w:eastAsia="Arial Unicode MS"/>
              </w:rPr>
              <w:t>ID</w:t>
            </w:r>
          </w:p>
        </w:tc>
        <w:tc>
          <w:tcPr>
            <w:tcW w:w="1881" w:type="dxa"/>
          </w:tcPr>
          <w:p w14:paraId="08700CC1" w14:textId="77777777" w:rsidR="00870854" w:rsidRPr="00E91314" w:rsidRDefault="00870854" w:rsidP="00521A56">
            <w:pPr>
              <w:rPr>
                <w:rFonts w:ascii="Arial" w:eastAsia="Arial Unicode MS" w:hAnsi="Arial"/>
              </w:rPr>
            </w:pPr>
          </w:p>
        </w:tc>
        <w:tc>
          <w:tcPr>
            <w:tcW w:w="1200" w:type="dxa"/>
            <w:shd w:val="clear" w:color="auto" w:fill="auto"/>
          </w:tcPr>
          <w:p w14:paraId="4DA5F478" w14:textId="77777777" w:rsidR="00870854" w:rsidRPr="00E91314" w:rsidRDefault="00870854" w:rsidP="00521A56">
            <w:pPr>
              <w:rPr>
                <w:rFonts w:ascii="Arial" w:eastAsia="Arial Unicode MS" w:hAnsi="Arial"/>
              </w:rPr>
            </w:pPr>
          </w:p>
        </w:tc>
        <w:tc>
          <w:tcPr>
            <w:tcW w:w="1080" w:type="dxa"/>
            <w:shd w:val="clear" w:color="auto" w:fill="auto"/>
          </w:tcPr>
          <w:p w14:paraId="72A08DCF" w14:textId="77777777" w:rsidR="00870854" w:rsidRPr="00E91314" w:rsidRDefault="00870854" w:rsidP="00521A56">
            <w:pPr>
              <w:rPr>
                <w:rFonts w:ascii="Arial" w:eastAsia="Arial Unicode MS" w:hAnsi="Arial"/>
              </w:rPr>
            </w:pPr>
          </w:p>
        </w:tc>
        <w:tc>
          <w:tcPr>
            <w:tcW w:w="1160" w:type="dxa"/>
            <w:shd w:val="clear" w:color="auto" w:fill="auto"/>
          </w:tcPr>
          <w:p w14:paraId="146D45D3" w14:textId="77777777" w:rsidR="00870854" w:rsidRPr="00E91314" w:rsidRDefault="00870854" w:rsidP="00521A56">
            <w:pPr>
              <w:rPr>
                <w:rFonts w:ascii="Arial" w:eastAsia="Arial Unicode MS" w:hAnsi="Arial"/>
              </w:rPr>
            </w:pPr>
          </w:p>
        </w:tc>
      </w:tr>
      <w:tr w:rsidR="00870854" w:rsidRPr="00E91314" w14:paraId="06C2F442" w14:textId="77777777" w:rsidTr="00C53A3A">
        <w:trPr>
          <w:trHeight w:val="217"/>
        </w:trPr>
        <w:tc>
          <w:tcPr>
            <w:tcW w:w="2567" w:type="dxa"/>
            <w:gridSpan w:val="2"/>
          </w:tcPr>
          <w:p w14:paraId="3DC649AA" w14:textId="77777777" w:rsidR="00870854" w:rsidRPr="00E91314" w:rsidRDefault="00870854" w:rsidP="00521A56">
            <w:pPr>
              <w:rPr>
                <w:rFonts w:eastAsia="Arial Unicode MS"/>
              </w:rPr>
            </w:pPr>
            <w:r w:rsidRPr="00E91314">
              <w:rPr>
                <w:rFonts w:eastAsia="Arial Unicode MS"/>
              </w:rPr>
              <w:t xml:space="preserve">Status </w:t>
            </w:r>
          </w:p>
          <w:p w14:paraId="7B04C377"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00CB9BBA"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1E21ECD7" w14:textId="77777777" w:rsidR="00870854" w:rsidRPr="00E91314" w:rsidRDefault="00870854" w:rsidP="00521A56">
            <w:pPr>
              <w:rPr>
                <w:rFonts w:eastAsia="Arial Unicode MS"/>
              </w:rPr>
            </w:pPr>
            <w:r w:rsidRPr="00E91314">
              <w:rPr>
                <w:rFonts w:eastAsia="Arial Unicode MS"/>
              </w:rPr>
              <w:t>KTOV</w:t>
            </w:r>
          </w:p>
        </w:tc>
        <w:tc>
          <w:tcPr>
            <w:tcW w:w="720" w:type="dxa"/>
          </w:tcPr>
          <w:p w14:paraId="1687A56A" w14:textId="77777777" w:rsidR="00870854" w:rsidRPr="00E91314" w:rsidRDefault="00870854" w:rsidP="00521A56">
            <w:pPr>
              <w:rPr>
                <w:rFonts w:eastAsia="Arial Unicode MS"/>
              </w:rPr>
            </w:pPr>
            <w:r w:rsidRPr="00E91314">
              <w:rPr>
                <w:rFonts w:eastAsia="Arial Unicode MS"/>
              </w:rPr>
              <w:t>1</w:t>
            </w:r>
          </w:p>
        </w:tc>
        <w:tc>
          <w:tcPr>
            <w:tcW w:w="1839" w:type="dxa"/>
          </w:tcPr>
          <w:p w14:paraId="6CE1800D" w14:textId="77777777" w:rsidR="00870854" w:rsidRPr="00E91314" w:rsidRDefault="00870854" w:rsidP="00521A56">
            <w:pPr>
              <w:rPr>
                <w:rFonts w:eastAsia="Arial Unicode MS"/>
              </w:rPr>
            </w:pPr>
            <w:r w:rsidRPr="00E91314">
              <w:rPr>
                <w:rFonts w:eastAsia="Arial Unicode MS"/>
              </w:rPr>
              <w:t>KV Form Status</w:t>
            </w:r>
          </w:p>
          <w:p w14:paraId="21FA5F2F"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1D2251E3" w14:textId="77777777" w:rsidR="00870854" w:rsidRPr="00E91314" w:rsidRDefault="00870854" w:rsidP="00521A56">
            <w:pPr>
              <w:rPr>
                <w:rFonts w:ascii="Arial" w:eastAsia="Arial Unicode MS" w:hAnsi="Arial"/>
              </w:rPr>
            </w:pPr>
          </w:p>
        </w:tc>
        <w:tc>
          <w:tcPr>
            <w:tcW w:w="1200" w:type="dxa"/>
            <w:shd w:val="clear" w:color="auto" w:fill="auto"/>
          </w:tcPr>
          <w:p w14:paraId="48AC33B4" w14:textId="77777777" w:rsidR="00870854" w:rsidRPr="00E91314" w:rsidRDefault="00870854" w:rsidP="00521A56">
            <w:pPr>
              <w:rPr>
                <w:rFonts w:ascii="Arial" w:eastAsia="Arial Unicode MS" w:hAnsi="Arial"/>
              </w:rPr>
            </w:pPr>
          </w:p>
        </w:tc>
        <w:tc>
          <w:tcPr>
            <w:tcW w:w="1080" w:type="dxa"/>
            <w:shd w:val="clear" w:color="auto" w:fill="auto"/>
          </w:tcPr>
          <w:p w14:paraId="114849C0" w14:textId="77777777" w:rsidR="00870854" w:rsidRPr="00E91314" w:rsidRDefault="00870854" w:rsidP="00521A56">
            <w:pPr>
              <w:rPr>
                <w:rFonts w:ascii="Arial" w:eastAsia="Arial Unicode MS" w:hAnsi="Arial"/>
              </w:rPr>
            </w:pPr>
          </w:p>
        </w:tc>
        <w:tc>
          <w:tcPr>
            <w:tcW w:w="1160" w:type="dxa"/>
            <w:shd w:val="clear" w:color="auto" w:fill="auto"/>
          </w:tcPr>
          <w:p w14:paraId="1D41F78F" w14:textId="77777777" w:rsidR="00870854" w:rsidRPr="00E91314" w:rsidRDefault="00870854" w:rsidP="00521A56">
            <w:pPr>
              <w:rPr>
                <w:rFonts w:ascii="Arial" w:eastAsia="Arial Unicode MS" w:hAnsi="Arial"/>
              </w:rPr>
            </w:pPr>
          </w:p>
        </w:tc>
      </w:tr>
      <w:tr w:rsidR="00870854" w:rsidRPr="00E91314" w14:paraId="5E17384D" w14:textId="77777777" w:rsidTr="00C53A3A">
        <w:trPr>
          <w:trHeight w:val="217"/>
        </w:trPr>
        <w:tc>
          <w:tcPr>
            <w:tcW w:w="2567" w:type="dxa"/>
            <w:gridSpan w:val="2"/>
          </w:tcPr>
          <w:p w14:paraId="00212A26"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135AA0B1"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16D35237" w14:textId="77777777" w:rsidR="00870854" w:rsidRDefault="00870854" w:rsidP="00521A56">
            <w:r w:rsidRPr="00E91314">
              <w:t>T.ex. MHV1 har FormID = 3B2DF0C0-BC22-11DE-823D-00155D316606</w:t>
            </w:r>
          </w:p>
          <w:p w14:paraId="4405B465" w14:textId="77777777" w:rsidR="00F23700" w:rsidRDefault="00F23700" w:rsidP="00521A56"/>
          <w:p w14:paraId="29E65D5E"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0598A091" w14:textId="77777777" w:rsidR="00870854" w:rsidRPr="00E91314" w:rsidRDefault="00870854" w:rsidP="00521A56">
            <w:pPr>
              <w:rPr>
                <w:rFonts w:eastAsia="Arial Unicode MS"/>
              </w:rPr>
            </w:pPr>
            <w:r w:rsidRPr="00E91314">
              <w:rPr>
                <w:rFonts w:eastAsia="Arial Unicode MS"/>
              </w:rPr>
              <w:t>II</w:t>
            </w:r>
          </w:p>
        </w:tc>
        <w:tc>
          <w:tcPr>
            <w:tcW w:w="720" w:type="dxa"/>
          </w:tcPr>
          <w:p w14:paraId="4B547DBE" w14:textId="77777777" w:rsidR="00870854" w:rsidRPr="00E91314" w:rsidRDefault="00870854" w:rsidP="00521A56">
            <w:pPr>
              <w:rPr>
                <w:rFonts w:eastAsia="Arial Unicode MS"/>
              </w:rPr>
            </w:pPr>
            <w:r w:rsidRPr="00E91314">
              <w:rPr>
                <w:rFonts w:eastAsia="Arial Unicode MS"/>
              </w:rPr>
              <w:t>1</w:t>
            </w:r>
          </w:p>
        </w:tc>
        <w:tc>
          <w:tcPr>
            <w:tcW w:w="1839" w:type="dxa"/>
          </w:tcPr>
          <w:p w14:paraId="0368BC2B" w14:textId="77777777" w:rsidR="00870854" w:rsidRPr="00E91314" w:rsidRDefault="00870854" w:rsidP="00521A56">
            <w:pPr>
              <w:rPr>
                <w:rFonts w:eastAsia="Arial Unicode MS"/>
              </w:rPr>
            </w:pPr>
          </w:p>
        </w:tc>
        <w:tc>
          <w:tcPr>
            <w:tcW w:w="1881" w:type="dxa"/>
          </w:tcPr>
          <w:p w14:paraId="64075E70"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09BEDDF6" w14:textId="77777777" w:rsidR="00870854" w:rsidRPr="00E91314" w:rsidRDefault="00870854" w:rsidP="00521A56">
            <w:pPr>
              <w:rPr>
                <w:rFonts w:ascii="Arial" w:eastAsia="Arial Unicode MS" w:hAnsi="Arial"/>
              </w:rPr>
            </w:pPr>
          </w:p>
        </w:tc>
        <w:tc>
          <w:tcPr>
            <w:tcW w:w="1080" w:type="dxa"/>
            <w:shd w:val="clear" w:color="auto" w:fill="auto"/>
          </w:tcPr>
          <w:p w14:paraId="7A55CFB9" w14:textId="77777777" w:rsidR="00870854" w:rsidRPr="00E91314" w:rsidRDefault="00870854" w:rsidP="00521A56">
            <w:pPr>
              <w:rPr>
                <w:rFonts w:ascii="Arial" w:eastAsia="Arial Unicode MS" w:hAnsi="Arial"/>
              </w:rPr>
            </w:pPr>
          </w:p>
        </w:tc>
        <w:tc>
          <w:tcPr>
            <w:tcW w:w="1160" w:type="dxa"/>
            <w:shd w:val="clear" w:color="auto" w:fill="auto"/>
          </w:tcPr>
          <w:p w14:paraId="490EF699" w14:textId="77777777" w:rsidR="00870854" w:rsidRPr="00E91314" w:rsidRDefault="00870854" w:rsidP="00521A56">
            <w:pPr>
              <w:rPr>
                <w:rFonts w:ascii="Arial" w:eastAsia="Arial Unicode MS" w:hAnsi="Arial"/>
              </w:rPr>
            </w:pPr>
          </w:p>
        </w:tc>
      </w:tr>
      <w:tr w:rsidR="00870854" w:rsidRPr="00E91314" w14:paraId="3FE25278" w14:textId="77777777" w:rsidTr="00C53A3A">
        <w:trPr>
          <w:trHeight w:val="217"/>
        </w:trPr>
        <w:tc>
          <w:tcPr>
            <w:tcW w:w="2567" w:type="dxa"/>
            <w:gridSpan w:val="2"/>
          </w:tcPr>
          <w:p w14:paraId="3BD7D151" w14:textId="77777777" w:rsidR="00870854" w:rsidRPr="00E91314" w:rsidRDefault="00870854" w:rsidP="00521A56">
            <w:pPr>
              <w:rPr>
                <w:rFonts w:eastAsia="Arial Unicode MS"/>
              </w:rPr>
            </w:pPr>
            <w:r w:rsidRPr="00E91314">
              <w:rPr>
                <w:rFonts w:eastAsia="Arial Unicode MS"/>
              </w:rPr>
              <w:t>Patient id</w:t>
            </w:r>
          </w:p>
          <w:p w14:paraId="6185E71E"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690049CE"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4B1C50DB"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1856C66A" w14:textId="77777777" w:rsidR="00870854" w:rsidRPr="00E91314" w:rsidRDefault="00870854" w:rsidP="00521A56">
            <w:pPr>
              <w:rPr>
                <w:rFonts w:eastAsia="Arial Unicode MS"/>
              </w:rPr>
            </w:pPr>
            <w:r w:rsidRPr="00E91314">
              <w:rPr>
                <w:rFonts w:eastAsia="Arial Unicode MS"/>
              </w:rPr>
              <w:t>II</w:t>
            </w:r>
          </w:p>
        </w:tc>
        <w:tc>
          <w:tcPr>
            <w:tcW w:w="720" w:type="dxa"/>
          </w:tcPr>
          <w:p w14:paraId="540696B7" w14:textId="77777777" w:rsidR="00870854" w:rsidRPr="00E91314" w:rsidRDefault="00870854" w:rsidP="00521A56">
            <w:pPr>
              <w:rPr>
                <w:rFonts w:eastAsia="Arial Unicode MS"/>
              </w:rPr>
            </w:pPr>
            <w:r w:rsidRPr="00E91314">
              <w:rPr>
                <w:rFonts w:eastAsia="Arial Unicode MS"/>
              </w:rPr>
              <w:t>1..1</w:t>
            </w:r>
          </w:p>
        </w:tc>
        <w:tc>
          <w:tcPr>
            <w:tcW w:w="1839" w:type="dxa"/>
          </w:tcPr>
          <w:p w14:paraId="1BD0CBE4" w14:textId="77777777" w:rsidR="00870854" w:rsidRPr="00E91314" w:rsidRDefault="00870854" w:rsidP="00521A56"/>
        </w:tc>
        <w:tc>
          <w:tcPr>
            <w:tcW w:w="1881" w:type="dxa"/>
          </w:tcPr>
          <w:p w14:paraId="342AA266" w14:textId="77777777" w:rsidR="00870854" w:rsidRPr="00E91314" w:rsidRDefault="00870854" w:rsidP="00521A56">
            <w:pPr>
              <w:rPr>
                <w:rFonts w:ascii="Arial" w:eastAsia="Arial Unicode MS" w:hAnsi="Arial"/>
              </w:rPr>
            </w:pPr>
          </w:p>
        </w:tc>
        <w:tc>
          <w:tcPr>
            <w:tcW w:w="1200" w:type="dxa"/>
            <w:shd w:val="clear" w:color="auto" w:fill="auto"/>
          </w:tcPr>
          <w:p w14:paraId="62A50236" w14:textId="77777777" w:rsidR="00870854" w:rsidRPr="00E91314" w:rsidRDefault="00870854" w:rsidP="00521A56">
            <w:pPr>
              <w:rPr>
                <w:rFonts w:ascii="Arial" w:eastAsia="Arial Unicode MS" w:hAnsi="Arial"/>
              </w:rPr>
            </w:pPr>
          </w:p>
        </w:tc>
        <w:tc>
          <w:tcPr>
            <w:tcW w:w="1080" w:type="dxa"/>
            <w:shd w:val="clear" w:color="auto" w:fill="auto"/>
          </w:tcPr>
          <w:p w14:paraId="6F52C5AE" w14:textId="77777777" w:rsidR="00870854" w:rsidRPr="00E91314" w:rsidRDefault="00870854" w:rsidP="00521A56">
            <w:pPr>
              <w:rPr>
                <w:rFonts w:ascii="Arial" w:eastAsia="Arial Unicode MS" w:hAnsi="Arial"/>
              </w:rPr>
            </w:pPr>
          </w:p>
        </w:tc>
        <w:tc>
          <w:tcPr>
            <w:tcW w:w="1160" w:type="dxa"/>
            <w:shd w:val="clear" w:color="auto" w:fill="auto"/>
          </w:tcPr>
          <w:p w14:paraId="55768BE9" w14:textId="77777777" w:rsidR="00870854" w:rsidRPr="00E91314" w:rsidRDefault="00870854" w:rsidP="00521A56">
            <w:pPr>
              <w:rPr>
                <w:rFonts w:ascii="Arial" w:eastAsia="Arial Unicode MS" w:hAnsi="Arial"/>
              </w:rPr>
            </w:pPr>
          </w:p>
        </w:tc>
      </w:tr>
      <w:tr w:rsidR="00870854" w:rsidRPr="00E91314" w14:paraId="434A8FBA" w14:textId="77777777" w:rsidTr="00C53A3A">
        <w:trPr>
          <w:trHeight w:val="217"/>
        </w:trPr>
        <w:tc>
          <w:tcPr>
            <w:tcW w:w="2567" w:type="dxa"/>
            <w:gridSpan w:val="2"/>
          </w:tcPr>
          <w:p w14:paraId="6882A3DA"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76D4CF5D"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5D241593"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4C5C8CBB" w14:textId="77777777" w:rsidR="00870854" w:rsidRPr="00E91314" w:rsidRDefault="00870854" w:rsidP="00521A56">
            <w:pPr>
              <w:rPr>
                <w:rFonts w:eastAsia="Arial Unicode MS"/>
              </w:rPr>
            </w:pPr>
            <w:r w:rsidRPr="00E91314">
              <w:rPr>
                <w:rFonts w:eastAsia="Arial Unicode MS"/>
              </w:rPr>
              <w:t>TXT</w:t>
            </w:r>
          </w:p>
        </w:tc>
        <w:tc>
          <w:tcPr>
            <w:tcW w:w="720" w:type="dxa"/>
          </w:tcPr>
          <w:p w14:paraId="158FC418" w14:textId="77777777" w:rsidR="00870854" w:rsidRPr="00E91314" w:rsidRDefault="00870854" w:rsidP="00521A56">
            <w:pPr>
              <w:rPr>
                <w:rFonts w:eastAsia="Arial Unicode MS"/>
              </w:rPr>
            </w:pPr>
            <w:r w:rsidRPr="00E91314">
              <w:rPr>
                <w:rFonts w:eastAsia="Arial Unicode MS"/>
              </w:rPr>
              <w:t>0..1</w:t>
            </w:r>
          </w:p>
        </w:tc>
        <w:tc>
          <w:tcPr>
            <w:tcW w:w="1839" w:type="dxa"/>
          </w:tcPr>
          <w:p w14:paraId="47627E3F" w14:textId="77777777" w:rsidR="00870854" w:rsidRPr="00E91314" w:rsidRDefault="00190187" w:rsidP="00521A56">
            <w:pPr>
              <w:rPr>
                <w:rFonts w:eastAsia="Arial Unicode MS"/>
              </w:rPr>
            </w:pPr>
            <w:r w:rsidRPr="00190187">
              <w:t>ISO 8601:2004</w:t>
            </w:r>
            <w:r>
              <w:t xml:space="preserve"> </w:t>
            </w:r>
            <w:r w:rsidR="00870854" w:rsidRPr="00E91314">
              <w:t>ÅÅÅÅMMDD</w:t>
            </w:r>
            <w:r w:rsidR="00870854" w:rsidRPr="00E91314">
              <w:br/>
              <w:t>(yyyyMMdd)</w:t>
            </w:r>
          </w:p>
        </w:tc>
        <w:tc>
          <w:tcPr>
            <w:tcW w:w="1881" w:type="dxa"/>
          </w:tcPr>
          <w:p w14:paraId="28921333" w14:textId="77777777" w:rsidR="00870854" w:rsidRPr="00E91314" w:rsidRDefault="00870854" w:rsidP="00521A56">
            <w:pPr>
              <w:rPr>
                <w:rFonts w:ascii="Arial" w:eastAsia="Arial Unicode MS" w:hAnsi="Arial"/>
              </w:rPr>
            </w:pPr>
          </w:p>
        </w:tc>
        <w:tc>
          <w:tcPr>
            <w:tcW w:w="1200" w:type="dxa"/>
            <w:shd w:val="clear" w:color="auto" w:fill="auto"/>
          </w:tcPr>
          <w:p w14:paraId="06F75CFA" w14:textId="77777777" w:rsidR="00870854" w:rsidRPr="00E91314" w:rsidRDefault="00870854" w:rsidP="00521A56">
            <w:pPr>
              <w:rPr>
                <w:rFonts w:ascii="Arial" w:eastAsia="Arial Unicode MS" w:hAnsi="Arial"/>
              </w:rPr>
            </w:pPr>
          </w:p>
        </w:tc>
        <w:tc>
          <w:tcPr>
            <w:tcW w:w="1080" w:type="dxa"/>
            <w:shd w:val="clear" w:color="auto" w:fill="auto"/>
          </w:tcPr>
          <w:p w14:paraId="5AB6A74E" w14:textId="77777777" w:rsidR="00870854" w:rsidRPr="00E91314" w:rsidRDefault="00870854" w:rsidP="00521A56">
            <w:pPr>
              <w:rPr>
                <w:rFonts w:ascii="Arial" w:eastAsia="Arial Unicode MS" w:hAnsi="Arial"/>
              </w:rPr>
            </w:pPr>
          </w:p>
        </w:tc>
        <w:tc>
          <w:tcPr>
            <w:tcW w:w="1160" w:type="dxa"/>
            <w:shd w:val="clear" w:color="auto" w:fill="auto"/>
          </w:tcPr>
          <w:p w14:paraId="2C3D35ED" w14:textId="77777777" w:rsidR="00870854" w:rsidRPr="00E91314" w:rsidRDefault="00870854" w:rsidP="00521A56">
            <w:pPr>
              <w:rPr>
                <w:rFonts w:ascii="Arial" w:eastAsia="Arial Unicode MS" w:hAnsi="Arial"/>
              </w:rPr>
            </w:pPr>
          </w:p>
        </w:tc>
      </w:tr>
      <w:tr w:rsidR="00870854" w:rsidRPr="00E91314" w14:paraId="184E60A3" w14:textId="77777777" w:rsidTr="00C53A3A">
        <w:trPr>
          <w:trHeight w:val="217"/>
        </w:trPr>
        <w:tc>
          <w:tcPr>
            <w:tcW w:w="2567" w:type="dxa"/>
            <w:gridSpan w:val="2"/>
          </w:tcPr>
          <w:p w14:paraId="1E78A91D"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15FC8F82"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151A3D21"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2AA7D8BB" w14:textId="77777777" w:rsidR="00870854" w:rsidRPr="00E91314" w:rsidRDefault="00870854" w:rsidP="00521A56">
            <w:pPr>
              <w:rPr>
                <w:rFonts w:eastAsia="Arial Unicode MS"/>
              </w:rPr>
            </w:pPr>
            <w:r w:rsidRPr="00E91314">
              <w:rPr>
                <w:rFonts w:eastAsia="Arial Unicode MS"/>
              </w:rPr>
              <w:t>TXT</w:t>
            </w:r>
          </w:p>
        </w:tc>
        <w:tc>
          <w:tcPr>
            <w:tcW w:w="720" w:type="dxa"/>
          </w:tcPr>
          <w:p w14:paraId="04324B30" w14:textId="77777777" w:rsidR="00870854" w:rsidRPr="00E91314" w:rsidRDefault="00870854" w:rsidP="00521A56">
            <w:pPr>
              <w:rPr>
                <w:rFonts w:eastAsia="Arial Unicode MS"/>
              </w:rPr>
            </w:pPr>
            <w:r w:rsidRPr="00E91314">
              <w:rPr>
                <w:rFonts w:eastAsia="Arial Unicode MS"/>
              </w:rPr>
              <w:t>1..1</w:t>
            </w:r>
          </w:p>
        </w:tc>
        <w:tc>
          <w:tcPr>
            <w:tcW w:w="1839" w:type="dxa"/>
          </w:tcPr>
          <w:p w14:paraId="187B2E55"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48AD27B4" w14:textId="77777777" w:rsidR="00870854" w:rsidRPr="00E91314" w:rsidRDefault="00870854" w:rsidP="00521A56"/>
        </w:tc>
        <w:tc>
          <w:tcPr>
            <w:tcW w:w="1200" w:type="dxa"/>
            <w:shd w:val="clear" w:color="auto" w:fill="auto"/>
          </w:tcPr>
          <w:p w14:paraId="35D90067" w14:textId="77777777" w:rsidR="00870854" w:rsidRPr="00E91314" w:rsidRDefault="00870854" w:rsidP="00521A56">
            <w:pPr>
              <w:rPr>
                <w:rFonts w:ascii="Arial" w:eastAsia="Arial Unicode MS" w:hAnsi="Arial"/>
              </w:rPr>
            </w:pPr>
          </w:p>
        </w:tc>
        <w:tc>
          <w:tcPr>
            <w:tcW w:w="1080" w:type="dxa"/>
            <w:shd w:val="clear" w:color="auto" w:fill="auto"/>
          </w:tcPr>
          <w:p w14:paraId="60F14B5A" w14:textId="77777777" w:rsidR="00870854" w:rsidRPr="00E91314" w:rsidRDefault="00870854" w:rsidP="00521A56">
            <w:pPr>
              <w:rPr>
                <w:rFonts w:ascii="Arial" w:eastAsia="Arial Unicode MS" w:hAnsi="Arial"/>
              </w:rPr>
            </w:pPr>
          </w:p>
        </w:tc>
        <w:tc>
          <w:tcPr>
            <w:tcW w:w="1160" w:type="dxa"/>
            <w:shd w:val="clear" w:color="auto" w:fill="auto"/>
          </w:tcPr>
          <w:p w14:paraId="23E4B708" w14:textId="77777777" w:rsidR="00870854" w:rsidRPr="00E91314" w:rsidRDefault="00870854" w:rsidP="00521A56">
            <w:pPr>
              <w:rPr>
                <w:rFonts w:ascii="Arial" w:eastAsia="Arial Unicode MS" w:hAnsi="Arial"/>
              </w:rPr>
            </w:pPr>
          </w:p>
        </w:tc>
      </w:tr>
      <w:tr w:rsidR="00870854" w:rsidRPr="00E91314" w14:paraId="41F5CC60" w14:textId="77777777" w:rsidTr="00C53A3A">
        <w:trPr>
          <w:trHeight w:val="217"/>
        </w:trPr>
        <w:tc>
          <w:tcPr>
            <w:tcW w:w="2567" w:type="dxa"/>
            <w:gridSpan w:val="2"/>
          </w:tcPr>
          <w:p w14:paraId="11DDFF92"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0CA239EA"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4694907D"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4C77D404" w14:textId="77777777" w:rsidR="00870854" w:rsidRPr="00E91314" w:rsidRDefault="00870854" w:rsidP="00521A56">
            <w:pPr>
              <w:rPr>
                <w:rFonts w:eastAsia="Arial Unicode MS"/>
              </w:rPr>
            </w:pPr>
            <w:r w:rsidRPr="00E91314">
              <w:rPr>
                <w:rFonts w:eastAsia="Arial Unicode MS"/>
              </w:rPr>
              <w:t>TXT</w:t>
            </w:r>
          </w:p>
        </w:tc>
        <w:tc>
          <w:tcPr>
            <w:tcW w:w="720" w:type="dxa"/>
          </w:tcPr>
          <w:p w14:paraId="2C0D77AB" w14:textId="77777777" w:rsidR="00870854" w:rsidRPr="00E91314" w:rsidRDefault="00870854" w:rsidP="00521A56">
            <w:pPr>
              <w:rPr>
                <w:rFonts w:eastAsia="Arial Unicode MS"/>
              </w:rPr>
            </w:pPr>
            <w:r w:rsidRPr="00E91314">
              <w:rPr>
                <w:rFonts w:eastAsia="Arial Unicode MS"/>
              </w:rPr>
              <w:t>0..1</w:t>
            </w:r>
          </w:p>
        </w:tc>
        <w:tc>
          <w:tcPr>
            <w:tcW w:w="1839" w:type="dxa"/>
          </w:tcPr>
          <w:p w14:paraId="1BB4A946" w14:textId="77777777" w:rsidR="00190187" w:rsidRDefault="00190187" w:rsidP="00521A56">
            <w:r w:rsidRPr="00190187">
              <w:t>ISO 8601:2004</w:t>
            </w:r>
          </w:p>
          <w:p w14:paraId="7CCEA736"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1EF1B915" w14:textId="77777777" w:rsidR="00870854" w:rsidRPr="00E91314" w:rsidRDefault="00870854" w:rsidP="00521A56"/>
        </w:tc>
        <w:tc>
          <w:tcPr>
            <w:tcW w:w="1200" w:type="dxa"/>
            <w:shd w:val="clear" w:color="auto" w:fill="auto"/>
          </w:tcPr>
          <w:p w14:paraId="3A5614D9" w14:textId="77777777" w:rsidR="00870854" w:rsidRPr="00E91314" w:rsidRDefault="00870854" w:rsidP="00521A56">
            <w:pPr>
              <w:rPr>
                <w:rFonts w:ascii="Arial" w:eastAsia="Arial Unicode MS" w:hAnsi="Arial"/>
              </w:rPr>
            </w:pPr>
          </w:p>
        </w:tc>
        <w:tc>
          <w:tcPr>
            <w:tcW w:w="1080" w:type="dxa"/>
            <w:shd w:val="clear" w:color="auto" w:fill="auto"/>
          </w:tcPr>
          <w:p w14:paraId="136AA7D8" w14:textId="77777777" w:rsidR="00870854" w:rsidRPr="00E91314" w:rsidRDefault="00870854" w:rsidP="00521A56">
            <w:pPr>
              <w:rPr>
                <w:rFonts w:ascii="Arial" w:eastAsia="Arial Unicode MS" w:hAnsi="Arial"/>
              </w:rPr>
            </w:pPr>
          </w:p>
        </w:tc>
        <w:tc>
          <w:tcPr>
            <w:tcW w:w="1160" w:type="dxa"/>
            <w:shd w:val="clear" w:color="auto" w:fill="auto"/>
          </w:tcPr>
          <w:p w14:paraId="7DB5C93B" w14:textId="77777777" w:rsidR="00870854" w:rsidRPr="00E91314" w:rsidRDefault="00870854" w:rsidP="00521A56">
            <w:pPr>
              <w:rPr>
                <w:rFonts w:ascii="Arial" w:eastAsia="Arial Unicode MS" w:hAnsi="Arial"/>
              </w:rPr>
            </w:pPr>
          </w:p>
        </w:tc>
      </w:tr>
      <w:tr w:rsidR="00870854" w:rsidRPr="00E91314" w14:paraId="2695D100" w14:textId="77777777" w:rsidTr="00C53A3A">
        <w:trPr>
          <w:trHeight w:val="217"/>
        </w:trPr>
        <w:tc>
          <w:tcPr>
            <w:tcW w:w="2567" w:type="dxa"/>
            <w:gridSpan w:val="2"/>
          </w:tcPr>
          <w:p w14:paraId="0DAE671B"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76B61D52"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438FBA91" w14:textId="77777777" w:rsidR="00870854" w:rsidRPr="00E91314" w:rsidRDefault="00870854" w:rsidP="00521A56">
            <w:pPr>
              <w:rPr>
                <w:rFonts w:eastAsia="Arial Unicode MS"/>
              </w:rPr>
            </w:pPr>
            <w:r w:rsidRPr="00E91314">
              <w:rPr>
                <w:rFonts w:eastAsia="Arial Unicode MS"/>
              </w:rPr>
              <w:t>TXT</w:t>
            </w:r>
          </w:p>
        </w:tc>
        <w:tc>
          <w:tcPr>
            <w:tcW w:w="720" w:type="dxa"/>
          </w:tcPr>
          <w:p w14:paraId="7BF5162D" w14:textId="77777777" w:rsidR="00870854" w:rsidRPr="00E91314" w:rsidRDefault="005A70A3" w:rsidP="00521A56">
            <w:pPr>
              <w:rPr>
                <w:rFonts w:eastAsia="Arial Unicode MS"/>
              </w:rPr>
            </w:pPr>
            <w:r>
              <w:rPr>
                <w:rFonts w:eastAsia="Arial Unicode MS"/>
              </w:rPr>
              <w:t>0</w:t>
            </w:r>
            <w:r w:rsidR="00870854" w:rsidRPr="00E91314">
              <w:rPr>
                <w:rFonts w:eastAsia="Arial Unicode MS"/>
              </w:rPr>
              <w:t>..1</w:t>
            </w:r>
          </w:p>
        </w:tc>
        <w:tc>
          <w:tcPr>
            <w:tcW w:w="1839" w:type="dxa"/>
          </w:tcPr>
          <w:p w14:paraId="0460C3D2" w14:textId="77777777" w:rsidR="00190187" w:rsidRDefault="00190187" w:rsidP="00521A56">
            <w:r w:rsidRPr="00190187">
              <w:t>ISO 8601:2004</w:t>
            </w:r>
          </w:p>
          <w:p w14:paraId="0F45125A" w14:textId="77777777" w:rsidR="00870854" w:rsidRPr="00E91314" w:rsidRDefault="00870854" w:rsidP="00521A56">
            <w:pPr>
              <w:rPr>
                <w:rFonts w:eastAsia="Arial Unicode MS"/>
              </w:rPr>
            </w:pPr>
            <w:r w:rsidRPr="00E91314">
              <w:t>ÅÅÅÅMMDD</w:t>
            </w:r>
          </w:p>
        </w:tc>
        <w:tc>
          <w:tcPr>
            <w:tcW w:w="1881" w:type="dxa"/>
          </w:tcPr>
          <w:p w14:paraId="67DDCFF9" w14:textId="77777777" w:rsidR="00870854" w:rsidRPr="00E91314" w:rsidRDefault="00870854" w:rsidP="00521A56"/>
        </w:tc>
        <w:tc>
          <w:tcPr>
            <w:tcW w:w="1200" w:type="dxa"/>
            <w:shd w:val="clear" w:color="auto" w:fill="auto"/>
          </w:tcPr>
          <w:p w14:paraId="43807606" w14:textId="77777777" w:rsidR="00870854" w:rsidRPr="00E91314" w:rsidRDefault="00870854" w:rsidP="00521A56">
            <w:pPr>
              <w:rPr>
                <w:rFonts w:ascii="Arial" w:eastAsia="Arial Unicode MS" w:hAnsi="Arial"/>
              </w:rPr>
            </w:pPr>
          </w:p>
        </w:tc>
        <w:tc>
          <w:tcPr>
            <w:tcW w:w="1080" w:type="dxa"/>
            <w:shd w:val="clear" w:color="auto" w:fill="auto"/>
          </w:tcPr>
          <w:p w14:paraId="323C939B" w14:textId="77777777" w:rsidR="00870854" w:rsidRPr="00E91314" w:rsidRDefault="00870854" w:rsidP="00521A56">
            <w:pPr>
              <w:rPr>
                <w:rFonts w:ascii="Arial" w:eastAsia="Arial Unicode MS" w:hAnsi="Arial"/>
              </w:rPr>
            </w:pPr>
          </w:p>
        </w:tc>
        <w:tc>
          <w:tcPr>
            <w:tcW w:w="1160" w:type="dxa"/>
            <w:shd w:val="clear" w:color="auto" w:fill="auto"/>
          </w:tcPr>
          <w:p w14:paraId="58F76977" w14:textId="77777777" w:rsidR="00870854" w:rsidRPr="00E91314" w:rsidRDefault="00870854" w:rsidP="00521A56">
            <w:pPr>
              <w:rPr>
                <w:rFonts w:ascii="Arial" w:eastAsia="Arial Unicode MS" w:hAnsi="Arial"/>
              </w:rPr>
            </w:pPr>
          </w:p>
        </w:tc>
      </w:tr>
      <w:tr w:rsidR="00870854" w:rsidRPr="00E91314" w14:paraId="32DC0F8F" w14:textId="77777777" w:rsidTr="00C53A3A">
        <w:trPr>
          <w:trHeight w:val="217"/>
        </w:trPr>
        <w:tc>
          <w:tcPr>
            <w:tcW w:w="2567" w:type="dxa"/>
            <w:gridSpan w:val="2"/>
          </w:tcPr>
          <w:p w14:paraId="5C7FAD83" w14:textId="77777777" w:rsidR="00870854" w:rsidRPr="00E91314" w:rsidRDefault="00870854" w:rsidP="00521A56">
            <w:pPr>
              <w:rPr>
                <w:rFonts w:eastAsia="Arial Unicode MS"/>
              </w:rPr>
            </w:pPr>
            <w:r w:rsidRPr="00E91314">
              <w:rPr>
                <w:rFonts w:eastAsia="Arial Unicode MS"/>
              </w:rPr>
              <w:t>Formulärmall/id</w:t>
            </w:r>
          </w:p>
          <w:p w14:paraId="2930637E"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406597A3" w14:textId="77777777" w:rsidR="00870854" w:rsidRPr="00E91314" w:rsidRDefault="00870854" w:rsidP="00521A56">
            <w:pPr>
              <w:rPr>
                <w:rFonts w:eastAsia="Arial Unicode MS"/>
              </w:rPr>
            </w:pPr>
            <w:r w:rsidRPr="00E91314">
              <w:rPr>
                <w:rFonts w:eastAsia="Arial Unicode MS"/>
              </w:rPr>
              <w:t>Koppling till klass för formulärmall.</w:t>
            </w:r>
          </w:p>
          <w:p w14:paraId="14773144"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3BA9CA81" w14:textId="77777777" w:rsidR="00870854" w:rsidRPr="00E91314" w:rsidRDefault="00870854" w:rsidP="00521A56">
            <w:pPr>
              <w:rPr>
                <w:rFonts w:eastAsia="Arial Unicode MS"/>
              </w:rPr>
            </w:pPr>
            <w:r w:rsidRPr="00E91314">
              <w:rPr>
                <w:rFonts w:eastAsia="Arial Unicode MS"/>
              </w:rPr>
              <w:t>II</w:t>
            </w:r>
          </w:p>
        </w:tc>
        <w:tc>
          <w:tcPr>
            <w:tcW w:w="720" w:type="dxa"/>
          </w:tcPr>
          <w:p w14:paraId="7BCA97AB" w14:textId="77777777" w:rsidR="00870854" w:rsidRPr="00E91314" w:rsidRDefault="00870854" w:rsidP="00521A56">
            <w:pPr>
              <w:rPr>
                <w:rFonts w:eastAsia="Arial Unicode MS"/>
              </w:rPr>
            </w:pPr>
            <w:r w:rsidRPr="00E91314">
              <w:rPr>
                <w:rFonts w:eastAsia="Arial Unicode MS"/>
              </w:rPr>
              <w:t>1</w:t>
            </w:r>
          </w:p>
        </w:tc>
        <w:tc>
          <w:tcPr>
            <w:tcW w:w="1839" w:type="dxa"/>
          </w:tcPr>
          <w:p w14:paraId="26296F09"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1E95861C"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6946B1D7" w14:textId="77777777" w:rsidR="00870854" w:rsidRPr="00E91314" w:rsidRDefault="00870854" w:rsidP="00521A56">
            <w:pPr>
              <w:rPr>
                <w:rFonts w:ascii="Arial" w:eastAsia="Arial Unicode MS" w:hAnsi="Arial"/>
              </w:rPr>
            </w:pPr>
          </w:p>
        </w:tc>
        <w:tc>
          <w:tcPr>
            <w:tcW w:w="1080" w:type="dxa"/>
            <w:shd w:val="clear" w:color="auto" w:fill="auto"/>
          </w:tcPr>
          <w:p w14:paraId="582184DB" w14:textId="77777777" w:rsidR="00870854" w:rsidRPr="00E91314" w:rsidRDefault="00870854" w:rsidP="00521A56">
            <w:pPr>
              <w:rPr>
                <w:rFonts w:ascii="Arial" w:eastAsia="Arial Unicode MS" w:hAnsi="Arial"/>
              </w:rPr>
            </w:pPr>
          </w:p>
        </w:tc>
        <w:tc>
          <w:tcPr>
            <w:tcW w:w="1160" w:type="dxa"/>
            <w:shd w:val="clear" w:color="auto" w:fill="auto"/>
          </w:tcPr>
          <w:p w14:paraId="18F2BA26" w14:textId="77777777" w:rsidR="00870854" w:rsidRPr="00E91314" w:rsidRDefault="00870854" w:rsidP="00521A56">
            <w:pPr>
              <w:rPr>
                <w:rFonts w:ascii="Arial" w:eastAsia="Arial Unicode MS" w:hAnsi="Arial"/>
              </w:rPr>
            </w:pPr>
          </w:p>
        </w:tc>
      </w:tr>
      <w:tr w:rsidR="00870854" w:rsidRPr="00E91314" w14:paraId="5DE46F73" w14:textId="77777777" w:rsidTr="00C53A3A">
        <w:trPr>
          <w:trHeight w:val="217"/>
        </w:trPr>
        <w:tc>
          <w:tcPr>
            <w:tcW w:w="2567" w:type="dxa"/>
            <w:gridSpan w:val="2"/>
          </w:tcPr>
          <w:p w14:paraId="3F4DACED" w14:textId="77777777" w:rsidR="00870854" w:rsidRPr="00E91314" w:rsidRDefault="00870854" w:rsidP="00521A56">
            <w:pPr>
              <w:rPr>
                <w:rFonts w:eastAsia="Arial Unicode MS"/>
              </w:rPr>
            </w:pPr>
          </w:p>
        </w:tc>
        <w:tc>
          <w:tcPr>
            <w:tcW w:w="3388" w:type="dxa"/>
          </w:tcPr>
          <w:p w14:paraId="21EFE0FB" w14:textId="77777777" w:rsidR="00870854" w:rsidRPr="00E91314" w:rsidRDefault="00870854" w:rsidP="00521A56">
            <w:pPr>
              <w:rPr>
                <w:rFonts w:eastAsia="Arial Unicode MS"/>
              </w:rPr>
            </w:pPr>
          </w:p>
        </w:tc>
        <w:tc>
          <w:tcPr>
            <w:tcW w:w="1140" w:type="dxa"/>
          </w:tcPr>
          <w:p w14:paraId="0A96D1B5" w14:textId="77777777" w:rsidR="00870854" w:rsidRPr="00E91314" w:rsidRDefault="00870854" w:rsidP="00521A56">
            <w:pPr>
              <w:rPr>
                <w:rFonts w:eastAsia="Arial Unicode MS"/>
              </w:rPr>
            </w:pPr>
          </w:p>
        </w:tc>
        <w:tc>
          <w:tcPr>
            <w:tcW w:w="720" w:type="dxa"/>
          </w:tcPr>
          <w:p w14:paraId="56F7BC08" w14:textId="77777777" w:rsidR="00870854" w:rsidRPr="00E91314" w:rsidRDefault="00870854" w:rsidP="00521A56">
            <w:pPr>
              <w:rPr>
                <w:rFonts w:eastAsia="Arial Unicode MS"/>
              </w:rPr>
            </w:pPr>
          </w:p>
        </w:tc>
        <w:tc>
          <w:tcPr>
            <w:tcW w:w="1839" w:type="dxa"/>
          </w:tcPr>
          <w:p w14:paraId="78F57058" w14:textId="77777777" w:rsidR="00870854" w:rsidRPr="00E91314" w:rsidRDefault="00870854" w:rsidP="00521A56">
            <w:pPr>
              <w:rPr>
                <w:rFonts w:eastAsia="Arial Unicode MS"/>
              </w:rPr>
            </w:pPr>
          </w:p>
        </w:tc>
        <w:tc>
          <w:tcPr>
            <w:tcW w:w="1881" w:type="dxa"/>
          </w:tcPr>
          <w:p w14:paraId="7AE3E051" w14:textId="77777777" w:rsidR="00870854" w:rsidRPr="00E91314" w:rsidRDefault="00870854" w:rsidP="00521A56">
            <w:pPr>
              <w:rPr>
                <w:rFonts w:ascii="Arial" w:eastAsia="Arial Unicode MS" w:hAnsi="Arial"/>
              </w:rPr>
            </w:pPr>
          </w:p>
        </w:tc>
        <w:tc>
          <w:tcPr>
            <w:tcW w:w="1200" w:type="dxa"/>
            <w:shd w:val="clear" w:color="auto" w:fill="auto"/>
          </w:tcPr>
          <w:p w14:paraId="1321897A" w14:textId="77777777" w:rsidR="00870854" w:rsidRPr="00E91314" w:rsidRDefault="00870854" w:rsidP="00521A56">
            <w:pPr>
              <w:rPr>
                <w:rFonts w:ascii="Arial" w:eastAsia="Arial Unicode MS" w:hAnsi="Arial"/>
              </w:rPr>
            </w:pPr>
          </w:p>
        </w:tc>
        <w:tc>
          <w:tcPr>
            <w:tcW w:w="1080" w:type="dxa"/>
            <w:shd w:val="clear" w:color="auto" w:fill="auto"/>
          </w:tcPr>
          <w:p w14:paraId="08A3BF27" w14:textId="77777777" w:rsidR="00870854" w:rsidRPr="00E91314" w:rsidRDefault="00870854" w:rsidP="00521A56">
            <w:pPr>
              <w:rPr>
                <w:rFonts w:ascii="Arial" w:eastAsia="Arial Unicode MS" w:hAnsi="Arial"/>
              </w:rPr>
            </w:pPr>
          </w:p>
        </w:tc>
        <w:tc>
          <w:tcPr>
            <w:tcW w:w="1160" w:type="dxa"/>
            <w:shd w:val="clear" w:color="auto" w:fill="auto"/>
          </w:tcPr>
          <w:p w14:paraId="0CE8E6A1" w14:textId="77777777" w:rsidR="00870854" w:rsidRPr="00E91314" w:rsidRDefault="00870854" w:rsidP="00521A56">
            <w:pPr>
              <w:rPr>
                <w:rFonts w:ascii="Arial" w:eastAsia="Arial Unicode MS" w:hAnsi="Arial"/>
              </w:rPr>
            </w:pPr>
          </w:p>
        </w:tc>
      </w:tr>
      <w:tr w:rsidR="00870854" w:rsidRPr="00E91314" w14:paraId="3C6981EC" w14:textId="77777777" w:rsidTr="00C53A3A">
        <w:trPr>
          <w:gridBefore w:val="1"/>
          <w:wBefore w:w="15" w:type="dxa"/>
          <w:trHeight w:val="217"/>
        </w:trPr>
        <w:tc>
          <w:tcPr>
            <w:tcW w:w="7080" w:type="dxa"/>
            <w:gridSpan w:val="3"/>
            <w:shd w:val="pct25" w:color="auto" w:fill="auto"/>
          </w:tcPr>
          <w:p w14:paraId="1F947B20" w14:textId="77777777" w:rsidR="00870854" w:rsidRPr="00E91314" w:rsidRDefault="00870854" w:rsidP="00521A56">
            <w:pPr>
              <w:rPr>
                <w:b/>
              </w:rPr>
            </w:pPr>
            <w:r w:rsidRPr="00E91314">
              <w:rPr>
                <w:b/>
              </w:rPr>
              <w:t>Associationer</w:t>
            </w:r>
          </w:p>
        </w:tc>
        <w:tc>
          <w:tcPr>
            <w:tcW w:w="7880" w:type="dxa"/>
            <w:gridSpan w:val="6"/>
            <w:shd w:val="pct25" w:color="auto" w:fill="auto"/>
          </w:tcPr>
          <w:p w14:paraId="1E444721" w14:textId="77777777" w:rsidR="00870854" w:rsidRPr="00E91314" w:rsidRDefault="00870854" w:rsidP="00521A56">
            <w:pPr>
              <w:rPr>
                <w:rFonts w:eastAsia="Arial Unicode MS"/>
                <w:b/>
              </w:rPr>
            </w:pPr>
            <w:r w:rsidRPr="00E91314">
              <w:rPr>
                <w:b/>
              </w:rPr>
              <w:t>Beslutsregel</w:t>
            </w:r>
          </w:p>
        </w:tc>
      </w:tr>
      <w:tr w:rsidR="00870854" w:rsidRPr="00E91314" w14:paraId="2AA3652C" w14:textId="77777777" w:rsidTr="00C53A3A">
        <w:trPr>
          <w:gridBefore w:val="1"/>
          <w:wBefore w:w="15" w:type="dxa"/>
          <w:trHeight w:val="217"/>
        </w:trPr>
        <w:tc>
          <w:tcPr>
            <w:tcW w:w="7080" w:type="dxa"/>
            <w:gridSpan w:val="3"/>
          </w:tcPr>
          <w:p w14:paraId="36AA18C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368515D5" w14:textId="77777777" w:rsidR="00870854" w:rsidRPr="00E91314" w:rsidRDefault="00870854" w:rsidP="00521A56">
            <w:pPr>
              <w:rPr>
                <w:rFonts w:ascii="Arial" w:eastAsia="Arial Unicode MS" w:hAnsi="Arial"/>
                <w:color w:val="000000"/>
              </w:rPr>
            </w:pPr>
          </w:p>
        </w:tc>
      </w:tr>
    </w:tbl>
    <w:p w14:paraId="596D05D3" w14:textId="77777777" w:rsidR="00870854" w:rsidRPr="00E91314" w:rsidRDefault="00870854" w:rsidP="00870854">
      <w:pPr>
        <w:pStyle w:val="Rubrik3"/>
        <w:ind w:left="1304" w:hanging="1304"/>
        <w:rPr>
          <w:i/>
          <w:lang w:val="sv-SE"/>
        </w:rPr>
      </w:pPr>
      <w:bookmarkStart w:id="132" w:name="_Toc100125832"/>
      <w:bookmarkStart w:id="133" w:name="_Toc116886647"/>
      <w:bookmarkEnd w:id="123"/>
    </w:p>
    <w:p w14:paraId="46855C60" w14:textId="77777777" w:rsidR="00870854" w:rsidRPr="00E91314" w:rsidRDefault="00870854" w:rsidP="00870854"/>
    <w:p w14:paraId="053597DC" w14:textId="77777777" w:rsidR="00870854" w:rsidRPr="00E91314" w:rsidRDefault="00870854" w:rsidP="00870854"/>
    <w:p w14:paraId="740F833F"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4" w:name="_Toc193243782"/>
    </w:p>
    <w:p w14:paraId="122B0E29" w14:textId="77777777" w:rsidR="00207A88" w:rsidRPr="00E91314" w:rsidRDefault="00207A88" w:rsidP="00207A88">
      <w:pPr>
        <w:pStyle w:val="Rubrik3"/>
        <w:numPr>
          <w:ilvl w:val="2"/>
          <w:numId w:val="21"/>
        </w:numPr>
        <w:spacing w:before="240" w:after="60"/>
        <w:ind w:left="1134" w:hanging="1134"/>
        <w:rPr>
          <w:i/>
          <w:lang w:val="sv-SE"/>
        </w:rPr>
      </w:pPr>
      <w:bookmarkStart w:id="135" w:name="_Toc220550736"/>
      <w:r w:rsidRPr="00E91314">
        <w:rPr>
          <w:i/>
          <w:lang w:val="sv-SE"/>
        </w:rPr>
        <w:t>Klass Formulärmall (FormTemplate</w:t>
      </w:r>
      <w:r>
        <w:rPr>
          <w:i/>
          <w:lang w:val="sv-SE"/>
        </w:rPr>
        <w:t>Info</w:t>
      </w:r>
      <w:r w:rsidRPr="00E91314">
        <w:rPr>
          <w:i/>
          <w:lang w:val="sv-SE"/>
        </w:rPr>
        <w:t>)</w:t>
      </w:r>
      <w:bookmarkEnd w:id="135"/>
    </w:p>
    <w:p w14:paraId="18CB018E" w14:textId="77777777" w:rsidR="00207A88" w:rsidRDefault="007B4C5F" w:rsidP="00207A88">
      <w:pPr>
        <w:spacing w:after="0"/>
      </w:pPr>
      <w:r>
        <w:t xml:space="preserve">Objektet innehåller översiktlig mallinformation för ett formulär. </w:t>
      </w:r>
    </w:p>
    <w:p w14:paraId="3F076314"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4EDE9AD8" w14:textId="77777777" w:rsidTr="003C5546">
        <w:trPr>
          <w:cantSplit/>
          <w:trHeight w:val="376"/>
        </w:trPr>
        <w:tc>
          <w:tcPr>
            <w:tcW w:w="2567" w:type="dxa"/>
            <w:gridSpan w:val="2"/>
            <w:vMerge w:val="restart"/>
            <w:shd w:val="pct25" w:color="auto" w:fill="auto"/>
          </w:tcPr>
          <w:p w14:paraId="1970BC7A"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4FB4F5E" w14:textId="77777777" w:rsidR="00B56D9D" w:rsidRPr="00E91314" w:rsidRDefault="00B56D9D" w:rsidP="003C5546">
            <w:r w:rsidRPr="00E91314">
              <w:t>Beskrivning</w:t>
            </w:r>
          </w:p>
        </w:tc>
        <w:tc>
          <w:tcPr>
            <w:tcW w:w="1140" w:type="dxa"/>
            <w:vMerge w:val="restart"/>
            <w:shd w:val="pct25" w:color="auto" w:fill="auto"/>
          </w:tcPr>
          <w:p w14:paraId="082081B9"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621D4F00" w14:textId="77777777" w:rsidR="00B56D9D" w:rsidRPr="00E91314" w:rsidRDefault="00B56D9D" w:rsidP="003C5546">
            <w:r w:rsidRPr="00E91314">
              <w:t>Mult</w:t>
            </w:r>
          </w:p>
        </w:tc>
        <w:tc>
          <w:tcPr>
            <w:tcW w:w="1800" w:type="dxa"/>
            <w:vMerge w:val="restart"/>
            <w:shd w:val="pct25" w:color="auto" w:fill="auto"/>
          </w:tcPr>
          <w:p w14:paraId="196CA711"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851F883"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7BB7A269"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3D03078F" w14:textId="77777777" w:rsidTr="003C5546">
        <w:trPr>
          <w:cantSplit/>
          <w:trHeight w:val="375"/>
        </w:trPr>
        <w:tc>
          <w:tcPr>
            <w:tcW w:w="2567" w:type="dxa"/>
            <w:gridSpan w:val="2"/>
            <w:vMerge/>
            <w:shd w:val="pct25" w:color="auto" w:fill="auto"/>
          </w:tcPr>
          <w:p w14:paraId="4CE71E52" w14:textId="77777777" w:rsidR="00B56D9D" w:rsidRPr="00E91314" w:rsidRDefault="00B56D9D" w:rsidP="003C5546"/>
        </w:tc>
        <w:tc>
          <w:tcPr>
            <w:tcW w:w="3388" w:type="dxa"/>
            <w:vMerge/>
            <w:shd w:val="pct25" w:color="auto" w:fill="auto"/>
          </w:tcPr>
          <w:p w14:paraId="5982FF10" w14:textId="77777777" w:rsidR="00B56D9D" w:rsidRPr="00E91314" w:rsidRDefault="00B56D9D" w:rsidP="003C5546"/>
        </w:tc>
        <w:tc>
          <w:tcPr>
            <w:tcW w:w="1140" w:type="dxa"/>
            <w:vMerge/>
            <w:shd w:val="pct25" w:color="auto" w:fill="auto"/>
          </w:tcPr>
          <w:p w14:paraId="117FE966" w14:textId="77777777" w:rsidR="00B56D9D" w:rsidRPr="00E91314" w:rsidRDefault="00B56D9D" w:rsidP="003C5546"/>
        </w:tc>
        <w:tc>
          <w:tcPr>
            <w:tcW w:w="720" w:type="dxa"/>
            <w:vMerge/>
            <w:shd w:val="pct25" w:color="auto" w:fill="auto"/>
          </w:tcPr>
          <w:p w14:paraId="7329A6B3" w14:textId="77777777" w:rsidR="00B56D9D" w:rsidRPr="00E91314" w:rsidRDefault="00B56D9D" w:rsidP="003C5546"/>
        </w:tc>
        <w:tc>
          <w:tcPr>
            <w:tcW w:w="1800" w:type="dxa"/>
            <w:vMerge/>
            <w:shd w:val="pct25" w:color="auto" w:fill="auto"/>
          </w:tcPr>
          <w:p w14:paraId="1FED0728" w14:textId="77777777" w:rsidR="00B56D9D" w:rsidRPr="00E91314" w:rsidRDefault="00B56D9D" w:rsidP="003C5546"/>
        </w:tc>
        <w:tc>
          <w:tcPr>
            <w:tcW w:w="1920" w:type="dxa"/>
            <w:vMerge/>
            <w:shd w:val="pct25" w:color="auto" w:fill="auto"/>
          </w:tcPr>
          <w:p w14:paraId="6338532F" w14:textId="77777777" w:rsidR="00B56D9D" w:rsidRPr="00E91314" w:rsidRDefault="00B56D9D" w:rsidP="003C5546"/>
        </w:tc>
        <w:tc>
          <w:tcPr>
            <w:tcW w:w="1200" w:type="dxa"/>
            <w:tcBorders>
              <w:bottom w:val="single" w:sz="4" w:space="0" w:color="auto"/>
            </w:tcBorders>
            <w:shd w:val="pct25" w:color="auto" w:fill="auto"/>
          </w:tcPr>
          <w:p w14:paraId="02DC211F"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1EF5D14"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66D2B8A9" w14:textId="77777777" w:rsidR="00B56D9D" w:rsidRPr="00E91314" w:rsidRDefault="00B56D9D" w:rsidP="003C5546">
            <w:pPr>
              <w:rPr>
                <w:rFonts w:eastAsia="Arial Unicode MS"/>
              </w:rPr>
            </w:pPr>
          </w:p>
        </w:tc>
      </w:tr>
      <w:tr w:rsidR="00B56D9D" w:rsidRPr="00E91314" w14:paraId="5AF76C93" w14:textId="77777777" w:rsidTr="003C5546">
        <w:trPr>
          <w:trHeight w:val="217"/>
        </w:trPr>
        <w:tc>
          <w:tcPr>
            <w:tcW w:w="2567" w:type="dxa"/>
            <w:gridSpan w:val="2"/>
          </w:tcPr>
          <w:p w14:paraId="3845BC76" w14:textId="77777777" w:rsidR="00B56D9D" w:rsidRPr="00E91314" w:rsidRDefault="00B56D9D" w:rsidP="003C5546">
            <w:pPr>
              <w:rPr>
                <w:rFonts w:eastAsia="Arial Unicode MS"/>
              </w:rPr>
            </w:pPr>
            <w:r>
              <w:rPr>
                <w:rFonts w:eastAsia="Arial Unicode MS"/>
              </w:rPr>
              <w:t>(anonymousForm)</w:t>
            </w:r>
          </w:p>
        </w:tc>
        <w:tc>
          <w:tcPr>
            <w:tcW w:w="3388" w:type="dxa"/>
          </w:tcPr>
          <w:p w14:paraId="665BC797"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6A04EC0E"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59E0CD1F"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2029F7A7"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050E8FE6" w14:textId="77777777" w:rsidR="00B56D9D" w:rsidRDefault="00B56D9D" w:rsidP="003C5546">
            <w:pPr>
              <w:rPr>
                <w:rFonts w:eastAsia="Arial Unicode MS"/>
              </w:rPr>
            </w:pPr>
          </w:p>
          <w:p w14:paraId="1AB30FF2"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627782E4" w14:textId="77777777" w:rsidR="00B56D9D" w:rsidRPr="00E91314" w:rsidRDefault="00B56D9D" w:rsidP="003C5546">
            <w:pPr>
              <w:rPr>
                <w:rFonts w:eastAsia="Arial Unicode MS"/>
              </w:rPr>
            </w:pPr>
            <w:r>
              <w:rPr>
                <w:rFonts w:eastAsia="Arial Unicode MS"/>
              </w:rPr>
              <w:t>S/F</w:t>
            </w:r>
          </w:p>
        </w:tc>
        <w:tc>
          <w:tcPr>
            <w:tcW w:w="720" w:type="dxa"/>
          </w:tcPr>
          <w:p w14:paraId="1DE545B6" w14:textId="77777777" w:rsidR="00B56D9D" w:rsidRPr="00E91314" w:rsidRDefault="00B56D9D" w:rsidP="003C5546">
            <w:pPr>
              <w:rPr>
                <w:rFonts w:eastAsia="Arial Unicode MS"/>
              </w:rPr>
            </w:pPr>
          </w:p>
        </w:tc>
        <w:tc>
          <w:tcPr>
            <w:tcW w:w="1800" w:type="dxa"/>
          </w:tcPr>
          <w:p w14:paraId="7FB02BA2" w14:textId="77777777" w:rsidR="00B56D9D" w:rsidRPr="00E91314" w:rsidRDefault="00B56D9D" w:rsidP="003C5546">
            <w:r>
              <w:t>True = Anonymt formulär</w:t>
            </w:r>
          </w:p>
          <w:p w14:paraId="2486E1DC" w14:textId="77777777" w:rsidR="00B56D9D" w:rsidRPr="00E91314" w:rsidRDefault="00B56D9D" w:rsidP="003C5546">
            <w:pPr>
              <w:rPr>
                <w:rFonts w:eastAsia="Arial Unicode MS"/>
              </w:rPr>
            </w:pPr>
            <w:r w:rsidRPr="00E91314">
              <w:rPr>
                <w:szCs w:val="20"/>
              </w:rPr>
              <w:t xml:space="preserve">False = </w:t>
            </w:r>
            <w:r>
              <w:rPr>
                <w:szCs w:val="20"/>
              </w:rPr>
              <w:t>Ej anonymt formulär</w:t>
            </w:r>
          </w:p>
        </w:tc>
        <w:tc>
          <w:tcPr>
            <w:tcW w:w="1920" w:type="dxa"/>
          </w:tcPr>
          <w:p w14:paraId="65938013" w14:textId="77777777" w:rsidR="00B56D9D" w:rsidRPr="00E91314" w:rsidRDefault="00B56D9D" w:rsidP="003C5546">
            <w:pPr>
              <w:rPr>
                <w:rFonts w:eastAsia="Arial Unicode MS"/>
              </w:rPr>
            </w:pPr>
          </w:p>
        </w:tc>
        <w:tc>
          <w:tcPr>
            <w:tcW w:w="1200" w:type="dxa"/>
            <w:shd w:val="clear" w:color="auto" w:fill="auto"/>
          </w:tcPr>
          <w:p w14:paraId="66A539DC" w14:textId="77777777" w:rsidR="00B56D9D" w:rsidRPr="00E91314" w:rsidRDefault="00B56D9D" w:rsidP="003C5546">
            <w:pPr>
              <w:rPr>
                <w:rFonts w:ascii="Arial" w:eastAsia="Arial Unicode MS" w:hAnsi="Arial"/>
              </w:rPr>
            </w:pPr>
          </w:p>
        </w:tc>
        <w:tc>
          <w:tcPr>
            <w:tcW w:w="1080" w:type="dxa"/>
            <w:shd w:val="clear" w:color="auto" w:fill="auto"/>
          </w:tcPr>
          <w:p w14:paraId="6BA98868" w14:textId="77777777" w:rsidR="00B56D9D" w:rsidRPr="00E91314" w:rsidRDefault="00B56D9D" w:rsidP="003C5546">
            <w:pPr>
              <w:rPr>
                <w:rFonts w:ascii="Arial" w:eastAsia="Arial Unicode MS" w:hAnsi="Arial"/>
              </w:rPr>
            </w:pPr>
          </w:p>
        </w:tc>
        <w:tc>
          <w:tcPr>
            <w:tcW w:w="1160" w:type="dxa"/>
            <w:shd w:val="clear" w:color="auto" w:fill="auto"/>
          </w:tcPr>
          <w:p w14:paraId="61E2F5AA" w14:textId="77777777" w:rsidR="00B56D9D" w:rsidRPr="00E91314" w:rsidRDefault="00B56D9D" w:rsidP="003C5546">
            <w:pPr>
              <w:rPr>
                <w:rFonts w:ascii="Arial" w:eastAsia="Arial Unicode MS" w:hAnsi="Arial"/>
              </w:rPr>
            </w:pPr>
          </w:p>
        </w:tc>
      </w:tr>
      <w:tr w:rsidR="00B56D9D" w:rsidRPr="00E91314" w14:paraId="688F7E10" w14:textId="77777777" w:rsidTr="003C5546">
        <w:trPr>
          <w:trHeight w:val="217"/>
        </w:trPr>
        <w:tc>
          <w:tcPr>
            <w:tcW w:w="2567" w:type="dxa"/>
            <w:gridSpan w:val="2"/>
          </w:tcPr>
          <w:p w14:paraId="610D19DE" w14:textId="77777777" w:rsidR="00B56D9D" w:rsidRPr="00E91314" w:rsidRDefault="00B56D9D" w:rsidP="003C5546">
            <w:pPr>
              <w:rPr>
                <w:rFonts w:eastAsia="Arial Unicode MS"/>
              </w:rPr>
            </w:pPr>
            <w:r w:rsidRPr="00E91314">
              <w:rPr>
                <w:rFonts w:eastAsia="Arial Unicode MS"/>
              </w:rPr>
              <w:t>(Category)</w:t>
            </w:r>
          </w:p>
        </w:tc>
        <w:tc>
          <w:tcPr>
            <w:tcW w:w="3388" w:type="dxa"/>
          </w:tcPr>
          <w:p w14:paraId="4EA64B04" w14:textId="77777777" w:rsidR="00B56D9D" w:rsidRPr="00E91314" w:rsidRDefault="00B56D9D" w:rsidP="003C5546">
            <w:pPr>
              <w:rPr>
                <w:rFonts w:eastAsia="Arial Unicode MS"/>
              </w:rPr>
            </w:pPr>
            <w:r w:rsidRPr="00E91314">
              <w:rPr>
                <w:rFonts w:eastAsia="Arial Unicode MS"/>
              </w:rPr>
              <w:t>Formulärets kategori</w:t>
            </w:r>
          </w:p>
          <w:p w14:paraId="5C98AB79"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67F724AF" w14:textId="77777777" w:rsidR="00B56D9D" w:rsidRPr="00E91314" w:rsidRDefault="00B56D9D" w:rsidP="003C5546">
            <w:pPr>
              <w:rPr>
                <w:rFonts w:eastAsia="Arial Unicode MS"/>
              </w:rPr>
            </w:pPr>
            <w:r w:rsidRPr="00E91314">
              <w:rPr>
                <w:rFonts w:eastAsia="Arial Unicode MS"/>
              </w:rPr>
              <w:t>KTOV</w:t>
            </w:r>
          </w:p>
        </w:tc>
        <w:tc>
          <w:tcPr>
            <w:tcW w:w="720" w:type="dxa"/>
          </w:tcPr>
          <w:p w14:paraId="0F4744B7" w14:textId="77777777" w:rsidR="00B56D9D" w:rsidRPr="00E91314" w:rsidRDefault="00B56D9D" w:rsidP="003C5546">
            <w:pPr>
              <w:rPr>
                <w:rFonts w:eastAsia="Arial Unicode MS"/>
              </w:rPr>
            </w:pPr>
            <w:r w:rsidRPr="00E91314">
              <w:rPr>
                <w:rFonts w:eastAsia="Arial Unicode MS"/>
              </w:rPr>
              <w:t>1</w:t>
            </w:r>
          </w:p>
        </w:tc>
        <w:tc>
          <w:tcPr>
            <w:tcW w:w="1800" w:type="dxa"/>
          </w:tcPr>
          <w:p w14:paraId="3C23CC9D"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446D7C5A"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37484FF4" w14:textId="77777777" w:rsidR="00B56D9D" w:rsidRPr="00E91314" w:rsidRDefault="00B56D9D" w:rsidP="003C5546">
            <w:pPr>
              <w:rPr>
                <w:rFonts w:ascii="Arial" w:eastAsia="Arial Unicode MS" w:hAnsi="Arial"/>
              </w:rPr>
            </w:pPr>
          </w:p>
        </w:tc>
        <w:tc>
          <w:tcPr>
            <w:tcW w:w="1080" w:type="dxa"/>
            <w:shd w:val="clear" w:color="auto" w:fill="auto"/>
          </w:tcPr>
          <w:p w14:paraId="6C301383" w14:textId="77777777" w:rsidR="00B56D9D" w:rsidRPr="00E91314" w:rsidRDefault="00B56D9D" w:rsidP="003C5546">
            <w:pPr>
              <w:rPr>
                <w:rFonts w:ascii="Arial" w:eastAsia="Arial Unicode MS" w:hAnsi="Arial"/>
              </w:rPr>
            </w:pPr>
          </w:p>
        </w:tc>
        <w:tc>
          <w:tcPr>
            <w:tcW w:w="1160" w:type="dxa"/>
            <w:shd w:val="clear" w:color="auto" w:fill="auto"/>
          </w:tcPr>
          <w:p w14:paraId="0B697A8F" w14:textId="77777777" w:rsidR="00B56D9D" w:rsidRPr="00E91314" w:rsidRDefault="00B56D9D" w:rsidP="003C5546">
            <w:pPr>
              <w:rPr>
                <w:rFonts w:ascii="Arial" w:eastAsia="Arial Unicode MS" w:hAnsi="Arial"/>
              </w:rPr>
            </w:pPr>
          </w:p>
        </w:tc>
      </w:tr>
      <w:tr w:rsidR="00B56D9D" w:rsidRPr="00E91314" w14:paraId="6FE4AEEE" w14:textId="77777777" w:rsidTr="003C5546">
        <w:trPr>
          <w:trHeight w:val="217"/>
        </w:trPr>
        <w:tc>
          <w:tcPr>
            <w:tcW w:w="2567" w:type="dxa"/>
            <w:gridSpan w:val="2"/>
          </w:tcPr>
          <w:p w14:paraId="63E41BE7" w14:textId="77777777" w:rsidR="0008206B" w:rsidRDefault="0008206B" w:rsidP="003C5546">
            <w:pPr>
              <w:rPr>
                <w:rFonts w:eastAsia="Arial Unicode MS"/>
              </w:rPr>
            </w:pPr>
            <w:r>
              <w:rPr>
                <w:rFonts w:eastAsia="Arial Unicode MS"/>
              </w:rPr>
              <w:t>Code/id</w:t>
            </w:r>
          </w:p>
          <w:p w14:paraId="410F62EE" w14:textId="77777777" w:rsidR="00B56D9D" w:rsidRPr="00E91314" w:rsidRDefault="00B56D9D" w:rsidP="003C5546">
            <w:pPr>
              <w:rPr>
                <w:rFonts w:eastAsia="Arial Unicode MS"/>
              </w:rPr>
            </w:pPr>
            <w:r>
              <w:rPr>
                <w:rFonts w:eastAsia="Arial Unicode MS"/>
              </w:rPr>
              <w:t>(Code)</w:t>
            </w:r>
          </w:p>
        </w:tc>
        <w:tc>
          <w:tcPr>
            <w:tcW w:w="3388" w:type="dxa"/>
          </w:tcPr>
          <w:p w14:paraId="06532187"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p>
          <w:p w14:paraId="3E39DC15" w14:textId="77777777" w:rsidR="00B56D9D" w:rsidRPr="00E91314" w:rsidRDefault="00B56D9D" w:rsidP="003C5546">
            <w:pPr>
              <w:rPr>
                <w:rFonts w:eastAsia="Arial Unicode MS"/>
              </w:rPr>
            </w:pPr>
          </w:p>
        </w:tc>
        <w:tc>
          <w:tcPr>
            <w:tcW w:w="1140" w:type="dxa"/>
          </w:tcPr>
          <w:p w14:paraId="4CBCF9A1" w14:textId="77777777" w:rsidR="00B56D9D" w:rsidRPr="00E91314" w:rsidRDefault="00B56D9D" w:rsidP="003C5546">
            <w:pPr>
              <w:rPr>
                <w:rFonts w:eastAsia="Arial Unicode MS"/>
              </w:rPr>
            </w:pPr>
            <w:r w:rsidRPr="00E91314">
              <w:rPr>
                <w:rFonts w:eastAsia="Arial Unicode MS"/>
              </w:rPr>
              <w:t>II</w:t>
            </w:r>
          </w:p>
        </w:tc>
        <w:tc>
          <w:tcPr>
            <w:tcW w:w="720" w:type="dxa"/>
          </w:tcPr>
          <w:p w14:paraId="08C173D4" w14:textId="77777777" w:rsidR="00B56D9D" w:rsidRPr="00E91314" w:rsidRDefault="00B56D9D" w:rsidP="003C5546">
            <w:pPr>
              <w:rPr>
                <w:rFonts w:eastAsia="Arial Unicode MS"/>
              </w:rPr>
            </w:pPr>
            <w:r w:rsidRPr="00E91314">
              <w:rPr>
                <w:rFonts w:eastAsia="Arial Unicode MS"/>
              </w:rPr>
              <w:t>0..</w:t>
            </w:r>
            <w:r>
              <w:rPr>
                <w:rFonts w:eastAsia="Arial Unicode MS"/>
              </w:rPr>
              <w:t>1</w:t>
            </w:r>
          </w:p>
        </w:tc>
        <w:tc>
          <w:tcPr>
            <w:tcW w:w="1800" w:type="dxa"/>
          </w:tcPr>
          <w:p w14:paraId="0085336F"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1112CB45" w14:textId="77777777" w:rsidR="00B56D9D" w:rsidRPr="00E91314" w:rsidRDefault="00B56D9D" w:rsidP="003C5546">
            <w:pPr>
              <w:rPr>
                <w:rFonts w:ascii="Arial" w:eastAsia="Arial Unicode MS" w:hAnsi="Arial"/>
              </w:rPr>
            </w:pPr>
          </w:p>
        </w:tc>
        <w:tc>
          <w:tcPr>
            <w:tcW w:w="1200" w:type="dxa"/>
            <w:shd w:val="clear" w:color="auto" w:fill="auto"/>
          </w:tcPr>
          <w:p w14:paraId="190CD469" w14:textId="77777777" w:rsidR="00B56D9D" w:rsidRPr="00E91314" w:rsidRDefault="00B56D9D" w:rsidP="003C5546">
            <w:pPr>
              <w:rPr>
                <w:rFonts w:ascii="Arial" w:eastAsia="Arial Unicode MS" w:hAnsi="Arial"/>
              </w:rPr>
            </w:pPr>
          </w:p>
        </w:tc>
        <w:tc>
          <w:tcPr>
            <w:tcW w:w="1080" w:type="dxa"/>
            <w:shd w:val="clear" w:color="auto" w:fill="auto"/>
          </w:tcPr>
          <w:p w14:paraId="1C3D83EB" w14:textId="77777777" w:rsidR="00B56D9D" w:rsidRPr="00E91314" w:rsidRDefault="00B56D9D" w:rsidP="003C5546">
            <w:pPr>
              <w:rPr>
                <w:rFonts w:ascii="Arial" w:eastAsia="Arial Unicode MS" w:hAnsi="Arial"/>
              </w:rPr>
            </w:pPr>
          </w:p>
        </w:tc>
        <w:tc>
          <w:tcPr>
            <w:tcW w:w="1160" w:type="dxa"/>
            <w:shd w:val="clear" w:color="auto" w:fill="auto"/>
          </w:tcPr>
          <w:p w14:paraId="7EFAA04D" w14:textId="77777777" w:rsidR="00B56D9D" w:rsidRPr="00E91314" w:rsidRDefault="00B56D9D" w:rsidP="003C5546">
            <w:pPr>
              <w:rPr>
                <w:rFonts w:ascii="Arial" w:eastAsia="Arial Unicode MS" w:hAnsi="Arial"/>
              </w:rPr>
            </w:pPr>
          </w:p>
        </w:tc>
      </w:tr>
      <w:tr w:rsidR="00B56D9D" w:rsidRPr="00E91314" w14:paraId="490F27DB" w14:textId="77777777" w:rsidTr="003C5546">
        <w:trPr>
          <w:trHeight w:val="217"/>
        </w:trPr>
        <w:tc>
          <w:tcPr>
            <w:tcW w:w="2567" w:type="dxa"/>
            <w:gridSpan w:val="2"/>
          </w:tcPr>
          <w:p w14:paraId="3317D9EC" w14:textId="77777777" w:rsidR="00B56D9D" w:rsidRPr="00E91314" w:rsidRDefault="00B56D9D" w:rsidP="003C5546">
            <w:pPr>
              <w:rPr>
                <w:rFonts w:eastAsia="Arial Unicode MS"/>
              </w:rPr>
            </w:pPr>
            <w:r w:rsidRPr="00E91314">
              <w:rPr>
                <w:rFonts w:eastAsia="Arial Unicode MS"/>
              </w:rPr>
              <w:t>(TemplateId)</w:t>
            </w:r>
          </w:p>
        </w:tc>
        <w:tc>
          <w:tcPr>
            <w:tcW w:w="3388" w:type="dxa"/>
          </w:tcPr>
          <w:p w14:paraId="350FF725" w14:textId="77777777" w:rsidR="00B56D9D" w:rsidRPr="00E91314" w:rsidRDefault="00B56D9D" w:rsidP="003C5546">
            <w:pPr>
              <w:rPr>
                <w:rFonts w:eastAsia="Arial Unicode MS"/>
              </w:rPr>
            </w:pPr>
            <w:r w:rsidRPr="00E91314">
              <w:rPr>
                <w:rFonts w:eastAsia="Arial Unicode MS"/>
              </w:rPr>
              <w:t>Typ av formulär. Kodverk för standardiserade id för formulärtyper.</w:t>
            </w:r>
          </w:p>
          <w:p w14:paraId="40891A10"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66B9A68F" w14:textId="77777777" w:rsidR="00B56D9D" w:rsidRPr="00E91314" w:rsidRDefault="00B56D9D" w:rsidP="003C5546">
            <w:pPr>
              <w:rPr>
                <w:rFonts w:eastAsia="Arial Unicode MS"/>
              </w:rPr>
            </w:pPr>
            <w:r w:rsidRPr="00E91314">
              <w:rPr>
                <w:rFonts w:eastAsia="Arial Unicode MS"/>
              </w:rPr>
              <w:t>KTOV</w:t>
            </w:r>
          </w:p>
        </w:tc>
        <w:tc>
          <w:tcPr>
            <w:tcW w:w="720" w:type="dxa"/>
          </w:tcPr>
          <w:p w14:paraId="7B37B87A" w14:textId="77777777" w:rsidR="00B56D9D" w:rsidRPr="00E91314" w:rsidRDefault="00B56D9D" w:rsidP="003C5546">
            <w:pPr>
              <w:rPr>
                <w:rFonts w:eastAsia="Arial Unicode MS"/>
              </w:rPr>
            </w:pPr>
            <w:r w:rsidRPr="00E91314">
              <w:rPr>
                <w:rFonts w:eastAsia="Arial Unicode MS"/>
              </w:rPr>
              <w:t>1</w:t>
            </w:r>
          </w:p>
        </w:tc>
        <w:tc>
          <w:tcPr>
            <w:tcW w:w="1800" w:type="dxa"/>
          </w:tcPr>
          <w:p w14:paraId="23AD1C2E" w14:textId="77777777" w:rsidR="00B56D9D" w:rsidRPr="00E91314" w:rsidRDefault="00B56D9D" w:rsidP="003C5546">
            <w:pPr>
              <w:rPr>
                <w:rFonts w:eastAsia="Arial Unicode MS"/>
              </w:rPr>
            </w:pPr>
            <w:r w:rsidRPr="00E91314">
              <w:rPr>
                <w:rFonts w:eastAsia="Arial Unicode MS"/>
              </w:rPr>
              <w:t xml:space="preserve">KV Malltyp. </w:t>
            </w:r>
          </w:p>
        </w:tc>
        <w:tc>
          <w:tcPr>
            <w:tcW w:w="1920" w:type="dxa"/>
          </w:tcPr>
          <w:p w14:paraId="431ECDED" w14:textId="77777777" w:rsidR="00B56D9D" w:rsidRPr="00E91314" w:rsidRDefault="00B56D9D"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0FCEE64D" w14:textId="77777777" w:rsidR="00B56D9D" w:rsidRPr="00E91314" w:rsidRDefault="00B56D9D" w:rsidP="003C5546">
            <w:pPr>
              <w:rPr>
                <w:rFonts w:ascii="Arial" w:eastAsia="Arial Unicode MS" w:hAnsi="Arial"/>
              </w:rPr>
            </w:pPr>
          </w:p>
        </w:tc>
        <w:tc>
          <w:tcPr>
            <w:tcW w:w="1080" w:type="dxa"/>
            <w:shd w:val="clear" w:color="auto" w:fill="auto"/>
          </w:tcPr>
          <w:p w14:paraId="0F65CC5A" w14:textId="77777777" w:rsidR="00B56D9D" w:rsidRPr="00E91314" w:rsidRDefault="00B56D9D" w:rsidP="003C5546">
            <w:pPr>
              <w:rPr>
                <w:rFonts w:ascii="Arial" w:eastAsia="Arial Unicode MS" w:hAnsi="Arial"/>
              </w:rPr>
            </w:pPr>
          </w:p>
        </w:tc>
        <w:tc>
          <w:tcPr>
            <w:tcW w:w="1160" w:type="dxa"/>
            <w:shd w:val="clear" w:color="auto" w:fill="auto"/>
          </w:tcPr>
          <w:p w14:paraId="4F5D4AE6" w14:textId="77777777" w:rsidR="00B56D9D" w:rsidRPr="00E91314" w:rsidRDefault="00B56D9D" w:rsidP="003C5546">
            <w:pPr>
              <w:rPr>
                <w:rFonts w:ascii="Arial" w:eastAsia="Arial Unicode MS" w:hAnsi="Arial"/>
              </w:rPr>
            </w:pPr>
          </w:p>
        </w:tc>
      </w:tr>
      <w:tr w:rsidR="00B56D9D" w:rsidRPr="00E91314" w14:paraId="63BCB351" w14:textId="77777777" w:rsidTr="003C5546">
        <w:trPr>
          <w:trHeight w:val="217"/>
        </w:trPr>
        <w:tc>
          <w:tcPr>
            <w:tcW w:w="2567" w:type="dxa"/>
            <w:gridSpan w:val="2"/>
          </w:tcPr>
          <w:p w14:paraId="6578CF47" w14:textId="77777777" w:rsidR="00B56D9D" w:rsidRPr="00E91314" w:rsidRDefault="00B56D9D" w:rsidP="003C5546">
            <w:pPr>
              <w:rPr>
                <w:rFonts w:eastAsia="Arial Unicode MS"/>
              </w:rPr>
            </w:pPr>
            <w:r>
              <w:rPr>
                <w:rFonts w:eastAsia="Arial Unicode MS"/>
              </w:rPr>
              <w:t>(templateVersion)</w:t>
            </w:r>
          </w:p>
        </w:tc>
        <w:tc>
          <w:tcPr>
            <w:tcW w:w="3388" w:type="dxa"/>
          </w:tcPr>
          <w:p w14:paraId="66B4C503" w14:textId="77777777" w:rsidR="00B56D9D" w:rsidRPr="00E91314" w:rsidRDefault="00B56D9D" w:rsidP="003C5546">
            <w:r>
              <w:t>Mallens version</w:t>
            </w:r>
          </w:p>
        </w:tc>
        <w:tc>
          <w:tcPr>
            <w:tcW w:w="1140" w:type="dxa"/>
          </w:tcPr>
          <w:p w14:paraId="3FF6E559" w14:textId="77777777" w:rsidR="00B56D9D" w:rsidRPr="00E91314" w:rsidRDefault="00B56D9D" w:rsidP="003C5546">
            <w:pPr>
              <w:rPr>
                <w:rFonts w:eastAsia="Arial Unicode MS"/>
              </w:rPr>
            </w:pPr>
          </w:p>
        </w:tc>
        <w:tc>
          <w:tcPr>
            <w:tcW w:w="720" w:type="dxa"/>
          </w:tcPr>
          <w:p w14:paraId="7DC95853" w14:textId="77777777" w:rsidR="00B56D9D" w:rsidRPr="00E91314" w:rsidRDefault="00B56D9D" w:rsidP="003C5546">
            <w:pPr>
              <w:rPr>
                <w:rFonts w:eastAsia="Arial Unicode MS"/>
              </w:rPr>
            </w:pPr>
          </w:p>
        </w:tc>
        <w:tc>
          <w:tcPr>
            <w:tcW w:w="1800" w:type="dxa"/>
          </w:tcPr>
          <w:p w14:paraId="304E75EB" w14:textId="77777777" w:rsidR="00B56D9D" w:rsidRPr="00E91314" w:rsidRDefault="00B56D9D" w:rsidP="003C5546"/>
        </w:tc>
        <w:tc>
          <w:tcPr>
            <w:tcW w:w="1920" w:type="dxa"/>
          </w:tcPr>
          <w:p w14:paraId="4D0E8552" w14:textId="77777777" w:rsidR="00B56D9D" w:rsidRPr="00E91314" w:rsidRDefault="00B56D9D" w:rsidP="003C5546">
            <w:pPr>
              <w:rPr>
                <w:rFonts w:ascii="Arial" w:eastAsia="Arial Unicode MS" w:hAnsi="Arial"/>
              </w:rPr>
            </w:pPr>
          </w:p>
        </w:tc>
        <w:tc>
          <w:tcPr>
            <w:tcW w:w="1200" w:type="dxa"/>
            <w:shd w:val="clear" w:color="auto" w:fill="auto"/>
          </w:tcPr>
          <w:p w14:paraId="411D8989" w14:textId="77777777" w:rsidR="00B56D9D" w:rsidRPr="00E91314" w:rsidRDefault="00B56D9D" w:rsidP="003C5546">
            <w:pPr>
              <w:rPr>
                <w:rFonts w:ascii="Arial" w:eastAsia="Arial Unicode MS" w:hAnsi="Arial"/>
              </w:rPr>
            </w:pPr>
          </w:p>
        </w:tc>
        <w:tc>
          <w:tcPr>
            <w:tcW w:w="1080" w:type="dxa"/>
            <w:shd w:val="clear" w:color="auto" w:fill="auto"/>
          </w:tcPr>
          <w:p w14:paraId="25321215" w14:textId="77777777" w:rsidR="00B56D9D" w:rsidRPr="00E91314" w:rsidRDefault="00B56D9D" w:rsidP="003C5546">
            <w:pPr>
              <w:rPr>
                <w:rFonts w:ascii="Arial" w:eastAsia="Arial Unicode MS" w:hAnsi="Arial"/>
              </w:rPr>
            </w:pPr>
          </w:p>
        </w:tc>
        <w:tc>
          <w:tcPr>
            <w:tcW w:w="1160" w:type="dxa"/>
            <w:shd w:val="clear" w:color="auto" w:fill="auto"/>
          </w:tcPr>
          <w:p w14:paraId="0CEC63C8" w14:textId="77777777" w:rsidR="00B56D9D" w:rsidRPr="00E91314" w:rsidRDefault="00B56D9D" w:rsidP="003C5546">
            <w:pPr>
              <w:rPr>
                <w:rFonts w:ascii="Arial" w:eastAsia="Arial Unicode MS" w:hAnsi="Arial"/>
              </w:rPr>
            </w:pPr>
          </w:p>
        </w:tc>
      </w:tr>
      <w:tr w:rsidR="00B56D9D" w:rsidRPr="00E91314" w14:paraId="308B167A" w14:textId="77777777" w:rsidTr="003C5546">
        <w:trPr>
          <w:trHeight w:val="217"/>
        </w:trPr>
        <w:tc>
          <w:tcPr>
            <w:tcW w:w="2567" w:type="dxa"/>
            <w:gridSpan w:val="2"/>
          </w:tcPr>
          <w:p w14:paraId="59380516" w14:textId="77777777" w:rsidR="00B56D9D" w:rsidRPr="00E91314" w:rsidRDefault="00B56D9D" w:rsidP="003C5546">
            <w:pPr>
              <w:rPr>
                <w:rFonts w:eastAsia="Arial Unicode MS"/>
              </w:rPr>
            </w:pPr>
            <w:r w:rsidRPr="00E91314">
              <w:rPr>
                <w:rFonts w:eastAsia="Arial Unicode MS"/>
              </w:rPr>
              <w:t>Obligatoriskt</w:t>
            </w:r>
          </w:p>
          <w:p w14:paraId="552814F4" w14:textId="77777777" w:rsidR="00B56D9D" w:rsidRPr="00E91314" w:rsidRDefault="00B56D9D" w:rsidP="003C5546">
            <w:pPr>
              <w:rPr>
                <w:rFonts w:eastAsia="Arial Unicode MS"/>
              </w:rPr>
            </w:pPr>
            <w:r w:rsidRPr="00E91314">
              <w:rPr>
                <w:rFonts w:eastAsia="Arial Unicode MS"/>
              </w:rPr>
              <w:t>(Mandatory)</w:t>
            </w:r>
          </w:p>
        </w:tc>
        <w:tc>
          <w:tcPr>
            <w:tcW w:w="3388" w:type="dxa"/>
          </w:tcPr>
          <w:p w14:paraId="7DB8A70F" w14:textId="77777777" w:rsidR="00B56D9D" w:rsidRPr="00E91314" w:rsidRDefault="00B56D9D" w:rsidP="003C5546">
            <w:r w:rsidRPr="00E91314">
              <w:t xml:space="preserve">Indikerar om formuläret är obligatoriskt att fylla i av användaren. </w:t>
            </w:r>
          </w:p>
          <w:p w14:paraId="2FEDE329" w14:textId="77777777" w:rsidR="00B56D9D" w:rsidRPr="00E91314" w:rsidRDefault="00B56D9D" w:rsidP="003C5546">
            <w:r w:rsidRPr="00E91314">
              <w:t>T.ex. Ett obligatoriskt formulär kan indikerar att formuläret är en del av en vårdprocess.</w:t>
            </w:r>
          </w:p>
        </w:tc>
        <w:tc>
          <w:tcPr>
            <w:tcW w:w="1140" w:type="dxa"/>
          </w:tcPr>
          <w:p w14:paraId="54306759" w14:textId="77777777" w:rsidR="00B56D9D" w:rsidRPr="00E91314" w:rsidRDefault="00B56D9D" w:rsidP="003C5546">
            <w:pPr>
              <w:rPr>
                <w:rFonts w:eastAsia="Arial Unicode MS"/>
              </w:rPr>
            </w:pPr>
            <w:r w:rsidRPr="00E91314">
              <w:rPr>
                <w:rFonts w:eastAsia="Arial Unicode MS"/>
              </w:rPr>
              <w:t>S/F</w:t>
            </w:r>
          </w:p>
        </w:tc>
        <w:tc>
          <w:tcPr>
            <w:tcW w:w="720" w:type="dxa"/>
          </w:tcPr>
          <w:p w14:paraId="5FF997CC" w14:textId="77777777" w:rsidR="00B56D9D" w:rsidRPr="00E91314" w:rsidRDefault="00B56D9D" w:rsidP="003C5546">
            <w:pPr>
              <w:rPr>
                <w:rFonts w:eastAsia="Arial Unicode MS"/>
              </w:rPr>
            </w:pPr>
            <w:r w:rsidRPr="00E91314">
              <w:rPr>
                <w:rFonts w:eastAsia="Arial Unicode MS"/>
              </w:rPr>
              <w:t>1</w:t>
            </w:r>
          </w:p>
        </w:tc>
        <w:tc>
          <w:tcPr>
            <w:tcW w:w="1800" w:type="dxa"/>
          </w:tcPr>
          <w:p w14:paraId="05415E7B" w14:textId="77777777" w:rsidR="00B56D9D" w:rsidRPr="00E91314" w:rsidRDefault="00B56D9D" w:rsidP="003C5546">
            <w:r w:rsidRPr="00E91314">
              <w:t>True = obligatoriskt</w:t>
            </w:r>
          </w:p>
          <w:p w14:paraId="37D24157" w14:textId="77777777" w:rsidR="00B56D9D" w:rsidRPr="00E91314" w:rsidRDefault="00B56D9D" w:rsidP="003C5546">
            <w:pPr>
              <w:rPr>
                <w:rFonts w:eastAsia="Arial Unicode MS"/>
              </w:rPr>
            </w:pPr>
            <w:r w:rsidRPr="00E91314">
              <w:rPr>
                <w:szCs w:val="20"/>
              </w:rPr>
              <w:t>False = Frivilligt</w:t>
            </w:r>
          </w:p>
        </w:tc>
        <w:tc>
          <w:tcPr>
            <w:tcW w:w="1920" w:type="dxa"/>
          </w:tcPr>
          <w:p w14:paraId="18218A56" w14:textId="77777777" w:rsidR="00B56D9D" w:rsidRPr="00E91314" w:rsidRDefault="00B56D9D" w:rsidP="003C5546">
            <w:pPr>
              <w:rPr>
                <w:rFonts w:ascii="Arial" w:eastAsia="Arial Unicode MS" w:hAnsi="Arial"/>
              </w:rPr>
            </w:pPr>
          </w:p>
        </w:tc>
        <w:tc>
          <w:tcPr>
            <w:tcW w:w="1200" w:type="dxa"/>
            <w:shd w:val="clear" w:color="auto" w:fill="auto"/>
          </w:tcPr>
          <w:p w14:paraId="59C4D603" w14:textId="77777777" w:rsidR="00B56D9D" w:rsidRPr="00E91314" w:rsidRDefault="00B56D9D" w:rsidP="003C5546">
            <w:pPr>
              <w:rPr>
                <w:rFonts w:ascii="Arial" w:eastAsia="Arial Unicode MS" w:hAnsi="Arial"/>
              </w:rPr>
            </w:pPr>
          </w:p>
        </w:tc>
        <w:tc>
          <w:tcPr>
            <w:tcW w:w="1080" w:type="dxa"/>
            <w:shd w:val="clear" w:color="auto" w:fill="auto"/>
          </w:tcPr>
          <w:p w14:paraId="6F5329F2" w14:textId="77777777" w:rsidR="00B56D9D" w:rsidRPr="00E91314" w:rsidRDefault="00B56D9D" w:rsidP="003C5546">
            <w:pPr>
              <w:rPr>
                <w:rFonts w:ascii="Arial" w:eastAsia="Arial Unicode MS" w:hAnsi="Arial"/>
              </w:rPr>
            </w:pPr>
          </w:p>
        </w:tc>
        <w:tc>
          <w:tcPr>
            <w:tcW w:w="1160" w:type="dxa"/>
            <w:shd w:val="clear" w:color="auto" w:fill="auto"/>
          </w:tcPr>
          <w:p w14:paraId="647D2897" w14:textId="77777777" w:rsidR="00B56D9D" w:rsidRPr="00E91314" w:rsidRDefault="00B56D9D" w:rsidP="003C5546">
            <w:pPr>
              <w:rPr>
                <w:rFonts w:ascii="Arial" w:eastAsia="Arial Unicode MS" w:hAnsi="Arial"/>
              </w:rPr>
            </w:pPr>
          </w:p>
        </w:tc>
      </w:tr>
      <w:tr w:rsidR="00B56D9D" w:rsidRPr="00E91314" w14:paraId="232292BB" w14:textId="77777777" w:rsidTr="003C5546">
        <w:trPr>
          <w:trHeight w:val="217"/>
        </w:trPr>
        <w:tc>
          <w:tcPr>
            <w:tcW w:w="2567" w:type="dxa"/>
            <w:gridSpan w:val="2"/>
          </w:tcPr>
          <w:p w14:paraId="62EA1631" w14:textId="77777777" w:rsidR="00B56D9D" w:rsidRPr="00E91314" w:rsidRDefault="00B56D9D" w:rsidP="003C5546">
            <w:pPr>
              <w:rPr>
                <w:rFonts w:eastAsia="Arial Unicode MS"/>
              </w:rPr>
            </w:pPr>
            <w:r w:rsidRPr="00E91314">
              <w:rPr>
                <w:rFonts w:eastAsia="Arial Unicode MS"/>
              </w:rPr>
              <w:t>Språk (Language)</w:t>
            </w:r>
          </w:p>
        </w:tc>
        <w:tc>
          <w:tcPr>
            <w:tcW w:w="3388" w:type="dxa"/>
          </w:tcPr>
          <w:p w14:paraId="496247C4" w14:textId="77777777" w:rsidR="00B56D9D" w:rsidRPr="00E91314" w:rsidRDefault="00B56D9D" w:rsidP="003C5546">
            <w:pPr>
              <w:rPr>
                <w:szCs w:val="20"/>
              </w:rPr>
            </w:pPr>
            <w:r w:rsidRPr="00E91314">
              <w:rPr>
                <w:szCs w:val="20"/>
              </w:rPr>
              <w:t xml:space="preserve">Beskriver vilket språk som används i formuläret. </w:t>
            </w:r>
          </w:p>
          <w:p w14:paraId="5A680E9B" w14:textId="77777777" w:rsidR="00B56D9D" w:rsidRPr="00E91314" w:rsidRDefault="00B56D9D" w:rsidP="003C5546">
            <w:pPr>
              <w:rPr>
                <w:rFonts w:eastAsia="Arial Unicode MS"/>
                <w:szCs w:val="20"/>
              </w:rPr>
            </w:pPr>
            <w:r w:rsidRPr="00E91314">
              <w:rPr>
                <w:szCs w:val="20"/>
              </w:rPr>
              <w:t>T.ex. sv eller en.</w:t>
            </w:r>
          </w:p>
        </w:tc>
        <w:tc>
          <w:tcPr>
            <w:tcW w:w="1140" w:type="dxa"/>
          </w:tcPr>
          <w:p w14:paraId="6505396E" w14:textId="77777777" w:rsidR="00B56D9D" w:rsidRPr="00E91314" w:rsidRDefault="00B56D9D" w:rsidP="003C5546">
            <w:pPr>
              <w:rPr>
                <w:rFonts w:eastAsia="Arial Unicode MS"/>
              </w:rPr>
            </w:pPr>
            <w:r w:rsidRPr="00E91314">
              <w:rPr>
                <w:rFonts w:eastAsia="Arial Unicode MS"/>
              </w:rPr>
              <w:t>KTOV</w:t>
            </w:r>
          </w:p>
        </w:tc>
        <w:tc>
          <w:tcPr>
            <w:tcW w:w="720" w:type="dxa"/>
          </w:tcPr>
          <w:p w14:paraId="14792B19" w14:textId="77777777" w:rsidR="00B56D9D" w:rsidRPr="00E91314" w:rsidRDefault="00B56D9D" w:rsidP="003C5546">
            <w:pPr>
              <w:rPr>
                <w:rFonts w:eastAsia="Arial Unicode MS"/>
              </w:rPr>
            </w:pPr>
            <w:r w:rsidRPr="00E91314">
              <w:rPr>
                <w:rFonts w:eastAsia="Arial Unicode MS"/>
              </w:rPr>
              <w:t>1</w:t>
            </w:r>
          </w:p>
        </w:tc>
        <w:tc>
          <w:tcPr>
            <w:tcW w:w="1800" w:type="dxa"/>
          </w:tcPr>
          <w:p w14:paraId="07771469"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7E56A7B4" w14:textId="77777777" w:rsidR="00B56D9D" w:rsidRPr="00E91314" w:rsidRDefault="00B56D9D" w:rsidP="003C554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5D6CA0FF" w14:textId="77777777" w:rsidR="00B56D9D" w:rsidRPr="00E91314" w:rsidRDefault="00B56D9D" w:rsidP="003C5546">
            <w:pPr>
              <w:rPr>
                <w:rFonts w:ascii="Arial" w:eastAsia="Arial Unicode MS" w:hAnsi="Arial"/>
              </w:rPr>
            </w:pPr>
          </w:p>
        </w:tc>
        <w:tc>
          <w:tcPr>
            <w:tcW w:w="1080" w:type="dxa"/>
            <w:shd w:val="clear" w:color="auto" w:fill="auto"/>
          </w:tcPr>
          <w:p w14:paraId="2B69332D" w14:textId="77777777" w:rsidR="00B56D9D" w:rsidRPr="00E91314" w:rsidRDefault="00B56D9D" w:rsidP="003C5546">
            <w:pPr>
              <w:rPr>
                <w:rFonts w:ascii="Arial" w:eastAsia="Arial Unicode MS" w:hAnsi="Arial"/>
              </w:rPr>
            </w:pPr>
          </w:p>
        </w:tc>
        <w:tc>
          <w:tcPr>
            <w:tcW w:w="1160" w:type="dxa"/>
            <w:shd w:val="clear" w:color="auto" w:fill="auto"/>
          </w:tcPr>
          <w:p w14:paraId="7DDD0555" w14:textId="77777777" w:rsidR="00B56D9D" w:rsidRPr="00E91314" w:rsidRDefault="00B56D9D" w:rsidP="003C5546">
            <w:pPr>
              <w:rPr>
                <w:rFonts w:ascii="Arial" w:eastAsia="Arial Unicode MS" w:hAnsi="Arial"/>
              </w:rPr>
            </w:pPr>
          </w:p>
        </w:tc>
      </w:tr>
      <w:tr w:rsidR="00B56D9D" w:rsidRPr="00E91314" w14:paraId="4F0C19BD" w14:textId="77777777" w:rsidTr="003C5546">
        <w:trPr>
          <w:trHeight w:val="217"/>
        </w:trPr>
        <w:tc>
          <w:tcPr>
            <w:tcW w:w="2567" w:type="dxa"/>
            <w:gridSpan w:val="2"/>
          </w:tcPr>
          <w:p w14:paraId="0063C55D" w14:textId="77777777" w:rsidR="00B56D9D" w:rsidRPr="00E91314" w:rsidRDefault="00B56D9D" w:rsidP="003C5546">
            <w:pPr>
              <w:rPr>
                <w:rFonts w:eastAsia="Arial Unicode MS"/>
              </w:rPr>
            </w:pPr>
            <w:r>
              <w:rPr>
                <w:rFonts w:eastAsia="Arial Unicode MS"/>
              </w:rPr>
              <w:t xml:space="preserve">Mallens </w:t>
            </w:r>
            <w:r w:rsidRPr="00E91314">
              <w:rPr>
                <w:rFonts w:eastAsia="Arial Unicode MS"/>
              </w:rPr>
              <w:t>namn</w:t>
            </w:r>
          </w:p>
          <w:p w14:paraId="0E972175" w14:textId="77777777" w:rsidR="00B56D9D" w:rsidRPr="00E91314" w:rsidRDefault="00B56D9D" w:rsidP="003C5546">
            <w:pPr>
              <w:rPr>
                <w:rFonts w:eastAsia="Arial Unicode MS"/>
              </w:rPr>
            </w:pPr>
            <w:r>
              <w:rPr>
                <w:rFonts w:eastAsia="Arial Unicode MS"/>
              </w:rPr>
              <w:t>(Template</w:t>
            </w:r>
            <w:r w:rsidRPr="00E91314">
              <w:rPr>
                <w:rFonts w:eastAsia="Arial Unicode MS"/>
              </w:rPr>
              <w:t>Name)</w:t>
            </w:r>
          </w:p>
        </w:tc>
        <w:tc>
          <w:tcPr>
            <w:tcW w:w="3388" w:type="dxa"/>
          </w:tcPr>
          <w:p w14:paraId="56EB4079" w14:textId="77777777" w:rsidR="00B56D9D" w:rsidRPr="00E91314" w:rsidRDefault="00B56D9D" w:rsidP="003C5546">
            <w:pPr>
              <w:rPr>
                <w:rFonts w:eastAsia="Arial Unicode MS"/>
              </w:rPr>
            </w:pPr>
            <w:r>
              <w:rPr>
                <w:rFonts w:eastAsia="Arial Unicode MS"/>
              </w:rPr>
              <w:t xml:space="preserve">Mallens </w:t>
            </w:r>
            <w:r w:rsidRPr="00E91314">
              <w:rPr>
                <w:rFonts w:eastAsia="Arial Unicode MS"/>
              </w:rPr>
              <w:t>namn.</w:t>
            </w:r>
          </w:p>
          <w:p w14:paraId="1A15484B" w14:textId="77777777" w:rsidR="00B56D9D" w:rsidRPr="00E91314" w:rsidRDefault="00B56D9D" w:rsidP="003C5546">
            <w:pPr>
              <w:rPr>
                <w:rFonts w:eastAsia="Arial Unicode MS"/>
              </w:rPr>
            </w:pPr>
            <w:r w:rsidRPr="00E91314">
              <w:rPr>
                <w:rFonts w:eastAsia="Arial Unicode MS"/>
              </w:rPr>
              <w:t>T.ex. Hälsodeklaration Mödravård</w:t>
            </w:r>
          </w:p>
        </w:tc>
        <w:tc>
          <w:tcPr>
            <w:tcW w:w="1140" w:type="dxa"/>
          </w:tcPr>
          <w:p w14:paraId="3D83253C" w14:textId="77777777" w:rsidR="00B56D9D" w:rsidRPr="00E91314" w:rsidRDefault="00B56D9D" w:rsidP="003C5546">
            <w:pPr>
              <w:rPr>
                <w:rFonts w:eastAsia="Arial Unicode MS"/>
              </w:rPr>
            </w:pPr>
            <w:r w:rsidRPr="00E91314">
              <w:rPr>
                <w:rFonts w:eastAsia="Arial Unicode MS"/>
              </w:rPr>
              <w:t>TXT</w:t>
            </w:r>
          </w:p>
        </w:tc>
        <w:tc>
          <w:tcPr>
            <w:tcW w:w="720" w:type="dxa"/>
          </w:tcPr>
          <w:p w14:paraId="6B384D47" w14:textId="77777777" w:rsidR="00B56D9D" w:rsidRPr="00E91314" w:rsidRDefault="00B56D9D" w:rsidP="003C5546">
            <w:pPr>
              <w:rPr>
                <w:rFonts w:eastAsia="Arial Unicode MS"/>
              </w:rPr>
            </w:pPr>
            <w:r w:rsidRPr="00E91314">
              <w:rPr>
                <w:rFonts w:eastAsia="Arial Unicode MS"/>
              </w:rPr>
              <w:t>1</w:t>
            </w:r>
          </w:p>
        </w:tc>
        <w:tc>
          <w:tcPr>
            <w:tcW w:w="1800" w:type="dxa"/>
          </w:tcPr>
          <w:p w14:paraId="69F99EDE" w14:textId="77777777" w:rsidR="00B56D9D" w:rsidRPr="00E91314" w:rsidRDefault="00B56D9D" w:rsidP="003C5546">
            <w:pPr>
              <w:rPr>
                <w:rFonts w:eastAsia="Arial Unicode MS"/>
              </w:rPr>
            </w:pPr>
          </w:p>
        </w:tc>
        <w:tc>
          <w:tcPr>
            <w:tcW w:w="1920" w:type="dxa"/>
          </w:tcPr>
          <w:p w14:paraId="28509114" w14:textId="77777777" w:rsidR="00B56D9D" w:rsidRPr="00E91314" w:rsidRDefault="00B56D9D" w:rsidP="003C5546">
            <w:pPr>
              <w:rPr>
                <w:rFonts w:ascii="Arial" w:eastAsia="Arial Unicode MS" w:hAnsi="Arial"/>
              </w:rPr>
            </w:pPr>
          </w:p>
        </w:tc>
        <w:tc>
          <w:tcPr>
            <w:tcW w:w="1200" w:type="dxa"/>
            <w:shd w:val="clear" w:color="auto" w:fill="auto"/>
          </w:tcPr>
          <w:p w14:paraId="35DA6B5B" w14:textId="77777777" w:rsidR="00B56D9D" w:rsidRPr="00E91314" w:rsidRDefault="00B56D9D" w:rsidP="003C5546">
            <w:pPr>
              <w:rPr>
                <w:rFonts w:ascii="Arial" w:eastAsia="Arial Unicode MS" w:hAnsi="Arial"/>
              </w:rPr>
            </w:pPr>
          </w:p>
        </w:tc>
        <w:tc>
          <w:tcPr>
            <w:tcW w:w="1080" w:type="dxa"/>
            <w:shd w:val="clear" w:color="auto" w:fill="auto"/>
          </w:tcPr>
          <w:p w14:paraId="175559A7" w14:textId="77777777" w:rsidR="00B56D9D" w:rsidRPr="00E91314" w:rsidRDefault="00B56D9D" w:rsidP="003C5546">
            <w:pPr>
              <w:rPr>
                <w:rFonts w:ascii="Arial" w:eastAsia="Arial Unicode MS" w:hAnsi="Arial"/>
              </w:rPr>
            </w:pPr>
          </w:p>
        </w:tc>
        <w:tc>
          <w:tcPr>
            <w:tcW w:w="1160" w:type="dxa"/>
            <w:shd w:val="clear" w:color="auto" w:fill="auto"/>
          </w:tcPr>
          <w:p w14:paraId="405D1C1B" w14:textId="77777777" w:rsidR="00B56D9D" w:rsidRPr="00E91314" w:rsidRDefault="00B56D9D" w:rsidP="003C5546">
            <w:pPr>
              <w:rPr>
                <w:rFonts w:ascii="Arial" w:eastAsia="Arial Unicode MS" w:hAnsi="Arial"/>
              </w:rPr>
            </w:pPr>
          </w:p>
        </w:tc>
      </w:tr>
      <w:tr w:rsidR="00B56D9D" w:rsidRPr="00E91314" w14:paraId="2753A09C" w14:textId="77777777" w:rsidTr="003C5546">
        <w:trPr>
          <w:trHeight w:val="217"/>
        </w:trPr>
        <w:tc>
          <w:tcPr>
            <w:tcW w:w="2567" w:type="dxa"/>
            <w:gridSpan w:val="2"/>
          </w:tcPr>
          <w:p w14:paraId="1E445103" w14:textId="77777777" w:rsidR="00B56D9D" w:rsidRPr="00E91314" w:rsidRDefault="00B56D9D" w:rsidP="003C5546">
            <w:pPr>
              <w:rPr>
                <w:rFonts w:eastAsia="Arial Unicode MS"/>
              </w:rPr>
            </w:pPr>
            <w:r w:rsidRPr="00E91314">
              <w:rPr>
                <w:rFonts w:eastAsia="Arial Unicode MS"/>
              </w:rPr>
              <w:t>Formulärbeskrivning (Description)</w:t>
            </w:r>
          </w:p>
        </w:tc>
        <w:tc>
          <w:tcPr>
            <w:tcW w:w="3388" w:type="dxa"/>
          </w:tcPr>
          <w:p w14:paraId="3DE4A267" w14:textId="77777777" w:rsidR="00B56D9D" w:rsidRPr="00E91314" w:rsidRDefault="00B56D9D" w:rsidP="003C5546">
            <w:pPr>
              <w:rPr>
                <w:rFonts w:eastAsia="Arial Unicode MS"/>
              </w:rPr>
            </w:pPr>
            <w:r w:rsidRPr="00E91314">
              <w:rPr>
                <w:rFonts w:eastAsia="Arial Unicode MS"/>
              </w:rPr>
              <w:t>Formulärets beskrivning och instruktioner.</w:t>
            </w:r>
          </w:p>
          <w:p w14:paraId="073719BF" w14:textId="77777777" w:rsidR="00B56D9D" w:rsidRPr="00E91314" w:rsidRDefault="00B56D9D" w:rsidP="003C5546">
            <w:pPr>
              <w:rPr>
                <w:rFonts w:eastAsia="Arial Unicode MS"/>
              </w:rPr>
            </w:pPr>
            <w:r w:rsidRPr="00E91314">
              <w:rPr>
                <w:rFonts w:eastAsia="Arial Unicode MS"/>
              </w:rPr>
              <w:t>T.ex. Formuläret skall besvaras innan du besöker mottageningen.</w:t>
            </w:r>
          </w:p>
        </w:tc>
        <w:tc>
          <w:tcPr>
            <w:tcW w:w="1140" w:type="dxa"/>
          </w:tcPr>
          <w:p w14:paraId="67E35D12" w14:textId="77777777" w:rsidR="00B56D9D" w:rsidRPr="00E91314" w:rsidRDefault="00B56D9D" w:rsidP="003C5546">
            <w:pPr>
              <w:rPr>
                <w:rFonts w:eastAsia="Arial Unicode MS"/>
              </w:rPr>
            </w:pPr>
            <w:r w:rsidRPr="00E91314">
              <w:rPr>
                <w:rFonts w:eastAsia="Arial Unicode MS"/>
              </w:rPr>
              <w:t>TXT</w:t>
            </w:r>
          </w:p>
        </w:tc>
        <w:tc>
          <w:tcPr>
            <w:tcW w:w="720" w:type="dxa"/>
          </w:tcPr>
          <w:p w14:paraId="18766D95" w14:textId="77777777" w:rsidR="00B56D9D" w:rsidRPr="00E91314" w:rsidRDefault="00B56D9D" w:rsidP="003C5546">
            <w:pPr>
              <w:rPr>
                <w:rFonts w:eastAsia="Arial Unicode MS"/>
              </w:rPr>
            </w:pPr>
            <w:r w:rsidRPr="00E91314">
              <w:rPr>
                <w:rFonts w:eastAsia="Arial Unicode MS"/>
              </w:rPr>
              <w:t>1..0</w:t>
            </w:r>
          </w:p>
        </w:tc>
        <w:tc>
          <w:tcPr>
            <w:tcW w:w="1800" w:type="dxa"/>
          </w:tcPr>
          <w:p w14:paraId="1256B224" w14:textId="77777777" w:rsidR="00B56D9D" w:rsidRPr="00E91314" w:rsidRDefault="00B56D9D" w:rsidP="003C5546">
            <w:pPr>
              <w:rPr>
                <w:rFonts w:eastAsia="Arial Unicode MS"/>
              </w:rPr>
            </w:pPr>
          </w:p>
        </w:tc>
        <w:tc>
          <w:tcPr>
            <w:tcW w:w="1920" w:type="dxa"/>
          </w:tcPr>
          <w:p w14:paraId="22FCCDB8" w14:textId="77777777" w:rsidR="00B56D9D" w:rsidRPr="00E91314" w:rsidRDefault="00B56D9D" w:rsidP="003C5546">
            <w:pPr>
              <w:rPr>
                <w:rFonts w:ascii="Arial" w:eastAsia="Arial Unicode MS" w:hAnsi="Arial"/>
              </w:rPr>
            </w:pPr>
          </w:p>
        </w:tc>
        <w:tc>
          <w:tcPr>
            <w:tcW w:w="1200" w:type="dxa"/>
            <w:shd w:val="clear" w:color="auto" w:fill="auto"/>
          </w:tcPr>
          <w:p w14:paraId="576CDFFD" w14:textId="77777777" w:rsidR="00B56D9D" w:rsidRPr="00E91314" w:rsidRDefault="00B56D9D" w:rsidP="003C5546">
            <w:pPr>
              <w:rPr>
                <w:rFonts w:ascii="Arial" w:eastAsia="Arial Unicode MS" w:hAnsi="Arial"/>
              </w:rPr>
            </w:pPr>
          </w:p>
        </w:tc>
        <w:tc>
          <w:tcPr>
            <w:tcW w:w="1080" w:type="dxa"/>
            <w:shd w:val="clear" w:color="auto" w:fill="auto"/>
          </w:tcPr>
          <w:p w14:paraId="06D9C614" w14:textId="77777777" w:rsidR="00B56D9D" w:rsidRPr="00E91314" w:rsidRDefault="00B56D9D" w:rsidP="003C5546">
            <w:pPr>
              <w:rPr>
                <w:rFonts w:ascii="Arial" w:eastAsia="Arial Unicode MS" w:hAnsi="Arial"/>
              </w:rPr>
            </w:pPr>
          </w:p>
        </w:tc>
        <w:tc>
          <w:tcPr>
            <w:tcW w:w="1160" w:type="dxa"/>
            <w:shd w:val="clear" w:color="auto" w:fill="auto"/>
          </w:tcPr>
          <w:p w14:paraId="6B90A695" w14:textId="77777777" w:rsidR="00B56D9D" w:rsidRPr="00E91314" w:rsidRDefault="00B56D9D" w:rsidP="003C5546">
            <w:pPr>
              <w:rPr>
                <w:rFonts w:ascii="Arial" w:eastAsia="Arial Unicode MS" w:hAnsi="Arial"/>
              </w:rPr>
            </w:pPr>
          </w:p>
        </w:tc>
      </w:tr>
      <w:tr w:rsidR="00B56D9D" w:rsidRPr="00E91314" w14:paraId="003CF470" w14:textId="77777777" w:rsidTr="003C5546">
        <w:trPr>
          <w:trHeight w:val="217"/>
        </w:trPr>
        <w:tc>
          <w:tcPr>
            <w:tcW w:w="2567" w:type="dxa"/>
            <w:gridSpan w:val="2"/>
          </w:tcPr>
          <w:p w14:paraId="4E454B86" w14:textId="77777777" w:rsidR="00B56D9D" w:rsidRPr="00E91314" w:rsidRDefault="00B56D9D" w:rsidP="003C5546">
            <w:pPr>
              <w:rPr>
                <w:rFonts w:eastAsia="Arial Unicode MS"/>
              </w:rPr>
            </w:pPr>
            <w:r w:rsidRPr="00E91314">
              <w:rPr>
                <w:rFonts w:eastAsia="Arial Unicode MS"/>
              </w:rPr>
              <w:t>Informations URL</w:t>
            </w:r>
          </w:p>
          <w:p w14:paraId="536F3F20" w14:textId="77777777" w:rsidR="00B56D9D" w:rsidRPr="00E91314" w:rsidRDefault="00B56D9D" w:rsidP="003C5546">
            <w:pPr>
              <w:rPr>
                <w:rFonts w:eastAsia="Arial Unicode MS"/>
              </w:rPr>
            </w:pPr>
            <w:r w:rsidRPr="00E91314">
              <w:rPr>
                <w:rFonts w:eastAsia="Arial Unicode MS"/>
              </w:rPr>
              <w:t>(InformationURL)</w:t>
            </w:r>
          </w:p>
        </w:tc>
        <w:tc>
          <w:tcPr>
            <w:tcW w:w="3388" w:type="dxa"/>
          </w:tcPr>
          <w:p w14:paraId="6DD59A98" w14:textId="77777777" w:rsidR="00B56D9D" w:rsidRPr="00E91314" w:rsidRDefault="00B56D9D" w:rsidP="003C5546">
            <w:pPr>
              <w:rPr>
                <w:szCs w:val="20"/>
              </w:rPr>
            </w:pPr>
            <w:r w:rsidRPr="00E91314">
              <w:rPr>
                <w:szCs w:val="20"/>
              </w:rPr>
              <w:t>URL till ytterligare/relevant information.</w:t>
            </w:r>
          </w:p>
        </w:tc>
        <w:tc>
          <w:tcPr>
            <w:tcW w:w="1140" w:type="dxa"/>
          </w:tcPr>
          <w:p w14:paraId="3698AF9B" w14:textId="77777777" w:rsidR="00B56D9D" w:rsidRPr="00E91314" w:rsidRDefault="00B56D9D" w:rsidP="003C5546">
            <w:pPr>
              <w:rPr>
                <w:rFonts w:eastAsia="Arial Unicode MS"/>
              </w:rPr>
            </w:pPr>
            <w:r w:rsidRPr="00E91314">
              <w:rPr>
                <w:rFonts w:eastAsia="Arial Unicode MS"/>
              </w:rPr>
              <w:t>URL</w:t>
            </w:r>
          </w:p>
        </w:tc>
        <w:tc>
          <w:tcPr>
            <w:tcW w:w="720" w:type="dxa"/>
          </w:tcPr>
          <w:p w14:paraId="1A95A6DA" w14:textId="77777777" w:rsidR="00B56D9D" w:rsidRPr="00E91314" w:rsidRDefault="00B56D9D" w:rsidP="003C5546">
            <w:pPr>
              <w:rPr>
                <w:rFonts w:eastAsia="Arial Unicode MS"/>
              </w:rPr>
            </w:pPr>
            <w:r w:rsidRPr="00E91314">
              <w:rPr>
                <w:rFonts w:eastAsia="Arial Unicode MS"/>
              </w:rPr>
              <w:t>0..1</w:t>
            </w:r>
          </w:p>
        </w:tc>
        <w:tc>
          <w:tcPr>
            <w:tcW w:w="1800" w:type="dxa"/>
          </w:tcPr>
          <w:p w14:paraId="7A2EAEFE" w14:textId="77777777" w:rsidR="00B56D9D" w:rsidRPr="00E91314" w:rsidRDefault="00B56D9D" w:rsidP="003C5546">
            <w:pPr>
              <w:rPr>
                <w:rFonts w:eastAsia="Arial Unicode MS"/>
              </w:rPr>
            </w:pPr>
          </w:p>
        </w:tc>
        <w:tc>
          <w:tcPr>
            <w:tcW w:w="1920" w:type="dxa"/>
          </w:tcPr>
          <w:p w14:paraId="6BFC3025" w14:textId="77777777" w:rsidR="00B56D9D" w:rsidRPr="00E91314" w:rsidRDefault="00B56D9D" w:rsidP="003C554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44CFEE9B" w14:textId="77777777" w:rsidR="00B56D9D" w:rsidRPr="00E91314" w:rsidRDefault="00B56D9D" w:rsidP="003C5546">
            <w:pPr>
              <w:rPr>
                <w:rFonts w:ascii="Arial" w:eastAsia="Arial Unicode MS" w:hAnsi="Arial"/>
              </w:rPr>
            </w:pPr>
          </w:p>
        </w:tc>
        <w:tc>
          <w:tcPr>
            <w:tcW w:w="1080" w:type="dxa"/>
            <w:shd w:val="clear" w:color="auto" w:fill="auto"/>
          </w:tcPr>
          <w:p w14:paraId="78019130" w14:textId="77777777" w:rsidR="00B56D9D" w:rsidRPr="00E91314" w:rsidRDefault="00B56D9D" w:rsidP="003C5546">
            <w:pPr>
              <w:rPr>
                <w:rFonts w:ascii="Arial" w:eastAsia="Arial Unicode MS" w:hAnsi="Arial"/>
              </w:rPr>
            </w:pPr>
          </w:p>
        </w:tc>
        <w:tc>
          <w:tcPr>
            <w:tcW w:w="1160" w:type="dxa"/>
            <w:shd w:val="clear" w:color="auto" w:fill="auto"/>
          </w:tcPr>
          <w:p w14:paraId="6F2BD951" w14:textId="77777777" w:rsidR="00B56D9D" w:rsidRPr="00E91314" w:rsidRDefault="00B56D9D" w:rsidP="003C5546">
            <w:pPr>
              <w:rPr>
                <w:rFonts w:ascii="Arial" w:eastAsia="Arial Unicode MS" w:hAnsi="Arial"/>
              </w:rPr>
            </w:pPr>
          </w:p>
        </w:tc>
      </w:tr>
      <w:tr w:rsidR="00B56D9D" w:rsidRPr="00E91314" w14:paraId="34EC1084" w14:textId="77777777" w:rsidTr="003C5546">
        <w:trPr>
          <w:trHeight w:val="217"/>
        </w:trPr>
        <w:tc>
          <w:tcPr>
            <w:tcW w:w="2567" w:type="dxa"/>
            <w:gridSpan w:val="2"/>
          </w:tcPr>
          <w:p w14:paraId="3D7A117A" w14:textId="77777777" w:rsidR="00B56D9D" w:rsidRPr="00E91314" w:rsidRDefault="00B56D9D" w:rsidP="003C5546">
            <w:pPr>
              <w:rPr>
                <w:rFonts w:eastAsia="Arial Unicode MS"/>
              </w:rPr>
            </w:pPr>
            <w:r w:rsidRPr="00E91314">
              <w:rPr>
                <w:rFonts w:eastAsia="Arial Unicode MS"/>
              </w:rPr>
              <w:t>Villkor</w:t>
            </w:r>
          </w:p>
          <w:p w14:paraId="0EFD5648" w14:textId="77777777" w:rsidR="00B56D9D" w:rsidRPr="00E91314" w:rsidRDefault="00B56D9D" w:rsidP="003C5546">
            <w:pPr>
              <w:rPr>
                <w:rFonts w:eastAsia="Arial Unicode MS"/>
              </w:rPr>
            </w:pPr>
            <w:r w:rsidRPr="00E91314">
              <w:rPr>
                <w:rFonts w:eastAsia="Arial Unicode MS"/>
              </w:rPr>
              <w:t>(Term)</w:t>
            </w:r>
          </w:p>
        </w:tc>
        <w:tc>
          <w:tcPr>
            <w:tcW w:w="3388" w:type="dxa"/>
          </w:tcPr>
          <w:p w14:paraId="27E3CBAB" w14:textId="77777777" w:rsidR="00B56D9D" w:rsidRPr="00E91314" w:rsidRDefault="00B56D9D" w:rsidP="003C5546">
            <w:pPr>
              <w:rPr>
                <w:rFonts w:eastAsia="Arial Unicode MS"/>
              </w:rPr>
            </w:pPr>
            <w:r w:rsidRPr="00E91314">
              <w:rPr>
                <w:rFonts w:eastAsia="Arial Unicode MS"/>
              </w:rPr>
              <w:t>Villkor kopplade till formuläret.</w:t>
            </w:r>
          </w:p>
          <w:p w14:paraId="69092BD8" w14:textId="77777777" w:rsidR="00B56D9D" w:rsidRPr="00E91314" w:rsidRDefault="00B56D9D"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1FE3FDAC" w14:textId="77777777" w:rsidR="00B56D9D" w:rsidRPr="00E91314" w:rsidRDefault="00B56D9D" w:rsidP="003C5546">
            <w:pPr>
              <w:rPr>
                <w:rFonts w:eastAsia="Arial Unicode MS"/>
              </w:rPr>
            </w:pPr>
            <w:r w:rsidRPr="00E91314">
              <w:rPr>
                <w:rFonts w:eastAsia="Arial Unicode MS"/>
              </w:rPr>
              <w:t>TXT</w:t>
            </w:r>
          </w:p>
        </w:tc>
        <w:tc>
          <w:tcPr>
            <w:tcW w:w="720" w:type="dxa"/>
          </w:tcPr>
          <w:p w14:paraId="08878129" w14:textId="77777777" w:rsidR="00B56D9D" w:rsidRPr="00E91314" w:rsidRDefault="00B56D9D" w:rsidP="003C5546">
            <w:pPr>
              <w:rPr>
                <w:rFonts w:eastAsia="Arial Unicode MS"/>
              </w:rPr>
            </w:pPr>
            <w:r w:rsidRPr="00E91314">
              <w:rPr>
                <w:rFonts w:eastAsia="Arial Unicode MS"/>
              </w:rPr>
              <w:t>1</w:t>
            </w:r>
          </w:p>
        </w:tc>
        <w:tc>
          <w:tcPr>
            <w:tcW w:w="1800" w:type="dxa"/>
          </w:tcPr>
          <w:p w14:paraId="5172B4EC" w14:textId="77777777" w:rsidR="00B56D9D" w:rsidRPr="00E91314" w:rsidRDefault="00B56D9D" w:rsidP="003C5546">
            <w:pPr>
              <w:rPr>
                <w:rFonts w:eastAsia="Arial Unicode MS"/>
              </w:rPr>
            </w:pPr>
          </w:p>
        </w:tc>
        <w:tc>
          <w:tcPr>
            <w:tcW w:w="1920" w:type="dxa"/>
          </w:tcPr>
          <w:p w14:paraId="38938FF6" w14:textId="77777777" w:rsidR="00B56D9D" w:rsidRPr="00E91314" w:rsidRDefault="00B56D9D" w:rsidP="003C5546">
            <w:pPr>
              <w:rPr>
                <w:rFonts w:ascii="Arial" w:eastAsia="Arial Unicode MS" w:hAnsi="Arial"/>
              </w:rPr>
            </w:pPr>
          </w:p>
        </w:tc>
        <w:tc>
          <w:tcPr>
            <w:tcW w:w="1200" w:type="dxa"/>
            <w:shd w:val="clear" w:color="auto" w:fill="auto"/>
          </w:tcPr>
          <w:p w14:paraId="10069C1F" w14:textId="77777777" w:rsidR="00B56D9D" w:rsidRPr="00E91314" w:rsidRDefault="00B56D9D" w:rsidP="003C5546">
            <w:pPr>
              <w:rPr>
                <w:rFonts w:ascii="Arial" w:eastAsia="Arial Unicode MS" w:hAnsi="Arial"/>
              </w:rPr>
            </w:pPr>
          </w:p>
        </w:tc>
        <w:tc>
          <w:tcPr>
            <w:tcW w:w="1080" w:type="dxa"/>
            <w:shd w:val="clear" w:color="auto" w:fill="auto"/>
          </w:tcPr>
          <w:p w14:paraId="68A01D3D" w14:textId="77777777" w:rsidR="00B56D9D" w:rsidRPr="00E91314" w:rsidRDefault="00B56D9D" w:rsidP="003C5546">
            <w:pPr>
              <w:rPr>
                <w:rFonts w:ascii="Arial" w:eastAsia="Arial Unicode MS" w:hAnsi="Arial"/>
              </w:rPr>
            </w:pPr>
          </w:p>
        </w:tc>
        <w:tc>
          <w:tcPr>
            <w:tcW w:w="1160" w:type="dxa"/>
            <w:shd w:val="clear" w:color="auto" w:fill="auto"/>
          </w:tcPr>
          <w:p w14:paraId="618E8E0A" w14:textId="77777777" w:rsidR="00B56D9D" w:rsidRPr="00E91314" w:rsidRDefault="00B56D9D" w:rsidP="003C5546">
            <w:pPr>
              <w:rPr>
                <w:rFonts w:ascii="Arial" w:eastAsia="Arial Unicode MS" w:hAnsi="Arial"/>
              </w:rPr>
            </w:pPr>
          </w:p>
        </w:tc>
      </w:tr>
      <w:tr w:rsidR="00B56D9D" w:rsidRPr="00E91314" w14:paraId="1B342FC2" w14:textId="77777777" w:rsidTr="003C5546">
        <w:trPr>
          <w:trHeight w:val="217"/>
        </w:trPr>
        <w:tc>
          <w:tcPr>
            <w:tcW w:w="2567" w:type="dxa"/>
            <w:gridSpan w:val="2"/>
          </w:tcPr>
          <w:p w14:paraId="5F426D98" w14:textId="77777777" w:rsidR="00B56D9D" w:rsidRPr="00E91314" w:rsidRDefault="00B56D9D"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127351AA" w14:textId="77777777" w:rsidR="00B56D9D" w:rsidRPr="00E91314" w:rsidRDefault="00B56D9D"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6D109A62" w14:textId="77777777" w:rsidR="00B56D9D" w:rsidRPr="00E91314" w:rsidRDefault="00B56D9D" w:rsidP="003C5546">
            <w:pPr>
              <w:rPr>
                <w:szCs w:val="20"/>
              </w:rPr>
            </w:pPr>
            <w:r w:rsidRPr="00E91314">
              <w:rPr>
                <w:szCs w:val="20"/>
              </w:rPr>
              <w:t>T.ex. 10</w:t>
            </w:r>
          </w:p>
        </w:tc>
        <w:tc>
          <w:tcPr>
            <w:tcW w:w="1140" w:type="dxa"/>
          </w:tcPr>
          <w:p w14:paraId="30FF8136" w14:textId="77777777" w:rsidR="00B56D9D" w:rsidRPr="00E91314" w:rsidRDefault="00B56D9D" w:rsidP="003C5546">
            <w:pPr>
              <w:rPr>
                <w:rFonts w:eastAsia="Arial Unicode MS"/>
              </w:rPr>
            </w:pPr>
            <w:r w:rsidRPr="00E91314">
              <w:rPr>
                <w:rFonts w:eastAsia="Arial Unicode MS"/>
              </w:rPr>
              <w:t>VÄ</w:t>
            </w:r>
          </w:p>
        </w:tc>
        <w:tc>
          <w:tcPr>
            <w:tcW w:w="720" w:type="dxa"/>
          </w:tcPr>
          <w:p w14:paraId="550CC5C3" w14:textId="77777777" w:rsidR="00B56D9D" w:rsidRPr="00E91314" w:rsidRDefault="00B56D9D" w:rsidP="003C5546">
            <w:pPr>
              <w:rPr>
                <w:rFonts w:eastAsia="Arial Unicode MS"/>
              </w:rPr>
            </w:pPr>
            <w:r w:rsidRPr="00E91314">
              <w:rPr>
                <w:rFonts w:eastAsia="Arial Unicode MS"/>
              </w:rPr>
              <w:t>1..1</w:t>
            </w:r>
          </w:p>
        </w:tc>
        <w:tc>
          <w:tcPr>
            <w:tcW w:w="1800" w:type="dxa"/>
          </w:tcPr>
          <w:p w14:paraId="660BBF2D" w14:textId="77777777" w:rsidR="00B56D9D" w:rsidRPr="00E91314" w:rsidRDefault="00B56D9D" w:rsidP="003C5546">
            <w:pPr>
              <w:rPr>
                <w:rFonts w:eastAsia="Arial Unicode MS"/>
              </w:rPr>
            </w:pPr>
          </w:p>
        </w:tc>
        <w:tc>
          <w:tcPr>
            <w:tcW w:w="1920" w:type="dxa"/>
          </w:tcPr>
          <w:p w14:paraId="6BB20C6B" w14:textId="77777777" w:rsidR="00B56D9D" w:rsidRPr="00E91314" w:rsidRDefault="00B56D9D" w:rsidP="003C5546">
            <w:pPr>
              <w:rPr>
                <w:rFonts w:ascii="Arial" w:eastAsia="Arial Unicode MS" w:hAnsi="Arial"/>
              </w:rPr>
            </w:pPr>
          </w:p>
        </w:tc>
        <w:tc>
          <w:tcPr>
            <w:tcW w:w="1200" w:type="dxa"/>
            <w:shd w:val="clear" w:color="auto" w:fill="auto"/>
          </w:tcPr>
          <w:p w14:paraId="2893545E" w14:textId="77777777" w:rsidR="00B56D9D" w:rsidRPr="00E91314" w:rsidRDefault="00B56D9D" w:rsidP="003C5546">
            <w:pPr>
              <w:rPr>
                <w:rFonts w:ascii="Arial" w:eastAsia="Arial Unicode MS" w:hAnsi="Arial"/>
              </w:rPr>
            </w:pPr>
          </w:p>
        </w:tc>
        <w:tc>
          <w:tcPr>
            <w:tcW w:w="1080" w:type="dxa"/>
            <w:shd w:val="clear" w:color="auto" w:fill="auto"/>
          </w:tcPr>
          <w:p w14:paraId="3718586A" w14:textId="77777777" w:rsidR="00B56D9D" w:rsidRPr="00E91314" w:rsidRDefault="00B56D9D" w:rsidP="003C5546">
            <w:pPr>
              <w:rPr>
                <w:rFonts w:ascii="Arial" w:eastAsia="Arial Unicode MS" w:hAnsi="Arial"/>
              </w:rPr>
            </w:pPr>
          </w:p>
        </w:tc>
        <w:tc>
          <w:tcPr>
            <w:tcW w:w="1160" w:type="dxa"/>
            <w:shd w:val="clear" w:color="auto" w:fill="auto"/>
          </w:tcPr>
          <w:p w14:paraId="3C04B22D" w14:textId="77777777" w:rsidR="00B56D9D" w:rsidRPr="00E91314" w:rsidRDefault="00B56D9D" w:rsidP="003C5546">
            <w:pPr>
              <w:rPr>
                <w:rFonts w:ascii="Arial" w:eastAsia="Arial Unicode MS" w:hAnsi="Arial"/>
              </w:rPr>
            </w:pPr>
          </w:p>
        </w:tc>
      </w:tr>
      <w:tr w:rsidR="00B56D9D" w:rsidRPr="00E91314" w14:paraId="7345503D" w14:textId="77777777" w:rsidTr="003C5546">
        <w:trPr>
          <w:trHeight w:val="217"/>
        </w:trPr>
        <w:tc>
          <w:tcPr>
            <w:tcW w:w="2567" w:type="dxa"/>
            <w:gridSpan w:val="2"/>
          </w:tcPr>
          <w:p w14:paraId="3C18DCED" w14:textId="77777777" w:rsidR="00B56D9D" w:rsidRPr="00E91314" w:rsidRDefault="00B56D9D"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20E03376" w14:textId="77777777" w:rsidR="00B56D9D" w:rsidRPr="00E91314" w:rsidRDefault="00B56D9D" w:rsidP="003C5546">
            <w:pPr>
              <w:rPr>
                <w:szCs w:val="20"/>
              </w:rPr>
            </w:pPr>
            <w:r w:rsidRPr="00E91314">
              <w:rPr>
                <w:szCs w:val="20"/>
              </w:rPr>
              <w:t xml:space="preserve">Beskriver hur </w:t>
            </w:r>
            <w:r>
              <w:rPr>
                <w:szCs w:val="20"/>
              </w:rPr>
              <w:t>många ”sidor” formuläret minst kan innehålla</w:t>
            </w:r>
            <w:r w:rsidRPr="00E91314">
              <w:rPr>
                <w:szCs w:val="20"/>
              </w:rPr>
              <w:t>.</w:t>
            </w:r>
          </w:p>
          <w:p w14:paraId="5422F4A8" w14:textId="77777777" w:rsidR="00B56D9D" w:rsidRPr="00E91314" w:rsidRDefault="00B56D9D" w:rsidP="003C5546">
            <w:pPr>
              <w:rPr>
                <w:szCs w:val="20"/>
              </w:rPr>
            </w:pPr>
            <w:r w:rsidRPr="00E91314">
              <w:rPr>
                <w:szCs w:val="20"/>
              </w:rPr>
              <w:t>T.ex. 10</w:t>
            </w:r>
          </w:p>
        </w:tc>
        <w:tc>
          <w:tcPr>
            <w:tcW w:w="1140" w:type="dxa"/>
          </w:tcPr>
          <w:p w14:paraId="5C10B31C" w14:textId="77777777" w:rsidR="00B56D9D" w:rsidRPr="00E91314" w:rsidRDefault="00B56D9D" w:rsidP="003C5546">
            <w:pPr>
              <w:rPr>
                <w:rFonts w:eastAsia="Arial Unicode MS"/>
              </w:rPr>
            </w:pPr>
            <w:r w:rsidRPr="00E91314">
              <w:rPr>
                <w:rFonts w:eastAsia="Arial Unicode MS"/>
              </w:rPr>
              <w:t>VÄ</w:t>
            </w:r>
          </w:p>
        </w:tc>
        <w:tc>
          <w:tcPr>
            <w:tcW w:w="720" w:type="dxa"/>
          </w:tcPr>
          <w:p w14:paraId="07B43076" w14:textId="77777777" w:rsidR="00B56D9D" w:rsidRPr="00E91314" w:rsidRDefault="00B56D9D" w:rsidP="003C5546">
            <w:pPr>
              <w:rPr>
                <w:rFonts w:eastAsia="Arial Unicode MS"/>
              </w:rPr>
            </w:pPr>
            <w:r w:rsidRPr="00E91314">
              <w:rPr>
                <w:rFonts w:eastAsia="Arial Unicode MS"/>
              </w:rPr>
              <w:t>1..1</w:t>
            </w:r>
          </w:p>
        </w:tc>
        <w:tc>
          <w:tcPr>
            <w:tcW w:w="1800" w:type="dxa"/>
          </w:tcPr>
          <w:p w14:paraId="26B3D8F0" w14:textId="77777777" w:rsidR="00B56D9D" w:rsidRPr="00E91314" w:rsidRDefault="00B56D9D" w:rsidP="003C5546">
            <w:pPr>
              <w:rPr>
                <w:rFonts w:eastAsia="Arial Unicode MS"/>
              </w:rPr>
            </w:pPr>
          </w:p>
        </w:tc>
        <w:tc>
          <w:tcPr>
            <w:tcW w:w="1920" w:type="dxa"/>
          </w:tcPr>
          <w:p w14:paraId="5C964042" w14:textId="77777777" w:rsidR="00B56D9D" w:rsidRPr="00E91314" w:rsidRDefault="00B56D9D" w:rsidP="003C5546">
            <w:pPr>
              <w:rPr>
                <w:rFonts w:ascii="Arial" w:eastAsia="Arial Unicode MS" w:hAnsi="Arial"/>
              </w:rPr>
            </w:pPr>
          </w:p>
        </w:tc>
        <w:tc>
          <w:tcPr>
            <w:tcW w:w="1200" w:type="dxa"/>
            <w:shd w:val="clear" w:color="auto" w:fill="auto"/>
          </w:tcPr>
          <w:p w14:paraId="0B2C1259" w14:textId="77777777" w:rsidR="00B56D9D" w:rsidRPr="00E91314" w:rsidRDefault="00B56D9D" w:rsidP="003C5546">
            <w:pPr>
              <w:rPr>
                <w:rFonts w:ascii="Arial" w:eastAsia="Arial Unicode MS" w:hAnsi="Arial"/>
              </w:rPr>
            </w:pPr>
          </w:p>
        </w:tc>
        <w:tc>
          <w:tcPr>
            <w:tcW w:w="1080" w:type="dxa"/>
            <w:shd w:val="clear" w:color="auto" w:fill="auto"/>
          </w:tcPr>
          <w:p w14:paraId="34C8A92A" w14:textId="77777777" w:rsidR="00B56D9D" w:rsidRPr="00E91314" w:rsidRDefault="00B56D9D" w:rsidP="003C5546">
            <w:pPr>
              <w:rPr>
                <w:rFonts w:ascii="Arial" w:eastAsia="Arial Unicode MS" w:hAnsi="Arial"/>
              </w:rPr>
            </w:pPr>
          </w:p>
        </w:tc>
        <w:tc>
          <w:tcPr>
            <w:tcW w:w="1160" w:type="dxa"/>
            <w:shd w:val="clear" w:color="auto" w:fill="auto"/>
          </w:tcPr>
          <w:p w14:paraId="110E7904" w14:textId="77777777" w:rsidR="00B56D9D" w:rsidRPr="00E91314" w:rsidRDefault="00B56D9D" w:rsidP="003C5546">
            <w:pPr>
              <w:rPr>
                <w:rFonts w:ascii="Arial" w:eastAsia="Arial Unicode MS" w:hAnsi="Arial"/>
              </w:rPr>
            </w:pPr>
          </w:p>
        </w:tc>
      </w:tr>
      <w:tr w:rsidR="00B56D9D" w:rsidRPr="00E91314" w14:paraId="284F831E" w14:textId="77777777" w:rsidTr="003C5546">
        <w:trPr>
          <w:trHeight w:val="217"/>
        </w:trPr>
        <w:tc>
          <w:tcPr>
            <w:tcW w:w="2567" w:type="dxa"/>
            <w:gridSpan w:val="2"/>
          </w:tcPr>
          <w:p w14:paraId="4524206E" w14:textId="77777777" w:rsidR="00B56D9D" w:rsidRPr="00E91314" w:rsidRDefault="00B56D9D" w:rsidP="003C5546">
            <w:pPr>
              <w:rPr>
                <w:rFonts w:eastAsia="Arial Unicode MS"/>
              </w:rPr>
            </w:pPr>
            <w:r w:rsidRPr="00E91314">
              <w:rPr>
                <w:rFonts w:eastAsia="Arial Unicode MS"/>
              </w:rPr>
              <w:t>(MaxNumberOfQuestion)</w:t>
            </w:r>
          </w:p>
        </w:tc>
        <w:tc>
          <w:tcPr>
            <w:tcW w:w="3388" w:type="dxa"/>
          </w:tcPr>
          <w:p w14:paraId="15FD07EF" w14:textId="77777777" w:rsidR="00B56D9D" w:rsidRPr="00E91314" w:rsidRDefault="00B56D9D" w:rsidP="003C5546">
            <w:pPr>
              <w:rPr>
                <w:szCs w:val="20"/>
              </w:rPr>
            </w:pPr>
            <w:r w:rsidRPr="00E91314">
              <w:rPr>
                <w:szCs w:val="20"/>
              </w:rPr>
              <w:t>Beskriver hur många frågor formuläret maximalt kan innehåller.</w:t>
            </w:r>
          </w:p>
          <w:p w14:paraId="27262BD9" w14:textId="77777777" w:rsidR="00B56D9D" w:rsidRPr="00E91314" w:rsidRDefault="00B56D9D" w:rsidP="003C5546">
            <w:pPr>
              <w:rPr>
                <w:rFonts w:eastAsia="Arial Unicode MS"/>
                <w:szCs w:val="20"/>
              </w:rPr>
            </w:pPr>
            <w:r w:rsidRPr="00E91314">
              <w:rPr>
                <w:szCs w:val="20"/>
              </w:rPr>
              <w:t>T.ex. 10</w:t>
            </w:r>
          </w:p>
        </w:tc>
        <w:tc>
          <w:tcPr>
            <w:tcW w:w="1140" w:type="dxa"/>
          </w:tcPr>
          <w:p w14:paraId="7E6CFD5E" w14:textId="77777777" w:rsidR="00B56D9D" w:rsidRPr="00E91314" w:rsidRDefault="00B56D9D" w:rsidP="003C5546">
            <w:pPr>
              <w:rPr>
                <w:rFonts w:eastAsia="Arial Unicode MS"/>
              </w:rPr>
            </w:pPr>
            <w:r w:rsidRPr="00E91314">
              <w:rPr>
                <w:rFonts w:eastAsia="Arial Unicode MS"/>
              </w:rPr>
              <w:t>VÄ</w:t>
            </w:r>
          </w:p>
        </w:tc>
        <w:tc>
          <w:tcPr>
            <w:tcW w:w="720" w:type="dxa"/>
          </w:tcPr>
          <w:p w14:paraId="364101AD" w14:textId="77777777" w:rsidR="00B56D9D" w:rsidRPr="00E91314" w:rsidRDefault="00B56D9D" w:rsidP="003C5546">
            <w:pPr>
              <w:rPr>
                <w:rFonts w:eastAsia="Arial Unicode MS"/>
              </w:rPr>
            </w:pPr>
            <w:r w:rsidRPr="00E91314">
              <w:rPr>
                <w:rFonts w:eastAsia="Arial Unicode MS"/>
              </w:rPr>
              <w:t>1..1</w:t>
            </w:r>
          </w:p>
        </w:tc>
        <w:tc>
          <w:tcPr>
            <w:tcW w:w="1800" w:type="dxa"/>
          </w:tcPr>
          <w:p w14:paraId="76EA0D81" w14:textId="77777777" w:rsidR="00B56D9D" w:rsidRPr="00E91314" w:rsidRDefault="00B56D9D" w:rsidP="003C5546">
            <w:pPr>
              <w:rPr>
                <w:rFonts w:eastAsia="Arial Unicode MS"/>
              </w:rPr>
            </w:pPr>
          </w:p>
        </w:tc>
        <w:tc>
          <w:tcPr>
            <w:tcW w:w="1920" w:type="dxa"/>
          </w:tcPr>
          <w:p w14:paraId="0C150EE5" w14:textId="77777777" w:rsidR="00B56D9D" w:rsidRPr="00E91314" w:rsidRDefault="00B56D9D" w:rsidP="003C5546">
            <w:pPr>
              <w:rPr>
                <w:rFonts w:ascii="Arial" w:eastAsia="Arial Unicode MS" w:hAnsi="Arial"/>
              </w:rPr>
            </w:pPr>
          </w:p>
        </w:tc>
        <w:tc>
          <w:tcPr>
            <w:tcW w:w="1200" w:type="dxa"/>
            <w:shd w:val="clear" w:color="auto" w:fill="auto"/>
          </w:tcPr>
          <w:p w14:paraId="1EE91294" w14:textId="77777777" w:rsidR="00B56D9D" w:rsidRPr="00E91314" w:rsidRDefault="00B56D9D" w:rsidP="003C5546">
            <w:pPr>
              <w:rPr>
                <w:rFonts w:ascii="Arial" w:eastAsia="Arial Unicode MS" w:hAnsi="Arial"/>
              </w:rPr>
            </w:pPr>
          </w:p>
        </w:tc>
        <w:tc>
          <w:tcPr>
            <w:tcW w:w="1080" w:type="dxa"/>
            <w:shd w:val="clear" w:color="auto" w:fill="auto"/>
          </w:tcPr>
          <w:p w14:paraId="6E7A71C2" w14:textId="77777777" w:rsidR="00B56D9D" w:rsidRPr="00E91314" w:rsidRDefault="00B56D9D" w:rsidP="003C5546">
            <w:pPr>
              <w:rPr>
                <w:rFonts w:ascii="Arial" w:eastAsia="Arial Unicode MS" w:hAnsi="Arial"/>
              </w:rPr>
            </w:pPr>
          </w:p>
        </w:tc>
        <w:tc>
          <w:tcPr>
            <w:tcW w:w="1160" w:type="dxa"/>
            <w:shd w:val="clear" w:color="auto" w:fill="auto"/>
          </w:tcPr>
          <w:p w14:paraId="6A6B0FF1" w14:textId="77777777" w:rsidR="00B56D9D" w:rsidRPr="00E91314" w:rsidRDefault="00B56D9D" w:rsidP="003C5546">
            <w:pPr>
              <w:rPr>
                <w:rFonts w:ascii="Arial" w:eastAsia="Arial Unicode MS" w:hAnsi="Arial"/>
              </w:rPr>
            </w:pPr>
          </w:p>
        </w:tc>
      </w:tr>
      <w:tr w:rsidR="00B56D9D" w:rsidRPr="00E91314" w14:paraId="76C395E0" w14:textId="77777777" w:rsidTr="003C5546">
        <w:trPr>
          <w:trHeight w:val="217"/>
        </w:trPr>
        <w:tc>
          <w:tcPr>
            <w:tcW w:w="2567" w:type="dxa"/>
            <w:gridSpan w:val="2"/>
          </w:tcPr>
          <w:p w14:paraId="0D65E553" w14:textId="77777777" w:rsidR="00B56D9D" w:rsidRPr="00E91314" w:rsidRDefault="00B56D9D" w:rsidP="003C5546">
            <w:pPr>
              <w:rPr>
                <w:rFonts w:eastAsia="Arial Unicode MS"/>
              </w:rPr>
            </w:pPr>
            <w:r w:rsidRPr="00E91314">
              <w:rPr>
                <w:rFonts w:eastAsia="Arial Unicode MS"/>
              </w:rPr>
              <w:t>(MinNumberOfQuestion)</w:t>
            </w:r>
          </w:p>
        </w:tc>
        <w:tc>
          <w:tcPr>
            <w:tcW w:w="3388" w:type="dxa"/>
          </w:tcPr>
          <w:p w14:paraId="191B6950" w14:textId="77777777" w:rsidR="00B56D9D" w:rsidRPr="00E91314" w:rsidRDefault="00B56D9D" w:rsidP="004D7A1F">
            <w:pPr>
              <w:rPr>
                <w:rFonts w:eastAsia="Arial Unicode MS"/>
              </w:rPr>
            </w:pPr>
            <w:r w:rsidRPr="00E91314">
              <w:rPr>
                <w:szCs w:val="20"/>
              </w:rPr>
              <w:t>Beskriver hur många frågor formuläret som minst kan innehåller.</w:t>
            </w:r>
          </w:p>
        </w:tc>
        <w:tc>
          <w:tcPr>
            <w:tcW w:w="1140" w:type="dxa"/>
          </w:tcPr>
          <w:p w14:paraId="4BA3D277" w14:textId="77777777" w:rsidR="00B56D9D" w:rsidRPr="00E91314" w:rsidRDefault="00B56D9D" w:rsidP="003C5546">
            <w:pPr>
              <w:rPr>
                <w:rFonts w:eastAsia="Arial Unicode MS"/>
              </w:rPr>
            </w:pPr>
            <w:r w:rsidRPr="00E91314">
              <w:rPr>
                <w:rFonts w:eastAsia="Arial Unicode MS"/>
              </w:rPr>
              <w:t>VÄ</w:t>
            </w:r>
          </w:p>
        </w:tc>
        <w:tc>
          <w:tcPr>
            <w:tcW w:w="720" w:type="dxa"/>
          </w:tcPr>
          <w:p w14:paraId="66CE061B" w14:textId="77777777" w:rsidR="00B56D9D" w:rsidRPr="00E91314" w:rsidRDefault="00B56D9D" w:rsidP="003C5546">
            <w:pPr>
              <w:rPr>
                <w:rFonts w:eastAsia="Arial Unicode MS"/>
              </w:rPr>
            </w:pPr>
            <w:r w:rsidRPr="00E91314">
              <w:rPr>
                <w:rFonts w:eastAsia="Arial Unicode MS"/>
              </w:rPr>
              <w:t>1..1</w:t>
            </w:r>
          </w:p>
        </w:tc>
        <w:tc>
          <w:tcPr>
            <w:tcW w:w="1800" w:type="dxa"/>
          </w:tcPr>
          <w:p w14:paraId="08CD22B6" w14:textId="77777777" w:rsidR="00B56D9D" w:rsidRPr="00E91314" w:rsidRDefault="00B56D9D" w:rsidP="003C5546"/>
        </w:tc>
        <w:tc>
          <w:tcPr>
            <w:tcW w:w="1920" w:type="dxa"/>
          </w:tcPr>
          <w:p w14:paraId="40B95EFB" w14:textId="77777777" w:rsidR="00B56D9D" w:rsidRPr="00E91314" w:rsidRDefault="00B56D9D" w:rsidP="003C5546">
            <w:pPr>
              <w:rPr>
                <w:rFonts w:ascii="Arial" w:eastAsia="Arial Unicode MS" w:hAnsi="Arial"/>
              </w:rPr>
            </w:pPr>
          </w:p>
        </w:tc>
        <w:tc>
          <w:tcPr>
            <w:tcW w:w="1200" w:type="dxa"/>
            <w:shd w:val="clear" w:color="auto" w:fill="auto"/>
          </w:tcPr>
          <w:p w14:paraId="227DAC3C" w14:textId="77777777" w:rsidR="00B56D9D" w:rsidRPr="00E91314" w:rsidRDefault="00B56D9D" w:rsidP="003C5546">
            <w:pPr>
              <w:rPr>
                <w:rFonts w:ascii="Arial" w:eastAsia="Arial Unicode MS" w:hAnsi="Arial"/>
              </w:rPr>
            </w:pPr>
          </w:p>
        </w:tc>
        <w:tc>
          <w:tcPr>
            <w:tcW w:w="1080" w:type="dxa"/>
            <w:shd w:val="clear" w:color="auto" w:fill="auto"/>
          </w:tcPr>
          <w:p w14:paraId="4A454699" w14:textId="77777777" w:rsidR="00B56D9D" w:rsidRPr="00E91314" w:rsidRDefault="00B56D9D" w:rsidP="003C5546">
            <w:pPr>
              <w:rPr>
                <w:rFonts w:ascii="Arial" w:eastAsia="Arial Unicode MS" w:hAnsi="Arial"/>
              </w:rPr>
            </w:pPr>
          </w:p>
        </w:tc>
        <w:tc>
          <w:tcPr>
            <w:tcW w:w="1160" w:type="dxa"/>
            <w:shd w:val="clear" w:color="auto" w:fill="auto"/>
          </w:tcPr>
          <w:p w14:paraId="5EB23C63" w14:textId="77777777" w:rsidR="00B56D9D" w:rsidRPr="00E91314" w:rsidRDefault="00B56D9D" w:rsidP="003C5546">
            <w:pPr>
              <w:rPr>
                <w:rFonts w:ascii="Arial" w:eastAsia="Arial Unicode MS" w:hAnsi="Arial"/>
              </w:rPr>
            </w:pPr>
          </w:p>
        </w:tc>
      </w:tr>
      <w:tr w:rsidR="00B56D9D" w:rsidRPr="00E91314" w14:paraId="3CB939D8" w14:textId="77777777" w:rsidTr="003C5546">
        <w:trPr>
          <w:trHeight w:val="217"/>
        </w:trPr>
        <w:tc>
          <w:tcPr>
            <w:tcW w:w="2567" w:type="dxa"/>
            <w:gridSpan w:val="2"/>
          </w:tcPr>
          <w:p w14:paraId="4859B281" w14:textId="77777777" w:rsidR="00B56D9D" w:rsidRPr="00E91314" w:rsidRDefault="00B56D9D" w:rsidP="003C5546">
            <w:pPr>
              <w:rPr>
                <w:rFonts w:eastAsia="Arial Unicode MS"/>
              </w:rPr>
            </w:pPr>
          </w:p>
        </w:tc>
        <w:tc>
          <w:tcPr>
            <w:tcW w:w="3388" w:type="dxa"/>
          </w:tcPr>
          <w:p w14:paraId="3421C9B8" w14:textId="77777777" w:rsidR="00B56D9D" w:rsidRPr="00E91314" w:rsidRDefault="00B56D9D" w:rsidP="003C5546">
            <w:pPr>
              <w:rPr>
                <w:rFonts w:eastAsia="Arial Unicode MS"/>
              </w:rPr>
            </w:pPr>
          </w:p>
        </w:tc>
        <w:tc>
          <w:tcPr>
            <w:tcW w:w="1140" w:type="dxa"/>
          </w:tcPr>
          <w:p w14:paraId="0F445CEE" w14:textId="77777777" w:rsidR="00B56D9D" w:rsidRPr="00E91314" w:rsidRDefault="00B56D9D" w:rsidP="003C5546">
            <w:pPr>
              <w:rPr>
                <w:rFonts w:eastAsia="Arial Unicode MS"/>
              </w:rPr>
            </w:pPr>
          </w:p>
        </w:tc>
        <w:tc>
          <w:tcPr>
            <w:tcW w:w="720" w:type="dxa"/>
          </w:tcPr>
          <w:p w14:paraId="4CADDC12" w14:textId="77777777" w:rsidR="00B56D9D" w:rsidRPr="00E91314" w:rsidRDefault="00B56D9D" w:rsidP="003C5546">
            <w:pPr>
              <w:rPr>
                <w:rFonts w:eastAsia="Arial Unicode MS"/>
              </w:rPr>
            </w:pPr>
          </w:p>
        </w:tc>
        <w:tc>
          <w:tcPr>
            <w:tcW w:w="1800" w:type="dxa"/>
          </w:tcPr>
          <w:p w14:paraId="44E06E90" w14:textId="77777777" w:rsidR="00B56D9D" w:rsidRPr="00E91314" w:rsidRDefault="00B56D9D" w:rsidP="003C5546">
            <w:pPr>
              <w:rPr>
                <w:rFonts w:eastAsia="Arial Unicode MS"/>
              </w:rPr>
            </w:pPr>
          </w:p>
        </w:tc>
        <w:tc>
          <w:tcPr>
            <w:tcW w:w="1920" w:type="dxa"/>
          </w:tcPr>
          <w:p w14:paraId="70FE63D9" w14:textId="77777777" w:rsidR="00B56D9D" w:rsidRPr="00E91314" w:rsidRDefault="00B56D9D" w:rsidP="003C5546">
            <w:pPr>
              <w:rPr>
                <w:rFonts w:ascii="Arial" w:eastAsia="Arial Unicode MS" w:hAnsi="Arial"/>
              </w:rPr>
            </w:pPr>
          </w:p>
        </w:tc>
        <w:tc>
          <w:tcPr>
            <w:tcW w:w="1200" w:type="dxa"/>
            <w:shd w:val="clear" w:color="auto" w:fill="auto"/>
          </w:tcPr>
          <w:p w14:paraId="6A497E5B" w14:textId="77777777" w:rsidR="00B56D9D" w:rsidRPr="00E91314" w:rsidRDefault="00B56D9D" w:rsidP="003C5546">
            <w:pPr>
              <w:rPr>
                <w:rFonts w:ascii="Arial" w:eastAsia="Arial Unicode MS" w:hAnsi="Arial"/>
              </w:rPr>
            </w:pPr>
          </w:p>
        </w:tc>
        <w:tc>
          <w:tcPr>
            <w:tcW w:w="1080" w:type="dxa"/>
            <w:shd w:val="clear" w:color="auto" w:fill="auto"/>
          </w:tcPr>
          <w:p w14:paraId="20815316" w14:textId="77777777" w:rsidR="00B56D9D" w:rsidRPr="00E91314" w:rsidRDefault="00B56D9D" w:rsidP="003C5546">
            <w:pPr>
              <w:rPr>
                <w:rFonts w:ascii="Arial" w:eastAsia="Arial Unicode MS" w:hAnsi="Arial"/>
              </w:rPr>
            </w:pPr>
          </w:p>
        </w:tc>
        <w:tc>
          <w:tcPr>
            <w:tcW w:w="1160" w:type="dxa"/>
            <w:shd w:val="clear" w:color="auto" w:fill="auto"/>
          </w:tcPr>
          <w:p w14:paraId="1C5D274B" w14:textId="77777777" w:rsidR="00B56D9D" w:rsidRPr="00E91314" w:rsidRDefault="00B56D9D" w:rsidP="003C5546">
            <w:pPr>
              <w:rPr>
                <w:rFonts w:ascii="Arial" w:eastAsia="Arial Unicode MS" w:hAnsi="Arial"/>
              </w:rPr>
            </w:pPr>
          </w:p>
        </w:tc>
      </w:tr>
      <w:tr w:rsidR="00B56D9D" w:rsidRPr="00E91314" w14:paraId="56C43FB9" w14:textId="77777777" w:rsidTr="003C5546">
        <w:trPr>
          <w:gridBefore w:val="1"/>
          <w:wBefore w:w="15" w:type="dxa"/>
          <w:trHeight w:val="217"/>
        </w:trPr>
        <w:tc>
          <w:tcPr>
            <w:tcW w:w="7080" w:type="dxa"/>
            <w:gridSpan w:val="3"/>
            <w:shd w:val="pct25" w:color="auto" w:fill="auto"/>
          </w:tcPr>
          <w:p w14:paraId="28ECE5E4" w14:textId="77777777" w:rsidR="00B56D9D" w:rsidRPr="00E91314" w:rsidRDefault="00B56D9D" w:rsidP="003C5546">
            <w:r w:rsidRPr="00E91314">
              <w:t>Associationer</w:t>
            </w:r>
          </w:p>
        </w:tc>
        <w:tc>
          <w:tcPr>
            <w:tcW w:w="7880" w:type="dxa"/>
            <w:gridSpan w:val="6"/>
            <w:shd w:val="pct25" w:color="auto" w:fill="auto"/>
          </w:tcPr>
          <w:p w14:paraId="233C2E2D" w14:textId="77777777" w:rsidR="00B56D9D" w:rsidRPr="00E91314" w:rsidRDefault="00B56D9D" w:rsidP="003C5546">
            <w:pPr>
              <w:rPr>
                <w:rFonts w:eastAsia="Arial Unicode MS"/>
              </w:rPr>
            </w:pPr>
            <w:r w:rsidRPr="00E91314">
              <w:t>Beslutsregel</w:t>
            </w:r>
          </w:p>
        </w:tc>
      </w:tr>
      <w:tr w:rsidR="00B56D9D" w:rsidRPr="00E91314" w14:paraId="1A1FCB68" w14:textId="77777777" w:rsidTr="003C5546">
        <w:trPr>
          <w:gridBefore w:val="1"/>
          <w:wBefore w:w="15" w:type="dxa"/>
          <w:trHeight w:val="217"/>
        </w:trPr>
        <w:tc>
          <w:tcPr>
            <w:tcW w:w="7080" w:type="dxa"/>
            <w:gridSpan w:val="3"/>
          </w:tcPr>
          <w:p w14:paraId="41CD9212" w14:textId="77777777" w:rsidR="00B56D9D" w:rsidRPr="00E91314" w:rsidRDefault="003C554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06698BAB" w14:textId="77777777" w:rsidR="00B56D9D" w:rsidRPr="00E91314" w:rsidRDefault="00B56D9D" w:rsidP="003C5546">
            <w:pPr>
              <w:rPr>
                <w:rFonts w:ascii="Arial" w:eastAsia="Arial Unicode MS" w:hAnsi="Arial"/>
                <w:color w:val="000000"/>
              </w:rPr>
            </w:pPr>
          </w:p>
        </w:tc>
      </w:tr>
      <w:tr w:rsidR="00B56D9D" w:rsidRPr="00E91314" w14:paraId="38D0CD20" w14:textId="77777777" w:rsidTr="003C5546">
        <w:trPr>
          <w:gridBefore w:val="1"/>
          <w:wBefore w:w="15" w:type="dxa"/>
          <w:trHeight w:val="217"/>
        </w:trPr>
        <w:tc>
          <w:tcPr>
            <w:tcW w:w="7080" w:type="dxa"/>
            <w:gridSpan w:val="3"/>
          </w:tcPr>
          <w:p w14:paraId="50CB15AB" w14:textId="77777777" w:rsidR="00B56D9D" w:rsidRPr="00E91314" w:rsidRDefault="00B56D9D" w:rsidP="003C5546">
            <w:pPr>
              <w:rPr>
                <w:rFonts w:ascii="Arial" w:eastAsia="Arial Unicode MS" w:hAnsi="Arial"/>
                <w:color w:val="000000"/>
              </w:rPr>
            </w:pPr>
          </w:p>
        </w:tc>
        <w:tc>
          <w:tcPr>
            <w:tcW w:w="7880" w:type="dxa"/>
            <w:gridSpan w:val="6"/>
          </w:tcPr>
          <w:p w14:paraId="1A0B2680" w14:textId="77777777" w:rsidR="00B56D9D" w:rsidRPr="00E91314" w:rsidRDefault="00B56D9D" w:rsidP="003C5546">
            <w:pPr>
              <w:rPr>
                <w:rFonts w:ascii="Arial" w:eastAsia="Arial Unicode MS" w:hAnsi="Arial"/>
                <w:color w:val="000000"/>
              </w:rPr>
            </w:pPr>
          </w:p>
        </w:tc>
      </w:tr>
    </w:tbl>
    <w:p w14:paraId="3D5A092F" w14:textId="77777777" w:rsidR="00B56D9D" w:rsidRPr="00E91314" w:rsidRDefault="00B56D9D" w:rsidP="00B56D9D">
      <w:pPr>
        <w:pStyle w:val="Rubrik3"/>
        <w:ind w:left="1304" w:hanging="1304"/>
        <w:rPr>
          <w:i/>
          <w:lang w:val="sv-SE"/>
        </w:rPr>
      </w:pPr>
    </w:p>
    <w:p w14:paraId="421F31A2" w14:textId="77777777" w:rsidR="00B56D9D" w:rsidRDefault="00B56D9D" w:rsidP="00207A88">
      <w:pPr>
        <w:spacing w:after="0"/>
      </w:pPr>
    </w:p>
    <w:p w14:paraId="41BFDA5C" w14:textId="77777777" w:rsidR="00B56D9D" w:rsidRDefault="00B56D9D" w:rsidP="00207A88">
      <w:pPr>
        <w:spacing w:after="0"/>
        <w:rPr>
          <w:i/>
        </w:rPr>
      </w:pPr>
    </w:p>
    <w:p w14:paraId="7828D256" w14:textId="77777777" w:rsidR="00870854" w:rsidRPr="00E91314" w:rsidRDefault="00870854" w:rsidP="00AA406D">
      <w:pPr>
        <w:pStyle w:val="Rubrik3"/>
        <w:numPr>
          <w:ilvl w:val="2"/>
          <w:numId w:val="21"/>
        </w:numPr>
        <w:spacing w:before="240" w:after="60"/>
        <w:ind w:left="1134" w:hanging="1134"/>
        <w:rPr>
          <w:i/>
          <w:lang w:val="sv-SE"/>
        </w:rPr>
      </w:pPr>
      <w:bookmarkStart w:id="136" w:name="_Toc220550737"/>
      <w:r w:rsidRPr="00E91314">
        <w:rPr>
          <w:i/>
          <w:lang w:val="sv-SE"/>
        </w:rPr>
        <w:t>Klass Formulärmall (FormTemplate)</w:t>
      </w:r>
      <w:bookmarkEnd w:id="134"/>
      <w:bookmarkEnd w:id="136"/>
    </w:p>
    <w:p w14:paraId="511A220E" w14:textId="77777777" w:rsidR="00870854" w:rsidRPr="00E91314" w:rsidRDefault="00870854" w:rsidP="00870854">
      <w:pPr>
        <w:spacing w:after="0"/>
      </w:pPr>
      <w:r w:rsidRPr="00E91314">
        <w:t>Klassen Formulär innehåller grundläggande information om formuläret.</w:t>
      </w:r>
    </w:p>
    <w:p w14:paraId="729953D1"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4AB37617" w14:textId="77777777" w:rsidTr="00C53A3A">
        <w:trPr>
          <w:cantSplit/>
          <w:trHeight w:val="376"/>
        </w:trPr>
        <w:tc>
          <w:tcPr>
            <w:tcW w:w="2567" w:type="dxa"/>
            <w:gridSpan w:val="2"/>
            <w:vMerge w:val="restart"/>
            <w:shd w:val="pct25" w:color="auto" w:fill="auto"/>
          </w:tcPr>
          <w:p w14:paraId="7F3165DE"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51DFA0C" w14:textId="77777777" w:rsidR="00870854" w:rsidRPr="00E91314" w:rsidRDefault="00870854" w:rsidP="00521A56">
            <w:r w:rsidRPr="00E91314">
              <w:t>Beskrivning</w:t>
            </w:r>
          </w:p>
        </w:tc>
        <w:tc>
          <w:tcPr>
            <w:tcW w:w="1140" w:type="dxa"/>
            <w:vMerge w:val="restart"/>
            <w:shd w:val="pct25" w:color="auto" w:fill="auto"/>
          </w:tcPr>
          <w:p w14:paraId="0A0E76B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7EC90C9" w14:textId="77777777" w:rsidR="00870854" w:rsidRPr="00E91314" w:rsidRDefault="00870854" w:rsidP="00521A56">
            <w:r w:rsidRPr="00E91314">
              <w:t>Mult</w:t>
            </w:r>
          </w:p>
        </w:tc>
        <w:tc>
          <w:tcPr>
            <w:tcW w:w="1800" w:type="dxa"/>
            <w:vMerge w:val="restart"/>
            <w:shd w:val="pct25" w:color="auto" w:fill="auto"/>
          </w:tcPr>
          <w:p w14:paraId="797B4E1A"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A70288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BD021F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59D093B" w14:textId="77777777" w:rsidTr="00C53A3A">
        <w:trPr>
          <w:cantSplit/>
          <w:trHeight w:val="375"/>
        </w:trPr>
        <w:tc>
          <w:tcPr>
            <w:tcW w:w="2567" w:type="dxa"/>
            <w:gridSpan w:val="2"/>
            <w:vMerge/>
            <w:shd w:val="pct25" w:color="auto" w:fill="auto"/>
          </w:tcPr>
          <w:p w14:paraId="61C63223" w14:textId="77777777" w:rsidR="00870854" w:rsidRPr="00E91314" w:rsidRDefault="00870854" w:rsidP="00521A56"/>
        </w:tc>
        <w:tc>
          <w:tcPr>
            <w:tcW w:w="3388" w:type="dxa"/>
            <w:vMerge/>
            <w:shd w:val="pct25" w:color="auto" w:fill="auto"/>
          </w:tcPr>
          <w:p w14:paraId="0B7E4422" w14:textId="77777777" w:rsidR="00870854" w:rsidRPr="00E91314" w:rsidRDefault="00870854" w:rsidP="00521A56"/>
        </w:tc>
        <w:tc>
          <w:tcPr>
            <w:tcW w:w="1140" w:type="dxa"/>
            <w:vMerge/>
            <w:shd w:val="pct25" w:color="auto" w:fill="auto"/>
          </w:tcPr>
          <w:p w14:paraId="0608708C" w14:textId="77777777" w:rsidR="00870854" w:rsidRPr="00E91314" w:rsidRDefault="00870854" w:rsidP="00521A56"/>
        </w:tc>
        <w:tc>
          <w:tcPr>
            <w:tcW w:w="720" w:type="dxa"/>
            <w:vMerge/>
            <w:shd w:val="pct25" w:color="auto" w:fill="auto"/>
          </w:tcPr>
          <w:p w14:paraId="0CD25413" w14:textId="77777777" w:rsidR="00870854" w:rsidRPr="00E91314" w:rsidRDefault="00870854" w:rsidP="00521A56"/>
        </w:tc>
        <w:tc>
          <w:tcPr>
            <w:tcW w:w="1800" w:type="dxa"/>
            <w:vMerge/>
            <w:shd w:val="pct25" w:color="auto" w:fill="auto"/>
          </w:tcPr>
          <w:p w14:paraId="7BF00CA1" w14:textId="77777777" w:rsidR="00870854" w:rsidRPr="00E91314" w:rsidRDefault="00870854" w:rsidP="00521A56"/>
        </w:tc>
        <w:tc>
          <w:tcPr>
            <w:tcW w:w="1920" w:type="dxa"/>
            <w:vMerge/>
            <w:shd w:val="pct25" w:color="auto" w:fill="auto"/>
          </w:tcPr>
          <w:p w14:paraId="43217160" w14:textId="77777777" w:rsidR="00870854" w:rsidRPr="00E91314" w:rsidRDefault="00870854" w:rsidP="00521A56"/>
        </w:tc>
        <w:tc>
          <w:tcPr>
            <w:tcW w:w="1200" w:type="dxa"/>
            <w:tcBorders>
              <w:bottom w:val="single" w:sz="4" w:space="0" w:color="auto"/>
            </w:tcBorders>
            <w:shd w:val="pct25" w:color="auto" w:fill="auto"/>
          </w:tcPr>
          <w:p w14:paraId="7507577F"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5B4AB5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F1EA496" w14:textId="77777777" w:rsidR="00870854" w:rsidRPr="00E91314" w:rsidRDefault="00870854" w:rsidP="00521A56">
            <w:pPr>
              <w:rPr>
                <w:rFonts w:eastAsia="Arial Unicode MS"/>
              </w:rPr>
            </w:pPr>
          </w:p>
        </w:tc>
      </w:tr>
      <w:tr w:rsidR="00D57931" w:rsidRPr="00E91314" w14:paraId="0339F301" w14:textId="77777777" w:rsidTr="00C53A3A">
        <w:trPr>
          <w:trHeight w:val="217"/>
        </w:trPr>
        <w:tc>
          <w:tcPr>
            <w:tcW w:w="2567" w:type="dxa"/>
            <w:gridSpan w:val="2"/>
          </w:tcPr>
          <w:p w14:paraId="7477BDEC" w14:textId="77777777" w:rsidR="00D57931" w:rsidRPr="00E91314" w:rsidRDefault="00D57931" w:rsidP="00521A56">
            <w:pPr>
              <w:rPr>
                <w:rFonts w:eastAsia="Arial Unicode MS"/>
              </w:rPr>
            </w:pPr>
            <w:r>
              <w:rPr>
                <w:rFonts w:eastAsia="Arial Unicode MS"/>
              </w:rPr>
              <w:t>(anonymousForm)</w:t>
            </w:r>
          </w:p>
        </w:tc>
        <w:tc>
          <w:tcPr>
            <w:tcW w:w="3388" w:type="dxa"/>
          </w:tcPr>
          <w:p w14:paraId="30BE0E5B"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06398A36"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6877E23A"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5A2EB624"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4D0E7292" w14:textId="77777777" w:rsidR="00D57931" w:rsidRDefault="00D57931" w:rsidP="00D57931">
            <w:pPr>
              <w:rPr>
                <w:rFonts w:eastAsia="Arial Unicode MS"/>
              </w:rPr>
            </w:pPr>
          </w:p>
          <w:p w14:paraId="3E4E2FAB" w14:textId="77777777" w:rsidR="00D57931" w:rsidRPr="00E91314" w:rsidRDefault="00D57931" w:rsidP="00D57931">
            <w:pPr>
              <w:rPr>
                <w:rFonts w:eastAsia="Arial Unicode MS"/>
              </w:rPr>
            </w:pPr>
            <w:r>
              <w:rPr>
                <w:rFonts w:eastAsia="Arial Unicode MS"/>
              </w:rPr>
              <w:t xml:space="preserve">T.ex. Om ”true” blir subjectOfcare obligatoriskt. </w:t>
            </w:r>
          </w:p>
        </w:tc>
        <w:tc>
          <w:tcPr>
            <w:tcW w:w="1140" w:type="dxa"/>
          </w:tcPr>
          <w:p w14:paraId="58878AC9" w14:textId="77777777" w:rsidR="00D57931" w:rsidRPr="00E91314" w:rsidRDefault="00D57931" w:rsidP="00521A56">
            <w:pPr>
              <w:rPr>
                <w:rFonts w:eastAsia="Arial Unicode MS"/>
              </w:rPr>
            </w:pPr>
            <w:r>
              <w:rPr>
                <w:rFonts w:eastAsia="Arial Unicode MS"/>
              </w:rPr>
              <w:t>S/F</w:t>
            </w:r>
          </w:p>
        </w:tc>
        <w:tc>
          <w:tcPr>
            <w:tcW w:w="720" w:type="dxa"/>
          </w:tcPr>
          <w:p w14:paraId="62E42ECA" w14:textId="77777777" w:rsidR="00D57931" w:rsidRPr="00E91314" w:rsidRDefault="00D57931" w:rsidP="00521A56">
            <w:pPr>
              <w:rPr>
                <w:rFonts w:eastAsia="Arial Unicode MS"/>
              </w:rPr>
            </w:pPr>
          </w:p>
        </w:tc>
        <w:tc>
          <w:tcPr>
            <w:tcW w:w="1800" w:type="dxa"/>
          </w:tcPr>
          <w:p w14:paraId="66E3D931" w14:textId="77777777" w:rsidR="00D57931" w:rsidRPr="00E91314" w:rsidRDefault="00D57931" w:rsidP="00D57931">
            <w:r>
              <w:t>True = Anonymt formulär</w:t>
            </w:r>
          </w:p>
          <w:p w14:paraId="4E101686"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5A3CF7D5" w14:textId="77777777" w:rsidR="00D57931" w:rsidRPr="00E91314" w:rsidRDefault="00D57931" w:rsidP="00521A56">
            <w:pPr>
              <w:rPr>
                <w:rFonts w:eastAsia="Arial Unicode MS"/>
              </w:rPr>
            </w:pPr>
          </w:p>
        </w:tc>
        <w:tc>
          <w:tcPr>
            <w:tcW w:w="1200" w:type="dxa"/>
            <w:shd w:val="clear" w:color="auto" w:fill="auto"/>
          </w:tcPr>
          <w:p w14:paraId="6FFC8875" w14:textId="77777777" w:rsidR="00D57931" w:rsidRPr="00E91314" w:rsidRDefault="00D57931" w:rsidP="00521A56">
            <w:pPr>
              <w:rPr>
                <w:rFonts w:ascii="Arial" w:eastAsia="Arial Unicode MS" w:hAnsi="Arial"/>
              </w:rPr>
            </w:pPr>
          </w:p>
        </w:tc>
        <w:tc>
          <w:tcPr>
            <w:tcW w:w="1080" w:type="dxa"/>
            <w:shd w:val="clear" w:color="auto" w:fill="auto"/>
          </w:tcPr>
          <w:p w14:paraId="460BE7CA" w14:textId="77777777" w:rsidR="00D57931" w:rsidRPr="00E91314" w:rsidRDefault="00D57931" w:rsidP="00521A56">
            <w:pPr>
              <w:rPr>
                <w:rFonts w:ascii="Arial" w:eastAsia="Arial Unicode MS" w:hAnsi="Arial"/>
              </w:rPr>
            </w:pPr>
          </w:p>
        </w:tc>
        <w:tc>
          <w:tcPr>
            <w:tcW w:w="1160" w:type="dxa"/>
            <w:shd w:val="clear" w:color="auto" w:fill="auto"/>
          </w:tcPr>
          <w:p w14:paraId="51C810D1" w14:textId="77777777" w:rsidR="00D57931" w:rsidRPr="00E91314" w:rsidRDefault="00D57931" w:rsidP="00521A56">
            <w:pPr>
              <w:rPr>
                <w:rFonts w:ascii="Arial" w:eastAsia="Arial Unicode MS" w:hAnsi="Arial"/>
              </w:rPr>
            </w:pPr>
          </w:p>
        </w:tc>
      </w:tr>
      <w:tr w:rsidR="00870854" w:rsidRPr="00E91314" w14:paraId="2DFBDDB5" w14:textId="77777777" w:rsidTr="00C53A3A">
        <w:trPr>
          <w:trHeight w:val="217"/>
        </w:trPr>
        <w:tc>
          <w:tcPr>
            <w:tcW w:w="2567" w:type="dxa"/>
            <w:gridSpan w:val="2"/>
          </w:tcPr>
          <w:p w14:paraId="612C0F01" w14:textId="77777777" w:rsidR="00870854" w:rsidRPr="00E91314" w:rsidRDefault="00870854" w:rsidP="00521A56">
            <w:pPr>
              <w:rPr>
                <w:rFonts w:eastAsia="Arial Unicode MS"/>
              </w:rPr>
            </w:pPr>
            <w:r w:rsidRPr="00E91314">
              <w:rPr>
                <w:rFonts w:eastAsia="Arial Unicode MS"/>
              </w:rPr>
              <w:t>(Category)</w:t>
            </w:r>
          </w:p>
        </w:tc>
        <w:tc>
          <w:tcPr>
            <w:tcW w:w="3388" w:type="dxa"/>
          </w:tcPr>
          <w:p w14:paraId="7248888E" w14:textId="77777777" w:rsidR="00870854" w:rsidRPr="00E91314" w:rsidRDefault="00870854" w:rsidP="00521A56">
            <w:pPr>
              <w:rPr>
                <w:rFonts w:eastAsia="Arial Unicode MS"/>
              </w:rPr>
            </w:pPr>
            <w:r w:rsidRPr="00E91314">
              <w:rPr>
                <w:rFonts w:eastAsia="Arial Unicode MS"/>
              </w:rPr>
              <w:t>Formulärets kategori</w:t>
            </w:r>
          </w:p>
          <w:p w14:paraId="63ABB5B5"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4D66BFFD" w14:textId="77777777" w:rsidR="00870854" w:rsidRPr="00E91314" w:rsidRDefault="00870854" w:rsidP="00521A56">
            <w:pPr>
              <w:rPr>
                <w:rFonts w:eastAsia="Arial Unicode MS"/>
              </w:rPr>
            </w:pPr>
            <w:r w:rsidRPr="00E91314">
              <w:rPr>
                <w:rFonts w:eastAsia="Arial Unicode MS"/>
              </w:rPr>
              <w:t>KTOV</w:t>
            </w:r>
          </w:p>
        </w:tc>
        <w:tc>
          <w:tcPr>
            <w:tcW w:w="720" w:type="dxa"/>
          </w:tcPr>
          <w:p w14:paraId="79E02193" w14:textId="77777777" w:rsidR="00870854" w:rsidRPr="00E91314" w:rsidRDefault="00870854" w:rsidP="00521A56">
            <w:pPr>
              <w:rPr>
                <w:rFonts w:eastAsia="Arial Unicode MS"/>
              </w:rPr>
            </w:pPr>
            <w:r w:rsidRPr="00E91314">
              <w:rPr>
                <w:rFonts w:eastAsia="Arial Unicode MS"/>
              </w:rPr>
              <w:t>1</w:t>
            </w:r>
          </w:p>
        </w:tc>
        <w:tc>
          <w:tcPr>
            <w:tcW w:w="1800" w:type="dxa"/>
          </w:tcPr>
          <w:p w14:paraId="26750E59"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73B42F3D"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62853F3A" w14:textId="77777777" w:rsidR="00870854" w:rsidRPr="00E91314" w:rsidRDefault="00870854" w:rsidP="00521A56">
            <w:pPr>
              <w:rPr>
                <w:rFonts w:ascii="Arial" w:eastAsia="Arial Unicode MS" w:hAnsi="Arial"/>
              </w:rPr>
            </w:pPr>
          </w:p>
        </w:tc>
        <w:tc>
          <w:tcPr>
            <w:tcW w:w="1080" w:type="dxa"/>
            <w:shd w:val="clear" w:color="auto" w:fill="auto"/>
          </w:tcPr>
          <w:p w14:paraId="2CD78EE1" w14:textId="77777777" w:rsidR="00870854" w:rsidRPr="00E91314" w:rsidRDefault="00870854" w:rsidP="00521A56">
            <w:pPr>
              <w:rPr>
                <w:rFonts w:ascii="Arial" w:eastAsia="Arial Unicode MS" w:hAnsi="Arial"/>
              </w:rPr>
            </w:pPr>
          </w:p>
        </w:tc>
        <w:tc>
          <w:tcPr>
            <w:tcW w:w="1160" w:type="dxa"/>
            <w:shd w:val="clear" w:color="auto" w:fill="auto"/>
          </w:tcPr>
          <w:p w14:paraId="64911C69" w14:textId="77777777" w:rsidR="00870854" w:rsidRPr="00E91314" w:rsidRDefault="00870854" w:rsidP="00521A56">
            <w:pPr>
              <w:rPr>
                <w:rFonts w:ascii="Arial" w:eastAsia="Arial Unicode MS" w:hAnsi="Arial"/>
              </w:rPr>
            </w:pPr>
          </w:p>
        </w:tc>
      </w:tr>
      <w:tr w:rsidR="00870854" w:rsidRPr="00E91314" w14:paraId="1997D82A" w14:textId="77777777" w:rsidTr="00C53A3A">
        <w:trPr>
          <w:trHeight w:val="217"/>
        </w:trPr>
        <w:tc>
          <w:tcPr>
            <w:tcW w:w="2567" w:type="dxa"/>
            <w:gridSpan w:val="2"/>
          </w:tcPr>
          <w:p w14:paraId="3275425F"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577FF347"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62A4D08B"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67E157F5" w14:textId="77777777" w:rsidR="00870854" w:rsidRPr="00E91314" w:rsidRDefault="00870854" w:rsidP="00521A56">
            <w:pPr>
              <w:rPr>
                <w:rFonts w:eastAsia="Arial Unicode MS"/>
              </w:rPr>
            </w:pPr>
            <w:r w:rsidRPr="00E91314">
              <w:rPr>
                <w:rFonts w:eastAsia="Arial Unicode MS"/>
              </w:rPr>
              <w:t>KTOV</w:t>
            </w:r>
          </w:p>
        </w:tc>
        <w:tc>
          <w:tcPr>
            <w:tcW w:w="720" w:type="dxa"/>
          </w:tcPr>
          <w:p w14:paraId="4AF84EAF" w14:textId="77777777" w:rsidR="00870854" w:rsidRPr="00E91314" w:rsidRDefault="00870854" w:rsidP="00521A56">
            <w:pPr>
              <w:rPr>
                <w:rFonts w:eastAsia="Arial Unicode MS"/>
              </w:rPr>
            </w:pPr>
            <w:r w:rsidRPr="00E91314">
              <w:rPr>
                <w:rFonts w:eastAsia="Arial Unicode MS"/>
              </w:rPr>
              <w:t>1</w:t>
            </w:r>
          </w:p>
        </w:tc>
        <w:tc>
          <w:tcPr>
            <w:tcW w:w="1800" w:type="dxa"/>
          </w:tcPr>
          <w:p w14:paraId="32EF7301"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271BC8A1"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6FEC851A" w14:textId="77777777" w:rsidR="00870854" w:rsidRPr="00E91314" w:rsidRDefault="00870854" w:rsidP="00521A56">
            <w:pPr>
              <w:rPr>
                <w:rFonts w:ascii="Arial" w:eastAsia="Arial Unicode MS" w:hAnsi="Arial"/>
              </w:rPr>
            </w:pPr>
          </w:p>
        </w:tc>
        <w:tc>
          <w:tcPr>
            <w:tcW w:w="1080" w:type="dxa"/>
            <w:shd w:val="clear" w:color="auto" w:fill="auto"/>
          </w:tcPr>
          <w:p w14:paraId="5FBB349F" w14:textId="77777777" w:rsidR="00870854" w:rsidRPr="00E91314" w:rsidRDefault="00870854" w:rsidP="00521A56">
            <w:pPr>
              <w:rPr>
                <w:rFonts w:ascii="Arial" w:eastAsia="Arial Unicode MS" w:hAnsi="Arial"/>
              </w:rPr>
            </w:pPr>
          </w:p>
        </w:tc>
        <w:tc>
          <w:tcPr>
            <w:tcW w:w="1160" w:type="dxa"/>
            <w:shd w:val="clear" w:color="auto" w:fill="auto"/>
          </w:tcPr>
          <w:p w14:paraId="2BDEB378" w14:textId="77777777" w:rsidR="00870854" w:rsidRPr="00E91314" w:rsidRDefault="00870854" w:rsidP="00521A56">
            <w:pPr>
              <w:rPr>
                <w:rFonts w:ascii="Arial" w:eastAsia="Arial Unicode MS" w:hAnsi="Arial"/>
              </w:rPr>
            </w:pPr>
          </w:p>
        </w:tc>
      </w:tr>
      <w:tr w:rsidR="008F1EAD" w:rsidRPr="00E91314" w14:paraId="4BDBA14F" w14:textId="77777777" w:rsidTr="00C53A3A">
        <w:trPr>
          <w:trHeight w:val="217"/>
        </w:trPr>
        <w:tc>
          <w:tcPr>
            <w:tcW w:w="2567" w:type="dxa"/>
            <w:gridSpan w:val="2"/>
          </w:tcPr>
          <w:p w14:paraId="714C875D" w14:textId="77777777" w:rsidR="001B25EF" w:rsidRDefault="001B25EF" w:rsidP="00521A56">
            <w:pPr>
              <w:rPr>
                <w:rFonts w:eastAsia="Arial Unicode MS"/>
              </w:rPr>
            </w:pPr>
            <w:r>
              <w:rPr>
                <w:rFonts w:eastAsia="Arial Unicode MS"/>
              </w:rPr>
              <w:t>Mall delning/id</w:t>
            </w:r>
          </w:p>
          <w:p w14:paraId="1FF1FF43"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21DA6636" w14:textId="77777777" w:rsidR="008F1EAD" w:rsidRPr="00E91314" w:rsidRDefault="008F1EAD" w:rsidP="00521A56">
            <w:r>
              <w:t>Indikerar om mallen skall delas (standardiserad).</w:t>
            </w:r>
          </w:p>
        </w:tc>
        <w:tc>
          <w:tcPr>
            <w:tcW w:w="1140" w:type="dxa"/>
          </w:tcPr>
          <w:p w14:paraId="528FFA49" w14:textId="77777777" w:rsidR="008F1EAD" w:rsidRPr="00E91314" w:rsidRDefault="008F1EAD" w:rsidP="007B4C5F">
            <w:pPr>
              <w:rPr>
                <w:rFonts w:eastAsia="Arial Unicode MS"/>
              </w:rPr>
            </w:pPr>
            <w:r w:rsidRPr="00E91314">
              <w:rPr>
                <w:rFonts w:eastAsia="Arial Unicode MS"/>
              </w:rPr>
              <w:t>II</w:t>
            </w:r>
          </w:p>
        </w:tc>
        <w:tc>
          <w:tcPr>
            <w:tcW w:w="720" w:type="dxa"/>
          </w:tcPr>
          <w:p w14:paraId="7881A619" w14:textId="77777777" w:rsidR="008F1EAD" w:rsidRPr="00E91314" w:rsidRDefault="008F1EAD" w:rsidP="007B4C5F">
            <w:pPr>
              <w:rPr>
                <w:rFonts w:eastAsia="Arial Unicode MS"/>
              </w:rPr>
            </w:pPr>
            <w:r w:rsidRPr="00E91314">
              <w:rPr>
                <w:rFonts w:eastAsia="Arial Unicode MS"/>
              </w:rPr>
              <w:t>0..*</w:t>
            </w:r>
          </w:p>
        </w:tc>
        <w:tc>
          <w:tcPr>
            <w:tcW w:w="1800" w:type="dxa"/>
          </w:tcPr>
          <w:p w14:paraId="20CDF649"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186E02E6" w14:textId="77777777" w:rsidR="008F1EAD" w:rsidRPr="00E91314" w:rsidRDefault="008F1EAD" w:rsidP="00521A56">
            <w:pPr>
              <w:rPr>
                <w:rFonts w:ascii="Arial" w:eastAsia="Arial Unicode MS" w:hAnsi="Arial"/>
              </w:rPr>
            </w:pPr>
          </w:p>
        </w:tc>
        <w:tc>
          <w:tcPr>
            <w:tcW w:w="1200" w:type="dxa"/>
            <w:shd w:val="clear" w:color="auto" w:fill="auto"/>
          </w:tcPr>
          <w:p w14:paraId="4F71E3C2" w14:textId="77777777" w:rsidR="008F1EAD" w:rsidRPr="00E91314" w:rsidRDefault="008F1EAD" w:rsidP="00521A56">
            <w:pPr>
              <w:rPr>
                <w:rFonts w:ascii="Arial" w:eastAsia="Arial Unicode MS" w:hAnsi="Arial"/>
              </w:rPr>
            </w:pPr>
          </w:p>
        </w:tc>
        <w:tc>
          <w:tcPr>
            <w:tcW w:w="1080" w:type="dxa"/>
            <w:shd w:val="clear" w:color="auto" w:fill="auto"/>
          </w:tcPr>
          <w:p w14:paraId="5F3B57C6" w14:textId="77777777" w:rsidR="008F1EAD" w:rsidRPr="00E91314" w:rsidRDefault="008F1EAD" w:rsidP="00521A56">
            <w:pPr>
              <w:rPr>
                <w:rFonts w:ascii="Arial" w:eastAsia="Arial Unicode MS" w:hAnsi="Arial"/>
              </w:rPr>
            </w:pPr>
          </w:p>
        </w:tc>
        <w:tc>
          <w:tcPr>
            <w:tcW w:w="1160" w:type="dxa"/>
            <w:shd w:val="clear" w:color="auto" w:fill="auto"/>
          </w:tcPr>
          <w:p w14:paraId="02A34005" w14:textId="77777777" w:rsidR="008F1EAD" w:rsidRPr="00E91314" w:rsidRDefault="008F1EAD" w:rsidP="00521A56">
            <w:pPr>
              <w:rPr>
                <w:rFonts w:ascii="Arial" w:eastAsia="Arial Unicode MS" w:hAnsi="Arial"/>
              </w:rPr>
            </w:pPr>
          </w:p>
        </w:tc>
      </w:tr>
      <w:tr w:rsidR="008F1EAD" w:rsidRPr="00E91314" w14:paraId="7A66822C" w14:textId="77777777" w:rsidTr="00C53A3A">
        <w:trPr>
          <w:trHeight w:val="217"/>
        </w:trPr>
        <w:tc>
          <w:tcPr>
            <w:tcW w:w="2567" w:type="dxa"/>
            <w:gridSpan w:val="2"/>
          </w:tcPr>
          <w:p w14:paraId="43C834F5" w14:textId="77777777" w:rsidR="008F1EAD" w:rsidRPr="00E91314" w:rsidRDefault="008F1EAD" w:rsidP="00521A56">
            <w:pPr>
              <w:rPr>
                <w:rFonts w:eastAsia="Arial Unicode MS"/>
              </w:rPr>
            </w:pPr>
            <w:r>
              <w:rPr>
                <w:rFonts w:eastAsia="Arial Unicode MS"/>
              </w:rPr>
              <w:t>(templateVersion)</w:t>
            </w:r>
          </w:p>
        </w:tc>
        <w:tc>
          <w:tcPr>
            <w:tcW w:w="3388" w:type="dxa"/>
          </w:tcPr>
          <w:p w14:paraId="72A48300" w14:textId="77777777" w:rsidR="008F1EAD" w:rsidRPr="00E91314" w:rsidRDefault="008F1EAD" w:rsidP="00521A56">
            <w:r>
              <w:t>Mallens version</w:t>
            </w:r>
          </w:p>
        </w:tc>
        <w:tc>
          <w:tcPr>
            <w:tcW w:w="1140" w:type="dxa"/>
          </w:tcPr>
          <w:p w14:paraId="2C429BB3" w14:textId="77777777" w:rsidR="008F1EAD" w:rsidRPr="00E91314" w:rsidRDefault="008F1EAD" w:rsidP="00521A56">
            <w:pPr>
              <w:rPr>
                <w:rFonts w:eastAsia="Arial Unicode MS"/>
              </w:rPr>
            </w:pPr>
          </w:p>
        </w:tc>
        <w:tc>
          <w:tcPr>
            <w:tcW w:w="720" w:type="dxa"/>
          </w:tcPr>
          <w:p w14:paraId="125BEFE2" w14:textId="77777777" w:rsidR="008F1EAD" w:rsidRPr="00E91314" w:rsidRDefault="008F1EAD" w:rsidP="00521A56">
            <w:pPr>
              <w:rPr>
                <w:rFonts w:eastAsia="Arial Unicode MS"/>
              </w:rPr>
            </w:pPr>
          </w:p>
        </w:tc>
        <w:tc>
          <w:tcPr>
            <w:tcW w:w="1800" w:type="dxa"/>
          </w:tcPr>
          <w:p w14:paraId="6C0E5A03" w14:textId="77777777" w:rsidR="008F1EAD" w:rsidRPr="00E91314" w:rsidRDefault="008F1EAD" w:rsidP="00521A56"/>
        </w:tc>
        <w:tc>
          <w:tcPr>
            <w:tcW w:w="1920" w:type="dxa"/>
          </w:tcPr>
          <w:p w14:paraId="7DA005AB" w14:textId="77777777" w:rsidR="008F1EAD" w:rsidRPr="00E91314" w:rsidRDefault="008F1EAD" w:rsidP="00521A56">
            <w:pPr>
              <w:rPr>
                <w:rFonts w:ascii="Arial" w:eastAsia="Arial Unicode MS" w:hAnsi="Arial"/>
              </w:rPr>
            </w:pPr>
          </w:p>
        </w:tc>
        <w:tc>
          <w:tcPr>
            <w:tcW w:w="1200" w:type="dxa"/>
            <w:shd w:val="clear" w:color="auto" w:fill="auto"/>
          </w:tcPr>
          <w:p w14:paraId="7F067691" w14:textId="77777777" w:rsidR="008F1EAD" w:rsidRPr="00E91314" w:rsidRDefault="008F1EAD" w:rsidP="00521A56">
            <w:pPr>
              <w:rPr>
                <w:rFonts w:ascii="Arial" w:eastAsia="Arial Unicode MS" w:hAnsi="Arial"/>
              </w:rPr>
            </w:pPr>
          </w:p>
        </w:tc>
        <w:tc>
          <w:tcPr>
            <w:tcW w:w="1080" w:type="dxa"/>
            <w:shd w:val="clear" w:color="auto" w:fill="auto"/>
          </w:tcPr>
          <w:p w14:paraId="35FF85D9" w14:textId="77777777" w:rsidR="008F1EAD" w:rsidRPr="00E91314" w:rsidRDefault="008F1EAD" w:rsidP="00521A56">
            <w:pPr>
              <w:rPr>
                <w:rFonts w:ascii="Arial" w:eastAsia="Arial Unicode MS" w:hAnsi="Arial"/>
              </w:rPr>
            </w:pPr>
          </w:p>
        </w:tc>
        <w:tc>
          <w:tcPr>
            <w:tcW w:w="1160" w:type="dxa"/>
            <w:shd w:val="clear" w:color="auto" w:fill="auto"/>
          </w:tcPr>
          <w:p w14:paraId="26BEA256" w14:textId="77777777" w:rsidR="008F1EAD" w:rsidRPr="00E91314" w:rsidRDefault="008F1EAD" w:rsidP="00521A56">
            <w:pPr>
              <w:rPr>
                <w:rFonts w:ascii="Arial" w:eastAsia="Arial Unicode MS" w:hAnsi="Arial"/>
              </w:rPr>
            </w:pPr>
          </w:p>
        </w:tc>
      </w:tr>
      <w:tr w:rsidR="00870854" w:rsidRPr="00E91314" w14:paraId="45E846E9" w14:textId="77777777" w:rsidTr="00C53A3A">
        <w:trPr>
          <w:trHeight w:val="217"/>
        </w:trPr>
        <w:tc>
          <w:tcPr>
            <w:tcW w:w="2567" w:type="dxa"/>
            <w:gridSpan w:val="2"/>
          </w:tcPr>
          <w:p w14:paraId="499CD662" w14:textId="77777777" w:rsidR="00870854" w:rsidRPr="00E91314" w:rsidRDefault="00870854" w:rsidP="00521A56">
            <w:pPr>
              <w:rPr>
                <w:rFonts w:eastAsia="Arial Unicode MS"/>
              </w:rPr>
            </w:pPr>
            <w:r w:rsidRPr="00E91314">
              <w:rPr>
                <w:rFonts w:eastAsia="Arial Unicode MS"/>
              </w:rPr>
              <w:t>Obligatoriskt</w:t>
            </w:r>
          </w:p>
          <w:p w14:paraId="20D945F2" w14:textId="77777777" w:rsidR="00870854" w:rsidRPr="00E91314" w:rsidRDefault="00870854" w:rsidP="00521A56">
            <w:pPr>
              <w:rPr>
                <w:rFonts w:eastAsia="Arial Unicode MS"/>
              </w:rPr>
            </w:pPr>
            <w:r w:rsidRPr="00E91314">
              <w:rPr>
                <w:rFonts w:eastAsia="Arial Unicode MS"/>
              </w:rPr>
              <w:t>(Mandatory)</w:t>
            </w:r>
          </w:p>
        </w:tc>
        <w:tc>
          <w:tcPr>
            <w:tcW w:w="3388" w:type="dxa"/>
          </w:tcPr>
          <w:p w14:paraId="4A5D0E4F" w14:textId="77777777" w:rsidR="00870854" w:rsidRPr="00E91314" w:rsidRDefault="00870854" w:rsidP="00521A56">
            <w:r w:rsidRPr="00E91314">
              <w:t xml:space="preserve">Indikerar om formuläret är obligatoriskt att fylla i av användaren. </w:t>
            </w:r>
          </w:p>
          <w:p w14:paraId="6EFACBC8" w14:textId="77777777" w:rsidR="00870854" w:rsidRPr="00E91314" w:rsidRDefault="00870854" w:rsidP="00521A56">
            <w:r w:rsidRPr="00E91314">
              <w:t>T.ex. Ett obligatoriskt formulär kan indikerar att formuläret är en del av en vårdprocess.</w:t>
            </w:r>
          </w:p>
        </w:tc>
        <w:tc>
          <w:tcPr>
            <w:tcW w:w="1140" w:type="dxa"/>
          </w:tcPr>
          <w:p w14:paraId="2668A4C1" w14:textId="77777777" w:rsidR="00870854" w:rsidRPr="00E91314" w:rsidRDefault="00870854" w:rsidP="00521A56">
            <w:pPr>
              <w:rPr>
                <w:rFonts w:eastAsia="Arial Unicode MS"/>
              </w:rPr>
            </w:pPr>
            <w:r w:rsidRPr="00E91314">
              <w:rPr>
                <w:rFonts w:eastAsia="Arial Unicode MS"/>
              </w:rPr>
              <w:t>S/F</w:t>
            </w:r>
          </w:p>
        </w:tc>
        <w:tc>
          <w:tcPr>
            <w:tcW w:w="720" w:type="dxa"/>
          </w:tcPr>
          <w:p w14:paraId="17854593" w14:textId="77777777" w:rsidR="00870854" w:rsidRPr="00E91314" w:rsidRDefault="00870854" w:rsidP="00521A56">
            <w:pPr>
              <w:rPr>
                <w:rFonts w:eastAsia="Arial Unicode MS"/>
              </w:rPr>
            </w:pPr>
            <w:r w:rsidRPr="00E91314">
              <w:rPr>
                <w:rFonts w:eastAsia="Arial Unicode MS"/>
              </w:rPr>
              <w:t>1</w:t>
            </w:r>
          </w:p>
        </w:tc>
        <w:tc>
          <w:tcPr>
            <w:tcW w:w="1800" w:type="dxa"/>
          </w:tcPr>
          <w:p w14:paraId="6ECADA7D" w14:textId="77777777" w:rsidR="00870854" w:rsidRPr="00E91314" w:rsidRDefault="00870854" w:rsidP="00521A56">
            <w:r w:rsidRPr="00E91314">
              <w:t>True = obligatoriskt</w:t>
            </w:r>
          </w:p>
          <w:p w14:paraId="772CCF30" w14:textId="77777777" w:rsidR="00870854" w:rsidRPr="00E91314" w:rsidRDefault="00870854" w:rsidP="00521A56">
            <w:pPr>
              <w:rPr>
                <w:rFonts w:eastAsia="Arial Unicode MS"/>
              </w:rPr>
            </w:pPr>
            <w:r w:rsidRPr="00E91314">
              <w:rPr>
                <w:szCs w:val="20"/>
              </w:rPr>
              <w:t>False = Frivilligt</w:t>
            </w:r>
          </w:p>
        </w:tc>
        <w:tc>
          <w:tcPr>
            <w:tcW w:w="1920" w:type="dxa"/>
          </w:tcPr>
          <w:p w14:paraId="0D15664B" w14:textId="77777777" w:rsidR="00870854" w:rsidRPr="00E91314" w:rsidRDefault="00870854" w:rsidP="00521A56">
            <w:pPr>
              <w:rPr>
                <w:rFonts w:ascii="Arial" w:eastAsia="Arial Unicode MS" w:hAnsi="Arial"/>
              </w:rPr>
            </w:pPr>
          </w:p>
        </w:tc>
        <w:tc>
          <w:tcPr>
            <w:tcW w:w="1200" w:type="dxa"/>
            <w:shd w:val="clear" w:color="auto" w:fill="auto"/>
          </w:tcPr>
          <w:p w14:paraId="0901F67C" w14:textId="77777777" w:rsidR="00870854" w:rsidRPr="00E91314" w:rsidRDefault="00870854" w:rsidP="00521A56">
            <w:pPr>
              <w:rPr>
                <w:rFonts w:ascii="Arial" w:eastAsia="Arial Unicode MS" w:hAnsi="Arial"/>
              </w:rPr>
            </w:pPr>
          </w:p>
        </w:tc>
        <w:tc>
          <w:tcPr>
            <w:tcW w:w="1080" w:type="dxa"/>
            <w:shd w:val="clear" w:color="auto" w:fill="auto"/>
          </w:tcPr>
          <w:p w14:paraId="2B599F1B" w14:textId="77777777" w:rsidR="00870854" w:rsidRPr="00E91314" w:rsidRDefault="00870854" w:rsidP="00521A56">
            <w:pPr>
              <w:rPr>
                <w:rFonts w:ascii="Arial" w:eastAsia="Arial Unicode MS" w:hAnsi="Arial"/>
              </w:rPr>
            </w:pPr>
          </w:p>
        </w:tc>
        <w:tc>
          <w:tcPr>
            <w:tcW w:w="1160" w:type="dxa"/>
            <w:shd w:val="clear" w:color="auto" w:fill="auto"/>
          </w:tcPr>
          <w:p w14:paraId="2839A128" w14:textId="77777777" w:rsidR="00870854" w:rsidRPr="00E91314" w:rsidRDefault="00870854" w:rsidP="00521A56">
            <w:pPr>
              <w:rPr>
                <w:rFonts w:ascii="Arial" w:eastAsia="Arial Unicode MS" w:hAnsi="Arial"/>
              </w:rPr>
            </w:pPr>
          </w:p>
        </w:tc>
      </w:tr>
      <w:tr w:rsidR="00870854" w:rsidRPr="00E91314" w14:paraId="4E78FBC1" w14:textId="77777777" w:rsidTr="00C53A3A">
        <w:trPr>
          <w:trHeight w:val="217"/>
        </w:trPr>
        <w:tc>
          <w:tcPr>
            <w:tcW w:w="2567" w:type="dxa"/>
            <w:gridSpan w:val="2"/>
          </w:tcPr>
          <w:p w14:paraId="7AF52824"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2A11E291" w14:textId="77777777" w:rsidR="00870854" w:rsidRPr="00E91314" w:rsidRDefault="00870854" w:rsidP="00521A56">
            <w:pPr>
              <w:rPr>
                <w:szCs w:val="20"/>
              </w:rPr>
            </w:pPr>
            <w:r w:rsidRPr="00E91314">
              <w:rPr>
                <w:szCs w:val="20"/>
              </w:rPr>
              <w:t xml:space="preserve">Beskriver vilket språk som används i formuläret. </w:t>
            </w:r>
          </w:p>
          <w:p w14:paraId="0B2DA753" w14:textId="77777777" w:rsidR="00870854" w:rsidRPr="00E91314" w:rsidRDefault="00870854" w:rsidP="00521A56">
            <w:pPr>
              <w:rPr>
                <w:rFonts w:eastAsia="Arial Unicode MS"/>
                <w:szCs w:val="20"/>
              </w:rPr>
            </w:pPr>
            <w:r w:rsidRPr="00E91314">
              <w:rPr>
                <w:szCs w:val="20"/>
              </w:rPr>
              <w:t>T.ex. sv eller en.</w:t>
            </w:r>
          </w:p>
        </w:tc>
        <w:tc>
          <w:tcPr>
            <w:tcW w:w="1140" w:type="dxa"/>
          </w:tcPr>
          <w:p w14:paraId="7178DC0A" w14:textId="77777777" w:rsidR="00870854" w:rsidRPr="00E91314" w:rsidRDefault="00870854" w:rsidP="00521A56">
            <w:pPr>
              <w:rPr>
                <w:rFonts w:eastAsia="Arial Unicode MS"/>
              </w:rPr>
            </w:pPr>
            <w:r w:rsidRPr="00E91314">
              <w:rPr>
                <w:rFonts w:eastAsia="Arial Unicode MS"/>
              </w:rPr>
              <w:t>KTOV</w:t>
            </w:r>
          </w:p>
        </w:tc>
        <w:tc>
          <w:tcPr>
            <w:tcW w:w="720" w:type="dxa"/>
          </w:tcPr>
          <w:p w14:paraId="449E5103" w14:textId="77777777" w:rsidR="00870854" w:rsidRPr="00E91314" w:rsidRDefault="00870854" w:rsidP="00521A56">
            <w:pPr>
              <w:rPr>
                <w:rFonts w:eastAsia="Arial Unicode MS"/>
              </w:rPr>
            </w:pPr>
            <w:r w:rsidRPr="00E91314">
              <w:rPr>
                <w:rFonts w:eastAsia="Arial Unicode MS"/>
              </w:rPr>
              <w:t>1</w:t>
            </w:r>
          </w:p>
        </w:tc>
        <w:tc>
          <w:tcPr>
            <w:tcW w:w="1800" w:type="dxa"/>
          </w:tcPr>
          <w:p w14:paraId="0896B0CB"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180900EA"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2C74C815" w14:textId="77777777" w:rsidR="00870854" w:rsidRPr="00E91314" w:rsidRDefault="00870854" w:rsidP="00521A56">
            <w:pPr>
              <w:rPr>
                <w:rFonts w:ascii="Arial" w:eastAsia="Arial Unicode MS" w:hAnsi="Arial"/>
              </w:rPr>
            </w:pPr>
          </w:p>
        </w:tc>
        <w:tc>
          <w:tcPr>
            <w:tcW w:w="1080" w:type="dxa"/>
            <w:shd w:val="clear" w:color="auto" w:fill="auto"/>
          </w:tcPr>
          <w:p w14:paraId="172C9484" w14:textId="77777777" w:rsidR="00870854" w:rsidRPr="00E91314" w:rsidRDefault="00870854" w:rsidP="00521A56">
            <w:pPr>
              <w:rPr>
                <w:rFonts w:ascii="Arial" w:eastAsia="Arial Unicode MS" w:hAnsi="Arial"/>
              </w:rPr>
            </w:pPr>
          </w:p>
        </w:tc>
        <w:tc>
          <w:tcPr>
            <w:tcW w:w="1160" w:type="dxa"/>
            <w:shd w:val="clear" w:color="auto" w:fill="auto"/>
          </w:tcPr>
          <w:p w14:paraId="244A38FD" w14:textId="77777777" w:rsidR="00870854" w:rsidRPr="00E91314" w:rsidRDefault="00870854" w:rsidP="00521A56">
            <w:pPr>
              <w:rPr>
                <w:rFonts w:ascii="Arial" w:eastAsia="Arial Unicode MS" w:hAnsi="Arial"/>
              </w:rPr>
            </w:pPr>
          </w:p>
        </w:tc>
      </w:tr>
      <w:tr w:rsidR="00870854" w:rsidRPr="00E91314" w14:paraId="6220EF6B" w14:textId="77777777" w:rsidTr="00C53A3A">
        <w:trPr>
          <w:trHeight w:val="217"/>
        </w:trPr>
        <w:tc>
          <w:tcPr>
            <w:tcW w:w="2567" w:type="dxa"/>
            <w:gridSpan w:val="2"/>
          </w:tcPr>
          <w:p w14:paraId="125EFDA6"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135774F" w14:textId="77777777" w:rsidR="00870854" w:rsidRPr="00E91314" w:rsidRDefault="008F1EAD" w:rsidP="00521A56">
            <w:pPr>
              <w:rPr>
                <w:rFonts w:eastAsia="Arial Unicode MS"/>
              </w:rPr>
            </w:pPr>
            <w:r>
              <w:rPr>
                <w:rFonts w:eastAsia="Arial Unicode MS"/>
              </w:rPr>
              <w:t>(Template</w:t>
            </w:r>
            <w:r w:rsidR="00870854" w:rsidRPr="00E91314">
              <w:rPr>
                <w:rFonts w:eastAsia="Arial Unicode MS"/>
              </w:rPr>
              <w:t>Name)</w:t>
            </w:r>
          </w:p>
        </w:tc>
        <w:tc>
          <w:tcPr>
            <w:tcW w:w="3388" w:type="dxa"/>
          </w:tcPr>
          <w:p w14:paraId="5B2EFFC4"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3516FBE3"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4DCA0CB4" w14:textId="77777777" w:rsidR="00870854" w:rsidRPr="00E91314" w:rsidRDefault="00870854" w:rsidP="00521A56">
            <w:pPr>
              <w:rPr>
                <w:rFonts w:eastAsia="Arial Unicode MS"/>
              </w:rPr>
            </w:pPr>
            <w:r w:rsidRPr="00E91314">
              <w:rPr>
                <w:rFonts w:eastAsia="Arial Unicode MS"/>
              </w:rPr>
              <w:t>TXT</w:t>
            </w:r>
          </w:p>
        </w:tc>
        <w:tc>
          <w:tcPr>
            <w:tcW w:w="720" w:type="dxa"/>
          </w:tcPr>
          <w:p w14:paraId="5B563C0B" w14:textId="77777777" w:rsidR="00870854" w:rsidRPr="00E91314" w:rsidRDefault="00870854" w:rsidP="00521A56">
            <w:pPr>
              <w:rPr>
                <w:rFonts w:eastAsia="Arial Unicode MS"/>
              </w:rPr>
            </w:pPr>
            <w:r w:rsidRPr="00E91314">
              <w:rPr>
                <w:rFonts w:eastAsia="Arial Unicode MS"/>
              </w:rPr>
              <w:t>1</w:t>
            </w:r>
          </w:p>
        </w:tc>
        <w:tc>
          <w:tcPr>
            <w:tcW w:w="1800" w:type="dxa"/>
          </w:tcPr>
          <w:p w14:paraId="164A45FE" w14:textId="77777777" w:rsidR="00870854" w:rsidRPr="00E91314" w:rsidRDefault="00870854" w:rsidP="00521A56">
            <w:pPr>
              <w:rPr>
                <w:rFonts w:eastAsia="Arial Unicode MS"/>
              </w:rPr>
            </w:pPr>
          </w:p>
        </w:tc>
        <w:tc>
          <w:tcPr>
            <w:tcW w:w="1920" w:type="dxa"/>
          </w:tcPr>
          <w:p w14:paraId="3A6BEC81" w14:textId="77777777" w:rsidR="00870854" w:rsidRPr="00E91314" w:rsidRDefault="00870854" w:rsidP="00521A56">
            <w:pPr>
              <w:rPr>
                <w:rFonts w:ascii="Arial" w:eastAsia="Arial Unicode MS" w:hAnsi="Arial"/>
              </w:rPr>
            </w:pPr>
          </w:p>
        </w:tc>
        <w:tc>
          <w:tcPr>
            <w:tcW w:w="1200" w:type="dxa"/>
            <w:shd w:val="clear" w:color="auto" w:fill="auto"/>
          </w:tcPr>
          <w:p w14:paraId="595CD26D" w14:textId="77777777" w:rsidR="00870854" w:rsidRPr="00E91314" w:rsidRDefault="00870854" w:rsidP="00521A56">
            <w:pPr>
              <w:rPr>
                <w:rFonts w:ascii="Arial" w:eastAsia="Arial Unicode MS" w:hAnsi="Arial"/>
              </w:rPr>
            </w:pPr>
          </w:p>
        </w:tc>
        <w:tc>
          <w:tcPr>
            <w:tcW w:w="1080" w:type="dxa"/>
            <w:shd w:val="clear" w:color="auto" w:fill="auto"/>
          </w:tcPr>
          <w:p w14:paraId="590176F6" w14:textId="77777777" w:rsidR="00870854" w:rsidRPr="00E91314" w:rsidRDefault="00870854" w:rsidP="00521A56">
            <w:pPr>
              <w:rPr>
                <w:rFonts w:ascii="Arial" w:eastAsia="Arial Unicode MS" w:hAnsi="Arial"/>
              </w:rPr>
            </w:pPr>
          </w:p>
        </w:tc>
        <w:tc>
          <w:tcPr>
            <w:tcW w:w="1160" w:type="dxa"/>
            <w:shd w:val="clear" w:color="auto" w:fill="auto"/>
          </w:tcPr>
          <w:p w14:paraId="283DB3A1" w14:textId="77777777" w:rsidR="00870854" w:rsidRPr="00E91314" w:rsidRDefault="00870854" w:rsidP="00521A56">
            <w:pPr>
              <w:rPr>
                <w:rFonts w:ascii="Arial" w:eastAsia="Arial Unicode MS" w:hAnsi="Arial"/>
              </w:rPr>
            </w:pPr>
          </w:p>
        </w:tc>
      </w:tr>
      <w:tr w:rsidR="00870854" w:rsidRPr="00E91314" w14:paraId="08F8A29E" w14:textId="77777777" w:rsidTr="00C53A3A">
        <w:trPr>
          <w:trHeight w:val="217"/>
        </w:trPr>
        <w:tc>
          <w:tcPr>
            <w:tcW w:w="2567" w:type="dxa"/>
            <w:gridSpan w:val="2"/>
          </w:tcPr>
          <w:p w14:paraId="248DC419"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6DA8BFF5" w14:textId="77777777" w:rsidR="00870854" w:rsidRPr="00E91314" w:rsidRDefault="00870854" w:rsidP="00521A56">
            <w:pPr>
              <w:rPr>
                <w:rFonts w:eastAsia="Arial Unicode MS"/>
              </w:rPr>
            </w:pPr>
            <w:r w:rsidRPr="00E91314">
              <w:rPr>
                <w:rFonts w:eastAsia="Arial Unicode MS"/>
              </w:rPr>
              <w:t>Formulärets beskrivning och instruktioner.</w:t>
            </w:r>
          </w:p>
          <w:p w14:paraId="7DD901C7"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09261F2A" w14:textId="77777777" w:rsidR="00870854" w:rsidRPr="00E91314" w:rsidRDefault="00870854" w:rsidP="00521A56">
            <w:pPr>
              <w:rPr>
                <w:rFonts w:eastAsia="Arial Unicode MS"/>
              </w:rPr>
            </w:pPr>
            <w:r w:rsidRPr="00E91314">
              <w:rPr>
                <w:rFonts w:eastAsia="Arial Unicode MS"/>
              </w:rPr>
              <w:t>TXT</w:t>
            </w:r>
          </w:p>
        </w:tc>
        <w:tc>
          <w:tcPr>
            <w:tcW w:w="720" w:type="dxa"/>
          </w:tcPr>
          <w:p w14:paraId="16864914" w14:textId="77777777" w:rsidR="00870854" w:rsidRPr="00E91314" w:rsidRDefault="00870854" w:rsidP="00521A56">
            <w:pPr>
              <w:rPr>
                <w:rFonts w:eastAsia="Arial Unicode MS"/>
              </w:rPr>
            </w:pPr>
            <w:r w:rsidRPr="00E91314">
              <w:rPr>
                <w:rFonts w:eastAsia="Arial Unicode MS"/>
              </w:rPr>
              <w:t>1..0</w:t>
            </w:r>
          </w:p>
        </w:tc>
        <w:tc>
          <w:tcPr>
            <w:tcW w:w="1800" w:type="dxa"/>
          </w:tcPr>
          <w:p w14:paraId="38AE4E4C" w14:textId="77777777" w:rsidR="00870854" w:rsidRPr="00E91314" w:rsidRDefault="00870854" w:rsidP="00521A56">
            <w:pPr>
              <w:rPr>
                <w:rFonts w:eastAsia="Arial Unicode MS"/>
              </w:rPr>
            </w:pPr>
          </w:p>
        </w:tc>
        <w:tc>
          <w:tcPr>
            <w:tcW w:w="1920" w:type="dxa"/>
          </w:tcPr>
          <w:p w14:paraId="11FE7EC5" w14:textId="77777777" w:rsidR="00870854" w:rsidRPr="00E91314" w:rsidRDefault="00870854" w:rsidP="00521A56">
            <w:pPr>
              <w:rPr>
                <w:rFonts w:ascii="Arial" w:eastAsia="Arial Unicode MS" w:hAnsi="Arial"/>
              </w:rPr>
            </w:pPr>
          </w:p>
        </w:tc>
        <w:tc>
          <w:tcPr>
            <w:tcW w:w="1200" w:type="dxa"/>
            <w:shd w:val="clear" w:color="auto" w:fill="auto"/>
          </w:tcPr>
          <w:p w14:paraId="6B521824" w14:textId="77777777" w:rsidR="00870854" w:rsidRPr="00E91314" w:rsidRDefault="00870854" w:rsidP="00521A56">
            <w:pPr>
              <w:rPr>
                <w:rFonts w:ascii="Arial" w:eastAsia="Arial Unicode MS" w:hAnsi="Arial"/>
              </w:rPr>
            </w:pPr>
          </w:p>
        </w:tc>
        <w:tc>
          <w:tcPr>
            <w:tcW w:w="1080" w:type="dxa"/>
            <w:shd w:val="clear" w:color="auto" w:fill="auto"/>
          </w:tcPr>
          <w:p w14:paraId="47750F58" w14:textId="77777777" w:rsidR="00870854" w:rsidRPr="00E91314" w:rsidRDefault="00870854" w:rsidP="00521A56">
            <w:pPr>
              <w:rPr>
                <w:rFonts w:ascii="Arial" w:eastAsia="Arial Unicode MS" w:hAnsi="Arial"/>
              </w:rPr>
            </w:pPr>
          </w:p>
        </w:tc>
        <w:tc>
          <w:tcPr>
            <w:tcW w:w="1160" w:type="dxa"/>
            <w:shd w:val="clear" w:color="auto" w:fill="auto"/>
          </w:tcPr>
          <w:p w14:paraId="70DA7CF4" w14:textId="77777777" w:rsidR="00870854" w:rsidRPr="00E91314" w:rsidRDefault="00870854" w:rsidP="00521A56">
            <w:pPr>
              <w:rPr>
                <w:rFonts w:ascii="Arial" w:eastAsia="Arial Unicode MS" w:hAnsi="Arial"/>
              </w:rPr>
            </w:pPr>
          </w:p>
        </w:tc>
      </w:tr>
      <w:tr w:rsidR="00870854" w:rsidRPr="00E91314" w14:paraId="4F566ABD" w14:textId="77777777" w:rsidTr="00C53A3A">
        <w:trPr>
          <w:trHeight w:val="217"/>
        </w:trPr>
        <w:tc>
          <w:tcPr>
            <w:tcW w:w="2567" w:type="dxa"/>
            <w:gridSpan w:val="2"/>
          </w:tcPr>
          <w:p w14:paraId="4583322F" w14:textId="77777777" w:rsidR="00870854" w:rsidRPr="00E91314" w:rsidRDefault="00870854" w:rsidP="00521A56">
            <w:pPr>
              <w:rPr>
                <w:rFonts w:eastAsia="Arial Unicode MS"/>
              </w:rPr>
            </w:pPr>
            <w:r w:rsidRPr="00E91314">
              <w:rPr>
                <w:rFonts w:eastAsia="Arial Unicode MS"/>
              </w:rPr>
              <w:t>Informations URL</w:t>
            </w:r>
          </w:p>
          <w:p w14:paraId="5529040C"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218D2B6F" w14:textId="77777777" w:rsidR="00870854" w:rsidRPr="00E91314" w:rsidRDefault="00870854" w:rsidP="00521A56">
            <w:pPr>
              <w:rPr>
                <w:szCs w:val="20"/>
              </w:rPr>
            </w:pPr>
            <w:r w:rsidRPr="00E91314">
              <w:rPr>
                <w:szCs w:val="20"/>
              </w:rPr>
              <w:t>URL till ytterligare/relevant information.</w:t>
            </w:r>
          </w:p>
        </w:tc>
        <w:tc>
          <w:tcPr>
            <w:tcW w:w="1140" w:type="dxa"/>
          </w:tcPr>
          <w:p w14:paraId="3FC80A74" w14:textId="77777777" w:rsidR="00870854" w:rsidRPr="00E91314" w:rsidRDefault="00870854" w:rsidP="00521A56">
            <w:pPr>
              <w:rPr>
                <w:rFonts w:eastAsia="Arial Unicode MS"/>
              </w:rPr>
            </w:pPr>
            <w:r w:rsidRPr="00E91314">
              <w:rPr>
                <w:rFonts w:eastAsia="Arial Unicode MS"/>
              </w:rPr>
              <w:t>URL</w:t>
            </w:r>
          </w:p>
        </w:tc>
        <w:tc>
          <w:tcPr>
            <w:tcW w:w="720" w:type="dxa"/>
          </w:tcPr>
          <w:p w14:paraId="7845E8C4" w14:textId="77777777" w:rsidR="00870854" w:rsidRPr="00E91314" w:rsidRDefault="00870854" w:rsidP="00521A56">
            <w:pPr>
              <w:rPr>
                <w:rFonts w:eastAsia="Arial Unicode MS"/>
              </w:rPr>
            </w:pPr>
            <w:r w:rsidRPr="00E91314">
              <w:rPr>
                <w:rFonts w:eastAsia="Arial Unicode MS"/>
              </w:rPr>
              <w:t>0..1</w:t>
            </w:r>
          </w:p>
        </w:tc>
        <w:tc>
          <w:tcPr>
            <w:tcW w:w="1800" w:type="dxa"/>
          </w:tcPr>
          <w:p w14:paraId="2CFFA53C" w14:textId="77777777" w:rsidR="00870854" w:rsidRPr="00E91314" w:rsidRDefault="00870854" w:rsidP="00521A56">
            <w:pPr>
              <w:rPr>
                <w:rFonts w:eastAsia="Arial Unicode MS"/>
              </w:rPr>
            </w:pPr>
          </w:p>
        </w:tc>
        <w:tc>
          <w:tcPr>
            <w:tcW w:w="1920" w:type="dxa"/>
          </w:tcPr>
          <w:p w14:paraId="6672B65A"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59CA8671" w14:textId="77777777" w:rsidR="00870854" w:rsidRPr="00E91314" w:rsidRDefault="00870854" w:rsidP="00521A56">
            <w:pPr>
              <w:rPr>
                <w:rFonts w:ascii="Arial" w:eastAsia="Arial Unicode MS" w:hAnsi="Arial"/>
              </w:rPr>
            </w:pPr>
          </w:p>
        </w:tc>
        <w:tc>
          <w:tcPr>
            <w:tcW w:w="1080" w:type="dxa"/>
            <w:shd w:val="clear" w:color="auto" w:fill="auto"/>
          </w:tcPr>
          <w:p w14:paraId="49947E88" w14:textId="77777777" w:rsidR="00870854" w:rsidRPr="00E91314" w:rsidRDefault="00870854" w:rsidP="00521A56">
            <w:pPr>
              <w:rPr>
                <w:rFonts w:ascii="Arial" w:eastAsia="Arial Unicode MS" w:hAnsi="Arial"/>
              </w:rPr>
            </w:pPr>
          </w:p>
        </w:tc>
        <w:tc>
          <w:tcPr>
            <w:tcW w:w="1160" w:type="dxa"/>
            <w:shd w:val="clear" w:color="auto" w:fill="auto"/>
          </w:tcPr>
          <w:p w14:paraId="60C70D4F" w14:textId="77777777" w:rsidR="00870854" w:rsidRPr="00E91314" w:rsidRDefault="00870854" w:rsidP="00521A56">
            <w:pPr>
              <w:rPr>
                <w:rFonts w:ascii="Arial" w:eastAsia="Arial Unicode MS" w:hAnsi="Arial"/>
              </w:rPr>
            </w:pPr>
          </w:p>
        </w:tc>
      </w:tr>
      <w:tr w:rsidR="00870854" w:rsidRPr="00E91314" w14:paraId="2373ED5A" w14:textId="77777777" w:rsidTr="00C53A3A">
        <w:trPr>
          <w:trHeight w:val="217"/>
        </w:trPr>
        <w:tc>
          <w:tcPr>
            <w:tcW w:w="2567" w:type="dxa"/>
            <w:gridSpan w:val="2"/>
          </w:tcPr>
          <w:p w14:paraId="4149A2BC" w14:textId="77777777" w:rsidR="00870854" w:rsidRPr="00E91314" w:rsidRDefault="00870854" w:rsidP="00521A56">
            <w:pPr>
              <w:rPr>
                <w:rFonts w:eastAsia="Arial Unicode MS"/>
              </w:rPr>
            </w:pPr>
            <w:r w:rsidRPr="00E91314">
              <w:rPr>
                <w:rFonts w:eastAsia="Arial Unicode MS"/>
              </w:rPr>
              <w:t>Villkor</w:t>
            </w:r>
          </w:p>
          <w:p w14:paraId="40F4EA7A" w14:textId="77777777" w:rsidR="00870854" w:rsidRPr="00E91314" w:rsidRDefault="00870854" w:rsidP="00521A56">
            <w:pPr>
              <w:rPr>
                <w:rFonts w:eastAsia="Arial Unicode MS"/>
              </w:rPr>
            </w:pPr>
            <w:r w:rsidRPr="00E91314">
              <w:rPr>
                <w:rFonts w:eastAsia="Arial Unicode MS"/>
              </w:rPr>
              <w:t>(Term)</w:t>
            </w:r>
          </w:p>
        </w:tc>
        <w:tc>
          <w:tcPr>
            <w:tcW w:w="3388" w:type="dxa"/>
          </w:tcPr>
          <w:p w14:paraId="0ED41E8B" w14:textId="77777777" w:rsidR="00870854" w:rsidRPr="00E91314" w:rsidRDefault="00870854" w:rsidP="00521A56">
            <w:pPr>
              <w:rPr>
                <w:rFonts w:eastAsia="Arial Unicode MS"/>
              </w:rPr>
            </w:pPr>
            <w:r w:rsidRPr="00E91314">
              <w:rPr>
                <w:rFonts w:eastAsia="Arial Unicode MS"/>
              </w:rPr>
              <w:t>Villkor kopplade till formuläret.</w:t>
            </w:r>
          </w:p>
          <w:p w14:paraId="7AA47443"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120D3045" w14:textId="77777777" w:rsidR="00870854" w:rsidRPr="00E91314" w:rsidRDefault="00870854" w:rsidP="00521A56">
            <w:pPr>
              <w:rPr>
                <w:rFonts w:eastAsia="Arial Unicode MS"/>
              </w:rPr>
            </w:pPr>
            <w:r w:rsidRPr="00E91314">
              <w:rPr>
                <w:rFonts w:eastAsia="Arial Unicode MS"/>
              </w:rPr>
              <w:t>TXT</w:t>
            </w:r>
          </w:p>
        </w:tc>
        <w:tc>
          <w:tcPr>
            <w:tcW w:w="720" w:type="dxa"/>
          </w:tcPr>
          <w:p w14:paraId="1F017958" w14:textId="77777777" w:rsidR="00870854" w:rsidRPr="00E91314" w:rsidRDefault="00870854" w:rsidP="00521A56">
            <w:pPr>
              <w:rPr>
                <w:rFonts w:eastAsia="Arial Unicode MS"/>
              </w:rPr>
            </w:pPr>
            <w:r w:rsidRPr="00E91314">
              <w:rPr>
                <w:rFonts w:eastAsia="Arial Unicode MS"/>
              </w:rPr>
              <w:t>1</w:t>
            </w:r>
          </w:p>
        </w:tc>
        <w:tc>
          <w:tcPr>
            <w:tcW w:w="1800" w:type="dxa"/>
          </w:tcPr>
          <w:p w14:paraId="1698FA3D" w14:textId="77777777" w:rsidR="00870854" w:rsidRPr="00E91314" w:rsidRDefault="00870854" w:rsidP="00521A56">
            <w:pPr>
              <w:rPr>
                <w:rFonts w:eastAsia="Arial Unicode MS"/>
              </w:rPr>
            </w:pPr>
          </w:p>
        </w:tc>
        <w:tc>
          <w:tcPr>
            <w:tcW w:w="1920" w:type="dxa"/>
          </w:tcPr>
          <w:p w14:paraId="05C4C4C4" w14:textId="77777777" w:rsidR="00870854" w:rsidRPr="00E91314" w:rsidRDefault="00870854" w:rsidP="00521A56">
            <w:pPr>
              <w:rPr>
                <w:rFonts w:ascii="Arial" w:eastAsia="Arial Unicode MS" w:hAnsi="Arial"/>
              </w:rPr>
            </w:pPr>
          </w:p>
        </w:tc>
        <w:tc>
          <w:tcPr>
            <w:tcW w:w="1200" w:type="dxa"/>
            <w:shd w:val="clear" w:color="auto" w:fill="auto"/>
          </w:tcPr>
          <w:p w14:paraId="68BD3512" w14:textId="77777777" w:rsidR="00870854" w:rsidRPr="00E91314" w:rsidRDefault="00870854" w:rsidP="00521A56">
            <w:pPr>
              <w:rPr>
                <w:rFonts w:ascii="Arial" w:eastAsia="Arial Unicode MS" w:hAnsi="Arial"/>
              </w:rPr>
            </w:pPr>
          </w:p>
        </w:tc>
        <w:tc>
          <w:tcPr>
            <w:tcW w:w="1080" w:type="dxa"/>
            <w:shd w:val="clear" w:color="auto" w:fill="auto"/>
          </w:tcPr>
          <w:p w14:paraId="3DA9D146" w14:textId="77777777" w:rsidR="00870854" w:rsidRPr="00E91314" w:rsidRDefault="00870854" w:rsidP="00521A56">
            <w:pPr>
              <w:rPr>
                <w:rFonts w:ascii="Arial" w:eastAsia="Arial Unicode MS" w:hAnsi="Arial"/>
              </w:rPr>
            </w:pPr>
          </w:p>
        </w:tc>
        <w:tc>
          <w:tcPr>
            <w:tcW w:w="1160" w:type="dxa"/>
            <w:shd w:val="clear" w:color="auto" w:fill="auto"/>
          </w:tcPr>
          <w:p w14:paraId="36CE4D30" w14:textId="77777777" w:rsidR="00870854" w:rsidRPr="00E91314" w:rsidRDefault="00870854" w:rsidP="00521A56">
            <w:pPr>
              <w:rPr>
                <w:rFonts w:ascii="Arial" w:eastAsia="Arial Unicode MS" w:hAnsi="Arial"/>
              </w:rPr>
            </w:pPr>
          </w:p>
        </w:tc>
      </w:tr>
      <w:tr w:rsidR="007D5847" w:rsidRPr="00E91314" w14:paraId="3DD29387" w14:textId="77777777" w:rsidTr="00C53A3A">
        <w:trPr>
          <w:trHeight w:val="217"/>
        </w:trPr>
        <w:tc>
          <w:tcPr>
            <w:tcW w:w="2567" w:type="dxa"/>
            <w:gridSpan w:val="2"/>
          </w:tcPr>
          <w:p w14:paraId="3165510A"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16E2C114"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1415EAF1" w14:textId="77777777" w:rsidR="007D5847" w:rsidRPr="00E91314" w:rsidRDefault="007D5847" w:rsidP="00521A56">
            <w:pPr>
              <w:rPr>
                <w:szCs w:val="20"/>
              </w:rPr>
            </w:pPr>
            <w:r w:rsidRPr="00E91314">
              <w:rPr>
                <w:szCs w:val="20"/>
              </w:rPr>
              <w:t>T.ex. 10</w:t>
            </w:r>
          </w:p>
        </w:tc>
        <w:tc>
          <w:tcPr>
            <w:tcW w:w="1140" w:type="dxa"/>
          </w:tcPr>
          <w:p w14:paraId="27E2EEC0" w14:textId="77777777" w:rsidR="007D5847" w:rsidRPr="00E91314" w:rsidRDefault="007D5847" w:rsidP="00521A56">
            <w:pPr>
              <w:rPr>
                <w:rFonts w:eastAsia="Arial Unicode MS"/>
              </w:rPr>
            </w:pPr>
            <w:r w:rsidRPr="00E91314">
              <w:rPr>
                <w:rFonts w:eastAsia="Arial Unicode MS"/>
              </w:rPr>
              <w:t>VÄ</w:t>
            </w:r>
          </w:p>
        </w:tc>
        <w:tc>
          <w:tcPr>
            <w:tcW w:w="720" w:type="dxa"/>
          </w:tcPr>
          <w:p w14:paraId="47EE155D" w14:textId="77777777" w:rsidR="007D5847" w:rsidRPr="00E91314" w:rsidRDefault="007D5847" w:rsidP="00521A56">
            <w:pPr>
              <w:rPr>
                <w:rFonts w:eastAsia="Arial Unicode MS"/>
              </w:rPr>
            </w:pPr>
            <w:r w:rsidRPr="00E91314">
              <w:rPr>
                <w:rFonts w:eastAsia="Arial Unicode MS"/>
              </w:rPr>
              <w:t>1..1</w:t>
            </w:r>
          </w:p>
        </w:tc>
        <w:tc>
          <w:tcPr>
            <w:tcW w:w="1800" w:type="dxa"/>
          </w:tcPr>
          <w:p w14:paraId="13B673EB" w14:textId="77777777" w:rsidR="007D5847" w:rsidRPr="00E91314" w:rsidRDefault="007D5847" w:rsidP="00521A56">
            <w:pPr>
              <w:rPr>
                <w:rFonts w:eastAsia="Arial Unicode MS"/>
              </w:rPr>
            </w:pPr>
          </w:p>
        </w:tc>
        <w:tc>
          <w:tcPr>
            <w:tcW w:w="1920" w:type="dxa"/>
          </w:tcPr>
          <w:p w14:paraId="5989BDC2" w14:textId="77777777" w:rsidR="007D5847" w:rsidRPr="00E91314" w:rsidRDefault="007D5847" w:rsidP="00521A56">
            <w:pPr>
              <w:rPr>
                <w:rFonts w:ascii="Arial" w:eastAsia="Arial Unicode MS" w:hAnsi="Arial"/>
              </w:rPr>
            </w:pPr>
          </w:p>
        </w:tc>
        <w:tc>
          <w:tcPr>
            <w:tcW w:w="1200" w:type="dxa"/>
            <w:shd w:val="clear" w:color="auto" w:fill="auto"/>
          </w:tcPr>
          <w:p w14:paraId="1441AEF2" w14:textId="77777777" w:rsidR="007D5847" w:rsidRPr="00E91314" w:rsidRDefault="007D5847" w:rsidP="00521A56">
            <w:pPr>
              <w:rPr>
                <w:rFonts w:ascii="Arial" w:eastAsia="Arial Unicode MS" w:hAnsi="Arial"/>
              </w:rPr>
            </w:pPr>
          </w:p>
        </w:tc>
        <w:tc>
          <w:tcPr>
            <w:tcW w:w="1080" w:type="dxa"/>
            <w:shd w:val="clear" w:color="auto" w:fill="auto"/>
          </w:tcPr>
          <w:p w14:paraId="36E129DE" w14:textId="77777777" w:rsidR="007D5847" w:rsidRPr="00E91314" w:rsidRDefault="007D5847" w:rsidP="00521A56">
            <w:pPr>
              <w:rPr>
                <w:rFonts w:ascii="Arial" w:eastAsia="Arial Unicode MS" w:hAnsi="Arial"/>
              </w:rPr>
            </w:pPr>
          </w:p>
        </w:tc>
        <w:tc>
          <w:tcPr>
            <w:tcW w:w="1160" w:type="dxa"/>
            <w:shd w:val="clear" w:color="auto" w:fill="auto"/>
          </w:tcPr>
          <w:p w14:paraId="77100D13" w14:textId="77777777" w:rsidR="007D5847" w:rsidRPr="00E91314" w:rsidRDefault="007D5847" w:rsidP="00521A56">
            <w:pPr>
              <w:rPr>
                <w:rFonts w:ascii="Arial" w:eastAsia="Arial Unicode MS" w:hAnsi="Arial"/>
              </w:rPr>
            </w:pPr>
          </w:p>
        </w:tc>
      </w:tr>
      <w:tr w:rsidR="007D5847" w:rsidRPr="00E91314" w14:paraId="758B0D7E" w14:textId="77777777" w:rsidTr="00C53A3A">
        <w:trPr>
          <w:trHeight w:val="217"/>
        </w:trPr>
        <w:tc>
          <w:tcPr>
            <w:tcW w:w="2567" w:type="dxa"/>
            <w:gridSpan w:val="2"/>
          </w:tcPr>
          <w:p w14:paraId="5272852C"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0E6BCEBE"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58E6F5C3" w14:textId="77777777" w:rsidR="007D5847" w:rsidRPr="00E91314" w:rsidRDefault="007D5847" w:rsidP="00521A56">
            <w:pPr>
              <w:rPr>
                <w:szCs w:val="20"/>
              </w:rPr>
            </w:pPr>
            <w:r w:rsidRPr="00E91314">
              <w:rPr>
                <w:szCs w:val="20"/>
              </w:rPr>
              <w:t>T.ex. 10</w:t>
            </w:r>
          </w:p>
        </w:tc>
        <w:tc>
          <w:tcPr>
            <w:tcW w:w="1140" w:type="dxa"/>
          </w:tcPr>
          <w:p w14:paraId="2F6F1029" w14:textId="77777777" w:rsidR="007D5847" w:rsidRPr="00E91314" w:rsidRDefault="007D5847" w:rsidP="00521A56">
            <w:pPr>
              <w:rPr>
                <w:rFonts w:eastAsia="Arial Unicode MS"/>
              </w:rPr>
            </w:pPr>
            <w:r w:rsidRPr="00E91314">
              <w:rPr>
                <w:rFonts w:eastAsia="Arial Unicode MS"/>
              </w:rPr>
              <w:t>VÄ</w:t>
            </w:r>
          </w:p>
        </w:tc>
        <w:tc>
          <w:tcPr>
            <w:tcW w:w="720" w:type="dxa"/>
          </w:tcPr>
          <w:p w14:paraId="52CBB1F6" w14:textId="77777777" w:rsidR="007D5847" w:rsidRPr="00E91314" w:rsidRDefault="007D5847" w:rsidP="00521A56">
            <w:pPr>
              <w:rPr>
                <w:rFonts w:eastAsia="Arial Unicode MS"/>
              </w:rPr>
            </w:pPr>
            <w:r w:rsidRPr="00E91314">
              <w:rPr>
                <w:rFonts w:eastAsia="Arial Unicode MS"/>
              </w:rPr>
              <w:t>1..1</w:t>
            </w:r>
          </w:p>
        </w:tc>
        <w:tc>
          <w:tcPr>
            <w:tcW w:w="1800" w:type="dxa"/>
          </w:tcPr>
          <w:p w14:paraId="6B7705A1" w14:textId="77777777" w:rsidR="007D5847" w:rsidRPr="00E91314" w:rsidRDefault="007D5847" w:rsidP="00521A56">
            <w:pPr>
              <w:rPr>
                <w:rFonts w:eastAsia="Arial Unicode MS"/>
              </w:rPr>
            </w:pPr>
          </w:p>
        </w:tc>
        <w:tc>
          <w:tcPr>
            <w:tcW w:w="1920" w:type="dxa"/>
          </w:tcPr>
          <w:p w14:paraId="501FD478" w14:textId="77777777" w:rsidR="007D5847" w:rsidRPr="00E91314" w:rsidRDefault="007D5847" w:rsidP="00521A56">
            <w:pPr>
              <w:rPr>
                <w:rFonts w:ascii="Arial" w:eastAsia="Arial Unicode MS" w:hAnsi="Arial"/>
              </w:rPr>
            </w:pPr>
          </w:p>
        </w:tc>
        <w:tc>
          <w:tcPr>
            <w:tcW w:w="1200" w:type="dxa"/>
            <w:shd w:val="clear" w:color="auto" w:fill="auto"/>
          </w:tcPr>
          <w:p w14:paraId="7026D77B" w14:textId="77777777" w:rsidR="007D5847" w:rsidRPr="00E91314" w:rsidRDefault="007D5847" w:rsidP="00521A56">
            <w:pPr>
              <w:rPr>
                <w:rFonts w:ascii="Arial" w:eastAsia="Arial Unicode MS" w:hAnsi="Arial"/>
              </w:rPr>
            </w:pPr>
          </w:p>
        </w:tc>
        <w:tc>
          <w:tcPr>
            <w:tcW w:w="1080" w:type="dxa"/>
            <w:shd w:val="clear" w:color="auto" w:fill="auto"/>
          </w:tcPr>
          <w:p w14:paraId="1D258C5C" w14:textId="77777777" w:rsidR="007D5847" w:rsidRPr="00E91314" w:rsidRDefault="007D5847" w:rsidP="00521A56">
            <w:pPr>
              <w:rPr>
                <w:rFonts w:ascii="Arial" w:eastAsia="Arial Unicode MS" w:hAnsi="Arial"/>
              </w:rPr>
            </w:pPr>
          </w:p>
        </w:tc>
        <w:tc>
          <w:tcPr>
            <w:tcW w:w="1160" w:type="dxa"/>
            <w:shd w:val="clear" w:color="auto" w:fill="auto"/>
          </w:tcPr>
          <w:p w14:paraId="448676DE" w14:textId="77777777" w:rsidR="007D5847" w:rsidRPr="00E91314" w:rsidRDefault="007D5847" w:rsidP="00521A56">
            <w:pPr>
              <w:rPr>
                <w:rFonts w:ascii="Arial" w:eastAsia="Arial Unicode MS" w:hAnsi="Arial"/>
              </w:rPr>
            </w:pPr>
          </w:p>
        </w:tc>
      </w:tr>
      <w:tr w:rsidR="007D5847" w:rsidRPr="00E91314" w14:paraId="0F2155B7" w14:textId="77777777" w:rsidTr="00C53A3A">
        <w:trPr>
          <w:trHeight w:val="217"/>
        </w:trPr>
        <w:tc>
          <w:tcPr>
            <w:tcW w:w="2567" w:type="dxa"/>
            <w:gridSpan w:val="2"/>
          </w:tcPr>
          <w:p w14:paraId="72919BB9" w14:textId="77777777" w:rsidR="007D5847" w:rsidRPr="00E91314" w:rsidRDefault="007D5847" w:rsidP="00521A56">
            <w:pPr>
              <w:rPr>
                <w:rFonts w:eastAsia="Arial Unicode MS"/>
              </w:rPr>
            </w:pPr>
            <w:r w:rsidRPr="00E91314">
              <w:rPr>
                <w:rFonts w:eastAsia="Arial Unicode MS"/>
              </w:rPr>
              <w:t>(MaxNumberOfQuestion)</w:t>
            </w:r>
          </w:p>
        </w:tc>
        <w:tc>
          <w:tcPr>
            <w:tcW w:w="3388" w:type="dxa"/>
          </w:tcPr>
          <w:p w14:paraId="570FF946" w14:textId="77777777" w:rsidR="007D5847" w:rsidRPr="00E91314" w:rsidRDefault="007D5847" w:rsidP="00521A56">
            <w:pPr>
              <w:rPr>
                <w:szCs w:val="20"/>
              </w:rPr>
            </w:pPr>
            <w:r w:rsidRPr="00E91314">
              <w:rPr>
                <w:szCs w:val="20"/>
              </w:rPr>
              <w:t>Beskriver hur många frågor formuläret maximalt kan innehåller.</w:t>
            </w:r>
          </w:p>
          <w:p w14:paraId="1ADAD005" w14:textId="77777777" w:rsidR="007D5847" w:rsidRPr="00E91314" w:rsidRDefault="007D5847" w:rsidP="00521A56">
            <w:pPr>
              <w:rPr>
                <w:rFonts w:eastAsia="Arial Unicode MS"/>
                <w:szCs w:val="20"/>
              </w:rPr>
            </w:pPr>
            <w:r w:rsidRPr="00E91314">
              <w:rPr>
                <w:szCs w:val="20"/>
              </w:rPr>
              <w:t>T.ex. 10</w:t>
            </w:r>
          </w:p>
        </w:tc>
        <w:tc>
          <w:tcPr>
            <w:tcW w:w="1140" w:type="dxa"/>
          </w:tcPr>
          <w:p w14:paraId="576AFE45" w14:textId="77777777" w:rsidR="007D5847" w:rsidRPr="00E91314" w:rsidRDefault="007D5847" w:rsidP="00521A56">
            <w:pPr>
              <w:rPr>
                <w:rFonts w:eastAsia="Arial Unicode MS"/>
              </w:rPr>
            </w:pPr>
            <w:r w:rsidRPr="00E91314">
              <w:rPr>
                <w:rFonts w:eastAsia="Arial Unicode MS"/>
              </w:rPr>
              <w:t>VÄ</w:t>
            </w:r>
          </w:p>
        </w:tc>
        <w:tc>
          <w:tcPr>
            <w:tcW w:w="720" w:type="dxa"/>
          </w:tcPr>
          <w:p w14:paraId="3EA98E95" w14:textId="77777777" w:rsidR="007D5847" w:rsidRPr="00E91314" w:rsidRDefault="007D5847" w:rsidP="00521A56">
            <w:pPr>
              <w:rPr>
                <w:rFonts w:eastAsia="Arial Unicode MS"/>
              </w:rPr>
            </w:pPr>
            <w:r w:rsidRPr="00E91314">
              <w:rPr>
                <w:rFonts w:eastAsia="Arial Unicode MS"/>
              </w:rPr>
              <w:t>1..1</w:t>
            </w:r>
          </w:p>
        </w:tc>
        <w:tc>
          <w:tcPr>
            <w:tcW w:w="1800" w:type="dxa"/>
          </w:tcPr>
          <w:p w14:paraId="09CFCB17" w14:textId="77777777" w:rsidR="007D5847" w:rsidRPr="00E91314" w:rsidRDefault="007D5847" w:rsidP="00521A56">
            <w:pPr>
              <w:rPr>
                <w:rFonts w:eastAsia="Arial Unicode MS"/>
              </w:rPr>
            </w:pPr>
          </w:p>
        </w:tc>
        <w:tc>
          <w:tcPr>
            <w:tcW w:w="1920" w:type="dxa"/>
          </w:tcPr>
          <w:p w14:paraId="03AEE67C" w14:textId="77777777" w:rsidR="007D5847" w:rsidRPr="00E91314" w:rsidRDefault="007D5847" w:rsidP="00521A56">
            <w:pPr>
              <w:rPr>
                <w:rFonts w:ascii="Arial" w:eastAsia="Arial Unicode MS" w:hAnsi="Arial"/>
              </w:rPr>
            </w:pPr>
          </w:p>
        </w:tc>
        <w:tc>
          <w:tcPr>
            <w:tcW w:w="1200" w:type="dxa"/>
            <w:shd w:val="clear" w:color="auto" w:fill="auto"/>
          </w:tcPr>
          <w:p w14:paraId="67CCCE34" w14:textId="77777777" w:rsidR="007D5847" w:rsidRPr="00E91314" w:rsidRDefault="007D5847" w:rsidP="00521A56">
            <w:pPr>
              <w:rPr>
                <w:rFonts w:ascii="Arial" w:eastAsia="Arial Unicode MS" w:hAnsi="Arial"/>
              </w:rPr>
            </w:pPr>
          </w:p>
        </w:tc>
        <w:tc>
          <w:tcPr>
            <w:tcW w:w="1080" w:type="dxa"/>
            <w:shd w:val="clear" w:color="auto" w:fill="auto"/>
          </w:tcPr>
          <w:p w14:paraId="370F92B5" w14:textId="77777777" w:rsidR="007D5847" w:rsidRPr="00E91314" w:rsidRDefault="007D5847" w:rsidP="00521A56">
            <w:pPr>
              <w:rPr>
                <w:rFonts w:ascii="Arial" w:eastAsia="Arial Unicode MS" w:hAnsi="Arial"/>
              </w:rPr>
            </w:pPr>
          </w:p>
        </w:tc>
        <w:tc>
          <w:tcPr>
            <w:tcW w:w="1160" w:type="dxa"/>
            <w:shd w:val="clear" w:color="auto" w:fill="auto"/>
          </w:tcPr>
          <w:p w14:paraId="6B7C0038" w14:textId="77777777" w:rsidR="007D5847" w:rsidRPr="00E91314" w:rsidRDefault="007D5847" w:rsidP="00521A56">
            <w:pPr>
              <w:rPr>
                <w:rFonts w:ascii="Arial" w:eastAsia="Arial Unicode MS" w:hAnsi="Arial"/>
              </w:rPr>
            </w:pPr>
          </w:p>
        </w:tc>
      </w:tr>
      <w:tr w:rsidR="007D5847" w:rsidRPr="00E91314" w14:paraId="18ABD3A5" w14:textId="77777777" w:rsidTr="00C53A3A">
        <w:trPr>
          <w:trHeight w:val="217"/>
        </w:trPr>
        <w:tc>
          <w:tcPr>
            <w:tcW w:w="2567" w:type="dxa"/>
            <w:gridSpan w:val="2"/>
          </w:tcPr>
          <w:p w14:paraId="0CE1FA37"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5448D450" w14:textId="77777777" w:rsidR="007D5847" w:rsidRPr="00E91314" w:rsidRDefault="007D5847" w:rsidP="00521A56">
            <w:pPr>
              <w:rPr>
                <w:szCs w:val="20"/>
              </w:rPr>
            </w:pPr>
            <w:r w:rsidRPr="00E91314">
              <w:rPr>
                <w:szCs w:val="20"/>
              </w:rPr>
              <w:t>Beskriver hur många frågor formuläret som minst kan innehåller.</w:t>
            </w:r>
          </w:p>
          <w:p w14:paraId="0905F415" w14:textId="77777777" w:rsidR="007D5847" w:rsidRPr="00E91314" w:rsidRDefault="007D5847" w:rsidP="00521A56">
            <w:pPr>
              <w:rPr>
                <w:rFonts w:eastAsia="Arial Unicode MS"/>
              </w:rPr>
            </w:pPr>
          </w:p>
        </w:tc>
        <w:tc>
          <w:tcPr>
            <w:tcW w:w="1140" w:type="dxa"/>
          </w:tcPr>
          <w:p w14:paraId="44717623" w14:textId="77777777" w:rsidR="007D5847" w:rsidRPr="00E91314" w:rsidRDefault="007D5847" w:rsidP="00521A56">
            <w:pPr>
              <w:rPr>
                <w:rFonts w:eastAsia="Arial Unicode MS"/>
              </w:rPr>
            </w:pPr>
            <w:r w:rsidRPr="00E91314">
              <w:rPr>
                <w:rFonts w:eastAsia="Arial Unicode MS"/>
              </w:rPr>
              <w:t>VÄ</w:t>
            </w:r>
          </w:p>
        </w:tc>
        <w:tc>
          <w:tcPr>
            <w:tcW w:w="720" w:type="dxa"/>
          </w:tcPr>
          <w:p w14:paraId="4FCDF282" w14:textId="77777777" w:rsidR="007D5847" w:rsidRPr="00E91314" w:rsidRDefault="007D5847" w:rsidP="00521A56">
            <w:pPr>
              <w:rPr>
                <w:rFonts w:eastAsia="Arial Unicode MS"/>
              </w:rPr>
            </w:pPr>
            <w:r w:rsidRPr="00E91314">
              <w:rPr>
                <w:rFonts w:eastAsia="Arial Unicode MS"/>
              </w:rPr>
              <w:t>1..1</w:t>
            </w:r>
          </w:p>
        </w:tc>
        <w:tc>
          <w:tcPr>
            <w:tcW w:w="1800" w:type="dxa"/>
          </w:tcPr>
          <w:p w14:paraId="2ADD3E3E" w14:textId="77777777" w:rsidR="007D5847" w:rsidRPr="00E91314" w:rsidRDefault="007D5847" w:rsidP="00521A56"/>
        </w:tc>
        <w:tc>
          <w:tcPr>
            <w:tcW w:w="1920" w:type="dxa"/>
          </w:tcPr>
          <w:p w14:paraId="04A9A246" w14:textId="77777777" w:rsidR="007D5847" w:rsidRPr="00E91314" w:rsidRDefault="007D5847" w:rsidP="00521A56">
            <w:pPr>
              <w:rPr>
                <w:rFonts w:ascii="Arial" w:eastAsia="Arial Unicode MS" w:hAnsi="Arial"/>
              </w:rPr>
            </w:pPr>
          </w:p>
        </w:tc>
        <w:tc>
          <w:tcPr>
            <w:tcW w:w="1200" w:type="dxa"/>
            <w:shd w:val="clear" w:color="auto" w:fill="auto"/>
          </w:tcPr>
          <w:p w14:paraId="7AC3116C" w14:textId="77777777" w:rsidR="007D5847" w:rsidRPr="00E91314" w:rsidRDefault="007D5847" w:rsidP="00521A56">
            <w:pPr>
              <w:rPr>
                <w:rFonts w:ascii="Arial" w:eastAsia="Arial Unicode MS" w:hAnsi="Arial"/>
              </w:rPr>
            </w:pPr>
          </w:p>
        </w:tc>
        <w:tc>
          <w:tcPr>
            <w:tcW w:w="1080" w:type="dxa"/>
            <w:shd w:val="clear" w:color="auto" w:fill="auto"/>
          </w:tcPr>
          <w:p w14:paraId="28804CB4" w14:textId="77777777" w:rsidR="007D5847" w:rsidRPr="00E91314" w:rsidRDefault="007D5847" w:rsidP="00521A56">
            <w:pPr>
              <w:rPr>
                <w:rFonts w:ascii="Arial" w:eastAsia="Arial Unicode MS" w:hAnsi="Arial"/>
              </w:rPr>
            </w:pPr>
          </w:p>
        </w:tc>
        <w:tc>
          <w:tcPr>
            <w:tcW w:w="1160" w:type="dxa"/>
            <w:shd w:val="clear" w:color="auto" w:fill="auto"/>
          </w:tcPr>
          <w:p w14:paraId="5D0B6197" w14:textId="77777777" w:rsidR="007D5847" w:rsidRPr="00E91314" w:rsidRDefault="007D5847" w:rsidP="00521A56">
            <w:pPr>
              <w:rPr>
                <w:rFonts w:ascii="Arial" w:eastAsia="Arial Unicode MS" w:hAnsi="Arial"/>
              </w:rPr>
            </w:pPr>
          </w:p>
        </w:tc>
      </w:tr>
      <w:tr w:rsidR="007D5847" w:rsidRPr="00E91314" w14:paraId="2975CF88" w14:textId="77777777" w:rsidTr="00C53A3A">
        <w:trPr>
          <w:trHeight w:val="217"/>
        </w:trPr>
        <w:tc>
          <w:tcPr>
            <w:tcW w:w="2567" w:type="dxa"/>
            <w:gridSpan w:val="2"/>
          </w:tcPr>
          <w:p w14:paraId="12E3291A"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2FAC7ADA"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06F1BDB6"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0307B1A8" w14:textId="77777777" w:rsidR="007D5847" w:rsidRPr="00E91314" w:rsidRDefault="007D5847" w:rsidP="00521A56">
            <w:pPr>
              <w:rPr>
                <w:rFonts w:eastAsia="Arial Unicode MS"/>
              </w:rPr>
            </w:pPr>
          </w:p>
        </w:tc>
        <w:tc>
          <w:tcPr>
            <w:tcW w:w="1140" w:type="dxa"/>
          </w:tcPr>
          <w:p w14:paraId="593738E5" w14:textId="77777777" w:rsidR="007D5847" w:rsidRPr="00E91314" w:rsidRDefault="007D5847" w:rsidP="00521A56">
            <w:pPr>
              <w:rPr>
                <w:rFonts w:eastAsia="Arial Unicode MS"/>
              </w:rPr>
            </w:pPr>
            <w:r w:rsidRPr="00E91314">
              <w:rPr>
                <w:rFonts w:eastAsia="Arial Unicode MS"/>
              </w:rPr>
              <w:t>II</w:t>
            </w:r>
          </w:p>
        </w:tc>
        <w:tc>
          <w:tcPr>
            <w:tcW w:w="720" w:type="dxa"/>
          </w:tcPr>
          <w:p w14:paraId="368E923E" w14:textId="77777777" w:rsidR="007D5847" w:rsidRPr="00E91314" w:rsidRDefault="007D5847" w:rsidP="00521A56">
            <w:pPr>
              <w:rPr>
                <w:rFonts w:eastAsia="Arial Unicode MS"/>
              </w:rPr>
            </w:pPr>
            <w:r w:rsidRPr="00E91314">
              <w:rPr>
                <w:rFonts w:eastAsia="Arial Unicode MS"/>
              </w:rPr>
              <w:t>0..*</w:t>
            </w:r>
          </w:p>
        </w:tc>
        <w:tc>
          <w:tcPr>
            <w:tcW w:w="1800" w:type="dxa"/>
          </w:tcPr>
          <w:p w14:paraId="168D3855"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42B6C642"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8E0A059" w14:textId="77777777" w:rsidR="007D5847" w:rsidRPr="00E91314" w:rsidRDefault="007D5847" w:rsidP="00521A56">
            <w:pPr>
              <w:rPr>
                <w:rFonts w:ascii="Arial" w:eastAsia="Arial Unicode MS" w:hAnsi="Arial"/>
              </w:rPr>
            </w:pPr>
          </w:p>
        </w:tc>
        <w:tc>
          <w:tcPr>
            <w:tcW w:w="1080" w:type="dxa"/>
            <w:shd w:val="clear" w:color="auto" w:fill="auto"/>
          </w:tcPr>
          <w:p w14:paraId="5C747662" w14:textId="77777777" w:rsidR="007D5847" w:rsidRPr="00E91314" w:rsidRDefault="007D5847" w:rsidP="00521A56">
            <w:pPr>
              <w:rPr>
                <w:rFonts w:ascii="Arial" w:eastAsia="Arial Unicode MS" w:hAnsi="Arial"/>
              </w:rPr>
            </w:pPr>
          </w:p>
        </w:tc>
        <w:tc>
          <w:tcPr>
            <w:tcW w:w="1160" w:type="dxa"/>
            <w:shd w:val="clear" w:color="auto" w:fill="auto"/>
          </w:tcPr>
          <w:p w14:paraId="7AEE77C6" w14:textId="77777777" w:rsidR="007D5847" w:rsidRPr="00E91314" w:rsidRDefault="007D5847" w:rsidP="00521A56">
            <w:pPr>
              <w:rPr>
                <w:rFonts w:ascii="Arial" w:eastAsia="Arial Unicode MS" w:hAnsi="Arial"/>
              </w:rPr>
            </w:pPr>
          </w:p>
        </w:tc>
      </w:tr>
      <w:tr w:rsidR="007D5847" w:rsidRPr="00E91314" w14:paraId="1CFE7955" w14:textId="77777777" w:rsidTr="00C53A3A">
        <w:trPr>
          <w:trHeight w:val="217"/>
        </w:trPr>
        <w:tc>
          <w:tcPr>
            <w:tcW w:w="2567" w:type="dxa"/>
            <w:gridSpan w:val="2"/>
          </w:tcPr>
          <w:p w14:paraId="27A75DC3" w14:textId="77777777" w:rsidR="007D5847" w:rsidRPr="00E91314" w:rsidRDefault="007D5847" w:rsidP="00521A56">
            <w:pPr>
              <w:rPr>
                <w:rFonts w:eastAsia="Arial Unicode MS"/>
              </w:rPr>
            </w:pPr>
          </w:p>
        </w:tc>
        <w:tc>
          <w:tcPr>
            <w:tcW w:w="3388" w:type="dxa"/>
          </w:tcPr>
          <w:p w14:paraId="5AC4D502" w14:textId="77777777" w:rsidR="007D5847" w:rsidRPr="00E91314" w:rsidRDefault="007D5847" w:rsidP="00521A56">
            <w:pPr>
              <w:rPr>
                <w:rFonts w:eastAsia="Arial Unicode MS"/>
              </w:rPr>
            </w:pPr>
          </w:p>
        </w:tc>
        <w:tc>
          <w:tcPr>
            <w:tcW w:w="1140" w:type="dxa"/>
          </w:tcPr>
          <w:p w14:paraId="4C2C9F64" w14:textId="77777777" w:rsidR="007D5847" w:rsidRPr="00E91314" w:rsidRDefault="007D5847" w:rsidP="00521A56">
            <w:pPr>
              <w:rPr>
                <w:rFonts w:eastAsia="Arial Unicode MS"/>
              </w:rPr>
            </w:pPr>
          </w:p>
        </w:tc>
        <w:tc>
          <w:tcPr>
            <w:tcW w:w="720" w:type="dxa"/>
          </w:tcPr>
          <w:p w14:paraId="66EBAE38" w14:textId="77777777" w:rsidR="007D5847" w:rsidRPr="00E91314" w:rsidRDefault="007D5847" w:rsidP="00521A56">
            <w:pPr>
              <w:rPr>
                <w:rFonts w:eastAsia="Arial Unicode MS"/>
              </w:rPr>
            </w:pPr>
          </w:p>
        </w:tc>
        <w:tc>
          <w:tcPr>
            <w:tcW w:w="1800" w:type="dxa"/>
          </w:tcPr>
          <w:p w14:paraId="7A8793F3" w14:textId="77777777" w:rsidR="007D5847" w:rsidRPr="00E91314" w:rsidRDefault="007D5847" w:rsidP="00521A56">
            <w:pPr>
              <w:rPr>
                <w:rFonts w:eastAsia="Arial Unicode MS"/>
              </w:rPr>
            </w:pPr>
          </w:p>
        </w:tc>
        <w:tc>
          <w:tcPr>
            <w:tcW w:w="1920" w:type="dxa"/>
          </w:tcPr>
          <w:p w14:paraId="3E43C9EA" w14:textId="77777777" w:rsidR="007D5847" w:rsidRPr="00E91314" w:rsidRDefault="007D5847" w:rsidP="00521A56">
            <w:pPr>
              <w:rPr>
                <w:rFonts w:ascii="Arial" w:eastAsia="Arial Unicode MS" w:hAnsi="Arial"/>
              </w:rPr>
            </w:pPr>
          </w:p>
        </w:tc>
        <w:tc>
          <w:tcPr>
            <w:tcW w:w="1200" w:type="dxa"/>
            <w:shd w:val="clear" w:color="auto" w:fill="auto"/>
          </w:tcPr>
          <w:p w14:paraId="49A5DA91" w14:textId="77777777" w:rsidR="007D5847" w:rsidRPr="00E91314" w:rsidRDefault="007D5847" w:rsidP="00521A56">
            <w:pPr>
              <w:rPr>
                <w:rFonts w:ascii="Arial" w:eastAsia="Arial Unicode MS" w:hAnsi="Arial"/>
              </w:rPr>
            </w:pPr>
          </w:p>
        </w:tc>
        <w:tc>
          <w:tcPr>
            <w:tcW w:w="1080" w:type="dxa"/>
            <w:shd w:val="clear" w:color="auto" w:fill="auto"/>
          </w:tcPr>
          <w:p w14:paraId="7ABECE3B" w14:textId="77777777" w:rsidR="007D5847" w:rsidRPr="00E91314" w:rsidRDefault="007D5847" w:rsidP="00521A56">
            <w:pPr>
              <w:rPr>
                <w:rFonts w:ascii="Arial" w:eastAsia="Arial Unicode MS" w:hAnsi="Arial"/>
              </w:rPr>
            </w:pPr>
          </w:p>
        </w:tc>
        <w:tc>
          <w:tcPr>
            <w:tcW w:w="1160" w:type="dxa"/>
            <w:shd w:val="clear" w:color="auto" w:fill="auto"/>
          </w:tcPr>
          <w:p w14:paraId="04FA9A4F" w14:textId="77777777" w:rsidR="007D5847" w:rsidRPr="00E91314" w:rsidRDefault="007D5847" w:rsidP="00521A56">
            <w:pPr>
              <w:rPr>
                <w:rFonts w:ascii="Arial" w:eastAsia="Arial Unicode MS" w:hAnsi="Arial"/>
              </w:rPr>
            </w:pPr>
          </w:p>
        </w:tc>
      </w:tr>
      <w:tr w:rsidR="007D5847" w:rsidRPr="00E91314" w14:paraId="2FEBE8C6" w14:textId="77777777" w:rsidTr="00C53A3A">
        <w:trPr>
          <w:gridBefore w:val="1"/>
          <w:wBefore w:w="15" w:type="dxa"/>
          <w:trHeight w:val="217"/>
        </w:trPr>
        <w:tc>
          <w:tcPr>
            <w:tcW w:w="7080" w:type="dxa"/>
            <w:gridSpan w:val="3"/>
            <w:shd w:val="pct25" w:color="auto" w:fill="auto"/>
          </w:tcPr>
          <w:p w14:paraId="698160EF" w14:textId="77777777" w:rsidR="007D5847" w:rsidRPr="00E91314" w:rsidRDefault="007D5847" w:rsidP="00521A56">
            <w:r w:rsidRPr="00E91314">
              <w:t>Associationer</w:t>
            </w:r>
          </w:p>
        </w:tc>
        <w:tc>
          <w:tcPr>
            <w:tcW w:w="7880" w:type="dxa"/>
            <w:gridSpan w:val="6"/>
            <w:shd w:val="pct25" w:color="auto" w:fill="auto"/>
          </w:tcPr>
          <w:p w14:paraId="23708D5D" w14:textId="77777777" w:rsidR="007D5847" w:rsidRPr="00E91314" w:rsidRDefault="007D5847" w:rsidP="00521A56">
            <w:pPr>
              <w:rPr>
                <w:rFonts w:eastAsia="Arial Unicode MS"/>
              </w:rPr>
            </w:pPr>
            <w:r w:rsidRPr="00E91314">
              <w:t>Beslutsregel</w:t>
            </w:r>
          </w:p>
        </w:tc>
      </w:tr>
      <w:tr w:rsidR="007D5847" w:rsidRPr="00E91314" w14:paraId="5FDE32C5" w14:textId="77777777" w:rsidTr="00C53A3A">
        <w:trPr>
          <w:gridBefore w:val="1"/>
          <w:wBefore w:w="15" w:type="dxa"/>
          <w:trHeight w:val="217"/>
        </w:trPr>
        <w:tc>
          <w:tcPr>
            <w:tcW w:w="7080" w:type="dxa"/>
            <w:gridSpan w:val="3"/>
          </w:tcPr>
          <w:p w14:paraId="084DD26B"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2C8E0839" w14:textId="77777777" w:rsidR="007D5847" w:rsidRPr="00E91314" w:rsidRDefault="007D5847" w:rsidP="00521A56">
            <w:pPr>
              <w:rPr>
                <w:rFonts w:ascii="Arial" w:eastAsia="Arial Unicode MS" w:hAnsi="Arial"/>
                <w:color w:val="000000"/>
              </w:rPr>
            </w:pPr>
          </w:p>
        </w:tc>
      </w:tr>
      <w:tr w:rsidR="007D5847" w:rsidRPr="00E91314" w14:paraId="1A2A5496" w14:textId="77777777" w:rsidTr="00C53A3A">
        <w:trPr>
          <w:gridBefore w:val="1"/>
          <w:wBefore w:w="15" w:type="dxa"/>
          <w:trHeight w:val="217"/>
        </w:trPr>
        <w:tc>
          <w:tcPr>
            <w:tcW w:w="7080" w:type="dxa"/>
            <w:gridSpan w:val="3"/>
          </w:tcPr>
          <w:p w14:paraId="6A4E9504" w14:textId="77777777" w:rsidR="007D5847" w:rsidRPr="00E91314" w:rsidRDefault="007D5847" w:rsidP="00521A56">
            <w:pPr>
              <w:rPr>
                <w:rFonts w:ascii="Arial" w:eastAsia="Arial Unicode MS" w:hAnsi="Arial"/>
                <w:color w:val="000000"/>
              </w:rPr>
            </w:pPr>
          </w:p>
        </w:tc>
        <w:tc>
          <w:tcPr>
            <w:tcW w:w="7880" w:type="dxa"/>
            <w:gridSpan w:val="6"/>
          </w:tcPr>
          <w:p w14:paraId="63B7B868" w14:textId="77777777" w:rsidR="007D5847" w:rsidRPr="00E91314" w:rsidRDefault="007D5847" w:rsidP="00521A56">
            <w:pPr>
              <w:rPr>
                <w:rFonts w:ascii="Arial" w:eastAsia="Arial Unicode MS" w:hAnsi="Arial"/>
                <w:color w:val="000000"/>
              </w:rPr>
            </w:pPr>
          </w:p>
        </w:tc>
      </w:tr>
    </w:tbl>
    <w:p w14:paraId="64FBBA0F" w14:textId="77777777" w:rsidR="00870854" w:rsidRPr="00E91314" w:rsidRDefault="00870854" w:rsidP="00870854">
      <w:pPr>
        <w:pStyle w:val="Rubrik3"/>
        <w:ind w:left="1304" w:hanging="1304"/>
        <w:rPr>
          <w:i/>
          <w:lang w:val="sv-SE"/>
        </w:rPr>
      </w:pPr>
    </w:p>
    <w:p w14:paraId="281DBACD" w14:textId="77777777" w:rsidR="00870854" w:rsidRPr="00E91314" w:rsidRDefault="00870854" w:rsidP="00870854">
      <w:pPr>
        <w:spacing w:after="0"/>
        <w:rPr>
          <w:rFonts w:ascii="Arial" w:hAnsi="Arial"/>
          <w:b/>
          <w:i/>
        </w:rPr>
      </w:pPr>
      <w:r w:rsidRPr="00E91314">
        <w:rPr>
          <w:i/>
        </w:rPr>
        <w:br w:type="page"/>
      </w:r>
    </w:p>
    <w:p w14:paraId="17940CC9" w14:textId="77777777" w:rsidR="003743C9" w:rsidRPr="00E91314" w:rsidRDefault="003743C9" w:rsidP="003743C9">
      <w:pPr>
        <w:pStyle w:val="Rubrik3"/>
        <w:numPr>
          <w:ilvl w:val="2"/>
          <w:numId w:val="21"/>
        </w:numPr>
        <w:spacing w:before="240" w:after="60"/>
        <w:ind w:left="1134" w:hanging="1134"/>
        <w:rPr>
          <w:i/>
          <w:lang w:val="sv-SE"/>
        </w:rPr>
      </w:pPr>
      <w:bookmarkStart w:id="137" w:name="_Toc220550738"/>
      <w:bookmarkStart w:id="138" w:name="_Toc193243783"/>
      <w:r w:rsidRPr="00E91314">
        <w:rPr>
          <w:i/>
          <w:lang w:val="sv-SE"/>
        </w:rPr>
        <w:t>Klass Formulär</w:t>
      </w:r>
      <w:r>
        <w:rPr>
          <w:i/>
          <w:lang w:val="sv-SE"/>
        </w:rPr>
        <w:t>sida</w:t>
      </w:r>
      <w:r w:rsidRPr="00E91314">
        <w:rPr>
          <w:i/>
          <w:lang w:val="sv-SE"/>
        </w:rPr>
        <w:t xml:space="preserve"> (</w:t>
      </w:r>
      <w:r>
        <w:rPr>
          <w:i/>
          <w:lang w:val="sv-SE"/>
        </w:rPr>
        <w:t>TemplatePage</w:t>
      </w:r>
      <w:r w:rsidRPr="00E91314">
        <w:rPr>
          <w:i/>
          <w:lang w:val="sv-SE"/>
        </w:rPr>
        <w:t>)</w:t>
      </w:r>
      <w:bookmarkEnd w:id="137"/>
    </w:p>
    <w:p w14:paraId="25BB4B58" w14:textId="77777777" w:rsidR="00964956" w:rsidRDefault="00964956" w:rsidP="00964956">
      <w:pPr>
        <w:pStyle w:val="Brdtext"/>
      </w:pPr>
      <w:r>
        <w:t>Objektet utgör mall för en sida (Page)</w:t>
      </w:r>
    </w:p>
    <w:p w14:paraId="1D463E05"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2DEFC781" w14:textId="77777777" w:rsidTr="003C5546">
        <w:trPr>
          <w:cantSplit/>
          <w:trHeight w:val="376"/>
        </w:trPr>
        <w:tc>
          <w:tcPr>
            <w:tcW w:w="2545" w:type="dxa"/>
            <w:gridSpan w:val="2"/>
            <w:vMerge w:val="restart"/>
            <w:shd w:val="pct25" w:color="auto" w:fill="auto"/>
          </w:tcPr>
          <w:p w14:paraId="2AC6117F"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B99FA26" w14:textId="77777777" w:rsidR="003C5546" w:rsidRPr="00E91314" w:rsidRDefault="003C5546" w:rsidP="003C5546">
            <w:r w:rsidRPr="00E91314">
              <w:t>Beskrivning</w:t>
            </w:r>
          </w:p>
        </w:tc>
        <w:tc>
          <w:tcPr>
            <w:tcW w:w="1140" w:type="dxa"/>
            <w:vMerge w:val="restart"/>
            <w:shd w:val="pct25" w:color="auto" w:fill="auto"/>
          </w:tcPr>
          <w:p w14:paraId="2D1E4272"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7CE7E38E" w14:textId="77777777" w:rsidR="003C5546" w:rsidRPr="00E91314" w:rsidRDefault="003C5546" w:rsidP="003C5546">
            <w:r w:rsidRPr="00E91314">
              <w:t>Mult</w:t>
            </w:r>
          </w:p>
        </w:tc>
        <w:tc>
          <w:tcPr>
            <w:tcW w:w="1803" w:type="dxa"/>
            <w:vMerge w:val="restart"/>
            <w:shd w:val="pct25" w:color="auto" w:fill="auto"/>
          </w:tcPr>
          <w:p w14:paraId="6711BE1D"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EB73E5F"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46E08233"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20B76148" w14:textId="77777777" w:rsidTr="003C5546">
        <w:trPr>
          <w:cantSplit/>
          <w:trHeight w:val="375"/>
        </w:trPr>
        <w:tc>
          <w:tcPr>
            <w:tcW w:w="2545" w:type="dxa"/>
            <w:gridSpan w:val="2"/>
            <w:vMerge/>
            <w:shd w:val="pct25" w:color="auto" w:fill="auto"/>
          </w:tcPr>
          <w:p w14:paraId="62C565B2" w14:textId="77777777" w:rsidR="003C5546" w:rsidRPr="00E91314" w:rsidRDefault="003C5546" w:rsidP="003C5546"/>
        </w:tc>
        <w:tc>
          <w:tcPr>
            <w:tcW w:w="3410" w:type="dxa"/>
            <w:vMerge/>
            <w:shd w:val="pct25" w:color="auto" w:fill="auto"/>
          </w:tcPr>
          <w:p w14:paraId="49DB4298" w14:textId="77777777" w:rsidR="003C5546" w:rsidRPr="00E91314" w:rsidRDefault="003C5546" w:rsidP="003C5546"/>
        </w:tc>
        <w:tc>
          <w:tcPr>
            <w:tcW w:w="1140" w:type="dxa"/>
            <w:vMerge/>
            <w:shd w:val="pct25" w:color="auto" w:fill="auto"/>
          </w:tcPr>
          <w:p w14:paraId="7B968E64" w14:textId="77777777" w:rsidR="003C5546" w:rsidRPr="00E91314" w:rsidRDefault="003C5546" w:rsidP="003C5546"/>
        </w:tc>
        <w:tc>
          <w:tcPr>
            <w:tcW w:w="717" w:type="dxa"/>
            <w:vMerge/>
            <w:shd w:val="pct25" w:color="auto" w:fill="auto"/>
          </w:tcPr>
          <w:p w14:paraId="59E195FA" w14:textId="77777777" w:rsidR="003C5546" w:rsidRPr="00E91314" w:rsidRDefault="003C5546" w:rsidP="003C5546"/>
        </w:tc>
        <w:tc>
          <w:tcPr>
            <w:tcW w:w="1803" w:type="dxa"/>
            <w:vMerge/>
            <w:shd w:val="pct25" w:color="auto" w:fill="auto"/>
          </w:tcPr>
          <w:p w14:paraId="3E437734" w14:textId="77777777" w:rsidR="003C5546" w:rsidRPr="00E91314" w:rsidRDefault="003C5546" w:rsidP="003C5546"/>
        </w:tc>
        <w:tc>
          <w:tcPr>
            <w:tcW w:w="1920" w:type="dxa"/>
            <w:vMerge/>
            <w:shd w:val="pct25" w:color="auto" w:fill="auto"/>
          </w:tcPr>
          <w:p w14:paraId="3D40E87F" w14:textId="77777777" w:rsidR="003C5546" w:rsidRPr="00E91314" w:rsidRDefault="003C5546" w:rsidP="003C5546"/>
        </w:tc>
        <w:tc>
          <w:tcPr>
            <w:tcW w:w="1200" w:type="dxa"/>
            <w:tcBorders>
              <w:bottom w:val="single" w:sz="4" w:space="0" w:color="auto"/>
            </w:tcBorders>
            <w:shd w:val="pct25" w:color="auto" w:fill="auto"/>
          </w:tcPr>
          <w:p w14:paraId="7E242B79"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CA4AAE8"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643D5A20" w14:textId="77777777" w:rsidR="003C5546" w:rsidRPr="00E91314" w:rsidRDefault="003C5546" w:rsidP="003C5546">
            <w:pPr>
              <w:rPr>
                <w:rFonts w:eastAsia="Arial Unicode MS"/>
              </w:rPr>
            </w:pPr>
          </w:p>
        </w:tc>
      </w:tr>
      <w:tr w:rsidR="003C5546" w:rsidRPr="00E91314" w14:paraId="233F1B4B" w14:textId="77777777" w:rsidTr="003C5546">
        <w:trPr>
          <w:trHeight w:val="217"/>
        </w:trPr>
        <w:tc>
          <w:tcPr>
            <w:tcW w:w="2545" w:type="dxa"/>
            <w:gridSpan w:val="2"/>
          </w:tcPr>
          <w:p w14:paraId="361BD0F6"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642C43FB" w14:textId="77777777" w:rsidR="003C5546" w:rsidRPr="00E91314" w:rsidRDefault="003C5546" w:rsidP="003C5546">
            <w:pPr>
              <w:rPr>
                <w:rFonts w:eastAsia="Arial Unicode MS"/>
              </w:rPr>
            </w:pPr>
            <w:r w:rsidRPr="00E91314">
              <w:rPr>
                <w:rFonts w:eastAsia="Arial Unicode MS"/>
              </w:rPr>
              <w:t>Grupperingsbegrepp  av frågor. Frågans nummer i nummerserie. Används för att indikera hur långt användaren har kommit i formuläret.</w:t>
            </w:r>
          </w:p>
          <w:p w14:paraId="1138F37D"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50E1CD30" w14:textId="77777777" w:rsidR="003C5546" w:rsidRPr="00E91314" w:rsidRDefault="003C5546" w:rsidP="003C5546">
            <w:pPr>
              <w:rPr>
                <w:rFonts w:eastAsia="Arial Unicode MS"/>
              </w:rPr>
            </w:pPr>
            <w:r w:rsidRPr="00E91314">
              <w:rPr>
                <w:rFonts w:eastAsia="Arial Unicode MS"/>
              </w:rPr>
              <w:t>VÄ</w:t>
            </w:r>
          </w:p>
        </w:tc>
        <w:tc>
          <w:tcPr>
            <w:tcW w:w="717" w:type="dxa"/>
          </w:tcPr>
          <w:p w14:paraId="01898EEC" w14:textId="77777777" w:rsidR="003C5546" w:rsidRPr="00E91314" w:rsidRDefault="003C5546" w:rsidP="003C5546">
            <w:pPr>
              <w:rPr>
                <w:rFonts w:eastAsia="Arial Unicode MS"/>
              </w:rPr>
            </w:pPr>
            <w:r w:rsidRPr="00E91314">
              <w:rPr>
                <w:rFonts w:eastAsia="Arial Unicode MS"/>
              </w:rPr>
              <w:t>1</w:t>
            </w:r>
          </w:p>
        </w:tc>
        <w:tc>
          <w:tcPr>
            <w:tcW w:w="1803" w:type="dxa"/>
          </w:tcPr>
          <w:p w14:paraId="153C971A" w14:textId="77777777" w:rsidR="003C5546" w:rsidRPr="00E91314" w:rsidRDefault="003C5546" w:rsidP="003C5546">
            <w:pPr>
              <w:rPr>
                <w:rFonts w:eastAsia="Arial Unicode MS"/>
              </w:rPr>
            </w:pPr>
          </w:p>
        </w:tc>
        <w:tc>
          <w:tcPr>
            <w:tcW w:w="1920" w:type="dxa"/>
          </w:tcPr>
          <w:p w14:paraId="507D9018" w14:textId="77777777" w:rsidR="003C5546" w:rsidRPr="00E91314" w:rsidRDefault="003C5546" w:rsidP="003C5546">
            <w:pPr>
              <w:rPr>
                <w:rFonts w:ascii="Arial" w:eastAsia="Arial Unicode MS" w:hAnsi="Arial"/>
              </w:rPr>
            </w:pPr>
          </w:p>
        </w:tc>
        <w:tc>
          <w:tcPr>
            <w:tcW w:w="1200" w:type="dxa"/>
            <w:shd w:val="clear" w:color="auto" w:fill="auto"/>
          </w:tcPr>
          <w:p w14:paraId="7C0DD147" w14:textId="77777777" w:rsidR="003C5546" w:rsidRPr="00E91314" w:rsidRDefault="003C5546" w:rsidP="003C5546">
            <w:pPr>
              <w:rPr>
                <w:rFonts w:ascii="Arial" w:eastAsia="Arial Unicode MS" w:hAnsi="Arial"/>
              </w:rPr>
            </w:pPr>
          </w:p>
        </w:tc>
        <w:tc>
          <w:tcPr>
            <w:tcW w:w="1080" w:type="dxa"/>
            <w:shd w:val="clear" w:color="auto" w:fill="auto"/>
          </w:tcPr>
          <w:p w14:paraId="3922902C" w14:textId="77777777" w:rsidR="003C5546" w:rsidRPr="00E91314" w:rsidRDefault="003C5546" w:rsidP="003C5546">
            <w:pPr>
              <w:rPr>
                <w:rFonts w:ascii="Arial" w:eastAsia="Arial Unicode MS" w:hAnsi="Arial"/>
              </w:rPr>
            </w:pPr>
          </w:p>
        </w:tc>
        <w:tc>
          <w:tcPr>
            <w:tcW w:w="1160" w:type="dxa"/>
            <w:shd w:val="clear" w:color="auto" w:fill="auto"/>
          </w:tcPr>
          <w:p w14:paraId="7E01B9BA" w14:textId="77777777" w:rsidR="003C5546" w:rsidRPr="00E91314" w:rsidRDefault="003C5546" w:rsidP="003C5546">
            <w:pPr>
              <w:rPr>
                <w:rFonts w:ascii="Arial" w:eastAsia="Arial Unicode MS" w:hAnsi="Arial"/>
              </w:rPr>
            </w:pPr>
          </w:p>
        </w:tc>
      </w:tr>
      <w:tr w:rsidR="003C5546" w:rsidRPr="00E91314" w14:paraId="3BCF2A56" w14:textId="77777777" w:rsidTr="003C5546">
        <w:trPr>
          <w:trHeight w:val="217"/>
        </w:trPr>
        <w:tc>
          <w:tcPr>
            <w:tcW w:w="2545" w:type="dxa"/>
            <w:gridSpan w:val="2"/>
          </w:tcPr>
          <w:p w14:paraId="4706D680" w14:textId="77777777" w:rsidR="003C5546" w:rsidRPr="00E91314" w:rsidRDefault="003C5546" w:rsidP="003C5546">
            <w:pPr>
              <w:rPr>
                <w:rFonts w:eastAsia="Arial Unicode MS"/>
              </w:rPr>
            </w:pPr>
            <w:r w:rsidRPr="00E91314">
              <w:rPr>
                <w:rFonts w:eastAsia="Arial Unicode MS"/>
              </w:rPr>
              <w:t>Rubrik</w:t>
            </w:r>
          </w:p>
          <w:p w14:paraId="6C5FC690" w14:textId="77777777" w:rsidR="003C5546" w:rsidRPr="00E91314" w:rsidRDefault="003C5546" w:rsidP="003C5546">
            <w:pPr>
              <w:rPr>
                <w:rFonts w:eastAsia="Arial Unicode MS"/>
              </w:rPr>
            </w:pPr>
            <w:r w:rsidRPr="00E91314">
              <w:rPr>
                <w:rFonts w:eastAsia="Arial Unicode MS"/>
              </w:rPr>
              <w:t>(Subject)</w:t>
            </w:r>
          </w:p>
        </w:tc>
        <w:tc>
          <w:tcPr>
            <w:tcW w:w="3410" w:type="dxa"/>
          </w:tcPr>
          <w:p w14:paraId="315168E4"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1B31BFEF"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5E9CE3C7" w14:textId="77777777" w:rsidR="003C5546" w:rsidRPr="00E91314" w:rsidRDefault="003C5546" w:rsidP="003C5546">
            <w:pPr>
              <w:rPr>
                <w:rFonts w:eastAsia="Arial Unicode MS"/>
              </w:rPr>
            </w:pPr>
            <w:r w:rsidRPr="00E91314">
              <w:rPr>
                <w:rFonts w:eastAsia="Arial Unicode MS"/>
              </w:rPr>
              <w:t>TXT</w:t>
            </w:r>
          </w:p>
        </w:tc>
        <w:tc>
          <w:tcPr>
            <w:tcW w:w="717" w:type="dxa"/>
          </w:tcPr>
          <w:p w14:paraId="43DB2CB9" w14:textId="77777777" w:rsidR="003C5546" w:rsidRPr="00E91314" w:rsidRDefault="003C5546" w:rsidP="003C5546">
            <w:pPr>
              <w:rPr>
                <w:rFonts w:eastAsia="Arial Unicode MS"/>
              </w:rPr>
            </w:pPr>
            <w:r w:rsidRPr="00E91314">
              <w:rPr>
                <w:rFonts w:eastAsia="Arial Unicode MS"/>
              </w:rPr>
              <w:t>0..1</w:t>
            </w:r>
          </w:p>
        </w:tc>
        <w:tc>
          <w:tcPr>
            <w:tcW w:w="1803" w:type="dxa"/>
          </w:tcPr>
          <w:p w14:paraId="4A4F9078" w14:textId="77777777" w:rsidR="003C5546" w:rsidRPr="00E91314" w:rsidRDefault="003C5546" w:rsidP="003C5546">
            <w:pPr>
              <w:rPr>
                <w:rFonts w:eastAsia="Arial Unicode MS"/>
              </w:rPr>
            </w:pPr>
          </w:p>
        </w:tc>
        <w:tc>
          <w:tcPr>
            <w:tcW w:w="1920" w:type="dxa"/>
          </w:tcPr>
          <w:p w14:paraId="69662E92" w14:textId="77777777" w:rsidR="003C5546" w:rsidRPr="00E91314" w:rsidRDefault="003C5546" w:rsidP="003C5546">
            <w:pPr>
              <w:rPr>
                <w:rFonts w:ascii="Arial" w:eastAsia="Arial Unicode MS" w:hAnsi="Arial"/>
              </w:rPr>
            </w:pPr>
          </w:p>
        </w:tc>
        <w:tc>
          <w:tcPr>
            <w:tcW w:w="1200" w:type="dxa"/>
            <w:shd w:val="clear" w:color="auto" w:fill="auto"/>
          </w:tcPr>
          <w:p w14:paraId="10159539" w14:textId="77777777" w:rsidR="003C5546" w:rsidRPr="00E91314" w:rsidRDefault="003C5546" w:rsidP="003C5546">
            <w:pPr>
              <w:rPr>
                <w:rFonts w:ascii="Arial" w:eastAsia="Arial Unicode MS" w:hAnsi="Arial"/>
              </w:rPr>
            </w:pPr>
          </w:p>
        </w:tc>
        <w:tc>
          <w:tcPr>
            <w:tcW w:w="1080" w:type="dxa"/>
            <w:shd w:val="clear" w:color="auto" w:fill="auto"/>
          </w:tcPr>
          <w:p w14:paraId="270A5AB0" w14:textId="77777777" w:rsidR="003C5546" w:rsidRPr="00E91314" w:rsidRDefault="003C5546" w:rsidP="003C5546">
            <w:pPr>
              <w:rPr>
                <w:rFonts w:ascii="Arial" w:eastAsia="Arial Unicode MS" w:hAnsi="Arial"/>
              </w:rPr>
            </w:pPr>
          </w:p>
        </w:tc>
        <w:tc>
          <w:tcPr>
            <w:tcW w:w="1160" w:type="dxa"/>
            <w:shd w:val="clear" w:color="auto" w:fill="auto"/>
          </w:tcPr>
          <w:p w14:paraId="5345E781" w14:textId="77777777" w:rsidR="003C5546" w:rsidRPr="00E91314" w:rsidRDefault="003C5546" w:rsidP="003C5546">
            <w:pPr>
              <w:rPr>
                <w:rFonts w:ascii="Arial" w:eastAsia="Arial Unicode MS" w:hAnsi="Arial"/>
              </w:rPr>
            </w:pPr>
          </w:p>
        </w:tc>
      </w:tr>
      <w:tr w:rsidR="003C5546" w:rsidRPr="00E91314" w14:paraId="3F7FF95D" w14:textId="77777777" w:rsidTr="003C5546">
        <w:trPr>
          <w:trHeight w:val="217"/>
        </w:trPr>
        <w:tc>
          <w:tcPr>
            <w:tcW w:w="2545" w:type="dxa"/>
            <w:gridSpan w:val="2"/>
          </w:tcPr>
          <w:p w14:paraId="1598035B" w14:textId="77777777" w:rsidR="003C5546" w:rsidRPr="00E91314" w:rsidRDefault="003C5546" w:rsidP="003C5546">
            <w:pPr>
              <w:rPr>
                <w:rFonts w:eastAsia="Arial Unicode MS"/>
              </w:rPr>
            </w:pPr>
            <w:r w:rsidRPr="00E91314">
              <w:rPr>
                <w:rFonts w:eastAsia="Arial Unicode MS"/>
              </w:rPr>
              <w:t>Beskrivning</w:t>
            </w:r>
          </w:p>
          <w:p w14:paraId="03C572EF"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48D6E921" w14:textId="77777777" w:rsidR="003C5546" w:rsidRPr="00E91314" w:rsidRDefault="003C5546" w:rsidP="003C5546">
            <w:pPr>
              <w:rPr>
                <w:rFonts w:eastAsia="Arial Unicode MS"/>
              </w:rPr>
            </w:pPr>
            <w:r w:rsidRPr="00E91314">
              <w:rPr>
                <w:rFonts w:eastAsia="Arial Unicode MS"/>
              </w:rPr>
              <w:t>Beskrivande text.</w:t>
            </w:r>
          </w:p>
          <w:p w14:paraId="77BA7A91" w14:textId="77777777" w:rsidR="003C5546" w:rsidRPr="00E91314" w:rsidRDefault="003C5546" w:rsidP="003C5546">
            <w:pPr>
              <w:rPr>
                <w:rFonts w:eastAsia="Arial Unicode MS"/>
              </w:rPr>
            </w:pPr>
            <w:r w:rsidRPr="00E91314">
              <w:rPr>
                <w:rFonts w:eastAsia="Arial Unicode MS"/>
              </w:rPr>
              <w:t>Stöder kodverk ”DocBook” Se tidbokningskontraktet!!</w:t>
            </w:r>
          </w:p>
          <w:p w14:paraId="47FCF5E0"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4E716D1D" w14:textId="77777777" w:rsidR="003C5546" w:rsidRPr="00E91314" w:rsidRDefault="003C5546" w:rsidP="003C5546">
            <w:pPr>
              <w:rPr>
                <w:rFonts w:eastAsia="Arial Unicode MS"/>
              </w:rPr>
            </w:pPr>
            <w:r w:rsidRPr="00E91314">
              <w:rPr>
                <w:rFonts w:eastAsia="Arial Unicode MS"/>
              </w:rPr>
              <w:t>TXT</w:t>
            </w:r>
          </w:p>
        </w:tc>
        <w:tc>
          <w:tcPr>
            <w:tcW w:w="717" w:type="dxa"/>
          </w:tcPr>
          <w:p w14:paraId="7073CA19" w14:textId="77777777" w:rsidR="003C5546" w:rsidRPr="00E91314" w:rsidRDefault="003C5546" w:rsidP="003C5546">
            <w:pPr>
              <w:rPr>
                <w:rFonts w:eastAsia="Arial Unicode MS"/>
              </w:rPr>
            </w:pPr>
            <w:r w:rsidRPr="00E91314">
              <w:rPr>
                <w:rFonts w:eastAsia="Arial Unicode MS"/>
              </w:rPr>
              <w:t>0..1</w:t>
            </w:r>
          </w:p>
        </w:tc>
        <w:tc>
          <w:tcPr>
            <w:tcW w:w="1803" w:type="dxa"/>
          </w:tcPr>
          <w:p w14:paraId="251D15BF"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67D8132E" w14:textId="77777777" w:rsidR="003C5546" w:rsidRPr="00E91314" w:rsidRDefault="003C5546" w:rsidP="003C5546">
            <w:pPr>
              <w:rPr>
                <w:rFonts w:ascii="Arial" w:eastAsia="Arial Unicode MS" w:hAnsi="Arial"/>
              </w:rPr>
            </w:pPr>
          </w:p>
        </w:tc>
        <w:tc>
          <w:tcPr>
            <w:tcW w:w="1200" w:type="dxa"/>
            <w:shd w:val="clear" w:color="auto" w:fill="auto"/>
          </w:tcPr>
          <w:p w14:paraId="6764C0E6" w14:textId="77777777" w:rsidR="003C5546" w:rsidRPr="00E91314" w:rsidRDefault="003C5546" w:rsidP="003C5546">
            <w:pPr>
              <w:rPr>
                <w:rFonts w:ascii="Arial" w:eastAsia="Arial Unicode MS" w:hAnsi="Arial"/>
              </w:rPr>
            </w:pPr>
          </w:p>
        </w:tc>
        <w:tc>
          <w:tcPr>
            <w:tcW w:w="1080" w:type="dxa"/>
            <w:shd w:val="clear" w:color="auto" w:fill="auto"/>
          </w:tcPr>
          <w:p w14:paraId="1F4914B1" w14:textId="77777777" w:rsidR="003C5546" w:rsidRPr="00E91314" w:rsidRDefault="003C5546" w:rsidP="003C5546">
            <w:pPr>
              <w:rPr>
                <w:rFonts w:ascii="Arial" w:eastAsia="Arial Unicode MS" w:hAnsi="Arial"/>
              </w:rPr>
            </w:pPr>
          </w:p>
        </w:tc>
        <w:tc>
          <w:tcPr>
            <w:tcW w:w="1160" w:type="dxa"/>
            <w:shd w:val="clear" w:color="auto" w:fill="auto"/>
          </w:tcPr>
          <w:p w14:paraId="51AB9BAC" w14:textId="77777777" w:rsidR="003C5546" w:rsidRPr="00E91314" w:rsidRDefault="003C5546" w:rsidP="003C5546">
            <w:pPr>
              <w:rPr>
                <w:rFonts w:ascii="Arial" w:eastAsia="Arial Unicode MS" w:hAnsi="Arial"/>
              </w:rPr>
            </w:pPr>
          </w:p>
        </w:tc>
      </w:tr>
      <w:tr w:rsidR="003C5546" w:rsidRPr="00E91314" w14:paraId="427673DC" w14:textId="77777777" w:rsidTr="003C5546">
        <w:trPr>
          <w:trHeight w:val="217"/>
        </w:trPr>
        <w:tc>
          <w:tcPr>
            <w:tcW w:w="2545" w:type="dxa"/>
            <w:gridSpan w:val="2"/>
          </w:tcPr>
          <w:p w14:paraId="2B8E437F"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0BC02965"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6600BB64" w14:textId="77777777" w:rsidR="003C5546" w:rsidRPr="00E91314" w:rsidRDefault="003C5546" w:rsidP="003C5546">
            <w:pPr>
              <w:rPr>
                <w:rFonts w:eastAsia="Arial Unicode MS"/>
              </w:rPr>
            </w:pPr>
            <w:r w:rsidRPr="00E91314">
              <w:rPr>
                <w:rFonts w:eastAsia="Arial Unicode MS"/>
              </w:rPr>
              <w:t>S/F</w:t>
            </w:r>
          </w:p>
        </w:tc>
        <w:tc>
          <w:tcPr>
            <w:tcW w:w="717" w:type="dxa"/>
          </w:tcPr>
          <w:p w14:paraId="4521D1E8" w14:textId="77777777" w:rsidR="003C5546" w:rsidRPr="00E91314" w:rsidRDefault="003C5546" w:rsidP="003C5546">
            <w:pPr>
              <w:rPr>
                <w:rFonts w:eastAsia="Arial Unicode MS"/>
              </w:rPr>
            </w:pPr>
            <w:r w:rsidRPr="00E91314">
              <w:rPr>
                <w:rFonts w:eastAsia="Arial Unicode MS"/>
              </w:rPr>
              <w:t>1</w:t>
            </w:r>
          </w:p>
        </w:tc>
        <w:tc>
          <w:tcPr>
            <w:tcW w:w="1803" w:type="dxa"/>
          </w:tcPr>
          <w:p w14:paraId="3D7E7E4F"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38C06C0D" w14:textId="77777777" w:rsidR="003C5546" w:rsidRPr="00E91314" w:rsidRDefault="003C5546" w:rsidP="003C5546">
            <w:pPr>
              <w:rPr>
                <w:rFonts w:eastAsia="Arial Unicode MS"/>
              </w:rPr>
            </w:pPr>
            <w:r w:rsidRPr="00E91314">
              <w:rPr>
                <w:rFonts w:eastAsia="Arial Unicode MS"/>
              </w:rPr>
              <w:t xml:space="preserve">F= Indikerar att ytterligare </w:t>
            </w:r>
            <w:r>
              <w:rPr>
                <w:rFonts w:eastAsia="Arial Unicode MS"/>
              </w:rPr>
              <w:t>sidor</w:t>
            </w:r>
            <w:r w:rsidRPr="00E91314">
              <w:rPr>
                <w:rFonts w:eastAsia="Arial Unicode MS"/>
              </w:rPr>
              <w:t>.</w:t>
            </w:r>
          </w:p>
        </w:tc>
        <w:tc>
          <w:tcPr>
            <w:tcW w:w="1920" w:type="dxa"/>
          </w:tcPr>
          <w:p w14:paraId="48FDEFE9" w14:textId="77777777" w:rsidR="003C5546" w:rsidRPr="00E91314" w:rsidRDefault="003C5546" w:rsidP="003C5546">
            <w:pPr>
              <w:rPr>
                <w:rFonts w:ascii="Arial" w:eastAsia="Arial Unicode MS" w:hAnsi="Arial"/>
              </w:rPr>
            </w:pPr>
          </w:p>
        </w:tc>
        <w:tc>
          <w:tcPr>
            <w:tcW w:w="1200" w:type="dxa"/>
            <w:shd w:val="clear" w:color="auto" w:fill="auto"/>
          </w:tcPr>
          <w:p w14:paraId="50E99888" w14:textId="77777777" w:rsidR="003C5546" w:rsidRPr="00E91314" w:rsidRDefault="003C5546" w:rsidP="003C5546">
            <w:pPr>
              <w:rPr>
                <w:rFonts w:ascii="Arial" w:eastAsia="Arial Unicode MS" w:hAnsi="Arial"/>
              </w:rPr>
            </w:pPr>
          </w:p>
        </w:tc>
        <w:tc>
          <w:tcPr>
            <w:tcW w:w="1080" w:type="dxa"/>
            <w:shd w:val="clear" w:color="auto" w:fill="auto"/>
          </w:tcPr>
          <w:p w14:paraId="2C8D7FE9" w14:textId="77777777" w:rsidR="003C5546" w:rsidRPr="00E91314" w:rsidRDefault="003C5546" w:rsidP="003C5546">
            <w:pPr>
              <w:rPr>
                <w:rFonts w:ascii="Arial" w:eastAsia="Arial Unicode MS" w:hAnsi="Arial"/>
              </w:rPr>
            </w:pPr>
          </w:p>
        </w:tc>
        <w:tc>
          <w:tcPr>
            <w:tcW w:w="1160" w:type="dxa"/>
            <w:shd w:val="clear" w:color="auto" w:fill="auto"/>
          </w:tcPr>
          <w:p w14:paraId="4B70D3B4" w14:textId="77777777" w:rsidR="003C5546" w:rsidRPr="00E91314" w:rsidRDefault="003C5546" w:rsidP="003C5546">
            <w:pPr>
              <w:rPr>
                <w:rFonts w:ascii="Arial" w:eastAsia="Arial Unicode MS" w:hAnsi="Arial"/>
              </w:rPr>
            </w:pPr>
          </w:p>
        </w:tc>
      </w:tr>
      <w:tr w:rsidR="003C5546" w:rsidRPr="00E91314" w14:paraId="2AF06735" w14:textId="77777777" w:rsidTr="003C5546">
        <w:trPr>
          <w:trHeight w:val="217"/>
        </w:trPr>
        <w:tc>
          <w:tcPr>
            <w:tcW w:w="2545" w:type="dxa"/>
            <w:gridSpan w:val="2"/>
          </w:tcPr>
          <w:p w14:paraId="5547A619" w14:textId="77777777" w:rsidR="003C5546" w:rsidRPr="00E91314" w:rsidRDefault="003C5546" w:rsidP="003C5546">
            <w:pPr>
              <w:rPr>
                <w:rFonts w:eastAsia="Arial Unicode MS"/>
              </w:rPr>
            </w:pPr>
            <w:r>
              <w:rPr>
                <w:rFonts w:eastAsia="Arial Unicode MS"/>
              </w:rPr>
              <w:t>Frågegruppering</w:t>
            </w:r>
            <w:r w:rsidRPr="00E91314">
              <w:rPr>
                <w:rFonts w:eastAsia="Arial Unicode MS"/>
              </w:rPr>
              <w:t>/id</w:t>
            </w:r>
          </w:p>
          <w:p w14:paraId="38BBEB7E"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1C461585"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47B45380" w14:textId="77777777" w:rsidR="003C5546" w:rsidRPr="00E91314" w:rsidRDefault="003C5546" w:rsidP="003C5546">
            <w:pPr>
              <w:rPr>
                <w:rFonts w:eastAsia="Arial Unicode MS"/>
              </w:rPr>
            </w:pPr>
            <w:r w:rsidRPr="00E91314">
              <w:rPr>
                <w:rFonts w:eastAsia="Arial Unicode MS"/>
              </w:rPr>
              <w:t>II</w:t>
            </w:r>
          </w:p>
        </w:tc>
        <w:tc>
          <w:tcPr>
            <w:tcW w:w="717" w:type="dxa"/>
          </w:tcPr>
          <w:p w14:paraId="6BF43A93" w14:textId="77777777" w:rsidR="003C5546" w:rsidRPr="00E91314" w:rsidRDefault="003C5546" w:rsidP="003C5546">
            <w:pPr>
              <w:rPr>
                <w:rFonts w:eastAsia="Arial Unicode MS"/>
              </w:rPr>
            </w:pPr>
            <w:r w:rsidRPr="00E91314">
              <w:rPr>
                <w:rFonts w:eastAsia="Arial Unicode MS"/>
              </w:rPr>
              <w:t>1..*</w:t>
            </w:r>
          </w:p>
        </w:tc>
        <w:tc>
          <w:tcPr>
            <w:tcW w:w="1803" w:type="dxa"/>
          </w:tcPr>
          <w:p w14:paraId="13781AE2"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01ABFEC9" w14:textId="77777777" w:rsidR="003C5546" w:rsidRPr="00E91314" w:rsidRDefault="003C5546" w:rsidP="003C5546">
            <w:pPr>
              <w:rPr>
                <w:rFonts w:ascii="Arial" w:eastAsia="Arial Unicode MS" w:hAnsi="Arial"/>
              </w:rPr>
            </w:pPr>
          </w:p>
        </w:tc>
        <w:tc>
          <w:tcPr>
            <w:tcW w:w="1200" w:type="dxa"/>
            <w:shd w:val="clear" w:color="auto" w:fill="auto"/>
          </w:tcPr>
          <w:p w14:paraId="3E5A1EB7" w14:textId="77777777" w:rsidR="003C5546" w:rsidRPr="00E91314" w:rsidRDefault="003C5546" w:rsidP="003C5546">
            <w:pPr>
              <w:rPr>
                <w:rFonts w:ascii="Arial" w:eastAsia="Arial Unicode MS" w:hAnsi="Arial"/>
              </w:rPr>
            </w:pPr>
          </w:p>
        </w:tc>
        <w:tc>
          <w:tcPr>
            <w:tcW w:w="1080" w:type="dxa"/>
            <w:shd w:val="clear" w:color="auto" w:fill="auto"/>
          </w:tcPr>
          <w:p w14:paraId="22592714" w14:textId="77777777" w:rsidR="003C5546" w:rsidRPr="00E91314" w:rsidRDefault="003C5546" w:rsidP="003C5546">
            <w:pPr>
              <w:rPr>
                <w:rFonts w:ascii="Arial" w:eastAsia="Arial Unicode MS" w:hAnsi="Arial"/>
              </w:rPr>
            </w:pPr>
          </w:p>
        </w:tc>
        <w:tc>
          <w:tcPr>
            <w:tcW w:w="1160" w:type="dxa"/>
            <w:shd w:val="clear" w:color="auto" w:fill="auto"/>
          </w:tcPr>
          <w:p w14:paraId="513CF784" w14:textId="77777777" w:rsidR="003C5546" w:rsidRPr="00E91314" w:rsidRDefault="003C5546" w:rsidP="003C5546">
            <w:pPr>
              <w:rPr>
                <w:rFonts w:ascii="Arial" w:eastAsia="Arial Unicode MS" w:hAnsi="Arial"/>
              </w:rPr>
            </w:pPr>
          </w:p>
        </w:tc>
      </w:tr>
      <w:tr w:rsidR="003C5546" w:rsidRPr="00E91314" w14:paraId="0DFDC8D9" w14:textId="77777777" w:rsidTr="003C5546">
        <w:trPr>
          <w:trHeight w:val="217"/>
        </w:trPr>
        <w:tc>
          <w:tcPr>
            <w:tcW w:w="2545" w:type="dxa"/>
            <w:gridSpan w:val="2"/>
          </w:tcPr>
          <w:p w14:paraId="63B43771" w14:textId="77777777" w:rsidR="003C5546" w:rsidRPr="00E91314" w:rsidRDefault="003C5546" w:rsidP="003C5546">
            <w:pPr>
              <w:rPr>
                <w:rFonts w:eastAsia="Arial Unicode MS"/>
              </w:rPr>
            </w:pPr>
          </w:p>
        </w:tc>
        <w:tc>
          <w:tcPr>
            <w:tcW w:w="3410" w:type="dxa"/>
          </w:tcPr>
          <w:p w14:paraId="13BFC611" w14:textId="77777777" w:rsidR="003C5546" w:rsidRPr="00E91314" w:rsidRDefault="003C5546" w:rsidP="003C5546">
            <w:pPr>
              <w:rPr>
                <w:rFonts w:eastAsia="Arial Unicode MS"/>
              </w:rPr>
            </w:pPr>
          </w:p>
        </w:tc>
        <w:tc>
          <w:tcPr>
            <w:tcW w:w="1140" w:type="dxa"/>
          </w:tcPr>
          <w:p w14:paraId="3F1E2FC0" w14:textId="77777777" w:rsidR="003C5546" w:rsidRPr="00E91314" w:rsidRDefault="003C5546" w:rsidP="003C5546">
            <w:pPr>
              <w:rPr>
                <w:rFonts w:eastAsia="Arial Unicode MS"/>
              </w:rPr>
            </w:pPr>
          </w:p>
        </w:tc>
        <w:tc>
          <w:tcPr>
            <w:tcW w:w="717" w:type="dxa"/>
          </w:tcPr>
          <w:p w14:paraId="041AADB9" w14:textId="77777777" w:rsidR="003C5546" w:rsidRPr="00E91314" w:rsidRDefault="003C5546" w:rsidP="003C5546">
            <w:pPr>
              <w:rPr>
                <w:rFonts w:eastAsia="Arial Unicode MS"/>
              </w:rPr>
            </w:pPr>
          </w:p>
        </w:tc>
        <w:tc>
          <w:tcPr>
            <w:tcW w:w="1803" w:type="dxa"/>
          </w:tcPr>
          <w:p w14:paraId="0E8744F0" w14:textId="77777777" w:rsidR="003C5546" w:rsidRPr="00E91314" w:rsidRDefault="003C5546" w:rsidP="003C5546">
            <w:pPr>
              <w:rPr>
                <w:rFonts w:eastAsia="Arial Unicode MS"/>
              </w:rPr>
            </w:pPr>
          </w:p>
        </w:tc>
        <w:tc>
          <w:tcPr>
            <w:tcW w:w="1920" w:type="dxa"/>
          </w:tcPr>
          <w:p w14:paraId="766C5D89" w14:textId="77777777" w:rsidR="003C5546" w:rsidRPr="00E91314" w:rsidRDefault="003C5546" w:rsidP="003C5546">
            <w:pPr>
              <w:rPr>
                <w:rFonts w:ascii="Arial" w:eastAsia="Arial Unicode MS" w:hAnsi="Arial"/>
              </w:rPr>
            </w:pPr>
          </w:p>
        </w:tc>
        <w:tc>
          <w:tcPr>
            <w:tcW w:w="1200" w:type="dxa"/>
            <w:shd w:val="clear" w:color="auto" w:fill="auto"/>
          </w:tcPr>
          <w:p w14:paraId="364D535F" w14:textId="77777777" w:rsidR="003C5546" w:rsidRPr="00E91314" w:rsidRDefault="003C5546" w:rsidP="003C5546">
            <w:pPr>
              <w:rPr>
                <w:rFonts w:ascii="Arial" w:eastAsia="Arial Unicode MS" w:hAnsi="Arial"/>
              </w:rPr>
            </w:pPr>
          </w:p>
        </w:tc>
        <w:tc>
          <w:tcPr>
            <w:tcW w:w="1080" w:type="dxa"/>
            <w:shd w:val="clear" w:color="auto" w:fill="auto"/>
          </w:tcPr>
          <w:p w14:paraId="4F842E11" w14:textId="77777777" w:rsidR="003C5546" w:rsidRPr="00E91314" w:rsidRDefault="003C5546" w:rsidP="003C5546">
            <w:pPr>
              <w:rPr>
                <w:rFonts w:ascii="Arial" w:eastAsia="Arial Unicode MS" w:hAnsi="Arial"/>
              </w:rPr>
            </w:pPr>
          </w:p>
        </w:tc>
        <w:tc>
          <w:tcPr>
            <w:tcW w:w="1160" w:type="dxa"/>
            <w:shd w:val="clear" w:color="auto" w:fill="auto"/>
          </w:tcPr>
          <w:p w14:paraId="1CE811C1" w14:textId="77777777" w:rsidR="003C5546" w:rsidRPr="00E91314" w:rsidRDefault="003C5546" w:rsidP="003C5546">
            <w:pPr>
              <w:rPr>
                <w:rFonts w:ascii="Arial" w:eastAsia="Arial Unicode MS" w:hAnsi="Arial"/>
              </w:rPr>
            </w:pPr>
          </w:p>
        </w:tc>
      </w:tr>
      <w:tr w:rsidR="003C5546" w:rsidRPr="00E91314" w14:paraId="73858869" w14:textId="77777777" w:rsidTr="003C5546">
        <w:trPr>
          <w:gridBefore w:val="1"/>
          <w:wBefore w:w="15" w:type="dxa"/>
          <w:trHeight w:val="217"/>
        </w:trPr>
        <w:tc>
          <w:tcPr>
            <w:tcW w:w="7080" w:type="dxa"/>
            <w:gridSpan w:val="3"/>
            <w:shd w:val="pct25" w:color="auto" w:fill="auto"/>
          </w:tcPr>
          <w:p w14:paraId="5C0ED4FE" w14:textId="77777777" w:rsidR="003C5546" w:rsidRPr="00E91314" w:rsidRDefault="003C5546" w:rsidP="003C5546">
            <w:pPr>
              <w:rPr>
                <w:b/>
              </w:rPr>
            </w:pPr>
            <w:r w:rsidRPr="00E91314">
              <w:rPr>
                <w:b/>
              </w:rPr>
              <w:t>Associationer</w:t>
            </w:r>
          </w:p>
        </w:tc>
        <w:tc>
          <w:tcPr>
            <w:tcW w:w="7880" w:type="dxa"/>
            <w:gridSpan w:val="6"/>
            <w:shd w:val="pct25" w:color="auto" w:fill="auto"/>
          </w:tcPr>
          <w:p w14:paraId="400DFBE6" w14:textId="77777777" w:rsidR="003C5546" w:rsidRPr="00E91314" w:rsidRDefault="003C5546" w:rsidP="003C5546">
            <w:pPr>
              <w:rPr>
                <w:rFonts w:eastAsia="Arial Unicode MS"/>
                <w:b/>
              </w:rPr>
            </w:pPr>
            <w:r w:rsidRPr="00E91314">
              <w:rPr>
                <w:b/>
              </w:rPr>
              <w:t>Beslutsregel</w:t>
            </w:r>
          </w:p>
        </w:tc>
      </w:tr>
      <w:tr w:rsidR="003C5546" w:rsidRPr="00E91314" w14:paraId="543F0B23" w14:textId="77777777" w:rsidTr="003C5546">
        <w:trPr>
          <w:gridBefore w:val="1"/>
          <w:wBefore w:w="15" w:type="dxa"/>
          <w:trHeight w:val="217"/>
        </w:trPr>
        <w:tc>
          <w:tcPr>
            <w:tcW w:w="7080" w:type="dxa"/>
            <w:gridSpan w:val="3"/>
          </w:tcPr>
          <w:p w14:paraId="64CF0686"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är har noll till flera </w:t>
            </w:r>
            <w:r>
              <w:rPr>
                <w:rFonts w:ascii="Arial" w:eastAsia="Arial Unicode MS" w:hAnsi="Arial"/>
                <w:color w:val="000000"/>
              </w:rPr>
              <w:t>frågegrupperingar (TemplateQuestionBlock)</w:t>
            </w:r>
          </w:p>
        </w:tc>
        <w:tc>
          <w:tcPr>
            <w:tcW w:w="7880" w:type="dxa"/>
            <w:gridSpan w:val="6"/>
          </w:tcPr>
          <w:p w14:paraId="753A2F8C" w14:textId="77777777" w:rsidR="003C5546" w:rsidRPr="00E91314" w:rsidRDefault="003C5546" w:rsidP="003C5546">
            <w:pPr>
              <w:rPr>
                <w:rFonts w:ascii="Arial" w:eastAsia="Arial Unicode MS" w:hAnsi="Arial"/>
                <w:color w:val="000000"/>
              </w:rPr>
            </w:pPr>
          </w:p>
        </w:tc>
      </w:tr>
      <w:tr w:rsidR="003C5546" w:rsidRPr="00E91314" w14:paraId="14F4CA02" w14:textId="77777777" w:rsidTr="003C5546">
        <w:trPr>
          <w:gridBefore w:val="1"/>
          <w:wBefore w:w="15" w:type="dxa"/>
          <w:trHeight w:val="217"/>
        </w:trPr>
        <w:tc>
          <w:tcPr>
            <w:tcW w:w="7080" w:type="dxa"/>
            <w:gridSpan w:val="3"/>
          </w:tcPr>
          <w:p w14:paraId="119B3288" w14:textId="77777777" w:rsidR="003C5546" w:rsidRPr="00E91314" w:rsidRDefault="003C5546" w:rsidP="003C5546">
            <w:pPr>
              <w:rPr>
                <w:rFonts w:ascii="Arial" w:eastAsia="Arial Unicode MS" w:hAnsi="Arial"/>
                <w:color w:val="000000"/>
              </w:rPr>
            </w:pPr>
          </w:p>
        </w:tc>
        <w:tc>
          <w:tcPr>
            <w:tcW w:w="7880" w:type="dxa"/>
            <w:gridSpan w:val="6"/>
          </w:tcPr>
          <w:p w14:paraId="09EE45B4" w14:textId="77777777" w:rsidR="003C5546" w:rsidRPr="00E91314" w:rsidRDefault="003C5546" w:rsidP="003C5546">
            <w:pPr>
              <w:rPr>
                <w:rFonts w:ascii="Arial" w:eastAsia="Arial Unicode MS" w:hAnsi="Arial"/>
                <w:color w:val="000000"/>
              </w:rPr>
            </w:pPr>
          </w:p>
        </w:tc>
      </w:tr>
    </w:tbl>
    <w:p w14:paraId="0DF66A5F" w14:textId="77777777" w:rsidR="003C5546" w:rsidRPr="00E91314" w:rsidRDefault="003C5546" w:rsidP="003C5546"/>
    <w:p w14:paraId="415B8877" w14:textId="77777777" w:rsidR="003743C9" w:rsidRPr="003743C9" w:rsidRDefault="003743C9" w:rsidP="003743C9">
      <w:pPr>
        <w:spacing w:after="0"/>
      </w:pPr>
    </w:p>
    <w:p w14:paraId="6F8F21C8" w14:textId="77777777" w:rsidR="003C5546" w:rsidRDefault="003C5546">
      <w:pPr>
        <w:spacing w:before="0" w:after="0"/>
        <w:rPr>
          <w:rFonts w:ascii="Arial" w:hAnsi="Arial" w:cs="Arial"/>
          <w:b/>
          <w:bCs/>
          <w:i/>
          <w:sz w:val="22"/>
          <w:szCs w:val="26"/>
        </w:rPr>
      </w:pPr>
      <w:r>
        <w:rPr>
          <w:i/>
        </w:rPr>
        <w:br w:type="page"/>
      </w:r>
    </w:p>
    <w:p w14:paraId="610FECB7" w14:textId="77777777" w:rsidR="00A02D10" w:rsidRPr="00E91314" w:rsidRDefault="00A02D10" w:rsidP="00AA406D">
      <w:pPr>
        <w:pStyle w:val="Rubrik3"/>
        <w:numPr>
          <w:ilvl w:val="2"/>
          <w:numId w:val="21"/>
        </w:numPr>
        <w:spacing w:before="240" w:after="60"/>
        <w:ind w:left="1134" w:hanging="1134"/>
        <w:rPr>
          <w:i/>
          <w:lang w:val="sv-SE"/>
        </w:rPr>
      </w:pPr>
      <w:bookmarkStart w:id="139" w:name="_Toc220550739"/>
      <w:r w:rsidRPr="00E91314">
        <w:rPr>
          <w:i/>
          <w:lang w:val="sv-SE"/>
        </w:rPr>
        <w:t>Klass Formulär</w:t>
      </w:r>
      <w:r>
        <w:rPr>
          <w:i/>
          <w:lang w:val="sv-SE"/>
        </w:rPr>
        <w:t>sida</w:t>
      </w:r>
      <w:r w:rsidRPr="00E91314">
        <w:rPr>
          <w:i/>
          <w:lang w:val="sv-SE"/>
        </w:rPr>
        <w:t xml:space="preserve"> (</w:t>
      </w:r>
      <w:r>
        <w:rPr>
          <w:i/>
          <w:lang w:val="sv-SE"/>
        </w:rPr>
        <w:t>Page</w:t>
      </w:r>
      <w:r w:rsidRPr="00E91314">
        <w:rPr>
          <w:i/>
          <w:lang w:val="sv-SE"/>
        </w:rPr>
        <w:t>)</w:t>
      </w:r>
      <w:bookmarkEnd w:id="139"/>
    </w:p>
    <w:p w14:paraId="3AF91A72"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01786BD2"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175C7CA2" w14:textId="77777777" w:rsidTr="00A02D10">
        <w:trPr>
          <w:cantSplit/>
          <w:trHeight w:val="376"/>
        </w:trPr>
        <w:tc>
          <w:tcPr>
            <w:tcW w:w="2545" w:type="dxa"/>
            <w:gridSpan w:val="2"/>
            <w:vMerge w:val="restart"/>
            <w:shd w:val="pct25" w:color="auto" w:fill="auto"/>
          </w:tcPr>
          <w:p w14:paraId="03CD1A0E"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E6D387E" w14:textId="77777777" w:rsidR="00A02D10" w:rsidRPr="00E91314" w:rsidRDefault="00A02D10" w:rsidP="00A02D10">
            <w:r w:rsidRPr="00E91314">
              <w:t>Beskrivning</w:t>
            </w:r>
          </w:p>
        </w:tc>
        <w:tc>
          <w:tcPr>
            <w:tcW w:w="1140" w:type="dxa"/>
            <w:vMerge w:val="restart"/>
            <w:shd w:val="pct25" w:color="auto" w:fill="auto"/>
          </w:tcPr>
          <w:p w14:paraId="6F1D21F4"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4BAC890C" w14:textId="77777777" w:rsidR="00A02D10" w:rsidRPr="00E91314" w:rsidRDefault="00A02D10" w:rsidP="00A02D10">
            <w:r w:rsidRPr="00E91314">
              <w:t>Mult</w:t>
            </w:r>
          </w:p>
        </w:tc>
        <w:tc>
          <w:tcPr>
            <w:tcW w:w="1803" w:type="dxa"/>
            <w:vMerge w:val="restart"/>
            <w:shd w:val="pct25" w:color="auto" w:fill="auto"/>
          </w:tcPr>
          <w:p w14:paraId="3512717E"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F98CA57"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43971DBC"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7CB558AC" w14:textId="77777777" w:rsidTr="00A02D10">
        <w:trPr>
          <w:cantSplit/>
          <w:trHeight w:val="375"/>
        </w:trPr>
        <w:tc>
          <w:tcPr>
            <w:tcW w:w="2545" w:type="dxa"/>
            <w:gridSpan w:val="2"/>
            <w:vMerge/>
            <w:shd w:val="pct25" w:color="auto" w:fill="auto"/>
          </w:tcPr>
          <w:p w14:paraId="52260354" w14:textId="77777777" w:rsidR="00A02D10" w:rsidRPr="00E91314" w:rsidRDefault="00A02D10" w:rsidP="00A02D10"/>
        </w:tc>
        <w:tc>
          <w:tcPr>
            <w:tcW w:w="3410" w:type="dxa"/>
            <w:vMerge/>
            <w:shd w:val="pct25" w:color="auto" w:fill="auto"/>
          </w:tcPr>
          <w:p w14:paraId="175A9B5D" w14:textId="77777777" w:rsidR="00A02D10" w:rsidRPr="00E91314" w:rsidRDefault="00A02D10" w:rsidP="00A02D10"/>
        </w:tc>
        <w:tc>
          <w:tcPr>
            <w:tcW w:w="1140" w:type="dxa"/>
            <w:vMerge/>
            <w:shd w:val="pct25" w:color="auto" w:fill="auto"/>
          </w:tcPr>
          <w:p w14:paraId="0A06FD34" w14:textId="77777777" w:rsidR="00A02D10" w:rsidRPr="00E91314" w:rsidRDefault="00A02D10" w:rsidP="00A02D10"/>
        </w:tc>
        <w:tc>
          <w:tcPr>
            <w:tcW w:w="717" w:type="dxa"/>
            <w:vMerge/>
            <w:shd w:val="pct25" w:color="auto" w:fill="auto"/>
          </w:tcPr>
          <w:p w14:paraId="492C7321" w14:textId="77777777" w:rsidR="00A02D10" w:rsidRPr="00E91314" w:rsidRDefault="00A02D10" w:rsidP="00A02D10"/>
        </w:tc>
        <w:tc>
          <w:tcPr>
            <w:tcW w:w="1803" w:type="dxa"/>
            <w:vMerge/>
            <w:shd w:val="pct25" w:color="auto" w:fill="auto"/>
          </w:tcPr>
          <w:p w14:paraId="49499E84" w14:textId="77777777" w:rsidR="00A02D10" w:rsidRPr="00E91314" w:rsidRDefault="00A02D10" w:rsidP="00A02D10"/>
        </w:tc>
        <w:tc>
          <w:tcPr>
            <w:tcW w:w="1920" w:type="dxa"/>
            <w:vMerge/>
            <w:shd w:val="pct25" w:color="auto" w:fill="auto"/>
          </w:tcPr>
          <w:p w14:paraId="28530C84" w14:textId="77777777" w:rsidR="00A02D10" w:rsidRPr="00E91314" w:rsidRDefault="00A02D10" w:rsidP="00A02D10"/>
        </w:tc>
        <w:tc>
          <w:tcPr>
            <w:tcW w:w="1200" w:type="dxa"/>
            <w:tcBorders>
              <w:bottom w:val="single" w:sz="4" w:space="0" w:color="auto"/>
            </w:tcBorders>
            <w:shd w:val="pct25" w:color="auto" w:fill="auto"/>
          </w:tcPr>
          <w:p w14:paraId="1513E046"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68F9960"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3DFBB757" w14:textId="77777777" w:rsidR="00A02D10" w:rsidRPr="00E91314" w:rsidRDefault="00A02D10" w:rsidP="00A02D10">
            <w:pPr>
              <w:rPr>
                <w:rFonts w:eastAsia="Arial Unicode MS"/>
              </w:rPr>
            </w:pPr>
          </w:p>
        </w:tc>
      </w:tr>
      <w:tr w:rsidR="00A02D10" w:rsidRPr="00E91314" w14:paraId="7247E6DF" w14:textId="77777777" w:rsidTr="00A02D10">
        <w:trPr>
          <w:trHeight w:val="217"/>
        </w:trPr>
        <w:tc>
          <w:tcPr>
            <w:tcW w:w="2545" w:type="dxa"/>
            <w:gridSpan w:val="2"/>
          </w:tcPr>
          <w:p w14:paraId="5417B70B"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2CD604E1"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2985E416"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108BEA40" w14:textId="77777777" w:rsidR="00A02D10" w:rsidRPr="00E91314" w:rsidRDefault="00A02D10" w:rsidP="00A02D10">
            <w:pPr>
              <w:rPr>
                <w:rFonts w:eastAsia="Arial Unicode MS"/>
              </w:rPr>
            </w:pPr>
            <w:r w:rsidRPr="00E91314">
              <w:rPr>
                <w:rFonts w:eastAsia="Arial Unicode MS"/>
              </w:rPr>
              <w:t>VÄ</w:t>
            </w:r>
          </w:p>
        </w:tc>
        <w:tc>
          <w:tcPr>
            <w:tcW w:w="717" w:type="dxa"/>
          </w:tcPr>
          <w:p w14:paraId="62A64CF3" w14:textId="77777777" w:rsidR="00A02D10" w:rsidRPr="00E91314" w:rsidRDefault="00A02D10" w:rsidP="00A02D10">
            <w:pPr>
              <w:rPr>
                <w:rFonts w:eastAsia="Arial Unicode MS"/>
              </w:rPr>
            </w:pPr>
            <w:r w:rsidRPr="00E91314">
              <w:rPr>
                <w:rFonts w:eastAsia="Arial Unicode MS"/>
              </w:rPr>
              <w:t>1</w:t>
            </w:r>
          </w:p>
        </w:tc>
        <w:tc>
          <w:tcPr>
            <w:tcW w:w="1803" w:type="dxa"/>
          </w:tcPr>
          <w:p w14:paraId="20E2ECDB" w14:textId="77777777" w:rsidR="00A02D10" w:rsidRPr="00E91314" w:rsidRDefault="00A02D10" w:rsidP="00A02D10">
            <w:pPr>
              <w:rPr>
                <w:rFonts w:eastAsia="Arial Unicode MS"/>
              </w:rPr>
            </w:pPr>
          </w:p>
        </w:tc>
        <w:tc>
          <w:tcPr>
            <w:tcW w:w="1920" w:type="dxa"/>
          </w:tcPr>
          <w:p w14:paraId="3CA55A96" w14:textId="77777777" w:rsidR="00A02D10" w:rsidRPr="00E91314" w:rsidRDefault="00A02D10" w:rsidP="00A02D10">
            <w:pPr>
              <w:rPr>
                <w:rFonts w:ascii="Arial" w:eastAsia="Arial Unicode MS" w:hAnsi="Arial"/>
              </w:rPr>
            </w:pPr>
          </w:p>
        </w:tc>
        <w:tc>
          <w:tcPr>
            <w:tcW w:w="1200" w:type="dxa"/>
            <w:shd w:val="clear" w:color="auto" w:fill="auto"/>
          </w:tcPr>
          <w:p w14:paraId="2E90FBD8" w14:textId="77777777" w:rsidR="00A02D10" w:rsidRPr="00E91314" w:rsidRDefault="00A02D10" w:rsidP="00A02D10">
            <w:pPr>
              <w:rPr>
                <w:rFonts w:ascii="Arial" w:eastAsia="Arial Unicode MS" w:hAnsi="Arial"/>
              </w:rPr>
            </w:pPr>
          </w:p>
        </w:tc>
        <w:tc>
          <w:tcPr>
            <w:tcW w:w="1080" w:type="dxa"/>
            <w:shd w:val="clear" w:color="auto" w:fill="auto"/>
          </w:tcPr>
          <w:p w14:paraId="0B1A4EA9" w14:textId="77777777" w:rsidR="00A02D10" w:rsidRPr="00E91314" w:rsidRDefault="00A02D10" w:rsidP="00A02D10">
            <w:pPr>
              <w:rPr>
                <w:rFonts w:ascii="Arial" w:eastAsia="Arial Unicode MS" w:hAnsi="Arial"/>
              </w:rPr>
            </w:pPr>
          </w:p>
        </w:tc>
        <w:tc>
          <w:tcPr>
            <w:tcW w:w="1160" w:type="dxa"/>
            <w:shd w:val="clear" w:color="auto" w:fill="auto"/>
          </w:tcPr>
          <w:p w14:paraId="0B485DEC" w14:textId="77777777" w:rsidR="00A02D10" w:rsidRPr="00E91314" w:rsidRDefault="00A02D10" w:rsidP="00A02D10">
            <w:pPr>
              <w:rPr>
                <w:rFonts w:ascii="Arial" w:eastAsia="Arial Unicode MS" w:hAnsi="Arial"/>
              </w:rPr>
            </w:pPr>
          </w:p>
        </w:tc>
      </w:tr>
      <w:tr w:rsidR="00A02D10" w:rsidRPr="00E91314" w14:paraId="51FA4AC0" w14:textId="77777777" w:rsidTr="00A02D10">
        <w:trPr>
          <w:trHeight w:val="217"/>
        </w:trPr>
        <w:tc>
          <w:tcPr>
            <w:tcW w:w="2545" w:type="dxa"/>
            <w:gridSpan w:val="2"/>
          </w:tcPr>
          <w:p w14:paraId="4B70E56F" w14:textId="77777777" w:rsidR="00A02D10" w:rsidRPr="00E91314" w:rsidRDefault="00A02D10" w:rsidP="00A02D10">
            <w:pPr>
              <w:rPr>
                <w:rFonts w:eastAsia="Arial Unicode MS"/>
              </w:rPr>
            </w:pPr>
            <w:r w:rsidRPr="00E91314">
              <w:rPr>
                <w:rFonts w:eastAsia="Arial Unicode MS"/>
              </w:rPr>
              <w:t>Rubrik</w:t>
            </w:r>
          </w:p>
          <w:p w14:paraId="451EA6DF" w14:textId="77777777" w:rsidR="00A02D10" w:rsidRPr="00E91314" w:rsidRDefault="00A02D10" w:rsidP="00A02D10">
            <w:pPr>
              <w:rPr>
                <w:rFonts w:eastAsia="Arial Unicode MS"/>
              </w:rPr>
            </w:pPr>
            <w:r w:rsidRPr="00E91314">
              <w:rPr>
                <w:rFonts w:eastAsia="Arial Unicode MS"/>
              </w:rPr>
              <w:t>(Subject)</w:t>
            </w:r>
          </w:p>
        </w:tc>
        <w:tc>
          <w:tcPr>
            <w:tcW w:w="3410" w:type="dxa"/>
          </w:tcPr>
          <w:p w14:paraId="43F480CB"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15FDC60A"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43A31C63" w14:textId="77777777" w:rsidR="00A02D10" w:rsidRPr="00E91314" w:rsidRDefault="00A02D10" w:rsidP="00A02D10">
            <w:pPr>
              <w:rPr>
                <w:rFonts w:eastAsia="Arial Unicode MS"/>
              </w:rPr>
            </w:pPr>
            <w:r w:rsidRPr="00E91314">
              <w:rPr>
                <w:rFonts w:eastAsia="Arial Unicode MS"/>
              </w:rPr>
              <w:t>TXT</w:t>
            </w:r>
          </w:p>
        </w:tc>
        <w:tc>
          <w:tcPr>
            <w:tcW w:w="717" w:type="dxa"/>
          </w:tcPr>
          <w:p w14:paraId="6384E8FD" w14:textId="77777777" w:rsidR="00A02D10" w:rsidRPr="00E91314" w:rsidRDefault="00A02D10" w:rsidP="00A02D10">
            <w:pPr>
              <w:rPr>
                <w:rFonts w:eastAsia="Arial Unicode MS"/>
              </w:rPr>
            </w:pPr>
            <w:r w:rsidRPr="00E91314">
              <w:rPr>
                <w:rFonts w:eastAsia="Arial Unicode MS"/>
              </w:rPr>
              <w:t>0..1</w:t>
            </w:r>
          </w:p>
        </w:tc>
        <w:tc>
          <w:tcPr>
            <w:tcW w:w="1803" w:type="dxa"/>
          </w:tcPr>
          <w:p w14:paraId="7CEB28BE" w14:textId="77777777" w:rsidR="00A02D10" w:rsidRPr="00E91314" w:rsidRDefault="00A02D10" w:rsidP="00A02D10">
            <w:pPr>
              <w:rPr>
                <w:rFonts w:eastAsia="Arial Unicode MS"/>
              </w:rPr>
            </w:pPr>
          </w:p>
        </w:tc>
        <w:tc>
          <w:tcPr>
            <w:tcW w:w="1920" w:type="dxa"/>
          </w:tcPr>
          <w:p w14:paraId="6487045F" w14:textId="77777777" w:rsidR="00A02D10" w:rsidRPr="00E91314" w:rsidRDefault="00A02D10" w:rsidP="00A02D10">
            <w:pPr>
              <w:rPr>
                <w:rFonts w:ascii="Arial" w:eastAsia="Arial Unicode MS" w:hAnsi="Arial"/>
              </w:rPr>
            </w:pPr>
          </w:p>
        </w:tc>
        <w:tc>
          <w:tcPr>
            <w:tcW w:w="1200" w:type="dxa"/>
            <w:shd w:val="clear" w:color="auto" w:fill="auto"/>
          </w:tcPr>
          <w:p w14:paraId="2ABF9A63" w14:textId="77777777" w:rsidR="00A02D10" w:rsidRPr="00E91314" w:rsidRDefault="00A02D10" w:rsidP="00A02D10">
            <w:pPr>
              <w:rPr>
                <w:rFonts w:ascii="Arial" w:eastAsia="Arial Unicode MS" w:hAnsi="Arial"/>
              </w:rPr>
            </w:pPr>
          </w:p>
        </w:tc>
        <w:tc>
          <w:tcPr>
            <w:tcW w:w="1080" w:type="dxa"/>
            <w:shd w:val="clear" w:color="auto" w:fill="auto"/>
          </w:tcPr>
          <w:p w14:paraId="139294B2" w14:textId="77777777" w:rsidR="00A02D10" w:rsidRPr="00E91314" w:rsidRDefault="00A02D10" w:rsidP="00A02D10">
            <w:pPr>
              <w:rPr>
                <w:rFonts w:ascii="Arial" w:eastAsia="Arial Unicode MS" w:hAnsi="Arial"/>
              </w:rPr>
            </w:pPr>
          </w:p>
        </w:tc>
        <w:tc>
          <w:tcPr>
            <w:tcW w:w="1160" w:type="dxa"/>
            <w:shd w:val="clear" w:color="auto" w:fill="auto"/>
          </w:tcPr>
          <w:p w14:paraId="795F2423" w14:textId="77777777" w:rsidR="00A02D10" w:rsidRPr="00E91314" w:rsidRDefault="00A02D10" w:rsidP="00A02D10">
            <w:pPr>
              <w:rPr>
                <w:rFonts w:ascii="Arial" w:eastAsia="Arial Unicode MS" w:hAnsi="Arial"/>
              </w:rPr>
            </w:pPr>
          </w:p>
        </w:tc>
      </w:tr>
      <w:tr w:rsidR="00A02D10" w:rsidRPr="00E91314" w14:paraId="086DE6F0" w14:textId="77777777" w:rsidTr="00A02D10">
        <w:trPr>
          <w:trHeight w:val="217"/>
        </w:trPr>
        <w:tc>
          <w:tcPr>
            <w:tcW w:w="2545" w:type="dxa"/>
            <w:gridSpan w:val="2"/>
          </w:tcPr>
          <w:p w14:paraId="0A12814B" w14:textId="77777777" w:rsidR="00A02D10" w:rsidRPr="00E91314" w:rsidRDefault="00A02D10" w:rsidP="00A02D10">
            <w:pPr>
              <w:rPr>
                <w:rFonts w:eastAsia="Arial Unicode MS"/>
              </w:rPr>
            </w:pPr>
            <w:r w:rsidRPr="00E91314">
              <w:rPr>
                <w:rFonts w:eastAsia="Arial Unicode MS"/>
              </w:rPr>
              <w:t>Beskrivning</w:t>
            </w:r>
          </w:p>
          <w:p w14:paraId="02F6D00C"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51981FDE" w14:textId="77777777" w:rsidR="00A02D10" w:rsidRPr="00E91314" w:rsidRDefault="00A02D10" w:rsidP="00A02D10">
            <w:pPr>
              <w:rPr>
                <w:rFonts w:eastAsia="Arial Unicode MS"/>
              </w:rPr>
            </w:pPr>
            <w:r w:rsidRPr="00E91314">
              <w:rPr>
                <w:rFonts w:eastAsia="Arial Unicode MS"/>
              </w:rPr>
              <w:t>Beskrivande text.</w:t>
            </w:r>
          </w:p>
          <w:p w14:paraId="540B7ABD" w14:textId="77777777" w:rsidR="00A02D10" w:rsidRPr="00E91314" w:rsidRDefault="00A02D10" w:rsidP="00A02D10">
            <w:pPr>
              <w:rPr>
                <w:rFonts w:eastAsia="Arial Unicode MS"/>
              </w:rPr>
            </w:pPr>
            <w:r w:rsidRPr="00E91314">
              <w:rPr>
                <w:rFonts w:eastAsia="Arial Unicode MS"/>
              </w:rPr>
              <w:t>Stöder kodverk ”DocBook” Se tidbokningskontraktet!!</w:t>
            </w:r>
          </w:p>
          <w:p w14:paraId="57709580"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15243E79" w14:textId="77777777" w:rsidR="00A02D10" w:rsidRPr="00E91314" w:rsidRDefault="00A02D10" w:rsidP="00A02D10">
            <w:pPr>
              <w:rPr>
                <w:rFonts w:eastAsia="Arial Unicode MS"/>
              </w:rPr>
            </w:pPr>
            <w:r w:rsidRPr="00E91314">
              <w:rPr>
                <w:rFonts w:eastAsia="Arial Unicode MS"/>
              </w:rPr>
              <w:t>TXT</w:t>
            </w:r>
          </w:p>
        </w:tc>
        <w:tc>
          <w:tcPr>
            <w:tcW w:w="717" w:type="dxa"/>
          </w:tcPr>
          <w:p w14:paraId="2A7D5BCF" w14:textId="77777777" w:rsidR="00A02D10" w:rsidRPr="00E91314" w:rsidRDefault="00A02D10" w:rsidP="00A02D10">
            <w:pPr>
              <w:rPr>
                <w:rFonts w:eastAsia="Arial Unicode MS"/>
              </w:rPr>
            </w:pPr>
            <w:r w:rsidRPr="00E91314">
              <w:rPr>
                <w:rFonts w:eastAsia="Arial Unicode MS"/>
              </w:rPr>
              <w:t>0..1</w:t>
            </w:r>
          </w:p>
        </w:tc>
        <w:tc>
          <w:tcPr>
            <w:tcW w:w="1803" w:type="dxa"/>
          </w:tcPr>
          <w:p w14:paraId="2637E25A"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48F35B7B" w14:textId="77777777" w:rsidR="00A02D10" w:rsidRPr="00E91314" w:rsidRDefault="00A02D10" w:rsidP="00A02D10">
            <w:pPr>
              <w:rPr>
                <w:rFonts w:ascii="Arial" w:eastAsia="Arial Unicode MS" w:hAnsi="Arial"/>
              </w:rPr>
            </w:pPr>
          </w:p>
        </w:tc>
        <w:tc>
          <w:tcPr>
            <w:tcW w:w="1200" w:type="dxa"/>
            <w:shd w:val="clear" w:color="auto" w:fill="auto"/>
          </w:tcPr>
          <w:p w14:paraId="3B094DC8" w14:textId="77777777" w:rsidR="00A02D10" w:rsidRPr="00E91314" w:rsidRDefault="00A02D10" w:rsidP="00A02D10">
            <w:pPr>
              <w:rPr>
                <w:rFonts w:ascii="Arial" w:eastAsia="Arial Unicode MS" w:hAnsi="Arial"/>
              </w:rPr>
            </w:pPr>
          </w:p>
        </w:tc>
        <w:tc>
          <w:tcPr>
            <w:tcW w:w="1080" w:type="dxa"/>
            <w:shd w:val="clear" w:color="auto" w:fill="auto"/>
          </w:tcPr>
          <w:p w14:paraId="6EF9D229" w14:textId="77777777" w:rsidR="00A02D10" w:rsidRPr="00E91314" w:rsidRDefault="00A02D10" w:rsidP="00A02D10">
            <w:pPr>
              <w:rPr>
                <w:rFonts w:ascii="Arial" w:eastAsia="Arial Unicode MS" w:hAnsi="Arial"/>
              </w:rPr>
            </w:pPr>
          </w:p>
        </w:tc>
        <w:tc>
          <w:tcPr>
            <w:tcW w:w="1160" w:type="dxa"/>
            <w:shd w:val="clear" w:color="auto" w:fill="auto"/>
          </w:tcPr>
          <w:p w14:paraId="01006D4D" w14:textId="77777777" w:rsidR="00A02D10" w:rsidRPr="00E91314" w:rsidRDefault="00A02D10" w:rsidP="00A02D10">
            <w:pPr>
              <w:rPr>
                <w:rFonts w:ascii="Arial" w:eastAsia="Arial Unicode MS" w:hAnsi="Arial"/>
              </w:rPr>
            </w:pPr>
          </w:p>
        </w:tc>
      </w:tr>
      <w:tr w:rsidR="00A314B8" w:rsidRPr="00E91314" w14:paraId="19F333B6" w14:textId="77777777" w:rsidTr="00A02D10">
        <w:trPr>
          <w:trHeight w:val="217"/>
        </w:trPr>
        <w:tc>
          <w:tcPr>
            <w:tcW w:w="2545" w:type="dxa"/>
            <w:gridSpan w:val="2"/>
          </w:tcPr>
          <w:p w14:paraId="7B412EFF" w14:textId="77777777" w:rsidR="00A314B8" w:rsidRDefault="00A314B8" w:rsidP="00A02D10">
            <w:pPr>
              <w:rPr>
                <w:rFonts w:eastAsia="Arial Unicode MS"/>
              </w:rPr>
            </w:pPr>
            <w:r>
              <w:rPr>
                <w:rFonts w:eastAsia="Arial Unicode MS"/>
              </w:rPr>
              <w:t>(InformationURL)</w:t>
            </w:r>
          </w:p>
        </w:tc>
        <w:tc>
          <w:tcPr>
            <w:tcW w:w="3410" w:type="dxa"/>
          </w:tcPr>
          <w:p w14:paraId="0EB4DF9E"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4BF36CB7" w14:textId="77777777" w:rsidR="00A314B8" w:rsidRPr="00E91314" w:rsidRDefault="00A314B8" w:rsidP="00A02D10">
            <w:pPr>
              <w:rPr>
                <w:rFonts w:eastAsia="Arial Unicode MS"/>
              </w:rPr>
            </w:pPr>
            <w:r>
              <w:rPr>
                <w:rFonts w:eastAsia="Arial Unicode MS"/>
              </w:rPr>
              <w:t>TXT</w:t>
            </w:r>
          </w:p>
        </w:tc>
        <w:tc>
          <w:tcPr>
            <w:tcW w:w="717" w:type="dxa"/>
          </w:tcPr>
          <w:p w14:paraId="549E8AC9" w14:textId="77777777" w:rsidR="00A314B8" w:rsidRPr="00E91314" w:rsidRDefault="00A314B8" w:rsidP="00A02D10">
            <w:pPr>
              <w:rPr>
                <w:rFonts w:eastAsia="Arial Unicode MS"/>
              </w:rPr>
            </w:pPr>
            <w:r>
              <w:rPr>
                <w:rFonts w:eastAsia="Arial Unicode MS"/>
              </w:rPr>
              <w:t>0..1</w:t>
            </w:r>
          </w:p>
        </w:tc>
        <w:tc>
          <w:tcPr>
            <w:tcW w:w="1803" w:type="dxa"/>
          </w:tcPr>
          <w:p w14:paraId="613F26D8" w14:textId="77777777" w:rsidR="00A314B8" w:rsidRPr="00E91314" w:rsidRDefault="00A314B8" w:rsidP="00A02D10">
            <w:pPr>
              <w:rPr>
                <w:rFonts w:eastAsia="Arial Unicode MS"/>
              </w:rPr>
            </w:pPr>
          </w:p>
        </w:tc>
        <w:tc>
          <w:tcPr>
            <w:tcW w:w="1920" w:type="dxa"/>
          </w:tcPr>
          <w:p w14:paraId="4EC226E7" w14:textId="77777777" w:rsidR="00A314B8" w:rsidRPr="00E91314" w:rsidRDefault="00A314B8" w:rsidP="00A02D10">
            <w:pPr>
              <w:rPr>
                <w:rFonts w:ascii="Arial" w:eastAsia="Arial Unicode MS" w:hAnsi="Arial"/>
              </w:rPr>
            </w:pPr>
          </w:p>
        </w:tc>
        <w:tc>
          <w:tcPr>
            <w:tcW w:w="1200" w:type="dxa"/>
            <w:shd w:val="clear" w:color="auto" w:fill="auto"/>
          </w:tcPr>
          <w:p w14:paraId="095B3E1E" w14:textId="77777777" w:rsidR="00A314B8" w:rsidRPr="00E91314" w:rsidRDefault="00A314B8" w:rsidP="00A02D10">
            <w:pPr>
              <w:rPr>
                <w:rFonts w:ascii="Arial" w:eastAsia="Arial Unicode MS" w:hAnsi="Arial"/>
              </w:rPr>
            </w:pPr>
          </w:p>
        </w:tc>
        <w:tc>
          <w:tcPr>
            <w:tcW w:w="1080" w:type="dxa"/>
            <w:shd w:val="clear" w:color="auto" w:fill="auto"/>
          </w:tcPr>
          <w:p w14:paraId="0C6AC258" w14:textId="77777777" w:rsidR="00A314B8" w:rsidRPr="00E91314" w:rsidRDefault="00A314B8" w:rsidP="00A02D10">
            <w:pPr>
              <w:rPr>
                <w:rFonts w:ascii="Arial" w:eastAsia="Arial Unicode MS" w:hAnsi="Arial"/>
              </w:rPr>
            </w:pPr>
          </w:p>
        </w:tc>
        <w:tc>
          <w:tcPr>
            <w:tcW w:w="1160" w:type="dxa"/>
            <w:shd w:val="clear" w:color="auto" w:fill="auto"/>
          </w:tcPr>
          <w:p w14:paraId="76AE5B58" w14:textId="77777777" w:rsidR="00A314B8" w:rsidRPr="00E91314" w:rsidRDefault="00A314B8" w:rsidP="00A02D10">
            <w:pPr>
              <w:rPr>
                <w:rFonts w:ascii="Arial" w:eastAsia="Arial Unicode MS" w:hAnsi="Arial"/>
              </w:rPr>
            </w:pPr>
          </w:p>
        </w:tc>
      </w:tr>
      <w:tr w:rsidR="00A02D10" w:rsidRPr="00E91314" w14:paraId="5BF35154" w14:textId="77777777" w:rsidTr="00A02D10">
        <w:trPr>
          <w:trHeight w:val="217"/>
        </w:trPr>
        <w:tc>
          <w:tcPr>
            <w:tcW w:w="2545" w:type="dxa"/>
            <w:gridSpan w:val="2"/>
          </w:tcPr>
          <w:p w14:paraId="22138098"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613918E4"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667CBC37" w14:textId="77777777" w:rsidR="00A02D10" w:rsidRPr="00E91314" w:rsidRDefault="00A02D10" w:rsidP="00A02D10">
            <w:pPr>
              <w:rPr>
                <w:rFonts w:eastAsia="Arial Unicode MS"/>
              </w:rPr>
            </w:pPr>
            <w:r w:rsidRPr="00E91314">
              <w:rPr>
                <w:rFonts w:eastAsia="Arial Unicode MS"/>
              </w:rPr>
              <w:t>S/F</w:t>
            </w:r>
          </w:p>
        </w:tc>
        <w:tc>
          <w:tcPr>
            <w:tcW w:w="717" w:type="dxa"/>
          </w:tcPr>
          <w:p w14:paraId="5A4D7E91" w14:textId="77777777" w:rsidR="00A02D10" w:rsidRPr="00E91314" w:rsidRDefault="00A02D10" w:rsidP="00A02D10">
            <w:pPr>
              <w:rPr>
                <w:rFonts w:eastAsia="Arial Unicode MS"/>
              </w:rPr>
            </w:pPr>
            <w:r w:rsidRPr="00E91314">
              <w:rPr>
                <w:rFonts w:eastAsia="Arial Unicode MS"/>
              </w:rPr>
              <w:t>1</w:t>
            </w:r>
          </w:p>
        </w:tc>
        <w:tc>
          <w:tcPr>
            <w:tcW w:w="1803" w:type="dxa"/>
          </w:tcPr>
          <w:p w14:paraId="69FD72CA"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3B29A1B9" w14:textId="77777777" w:rsidR="00A02D10" w:rsidRPr="00E91314" w:rsidRDefault="00A02D10" w:rsidP="00D65583">
            <w:pPr>
              <w:rPr>
                <w:rFonts w:eastAsia="Arial Unicode MS"/>
              </w:rPr>
            </w:pPr>
            <w:r w:rsidRPr="00E91314">
              <w:rPr>
                <w:rFonts w:eastAsia="Arial Unicode MS"/>
              </w:rPr>
              <w:t xml:space="preserve">F= Indikerar att ytterligare </w:t>
            </w:r>
            <w:r w:rsidR="00D65583">
              <w:rPr>
                <w:rFonts w:eastAsia="Arial Unicode MS"/>
              </w:rPr>
              <w:t>sidor</w:t>
            </w:r>
            <w:r w:rsidRPr="00E91314">
              <w:rPr>
                <w:rFonts w:eastAsia="Arial Unicode MS"/>
              </w:rPr>
              <w:t>.</w:t>
            </w:r>
          </w:p>
        </w:tc>
        <w:tc>
          <w:tcPr>
            <w:tcW w:w="1920" w:type="dxa"/>
          </w:tcPr>
          <w:p w14:paraId="472E1717" w14:textId="77777777" w:rsidR="00A02D10" w:rsidRPr="00E91314" w:rsidRDefault="00A02D10" w:rsidP="00A02D10">
            <w:pPr>
              <w:rPr>
                <w:rFonts w:ascii="Arial" w:eastAsia="Arial Unicode MS" w:hAnsi="Arial"/>
              </w:rPr>
            </w:pPr>
          </w:p>
        </w:tc>
        <w:tc>
          <w:tcPr>
            <w:tcW w:w="1200" w:type="dxa"/>
            <w:shd w:val="clear" w:color="auto" w:fill="auto"/>
          </w:tcPr>
          <w:p w14:paraId="4E38A1E0" w14:textId="77777777" w:rsidR="00A02D10" w:rsidRPr="00E91314" w:rsidRDefault="00A02D10" w:rsidP="00A02D10">
            <w:pPr>
              <w:rPr>
                <w:rFonts w:ascii="Arial" w:eastAsia="Arial Unicode MS" w:hAnsi="Arial"/>
              </w:rPr>
            </w:pPr>
          </w:p>
        </w:tc>
        <w:tc>
          <w:tcPr>
            <w:tcW w:w="1080" w:type="dxa"/>
            <w:shd w:val="clear" w:color="auto" w:fill="auto"/>
          </w:tcPr>
          <w:p w14:paraId="6DA6E404" w14:textId="77777777" w:rsidR="00A02D10" w:rsidRPr="00E91314" w:rsidRDefault="00A02D10" w:rsidP="00A02D10">
            <w:pPr>
              <w:rPr>
                <w:rFonts w:ascii="Arial" w:eastAsia="Arial Unicode MS" w:hAnsi="Arial"/>
              </w:rPr>
            </w:pPr>
          </w:p>
        </w:tc>
        <w:tc>
          <w:tcPr>
            <w:tcW w:w="1160" w:type="dxa"/>
            <w:shd w:val="clear" w:color="auto" w:fill="auto"/>
          </w:tcPr>
          <w:p w14:paraId="36865EE5" w14:textId="77777777" w:rsidR="00A02D10" w:rsidRPr="00E91314" w:rsidRDefault="00A02D10" w:rsidP="00A02D10">
            <w:pPr>
              <w:rPr>
                <w:rFonts w:ascii="Arial" w:eastAsia="Arial Unicode MS" w:hAnsi="Arial"/>
              </w:rPr>
            </w:pPr>
          </w:p>
        </w:tc>
      </w:tr>
      <w:tr w:rsidR="00A02D10" w:rsidRPr="00E91314" w14:paraId="242F3EB8" w14:textId="77777777" w:rsidTr="00A02D10">
        <w:trPr>
          <w:trHeight w:val="217"/>
        </w:trPr>
        <w:tc>
          <w:tcPr>
            <w:tcW w:w="2545" w:type="dxa"/>
            <w:gridSpan w:val="2"/>
          </w:tcPr>
          <w:p w14:paraId="2083F110" w14:textId="77777777" w:rsidR="00A02D10" w:rsidRPr="00E91314" w:rsidRDefault="00A02D10" w:rsidP="00A02D10">
            <w:pPr>
              <w:rPr>
                <w:rFonts w:eastAsia="Arial Unicode MS"/>
              </w:rPr>
            </w:pPr>
            <w:r w:rsidRPr="00E91314">
              <w:rPr>
                <w:rFonts w:eastAsia="Arial Unicode MS"/>
              </w:rPr>
              <w:t>Frågor/id</w:t>
            </w:r>
          </w:p>
          <w:p w14:paraId="00C3BBB9"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70055191"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17170BB6" w14:textId="77777777" w:rsidR="00A02D10" w:rsidRPr="00E91314" w:rsidRDefault="00A02D10" w:rsidP="00A02D10">
            <w:pPr>
              <w:rPr>
                <w:rFonts w:eastAsia="Arial Unicode MS"/>
              </w:rPr>
            </w:pPr>
            <w:r w:rsidRPr="00E91314">
              <w:rPr>
                <w:rFonts w:eastAsia="Arial Unicode MS"/>
              </w:rPr>
              <w:t>II</w:t>
            </w:r>
          </w:p>
        </w:tc>
        <w:tc>
          <w:tcPr>
            <w:tcW w:w="717" w:type="dxa"/>
          </w:tcPr>
          <w:p w14:paraId="6A28F0A6" w14:textId="77777777" w:rsidR="00A02D10" w:rsidRPr="00E91314" w:rsidRDefault="00A02D10" w:rsidP="00A02D10">
            <w:pPr>
              <w:rPr>
                <w:rFonts w:eastAsia="Arial Unicode MS"/>
              </w:rPr>
            </w:pPr>
            <w:r w:rsidRPr="00E91314">
              <w:rPr>
                <w:rFonts w:eastAsia="Arial Unicode MS"/>
              </w:rPr>
              <w:t>1..*</w:t>
            </w:r>
          </w:p>
        </w:tc>
        <w:tc>
          <w:tcPr>
            <w:tcW w:w="1803" w:type="dxa"/>
          </w:tcPr>
          <w:p w14:paraId="3FA4FE99"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37C81BCF" w14:textId="77777777" w:rsidR="00A02D10" w:rsidRPr="00E91314" w:rsidRDefault="00A02D10" w:rsidP="00A02D10">
            <w:pPr>
              <w:rPr>
                <w:rFonts w:ascii="Arial" w:eastAsia="Arial Unicode MS" w:hAnsi="Arial"/>
              </w:rPr>
            </w:pPr>
          </w:p>
        </w:tc>
        <w:tc>
          <w:tcPr>
            <w:tcW w:w="1200" w:type="dxa"/>
            <w:shd w:val="clear" w:color="auto" w:fill="auto"/>
          </w:tcPr>
          <w:p w14:paraId="12DFA114" w14:textId="77777777" w:rsidR="00A02D10" w:rsidRPr="00E91314" w:rsidRDefault="00A02D10" w:rsidP="00A02D10">
            <w:pPr>
              <w:rPr>
                <w:rFonts w:ascii="Arial" w:eastAsia="Arial Unicode MS" w:hAnsi="Arial"/>
              </w:rPr>
            </w:pPr>
          </w:p>
        </w:tc>
        <w:tc>
          <w:tcPr>
            <w:tcW w:w="1080" w:type="dxa"/>
            <w:shd w:val="clear" w:color="auto" w:fill="auto"/>
          </w:tcPr>
          <w:p w14:paraId="28333DAE" w14:textId="77777777" w:rsidR="00A02D10" w:rsidRPr="00E91314" w:rsidRDefault="00A02D10" w:rsidP="00A02D10">
            <w:pPr>
              <w:rPr>
                <w:rFonts w:ascii="Arial" w:eastAsia="Arial Unicode MS" w:hAnsi="Arial"/>
              </w:rPr>
            </w:pPr>
          </w:p>
        </w:tc>
        <w:tc>
          <w:tcPr>
            <w:tcW w:w="1160" w:type="dxa"/>
            <w:shd w:val="clear" w:color="auto" w:fill="auto"/>
          </w:tcPr>
          <w:p w14:paraId="50D205A4" w14:textId="77777777" w:rsidR="00A02D10" w:rsidRPr="00E91314" w:rsidRDefault="00A02D10" w:rsidP="00A02D10">
            <w:pPr>
              <w:rPr>
                <w:rFonts w:ascii="Arial" w:eastAsia="Arial Unicode MS" w:hAnsi="Arial"/>
              </w:rPr>
            </w:pPr>
          </w:p>
        </w:tc>
      </w:tr>
      <w:tr w:rsidR="00A02D10" w:rsidRPr="00E91314" w14:paraId="083B1607" w14:textId="77777777" w:rsidTr="00A02D10">
        <w:trPr>
          <w:trHeight w:val="217"/>
        </w:trPr>
        <w:tc>
          <w:tcPr>
            <w:tcW w:w="2545" w:type="dxa"/>
            <w:gridSpan w:val="2"/>
          </w:tcPr>
          <w:p w14:paraId="4385E007" w14:textId="77777777" w:rsidR="00A02D10" w:rsidRPr="00E91314" w:rsidRDefault="00A02D10" w:rsidP="00A02D10">
            <w:pPr>
              <w:rPr>
                <w:rFonts w:eastAsia="Arial Unicode MS"/>
              </w:rPr>
            </w:pPr>
          </w:p>
        </w:tc>
        <w:tc>
          <w:tcPr>
            <w:tcW w:w="3410" w:type="dxa"/>
          </w:tcPr>
          <w:p w14:paraId="01F03574" w14:textId="77777777" w:rsidR="00A02D10" w:rsidRPr="00E91314" w:rsidRDefault="00A02D10" w:rsidP="00A02D10">
            <w:pPr>
              <w:rPr>
                <w:rFonts w:eastAsia="Arial Unicode MS"/>
              </w:rPr>
            </w:pPr>
          </w:p>
        </w:tc>
        <w:tc>
          <w:tcPr>
            <w:tcW w:w="1140" w:type="dxa"/>
          </w:tcPr>
          <w:p w14:paraId="773F4C7F" w14:textId="77777777" w:rsidR="00A02D10" w:rsidRPr="00E91314" w:rsidRDefault="00A02D10" w:rsidP="00A02D10">
            <w:pPr>
              <w:rPr>
                <w:rFonts w:eastAsia="Arial Unicode MS"/>
              </w:rPr>
            </w:pPr>
          </w:p>
        </w:tc>
        <w:tc>
          <w:tcPr>
            <w:tcW w:w="717" w:type="dxa"/>
          </w:tcPr>
          <w:p w14:paraId="5266AE88" w14:textId="77777777" w:rsidR="00A02D10" w:rsidRPr="00E91314" w:rsidRDefault="00A02D10" w:rsidP="00A02D10">
            <w:pPr>
              <w:rPr>
                <w:rFonts w:eastAsia="Arial Unicode MS"/>
              </w:rPr>
            </w:pPr>
          </w:p>
        </w:tc>
        <w:tc>
          <w:tcPr>
            <w:tcW w:w="1803" w:type="dxa"/>
          </w:tcPr>
          <w:p w14:paraId="484274B1" w14:textId="77777777" w:rsidR="00A02D10" w:rsidRPr="00E91314" w:rsidRDefault="00A02D10" w:rsidP="00A02D10">
            <w:pPr>
              <w:rPr>
                <w:rFonts w:eastAsia="Arial Unicode MS"/>
              </w:rPr>
            </w:pPr>
          </w:p>
        </w:tc>
        <w:tc>
          <w:tcPr>
            <w:tcW w:w="1920" w:type="dxa"/>
          </w:tcPr>
          <w:p w14:paraId="3883899C" w14:textId="77777777" w:rsidR="00A02D10" w:rsidRPr="00E91314" w:rsidRDefault="00A02D10" w:rsidP="00A02D10">
            <w:pPr>
              <w:rPr>
                <w:rFonts w:ascii="Arial" w:eastAsia="Arial Unicode MS" w:hAnsi="Arial"/>
              </w:rPr>
            </w:pPr>
          </w:p>
        </w:tc>
        <w:tc>
          <w:tcPr>
            <w:tcW w:w="1200" w:type="dxa"/>
            <w:shd w:val="clear" w:color="auto" w:fill="auto"/>
          </w:tcPr>
          <w:p w14:paraId="29430150" w14:textId="77777777" w:rsidR="00A02D10" w:rsidRPr="00E91314" w:rsidRDefault="00A02D10" w:rsidP="00A02D10">
            <w:pPr>
              <w:rPr>
                <w:rFonts w:ascii="Arial" w:eastAsia="Arial Unicode MS" w:hAnsi="Arial"/>
              </w:rPr>
            </w:pPr>
          </w:p>
        </w:tc>
        <w:tc>
          <w:tcPr>
            <w:tcW w:w="1080" w:type="dxa"/>
            <w:shd w:val="clear" w:color="auto" w:fill="auto"/>
          </w:tcPr>
          <w:p w14:paraId="0A961329" w14:textId="77777777" w:rsidR="00A02D10" w:rsidRPr="00E91314" w:rsidRDefault="00A02D10" w:rsidP="00A02D10">
            <w:pPr>
              <w:rPr>
                <w:rFonts w:ascii="Arial" w:eastAsia="Arial Unicode MS" w:hAnsi="Arial"/>
              </w:rPr>
            </w:pPr>
          </w:p>
        </w:tc>
        <w:tc>
          <w:tcPr>
            <w:tcW w:w="1160" w:type="dxa"/>
            <w:shd w:val="clear" w:color="auto" w:fill="auto"/>
          </w:tcPr>
          <w:p w14:paraId="3A69CF1B" w14:textId="77777777" w:rsidR="00A02D10" w:rsidRPr="00E91314" w:rsidRDefault="00A02D10" w:rsidP="00A02D10">
            <w:pPr>
              <w:rPr>
                <w:rFonts w:ascii="Arial" w:eastAsia="Arial Unicode MS" w:hAnsi="Arial"/>
              </w:rPr>
            </w:pPr>
          </w:p>
        </w:tc>
      </w:tr>
      <w:tr w:rsidR="00A02D10" w:rsidRPr="00E91314" w14:paraId="4FF96FBF" w14:textId="77777777" w:rsidTr="00A02D10">
        <w:trPr>
          <w:gridBefore w:val="1"/>
          <w:wBefore w:w="15" w:type="dxa"/>
          <w:trHeight w:val="217"/>
        </w:trPr>
        <w:tc>
          <w:tcPr>
            <w:tcW w:w="7080" w:type="dxa"/>
            <w:gridSpan w:val="3"/>
            <w:shd w:val="pct25" w:color="auto" w:fill="auto"/>
          </w:tcPr>
          <w:p w14:paraId="5DC8CE80" w14:textId="77777777" w:rsidR="00A02D10" w:rsidRPr="00E91314" w:rsidRDefault="00A02D10" w:rsidP="00A02D10">
            <w:pPr>
              <w:rPr>
                <w:b/>
              </w:rPr>
            </w:pPr>
            <w:r w:rsidRPr="00E91314">
              <w:rPr>
                <w:b/>
              </w:rPr>
              <w:t>Associationer</w:t>
            </w:r>
          </w:p>
        </w:tc>
        <w:tc>
          <w:tcPr>
            <w:tcW w:w="7880" w:type="dxa"/>
            <w:gridSpan w:val="6"/>
            <w:shd w:val="pct25" w:color="auto" w:fill="auto"/>
          </w:tcPr>
          <w:p w14:paraId="7BA6FB09" w14:textId="77777777" w:rsidR="00A02D10" w:rsidRPr="00E91314" w:rsidRDefault="00A02D10" w:rsidP="00A02D10">
            <w:pPr>
              <w:rPr>
                <w:rFonts w:eastAsia="Arial Unicode MS"/>
                <w:b/>
              </w:rPr>
            </w:pPr>
            <w:r w:rsidRPr="00E91314">
              <w:rPr>
                <w:b/>
              </w:rPr>
              <w:t>Beslutsregel</w:t>
            </w:r>
          </w:p>
        </w:tc>
      </w:tr>
      <w:tr w:rsidR="00A02D10" w:rsidRPr="00E91314" w14:paraId="2E4D74F1" w14:textId="77777777" w:rsidTr="00A02D10">
        <w:trPr>
          <w:gridBefore w:val="1"/>
          <w:wBefore w:w="15" w:type="dxa"/>
          <w:trHeight w:val="217"/>
        </w:trPr>
        <w:tc>
          <w:tcPr>
            <w:tcW w:w="7080" w:type="dxa"/>
            <w:gridSpan w:val="3"/>
          </w:tcPr>
          <w:p w14:paraId="2F40C662"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630768D4" w14:textId="77777777" w:rsidR="00A02D10" w:rsidRPr="00E91314" w:rsidRDefault="00A02D10" w:rsidP="00A02D10">
            <w:pPr>
              <w:rPr>
                <w:rFonts w:ascii="Arial" w:eastAsia="Arial Unicode MS" w:hAnsi="Arial"/>
                <w:color w:val="000000"/>
              </w:rPr>
            </w:pPr>
          </w:p>
        </w:tc>
      </w:tr>
      <w:tr w:rsidR="00A02D10" w:rsidRPr="00E91314" w14:paraId="2C973C13" w14:textId="77777777" w:rsidTr="00A02D10">
        <w:trPr>
          <w:gridBefore w:val="1"/>
          <w:wBefore w:w="15" w:type="dxa"/>
          <w:trHeight w:val="217"/>
        </w:trPr>
        <w:tc>
          <w:tcPr>
            <w:tcW w:w="7080" w:type="dxa"/>
            <w:gridSpan w:val="3"/>
          </w:tcPr>
          <w:p w14:paraId="6C8C18EA" w14:textId="77777777" w:rsidR="00A02D10" w:rsidRPr="00E91314" w:rsidRDefault="00A02D10" w:rsidP="00A02D10">
            <w:pPr>
              <w:rPr>
                <w:rFonts w:ascii="Arial" w:eastAsia="Arial Unicode MS" w:hAnsi="Arial"/>
                <w:color w:val="000000"/>
              </w:rPr>
            </w:pPr>
          </w:p>
        </w:tc>
        <w:tc>
          <w:tcPr>
            <w:tcW w:w="7880" w:type="dxa"/>
            <w:gridSpan w:val="6"/>
          </w:tcPr>
          <w:p w14:paraId="55A4C144" w14:textId="77777777" w:rsidR="00A02D10" w:rsidRPr="00E91314" w:rsidRDefault="00A02D10" w:rsidP="00A02D10">
            <w:pPr>
              <w:rPr>
                <w:rFonts w:ascii="Arial" w:eastAsia="Arial Unicode MS" w:hAnsi="Arial"/>
                <w:color w:val="000000"/>
              </w:rPr>
            </w:pPr>
          </w:p>
        </w:tc>
      </w:tr>
    </w:tbl>
    <w:p w14:paraId="40E86DBC" w14:textId="77777777" w:rsidR="00A02D10" w:rsidRPr="00E91314" w:rsidRDefault="00A02D10" w:rsidP="00A02D10"/>
    <w:p w14:paraId="2FC68E0E" w14:textId="77777777" w:rsidR="00A02D10" w:rsidRPr="00E91314" w:rsidRDefault="00A02D10" w:rsidP="00A02D10"/>
    <w:p w14:paraId="6F4470DF" w14:textId="77777777" w:rsidR="00A02D10" w:rsidRDefault="00A02D10" w:rsidP="00A314B8">
      <w:pPr>
        <w:pStyle w:val="Rubrik3"/>
        <w:spacing w:before="240" w:after="60"/>
        <w:ind w:left="1134"/>
        <w:rPr>
          <w:i/>
          <w:lang w:val="sv-SE"/>
        </w:rPr>
      </w:pPr>
    </w:p>
    <w:p w14:paraId="2FAB0749" w14:textId="77777777" w:rsidR="00A314B8" w:rsidRDefault="00A314B8" w:rsidP="00A314B8">
      <w:pPr>
        <w:pStyle w:val="Rubrik3"/>
        <w:spacing w:before="240" w:after="60"/>
        <w:rPr>
          <w:i/>
          <w:lang w:val="sv-SE"/>
        </w:rPr>
      </w:pPr>
    </w:p>
    <w:p w14:paraId="4F434121" w14:textId="77777777" w:rsidR="00A314B8" w:rsidRDefault="00A314B8" w:rsidP="00A314B8">
      <w:pPr>
        <w:pStyle w:val="Brdtext"/>
      </w:pPr>
    </w:p>
    <w:p w14:paraId="62265F03" w14:textId="77777777" w:rsidR="00A314B8" w:rsidRDefault="00A314B8" w:rsidP="00A314B8">
      <w:pPr>
        <w:pStyle w:val="Brdtext"/>
      </w:pPr>
    </w:p>
    <w:p w14:paraId="7517CFA0" w14:textId="77777777" w:rsidR="00A314B8" w:rsidRDefault="00A314B8" w:rsidP="00A314B8">
      <w:pPr>
        <w:pStyle w:val="Brdtext"/>
      </w:pPr>
    </w:p>
    <w:p w14:paraId="2D852FA7" w14:textId="77777777" w:rsidR="00A314B8" w:rsidRDefault="00A314B8" w:rsidP="00A314B8">
      <w:pPr>
        <w:pStyle w:val="Brdtext"/>
      </w:pPr>
    </w:p>
    <w:p w14:paraId="6981DD53" w14:textId="77777777" w:rsidR="00020E89" w:rsidRPr="00A314B8" w:rsidRDefault="00020E89" w:rsidP="00A314B8">
      <w:pPr>
        <w:pStyle w:val="Brdtext"/>
      </w:pPr>
    </w:p>
    <w:p w14:paraId="3614BA2E" w14:textId="77777777" w:rsidR="003743C9" w:rsidRDefault="003743C9" w:rsidP="003743C9">
      <w:pPr>
        <w:pStyle w:val="Rubrik3"/>
        <w:numPr>
          <w:ilvl w:val="2"/>
          <w:numId w:val="21"/>
        </w:numPr>
        <w:spacing w:before="240" w:after="60"/>
        <w:ind w:left="1134" w:hanging="1134"/>
        <w:rPr>
          <w:i/>
          <w:lang w:val="sv-SE"/>
        </w:rPr>
      </w:pPr>
      <w:bookmarkStart w:id="140" w:name="_Toc220550740"/>
      <w:r w:rsidRPr="00E91314">
        <w:rPr>
          <w:i/>
          <w:lang w:val="sv-SE"/>
        </w:rPr>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40"/>
    </w:p>
    <w:p w14:paraId="5437484F" w14:textId="77777777" w:rsidR="003743C9" w:rsidRDefault="003743C9" w:rsidP="003743C9">
      <w:pPr>
        <w:pStyle w:val="Brdtext"/>
      </w:pPr>
      <w:r>
        <w:t>Objektet utgör mall för en frågegruppering (QuestionBlock)</w:t>
      </w:r>
    </w:p>
    <w:p w14:paraId="67DDD11E"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0151854F" w14:textId="77777777" w:rsidTr="00A17FCF">
        <w:trPr>
          <w:cantSplit/>
          <w:trHeight w:val="376"/>
        </w:trPr>
        <w:tc>
          <w:tcPr>
            <w:tcW w:w="2545" w:type="dxa"/>
            <w:gridSpan w:val="2"/>
            <w:vMerge w:val="restart"/>
            <w:shd w:val="pct25" w:color="auto" w:fill="auto"/>
          </w:tcPr>
          <w:p w14:paraId="43AC649C"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79C800D" w14:textId="77777777" w:rsidR="00020E89" w:rsidRPr="00E91314" w:rsidRDefault="00020E89" w:rsidP="00A17FCF">
            <w:r w:rsidRPr="00E91314">
              <w:t>Beskrivning</w:t>
            </w:r>
          </w:p>
        </w:tc>
        <w:tc>
          <w:tcPr>
            <w:tcW w:w="1140" w:type="dxa"/>
            <w:vMerge w:val="restart"/>
            <w:shd w:val="pct25" w:color="auto" w:fill="auto"/>
          </w:tcPr>
          <w:p w14:paraId="59E94238"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649E53D4" w14:textId="77777777" w:rsidR="00020E89" w:rsidRPr="00E91314" w:rsidRDefault="00020E89" w:rsidP="00A17FCF">
            <w:r w:rsidRPr="00E91314">
              <w:t>Mult</w:t>
            </w:r>
          </w:p>
        </w:tc>
        <w:tc>
          <w:tcPr>
            <w:tcW w:w="1803" w:type="dxa"/>
            <w:vMerge w:val="restart"/>
            <w:shd w:val="pct25" w:color="auto" w:fill="auto"/>
          </w:tcPr>
          <w:p w14:paraId="2902E507"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F18FE6E"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2CE5A757"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1A9DD426" w14:textId="77777777" w:rsidTr="00A17FCF">
        <w:trPr>
          <w:cantSplit/>
          <w:trHeight w:val="375"/>
        </w:trPr>
        <w:tc>
          <w:tcPr>
            <w:tcW w:w="2545" w:type="dxa"/>
            <w:gridSpan w:val="2"/>
            <w:vMerge/>
            <w:shd w:val="pct25" w:color="auto" w:fill="auto"/>
          </w:tcPr>
          <w:p w14:paraId="2F73CCDD" w14:textId="77777777" w:rsidR="00020E89" w:rsidRPr="00E91314" w:rsidRDefault="00020E89" w:rsidP="00A17FCF"/>
        </w:tc>
        <w:tc>
          <w:tcPr>
            <w:tcW w:w="3410" w:type="dxa"/>
            <w:vMerge/>
            <w:shd w:val="pct25" w:color="auto" w:fill="auto"/>
          </w:tcPr>
          <w:p w14:paraId="088717BA" w14:textId="77777777" w:rsidR="00020E89" w:rsidRPr="00E91314" w:rsidRDefault="00020E89" w:rsidP="00A17FCF"/>
        </w:tc>
        <w:tc>
          <w:tcPr>
            <w:tcW w:w="1140" w:type="dxa"/>
            <w:vMerge/>
            <w:shd w:val="pct25" w:color="auto" w:fill="auto"/>
          </w:tcPr>
          <w:p w14:paraId="41A5E697" w14:textId="77777777" w:rsidR="00020E89" w:rsidRPr="00E91314" w:rsidRDefault="00020E89" w:rsidP="00A17FCF"/>
        </w:tc>
        <w:tc>
          <w:tcPr>
            <w:tcW w:w="717" w:type="dxa"/>
            <w:vMerge/>
            <w:shd w:val="pct25" w:color="auto" w:fill="auto"/>
          </w:tcPr>
          <w:p w14:paraId="148C10E7" w14:textId="77777777" w:rsidR="00020E89" w:rsidRPr="00E91314" w:rsidRDefault="00020E89" w:rsidP="00A17FCF"/>
        </w:tc>
        <w:tc>
          <w:tcPr>
            <w:tcW w:w="1803" w:type="dxa"/>
            <w:vMerge/>
            <w:shd w:val="pct25" w:color="auto" w:fill="auto"/>
          </w:tcPr>
          <w:p w14:paraId="5C712836" w14:textId="77777777" w:rsidR="00020E89" w:rsidRPr="00E91314" w:rsidRDefault="00020E89" w:rsidP="00A17FCF"/>
        </w:tc>
        <w:tc>
          <w:tcPr>
            <w:tcW w:w="1920" w:type="dxa"/>
            <w:vMerge/>
            <w:shd w:val="pct25" w:color="auto" w:fill="auto"/>
          </w:tcPr>
          <w:p w14:paraId="7C208597" w14:textId="77777777" w:rsidR="00020E89" w:rsidRPr="00E91314" w:rsidRDefault="00020E89" w:rsidP="00A17FCF"/>
        </w:tc>
        <w:tc>
          <w:tcPr>
            <w:tcW w:w="1200" w:type="dxa"/>
            <w:tcBorders>
              <w:bottom w:val="single" w:sz="4" w:space="0" w:color="auto"/>
            </w:tcBorders>
            <w:shd w:val="pct25" w:color="auto" w:fill="auto"/>
          </w:tcPr>
          <w:p w14:paraId="06B1FA3B"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4D94D06"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4F6CC3BC" w14:textId="77777777" w:rsidR="00020E89" w:rsidRPr="00E91314" w:rsidRDefault="00020E89" w:rsidP="00A17FCF">
            <w:pPr>
              <w:rPr>
                <w:rFonts w:eastAsia="Arial Unicode MS"/>
              </w:rPr>
            </w:pPr>
          </w:p>
        </w:tc>
      </w:tr>
      <w:tr w:rsidR="00020E89" w:rsidRPr="00E91314" w14:paraId="5E5D1456" w14:textId="77777777" w:rsidTr="00A17FCF">
        <w:trPr>
          <w:trHeight w:val="217"/>
        </w:trPr>
        <w:tc>
          <w:tcPr>
            <w:tcW w:w="2545" w:type="dxa"/>
            <w:gridSpan w:val="2"/>
          </w:tcPr>
          <w:p w14:paraId="33E068E8"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4325617A" w14:textId="77777777" w:rsidR="00020E89" w:rsidRPr="00E91314" w:rsidRDefault="00020E89" w:rsidP="00A17FCF">
            <w:pPr>
              <w:rPr>
                <w:rFonts w:eastAsia="Arial Unicode MS"/>
              </w:rPr>
            </w:pPr>
            <w:r w:rsidRPr="00E91314">
              <w:rPr>
                <w:rFonts w:eastAsia="Arial Unicode MS"/>
              </w:rPr>
              <w:t>Grupperingsbegrepp  av frågor. Frågans nummer i nummerserie. Används för att indikera hur långt användaren har kommit i formuläret.</w:t>
            </w:r>
          </w:p>
          <w:p w14:paraId="0C194CF5"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41A9F8FE" w14:textId="77777777" w:rsidR="00020E89" w:rsidRPr="00E91314" w:rsidRDefault="00020E89" w:rsidP="00A17FCF">
            <w:pPr>
              <w:rPr>
                <w:rFonts w:eastAsia="Arial Unicode MS"/>
              </w:rPr>
            </w:pPr>
            <w:r w:rsidRPr="00E91314">
              <w:rPr>
                <w:rFonts w:eastAsia="Arial Unicode MS"/>
              </w:rPr>
              <w:t>VÄ</w:t>
            </w:r>
          </w:p>
        </w:tc>
        <w:tc>
          <w:tcPr>
            <w:tcW w:w="717" w:type="dxa"/>
          </w:tcPr>
          <w:p w14:paraId="30C205A3" w14:textId="77777777" w:rsidR="00020E89" w:rsidRPr="00E91314" w:rsidRDefault="00020E89" w:rsidP="00A17FCF">
            <w:pPr>
              <w:rPr>
                <w:rFonts w:eastAsia="Arial Unicode MS"/>
              </w:rPr>
            </w:pPr>
            <w:r w:rsidRPr="00E91314">
              <w:rPr>
                <w:rFonts w:eastAsia="Arial Unicode MS"/>
              </w:rPr>
              <w:t>1</w:t>
            </w:r>
          </w:p>
        </w:tc>
        <w:tc>
          <w:tcPr>
            <w:tcW w:w="1803" w:type="dxa"/>
          </w:tcPr>
          <w:p w14:paraId="1E5EFE22" w14:textId="77777777" w:rsidR="00020E89" w:rsidRPr="00E91314" w:rsidRDefault="00020E89" w:rsidP="00A17FCF">
            <w:pPr>
              <w:rPr>
                <w:rFonts w:eastAsia="Arial Unicode MS"/>
              </w:rPr>
            </w:pPr>
          </w:p>
        </w:tc>
        <w:tc>
          <w:tcPr>
            <w:tcW w:w="1920" w:type="dxa"/>
          </w:tcPr>
          <w:p w14:paraId="3D480F81" w14:textId="77777777" w:rsidR="00020E89" w:rsidRPr="00E91314" w:rsidRDefault="00020E89" w:rsidP="00A17FCF">
            <w:pPr>
              <w:rPr>
                <w:rFonts w:ascii="Arial" w:eastAsia="Arial Unicode MS" w:hAnsi="Arial"/>
              </w:rPr>
            </w:pPr>
          </w:p>
        </w:tc>
        <w:tc>
          <w:tcPr>
            <w:tcW w:w="1200" w:type="dxa"/>
            <w:shd w:val="clear" w:color="auto" w:fill="auto"/>
          </w:tcPr>
          <w:p w14:paraId="1087A7B3" w14:textId="77777777" w:rsidR="00020E89" w:rsidRPr="00E91314" w:rsidRDefault="00020E89" w:rsidP="00A17FCF">
            <w:pPr>
              <w:rPr>
                <w:rFonts w:ascii="Arial" w:eastAsia="Arial Unicode MS" w:hAnsi="Arial"/>
              </w:rPr>
            </w:pPr>
          </w:p>
        </w:tc>
        <w:tc>
          <w:tcPr>
            <w:tcW w:w="1080" w:type="dxa"/>
            <w:shd w:val="clear" w:color="auto" w:fill="auto"/>
          </w:tcPr>
          <w:p w14:paraId="3F393DB7" w14:textId="77777777" w:rsidR="00020E89" w:rsidRPr="00E91314" w:rsidRDefault="00020E89" w:rsidP="00A17FCF">
            <w:pPr>
              <w:rPr>
                <w:rFonts w:ascii="Arial" w:eastAsia="Arial Unicode MS" w:hAnsi="Arial"/>
              </w:rPr>
            </w:pPr>
          </w:p>
        </w:tc>
        <w:tc>
          <w:tcPr>
            <w:tcW w:w="1160" w:type="dxa"/>
            <w:shd w:val="clear" w:color="auto" w:fill="auto"/>
          </w:tcPr>
          <w:p w14:paraId="12017E75" w14:textId="77777777" w:rsidR="00020E89" w:rsidRPr="00E91314" w:rsidRDefault="00020E89" w:rsidP="00A17FCF">
            <w:pPr>
              <w:rPr>
                <w:rFonts w:ascii="Arial" w:eastAsia="Arial Unicode MS" w:hAnsi="Arial"/>
              </w:rPr>
            </w:pPr>
          </w:p>
        </w:tc>
      </w:tr>
      <w:tr w:rsidR="00020E89" w:rsidRPr="00E91314" w14:paraId="77A69CBB" w14:textId="77777777" w:rsidTr="00A17FCF">
        <w:trPr>
          <w:trHeight w:val="217"/>
        </w:trPr>
        <w:tc>
          <w:tcPr>
            <w:tcW w:w="2545" w:type="dxa"/>
            <w:gridSpan w:val="2"/>
          </w:tcPr>
          <w:p w14:paraId="33E20C2C" w14:textId="77777777" w:rsidR="00020E89" w:rsidRPr="00E91314" w:rsidRDefault="00020E89" w:rsidP="00A17FCF">
            <w:pPr>
              <w:rPr>
                <w:rFonts w:eastAsia="Arial Unicode MS"/>
              </w:rPr>
            </w:pPr>
            <w:r w:rsidRPr="00E91314">
              <w:rPr>
                <w:rFonts w:eastAsia="Arial Unicode MS"/>
              </w:rPr>
              <w:t>Rubrik</w:t>
            </w:r>
          </w:p>
          <w:p w14:paraId="01F9C12A" w14:textId="77777777" w:rsidR="00020E89" w:rsidRPr="00E91314" w:rsidRDefault="00020E89" w:rsidP="00A17FCF">
            <w:pPr>
              <w:rPr>
                <w:rFonts w:eastAsia="Arial Unicode MS"/>
              </w:rPr>
            </w:pPr>
            <w:r w:rsidRPr="00E91314">
              <w:rPr>
                <w:rFonts w:eastAsia="Arial Unicode MS"/>
              </w:rPr>
              <w:t>(Subject)</w:t>
            </w:r>
          </w:p>
        </w:tc>
        <w:tc>
          <w:tcPr>
            <w:tcW w:w="3410" w:type="dxa"/>
          </w:tcPr>
          <w:p w14:paraId="65741F2E" w14:textId="77777777" w:rsidR="00020E89" w:rsidRPr="00E91314" w:rsidRDefault="00020E89" w:rsidP="00A17FCF">
            <w:pPr>
              <w:rPr>
                <w:rFonts w:eastAsia="Arial Unicode MS"/>
              </w:rPr>
            </w:pPr>
            <w:r w:rsidRPr="00E91314">
              <w:rPr>
                <w:rFonts w:eastAsia="Arial Unicode MS"/>
              </w:rPr>
              <w:t>Blockets rubrik.</w:t>
            </w:r>
          </w:p>
          <w:p w14:paraId="32DD0706"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64633D74" w14:textId="77777777" w:rsidR="00020E89" w:rsidRPr="00E91314" w:rsidRDefault="00020E89" w:rsidP="00A17FCF">
            <w:pPr>
              <w:rPr>
                <w:rFonts w:eastAsia="Arial Unicode MS"/>
              </w:rPr>
            </w:pPr>
            <w:r w:rsidRPr="00E91314">
              <w:rPr>
                <w:rFonts w:eastAsia="Arial Unicode MS"/>
              </w:rPr>
              <w:t>TXT</w:t>
            </w:r>
          </w:p>
        </w:tc>
        <w:tc>
          <w:tcPr>
            <w:tcW w:w="717" w:type="dxa"/>
          </w:tcPr>
          <w:p w14:paraId="4E3987E5" w14:textId="77777777" w:rsidR="00020E89" w:rsidRPr="00E91314" w:rsidRDefault="00020E89" w:rsidP="00A17FCF">
            <w:pPr>
              <w:rPr>
                <w:rFonts w:eastAsia="Arial Unicode MS"/>
              </w:rPr>
            </w:pPr>
            <w:r w:rsidRPr="00E91314">
              <w:rPr>
                <w:rFonts w:eastAsia="Arial Unicode MS"/>
              </w:rPr>
              <w:t>0..1</w:t>
            </w:r>
          </w:p>
        </w:tc>
        <w:tc>
          <w:tcPr>
            <w:tcW w:w="1803" w:type="dxa"/>
          </w:tcPr>
          <w:p w14:paraId="101F4698" w14:textId="77777777" w:rsidR="00020E89" w:rsidRPr="00E91314" w:rsidRDefault="00020E89" w:rsidP="00A17FCF">
            <w:pPr>
              <w:rPr>
                <w:rFonts w:eastAsia="Arial Unicode MS"/>
              </w:rPr>
            </w:pPr>
          </w:p>
        </w:tc>
        <w:tc>
          <w:tcPr>
            <w:tcW w:w="1920" w:type="dxa"/>
          </w:tcPr>
          <w:p w14:paraId="1AE3E600" w14:textId="77777777" w:rsidR="00020E89" w:rsidRPr="00E91314" w:rsidRDefault="00020E89" w:rsidP="00A17FCF">
            <w:pPr>
              <w:rPr>
                <w:rFonts w:ascii="Arial" w:eastAsia="Arial Unicode MS" w:hAnsi="Arial"/>
              </w:rPr>
            </w:pPr>
          </w:p>
        </w:tc>
        <w:tc>
          <w:tcPr>
            <w:tcW w:w="1200" w:type="dxa"/>
            <w:shd w:val="clear" w:color="auto" w:fill="auto"/>
          </w:tcPr>
          <w:p w14:paraId="33FB4AFE" w14:textId="77777777" w:rsidR="00020E89" w:rsidRPr="00E91314" w:rsidRDefault="00020E89" w:rsidP="00A17FCF">
            <w:pPr>
              <w:rPr>
                <w:rFonts w:ascii="Arial" w:eastAsia="Arial Unicode MS" w:hAnsi="Arial"/>
              </w:rPr>
            </w:pPr>
          </w:p>
        </w:tc>
        <w:tc>
          <w:tcPr>
            <w:tcW w:w="1080" w:type="dxa"/>
            <w:shd w:val="clear" w:color="auto" w:fill="auto"/>
          </w:tcPr>
          <w:p w14:paraId="4A78C691" w14:textId="77777777" w:rsidR="00020E89" w:rsidRPr="00E91314" w:rsidRDefault="00020E89" w:rsidP="00A17FCF">
            <w:pPr>
              <w:rPr>
                <w:rFonts w:ascii="Arial" w:eastAsia="Arial Unicode MS" w:hAnsi="Arial"/>
              </w:rPr>
            </w:pPr>
          </w:p>
        </w:tc>
        <w:tc>
          <w:tcPr>
            <w:tcW w:w="1160" w:type="dxa"/>
            <w:shd w:val="clear" w:color="auto" w:fill="auto"/>
          </w:tcPr>
          <w:p w14:paraId="16668FC8" w14:textId="77777777" w:rsidR="00020E89" w:rsidRPr="00E91314" w:rsidRDefault="00020E89" w:rsidP="00A17FCF">
            <w:pPr>
              <w:rPr>
                <w:rFonts w:ascii="Arial" w:eastAsia="Arial Unicode MS" w:hAnsi="Arial"/>
              </w:rPr>
            </w:pPr>
          </w:p>
        </w:tc>
      </w:tr>
      <w:tr w:rsidR="00020E89" w:rsidRPr="00E91314" w14:paraId="538DDB52" w14:textId="77777777" w:rsidTr="00A17FCF">
        <w:trPr>
          <w:trHeight w:val="217"/>
        </w:trPr>
        <w:tc>
          <w:tcPr>
            <w:tcW w:w="2545" w:type="dxa"/>
            <w:gridSpan w:val="2"/>
          </w:tcPr>
          <w:p w14:paraId="4DD7B129" w14:textId="77777777" w:rsidR="00020E89" w:rsidRPr="00E91314" w:rsidRDefault="00020E89" w:rsidP="00A17FCF">
            <w:pPr>
              <w:rPr>
                <w:rFonts w:eastAsia="Arial Unicode MS"/>
              </w:rPr>
            </w:pPr>
            <w:r w:rsidRPr="00E91314">
              <w:rPr>
                <w:rFonts w:eastAsia="Arial Unicode MS"/>
              </w:rPr>
              <w:t>Beskrivning</w:t>
            </w:r>
          </w:p>
          <w:p w14:paraId="66B45C37"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3042A085" w14:textId="77777777" w:rsidR="00020E89" w:rsidRPr="00E91314" w:rsidRDefault="00020E89" w:rsidP="00A17FCF">
            <w:pPr>
              <w:rPr>
                <w:rFonts w:eastAsia="Arial Unicode MS"/>
              </w:rPr>
            </w:pPr>
            <w:r w:rsidRPr="00E91314">
              <w:rPr>
                <w:rFonts w:eastAsia="Arial Unicode MS"/>
              </w:rPr>
              <w:t>Beskrivande text.</w:t>
            </w:r>
          </w:p>
          <w:p w14:paraId="0714CF6F" w14:textId="77777777" w:rsidR="00020E89" w:rsidRPr="00E91314" w:rsidRDefault="00020E89" w:rsidP="00A17FCF">
            <w:pPr>
              <w:rPr>
                <w:rFonts w:eastAsia="Arial Unicode MS"/>
              </w:rPr>
            </w:pPr>
            <w:r w:rsidRPr="00E91314">
              <w:rPr>
                <w:rFonts w:eastAsia="Arial Unicode MS"/>
              </w:rPr>
              <w:t>Stöder kodverk ”DocBook” Se tidbokningskontraktet!!</w:t>
            </w:r>
          </w:p>
          <w:p w14:paraId="446682E1"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2BB7DC5D" w14:textId="77777777" w:rsidR="00020E89" w:rsidRPr="00E91314" w:rsidRDefault="00020E89" w:rsidP="00A17FCF">
            <w:pPr>
              <w:rPr>
                <w:rFonts w:eastAsia="Arial Unicode MS"/>
              </w:rPr>
            </w:pPr>
            <w:r w:rsidRPr="00E91314">
              <w:rPr>
                <w:rFonts w:eastAsia="Arial Unicode MS"/>
              </w:rPr>
              <w:t>TXT</w:t>
            </w:r>
          </w:p>
        </w:tc>
        <w:tc>
          <w:tcPr>
            <w:tcW w:w="717" w:type="dxa"/>
          </w:tcPr>
          <w:p w14:paraId="478DA178" w14:textId="77777777" w:rsidR="00020E89" w:rsidRPr="00E91314" w:rsidRDefault="00020E89" w:rsidP="00A17FCF">
            <w:pPr>
              <w:rPr>
                <w:rFonts w:eastAsia="Arial Unicode MS"/>
              </w:rPr>
            </w:pPr>
            <w:r w:rsidRPr="00E91314">
              <w:rPr>
                <w:rFonts w:eastAsia="Arial Unicode MS"/>
              </w:rPr>
              <w:t>0..1</w:t>
            </w:r>
          </w:p>
        </w:tc>
        <w:tc>
          <w:tcPr>
            <w:tcW w:w="1803" w:type="dxa"/>
          </w:tcPr>
          <w:p w14:paraId="1F784F96"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659202E9" w14:textId="77777777" w:rsidR="00020E89" w:rsidRPr="00E91314" w:rsidRDefault="00020E89" w:rsidP="00A17FCF">
            <w:pPr>
              <w:rPr>
                <w:rFonts w:ascii="Arial" w:eastAsia="Arial Unicode MS" w:hAnsi="Arial"/>
              </w:rPr>
            </w:pPr>
          </w:p>
        </w:tc>
        <w:tc>
          <w:tcPr>
            <w:tcW w:w="1200" w:type="dxa"/>
            <w:shd w:val="clear" w:color="auto" w:fill="auto"/>
          </w:tcPr>
          <w:p w14:paraId="2D86812F" w14:textId="77777777" w:rsidR="00020E89" w:rsidRPr="00E91314" w:rsidRDefault="00020E89" w:rsidP="00A17FCF">
            <w:pPr>
              <w:rPr>
                <w:rFonts w:ascii="Arial" w:eastAsia="Arial Unicode MS" w:hAnsi="Arial"/>
              </w:rPr>
            </w:pPr>
          </w:p>
        </w:tc>
        <w:tc>
          <w:tcPr>
            <w:tcW w:w="1080" w:type="dxa"/>
            <w:shd w:val="clear" w:color="auto" w:fill="auto"/>
          </w:tcPr>
          <w:p w14:paraId="1C16A811" w14:textId="77777777" w:rsidR="00020E89" w:rsidRPr="00E91314" w:rsidRDefault="00020E89" w:rsidP="00A17FCF">
            <w:pPr>
              <w:rPr>
                <w:rFonts w:ascii="Arial" w:eastAsia="Arial Unicode MS" w:hAnsi="Arial"/>
              </w:rPr>
            </w:pPr>
          </w:p>
        </w:tc>
        <w:tc>
          <w:tcPr>
            <w:tcW w:w="1160" w:type="dxa"/>
            <w:shd w:val="clear" w:color="auto" w:fill="auto"/>
          </w:tcPr>
          <w:p w14:paraId="2C3A4C4C" w14:textId="77777777" w:rsidR="00020E89" w:rsidRPr="00E91314" w:rsidRDefault="00020E89" w:rsidP="00A17FCF">
            <w:pPr>
              <w:rPr>
                <w:rFonts w:ascii="Arial" w:eastAsia="Arial Unicode MS" w:hAnsi="Arial"/>
              </w:rPr>
            </w:pPr>
          </w:p>
        </w:tc>
      </w:tr>
      <w:tr w:rsidR="00020E89" w:rsidRPr="00E91314" w14:paraId="7323B54D" w14:textId="77777777" w:rsidTr="00A17FCF">
        <w:trPr>
          <w:trHeight w:val="217"/>
        </w:trPr>
        <w:tc>
          <w:tcPr>
            <w:tcW w:w="2545" w:type="dxa"/>
            <w:gridSpan w:val="2"/>
          </w:tcPr>
          <w:p w14:paraId="0423BF38" w14:textId="77777777" w:rsidR="00020E89" w:rsidRPr="00E91314" w:rsidRDefault="00020E89" w:rsidP="00A17FCF">
            <w:pPr>
              <w:rPr>
                <w:rFonts w:eastAsia="Arial Unicode MS"/>
              </w:rPr>
            </w:pPr>
            <w:r>
              <w:rPr>
                <w:rFonts w:eastAsia="Arial Unicode MS"/>
              </w:rPr>
              <w:t>(InformationURL)</w:t>
            </w:r>
          </w:p>
        </w:tc>
        <w:tc>
          <w:tcPr>
            <w:tcW w:w="3410" w:type="dxa"/>
          </w:tcPr>
          <w:p w14:paraId="6A6B866E"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3A1127EB" w14:textId="77777777" w:rsidR="00020E89" w:rsidRPr="00E91314" w:rsidRDefault="00020E89" w:rsidP="00A17FCF">
            <w:pPr>
              <w:rPr>
                <w:rFonts w:eastAsia="Arial Unicode MS"/>
              </w:rPr>
            </w:pPr>
            <w:r>
              <w:rPr>
                <w:rFonts w:eastAsia="Arial Unicode MS"/>
              </w:rPr>
              <w:t>TXT</w:t>
            </w:r>
          </w:p>
        </w:tc>
        <w:tc>
          <w:tcPr>
            <w:tcW w:w="717" w:type="dxa"/>
          </w:tcPr>
          <w:p w14:paraId="3F3522CF" w14:textId="77777777" w:rsidR="00020E89" w:rsidRPr="00E91314" w:rsidRDefault="00020E89" w:rsidP="00A17FCF">
            <w:pPr>
              <w:rPr>
                <w:rFonts w:eastAsia="Arial Unicode MS"/>
              </w:rPr>
            </w:pPr>
            <w:r>
              <w:rPr>
                <w:rFonts w:eastAsia="Arial Unicode MS"/>
              </w:rPr>
              <w:t>0..1</w:t>
            </w:r>
          </w:p>
        </w:tc>
        <w:tc>
          <w:tcPr>
            <w:tcW w:w="1803" w:type="dxa"/>
          </w:tcPr>
          <w:p w14:paraId="74854121" w14:textId="77777777" w:rsidR="00020E89" w:rsidRPr="00E91314" w:rsidRDefault="00020E89" w:rsidP="00A17FCF">
            <w:pPr>
              <w:rPr>
                <w:rFonts w:eastAsia="Arial Unicode MS"/>
              </w:rPr>
            </w:pPr>
            <w:r>
              <w:rPr>
                <w:rFonts w:eastAsia="Arial Unicode MS"/>
              </w:rPr>
              <w:t>(InformationURL)</w:t>
            </w:r>
          </w:p>
        </w:tc>
        <w:tc>
          <w:tcPr>
            <w:tcW w:w="1920" w:type="dxa"/>
          </w:tcPr>
          <w:p w14:paraId="37207857" w14:textId="77777777" w:rsidR="00020E89" w:rsidRPr="00E91314" w:rsidRDefault="00020E89" w:rsidP="00A17FCF">
            <w:pPr>
              <w:rPr>
                <w:rFonts w:ascii="Arial" w:eastAsia="Arial Unicode MS" w:hAnsi="Arial"/>
              </w:rPr>
            </w:pPr>
          </w:p>
        </w:tc>
        <w:tc>
          <w:tcPr>
            <w:tcW w:w="1200" w:type="dxa"/>
            <w:shd w:val="clear" w:color="auto" w:fill="auto"/>
          </w:tcPr>
          <w:p w14:paraId="73B56410" w14:textId="77777777" w:rsidR="00020E89" w:rsidRPr="00E91314" w:rsidRDefault="00020E89" w:rsidP="00A17FCF">
            <w:pPr>
              <w:rPr>
                <w:rFonts w:ascii="Arial" w:eastAsia="Arial Unicode MS" w:hAnsi="Arial"/>
              </w:rPr>
            </w:pPr>
          </w:p>
        </w:tc>
        <w:tc>
          <w:tcPr>
            <w:tcW w:w="1080" w:type="dxa"/>
            <w:shd w:val="clear" w:color="auto" w:fill="auto"/>
          </w:tcPr>
          <w:p w14:paraId="10CCBE70" w14:textId="77777777" w:rsidR="00020E89" w:rsidRPr="00E91314" w:rsidRDefault="00020E89" w:rsidP="00A17FCF">
            <w:pPr>
              <w:rPr>
                <w:rFonts w:ascii="Arial" w:eastAsia="Arial Unicode MS" w:hAnsi="Arial"/>
              </w:rPr>
            </w:pPr>
          </w:p>
        </w:tc>
        <w:tc>
          <w:tcPr>
            <w:tcW w:w="1160" w:type="dxa"/>
            <w:shd w:val="clear" w:color="auto" w:fill="auto"/>
          </w:tcPr>
          <w:p w14:paraId="19B295A6" w14:textId="77777777" w:rsidR="00020E89" w:rsidRPr="00E91314" w:rsidRDefault="00020E89" w:rsidP="00A17FCF">
            <w:pPr>
              <w:rPr>
                <w:rFonts w:ascii="Arial" w:eastAsia="Arial Unicode MS" w:hAnsi="Arial"/>
              </w:rPr>
            </w:pPr>
          </w:p>
        </w:tc>
      </w:tr>
      <w:tr w:rsidR="00020E89" w:rsidRPr="00E91314" w14:paraId="1C8B0E39" w14:textId="77777777" w:rsidTr="00A17FCF">
        <w:trPr>
          <w:trHeight w:val="217"/>
        </w:trPr>
        <w:tc>
          <w:tcPr>
            <w:tcW w:w="2545" w:type="dxa"/>
            <w:gridSpan w:val="2"/>
          </w:tcPr>
          <w:p w14:paraId="3BEF4D6C"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667A0B36" w14:textId="77777777" w:rsidR="00020E89" w:rsidRPr="00E91314" w:rsidRDefault="00020E89" w:rsidP="00A17FCF">
            <w:pPr>
              <w:rPr>
                <w:rFonts w:eastAsia="Arial Unicode MS"/>
              </w:rPr>
            </w:pPr>
            <w:r w:rsidRPr="00E91314">
              <w:rPr>
                <w:rFonts w:eastAsia="Arial Unicode MS"/>
              </w:rPr>
              <w:t>Antal frågor tillhörande blocket.</w:t>
            </w:r>
          </w:p>
          <w:p w14:paraId="730D14CB" w14:textId="77777777" w:rsidR="00020E89" w:rsidRPr="00E91314" w:rsidRDefault="00020E89" w:rsidP="00A17FCF">
            <w:pPr>
              <w:rPr>
                <w:rFonts w:eastAsia="Arial Unicode MS"/>
              </w:rPr>
            </w:pPr>
            <w:r w:rsidRPr="00E91314">
              <w:rPr>
                <w:rFonts w:eastAsia="Arial Unicode MS"/>
              </w:rPr>
              <w:t>T.ex. 10</w:t>
            </w:r>
          </w:p>
        </w:tc>
        <w:tc>
          <w:tcPr>
            <w:tcW w:w="1140" w:type="dxa"/>
          </w:tcPr>
          <w:p w14:paraId="57E3AB74" w14:textId="77777777" w:rsidR="00020E89" w:rsidRPr="00E91314" w:rsidRDefault="00020E89" w:rsidP="00A17FCF">
            <w:pPr>
              <w:rPr>
                <w:rFonts w:eastAsia="Arial Unicode MS"/>
              </w:rPr>
            </w:pPr>
            <w:r w:rsidRPr="00E91314">
              <w:rPr>
                <w:rFonts w:eastAsia="Arial Unicode MS"/>
              </w:rPr>
              <w:t>VÄ</w:t>
            </w:r>
          </w:p>
        </w:tc>
        <w:tc>
          <w:tcPr>
            <w:tcW w:w="717" w:type="dxa"/>
          </w:tcPr>
          <w:p w14:paraId="543556C8" w14:textId="77777777" w:rsidR="00020E89" w:rsidRPr="00E91314" w:rsidRDefault="00020E89" w:rsidP="00A17FCF">
            <w:pPr>
              <w:rPr>
                <w:rFonts w:eastAsia="Arial Unicode MS"/>
              </w:rPr>
            </w:pPr>
            <w:r w:rsidRPr="00E91314">
              <w:rPr>
                <w:rFonts w:eastAsia="Arial Unicode MS"/>
              </w:rPr>
              <w:t>1..1</w:t>
            </w:r>
          </w:p>
        </w:tc>
        <w:tc>
          <w:tcPr>
            <w:tcW w:w="1803" w:type="dxa"/>
          </w:tcPr>
          <w:p w14:paraId="1D4F281A" w14:textId="77777777" w:rsidR="00020E89" w:rsidRPr="00E91314" w:rsidRDefault="00020E89" w:rsidP="00A17FCF">
            <w:pPr>
              <w:rPr>
                <w:rFonts w:eastAsia="Arial Unicode MS"/>
              </w:rPr>
            </w:pPr>
          </w:p>
        </w:tc>
        <w:tc>
          <w:tcPr>
            <w:tcW w:w="1920" w:type="dxa"/>
          </w:tcPr>
          <w:p w14:paraId="00C22113" w14:textId="77777777" w:rsidR="00020E89" w:rsidRPr="00E91314" w:rsidRDefault="00020E89" w:rsidP="00A17FCF">
            <w:pPr>
              <w:rPr>
                <w:rFonts w:ascii="Arial" w:eastAsia="Arial Unicode MS" w:hAnsi="Arial"/>
              </w:rPr>
            </w:pPr>
          </w:p>
        </w:tc>
        <w:tc>
          <w:tcPr>
            <w:tcW w:w="1200" w:type="dxa"/>
            <w:shd w:val="clear" w:color="auto" w:fill="auto"/>
          </w:tcPr>
          <w:p w14:paraId="327B8F26" w14:textId="77777777" w:rsidR="00020E89" w:rsidRPr="00E91314" w:rsidRDefault="00020E89" w:rsidP="00A17FCF">
            <w:pPr>
              <w:rPr>
                <w:rFonts w:ascii="Arial" w:eastAsia="Arial Unicode MS" w:hAnsi="Arial"/>
              </w:rPr>
            </w:pPr>
          </w:p>
        </w:tc>
        <w:tc>
          <w:tcPr>
            <w:tcW w:w="1080" w:type="dxa"/>
            <w:shd w:val="clear" w:color="auto" w:fill="auto"/>
          </w:tcPr>
          <w:p w14:paraId="492F75F4" w14:textId="77777777" w:rsidR="00020E89" w:rsidRPr="00E91314" w:rsidRDefault="00020E89" w:rsidP="00A17FCF">
            <w:pPr>
              <w:rPr>
                <w:rFonts w:ascii="Arial" w:eastAsia="Arial Unicode MS" w:hAnsi="Arial"/>
              </w:rPr>
            </w:pPr>
          </w:p>
        </w:tc>
        <w:tc>
          <w:tcPr>
            <w:tcW w:w="1160" w:type="dxa"/>
            <w:shd w:val="clear" w:color="auto" w:fill="auto"/>
          </w:tcPr>
          <w:p w14:paraId="3CCCEC1E" w14:textId="77777777" w:rsidR="00020E89" w:rsidRPr="00E91314" w:rsidRDefault="00020E89" w:rsidP="00A17FCF">
            <w:pPr>
              <w:rPr>
                <w:rFonts w:ascii="Arial" w:eastAsia="Arial Unicode MS" w:hAnsi="Arial"/>
              </w:rPr>
            </w:pPr>
          </w:p>
        </w:tc>
      </w:tr>
      <w:tr w:rsidR="00020E89" w:rsidRPr="00E91314" w14:paraId="6AF0A710" w14:textId="77777777" w:rsidTr="00A17FCF">
        <w:trPr>
          <w:trHeight w:val="217"/>
        </w:trPr>
        <w:tc>
          <w:tcPr>
            <w:tcW w:w="2545" w:type="dxa"/>
            <w:gridSpan w:val="2"/>
          </w:tcPr>
          <w:p w14:paraId="1DAD5396" w14:textId="77777777" w:rsidR="00020E89" w:rsidRPr="00E91314" w:rsidRDefault="00020E89" w:rsidP="00A17FCF">
            <w:pPr>
              <w:rPr>
                <w:rFonts w:eastAsia="Arial Unicode MS"/>
              </w:rPr>
            </w:pPr>
            <w:r w:rsidRPr="00E91314">
              <w:rPr>
                <w:rFonts w:eastAsia="Arial Unicode MS"/>
              </w:rPr>
              <w:t>Frågor/id</w:t>
            </w:r>
          </w:p>
          <w:p w14:paraId="1D6C61C8"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61F009A6"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50AF16E5" w14:textId="77777777" w:rsidR="00020E89" w:rsidRPr="00E91314" w:rsidRDefault="00020E89" w:rsidP="00A17FCF">
            <w:pPr>
              <w:rPr>
                <w:rFonts w:eastAsia="Arial Unicode MS"/>
              </w:rPr>
            </w:pPr>
            <w:r w:rsidRPr="00E91314">
              <w:rPr>
                <w:rFonts w:eastAsia="Arial Unicode MS"/>
              </w:rPr>
              <w:t>II</w:t>
            </w:r>
          </w:p>
        </w:tc>
        <w:tc>
          <w:tcPr>
            <w:tcW w:w="717" w:type="dxa"/>
          </w:tcPr>
          <w:p w14:paraId="680E371D" w14:textId="77777777" w:rsidR="00020E89" w:rsidRPr="00E91314" w:rsidRDefault="00020E89" w:rsidP="00A17FCF">
            <w:pPr>
              <w:rPr>
                <w:rFonts w:eastAsia="Arial Unicode MS"/>
              </w:rPr>
            </w:pPr>
            <w:r w:rsidRPr="00E91314">
              <w:rPr>
                <w:rFonts w:eastAsia="Arial Unicode MS"/>
              </w:rPr>
              <w:t>1..*</w:t>
            </w:r>
          </w:p>
        </w:tc>
        <w:tc>
          <w:tcPr>
            <w:tcW w:w="1803" w:type="dxa"/>
          </w:tcPr>
          <w:p w14:paraId="04655145" w14:textId="77777777" w:rsidR="00020E89" w:rsidRPr="00E91314" w:rsidRDefault="00020E89" w:rsidP="00A17FCF">
            <w:pPr>
              <w:rPr>
                <w:rFonts w:eastAsia="Arial Unicode MS"/>
              </w:rPr>
            </w:pPr>
            <w:r w:rsidRPr="00E91314">
              <w:rPr>
                <w:rFonts w:eastAsia="Arial Unicode MS"/>
              </w:rPr>
              <w:t>Länk till array av objekt</w:t>
            </w:r>
          </w:p>
        </w:tc>
        <w:tc>
          <w:tcPr>
            <w:tcW w:w="1920" w:type="dxa"/>
          </w:tcPr>
          <w:p w14:paraId="3DEB6F9A" w14:textId="77777777" w:rsidR="00020E89" w:rsidRPr="00E91314" w:rsidRDefault="00020E89" w:rsidP="00A17FCF">
            <w:pPr>
              <w:rPr>
                <w:rFonts w:ascii="Arial" w:eastAsia="Arial Unicode MS" w:hAnsi="Arial"/>
              </w:rPr>
            </w:pPr>
          </w:p>
        </w:tc>
        <w:tc>
          <w:tcPr>
            <w:tcW w:w="1200" w:type="dxa"/>
            <w:shd w:val="clear" w:color="auto" w:fill="auto"/>
          </w:tcPr>
          <w:p w14:paraId="0C252EE1" w14:textId="77777777" w:rsidR="00020E89" w:rsidRPr="00E91314" w:rsidRDefault="00020E89" w:rsidP="00A17FCF">
            <w:pPr>
              <w:rPr>
                <w:rFonts w:ascii="Arial" w:eastAsia="Arial Unicode MS" w:hAnsi="Arial"/>
              </w:rPr>
            </w:pPr>
          </w:p>
        </w:tc>
        <w:tc>
          <w:tcPr>
            <w:tcW w:w="1080" w:type="dxa"/>
            <w:shd w:val="clear" w:color="auto" w:fill="auto"/>
          </w:tcPr>
          <w:p w14:paraId="09842F9B" w14:textId="77777777" w:rsidR="00020E89" w:rsidRPr="00E91314" w:rsidRDefault="00020E89" w:rsidP="00A17FCF">
            <w:pPr>
              <w:rPr>
                <w:rFonts w:ascii="Arial" w:eastAsia="Arial Unicode MS" w:hAnsi="Arial"/>
              </w:rPr>
            </w:pPr>
          </w:p>
        </w:tc>
        <w:tc>
          <w:tcPr>
            <w:tcW w:w="1160" w:type="dxa"/>
            <w:shd w:val="clear" w:color="auto" w:fill="auto"/>
          </w:tcPr>
          <w:p w14:paraId="2F22F3D3" w14:textId="77777777" w:rsidR="00020E89" w:rsidRPr="00E91314" w:rsidRDefault="00020E89" w:rsidP="00A17FCF">
            <w:pPr>
              <w:rPr>
                <w:rFonts w:ascii="Arial" w:eastAsia="Arial Unicode MS" w:hAnsi="Arial"/>
              </w:rPr>
            </w:pPr>
          </w:p>
        </w:tc>
      </w:tr>
      <w:tr w:rsidR="00020E89" w:rsidRPr="00E91314" w14:paraId="0EBC97D4" w14:textId="77777777" w:rsidTr="00A17FCF">
        <w:trPr>
          <w:trHeight w:val="217"/>
        </w:trPr>
        <w:tc>
          <w:tcPr>
            <w:tcW w:w="2545" w:type="dxa"/>
            <w:gridSpan w:val="2"/>
          </w:tcPr>
          <w:p w14:paraId="2D46009B" w14:textId="77777777" w:rsidR="00020E89" w:rsidRPr="00E91314" w:rsidRDefault="00020E89" w:rsidP="00A17FCF">
            <w:pPr>
              <w:rPr>
                <w:rFonts w:eastAsia="Arial Unicode MS"/>
              </w:rPr>
            </w:pPr>
          </w:p>
        </w:tc>
        <w:tc>
          <w:tcPr>
            <w:tcW w:w="3410" w:type="dxa"/>
          </w:tcPr>
          <w:p w14:paraId="71921472" w14:textId="77777777" w:rsidR="00020E89" w:rsidRPr="00E91314" w:rsidRDefault="00020E89" w:rsidP="00A17FCF">
            <w:pPr>
              <w:rPr>
                <w:rFonts w:eastAsia="Arial Unicode MS"/>
              </w:rPr>
            </w:pPr>
          </w:p>
        </w:tc>
        <w:tc>
          <w:tcPr>
            <w:tcW w:w="1140" w:type="dxa"/>
          </w:tcPr>
          <w:p w14:paraId="0C2746F6" w14:textId="77777777" w:rsidR="00020E89" w:rsidRPr="00E91314" w:rsidRDefault="00020E89" w:rsidP="00A17FCF">
            <w:pPr>
              <w:rPr>
                <w:rFonts w:eastAsia="Arial Unicode MS"/>
              </w:rPr>
            </w:pPr>
          </w:p>
        </w:tc>
        <w:tc>
          <w:tcPr>
            <w:tcW w:w="717" w:type="dxa"/>
          </w:tcPr>
          <w:p w14:paraId="59DA146C" w14:textId="77777777" w:rsidR="00020E89" w:rsidRPr="00E91314" w:rsidRDefault="00020E89" w:rsidP="00A17FCF">
            <w:pPr>
              <w:rPr>
                <w:rFonts w:eastAsia="Arial Unicode MS"/>
              </w:rPr>
            </w:pPr>
          </w:p>
        </w:tc>
        <w:tc>
          <w:tcPr>
            <w:tcW w:w="1803" w:type="dxa"/>
          </w:tcPr>
          <w:p w14:paraId="1E4E50E6" w14:textId="77777777" w:rsidR="00020E89" w:rsidRPr="00E91314" w:rsidRDefault="00020E89" w:rsidP="00A17FCF">
            <w:pPr>
              <w:rPr>
                <w:rFonts w:eastAsia="Arial Unicode MS"/>
              </w:rPr>
            </w:pPr>
          </w:p>
        </w:tc>
        <w:tc>
          <w:tcPr>
            <w:tcW w:w="1920" w:type="dxa"/>
          </w:tcPr>
          <w:p w14:paraId="3D823CFB" w14:textId="77777777" w:rsidR="00020E89" w:rsidRPr="00E91314" w:rsidRDefault="00020E89" w:rsidP="00A17FCF">
            <w:pPr>
              <w:rPr>
                <w:rFonts w:ascii="Arial" w:eastAsia="Arial Unicode MS" w:hAnsi="Arial"/>
              </w:rPr>
            </w:pPr>
          </w:p>
        </w:tc>
        <w:tc>
          <w:tcPr>
            <w:tcW w:w="1200" w:type="dxa"/>
            <w:shd w:val="clear" w:color="auto" w:fill="auto"/>
          </w:tcPr>
          <w:p w14:paraId="486A3037" w14:textId="77777777" w:rsidR="00020E89" w:rsidRPr="00E91314" w:rsidRDefault="00020E89" w:rsidP="00A17FCF">
            <w:pPr>
              <w:rPr>
                <w:rFonts w:ascii="Arial" w:eastAsia="Arial Unicode MS" w:hAnsi="Arial"/>
              </w:rPr>
            </w:pPr>
          </w:p>
        </w:tc>
        <w:tc>
          <w:tcPr>
            <w:tcW w:w="1080" w:type="dxa"/>
            <w:shd w:val="clear" w:color="auto" w:fill="auto"/>
          </w:tcPr>
          <w:p w14:paraId="2CC88F50" w14:textId="77777777" w:rsidR="00020E89" w:rsidRPr="00E91314" w:rsidRDefault="00020E89" w:rsidP="00A17FCF">
            <w:pPr>
              <w:rPr>
                <w:rFonts w:ascii="Arial" w:eastAsia="Arial Unicode MS" w:hAnsi="Arial"/>
              </w:rPr>
            </w:pPr>
          </w:p>
        </w:tc>
        <w:tc>
          <w:tcPr>
            <w:tcW w:w="1160" w:type="dxa"/>
            <w:shd w:val="clear" w:color="auto" w:fill="auto"/>
          </w:tcPr>
          <w:p w14:paraId="252EC808" w14:textId="77777777" w:rsidR="00020E89" w:rsidRPr="00E91314" w:rsidRDefault="00020E89" w:rsidP="00A17FCF">
            <w:pPr>
              <w:rPr>
                <w:rFonts w:ascii="Arial" w:eastAsia="Arial Unicode MS" w:hAnsi="Arial"/>
              </w:rPr>
            </w:pPr>
          </w:p>
        </w:tc>
      </w:tr>
      <w:tr w:rsidR="00020E89" w:rsidRPr="00E91314" w14:paraId="016E0D24" w14:textId="77777777" w:rsidTr="00A17FCF">
        <w:trPr>
          <w:gridBefore w:val="1"/>
          <w:wBefore w:w="15" w:type="dxa"/>
          <w:trHeight w:val="217"/>
        </w:trPr>
        <w:tc>
          <w:tcPr>
            <w:tcW w:w="7080" w:type="dxa"/>
            <w:gridSpan w:val="3"/>
            <w:shd w:val="pct25" w:color="auto" w:fill="auto"/>
          </w:tcPr>
          <w:p w14:paraId="741946FA" w14:textId="77777777" w:rsidR="00020E89" w:rsidRPr="00E91314" w:rsidRDefault="00020E89" w:rsidP="00A17FCF">
            <w:pPr>
              <w:rPr>
                <w:b/>
              </w:rPr>
            </w:pPr>
            <w:r w:rsidRPr="00E91314">
              <w:rPr>
                <w:b/>
              </w:rPr>
              <w:t>Associationer</w:t>
            </w:r>
          </w:p>
        </w:tc>
        <w:tc>
          <w:tcPr>
            <w:tcW w:w="7880" w:type="dxa"/>
            <w:gridSpan w:val="6"/>
            <w:shd w:val="pct25" w:color="auto" w:fill="auto"/>
          </w:tcPr>
          <w:p w14:paraId="08C4D00C" w14:textId="77777777" w:rsidR="00020E89" w:rsidRPr="00E91314" w:rsidRDefault="00020E89" w:rsidP="00A17FCF">
            <w:pPr>
              <w:rPr>
                <w:rFonts w:eastAsia="Arial Unicode MS"/>
                <w:b/>
              </w:rPr>
            </w:pPr>
            <w:r w:rsidRPr="00E91314">
              <w:rPr>
                <w:b/>
              </w:rPr>
              <w:t>Beslutsregel</w:t>
            </w:r>
          </w:p>
        </w:tc>
      </w:tr>
      <w:tr w:rsidR="00020E89" w:rsidRPr="00E91314" w14:paraId="78597F17" w14:textId="77777777" w:rsidTr="00A17FCF">
        <w:trPr>
          <w:gridBefore w:val="1"/>
          <w:wBefore w:w="15" w:type="dxa"/>
          <w:trHeight w:val="217"/>
        </w:trPr>
        <w:tc>
          <w:tcPr>
            <w:tcW w:w="7080" w:type="dxa"/>
            <w:gridSpan w:val="3"/>
          </w:tcPr>
          <w:p w14:paraId="75FADB11"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33B315D6" w14:textId="77777777" w:rsidR="00020E89" w:rsidRPr="00E91314" w:rsidRDefault="00020E89" w:rsidP="00A17FCF">
            <w:pPr>
              <w:rPr>
                <w:rFonts w:ascii="Arial" w:eastAsia="Arial Unicode MS" w:hAnsi="Arial"/>
                <w:color w:val="000000"/>
              </w:rPr>
            </w:pPr>
          </w:p>
        </w:tc>
      </w:tr>
      <w:tr w:rsidR="00020E89" w:rsidRPr="00E91314" w14:paraId="2EEDBDC1" w14:textId="77777777" w:rsidTr="00A17FCF">
        <w:trPr>
          <w:gridBefore w:val="1"/>
          <w:wBefore w:w="15" w:type="dxa"/>
          <w:trHeight w:val="217"/>
        </w:trPr>
        <w:tc>
          <w:tcPr>
            <w:tcW w:w="7080" w:type="dxa"/>
            <w:gridSpan w:val="3"/>
          </w:tcPr>
          <w:p w14:paraId="1C6D9915" w14:textId="77777777" w:rsidR="00020E89" w:rsidRPr="00E91314" w:rsidRDefault="00020E89" w:rsidP="00A17FCF">
            <w:pPr>
              <w:rPr>
                <w:rFonts w:ascii="Arial" w:eastAsia="Arial Unicode MS" w:hAnsi="Arial"/>
                <w:color w:val="000000"/>
              </w:rPr>
            </w:pPr>
          </w:p>
        </w:tc>
        <w:tc>
          <w:tcPr>
            <w:tcW w:w="7880" w:type="dxa"/>
            <w:gridSpan w:val="6"/>
          </w:tcPr>
          <w:p w14:paraId="33967AB2" w14:textId="77777777" w:rsidR="00020E89" w:rsidRPr="00E91314" w:rsidRDefault="00020E89" w:rsidP="00A17FCF">
            <w:pPr>
              <w:rPr>
                <w:rFonts w:ascii="Arial" w:eastAsia="Arial Unicode MS" w:hAnsi="Arial"/>
                <w:color w:val="000000"/>
              </w:rPr>
            </w:pPr>
          </w:p>
        </w:tc>
      </w:tr>
    </w:tbl>
    <w:p w14:paraId="71956CB4" w14:textId="77777777" w:rsidR="00020E89" w:rsidRPr="00E91314" w:rsidRDefault="00020E89" w:rsidP="00020E89"/>
    <w:p w14:paraId="0C781C32" w14:textId="77777777" w:rsidR="00964956" w:rsidRPr="003743C9" w:rsidRDefault="00964956" w:rsidP="003743C9">
      <w:pPr>
        <w:pStyle w:val="Brdtext"/>
      </w:pPr>
    </w:p>
    <w:p w14:paraId="76DE65BB" w14:textId="77777777" w:rsidR="00870854" w:rsidRPr="00E91314" w:rsidRDefault="00870854" w:rsidP="00AA406D">
      <w:pPr>
        <w:pStyle w:val="Rubrik3"/>
        <w:numPr>
          <w:ilvl w:val="2"/>
          <w:numId w:val="21"/>
        </w:numPr>
        <w:spacing w:before="240" w:after="60"/>
        <w:ind w:left="1134" w:hanging="1134"/>
        <w:rPr>
          <w:i/>
          <w:lang w:val="sv-SE"/>
        </w:rPr>
      </w:pPr>
      <w:bookmarkStart w:id="141" w:name="_Toc220550741"/>
      <w:r w:rsidRPr="00E91314">
        <w:rPr>
          <w:i/>
          <w:lang w:val="sv-SE"/>
        </w:rPr>
        <w:t>Klass F</w:t>
      </w:r>
      <w:r w:rsidR="003743C9">
        <w:rPr>
          <w:i/>
          <w:lang w:val="sv-SE"/>
        </w:rPr>
        <w:t>rågegruppering</w:t>
      </w:r>
      <w:r w:rsidRPr="00E91314">
        <w:rPr>
          <w:i/>
          <w:lang w:val="sv-SE"/>
        </w:rPr>
        <w:t xml:space="preserve"> (QuestionBlock)</w:t>
      </w:r>
      <w:bookmarkEnd w:id="138"/>
      <w:bookmarkEnd w:id="141"/>
    </w:p>
    <w:p w14:paraId="4CF1A048"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6C9ED2F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6A737AC" w14:textId="77777777" w:rsidTr="00C53A3A">
        <w:trPr>
          <w:cantSplit/>
          <w:trHeight w:val="376"/>
        </w:trPr>
        <w:tc>
          <w:tcPr>
            <w:tcW w:w="2545" w:type="dxa"/>
            <w:gridSpan w:val="2"/>
            <w:vMerge w:val="restart"/>
            <w:shd w:val="pct25" w:color="auto" w:fill="auto"/>
          </w:tcPr>
          <w:p w14:paraId="2410C57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2736D5F" w14:textId="77777777" w:rsidR="00870854" w:rsidRPr="00E91314" w:rsidRDefault="00870854" w:rsidP="00521A56">
            <w:r w:rsidRPr="00E91314">
              <w:t>Beskrivning</w:t>
            </w:r>
          </w:p>
        </w:tc>
        <w:tc>
          <w:tcPr>
            <w:tcW w:w="1140" w:type="dxa"/>
            <w:vMerge w:val="restart"/>
            <w:shd w:val="pct25" w:color="auto" w:fill="auto"/>
          </w:tcPr>
          <w:p w14:paraId="1137AFE1"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0630077" w14:textId="77777777" w:rsidR="00870854" w:rsidRPr="00E91314" w:rsidRDefault="00870854" w:rsidP="00521A56">
            <w:r w:rsidRPr="00E91314">
              <w:t>Mult</w:t>
            </w:r>
          </w:p>
        </w:tc>
        <w:tc>
          <w:tcPr>
            <w:tcW w:w="1803" w:type="dxa"/>
            <w:vMerge w:val="restart"/>
            <w:shd w:val="pct25" w:color="auto" w:fill="auto"/>
          </w:tcPr>
          <w:p w14:paraId="111591C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38629C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CFD90C2"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AB13076" w14:textId="77777777" w:rsidTr="00C53A3A">
        <w:trPr>
          <w:cantSplit/>
          <w:trHeight w:val="375"/>
        </w:trPr>
        <w:tc>
          <w:tcPr>
            <w:tcW w:w="2545" w:type="dxa"/>
            <w:gridSpan w:val="2"/>
            <w:vMerge/>
            <w:shd w:val="pct25" w:color="auto" w:fill="auto"/>
          </w:tcPr>
          <w:p w14:paraId="480F891E" w14:textId="77777777" w:rsidR="00870854" w:rsidRPr="00E91314" w:rsidRDefault="00870854" w:rsidP="00521A56"/>
        </w:tc>
        <w:tc>
          <w:tcPr>
            <w:tcW w:w="3410" w:type="dxa"/>
            <w:vMerge/>
            <w:shd w:val="pct25" w:color="auto" w:fill="auto"/>
          </w:tcPr>
          <w:p w14:paraId="170C1041" w14:textId="77777777" w:rsidR="00870854" w:rsidRPr="00E91314" w:rsidRDefault="00870854" w:rsidP="00521A56"/>
        </w:tc>
        <w:tc>
          <w:tcPr>
            <w:tcW w:w="1140" w:type="dxa"/>
            <w:vMerge/>
            <w:shd w:val="pct25" w:color="auto" w:fill="auto"/>
          </w:tcPr>
          <w:p w14:paraId="44D8449C" w14:textId="77777777" w:rsidR="00870854" w:rsidRPr="00E91314" w:rsidRDefault="00870854" w:rsidP="00521A56"/>
        </w:tc>
        <w:tc>
          <w:tcPr>
            <w:tcW w:w="717" w:type="dxa"/>
            <w:vMerge/>
            <w:shd w:val="pct25" w:color="auto" w:fill="auto"/>
          </w:tcPr>
          <w:p w14:paraId="37CCFAF3" w14:textId="77777777" w:rsidR="00870854" w:rsidRPr="00E91314" w:rsidRDefault="00870854" w:rsidP="00521A56"/>
        </w:tc>
        <w:tc>
          <w:tcPr>
            <w:tcW w:w="1803" w:type="dxa"/>
            <w:vMerge/>
            <w:shd w:val="pct25" w:color="auto" w:fill="auto"/>
          </w:tcPr>
          <w:p w14:paraId="4DC413CB" w14:textId="77777777" w:rsidR="00870854" w:rsidRPr="00E91314" w:rsidRDefault="00870854" w:rsidP="00521A56"/>
        </w:tc>
        <w:tc>
          <w:tcPr>
            <w:tcW w:w="1920" w:type="dxa"/>
            <w:vMerge/>
            <w:shd w:val="pct25" w:color="auto" w:fill="auto"/>
          </w:tcPr>
          <w:p w14:paraId="76383294" w14:textId="77777777" w:rsidR="00870854" w:rsidRPr="00E91314" w:rsidRDefault="00870854" w:rsidP="00521A56"/>
        </w:tc>
        <w:tc>
          <w:tcPr>
            <w:tcW w:w="1200" w:type="dxa"/>
            <w:tcBorders>
              <w:bottom w:val="single" w:sz="4" w:space="0" w:color="auto"/>
            </w:tcBorders>
            <w:shd w:val="pct25" w:color="auto" w:fill="auto"/>
          </w:tcPr>
          <w:p w14:paraId="64F93DD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8C5640D"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79C1A7E" w14:textId="77777777" w:rsidR="00870854" w:rsidRPr="00E91314" w:rsidRDefault="00870854" w:rsidP="00521A56">
            <w:pPr>
              <w:rPr>
                <w:rFonts w:eastAsia="Arial Unicode MS"/>
              </w:rPr>
            </w:pPr>
          </w:p>
        </w:tc>
      </w:tr>
      <w:tr w:rsidR="00870854" w:rsidRPr="00E91314" w14:paraId="7CACD418" w14:textId="77777777" w:rsidTr="00C53A3A">
        <w:trPr>
          <w:trHeight w:val="217"/>
        </w:trPr>
        <w:tc>
          <w:tcPr>
            <w:tcW w:w="2545" w:type="dxa"/>
            <w:gridSpan w:val="2"/>
          </w:tcPr>
          <w:p w14:paraId="1A9CECCC"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1134FDFE"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3900AF5F"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6A54AEE5" w14:textId="77777777" w:rsidR="00870854" w:rsidRPr="00E91314" w:rsidRDefault="00870854" w:rsidP="00521A56">
            <w:pPr>
              <w:rPr>
                <w:rFonts w:eastAsia="Arial Unicode MS"/>
              </w:rPr>
            </w:pPr>
            <w:r w:rsidRPr="00E91314">
              <w:rPr>
                <w:rFonts w:eastAsia="Arial Unicode MS"/>
              </w:rPr>
              <w:t>VÄ</w:t>
            </w:r>
          </w:p>
        </w:tc>
        <w:tc>
          <w:tcPr>
            <w:tcW w:w="717" w:type="dxa"/>
          </w:tcPr>
          <w:p w14:paraId="4DC669CC" w14:textId="77777777" w:rsidR="00870854" w:rsidRPr="00E91314" w:rsidRDefault="00870854" w:rsidP="00521A56">
            <w:pPr>
              <w:rPr>
                <w:rFonts w:eastAsia="Arial Unicode MS"/>
              </w:rPr>
            </w:pPr>
            <w:r w:rsidRPr="00E91314">
              <w:rPr>
                <w:rFonts w:eastAsia="Arial Unicode MS"/>
              </w:rPr>
              <w:t>1</w:t>
            </w:r>
          </w:p>
        </w:tc>
        <w:tc>
          <w:tcPr>
            <w:tcW w:w="1803" w:type="dxa"/>
          </w:tcPr>
          <w:p w14:paraId="4FD59272" w14:textId="77777777" w:rsidR="00870854" w:rsidRPr="00E91314" w:rsidRDefault="00870854" w:rsidP="00521A56">
            <w:pPr>
              <w:rPr>
                <w:rFonts w:eastAsia="Arial Unicode MS"/>
              </w:rPr>
            </w:pPr>
          </w:p>
        </w:tc>
        <w:tc>
          <w:tcPr>
            <w:tcW w:w="1920" w:type="dxa"/>
          </w:tcPr>
          <w:p w14:paraId="4F60095D" w14:textId="77777777" w:rsidR="00870854" w:rsidRPr="00E91314" w:rsidRDefault="00870854" w:rsidP="00521A56">
            <w:pPr>
              <w:rPr>
                <w:rFonts w:ascii="Arial" w:eastAsia="Arial Unicode MS" w:hAnsi="Arial"/>
              </w:rPr>
            </w:pPr>
          </w:p>
        </w:tc>
        <w:tc>
          <w:tcPr>
            <w:tcW w:w="1200" w:type="dxa"/>
            <w:shd w:val="clear" w:color="auto" w:fill="auto"/>
          </w:tcPr>
          <w:p w14:paraId="3254087B" w14:textId="77777777" w:rsidR="00870854" w:rsidRPr="00E91314" w:rsidRDefault="00870854" w:rsidP="00521A56">
            <w:pPr>
              <w:rPr>
                <w:rFonts w:ascii="Arial" w:eastAsia="Arial Unicode MS" w:hAnsi="Arial"/>
              </w:rPr>
            </w:pPr>
          </w:p>
        </w:tc>
        <w:tc>
          <w:tcPr>
            <w:tcW w:w="1080" w:type="dxa"/>
            <w:shd w:val="clear" w:color="auto" w:fill="auto"/>
          </w:tcPr>
          <w:p w14:paraId="5CD62C66" w14:textId="77777777" w:rsidR="00870854" w:rsidRPr="00E91314" w:rsidRDefault="00870854" w:rsidP="00521A56">
            <w:pPr>
              <w:rPr>
                <w:rFonts w:ascii="Arial" w:eastAsia="Arial Unicode MS" w:hAnsi="Arial"/>
              </w:rPr>
            </w:pPr>
          </w:p>
        </w:tc>
        <w:tc>
          <w:tcPr>
            <w:tcW w:w="1160" w:type="dxa"/>
            <w:shd w:val="clear" w:color="auto" w:fill="auto"/>
          </w:tcPr>
          <w:p w14:paraId="1F723D77" w14:textId="77777777" w:rsidR="00870854" w:rsidRPr="00E91314" w:rsidRDefault="00870854" w:rsidP="00521A56">
            <w:pPr>
              <w:rPr>
                <w:rFonts w:ascii="Arial" w:eastAsia="Arial Unicode MS" w:hAnsi="Arial"/>
              </w:rPr>
            </w:pPr>
          </w:p>
        </w:tc>
      </w:tr>
      <w:tr w:rsidR="00870854" w:rsidRPr="00E91314" w14:paraId="6B612A7B" w14:textId="77777777" w:rsidTr="00C53A3A">
        <w:trPr>
          <w:trHeight w:val="217"/>
        </w:trPr>
        <w:tc>
          <w:tcPr>
            <w:tcW w:w="2545" w:type="dxa"/>
            <w:gridSpan w:val="2"/>
          </w:tcPr>
          <w:p w14:paraId="0D51A312" w14:textId="77777777" w:rsidR="00870854" w:rsidRPr="00E91314" w:rsidRDefault="00870854" w:rsidP="00521A56">
            <w:pPr>
              <w:rPr>
                <w:rFonts w:eastAsia="Arial Unicode MS"/>
              </w:rPr>
            </w:pPr>
            <w:r w:rsidRPr="00E91314">
              <w:rPr>
                <w:rFonts w:eastAsia="Arial Unicode MS"/>
              </w:rPr>
              <w:t>Rubrik</w:t>
            </w:r>
          </w:p>
          <w:p w14:paraId="0FE990E1" w14:textId="77777777" w:rsidR="00870854" w:rsidRPr="00E91314" w:rsidRDefault="00870854" w:rsidP="00521A56">
            <w:pPr>
              <w:rPr>
                <w:rFonts w:eastAsia="Arial Unicode MS"/>
              </w:rPr>
            </w:pPr>
            <w:r w:rsidRPr="00E91314">
              <w:rPr>
                <w:rFonts w:eastAsia="Arial Unicode MS"/>
              </w:rPr>
              <w:t>(Subject)</w:t>
            </w:r>
          </w:p>
        </w:tc>
        <w:tc>
          <w:tcPr>
            <w:tcW w:w="3410" w:type="dxa"/>
          </w:tcPr>
          <w:p w14:paraId="0E67C914" w14:textId="77777777" w:rsidR="00870854" w:rsidRPr="00E91314" w:rsidRDefault="00870854" w:rsidP="00521A56">
            <w:pPr>
              <w:rPr>
                <w:rFonts w:eastAsia="Arial Unicode MS"/>
              </w:rPr>
            </w:pPr>
            <w:r w:rsidRPr="00E91314">
              <w:rPr>
                <w:rFonts w:eastAsia="Arial Unicode MS"/>
              </w:rPr>
              <w:t>Blockets rubrik.</w:t>
            </w:r>
          </w:p>
          <w:p w14:paraId="3E99C6BA"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2C69ABD5" w14:textId="77777777" w:rsidR="00870854" w:rsidRPr="00E91314" w:rsidRDefault="00870854" w:rsidP="00521A56">
            <w:pPr>
              <w:rPr>
                <w:rFonts w:eastAsia="Arial Unicode MS"/>
              </w:rPr>
            </w:pPr>
            <w:r w:rsidRPr="00E91314">
              <w:rPr>
                <w:rFonts w:eastAsia="Arial Unicode MS"/>
              </w:rPr>
              <w:t>TXT</w:t>
            </w:r>
          </w:p>
        </w:tc>
        <w:tc>
          <w:tcPr>
            <w:tcW w:w="717" w:type="dxa"/>
          </w:tcPr>
          <w:p w14:paraId="6CF1D12F" w14:textId="77777777" w:rsidR="00870854" w:rsidRPr="00E91314" w:rsidRDefault="00870854" w:rsidP="00521A56">
            <w:pPr>
              <w:rPr>
                <w:rFonts w:eastAsia="Arial Unicode MS"/>
              </w:rPr>
            </w:pPr>
            <w:r w:rsidRPr="00E91314">
              <w:rPr>
                <w:rFonts w:eastAsia="Arial Unicode MS"/>
              </w:rPr>
              <w:t>0..1</w:t>
            </w:r>
          </w:p>
        </w:tc>
        <w:tc>
          <w:tcPr>
            <w:tcW w:w="1803" w:type="dxa"/>
          </w:tcPr>
          <w:p w14:paraId="13F2EADE" w14:textId="77777777" w:rsidR="00870854" w:rsidRPr="00E91314" w:rsidRDefault="00870854" w:rsidP="00521A56">
            <w:pPr>
              <w:rPr>
                <w:rFonts w:eastAsia="Arial Unicode MS"/>
              </w:rPr>
            </w:pPr>
          </w:p>
        </w:tc>
        <w:tc>
          <w:tcPr>
            <w:tcW w:w="1920" w:type="dxa"/>
          </w:tcPr>
          <w:p w14:paraId="6929049D" w14:textId="77777777" w:rsidR="00870854" w:rsidRPr="00E91314" w:rsidRDefault="00870854" w:rsidP="00521A56">
            <w:pPr>
              <w:rPr>
                <w:rFonts w:ascii="Arial" w:eastAsia="Arial Unicode MS" w:hAnsi="Arial"/>
              </w:rPr>
            </w:pPr>
          </w:p>
        </w:tc>
        <w:tc>
          <w:tcPr>
            <w:tcW w:w="1200" w:type="dxa"/>
            <w:shd w:val="clear" w:color="auto" w:fill="auto"/>
          </w:tcPr>
          <w:p w14:paraId="65A2DD30" w14:textId="77777777" w:rsidR="00870854" w:rsidRPr="00E91314" w:rsidRDefault="00870854" w:rsidP="00521A56">
            <w:pPr>
              <w:rPr>
                <w:rFonts w:ascii="Arial" w:eastAsia="Arial Unicode MS" w:hAnsi="Arial"/>
              </w:rPr>
            </w:pPr>
          </w:p>
        </w:tc>
        <w:tc>
          <w:tcPr>
            <w:tcW w:w="1080" w:type="dxa"/>
            <w:shd w:val="clear" w:color="auto" w:fill="auto"/>
          </w:tcPr>
          <w:p w14:paraId="340C78B1" w14:textId="77777777" w:rsidR="00870854" w:rsidRPr="00E91314" w:rsidRDefault="00870854" w:rsidP="00521A56">
            <w:pPr>
              <w:rPr>
                <w:rFonts w:ascii="Arial" w:eastAsia="Arial Unicode MS" w:hAnsi="Arial"/>
              </w:rPr>
            </w:pPr>
          </w:p>
        </w:tc>
        <w:tc>
          <w:tcPr>
            <w:tcW w:w="1160" w:type="dxa"/>
            <w:shd w:val="clear" w:color="auto" w:fill="auto"/>
          </w:tcPr>
          <w:p w14:paraId="5D7EFA9C" w14:textId="77777777" w:rsidR="00870854" w:rsidRPr="00E91314" w:rsidRDefault="00870854" w:rsidP="00521A56">
            <w:pPr>
              <w:rPr>
                <w:rFonts w:ascii="Arial" w:eastAsia="Arial Unicode MS" w:hAnsi="Arial"/>
              </w:rPr>
            </w:pPr>
          </w:p>
        </w:tc>
      </w:tr>
      <w:tr w:rsidR="00870854" w:rsidRPr="00E91314" w14:paraId="7D958826" w14:textId="77777777" w:rsidTr="00C53A3A">
        <w:trPr>
          <w:trHeight w:val="217"/>
        </w:trPr>
        <w:tc>
          <w:tcPr>
            <w:tcW w:w="2545" w:type="dxa"/>
            <w:gridSpan w:val="2"/>
          </w:tcPr>
          <w:p w14:paraId="09A79B89" w14:textId="77777777" w:rsidR="00870854" w:rsidRPr="00E91314" w:rsidRDefault="00870854" w:rsidP="00521A56">
            <w:pPr>
              <w:rPr>
                <w:rFonts w:eastAsia="Arial Unicode MS"/>
              </w:rPr>
            </w:pPr>
            <w:r w:rsidRPr="00E91314">
              <w:rPr>
                <w:rFonts w:eastAsia="Arial Unicode MS"/>
              </w:rPr>
              <w:t>Beskrivning</w:t>
            </w:r>
          </w:p>
          <w:p w14:paraId="7E068B24"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5C14E301" w14:textId="77777777" w:rsidR="00870854" w:rsidRPr="00E91314" w:rsidRDefault="00870854" w:rsidP="00521A56">
            <w:pPr>
              <w:rPr>
                <w:rFonts w:eastAsia="Arial Unicode MS"/>
              </w:rPr>
            </w:pPr>
            <w:r w:rsidRPr="00E91314">
              <w:rPr>
                <w:rFonts w:eastAsia="Arial Unicode MS"/>
              </w:rPr>
              <w:t>Beskrivande text.</w:t>
            </w:r>
          </w:p>
          <w:p w14:paraId="2855922E" w14:textId="77777777" w:rsidR="00870854" w:rsidRPr="00E91314" w:rsidRDefault="00870854" w:rsidP="00521A56">
            <w:pPr>
              <w:rPr>
                <w:rFonts w:eastAsia="Arial Unicode MS"/>
              </w:rPr>
            </w:pPr>
            <w:r w:rsidRPr="00E91314">
              <w:rPr>
                <w:rFonts w:eastAsia="Arial Unicode MS"/>
              </w:rPr>
              <w:t>Stöder kodverk ”DocBook” Se tidbokningskontraktet!!</w:t>
            </w:r>
          </w:p>
          <w:p w14:paraId="75D5A901"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20C17158" w14:textId="77777777" w:rsidR="00870854" w:rsidRPr="00E91314" w:rsidRDefault="00870854" w:rsidP="00521A56">
            <w:pPr>
              <w:rPr>
                <w:rFonts w:eastAsia="Arial Unicode MS"/>
              </w:rPr>
            </w:pPr>
            <w:r w:rsidRPr="00E91314">
              <w:rPr>
                <w:rFonts w:eastAsia="Arial Unicode MS"/>
              </w:rPr>
              <w:t>TXT</w:t>
            </w:r>
          </w:p>
        </w:tc>
        <w:tc>
          <w:tcPr>
            <w:tcW w:w="717" w:type="dxa"/>
          </w:tcPr>
          <w:p w14:paraId="3825F8B0" w14:textId="77777777" w:rsidR="00870854" w:rsidRPr="00E91314" w:rsidRDefault="00870854" w:rsidP="00521A56">
            <w:pPr>
              <w:rPr>
                <w:rFonts w:eastAsia="Arial Unicode MS"/>
              </w:rPr>
            </w:pPr>
            <w:r w:rsidRPr="00E91314">
              <w:rPr>
                <w:rFonts w:eastAsia="Arial Unicode MS"/>
              </w:rPr>
              <w:t>0..1</w:t>
            </w:r>
          </w:p>
        </w:tc>
        <w:tc>
          <w:tcPr>
            <w:tcW w:w="1803" w:type="dxa"/>
          </w:tcPr>
          <w:p w14:paraId="23C248DD"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6F72005A" w14:textId="77777777" w:rsidR="00870854" w:rsidRPr="00E91314" w:rsidRDefault="00870854" w:rsidP="00521A56">
            <w:pPr>
              <w:rPr>
                <w:rFonts w:ascii="Arial" w:eastAsia="Arial Unicode MS" w:hAnsi="Arial"/>
              </w:rPr>
            </w:pPr>
          </w:p>
        </w:tc>
        <w:tc>
          <w:tcPr>
            <w:tcW w:w="1200" w:type="dxa"/>
            <w:shd w:val="clear" w:color="auto" w:fill="auto"/>
          </w:tcPr>
          <w:p w14:paraId="03847423" w14:textId="77777777" w:rsidR="00870854" w:rsidRPr="00E91314" w:rsidRDefault="00870854" w:rsidP="00521A56">
            <w:pPr>
              <w:rPr>
                <w:rFonts w:ascii="Arial" w:eastAsia="Arial Unicode MS" w:hAnsi="Arial"/>
              </w:rPr>
            </w:pPr>
          </w:p>
        </w:tc>
        <w:tc>
          <w:tcPr>
            <w:tcW w:w="1080" w:type="dxa"/>
            <w:shd w:val="clear" w:color="auto" w:fill="auto"/>
          </w:tcPr>
          <w:p w14:paraId="0B680483" w14:textId="77777777" w:rsidR="00870854" w:rsidRPr="00E91314" w:rsidRDefault="00870854" w:rsidP="00521A56">
            <w:pPr>
              <w:rPr>
                <w:rFonts w:ascii="Arial" w:eastAsia="Arial Unicode MS" w:hAnsi="Arial"/>
              </w:rPr>
            </w:pPr>
          </w:p>
        </w:tc>
        <w:tc>
          <w:tcPr>
            <w:tcW w:w="1160" w:type="dxa"/>
            <w:shd w:val="clear" w:color="auto" w:fill="auto"/>
          </w:tcPr>
          <w:p w14:paraId="3081C5FF" w14:textId="77777777" w:rsidR="00870854" w:rsidRPr="00E91314" w:rsidRDefault="00870854" w:rsidP="00521A56">
            <w:pPr>
              <w:rPr>
                <w:rFonts w:ascii="Arial" w:eastAsia="Arial Unicode MS" w:hAnsi="Arial"/>
              </w:rPr>
            </w:pPr>
          </w:p>
        </w:tc>
      </w:tr>
      <w:tr w:rsidR="00A314B8" w:rsidRPr="00E91314" w14:paraId="0D9E5418" w14:textId="77777777" w:rsidTr="00C53A3A">
        <w:trPr>
          <w:trHeight w:val="217"/>
        </w:trPr>
        <w:tc>
          <w:tcPr>
            <w:tcW w:w="2545" w:type="dxa"/>
            <w:gridSpan w:val="2"/>
          </w:tcPr>
          <w:p w14:paraId="6C9502B4" w14:textId="77777777" w:rsidR="00A314B8" w:rsidRPr="00E91314" w:rsidRDefault="00A314B8" w:rsidP="00C53A3A">
            <w:pPr>
              <w:rPr>
                <w:rFonts w:eastAsia="Arial Unicode MS"/>
              </w:rPr>
            </w:pPr>
            <w:r>
              <w:rPr>
                <w:rFonts w:eastAsia="Arial Unicode MS"/>
              </w:rPr>
              <w:t>(InformationURL)</w:t>
            </w:r>
          </w:p>
        </w:tc>
        <w:tc>
          <w:tcPr>
            <w:tcW w:w="3410" w:type="dxa"/>
          </w:tcPr>
          <w:p w14:paraId="2B95989F"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250CCE86" w14:textId="77777777" w:rsidR="00A314B8" w:rsidRPr="00E91314" w:rsidRDefault="00A314B8" w:rsidP="00521A56">
            <w:pPr>
              <w:rPr>
                <w:rFonts w:eastAsia="Arial Unicode MS"/>
              </w:rPr>
            </w:pPr>
            <w:r>
              <w:rPr>
                <w:rFonts w:eastAsia="Arial Unicode MS"/>
              </w:rPr>
              <w:t>TXT</w:t>
            </w:r>
          </w:p>
        </w:tc>
        <w:tc>
          <w:tcPr>
            <w:tcW w:w="717" w:type="dxa"/>
          </w:tcPr>
          <w:p w14:paraId="775BBE72" w14:textId="77777777" w:rsidR="00A314B8" w:rsidRPr="00E91314" w:rsidRDefault="00A314B8" w:rsidP="00521A56">
            <w:pPr>
              <w:rPr>
                <w:rFonts w:eastAsia="Arial Unicode MS"/>
              </w:rPr>
            </w:pPr>
            <w:r>
              <w:rPr>
                <w:rFonts w:eastAsia="Arial Unicode MS"/>
              </w:rPr>
              <w:t>0..1</w:t>
            </w:r>
          </w:p>
        </w:tc>
        <w:tc>
          <w:tcPr>
            <w:tcW w:w="1803" w:type="dxa"/>
          </w:tcPr>
          <w:p w14:paraId="15A61E77" w14:textId="77777777" w:rsidR="00A314B8" w:rsidRPr="00E91314" w:rsidRDefault="00A314B8" w:rsidP="00521A56">
            <w:pPr>
              <w:rPr>
                <w:rFonts w:eastAsia="Arial Unicode MS"/>
              </w:rPr>
            </w:pPr>
            <w:r>
              <w:rPr>
                <w:rFonts w:eastAsia="Arial Unicode MS"/>
              </w:rPr>
              <w:t>(InformationURL)</w:t>
            </w:r>
          </w:p>
        </w:tc>
        <w:tc>
          <w:tcPr>
            <w:tcW w:w="1920" w:type="dxa"/>
          </w:tcPr>
          <w:p w14:paraId="20EB893C" w14:textId="77777777" w:rsidR="00A314B8" w:rsidRPr="00E91314" w:rsidRDefault="00A314B8" w:rsidP="00521A56">
            <w:pPr>
              <w:rPr>
                <w:rFonts w:ascii="Arial" w:eastAsia="Arial Unicode MS" w:hAnsi="Arial"/>
              </w:rPr>
            </w:pPr>
          </w:p>
        </w:tc>
        <w:tc>
          <w:tcPr>
            <w:tcW w:w="1200" w:type="dxa"/>
            <w:shd w:val="clear" w:color="auto" w:fill="auto"/>
          </w:tcPr>
          <w:p w14:paraId="06FC79A6" w14:textId="77777777" w:rsidR="00A314B8" w:rsidRPr="00E91314" w:rsidRDefault="00A314B8" w:rsidP="00521A56">
            <w:pPr>
              <w:rPr>
                <w:rFonts w:ascii="Arial" w:eastAsia="Arial Unicode MS" w:hAnsi="Arial"/>
              </w:rPr>
            </w:pPr>
          </w:p>
        </w:tc>
        <w:tc>
          <w:tcPr>
            <w:tcW w:w="1080" w:type="dxa"/>
            <w:shd w:val="clear" w:color="auto" w:fill="auto"/>
          </w:tcPr>
          <w:p w14:paraId="1ED38749" w14:textId="77777777" w:rsidR="00A314B8" w:rsidRPr="00E91314" w:rsidRDefault="00A314B8" w:rsidP="00521A56">
            <w:pPr>
              <w:rPr>
                <w:rFonts w:ascii="Arial" w:eastAsia="Arial Unicode MS" w:hAnsi="Arial"/>
              </w:rPr>
            </w:pPr>
          </w:p>
        </w:tc>
        <w:tc>
          <w:tcPr>
            <w:tcW w:w="1160" w:type="dxa"/>
            <w:shd w:val="clear" w:color="auto" w:fill="auto"/>
          </w:tcPr>
          <w:p w14:paraId="33F9B4EA" w14:textId="77777777" w:rsidR="00A314B8" w:rsidRPr="00E91314" w:rsidRDefault="00A314B8" w:rsidP="00521A56">
            <w:pPr>
              <w:rPr>
                <w:rFonts w:ascii="Arial" w:eastAsia="Arial Unicode MS" w:hAnsi="Arial"/>
              </w:rPr>
            </w:pPr>
          </w:p>
        </w:tc>
      </w:tr>
      <w:tr w:rsidR="00870854" w:rsidRPr="00E91314" w14:paraId="7FC07FFE" w14:textId="77777777" w:rsidTr="00C53A3A">
        <w:trPr>
          <w:trHeight w:val="217"/>
        </w:trPr>
        <w:tc>
          <w:tcPr>
            <w:tcW w:w="2545" w:type="dxa"/>
            <w:gridSpan w:val="2"/>
          </w:tcPr>
          <w:p w14:paraId="0E0CE374"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1F7E9E9A" w14:textId="77777777" w:rsidR="00870854" w:rsidRPr="00E91314" w:rsidRDefault="00870854" w:rsidP="00521A56">
            <w:pPr>
              <w:rPr>
                <w:rFonts w:eastAsia="Arial Unicode MS"/>
              </w:rPr>
            </w:pPr>
            <w:r w:rsidRPr="00E91314">
              <w:rPr>
                <w:rFonts w:eastAsia="Arial Unicode MS"/>
              </w:rPr>
              <w:t>Antal frågor tillhörande blocket.</w:t>
            </w:r>
          </w:p>
          <w:p w14:paraId="57973C08" w14:textId="77777777" w:rsidR="00870854" w:rsidRPr="00E91314" w:rsidRDefault="00870854" w:rsidP="00521A56">
            <w:pPr>
              <w:rPr>
                <w:rFonts w:eastAsia="Arial Unicode MS"/>
              </w:rPr>
            </w:pPr>
            <w:r w:rsidRPr="00E91314">
              <w:rPr>
                <w:rFonts w:eastAsia="Arial Unicode MS"/>
              </w:rPr>
              <w:t>T.ex. 10</w:t>
            </w:r>
          </w:p>
        </w:tc>
        <w:tc>
          <w:tcPr>
            <w:tcW w:w="1140" w:type="dxa"/>
          </w:tcPr>
          <w:p w14:paraId="5FE6E0B0" w14:textId="77777777" w:rsidR="00870854" w:rsidRPr="00E91314" w:rsidRDefault="00870854" w:rsidP="00521A56">
            <w:pPr>
              <w:rPr>
                <w:rFonts w:eastAsia="Arial Unicode MS"/>
              </w:rPr>
            </w:pPr>
            <w:r w:rsidRPr="00E91314">
              <w:rPr>
                <w:rFonts w:eastAsia="Arial Unicode MS"/>
              </w:rPr>
              <w:t>VÄ</w:t>
            </w:r>
          </w:p>
        </w:tc>
        <w:tc>
          <w:tcPr>
            <w:tcW w:w="717" w:type="dxa"/>
          </w:tcPr>
          <w:p w14:paraId="37469B5A" w14:textId="77777777" w:rsidR="00870854" w:rsidRPr="00E91314" w:rsidRDefault="00870854" w:rsidP="00521A56">
            <w:pPr>
              <w:rPr>
                <w:rFonts w:eastAsia="Arial Unicode MS"/>
              </w:rPr>
            </w:pPr>
            <w:r w:rsidRPr="00E91314">
              <w:rPr>
                <w:rFonts w:eastAsia="Arial Unicode MS"/>
              </w:rPr>
              <w:t>1..1</w:t>
            </w:r>
          </w:p>
        </w:tc>
        <w:tc>
          <w:tcPr>
            <w:tcW w:w="1803" w:type="dxa"/>
          </w:tcPr>
          <w:p w14:paraId="2AC29640" w14:textId="77777777" w:rsidR="00870854" w:rsidRPr="00E91314" w:rsidRDefault="00870854" w:rsidP="00521A56">
            <w:pPr>
              <w:rPr>
                <w:rFonts w:eastAsia="Arial Unicode MS"/>
              </w:rPr>
            </w:pPr>
          </w:p>
        </w:tc>
        <w:tc>
          <w:tcPr>
            <w:tcW w:w="1920" w:type="dxa"/>
          </w:tcPr>
          <w:p w14:paraId="060AE4D4" w14:textId="77777777" w:rsidR="00870854" w:rsidRPr="00E91314" w:rsidRDefault="00870854" w:rsidP="00521A56">
            <w:pPr>
              <w:rPr>
                <w:rFonts w:ascii="Arial" w:eastAsia="Arial Unicode MS" w:hAnsi="Arial"/>
              </w:rPr>
            </w:pPr>
          </w:p>
        </w:tc>
        <w:tc>
          <w:tcPr>
            <w:tcW w:w="1200" w:type="dxa"/>
            <w:shd w:val="clear" w:color="auto" w:fill="auto"/>
          </w:tcPr>
          <w:p w14:paraId="6AF948BE" w14:textId="77777777" w:rsidR="00870854" w:rsidRPr="00E91314" w:rsidRDefault="00870854" w:rsidP="00521A56">
            <w:pPr>
              <w:rPr>
                <w:rFonts w:ascii="Arial" w:eastAsia="Arial Unicode MS" w:hAnsi="Arial"/>
              </w:rPr>
            </w:pPr>
          </w:p>
        </w:tc>
        <w:tc>
          <w:tcPr>
            <w:tcW w:w="1080" w:type="dxa"/>
            <w:shd w:val="clear" w:color="auto" w:fill="auto"/>
          </w:tcPr>
          <w:p w14:paraId="786895E9" w14:textId="77777777" w:rsidR="00870854" w:rsidRPr="00E91314" w:rsidRDefault="00870854" w:rsidP="00521A56">
            <w:pPr>
              <w:rPr>
                <w:rFonts w:ascii="Arial" w:eastAsia="Arial Unicode MS" w:hAnsi="Arial"/>
              </w:rPr>
            </w:pPr>
          </w:p>
        </w:tc>
        <w:tc>
          <w:tcPr>
            <w:tcW w:w="1160" w:type="dxa"/>
            <w:shd w:val="clear" w:color="auto" w:fill="auto"/>
          </w:tcPr>
          <w:p w14:paraId="5F4BF345" w14:textId="77777777" w:rsidR="00870854" w:rsidRPr="00E91314" w:rsidRDefault="00870854" w:rsidP="00521A56">
            <w:pPr>
              <w:rPr>
                <w:rFonts w:ascii="Arial" w:eastAsia="Arial Unicode MS" w:hAnsi="Arial"/>
              </w:rPr>
            </w:pPr>
          </w:p>
        </w:tc>
      </w:tr>
      <w:tr w:rsidR="00870854" w:rsidRPr="00E91314" w14:paraId="02D59E79" w14:textId="77777777" w:rsidTr="00C53A3A">
        <w:trPr>
          <w:trHeight w:val="217"/>
        </w:trPr>
        <w:tc>
          <w:tcPr>
            <w:tcW w:w="2545" w:type="dxa"/>
            <w:gridSpan w:val="2"/>
          </w:tcPr>
          <w:p w14:paraId="16FB42FD" w14:textId="77777777" w:rsidR="00870854" w:rsidRPr="00E91314" w:rsidRDefault="00870854" w:rsidP="00C53A3A">
            <w:pPr>
              <w:rPr>
                <w:rFonts w:eastAsia="Arial Unicode MS"/>
              </w:rPr>
            </w:pPr>
            <w:r w:rsidRPr="00E91314">
              <w:rPr>
                <w:rFonts w:eastAsia="Arial Unicode MS"/>
              </w:rPr>
              <w:t>Frågor/id</w:t>
            </w:r>
          </w:p>
          <w:p w14:paraId="4045A65F"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4B0C68C5"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361C3ABD" w14:textId="77777777" w:rsidR="00870854" w:rsidRPr="00E91314" w:rsidRDefault="00870854" w:rsidP="00521A56">
            <w:pPr>
              <w:rPr>
                <w:rFonts w:eastAsia="Arial Unicode MS"/>
              </w:rPr>
            </w:pPr>
            <w:r w:rsidRPr="00E91314">
              <w:rPr>
                <w:rFonts w:eastAsia="Arial Unicode MS"/>
              </w:rPr>
              <w:t>II</w:t>
            </w:r>
          </w:p>
        </w:tc>
        <w:tc>
          <w:tcPr>
            <w:tcW w:w="717" w:type="dxa"/>
          </w:tcPr>
          <w:p w14:paraId="74063116" w14:textId="77777777" w:rsidR="00870854" w:rsidRPr="00E91314" w:rsidRDefault="00870854" w:rsidP="00521A56">
            <w:pPr>
              <w:rPr>
                <w:rFonts w:eastAsia="Arial Unicode MS"/>
              </w:rPr>
            </w:pPr>
            <w:r w:rsidRPr="00E91314">
              <w:rPr>
                <w:rFonts w:eastAsia="Arial Unicode MS"/>
              </w:rPr>
              <w:t>1..*</w:t>
            </w:r>
          </w:p>
        </w:tc>
        <w:tc>
          <w:tcPr>
            <w:tcW w:w="1803" w:type="dxa"/>
          </w:tcPr>
          <w:p w14:paraId="2C95FD53"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11241506" w14:textId="77777777" w:rsidR="00870854" w:rsidRPr="00E91314" w:rsidRDefault="00870854" w:rsidP="00521A56">
            <w:pPr>
              <w:rPr>
                <w:rFonts w:ascii="Arial" w:eastAsia="Arial Unicode MS" w:hAnsi="Arial"/>
              </w:rPr>
            </w:pPr>
          </w:p>
        </w:tc>
        <w:tc>
          <w:tcPr>
            <w:tcW w:w="1200" w:type="dxa"/>
            <w:shd w:val="clear" w:color="auto" w:fill="auto"/>
          </w:tcPr>
          <w:p w14:paraId="30473FAD" w14:textId="77777777" w:rsidR="00870854" w:rsidRPr="00E91314" w:rsidRDefault="00870854" w:rsidP="00521A56">
            <w:pPr>
              <w:rPr>
                <w:rFonts w:ascii="Arial" w:eastAsia="Arial Unicode MS" w:hAnsi="Arial"/>
              </w:rPr>
            </w:pPr>
          </w:p>
        </w:tc>
        <w:tc>
          <w:tcPr>
            <w:tcW w:w="1080" w:type="dxa"/>
            <w:shd w:val="clear" w:color="auto" w:fill="auto"/>
          </w:tcPr>
          <w:p w14:paraId="3862A80A" w14:textId="77777777" w:rsidR="00870854" w:rsidRPr="00E91314" w:rsidRDefault="00870854" w:rsidP="00521A56">
            <w:pPr>
              <w:rPr>
                <w:rFonts w:ascii="Arial" w:eastAsia="Arial Unicode MS" w:hAnsi="Arial"/>
              </w:rPr>
            </w:pPr>
          </w:p>
        </w:tc>
        <w:tc>
          <w:tcPr>
            <w:tcW w:w="1160" w:type="dxa"/>
            <w:shd w:val="clear" w:color="auto" w:fill="auto"/>
          </w:tcPr>
          <w:p w14:paraId="3BD55975" w14:textId="77777777" w:rsidR="00870854" w:rsidRPr="00E91314" w:rsidRDefault="00870854" w:rsidP="00521A56">
            <w:pPr>
              <w:rPr>
                <w:rFonts w:ascii="Arial" w:eastAsia="Arial Unicode MS" w:hAnsi="Arial"/>
              </w:rPr>
            </w:pPr>
          </w:p>
        </w:tc>
      </w:tr>
      <w:tr w:rsidR="00870854" w:rsidRPr="00E91314" w14:paraId="54C8F748" w14:textId="77777777" w:rsidTr="00C53A3A">
        <w:trPr>
          <w:trHeight w:val="217"/>
        </w:trPr>
        <w:tc>
          <w:tcPr>
            <w:tcW w:w="2545" w:type="dxa"/>
            <w:gridSpan w:val="2"/>
          </w:tcPr>
          <w:p w14:paraId="582D2793" w14:textId="77777777" w:rsidR="00870854" w:rsidRPr="00E91314" w:rsidRDefault="00870854" w:rsidP="00C53A3A">
            <w:pPr>
              <w:rPr>
                <w:rFonts w:eastAsia="Arial Unicode MS"/>
              </w:rPr>
            </w:pPr>
          </w:p>
        </w:tc>
        <w:tc>
          <w:tcPr>
            <w:tcW w:w="3410" w:type="dxa"/>
          </w:tcPr>
          <w:p w14:paraId="57542545" w14:textId="77777777" w:rsidR="00870854" w:rsidRPr="00E91314" w:rsidRDefault="00870854" w:rsidP="00521A56">
            <w:pPr>
              <w:rPr>
                <w:rFonts w:eastAsia="Arial Unicode MS"/>
              </w:rPr>
            </w:pPr>
          </w:p>
        </w:tc>
        <w:tc>
          <w:tcPr>
            <w:tcW w:w="1140" w:type="dxa"/>
          </w:tcPr>
          <w:p w14:paraId="5226A401" w14:textId="77777777" w:rsidR="00870854" w:rsidRPr="00E91314" w:rsidRDefault="00870854" w:rsidP="00521A56">
            <w:pPr>
              <w:rPr>
                <w:rFonts w:eastAsia="Arial Unicode MS"/>
              </w:rPr>
            </w:pPr>
          </w:p>
        </w:tc>
        <w:tc>
          <w:tcPr>
            <w:tcW w:w="717" w:type="dxa"/>
          </w:tcPr>
          <w:p w14:paraId="2F6E8F55" w14:textId="77777777" w:rsidR="00870854" w:rsidRPr="00E91314" w:rsidRDefault="00870854" w:rsidP="00521A56">
            <w:pPr>
              <w:rPr>
                <w:rFonts w:eastAsia="Arial Unicode MS"/>
              </w:rPr>
            </w:pPr>
          </w:p>
        </w:tc>
        <w:tc>
          <w:tcPr>
            <w:tcW w:w="1803" w:type="dxa"/>
          </w:tcPr>
          <w:p w14:paraId="3F7D88F8" w14:textId="77777777" w:rsidR="00870854" w:rsidRPr="00E91314" w:rsidRDefault="00870854" w:rsidP="00521A56">
            <w:pPr>
              <w:rPr>
                <w:rFonts w:eastAsia="Arial Unicode MS"/>
              </w:rPr>
            </w:pPr>
          </w:p>
        </w:tc>
        <w:tc>
          <w:tcPr>
            <w:tcW w:w="1920" w:type="dxa"/>
          </w:tcPr>
          <w:p w14:paraId="4DFC6ACF" w14:textId="77777777" w:rsidR="00870854" w:rsidRPr="00E91314" w:rsidRDefault="00870854" w:rsidP="00521A56">
            <w:pPr>
              <w:rPr>
                <w:rFonts w:ascii="Arial" w:eastAsia="Arial Unicode MS" w:hAnsi="Arial"/>
              </w:rPr>
            </w:pPr>
          </w:p>
        </w:tc>
        <w:tc>
          <w:tcPr>
            <w:tcW w:w="1200" w:type="dxa"/>
            <w:shd w:val="clear" w:color="auto" w:fill="auto"/>
          </w:tcPr>
          <w:p w14:paraId="679A636F" w14:textId="77777777" w:rsidR="00870854" w:rsidRPr="00E91314" w:rsidRDefault="00870854" w:rsidP="00521A56">
            <w:pPr>
              <w:rPr>
                <w:rFonts w:ascii="Arial" w:eastAsia="Arial Unicode MS" w:hAnsi="Arial"/>
              </w:rPr>
            </w:pPr>
          </w:p>
        </w:tc>
        <w:tc>
          <w:tcPr>
            <w:tcW w:w="1080" w:type="dxa"/>
            <w:shd w:val="clear" w:color="auto" w:fill="auto"/>
          </w:tcPr>
          <w:p w14:paraId="28E58A2B" w14:textId="77777777" w:rsidR="00870854" w:rsidRPr="00E91314" w:rsidRDefault="00870854" w:rsidP="00521A56">
            <w:pPr>
              <w:rPr>
                <w:rFonts w:ascii="Arial" w:eastAsia="Arial Unicode MS" w:hAnsi="Arial"/>
              </w:rPr>
            </w:pPr>
          </w:p>
        </w:tc>
        <w:tc>
          <w:tcPr>
            <w:tcW w:w="1160" w:type="dxa"/>
            <w:shd w:val="clear" w:color="auto" w:fill="auto"/>
          </w:tcPr>
          <w:p w14:paraId="08F25C3B" w14:textId="77777777" w:rsidR="00870854" w:rsidRPr="00E91314" w:rsidRDefault="00870854" w:rsidP="00521A56">
            <w:pPr>
              <w:rPr>
                <w:rFonts w:ascii="Arial" w:eastAsia="Arial Unicode MS" w:hAnsi="Arial"/>
              </w:rPr>
            </w:pPr>
          </w:p>
        </w:tc>
      </w:tr>
      <w:tr w:rsidR="00870854" w:rsidRPr="00E91314" w14:paraId="7D88A729" w14:textId="77777777" w:rsidTr="00C53A3A">
        <w:trPr>
          <w:gridBefore w:val="1"/>
          <w:wBefore w:w="15" w:type="dxa"/>
          <w:trHeight w:val="217"/>
        </w:trPr>
        <w:tc>
          <w:tcPr>
            <w:tcW w:w="7080" w:type="dxa"/>
            <w:gridSpan w:val="3"/>
            <w:shd w:val="pct25" w:color="auto" w:fill="auto"/>
          </w:tcPr>
          <w:p w14:paraId="3CC379AC" w14:textId="77777777" w:rsidR="00870854" w:rsidRPr="00E91314" w:rsidRDefault="00870854" w:rsidP="00521A56">
            <w:pPr>
              <w:rPr>
                <w:b/>
              </w:rPr>
            </w:pPr>
            <w:r w:rsidRPr="00E91314">
              <w:rPr>
                <w:b/>
              </w:rPr>
              <w:t>Associationer</w:t>
            </w:r>
          </w:p>
        </w:tc>
        <w:tc>
          <w:tcPr>
            <w:tcW w:w="7880" w:type="dxa"/>
            <w:gridSpan w:val="6"/>
            <w:shd w:val="pct25" w:color="auto" w:fill="auto"/>
          </w:tcPr>
          <w:p w14:paraId="321F8045" w14:textId="77777777" w:rsidR="00870854" w:rsidRPr="00E91314" w:rsidRDefault="00870854" w:rsidP="00521A56">
            <w:pPr>
              <w:rPr>
                <w:rFonts w:eastAsia="Arial Unicode MS"/>
                <w:b/>
              </w:rPr>
            </w:pPr>
            <w:r w:rsidRPr="00E91314">
              <w:rPr>
                <w:b/>
              </w:rPr>
              <w:t>Beslutsregel</w:t>
            </w:r>
          </w:p>
        </w:tc>
      </w:tr>
      <w:tr w:rsidR="00870854" w:rsidRPr="00E91314" w14:paraId="168535D9" w14:textId="77777777" w:rsidTr="00C53A3A">
        <w:trPr>
          <w:gridBefore w:val="1"/>
          <w:wBefore w:w="15" w:type="dxa"/>
          <w:trHeight w:val="217"/>
        </w:trPr>
        <w:tc>
          <w:tcPr>
            <w:tcW w:w="7080" w:type="dxa"/>
            <w:gridSpan w:val="3"/>
          </w:tcPr>
          <w:p w14:paraId="7E81D6C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5618F53E" w14:textId="77777777" w:rsidR="00870854" w:rsidRPr="00E91314" w:rsidRDefault="00870854" w:rsidP="00521A56">
            <w:pPr>
              <w:rPr>
                <w:rFonts w:ascii="Arial" w:eastAsia="Arial Unicode MS" w:hAnsi="Arial"/>
                <w:color w:val="000000"/>
              </w:rPr>
            </w:pPr>
          </w:p>
        </w:tc>
      </w:tr>
      <w:tr w:rsidR="00870854" w:rsidRPr="00E91314" w14:paraId="49338B06" w14:textId="77777777" w:rsidTr="00C53A3A">
        <w:trPr>
          <w:gridBefore w:val="1"/>
          <w:wBefore w:w="15" w:type="dxa"/>
          <w:trHeight w:val="217"/>
        </w:trPr>
        <w:tc>
          <w:tcPr>
            <w:tcW w:w="7080" w:type="dxa"/>
            <w:gridSpan w:val="3"/>
          </w:tcPr>
          <w:p w14:paraId="0F6F9602" w14:textId="77777777" w:rsidR="00870854" w:rsidRPr="00E91314" w:rsidRDefault="00870854" w:rsidP="00521A56">
            <w:pPr>
              <w:rPr>
                <w:rFonts w:ascii="Arial" w:eastAsia="Arial Unicode MS" w:hAnsi="Arial"/>
                <w:color w:val="000000"/>
              </w:rPr>
            </w:pPr>
          </w:p>
        </w:tc>
        <w:tc>
          <w:tcPr>
            <w:tcW w:w="7880" w:type="dxa"/>
            <w:gridSpan w:val="6"/>
          </w:tcPr>
          <w:p w14:paraId="46DA8BD7" w14:textId="77777777" w:rsidR="00870854" w:rsidRPr="00E91314" w:rsidRDefault="00870854" w:rsidP="00521A56">
            <w:pPr>
              <w:rPr>
                <w:rFonts w:ascii="Arial" w:eastAsia="Arial Unicode MS" w:hAnsi="Arial"/>
                <w:color w:val="000000"/>
              </w:rPr>
            </w:pPr>
          </w:p>
        </w:tc>
      </w:tr>
    </w:tbl>
    <w:p w14:paraId="59694FCD" w14:textId="77777777" w:rsidR="00870854" w:rsidRPr="00E91314" w:rsidRDefault="00870854" w:rsidP="00870854"/>
    <w:p w14:paraId="38275785" w14:textId="77777777" w:rsidR="00870854" w:rsidRPr="00E91314" w:rsidRDefault="00870854" w:rsidP="00870854"/>
    <w:p w14:paraId="5855604F" w14:textId="77777777" w:rsidR="00870854" w:rsidRPr="00E91314" w:rsidRDefault="00870854" w:rsidP="00870854"/>
    <w:p w14:paraId="5E5C8C1E" w14:textId="77777777" w:rsidR="00870854" w:rsidRPr="00E91314" w:rsidRDefault="00870854" w:rsidP="00870854"/>
    <w:p w14:paraId="1F783770" w14:textId="77777777" w:rsidR="00964956" w:rsidRDefault="00870854" w:rsidP="00AA406D">
      <w:pPr>
        <w:pStyle w:val="Rubrik3"/>
        <w:numPr>
          <w:ilvl w:val="2"/>
          <w:numId w:val="21"/>
        </w:numPr>
        <w:spacing w:before="240" w:after="60"/>
        <w:ind w:left="1134" w:hanging="1134"/>
        <w:rPr>
          <w:i/>
          <w:lang w:val="sv-SE"/>
        </w:rPr>
      </w:pPr>
      <w:r w:rsidRPr="00E91314">
        <w:rPr>
          <w:i/>
          <w:lang w:val="sv-SE"/>
        </w:rPr>
        <w:br w:type="page"/>
      </w:r>
      <w:bookmarkStart w:id="142" w:name="_Toc193243784"/>
    </w:p>
    <w:p w14:paraId="61F383AD" w14:textId="77777777" w:rsidR="00964956" w:rsidRPr="00E91314" w:rsidRDefault="00964956" w:rsidP="00964956">
      <w:pPr>
        <w:pStyle w:val="Rubrik3"/>
        <w:numPr>
          <w:ilvl w:val="2"/>
          <w:numId w:val="21"/>
        </w:numPr>
        <w:spacing w:before="240" w:after="60"/>
        <w:ind w:left="1134" w:hanging="1134"/>
        <w:rPr>
          <w:i/>
          <w:lang w:val="sv-SE"/>
        </w:rPr>
      </w:pPr>
      <w:bookmarkStart w:id="143" w:name="_Toc220550742"/>
      <w:r w:rsidRPr="00E91314">
        <w:rPr>
          <w:i/>
          <w:lang w:val="sv-SE"/>
        </w:rPr>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3"/>
    </w:p>
    <w:p w14:paraId="560F6255" w14:textId="77777777" w:rsidR="00964956" w:rsidRDefault="00964956" w:rsidP="00964956">
      <w:pPr>
        <w:pStyle w:val="Brdtext"/>
      </w:pPr>
      <w:r>
        <w:t>Objektet utgör mall för en fråga (Question)</w:t>
      </w:r>
    </w:p>
    <w:p w14:paraId="273C3298" w14:textId="77777777" w:rsidR="00020E89" w:rsidRPr="00E91314" w:rsidRDefault="00020E89" w:rsidP="00020E89">
      <w:pPr>
        <w:spacing w:after="0"/>
      </w:pPr>
    </w:p>
    <w:p w14:paraId="4B6DB148"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2DCE5668" w14:textId="77777777" w:rsidTr="00A17FCF">
        <w:trPr>
          <w:cantSplit/>
          <w:trHeight w:val="376"/>
        </w:trPr>
        <w:tc>
          <w:tcPr>
            <w:tcW w:w="2545" w:type="dxa"/>
            <w:gridSpan w:val="2"/>
            <w:vMerge w:val="restart"/>
            <w:shd w:val="pct25" w:color="auto" w:fill="auto"/>
          </w:tcPr>
          <w:p w14:paraId="4A36FC9C"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A85C444" w14:textId="77777777" w:rsidR="00020E89" w:rsidRPr="00E91314" w:rsidRDefault="00020E89" w:rsidP="00A17FCF">
            <w:r w:rsidRPr="00E91314">
              <w:t>Beskrivning</w:t>
            </w:r>
          </w:p>
        </w:tc>
        <w:tc>
          <w:tcPr>
            <w:tcW w:w="1140" w:type="dxa"/>
            <w:vMerge w:val="restart"/>
            <w:shd w:val="pct25" w:color="auto" w:fill="auto"/>
          </w:tcPr>
          <w:p w14:paraId="38C72524"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4AE8B802" w14:textId="77777777" w:rsidR="00020E89" w:rsidRPr="00E91314" w:rsidRDefault="00020E89" w:rsidP="00A17FCF">
            <w:r w:rsidRPr="00E91314">
              <w:t>Mult</w:t>
            </w:r>
          </w:p>
        </w:tc>
        <w:tc>
          <w:tcPr>
            <w:tcW w:w="1803" w:type="dxa"/>
            <w:vMerge w:val="restart"/>
            <w:shd w:val="pct25" w:color="auto" w:fill="auto"/>
          </w:tcPr>
          <w:p w14:paraId="5CE80E13"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D70D794"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7D0B1916"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173559F0" w14:textId="77777777" w:rsidTr="00A17FCF">
        <w:trPr>
          <w:cantSplit/>
          <w:trHeight w:val="375"/>
        </w:trPr>
        <w:tc>
          <w:tcPr>
            <w:tcW w:w="2545" w:type="dxa"/>
            <w:gridSpan w:val="2"/>
            <w:vMerge/>
            <w:shd w:val="pct25" w:color="auto" w:fill="auto"/>
          </w:tcPr>
          <w:p w14:paraId="5FD59F88" w14:textId="77777777" w:rsidR="00020E89" w:rsidRPr="00E91314" w:rsidRDefault="00020E89" w:rsidP="00A17FCF"/>
        </w:tc>
        <w:tc>
          <w:tcPr>
            <w:tcW w:w="3410" w:type="dxa"/>
            <w:vMerge/>
            <w:shd w:val="pct25" w:color="auto" w:fill="auto"/>
          </w:tcPr>
          <w:p w14:paraId="215616C0" w14:textId="77777777" w:rsidR="00020E89" w:rsidRPr="00E91314" w:rsidRDefault="00020E89" w:rsidP="00A17FCF"/>
        </w:tc>
        <w:tc>
          <w:tcPr>
            <w:tcW w:w="1140" w:type="dxa"/>
            <w:vMerge/>
            <w:shd w:val="pct25" w:color="auto" w:fill="auto"/>
          </w:tcPr>
          <w:p w14:paraId="7EB37E44" w14:textId="77777777" w:rsidR="00020E89" w:rsidRPr="00E91314" w:rsidRDefault="00020E89" w:rsidP="00A17FCF"/>
        </w:tc>
        <w:tc>
          <w:tcPr>
            <w:tcW w:w="717" w:type="dxa"/>
            <w:vMerge/>
            <w:shd w:val="pct25" w:color="auto" w:fill="auto"/>
          </w:tcPr>
          <w:p w14:paraId="46FFF196" w14:textId="77777777" w:rsidR="00020E89" w:rsidRPr="00E91314" w:rsidRDefault="00020E89" w:rsidP="00A17FCF"/>
        </w:tc>
        <w:tc>
          <w:tcPr>
            <w:tcW w:w="1803" w:type="dxa"/>
            <w:vMerge/>
            <w:shd w:val="pct25" w:color="auto" w:fill="auto"/>
          </w:tcPr>
          <w:p w14:paraId="63E3DD22" w14:textId="77777777" w:rsidR="00020E89" w:rsidRPr="00E91314" w:rsidRDefault="00020E89" w:rsidP="00A17FCF"/>
        </w:tc>
        <w:tc>
          <w:tcPr>
            <w:tcW w:w="1920" w:type="dxa"/>
            <w:vMerge/>
            <w:shd w:val="pct25" w:color="auto" w:fill="auto"/>
          </w:tcPr>
          <w:p w14:paraId="37A752CB" w14:textId="77777777" w:rsidR="00020E89" w:rsidRPr="00E91314" w:rsidRDefault="00020E89" w:rsidP="00A17FCF"/>
        </w:tc>
        <w:tc>
          <w:tcPr>
            <w:tcW w:w="1200" w:type="dxa"/>
            <w:tcBorders>
              <w:bottom w:val="single" w:sz="4" w:space="0" w:color="auto"/>
            </w:tcBorders>
            <w:shd w:val="pct25" w:color="auto" w:fill="auto"/>
          </w:tcPr>
          <w:p w14:paraId="29200FBD"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E087EE8"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36F95B6E" w14:textId="77777777" w:rsidR="00020E89" w:rsidRPr="00E91314" w:rsidRDefault="00020E89" w:rsidP="00A17FCF">
            <w:pPr>
              <w:rPr>
                <w:rFonts w:eastAsia="Arial Unicode MS"/>
              </w:rPr>
            </w:pPr>
          </w:p>
        </w:tc>
      </w:tr>
      <w:tr w:rsidR="00020E89" w:rsidRPr="00E91314" w14:paraId="40E08FC5" w14:textId="77777777" w:rsidTr="00A17FCF">
        <w:trPr>
          <w:trHeight w:val="217"/>
        </w:trPr>
        <w:tc>
          <w:tcPr>
            <w:tcW w:w="2545" w:type="dxa"/>
            <w:gridSpan w:val="2"/>
          </w:tcPr>
          <w:p w14:paraId="74C810E5" w14:textId="77777777" w:rsidR="00020E89" w:rsidRPr="00E91314" w:rsidRDefault="00020E89" w:rsidP="00A17FCF">
            <w:pPr>
              <w:rPr>
                <w:rFonts w:eastAsia="Arial Unicode MS"/>
              </w:rPr>
            </w:pPr>
            <w:r>
              <w:rPr>
                <w:rFonts w:eastAsia="Arial Unicode MS"/>
              </w:rPr>
              <w:t>(InformationURL)</w:t>
            </w:r>
          </w:p>
        </w:tc>
        <w:tc>
          <w:tcPr>
            <w:tcW w:w="3410" w:type="dxa"/>
          </w:tcPr>
          <w:p w14:paraId="3A3D10AF"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53B5EE34" w14:textId="77777777" w:rsidR="00020E89" w:rsidRPr="00E91314" w:rsidRDefault="00020E89" w:rsidP="00A17FCF">
            <w:pPr>
              <w:rPr>
                <w:rFonts w:eastAsia="Arial Unicode MS"/>
              </w:rPr>
            </w:pPr>
            <w:r>
              <w:rPr>
                <w:rFonts w:eastAsia="Arial Unicode MS"/>
              </w:rPr>
              <w:t>TXT</w:t>
            </w:r>
          </w:p>
        </w:tc>
        <w:tc>
          <w:tcPr>
            <w:tcW w:w="717" w:type="dxa"/>
          </w:tcPr>
          <w:p w14:paraId="05801890" w14:textId="77777777" w:rsidR="00020E89" w:rsidRPr="00E91314" w:rsidRDefault="00020E89" w:rsidP="00A17FCF">
            <w:pPr>
              <w:rPr>
                <w:rFonts w:eastAsia="Arial Unicode MS"/>
              </w:rPr>
            </w:pPr>
            <w:r>
              <w:rPr>
                <w:rFonts w:eastAsia="Arial Unicode MS"/>
              </w:rPr>
              <w:t>0..1</w:t>
            </w:r>
          </w:p>
        </w:tc>
        <w:tc>
          <w:tcPr>
            <w:tcW w:w="1803" w:type="dxa"/>
          </w:tcPr>
          <w:p w14:paraId="1E3AED5C" w14:textId="77777777" w:rsidR="00020E89" w:rsidRPr="00E91314" w:rsidRDefault="00020E89" w:rsidP="00A17FCF">
            <w:pPr>
              <w:rPr>
                <w:rFonts w:eastAsia="Arial Unicode MS"/>
              </w:rPr>
            </w:pPr>
          </w:p>
        </w:tc>
        <w:tc>
          <w:tcPr>
            <w:tcW w:w="1920" w:type="dxa"/>
          </w:tcPr>
          <w:p w14:paraId="55B099DE" w14:textId="77777777" w:rsidR="00020E89" w:rsidRPr="00E91314" w:rsidRDefault="00020E89" w:rsidP="00A17FCF">
            <w:pPr>
              <w:rPr>
                <w:rFonts w:ascii="Arial" w:eastAsia="Arial Unicode MS" w:hAnsi="Arial"/>
              </w:rPr>
            </w:pPr>
          </w:p>
        </w:tc>
        <w:tc>
          <w:tcPr>
            <w:tcW w:w="1200" w:type="dxa"/>
            <w:shd w:val="clear" w:color="auto" w:fill="auto"/>
          </w:tcPr>
          <w:p w14:paraId="730BC35F" w14:textId="77777777" w:rsidR="00020E89" w:rsidRPr="00E91314" w:rsidRDefault="00020E89" w:rsidP="00A17FCF">
            <w:pPr>
              <w:rPr>
                <w:rFonts w:ascii="Arial" w:eastAsia="Arial Unicode MS" w:hAnsi="Arial"/>
              </w:rPr>
            </w:pPr>
          </w:p>
        </w:tc>
        <w:tc>
          <w:tcPr>
            <w:tcW w:w="1080" w:type="dxa"/>
            <w:shd w:val="clear" w:color="auto" w:fill="auto"/>
          </w:tcPr>
          <w:p w14:paraId="2552F8AB" w14:textId="77777777" w:rsidR="00020E89" w:rsidRPr="00E91314" w:rsidRDefault="00020E89" w:rsidP="00A17FCF">
            <w:pPr>
              <w:rPr>
                <w:rFonts w:ascii="Arial" w:eastAsia="Arial Unicode MS" w:hAnsi="Arial"/>
              </w:rPr>
            </w:pPr>
          </w:p>
        </w:tc>
        <w:tc>
          <w:tcPr>
            <w:tcW w:w="1160" w:type="dxa"/>
            <w:shd w:val="clear" w:color="auto" w:fill="auto"/>
          </w:tcPr>
          <w:p w14:paraId="7B1A73FC" w14:textId="77777777" w:rsidR="00020E89" w:rsidRPr="00E91314" w:rsidRDefault="00020E89" w:rsidP="00A17FCF">
            <w:pPr>
              <w:rPr>
                <w:rFonts w:ascii="Arial" w:eastAsia="Arial Unicode MS" w:hAnsi="Arial"/>
              </w:rPr>
            </w:pPr>
          </w:p>
        </w:tc>
      </w:tr>
      <w:tr w:rsidR="00020E89" w:rsidRPr="00E91314" w14:paraId="627AC75E" w14:textId="77777777" w:rsidTr="00A17FCF">
        <w:trPr>
          <w:trHeight w:val="217"/>
        </w:trPr>
        <w:tc>
          <w:tcPr>
            <w:tcW w:w="2545" w:type="dxa"/>
            <w:gridSpan w:val="2"/>
          </w:tcPr>
          <w:p w14:paraId="01F850E9" w14:textId="77777777" w:rsidR="00020E89" w:rsidRPr="00E91314" w:rsidRDefault="00020E89" w:rsidP="00A17FCF">
            <w:pPr>
              <w:rPr>
                <w:rFonts w:eastAsia="Arial Unicode MS"/>
              </w:rPr>
            </w:pPr>
            <w:r>
              <w:rPr>
                <w:rFonts w:eastAsia="Arial Unicode MS"/>
              </w:rPr>
              <w:t>(superiorQuestionID)</w:t>
            </w:r>
          </w:p>
        </w:tc>
        <w:tc>
          <w:tcPr>
            <w:tcW w:w="3410" w:type="dxa"/>
          </w:tcPr>
          <w:p w14:paraId="2E44B40A" w14:textId="77777777" w:rsidR="00020E89" w:rsidRPr="00E91314" w:rsidRDefault="00020E8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1CBBC2B9" w14:textId="77777777" w:rsidR="00020E89" w:rsidRPr="00E91314" w:rsidRDefault="00020E89" w:rsidP="00A17FCF">
            <w:pPr>
              <w:rPr>
                <w:rFonts w:eastAsia="Arial Unicode MS"/>
              </w:rPr>
            </w:pPr>
            <w:r>
              <w:rPr>
                <w:rFonts w:eastAsia="Arial Unicode MS"/>
              </w:rPr>
              <w:t>TXT</w:t>
            </w:r>
          </w:p>
        </w:tc>
        <w:tc>
          <w:tcPr>
            <w:tcW w:w="717" w:type="dxa"/>
          </w:tcPr>
          <w:p w14:paraId="6A29EA94" w14:textId="77777777" w:rsidR="00020E89" w:rsidRPr="00E91314" w:rsidRDefault="00020E89" w:rsidP="00A17FCF">
            <w:pPr>
              <w:rPr>
                <w:rFonts w:eastAsia="Arial Unicode MS"/>
              </w:rPr>
            </w:pPr>
            <w:r>
              <w:rPr>
                <w:rFonts w:eastAsia="Arial Unicode MS"/>
              </w:rPr>
              <w:t>0..1</w:t>
            </w:r>
          </w:p>
        </w:tc>
        <w:tc>
          <w:tcPr>
            <w:tcW w:w="1803" w:type="dxa"/>
          </w:tcPr>
          <w:p w14:paraId="65191285" w14:textId="77777777" w:rsidR="00020E89" w:rsidRPr="00E91314" w:rsidRDefault="00020E89" w:rsidP="00A17FCF">
            <w:pPr>
              <w:rPr>
                <w:rFonts w:eastAsia="Arial Unicode MS"/>
              </w:rPr>
            </w:pPr>
            <w:r>
              <w:rPr>
                <w:rFonts w:eastAsia="Arial Unicode MS"/>
              </w:rPr>
              <w:t>QuestionID</w:t>
            </w:r>
          </w:p>
        </w:tc>
        <w:tc>
          <w:tcPr>
            <w:tcW w:w="1920" w:type="dxa"/>
          </w:tcPr>
          <w:p w14:paraId="0DE86198" w14:textId="77777777" w:rsidR="00020E89" w:rsidRPr="00E91314" w:rsidRDefault="00020E89" w:rsidP="00A17FCF">
            <w:pPr>
              <w:rPr>
                <w:rFonts w:ascii="Arial" w:eastAsia="Arial Unicode MS" w:hAnsi="Arial"/>
              </w:rPr>
            </w:pPr>
          </w:p>
        </w:tc>
        <w:tc>
          <w:tcPr>
            <w:tcW w:w="1200" w:type="dxa"/>
            <w:shd w:val="clear" w:color="auto" w:fill="auto"/>
          </w:tcPr>
          <w:p w14:paraId="26F4BF90" w14:textId="77777777" w:rsidR="00020E89" w:rsidRPr="00E91314" w:rsidRDefault="00020E89" w:rsidP="00A17FCF">
            <w:pPr>
              <w:rPr>
                <w:rFonts w:ascii="Arial" w:eastAsia="Arial Unicode MS" w:hAnsi="Arial"/>
              </w:rPr>
            </w:pPr>
          </w:p>
        </w:tc>
        <w:tc>
          <w:tcPr>
            <w:tcW w:w="1080" w:type="dxa"/>
            <w:shd w:val="clear" w:color="auto" w:fill="auto"/>
          </w:tcPr>
          <w:p w14:paraId="1665CBC2" w14:textId="77777777" w:rsidR="00020E89" w:rsidRPr="00E91314" w:rsidRDefault="00020E89" w:rsidP="00A17FCF">
            <w:pPr>
              <w:rPr>
                <w:rFonts w:ascii="Arial" w:eastAsia="Arial Unicode MS" w:hAnsi="Arial"/>
              </w:rPr>
            </w:pPr>
          </w:p>
        </w:tc>
        <w:tc>
          <w:tcPr>
            <w:tcW w:w="1160" w:type="dxa"/>
            <w:shd w:val="clear" w:color="auto" w:fill="auto"/>
          </w:tcPr>
          <w:p w14:paraId="5A46A026" w14:textId="77777777" w:rsidR="00020E89" w:rsidRPr="00E91314" w:rsidRDefault="00020E89" w:rsidP="00A17FCF">
            <w:pPr>
              <w:rPr>
                <w:rFonts w:ascii="Arial" w:eastAsia="Arial Unicode MS" w:hAnsi="Arial"/>
              </w:rPr>
            </w:pPr>
          </w:p>
        </w:tc>
      </w:tr>
      <w:tr w:rsidR="00020E89" w:rsidRPr="00E91314" w14:paraId="2AD5B3D6" w14:textId="77777777" w:rsidTr="00A17FCF">
        <w:trPr>
          <w:trHeight w:val="217"/>
        </w:trPr>
        <w:tc>
          <w:tcPr>
            <w:tcW w:w="2545" w:type="dxa"/>
            <w:gridSpan w:val="2"/>
          </w:tcPr>
          <w:p w14:paraId="1B3F3AC4" w14:textId="77777777" w:rsidR="00020E89" w:rsidRPr="00E91314" w:rsidRDefault="00020E89" w:rsidP="00A17FCF">
            <w:pPr>
              <w:rPr>
                <w:rFonts w:eastAsia="Arial Unicode MS"/>
              </w:rPr>
            </w:pPr>
            <w:r>
              <w:rPr>
                <w:rFonts w:eastAsia="Arial Unicode MS"/>
              </w:rPr>
              <w:t>(superiorAnswerID)</w:t>
            </w:r>
          </w:p>
        </w:tc>
        <w:tc>
          <w:tcPr>
            <w:tcW w:w="3410" w:type="dxa"/>
          </w:tcPr>
          <w:p w14:paraId="63BE2DF8" w14:textId="77777777" w:rsidR="00020E89" w:rsidRDefault="00020E89" w:rsidP="00A17FCF">
            <w:pPr>
              <w:rPr>
                <w:rFonts w:eastAsia="Arial Unicode MS"/>
              </w:rPr>
            </w:pPr>
            <w:r>
              <w:rPr>
                <w:rFonts w:eastAsia="Arial Unicode MS"/>
              </w:rPr>
              <w:t>Indikerar att frågan är beroende av ett specifikt svarsalternativ.</w:t>
            </w:r>
          </w:p>
          <w:p w14:paraId="11F668D9" w14:textId="77777777" w:rsidR="00020E89" w:rsidRPr="00E91314" w:rsidRDefault="00020E89" w:rsidP="00A17FCF">
            <w:pPr>
              <w:rPr>
                <w:rFonts w:eastAsia="Arial Unicode MS"/>
              </w:rPr>
            </w:pPr>
            <w:r>
              <w:rPr>
                <w:rFonts w:eastAsia="Arial Unicode MS"/>
              </w:rPr>
              <w:t>T.ex. Frågan skall endast visas om ett specifikt svarsalternativ är markerat/valt.</w:t>
            </w:r>
          </w:p>
        </w:tc>
        <w:tc>
          <w:tcPr>
            <w:tcW w:w="1140" w:type="dxa"/>
          </w:tcPr>
          <w:p w14:paraId="352119EF" w14:textId="77777777" w:rsidR="00020E89" w:rsidRPr="00E91314" w:rsidRDefault="00020E89" w:rsidP="00A17FCF">
            <w:pPr>
              <w:rPr>
                <w:rFonts w:eastAsia="Arial Unicode MS"/>
              </w:rPr>
            </w:pPr>
            <w:r>
              <w:rPr>
                <w:rFonts w:eastAsia="Arial Unicode MS"/>
              </w:rPr>
              <w:t>TXT</w:t>
            </w:r>
          </w:p>
        </w:tc>
        <w:tc>
          <w:tcPr>
            <w:tcW w:w="717" w:type="dxa"/>
          </w:tcPr>
          <w:p w14:paraId="51ECBC24" w14:textId="77777777" w:rsidR="00020E89" w:rsidRPr="00E91314" w:rsidRDefault="00020E89" w:rsidP="00A17FCF">
            <w:pPr>
              <w:rPr>
                <w:rFonts w:eastAsia="Arial Unicode MS"/>
              </w:rPr>
            </w:pPr>
            <w:r>
              <w:rPr>
                <w:rFonts w:eastAsia="Arial Unicode MS"/>
              </w:rPr>
              <w:t>0..1</w:t>
            </w:r>
          </w:p>
        </w:tc>
        <w:tc>
          <w:tcPr>
            <w:tcW w:w="1803" w:type="dxa"/>
          </w:tcPr>
          <w:p w14:paraId="01FA9483" w14:textId="77777777" w:rsidR="00020E89" w:rsidRPr="00E91314" w:rsidRDefault="00020E89" w:rsidP="00A17FCF">
            <w:pPr>
              <w:rPr>
                <w:rFonts w:eastAsia="Arial Unicode MS"/>
              </w:rPr>
            </w:pPr>
          </w:p>
        </w:tc>
        <w:tc>
          <w:tcPr>
            <w:tcW w:w="1920" w:type="dxa"/>
          </w:tcPr>
          <w:p w14:paraId="05201A7E" w14:textId="77777777" w:rsidR="00020E89" w:rsidRPr="00E91314" w:rsidRDefault="00020E89" w:rsidP="00A17FCF">
            <w:pPr>
              <w:rPr>
                <w:rFonts w:ascii="Arial" w:eastAsia="Arial Unicode MS" w:hAnsi="Arial"/>
              </w:rPr>
            </w:pPr>
          </w:p>
        </w:tc>
        <w:tc>
          <w:tcPr>
            <w:tcW w:w="1200" w:type="dxa"/>
            <w:shd w:val="clear" w:color="auto" w:fill="auto"/>
          </w:tcPr>
          <w:p w14:paraId="3BA51065" w14:textId="77777777" w:rsidR="00020E89" w:rsidRPr="00E91314" w:rsidRDefault="00020E89" w:rsidP="00A17FCF">
            <w:pPr>
              <w:rPr>
                <w:rFonts w:ascii="Arial" w:eastAsia="Arial Unicode MS" w:hAnsi="Arial"/>
              </w:rPr>
            </w:pPr>
          </w:p>
        </w:tc>
        <w:tc>
          <w:tcPr>
            <w:tcW w:w="1080" w:type="dxa"/>
            <w:shd w:val="clear" w:color="auto" w:fill="auto"/>
          </w:tcPr>
          <w:p w14:paraId="4672BB23" w14:textId="77777777" w:rsidR="00020E89" w:rsidRPr="00E91314" w:rsidRDefault="00020E89" w:rsidP="00A17FCF">
            <w:pPr>
              <w:rPr>
                <w:rFonts w:ascii="Arial" w:eastAsia="Arial Unicode MS" w:hAnsi="Arial"/>
              </w:rPr>
            </w:pPr>
          </w:p>
        </w:tc>
        <w:tc>
          <w:tcPr>
            <w:tcW w:w="1160" w:type="dxa"/>
            <w:shd w:val="clear" w:color="auto" w:fill="auto"/>
          </w:tcPr>
          <w:p w14:paraId="3A821112" w14:textId="77777777" w:rsidR="00020E89" w:rsidRPr="00E91314" w:rsidRDefault="00020E89" w:rsidP="00A17FCF">
            <w:pPr>
              <w:rPr>
                <w:rFonts w:ascii="Arial" w:eastAsia="Arial Unicode MS" w:hAnsi="Arial"/>
              </w:rPr>
            </w:pPr>
          </w:p>
        </w:tc>
      </w:tr>
      <w:tr w:rsidR="00020E89" w:rsidRPr="00E91314" w14:paraId="64F0BFE4" w14:textId="77777777" w:rsidTr="00A17FCF">
        <w:trPr>
          <w:trHeight w:val="217"/>
        </w:trPr>
        <w:tc>
          <w:tcPr>
            <w:tcW w:w="2545" w:type="dxa"/>
            <w:gridSpan w:val="2"/>
          </w:tcPr>
          <w:p w14:paraId="6360D97A" w14:textId="77777777" w:rsidR="00020E89" w:rsidRPr="00E91314" w:rsidRDefault="00020E89" w:rsidP="00A17FCF">
            <w:pPr>
              <w:rPr>
                <w:rFonts w:eastAsia="Arial Unicode MS"/>
              </w:rPr>
            </w:pPr>
            <w:r w:rsidRPr="00E91314">
              <w:rPr>
                <w:rFonts w:eastAsia="Arial Unicode MS"/>
              </w:rPr>
              <w:t>(Subject)</w:t>
            </w:r>
          </w:p>
        </w:tc>
        <w:tc>
          <w:tcPr>
            <w:tcW w:w="3410" w:type="dxa"/>
          </w:tcPr>
          <w:p w14:paraId="15841B21" w14:textId="77777777" w:rsidR="00020E89" w:rsidRPr="00E91314" w:rsidRDefault="00020E89" w:rsidP="00A17FCF">
            <w:pPr>
              <w:rPr>
                <w:rFonts w:eastAsia="Arial Unicode MS"/>
              </w:rPr>
            </w:pPr>
            <w:r w:rsidRPr="00E91314">
              <w:rPr>
                <w:rFonts w:eastAsia="Arial Unicode MS"/>
              </w:rPr>
              <w:t>Frågans rubrik.</w:t>
            </w:r>
          </w:p>
          <w:p w14:paraId="0811737E" w14:textId="77777777" w:rsidR="00020E89" w:rsidRPr="00E91314" w:rsidRDefault="00020E89" w:rsidP="00A17FCF">
            <w:pPr>
              <w:rPr>
                <w:rFonts w:eastAsia="Arial Unicode MS"/>
              </w:rPr>
            </w:pPr>
            <w:r w:rsidRPr="00E91314">
              <w:rPr>
                <w:rFonts w:eastAsia="Arial Unicode MS"/>
              </w:rPr>
              <w:t>T.ex Ange din blodgrupp.</w:t>
            </w:r>
          </w:p>
        </w:tc>
        <w:tc>
          <w:tcPr>
            <w:tcW w:w="1140" w:type="dxa"/>
          </w:tcPr>
          <w:p w14:paraId="20886C96" w14:textId="77777777" w:rsidR="00020E89" w:rsidRPr="00E91314" w:rsidRDefault="00020E89" w:rsidP="00A17FCF">
            <w:pPr>
              <w:rPr>
                <w:rFonts w:eastAsia="Arial Unicode MS"/>
              </w:rPr>
            </w:pPr>
            <w:r w:rsidRPr="00E91314">
              <w:rPr>
                <w:rFonts w:eastAsia="Arial Unicode MS"/>
              </w:rPr>
              <w:t>TXT</w:t>
            </w:r>
          </w:p>
        </w:tc>
        <w:tc>
          <w:tcPr>
            <w:tcW w:w="717" w:type="dxa"/>
          </w:tcPr>
          <w:p w14:paraId="2CBA78BB" w14:textId="77777777" w:rsidR="00020E89" w:rsidRPr="00E91314" w:rsidRDefault="00020E89" w:rsidP="00A17FCF">
            <w:pPr>
              <w:rPr>
                <w:rFonts w:eastAsia="Arial Unicode MS"/>
              </w:rPr>
            </w:pPr>
            <w:r w:rsidRPr="00E91314">
              <w:rPr>
                <w:rFonts w:eastAsia="Arial Unicode MS"/>
              </w:rPr>
              <w:t>1..1</w:t>
            </w:r>
          </w:p>
        </w:tc>
        <w:tc>
          <w:tcPr>
            <w:tcW w:w="1803" w:type="dxa"/>
          </w:tcPr>
          <w:p w14:paraId="08B6674B" w14:textId="77777777" w:rsidR="00020E89" w:rsidRPr="00E91314" w:rsidRDefault="00020E89" w:rsidP="00A17FCF">
            <w:pPr>
              <w:rPr>
                <w:rFonts w:eastAsia="Arial Unicode MS"/>
              </w:rPr>
            </w:pPr>
          </w:p>
        </w:tc>
        <w:tc>
          <w:tcPr>
            <w:tcW w:w="1920" w:type="dxa"/>
          </w:tcPr>
          <w:p w14:paraId="58A5550D" w14:textId="77777777" w:rsidR="00020E89" w:rsidRPr="00E91314" w:rsidRDefault="00020E89" w:rsidP="00A17FCF">
            <w:pPr>
              <w:rPr>
                <w:rFonts w:ascii="Arial" w:eastAsia="Arial Unicode MS" w:hAnsi="Arial"/>
              </w:rPr>
            </w:pPr>
          </w:p>
        </w:tc>
        <w:tc>
          <w:tcPr>
            <w:tcW w:w="1200" w:type="dxa"/>
            <w:shd w:val="clear" w:color="auto" w:fill="auto"/>
          </w:tcPr>
          <w:p w14:paraId="59BCC563" w14:textId="77777777" w:rsidR="00020E89" w:rsidRPr="00E91314" w:rsidRDefault="00020E89" w:rsidP="00A17FCF">
            <w:pPr>
              <w:rPr>
                <w:rFonts w:ascii="Arial" w:eastAsia="Arial Unicode MS" w:hAnsi="Arial"/>
              </w:rPr>
            </w:pPr>
          </w:p>
        </w:tc>
        <w:tc>
          <w:tcPr>
            <w:tcW w:w="1080" w:type="dxa"/>
            <w:shd w:val="clear" w:color="auto" w:fill="auto"/>
          </w:tcPr>
          <w:p w14:paraId="39ED55DC" w14:textId="77777777" w:rsidR="00020E89" w:rsidRPr="00E91314" w:rsidRDefault="00020E89" w:rsidP="00A17FCF">
            <w:pPr>
              <w:rPr>
                <w:rFonts w:ascii="Arial" w:eastAsia="Arial Unicode MS" w:hAnsi="Arial"/>
              </w:rPr>
            </w:pPr>
          </w:p>
        </w:tc>
        <w:tc>
          <w:tcPr>
            <w:tcW w:w="1160" w:type="dxa"/>
            <w:shd w:val="clear" w:color="auto" w:fill="auto"/>
          </w:tcPr>
          <w:p w14:paraId="6103AC2A" w14:textId="77777777" w:rsidR="00020E89" w:rsidRPr="00E91314" w:rsidRDefault="00020E89" w:rsidP="00A17FCF">
            <w:pPr>
              <w:rPr>
                <w:rFonts w:ascii="Arial" w:eastAsia="Arial Unicode MS" w:hAnsi="Arial"/>
              </w:rPr>
            </w:pPr>
          </w:p>
        </w:tc>
      </w:tr>
      <w:tr w:rsidR="00020E89" w:rsidRPr="00E91314" w14:paraId="65215D06" w14:textId="77777777" w:rsidTr="00A17FCF">
        <w:trPr>
          <w:trHeight w:val="217"/>
        </w:trPr>
        <w:tc>
          <w:tcPr>
            <w:tcW w:w="2545" w:type="dxa"/>
            <w:gridSpan w:val="2"/>
          </w:tcPr>
          <w:p w14:paraId="02FE789B"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77657F90" w14:textId="77777777" w:rsidR="00020E89" w:rsidRPr="00E91314" w:rsidRDefault="00020E89" w:rsidP="00A17FCF">
            <w:pPr>
              <w:rPr>
                <w:rFonts w:eastAsia="Arial Unicode MS"/>
              </w:rPr>
            </w:pPr>
            <w:r w:rsidRPr="00E91314">
              <w:rPr>
                <w:rFonts w:eastAsia="Arial Unicode MS"/>
              </w:rPr>
              <w:t>Frågans beskrivande text eller instruktion till användaren/patient.</w:t>
            </w:r>
          </w:p>
          <w:p w14:paraId="0BDBAC6E" w14:textId="77777777" w:rsidR="00020E89" w:rsidRPr="00E91314" w:rsidRDefault="00020E8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0572BEC6" w14:textId="77777777" w:rsidR="00020E89" w:rsidRPr="00E91314" w:rsidRDefault="00020E89" w:rsidP="00A17FCF">
            <w:pPr>
              <w:rPr>
                <w:rFonts w:eastAsia="Arial Unicode MS"/>
              </w:rPr>
            </w:pPr>
            <w:r w:rsidRPr="00E91314">
              <w:rPr>
                <w:rFonts w:eastAsia="Arial Unicode MS"/>
              </w:rPr>
              <w:t>TXT</w:t>
            </w:r>
          </w:p>
        </w:tc>
        <w:tc>
          <w:tcPr>
            <w:tcW w:w="717" w:type="dxa"/>
          </w:tcPr>
          <w:p w14:paraId="1E0D57FF" w14:textId="77777777" w:rsidR="00020E89" w:rsidRPr="00E91314" w:rsidRDefault="00020E89" w:rsidP="00A17FCF">
            <w:pPr>
              <w:rPr>
                <w:rFonts w:eastAsia="Arial Unicode MS"/>
              </w:rPr>
            </w:pPr>
            <w:r w:rsidRPr="00E91314">
              <w:rPr>
                <w:rFonts w:eastAsia="Arial Unicode MS"/>
              </w:rPr>
              <w:t>1..0</w:t>
            </w:r>
          </w:p>
        </w:tc>
        <w:tc>
          <w:tcPr>
            <w:tcW w:w="1803" w:type="dxa"/>
          </w:tcPr>
          <w:p w14:paraId="00F58F9B" w14:textId="77777777" w:rsidR="00020E89" w:rsidRPr="00E91314" w:rsidRDefault="00020E89" w:rsidP="00A17FCF">
            <w:pPr>
              <w:rPr>
                <w:rFonts w:eastAsia="Arial Unicode MS"/>
              </w:rPr>
            </w:pPr>
          </w:p>
        </w:tc>
        <w:tc>
          <w:tcPr>
            <w:tcW w:w="1920" w:type="dxa"/>
          </w:tcPr>
          <w:p w14:paraId="6792E919" w14:textId="77777777" w:rsidR="00020E89" w:rsidRPr="00E91314" w:rsidRDefault="00020E89" w:rsidP="00A17FCF">
            <w:pPr>
              <w:rPr>
                <w:rFonts w:ascii="Arial" w:eastAsia="Arial Unicode MS" w:hAnsi="Arial"/>
              </w:rPr>
            </w:pPr>
          </w:p>
        </w:tc>
        <w:tc>
          <w:tcPr>
            <w:tcW w:w="1200" w:type="dxa"/>
            <w:shd w:val="clear" w:color="auto" w:fill="auto"/>
          </w:tcPr>
          <w:p w14:paraId="0A056257" w14:textId="77777777" w:rsidR="00020E89" w:rsidRPr="00E91314" w:rsidRDefault="00020E89" w:rsidP="00A17FCF">
            <w:pPr>
              <w:rPr>
                <w:rFonts w:ascii="Arial" w:eastAsia="Arial Unicode MS" w:hAnsi="Arial"/>
              </w:rPr>
            </w:pPr>
          </w:p>
        </w:tc>
        <w:tc>
          <w:tcPr>
            <w:tcW w:w="1080" w:type="dxa"/>
            <w:shd w:val="clear" w:color="auto" w:fill="auto"/>
          </w:tcPr>
          <w:p w14:paraId="0B9A6505" w14:textId="77777777" w:rsidR="00020E89" w:rsidRPr="00E91314" w:rsidRDefault="00020E89" w:rsidP="00A17FCF">
            <w:pPr>
              <w:rPr>
                <w:rFonts w:ascii="Arial" w:eastAsia="Arial Unicode MS" w:hAnsi="Arial"/>
              </w:rPr>
            </w:pPr>
          </w:p>
        </w:tc>
        <w:tc>
          <w:tcPr>
            <w:tcW w:w="1160" w:type="dxa"/>
            <w:shd w:val="clear" w:color="auto" w:fill="auto"/>
          </w:tcPr>
          <w:p w14:paraId="3D223A3F" w14:textId="77777777" w:rsidR="00020E89" w:rsidRPr="00E91314" w:rsidRDefault="00020E89" w:rsidP="00A17FCF">
            <w:pPr>
              <w:rPr>
                <w:rFonts w:ascii="Arial" w:eastAsia="Arial Unicode MS" w:hAnsi="Arial"/>
              </w:rPr>
            </w:pPr>
          </w:p>
        </w:tc>
      </w:tr>
      <w:tr w:rsidR="00020E89" w:rsidRPr="00E91314" w14:paraId="23944527" w14:textId="77777777" w:rsidTr="00A17FCF">
        <w:trPr>
          <w:trHeight w:val="217"/>
        </w:trPr>
        <w:tc>
          <w:tcPr>
            <w:tcW w:w="2545" w:type="dxa"/>
            <w:gridSpan w:val="2"/>
          </w:tcPr>
          <w:p w14:paraId="4BFA9CB9"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685B5479" w14:textId="77777777" w:rsidR="00020E89" w:rsidRPr="00E91314" w:rsidRDefault="00020E89" w:rsidP="00A17FCF">
            <w:pPr>
              <w:rPr>
                <w:rFonts w:eastAsia="Arial Unicode MS"/>
              </w:rPr>
            </w:pPr>
            <w:r w:rsidRPr="00E91314">
              <w:rPr>
                <w:rFonts w:eastAsia="Arial Unicode MS"/>
              </w:rPr>
              <w:t>Frågans unika id. (Producentens unika id)</w:t>
            </w:r>
          </w:p>
        </w:tc>
        <w:tc>
          <w:tcPr>
            <w:tcW w:w="1140" w:type="dxa"/>
          </w:tcPr>
          <w:p w14:paraId="12C49C0C" w14:textId="77777777" w:rsidR="00020E89" w:rsidRPr="00E91314" w:rsidRDefault="00020E89" w:rsidP="00A17FCF">
            <w:pPr>
              <w:rPr>
                <w:rFonts w:eastAsia="Arial Unicode MS"/>
              </w:rPr>
            </w:pPr>
            <w:r w:rsidRPr="00E91314">
              <w:rPr>
                <w:rFonts w:eastAsia="Arial Unicode MS"/>
              </w:rPr>
              <w:t>TXT</w:t>
            </w:r>
          </w:p>
        </w:tc>
        <w:tc>
          <w:tcPr>
            <w:tcW w:w="717" w:type="dxa"/>
          </w:tcPr>
          <w:p w14:paraId="1BA33607" w14:textId="77777777" w:rsidR="00020E89" w:rsidRPr="00E91314" w:rsidRDefault="00020E89" w:rsidP="00A17FCF">
            <w:pPr>
              <w:rPr>
                <w:rFonts w:eastAsia="Arial Unicode MS"/>
              </w:rPr>
            </w:pPr>
            <w:r w:rsidRPr="00E91314">
              <w:rPr>
                <w:rFonts w:eastAsia="Arial Unicode MS"/>
              </w:rPr>
              <w:t>1</w:t>
            </w:r>
          </w:p>
        </w:tc>
        <w:tc>
          <w:tcPr>
            <w:tcW w:w="1803" w:type="dxa"/>
          </w:tcPr>
          <w:p w14:paraId="5F5C70D3" w14:textId="77777777" w:rsidR="00020E89" w:rsidRPr="00E91314" w:rsidRDefault="00020E89" w:rsidP="00A17FCF">
            <w:pPr>
              <w:rPr>
                <w:rFonts w:eastAsia="Arial Unicode MS"/>
              </w:rPr>
            </w:pPr>
          </w:p>
        </w:tc>
        <w:tc>
          <w:tcPr>
            <w:tcW w:w="1920" w:type="dxa"/>
          </w:tcPr>
          <w:p w14:paraId="78613706" w14:textId="77777777" w:rsidR="00020E89" w:rsidRPr="00E91314" w:rsidRDefault="00020E89" w:rsidP="00A17FCF">
            <w:pPr>
              <w:rPr>
                <w:rFonts w:ascii="Arial" w:eastAsia="Arial Unicode MS" w:hAnsi="Arial"/>
              </w:rPr>
            </w:pPr>
          </w:p>
        </w:tc>
        <w:tc>
          <w:tcPr>
            <w:tcW w:w="1200" w:type="dxa"/>
            <w:shd w:val="clear" w:color="auto" w:fill="auto"/>
          </w:tcPr>
          <w:p w14:paraId="4488E25B" w14:textId="77777777" w:rsidR="00020E89" w:rsidRPr="00E91314" w:rsidRDefault="00020E89" w:rsidP="00A17FCF">
            <w:pPr>
              <w:rPr>
                <w:rFonts w:ascii="Arial" w:eastAsia="Arial Unicode MS" w:hAnsi="Arial"/>
              </w:rPr>
            </w:pPr>
          </w:p>
        </w:tc>
        <w:tc>
          <w:tcPr>
            <w:tcW w:w="1080" w:type="dxa"/>
            <w:shd w:val="clear" w:color="auto" w:fill="auto"/>
          </w:tcPr>
          <w:p w14:paraId="52609C97" w14:textId="77777777" w:rsidR="00020E89" w:rsidRPr="00E91314" w:rsidRDefault="00020E89" w:rsidP="00A17FCF">
            <w:pPr>
              <w:rPr>
                <w:rFonts w:ascii="Arial" w:eastAsia="Arial Unicode MS" w:hAnsi="Arial"/>
              </w:rPr>
            </w:pPr>
          </w:p>
        </w:tc>
        <w:tc>
          <w:tcPr>
            <w:tcW w:w="1160" w:type="dxa"/>
            <w:shd w:val="clear" w:color="auto" w:fill="auto"/>
          </w:tcPr>
          <w:p w14:paraId="5F643D65" w14:textId="77777777" w:rsidR="00020E89" w:rsidRPr="00E91314" w:rsidRDefault="00020E89" w:rsidP="00A17FCF">
            <w:pPr>
              <w:rPr>
                <w:rFonts w:ascii="Arial" w:eastAsia="Arial Unicode MS" w:hAnsi="Arial"/>
              </w:rPr>
            </w:pPr>
          </w:p>
        </w:tc>
      </w:tr>
      <w:tr w:rsidR="00020E89" w:rsidRPr="00E91314" w14:paraId="7F0BCB61" w14:textId="77777777" w:rsidTr="00A17FCF">
        <w:trPr>
          <w:trHeight w:val="217"/>
        </w:trPr>
        <w:tc>
          <w:tcPr>
            <w:tcW w:w="2545" w:type="dxa"/>
            <w:gridSpan w:val="2"/>
          </w:tcPr>
          <w:p w14:paraId="0A2DAD82" w14:textId="77777777" w:rsidR="00020E89" w:rsidRPr="00E91314" w:rsidRDefault="00020E8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1565FA85" w14:textId="77777777" w:rsidR="00020E89" w:rsidRPr="00E91314" w:rsidRDefault="00020E89" w:rsidP="00A17FCF">
            <w:pPr>
              <w:rPr>
                <w:rFonts w:eastAsia="Arial Unicode MS"/>
              </w:rPr>
            </w:pPr>
            <w:r w:rsidRPr="00E91314">
              <w:rPr>
                <w:rFonts w:eastAsia="Arial Unicode MS"/>
              </w:rPr>
              <w:t xml:space="preserve">Beskriver frågans inmatningstyp. </w:t>
            </w:r>
          </w:p>
          <w:p w14:paraId="04486CD4" w14:textId="77777777" w:rsidR="00020E89" w:rsidRPr="00E91314" w:rsidRDefault="00020E89" w:rsidP="00A17FCF">
            <w:pPr>
              <w:rPr>
                <w:rFonts w:eastAsia="Arial Unicode MS"/>
              </w:rPr>
            </w:pPr>
            <w:r w:rsidRPr="00E91314">
              <w:rPr>
                <w:rFonts w:eastAsia="Arial Unicode MS"/>
              </w:rPr>
              <w:t>T.ex. radio(enkelvärde), checkbox(multivärde) eller fritext.</w:t>
            </w:r>
          </w:p>
        </w:tc>
        <w:tc>
          <w:tcPr>
            <w:tcW w:w="1140" w:type="dxa"/>
          </w:tcPr>
          <w:p w14:paraId="6983B071" w14:textId="77777777" w:rsidR="00020E89" w:rsidRPr="00E91314" w:rsidRDefault="00020E89" w:rsidP="00A17FCF">
            <w:pPr>
              <w:rPr>
                <w:rFonts w:eastAsia="Arial Unicode MS"/>
              </w:rPr>
            </w:pPr>
            <w:r w:rsidRPr="00E91314">
              <w:rPr>
                <w:rFonts w:eastAsia="Arial Unicode MS"/>
              </w:rPr>
              <w:t>KTOV</w:t>
            </w:r>
          </w:p>
        </w:tc>
        <w:tc>
          <w:tcPr>
            <w:tcW w:w="717" w:type="dxa"/>
          </w:tcPr>
          <w:p w14:paraId="7C14DE6D" w14:textId="77777777" w:rsidR="00020E89" w:rsidRPr="00E91314" w:rsidRDefault="00020E89" w:rsidP="00A17FCF">
            <w:pPr>
              <w:rPr>
                <w:rFonts w:eastAsia="Arial Unicode MS"/>
              </w:rPr>
            </w:pPr>
            <w:r w:rsidRPr="00E91314">
              <w:rPr>
                <w:rFonts w:eastAsia="Arial Unicode MS"/>
              </w:rPr>
              <w:t>1..1</w:t>
            </w:r>
          </w:p>
        </w:tc>
        <w:tc>
          <w:tcPr>
            <w:tcW w:w="1803" w:type="dxa"/>
          </w:tcPr>
          <w:p w14:paraId="47A5F3B5" w14:textId="77777777" w:rsidR="00020E89" w:rsidRPr="00E91314" w:rsidRDefault="00020E89" w:rsidP="00A17FCF">
            <w:pPr>
              <w:rPr>
                <w:rFonts w:eastAsia="Arial Unicode MS"/>
              </w:rPr>
            </w:pPr>
            <w:r w:rsidRPr="00E91314">
              <w:rPr>
                <w:rFonts w:eastAsia="Arial Unicode MS"/>
              </w:rPr>
              <w:t>KV Inmatningstyp</w:t>
            </w:r>
          </w:p>
          <w:p w14:paraId="44834730" w14:textId="77777777" w:rsidR="00020E89" w:rsidRPr="00E91314" w:rsidRDefault="00020E89" w:rsidP="00A17FCF"/>
        </w:tc>
        <w:tc>
          <w:tcPr>
            <w:tcW w:w="1920" w:type="dxa"/>
          </w:tcPr>
          <w:p w14:paraId="7B4ECD82" w14:textId="77777777" w:rsidR="00020E89" w:rsidRPr="00E91314" w:rsidRDefault="00020E89" w:rsidP="00A17FCF">
            <w:pPr>
              <w:rPr>
                <w:rFonts w:ascii="Arial" w:eastAsia="Arial Unicode MS" w:hAnsi="Arial"/>
              </w:rPr>
            </w:pPr>
          </w:p>
        </w:tc>
        <w:tc>
          <w:tcPr>
            <w:tcW w:w="1200" w:type="dxa"/>
            <w:shd w:val="clear" w:color="auto" w:fill="auto"/>
          </w:tcPr>
          <w:p w14:paraId="192EE299" w14:textId="77777777" w:rsidR="00020E89" w:rsidRPr="00E91314" w:rsidRDefault="00020E89" w:rsidP="00A17FCF">
            <w:pPr>
              <w:rPr>
                <w:rFonts w:ascii="Arial" w:eastAsia="Arial Unicode MS" w:hAnsi="Arial"/>
              </w:rPr>
            </w:pPr>
          </w:p>
        </w:tc>
        <w:tc>
          <w:tcPr>
            <w:tcW w:w="1080" w:type="dxa"/>
            <w:shd w:val="clear" w:color="auto" w:fill="auto"/>
          </w:tcPr>
          <w:p w14:paraId="36B7D07D" w14:textId="77777777" w:rsidR="00020E89" w:rsidRPr="00E91314" w:rsidRDefault="00020E89" w:rsidP="00A17FCF">
            <w:pPr>
              <w:rPr>
                <w:rFonts w:ascii="Arial" w:eastAsia="Arial Unicode MS" w:hAnsi="Arial"/>
              </w:rPr>
            </w:pPr>
          </w:p>
        </w:tc>
        <w:tc>
          <w:tcPr>
            <w:tcW w:w="1160" w:type="dxa"/>
            <w:shd w:val="clear" w:color="auto" w:fill="auto"/>
          </w:tcPr>
          <w:p w14:paraId="44C61B22" w14:textId="77777777" w:rsidR="00020E89" w:rsidRPr="00E91314" w:rsidRDefault="00020E89" w:rsidP="00A17FCF">
            <w:pPr>
              <w:rPr>
                <w:rFonts w:ascii="Arial" w:eastAsia="Arial Unicode MS" w:hAnsi="Arial"/>
              </w:rPr>
            </w:pPr>
          </w:p>
        </w:tc>
      </w:tr>
      <w:tr w:rsidR="00020E89" w:rsidRPr="00E91314" w14:paraId="45CC2AD9" w14:textId="77777777" w:rsidTr="00A17FCF">
        <w:trPr>
          <w:trHeight w:val="217"/>
        </w:trPr>
        <w:tc>
          <w:tcPr>
            <w:tcW w:w="2545" w:type="dxa"/>
            <w:gridSpan w:val="2"/>
          </w:tcPr>
          <w:p w14:paraId="028634E3" w14:textId="77777777" w:rsidR="00020E89" w:rsidRPr="00E91314" w:rsidRDefault="00020E89" w:rsidP="00A17FCF">
            <w:pPr>
              <w:rPr>
                <w:rFonts w:eastAsia="Arial Unicode MS"/>
              </w:rPr>
            </w:pPr>
            <w:r w:rsidRPr="00E91314">
              <w:rPr>
                <w:rFonts w:eastAsia="Arial Unicode MS"/>
              </w:rPr>
              <w:t>(Mandatory)</w:t>
            </w:r>
          </w:p>
        </w:tc>
        <w:tc>
          <w:tcPr>
            <w:tcW w:w="3410" w:type="dxa"/>
          </w:tcPr>
          <w:p w14:paraId="71A7AAA0" w14:textId="77777777" w:rsidR="00020E89" w:rsidRPr="00E91314" w:rsidRDefault="00020E89" w:rsidP="00A17FCF">
            <w:pPr>
              <w:rPr>
                <w:rFonts w:eastAsia="Arial Unicode MS"/>
              </w:rPr>
            </w:pPr>
            <w:r w:rsidRPr="00E91314">
              <w:rPr>
                <w:rFonts w:eastAsia="Arial Unicode MS"/>
              </w:rPr>
              <w:t>Indikerar om frågan är obligatorisk.</w:t>
            </w:r>
          </w:p>
        </w:tc>
        <w:tc>
          <w:tcPr>
            <w:tcW w:w="1140" w:type="dxa"/>
          </w:tcPr>
          <w:p w14:paraId="4849A4E0" w14:textId="77777777" w:rsidR="00020E89" w:rsidRPr="00E91314" w:rsidRDefault="00020E89" w:rsidP="00A17FCF">
            <w:pPr>
              <w:rPr>
                <w:rFonts w:eastAsia="Arial Unicode MS"/>
              </w:rPr>
            </w:pPr>
            <w:r w:rsidRPr="00E91314">
              <w:rPr>
                <w:rFonts w:eastAsia="Arial Unicode MS"/>
              </w:rPr>
              <w:t>S/F</w:t>
            </w:r>
          </w:p>
        </w:tc>
        <w:tc>
          <w:tcPr>
            <w:tcW w:w="717" w:type="dxa"/>
          </w:tcPr>
          <w:p w14:paraId="4C4713BE" w14:textId="77777777" w:rsidR="00020E89" w:rsidRPr="00E91314" w:rsidRDefault="00020E89" w:rsidP="00A17FCF">
            <w:pPr>
              <w:rPr>
                <w:rFonts w:eastAsia="Arial Unicode MS"/>
              </w:rPr>
            </w:pPr>
            <w:r w:rsidRPr="00E91314">
              <w:rPr>
                <w:rFonts w:eastAsia="Arial Unicode MS"/>
              </w:rPr>
              <w:t>1..1</w:t>
            </w:r>
          </w:p>
        </w:tc>
        <w:tc>
          <w:tcPr>
            <w:tcW w:w="1803" w:type="dxa"/>
          </w:tcPr>
          <w:p w14:paraId="5DCD4F37" w14:textId="77777777" w:rsidR="00020E89" w:rsidRPr="00E91314" w:rsidRDefault="00020E89" w:rsidP="00A17FCF">
            <w:r w:rsidRPr="00E91314">
              <w:t>True = obligatorisk fråga</w:t>
            </w:r>
          </w:p>
          <w:p w14:paraId="2864E01A" w14:textId="77777777" w:rsidR="00020E89" w:rsidRPr="00E91314" w:rsidRDefault="00020E89" w:rsidP="00A17FCF">
            <w:pPr>
              <w:rPr>
                <w:rFonts w:eastAsia="Arial Unicode MS"/>
              </w:rPr>
            </w:pPr>
            <w:r w:rsidRPr="00E91314">
              <w:rPr>
                <w:szCs w:val="20"/>
              </w:rPr>
              <w:t>False = Frivillig fråga</w:t>
            </w:r>
          </w:p>
        </w:tc>
        <w:tc>
          <w:tcPr>
            <w:tcW w:w="1920" w:type="dxa"/>
          </w:tcPr>
          <w:p w14:paraId="40F6073C" w14:textId="77777777" w:rsidR="00020E89" w:rsidRPr="00E91314" w:rsidRDefault="00020E89" w:rsidP="00A17FCF">
            <w:pPr>
              <w:rPr>
                <w:rFonts w:ascii="Arial" w:eastAsia="Arial Unicode MS" w:hAnsi="Arial"/>
              </w:rPr>
            </w:pPr>
          </w:p>
        </w:tc>
        <w:tc>
          <w:tcPr>
            <w:tcW w:w="1200" w:type="dxa"/>
            <w:shd w:val="clear" w:color="auto" w:fill="auto"/>
          </w:tcPr>
          <w:p w14:paraId="39804EB5" w14:textId="77777777" w:rsidR="00020E89" w:rsidRPr="00E91314" w:rsidRDefault="00020E89" w:rsidP="00A17FCF">
            <w:pPr>
              <w:rPr>
                <w:rFonts w:ascii="Arial" w:eastAsia="Arial Unicode MS" w:hAnsi="Arial"/>
              </w:rPr>
            </w:pPr>
          </w:p>
        </w:tc>
        <w:tc>
          <w:tcPr>
            <w:tcW w:w="1080" w:type="dxa"/>
            <w:shd w:val="clear" w:color="auto" w:fill="auto"/>
          </w:tcPr>
          <w:p w14:paraId="0A583B4A" w14:textId="77777777" w:rsidR="00020E89" w:rsidRPr="00E91314" w:rsidRDefault="00020E89" w:rsidP="00A17FCF">
            <w:pPr>
              <w:rPr>
                <w:rFonts w:ascii="Arial" w:eastAsia="Arial Unicode MS" w:hAnsi="Arial"/>
              </w:rPr>
            </w:pPr>
          </w:p>
        </w:tc>
        <w:tc>
          <w:tcPr>
            <w:tcW w:w="1160" w:type="dxa"/>
            <w:shd w:val="clear" w:color="auto" w:fill="auto"/>
          </w:tcPr>
          <w:p w14:paraId="75E74EEF" w14:textId="77777777" w:rsidR="00020E89" w:rsidRPr="00E91314" w:rsidRDefault="00020E89" w:rsidP="00A17FCF">
            <w:pPr>
              <w:rPr>
                <w:rFonts w:ascii="Arial" w:eastAsia="Arial Unicode MS" w:hAnsi="Arial"/>
              </w:rPr>
            </w:pPr>
          </w:p>
        </w:tc>
      </w:tr>
      <w:tr w:rsidR="00020E89" w:rsidRPr="00E91314" w14:paraId="35DD116D" w14:textId="77777777" w:rsidTr="00A17FCF">
        <w:trPr>
          <w:trHeight w:val="217"/>
        </w:trPr>
        <w:tc>
          <w:tcPr>
            <w:tcW w:w="2545" w:type="dxa"/>
            <w:gridSpan w:val="2"/>
          </w:tcPr>
          <w:p w14:paraId="4494A2C5" w14:textId="77777777" w:rsidR="00020E89" w:rsidRPr="00E91314" w:rsidRDefault="00020E8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1535348A" w14:textId="77777777" w:rsidR="00020E89" w:rsidRPr="00E91314" w:rsidRDefault="00020E89" w:rsidP="00A17FCF">
            <w:pPr>
              <w:rPr>
                <w:rFonts w:eastAsia="Arial Unicode MS"/>
              </w:rPr>
            </w:pPr>
            <w:r w:rsidRPr="00E91314">
              <w:rPr>
                <w:rFonts w:eastAsia="Arial Unicode MS"/>
              </w:rPr>
              <w:t>Indikerar max antal värden som användaren får välja vid  checkbox/multivärde.</w:t>
            </w:r>
          </w:p>
        </w:tc>
        <w:tc>
          <w:tcPr>
            <w:tcW w:w="1140" w:type="dxa"/>
          </w:tcPr>
          <w:p w14:paraId="352D44DC" w14:textId="77777777" w:rsidR="00020E89" w:rsidRPr="00E91314" w:rsidRDefault="00020E89" w:rsidP="00A17FCF">
            <w:pPr>
              <w:rPr>
                <w:rFonts w:eastAsia="Arial Unicode MS"/>
              </w:rPr>
            </w:pPr>
            <w:r w:rsidRPr="00E91314">
              <w:rPr>
                <w:rFonts w:eastAsia="Arial Unicode MS"/>
              </w:rPr>
              <w:t>VÄ</w:t>
            </w:r>
          </w:p>
        </w:tc>
        <w:tc>
          <w:tcPr>
            <w:tcW w:w="717" w:type="dxa"/>
          </w:tcPr>
          <w:p w14:paraId="24B784A4" w14:textId="77777777" w:rsidR="00020E89" w:rsidRPr="00E91314" w:rsidRDefault="00020E89" w:rsidP="00A17FCF">
            <w:pPr>
              <w:rPr>
                <w:rFonts w:eastAsia="Arial Unicode MS"/>
              </w:rPr>
            </w:pPr>
            <w:r w:rsidRPr="00E91314">
              <w:rPr>
                <w:rFonts w:eastAsia="Arial Unicode MS"/>
              </w:rPr>
              <w:t>0..1</w:t>
            </w:r>
          </w:p>
        </w:tc>
        <w:tc>
          <w:tcPr>
            <w:tcW w:w="1803" w:type="dxa"/>
          </w:tcPr>
          <w:p w14:paraId="2F683D74" w14:textId="77777777" w:rsidR="00020E89" w:rsidRPr="00E91314" w:rsidRDefault="00020E89" w:rsidP="00A17FCF">
            <w:pPr>
              <w:rPr>
                <w:rFonts w:eastAsia="Arial Unicode MS"/>
              </w:rPr>
            </w:pPr>
          </w:p>
        </w:tc>
        <w:tc>
          <w:tcPr>
            <w:tcW w:w="1920" w:type="dxa"/>
          </w:tcPr>
          <w:p w14:paraId="4D0A559E" w14:textId="77777777" w:rsidR="00020E89" w:rsidRPr="00E91314" w:rsidRDefault="00020E89" w:rsidP="00A17FCF">
            <w:pPr>
              <w:rPr>
                <w:rFonts w:ascii="Arial" w:eastAsia="Arial Unicode MS" w:hAnsi="Arial"/>
              </w:rPr>
            </w:pPr>
            <w:r w:rsidRPr="00E91314">
              <w:rPr>
                <w:rFonts w:ascii="Arial" w:eastAsia="Arial Unicode MS" w:hAnsi="Arial"/>
              </w:rPr>
              <w:t>Information till användaren.</w:t>
            </w:r>
          </w:p>
          <w:p w14:paraId="20837D5F" w14:textId="77777777" w:rsidR="00020E89" w:rsidRPr="00E91314" w:rsidRDefault="00020E8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F6D595C" w14:textId="77777777" w:rsidR="00020E89" w:rsidRPr="00E91314" w:rsidRDefault="00020E89" w:rsidP="00A17FCF">
            <w:pPr>
              <w:rPr>
                <w:rFonts w:ascii="Arial" w:eastAsia="Arial Unicode MS" w:hAnsi="Arial"/>
              </w:rPr>
            </w:pPr>
          </w:p>
        </w:tc>
        <w:tc>
          <w:tcPr>
            <w:tcW w:w="1080" w:type="dxa"/>
            <w:shd w:val="clear" w:color="auto" w:fill="auto"/>
          </w:tcPr>
          <w:p w14:paraId="510A12EF" w14:textId="77777777" w:rsidR="00020E89" w:rsidRPr="00E91314" w:rsidRDefault="00020E89" w:rsidP="00A17FCF">
            <w:pPr>
              <w:rPr>
                <w:rFonts w:ascii="Arial" w:eastAsia="Arial Unicode MS" w:hAnsi="Arial"/>
              </w:rPr>
            </w:pPr>
          </w:p>
        </w:tc>
        <w:tc>
          <w:tcPr>
            <w:tcW w:w="1160" w:type="dxa"/>
            <w:shd w:val="clear" w:color="auto" w:fill="auto"/>
          </w:tcPr>
          <w:p w14:paraId="0A85460D" w14:textId="77777777" w:rsidR="00020E89" w:rsidRPr="00E91314" w:rsidRDefault="00020E89" w:rsidP="00A17FCF">
            <w:pPr>
              <w:rPr>
                <w:rFonts w:ascii="Arial" w:eastAsia="Arial Unicode MS" w:hAnsi="Arial"/>
              </w:rPr>
            </w:pPr>
          </w:p>
        </w:tc>
      </w:tr>
      <w:tr w:rsidR="00020E89" w:rsidRPr="00E91314" w14:paraId="1B3DF39D" w14:textId="77777777" w:rsidTr="00A17FCF">
        <w:trPr>
          <w:trHeight w:val="217"/>
        </w:trPr>
        <w:tc>
          <w:tcPr>
            <w:tcW w:w="2545" w:type="dxa"/>
            <w:gridSpan w:val="2"/>
          </w:tcPr>
          <w:p w14:paraId="7CF25EFB" w14:textId="77777777" w:rsidR="00020E89" w:rsidRPr="00E91314" w:rsidRDefault="00020E8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7932C1F6" w14:textId="77777777" w:rsidR="00020E89" w:rsidRPr="00E91314" w:rsidRDefault="00020E89" w:rsidP="00A17FCF">
            <w:pPr>
              <w:rPr>
                <w:rFonts w:eastAsia="Arial Unicode MS"/>
              </w:rPr>
            </w:pPr>
            <w:r w:rsidRPr="00E91314">
              <w:rPr>
                <w:rFonts w:eastAsia="Arial Unicode MS"/>
              </w:rPr>
              <w:t>Indikerar min. antal värden som användaren får välja vid  checkbox/multivärde.</w:t>
            </w:r>
          </w:p>
        </w:tc>
        <w:tc>
          <w:tcPr>
            <w:tcW w:w="1140" w:type="dxa"/>
          </w:tcPr>
          <w:p w14:paraId="2B47E118" w14:textId="77777777" w:rsidR="00020E89" w:rsidRPr="00E91314" w:rsidRDefault="00020E89" w:rsidP="00A17FCF">
            <w:pPr>
              <w:rPr>
                <w:rFonts w:eastAsia="Arial Unicode MS"/>
              </w:rPr>
            </w:pPr>
            <w:r w:rsidRPr="00E91314">
              <w:rPr>
                <w:rFonts w:eastAsia="Arial Unicode MS"/>
              </w:rPr>
              <w:t>VÄ</w:t>
            </w:r>
          </w:p>
        </w:tc>
        <w:tc>
          <w:tcPr>
            <w:tcW w:w="717" w:type="dxa"/>
          </w:tcPr>
          <w:p w14:paraId="7F9330C1" w14:textId="77777777" w:rsidR="00020E89" w:rsidRPr="00E91314" w:rsidRDefault="00020E89" w:rsidP="00A17FCF">
            <w:pPr>
              <w:rPr>
                <w:rFonts w:eastAsia="Arial Unicode MS"/>
              </w:rPr>
            </w:pPr>
            <w:r w:rsidRPr="00E91314">
              <w:rPr>
                <w:rFonts w:eastAsia="Arial Unicode MS"/>
              </w:rPr>
              <w:t>0..1</w:t>
            </w:r>
          </w:p>
        </w:tc>
        <w:tc>
          <w:tcPr>
            <w:tcW w:w="1803" w:type="dxa"/>
          </w:tcPr>
          <w:p w14:paraId="4CC2508D" w14:textId="77777777" w:rsidR="00020E89" w:rsidRPr="00E91314" w:rsidRDefault="00020E89" w:rsidP="00A17FCF">
            <w:pPr>
              <w:rPr>
                <w:rFonts w:eastAsia="Arial Unicode MS"/>
              </w:rPr>
            </w:pPr>
          </w:p>
        </w:tc>
        <w:tc>
          <w:tcPr>
            <w:tcW w:w="1920" w:type="dxa"/>
          </w:tcPr>
          <w:p w14:paraId="5599158D" w14:textId="77777777" w:rsidR="00020E89" w:rsidRPr="00E91314" w:rsidRDefault="00020E89" w:rsidP="00A17FCF">
            <w:pPr>
              <w:rPr>
                <w:rFonts w:ascii="Arial" w:eastAsia="Arial Unicode MS" w:hAnsi="Arial"/>
              </w:rPr>
            </w:pPr>
            <w:r w:rsidRPr="00E91314">
              <w:rPr>
                <w:rFonts w:ascii="Arial" w:eastAsia="Arial Unicode MS" w:hAnsi="Arial"/>
              </w:rPr>
              <w:t>Information till användaren.</w:t>
            </w:r>
          </w:p>
          <w:p w14:paraId="6CDCA460" w14:textId="77777777" w:rsidR="00020E89" w:rsidRPr="00E91314" w:rsidRDefault="00020E8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79AF521" w14:textId="77777777" w:rsidR="00020E89" w:rsidRPr="00E91314" w:rsidRDefault="00020E89" w:rsidP="00A17FCF">
            <w:pPr>
              <w:rPr>
                <w:rFonts w:ascii="Arial" w:eastAsia="Arial Unicode MS" w:hAnsi="Arial"/>
              </w:rPr>
            </w:pPr>
          </w:p>
        </w:tc>
        <w:tc>
          <w:tcPr>
            <w:tcW w:w="1080" w:type="dxa"/>
            <w:shd w:val="clear" w:color="auto" w:fill="auto"/>
          </w:tcPr>
          <w:p w14:paraId="3EBACF60" w14:textId="77777777" w:rsidR="00020E89" w:rsidRPr="00E91314" w:rsidRDefault="00020E89" w:rsidP="00A17FCF">
            <w:pPr>
              <w:rPr>
                <w:rFonts w:ascii="Arial" w:eastAsia="Arial Unicode MS" w:hAnsi="Arial"/>
              </w:rPr>
            </w:pPr>
          </w:p>
        </w:tc>
        <w:tc>
          <w:tcPr>
            <w:tcW w:w="1160" w:type="dxa"/>
            <w:shd w:val="clear" w:color="auto" w:fill="auto"/>
          </w:tcPr>
          <w:p w14:paraId="1FB26E4B" w14:textId="77777777" w:rsidR="00020E89" w:rsidRPr="00E91314" w:rsidRDefault="00020E89" w:rsidP="00A17FCF">
            <w:pPr>
              <w:rPr>
                <w:rFonts w:ascii="Arial" w:eastAsia="Arial Unicode MS" w:hAnsi="Arial"/>
              </w:rPr>
            </w:pPr>
          </w:p>
        </w:tc>
      </w:tr>
      <w:tr w:rsidR="00020E89" w:rsidRPr="00E91314" w14:paraId="3741D107" w14:textId="77777777" w:rsidTr="00A17FCF">
        <w:trPr>
          <w:trHeight w:val="217"/>
        </w:trPr>
        <w:tc>
          <w:tcPr>
            <w:tcW w:w="2545" w:type="dxa"/>
            <w:gridSpan w:val="2"/>
          </w:tcPr>
          <w:p w14:paraId="32B782A3" w14:textId="77777777" w:rsidR="00020E89" w:rsidRPr="00E91314" w:rsidRDefault="00020E89" w:rsidP="00A17FCF">
            <w:pPr>
              <w:rPr>
                <w:rFonts w:eastAsia="Arial Unicode MS"/>
              </w:rPr>
            </w:pPr>
            <w:r w:rsidRPr="00E91314">
              <w:rPr>
                <w:rFonts w:eastAsia="Arial Unicode MS"/>
              </w:rPr>
              <w:t>(InputUnit)</w:t>
            </w:r>
          </w:p>
        </w:tc>
        <w:tc>
          <w:tcPr>
            <w:tcW w:w="3410" w:type="dxa"/>
          </w:tcPr>
          <w:p w14:paraId="451B6E52" w14:textId="77777777" w:rsidR="00020E89" w:rsidRPr="00E91314" w:rsidRDefault="00020E89" w:rsidP="00A17FCF">
            <w:pPr>
              <w:rPr>
                <w:rFonts w:eastAsia="Arial Unicode MS"/>
              </w:rPr>
            </w:pPr>
            <w:r w:rsidRPr="00E91314">
              <w:rPr>
                <w:rFonts w:eastAsia="Arial Unicode MS"/>
              </w:rPr>
              <w:t>Typ av enhet.</w:t>
            </w:r>
          </w:p>
          <w:p w14:paraId="48642817" w14:textId="77777777" w:rsidR="00020E89" w:rsidRPr="00E91314" w:rsidRDefault="00020E89" w:rsidP="00A17FCF">
            <w:pPr>
              <w:rPr>
                <w:rFonts w:eastAsia="Arial Unicode MS"/>
              </w:rPr>
            </w:pPr>
            <w:r w:rsidRPr="00E91314">
              <w:rPr>
                <w:rFonts w:eastAsia="Arial Unicode MS"/>
              </w:rPr>
              <w:t>T.ex. kg, m</w:t>
            </w:r>
          </w:p>
        </w:tc>
        <w:tc>
          <w:tcPr>
            <w:tcW w:w="1140" w:type="dxa"/>
          </w:tcPr>
          <w:p w14:paraId="4562CE33" w14:textId="77777777" w:rsidR="00020E89" w:rsidRPr="00E91314" w:rsidRDefault="00020E89" w:rsidP="00A17FCF">
            <w:pPr>
              <w:rPr>
                <w:rFonts w:eastAsia="Arial Unicode MS"/>
              </w:rPr>
            </w:pPr>
            <w:r w:rsidRPr="00E91314">
              <w:rPr>
                <w:rFonts w:eastAsia="Arial Unicode MS"/>
              </w:rPr>
              <w:t>KTOV</w:t>
            </w:r>
          </w:p>
        </w:tc>
        <w:tc>
          <w:tcPr>
            <w:tcW w:w="717" w:type="dxa"/>
          </w:tcPr>
          <w:p w14:paraId="7A8D5E2E" w14:textId="77777777" w:rsidR="00020E89" w:rsidRPr="00E91314" w:rsidRDefault="00020E89" w:rsidP="00A17FCF">
            <w:pPr>
              <w:rPr>
                <w:rFonts w:eastAsia="Arial Unicode MS"/>
              </w:rPr>
            </w:pPr>
            <w:r w:rsidRPr="00E91314">
              <w:rPr>
                <w:rFonts w:eastAsia="Arial Unicode MS"/>
              </w:rPr>
              <w:t>0..1</w:t>
            </w:r>
          </w:p>
        </w:tc>
        <w:tc>
          <w:tcPr>
            <w:tcW w:w="1803" w:type="dxa"/>
          </w:tcPr>
          <w:p w14:paraId="1C62FAE2" w14:textId="77777777" w:rsidR="00020E89" w:rsidRPr="00E91314" w:rsidRDefault="00020E89" w:rsidP="00A17FCF">
            <w:pPr>
              <w:rPr>
                <w:rFonts w:eastAsia="Arial Unicode MS"/>
              </w:rPr>
            </w:pPr>
            <w:r w:rsidRPr="00E91314">
              <w:t>KV enhet</w:t>
            </w:r>
          </w:p>
        </w:tc>
        <w:tc>
          <w:tcPr>
            <w:tcW w:w="1920" w:type="dxa"/>
          </w:tcPr>
          <w:p w14:paraId="1C3F606F" w14:textId="77777777" w:rsidR="00020E89" w:rsidRPr="00E91314" w:rsidRDefault="00020E89" w:rsidP="00A17FCF">
            <w:pPr>
              <w:rPr>
                <w:rFonts w:ascii="Arial" w:eastAsia="Arial Unicode MS" w:hAnsi="Arial"/>
              </w:rPr>
            </w:pPr>
          </w:p>
        </w:tc>
        <w:tc>
          <w:tcPr>
            <w:tcW w:w="1200" w:type="dxa"/>
            <w:shd w:val="clear" w:color="auto" w:fill="auto"/>
          </w:tcPr>
          <w:p w14:paraId="46633BDE" w14:textId="77777777" w:rsidR="00020E89" w:rsidRPr="00E91314" w:rsidRDefault="00020E89" w:rsidP="00A17FCF">
            <w:pPr>
              <w:rPr>
                <w:rFonts w:ascii="Arial" w:eastAsia="Arial Unicode MS" w:hAnsi="Arial"/>
              </w:rPr>
            </w:pPr>
          </w:p>
        </w:tc>
        <w:tc>
          <w:tcPr>
            <w:tcW w:w="1080" w:type="dxa"/>
            <w:shd w:val="clear" w:color="auto" w:fill="auto"/>
          </w:tcPr>
          <w:p w14:paraId="67FCA0AB" w14:textId="77777777" w:rsidR="00020E89" w:rsidRPr="00E91314" w:rsidRDefault="00020E89" w:rsidP="00A17FCF">
            <w:pPr>
              <w:rPr>
                <w:rFonts w:ascii="Arial" w:eastAsia="Arial Unicode MS" w:hAnsi="Arial"/>
              </w:rPr>
            </w:pPr>
          </w:p>
        </w:tc>
        <w:tc>
          <w:tcPr>
            <w:tcW w:w="1160" w:type="dxa"/>
            <w:shd w:val="clear" w:color="auto" w:fill="auto"/>
          </w:tcPr>
          <w:p w14:paraId="61ACA4F9" w14:textId="77777777" w:rsidR="00020E89" w:rsidRPr="00E91314" w:rsidRDefault="00020E89" w:rsidP="00A17FCF">
            <w:pPr>
              <w:rPr>
                <w:rFonts w:ascii="Arial" w:eastAsia="Arial Unicode MS" w:hAnsi="Arial"/>
              </w:rPr>
            </w:pPr>
          </w:p>
        </w:tc>
      </w:tr>
      <w:tr w:rsidR="00020E89" w:rsidRPr="00E91314" w14:paraId="22CB0774" w14:textId="77777777" w:rsidTr="00A17FCF">
        <w:trPr>
          <w:trHeight w:val="217"/>
        </w:trPr>
        <w:tc>
          <w:tcPr>
            <w:tcW w:w="2545" w:type="dxa"/>
            <w:gridSpan w:val="2"/>
          </w:tcPr>
          <w:p w14:paraId="72FCDAF2" w14:textId="77777777" w:rsidR="00020E89" w:rsidRPr="00E91314" w:rsidRDefault="00020E89" w:rsidP="00A17FCF">
            <w:pPr>
              <w:rPr>
                <w:rFonts w:eastAsia="Arial Unicode MS"/>
              </w:rPr>
            </w:pPr>
            <w:r w:rsidRPr="00E91314">
              <w:rPr>
                <w:rFonts w:eastAsia="Arial Unicode MS"/>
              </w:rPr>
              <w:t>(AnswerMax)</w:t>
            </w:r>
          </w:p>
        </w:tc>
        <w:tc>
          <w:tcPr>
            <w:tcW w:w="3410" w:type="dxa"/>
          </w:tcPr>
          <w:p w14:paraId="69687B36" w14:textId="77777777" w:rsidR="00020E89" w:rsidRPr="00E91314" w:rsidRDefault="00020E89" w:rsidP="00A17FCF">
            <w:pPr>
              <w:rPr>
                <w:rFonts w:eastAsia="Arial Unicode MS"/>
              </w:rPr>
            </w:pPr>
            <w:r w:rsidRPr="00E91314">
              <w:rPr>
                <w:rFonts w:eastAsia="Arial Unicode MS"/>
              </w:rPr>
              <w:t>Specificerar maxvärde för inmatning. (Gäller typ: number, date)</w:t>
            </w:r>
          </w:p>
          <w:p w14:paraId="684BA5D9" w14:textId="77777777" w:rsidR="00020E89" w:rsidRPr="00E91314" w:rsidRDefault="00020E89" w:rsidP="00A17FCF">
            <w:pPr>
              <w:rPr>
                <w:rFonts w:eastAsia="Arial Unicode MS"/>
              </w:rPr>
            </w:pPr>
            <w:r w:rsidRPr="00E91314">
              <w:rPr>
                <w:rFonts w:eastAsia="Arial Unicode MS"/>
              </w:rPr>
              <w:t>T.ex: Ett värde får inte överskrida 10. Blodtryck, rimlighetsparameter.</w:t>
            </w:r>
          </w:p>
        </w:tc>
        <w:tc>
          <w:tcPr>
            <w:tcW w:w="1140" w:type="dxa"/>
          </w:tcPr>
          <w:p w14:paraId="392670DD" w14:textId="77777777" w:rsidR="00020E89" w:rsidRPr="00E91314" w:rsidRDefault="00020E89" w:rsidP="00A17FCF">
            <w:pPr>
              <w:rPr>
                <w:rFonts w:eastAsia="Arial Unicode MS"/>
              </w:rPr>
            </w:pPr>
            <w:r w:rsidRPr="00E91314">
              <w:rPr>
                <w:rFonts w:eastAsia="Arial Unicode MS"/>
              </w:rPr>
              <w:t>VÅ</w:t>
            </w:r>
          </w:p>
        </w:tc>
        <w:tc>
          <w:tcPr>
            <w:tcW w:w="717" w:type="dxa"/>
          </w:tcPr>
          <w:p w14:paraId="12C4B1DE" w14:textId="77777777" w:rsidR="00020E89" w:rsidRPr="00E91314" w:rsidRDefault="00020E89" w:rsidP="00A17FCF">
            <w:pPr>
              <w:rPr>
                <w:rFonts w:eastAsia="Arial Unicode MS"/>
              </w:rPr>
            </w:pPr>
            <w:r w:rsidRPr="00E91314">
              <w:rPr>
                <w:rFonts w:eastAsia="Arial Unicode MS"/>
              </w:rPr>
              <w:t>0..1</w:t>
            </w:r>
          </w:p>
        </w:tc>
        <w:tc>
          <w:tcPr>
            <w:tcW w:w="1803" w:type="dxa"/>
          </w:tcPr>
          <w:p w14:paraId="1EE8547D" w14:textId="77777777" w:rsidR="00020E89" w:rsidRPr="00E91314" w:rsidRDefault="00020E89" w:rsidP="00A17FCF">
            <w:pPr>
              <w:rPr>
                <w:rFonts w:eastAsia="Arial Unicode MS"/>
              </w:rPr>
            </w:pPr>
          </w:p>
        </w:tc>
        <w:tc>
          <w:tcPr>
            <w:tcW w:w="1920" w:type="dxa"/>
          </w:tcPr>
          <w:p w14:paraId="51FDF3C9" w14:textId="77777777" w:rsidR="00020E89" w:rsidRPr="00E91314" w:rsidRDefault="00020E8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67E3E96" w14:textId="77777777" w:rsidR="00020E89" w:rsidRPr="00E91314" w:rsidRDefault="00020E89" w:rsidP="00A17FCF">
            <w:pPr>
              <w:rPr>
                <w:rFonts w:ascii="Arial" w:eastAsia="Arial Unicode MS" w:hAnsi="Arial"/>
              </w:rPr>
            </w:pPr>
          </w:p>
        </w:tc>
        <w:tc>
          <w:tcPr>
            <w:tcW w:w="1080" w:type="dxa"/>
            <w:shd w:val="clear" w:color="auto" w:fill="auto"/>
          </w:tcPr>
          <w:p w14:paraId="0433CECC" w14:textId="77777777" w:rsidR="00020E89" w:rsidRPr="00E91314" w:rsidRDefault="00020E89" w:rsidP="00A17FCF">
            <w:pPr>
              <w:rPr>
                <w:rFonts w:ascii="Arial" w:eastAsia="Arial Unicode MS" w:hAnsi="Arial"/>
              </w:rPr>
            </w:pPr>
          </w:p>
        </w:tc>
        <w:tc>
          <w:tcPr>
            <w:tcW w:w="1160" w:type="dxa"/>
            <w:shd w:val="clear" w:color="auto" w:fill="auto"/>
          </w:tcPr>
          <w:p w14:paraId="52911477" w14:textId="77777777" w:rsidR="00020E89" w:rsidRPr="00E91314" w:rsidRDefault="00020E89" w:rsidP="00A17FCF">
            <w:pPr>
              <w:rPr>
                <w:rFonts w:ascii="Arial" w:eastAsia="Arial Unicode MS" w:hAnsi="Arial"/>
              </w:rPr>
            </w:pPr>
          </w:p>
        </w:tc>
      </w:tr>
      <w:tr w:rsidR="00020E89" w:rsidRPr="00E91314" w14:paraId="0DE494D1" w14:textId="77777777" w:rsidTr="00A17FCF">
        <w:trPr>
          <w:trHeight w:val="217"/>
        </w:trPr>
        <w:tc>
          <w:tcPr>
            <w:tcW w:w="2545" w:type="dxa"/>
            <w:gridSpan w:val="2"/>
          </w:tcPr>
          <w:p w14:paraId="61E9A808" w14:textId="77777777" w:rsidR="00020E89" w:rsidRPr="00E91314" w:rsidRDefault="00020E89" w:rsidP="00A17FCF">
            <w:pPr>
              <w:rPr>
                <w:rFonts w:eastAsia="Arial Unicode MS"/>
              </w:rPr>
            </w:pPr>
            <w:r w:rsidRPr="00E91314">
              <w:rPr>
                <w:rFonts w:eastAsia="Arial Unicode MS"/>
              </w:rPr>
              <w:t>(AnswerMin)</w:t>
            </w:r>
          </w:p>
        </w:tc>
        <w:tc>
          <w:tcPr>
            <w:tcW w:w="3410" w:type="dxa"/>
          </w:tcPr>
          <w:p w14:paraId="5BE03244" w14:textId="77777777" w:rsidR="00020E89" w:rsidRPr="00E91314" w:rsidRDefault="00020E89" w:rsidP="00A17FCF">
            <w:pPr>
              <w:rPr>
                <w:rFonts w:eastAsia="Arial Unicode MS"/>
              </w:rPr>
            </w:pPr>
            <w:r w:rsidRPr="00E91314">
              <w:rPr>
                <w:rFonts w:eastAsia="Arial Unicode MS"/>
              </w:rPr>
              <w:t xml:space="preserve">Specificerar minvärde för inmatning. </w:t>
            </w:r>
          </w:p>
          <w:p w14:paraId="42F5421B" w14:textId="77777777" w:rsidR="00020E89" w:rsidRPr="00E91314" w:rsidRDefault="00020E89" w:rsidP="00A17FCF">
            <w:pPr>
              <w:rPr>
                <w:rFonts w:eastAsia="Arial Unicode MS"/>
              </w:rPr>
            </w:pPr>
            <w:r w:rsidRPr="00E91314">
              <w:rPr>
                <w:rFonts w:eastAsia="Arial Unicode MS"/>
              </w:rPr>
              <w:t>(Gäller typ: number, date)</w:t>
            </w:r>
          </w:p>
          <w:p w14:paraId="55F5D2C2" w14:textId="77777777" w:rsidR="00020E89" w:rsidRPr="00E91314" w:rsidRDefault="00020E89" w:rsidP="00A17FCF">
            <w:pPr>
              <w:rPr>
                <w:rFonts w:eastAsia="Arial Unicode MS"/>
              </w:rPr>
            </w:pPr>
          </w:p>
        </w:tc>
        <w:tc>
          <w:tcPr>
            <w:tcW w:w="1140" w:type="dxa"/>
          </w:tcPr>
          <w:p w14:paraId="52A34B38" w14:textId="77777777" w:rsidR="00020E89" w:rsidRPr="00E91314" w:rsidRDefault="00020E89" w:rsidP="00A17FCF">
            <w:pPr>
              <w:rPr>
                <w:rFonts w:eastAsia="Arial Unicode MS"/>
              </w:rPr>
            </w:pPr>
            <w:r w:rsidRPr="00E91314">
              <w:rPr>
                <w:rFonts w:eastAsia="Arial Unicode MS"/>
              </w:rPr>
              <w:t>VÅ</w:t>
            </w:r>
          </w:p>
        </w:tc>
        <w:tc>
          <w:tcPr>
            <w:tcW w:w="717" w:type="dxa"/>
          </w:tcPr>
          <w:p w14:paraId="5D898F04" w14:textId="77777777" w:rsidR="00020E89" w:rsidRPr="00E91314" w:rsidRDefault="00020E89" w:rsidP="00A17FCF">
            <w:pPr>
              <w:rPr>
                <w:rFonts w:eastAsia="Arial Unicode MS"/>
              </w:rPr>
            </w:pPr>
            <w:r w:rsidRPr="00E91314">
              <w:rPr>
                <w:rFonts w:eastAsia="Arial Unicode MS"/>
              </w:rPr>
              <w:t>0..1</w:t>
            </w:r>
          </w:p>
        </w:tc>
        <w:tc>
          <w:tcPr>
            <w:tcW w:w="1803" w:type="dxa"/>
          </w:tcPr>
          <w:p w14:paraId="014066F8" w14:textId="77777777" w:rsidR="00020E89" w:rsidRPr="00E91314" w:rsidRDefault="00020E89" w:rsidP="00A17FCF">
            <w:pPr>
              <w:rPr>
                <w:rFonts w:eastAsia="Arial Unicode MS"/>
              </w:rPr>
            </w:pPr>
          </w:p>
        </w:tc>
        <w:tc>
          <w:tcPr>
            <w:tcW w:w="1920" w:type="dxa"/>
          </w:tcPr>
          <w:p w14:paraId="1EBAFBC2" w14:textId="77777777" w:rsidR="00020E89" w:rsidRPr="00E91314" w:rsidRDefault="00020E8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658F5C8" w14:textId="77777777" w:rsidR="00020E89" w:rsidRPr="00E91314" w:rsidRDefault="00020E89" w:rsidP="00A17FCF">
            <w:pPr>
              <w:rPr>
                <w:rFonts w:ascii="Arial" w:eastAsia="Arial Unicode MS" w:hAnsi="Arial"/>
              </w:rPr>
            </w:pPr>
          </w:p>
        </w:tc>
        <w:tc>
          <w:tcPr>
            <w:tcW w:w="1080" w:type="dxa"/>
            <w:shd w:val="clear" w:color="auto" w:fill="auto"/>
          </w:tcPr>
          <w:p w14:paraId="1DD9B065" w14:textId="77777777" w:rsidR="00020E89" w:rsidRPr="00E91314" w:rsidRDefault="00020E89" w:rsidP="00A17FCF">
            <w:pPr>
              <w:rPr>
                <w:rFonts w:ascii="Arial" w:eastAsia="Arial Unicode MS" w:hAnsi="Arial"/>
              </w:rPr>
            </w:pPr>
          </w:p>
        </w:tc>
        <w:tc>
          <w:tcPr>
            <w:tcW w:w="1160" w:type="dxa"/>
            <w:shd w:val="clear" w:color="auto" w:fill="auto"/>
          </w:tcPr>
          <w:p w14:paraId="4350CD66" w14:textId="77777777" w:rsidR="00020E89" w:rsidRPr="00E91314" w:rsidRDefault="00020E89" w:rsidP="00A17FCF">
            <w:pPr>
              <w:rPr>
                <w:rFonts w:ascii="Arial" w:eastAsia="Arial Unicode MS" w:hAnsi="Arial"/>
              </w:rPr>
            </w:pPr>
          </w:p>
        </w:tc>
      </w:tr>
      <w:tr w:rsidR="00020E89" w:rsidRPr="00E91314" w14:paraId="06A7C642" w14:textId="77777777" w:rsidTr="00A17FCF">
        <w:trPr>
          <w:trHeight w:val="217"/>
        </w:trPr>
        <w:tc>
          <w:tcPr>
            <w:tcW w:w="2545" w:type="dxa"/>
            <w:gridSpan w:val="2"/>
          </w:tcPr>
          <w:p w14:paraId="152DCE20" w14:textId="77777777" w:rsidR="00020E89" w:rsidRPr="00E91314" w:rsidRDefault="00020E89" w:rsidP="00A17FCF">
            <w:pPr>
              <w:rPr>
                <w:rFonts w:eastAsia="Arial Unicode MS"/>
              </w:rPr>
            </w:pPr>
            <w:r w:rsidRPr="00E91314">
              <w:rPr>
                <w:rFonts w:eastAsia="Arial Unicode MS"/>
              </w:rPr>
              <w:t>(AnswerMaxLenght)</w:t>
            </w:r>
          </w:p>
        </w:tc>
        <w:tc>
          <w:tcPr>
            <w:tcW w:w="3410" w:type="dxa"/>
          </w:tcPr>
          <w:p w14:paraId="19495DF2" w14:textId="77777777" w:rsidR="00020E89" w:rsidRPr="00E91314" w:rsidRDefault="00020E89" w:rsidP="00A17FCF">
            <w:pPr>
              <w:rPr>
                <w:rFonts w:eastAsia="Arial Unicode MS"/>
              </w:rPr>
            </w:pPr>
            <w:r w:rsidRPr="00E91314">
              <w:rPr>
                <w:rFonts w:eastAsia="Arial Unicode MS"/>
              </w:rPr>
              <w:t>Specificerar maxvärdelängd för inmatning.</w:t>
            </w:r>
          </w:p>
          <w:p w14:paraId="2EA5C8DC" w14:textId="77777777" w:rsidR="00020E89" w:rsidRPr="00E91314" w:rsidRDefault="00020E89" w:rsidP="00A17FCF">
            <w:pPr>
              <w:rPr>
                <w:rFonts w:eastAsia="Arial Unicode MS"/>
              </w:rPr>
            </w:pPr>
            <w:r w:rsidRPr="00E91314">
              <w:rPr>
                <w:rFonts w:eastAsia="Arial Unicode MS"/>
              </w:rPr>
              <w:t>(Gäller typ: number)</w:t>
            </w:r>
          </w:p>
          <w:p w14:paraId="29175F63" w14:textId="77777777" w:rsidR="00020E89" w:rsidRPr="00E91314" w:rsidRDefault="00020E89" w:rsidP="00A17FCF">
            <w:pPr>
              <w:rPr>
                <w:rFonts w:eastAsia="Arial Unicode MS"/>
              </w:rPr>
            </w:pPr>
            <w:r w:rsidRPr="00E91314">
              <w:rPr>
                <w:rFonts w:eastAsia="Arial Unicode MS"/>
              </w:rPr>
              <w:t>T.ex: En inmatning (text) får inte vara större än 100 tecken.</w:t>
            </w:r>
          </w:p>
        </w:tc>
        <w:tc>
          <w:tcPr>
            <w:tcW w:w="1140" w:type="dxa"/>
          </w:tcPr>
          <w:p w14:paraId="00B32D0A" w14:textId="77777777" w:rsidR="00020E89" w:rsidRPr="00E91314" w:rsidRDefault="00020E89" w:rsidP="00A17FCF">
            <w:pPr>
              <w:rPr>
                <w:rFonts w:eastAsia="Arial Unicode MS"/>
              </w:rPr>
            </w:pPr>
            <w:r w:rsidRPr="00E91314">
              <w:rPr>
                <w:rFonts w:eastAsia="Arial Unicode MS"/>
              </w:rPr>
              <w:t>VÅ</w:t>
            </w:r>
          </w:p>
        </w:tc>
        <w:tc>
          <w:tcPr>
            <w:tcW w:w="717" w:type="dxa"/>
          </w:tcPr>
          <w:p w14:paraId="74D38477" w14:textId="77777777" w:rsidR="00020E89" w:rsidRPr="00E91314" w:rsidRDefault="00020E89" w:rsidP="00A17FCF">
            <w:pPr>
              <w:rPr>
                <w:rFonts w:eastAsia="Arial Unicode MS"/>
              </w:rPr>
            </w:pPr>
            <w:r w:rsidRPr="00E91314">
              <w:rPr>
                <w:rFonts w:eastAsia="Arial Unicode MS"/>
              </w:rPr>
              <w:t>0..1</w:t>
            </w:r>
          </w:p>
        </w:tc>
        <w:tc>
          <w:tcPr>
            <w:tcW w:w="1803" w:type="dxa"/>
          </w:tcPr>
          <w:p w14:paraId="718DAD09" w14:textId="77777777" w:rsidR="00020E89" w:rsidRPr="00E91314" w:rsidRDefault="00020E89" w:rsidP="00A17FCF">
            <w:pPr>
              <w:rPr>
                <w:rFonts w:eastAsia="Arial Unicode MS"/>
              </w:rPr>
            </w:pPr>
          </w:p>
        </w:tc>
        <w:tc>
          <w:tcPr>
            <w:tcW w:w="1920" w:type="dxa"/>
          </w:tcPr>
          <w:p w14:paraId="6334158C" w14:textId="77777777" w:rsidR="00020E89" w:rsidRPr="00E91314" w:rsidRDefault="00020E8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02B8F9F" w14:textId="77777777" w:rsidR="00020E89" w:rsidRPr="00E91314" w:rsidRDefault="00020E89" w:rsidP="00A17FCF">
            <w:pPr>
              <w:rPr>
                <w:rFonts w:ascii="Arial" w:eastAsia="Arial Unicode MS" w:hAnsi="Arial"/>
              </w:rPr>
            </w:pPr>
          </w:p>
        </w:tc>
        <w:tc>
          <w:tcPr>
            <w:tcW w:w="1080" w:type="dxa"/>
            <w:shd w:val="clear" w:color="auto" w:fill="auto"/>
          </w:tcPr>
          <w:p w14:paraId="0231B8F5" w14:textId="77777777" w:rsidR="00020E89" w:rsidRPr="00E91314" w:rsidRDefault="00020E89" w:rsidP="00A17FCF">
            <w:pPr>
              <w:rPr>
                <w:rFonts w:ascii="Arial" w:eastAsia="Arial Unicode MS" w:hAnsi="Arial"/>
              </w:rPr>
            </w:pPr>
          </w:p>
        </w:tc>
        <w:tc>
          <w:tcPr>
            <w:tcW w:w="1160" w:type="dxa"/>
            <w:shd w:val="clear" w:color="auto" w:fill="auto"/>
          </w:tcPr>
          <w:p w14:paraId="48913B96" w14:textId="77777777" w:rsidR="00020E89" w:rsidRPr="00E91314" w:rsidRDefault="00020E89" w:rsidP="00A17FCF">
            <w:pPr>
              <w:rPr>
                <w:rFonts w:ascii="Arial" w:eastAsia="Arial Unicode MS" w:hAnsi="Arial"/>
              </w:rPr>
            </w:pPr>
          </w:p>
        </w:tc>
      </w:tr>
      <w:tr w:rsidR="00020E89" w:rsidRPr="00E91314" w14:paraId="710AE6DA" w14:textId="77777777" w:rsidTr="00A17FCF">
        <w:trPr>
          <w:trHeight w:val="217"/>
        </w:trPr>
        <w:tc>
          <w:tcPr>
            <w:tcW w:w="2545" w:type="dxa"/>
            <w:gridSpan w:val="2"/>
          </w:tcPr>
          <w:p w14:paraId="6D6D9782" w14:textId="77777777" w:rsidR="00020E89" w:rsidRPr="00E91314" w:rsidRDefault="00020E89" w:rsidP="00A17FCF">
            <w:pPr>
              <w:rPr>
                <w:rFonts w:eastAsia="Arial Unicode MS"/>
              </w:rPr>
            </w:pPr>
            <w:r w:rsidRPr="00E91314">
              <w:rPr>
                <w:rFonts w:eastAsia="Arial Unicode MS"/>
              </w:rPr>
              <w:t>(AnswerPattern)</w:t>
            </w:r>
          </w:p>
        </w:tc>
        <w:tc>
          <w:tcPr>
            <w:tcW w:w="3410" w:type="dxa"/>
          </w:tcPr>
          <w:p w14:paraId="205A45A6" w14:textId="77777777" w:rsidR="00020E89" w:rsidRPr="00E91314" w:rsidRDefault="00020E89" w:rsidP="00A17FCF">
            <w:pPr>
              <w:rPr>
                <w:rFonts w:eastAsia="Arial Unicode MS"/>
              </w:rPr>
            </w:pPr>
            <w:r w:rsidRPr="00E91314">
              <w:rPr>
                <w:rFonts w:eastAsia="Arial Unicode MS"/>
              </w:rPr>
              <w:t xml:space="preserve">Inmatningsvalidering </w:t>
            </w:r>
          </w:p>
          <w:p w14:paraId="422EA8AD" w14:textId="77777777" w:rsidR="00020E89" w:rsidRPr="00E91314" w:rsidRDefault="00020E89" w:rsidP="00A17FCF">
            <w:pPr>
              <w:rPr>
                <w:rFonts w:eastAsia="Arial Unicode MS"/>
              </w:rPr>
            </w:pPr>
            <w:r w:rsidRPr="00E91314">
              <w:rPr>
                <w:rFonts w:eastAsia="Arial Unicode MS"/>
              </w:rPr>
              <w:t>(Regular expresson).</w:t>
            </w:r>
          </w:p>
          <w:p w14:paraId="1309D79B" w14:textId="77777777" w:rsidR="00020E89" w:rsidRPr="00E91314" w:rsidRDefault="00020E89" w:rsidP="00A17FCF">
            <w:pPr>
              <w:rPr>
                <w:rFonts w:eastAsia="Arial Unicode MS"/>
              </w:rPr>
            </w:pPr>
            <w:r w:rsidRPr="00E91314">
              <w:rPr>
                <w:rFonts w:eastAsia="Arial Unicode MS"/>
              </w:rPr>
              <w:t>T.ex: pattern="[A-z]{3}" tillåter endast 3 teckan A-z.</w:t>
            </w:r>
          </w:p>
        </w:tc>
        <w:tc>
          <w:tcPr>
            <w:tcW w:w="1140" w:type="dxa"/>
          </w:tcPr>
          <w:p w14:paraId="7BA11837" w14:textId="77777777" w:rsidR="00020E89" w:rsidRPr="00E91314" w:rsidRDefault="00020E89" w:rsidP="00A17FCF">
            <w:pPr>
              <w:rPr>
                <w:rFonts w:eastAsia="Arial Unicode MS"/>
              </w:rPr>
            </w:pPr>
            <w:r w:rsidRPr="00E91314">
              <w:rPr>
                <w:rFonts w:eastAsia="Arial Unicode MS"/>
              </w:rPr>
              <w:t>TXT</w:t>
            </w:r>
          </w:p>
        </w:tc>
        <w:tc>
          <w:tcPr>
            <w:tcW w:w="717" w:type="dxa"/>
          </w:tcPr>
          <w:p w14:paraId="6E2AFE0C" w14:textId="77777777" w:rsidR="00020E89" w:rsidRPr="00E91314" w:rsidRDefault="00020E89" w:rsidP="00A17FCF">
            <w:pPr>
              <w:rPr>
                <w:rFonts w:eastAsia="Arial Unicode MS"/>
              </w:rPr>
            </w:pPr>
            <w:r w:rsidRPr="00E91314">
              <w:rPr>
                <w:rFonts w:eastAsia="Arial Unicode MS"/>
              </w:rPr>
              <w:t>0..1</w:t>
            </w:r>
          </w:p>
        </w:tc>
        <w:tc>
          <w:tcPr>
            <w:tcW w:w="1803" w:type="dxa"/>
          </w:tcPr>
          <w:p w14:paraId="02610D2C" w14:textId="77777777" w:rsidR="00020E89" w:rsidRPr="00E91314" w:rsidRDefault="00020E89" w:rsidP="00A17FCF">
            <w:pPr>
              <w:rPr>
                <w:rFonts w:eastAsia="Arial Unicode MS"/>
              </w:rPr>
            </w:pPr>
          </w:p>
        </w:tc>
        <w:tc>
          <w:tcPr>
            <w:tcW w:w="1920" w:type="dxa"/>
          </w:tcPr>
          <w:p w14:paraId="6042F95E" w14:textId="77777777" w:rsidR="00020E89" w:rsidRPr="00E91314" w:rsidRDefault="00020E8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46587B0" w14:textId="77777777" w:rsidR="00020E89" w:rsidRPr="00E91314" w:rsidRDefault="00020E89" w:rsidP="00A17FCF">
            <w:pPr>
              <w:rPr>
                <w:rFonts w:ascii="Arial" w:eastAsia="Arial Unicode MS" w:hAnsi="Arial"/>
              </w:rPr>
            </w:pPr>
          </w:p>
        </w:tc>
        <w:tc>
          <w:tcPr>
            <w:tcW w:w="1080" w:type="dxa"/>
            <w:shd w:val="clear" w:color="auto" w:fill="auto"/>
          </w:tcPr>
          <w:p w14:paraId="46130AB5" w14:textId="77777777" w:rsidR="00020E89" w:rsidRPr="00E91314" w:rsidRDefault="00020E89" w:rsidP="00A17FCF">
            <w:pPr>
              <w:rPr>
                <w:rFonts w:ascii="Arial" w:eastAsia="Arial Unicode MS" w:hAnsi="Arial"/>
              </w:rPr>
            </w:pPr>
          </w:p>
        </w:tc>
        <w:tc>
          <w:tcPr>
            <w:tcW w:w="1160" w:type="dxa"/>
            <w:shd w:val="clear" w:color="auto" w:fill="auto"/>
          </w:tcPr>
          <w:p w14:paraId="638E9C31" w14:textId="77777777" w:rsidR="00020E89" w:rsidRPr="00E91314" w:rsidRDefault="00020E89" w:rsidP="00A17FCF">
            <w:pPr>
              <w:rPr>
                <w:rFonts w:ascii="Arial" w:eastAsia="Arial Unicode MS" w:hAnsi="Arial"/>
              </w:rPr>
            </w:pPr>
          </w:p>
        </w:tc>
      </w:tr>
      <w:tr w:rsidR="00020E89" w:rsidRPr="00E91314" w14:paraId="01C0CDF7" w14:textId="77777777" w:rsidTr="00A17FCF">
        <w:trPr>
          <w:trHeight w:val="217"/>
        </w:trPr>
        <w:tc>
          <w:tcPr>
            <w:tcW w:w="2545" w:type="dxa"/>
            <w:gridSpan w:val="2"/>
          </w:tcPr>
          <w:p w14:paraId="4A473E58" w14:textId="77777777" w:rsidR="00020E89" w:rsidRPr="00E91314" w:rsidRDefault="00020E89" w:rsidP="00A17FCF">
            <w:pPr>
              <w:rPr>
                <w:rFonts w:eastAsia="Arial Unicode MS"/>
              </w:rPr>
            </w:pPr>
            <w:r w:rsidRPr="00E91314">
              <w:rPr>
                <w:rFonts w:eastAsia="Arial Unicode MS"/>
              </w:rPr>
              <w:t>(AnswerStep)</w:t>
            </w:r>
          </w:p>
        </w:tc>
        <w:tc>
          <w:tcPr>
            <w:tcW w:w="3410" w:type="dxa"/>
          </w:tcPr>
          <w:p w14:paraId="2A2F8745" w14:textId="77777777" w:rsidR="00020E89" w:rsidRPr="00E91314" w:rsidRDefault="00020E89" w:rsidP="00A17FCF">
            <w:pPr>
              <w:rPr>
                <w:rFonts w:eastAsia="Arial Unicode MS"/>
              </w:rPr>
            </w:pPr>
            <w:r w:rsidRPr="00E91314">
              <w:rPr>
                <w:rFonts w:eastAsia="Arial Unicode MS"/>
              </w:rPr>
              <w:t xml:space="preserve">Specificerar giltiga intervall för inmatning. </w:t>
            </w:r>
          </w:p>
          <w:p w14:paraId="7C65189C" w14:textId="77777777" w:rsidR="00020E89" w:rsidRPr="00E963D8" w:rsidRDefault="00020E89" w:rsidP="00A17FCF">
            <w:pPr>
              <w:rPr>
                <w:rFonts w:eastAsia="Arial Unicode MS"/>
                <w:lang w:val="en-US"/>
              </w:rPr>
            </w:pPr>
            <w:r w:rsidRPr="00E963D8">
              <w:rPr>
                <w:rFonts w:eastAsia="Arial Unicode MS"/>
                <w:lang w:val="en-US"/>
              </w:rPr>
              <w:t>(Gäller typ: number, range, date, datetime, datetime-local, month, time och week)</w:t>
            </w:r>
          </w:p>
          <w:p w14:paraId="4D6E21DD" w14:textId="77777777" w:rsidR="00020E89" w:rsidRPr="00E91314" w:rsidRDefault="00020E89" w:rsidP="00A17FCF">
            <w:pPr>
              <w:rPr>
                <w:rFonts w:eastAsia="Arial Unicode MS"/>
              </w:rPr>
            </w:pPr>
            <w:r w:rsidRPr="00E91314">
              <w:rPr>
                <w:rFonts w:eastAsia="Arial Unicode MS"/>
              </w:rPr>
              <w:t xml:space="preserve">T.ex: Skalningsfaktor för en ”slide” kontroll. Ange värde för temperatur </w:t>
            </w:r>
            <w:r w:rsidRPr="00E91314">
              <w:rPr>
                <w:rFonts w:eastAsia="Arial Unicode MS"/>
              </w:rPr>
              <w:br/>
              <w:t>35-40.</w:t>
            </w:r>
          </w:p>
        </w:tc>
        <w:tc>
          <w:tcPr>
            <w:tcW w:w="1140" w:type="dxa"/>
          </w:tcPr>
          <w:p w14:paraId="15160B9B" w14:textId="77777777" w:rsidR="00020E89" w:rsidRPr="00E91314" w:rsidRDefault="00020E89" w:rsidP="00A17FCF">
            <w:pPr>
              <w:rPr>
                <w:rFonts w:eastAsia="Arial Unicode MS"/>
              </w:rPr>
            </w:pPr>
            <w:r w:rsidRPr="00E91314">
              <w:rPr>
                <w:rFonts w:eastAsia="Arial Unicode MS"/>
              </w:rPr>
              <w:t>VÄ</w:t>
            </w:r>
          </w:p>
        </w:tc>
        <w:tc>
          <w:tcPr>
            <w:tcW w:w="717" w:type="dxa"/>
          </w:tcPr>
          <w:p w14:paraId="09C7F781" w14:textId="77777777" w:rsidR="00020E89" w:rsidRPr="00E91314" w:rsidRDefault="00020E89" w:rsidP="00A17FCF">
            <w:pPr>
              <w:rPr>
                <w:rFonts w:eastAsia="Arial Unicode MS"/>
              </w:rPr>
            </w:pPr>
            <w:r w:rsidRPr="00E91314">
              <w:rPr>
                <w:rFonts w:eastAsia="Arial Unicode MS"/>
              </w:rPr>
              <w:t>0..1</w:t>
            </w:r>
          </w:p>
        </w:tc>
        <w:tc>
          <w:tcPr>
            <w:tcW w:w="1803" w:type="dxa"/>
          </w:tcPr>
          <w:p w14:paraId="576EBA32" w14:textId="77777777" w:rsidR="00020E89" w:rsidRPr="00E91314" w:rsidRDefault="00020E89" w:rsidP="00A17FCF">
            <w:pPr>
              <w:rPr>
                <w:rFonts w:eastAsia="Arial Unicode MS"/>
              </w:rPr>
            </w:pPr>
          </w:p>
        </w:tc>
        <w:tc>
          <w:tcPr>
            <w:tcW w:w="1920" w:type="dxa"/>
          </w:tcPr>
          <w:p w14:paraId="4DEA020E" w14:textId="77777777" w:rsidR="00020E89" w:rsidRPr="00E91314" w:rsidRDefault="00020E89" w:rsidP="00A17FCF">
            <w:pPr>
              <w:rPr>
                <w:rFonts w:ascii="Arial" w:eastAsia="Arial Unicode MS" w:hAnsi="Arial"/>
              </w:rPr>
            </w:pPr>
          </w:p>
        </w:tc>
        <w:tc>
          <w:tcPr>
            <w:tcW w:w="1200" w:type="dxa"/>
            <w:shd w:val="clear" w:color="auto" w:fill="auto"/>
          </w:tcPr>
          <w:p w14:paraId="255DB086" w14:textId="77777777" w:rsidR="00020E89" w:rsidRPr="00E91314" w:rsidRDefault="00020E89" w:rsidP="00A17FCF">
            <w:pPr>
              <w:rPr>
                <w:rFonts w:ascii="Arial" w:eastAsia="Arial Unicode MS" w:hAnsi="Arial"/>
              </w:rPr>
            </w:pPr>
          </w:p>
        </w:tc>
        <w:tc>
          <w:tcPr>
            <w:tcW w:w="1080" w:type="dxa"/>
            <w:shd w:val="clear" w:color="auto" w:fill="auto"/>
          </w:tcPr>
          <w:p w14:paraId="1649CB91" w14:textId="77777777" w:rsidR="00020E89" w:rsidRPr="00E91314" w:rsidRDefault="00020E89" w:rsidP="00A17FCF">
            <w:pPr>
              <w:rPr>
                <w:rFonts w:ascii="Arial" w:eastAsia="Arial Unicode MS" w:hAnsi="Arial"/>
              </w:rPr>
            </w:pPr>
          </w:p>
        </w:tc>
        <w:tc>
          <w:tcPr>
            <w:tcW w:w="1160" w:type="dxa"/>
            <w:shd w:val="clear" w:color="auto" w:fill="auto"/>
          </w:tcPr>
          <w:p w14:paraId="281326B6" w14:textId="77777777" w:rsidR="00020E89" w:rsidRPr="00E91314" w:rsidRDefault="00020E89" w:rsidP="00A17FCF">
            <w:pPr>
              <w:rPr>
                <w:rFonts w:ascii="Arial" w:eastAsia="Arial Unicode MS" w:hAnsi="Arial"/>
              </w:rPr>
            </w:pPr>
          </w:p>
        </w:tc>
      </w:tr>
      <w:tr w:rsidR="00020E89" w:rsidRPr="00E91314" w14:paraId="559DB21C" w14:textId="77777777" w:rsidTr="00A17FCF">
        <w:trPr>
          <w:trHeight w:val="217"/>
        </w:trPr>
        <w:tc>
          <w:tcPr>
            <w:tcW w:w="2545" w:type="dxa"/>
            <w:gridSpan w:val="2"/>
          </w:tcPr>
          <w:p w14:paraId="5CAA38E5" w14:textId="77777777" w:rsidR="00020E89" w:rsidRDefault="00020E89" w:rsidP="00A17FCF">
            <w:pPr>
              <w:rPr>
                <w:rFonts w:eastAsia="Arial Unicode MS"/>
              </w:rPr>
            </w:pPr>
            <w:r>
              <w:rPr>
                <w:rFonts w:eastAsia="Arial Unicode MS"/>
              </w:rPr>
              <w:t xml:space="preserve">Code/id </w:t>
            </w:r>
          </w:p>
          <w:p w14:paraId="0955A3EE" w14:textId="77777777" w:rsidR="00020E89" w:rsidRPr="00E91314" w:rsidRDefault="00020E89" w:rsidP="00A17FCF">
            <w:pPr>
              <w:rPr>
                <w:rFonts w:eastAsia="Arial Unicode MS"/>
              </w:rPr>
            </w:pPr>
            <w:r>
              <w:rPr>
                <w:rFonts w:eastAsia="Arial Unicode MS"/>
              </w:rPr>
              <w:t>(codeType)</w:t>
            </w:r>
          </w:p>
        </w:tc>
        <w:tc>
          <w:tcPr>
            <w:tcW w:w="3410" w:type="dxa"/>
          </w:tcPr>
          <w:p w14:paraId="357E99CF" w14:textId="77777777" w:rsidR="00020E89" w:rsidRPr="00E91314" w:rsidRDefault="00020E89"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54DF6474" w14:textId="77777777" w:rsidR="00020E89" w:rsidRPr="00E91314" w:rsidRDefault="00020E89" w:rsidP="00A17FCF">
            <w:pPr>
              <w:rPr>
                <w:rFonts w:eastAsia="Arial Unicode MS"/>
              </w:rPr>
            </w:pPr>
            <w:r>
              <w:rPr>
                <w:rFonts w:eastAsia="Arial Unicode MS"/>
              </w:rPr>
              <w:t>II</w:t>
            </w:r>
          </w:p>
        </w:tc>
        <w:tc>
          <w:tcPr>
            <w:tcW w:w="717" w:type="dxa"/>
          </w:tcPr>
          <w:p w14:paraId="191D9035" w14:textId="77777777" w:rsidR="00020E89" w:rsidRPr="00E91314" w:rsidRDefault="00020E89" w:rsidP="00A17FCF">
            <w:pPr>
              <w:rPr>
                <w:rFonts w:eastAsia="Arial Unicode MS"/>
              </w:rPr>
            </w:pPr>
            <w:r>
              <w:rPr>
                <w:rFonts w:eastAsia="Arial Unicode MS"/>
              </w:rPr>
              <w:t>0..1</w:t>
            </w:r>
          </w:p>
        </w:tc>
        <w:tc>
          <w:tcPr>
            <w:tcW w:w="1803" w:type="dxa"/>
          </w:tcPr>
          <w:p w14:paraId="1E320178" w14:textId="77777777" w:rsidR="00020E89" w:rsidRPr="00E91314" w:rsidRDefault="00020E89" w:rsidP="00A17FCF">
            <w:pPr>
              <w:rPr>
                <w:rFonts w:eastAsia="Arial Unicode MS"/>
              </w:rPr>
            </w:pPr>
            <w:r>
              <w:rPr>
                <w:rFonts w:eastAsia="Arial Unicode MS"/>
              </w:rPr>
              <w:t>Länk till objekt</w:t>
            </w:r>
          </w:p>
        </w:tc>
        <w:tc>
          <w:tcPr>
            <w:tcW w:w="1920" w:type="dxa"/>
          </w:tcPr>
          <w:p w14:paraId="7F6F259E" w14:textId="77777777" w:rsidR="00020E89" w:rsidRPr="00E91314" w:rsidRDefault="00020E89" w:rsidP="00A17FCF">
            <w:pPr>
              <w:rPr>
                <w:rFonts w:ascii="Arial" w:eastAsia="Arial Unicode MS" w:hAnsi="Arial"/>
              </w:rPr>
            </w:pPr>
          </w:p>
        </w:tc>
        <w:tc>
          <w:tcPr>
            <w:tcW w:w="1200" w:type="dxa"/>
            <w:shd w:val="clear" w:color="auto" w:fill="auto"/>
          </w:tcPr>
          <w:p w14:paraId="6603141C" w14:textId="77777777" w:rsidR="00020E89" w:rsidRPr="00E91314" w:rsidRDefault="00020E89" w:rsidP="00A17FCF">
            <w:pPr>
              <w:rPr>
                <w:rFonts w:ascii="Arial" w:eastAsia="Arial Unicode MS" w:hAnsi="Arial"/>
              </w:rPr>
            </w:pPr>
          </w:p>
        </w:tc>
        <w:tc>
          <w:tcPr>
            <w:tcW w:w="1080" w:type="dxa"/>
            <w:shd w:val="clear" w:color="auto" w:fill="auto"/>
          </w:tcPr>
          <w:p w14:paraId="1F275DCD" w14:textId="77777777" w:rsidR="00020E89" w:rsidRPr="00E91314" w:rsidRDefault="00020E89" w:rsidP="00A17FCF">
            <w:pPr>
              <w:rPr>
                <w:rFonts w:ascii="Arial" w:eastAsia="Arial Unicode MS" w:hAnsi="Arial"/>
              </w:rPr>
            </w:pPr>
          </w:p>
        </w:tc>
        <w:tc>
          <w:tcPr>
            <w:tcW w:w="1160" w:type="dxa"/>
            <w:shd w:val="clear" w:color="auto" w:fill="auto"/>
          </w:tcPr>
          <w:p w14:paraId="44463CF7" w14:textId="77777777" w:rsidR="00020E89" w:rsidRPr="00E91314" w:rsidRDefault="00020E89" w:rsidP="00A17FCF">
            <w:pPr>
              <w:rPr>
                <w:rFonts w:ascii="Arial" w:eastAsia="Arial Unicode MS" w:hAnsi="Arial"/>
              </w:rPr>
            </w:pPr>
          </w:p>
        </w:tc>
      </w:tr>
      <w:tr w:rsidR="00020E89" w:rsidRPr="00E91314" w14:paraId="432FF2D6" w14:textId="77777777" w:rsidTr="00A17FCF">
        <w:trPr>
          <w:trHeight w:val="217"/>
        </w:trPr>
        <w:tc>
          <w:tcPr>
            <w:tcW w:w="2545" w:type="dxa"/>
            <w:gridSpan w:val="2"/>
          </w:tcPr>
          <w:p w14:paraId="1DC6C8F8" w14:textId="77777777" w:rsidR="00020E89" w:rsidRPr="00E91314" w:rsidRDefault="00020E89" w:rsidP="00A17FCF">
            <w:pPr>
              <w:rPr>
                <w:rFonts w:eastAsia="Arial Unicode MS"/>
              </w:rPr>
            </w:pPr>
            <w:r w:rsidRPr="00E91314">
              <w:rPr>
                <w:rFonts w:eastAsia="Arial Unicode MS"/>
              </w:rPr>
              <w:t>Svarsalternativ/id</w:t>
            </w:r>
          </w:p>
          <w:p w14:paraId="6E18A20A" w14:textId="77777777" w:rsidR="00020E89" w:rsidRPr="00E91314" w:rsidRDefault="00020E89" w:rsidP="00A17FCF">
            <w:pPr>
              <w:rPr>
                <w:rFonts w:eastAsia="Arial Unicode MS"/>
              </w:rPr>
            </w:pPr>
            <w:r w:rsidRPr="00E91314">
              <w:rPr>
                <w:rFonts w:eastAsia="Arial Unicode MS"/>
              </w:rPr>
              <w:t>(AnswerAlternative)</w:t>
            </w:r>
          </w:p>
        </w:tc>
        <w:tc>
          <w:tcPr>
            <w:tcW w:w="3410" w:type="dxa"/>
          </w:tcPr>
          <w:p w14:paraId="420D5291" w14:textId="77777777" w:rsidR="00020E89" w:rsidRPr="00E91314" w:rsidRDefault="00020E89" w:rsidP="00A17FCF">
            <w:pPr>
              <w:rPr>
                <w:rFonts w:eastAsia="Arial Unicode MS"/>
              </w:rPr>
            </w:pPr>
            <w:r w:rsidRPr="00E91314">
              <w:rPr>
                <w:rFonts w:eastAsia="Arial Unicode MS"/>
              </w:rPr>
              <w:t>Koppling till klass för svarsalternativ.</w:t>
            </w:r>
          </w:p>
        </w:tc>
        <w:tc>
          <w:tcPr>
            <w:tcW w:w="1140" w:type="dxa"/>
          </w:tcPr>
          <w:p w14:paraId="1425651D" w14:textId="77777777" w:rsidR="00020E89" w:rsidRPr="00E91314" w:rsidRDefault="00020E89" w:rsidP="00A17FCF">
            <w:pPr>
              <w:rPr>
                <w:rFonts w:eastAsia="Arial Unicode MS"/>
              </w:rPr>
            </w:pPr>
            <w:r w:rsidRPr="00E91314">
              <w:rPr>
                <w:rFonts w:eastAsia="Arial Unicode MS"/>
              </w:rPr>
              <w:t>II</w:t>
            </w:r>
          </w:p>
        </w:tc>
        <w:tc>
          <w:tcPr>
            <w:tcW w:w="717" w:type="dxa"/>
          </w:tcPr>
          <w:p w14:paraId="79A4B43E" w14:textId="77777777" w:rsidR="00020E89" w:rsidRPr="00E91314" w:rsidRDefault="00020E89" w:rsidP="00A17FCF">
            <w:pPr>
              <w:rPr>
                <w:rFonts w:eastAsia="Arial Unicode MS"/>
              </w:rPr>
            </w:pPr>
            <w:r w:rsidRPr="00E91314">
              <w:rPr>
                <w:rFonts w:eastAsia="Arial Unicode MS"/>
              </w:rPr>
              <w:t>0..*</w:t>
            </w:r>
          </w:p>
        </w:tc>
        <w:tc>
          <w:tcPr>
            <w:tcW w:w="1803" w:type="dxa"/>
          </w:tcPr>
          <w:p w14:paraId="3EA39CE5" w14:textId="77777777" w:rsidR="00020E89" w:rsidRPr="00E91314" w:rsidRDefault="00020E89" w:rsidP="00A17FCF">
            <w:pPr>
              <w:rPr>
                <w:rFonts w:eastAsia="Arial Unicode MS"/>
              </w:rPr>
            </w:pPr>
            <w:r w:rsidRPr="00E91314">
              <w:rPr>
                <w:rFonts w:eastAsia="Arial Unicode MS"/>
              </w:rPr>
              <w:t>Länk till objekt</w:t>
            </w:r>
          </w:p>
        </w:tc>
        <w:tc>
          <w:tcPr>
            <w:tcW w:w="1920" w:type="dxa"/>
          </w:tcPr>
          <w:p w14:paraId="25C6C619" w14:textId="77777777" w:rsidR="00020E89" w:rsidRPr="00E91314" w:rsidRDefault="00020E89" w:rsidP="00A17FCF">
            <w:pPr>
              <w:rPr>
                <w:rFonts w:ascii="Arial" w:eastAsia="Arial Unicode MS" w:hAnsi="Arial"/>
              </w:rPr>
            </w:pPr>
          </w:p>
        </w:tc>
        <w:tc>
          <w:tcPr>
            <w:tcW w:w="1200" w:type="dxa"/>
            <w:shd w:val="clear" w:color="auto" w:fill="auto"/>
          </w:tcPr>
          <w:p w14:paraId="55AA7CCE" w14:textId="77777777" w:rsidR="00020E89" w:rsidRPr="00E91314" w:rsidRDefault="00020E89" w:rsidP="00A17FCF">
            <w:pPr>
              <w:rPr>
                <w:rFonts w:ascii="Arial" w:eastAsia="Arial Unicode MS" w:hAnsi="Arial"/>
              </w:rPr>
            </w:pPr>
          </w:p>
        </w:tc>
        <w:tc>
          <w:tcPr>
            <w:tcW w:w="1080" w:type="dxa"/>
            <w:shd w:val="clear" w:color="auto" w:fill="auto"/>
          </w:tcPr>
          <w:p w14:paraId="0882CEDE" w14:textId="77777777" w:rsidR="00020E89" w:rsidRPr="00E91314" w:rsidRDefault="00020E89" w:rsidP="00A17FCF">
            <w:pPr>
              <w:rPr>
                <w:rFonts w:ascii="Arial" w:eastAsia="Arial Unicode MS" w:hAnsi="Arial"/>
              </w:rPr>
            </w:pPr>
          </w:p>
        </w:tc>
        <w:tc>
          <w:tcPr>
            <w:tcW w:w="1160" w:type="dxa"/>
            <w:shd w:val="clear" w:color="auto" w:fill="auto"/>
          </w:tcPr>
          <w:p w14:paraId="1D46E0EF" w14:textId="77777777" w:rsidR="00020E89" w:rsidRPr="00E91314" w:rsidRDefault="00020E89" w:rsidP="00A17FCF">
            <w:pPr>
              <w:rPr>
                <w:rFonts w:ascii="Arial" w:eastAsia="Arial Unicode MS" w:hAnsi="Arial"/>
              </w:rPr>
            </w:pPr>
          </w:p>
        </w:tc>
      </w:tr>
      <w:tr w:rsidR="00020E89" w:rsidRPr="00E91314" w14:paraId="2E9E8F9D" w14:textId="77777777" w:rsidTr="00A17FCF">
        <w:trPr>
          <w:trHeight w:val="217"/>
        </w:trPr>
        <w:tc>
          <w:tcPr>
            <w:tcW w:w="2545" w:type="dxa"/>
            <w:gridSpan w:val="2"/>
          </w:tcPr>
          <w:p w14:paraId="2183D68F" w14:textId="77777777" w:rsidR="00020E89" w:rsidRPr="00E91314" w:rsidRDefault="00020E89" w:rsidP="00A17FCF">
            <w:pPr>
              <w:rPr>
                <w:rFonts w:eastAsia="Arial Unicode MS"/>
              </w:rPr>
            </w:pPr>
          </w:p>
        </w:tc>
        <w:tc>
          <w:tcPr>
            <w:tcW w:w="3410" w:type="dxa"/>
          </w:tcPr>
          <w:p w14:paraId="59CAE51E" w14:textId="77777777" w:rsidR="00020E89" w:rsidRPr="00E91314" w:rsidRDefault="00020E89" w:rsidP="00A17FCF">
            <w:pPr>
              <w:rPr>
                <w:rFonts w:eastAsia="Arial Unicode MS"/>
              </w:rPr>
            </w:pPr>
          </w:p>
        </w:tc>
        <w:tc>
          <w:tcPr>
            <w:tcW w:w="1140" w:type="dxa"/>
          </w:tcPr>
          <w:p w14:paraId="57C4A071" w14:textId="77777777" w:rsidR="00020E89" w:rsidRPr="00E91314" w:rsidRDefault="00020E89" w:rsidP="00A17FCF">
            <w:pPr>
              <w:rPr>
                <w:rFonts w:eastAsia="Arial Unicode MS"/>
              </w:rPr>
            </w:pPr>
          </w:p>
        </w:tc>
        <w:tc>
          <w:tcPr>
            <w:tcW w:w="717" w:type="dxa"/>
          </w:tcPr>
          <w:p w14:paraId="2D4BE226" w14:textId="77777777" w:rsidR="00020E89" w:rsidRPr="00E91314" w:rsidRDefault="00020E89" w:rsidP="00A17FCF">
            <w:pPr>
              <w:rPr>
                <w:rFonts w:eastAsia="Arial Unicode MS"/>
              </w:rPr>
            </w:pPr>
          </w:p>
        </w:tc>
        <w:tc>
          <w:tcPr>
            <w:tcW w:w="1803" w:type="dxa"/>
          </w:tcPr>
          <w:p w14:paraId="532F9023" w14:textId="77777777" w:rsidR="00020E89" w:rsidRPr="00E91314" w:rsidRDefault="00020E89" w:rsidP="00A17FCF">
            <w:pPr>
              <w:rPr>
                <w:rFonts w:eastAsia="Arial Unicode MS"/>
              </w:rPr>
            </w:pPr>
          </w:p>
        </w:tc>
        <w:tc>
          <w:tcPr>
            <w:tcW w:w="1920" w:type="dxa"/>
          </w:tcPr>
          <w:p w14:paraId="62B981BA" w14:textId="77777777" w:rsidR="00020E89" w:rsidRPr="00E91314" w:rsidRDefault="00020E89" w:rsidP="00A17FCF">
            <w:pPr>
              <w:rPr>
                <w:rFonts w:ascii="Arial" w:eastAsia="Arial Unicode MS" w:hAnsi="Arial"/>
              </w:rPr>
            </w:pPr>
          </w:p>
        </w:tc>
        <w:tc>
          <w:tcPr>
            <w:tcW w:w="1200" w:type="dxa"/>
            <w:shd w:val="clear" w:color="auto" w:fill="auto"/>
          </w:tcPr>
          <w:p w14:paraId="01B2B5CF" w14:textId="77777777" w:rsidR="00020E89" w:rsidRPr="00E91314" w:rsidRDefault="00020E89" w:rsidP="00A17FCF">
            <w:pPr>
              <w:rPr>
                <w:rFonts w:ascii="Arial" w:eastAsia="Arial Unicode MS" w:hAnsi="Arial"/>
              </w:rPr>
            </w:pPr>
          </w:p>
        </w:tc>
        <w:tc>
          <w:tcPr>
            <w:tcW w:w="1080" w:type="dxa"/>
            <w:shd w:val="clear" w:color="auto" w:fill="auto"/>
          </w:tcPr>
          <w:p w14:paraId="3FF575A1" w14:textId="77777777" w:rsidR="00020E89" w:rsidRPr="00E91314" w:rsidRDefault="00020E89" w:rsidP="00A17FCF">
            <w:pPr>
              <w:rPr>
                <w:rFonts w:ascii="Arial" w:eastAsia="Arial Unicode MS" w:hAnsi="Arial"/>
              </w:rPr>
            </w:pPr>
          </w:p>
        </w:tc>
        <w:tc>
          <w:tcPr>
            <w:tcW w:w="1160" w:type="dxa"/>
            <w:shd w:val="clear" w:color="auto" w:fill="auto"/>
          </w:tcPr>
          <w:p w14:paraId="46AE7A81" w14:textId="77777777" w:rsidR="00020E89" w:rsidRPr="00E91314" w:rsidRDefault="00020E89" w:rsidP="00A17FCF">
            <w:pPr>
              <w:rPr>
                <w:rFonts w:ascii="Arial" w:eastAsia="Arial Unicode MS" w:hAnsi="Arial"/>
              </w:rPr>
            </w:pPr>
          </w:p>
        </w:tc>
      </w:tr>
      <w:tr w:rsidR="00020E89" w:rsidRPr="00E91314" w14:paraId="063BF842" w14:textId="77777777" w:rsidTr="00A17FCF">
        <w:trPr>
          <w:trHeight w:val="217"/>
        </w:trPr>
        <w:tc>
          <w:tcPr>
            <w:tcW w:w="2545" w:type="dxa"/>
            <w:gridSpan w:val="2"/>
          </w:tcPr>
          <w:p w14:paraId="13F85154" w14:textId="77777777" w:rsidR="00020E89" w:rsidRPr="00E91314" w:rsidRDefault="00020E89" w:rsidP="00A17FCF">
            <w:pPr>
              <w:rPr>
                <w:rFonts w:eastAsia="Arial Unicode MS"/>
              </w:rPr>
            </w:pPr>
          </w:p>
        </w:tc>
        <w:tc>
          <w:tcPr>
            <w:tcW w:w="3410" w:type="dxa"/>
          </w:tcPr>
          <w:p w14:paraId="3854CE72" w14:textId="77777777" w:rsidR="00020E89" w:rsidRPr="00E91314" w:rsidRDefault="00020E89" w:rsidP="00A17FCF">
            <w:pPr>
              <w:rPr>
                <w:rFonts w:eastAsia="Arial Unicode MS"/>
              </w:rPr>
            </w:pPr>
          </w:p>
        </w:tc>
        <w:tc>
          <w:tcPr>
            <w:tcW w:w="1140" w:type="dxa"/>
          </w:tcPr>
          <w:p w14:paraId="2880B778" w14:textId="77777777" w:rsidR="00020E89" w:rsidRPr="00E91314" w:rsidRDefault="00020E89" w:rsidP="00A17FCF">
            <w:pPr>
              <w:rPr>
                <w:rFonts w:eastAsia="Arial Unicode MS"/>
              </w:rPr>
            </w:pPr>
          </w:p>
        </w:tc>
        <w:tc>
          <w:tcPr>
            <w:tcW w:w="717" w:type="dxa"/>
          </w:tcPr>
          <w:p w14:paraId="6D0B3814" w14:textId="77777777" w:rsidR="00020E89" w:rsidRPr="00E91314" w:rsidRDefault="00020E89" w:rsidP="00A17FCF">
            <w:pPr>
              <w:rPr>
                <w:rFonts w:eastAsia="Arial Unicode MS"/>
              </w:rPr>
            </w:pPr>
          </w:p>
        </w:tc>
        <w:tc>
          <w:tcPr>
            <w:tcW w:w="1803" w:type="dxa"/>
          </w:tcPr>
          <w:p w14:paraId="62734E06" w14:textId="77777777" w:rsidR="00020E89" w:rsidRPr="00E91314" w:rsidRDefault="00020E89" w:rsidP="00A17FCF">
            <w:pPr>
              <w:rPr>
                <w:rFonts w:eastAsia="Arial Unicode MS"/>
              </w:rPr>
            </w:pPr>
          </w:p>
        </w:tc>
        <w:tc>
          <w:tcPr>
            <w:tcW w:w="1920" w:type="dxa"/>
          </w:tcPr>
          <w:p w14:paraId="7C8538A2" w14:textId="77777777" w:rsidR="00020E89" w:rsidRPr="00E91314" w:rsidRDefault="00020E89" w:rsidP="00A17FCF">
            <w:pPr>
              <w:rPr>
                <w:rFonts w:ascii="Arial" w:eastAsia="Arial Unicode MS" w:hAnsi="Arial"/>
              </w:rPr>
            </w:pPr>
          </w:p>
        </w:tc>
        <w:tc>
          <w:tcPr>
            <w:tcW w:w="1200" w:type="dxa"/>
            <w:shd w:val="clear" w:color="auto" w:fill="auto"/>
          </w:tcPr>
          <w:p w14:paraId="1DDA93BE" w14:textId="77777777" w:rsidR="00020E89" w:rsidRPr="00E91314" w:rsidRDefault="00020E89" w:rsidP="00A17FCF">
            <w:pPr>
              <w:rPr>
                <w:rFonts w:ascii="Arial" w:eastAsia="Arial Unicode MS" w:hAnsi="Arial"/>
              </w:rPr>
            </w:pPr>
          </w:p>
        </w:tc>
        <w:tc>
          <w:tcPr>
            <w:tcW w:w="1080" w:type="dxa"/>
            <w:shd w:val="clear" w:color="auto" w:fill="auto"/>
          </w:tcPr>
          <w:p w14:paraId="6562A149" w14:textId="77777777" w:rsidR="00020E89" w:rsidRPr="00E91314" w:rsidRDefault="00020E89" w:rsidP="00A17FCF">
            <w:pPr>
              <w:rPr>
                <w:rFonts w:ascii="Arial" w:eastAsia="Arial Unicode MS" w:hAnsi="Arial"/>
              </w:rPr>
            </w:pPr>
          </w:p>
        </w:tc>
        <w:tc>
          <w:tcPr>
            <w:tcW w:w="1160" w:type="dxa"/>
            <w:shd w:val="clear" w:color="auto" w:fill="auto"/>
          </w:tcPr>
          <w:p w14:paraId="13D24F61" w14:textId="77777777" w:rsidR="00020E89" w:rsidRPr="00E91314" w:rsidRDefault="00020E89" w:rsidP="00A17FCF">
            <w:pPr>
              <w:rPr>
                <w:rFonts w:ascii="Arial" w:eastAsia="Arial Unicode MS" w:hAnsi="Arial"/>
              </w:rPr>
            </w:pPr>
          </w:p>
        </w:tc>
      </w:tr>
      <w:tr w:rsidR="00020E89" w:rsidRPr="00E91314" w14:paraId="6870994A" w14:textId="77777777" w:rsidTr="00A17FCF">
        <w:trPr>
          <w:gridBefore w:val="1"/>
          <w:wBefore w:w="15" w:type="dxa"/>
          <w:trHeight w:val="217"/>
        </w:trPr>
        <w:tc>
          <w:tcPr>
            <w:tcW w:w="7080" w:type="dxa"/>
            <w:gridSpan w:val="3"/>
            <w:shd w:val="pct25" w:color="auto" w:fill="auto"/>
          </w:tcPr>
          <w:p w14:paraId="45AFC269" w14:textId="77777777" w:rsidR="00020E89" w:rsidRPr="00E91314" w:rsidRDefault="00020E89" w:rsidP="00A17FCF">
            <w:r w:rsidRPr="00E91314">
              <w:t>Associationer</w:t>
            </w:r>
          </w:p>
        </w:tc>
        <w:tc>
          <w:tcPr>
            <w:tcW w:w="7880" w:type="dxa"/>
            <w:gridSpan w:val="6"/>
            <w:shd w:val="pct25" w:color="auto" w:fill="auto"/>
          </w:tcPr>
          <w:p w14:paraId="02C20619" w14:textId="77777777" w:rsidR="00020E89" w:rsidRPr="00E91314" w:rsidRDefault="00020E89" w:rsidP="00A17FCF">
            <w:pPr>
              <w:rPr>
                <w:rFonts w:eastAsia="Arial Unicode MS"/>
              </w:rPr>
            </w:pPr>
            <w:r w:rsidRPr="00E91314">
              <w:t>Beslutsregel</w:t>
            </w:r>
          </w:p>
        </w:tc>
      </w:tr>
      <w:tr w:rsidR="00020E89" w:rsidRPr="00E91314" w14:paraId="2B352B06" w14:textId="77777777" w:rsidTr="00A17FCF">
        <w:trPr>
          <w:gridBefore w:val="1"/>
          <w:wBefore w:w="15" w:type="dxa"/>
          <w:trHeight w:val="217"/>
        </w:trPr>
        <w:tc>
          <w:tcPr>
            <w:tcW w:w="7080" w:type="dxa"/>
            <w:gridSpan w:val="3"/>
          </w:tcPr>
          <w:p w14:paraId="42B58C2B"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49CF27C2" w14:textId="77777777" w:rsidR="00020E89" w:rsidRPr="00E91314" w:rsidRDefault="00020E89" w:rsidP="00A17FCF">
            <w:pPr>
              <w:rPr>
                <w:rFonts w:ascii="Arial" w:eastAsia="Arial Unicode MS" w:hAnsi="Arial"/>
                <w:color w:val="000000"/>
              </w:rPr>
            </w:pPr>
          </w:p>
        </w:tc>
      </w:tr>
      <w:tr w:rsidR="00020E89" w:rsidRPr="00E91314" w14:paraId="0F975D83" w14:textId="77777777" w:rsidTr="00A17FCF">
        <w:trPr>
          <w:gridBefore w:val="1"/>
          <w:wBefore w:w="15" w:type="dxa"/>
          <w:trHeight w:val="217"/>
        </w:trPr>
        <w:tc>
          <w:tcPr>
            <w:tcW w:w="7080" w:type="dxa"/>
            <w:gridSpan w:val="3"/>
          </w:tcPr>
          <w:p w14:paraId="31C04E16"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398071B7" w14:textId="77777777" w:rsidR="00020E89" w:rsidRPr="00E91314" w:rsidRDefault="00020E89" w:rsidP="00A17FCF">
            <w:pPr>
              <w:rPr>
                <w:rFonts w:ascii="Arial" w:eastAsia="Arial Unicode MS" w:hAnsi="Arial"/>
                <w:color w:val="000000"/>
              </w:rPr>
            </w:pPr>
          </w:p>
        </w:tc>
      </w:tr>
    </w:tbl>
    <w:p w14:paraId="3CEB30E0" w14:textId="77777777" w:rsidR="00020E89" w:rsidRPr="00E91314" w:rsidRDefault="00020E89" w:rsidP="00020E89"/>
    <w:p w14:paraId="25BEC364" w14:textId="77777777" w:rsidR="00020E89" w:rsidRPr="00E91314" w:rsidRDefault="00020E89" w:rsidP="00020E89"/>
    <w:p w14:paraId="225A87C8" w14:textId="77777777" w:rsidR="00020E89" w:rsidRDefault="00020E89" w:rsidP="00964956">
      <w:pPr>
        <w:pStyle w:val="Brdtext"/>
      </w:pPr>
    </w:p>
    <w:p w14:paraId="0617BCD5" w14:textId="77777777" w:rsidR="00964956" w:rsidRDefault="00964956" w:rsidP="00020E89">
      <w:pPr>
        <w:pStyle w:val="Rubrik3"/>
        <w:spacing w:before="240" w:after="60"/>
        <w:ind w:left="1134"/>
        <w:rPr>
          <w:i/>
          <w:lang w:val="sv-SE"/>
        </w:rPr>
      </w:pPr>
    </w:p>
    <w:p w14:paraId="57B3DB32" w14:textId="77777777" w:rsidR="00020E89" w:rsidRDefault="00020E89" w:rsidP="00020E89">
      <w:pPr>
        <w:pStyle w:val="Brdtext"/>
      </w:pPr>
    </w:p>
    <w:p w14:paraId="29ECE043" w14:textId="77777777" w:rsidR="00020E89" w:rsidRDefault="00020E89" w:rsidP="00020E89">
      <w:pPr>
        <w:pStyle w:val="Brdtext"/>
      </w:pPr>
    </w:p>
    <w:p w14:paraId="7F642EAC" w14:textId="77777777" w:rsidR="00020E89" w:rsidRPr="00020E89" w:rsidRDefault="00020E89" w:rsidP="00020E89">
      <w:pPr>
        <w:pStyle w:val="Brdtext"/>
      </w:pPr>
    </w:p>
    <w:p w14:paraId="415F6F80" w14:textId="77777777" w:rsidR="00870854" w:rsidRPr="00E91314" w:rsidRDefault="00870854" w:rsidP="00AA406D">
      <w:pPr>
        <w:pStyle w:val="Rubrik3"/>
        <w:numPr>
          <w:ilvl w:val="2"/>
          <w:numId w:val="21"/>
        </w:numPr>
        <w:spacing w:before="240" w:after="60"/>
        <w:ind w:left="1134" w:hanging="1134"/>
        <w:rPr>
          <w:i/>
          <w:lang w:val="sv-SE"/>
        </w:rPr>
      </w:pPr>
      <w:bookmarkStart w:id="144" w:name="_Toc220550743"/>
      <w:r w:rsidRPr="00E91314">
        <w:rPr>
          <w:i/>
          <w:lang w:val="sv-SE"/>
        </w:rPr>
        <w:t>Klass Formulärfråga (Question)</w:t>
      </w:r>
      <w:bookmarkEnd w:id="142"/>
      <w:bookmarkEnd w:id="144"/>
    </w:p>
    <w:p w14:paraId="05455473"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4FC5762D" w14:textId="77777777" w:rsidR="00870854" w:rsidRPr="00E91314" w:rsidRDefault="00870854" w:rsidP="00870854">
      <w:pPr>
        <w:spacing w:after="0"/>
      </w:pPr>
      <w:r w:rsidRPr="00E91314">
        <w:t>Exempel:</w:t>
      </w:r>
    </w:p>
    <w:p w14:paraId="6553713D" w14:textId="77777777" w:rsidR="00870854" w:rsidRPr="00E91314" w:rsidRDefault="00870854" w:rsidP="00870854">
      <w:pPr>
        <w:spacing w:after="0"/>
      </w:pPr>
      <w:r w:rsidRPr="00E91314">
        <w:t>”Vilken är din favoritfärg?”</w:t>
      </w:r>
    </w:p>
    <w:p w14:paraId="4D2C29A5"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5F70D2BC" w14:textId="77777777" w:rsidTr="00C53A3A">
        <w:trPr>
          <w:cantSplit/>
          <w:trHeight w:val="376"/>
        </w:trPr>
        <w:tc>
          <w:tcPr>
            <w:tcW w:w="2545" w:type="dxa"/>
            <w:gridSpan w:val="2"/>
            <w:vMerge w:val="restart"/>
            <w:shd w:val="pct25" w:color="auto" w:fill="auto"/>
          </w:tcPr>
          <w:p w14:paraId="32467BC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5075D27" w14:textId="77777777" w:rsidR="00870854" w:rsidRPr="00E91314" w:rsidRDefault="00870854" w:rsidP="00521A56">
            <w:r w:rsidRPr="00E91314">
              <w:t>Beskrivning</w:t>
            </w:r>
          </w:p>
        </w:tc>
        <w:tc>
          <w:tcPr>
            <w:tcW w:w="1140" w:type="dxa"/>
            <w:vMerge w:val="restart"/>
            <w:shd w:val="pct25" w:color="auto" w:fill="auto"/>
          </w:tcPr>
          <w:p w14:paraId="168D9589"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50AE5F9E" w14:textId="77777777" w:rsidR="00870854" w:rsidRPr="00E91314" w:rsidRDefault="00870854" w:rsidP="00521A56">
            <w:r w:rsidRPr="00E91314">
              <w:t>Mult</w:t>
            </w:r>
          </w:p>
        </w:tc>
        <w:tc>
          <w:tcPr>
            <w:tcW w:w="1803" w:type="dxa"/>
            <w:vMerge w:val="restart"/>
            <w:shd w:val="pct25" w:color="auto" w:fill="auto"/>
          </w:tcPr>
          <w:p w14:paraId="4C9708BD"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9371A6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1FD59F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B4CB004" w14:textId="77777777" w:rsidTr="00C53A3A">
        <w:trPr>
          <w:cantSplit/>
          <w:trHeight w:val="375"/>
        </w:trPr>
        <w:tc>
          <w:tcPr>
            <w:tcW w:w="2545" w:type="dxa"/>
            <w:gridSpan w:val="2"/>
            <w:vMerge/>
            <w:shd w:val="pct25" w:color="auto" w:fill="auto"/>
          </w:tcPr>
          <w:p w14:paraId="0651621F" w14:textId="77777777" w:rsidR="00870854" w:rsidRPr="00E91314" w:rsidRDefault="00870854" w:rsidP="00521A56"/>
        </w:tc>
        <w:tc>
          <w:tcPr>
            <w:tcW w:w="3410" w:type="dxa"/>
            <w:vMerge/>
            <w:shd w:val="pct25" w:color="auto" w:fill="auto"/>
          </w:tcPr>
          <w:p w14:paraId="7B2E0158" w14:textId="77777777" w:rsidR="00870854" w:rsidRPr="00E91314" w:rsidRDefault="00870854" w:rsidP="00521A56"/>
        </w:tc>
        <w:tc>
          <w:tcPr>
            <w:tcW w:w="1140" w:type="dxa"/>
            <w:vMerge/>
            <w:shd w:val="pct25" w:color="auto" w:fill="auto"/>
          </w:tcPr>
          <w:p w14:paraId="2EF6951D" w14:textId="77777777" w:rsidR="00870854" w:rsidRPr="00E91314" w:rsidRDefault="00870854" w:rsidP="00521A56"/>
        </w:tc>
        <w:tc>
          <w:tcPr>
            <w:tcW w:w="717" w:type="dxa"/>
            <w:vMerge/>
            <w:shd w:val="pct25" w:color="auto" w:fill="auto"/>
          </w:tcPr>
          <w:p w14:paraId="44C35506" w14:textId="77777777" w:rsidR="00870854" w:rsidRPr="00E91314" w:rsidRDefault="00870854" w:rsidP="00521A56"/>
        </w:tc>
        <w:tc>
          <w:tcPr>
            <w:tcW w:w="1803" w:type="dxa"/>
            <w:vMerge/>
            <w:shd w:val="pct25" w:color="auto" w:fill="auto"/>
          </w:tcPr>
          <w:p w14:paraId="14A198B4" w14:textId="77777777" w:rsidR="00870854" w:rsidRPr="00E91314" w:rsidRDefault="00870854" w:rsidP="00521A56"/>
        </w:tc>
        <w:tc>
          <w:tcPr>
            <w:tcW w:w="1920" w:type="dxa"/>
            <w:vMerge/>
            <w:shd w:val="pct25" w:color="auto" w:fill="auto"/>
          </w:tcPr>
          <w:p w14:paraId="166BFCD9" w14:textId="77777777" w:rsidR="00870854" w:rsidRPr="00E91314" w:rsidRDefault="00870854" w:rsidP="00521A56"/>
        </w:tc>
        <w:tc>
          <w:tcPr>
            <w:tcW w:w="1200" w:type="dxa"/>
            <w:tcBorders>
              <w:bottom w:val="single" w:sz="4" w:space="0" w:color="auto"/>
            </w:tcBorders>
            <w:shd w:val="pct25" w:color="auto" w:fill="auto"/>
          </w:tcPr>
          <w:p w14:paraId="47CFC0F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829823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B7464D2" w14:textId="77777777" w:rsidR="00870854" w:rsidRPr="00E91314" w:rsidRDefault="00870854" w:rsidP="00521A56">
            <w:pPr>
              <w:rPr>
                <w:rFonts w:eastAsia="Arial Unicode MS"/>
              </w:rPr>
            </w:pPr>
          </w:p>
        </w:tc>
      </w:tr>
      <w:tr w:rsidR="00570BB9" w:rsidRPr="00E91314" w14:paraId="55DCC20E" w14:textId="77777777" w:rsidTr="00C53A3A">
        <w:trPr>
          <w:trHeight w:val="217"/>
        </w:trPr>
        <w:tc>
          <w:tcPr>
            <w:tcW w:w="2545" w:type="dxa"/>
            <w:gridSpan w:val="2"/>
          </w:tcPr>
          <w:p w14:paraId="48098097" w14:textId="77777777" w:rsidR="00570BB9" w:rsidRPr="00E91314" w:rsidRDefault="00570BB9" w:rsidP="00521A56">
            <w:pPr>
              <w:rPr>
                <w:rFonts w:eastAsia="Arial Unicode MS"/>
              </w:rPr>
            </w:pPr>
            <w:r>
              <w:rPr>
                <w:rFonts w:eastAsia="Arial Unicode MS"/>
              </w:rPr>
              <w:t>(InformationURL)</w:t>
            </w:r>
          </w:p>
        </w:tc>
        <w:tc>
          <w:tcPr>
            <w:tcW w:w="3410" w:type="dxa"/>
          </w:tcPr>
          <w:p w14:paraId="2F96F381"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4D085CC0" w14:textId="77777777" w:rsidR="00570BB9" w:rsidRPr="00E91314" w:rsidRDefault="00570BB9" w:rsidP="00521A56">
            <w:pPr>
              <w:rPr>
                <w:rFonts w:eastAsia="Arial Unicode MS"/>
              </w:rPr>
            </w:pPr>
            <w:r>
              <w:rPr>
                <w:rFonts w:eastAsia="Arial Unicode MS"/>
              </w:rPr>
              <w:t>TXT</w:t>
            </w:r>
          </w:p>
        </w:tc>
        <w:tc>
          <w:tcPr>
            <w:tcW w:w="717" w:type="dxa"/>
          </w:tcPr>
          <w:p w14:paraId="54DB1721" w14:textId="77777777" w:rsidR="00570BB9" w:rsidRPr="00E91314" w:rsidRDefault="00600493" w:rsidP="00521A56">
            <w:pPr>
              <w:rPr>
                <w:rFonts w:eastAsia="Arial Unicode MS"/>
              </w:rPr>
            </w:pPr>
            <w:r>
              <w:rPr>
                <w:rFonts w:eastAsia="Arial Unicode MS"/>
              </w:rPr>
              <w:t>0..1</w:t>
            </w:r>
          </w:p>
        </w:tc>
        <w:tc>
          <w:tcPr>
            <w:tcW w:w="1803" w:type="dxa"/>
          </w:tcPr>
          <w:p w14:paraId="74131D9C" w14:textId="77777777" w:rsidR="00570BB9" w:rsidRPr="00E91314" w:rsidRDefault="00570BB9" w:rsidP="00521A56">
            <w:pPr>
              <w:rPr>
                <w:rFonts w:eastAsia="Arial Unicode MS"/>
              </w:rPr>
            </w:pPr>
          </w:p>
        </w:tc>
        <w:tc>
          <w:tcPr>
            <w:tcW w:w="1920" w:type="dxa"/>
          </w:tcPr>
          <w:p w14:paraId="1C63D499" w14:textId="77777777" w:rsidR="00570BB9" w:rsidRPr="00E91314" w:rsidRDefault="00570BB9" w:rsidP="00521A56">
            <w:pPr>
              <w:rPr>
                <w:rFonts w:ascii="Arial" w:eastAsia="Arial Unicode MS" w:hAnsi="Arial"/>
              </w:rPr>
            </w:pPr>
          </w:p>
        </w:tc>
        <w:tc>
          <w:tcPr>
            <w:tcW w:w="1200" w:type="dxa"/>
            <w:shd w:val="clear" w:color="auto" w:fill="auto"/>
          </w:tcPr>
          <w:p w14:paraId="3CDFACDA" w14:textId="77777777" w:rsidR="00570BB9" w:rsidRPr="00E91314" w:rsidRDefault="00570BB9" w:rsidP="00521A56">
            <w:pPr>
              <w:rPr>
                <w:rFonts w:ascii="Arial" w:eastAsia="Arial Unicode MS" w:hAnsi="Arial"/>
              </w:rPr>
            </w:pPr>
          </w:p>
        </w:tc>
        <w:tc>
          <w:tcPr>
            <w:tcW w:w="1080" w:type="dxa"/>
            <w:shd w:val="clear" w:color="auto" w:fill="auto"/>
          </w:tcPr>
          <w:p w14:paraId="6BF6F4AB" w14:textId="77777777" w:rsidR="00570BB9" w:rsidRPr="00E91314" w:rsidRDefault="00570BB9" w:rsidP="00521A56">
            <w:pPr>
              <w:rPr>
                <w:rFonts w:ascii="Arial" w:eastAsia="Arial Unicode MS" w:hAnsi="Arial"/>
              </w:rPr>
            </w:pPr>
          </w:p>
        </w:tc>
        <w:tc>
          <w:tcPr>
            <w:tcW w:w="1160" w:type="dxa"/>
            <w:shd w:val="clear" w:color="auto" w:fill="auto"/>
          </w:tcPr>
          <w:p w14:paraId="7C153D47" w14:textId="77777777" w:rsidR="00570BB9" w:rsidRPr="00E91314" w:rsidRDefault="00570BB9" w:rsidP="00521A56">
            <w:pPr>
              <w:rPr>
                <w:rFonts w:ascii="Arial" w:eastAsia="Arial Unicode MS" w:hAnsi="Arial"/>
              </w:rPr>
            </w:pPr>
          </w:p>
        </w:tc>
      </w:tr>
      <w:tr w:rsidR="00573D1C" w:rsidRPr="00E91314" w14:paraId="0490FBD2" w14:textId="77777777" w:rsidTr="00C53A3A">
        <w:trPr>
          <w:trHeight w:val="217"/>
        </w:trPr>
        <w:tc>
          <w:tcPr>
            <w:tcW w:w="2545" w:type="dxa"/>
            <w:gridSpan w:val="2"/>
          </w:tcPr>
          <w:p w14:paraId="110D7745" w14:textId="77777777" w:rsidR="00573D1C" w:rsidRPr="00E91314" w:rsidRDefault="00573D1C" w:rsidP="009E39DD">
            <w:pPr>
              <w:rPr>
                <w:rFonts w:eastAsia="Arial Unicode MS"/>
              </w:rPr>
            </w:pPr>
            <w:r>
              <w:rPr>
                <w:rFonts w:eastAsia="Arial Unicode MS"/>
              </w:rPr>
              <w:t>(</w:t>
            </w:r>
            <w:r w:rsidR="009E39DD">
              <w:rPr>
                <w:rFonts w:eastAsia="Arial Unicode MS"/>
              </w:rPr>
              <w:t>superior</w:t>
            </w:r>
            <w:r w:rsidR="00D14C9E">
              <w:rPr>
                <w:rFonts w:eastAsia="Arial Unicode MS"/>
              </w:rPr>
              <w:t>Question</w:t>
            </w:r>
            <w:r w:rsidR="009E39DD">
              <w:rPr>
                <w:rFonts w:eastAsia="Arial Unicode MS"/>
              </w:rPr>
              <w:t>ID</w:t>
            </w:r>
            <w:r>
              <w:rPr>
                <w:rFonts w:eastAsia="Arial Unicode MS"/>
              </w:rPr>
              <w:t>)</w:t>
            </w:r>
          </w:p>
        </w:tc>
        <w:tc>
          <w:tcPr>
            <w:tcW w:w="3410" w:type="dxa"/>
          </w:tcPr>
          <w:p w14:paraId="4CA53FEC" w14:textId="77777777" w:rsidR="00D14C9E" w:rsidRPr="00E91314" w:rsidRDefault="00D14C9E" w:rsidP="00D14C9E">
            <w:pPr>
              <w:rPr>
                <w:rFonts w:eastAsia="Arial Unicode MS"/>
              </w:rPr>
            </w:pPr>
            <w:r>
              <w:rPr>
                <w:rFonts w:eastAsia="Arial Unicode MS"/>
              </w:rPr>
              <w:t>Indikerar att frågan är beroende av överordnad fråga. Fältet innehåller ”QuestionID”.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7A9220DD" w14:textId="77777777" w:rsidR="00573D1C" w:rsidRPr="00E91314" w:rsidRDefault="00904178" w:rsidP="00521A56">
            <w:pPr>
              <w:rPr>
                <w:rFonts w:eastAsia="Arial Unicode MS"/>
              </w:rPr>
            </w:pPr>
            <w:r>
              <w:rPr>
                <w:rFonts w:eastAsia="Arial Unicode MS"/>
              </w:rPr>
              <w:t>TXT</w:t>
            </w:r>
          </w:p>
        </w:tc>
        <w:tc>
          <w:tcPr>
            <w:tcW w:w="717" w:type="dxa"/>
          </w:tcPr>
          <w:p w14:paraId="5303C036" w14:textId="77777777" w:rsidR="00573D1C" w:rsidRPr="00E91314" w:rsidRDefault="00904178" w:rsidP="00521A56">
            <w:pPr>
              <w:rPr>
                <w:rFonts w:eastAsia="Arial Unicode MS"/>
              </w:rPr>
            </w:pPr>
            <w:r>
              <w:rPr>
                <w:rFonts w:eastAsia="Arial Unicode MS"/>
              </w:rPr>
              <w:t>0..1</w:t>
            </w:r>
          </w:p>
        </w:tc>
        <w:tc>
          <w:tcPr>
            <w:tcW w:w="1803" w:type="dxa"/>
          </w:tcPr>
          <w:p w14:paraId="51F1B042" w14:textId="77777777" w:rsidR="00573D1C" w:rsidRPr="00E91314" w:rsidRDefault="00D14C9E" w:rsidP="00521A56">
            <w:pPr>
              <w:rPr>
                <w:rFonts w:eastAsia="Arial Unicode MS"/>
              </w:rPr>
            </w:pPr>
            <w:r>
              <w:rPr>
                <w:rFonts w:eastAsia="Arial Unicode MS"/>
              </w:rPr>
              <w:t>QuestionID</w:t>
            </w:r>
          </w:p>
        </w:tc>
        <w:tc>
          <w:tcPr>
            <w:tcW w:w="1920" w:type="dxa"/>
          </w:tcPr>
          <w:p w14:paraId="4003A93F" w14:textId="77777777" w:rsidR="00573D1C" w:rsidRPr="00E91314" w:rsidRDefault="00573D1C" w:rsidP="00521A56">
            <w:pPr>
              <w:rPr>
                <w:rFonts w:ascii="Arial" w:eastAsia="Arial Unicode MS" w:hAnsi="Arial"/>
              </w:rPr>
            </w:pPr>
          </w:p>
        </w:tc>
        <w:tc>
          <w:tcPr>
            <w:tcW w:w="1200" w:type="dxa"/>
            <w:shd w:val="clear" w:color="auto" w:fill="auto"/>
          </w:tcPr>
          <w:p w14:paraId="6780A47C" w14:textId="77777777" w:rsidR="00573D1C" w:rsidRPr="00E91314" w:rsidRDefault="00573D1C" w:rsidP="00521A56">
            <w:pPr>
              <w:rPr>
                <w:rFonts w:ascii="Arial" w:eastAsia="Arial Unicode MS" w:hAnsi="Arial"/>
              </w:rPr>
            </w:pPr>
          </w:p>
        </w:tc>
        <w:tc>
          <w:tcPr>
            <w:tcW w:w="1080" w:type="dxa"/>
            <w:shd w:val="clear" w:color="auto" w:fill="auto"/>
          </w:tcPr>
          <w:p w14:paraId="4D3317A4" w14:textId="77777777" w:rsidR="00573D1C" w:rsidRPr="00E91314" w:rsidRDefault="00573D1C" w:rsidP="00521A56">
            <w:pPr>
              <w:rPr>
                <w:rFonts w:ascii="Arial" w:eastAsia="Arial Unicode MS" w:hAnsi="Arial"/>
              </w:rPr>
            </w:pPr>
          </w:p>
        </w:tc>
        <w:tc>
          <w:tcPr>
            <w:tcW w:w="1160" w:type="dxa"/>
            <w:shd w:val="clear" w:color="auto" w:fill="auto"/>
          </w:tcPr>
          <w:p w14:paraId="3C1ECC50" w14:textId="77777777" w:rsidR="00573D1C" w:rsidRPr="00E91314" w:rsidRDefault="00573D1C" w:rsidP="00521A56">
            <w:pPr>
              <w:rPr>
                <w:rFonts w:ascii="Arial" w:eastAsia="Arial Unicode MS" w:hAnsi="Arial"/>
              </w:rPr>
            </w:pPr>
          </w:p>
        </w:tc>
      </w:tr>
      <w:tr w:rsidR="00D14C9E" w:rsidRPr="00E91314" w14:paraId="4693B4C9" w14:textId="77777777" w:rsidTr="00C53A3A">
        <w:trPr>
          <w:trHeight w:val="217"/>
        </w:trPr>
        <w:tc>
          <w:tcPr>
            <w:tcW w:w="2545" w:type="dxa"/>
            <w:gridSpan w:val="2"/>
          </w:tcPr>
          <w:p w14:paraId="49196A33" w14:textId="77777777" w:rsidR="00D14C9E" w:rsidRPr="00E91314" w:rsidRDefault="00D14C9E" w:rsidP="009E39DD">
            <w:pPr>
              <w:rPr>
                <w:rFonts w:eastAsia="Arial Unicode MS"/>
              </w:rPr>
            </w:pPr>
            <w:r>
              <w:rPr>
                <w:rFonts w:eastAsia="Arial Unicode MS"/>
              </w:rPr>
              <w:t>(</w:t>
            </w:r>
            <w:r w:rsidR="009E39DD">
              <w:rPr>
                <w:rFonts w:eastAsia="Arial Unicode MS"/>
              </w:rPr>
              <w:t>superiorA</w:t>
            </w:r>
            <w:r>
              <w:rPr>
                <w:rFonts w:eastAsia="Arial Unicode MS"/>
              </w:rPr>
              <w:t>nswer</w:t>
            </w:r>
            <w:r w:rsidR="009E39DD">
              <w:rPr>
                <w:rFonts w:eastAsia="Arial Unicode MS"/>
              </w:rPr>
              <w:t>ID</w:t>
            </w:r>
            <w:r>
              <w:rPr>
                <w:rFonts w:eastAsia="Arial Unicode MS"/>
              </w:rPr>
              <w:t>)</w:t>
            </w:r>
          </w:p>
        </w:tc>
        <w:tc>
          <w:tcPr>
            <w:tcW w:w="3410" w:type="dxa"/>
          </w:tcPr>
          <w:p w14:paraId="6F0C083B" w14:textId="77777777" w:rsidR="00D14C9E" w:rsidRDefault="00D14C9E" w:rsidP="00521A56">
            <w:pPr>
              <w:rPr>
                <w:rFonts w:eastAsia="Arial Unicode MS"/>
              </w:rPr>
            </w:pPr>
            <w:r>
              <w:rPr>
                <w:rFonts w:eastAsia="Arial Unicode MS"/>
              </w:rPr>
              <w:t>Indikerar att frågan är beroende av ett specifikt svarsalternativ.</w:t>
            </w:r>
          </w:p>
          <w:p w14:paraId="3BA4BA3E" w14:textId="77777777" w:rsidR="00D14C9E" w:rsidRPr="00E91314" w:rsidRDefault="00D14C9E" w:rsidP="00521A56">
            <w:pPr>
              <w:rPr>
                <w:rFonts w:eastAsia="Arial Unicode MS"/>
              </w:rPr>
            </w:pPr>
            <w:r>
              <w:rPr>
                <w:rFonts w:eastAsia="Arial Unicode MS"/>
              </w:rPr>
              <w:t>T.ex. Frågan skall endast visas om ett specifikt svarsalternativ är markerat/valt.</w:t>
            </w:r>
          </w:p>
        </w:tc>
        <w:tc>
          <w:tcPr>
            <w:tcW w:w="1140" w:type="dxa"/>
          </w:tcPr>
          <w:p w14:paraId="3989AB46" w14:textId="77777777" w:rsidR="00D14C9E" w:rsidRPr="00E91314" w:rsidRDefault="00904178" w:rsidP="00521A56">
            <w:pPr>
              <w:rPr>
                <w:rFonts w:eastAsia="Arial Unicode MS"/>
              </w:rPr>
            </w:pPr>
            <w:r>
              <w:rPr>
                <w:rFonts w:eastAsia="Arial Unicode MS"/>
              </w:rPr>
              <w:t>TXT</w:t>
            </w:r>
          </w:p>
        </w:tc>
        <w:tc>
          <w:tcPr>
            <w:tcW w:w="717" w:type="dxa"/>
          </w:tcPr>
          <w:p w14:paraId="717C7298" w14:textId="77777777" w:rsidR="00D14C9E" w:rsidRPr="00E91314" w:rsidRDefault="00904178" w:rsidP="00521A56">
            <w:pPr>
              <w:rPr>
                <w:rFonts w:eastAsia="Arial Unicode MS"/>
              </w:rPr>
            </w:pPr>
            <w:r>
              <w:rPr>
                <w:rFonts w:eastAsia="Arial Unicode MS"/>
              </w:rPr>
              <w:t>0..1</w:t>
            </w:r>
          </w:p>
        </w:tc>
        <w:tc>
          <w:tcPr>
            <w:tcW w:w="1803" w:type="dxa"/>
          </w:tcPr>
          <w:p w14:paraId="4E452D13" w14:textId="77777777" w:rsidR="00D14C9E" w:rsidRPr="00E91314" w:rsidRDefault="00D14C9E" w:rsidP="00521A56">
            <w:pPr>
              <w:rPr>
                <w:rFonts w:eastAsia="Arial Unicode MS"/>
              </w:rPr>
            </w:pPr>
          </w:p>
        </w:tc>
        <w:tc>
          <w:tcPr>
            <w:tcW w:w="1920" w:type="dxa"/>
          </w:tcPr>
          <w:p w14:paraId="4EDF157B" w14:textId="77777777" w:rsidR="00D14C9E" w:rsidRPr="00E91314" w:rsidRDefault="00D14C9E" w:rsidP="00521A56">
            <w:pPr>
              <w:rPr>
                <w:rFonts w:ascii="Arial" w:eastAsia="Arial Unicode MS" w:hAnsi="Arial"/>
              </w:rPr>
            </w:pPr>
          </w:p>
        </w:tc>
        <w:tc>
          <w:tcPr>
            <w:tcW w:w="1200" w:type="dxa"/>
            <w:shd w:val="clear" w:color="auto" w:fill="auto"/>
          </w:tcPr>
          <w:p w14:paraId="5F47F8E2" w14:textId="77777777" w:rsidR="00D14C9E" w:rsidRPr="00E91314" w:rsidRDefault="00D14C9E" w:rsidP="00521A56">
            <w:pPr>
              <w:rPr>
                <w:rFonts w:ascii="Arial" w:eastAsia="Arial Unicode MS" w:hAnsi="Arial"/>
              </w:rPr>
            </w:pPr>
          </w:p>
        </w:tc>
        <w:tc>
          <w:tcPr>
            <w:tcW w:w="1080" w:type="dxa"/>
            <w:shd w:val="clear" w:color="auto" w:fill="auto"/>
          </w:tcPr>
          <w:p w14:paraId="6723D0D6" w14:textId="77777777" w:rsidR="00D14C9E" w:rsidRPr="00E91314" w:rsidRDefault="00D14C9E" w:rsidP="00521A56">
            <w:pPr>
              <w:rPr>
                <w:rFonts w:ascii="Arial" w:eastAsia="Arial Unicode MS" w:hAnsi="Arial"/>
              </w:rPr>
            </w:pPr>
          </w:p>
        </w:tc>
        <w:tc>
          <w:tcPr>
            <w:tcW w:w="1160" w:type="dxa"/>
            <w:shd w:val="clear" w:color="auto" w:fill="auto"/>
          </w:tcPr>
          <w:p w14:paraId="640FA0AB" w14:textId="77777777" w:rsidR="00D14C9E" w:rsidRPr="00E91314" w:rsidRDefault="00D14C9E" w:rsidP="00521A56">
            <w:pPr>
              <w:rPr>
                <w:rFonts w:ascii="Arial" w:eastAsia="Arial Unicode MS" w:hAnsi="Arial"/>
              </w:rPr>
            </w:pPr>
          </w:p>
        </w:tc>
      </w:tr>
      <w:tr w:rsidR="00870854" w:rsidRPr="00E91314" w14:paraId="632404DB" w14:textId="77777777" w:rsidTr="00C53A3A">
        <w:trPr>
          <w:trHeight w:val="217"/>
        </w:trPr>
        <w:tc>
          <w:tcPr>
            <w:tcW w:w="2545" w:type="dxa"/>
            <w:gridSpan w:val="2"/>
          </w:tcPr>
          <w:p w14:paraId="2B8B55BE" w14:textId="77777777" w:rsidR="00870854" w:rsidRPr="00E91314" w:rsidRDefault="00870854" w:rsidP="00521A56">
            <w:pPr>
              <w:rPr>
                <w:rFonts w:eastAsia="Arial Unicode MS"/>
              </w:rPr>
            </w:pPr>
            <w:r w:rsidRPr="00E91314">
              <w:rPr>
                <w:rFonts w:eastAsia="Arial Unicode MS"/>
              </w:rPr>
              <w:t>(Subject)</w:t>
            </w:r>
          </w:p>
        </w:tc>
        <w:tc>
          <w:tcPr>
            <w:tcW w:w="3410" w:type="dxa"/>
          </w:tcPr>
          <w:p w14:paraId="1B6521E2" w14:textId="77777777" w:rsidR="00870854" w:rsidRPr="00E91314" w:rsidRDefault="00870854" w:rsidP="00521A56">
            <w:pPr>
              <w:rPr>
                <w:rFonts w:eastAsia="Arial Unicode MS"/>
              </w:rPr>
            </w:pPr>
            <w:r w:rsidRPr="00E91314">
              <w:rPr>
                <w:rFonts w:eastAsia="Arial Unicode MS"/>
              </w:rPr>
              <w:t>Frågans rubrik.</w:t>
            </w:r>
          </w:p>
          <w:p w14:paraId="11D19600" w14:textId="77777777" w:rsidR="00870854" w:rsidRPr="00E91314" w:rsidRDefault="00870854" w:rsidP="00521A56">
            <w:pPr>
              <w:rPr>
                <w:rFonts w:eastAsia="Arial Unicode MS"/>
              </w:rPr>
            </w:pPr>
            <w:r w:rsidRPr="00E91314">
              <w:rPr>
                <w:rFonts w:eastAsia="Arial Unicode MS"/>
              </w:rPr>
              <w:t>T.ex Ange din blodgrupp.</w:t>
            </w:r>
          </w:p>
        </w:tc>
        <w:tc>
          <w:tcPr>
            <w:tcW w:w="1140" w:type="dxa"/>
          </w:tcPr>
          <w:p w14:paraId="307428A3" w14:textId="77777777" w:rsidR="00870854" w:rsidRPr="00E91314" w:rsidRDefault="00870854" w:rsidP="00521A56">
            <w:pPr>
              <w:rPr>
                <w:rFonts w:eastAsia="Arial Unicode MS"/>
              </w:rPr>
            </w:pPr>
            <w:r w:rsidRPr="00E91314">
              <w:rPr>
                <w:rFonts w:eastAsia="Arial Unicode MS"/>
              </w:rPr>
              <w:t>TXT</w:t>
            </w:r>
          </w:p>
        </w:tc>
        <w:tc>
          <w:tcPr>
            <w:tcW w:w="717" w:type="dxa"/>
          </w:tcPr>
          <w:p w14:paraId="7347B640" w14:textId="77777777" w:rsidR="00870854" w:rsidRPr="00E91314" w:rsidRDefault="00870854" w:rsidP="00521A56">
            <w:pPr>
              <w:rPr>
                <w:rFonts w:eastAsia="Arial Unicode MS"/>
              </w:rPr>
            </w:pPr>
            <w:r w:rsidRPr="00E91314">
              <w:rPr>
                <w:rFonts w:eastAsia="Arial Unicode MS"/>
              </w:rPr>
              <w:t>1..1</w:t>
            </w:r>
          </w:p>
        </w:tc>
        <w:tc>
          <w:tcPr>
            <w:tcW w:w="1803" w:type="dxa"/>
          </w:tcPr>
          <w:p w14:paraId="2127A891" w14:textId="77777777" w:rsidR="00870854" w:rsidRPr="00E91314" w:rsidRDefault="00870854" w:rsidP="00521A56">
            <w:pPr>
              <w:rPr>
                <w:rFonts w:eastAsia="Arial Unicode MS"/>
              </w:rPr>
            </w:pPr>
          </w:p>
        </w:tc>
        <w:tc>
          <w:tcPr>
            <w:tcW w:w="1920" w:type="dxa"/>
          </w:tcPr>
          <w:p w14:paraId="097A8B23" w14:textId="77777777" w:rsidR="00870854" w:rsidRPr="00E91314" w:rsidRDefault="00870854" w:rsidP="00521A56">
            <w:pPr>
              <w:rPr>
                <w:rFonts w:ascii="Arial" w:eastAsia="Arial Unicode MS" w:hAnsi="Arial"/>
              </w:rPr>
            </w:pPr>
          </w:p>
        </w:tc>
        <w:tc>
          <w:tcPr>
            <w:tcW w:w="1200" w:type="dxa"/>
            <w:shd w:val="clear" w:color="auto" w:fill="auto"/>
          </w:tcPr>
          <w:p w14:paraId="3D3863A1" w14:textId="77777777" w:rsidR="00870854" w:rsidRPr="00E91314" w:rsidRDefault="00870854" w:rsidP="00521A56">
            <w:pPr>
              <w:rPr>
                <w:rFonts w:ascii="Arial" w:eastAsia="Arial Unicode MS" w:hAnsi="Arial"/>
              </w:rPr>
            </w:pPr>
          </w:p>
        </w:tc>
        <w:tc>
          <w:tcPr>
            <w:tcW w:w="1080" w:type="dxa"/>
            <w:shd w:val="clear" w:color="auto" w:fill="auto"/>
          </w:tcPr>
          <w:p w14:paraId="3752EDE2" w14:textId="77777777" w:rsidR="00870854" w:rsidRPr="00E91314" w:rsidRDefault="00870854" w:rsidP="00521A56">
            <w:pPr>
              <w:rPr>
                <w:rFonts w:ascii="Arial" w:eastAsia="Arial Unicode MS" w:hAnsi="Arial"/>
              </w:rPr>
            </w:pPr>
          </w:p>
        </w:tc>
        <w:tc>
          <w:tcPr>
            <w:tcW w:w="1160" w:type="dxa"/>
            <w:shd w:val="clear" w:color="auto" w:fill="auto"/>
          </w:tcPr>
          <w:p w14:paraId="037CBB24" w14:textId="77777777" w:rsidR="00870854" w:rsidRPr="00E91314" w:rsidRDefault="00870854" w:rsidP="00521A56">
            <w:pPr>
              <w:rPr>
                <w:rFonts w:ascii="Arial" w:eastAsia="Arial Unicode MS" w:hAnsi="Arial"/>
              </w:rPr>
            </w:pPr>
          </w:p>
        </w:tc>
      </w:tr>
      <w:tr w:rsidR="00870854" w:rsidRPr="00E91314" w14:paraId="1DB70B41" w14:textId="77777777" w:rsidTr="00C53A3A">
        <w:trPr>
          <w:trHeight w:val="217"/>
        </w:trPr>
        <w:tc>
          <w:tcPr>
            <w:tcW w:w="2545" w:type="dxa"/>
            <w:gridSpan w:val="2"/>
          </w:tcPr>
          <w:p w14:paraId="77DB28E9"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2DBD6D4E"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57170A26" w14:textId="77777777" w:rsidR="00870854" w:rsidRPr="00E91314" w:rsidRDefault="00870854"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29ED3237" w14:textId="77777777" w:rsidR="00870854" w:rsidRPr="00E91314" w:rsidRDefault="00870854" w:rsidP="00521A56">
            <w:pPr>
              <w:rPr>
                <w:rFonts w:eastAsia="Arial Unicode MS"/>
              </w:rPr>
            </w:pPr>
            <w:r w:rsidRPr="00E91314">
              <w:rPr>
                <w:rFonts w:eastAsia="Arial Unicode MS"/>
              </w:rPr>
              <w:t>TXT</w:t>
            </w:r>
          </w:p>
        </w:tc>
        <w:tc>
          <w:tcPr>
            <w:tcW w:w="717" w:type="dxa"/>
          </w:tcPr>
          <w:p w14:paraId="0BAC3CBA" w14:textId="77777777" w:rsidR="00870854" w:rsidRPr="00E91314" w:rsidRDefault="00870854" w:rsidP="00521A56">
            <w:pPr>
              <w:rPr>
                <w:rFonts w:eastAsia="Arial Unicode MS"/>
              </w:rPr>
            </w:pPr>
            <w:r w:rsidRPr="00E91314">
              <w:rPr>
                <w:rFonts w:eastAsia="Arial Unicode MS"/>
              </w:rPr>
              <w:t>1..0</w:t>
            </w:r>
          </w:p>
        </w:tc>
        <w:tc>
          <w:tcPr>
            <w:tcW w:w="1803" w:type="dxa"/>
          </w:tcPr>
          <w:p w14:paraId="69A26FC1" w14:textId="77777777" w:rsidR="00870854" w:rsidRPr="00E91314" w:rsidRDefault="00870854" w:rsidP="00521A56">
            <w:pPr>
              <w:rPr>
                <w:rFonts w:eastAsia="Arial Unicode MS"/>
              </w:rPr>
            </w:pPr>
          </w:p>
        </w:tc>
        <w:tc>
          <w:tcPr>
            <w:tcW w:w="1920" w:type="dxa"/>
          </w:tcPr>
          <w:p w14:paraId="17A62432" w14:textId="77777777" w:rsidR="00870854" w:rsidRPr="00E91314" w:rsidRDefault="00870854" w:rsidP="00521A56">
            <w:pPr>
              <w:rPr>
                <w:rFonts w:ascii="Arial" w:eastAsia="Arial Unicode MS" w:hAnsi="Arial"/>
              </w:rPr>
            </w:pPr>
          </w:p>
        </w:tc>
        <w:tc>
          <w:tcPr>
            <w:tcW w:w="1200" w:type="dxa"/>
            <w:shd w:val="clear" w:color="auto" w:fill="auto"/>
          </w:tcPr>
          <w:p w14:paraId="5BC746EA" w14:textId="77777777" w:rsidR="00870854" w:rsidRPr="00E91314" w:rsidRDefault="00870854" w:rsidP="00521A56">
            <w:pPr>
              <w:rPr>
                <w:rFonts w:ascii="Arial" w:eastAsia="Arial Unicode MS" w:hAnsi="Arial"/>
              </w:rPr>
            </w:pPr>
          </w:p>
        </w:tc>
        <w:tc>
          <w:tcPr>
            <w:tcW w:w="1080" w:type="dxa"/>
            <w:shd w:val="clear" w:color="auto" w:fill="auto"/>
          </w:tcPr>
          <w:p w14:paraId="06F8540E" w14:textId="77777777" w:rsidR="00870854" w:rsidRPr="00E91314" w:rsidRDefault="00870854" w:rsidP="00521A56">
            <w:pPr>
              <w:rPr>
                <w:rFonts w:ascii="Arial" w:eastAsia="Arial Unicode MS" w:hAnsi="Arial"/>
              </w:rPr>
            </w:pPr>
          </w:p>
        </w:tc>
        <w:tc>
          <w:tcPr>
            <w:tcW w:w="1160" w:type="dxa"/>
            <w:shd w:val="clear" w:color="auto" w:fill="auto"/>
          </w:tcPr>
          <w:p w14:paraId="7FBD56C7" w14:textId="77777777" w:rsidR="00870854" w:rsidRPr="00E91314" w:rsidRDefault="00870854" w:rsidP="00521A56">
            <w:pPr>
              <w:rPr>
                <w:rFonts w:ascii="Arial" w:eastAsia="Arial Unicode MS" w:hAnsi="Arial"/>
              </w:rPr>
            </w:pPr>
          </w:p>
        </w:tc>
      </w:tr>
      <w:tr w:rsidR="00870854" w:rsidRPr="00E91314" w14:paraId="5D3DD111" w14:textId="77777777" w:rsidTr="00C53A3A">
        <w:trPr>
          <w:trHeight w:val="217"/>
        </w:trPr>
        <w:tc>
          <w:tcPr>
            <w:tcW w:w="2545" w:type="dxa"/>
            <w:gridSpan w:val="2"/>
          </w:tcPr>
          <w:p w14:paraId="123772F0" w14:textId="77777777" w:rsidR="00870854" w:rsidRPr="00E91314" w:rsidRDefault="00870854" w:rsidP="00521A56">
            <w:pPr>
              <w:rPr>
                <w:rFonts w:eastAsia="Arial Unicode MS"/>
              </w:rPr>
            </w:pPr>
            <w:r w:rsidRPr="00E91314">
              <w:rPr>
                <w:rFonts w:eastAsia="Arial Unicode MS"/>
              </w:rPr>
              <w:t>(QuestionId)</w:t>
            </w:r>
          </w:p>
        </w:tc>
        <w:tc>
          <w:tcPr>
            <w:tcW w:w="3410" w:type="dxa"/>
          </w:tcPr>
          <w:p w14:paraId="74412F1C"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03B941C8" w14:textId="77777777" w:rsidR="00870854" w:rsidRPr="00E91314" w:rsidRDefault="00870854" w:rsidP="00521A56">
            <w:pPr>
              <w:rPr>
                <w:rFonts w:eastAsia="Arial Unicode MS"/>
              </w:rPr>
            </w:pPr>
            <w:r w:rsidRPr="00E91314">
              <w:rPr>
                <w:rFonts w:eastAsia="Arial Unicode MS"/>
              </w:rPr>
              <w:t>TXT</w:t>
            </w:r>
          </w:p>
        </w:tc>
        <w:tc>
          <w:tcPr>
            <w:tcW w:w="717" w:type="dxa"/>
          </w:tcPr>
          <w:p w14:paraId="751D4BD4" w14:textId="77777777" w:rsidR="00870854" w:rsidRPr="00E91314" w:rsidRDefault="00870854" w:rsidP="00521A56">
            <w:pPr>
              <w:rPr>
                <w:rFonts w:eastAsia="Arial Unicode MS"/>
              </w:rPr>
            </w:pPr>
            <w:r w:rsidRPr="00E91314">
              <w:rPr>
                <w:rFonts w:eastAsia="Arial Unicode MS"/>
              </w:rPr>
              <w:t>1</w:t>
            </w:r>
          </w:p>
        </w:tc>
        <w:tc>
          <w:tcPr>
            <w:tcW w:w="1803" w:type="dxa"/>
          </w:tcPr>
          <w:p w14:paraId="7FF2EA5D" w14:textId="77777777" w:rsidR="00870854" w:rsidRPr="00E91314" w:rsidRDefault="00870854" w:rsidP="00521A56">
            <w:pPr>
              <w:rPr>
                <w:rFonts w:eastAsia="Arial Unicode MS"/>
              </w:rPr>
            </w:pPr>
          </w:p>
        </w:tc>
        <w:tc>
          <w:tcPr>
            <w:tcW w:w="1920" w:type="dxa"/>
          </w:tcPr>
          <w:p w14:paraId="2515F6C9" w14:textId="77777777" w:rsidR="00870854" w:rsidRPr="00E91314" w:rsidRDefault="00870854" w:rsidP="00521A56">
            <w:pPr>
              <w:rPr>
                <w:rFonts w:ascii="Arial" w:eastAsia="Arial Unicode MS" w:hAnsi="Arial"/>
              </w:rPr>
            </w:pPr>
          </w:p>
        </w:tc>
        <w:tc>
          <w:tcPr>
            <w:tcW w:w="1200" w:type="dxa"/>
            <w:shd w:val="clear" w:color="auto" w:fill="auto"/>
          </w:tcPr>
          <w:p w14:paraId="56A94061" w14:textId="77777777" w:rsidR="00870854" w:rsidRPr="00E91314" w:rsidRDefault="00870854" w:rsidP="00521A56">
            <w:pPr>
              <w:rPr>
                <w:rFonts w:ascii="Arial" w:eastAsia="Arial Unicode MS" w:hAnsi="Arial"/>
              </w:rPr>
            </w:pPr>
          </w:p>
        </w:tc>
        <w:tc>
          <w:tcPr>
            <w:tcW w:w="1080" w:type="dxa"/>
            <w:shd w:val="clear" w:color="auto" w:fill="auto"/>
          </w:tcPr>
          <w:p w14:paraId="3617AE64" w14:textId="77777777" w:rsidR="00870854" w:rsidRPr="00E91314" w:rsidRDefault="00870854" w:rsidP="00521A56">
            <w:pPr>
              <w:rPr>
                <w:rFonts w:ascii="Arial" w:eastAsia="Arial Unicode MS" w:hAnsi="Arial"/>
              </w:rPr>
            </w:pPr>
          </w:p>
        </w:tc>
        <w:tc>
          <w:tcPr>
            <w:tcW w:w="1160" w:type="dxa"/>
            <w:shd w:val="clear" w:color="auto" w:fill="auto"/>
          </w:tcPr>
          <w:p w14:paraId="458A1469" w14:textId="77777777" w:rsidR="00870854" w:rsidRPr="00E91314" w:rsidRDefault="00870854" w:rsidP="00521A56">
            <w:pPr>
              <w:rPr>
                <w:rFonts w:ascii="Arial" w:eastAsia="Arial Unicode MS" w:hAnsi="Arial"/>
              </w:rPr>
            </w:pPr>
          </w:p>
        </w:tc>
      </w:tr>
      <w:tr w:rsidR="00662BA6" w:rsidRPr="00E91314" w14:paraId="34E69929" w14:textId="77777777" w:rsidTr="00C53A3A">
        <w:trPr>
          <w:trHeight w:val="217"/>
        </w:trPr>
        <w:tc>
          <w:tcPr>
            <w:tcW w:w="2545" w:type="dxa"/>
            <w:gridSpan w:val="2"/>
          </w:tcPr>
          <w:p w14:paraId="278A599C" w14:textId="77777777" w:rsidR="00662BA6" w:rsidRPr="00E91314" w:rsidRDefault="00662BA6" w:rsidP="006B4B8D">
            <w:pPr>
              <w:rPr>
                <w:rFonts w:eastAsia="Arial Unicode MS"/>
              </w:rPr>
            </w:pPr>
            <w:r w:rsidRPr="00E91314">
              <w:rPr>
                <w:rFonts w:eastAsia="Arial Unicode MS"/>
              </w:rPr>
              <w:t>(</w:t>
            </w:r>
            <w:r w:rsidR="006B4B8D">
              <w:rPr>
                <w:rFonts w:eastAsia="Arial Unicode MS"/>
              </w:rPr>
              <w:t>Question</w:t>
            </w:r>
            <w:r w:rsidRPr="00E91314">
              <w:rPr>
                <w:rFonts w:eastAsia="Arial Unicode MS"/>
              </w:rPr>
              <w:t>Type)</w:t>
            </w:r>
          </w:p>
        </w:tc>
        <w:tc>
          <w:tcPr>
            <w:tcW w:w="3410" w:type="dxa"/>
          </w:tcPr>
          <w:p w14:paraId="019C86C0" w14:textId="77777777" w:rsidR="00662BA6" w:rsidRPr="00E91314" w:rsidRDefault="00662BA6" w:rsidP="007F1B18">
            <w:pPr>
              <w:rPr>
                <w:rFonts w:eastAsia="Arial Unicode MS"/>
              </w:rPr>
            </w:pPr>
            <w:r w:rsidRPr="00E91314">
              <w:rPr>
                <w:rFonts w:eastAsia="Arial Unicode MS"/>
              </w:rPr>
              <w:t xml:space="preserve">Beskriver frågans inmatningstyp. </w:t>
            </w:r>
          </w:p>
          <w:p w14:paraId="6CEA1564"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6B438C85" w14:textId="77777777" w:rsidR="00662BA6" w:rsidRPr="00E91314" w:rsidRDefault="00662BA6" w:rsidP="00521A56">
            <w:pPr>
              <w:rPr>
                <w:rFonts w:eastAsia="Arial Unicode MS"/>
              </w:rPr>
            </w:pPr>
            <w:r w:rsidRPr="00E91314">
              <w:rPr>
                <w:rFonts w:eastAsia="Arial Unicode MS"/>
              </w:rPr>
              <w:t>KTOV</w:t>
            </w:r>
          </w:p>
        </w:tc>
        <w:tc>
          <w:tcPr>
            <w:tcW w:w="717" w:type="dxa"/>
          </w:tcPr>
          <w:p w14:paraId="1972C4FA" w14:textId="77777777" w:rsidR="00662BA6" w:rsidRPr="00E91314" w:rsidRDefault="00662BA6" w:rsidP="00521A56">
            <w:pPr>
              <w:rPr>
                <w:rFonts w:eastAsia="Arial Unicode MS"/>
              </w:rPr>
            </w:pPr>
            <w:r w:rsidRPr="00E91314">
              <w:rPr>
                <w:rFonts w:eastAsia="Arial Unicode MS"/>
              </w:rPr>
              <w:t>1..1</w:t>
            </w:r>
          </w:p>
        </w:tc>
        <w:tc>
          <w:tcPr>
            <w:tcW w:w="1803" w:type="dxa"/>
          </w:tcPr>
          <w:p w14:paraId="62FB6BA2" w14:textId="77777777" w:rsidR="00662BA6" w:rsidRPr="00E91314" w:rsidRDefault="00662BA6" w:rsidP="007F1B18">
            <w:pPr>
              <w:rPr>
                <w:rFonts w:eastAsia="Arial Unicode MS"/>
              </w:rPr>
            </w:pPr>
            <w:r w:rsidRPr="00E91314">
              <w:rPr>
                <w:rFonts w:eastAsia="Arial Unicode MS"/>
              </w:rPr>
              <w:t>KV Inmatningstyp</w:t>
            </w:r>
          </w:p>
          <w:p w14:paraId="625D0442" w14:textId="77777777" w:rsidR="00662BA6" w:rsidRPr="00E91314" w:rsidRDefault="00662BA6" w:rsidP="00521A56"/>
        </w:tc>
        <w:tc>
          <w:tcPr>
            <w:tcW w:w="1920" w:type="dxa"/>
          </w:tcPr>
          <w:p w14:paraId="25795316" w14:textId="77777777" w:rsidR="00662BA6" w:rsidRPr="00E91314" w:rsidRDefault="00662BA6" w:rsidP="00521A56">
            <w:pPr>
              <w:rPr>
                <w:rFonts w:ascii="Arial" w:eastAsia="Arial Unicode MS" w:hAnsi="Arial"/>
              </w:rPr>
            </w:pPr>
          </w:p>
        </w:tc>
        <w:tc>
          <w:tcPr>
            <w:tcW w:w="1200" w:type="dxa"/>
            <w:shd w:val="clear" w:color="auto" w:fill="auto"/>
          </w:tcPr>
          <w:p w14:paraId="3A75372D" w14:textId="77777777" w:rsidR="00662BA6" w:rsidRPr="00E91314" w:rsidRDefault="00662BA6" w:rsidP="00521A56">
            <w:pPr>
              <w:rPr>
                <w:rFonts w:ascii="Arial" w:eastAsia="Arial Unicode MS" w:hAnsi="Arial"/>
              </w:rPr>
            </w:pPr>
          </w:p>
        </w:tc>
        <w:tc>
          <w:tcPr>
            <w:tcW w:w="1080" w:type="dxa"/>
            <w:shd w:val="clear" w:color="auto" w:fill="auto"/>
          </w:tcPr>
          <w:p w14:paraId="3DD29E6D" w14:textId="77777777" w:rsidR="00662BA6" w:rsidRPr="00E91314" w:rsidRDefault="00662BA6" w:rsidP="00521A56">
            <w:pPr>
              <w:rPr>
                <w:rFonts w:ascii="Arial" w:eastAsia="Arial Unicode MS" w:hAnsi="Arial"/>
              </w:rPr>
            </w:pPr>
          </w:p>
        </w:tc>
        <w:tc>
          <w:tcPr>
            <w:tcW w:w="1160" w:type="dxa"/>
            <w:shd w:val="clear" w:color="auto" w:fill="auto"/>
          </w:tcPr>
          <w:p w14:paraId="541496B6" w14:textId="77777777" w:rsidR="00662BA6" w:rsidRPr="00E91314" w:rsidRDefault="00662BA6" w:rsidP="00521A56">
            <w:pPr>
              <w:rPr>
                <w:rFonts w:ascii="Arial" w:eastAsia="Arial Unicode MS" w:hAnsi="Arial"/>
              </w:rPr>
            </w:pPr>
          </w:p>
        </w:tc>
      </w:tr>
      <w:tr w:rsidR="00870854" w:rsidRPr="00E91314" w14:paraId="139F3275" w14:textId="77777777" w:rsidTr="00C53A3A">
        <w:trPr>
          <w:trHeight w:val="217"/>
        </w:trPr>
        <w:tc>
          <w:tcPr>
            <w:tcW w:w="2545" w:type="dxa"/>
            <w:gridSpan w:val="2"/>
          </w:tcPr>
          <w:p w14:paraId="0D8E99F5" w14:textId="77777777" w:rsidR="00870854" w:rsidRPr="00E91314" w:rsidRDefault="00870854" w:rsidP="00521A56">
            <w:pPr>
              <w:rPr>
                <w:rFonts w:eastAsia="Arial Unicode MS"/>
              </w:rPr>
            </w:pPr>
            <w:r w:rsidRPr="00E91314">
              <w:rPr>
                <w:rFonts w:eastAsia="Arial Unicode MS"/>
              </w:rPr>
              <w:t>(Mandatory)</w:t>
            </w:r>
          </w:p>
        </w:tc>
        <w:tc>
          <w:tcPr>
            <w:tcW w:w="3410" w:type="dxa"/>
          </w:tcPr>
          <w:p w14:paraId="32B4FA3C"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63F0AC68" w14:textId="77777777" w:rsidR="00870854" w:rsidRPr="00E91314" w:rsidRDefault="00870854" w:rsidP="00521A56">
            <w:pPr>
              <w:rPr>
                <w:rFonts w:eastAsia="Arial Unicode MS"/>
              </w:rPr>
            </w:pPr>
            <w:r w:rsidRPr="00E91314">
              <w:rPr>
                <w:rFonts w:eastAsia="Arial Unicode MS"/>
              </w:rPr>
              <w:t>S/F</w:t>
            </w:r>
          </w:p>
        </w:tc>
        <w:tc>
          <w:tcPr>
            <w:tcW w:w="717" w:type="dxa"/>
          </w:tcPr>
          <w:p w14:paraId="2312FF1B" w14:textId="77777777" w:rsidR="00870854" w:rsidRPr="00E91314" w:rsidRDefault="00870854" w:rsidP="00521A56">
            <w:pPr>
              <w:rPr>
                <w:rFonts w:eastAsia="Arial Unicode MS"/>
              </w:rPr>
            </w:pPr>
            <w:r w:rsidRPr="00E91314">
              <w:rPr>
                <w:rFonts w:eastAsia="Arial Unicode MS"/>
              </w:rPr>
              <w:t>1..1</w:t>
            </w:r>
          </w:p>
        </w:tc>
        <w:tc>
          <w:tcPr>
            <w:tcW w:w="1803" w:type="dxa"/>
          </w:tcPr>
          <w:p w14:paraId="2AD162CF" w14:textId="77777777" w:rsidR="00870854" w:rsidRPr="00E91314" w:rsidRDefault="00870854" w:rsidP="00521A56">
            <w:r w:rsidRPr="00E91314">
              <w:t>True = obligatorisk fråga</w:t>
            </w:r>
          </w:p>
          <w:p w14:paraId="3DC87B49" w14:textId="77777777" w:rsidR="00870854" w:rsidRPr="00E91314" w:rsidRDefault="00870854" w:rsidP="00521A56">
            <w:pPr>
              <w:rPr>
                <w:rFonts w:eastAsia="Arial Unicode MS"/>
              </w:rPr>
            </w:pPr>
            <w:r w:rsidRPr="00E91314">
              <w:rPr>
                <w:szCs w:val="20"/>
              </w:rPr>
              <w:t>False = Frivillig fråga</w:t>
            </w:r>
          </w:p>
        </w:tc>
        <w:tc>
          <w:tcPr>
            <w:tcW w:w="1920" w:type="dxa"/>
          </w:tcPr>
          <w:p w14:paraId="4F2E826D" w14:textId="77777777" w:rsidR="00870854" w:rsidRPr="00E91314" w:rsidRDefault="00870854" w:rsidP="00521A56">
            <w:pPr>
              <w:rPr>
                <w:rFonts w:ascii="Arial" w:eastAsia="Arial Unicode MS" w:hAnsi="Arial"/>
              </w:rPr>
            </w:pPr>
          </w:p>
        </w:tc>
        <w:tc>
          <w:tcPr>
            <w:tcW w:w="1200" w:type="dxa"/>
            <w:shd w:val="clear" w:color="auto" w:fill="auto"/>
          </w:tcPr>
          <w:p w14:paraId="464E6072" w14:textId="77777777" w:rsidR="00870854" w:rsidRPr="00E91314" w:rsidRDefault="00870854" w:rsidP="00521A56">
            <w:pPr>
              <w:rPr>
                <w:rFonts w:ascii="Arial" w:eastAsia="Arial Unicode MS" w:hAnsi="Arial"/>
              </w:rPr>
            </w:pPr>
          </w:p>
        </w:tc>
        <w:tc>
          <w:tcPr>
            <w:tcW w:w="1080" w:type="dxa"/>
            <w:shd w:val="clear" w:color="auto" w:fill="auto"/>
          </w:tcPr>
          <w:p w14:paraId="47D6CEE1" w14:textId="77777777" w:rsidR="00870854" w:rsidRPr="00E91314" w:rsidRDefault="00870854" w:rsidP="00521A56">
            <w:pPr>
              <w:rPr>
                <w:rFonts w:ascii="Arial" w:eastAsia="Arial Unicode MS" w:hAnsi="Arial"/>
              </w:rPr>
            </w:pPr>
          </w:p>
        </w:tc>
        <w:tc>
          <w:tcPr>
            <w:tcW w:w="1160" w:type="dxa"/>
            <w:shd w:val="clear" w:color="auto" w:fill="auto"/>
          </w:tcPr>
          <w:p w14:paraId="16CB62EF" w14:textId="77777777" w:rsidR="00870854" w:rsidRPr="00E91314" w:rsidRDefault="00870854" w:rsidP="00521A56">
            <w:pPr>
              <w:rPr>
                <w:rFonts w:ascii="Arial" w:eastAsia="Arial Unicode MS" w:hAnsi="Arial"/>
              </w:rPr>
            </w:pPr>
          </w:p>
        </w:tc>
      </w:tr>
      <w:tr w:rsidR="00870854" w:rsidRPr="00E91314" w14:paraId="0733ADB3" w14:textId="77777777" w:rsidTr="00C53A3A">
        <w:trPr>
          <w:trHeight w:val="217"/>
        </w:trPr>
        <w:tc>
          <w:tcPr>
            <w:tcW w:w="2545" w:type="dxa"/>
            <w:gridSpan w:val="2"/>
          </w:tcPr>
          <w:p w14:paraId="5D5F7EDB" w14:textId="77777777" w:rsidR="00870854" w:rsidRPr="00E91314" w:rsidRDefault="00870854" w:rsidP="00E64CE8">
            <w:pPr>
              <w:rPr>
                <w:rFonts w:eastAsia="Arial Unicode MS"/>
              </w:rPr>
            </w:pPr>
            <w:r w:rsidRPr="00E91314">
              <w:rPr>
                <w:rFonts w:eastAsia="Arial Unicode MS"/>
              </w:rPr>
              <w:t>(MaxNumberOf</w:t>
            </w:r>
            <w:r w:rsidR="00E64CE8" w:rsidRPr="007A5A03">
              <w:rPr>
                <w:lang w:val="en-US"/>
              </w:rPr>
              <w:t>Choices</w:t>
            </w:r>
            <w:r w:rsidRPr="00E91314">
              <w:rPr>
                <w:rFonts w:eastAsia="Arial Unicode MS"/>
              </w:rPr>
              <w:t>)</w:t>
            </w:r>
          </w:p>
        </w:tc>
        <w:tc>
          <w:tcPr>
            <w:tcW w:w="3410" w:type="dxa"/>
          </w:tcPr>
          <w:p w14:paraId="339274EC" w14:textId="77777777" w:rsidR="00870854" w:rsidRPr="00E91314" w:rsidRDefault="00870854" w:rsidP="00521A56">
            <w:pPr>
              <w:rPr>
                <w:rFonts w:eastAsia="Arial Unicode MS"/>
              </w:rPr>
            </w:pPr>
            <w:r w:rsidRPr="00E91314">
              <w:rPr>
                <w:rFonts w:eastAsia="Arial Unicode MS"/>
              </w:rPr>
              <w:t>Indikerar max antal värden som användaren får välja vid  checkbox/multivärde.</w:t>
            </w:r>
          </w:p>
        </w:tc>
        <w:tc>
          <w:tcPr>
            <w:tcW w:w="1140" w:type="dxa"/>
          </w:tcPr>
          <w:p w14:paraId="149C41A7" w14:textId="77777777" w:rsidR="00870854" w:rsidRPr="00E91314" w:rsidRDefault="00870854" w:rsidP="00521A56">
            <w:pPr>
              <w:rPr>
                <w:rFonts w:eastAsia="Arial Unicode MS"/>
              </w:rPr>
            </w:pPr>
            <w:r w:rsidRPr="00E91314">
              <w:rPr>
                <w:rFonts w:eastAsia="Arial Unicode MS"/>
              </w:rPr>
              <w:t>VÄ</w:t>
            </w:r>
          </w:p>
        </w:tc>
        <w:tc>
          <w:tcPr>
            <w:tcW w:w="717" w:type="dxa"/>
          </w:tcPr>
          <w:p w14:paraId="498F54D2" w14:textId="77777777" w:rsidR="00870854" w:rsidRPr="00E91314" w:rsidRDefault="00870854" w:rsidP="00521A56">
            <w:pPr>
              <w:rPr>
                <w:rFonts w:eastAsia="Arial Unicode MS"/>
              </w:rPr>
            </w:pPr>
            <w:r w:rsidRPr="00E91314">
              <w:rPr>
                <w:rFonts w:eastAsia="Arial Unicode MS"/>
              </w:rPr>
              <w:t>0..1</w:t>
            </w:r>
          </w:p>
        </w:tc>
        <w:tc>
          <w:tcPr>
            <w:tcW w:w="1803" w:type="dxa"/>
          </w:tcPr>
          <w:p w14:paraId="1AB5DC20" w14:textId="77777777" w:rsidR="00870854" w:rsidRPr="00E91314" w:rsidRDefault="00870854" w:rsidP="00521A56">
            <w:pPr>
              <w:rPr>
                <w:rFonts w:eastAsia="Arial Unicode MS"/>
              </w:rPr>
            </w:pPr>
          </w:p>
        </w:tc>
        <w:tc>
          <w:tcPr>
            <w:tcW w:w="1920" w:type="dxa"/>
          </w:tcPr>
          <w:p w14:paraId="4DCA7750"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6B502109"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C104276" w14:textId="77777777" w:rsidR="00870854" w:rsidRPr="00E91314" w:rsidRDefault="00870854" w:rsidP="00521A56">
            <w:pPr>
              <w:rPr>
                <w:rFonts w:ascii="Arial" w:eastAsia="Arial Unicode MS" w:hAnsi="Arial"/>
              </w:rPr>
            </w:pPr>
          </w:p>
        </w:tc>
        <w:tc>
          <w:tcPr>
            <w:tcW w:w="1080" w:type="dxa"/>
            <w:shd w:val="clear" w:color="auto" w:fill="auto"/>
          </w:tcPr>
          <w:p w14:paraId="16D2B429" w14:textId="77777777" w:rsidR="00870854" w:rsidRPr="00E91314" w:rsidRDefault="00870854" w:rsidP="00521A56">
            <w:pPr>
              <w:rPr>
                <w:rFonts w:ascii="Arial" w:eastAsia="Arial Unicode MS" w:hAnsi="Arial"/>
              </w:rPr>
            </w:pPr>
          </w:p>
        </w:tc>
        <w:tc>
          <w:tcPr>
            <w:tcW w:w="1160" w:type="dxa"/>
            <w:shd w:val="clear" w:color="auto" w:fill="auto"/>
          </w:tcPr>
          <w:p w14:paraId="2C565626" w14:textId="77777777" w:rsidR="00870854" w:rsidRPr="00E91314" w:rsidRDefault="00870854" w:rsidP="00521A56">
            <w:pPr>
              <w:rPr>
                <w:rFonts w:ascii="Arial" w:eastAsia="Arial Unicode MS" w:hAnsi="Arial"/>
              </w:rPr>
            </w:pPr>
          </w:p>
        </w:tc>
      </w:tr>
      <w:tr w:rsidR="00870854" w:rsidRPr="00E91314" w14:paraId="49392BDB" w14:textId="77777777" w:rsidTr="00C53A3A">
        <w:trPr>
          <w:trHeight w:val="217"/>
        </w:trPr>
        <w:tc>
          <w:tcPr>
            <w:tcW w:w="2545" w:type="dxa"/>
            <w:gridSpan w:val="2"/>
          </w:tcPr>
          <w:p w14:paraId="649B60DA" w14:textId="77777777" w:rsidR="00870854" w:rsidRPr="00E91314" w:rsidRDefault="00870854" w:rsidP="00E64CE8">
            <w:pPr>
              <w:rPr>
                <w:rFonts w:eastAsia="Arial Unicode MS"/>
              </w:rPr>
            </w:pPr>
            <w:r w:rsidRPr="00E91314">
              <w:rPr>
                <w:rFonts w:eastAsia="Arial Unicode MS"/>
              </w:rPr>
              <w:t>(MinNumberOf</w:t>
            </w:r>
            <w:r w:rsidR="00E64CE8" w:rsidRPr="007A5A03">
              <w:rPr>
                <w:lang w:val="en-US"/>
              </w:rPr>
              <w:t>Choices</w:t>
            </w:r>
            <w:r w:rsidRPr="00E91314">
              <w:rPr>
                <w:rFonts w:eastAsia="Arial Unicode MS"/>
              </w:rPr>
              <w:t>)</w:t>
            </w:r>
          </w:p>
        </w:tc>
        <w:tc>
          <w:tcPr>
            <w:tcW w:w="3410" w:type="dxa"/>
          </w:tcPr>
          <w:p w14:paraId="37DF6735" w14:textId="77777777" w:rsidR="00870854" w:rsidRPr="00E91314" w:rsidRDefault="00870854" w:rsidP="00521A56">
            <w:pPr>
              <w:rPr>
                <w:rFonts w:eastAsia="Arial Unicode MS"/>
              </w:rPr>
            </w:pPr>
            <w:r w:rsidRPr="00E91314">
              <w:rPr>
                <w:rFonts w:eastAsia="Arial Unicode MS"/>
              </w:rPr>
              <w:t>Indikerar min. antal värden som användaren får välja vid  checkbox/multivärde.</w:t>
            </w:r>
          </w:p>
        </w:tc>
        <w:tc>
          <w:tcPr>
            <w:tcW w:w="1140" w:type="dxa"/>
          </w:tcPr>
          <w:p w14:paraId="10873832" w14:textId="77777777" w:rsidR="00870854" w:rsidRPr="00E91314" w:rsidRDefault="00870854" w:rsidP="00521A56">
            <w:pPr>
              <w:rPr>
                <w:rFonts w:eastAsia="Arial Unicode MS"/>
              </w:rPr>
            </w:pPr>
            <w:r w:rsidRPr="00E91314">
              <w:rPr>
                <w:rFonts w:eastAsia="Arial Unicode MS"/>
              </w:rPr>
              <w:t>VÄ</w:t>
            </w:r>
          </w:p>
        </w:tc>
        <w:tc>
          <w:tcPr>
            <w:tcW w:w="717" w:type="dxa"/>
          </w:tcPr>
          <w:p w14:paraId="2E8384C5" w14:textId="77777777" w:rsidR="00870854" w:rsidRPr="00E91314" w:rsidRDefault="00870854" w:rsidP="00521A56">
            <w:pPr>
              <w:rPr>
                <w:rFonts w:eastAsia="Arial Unicode MS"/>
              </w:rPr>
            </w:pPr>
            <w:r w:rsidRPr="00E91314">
              <w:rPr>
                <w:rFonts w:eastAsia="Arial Unicode MS"/>
              </w:rPr>
              <w:t>0..1</w:t>
            </w:r>
          </w:p>
        </w:tc>
        <w:tc>
          <w:tcPr>
            <w:tcW w:w="1803" w:type="dxa"/>
          </w:tcPr>
          <w:p w14:paraId="068952A9" w14:textId="77777777" w:rsidR="00870854" w:rsidRPr="00E91314" w:rsidRDefault="00870854" w:rsidP="00521A56">
            <w:pPr>
              <w:rPr>
                <w:rFonts w:eastAsia="Arial Unicode MS"/>
              </w:rPr>
            </w:pPr>
          </w:p>
        </w:tc>
        <w:tc>
          <w:tcPr>
            <w:tcW w:w="1920" w:type="dxa"/>
          </w:tcPr>
          <w:p w14:paraId="5D34CFBF"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4E12AE9F"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DC1FA9B" w14:textId="77777777" w:rsidR="00870854" w:rsidRPr="00E91314" w:rsidRDefault="00870854" w:rsidP="00521A56">
            <w:pPr>
              <w:rPr>
                <w:rFonts w:ascii="Arial" w:eastAsia="Arial Unicode MS" w:hAnsi="Arial"/>
              </w:rPr>
            </w:pPr>
          </w:p>
        </w:tc>
        <w:tc>
          <w:tcPr>
            <w:tcW w:w="1080" w:type="dxa"/>
            <w:shd w:val="clear" w:color="auto" w:fill="auto"/>
          </w:tcPr>
          <w:p w14:paraId="55B7D4EA" w14:textId="77777777" w:rsidR="00870854" w:rsidRPr="00E91314" w:rsidRDefault="00870854" w:rsidP="00521A56">
            <w:pPr>
              <w:rPr>
                <w:rFonts w:ascii="Arial" w:eastAsia="Arial Unicode MS" w:hAnsi="Arial"/>
              </w:rPr>
            </w:pPr>
          </w:p>
        </w:tc>
        <w:tc>
          <w:tcPr>
            <w:tcW w:w="1160" w:type="dxa"/>
            <w:shd w:val="clear" w:color="auto" w:fill="auto"/>
          </w:tcPr>
          <w:p w14:paraId="086FEF3A" w14:textId="77777777" w:rsidR="00870854" w:rsidRPr="00E91314" w:rsidRDefault="00870854" w:rsidP="00521A56">
            <w:pPr>
              <w:rPr>
                <w:rFonts w:ascii="Arial" w:eastAsia="Arial Unicode MS" w:hAnsi="Arial"/>
              </w:rPr>
            </w:pPr>
          </w:p>
        </w:tc>
      </w:tr>
      <w:tr w:rsidR="00E46C70" w:rsidRPr="00E91314" w14:paraId="7F005AFA" w14:textId="77777777" w:rsidTr="00C53A3A">
        <w:trPr>
          <w:trHeight w:val="217"/>
        </w:trPr>
        <w:tc>
          <w:tcPr>
            <w:tcW w:w="2545" w:type="dxa"/>
            <w:gridSpan w:val="2"/>
          </w:tcPr>
          <w:p w14:paraId="31545BB5" w14:textId="77777777" w:rsidR="00E46C70" w:rsidRPr="00E91314" w:rsidRDefault="00E46C70" w:rsidP="00521A56">
            <w:pPr>
              <w:rPr>
                <w:rFonts w:eastAsia="Arial Unicode MS"/>
              </w:rPr>
            </w:pPr>
            <w:r w:rsidRPr="00E91314">
              <w:rPr>
                <w:rFonts w:eastAsia="Arial Unicode MS"/>
              </w:rPr>
              <w:t>(InputUnit)</w:t>
            </w:r>
          </w:p>
        </w:tc>
        <w:tc>
          <w:tcPr>
            <w:tcW w:w="3410" w:type="dxa"/>
          </w:tcPr>
          <w:p w14:paraId="0C4EFEDB" w14:textId="77777777" w:rsidR="00E46C70" w:rsidRPr="00E91314" w:rsidRDefault="00E46C70" w:rsidP="003247C2">
            <w:pPr>
              <w:rPr>
                <w:rFonts w:eastAsia="Arial Unicode MS"/>
              </w:rPr>
            </w:pPr>
            <w:r w:rsidRPr="00E91314">
              <w:rPr>
                <w:rFonts w:eastAsia="Arial Unicode MS"/>
              </w:rPr>
              <w:t>Typ av enhet.</w:t>
            </w:r>
          </w:p>
          <w:p w14:paraId="4D93D1B4" w14:textId="77777777" w:rsidR="00E46C70" w:rsidRPr="00E91314" w:rsidRDefault="00E46C70" w:rsidP="00521A56">
            <w:pPr>
              <w:rPr>
                <w:rFonts w:eastAsia="Arial Unicode MS"/>
              </w:rPr>
            </w:pPr>
            <w:r w:rsidRPr="00E91314">
              <w:rPr>
                <w:rFonts w:eastAsia="Arial Unicode MS"/>
              </w:rPr>
              <w:t>T.ex. kg, m</w:t>
            </w:r>
          </w:p>
        </w:tc>
        <w:tc>
          <w:tcPr>
            <w:tcW w:w="1140" w:type="dxa"/>
          </w:tcPr>
          <w:p w14:paraId="3AE0BE6F" w14:textId="77777777" w:rsidR="00E46C70" w:rsidRPr="00E91314" w:rsidRDefault="00E46C70" w:rsidP="00521A56">
            <w:pPr>
              <w:rPr>
                <w:rFonts w:eastAsia="Arial Unicode MS"/>
              </w:rPr>
            </w:pPr>
            <w:r w:rsidRPr="00E91314">
              <w:rPr>
                <w:rFonts w:eastAsia="Arial Unicode MS"/>
              </w:rPr>
              <w:t>KTOV</w:t>
            </w:r>
          </w:p>
        </w:tc>
        <w:tc>
          <w:tcPr>
            <w:tcW w:w="717" w:type="dxa"/>
          </w:tcPr>
          <w:p w14:paraId="5AF66C35" w14:textId="77777777" w:rsidR="00E46C70" w:rsidRPr="00E91314" w:rsidRDefault="00E46C70" w:rsidP="00521A56">
            <w:pPr>
              <w:rPr>
                <w:rFonts w:eastAsia="Arial Unicode MS"/>
              </w:rPr>
            </w:pPr>
            <w:r w:rsidRPr="00E91314">
              <w:rPr>
                <w:rFonts w:eastAsia="Arial Unicode MS"/>
              </w:rPr>
              <w:t>0..1</w:t>
            </w:r>
          </w:p>
        </w:tc>
        <w:tc>
          <w:tcPr>
            <w:tcW w:w="1803" w:type="dxa"/>
          </w:tcPr>
          <w:p w14:paraId="3AA21CD3" w14:textId="77777777" w:rsidR="00E46C70" w:rsidRPr="00E91314" w:rsidRDefault="00E46C70" w:rsidP="00521A56">
            <w:pPr>
              <w:rPr>
                <w:rFonts w:eastAsia="Arial Unicode MS"/>
              </w:rPr>
            </w:pPr>
            <w:r w:rsidRPr="00E91314">
              <w:t>KV enhet</w:t>
            </w:r>
          </w:p>
        </w:tc>
        <w:tc>
          <w:tcPr>
            <w:tcW w:w="1920" w:type="dxa"/>
          </w:tcPr>
          <w:p w14:paraId="78388FE2" w14:textId="77777777" w:rsidR="00E46C70" w:rsidRPr="00E91314" w:rsidRDefault="00E46C70" w:rsidP="00521A56">
            <w:pPr>
              <w:rPr>
                <w:rFonts w:ascii="Arial" w:eastAsia="Arial Unicode MS" w:hAnsi="Arial"/>
              </w:rPr>
            </w:pPr>
          </w:p>
        </w:tc>
        <w:tc>
          <w:tcPr>
            <w:tcW w:w="1200" w:type="dxa"/>
            <w:shd w:val="clear" w:color="auto" w:fill="auto"/>
          </w:tcPr>
          <w:p w14:paraId="2CF4CB03" w14:textId="77777777" w:rsidR="00E46C70" w:rsidRPr="00E91314" w:rsidRDefault="00E46C70" w:rsidP="00521A56">
            <w:pPr>
              <w:rPr>
                <w:rFonts w:ascii="Arial" w:eastAsia="Arial Unicode MS" w:hAnsi="Arial"/>
              </w:rPr>
            </w:pPr>
          </w:p>
        </w:tc>
        <w:tc>
          <w:tcPr>
            <w:tcW w:w="1080" w:type="dxa"/>
            <w:shd w:val="clear" w:color="auto" w:fill="auto"/>
          </w:tcPr>
          <w:p w14:paraId="461CF9F2" w14:textId="77777777" w:rsidR="00E46C70" w:rsidRPr="00E91314" w:rsidRDefault="00E46C70" w:rsidP="00521A56">
            <w:pPr>
              <w:rPr>
                <w:rFonts w:ascii="Arial" w:eastAsia="Arial Unicode MS" w:hAnsi="Arial"/>
              </w:rPr>
            </w:pPr>
          </w:p>
        </w:tc>
        <w:tc>
          <w:tcPr>
            <w:tcW w:w="1160" w:type="dxa"/>
            <w:shd w:val="clear" w:color="auto" w:fill="auto"/>
          </w:tcPr>
          <w:p w14:paraId="60AD9A2B" w14:textId="77777777" w:rsidR="00E46C70" w:rsidRPr="00E91314" w:rsidRDefault="00E46C70" w:rsidP="00521A56">
            <w:pPr>
              <w:rPr>
                <w:rFonts w:ascii="Arial" w:eastAsia="Arial Unicode MS" w:hAnsi="Arial"/>
              </w:rPr>
            </w:pPr>
          </w:p>
        </w:tc>
      </w:tr>
      <w:tr w:rsidR="00E46C70" w:rsidRPr="00E91314" w14:paraId="7690284C" w14:textId="77777777" w:rsidTr="00C53A3A">
        <w:trPr>
          <w:trHeight w:val="217"/>
        </w:trPr>
        <w:tc>
          <w:tcPr>
            <w:tcW w:w="2545" w:type="dxa"/>
            <w:gridSpan w:val="2"/>
          </w:tcPr>
          <w:p w14:paraId="4BAF3696" w14:textId="77777777" w:rsidR="00E46C70" w:rsidRPr="00E91314" w:rsidRDefault="00E46C70" w:rsidP="00521A56">
            <w:pPr>
              <w:rPr>
                <w:rFonts w:eastAsia="Arial Unicode MS"/>
              </w:rPr>
            </w:pPr>
            <w:r w:rsidRPr="00E91314">
              <w:rPr>
                <w:rFonts w:eastAsia="Arial Unicode MS"/>
              </w:rPr>
              <w:t>(AnswerMax)</w:t>
            </w:r>
          </w:p>
        </w:tc>
        <w:tc>
          <w:tcPr>
            <w:tcW w:w="3410" w:type="dxa"/>
          </w:tcPr>
          <w:p w14:paraId="1BCDE572" w14:textId="77777777" w:rsidR="00E46C70" w:rsidRPr="00E91314" w:rsidRDefault="00E46C70" w:rsidP="003247C2">
            <w:pPr>
              <w:rPr>
                <w:rFonts w:eastAsia="Arial Unicode MS"/>
              </w:rPr>
            </w:pPr>
            <w:r w:rsidRPr="00E91314">
              <w:rPr>
                <w:rFonts w:eastAsia="Arial Unicode MS"/>
              </w:rPr>
              <w:t>Specificerar maxvärde för inmatning. (Gäller typ: number, date)</w:t>
            </w:r>
          </w:p>
          <w:p w14:paraId="44E80ECB" w14:textId="77777777" w:rsidR="00E46C70" w:rsidRPr="00E91314" w:rsidRDefault="00E46C70" w:rsidP="00521A56">
            <w:pPr>
              <w:rPr>
                <w:rFonts w:eastAsia="Arial Unicode MS"/>
              </w:rPr>
            </w:pPr>
            <w:r w:rsidRPr="00E91314">
              <w:rPr>
                <w:rFonts w:eastAsia="Arial Unicode MS"/>
              </w:rPr>
              <w:t>T.ex: Ett värde får inte överskrida 10. Blodtryck, rimlighetsparameter.</w:t>
            </w:r>
          </w:p>
        </w:tc>
        <w:tc>
          <w:tcPr>
            <w:tcW w:w="1140" w:type="dxa"/>
          </w:tcPr>
          <w:p w14:paraId="158C6D6C" w14:textId="77777777" w:rsidR="00E46C70" w:rsidRPr="00E91314" w:rsidRDefault="00E46C70" w:rsidP="00521A56">
            <w:pPr>
              <w:rPr>
                <w:rFonts w:eastAsia="Arial Unicode MS"/>
              </w:rPr>
            </w:pPr>
            <w:r w:rsidRPr="00E91314">
              <w:rPr>
                <w:rFonts w:eastAsia="Arial Unicode MS"/>
              </w:rPr>
              <w:t>VÅ</w:t>
            </w:r>
          </w:p>
        </w:tc>
        <w:tc>
          <w:tcPr>
            <w:tcW w:w="717" w:type="dxa"/>
          </w:tcPr>
          <w:p w14:paraId="474E7C62" w14:textId="77777777" w:rsidR="00E46C70" w:rsidRPr="00E91314" w:rsidRDefault="00E46C70" w:rsidP="00521A56">
            <w:pPr>
              <w:rPr>
                <w:rFonts w:eastAsia="Arial Unicode MS"/>
              </w:rPr>
            </w:pPr>
            <w:r w:rsidRPr="00E91314">
              <w:rPr>
                <w:rFonts w:eastAsia="Arial Unicode MS"/>
              </w:rPr>
              <w:t>0..1</w:t>
            </w:r>
          </w:p>
        </w:tc>
        <w:tc>
          <w:tcPr>
            <w:tcW w:w="1803" w:type="dxa"/>
          </w:tcPr>
          <w:p w14:paraId="2906A5A0" w14:textId="77777777" w:rsidR="00E46C70" w:rsidRPr="00E91314" w:rsidRDefault="00E46C70" w:rsidP="00521A56">
            <w:pPr>
              <w:rPr>
                <w:rFonts w:eastAsia="Arial Unicode MS"/>
              </w:rPr>
            </w:pPr>
          </w:p>
        </w:tc>
        <w:tc>
          <w:tcPr>
            <w:tcW w:w="1920" w:type="dxa"/>
          </w:tcPr>
          <w:p w14:paraId="7F0CC5C9"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80CA7FB" w14:textId="77777777" w:rsidR="00E46C70" w:rsidRPr="00E91314" w:rsidRDefault="00E46C70" w:rsidP="00521A56">
            <w:pPr>
              <w:rPr>
                <w:rFonts w:ascii="Arial" w:eastAsia="Arial Unicode MS" w:hAnsi="Arial"/>
              </w:rPr>
            </w:pPr>
          </w:p>
        </w:tc>
        <w:tc>
          <w:tcPr>
            <w:tcW w:w="1080" w:type="dxa"/>
            <w:shd w:val="clear" w:color="auto" w:fill="auto"/>
          </w:tcPr>
          <w:p w14:paraId="08951AAF" w14:textId="77777777" w:rsidR="00E46C70" w:rsidRPr="00E91314" w:rsidRDefault="00E46C70" w:rsidP="00521A56">
            <w:pPr>
              <w:rPr>
                <w:rFonts w:ascii="Arial" w:eastAsia="Arial Unicode MS" w:hAnsi="Arial"/>
              </w:rPr>
            </w:pPr>
          </w:p>
        </w:tc>
        <w:tc>
          <w:tcPr>
            <w:tcW w:w="1160" w:type="dxa"/>
            <w:shd w:val="clear" w:color="auto" w:fill="auto"/>
          </w:tcPr>
          <w:p w14:paraId="5B2D5E86" w14:textId="77777777" w:rsidR="00E46C70" w:rsidRPr="00E91314" w:rsidRDefault="00E46C70" w:rsidP="00521A56">
            <w:pPr>
              <w:rPr>
                <w:rFonts w:ascii="Arial" w:eastAsia="Arial Unicode MS" w:hAnsi="Arial"/>
              </w:rPr>
            </w:pPr>
          </w:p>
        </w:tc>
      </w:tr>
      <w:tr w:rsidR="00E46C70" w:rsidRPr="00E91314" w14:paraId="754F2A9A" w14:textId="77777777" w:rsidTr="00C53A3A">
        <w:trPr>
          <w:trHeight w:val="217"/>
        </w:trPr>
        <w:tc>
          <w:tcPr>
            <w:tcW w:w="2545" w:type="dxa"/>
            <w:gridSpan w:val="2"/>
          </w:tcPr>
          <w:p w14:paraId="1366E1D9" w14:textId="77777777" w:rsidR="00E46C70" w:rsidRPr="00E91314" w:rsidRDefault="00E46C70" w:rsidP="00521A56">
            <w:pPr>
              <w:rPr>
                <w:rFonts w:eastAsia="Arial Unicode MS"/>
              </w:rPr>
            </w:pPr>
            <w:r w:rsidRPr="00E91314">
              <w:rPr>
                <w:rFonts w:eastAsia="Arial Unicode MS"/>
              </w:rPr>
              <w:t>(AnswerMin)</w:t>
            </w:r>
          </w:p>
        </w:tc>
        <w:tc>
          <w:tcPr>
            <w:tcW w:w="3410" w:type="dxa"/>
          </w:tcPr>
          <w:p w14:paraId="6CF30D95" w14:textId="77777777" w:rsidR="00E46C70" w:rsidRPr="00E91314" w:rsidRDefault="00E46C70" w:rsidP="003247C2">
            <w:pPr>
              <w:rPr>
                <w:rFonts w:eastAsia="Arial Unicode MS"/>
              </w:rPr>
            </w:pPr>
            <w:r w:rsidRPr="00E91314">
              <w:rPr>
                <w:rFonts w:eastAsia="Arial Unicode MS"/>
              </w:rPr>
              <w:t xml:space="preserve">Specificerar minvärde för inmatning. </w:t>
            </w:r>
          </w:p>
          <w:p w14:paraId="435CFF78" w14:textId="77777777" w:rsidR="00E46C70" w:rsidRPr="00E91314" w:rsidRDefault="00E46C70" w:rsidP="003247C2">
            <w:pPr>
              <w:rPr>
                <w:rFonts w:eastAsia="Arial Unicode MS"/>
              </w:rPr>
            </w:pPr>
            <w:r w:rsidRPr="00E91314">
              <w:rPr>
                <w:rFonts w:eastAsia="Arial Unicode MS"/>
              </w:rPr>
              <w:t>(Gäller typ: number, date)</w:t>
            </w:r>
          </w:p>
          <w:p w14:paraId="61C17FA0" w14:textId="77777777" w:rsidR="00E46C70" w:rsidRPr="00E91314" w:rsidRDefault="00E46C70" w:rsidP="00521A56">
            <w:pPr>
              <w:rPr>
                <w:rFonts w:eastAsia="Arial Unicode MS"/>
              </w:rPr>
            </w:pPr>
          </w:p>
        </w:tc>
        <w:tc>
          <w:tcPr>
            <w:tcW w:w="1140" w:type="dxa"/>
          </w:tcPr>
          <w:p w14:paraId="5749FF94" w14:textId="77777777" w:rsidR="00E46C70" w:rsidRPr="00E91314" w:rsidRDefault="00E46C70" w:rsidP="00521A56">
            <w:pPr>
              <w:rPr>
                <w:rFonts w:eastAsia="Arial Unicode MS"/>
              </w:rPr>
            </w:pPr>
            <w:r w:rsidRPr="00E91314">
              <w:rPr>
                <w:rFonts w:eastAsia="Arial Unicode MS"/>
              </w:rPr>
              <w:t>VÅ</w:t>
            </w:r>
          </w:p>
        </w:tc>
        <w:tc>
          <w:tcPr>
            <w:tcW w:w="717" w:type="dxa"/>
          </w:tcPr>
          <w:p w14:paraId="4CDEC488" w14:textId="77777777" w:rsidR="00E46C70" w:rsidRPr="00E91314" w:rsidRDefault="00E46C70" w:rsidP="00521A56">
            <w:pPr>
              <w:rPr>
                <w:rFonts w:eastAsia="Arial Unicode MS"/>
              </w:rPr>
            </w:pPr>
            <w:r w:rsidRPr="00E91314">
              <w:rPr>
                <w:rFonts w:eastAsia="Arial Unicode MS"/>
              </w:rPr>
              <w:t>0..1</w:t>
            </w:r>
          </w:p>
        </w:tc>
        <w:tc>
          <w:tcPr>
            <w:tcW w:w="1803" w:type="dxa"/>
          </w:tcPr>
          <w:p w14:paraId="1926613D" w14:textId="77777777" w:rsidR="00E46C70" w:rsidRPr="00E91314" w:rsidRDefault="00E46C70" w:rsidP="00521A56">
            <w:pPr>
              <w:rPr>
                <w:rFonts w:eastAsia="Arial Unicode MS"/>
              </w:rPr>
            </w:pPr>
          </w:p>
        </w:tc>
        <w:tc>
          <w:tcPr>
            <w:tcW w:w="1920" w:type="dxa"/>
          </w:tcPr>
          <w:p w14:paraId="706D0DBD"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2B50EC9" w14:textId="77777777" w:rsidR="00E46C70" w:rsidRPr="00E91314" w:rsidRDefault="00E46C70" w:rsidP="00521A56">
            <w:pPr>
              <w:rPr>
                <w:rFonts w:ascii="Arial" w:eastAsia="Arial Unicode MS" w:hAnsi="Arial"/>
              </w:rPr>
            </w:pPr>
          </w:p>
        </w:tc>
        <w:tc>
          <w:tcPr>
            <w:tcW w:w="1080" w:type="dxa"/>
            <w:shd w:val="clear" w:color="auto" w:fill="auto"/>
          </w:tcPr>
          <w:p w14:paraId="17050A11" w14:textId="77777777" w:rsidR="00E46C70" w:rsidRPr="00E91314" w:rsidRDefault="00E46C70" w:rsidP="00521A56">
            <w:pPr>
              <w:rPr>
                <w:rFonts w:ascii="Arial" w:eastAsia="Arial Unicode MS" w:hAnsi="Arial"/>
              </w:rPr>
            </w:pPr>
          </w:p>
        </w:tc>
        <w:tc>
          <w:tcPr>
            <w:tcW w:w="1160" w:type="dxa"/>
            <w:shd w:val="clear" w:color="auto" w:fill="auto"/>
          </w:tcPr>
          <w:p w14:paraId="375FE7DF" w14:textId="77777777" w:rsidR="00E46C70" w:rsidRPr="00E91314" w:rsidRDefault="00E46C70" w:rsidP="00521A56">
            <w:pPr>
              <w:rPr>
                <w:rFonts w:ascii="Arial" w:eastAsia="Arial Unicode MS" w:hAnsi="Arial"/>
              </w:rPr>
            </w:pPr>
          </w:p>
        </w:tc>
      </w:tr>
      <w:tr w:rsidR="00E46C70" w:rsidRPr="00E91314" w14:paraId="02C18623" w14:textId="77777777" w:rsidTr="00C53A3A">
        <w:trPr>
          <w:trHeight w:val="217"/>
        </w:trPr>
        <w:tc>
          <w:tcPr>
            <w:tcW w:w="2545" w:type="dxa"/>
            <w:gridSpan w:val="2"/>
          </w:tcPr>
          <w:p w14:paraId="792258EB" w14:textId="77777777" w:rsidR="00E46C70" w:rsidRPr="00E91314" w:rsidRDefault="00E46C70" w:rsidP="00521A56">
            <w:pPr>
              <w:rPr>
                <w:rFonts w:eastAsia="Arial Unicode MS"/>
              </w:rPr>
            </w:pPr>
            <w:r w:rsidRPr="00E91314">
              <w:rPr>
                <w:rFonts w:eastAsia="Arial Unicode MS"/>
              </w:rPr>
              <w:t>(AnswerMaxLenght)</w:t>
            </w:r>
          </w:p>
        </w:tc>
        <w:tc>
          <w:tcPr>
            <w:tcW w:w="3410" w:type="dxa"/>
          </w:tcPr>
          <w:p w14:paraId="35BA1CB1" w14:textId="77777777" w:rsidR="00E46C70" w:rsidRPr="00E91314" w:rsidRDefault="00E46C70" w:rsidP="003247C2">
            <w:pPr>
              <w:rPr>
                <w:rFonts w:eastAsia="Arial Unicode MS"/>
              </w:rPr>
            </w:pPr>
            <w:r w:rsidRPr="00E91314">
              <w:rPr>
                <w:rFonts w:eastAsia="Arial Unicode MS"/>
              </w:rPr>
              <w:t>Specificerar maxvärdelängd för inmatning.</w:t>
            </w:r>
          </w:p>
          <w:p w14:paraId="3FEB8CBD" w14:textId="77777777" w:rsidR="00E46C70" w:rsidRPr="00E91314" w:rsidRDefault="00E46C70" w:rsidP="003247C2">
            <w:pPr>
              <w:rPr>
                <w:rFonts w:eastAsia="Arial Unicode MS"/>
              </w:rPr>
            </w:pPr>
            <w:r w:rsidRPr="00E91314">
              <w:rPr>
                <w:rFonts w:eastAsia="Arial Unicode MS"/>
              </w:rPr>
              <w:t>(Gäller typ: number)</w:t>
            </w:r>
          </w:p>
          <w:p w14:paraId="4A8311B7" w14:textId="77777777" w:rsidR="00E46C70" w:rsidRPr="00E91314" w:rsidRDefault="00E46C70" w:rsidP="00521A56">
            <w:pPr>
              <w:rPr>
                <w:rFonts w:eastAsia="Arial Unicode MS"/>
              </w:rPr>
            </w:pPr>
            <w:r w:rsidRPr="00E91314">
              <w:rPr>
                <w:rFonts w:eastAsia="Arial Unicode MS"/>
              </w:rPr>
              <w:t>T.ex: En inmatning (text) får inte vara större än 100 tecken.</w:t>
            </w:r>
          </w:p>
        </w:tc>
        <w:tc>
          <w:tcPr>
            <w:tcW w:w="1140" w:type="dxa"/>
          </w:tcPr>
          <w:p w14:paraId="214B7844" w14:textId="77777777" w:rsidR="00E46C70" w:rsidRPr="00E91314" w:rsidRDefault="00E46C70" w:rsidP="00521A56">
            <w:pPr>
              <w:rPr>
                <w:rFonts w:eastAsia="Arial Unicode MS"/>
              </w:rPr>
            </w:pPr>
            <w:r w:rsidRPr="00E91314">
              <w:rPr>
                <w:rFonts w:eastAsia="Arial Unicode MS"/>
              </w:rPr>
              <w:t>VÅ</w:t>
            </w:r>
          </w:p>
        </w:tc>
        <w:tc>
          <w:tcPr>
            <w:tcW w:w="717" w:type="dxa"/>
          </w:tcPr>
          <w:p w14:paraId="675199EC" w14:textId="77777777" w:rsidR="00E46C70" w:rsidRPr="00E91314" w:rsidRDefault="00E46C70" w:rsidP="00521A56">
            <w:pPr>
              <w:rPr>
                <w:rFonts w:eastAsia="Arial Unicode MS"/>
              </w:rPr>
            </w:pPr>
            <w:r w:rsidRPr="00E91314">
              <w:rPr>
                <w:rFonts w:eastAsia="Arial Unicode MS"/>
              </w:rPr>
              <w:t>0..1</w:t>
            </w:r>
          </w:p>
        </w:tc>
        <w:tc>
          <w:tcPr>
            <w:tcW w:w="1803" w:type="dxa"/>
          </w:tcPr>
          <w:p w14:paraId="408AEF0A" w14:textId="77777777" w:rsidR="00E46C70" w:rsidRPr="00E91314" w:rsidRDefault="00E46C70" w:rsidP="00521A56">
            <w:pPr>
              <w:rPr>
                <w:rFonts w:eastAsia="Arial Unicode MS"/>
              </w:rPr>
            </w:pPr>
          </w:p>
        </w:tc>
        <w:tc>
          <w:tcPr>
            <w:tcW w:w="1920" w:type="dxa"/>
          </w:tcPr>
          <w:p w14:paraId="2D013996"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30AF900" w14:textId="77777777" w:rsidR="00E46C70" w:rsidRPr="00E91314" w:rsidRDefault="00E46C70" w:rsidP="00521A56">
            <w:pPr>
              <w:rPr>
                <w:rFonts w:ascii="Arial" w:eastAsia="Arial Unicode MS" w:hAnsi="Arial"/>
              </w:rPr>
            </w:pPr>
          </w:p>
        </w:tc>
        <w:tc>
          <w:tcPr>
            <w:tcW w:w="1080" w:type="dxa"/>
            <w:shd w:val="clear" w:color="auto" w:fill="auto"/>
          </w:tcPr>
          <w:p w14:paraId="76FF2FBE" w14:textId="77777777" w:rsidR="00E46C70" w:rsidRPr="00E91314" w:rsidRDefault="00E46C70" w:rsidP="00521A56">
            <w:pPr>
              <w:rPr>
                <w:rFonts w:ascii="Arial" w:eastAsia="Arial Unicode MS" w:hAnsi="Arial"/>
              </w:rPr>
            </w:pPr>
          </w:p>
        </w:tc>
        <w:tc>
          <w:tcPr>
            <w:tcW w:w="1160" w:type="dxa"/>
            <w:shd w:val="clear" w:color="auto" w:fill="auto"/>
          </w:tcPr>
          <w:p w14:paraId="36D77573" w14:textId="77777777" w:rsidR="00E46C70" w:rsidRPr="00E91314" w:rsidRDefault="00E46C70" w:rsidP="00521A56">
            <w:pPr>
              <w:rPr>
                <w:rFonts w:ascii="Arial" w:eastAsia="Arial Unicode MS" w:hAnsi="Arial"/>
              </w:rPr>
            </w:pPr>
          </w:p>
        </w:tc>
      </w:tr>
      <w:tr w:rsidR="00E46C70" w:rsidRPr="00E91314" w14:paraId="3CC23E39" w14:textId="77777777" w:rsidTr="00C53A3A">
        <w:trPr>
          <w:trHeight w:val="217"/>
        </w:trPr>
        <w:tc>
          <w:tcPr>
            <w:tcW w:w="2545" w:type="dxa"/>
            <w:gridSpan w:val="2"/>
          </w:tcPr>
          <w:p w14:paraId="55439985" w14:textId="77777777" w:rsidR="00E46C70" w:rsidRPr="00E91314" w:rsidRDefault="00E46C70" w:rsidP="00521A56">
            <w:pPr>
              <w:rPr>
                <w:rFonts w:eastAsia="Arial Unicode MS"/>
              </w:rPr>
            </w:pPr>
            <w:r w:rsidRPr="00E91314">
              <w:rPr>
                <w:rFonts w:eastAsia="Arial Unicode MS"/>
              </w:rPr>
              <w:t>(AnswerPattern)</w:t>
            </w:r>
          </w:p>
        </w:tc>
        <w:tc>
          <w:tcPr>
            <w:tcW w:w="3410" w:type="dxa"/>
          </w:tcPr>
          <w:p w14:paraId="1D6574FD" w14:textId="77777777" w:rsidR="00E46C70" w:rsidRPr="00E91314" w:rsidRDefault="00E46C70" w:rsidP="003247C2">
            <w:pPr>
              <w:rPr>
                <w:rFonts w:eastAsia="Arial Unicode MS"/>
              </w:rPr>
            </w:pPr>
            <w:r w:rsidRPr="00E91314">
              <w:rPr>
                <w:rFonts w:eastAsia="Arial Unicode MS"/>
              </w:rPr>
              <w:t xml:space="preserve">Inmatningsvalidering </w:t>
            </w:r>
          </w:p>
          <w:p w14:paraId="5845C714" w14:textId="77777777" w:rsidR="00E46C70" w:rsidRPr="00E91314" w:rsidRDefault="00E46C70" w:rsidP="003247C2">
            <w:pPr>
              <w:rPr>
                <w:rFonts w:eastAsia="Arial Unicode MS"/>
              </w:rPr>
            </w:pPr>
            <w:r w:rsidRPr="00E91314">
              <w:rPr>
                <w:rFonts w:eastAsia="Arial Unicode MS"/>
              </w:rPr>
              <w:t>(Regular expresson).</w:t>
            </w:r>
          </w:p>
          <w:p w14:paraId="07F33AD0" w14:textId="77777777" w:rsidR="00E46C70" w:rsidRPr="00E91314" w:rsidRDefault="00E46C70" w:rsidP="00521A56">
            <w:pPr>
              <w:rPr>
                <w:rFonts w:eastAsia="Arial Unicode MS"/>
              </w:rPr>
            </w:pPr>
            <w:r w:rsidRPr="00E91314">
              <w:rPr>
                <w:rFonts w:eastAsia="Arial Unicode MS"/>
              </w:rPr>
              <w:t>T.ex: pattern="[A-z]{3}" tillåter endast 3 teckan A-z.</w:t>
            </w:r>
          </w:p>
        </w:tc>
        <w:tc>
          <w:tcPr>
            <w:tcW w:w="1140" w:type="dxa"/>
          </w:tcPr>
          <w:p w14:paraId="1923EA4C" w14:textId="77777777" w:rsidR="00E46C70" w:rsidRPr="00E91314" w:rsidRDefault="00E46C70" w:rsidP="00521A56">
            <w:pPr>
              <w:rPr>
                <w:rFonts w:eastAsia="Arial Unicode MS"/>
              </w:rPr>
            </w:pPr>
            <w:r w:rsidRPr="00E91314">
              <w:rPr>
                <w:rFonts w:eastAsia="Arial Unicode MS"/>
              </w:rPr>
              <w:t>TXT</w:t>
            </w:r>
          </w:p>
        </w:tc>
        <w:tc>
          <w:tcPr>
            <w:tcW w:w="717" w:type="dxa"/>
          </w:tcPr>
          <w:p w14:paraId="11E029F2" w14:textId="77777777" w:rsidR="00E46C70" w:rsidRPr="00E91314" w:rsidRDefault="00E46C70" w:rsidP="00521A56">
            <w:pPr>
              <w:rPr>
                <w:rFonts w:eastAsia="Arial Unicode MS"/>
              </w:rPr>
            </w:pPr>
            <w:r w:rsidRPr="00E91314">
              <w:rPr>
                <w:rFonts w:eastAsia="Arial Unicode MS"/>
              </w:rPr>
              <w:t>0..1</w:t>
            </w:r>
          </w:p>
        </w:tc>
        <w:tc>
          <w:tcPr>
            <w:tcW w:w="1803" w:type="dxa"/>
          </w:tcPr>
          <w:p w14:paraId="5FB5F590" w14:textId="77777777" w:rsidR="00E46C70" w:rsidRPr="00E91314" w:rsidRDefault="00E46C70" w:rsidP="00521A56">
            <w:pPr>
              <w:rPr>
                <w:rFonts w:eastAsia="Arial Unicode MS"/>
              </w:rPr>
            </w:pPr>
          </w:p>
        </w:tc>
        <w:tc>
          <w:tcPr>
            <w:tcW w:w="1920" w:type="dxa"/>
          </w:tcPr>
          <w:p w14:paraId="629A8E8B"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E5B66A7" w14:textId="77777777" w:rsidR="00E46C70" w:rsidRPr="00E91314" w:rsidRDefault="00E46C70" w:rsidP="00521A56">
            <w:pPr>
              <w:rPr>
                <w:rFonts w:ascii="Arial" w:eastAsia="Arial Unicode MS" w:hAnsi="Arial"/>
              </w:rPr>
            </w:pPr>
          </w:p>
        </w:tc>
        <w:tc>
          <w:tcPr>
            <w:tcW w:w="1080" w:type="dxa"/>
            <w:shd w:val="clear" w:color="auto" w:fill="auto"/>
          </w:tcPr>
          <w:p w14:paraId="737DEDAE" w14:textId="77777777" w:rsidR="00E46C70" w:rsidRPr="00E91314" w:rsidRDefault="00E46C70" w:rsidP="00521A56">
            <w:pPr>
              <w:rPr>
                <w:rFonts w:ascii="Arial" w:eastAsia="Arial Unicode MS" w:hAnsi="Arial"/>
              </w:rPr>
            </w:pPr>
          </w:p>
        </w:tc>
        <w:tc>
          <w:tcPr>
            <w:tcW w:w="1160" w:type="dxa"/>
            <w:shd w:val="clear" w:color="auto" w:fill="auto"/>
          </w:tcPr>
          <w:p w14:paraId="41142452" w14:textId="77777777" w:rsidR="00E46C70" w:rsidRPr="00E91314" w:rsidRDefault="00E46C70" w:rsidP="00521A56">
            <w:pPr>
              <w:rPr>
                <w:rFonts w:ascii="Arial" w:eastAsia="Arial Unicode MS" w:hAnsi="Arial"/>
              </w:rPr>
            </w:pPr>
          </w:p>
        </w:tc>
      </w:tr>
      <w:tr w:rsidR="00E46C70" w:rsidRPr="00E91314" w14:paraId="0534A97A" w14:textId="77777777" w:rsidTr="00C53A3A">
        <w:trPr>
          <w:trHeight w:val="217"/>
        </w:trPr>
        <w:tc>
          <w:tcPr>
            <w:tcW w:w="2545" w:type="dxa"/>
            <w:gridSpan w:val="2"/>
          </w:tcPr>
          <w:p w14:paraId="02D9E1C9" w14:textId="77777777" w:rsidR="00E46C70" w:rsidRPr="00E91314" w:rsidRDefault="00E46C70" w:rsidP="00521A56">
            <w:pPr>
              <w:rPr>
                <w:rFonts w:eastAsia="Arial Unicode MS"/>
              </w:rPr>
            </w:pPr>
            <w:r w:rsidRPr="00E91314">
              <w:rPr>
                <w:rFonts w:eastAsia="Arial Unicode MS"/>
              </w:rPr>
              <w:t>(AnswerStep)</w:t>
            </w:r>
          </w:p>
        </w:tc>
        <w:tc>
          <w:tcPr>
            <w:tcW w:w="3410" w:type="dxa"/>
          </w:tcPr>
          <w:p w14:paraId="7BB77DA9" w14:textId="77777777" w:rsidR="00E46C70" w:rsidRPr="00E91314" w:rsidRDefault="00E46C70" w:rsidP="003247C2">
            <w:pPr>
              <w:rPr>
                <w:rFonts w:eastAsia="Arial Unicode MS"/>
              </w:rPr>
            </w:pPr>
            <w:r w:rsidRPr="00E91314">
              <w:rPr>
                <w:rFonts w:eastAsia="Arial Unicode MS"/>
              </w:rPr>
              <w:t xml:space="preserve">Specificerar giltiga intervall för inmatning. </w:t>
            </w:r>
          </w:p>
          <w:p w14:paraId="495CAB97" w14:textId="77777777" w:rsidR="00E46C70" w:rsidRPr="00E963D8" w:rsidRDefault="00E46C70" w:rsidP="003247C2">
            <w:pPr>
              <w:rPr>
                <w:rFonts w:eastAsia="Arial Unicode MS"/>
                <w:lang w:val="en-US"/>
              </w:rPr>
            </w:pPr>
            <w:r w:rsidRPr="00E963D8">
              <w:rPr>
                <w:rFonts w:eastAsia="Arial Unicode MS"/>
                <w:lang w:val="en-US"/>
              </w:rPr>
              <w:t>(Gäller typ: number, range, date, datetime, datetime-local, month, time och week)</w:t>
            </w:r>
          </w:p>
          <w:p w14:paraId="032F9FB1" w14:textId="77777777" w:rsidR="00E46C70" w:rsidRPr="00E91314" w:rsidRDefault="00E46C70" w:rsidP="00521A56">
            <w:pPr>
              <w:rPr>
                <w:rFonts w:eastAsia="Arial Unicode MS"/>
              </w:rPr>
            </w:pPr>
            <w:r w:rsidRPr="00E91314">
              <w:rPr>
                <w:rFonts w:eastAsia="Arial Unicode MS"/>
              </w:rPr>
              <w:t xml:space="preserve">T.ex: Skalningsfaktor för en ”slide” kontroll. Ange värde för temperatur </w:t>
            </w:r>
            <w:r w:rsidRPr="00E91314">
              <w:rPr>
                <w:rFonts w:eastAsia="Arial Unicode MS"/>
              </w:rPr>
              <w:br/>
              <w:t>35-40.</w:t>
            </w:r>
          </w:p>
        </w:tc>
        <w:tc>
          <w:tcPr>
            <w:tcW w:w="1140" w:type="dxa"/>
          </w:tcPr>
          <w:p w14:paraId="550E08FD" w14:textId="77777777" w:rsidR="00E46C70" w:rsidRPr="00E91314" w:rsidRDefault="00E46C70" w:rsidP="00521A56">
            <w:pPr>
              <w:rPr>
                <w:rFonts w:eastAsia="Arial Unicode MS"/>
              </w:rPr>
            </w:pPr>
            <w:r w:rsidRPr="00E91314">
              <w:rPr>
                <w:rFonts w:eastAsia="Arial Unicode MS"/>
              </w:rPr>
              <w:t>VÄ</w:t>
            </w:r>
          </w:p>
        </w:tc>
        <w:tc>
          <w:tcPr>
            <w:tcW w:w="717" w:type="dxa"/>
          </w:tcPr>
          <w:p w14:paraId="167BBAE4" w14:textId="77777777" w:rsidR="00E46C70" w:rsidRPr="00E91314" w:rsidRDefault="00E46C70" w:rsidP="00521A56">
            <w:pPr>
              <w:rPr>
                <w:rFonts w:eastAsia="Arial Unicode MS"/>
              </w:rPr>
            </w:pPr>
            <w:r w:rsidRPr="00E91314">
              <w:rPr>
                <w:rFonts w:eastAsia="Arial Unicode MS"/>
              </w:rPr>
              <w:t>0..1</w:t>
            </w:r>
          </w:p>
        </w:tc>
        <w:tc>
          <w:tcPr>
            <w:tcW w:w="1803" w:type="dxa"/>
          </w:tcPr>
          <w:p w14:paraId="23BD734E" w14:textId="77777777" w:rsidR="00E46C70" w:rsidRPr="00E91314" w:rsidRDefault="00E46C70" w:rsidP="00521A56">
            <w:pPr>
              <w:rPr>
                <w:rFonts w:eastAsia="Arial Unicode MS"/>
              </w:rPr>
            </w:pPr>
          </w:p>
        </w:tc>
        <w:tc>
          <w:tcPr>
            <w:tcW w:w="1920" w:type="dxa"/>
          </w:tcPr>
          <w:p w14:paraId="35FD2CD6" w14:textId="77777777" w:rsidR="00E46C70" w:rsidRPr="00E91314" w:rsidRDefault="00E46C70" w:rsidP="00521A56">
            <w:pPr>
              <w:rPr>
                <w:rFonts w:ascii="Arial" w:eastAsia="Arial Unicode MS" w:hAnsi="Arial"/>
              </w:rPr>
            </w:pPr>
          </w:p>
        </w:tc>
        <w:tc>
          <w:tcPr>
            <w:tcW w:w="1200" w:type="dxa"/>
            <w:shd w:val="clear" w:color="auto" w:fill="auto"/>
          </w:tcPr>
          <w:p w14:paraId="4CADDBBE" w14:textId="77777777" w:rsidR="00E46C70" w:rsidRPr="00E91314" w:rsidRDefault="00E46C70" w:rsidP="00521A56">
            <w:pPr>
              <w:rPr>
                <w:rFonts w:ascii="Arial" w:eastAsia="Arial Unicode MS" w:hAnsi="Arial"/>
              </w:rPr>
            </w:pPr>
          </w:p>
        </w:tc>
        <w:tc>
          <w:tcPr>
            <w:tcW w:w="1080" w:type="dxa"/>
            <w:shd w:val="clear" w:color="auto" w:fill="auto"/>
          </w:tcPr>
          <w:p w14:paraId="44D3E53C" w14:textId="77777777" w:rsidR="00E46C70" w:rsidRPr="00E91314" w:rsidRDefault="00E46C70" w:rsidP="00521A56">
            <w:pPr>
              <w:rPr>
                <w:rFonts w:ascii="Arial" w:eastAsia="Arial Unicode MS" w:hAnsi="Arial"/>
              </w:rPr>
            </w:pPr>
          </w:p>
        </w:tc>
        <w:tc>
          <w:tcPr>
            <w:tcW w:w="1160" w:type="dxa"/>
            <w:shd w:val="clear" w:color="auto" w:fill="auto"/>
          </w:tcPr>
          <w:p w14:paraId="100E0724" w14:textId="77777777" w:rsidR="00E46C70" w:rsidRPr="00E91314" w:rsidRDefault="00E46C70" w:rsidP="00521A56">
            <w:pPr>
              <w:rPr>
                <w:rFonts w:ascii="Arial" w:eastAsia="Arial Unicode MS" w:hAnsi="Arial"/>
              </w:rPr>
            </w:pPr>
          </w:p>
        </w:tc>
      </w:tr>
      <w:tr w:rsidR="00A0360C" w:rsidRPr="00E91314" w14:paraId="531CF8F0" w14:textId="77777777" w:rsidTr="00C53A3A">
        <w:trPr>
          <w:trHeight w:val="217"/>
        </w:trPr>
        <w:tc>
          <w:tcPr>
            <w:tcW w:w="2545" w:type="dxa"/>
            <w:gridSpan w:val="2"/>
          </w:tcPr>
          <w:p w14:paraId="5056660A" w14:textId="77777777" w:rsidR="00A0360C" w:rsidRDefault="00A0360C" w:rsidP="00521A56">
            <w:pPr>
              <w:rPr>
                <w:rFonts w:eastAsia="Arial Unicode MS"/>
              </w:rPr>
            </w:pPr>
            <w:r>
              <w:rPr>
                <w:rFonts w:eastAsia="Arial Unicode MS"/>
              </w:rPr>
              <w:t xml:space="preserve">Code/id </w:t>
            </w:r>
          </w:p>
          <w:p w14:paraId="1D957ABB" w14:textId="77777777" w:rsidR="00A0360C" w:rsidRPr="00E91314" w:rsidRDefault="00A0360C" w:rsidP="00521A56">
            <w:pPr>
              <w:rPr>
                <w:rFonts w:eastAsia="Arial Unicode MS"/>
              </w:rPr>
            </w:pPr>
            <w:r>
              <w:rPr>
                <w:rFonts w:eastAsia="Arial Unicode MS"/>
              </w:rPr>
              <w:t>(codeType)</w:t>
            </w:r>
          </w:p>
        </w:tc>
        <w:tc>
          <w:tcPr>
            <w:tcW w:w="3410" w:type="dxa"/>
          </w:tcPr>
          <w:p w14:paraId="0A921D65" w14:textId="77777777" w:rsidR="00A0360C" w:rsidRPr="00E91314" w:rsidRDefault="00A0360C"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227E6DC8" w14:textId="77777777" w:rsidR="00A0360C" w:rsidRPr="00E91314" w:rsidRDefault="00A0360C" w:rsidP="00521A56">
            <w:pPr>
              <w:rPr>
                <w:rFonts w:eastAsia="Arial Unicode MS"/>
              </w:rPr>
            </w:pPr>
            <w:r>
              <w:rPr>
                <w:rFonts w:eastAsia="Arial Unicode MS"/>
              </w:rPr>
              <w:t>II</w:t>
            </w:r>
          </w:p>
        </w:tc>
        <w:tc>
          <w:tcPr>
            <w:tcW w:w="717" w:type="dxa"/>
          </w:tcPr>
          <w:p w14:paraId="67464D13" w14:textId="77777777" w:rsidR="00A0360C" w:rsidRPr="00E91314" w:rsidRDefault="00A0360C" w:rsidP="00521A56">
            <w:pPr>
              <w:rPr>
                <w:rFonts w:eastAsia="Arial Unicode MS"/>
              </w:rPr>
            </w:pPr>
            <w:r>
              <w:rPr>
                <w:rFonts w:eastAsia="Arial Unicode MS"/>
              </w:rPr>
              <w:t>0..1</w:t>
            </w:r>
          </w:p>
        </w:tc>
        <w:tc>
          <w:tcPr>
            <w:tcW w:w="1803" w:type="dxa"/>
          </w:tcPr>
          <w:p w14:paraId="0F07AD51" w14:textId="77777777" w:rsidR="00A0360C" w:rsidRPr="00E91314" w:rsidRDefault="00A0360C" w:rsidP="00521A56">
            <w:pPr>
              <w:rPr>
                <w:rFonts w:eastAsia="Arial Unicode MS"/>
              </w:rPr>
            </w:pPr>
            <w:r>
              <w:rPr>
                <w:rFonts w:eastAsia="Arial Unicode MS"/>
              </w:rPr>
              <w:t>Länk till objekt</w:t>
            </w:r>
          </w:p>
        </w:tc>
        <w:tc>
          <w:tcPr>
            <w:tcW w:w="1920" w:type="dxa"/>
          </w:tcPr>
          <w:p w14:paraId="3490C6FB" w14:textId="77777777" w:rsidR="00A0360C" w:rsidRPr="00E91314" w:rsidRDefault="00A0360C" w:rsidP="00521A56">
            <w:pPr>
              <w:rPr>
                <w:rFonts w:ascii="Arial" w:eastAsia="Arial Unicode MS" w:hAnsi="Arial"/>
              </w:rPr>
            </w:pPr>
          </w:p>
        </w:tc>
        <w:tc>
          <w:tcPr>
            <w:tcW w:w="1200" w:type="dxa"/>
            <w:shd w:val="clear" w:color="auto" w:fill="auto"/>
          </w:tcPr>
          <w:p w14:paraId="312E5AC2" w14:textId="77777777" w:rsidR="00A0360C" w:rsidRPr="00E91314" w:rsidRDefault="00A0360C" w:rsidP="00521A56">
            <w:pPr>
              <w:rPr>
                <w:rFonts w:ascii="Arial" w:eastAsia="Arial Unicode MS" w:hAnsi="Arial"/>
              </w:rPr>
            </w:pPr>
          </w:p>
        </w:tc>
        <w:tc>
          <w:tcPr>
            <w:tcW w:w="1080" w:type="dxa"/>
            <w:shd w:val="clear" w:color="auto" w:fill="auto"/>
          </w:tcPr>
          <w:p w14:paraId="5A5C9A91" w14:textId="77777777" w:rsidR="00A0360C" w:rsidRPr="00E91314" w:rsidRDefault="00A0360C" w:rsidP="00521A56">
            <w:pPr>
              <w:rPr>
                <w:rFonts w:ascii="Arial" w:eastAsia="Arial Unicode MS" w:hAnsi="Arial"/>
              </w:rPr>
            </w:pPr>
          </w:p>
        </w:tc>
        <w:tc>
          <w:tcPr>
            <w:tcW w:w="1160" w:type="dxa"/>
            <w:shd w:val="clear" w:color="auto" w:fill="auto"/>
          </w:tcPr>
          <w:p w14:paraId="2DA2A191" w14:textId="77777777" w:rsidR="00A0360C" w:rsidRPr="00E91314" w:rsidRDefault="00A0360C" w:rsidP="00521A56">
            <w:pPr>
              <w:rPr>
                <w:rFonts w:ascii="Arial" w:eastAsia="Arial Unicode MS" w:hAnsi="Arial"/>
              </w:rPr>
            </w:pPr>
          </w:p>
        </w:tc>
      </w:tr>
      <w:tr w:rsidR="00A0360C" w:rsidRPr="00E91314" w14:paraId="1D35BF07" w14:textId="77777777" w:rsidTr="00C53A3A">
        <w:trPr>
          <w:trHeight w:val="217"/>
        </w:trPr>
        <w:tc>
          <w:tcPr>
            <w:tcW w:w="2545" w:type="dxa"/>
            <w:gridSpan w:val="2"/>
          </w:tcPr>
          <w:p w14:paraId="1986F10C" w14:textId="77777777" w:rsidR="00A0360C" w:rsidRPr="00E91314" w:rsidRDefault="00A0360C" w:rsidP="00521A56">
            <w:pPr>
              <w:rPr>
                <w:rFonts w:eastAsia="Arial Unicode MS"/>
              </w:rPr>
            </w:pPr>
            <w:r w:rsidRPr="00E91314">
              <w:rPr>
                <w:rFonts w:eastAsia="Arial Unicode MS"/>
              </w:rPr>
              <w:t>Svarsalternativ/id</w:t>
            </w:r>
          </w:p>
          <w:p w14:paraId="68DA1560" w14:textId="77777777" w:rsidR="00A0360C" w:rsidRPr="00E91314" w:rsidRDefault="00A0360C" w:rsidP="00521A56">
            <w:pPr>
              <w:rPr>
                <w:rFonts w:eastAsia="Arial Unicode MS"/>
              </w:rPr>
            </w:pPr>
            <w:r w:rsidRPr="00E91314">
              <w:rPr>
                <w:rFonts w:eastAsia="Arial Unicode MS"/>
              </w:rPr>
              <w:t>(AnswerAlternative)</w:t>
            </w:r>
          </w:p>
        </w:tc>
        <w:tc>
          <w:tcPr>
            <w:tcW w:w="3410" w:type="dxa"/>
          </w:tcPr>
          <w:p w14:paraId="1172F0AD" w14:textId="77777777" w:rsidR="00A0360C" w:rsidRPr="00E91314" w:rsidRDefault="00A0360C" w:rsidP="00521A56">
            <w:pPr>
              <w:rPr>
                <w:rFonts w:eastAsia="Arial Unicode MS"/>
              </w:rPr>
            </w:pPr>
            <w:r w:rsidRPr="00E91314">
              <w:rPr>
                <w:rFonts w:eastAsia="Arial Unicode MS"/>
              </w:rPr>
              <w:t>Koppling till klass för svarsalternativ.</w:t>
            </w:r>
          </w:p>
        </w:tc>
        <w:tc>
          <w:tcPr>
            <w:tcW w:w="1140" w:type="dxa"/>
          </w:tcPr>
          <w:p w14:paraId="0187C670" w14:textId="77777777" w:rsidR="00A0360C" w:rsidRPr="00E91314" w:rsidRDefault="00A0360C" w:rsidP="00521A56">
            <w:pPr>
              <w:rPr>
                <w:rFonts w:eastAsia="Arial Unicode MS"/>
              </w:rPr>
            </w:pPr>
            <w:r w:rsidRPr="00E91314">
              <w:rPr>
                <w:rFonts w:eastAsia="Arial Unicode MS"/>
              </w:rPr>
              <w:t>II</w:t>
            </w:r>
          </w:p>
        </w:tc>
        <w:tc>
          <w:tcPr>
            <w:tcW w:w="717" w:type="dxa"/>
          </w:tcPr>
          <w:p w14:paraId="50D462E5" w14:textId="77777777" w:rsidR="00A0360C" w:rsidRPr="00E91314" w:rsidRDefault="00A0360C" w:rsidP="00521A56">
            <w:pPr>
              <w:rPr>
                <w:rFonts w:eastAsia="Arial Unicode MS"/>
              </w:rPr>
            </w:pPr>
            <w:r w:rsidRPr="00E91314">
              <w:rPr>
                <w:rFonts w:eastAsia="Arial Unicode MS"/>
              </w:rPr>
              <w:t>0..*</w:t>
            </w:r>
          </w:p>
        </w:tc>
        <w:tc>
          <w:tcPr>
            <w:tcW w:w="1803" w:type="dxa"/>
          </w:tcPr>
          <w:p w14:paraId="7EE2CB79"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5DA4D5EB" w14:textId="77777777" w:rsidR="00A0360C" w:rsidRPr="00E91314" w:rsidRDefault="00A0360C" w:rsidP="00521A56">
            <w:pPr>
              <w:rPr>
                <w:rFonts w:ascii="Arial" w:eastAsia="Arial Unicode MS" w:hAnsi="Arial"/>
              </w:rPr>
            </w:pPr>
          </w:p>
        </w:tc>
        <w:tc>
          <w:tcPr>
            <w:tcW w:w="1200" w:type="dxa"/>
            <w:shd w:val="clear" w:color="auto" w:fill="auto"/>
          </w:tcPr>
          <w:p w14:paraId="17AF870B" w14:textId="77777777" w:rsidR="00A0360C" w:rsidRPr="00E91314" w:rsidRDefault="00A0360C" w:rsidP="00521A56">
            <w:pPr>
              <w:rPr>
                <w:rFonts w:ascii="Arial" w:eastAsia="Arial Unicode MS" w:hAnsi="Arial"/>
              </w:rPr>
            </w:pPr>
          </w:p>
        </w:tc>
        <w:tc>
          <w:tcPr>
            <w:tcW w:w="1080" w:type="dxa"/>
            <w:shd w:val="clear" w:color="auto" w:fill="auto"/>
          </w:tcPr>
          <w:p w14:paraId="43DC6F56" w14:textId="77777777" w:rsidR="00A0360C" w:rsidRPr="00E91314" w:rsidRDefault="00A0360C" w:rsidP="00521A56">
            <w:pPr>
              <w:rPr>
                <w:rFonts w:ascii="Arial" w:eastAsia="Arial Unicode MS" w:hAnsi="Arial"/>
              </w:rPr>
            </w:pPr>
          </w:p>
        </w:tc>
        <w:tc>
          <w:tcPr>
            <w:tcW w:w="1160" w:type="dxa"/>
            <w:shd w:val="clear" w:color="auto" w:fill="auto"/>
          </w:tcPr>
          <w:p w14:paraId="7AA814E0" w14:textId="77777777" w:rsidR="00A0360C" w:rsidRPr="00E91314" w:rsidRDefault="00A0360C" w:rsidP="00521A56">
            <w:pPr>
              <w:rPr>
                <w:rFonts w:ascii="Arial" w:eastAsia="Arial Unicode MS" w:hAnsi="Arial"/>
              </w:rPr>
            </w:pPr>
          </w:p>
        </w:tc>
      </w:tr>
      <w:tr w:rsidR="00A0360C" w:rsidRPr="00E91314" w14:paraId="2EFF3FB1" w14:textId="77777777" w:rsidTr="00C53A3A">
        <w:trPr>
          <w:trHeight w:val="217"/>
        </w:trPr>
        <w:tc>
          <w:tcPr>
            <w:tcW w:w="2545" w:type="dxa"/>
            <w:gridSpan w:val="2"/>
          </w:tcPr>
          <w:p w14:paraId="31EE2784" w14:textId="77777777" w:rsidR="00A0360C" w:rsidRPr="00E91314" w:rsidRDefault="00A0360C" w:rsidP="00521A56">
            <w:pPr>
              <w:rPr>
                <w:rFonts w:eastAsia="Arial Unicode MS"/>
              </w:rPr>
            </w:pPr>
            <w:r w:rsidRPr="00E91314">
              <w:rPr>
                <w:rFonts w:eastAsia="Arial Unicode MS"/>
              </w:rPr>
              <w:t>Svar/id</w:t>
            </w:r>
          </w:p>
          <w:p w14:paraId="186EC0BB" w14:textId="77777777" w:rsidR="00A0360C" w:rsidRPr="00E91314" w:rsidRDefault="00A0360C" w:rsidP="00521A56">
            <w:pPr>
              <w:rPr>
                <w:rFonts w:eastAsia="Arial Unicode MS"/>
              </w:rPr>
            </w:pPr>
            <w:r w:rsidRPr="00E91314">
              <w:rPr>
                <w:rFonts w:eastAsia="Arial Unicode MS"/>
              </w:rPr>
              <w:t>(Answer)</w:t>
            </w:r>
          </w:p>
        </w:tc>
        <w:tc>
          <w:tcPr>
            <w:tcW w:w="3410" w:type="dxa"/>
          </w:tcPr>
          <w:p w14:paraId="6BE48E3D" w14:textId="77777777" w:rsidR="00A0360C" w:rsidRPr="00E91314" w:rsidRDefault="00A0360C" w:rsidP="00521A56">
            <w:pPr>
              <w:rPr>
                <w:rFonts w:eastAsia="Arial Unicode MS"/>
              </w:rPr>
            </w:pPr>
            <w:r w:rsidRPr="00E91314">
              <w:rPr>
                <w:rFonts w:eastAsia="Arial Unicode MS"/>
              </w:rPr>
              <w:t>Koppling till klass för patientens svar.</w:t>
            </w:r>
          </w:p>
        </w:tc>
        <w:tc>
          <w:tcPr>
            <w:tcW w:w="1140" w:type="dxa"/>
          </w:tcPr>
          <w:p w14:paraId="3A319EDD" w14:textId="77777777" w:rsidR="00A0360C" w:rsidRPr="00E91314" w:rsidRDefault="00A0360C" w:rsidP="00521A56">
            <w:pPr>
              <w:rPr>
                <w:rFonts w:eastAsia="Arial Unicode MS"/>
              </w:rPr>
            </w:pPr>
            <w:r w:rsidRPr="00E91314">
              <w:rPr>
                <w:rFonts w:eastAsia="Arial Unicode MS"/>
              </w:rPr>
              <w:t>II</w:t>
            </w:r>
          </w:p>
        </w:tc>
        <w:tc>
          <w:tcPr>
            <w:tcW w:w="717" w:type="dxa"/>
          </w:tcPr>
          <w:p w14:paraId="1CA862EC" w14:textId="77777777" w:rsidR="00A0360C" w:rsidRPr="00E91314" w:rsidRDefault="00A0360C" w:rsidP="00521A56">
            <w:pPr>
              <w:rPr>
                <w:rFonts w:eastAsia="Arial Unicode MS"/>
              </w:rPr>
            </w:pPr>
            <w:r w:rsidRPr="00E91314">
              <w:rPr>
                <w:rFonts w:eastAsia="Arial Unicode MS"/>
              </w:rPr>
              <w:t>0..1</w:t>
            </w:r>
          </w:p>
        </w:tc>
        <w:tc>
          <w:tcPr>
            <w:tcW w:w="1803" w:type="dxa"/>
          </w:tcPr>
          <w:p w14:paraId="02E7BB06"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0EFE8D01" w14:textId="77777777" w:rsidR="00A0360C" w:rsidRPr="00E91314" w:rsidRDefault="00A0360C" w:rsidP="00521A56">
            <w:pPr>
              <w:rPr>
                <w:rFonts w:ascii="Arial" w:eastAsia="Arial Unicode MS" w:hAnsi="Arial"/>
              </w:rPr>
            </w:pPr>
          </w:p>
        </w:tc>
        <w:tc>
          <w:tcPr>
            <w:tcW w:w="1200" w:type="dxa"/>
            <w:shd w:val="clear" w:color="auto" w:fill="auto"/>
          </w:tcPr>
          <w:p w14:paraId="56741F34" w14:textId="77777777" w:rsidR="00A0360C" w:rsidRPr="00E91314" w:rsidRDefault="00A0360C" w:rsidP="00521A56">
            <w:pPr>
              <w:rPr>
                <w:rFonts w:ascii="Arial" w:eastAsia="Arial Unicode MS" w:hAnsi="Arial"/>
              </w:rPr>
            </w:pPr>
          </w:p>
        </w:tc>
        <w:tc>
          <w:tcPr>
            <w:tcW w:w="1080" w:type="dxa"/>
            <w:shd w:val="clear" w:color="auto" w:fill="auto"/>
          </w:tcPr>
          <w:p w14:paraId="3FDDF571" w14:textId="77777777" w:rsidR="00A0360C" w:rsidRPr="00E91314" w:rsidRDefault="00A0360C" w:rsidP="00521A56">
            <w:pPr>
              <w:rPr>
                <w:rFonts w:ascii="Arial" w:eastAsia="Arial Unicode MS" w:hAnsi="Arial"/>
              </w:rPr>
            </w:pPr>
          </w:p>
        </w:tc>
        <w:tc>
          <w:tcPr>
            <w:tcW w:w="1160" w:type="dxa"/>
            <w:shd w:val="clear" w:color="auto" w:fill="auto"/>
          </w:tcPr>
          <w:p w14:paraId="411DCAF0" w14:textId="77777777" w:rsidR="00A0360C" w:rsidRPr="00E91314" w:rsidRDefault="00A0360C" w:rsidP="00521A56">
            <w:pPr>
              <w:rPr>
                <w:rFonts w:ascii="Arial" w:eastAsia="Arial Unicode MS" w:hAnsi="Arial"/>
              </w:rPr>
            </w:pPr>
          </w:p>
        </w:tc>
      </w:tr>
      <w:tr w:rsidR="00A0360C" w:rsidRPr="00E91314" w14:paraId="7D1309A2" w14:textId="77777777" w:rsidTr="00C53A3A">
        <w:trPr>
          <w:trHeight w:val="217"/>
        </w:trPr>
        <w:tc>
          <w:tcPr>
            <w:tcW w:w="2545" w:type="dxa"/>
            <w:gridSpan w:val="2"/>
          </w:tcPr>
          <w:p w14:paraId="113B2F5D" w14:textId="77777777" w:rsidR="00A0360C" w:rsidRPr="00E91314" w:rsidRDefault="00A0360C" w:rsidP="00521A56">
            <w:pPr>
              <w:rPr>
                <w:rFonts w:eastAsia="Arial Unicode MS"/>
              </w:rPr>
            </w:pPr>
          </w:p>
        </w:tc>
        <w:tc>
          <w:tcPr>
            <w:tcW w:w="3410" w:type="dxa"/>
          </w:tcPr>
          <w:p w14:paraId="2694AFE5" w14:textId="77777777" w:rsidR="00A0360C" w:rsidRPr="00E91314" w:rsidRDefault="00A0360C" w:rsidP="00521A56">
            <w:pPr>
              <w:rPr>
                <w:rFonts w:eastAsia="Arial Unicode MS"/>
              </w:rPr>
            </w:pPr>
          </w:p>
        </w:tc>
        <w:tc>
          <w:tcPr>
            <w:tcW w:w="1140" w:type="dxa"/>
          </w:tcPr>
          <w:p w14:paraId="312CA501" w14:textId="77777777" w:rsidR="00A0360C" w:rsidRPr="00E91314" w:rsidRDefault="00A0360C" w:rsidP="00521A56">
            <w:pPr>
              <w:rPr>
                <w:rFonts w:eastAsia="Arial Unicode MS"/>
              </w:rPr>
            </w:pPr>
          </w:p>
        </w:tc>
        <w:tc>
          <w:tcPr>
            <w:tcW w:w="717" w:type="dxa"/>
          </w:tcPr>
          <w:p w14:paraId="18C2F5C7" w14:textId="77777777" w:rsidR="00A0360C" w:rsidRPr="00E91314" w:rsidRDefault="00A0360C" w:rsidP="00521A56">
            <w:pPr>
              <w:rPr>
                <w:rFonts w:eastAsia="Arial Unicode MS"/>
              </w:rPr>
            </w:pPr>
          </w:p>
        </w:tc>
        <w:tc>
          <w:tcPr>
            <w:tcW w:w="1803" w:type="dxa"/>
          </w:tcPr>
          <w:p w14:paraId="0A5B81AD" w14:textId="77777777" w:rsidR="00A0360C" w:rsidRPr="00E91314" w:rsidRDefault="00A0360C" w:rsidP="00521A56">
            <w:pPr>
              <w:rPr>
                <w:rFonts w:eastAsia="Arial Unicode MS"/>
              </w:rPr>
            </w:pPr>
          </w:p>
        </w:tc>
        <w:tc>
          <w:tcPr>
            <w:tcW w:w="1920" w:type="dxa"/>
          </w:tcPr>
          <w:p w14:paraId="738A8E08" w14:textId="77777777" w:rsidR="00A0360C" w:rsidRPr="00E91314" w:rsidRDefault="00A0360C" w:rsidP="00521A56">
            <w:pPr>
              <w:rPr>
                <w:rFonts w:ascii="Arial" w:eastAsia="Arial Unicode MS" w:hAnsi="Arial"/>
              </w:rPr>
            </w:pPr>
          </w:p>
        </w:tc>
        <w:tc>
          <w:tcPr>
            <w:tcW w:w="1200" w:type="dxa"/>
            <w:shd w:val="clear" w:color="auto" w:fill="auto"/>
          </w:tcPr>
          <w:p w14:paraId="2577ADFD" w14:textId="77777777" w:rsidR="00A0360C" w:rsidRPr="00E91314" w:rsidRDefault="00A0360C" w:rsidP="00521A56">
            <w:pPr>
              <w:rPr>
                <w:rFonts w:ascii="Arial" w:eastAsia="Arial Unicode MS" w:hAnsi="Arial"/>
              </w:rPr>
            </w:pPr>
          </w:p>
        </w:tc>
        <w:tc>
          <w:tcPr>
            <w:tcW w:w="1080" w:type="dxa"/>
            <w:shd w:val="clear" w:color="auto" w:fill="auto"/>
          </w:tcPr>
          <w:p w14:paraId="7B5A77BB" w14:textId="77777777" w:rsidR="00A0360C" w:rsidRPr="00E91314" w:rsidRDefault="00A0360C" w:rsidP="00521A56">
            <w:pPr>
              <w:rPr>
                <w:rFonts w:ascii="Arial" w:eastAsia="Arial Unicode MS" w:hAnsi="Arial"/>
              </w:rPr>
            </w:pPr>
          </w:p>
        </w:tc>
        <w:tc>
          <w:tcPr>
            <w:tcW w:w="1160" w:type="dxa"/>
            <w:shd w:val="clear" w:color="auto" w:fill="auto"/>
          </w:tcPr>
          <w:p w14:paraId="58B0434F" w14:textId="77777777" w:rsidR="00A0360C" w:rsidRPr="00E91314" w:rsidRDefault="00A0360C" w:rsidP="00521A56">
            <w:pPr>
              <w:rPr>
                <w:rFonts w:ascii="Arial" w:eastAsia="Arial Unicode MS" w:hAnsi="Arial"/>
              </w:rPr>
            </w:pPr>
          </w:p>
        </w:tc>
      </w:tr>
      <w:tr w:rsidR="00A0360C" w:rsidRPr="00E91314" w14:paraId="4A0A6884" w14:textId="77777777" w:rsidTr="00C53A3A">
        <w:trPr>
          <w:trHeight w:val="217"/>
        </w:trPr>
        <w:tc>
          <w:tcPr>
            <w:tcW w:w="2545" w:type="dxa"/>
            <w:gridSpan w:val="2"/>
          </w:tcPr>
          <w:p w14:paraId="5E65872F" w14:textId="77777777" w:rsidR="00A0360C" w:rsidRPr="00E91314" w:rsidRDefault="00A0360C" w:rsidP="00521A56">
            <w:pPr>
              <w:rPr>
                <w:rFonts w:eastAsia="Arial Unicode MS"/>
              </w:rPr>
            </w:pPr>
          </w:p>
        </w:tc>
        <w:tc>
          <w:tcPr>
            <w:tcW w:w="3410" w:type="dxa"/>
          </w:tcPr>
          <w:p w14:paraId="77FFEF50" w14:textId="77777777" w:rsidR="00A0360C" w:rsidRPr="00E91314" w:rsidRDefault="00A0360C" w:rsidP="00521A56">
            <w:pPr>
              <w:rPr>
                <w:rFonts w:eastAsia="Arial Unicode MS"/>
              </w:rPr>
            </w:pPr>
          </w:p>
        </w:tc>
        <w:tc>
          <w:tcPr>
            <w:tcW w:w="1140" w:type="dxa"/>
          </w:tcPr>
          <w:p w14:paraId="308CB6B7" w14:textId="77777777" w:rsidR="00A0360C" w:rsidRPr="00E91314" w:rsidRDefault="00A0360C" w:rsidP="00521A56">
            <w:pPr>
              <w:rPr>
                <w:rFonts w:eastAsia="Arial Unicode MS"/>
              </w:rPr>
            </w:pPr>
          </w:p>
        </w:tc>
        <w:tc>
          <w:tcPr>
            <w:tcW w:w="717" w:type="dxa"/>
          </w:tcPr>
          <w:p w14:paraId="214A5EA1" w14:textId="77777777" w:rsidR="00A0360C" w:rsidRPr="00E91314" w:rsidRDefault="00A0360C" w:rsidP="00521A56">
            <w:pPr>
              <w:rPr>
                <w:rFonts w:eastAsia="Arial Unicode MS"/>
              </w:rPr>
            </w:pPr>
          </w:p>
        </w:tc>
        <w:tc>
          <w:tcPr>
            <w:tcW w:w="1803" w:type="dxa"/>
          </w:tcPr>
          <w:p w14:paraId="3D1CF94A" w14:textId="77777777" w:rsidR="00A0360C" w:rsidRPr="00E91314" w:rsidRDefault="00A0360C" w:rsidP="00521A56">
            <w:pPr>
              <w:rPr>
                <w:rFonts w:eastAsia="Arial Unicode MS"/>
              </w:rPr>
            </w:pPr>
          </w:p>
        </w:tc>
        <w:tc>
          <w:tcPr>
            <w:tcW w:w="1920" w:type="dxa"/>
          </w:tcPr>
          <w:p w14:paraId="1B946B92" w14:textId="77777777" w:rsidR="00A0360C" w:rsidRPr="00E91314" w:rsidRDefault="00A0360C" w:rsidP="00521A56">
            <w:pPr>
              <w:rPr>
                <w:rFonts w:ascii="Arial" w:eastAsia="Arial Unicode MS" w:hAnsi="Arial"/>
              </w:rPr>
            </w:pPr>
          </w:p>
        </w:tc>
        <w:tc>
          <w:tcPr>
            <w:tcW w:w="1200" w:type="dxa"/>
            <w:shd w:val="clear" w:color="auto" w:fill="auto"/>
          </w:tcPr>
          <w:p w14:paraId="27EF71CB" w14:textId="77777777" w:rsidR="00A0360C" w:rsidRPr="00E91314" w:rsidRDefault="00A0360C" w:rsidP="00521A56">
            <w:pPr>
              <w:rPr>
                <w:rFonts w:ascii="Arial" w:eastAsia="Arial Unicode MS" w:hAnsi="Arial"/>
              </w:rPr>
            </w:pPr>
          </w:p>
        </w:tc>
        <w:tc>
          <w:tcPr>
            <w:tcW w:w="1080" w:type="dxa"/>
            <w:shd w:val="clear" w:color="auto" w:fill="auto"/>
          </w:tcPr>
          <w:p w14:paraId="27ED439A" w14:textId="77777777" w:rsidR="00A0360C" w:rsidRPr="00E91314" w:rsidRDefault="00A0360C" w:rsidP="00521A56">
            <w:pPr>
              <w:rPr>
                <w:rFonts w:ascii="Arial" w:eastAsia="Arial Unicode MS" w:hAnsi="Arial"/>
              </w:rPr>
            </w:pPr>
          </w:p>
        </w:tc>
        <w:tc>
          <w:tcPr>
            <w:tcW w:w="1160" w:type="dxa"/>
            <w:shd w:val="clear" w:color="auto" w:fill="auto"/>
          </w:tcPr>
          <w:p w14:paraId="54473007" w14:textId="77777777" w:rsidR="00A0360C" w:rsidRPr="00E91314" w:rsidRDefault="00A0360C" w:rsidP="00521A56">
            <w:pPr>
              <w:rPr>
                <w:rFonts w:ascii="Arial" w:eastAsia="Arial Unicode MS" w:hAnsi="Arial"/>
              </w:rPr>
            </w:pPr>
          </w:p>
        </w:tc>
      </w:tr>
      <w:tr w:rsidR="00A0360C" w:rsidRPr="00E91314" w14:paraId="44C74C95" w14:textId="77777777" w:rsidTr="00C53A3A">
        <w:trPr>
          <w:gridBefore w:val="1"/>
          <w:wBefore w:w="15" w:type="dxa"/>
          <w:trHeight w:val="217"/>
        </w:trPr>
        <w:tc>
          <w:tcPr>
            <w:tcW w:w="7080" w:type="dxa"/>
            <w:gridSpan w:val="3"/>
            <w:shd w:val="pct25" w:color="auto" w:fill="auto"/>
          </w:tcPr>
          <w:p w14:paraId="0C585FFB" w14:textId="77777777" w:rsidR="00A0360C" w:rsidRPr="00E91314" w:rsidRDefault="00A0360C" w:rsidP="00521A56">
            <w:r w:rsidRPr="00E91314">
              <w:t>Associationer</w:t>
            </w:r>
          </w:p>
        </w:tc>
        <w:tc>
          <w:tcPr>
            <w:tcW w:w="7880" w:type="dxa"/>
            <w:gridSpan w:val="6"/>
            <w:shd w:val="pct25" w:color="auto" w:fill="auto"/>
          </w:tcPr>
          <w:p w14:paraId="3566D35C" w14:textId="77777777" w:rsidR="00A0360C" w:rsidRPr="00E91314" w:rsidRDefault="00A0360C" w:rsidP="00521A56">
            <w:pPr>
              <w:rPr>
                <w:rFonts w:eastAsia="Arial Unicode MS"/>
              </w:rPr>
            </w:pPr>
            <w:r w:rsidRPr="00E91314">
              <w:t>Beslutsregel</w:t>
            </w:r>
          </w:p>
        </w:tc>
      </w:tr>
      <w:tr w:rsidR="00A0360C" w:rsidRPr="00E91314" w14:paraId="1F8CBD32" w14:textId="77777777" w:rsidTr="00C53A3A">
        <w:trPr>
          <w:gridBefore w:val="1"/>
          <w:wBefore w:w="15" w:type="dxa"/>
          <w:trHeight w:val="217"/>
        </w:trPr>
        <w:tc>
          <w:tcPr>
            <w:tcW w:w="7080" w:type="dxa"/>
            <w:gridSpan w:val="3"/>
          </w:tcPr>
          <w:p w14:paraId="2CD1DA01" w14:textId="77777777" w:rsidR="00A0360C" w:rsidRPr="00E91314" w:rsidRDefault="00A0360C"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09A52518" w14:textId="77777777" w:rsidR="00A0360C" w:rsidRPr="00E91314" w:rsidRDefault="00A0360C" w:rsidP="00521A56">
            <w:pPr>
              <w:rPr>
                <w:rFonts w:ascii="Arial" w:eastAsia="Arial Unicode MS" w:hAnsi="Arial"/>
                <w:color w:val="000000"/>
              </w:rPr>
            </w:pPr>
          </w:p>
        </w:tc>
      </w:tr>
      <w:tr w:rsidR="00A0360C" w:rsidRPr="00E91314" w14:paraId="2FF1FDA7" w14:textId="77777777" w:rsidTr="00C53A3A">
        <w:trPr>
          <w:gridBefore w:val="1"/>
          <w:wBefore w:w="15" w:type="dxa"/>
          <w:trHeight w:val="217"/>
        </w:trPr>
        <w:tc>
          <w:tcPr>
            <w:tcW w:w="7080" w:type="dxa"/>
            <w:gridSpan w:val="3"/>
          </w:tcPr>
          <w:p w14:paraId="7542F8D5" w14:textId="77777777" w:rsidR="00A0360C" w:rsidRPr="00E91314" w:rsidRDefault="00A0360C"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25510322" w14:textId="77777777" w:rsidR="00A0360C" w:rsidRPr="00E91314" w:rsidRDefault="00A0360C" w:rsidP="00C53A3A">
            <w:pPr>
              <w:rPr>
                <w:rFonts w:ascii="Arial" w:eastAsia="Arial Unicode MS" w:hAnsi="Arial"/>
                <w:color w:val="000000"/>
              </w:rPr>
            </w:pPr>
          </w:p>
        </w:tc>
      </w:tr>
    </w:tbl>
    <w:p w14:paraId="719CC263" w14:textId="77777777" w:rsidR="00870854" w:rsidRPr="00E91314" w:rsidRDefault="00870854" w:rsidP="00870854"/>
    <w:p w14:paraId="25DA3E30" w14:textId="77777777" w:rsidR="00870854" w:rsidRPr="00E91314" w:rsidRDefault="00870854" w:rsidP="00870854"/>
    <w:p w14:paraId="40907268" w14:textId="77777777" w:rsidR="00870854" w:rsidRPr="00E91314" w:rsidRDefault="00870854" w:rsidP="00870854"/>
    <w:p w14:paraId="0081D7C0"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5" w:name="_Toc193243785"/>
      <w:bookmarkStart w:id="146" w:name="_Toc220550744"/>
      <w:r w:rsidRPr="00E91314">
        <w:rPr>
          <w:i/>
          <w:lang w:val="sv-SE"/>
        </w:rPr>
        <w:t>Klass Svarsalternativ (AnswerAlternative)</w:t>
      </w:r>
      <w:bookmarkEnd w:id="145"/>
      <w:bookmarkEnd w:id="146"/>
    </w:p>
    <w:p w14:paraId="103E9DAC"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4D337673" w14:textId="77777777" w:rsidR="00870854" w:rsidRPr="00E91314" w:rsidRDefault="00870854" w:rsidP="00870854">
      <w:pPr>
        <w:spacing w:after="0"/>
      </w:pPr>
    </w:p>
    <w:p w14:paraId="4A53EA23" w14:textId="77777777" w:rsidR="00870854" w:rsidRPr="00E91314" w:rsidRDefault="00870854" w:rsidP="00870854">
      <w:pPr>
        <w:spacing w:after="0"/>
      </w:pPr>
      <w:r w:rsidRPr="00E91314">
        <w:t>Exempel:</w:t>
      </w:r>
    </w:p>
    <w:p w14:paraId="104A2678" w14:textId="77777777" w:rsidR="00870854" w:rsidRPr="00E91314" w:rsidRDefault="00870854" w:rsidP="00870854">
      <w:pPr>
        <w:spacing w:after="0"/>
      </w:pPr>
      <w:r w:rsidRPr="00E91314">
        <w:t>InputType = checkbox (multivärde)</w:t>
      </w:r>
    </w:p>
    <w:p w14:paraId="07B296B3"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694C00FB"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23CE809E" w14:textId="77777777" w:rsidR="00870854" w:rsidRPr="00E91314" w:rsidRDefault="00870854" w:rsidP="00870854">
      <w:pPr>
        <w:spacing w:after="0"/>
      </w:pPr>
      <w:r w:rsidRPr="00E91314">
        <w:rPr>
          <w:rFonts w:ascii="MS Gothic" w:eastAsia="MS Gothic" w:hAnsi="MS Gothic"/>
          <w:color w:val="000000"/>
        </w:rPr>
        <w:t>☐ Röd</w:t>
      </w:r>
    </w:p>
    <w:p w14:paraId="4428E24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66423F75" w14:textId="77777777" w:rsidTr="00C53A3A">
        <w:trPr>
          <w:cantSplit/>
          <w:trHeight w:val="376"/>
        </w:trPr>
        <w:tc>
          <w:tcPr>
            <w:tcW w:w="2545" w:type="dxa"/>
            <w:gridSpan w:val="2"/>
            <w:vMerge w:val="restart"/>
            <w:shd w:val="pct25" w:color="auto" w:fill="auto"/>
          </w:tcPr>
          <w:p w14:paraId="6F7E609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E4C58AB" w14:textId="77777777" w:rsidR="00870854" w:rsidRPr="00E91314" w:rsidRDefault="00870854" w:rsidP="00521A56">
            <w:r w:rsidRPr="00E91314">
              <w:t>Beskrivning</w:t>
            </w:r>
          </w:p>
        </w:tc>
        <w:tc>
          <w:tcPr>
            <w:tcW w:w="1140" w:type="dxa"/>
            <w:vMerge w:val="restart"/>
            <w:shd w:val="pct25" w:color="auto" w:fill="auto"/>
          </w:tcPr>
          <w:p w14:paraId="31F293D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21E0195" w14:textId="77777777" w:rsidR="00870854" w:rsidRPr="00E91314" w:rsidRDefault="00870854" w:rsidP="00521A56">
            <w:r w:rsidRPr="00E91314">
              <w:t>Mult</w:t>
            </w:r>
          </w:p>
        </w:tc>
        <w:tc>
          <w:tcPr>
            <w:tcW w:w="1800" w:type="dxa"/>
            <w:vMerge w:val="restart"/>
            <w:shd w:val="pct25" w:color="auto" w:fill="auto"/>
          </w:tcPr>
          <w:p w14:paraId="142F9B9B"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171410F"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0D99551"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3911F08" w14:textId="77777777" w:rsidTr="00C53A3A">
        <w:trPr>
          <w:cantSplit/>
          <w:trHeight w:val="375"/>
        </w:trPr>
        <w:tc>
          <w:tcPr>
            <w:tcW w:w="2545" w:type="dxa"/>
            <w:gridSpan w:val="2"/>
            <w:vMerge/>
            <w:shd w:val="pct25" w:color="auto" w:fill="auto"/>
          </w:tcPr>
          <w:p w14:paraId="16895AA0" w14:textId="77777777" w:rsidR="00870854" w:rsidRPr="00E91314" w:rsidRDefault="00870854" w:rsidP="00521A56"/>
        </w:tc>
        <w:tc>
          <w:tcPr>
            <w:tcW w:w="3410" w:type="dxa"/>
            <w:vMerge/>
            <w:shd w:val="pct25" w:color="auto" w:fill="auto"/>
          </w:tcPr>
          <w:p w14:paraId="2E666DEA" w14:textId="77777777" w:rsidR="00870854" w:rsidRPr="00E91314" w:rsidRDefault="00870854" w:rsidP="00521A56"/>
        </w:tc>
        <w:tc>
          <w:tcPr>
            <w:tcW w:w="1140" w:type="dxa"/>
            <w:vMerge/>
            <w:shd w:val="pct25" w:color="auto" w:fill="auto"/>
          </w:tcPr>
          <w:p w14:paraId="2A936FEB" w14:textId="77777777" w:rsidR="00870854" w:rsidRPr="00E91314" w:rsidRDefault="00870854" w:rsidP="00521A56"/>
        </w:tc>
        <w:tc>
          <w:tcPr>
            <w:tcW w:w="720" w:type="dxa"/>
            <w:vMerge/>
            <w:shd w:val="pct25" w:color="auto" w:fill="auto"/>
          </w:tcPr>
          <w:p w14:paraId="75394FE7" w14:textId="77777777" w:rsidR="00870854" w:rsidRPr="00E91314" w:rsidRDefault="00870854" w:rsidP="00521A56"/>
        </w:tc>
        <w:tc>
          <w:tcPr>
            <w:tcW w:w="1800" w:type="dxa"/>
            <w:vMerge/>
            <w:shd w:val="pct25" w:color="auto" w:fill="auto"/>
          </w:tcPr>
          <w:p w14:paraId="32BB4056" w14:textId="77777777" w:rsidR="00870854" w:rsidRPr="00E91314" w:rsidRDefault="00870854" w:rsidP="00521A56"/>
        </w:tc>
        <w:tc>
          <w:tcPr>
            <w:tcW w:w="1920" w:type="dxa"/>
            <w:vMerge/>
            <w:shd w:val="pct25" w:color="auto" w:fill="auto"/>
          </w:tcPr>
          <w:p w14:paraId="54A000FA" w14:textId="77777777" w:rsidR="00870854" w:rsidRPr="00E91314" w:rsidRDefault="00870854" w:rsidP="00521A56"/>
        </w:tc>
        <w:tc>
          <w:tcPr>
            <w:tcW w:w="1200" w:type="dxa"/>
            <w:tcBorders>
              <w:bottom w:val="single" w:sz="4" w:space="0" w:color="auto"/>
            </w:tcBorders>
            <w:shd w:val="pct25" w:color="auto" w:fill="auto"/>
          </w:tcPr>
          <w:p w14:paraId="1952599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74345A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AD4DF8E" w14:textId="77777777" w:rsidR="00870854" w:rsidRPr="00E91314" w:rsidRDefault="00870854" w:rsidP="00521A56">
            <w:pPr>
              <w:rPr>
                <w:rFonts w:eastAsia="Arial Unicode MS"/>
              </w:rPr>
            </w:pPr>
          </w:p>
        </w:tc>
      </w:tr>
      <w:tr w:rsidR="00870854" w:rsidRPr="00E91314" w14:paraId="2E05AA1A" w14:textId="77777777" w:rsidTr="00C53A3A">
        <w:trPr>
          <w:trHeight w:val="217"/>
        </w:trPr>
        <w:tc>
          <w:tcPr>
            <w:tcW w:w="2545" w:type="dxa"/>
            <w:gridSpan w:val="2"/>
          </w:tcPr>
          <w:p w14:paraId="41604495" w14:textId="77777777" w:rsidR="00870854" w:rsidRPr="00E91314" w:rsidRDefault="00870854" w:rsidP="00521A56">
            <w:pPr>
              <w:rPr>
                <w:rFonts w:eastAsia="Arial Unicode MS"/>
              </w:rPr>
            </w:pPr>
          </w:p>
        </w:tc>
        <w:tc>
          <w:tcPr>
            <w:tcW w:w="3410" w:type="dxa"/>
          </w:tcPr>
          <w:p w14:paraId="2533D754" w14:textId="77777777" w:rsidR="00870854" w:rsidRPr="00E91314" w:rsidRDefault="00870854" w:rsidP="00521A56">
            <w:pPr>
              <w:rPr>
                <w:rFonts w:eastAsia="Arial Unicode MS"/>
              </w:rPr>
            </w:pPr>
          </w:p>
        </w:tc>
        <w:tc>
          <w:tcPr>
            <w:tcW w:w="1140" w:type="dxa"/>
          </w:tcPr>
          <w:p w14:paraId="50D88B21" w14:textId="77777777" w:rsidR="00870854" w:rsidRPr="00E91314" w:rsidRDefault="00870854" w:rsidP="00521A56">
            <w:pPr>
              <w:rPr>
                <w:rFonts w:eastAsia="Arial Unicode MS"/>
              </w:rPr>
            </w:pPr>
          </w:p>
        </w:tc>
        <w:tc>
          <w:tcPr>
            <w:tcW w:w="720" w:type="dxa"/>
          </w:tcPr>
          <w:p w14:paraId="1E5E541F" w14:textId="77777777" w:rsidR="00870854" w:rsidRPr="00E91314" w:rsidRDefault="00870854" w:rsidP="00521A56">
            <w:pPr>
              <w:rPr>
                <w:rFonts w:eastAsia="Arial Unicode MS"/>
                <w:szCs w:val="20"/>
              </w:rPr>
            </w:pPr>
          </w:p>
        </w:tc>
        <w:tc>
          <w:tcPr>
            <w:tcW w:w="1800" w:type="dxa"/>
          </w:tcPr>
          <w:p w14:paraId="23CDE8A7" w14:textId="77777777" w:rsidR="00870854" w:rsidRPr="00E91314" w:rsidRDefault="00870854" w:rsidP="00521A56">
            <w:pPr>
              <w:rPr>
                <w:rFonts w:eastAsia="Arial Unicode MS"/>
              </w:rPr>
            </w:pPr>
          </w:p>
        </w:tc>
        <w:tc>
          <w:tcPr>
            <w:tcW w:w="1920" w:type="dxa"/>
          </w:tcPr>
          <w:p w14:paraId="2D631BC5" w14:textId="77777777" w:rsidR="00870854" w:rsidRPr="00E91314" w:rsidRDefault="00870854" w:rsidP="00521A56">
            <w:pPr>
              <w:rPr>
                <w:rFonts w:ascii="Arial" w:eastAsia="Arial Unicode MS" w:hAnsi="Arial"/>
              </w:rPr>
            </w:pPr>
          </w:p>
        </w:tc>
        <w:tc>
          <w:tcPr>
            <w:tcW w:w="1200" w:type="dxa"/>
            <w:shd w:val="clear" w:color="auto" w:fill="auto"/>
          </w:tcPr>
          <w:p w14:paraId="4E2D2AE2" w14:textId="77777777" w:rsidR="00870854" w:rsidRPr="00E91314" w:rsidRDefault="00870854" w:rsidP="00521A56">
            <w:pPr>
              <w:rPr>
                <w:rFonts w:ascii="Arial" w:eastAsia="Arial Unicode MS" w:hAnsi="Arial"/>
              </w:rPr>
            </w:pPr>
          </w:p>
        </w:tc>
        <w:tc>
          <w:tcPr>
            <w:tcW w:w="1080" w:type="dxa"/>
            <w:shd w:val="clear" w:color="auto" w:fill="auto"/>
          </w:tcPr>
          <w:p w14:paraId="35D30388" w14:textId="77777777" w:rsidR="00870854" w:rsidRPr="00E91314" w:rsidRDefault="00870854" w:rsidP="00521A56">
            <w:pPr>
              <w:rPr>
                <w:rFonts w:ascii="Arial" w:eastAsia="Arial Unicode MS" w:hAnsi="Arial"/>
              </w:rPr>
            </w:pPr>
          </w:p>
        </w:tc>
        <w:tc>
          <w:tcPr>
            <w:tcW w:w="1160" w:type="dxa"/>
            <w:shd w:val="clear" w:color="auto" w:fill="auto"/>
          </w:tcPr>
          <w:p w14:paraId="7B3B53AA" w14:textId="77777777" w:rsidR="00870854" w:rsidRPr="00E91314" w:rsidRDefault="00870854" w:rsidP="00521A56">
            <w:pPr>
              <w:rPr>
                <w:rFonts w:ascii="Arial" w:eastAsia="Arial Unicode MS" w:hAnsi="Arial"/>
              </w:rPr>
            </w:pPr>
          </w:p>
        </w:tc>
      </w:tr>
      <w:tr w:rsidR="00870854" w:rsidRPr="00E91314" w14:paraId="6B916666" w14:textId="77777777" w:rsidTr="00C53A3A">
        <w:trPr>
          <w:trHeight w:val="217"/>
        </w:trPr>
        <w:tc>
          <w:tcPr>
            <w:tcW w:w="2545" w:type="dxa"/>
            <w:gridSpan w:val="2"/>
          </w:tcPr>
          <w:p w14:paraId="2A5B7F56" w14:textId="77777777" w:rsidR="00870854" w:rsidRPr="00E91314" w:rsidRDefault="00870854" w:rsidP="00521A56">
            <w:pPr>
              <w:rPr>
                <w:rFonts w:eastAsia="Arial Unicode MS"/>
              </w:rPr>
            </w:pPr>
            <w:r w:rsidRPr="00E91314">
              <w:rPr>
                <w:rFonts w:eastAsia="Arial Unicode MS"/>
              </w:rPr>
              <w:t>(InputUnit)</w:t>
            </w:r>
          </w:p>
        </w:tc>
        <w:tc>
          <w:tcPr>
            <w:tcW w:w="3410" w:type="dxa"/>
          </w:tcPr>
          <w:p w14:paraId="1330E28F" w14:textId="77777777" w:rsidR="00870854" w:rsidRPr="00E91314" w:rsidRDefault="00870854" w:rsidP="00521A56">
            <w:pPr>
              <w:rPr>
                <w:rFonts w:eastAsia="Arial Unicode MS"/>
              </w:rPr>
            </w:pPr>
            <w:r w:rsidRPr="00E91314">
              <w:rPr>
                <w:rFonts w:eastAsia="Arial Unicode MS"/>
              </w:rPr>
              <w:t>Typ av enhet.</w:t>
            </w:r>
          </w:p>
          <w:p w14:paraId="55703308" w14:textId="77777777" w:rsidR="00870854" w:rsidRPr="00E91314" w:rsidRDefault="00870854" w:rsidP="00521A56">
            <w:pPr>
              <w:rPr>
                <w:rFonts w:eastAsia="Arial Unicode MS"/>
              </w:rPr>
            </w:pPr>
            <w:r w:rsidRPr="00E91314">
              <w:rPr>
                <w:rFonts w:eastAsia="Arial Unicode MS"/>
              </w:rPr>
              <w:t>T.ex. kg, m</w:t>
            </w:r>
          </w:p>
        </w:tc>
        <w:tc>
          <w:tcPr>
            <w:tcW w:w="1140" w:type="dxa"/>
          </w:tcPr>
          <w:p w14:paraId="4C62A4C1" w14:textId="77777777" w:rsidR="00870854" w:rsidRPr="00E91314" w:rsidRDefault="00870854" w:rsidP="00521A56">
            <w:pPr>
              <w:rPr>
                <w:rFonts w:eastAsia="Arial Unicode MS"/>
              </w:rPr>
            </w:pPr>
            <w:r w:rsidRPr="00E91314">
              <w:rPr>
                <w:rFonts w:eastAsia="Arial Unicode MS"/>
              </w:rPr>
              <w:t>KTOV</w:t>
            </w:r>
          </w:p>
        </w:tc>
        <w:tc>
          <w:tcPr>
            <w:tcW w:w="720" w:type="dxa"/>
          </w:tcPr>
          <w:p w14:paraId="7F575AB3"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553F7605" w14:textId="77777777" w:rsidR="00870854" w:rsidRPr="00E91314" w:rsidRDefault="00870854" w:rsidP="00521A56">
            <w:pPr>
              <w:rPr>
                <w:rFonts w:eastAsia="Arial Unicode MS"/>
              </w:rPr>
            </w:pPr>
            <w:r w:rsidRPr="00E91314">
              <w:t>KV enhet</w:t>
            </w:r>
          </w:p>
        </w:tc>
        <w:tc>
          <w:tcPr>
            <w:tcW w:w="1920" w:type="dxa"/>
          </w:tcPr>
          <w:p w14:paraId="7E9F745B" w14:textId="77777777" w:rsidR="00870854" w:rsidRPr="00E91314" w:rsidRDefault="00870854" w:rsidP="00521A56">
            <w:pPr>
              <w:rPr>
                <w:rFonts w:ascii="Arial" w:eastAsia="Arial Unicode MS" w:hAnsi="Arial"/>
              </w:rPr>
            </w:pPr>
          </w:p>
        </w:tc>
        <w:tc>
          <w:tcPr>
            <w:tcW w:w="1200" w:type="dxa"/>
            <w:shd w:val="clear" w:color="auto" w:fill="auto"/>
          </w:tcPr>
          <w:p w14:paraId="463FBF65" w14:textId="77777777" w:rsidR="00870854" w:rsidRPr="00E91314" w:rsidRDefault="00870854" w:rsidP="00521A56">
            <w:pPr>
              <w:rPr>
                <w:rFonts w:ascii="Arial" w:eastAsia="Arial Unicode MS" w:hAnsi="Arial"/>
              </w:rPr>
            </w:pPr>
          </w:p>
        </w:tc>
        <w:tc>
          <w:tcPr>
            <w:tcW w:w="1080" w:type="dxa"/>
            <w:shd w:val="clear" w:color="auto" w:fill="auto"/>
          </w:tcPr>
          <w:p w14:paraId="169E54BE" w14:textId="77777777" w:rsidR="00870854" w:rsidRPr="00E91314" w:rsidRDefault="00870854" w:rsidP="00521A56">
            <w:pPr>
              <w:rPr>
                <w:rFonts w:ascii="Arial" w:eastAsia="Arial Unicode MS" w:hAnsi="Arial"/>
              </w:rPr>
            </w:pPr>
          </w:p>
        </w:tc>
        <w:tc>
          <w:tcPr>
            <w:tcW w:w="1160" w:type="dxa"/>
            <w:shd w:val="clear" w:color="auto" w:fill="auto"/>
          </w:tcPr>
          <w:p w14:paraId="5325C8B3" w14:textId="77777777" w:rsidR="00870854" w:rsidRPr="00E91314" w:rsidRDefault="00870854" w:rsidP="00521A56">
            <w:pPr>
              <w:rPr>
                <w:rFonts w:ascii="Arial" w:eastAsia="Arial Unicode MS" w:hAnsi="Arial"/>
              </w:rPr>
            </w:pPr>
          </w:p>
        </w:tc>
      </w:tr>
      <w:tr w:rsidR="00870854" w:rsidRPr="00E91314" w14:paraId="598D2F54" w14:textId="77777777" w:rsidTr="00C53A3A">
        <w:trPr>
          <w:trHeight w:val="217"/>
        </w:trPr>
        <w:tc>
          <w:tcPr>
            <w:tcW w:w="2545" w:type="dxa"/>
            <w:gridSpan w:val="2"/>
          </w:tcPr>
          <w:p w14:paraId="44123C0F"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0A96DF99"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590CA362" w14:textId="77777777" w:rsidR="00870854" w:rsidRPr="00E91314" w:rsidRDefault="00870854" w:rsidP="00521A56">
            <w:pPr>
              <w:rPr>
                <w:rFonts w:eastAsia="Arial Unicode MS"/>
              </w:rPr>
            </w:pPr>
            <w:r w:rsidRPr="00E91314">
              <w:rPr>
                <w:rFonts w:eastAsia="Arial Unicode MS"/>
              </w:rPr>
              <w:t>ANY</w:t>
            </w:r>
          </w:p>
        </w:tc>
        <w:tc>
          <w:tcPr>
            <w:tcW w:w="720" w:type="dxa"/>
          </w:tcPr>
          <w:p w14:paraId="54E4C649"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6797B6A2" w14:textId="77777777" w:rsidR="00870854" w:rsidRPr="00E91314" w:rsidRDefault="00870854" w:rsidP="00521A56">
            <w:pPr>
              <w:rPr>
                <w:rFonts w:eastAsia="Arial Unicode MS"/>
              </w:rPr>
            </w:pPr>
          </w:p>
        </w:tc>
        <w:tc>
          <w:tcPr>
            <w:tcW w:w="1920" w:type="dxa"/>
          </w:tcPr>
          <w:p w14:paraId="42465612" w14:textId="77777777" w:rsidR="00870854" w:rsidRPr="00E91314" w:rsidRDefault="00870854" w:rsidP="00521A56">
            <w:pPr>
              <w:rPr>
                <w:rFonts w:ascii="Arial" w:eastAsia="Arial Unicode MS" w:hAnsi="Arial"/>
              </w:rPr>
            </w:pPr>
          </w:p>
        </w:tc>
        <w:tc>
          <w:tcPr>
            <w:tcW w:w="1200" w:type="dxa"/>
            <w:shd w:val="clear" w:color="auto" w:fill="auto"/>
          </w:tcPr>
          <w:p w14:paraId="1F60B5A0" w14:textId="77777777" w:rsidR="00870854" w:rsidRPr="00E91314" w:rsidRDefault="00870854" w:rsidP="00521A56">
            <w:pPr>
              <w:rPr>
                <w:rFonts w:ascii="Arial" w:eastAsia="Arial Unicode MS" w:hAnsi="Arial"/>
              </w:rPr>
            </w:pPr>
          </w:p>
        </w:tc>
        <w:tc>
          <w:tcPr>
            <w:tcW w:w="1080" w:type="dxa"/>
            <w:shd w:val="clear" w:color="auto" w:fill="auto"/>
          </w:tcPr>
          <w:p w14:paraId="5C2480BB" w14:textId="77777777" w:rsidR="00870854" w:rsidRPr="00E91314" w:rsidRDefault="00870854" w:rsidP="00521A56">
            <w:pPr>
              <w:rPr>
                <w:rFonts w:ascii="Arial" w:eastAsia="Arial Unicode MS" w:hAnsi="Arial"/>
              </w:rPr>
            </w:pPr>
          </w:p>
        </w:tc>
        <w:tc>
          <w:tcPr>
            <w:tcW w:w="1160" w:type="dxa"/>
            <w:shd w:val="clear" w:color="auto" w:fill="auto"/>
          </w:tcPr>
          <w:p w14:paraId="7F6B7C51" w14:textId="77777777" w:rsidR="00870854" w:rsidRPr="00E91314" w:rsidRDefault="00870854" w:rsidP="00521A56">
            <w:pPr>
              <w:rPr>
                <w:rFonts w:ascii="Arial" w:eastAsia="Arial Unicode MS" w:hAnsi="Arial"/>
              </w:rPr>
            </w:pPr>
          </w:p>
        </w:tc>
      </w:tr>
      <w:tr w:rsidR="00870854" w:rsidRPr="00E91314" w14:paraId="01680F54" w14:textId="77777777" w:rsidTr="00C53A3A">
        <w:trPr>
          <w:trHeight w:val="217"/>
        </w:trPr>
        <w:tc>
          <w:tcPr>
            <w:tcW w:w="2545" w:type="dxa"/>
            <w:gridSpan w:val="2"/>
          </w:tcPr>
          <w:p w14:paraId="185D85C1"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56E10797" w14:textId="77777777" w:rsidR="00870854" w:rsidRPr="00E91314" w:rsidRDefault="00870854" w:rsidP="00521A56">
            <w:pPr>
              <w:rPr>
                <w:szCs w:val="20"/>
              </w:rPr>
            </w:pPr>
            <w:r w:rsidRPr="00E91314">
              <w:rPr>
                <w:szCs w:val="20"/>
              </w:rPr>
              <w:t>Hjälptext till svarsalternativet. (placeholder)</w:t>
            </w:r>
          </w:p>
        </w:tc>
        <w:tc>
          <w:tcPr>
            <w:tcW w:w="1140" w:type="dxa"/>
          </w:tcPr>
          <w:p w14:paraId="11ED1AD4" w14:textId="77777777" w:rsidR="00870854" w:rsidRPr="00E91314" w:rsidRDefault="00870854" w:rsidP="00521A56">
            <w:pPr>
              <w:rPr>
                <w:rFonts w:eastAsia="Arial Unicode MS"/>
              </w:rPr>
            </w:pPr>
            <w:r w:rsidRPr="00E91314">
              <w:rPr>
                <w:rFonts w:eastAsia="Arial Unicode MS"/>
              </w:rPr>
              <w:t>TXT</w:t>
            </w:r>
          </w:p>
        </w:tc>
        <w:tc>
          <w:tcPr>
            <w:tcW w:w="720" w:type="dxa"/>
          </w:tcPr>
          <w:p w14:paraId="502AEADE" w14:textId="77777777" w:rsidR="00870854" w:rsidRPr="00E91314" w:rsidRDefault="00870854" w:rsidP="00521A56">
            <w:pPr>
              <w:rPr>
                <w:rFonts w:eastAsia="Arial Unicode MS"/>
              </w:rPr>
            </w:pPr>
            <w:r w:rsidRPr="00E91314">
              <w:rPr>
                <w:rFonts w:eastAsia="Arial Unicode MS"/>
              </w:rPr>
              <w:t>0..1</w:t>
            </w:r>
          </w:p>
        </w:tc>
        <w:tc>
          <w:tcPr>
            <w:tcW w:w="1800" w:type="dxa"/>
          </w:tcPr>
          <w:p w14:paraId="198114CD" w14:textId="77777777" w:rsidR="00870854" w:rsidRPr="00E91314" w:rsidRDefault="00870854" w:rsidP="00521A56">
            <w:pPr>
              <w:rPr>
                <w:rFonts w:eastAsia="Arial Unicode MS"/>
              </w:rPr>
            </w:pPr>
          </w:p>
        </w:tc>
        <w:tc>
          <w:tcPr>
            <w:tcW w:w="1920" w:type="dxa"/>
          </w:tcPr>
          <w:p w14:paraId="0807C143" w14:textId="77777777" w:rsidR="00870854" w:rsidRPr="00E91314" w:rsidRDefault="00870854" w:rsidP="00521A56">
            <w:pPr>
              <w:rPr>
                <w:rFonts w:ascii="Arial" w:eastAsia="Arial Unicode MS" w:hAnsi="Arial"/>
              </w:rPr>
            </w:pPr>
          </w:p>
        </w:tc>
        <w:tc>
          <w:tcPr>
            <w:tcW w:w="1200" w:type="dxa"/>
            <w:shd w:val="clear" w:color="auto" w:fill="auto"/>
          </w:tcPr>
          <w:p w14:paraId="2C8DD114" w14:textId="77777777" w:rsidR="00870854" w:rsidRPr="00E91314" w:rsidRDefault="00870854" w:rsidP="00521A56">
            <w:pPr>
              <w:rPr>
                <w:rFonts w:ascii="Arial" w:eastAsia="Arial Unicode MS" w:hAnsi="Arial"/>
              </w:rPr>
            </w:pPr>
          </w:p>
        </w:tc>
        <w:tc>
          <w:tcPr>
            <w:tcW w:w="1080" w:type="dxa"/>
            <w:shd w:val="clear" w:color="auto" w:fill="auto"/>
          </w:tcPr>
          <w:p w14:paraId="579AA669" w14:textId="77777777" w:rsidR="00870854" w:rsidRPr="00E91314" w:rsidRDefault="00870854" w:rsidP="00521A56">
            <w:pPr>
              <w:rPr>
                <w:rFonts w:ascii="Arial" w:eastAsia="Arial Unicode MS" w:hAnsi="Arial"/>
              </w:rPr>
            </w:pPr>
          </w:p>
        </w:tc>
        <w:tc>
          <w:tcPr>
            <w:tcW w:w="1160" w:type="dxa"/>
            <w:shd w:val="clear" w:color="auto" w:fill="auto"/>
          </w:tcPr>
          <w:p w14:paraId="62EEE22F" w14:textId="77777777" w:rsidR="00870854" w:rsidRPr="00E91314" w:rsidRDefault="00870854" w:rsidP="00521A56">
            <w:pPr>
              <w:rPr>
                <w:rFonts w:ascii="Arial" w:eastAsia="Arial Unicode MS" w:hAnsi="Arial"/>
              </w:rPr>
            </w:pPr>
          </w:p>
        </w:tc>
      </w:tr>
      <w:tr w:rsidR="00870854" w:rsidRPr="00E91314" w14:paraId="64EB599F" w14:textId="77777777" w:rsidTr="00C53A3A">
        <w:trPr>
          <w:trHeight w:val="217"/>
        </w:trPr>
        <w:tc>
          <w:tcPr>
            <w:tcW w:w="2545" w:type="dxa"/>
            <w:gridSpan w:val="2"/>
          </w:tcPr>
          <w:p w14:paraId="1020AC5C"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50810AA8" w14:textId="77777777" w:rsidR="00870854" w:rsidRPr="00E91314" w:rsidRDefault="00870854" w:rsidP="00521A56">
            <w:pPr>
              <w:rPr>
                <w:szCs w:val="20"/>
              </w:rPr>
            </w:pPr>
            <w:r w:rsidRPr="00E91314">
              <w:rPr>
                <w:szCs w:val="20"/>
              </w:rPr>
              <w:t xml:space="preserve">Svarsalternativets id. </w:t>
            </w:r>
          </w:p>
        </w:tc>
        <w:tc>
          <w:tcPr>
            <w:tcW w:w="1140" w:type="dxa"/>
          </w:tcPr>
          <w:p w14:paraId="0182AE15" w14:textId="77777777" w:rsidR="00870854" w:rsidRPr="00E91314" w:rsidRDefault="00870854" w:rsidP="00521A56">
            <w:pPr>
              <w:rPr>
                <w:rFonts w:eastAsia="Arial Unicode MS"/>
              </w:rPr>
            </w:pPr>
            <w:r w:rsidRPr="00E91314">
              <w:rPr>
                <w:rFonts w:eastAsia="Arial Unicode MS"/>
              </w:rPr>
              <w:t>II</w:t>
            </w:r>
          </w:p>
        </w:tc>
        <w:tc>
          <w:tcPr>
            <w:tcW w:w="720" w:type="dxa"/>
          </w:tcPr>
          <w:p w14:paraId="0D5D0BBC"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4597F64D" w14:textId="77777777" w:rsidR="00870854" w:rsidRPr="00E91314" w:rsidRDefault="00870854" w:rsidP="00521A56">
            <w:pPr>
              <w:rPr>
                <w:rFonts w:eastAsia="Arial Unicode MS"/>
              </w:rPr>
            </w:pPr>
          </w:p>
        </w:tc>
        <w:tc>
          <w:tcPr>
            <w:tcW w:w="1920" w:type="dxa"/>
          </w:tcPr>
          <w:p w14:paraId="71D0C67E" w14:textId="77777777" w:rsidR="00870854" w:rsidRPr="00E91314" w:rsidRDefault="00870854" w:rsidP="00521A56">
            <w:pPr>
              <w:rPr>
                <w:rFonts w:ascii="Arial" w:eastAsia="Arial Unicode MS" w:hAnsi="Arial"/>
              </w:rPr>
            </w:pPr>
          </w:p>
        </w:tc>
        <w:tc>
          <w:tcPr>
            <w:tcW w:w="1200" w:type="dxa"/>
            <w:shd w:val="clear" w:color="auto" w:fill="auto"/>
          </w:tcPr>
          <w:p w14:paraId="715BC21D" w14:textId="77777777" w:rsidR="00870854" w:rsidRPr="00E91314" w:rsidRDefault="00870854" w:rsidP="00521A56">
            <w:pPr>
              <w:rPr>
                <w:rFonts w:ascii="Arial" w:eastAsia="Arial Unicode MS" w:hAnsi="Arial"/>
              </w:rPr>
            </w:pPr>
          </w:p>
        </w:tc>
        <w:tc>
          <w:tcPr>
            <w:tcW w:w="1080" w:type="dxa"/>
            <w:shd w:val="clear" w:color="auto" w:fill="auto"/>
          </w:tcPr>
          <w:p w14:paraId="6832B391" w14:textId="77777777" w:rsidR="00870854" w:rsidRPr="00E91314" w:rsidRDefault="00870854" w:rsidP="00521A56">
            <w:pPr>
              <w:rPr>
                <w:rFonts w:ascii="Arial" w:eastAsia="Arial Unicode MS" w:hAnsi="Arial"/>
              </w:rPr>
            </w:pPr>
          </w:p>
        </w:tc>
        <w:tc>
          <w:tcPr>
            <w:tcW w:w="1160" w:type="dxa"/>
            <w:shd w:val="clear" w:color="auto" w:fill="auto"/>
          </w:tcPr>
          <w:p w14:paraId="7C1FA434" w14:textId="77777777" w:rsidR="00870854" w:rsidRPr="00E91314" w:rsidRDefault="00870854" w:rsidP="00521A56">
            <w:pPr>
              <w:rPr>
                <w:rFonts w:ascii="Arial" w:eastAsia="Arial Unicode MS" w:hAnsi="Arial"/>
              </w:rPr>
            </w:pPr>
          </w:p>
        </w:tc>
      </w:tr>
      <w:tr w:rsidR="001668A3" w:rsidRPr="00E91314" w14:paraId="59851BD2" w14:textId="77777777" w:rsidTr="00C53A3A">
        <w:trPr>
          <w:trHeight w:val="217"/>
        </w:trPr>
        <w:tc>
          <w:tcPr>
            <w:tcW w:w="2545" w:type="dxa"/>
            <w:gridSpan w:val="2"/>
          </w:tcPr>
          <w:p w14:paraId="33DA16FB" w14:textId="77777777" w:rsidR="001668A3" w:rsidRDefault="001668A3" w:rsidP="007B4C5F">
            <w:pPr>
              <w:rPr>
                <w:rFonts w:eastAsia="Arial Unicode MS"/>
              </w:rPr>
            </w:pPr>
            <w:r>
              <w:rPr>
                <w:rFonts w:eastAsia="Arial Unicode MS"/>
              </w:rPr>
              <w:t xml:space="preserve">Code/id </w:t>
            </w:r>
          </w:p>
          <w:p w14:paraId="50B07C71" w14:textId="77777777" w:rsidR="001668A3" w:rsidRPr="00E91314" w:rsidRDefault="001668A3" w:rsidP="00521A56">
            <w:pPr>
              <w:rPr>
                <w:rFonts w:eastAsia="Arial Unicode MS"/>
              </w:rPr>
            </w:pPr>
            <w:r>
              <w:rPr>
                <w:rFonts w:eastAsia="Arial Unicode MS"/>
              </w:rPr>
              <w:t>(codeType)</w:t>
            </w:r>
          </w:p>
        </w:tc>
        <w:tc>
          <w:tcPr>
            <w:tcW w:w="3410" w:type="dxa"/>
          </w:tcPr>
          <w:p w14:paraId="1DA2CC0D" w14:textId="77777777"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097ACFC4" w14:textId="77777777" w:rsidR="001668A3" w:rsidRPr="00E91314" w:rsidRDefault="001668A3" w:rsidP="00521A56">
            <w:pPr>
              <w:rPr>
                <w:rFonts w:eastAsia="Arial Unicode MS"/>
              </w:rPr>
            </w:pPr>
            <w:r>
              <w:rPr>
                <w:rFonts w:eastAsia="Arial Unicode MS"/>
              </w:rPr>
              <w:t>II</w:t>
            </w:r>
          </w:p>
        </w:tc>
        <w:tc>
          <w:tcPr>
            <w:tcW w:w="720" w:type="dxa"/>
          </w:tcPr>
          <w:p w14:paraId="478138CB" w14:textId="77777777" w:rsidR="001668A3" w:rsidRPr="00E91314" w:rsidRDefault="001668A3" w:rsidP="00521A56">
            <w:pPr>
              <w:rPr>
                <w:rFonts w:eastAsia="Arial Unicode MS"/>
              </w:rPr>
            </w:pPr>
            <w:r>
              <w:rPr>
                <w:rFonts w:eastAsia="Arial Unicode MS"/>
              </w:rPr>
              <w:t>0..1</w:t>
            </w:r>
          </w:p>
        </w:tc>
        <w:tc>
          <w:tcPr>
            <w:tcW w:w="1800" w:type="dxa"/>
          </w:tcPr>
          <w:p w14:paraId="436C8C20" w14:textId="77777777" w:rsidR="001668A3" w:rsidRPr="00E91314" w:rsidRDefault="001668A3" w:rsidP="00521A56">
            <w:pPr>
              <w:rPr>
                <w:rFonts w:eastAsia="Arial Unicode MS"/>
              </w:rPr>
            </w:pPr>
            <w:r>
              <w:rPr>
                <w:rFonts w:eastAsia="Arial Unicode MS"/>
              </w:rPr>
              <w:t>Länk till objekt</w:t>
            </w:r>
          </w:p>
        </w:tc>
        <w:tc>
          <w:tcPr>
            <w:tcW w:w="1920" w:type="dxa"/>
          </w:tcPr>
          <w:p w14:paraId="3648934C" w14:textId="77777777" w:rsidR="001668A3" w:rsidRPr="00E91314" w:rsidRDefault="001668A3" w:rsidP="00521A56">
            <w:pPr>
              <w:rPr>
                <w:rFonts w:ascii="Arial" w:eastAsia="Arial Unicode MS" w:hAnsi="Arial"/>
              </w:rPr>
            </w:pPr>
          </w:p>
        </w:tc>
        <w:tc>
          <w:tcPr>
            <w:tcW w:w="1200" w:type="dxa"/>
            <w:shd w:val="clear" w:color="auto" w:fill="auto"/>
          </w:tcPr>
          <w:p w14:paraId="1947A520" w14:textId="77777777" w:rsidR="001668A3" w:rsidRPr="00E91314" w:rsidRDefault="001668A3" w:rsidP="00521A56">
            <w:pPr>
              <w:rPr>
                <w:rFonts w:ascii="Arial" w:eastAsia="Arial Unicode MS" w:hAnsi="Arial"/>
              </w:rPr>
            </w:pPr>
          </w:p>
        </w:tc>
        <w:tc>
          <w:tcPr>
            <w:tcW w:w="1080" w:type="dxa"/>
            <w:shd w:val="clear" w:color="auto" w:fill="auto"/>
          </w:tcPr>
          <w:p w14:paraId="6C968048" w14:textId="77777777" w:rsidR="001668A3" w:rsidRPr="00E91314" w:rsidRDefault="001668A3" w:rsidP="00521A56">
            <w:pPr>
              <w:rPr>
                <w:rFonts w:ascii="Arial" w:eastAsia="Arial Unicode MS" w:hAnsi="Arial"/>
              </w:rPr>
            </w:pPr>
          </w:p>
        </w:tc>
        <w:tc>
          <w:tcPr>
            <w:tcW w:w="1160" w:type="dxa"/>
            <w:shd w:val="clear" w:color="auto" w:fill="auto"/>
          </w:tcPr>
          <w:p w14:paraId="64C44B2E" w14:textId="77777777" w:rsidR="001668A3" w:rsidRPr="00E91314" w:rsidRDefault="001668A3" w:rsidP="00521A56">
            <w:pPr>
              <w:rPr>
                <w:rFonts w:ascii="Arial" w:eastAsia="Arial Unicode MS" w:hAnsi="Arial"/>
              </w:rPr>
            </w:pPr>
          </w:p>
        </w:tc>
      </w:tr>
      <w:tr w:rsidR="00870854" w:rsidRPr="00E91314" w14:paraId="049C9727" w14:textId="77777777" w:rsidTr="00C53A3A">
        <w:trPr>
          <w:trHeight w:val="217"/>
        </w:trPr>
        <w:tc>
          <w:tcPr>
            <w:tcW w:w="2545" w:type="dxa"/>
            <w:gridSpan w:val="2"/>
          </w:tcPr>
          <w:p w14:paraId="628927A5" w14:textId="77777777" w:rsidR="00870854" w:rsidRPr="00E91314" w:rsidRDefault="00870854" w:rsidP="00521A56">
            <w:pPr>
              <w:rPr>
                <w:rFonts w:eastAsia="Arial Unicode MS"/>
              </w:rPr>
            </w:pPr>
          </w:p>
        </w:tc>
        <w:tc>
          <w:tcPr>
            <w:tcW w:w="3410" w:type="dxa"/>
          </w:tcPr>
          <w:p w14:paraId="42C2D569" w14:textId="77777777" w:rsidR="00870854" w:rsidRPr="00E91314" w:rsidRDefault="00870854" w:rsidP="00521A56">
            <w:pPr>
              <w:rPr>
                <w:rFonts w:eastAsia="Arial Unicode MS"/>
              </w:rPr>
            </w:pPr>
          </w:p>
        </w:tc>
        <w:tc>
          <w:tcPr>
            <w:tcW w:w="1140" w:type="dxa"/>
          </w:tcPr>
          <w:p w14:paraId="4781E946" w14:textId="77777777" w:rsidR="00870854" w:rsidRPr="00E91314" w:rsidRDefault="00870854" w:rsidP="00521A56">
            <w:pPr>
              <w:rPr>
                <w:rFonts w:eastAsia="Arial Unicode MS"/>
              </w:rPr>
            </w:pPr>
          </w:p>
        </w:tc>
        <w:tc>
          <w:tcPr>
            <w:tcW w:w="720" w:type="dxa"/>
          </w:tcPr>
          <w:p w14:paraId="5DDEEAE2" w14:textId="77777777" w:rsidR="00870854" w:rsidRPr="00E91314" w:rsidRDefault="00870854" w:rsidP="00521A56">
            <w:pPr>
              <w:rPr>
                <w:rFonts w:eastAsia="Arial Unicode MS"/>
              </w:rPr>
            </w:pPr>
          </w:p>
        </w:tc>
        <w:tc>
          <w:tcPr>
            <w:tcW w:w="1800" w:type="dxa"/>
          </w:tcPr>
          <w:p w14:paraId="4BE5D2BE" w14:textId="77777777" w:rsidR="00870854" w:rsidRPr="00E91314" w:rsidRDefault="00870854" w:rsidP="00521A56">
            <w:pPr>
              <w:rPr>
                <w:rFonts w:eastAsia="Arial Unicode MS"/>
              </w:rPr>
            </w:pPr>
          </w:p>
        </w:tc>
        <w:tc>
          <w:tcPr>
            <w:tcW w:w="1920" w:type="dxa"/>
          </w:tcPr>
          <w:p w14:paraId="4AD2996A" w14:textId="77777777" w:rsidR="00870854" w:rsidRPr="00E91314" w:rsidRDefault="00870854" w:rsidP="00521A56">
            <w:pPr>
              <w:rPr>
                <w:rFonts w:ascii="Arial" w:eastAsia="Arial Unicode MS" w:hAnsi="Arial"/>
              </w:rPr>
            </w:pPr>
          </w:p>
        </w:tc>
        <w:tc>
          <w:tcPr>
            <w:tcW w:w="1200" w:type="dxa"/>
            <w:shd w:val="clear" w:color="auto" w:fill="auto"/>
          </w:tcPr>
          <w:p w14:paraId="0C5461E9" w14:textId="77777777" w:rsidR="00870854" w:rsidRPr="00E91314" w:rsidRDefault="00870854" w:rsidP="00521A56">
            <w:pPr>
              <w:rPr>
                <w:rFonts w:ascii="Arial" w:eastAsia="Arial Unicode MS" w:hAnsi="Arial"/>
              </w:rPr>
            </w:pPr>
          </w:p>
        </w:tc>
        <w:tc>
          <w:tcPr>
            <w:tcW w:w="1080" w:type="dxa"/>
            <w:shd w:val="clear" w:color="auto" w:fill="auto"/>
          </w:tcPr>
          <w:p w14:paraId="1C3CD86D" w14:textId="77777777" w:rsidR="00870854" w:rsidRPr="00E91314" w:rsidRDefault="00870854" w:rsidP="00521A56">
            <w:pPr>
              <w:rPr>
                <w:rFonts w:ascii="Arial" w:eastAsia="Arial Unicode MS" w:hAnsi="Arial"/>
              </w:rPr>
            </w:pPr>
          </w:p>
        </w:tc>
        <w:tc>
          <w:tcPr>
            <w:tcW w:w="1160" w:type="dxa"/>
            <w:shd w:val="clear" w:color="auto" w:fill="auto"/>
          </w:tcPr>
          <w:p w14:paraId="65478A96" w14:textId="77777777" w:rsidR="00870854" w:rsidRPr="00E91314" w:rsidRDefault="00870854" w:rsidP="00521A56">
            <w:pPr>
              <w:rPr>
                <w:rFonts w:ascii="Arial" w:eastAsia="Arial Unicode MS" w:hAnsi="Arial"/>
              </w:rPr>
            </w:pPr>
          </w:p>
        </w:tc>
      </w:tr>
      <w:tr w:rsidR="00870854" w:rsidRPr="00E91314" w14:paraId="524E2C12" w14:textId="77777777" w:rsidTr="00C53A3A">
        <w:trPr>
          <w:gridBefore w:val="1"/>
          <w:wBefore w:w="15" w:type="dxa"/>
          <w:trHeight w:val="217"/>
        </w:trPr>
        <w:tc>
          <w:tcPr>
            <w:tcW w:w="7080" w:type="dxa"/>
            <w:gridSpan w:val="3"/>
            <w:shd w:val="pct25" w:color="auto" w:fill="auto"/>
          </w:tcPr>
          <w:p w14:paraId="065F73E9" w14:textId="77777777" w:rsidR="00870854" w:rsidRPr="00E91314" w:rsidRDefault="00870854" w:rsidP="00521A56">
            <w:r w:rsidRPr="00E91314">
              <w:t>Associationer</w:t>
            </w:r>
          </w:p>
        </w:tc>
        <w:tc>
          <w:tcPr>
            <w:tcW w:w="7880" w:type="dxa"/>
            <w:gridSpan w:val="6"/>
            <w:shd w:val="pct25" w:color="auto" w:fill="auto"/>
          </w:tcPr>
          <w:p w14:paraId="16EE62BA" w14:textId="77777777" w:rsidR="00870854" w:rsidRPr="00E91314" w:rsidRDefault="00870854" w:rsidP="00521A56">
            <w:pPr>
              <w:rPr>
                <w:rFonts w:eastAsia="Arial Unicode MS"/>
              </w:rPr>
            </w:pPr>
            <w:r w:rsidRPr="00E91314">
              <w:t>Beslutsregel</w:t>
            </w:r>
          </w:p>
        </w:tc>
      </w:tr>
      <w:tr w:rsidR="00870854" w:rsidRPr="00E91314" w14:paraId="0AE96A34" w14:textId="77777777" w:rsidTr="00C53A3A">
        <w:trPr>
          <w:gridBefore w:val="1"/>
          <w:wBefore w:w="15" w:type="dxa"/>
          <w:trHeight w:val="217"/>
        </w:trPr>
        <w:tc>
          <w:tcPr>
            <w:tcW w:w="7080" w:type="dxa"/>
            <w:gridSpan w:val="3"/>
          </w:tcPr>
          <w:p w14:paraId="1BFD98B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6AD866B7" w14:textId="77777777" w:rsidR="00870854" w:rsidRPr="00E91314" w:rsidRDefault="00870854" w:rsidP="00521A56">
            <w:pPr>
              <w:rPr>
                <w:rFonts w:ascii="Arial" w:eastAsia="Arial Unicode MS" w:hAnsi="Arial"/>
                <w:color w:val="000000"/>
              </w:rPr>
            </w:pPr>
          </w:p>
        </w:tc>
      </w:tr>
      <w:tr w:rsidR="00870854" w:rsidRPr="00E91314" w14:paraId="5F83D64C" w14:textId="77777777" w:rsidTr="00C53A3A">
        <w:trPr>
          <w:gridBefore w:val="1"/>
          <w:wBefore w:w="15" w:type="dxa"/>
          <w:trHeight w:val="217"/>
        </w:trPr>
        <w:tc>
          <w:tcPr>
            <w:tcW w:w="7080" w:type="dxa"/>
            <w:gridSpan w:val="3"/>
          </w:tcPr>
          <w:p w14:paraId="379BF9C6" w14:textId="77777777" w:rsidR="00870854" w:rsidRPr="00E91314" w:rsidRDefault="00870854" w:rsidP="00521A56">
            <w:pPr>
              <w:rPr>
                <w:rFonts w:ascii="Arial" w:eastAsia="Arial Unicode MS" w:hAnsi="Arial"/>
                <w:color w:val="000000"/>
              </w:rPr>
            </w:pPr>
          </w:p>
        </w:tc>
        <w:tc>
          <w:tcPr>
            <w:tcW w:w="7880" w:type="dxa"/>
            <w:gridSpan w:val="6"/>
          </w:tcPr>
          <w:p w14:paraId="75C9F333" w14:textId="77777777" w:rsidR="00870854" w:rsidRPr="00E91314" w:rsidRDefault="00870854" w:rsidP="00521A56">
            <w:pPr>
              <w:rPr>
                <w:rFonts w:ascii="Arial" w:eastAsia="Arial Unicode MS" w:hAnsi="Arial"/>
                <w:color w:val="000000"/>
              </w:rPr>
            </w:pPr>
          </w:p>
        </w:tc>
      </w:tr>
    </w:tbl>
    <w:p w14:paraId="5FC11BAA" w14:textId="77777777" w:rsidR="00870854" w:rsidRPr="00E91314" w:rsidRDefault="00870854" w:rsidP="00870854"/>
    <w:p w14:paraId="0E4F44D8" w14:textId="77777777" w:rsidR="00870854" w:rsidRPr="00E91314" w:rsidRDefault="00870854" w:rsidP="00870854"/>
    <w:p w14:paraId="1210BE28" w14:textId="77777777" w:rsidR="00870854" w:rsidRPr="00E91314" w:rsidRDefault="00870854" w:rsidP="00870854"/>
    <w:p w14:paraId="275BB40A" w14:textId="77777777" w:rsidR="00870854" w:rsidRPr="00E91314" w:rsidRDefault="00870854" w:rsidP="00870854"/>
    <w:p w14:paraId="04169D42" w14:textId="77777777" w:rsidR="00870854" w:rsidRPr="00E91314" w:rsidRDefault="00870854" w:rsidP="00870854"/>
    <w:p w14:paraId="729B943C" w14:textId="77777777" w:rsidR="00870854" w:rsidRPr="00E91314" w:rsidRDefault="00870854" w:rsidP="00870854"/>
    <w:p w14:paraId="5592C8E4" w14:textId="77777777" w:rsidR="00870854" w:rsidRPr="00E91314" w:rsidRDefault="00870854" w:rsidP="00870854"/>
    <w:p w14:paraId="7B31BFD8" w14:textId="77777777" w:rsidR="00870854" w:rsidRPr="00E91314" w:rsidRDefault="00870854" w:rsidP="00870854"/>
    <w:p w14:paraId="3E99CCB0" w14:textId="77777777" w:rsidR="00870854" w:rsidRPr="00E91314" w:rsidRDefault="00870854" w:rsidP="00870854"/>
    <w:p w14:paraId="2D4E424C" w14:textId="77777777" w:rsidR="00870854" w:rsidRPr="00E91314" w:rsidRDefault="00870854" w:rsidP="00870854">
      <w:pPr>
        <w:pStyle w:val="Rubrik3"/>
        <w:rPr>
          <w:i/>
          <w:lang w:val="sv-SE"/>
        </w:rPr>
      </w:pPr>
    </w:p>
    <w:p w14:paraId="2E522697"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7" w:name="_Toc193243786"/>
      <w:bookmarkStart w:id="148" w:name="_Toc220550745"/>
      <w:r w:rsidRPr="00E91314">
        <w:rPr>
          <w:i/>
          <w:lang w:val="sv-SE"/>
        </w:rPr>
        <w:t>Klass Svar (Answer)</w:t>
      </w:r>
      <w:bookmarkEnd w:id="147"/>
      <w:bookmarkEnd w:id="148"/>
    </w:p>
    <w:p w14:paraId="209F458D"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193BEBC5"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424F7A0" w14:textId="77777777" w:rsidTr="00C53A3A">
        <w:trPr>
          <w:cantSplit/>
          <w:trHeight w:val="376"/>
        </w:trPr>
        <w:tc>
          <w:tcPr>
            <w:tcW w:w="2545" w:type="dxa"/>
            <w:gridSpan w:val="2"/>
            <w:vMerge w:val="restart"/>
            <w:shd w:val="pct25" w:color="auto" w:fill="auto"/>
          </w:tcPr>
          <w:p w14:paraId="2AD0AB3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2458E90" w14:textId="77777777" w:rsidR="00870854" w:rsidRPr="00E91314" w:rsidRDefault="00870854" w:rsidP="00521A56">
            <w:r w:rsidRPr="00E91314">
              <w:t>Beskrivning</w:t>
            </w:r>
          </w:p>
        </w:tc>
        <w:tc>
          <w:tcPr>
            <w:tcW w:w="1140" w:type="dxa"/>
            <w:vMerge w:val="restart"/>
            <w:shd w:val="pct25" w:color="auto" w:fill="auto"/>
          </w:tcPr>
          <w:p w14:paraId="617AF08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469FFB9" w14:textId="77777777" w:rsidR="00870854" w:rsidRPr="00E91314" w:rsidRDefault="00870854" w:rsidP="00521A56">
            <w:r w:rsidRPr="00E91314">
              <w:t>Mult</w:t>
            </w:r>
          </w:p>
        </w:tc>
        <w:tc>
          <w:tcPr>
            <w:tcW w:w="1800" w:type="dxa"/>
            <w:vMerge w:val="restart"/>
            <w:shd w:val="pct25" w:color="auto" w:fill="auto"/>
          </w:tcPr>
          <w:p w14:paraId="31843B24"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8DDB33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C31F8DD"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2E8E96F4" w14:textId="77777777" w:rsidTr="00C53A3A">
        <w:trPr>
          <w:cantSplit/>
          <w:trHeight w:val="375"/>
        </w:trPr>
        <w:tc>
          <w:tcPr>
            <w:tcW w:w="2545" w:type="dxa"/>
            <w:gridSpan w:val="2"/>
            <w:vMerge/>
            <w:shd w:val="pct25" w:color="auto" w:fill="auto"/>
          </w:tcPr>
          <w:p w14:paraId="693C7796" w14:textId="77777777" w:rsidR="00870854" w:rsidRPr="00E91314" w:rsidRDefault="00870854" w:rsidP="00521A56"/>
        </w:tc>
        <w:tc>
          <w:tcPr>
            <w:tcW w:w="3410" w:type="dxa"/>
            <w:vMerge/>
            <w:shd w:val="pct25" w:color="auto" w:fill="auto"/>
          </w:tcPr>
          <w:p w14:paraId="4FC493C0" w14:textId="77777777" w:rsidR="00870854" w:rsidRPr="00E91314" w:rsidRDefault="00870854" w:rsidP="00521A56"/>
        </w:tc>
        <w:tc>
          <w:tcPr>
            <w:tcW w:w="1140" w:type="dxa"/>
            <w:vMerge/>
            <w:shd w:val="pct25" w:color="auto" w:fill="auto"/>
          </w:tcPr>
          <w:p w14:paraId="436519EC" w14:textId="77777777" w:rsidR="00870854" w:rsidRPr="00E91314" w:rsidRDefault="00870854" w:rsidP="00521A56"/>
        </w:tc>
        <w:tc>
          <w:tcPr>
            <w:tcW w:w="720" w:type="dxa"/>
            <w:vMerge/>
            <w:shd w:val="pct25" w:color="auto" w:fill="auto"/>
          </w:tcPr>
          <w:p w14:paraId="18A03F2A" w14:textId="77777777" w:rsidR="00870854" w:rsidRPr="00E91314" w:rsidRDefault="00870854" w:rsidP="00521A56"/>
        </w:tc>
        <w:tc>
          <w:tcPr>
            <w:tcW w:w="1800" w:type="dxa"/>
            <w:vMerge/>
            <w:shd w:val="pct25" w:color="auto" w:fill="auto"/>
          </w:tcPr>
          <w:p w14:paraId="56A3EC39" w14:textId="77777777" w:rsidR="00870854" w:rsidRPr="00E91314" w:rsidRDefault="00870854" w:rsidP="00521A56"/>
        </w:tc>
        <w:tc>
          <w:tcPr>
            <w:tcW w:w="1920" w:type="dxa"/>
            <w:vMerge/>
            <w:shd w:val="pct25" w:color="auto" w:fill="auto"/>
          </w:tcPr>
          <w:p w14:paraId="69AA28DC" w14:textId="77777777" w:rsidR="00870854" w:rsidRPr="00E91314" w:rsidRDefault="00870854" w:rsidP="00521A56"/>
        </w:tc>
        <w:tc>
          <w:tcPr>
            <w:tcW w:w="1200" w:type="dxa"/>
            <w:tcBorders>
              <w:bottom w:val="single" w:sz="4" w:space="0" w:color="auto"/>
            </w:tcBorders>
            <w:shd w:val="pct25" w:color="auto" w:fill="auto"/>
          </w:tcPr>
          <w:p w14:paraId="3FEE7E2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B6B60A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16804D8" w14:textId="77777777" w:rsidR="00870854" w:rsidRPr="00E91314" w:rsidRDefault="00870854" w:rsidP="00521A56">
            <w:pPr>
              <w:rPr>
                <w:rFonts w:eastAsia="Arial Unicode MS"/>
              </w:rPr>
            </w:pPr>
          </w:p>
        </w:tc>
      </w:tr>
      <w:tr w:rsidR="00870854" w:rsidRPr="00E91314" w14:paraId="067A9D4F" w14:textId="77777777" w:rsidTr="00C53A3A">
        <w:trPr>
          <w:trHeight w:val="217"/>
        </w:trPr>
        <w:tc>
          <w:tcPr>
            <w:tcW w:w="2545" w:type="dxa"/>
            <w:gridSpan w:val="2"/>
          </w:tcPr>
          <w:p w14:paraId="2F41E93B" w14:textId="77777777" w:rsidR="00870854" w:rsidRPr="00E91314" w:rsidRDefault="00870854" w:rsidP="00521A56">
            <w:pPr>
              <w:rPr>
                <w:rFonts w:eastAsia="Arial Unicode MS"/>
              </w:rPr>
            </w:pPr>
            <w:r w:rsidRPr="00E91314">
              <w:rPr>
                <w:rFonts w:eastAsia="Arial Unicode MS"/>
              </w:rPr>
              <w:t>(Value)</w:t>
            </w:r>
          </w:p>
        </w:tc>
        <w:tc>
          <w:tcPr>
            <w:tcW w:w="3410" w:type="dxa"/>
          </w:tcPr>
          <w:p w14:paraId="0E9D4711"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2BC075B" w14:textId="77777777" w:rsidR="00870854" w:rsidRPr="00E91314" w:rsidRDefault="00870854" w:rsidP="00521A56">
            <w:pPr>
              <w:rPr>
                <w:rFonts w:eastAsia="Arial Unicode MS"/>
              </w:rPr>
            </w:pPr>
            <w:r w:rsidRPr="00E91314">
              <w:rPr>
                <w:rFonts w:eastAsia="Arial Unicode MS"/>
              </w:rPr>
              <w:t>ANY</w:t>
            </w:r>
          </w:p>
        </w:tc>
        <w:tc>
          <w:tcPr>
            <w:tcW w:w="720" w:type="dxa"/>
          </w:tcPr>
          <w:p w14:paraId="42730008"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50D501CE" w14:textId="77777777" w:rsidR="00870854" w:rsidRPr="00E91314" w:rsidRDefault="00870854" w:rsidP="00521A56">
            <w:pPr>
              <w:rPr>
                <w:rFonts w:eastAsia="Arial Unicode MS"/>
              </w:rPr>
            </w:pPr>
          </w:p>
        </w:tc>
        <w:tc>
          <w:tcPr>
            <w:tcW w:w="1920" w:type="dxa"/>
          </w:tcPr>
          <w:p w14:paraId="16B31FF1" w14:textId="77777777" w:rsidR="00870854" w:rsidRPr="00E91314" w:rsidRDefault="00870854" w:rsidP="00521A56">
            <w:pPr>
              <w:rPr>
                <w:rFonts w:ascii="Arial" w:eastAsia="Arial Unicode MS" w:hAnsi="Arial"/>
              </w:rPr>
            </w:pPr>
          </w:p>
        </w:tc>
        <w:tc>
          <w:tcPr>
            <w:tcW w:w="1200" w:type="dxa"/>
            <w:shd w:val="clear" w:color="auto" w:fill="auto"/>
          </w:tcPr>
          <w:p w14:paraId="70DD2DCD" w14:textId="77777777" w:rsidR="00870854" w:rsidRPr="00E91314" w:rsidRDefault="00870854" w:rsidP="00521A56">
            <w:pPr>
              <w:rPr>
                <w:rFonts w:ascii="Arial" w:eastAsia="Arial Unicode MS" w:hAnsi="Arial"/>
              </w:rPr>
            </w:pPr>
          </w:p>
        </w:tc>
        <w:tc>
          <w:tcPr>
            <w:tcW w:w="1080" w:type="dxa"/>
            <w:shd w:val="clear" w:color="auto" w:fill="auto"/>
          </w:tcPr>
          <w:p w14:paraId="7032F5B9" w14:textId="77777777" w:rsidR="00870854" w:rsidRPr="00E91314" w:rsidRDefault="00870854" w:rsidP="00521A56">
            <w:pPr>
              <w:rPr>
                <w:rFonts w:ascii="Arial" w:eastAsia="Arial Unicode MS" w:hAnsi="Arial"/>
              </w:rPr>
            </w:pPr>
          </w:p>
        </w:tc>
        <w:tc>
          <w:tcPr>
            <w:tcW w:w="1160" w:type="dxa"/>
            <w:shd w:val="clear" w:color="auto" w:fill="auto"/>
          </w:tcPr>
          <w:p w14:paraId="6E09BBE8" w14:textId="77777777" w:rsidR="00870854" w:rsidRPr="00E91314" w:rsidRDefault="00870854" w:rsidP="00521A56">
            <w:pPr>
              <w:rPr>
                <w:rFonts w:ascii="Arial" w:eastAsia="Arial Unicode MS" w:hAnsi="Arial"/>
              </w:rPr>
            </w:pPr>
          </w:p>
        </w:tc>
      </w:tr>
      <w:tr w:rsidR="00870854" w:rsidRPr="00E91314" w14:paraId="0A1356BA" w14:textId="77777777" w:rsidTr="00C53A3A">
        <w:trPr>
          <w:trHeight w:val="217"/>
        </w:trPr>
        <w:tc>
          <w:tcPr>
            <w:tcW w:w="2545" w:type="dxa"/>
            <w:gridSpan w:val="2"/>
          </w:tcPr>
          <w:p w14:paraId="28F19413" w14:textId="77777777" w:rsidR="00870854" w:rsidRPr="00E91314" w:rsidRDefault="00870854" w:rsidP="00521A56">
            <w:pPr>
              <w:rPr>
                <w:rFonts w:eastAsia="Arial Unicode MS"/>
              </w:rPr>
            </w:pPr>
            <w:r w:rsidRPr="00E91314">
              <w:rPr>
                <w:rFonts w:eastAsia="Arial Unicode MS"/>
              </w:rPr>
              <w:t>(ValueID)</w:t>
            </w:r>
          </w:p>
        </w:tc>
        <w:tc>
          <w:tcPr>
            <w:tcW w:w="3410" w:type="dxa"/>
          </w:tcPr>
          <w:p w14:paraId="56CA7577"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30094AE5" w14:textId="77777777" w:rsidR="00870854" w:rsidRPr="00E91314" w:rsidRDefault="00870854" w:rsidP="00521A56">
            <w:pPr>
              <w:rPr>
                <w:rFonts w:eastAsia="Arial Unicode MS"/>
              </w:rPr>
            </w:pPr>
            <w:r w:rsidRPr="00E91314">
              <w:rPr>
                <w:rFonts w:eastAsia="Arial Unicode MS"/>
              </w:rPr>
              <w:t>II</w:t>
            </w:r>
          </w:p>
        </w:tc>
        <w:tc>
          <w:tcPr>
            <w:tcW w:w="720" w:type="dxa"/>
          </w:tcPr>
          <w:p w14:paraId="6F8B05E9" w14:textId="77777777" w:rsidR="00870854" w:rsidRPr="00E91314" w:rsidRDefault="00870854" w:rsidP="00521A56">
            <w:pPr>
              <w:rPr>
                <w:rFonts w:eastAsia="Arial Unicode MS"/>
              </w:rPr>
            </w:pPr>
            <w:r w:rsidRPr="00E91314">
              <w:rPr>
                <w:rFonts w:eastAsia="Arial Unicode MS"/>
              </w:rPr>
              <w:t>1..1</w:t>
            </w:r>
          </w:p>
        </w:tc>
        <w:tc>
          <w:tcPr>
            <w:tcW w:w="1800" w:type="dxa"/>
          </w:tcPr>
          <w:p w14:paraId="436EA9DD" w14:textId="77777777" w:rsidR="00870854" w:rsidRPr="00E91314" w:rsidRDefault="00870854" w:rsidP="00521A56">
            <w:pPr>
              <w:rPr>
                <w:rFonts w:eastAsia="Arial Unicode MS"/>
              </w:rPr>
            </w:pPr>
          </w:p>
        </w:tc>
        <w:tc>
          <w:tcPr>
            <w:tcW w:w="1920" w:type="dxa"/>
          </w:tcPr>
          <w:p w14:paraId="0777649F" w14:textId="77777777" w:rsidR="00870854" w:rsidRPr="00E91314" w:rsidRDefault="00870854" w:rsidP="00521A56">
            <w:pPr>
              <w:rPr>
                <w:rFonts w:ascii="Arial" w:eastAsia="Arial Unicode MS" w:hAnsi="Arial"/>
              </w:rPr>
            </w:pPr>
          </w:p>
        </w:tc>
        <w:tc>
          <w:tcPr>
            <w:tcW w:w="1200" w:type="dxa"/>
            <w:shd w:val="clear" w:color="auto" w:fill="auto"/>
          </w:tcPr>
          <w:p w14:paraId="0A5BD95E" w14:textId="77777777" w:rsidR="00870854" w:rsidRPr="00E91314" w:rsidRDefault="00870854" w:rsidP="00521A56">
            <w:pPr>
              <w:rPr>
                <w:rFonts w:ascii="Arial" w:eastAsia="Arial Unicode MS" w:hAnsi="Arial"/>
              </w:rPr>
            </w:pPr>
          </w:p>
        </w:tc>
        <w:tc>
          <w:tcPr>
            <w:tcW w:w="1080" w:type="dxa"/>
            <w:shd w:val="clear" w:color="auto" w:fill="auto"/>
          </w:tcPr>
          <w:p w14:paraId="00AEA812" w14:textId="77777777" w:rsidR="00870854" w:rsidRPr="00E91314" w:rsidRDefault="00870854" w:rsidP="00521A56">
            <w:pPr>
              <w:rPr>
                <w:rFonts w:ascii="Arial" w:eastAsia="Arial Unicode MS" w:hAnsi="Arial"/>
              </w:rPr>
            </w:pPr>
          </w:p>
        </w:tc>
        <w:tc>
          <w:tcPr>
            <w:tcW w:w="1160" w:type="dxa"/>
            <w:shd w:val="clear" w:color="auto" w:fill="auto"/>
          </w:tcPr>
          <w:p w14:paraId="47726180" w14:textId="77777777" w:rsidR="00870854" w:rsidRPr="00E91314" w:rsidRDefault="00870854" w:rsidP="00521A56">
            <w:pPr>
              <w:rPr>
                <w:rFonts w:ascii="Arial" w:eastAsia="Arial Unicode MS" w:hAnsi="Arial"/>
              </w:rPr>
            </w:pPr>
          </w:p>
        </w:tc>
      </w:tr>
      <w:tr w:rsidR="00870854" w:rsidRPr="00E91314" w14:paraId="285A11C0" w14:textId="77777777" w:rsidTr="00C53A3A">
        <w:trPr>
          <w:trHeight w:val="217"/>
        </w:trPr>
        <w:tc>
          <w:tcPr>
            <w:tcW w:w="2545" w:type="dxa"/>
            <w:gridSpan w:val="2"/>
          </w:tcPr>
          <w:p w14:paraId="22F2D9BD" w14:textId="77777777" w:rsidR="00870854" w:rsidRPr="00E91314" w:rsidRDefault="00870854" w:rsidP="00521A56">
            <w:pPr>
              <w:rPr>
                <w:rFonts w:eastAsia="Arial Unicode MS"/>
              </w:rPr>
            </w:pPr>
            <w:r w:rsidRPr="00E91314">
              <w:rPr>
                <w:rFonts w:eastAsia="Arial Unicode MS"/>
              </w:rPr>
              <w:t>Statuskod/id</w:t>
            </w:r>
          </w:p>
          <w:p w14:paraId="5997FC07" w14:textId="77777777" w:rsidR="00870854" w:rsidRPr="00E91314" w:rsidRDefault="00870854" w:rsidP="00521A56">
            <w:pPr>
              <w:rPr>
                <w:rFonts w:eastAsia="Arial Unicode MS"/>
              </w:rPr>
            </w:pPr>
            <w:r w:rsidRPr="00E91314">
              <w:rPr>
                <w:rFonts w:eastAsia="Arial Unicode MS"/>
              </w:rPr>
              <w:t>(Status/id)</w:t>
            </w:r>
          </w:p>
        </w:tc>
        <w:tc>
          <w:tcPr>
            <w:tcW w:w="3410" w:type="dxa"/>
          </w:tcPr>
          <w:p w14:paraId="36AC869D"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13B5085C" w14:textId="77777777" w:rsidR="00870854" w:rsidRPr="00E91314" w:rsidRDefault="00870854" w:rsidP="00521A56">
            <w:pPr>
              <w:rPr>
                <w:rFonts w:eastAsia="Arial Unicode MS"/>
              </w:rPr>
            </w:pPr>
            <w:r w:rsidRPr="00E91314">
              <w:rPr>
                <w:rFonts w:eastAsia="Arial Unicode MS"/>
              </w:rPr>
              <w:t>II</w:t>
            </w:r>
          </w:p>
        </w:tc>
        <w:tc>
          <w:tcPr>
            <w:tcW w:w="720" w:type="dxa"/>
          </w:tcPr>
          <w:p w14:paraId="230E644D" w14:textId="77777777" w:rsidR="00870854" w:rsidRPr="00E91314" w:rsidRDefault="00870854" w:rsidP="00521A56">
            <w:pPr>
              <w:rPr>
                <w:rFonts w:eastAsia="Arial Unicode MS"/>
              </w:rPr>
            </w:pPr>
            <w:r w:rsidRPr="00E91314">
              <w:rPr>
                <w:rFonts w:eastAsia="Arial Unicode MS"/>
              </w:rPr>
              <w:t>0..1</w:t>
            </w:r>
          </w:p>
        </w:tc>
        <w:tc>
          <w:tcPr>
            <w:tcW w:w="1800" w:type="dxa"/>
          </w:tcPr>
          <w:p w14:paraId="7A2A9E42"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0064455" w14:textId="77777777" w:rsidR="00870854" w:rsidRPr="00E91314" w:rsidRDefault="00870854" w:rsidP="00521A56">
            <w:pPr>
              <w:rPr>
                <w:rFonts w:ascii="Arial" w:eastAsia="Arial Unicode MS" w:hAnsi="Arial"/>
              </w:rPr>
            </w:pPr>
          </w:p>
        </w:tc>
        <w:tc>
          <w:tcPr>
            <w:tcW w:w="1200" w:type="dxa"/>
            <w:shd w:val="clear" w:color="auto" w:fill="auto"/>
          </w:tcPr>
          <w:p w14:paraId="1B78628C" w14:textId="77777777" w:rsidR="00870854" w:rsidRPr="00E91314" w:rsidRDefault="00870854" w:rsidP="00521A56">
            <w:pPr>
              <w:rPr>
                <w:rFonts w:ascii="Arial" w:eastAsia="Arial Unicode MS" w:hAnsi="Arial"/>
              </w:rPr>
            </w:pPr>
          </w:p>
        </w:tc>
        <w:tc>
          <w:tcPr>
            <w:tcW w:w="1080" w:type="dxa"/>
            <w:shd w:val="clear" w:color="auto" w:fill="auto"/>
          </w:tcPr>
          <w:p w14:paraId="74695D63" w14:textId="77777777" w:rsidR="00870854" w:rsidRPr="00E91314" w:rsidRDefault="00870854" w:rsidP="00521A56">
            <w:pPr>
              <w:rPr>
                <w:rFonts w:ascii="Arial" w:eastAsia="Arial Unicode MS" w:hAnsi="Arial"/>
              </w:rPr>
            </w:pPr>
          </w:p>
        </w:tc>
        <w:tc>
          <w:tcPr>
            <w:tcW w:w="1160" w:type="dxa"/>
            <w:shd w:val="clear" w:color="auto" w:fill="auto"/>
          </w:tcPr>
          <w:p w14:paraId="09309894" w14:textId="77777777" w:rsidR="00870854" w:rsidRPr="00E91314" w:rsidRDefault="00870854" w:rsidP="00521A56">
            <w:pPr>
              <w:rPr>
                <w:rFonts w:ascii="Arial" w:eastAsia="Arial Unicode MS" w:hAnsi="Arial"/>
              </w:rPr>
            </w:pPr>
          </w:p>
        </w:tc>
      </w:tr>
      <w:tr w:rsidR="00870854" w:rsidRPr="00E91314" w14:paraId="2C51664B" w14:textId="77777777" w:rsidTr="00C53A3A">
        <w:trPr>
          <w:trHeight w:val="217"/>
        </w:trPr>
        <w:tc>
          <w:tcPr>
            <w:tcW w:w="2545" w:type="dxa"/>
            <w:gridSpan w:val="2"/>
          </w:tcPr>
          <w:p w14:paraId="2267BE21" w14:textId="77777777" w:rsidR="00870854" w:rsidRPr="00E91314" w:rsidRDefault="00870854" w:rsidP="00521A56">
            <w:pPr>
              <w:rPr>
                <w:rFonts w:eastAsia="Arial Unicode MS"/>
              </w:rPr>
            </w:pPr>
          </w:p>
        </w:tc>
        <w:tc>
          <w:tcPr>
            <w:tcW w:w="3410" w:type="dxa"/>
          </w:tcPr>
          <w:p w14:paraId="00F5C77E" w14:textId="77777777" w:rsidR="00870854" w:rsidRPr="00E91314" w:rsidRDefault="00870854" w:rsidP="00521A56">
            <w:pPr>
              <w:rPr>
                <w:rFonts w:eastAsia="Arial Unicode MS"/>
              </w:rPr>
            </w:pPr>
          </w:p>
        </w:tc>
        <w:tc>
          <w:tcPr>
            <w:tcW w:w="1140" w:type="dxa"/>
          </w:tcPr>
          <w:p w14:paraId="6FF2D588" w14:textId="77777777" w:rsidR="00870854" w:rsidRPr="00E91314" w:rsidRDefault="00870854" w:rsidP="00521A56">
            <w:pPr>
              <w:rPr>
                <w:rFonts w:eastAsia="Arial Unicode MS"/>
              </w:rPr>
            </w:pPr>
          </w:p>
        </w:tc>
        <w:tc>
          <w:tcPr>
            <w:tcW w:w="720" w:type="dxa"/>
          </w:tcPr>
          <w:p w14:paraId="51F6BB6A" w14:textId="77777777" w:rsidR="00870854" w:rsidRPr="00E91314" w:rsidRDefault="00870854" w:rsidP="00521A56">
            <w:pPr>
              <w:rPr>
                <w:rFonts w:eastAsia="Arial Unicode MS"/>
              </w:rPr>
            </w:pPr>
          </w:p>
        </w:tc>
        <w:tc>
          <w:tcPr>
            <w:tcW w:w="1800" w:type="dxa"/>
          </w:tcPr>
          <w:p w14:paraId="0180C461" w14:textId="77777777" w:rsidR="00870854" w:rsidRPr="00E91314" w:rsidRDefault="00870854" w:rsidP="00521A56">
            <w:pPr>
              <w:rPr>
                <w:rFonts w:eastAsia="Arial Unicode MS"/>
              </w:rPr>
            </w:pPr>
          </w:p>
        </w:tc>
        <w:tc>
          <w:tcPr>
            <w:tcW w:w="1920" w:type="dxa"/>
          </w:tcPr>
          <w:p w14:paraId="43FA5BCF" w14:textId="77777777" w:rsidR="00870854" w:rsidRPr="00E91314" w:rsidRDefault="00870854" w:rsidP="00521A56">
            <w:pPr>
              <w:rPr>
                <w:rFonts w:ascii="Arial" w:eastAsia="Arial Unicode MS" w:hAnsi="Arial"/>
              </w:rPr>
            </w:pPr>
          </w:p>
        </w:tc>
        <w:tc>
          <w:tcPr>
            <w:tcW w:w="1200" w:type="dxa"/>
            <w:shd w:val="clear" w:color="auto" w:fill="auto"/>
          </w:tcPr>
          <w:p w14:paraId="76A0F23B" w14:textId="77777777" w:rsidR="00870854" w:rsidRPr="00E91314" w:rsidRDefault="00870854" w:rsidP="00521A56">
            <w:pPr>
              <w:rPr>
                <w:rFonts w:ascii="Arial" w:eastAsia="Arial Unicode MS" w:hAnsi="Arial"/>
              </w:rPr>
            </w:pPr>
          </w:p>
        </w:tc>
        <w:tc>
          <w:tcPr>
            <w:tcW w:w="1080" w:type="dxa"/>
            <w:shd w:val="clear" w:color="auto" w:fill="auto"/>
          </w:tcPr>
          <w:p w14:paraId="1779CB87" w14:textId="77777777" w:rsidR="00870854" w:rsidRPr="00E91314" w:rsidRDefault="00870854" w:rsidP="00521A56">
            <w:pPr>
              <w:rPr>
                <w:rFonts w:ascii="Arial" w:eastAsia="Arial Unicode MS" w:hAnsi="Arial"/>
              </w:rPr>
            </w:pPr>
          </w:p>
        </w:tc>
        <w:tc>
          <w:tcPr>
            <w:tcW w:w="1160" w:type="dxa"/>
            <w:shd w:val="clear" w:color="auto" w:fill="auto"/>
          </w:tcPr>
          <w:p w14:paraId="3681CAE4" w14:textId="77777777" w:rsidR="00870854" w:rsidRPr="00E91314" w:rsidRDefault="00870854" w:rsidP="00521A56">
            <w:pPr>
              <w:rPr>
                <w:rFonts w:ascii="Arial" w:eastAsia="Arial Unicode MS" w:hAnsi="Arial"/>
              </w:rPr>
            </w:pPr>
          </w:p>
        </w:tc>
      </w:tr>
      <w:tr w:rsidR="00870854" w:rsidRPr="00E91314" w14:paraId="5E6D43ED" w14:textId="77777777" w:rsidTr="00C53A3A">
        <w:trPr>
          <w:gridBefore w:val="1"/>
          <w:wBefore w:w="15" w:type="dxa"/>
          <w:trHeight w:val="217"/>
        </w:trPr>
        <w:tc>
          <w:tcPr>
            <w:tcW w:w="7080" w:type="dxa"/>
            <w:gridSpan w:val="3"/>
            <w:shd w:val="pct25" w:color="auto" w:fill="auto"/>
          </w:tcPr>
          <w:p w14:paraId="49CE2070" w14:textId="77777777" w:rsidR="00870854" w:rsidRPr="00E91314" w:rsidRDefault="00870854" w:rsidP="00521A56">
            <w:r w:rsidRPr="00E91314">
              <w:t>Associationer</w:t>
            </w:r>
          </w:p>
        </w:tc>
        <w:tc>
          <w:tcPr>
            <w:tcW w:w="7880" w:type="dxa"/>
            <w:gridSpan w:val="6"/>
            <w:shd w:val="pct25" w:color="auto" w:fill="auto"/>
          </w:tcPr>
          <w:p w14:paraId="03BF56B0" w14:textId="77777777" w:rsidR="00870854" w:rsidRPr="00E91314" w:rsidRDefault="00870854" w:rsidP="00521A56">
            <w:pPr>
              <w:rPr>
                <w:rFonts w:eastAsia="Arial Unicode MS"/>
              </w:rPr>
            </w:pPr>
            <w:r w:rsidRPr="00E91314">
              <w:t>Beslutsregel</w:t>
            </w:r>
          </w:p>
        </w:tc>
      </w:tr>
      <w:tr w:rsidR="00870854" w:rsidRPr="00E91314" w14:paraId="56A03E2C" w14:textId="77777777" w:rsidTr="00C53A3A">
        <w:trPr>
          <w:gridBefore w:val="1"/>
          <w:wBefore w:w="15" w:type="dxa"/>
          <w:trHeight w:val="217"/>
        </w:trPr>
        <w:tc>
          <w:tcPr>
            <w:tcW w:w="7080" w:type="dxa"/>
            <w:gridSpan w:val="3"/>
          </w:tcPr>
          <w:p w14:paraId="20D3B87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755846C7" w14:textId="77777777" w:rsidR="00870854" w:rsidRPr="00E91314" w:rsidRDefault="00870854" w:rsidP="00521A56">
            <w:pPr>
              <w:rPr>
                <w:rFonts w:ascii="Arial" w:eastAsia="Arial Unicode MS" w:hAnsi="Arial"/>
                <w:color w:val="000000"/>
              </w:rPr>
            </w:pPr>
          </w:p>
        </w:tc>
      </w:tr>
      <w:tr w:rsidR="00870854" w:rsidRPr="00E91314" w14:paraId="7020FFCB" w14:textId="77777777" w:rsidTr="00C53A3A">
        <w:trPr>
          <w:gridBefore w:val="1"/>
          <w:wBefore w:w="15" w:type="dxa"/>
          <w:trHeight w:val="217"/>
        </w:trPr>
        <w:tc>
          <w:tcPr>
            <w:tcW w:w="7080" w:type="dxa"/>
            <w:gridSpan w:val="3"/>
          </w:tcPr>
          <w:p w14:paraId="5C7DFDD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687F20FA" w14:textId="77777777" w:rsidR="00870854" w:rsidRPr="00E91314" w:rsidRDefault="00870854" w:rsidP="00521A56">
            <w:pPr>
              <w:rPr>
                <w:rFonts w:ascii="Arial" w:eastAsia="Arial Unicode MS" w:hAnsi="Arial"/>
                <w:color w:val="000000"/>
              </w:rPr>
            </w:pPr>
          </w:p>
        </w:tc>
      </w:tr>
    </w:tbl>
    <w:p w14:paraId="3D01FAF1" w14:textId="77777777" w:rsidR="00870854" w:rsidRPr="00E91314" w:rsidRDefault="00870854" w:rsidP="00870854"/>
    <w:p w14:paraId="1004D47C" w14:textId="77777777" w:rsidR="00870854" w:rsidRPr="00E91314" w:rsidRDefault="00870854" w:rsidP="00870854"/>
    <w:p w14:paraId="24583FDD" w14:textId="77777777" w:rsidR="00870854" w:rsidRPr="00E91314" w:rsidRDefault="00870854" w:rsidP="00870854"/>
    <w:p w14:paraId="6896B835" w14:textId="77777777" w:rsidR="00870854" w:rsidRPr="00E91314" w:rsidRDefault="00870854" w:rsidP="00870854"/>
    <w:p w14:paraId="7925A88F" w14:textId="77777777" w:rsidR="00870854" w:rsidRPr="00E91314" w:rsidRDefault="00870854" w:rsidP="00870854"/>
    <w:p w14:paraId="34C077F3" w14:textId="77777777" w:rsidR="00870854" w:rsidRPr="00E91314" w:rsidRDefault="00870854" w:rsidP="00870854"/>
    <w:p w14:paraId="56C684CF" w14:textId="77777777" w:rsidR="00870854" w:rsidRPr="00E91314" w:rsidRDefault="00870854" w:rsidP="00870854"/>
    <w:p w14:paraId="18E1E9BF" w14:textId="77777777" w:rsidR="00870854" w:rsidRPr="00E91314" w:rsidRDefault="00870854" w:rsidP="00870854"/>
    <w:p w14:paraId="2DD0F11F" w14:textId="77777777" w:rsidR="00870854" w:rsidRPr="00E91314" w:rsidRDefault="00870854" w:rsidP="00870854"/>
    <w:p w14:paraId="43BEF699" w14:textId="77777777" w:rsidR="00870854" w:rsidRPr="00E91314" w:rsidRDefault="00870854" w:rsidP="00870854"/>
    <w:p w14:paraId="1007183D" w14:textId="77777777" w:rsidR="00870854" w:rsidRPr="00E91314" w:rsidRDefault="00870854" w:rsidP="00870854"/>
    <w:p w14:paraId="7B3988AA" w14:textId="77777777" w:rsidR="00870854" w:rsidRPr="00E91314" w:rsidRDefault="00870854" w:rsidP="00AA406D">
      <w:pPr>
        <w:pStyle w:val="Rubrik3"/>
        <w:numPr>
          <w:ilvl w:val="2"/>
          <w:numId w:val="21"/>
        </w:numPr>
        <w:spacing w:before="240" w:after="60"/>
        <w:ind w:left="1134" w:hanging="1134"/>
        <w:rPr>
          <w:i/>
          <w:lang w:val="sv-SE"/>
        </w:rPr>
      </w:pPr>
      <w:bookmarkStart w:id="149" w:name="_Toc193243787"/>
      <w:bookmarkStart w:id="150" w:name="_Toc220550746"/>
      <w:r w:rsidRPr="00E91314">
        <w:rPr>
          <w:i/>
          <w:lang w:val="sv-SE"/>
        </w:rPr>
        <w:t>Klass anropsbekräftelse (Status)</w:t>
      </w:r>
      <w:bookmarkEnd w:id="149"/>
      <w:bookmarkEnd w:id="150"/>
    </w:p>
    <w:p w14:paraId="693CDDE9"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5F1A331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43A27CDC" w14:textId="77777777" w:rsidTr="00C53A3A">
        <w:trPr>
          <w:cantSplit/>
          <w:trHeight w:val="376"/>
        </w:trPr>
        <w:tc>
          <w:tcPr>
            <w:tcW w:w="2545" w:type="dxa"/>
            <w:gridSpan w:val="2"/>
            <w:vMerge w:val="restart"/>
            <w:shd w:val="pct25" w:color="auto" w:fill="auto"/>
          </w:tcPr>
          <w:p w14:paraId="0B271EC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6D55458" w14:textId="77777777" w:rsidR="00870854" w:rsidRPr="00E91314" w:rsidRDefault="00870854" w:rsidP="00521A56">
            <w:r w:rsidRPr="00E91314">
              <w:t>Beskrivning</w:t>
            </w:r>
          </w:p>
        </w:tc>
        <w:tc>
          <w:tcPr>
            <w:tcW w:w="1140" w:type="dxa"/>
            <w:vMerge w:val="restart"/>
            <w:shd w:val="pct25" w:color="auto" w:fill="auto"/>
          </w:tcPr>
          <w:p w14:paraId="7111A4C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CEC8851" w14:textId="77777777" w:rsidR="00870854" w:rsidRPr="00E91314" w:rsidRDefault="00870854" w:rsidP="00521A56">
            <w:r w:rsidRPr="00E91314">
              <w:t>Mult</w:t>
            </w:r>
          </w:p>
        </w:tc>
        <w:tc>
          <w:tcPr>
            <w:tcW w:w="1800" w:type="dxa"/>
            <w:vMerge w:val="restart"/>
            <w:shd w:val="pct25" w:color="auto" w:fill="auto"/>
          </w:tcPr>
          <w:p w14:paraId="293673A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8FF9A8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0D8AE4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EF32815" w14:textId="77777777" w:rsidTr="00C53A3A">
        <w:trPr>
          <w:cantSplit/>
          <w:trHeight w:val="375"/>
        </w:trPr>
        <w:tc>
          <w:tcPr>
            <w:tcW w:w="2545" w:type="dxa"/>
            <w:gridSpan w:val="2"/>
            <w:vMerge/>
            <w:shd w:val="pct25" w:color="auto" w:fill="auto"/>
          </w:tcPr>
          <w:p w14:paraId="4B9CDE0F" w14:textId="77777777" w:rsidR="00870854" w:rsidRPr="00E91314" w:rsidRDefault="00870854" w:rsidP="00521A56"/>
        </w:tc>
        <w:tc>
          <w:tcPr>
            <w:tcW w:w="3410" w:type="dxa"/>
            <w:vMerge/>
            <w:shd w:val="pct25" w:color="auto" w:fill="auto"/>
          </w:tcPr>
          <w:p w14:paraId="5BFFD2FE" w14:textId="77777777" w:rsidR="00870854" w:rsidRPr="00E91314" w:rsidRDefault="00870854" w:rsidP="00521A56"/>
        </w:tc>
        <w:tc>
          <w:tcPr>
            <w:tcW w:w="1140" w:type="dxa"/>
            <w:vMerge/>
            <w:shd w:val="pct25" w:color="auto" w:fill="auto"/>
          </w:tcPr>
          <w:p w14:paraId="004E498C" w14:textId="77777777" w:rsidR="00870854" w:rsidRPr="00E91314" w:rsidRDefault="00870854" w:rsidP="00521A56"/>
        </w:tc>
        <w:tc>
          <w:tcPr>
            <w:tcW w:w="720" w:type="dxa"/>
            <w:vMerge/>
            <w:shd w:val="pct25" w:color="auto" w:fill="auto"/>
          </w:tcPr>
          <w:p w14:paraId="56682938" w14:textId="77777777" w:rsidR="00870854" w:rsidRPr="00E91314" w:rsidRDefault="00870854" w:rsidP="00521A56"/>
        </w:tc>
        <w:tc>
          <w:tcPr>
            <w:tcW w:w="1800" w:type="dxa"/>
            <w:vMerge/>
            <w:shd w:val="pct25" w:color="auto" w:fill="auto"/>
          </w:tcPr>
          <w:p w14:paraId="75022D5F" w14:textId="77777777" w:rsidR="00870854" w:rsidRPr="00E91314" w:rsidRDefault="00870854" w:rsidP="00521A56"/>
        </w:tc>
        <w:tc>
          <w:tcPr>
            <w:tcW w:w="1920" w:type="dxa"/>
            <w:vMerge/>
            <w:shd w:val="pct25" w:color="auto" w:fill="auto"/>
          </w:tcPr>
          <w:p w14:paraId="6F93908B" w14:textId="77777777" w:rsidR="00870854" w:rsidRPr="00E91314" w:rsidRDefault="00870854" w:rsidP="00521A56"/>
        </w:tc>
        <w:tc>
          <w:tcPr>
            <w:tcW w:w="1200" w:type="dxa"/>
            <w:tcBorders>
              <w:bottom w:val="single" w:sz="4" w:space="0" w:color="auto"/>
            </w:tcBorders>
            <w:shd w:val="pct25" w:color="auto" w:fill="auto"/>
          </w:tcPr>
          <w:p w14:paraId="0B1D083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3D169E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3D935D6" w14:textId="77777777" w:rsidR="00870854" w:rsidRPr="00E91314" w:rsidRDefault="00870854" w:rsidP="00521A56">
            <w:pPr>
              <w:rPr>
                <w:rFonts w:eastAsia="Arial Unicode MS"/>
              </w:rPr>
            </w:pPr>
          </w:p>
        </w:tc>
      </w:tr>
      <w:tr w:rsidR="00870854" w:rsidRPr="00E91314" w14:paraId="01CFF7B2" w14:textId="77777777" w:rsidTr="00C53A3A">
        <w:trPr>
          <w:trHeight w:val="217"/>
        </w:trPr>
        <w:tc>
          <w:tcPr>
            <w:tcW w:w="2545" w:type="dxa"/>
            <w:gridSpan w:val="2"/>
          </w:tcPr>
          <w:p w14:paraId="5155A98F" w14:textId="77777777" w:rsidR="00870854" w:rsidRPr="00E91314" w:rsidRDefault="00870854" w:rsidP="00521A56">
            <w:pPr>
              <w:rPr>
                <w:rFonts w:eastAsia="Arial Unicode MS"/>
              </w:rPr>
            </w:pPr>
            <w:r w:rsidRPr="00E91314">
              <w:rPr>
                <w:rFonts w:eastAsia="Arial Unicode MS"/>
              </w:rPr>
              <w:t>(errorCode)</w:t>
            </w:r>
          </w:p>
        </w:tc>
        <w:tc>
          <w:tcPr>
            <w:tcW w:w="3410" w:type="dxa"/>
          </w:tcPr>
          <w:p w14:paraId="5E56BD92"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40B37616" w14:textId="77777777" w:rsidR="00870854" w:rsidRPr="00E91314" w:rsidRDefault="00870854" w:rsidP="00521A56">
            <w:pPr>
              <w:rPr>
                <w:rFonts w:eastAsia="Arial Unicode MS"/>
              </w:rPr>
            </w:pPr>
            <w:r w:rsidRPr="00E91314">
              <w:rPr>
                <w:rFonts w:eastAsia="Arial Unicode MS"/>
              </w:rPr>
              <w:t>KTOV</w:t>
            </w:r>
          </w:p>
        </w:tc>
        <w:tc>
          <w:tcPr>
            <w:tcW w:w="720" w:type="dxa"/>
          </w:tcPr>
          <w:p w14:paraId="3FC600FC" w14:textId="77777777" w:rsidR="00870854" w:rsidRPr="00E91314" w:rsidRDefault="00870854" w:rsidP="00521A56">
            <w:pPr>
              <w:rPr>
                <w:rFonts w:eastAsia="Arial Unicode MS"/>
              </w:rPr>
            </w:pPr>
            <w:r w:rsidRPr="00E91314">
              <w:rPr>
                <w:rFonts w:eastAsia="Arial Unicode MS"/>
              </w:rPr>
              <w:t>0..1</w:t>
            </w:r>
          </w:p>
        </w:tc>
        <w:tc>
          <w:tcPr>
            <w:tcW w:w="1800" w:type="dxa"/>
          </w:tcPr>
          <w:p w14:paraId="2A2098F7" w14:textId="77777777" w:rsidR="00870854" w:rsidRPr="00E91314" w:rsidRDefault="00870854" w:rsidP="00521A56">
            <w:pPr>
              <w:rPr>
                <w:rFonts w:eastAsia="Arial Unicode MS"/>
              </w:rPr>
            </w:pPr>
            <w:r w:rsidRPr="00E91314">
              <w:rPr>
                <w:rFonts w:eastAsia="Arial Unicode MS"/>
              </w:rPr>
              <w:t>KV Statuskod</w:t>
            </w:r>
          </w:p>
          <w:p w14:paraId="3F991844" w14:textId="77777777" w:rsidR="00870854" w:rsidRPr="00E91314" w:rsidRDefault="00870854" w:rsidP="00521A56">
            <w:pPr>
              <w:rPr>
                <w:rFonts w:eastAsia="Arial Unicode MS"/>
              </w:rPr>
            </w:pPr>
          </w:p>
        </w:tc>
        <w:tc>
          <w:tcPr>
            <w:tcW w:w="1920" w:type="dxa"/>
          </w:tcPr>
          <w:p w14:paraId="6F44CF0D" w14:textId="77777777" w:rsidR="00870854" w:rsidRPr="00E91314" w:rsidRDefault="00870854" w:rsidP="00521A56">
            <w:pPr>
              <w:rPr>
                <w:rFonts w:ascii="Arial" w:eastAsia="Arial Unicode MS" w:hAnsi="Arial"/>
              </w:rPr>
            </w:pPr>
          </w:p>
        </w:tc>
        <w:tc>
          <w:tcPr>
            <w:tcW w:w="1200" w:type="dxa"/>
            <w:shd w:val="clear" w:color="auto" w:fill="auto"/>
          </w:tcPr>
          <w:p w14:paraId="3DC82A92" w14:textId="77777777" w:rsidR="00870854" w:rsidRPr="00E91314" w:rsidRDefault="00870854" w:rsidP="00521A56">
            <w:pPr>
              <w:rPr>
                <w:rFonts w:ascii="Arial" w:eastAsia="Arial Unicode MS" w:hAnsi="Arial"/>
              </w:rPr>
            </w:pPr>
          </w:p>
        </w:tc>
        <w:tc>
          <w:tcPr>
            <w:tcW w:w="1080" w:type="dxa"/>
            <w:shd w:val="clear" w:color="auto" w:fill="auto"/>
          </w:tcPr>
          <w:p w14:paraId="4315FED4" w14:textId="77777777" w:rsidR="00870854" w:rsidRPr="00E91314" w:rsidRDefault="00870854" w:rsidP="00521A56">
            <w:pPr>
              <w:rPr>
                <w:rFonts w:ascii="Arial" w:eastAsia="Arial Unicode MS" w:hAnsi="Arial"/>
              </w:rPr>
            </w:pPr>
          </w:p>
        </w:tc>
        <w:tc>
          <w:tcPr>
            <w:tcW w:w="1160" w:type="dxa"/>
            <w:shd w:val="clear" w:color="auto" w:fill="auto"/>
          </w:tcPr>
          <w:p w14:paraId="3DDDD20C" w14:textId="77777777" w:rsidR="00870854" w:rsidRPr="00E91314" w:rsidRDefault="00870854" w:rsidP="00521A56">
            <w:pPr>
              <w:rPr>
                <w:rFonts w:ascii="Arial" w:eastAsia="Arial Unicode MS" w:hAnsi="Arial"/>
              </w:rPr>
            </w:pPr>
          </w:p>
        </w:tc>
      </w:tr>
      <w:tr w:rsidR="00870854" w:rsidRPr="00E91314" w14:paraId="092EAA6F" w14:textId="77777777" w:rsidTr="00C53A3A">
        <w:trPr>
          <w:trHeight w:val="217"/>
        </w:trPr>
        <w:tc>
          <w:tcPr>
            <w:tcW w:w="2545" w:type="dxa"/>
            <w:gridSpan w:val="2"/>
          </w:tcPr>
          <w:p w14:paraId="225E1945" w14:textId="77777777" w:rsidR="00870854" w:rsidRPr="00E91314" w:rsidRDefault="00870854" w:rsidP="00521A56">
            <w:pPr>
              <w:rPr>
                <w:rFonts w:eastAsia="Arial Unicode MS"/>
              </w:rPr>
            </w:pPr>
            <w:r w:rsidRPr="00E91314">
              <w:rPr>
                <w:rFonts w:eastAsia="Arial Unicode MS"/>
              </w:rPr>
              <w:t>(errorText)</w:t>
            </w:r>
          </w:p>
        </w:tc>
        <w:tc>
          <w:tcPr>
            <w:tcW w:w="3410" w:type="dxa"/>
          </w:tcPr>
          <w:p w14:paraId="0EFC28FD"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7ABD2FDF"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46E28688" w14:textId="77777777" w:rsidR="00870854" w:rsidRPr="00E91314" w:rsidRDefault="00870854" w:rsidP="00521A56">
            <w:pPr>
              <w:rPr>
                <w:rFonts w:eastAsia="Arial Unicode MS"/>
              </w:rPr>
            </w:pPr>
            <w:r w:rsidRPr="00E91314">
              <w:rPr>
                <w:rFonts w:eastAsia="Arial Unicode MS"/>
              </w:rPr>
              <w:t>TXT</w:t>
            </w:r>
          </w:p>
        </w:tc>
        <w:tc>
          <w:tcPr>
            <w:tcW w:w="720" w:type="dxa"/>
          </w:tcPr>
          <w:p w14:paraId="7B4FE772" w14:textId="77777777" w:rsidR="00870854" w:rsidRPr="00E91314" w:rsidRDefault="00870854" w:rsidP="00521A56">
            <w:pPr>
              <w:rPr>
                <w:rFonts w:eastAsia="Arial Unicode MS"/>
              </w:rPr>
            </w:pPr>
            <w:r w:rsidRPr="00E91314">
              <w:rPr>
                <w:rFonts w:eastAsia="Arial Unicode MS"/>
              </w:rPr>
              <w:t>0..1</w:t>
            </w:r>
          </w:p>
        </w:tc>
        <w:tc>
          <w:tcPr>
            <w:tcW w:w="1800" w:type="dxa"/>
          </w:tcPr>
          <w:p w14:paraId="436EEAAA" w14:textId="77777777" w:rsidR="00870854" w:rsidRPr="00E91314" w:rsidRDefault="00870854" w:rsidP="00521A56">
            <w:pPr>
              <w:rPr>
                <w:rFonts w:eastAsia="Arial Unicode MS"/>
              </w:rPr>
            </w:pPr>
          </w:p>
        </w:tc>
        <w:tc>
          <w:tcPr>
            <w:tcW w:w="1920" w:type="dxa"/>
          </w:tcPr>
          <w:p w14:paraId="112D451E" w14:textId="77777777" w:rsidR="00870854" w:rsidRPr="00E91314" w:rsidRDefault="00870854" w:rsidP="00521A56">
            <w:pPr>
              <w:rPr>
                <w:rFonts w:ascii="Arial" w:eastAsia="Arial Unicode MS" w:hAnsi="Arial"/>
              </w:rPr>
            </w:pPr>
          </w:p>
        </w:tc>
        <w:tc>
          <w:tcPr>
            <w:tcW w:w="1200" w:type="dxa"/>
            <w:shd w:val="clear" w:color="auto" w:fill="auto"/>
          </w:tcPr>
          <w:p w14:paraId="10C13CB5" w14:textId="77777777" w:rsidR="00870854" w:rsidRPr="00E91314" w:rsidRDefault="00870854" w:rsidP="00521A56">
            <w:pPr>
              <w:rPr>
                <w:rFonts w:ascii="Arial" w:eastAsia="Arial Unicode MS" w:hAnsi="Arial"/>
              </w:rPr>
            </w:pPr>
          </w:p>
        </w:tc>
        <w:tc>
          <w:tcPr>
            <w:tcW w:w="1080" w:type="dxa"/>
            <w:shd w:val="clear" w:color="auto" w:fill="auto"/>
          </w:tcPr>
          <w:p w14:paraId="6042B70E" w14:textId="77777777" w:rsidR="00870854" w:rsidRPr="00E91314" w:rsidRDefault="00870854" w:rsidP="00521A56">
            <w:pPr>
              <w:rPr>
                <w:rFonts w:ascii="Arial" w:eastAsia="Arial Unicode MS" w:hAnsi="Arial"/>
              </w:rPr>
            </w:pPr>
          </w:p>
        </w:tc>
        <w:tc>
          <w:tcPr>
            <w:tcW w:w="1160" w:type="dxa"/>
            <w:shd w:val="clear" w:color="auto" w:fill="auto"/>
          </w:tcPr>
          <w:p w14:paraId="7A7582FA" w14:textId="77777777" w:rsidR="00870854" w:rsidRPr="00E91314" w:rsidRDefault="00870854" w:rsidP="00521A56">
            <w:pPr>
              <w:rPr>
                <w:rFonts w:ascii="Arial" w:eastAsia="Arial Unicode MS" w:hAnsi="Arial"/>
              </w:rPr>
            </w:pPr>
          </w:p>
        </w:tc>
      </w:tr>
      <w:tr w:rsidR="00870854" w:rsidRPr="00E91314" w14:paraId="7A6038C3" w14:textId="77777777" w:rsidTr="00C53A3A">
        <w:trPr>
          <w:gridBefore w:val="1"/>
          <w:wBefore w:w="15" w:type="dxa"/>
          <w:trHeight w:val="217"/>
        </w:trPr>
        <w:tc>
          <w:tcPr>
            <w:tcW w:w="7080" w:type="dxa"/>
            <w:gridSpan w:val="3"/>
            <w:shd w:val="pct25" w:color="auto" w:fill="auto"/>
          </w:tcPr>
          <w:p w14:paraId="5E4D104E" w14:textId="77777777" w:rsidR="00870854" w:rsidRPr="00E91314" w:rsidRDefault="00870854" w:rsidP="00521A56">
            <w:r w:rsidRPr="00E91314">
              <w:t>Associationer</w:t>
            </w:r>
          </w:p>
        </w:tc>
        <w:tc>
          <w:tcPr>
            <w:tcW w:w="7880" w:type="dxa"/>
            <w:gridSpan w:val="6"/>
            <w:shd w:val="pct25" w:color="auto" w:fill="auto"/>
          </w:tcPr>
          <w:p w14:paraId="4D777214" w14:textId="77777777" w:rsidR="00870854" w:rsidRPr="00E91314" w:rsidRDefault="00870854" w:rsidP="00521A56">
            <w:pPr>
              <w:rPr>
                <w:rFonts w:eastAsia="Arial Unicode MS"/>
              </w:rPr>
            </w:pPr>
            <w:r w:rsidRPr="00E91314">
              <w:t>Beslutsregel</w:t>
            </w:r>
          </w:p>
        </w:tc>
      </w:tr>
      <w:tr w:rsidR="00870854" w:rsidRPr="00E91314" w14:paraId="3A996725" w14:textId="77777777" w:rsidTr="00C53A3A">
        <w:trPr>
          <w:gridBefore w:val="1"/>
          <w:wBefore w:w="15" w:type="dxa"/>
          <w:trHeight w:val="217"/>
        </w:trPr>
        <w:tc>
          <w:tcPr>
            <w:tcW w:w="7080" w:type="dxa"/>
            <w:gridSpan w:val="3"/>
          </w:tcPr>
          <w:p w14:paraId="586E8654" w14:textId="77777777" w:rsidR="00870854" w:rsidRPr="00E91314" w:rsidRDefault="00870854" w:rsidP="00521A56">
            <w:pPr>
              <w:rPr>
                <w:rFonts w:ascii="Arial" w:eastAsia="Arial Unicode MS" w:hAnsi="Arial"/>
                <w:color w:val="000000"/>
              </w:rPr>
            </w:pPr>
          </w:p>
        </w:tc>
        <w:tc>
          <w:tcPr>
            <w:tcW w:w="7880" w:type="dxa"/>
            <w:gridSpan w:val="6"/>
          </w:tcPr>
          <w:p w14:paraId="2324172A" w14:textId="77777777" w:rsidR="00870854" w:rsidRPr="00E91314" w:rsidRDefault="00870854" w:rsidP="00521A56">
            <w:pPr>
              <w:rPr>
                <w:rFonts w:ascii="Arial" w:eastAsia="Arial Unicode MS" w:hAnsi="Arial"/>
                <w:color w:val="000000"/>
              </w:rPr>
            </w:pPr>
          </w:p>
        </w:tc>
      </w:tr>
      <w:tr w:rsidR="00870854" w:rsidRPr="00E91314" w14:paraId="5D96F091" w14:textId="77777777" w:rsidTr="00C53A3A">
        <w:trPr>
          <w:gridBefore w:val="1"/>
          <w:wBefore w:w="15" w:type="dxa"/>
          <w:trHeight w:val="217"/>
        </w:trPr>
        <w:tc>
          <w:tcPr>
            <w:tcW w:w="7080" w:type="dxa"/>
            <w:gridSpan w:val="3"/>
          </w:tcPr>
          <w:p w14:paraId="2A16DBD2" w14:textId="77777777" w:rsidR="00870854" w:rsidRPr="00E91314" w:rsidRDefault="00870854" w:rsidP="00521A56">
            <w:pPr>
              <w:rPr>
                <w:rFonts w:ascii="Arial" w:eastAsia="Arial Unicode MS" w:hAnsi="Arial"/>
                <w:color w:val="000000"/>
              </w:rPr>
            </w:pPr>
          </w:p>
        </w:tc>
        <w:tc>
          <w:tcPr>
            <w:tcW w:w="7880" w:type="dxa"/>
            <w:gridSpan w:val="6"/>
          </w:tcPr>
          <w:p w14:paraId="49FBD7E9" w14:textId="77777777" w:rsidR="00870854" w:rsidRPr="00E91314" w:rsidRDefault="00870854" w:rsidP="00521A56">
            <w:pPr>
              <w:rPr>
                <w:rFonts w:ascii="Arial" w:eastAsia="Arial Unicode MS" w:hAnsi="Arial"/>
                <w:color w:val="000000"/>
              </w:rPr>
            </w:pPr>
          </w:p>
        </w:tc>
      </w:tr>
    </w:tbl>
    <w:p w14:paraId="0297CC3D" w14:textId="77777777" w:rsidR="0082298D" w:rsidRDefault="0082298D" w:rsidP="00870854"/>
    <w:p w14:paraId="1482E04F" w14:textId="77777777" w:rsidR="005E4A35" w:rsidRDefault="005E4A35" w:rsidP="00870854"/>
    <w:p w14:paraId="7BE3E740" w14:textId="77777777" w:rsidR="005E4A35" w:rsidRDefault="005E4A35" w:rsidP="00870854"/>
    <w:p w14:paraId="712B8E10" w14:textId="77777777" w:rsidR="005E4A35" w:rsidRPr="00E91314" w:rsidRDefault="005E4A35" w:rsidP="00AA406D">
      <w:pPr>
        <w:pStyle w:val="Rubrik3"/>
        <w:numPr>
          <w:ilvl w:val="2"/>
          <w:numId w:val="21"/>
        </w:numPr>
        <w:spacing w:before="240" w:after="60"/>
        <w:ind w:left="1134" w:hanging="1134"/>
        <w:rPr>
          <w:i/>
          <w:lang w:val="sv-SE"/>
        </w:rPr>
      </w:pPr>
      <w:bookmarkStart w:id="151" w:name="_Toc220550747"/>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1"/>
    </w:p>
    <w:p w14:paraId="2EF5F9EB"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2D817AD3"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115B4B1E" w14:textId="77777777" w:rsidTr="001D0919">
        <w:trPr>
          <w:cantSplit/>
          <w:trHeight w:val="376"/>
        </w:trPr>
        <w:tc>
          <w:tcPr>
            <w:tcW w:w="2545" w:type="dxa"/>
            <w:gridSpan w:val="2"/>
            <w:vMerge w:val="restart"/>
            <w:shd w:val="pct25" w:color="auto" w:fill="auto"/>
          </w:tcPr>
          <w:p w14:paraId="5B51AAF2"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717EBE4" w14:textId="77777777" w:rsidR="005E4A35" w:rsidRPr="00E91314" w:rsidRDefault="005E4A35" w:rsidP="001D0919">
            <w:r w:rsidRPr="00E91314">
              <w:t>Beskrivning</w:t>
            </w:r>
          </w:p>
        </w:tc>
        <w:tc>
          <w:tcPr>
            <w:tcW w:w="1140" w:type="dxa"/>
            <w:vMerge w:val="restart"/>
            <w:shd w:val="pct25" w:color="auto" w:fill="auto"/>
          </w:tcPr>
          <w:p w14:paraId="1BC16BD6"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6652BAB2" w14:textId="77777777" w:rsidR="005E4A35" w:rsidRPr="00E91314" w:rsidRDefault="005E4A35" w:rsidP="001D0919">
            <w:r w:rsidRPr="00E91314">
              <w:t>Mult</w:t>
            </w:r>
          </w:p>
        </w:tc>
        <w:tc>
          <w:tcPr>
            <w:tcW w:w="1800" w:type="dxa"/>
            <w:vMerge w:val="restart"/>
            <w:shd w:val="pct25" w:color="auto" w:fill="auto"/>
          </w:tcPr>
          <w:p w14:paraId="0ED12339"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840EC0C"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3DAC2D86"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49B3FCC2" w14:textId="77777777" w:rsidTr="001D0919">
        <w:trPr>
          <w:cantSplit/>
          <w:trHeight w:val="375"/>
        </w:trPr>
        <w:tc>
          <w:tcPr>
            <w:tcW w:w="2545" w:type="dxa"/>
            <w:gridSpan w:val="2"/>
            <w:vMerge/>
            <w:shd w:val="pct25" w:color="auto" w:fill="auto"/>
          </w:tcPr>
          <w:p w14:paraId="765D84C7" w14:textId="77777777" w:rsidR="005E4A35" w:rsidRPr="00E91314" w:rsidRDefault="005E4A35" w:rsidP="001D0919"/>
        </w:tc>
        <w:tc>
          <w:tcPr>
            <w:tcW w:w="3410" w:type="dxa"/>
            <w:vMerge/>
            <w:shd w:val="pct25" w:color="auto" w:fill="auto"/>
          </w:tcPr>
          <w:p w14:paraId="7CBBC00C" w14:textId="77777777" w:rsidR="005E4A35" w:rsidRPr="00E91314" w:rsidRDefault="005E4A35" w:rsidP="001D0919"/>
        </w:tc>
        <w:tc>
          <w:tcPr>
            <w:tcW w:w="1140" w:type="dxa"/>
            <w:vMerge/>
            <w:shd w:val="pct25" w:color="auto" w:fill="auto"/>
          </w:tcPr>
          <w:p w14:paraId="49C39301" w14:textId="77777777" w:rsidR="005E4A35" w:rsidRPr="00E91314" w:rsidRDefault="005E4A35" w:rsidP="001D0919"/>
        </w:tc>
        <w:tc>
          <w:tcPr>
            <w:tcW w:w="720" w:type="dxa"/>
            <w:vMerge/>
            <w:shd w:val="pct25" w:color="auto" w:fill="auto"/>
          </w:tcPr>
          <w:p w14:paraId="6EEB76EF" w14:textId="77777777" w:rsidR="005E4A35" w:rsidRPr="00E91314" w:rsidRDefault="005E4A35" w:rsidP="001D0919"/>
        </w:tc>
        <w:tc>
          <w:tcPr>
            <w:tcW w:w="1800" w:type="dxa"/>
            <w:vMerge/>
            <w:shd w:val="pct25" w:color="auto" w:fill="auto"/>
          </w:tcPr>
          <w:p w14:paraId="5A3EAC67" w14:textId="77777777" w:rsidR="005E4A35" w:rsidRPr="00E91314" w:rsidRDefault="005E4A35" w:rsidP="001D0919"/>
        </w:tc>
        <w:tc>
          <w:tcPr>
            <w:tcW w:w="1920" w:type="dxa"/>
            <w:vMerge/>
            <w:shd w:val="pct25" w:color="auto" w:fill="auto"/>
          </w:tcPr>
          <w:p w14:paraId="3168D5BE" w14:textId="77777777" w:rsidR="005E4A35" w:rsidRPr="00E91314" w:rsidRDefault="005E4A35" w:rsidP="001D0919"/>
        </w:tc>
        <w:tc>
          <w:tcPr>
            <w:tcW w:w="1200" w:type="dxa"/>
            <w:tcBorders>
              <w:bottom w:val="single" w:sz="4" w:space="0" w:color="auto"/>
            </w:tcBorders>
            <w:shd w:val="pct25" w:color="auto" w:fill="auto"/>
          </w:tcPr>
          <w:p w14:paraId="1DDCAA33"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57A27A4"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2A4F9280" w14:textId="77777777" w:rsidR="005E4A35" w:rsidRPr="00E91314" w:rsidRDefault="005E4A35" w:rsidP="001D0919">
            <w:pPr>
              <w:rPr>
                <w:rFonts w:eastAsia="Arial Unicode MS"/>
              </w:rPr>
            </w:pPr>
          </w:p>
        </w:tc>
      </w:tr>
      <w:tr w:rsidR="005E4A35" w:rsidRPr="00E91314" w14:paraId="68B84CE3" w14:textId="77777777" w:rsidTr="001D0919">
        <w:trPr>
          <w:trHeight w:val="217"/>
        </w:trPr>
        <w:tc>
          <w:tcPr>
            <w:tcW w:w="2545" w:type="dxa"/>
            <w:gridSpan w:val="2"/>
          </w:tcPr>
          <w:p w14:paraId="18F48A87"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78730DAB" w14:textId="77777777" w:rsidR="005E4A35" w:rsidRDefault="006241B5" w:rsidP="006241B5">
            <w:pPr>
              <w:rPr>
                <w:rFonts w:eastAsia="Arial Unicode MS"/>
              </w:rPr>
            </w:pPr>
            <w:r>
              <w:rPr>
                <w:rFonts w:eastAsia="Arial Unicode MS"/>
              </w:rPr>
              <w:t>Indikerar att frågan är beroende av att ett specifikt svarsalternativ är besvarat.</w:t>
            </w:r>
          </w:p>
          <w:p w14:paraId="70E054E6"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6925FE74" w14:textId="77777777" w:rsidR="005E4A35" w:rsidRPr="00E91314" w:rsidRDefault="006241B5" w:rsidP="001D0919">
            <w:pPr>
              <w:rPr>
                <w:rFonts w:eastAsia="Arial Unicode MS"/>
              </w:rPr>
            </w:pPr>
            <w:r>
              <w:rPr>
                <w:rFonts w:eastAsia="Arial Unicode MS"/>
              </w:rPr>
              <w:t>TXT</w:t>
            </w:r>
          </w:p>
        </w:tc>
        <w:tc>
          <w:tcPr>
            <w:tcW w:w="720" w:type="dxa"/>
          </w:tcPr>
          <w:p w14:paraId="719F8E91" w14:textId="77777777" w:rsidR="005E4A35" w:rsidRPr="00E91314" w:rsidRDefault="005E4A35" w:rsidP="001D0919">
            <w:pPr>
              <w:rPr>
                <w:rFonts w:eastAsia="Arial Unicode MS"/>
              </w:rPr>
            </w:pPr>
            <w:r w:rsidRPr="00E91314">
              <w:rPr>
                <w:rFonts w:eastAsia="Arial Unicode MS"/>
              </w:rPr>
              <w:t>0..1</w:t>
            </w:r>
          </w:p>
        </w:tc>
        <w:tc>
          <w:tcPr>
            <w:tcW w:w="1800" w:type="dxa"/>
          </w:tcPr>
          <w:p w14:paraId="112D3622" w14:textId="77777777" w:rsidR="005E4A35" w:rsidRPr="00E91314" w:rsidRDefault="005E4A35" w:rsidP="001D0919">
            <w:pPr>
              <w:rPr>
                <w:rFonts w:eastAsia="Arial Unicode MS"/>
              </w:rPr>
            </w:pPr>
          </w:p>
          <w:p w14:paraId="0E8267BC" w14:textId="77777777" w:rsidR="005E4A35" w:rsidRPr="00E91314" w:rsidRDefault="005E4A35" w:rsidP="001D0919">
            <w:pPr>
              <w:rPr>
                <w:rFonts w:eastAsia="Arial Unicode MS"/>
              </w:rPr>
            </w:pPr>
          </w:p>
        </w:tc>
        <w:tc>
          <w:tcPr>
            <w:tcW w:w="1920" w:type="dxa"/>
          </w:tcPr>
          <w:p w14:paraId="3BD23F4F" w14:textId="77777777" w:rsidR="005E4A35" w:rsidRPr="00E91314" w:rsidRDefault="005E4A35" w:rsidP="001D0919">
            <w:pPr>
              <w:rPr>
                <w:rFonts w:ascii="Arial" w:eastAsia="Arial Unicode MS" w:hAnsi="Arial"/>
              </w:rPr>
            </w:pPr>
          </w:p>
        </w:tc>
        <w:tc>
          <w:tcPr>
            <w:tcW w:w="1200" w:type="dxa"/>
            <w:shd w:val="clear" w:color="auto" w:fill="auto"/>
          </w:tcPr>
          <w:p w14:paraId="0BD39364" w14:textId="77777777" w:rsidR="005E4A35" w:rsidRPr="00E91314" w:rsidRDefault="005E4A35" w:rsidP="001D0919">
            <w:pPr>
              <w:rPr>
                <w:rFonts w:ascii="Arial" w:eastAsia="Arial Unicode MS" w:hAnsi="Arial"/>
              </w:rPr>
            </w:pPr>
          </w:p>
        </w:tc>
        <w:tc>
          <w:tcPr>
            <w:tcW w:w="1080" w:type="dxa"/>
            <w:shd w:val="clear" w:color="auto" w:fill="auto"/>
          </w:tcPr>
          <w:p w14:paraId="4ECA2710" w14:textId="77777777" w:rsidR="005E4A35" w:rsidRPr="00E91314" w:rsidRDefault="005E4A35" w:rsidP="001D0919">
            <w:pPr>
              <w:rPr>
                <w:rFonts w:ascii="Arial" w:eastAsia="Arial Unicode MS" w:hAnsi="Arial"/>
              </w:rPr>
            </w:pPr>
          </w:p>
        </w:tc>
        <w:tc>
          <w:tcPr>
            <w:tcW w:w="1160" w:type="dxa"/>
            <w:shd w:val="clear" w:color="auto" w:fill="auto"/>
          </w:tcPr>
          <w:p w14:paraId="3C497272" w14:textId="77777777" w:rsidR="005E4A35" w:rsidRPr="00E91314" w:rsidRDefault="005E4A35" w:rsidP="001D0919">
            <w:pPr>
              <w:rPr>
                <w:rFonts w:ascii="Arial" w:eastAsia="Arial Unicode MS" w:hAnsi="Arial"/>
              </w:rPr>
            </w:pPr>
          </w:p>
        </w:tc>
      </w:tr>
      <w:tr w:rsidR="005E4A35" w:rsidRPr="00E91314" w14:paraId="040B734C" w14:textId="77777777" w:rsidTr="001D0919">
        <w:trPr>
          <w:trHeight w:val="217"/>
        </w:trPr>
        <w:tc>
          <w:tcPr>
            <w:tcW w:w="2545" w:type="dxa"/>
            <w:gridSpan w:val="2"/>
          </w:tcPr>
          <w:p w14:paraId="016A99A1"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71945DF2"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63E5106A" w14:textId="77777777" w:rsidR="005E4A35" w:rsidRPr="00E91314" w:rsidRDefault="005E4A35" w:rsidP="001D0919">
            <w:pPr>
              <w:rPr>
                <w:rFonts w:eastAsia="Arial Unicode MS"/>
              </w:rPr>
            </w:pPr>
            <w:r w:rsidRPr="00E91314">
              <w:rPr>
                <w:rFonts w:eastAsia="Arial Unicode MS"/>
              </w:rPr>
              <w:t>TXT</w:t>
            </w:r>
          </w:p>
        </w:tc>
        <w:tc>
          <w:tcPr>
            <w:tcW w:w="720" w:type="dxa"/>
          </w:tcPr>
          <w:p w14:paraId="65B38F7E" w14:textId="77777777" w:rsidR="005E4A35" w:rsidRPr="00E91314" w:rsidRDefault="005E4A35" w:rsidP="001D0919">
            <w:pPr>
              <w:rPr>
                <w:rFonts w:eastAsia="Arial Unicode MS"/>
              </w:rPr>
            </w:pPr>
            <w:r w:rsidRPr="00E91314">
              <w:rPr>
                <w:rFonts w:eastAsia="Arial Unicode MS"/>
              </w:rPr>
              <w:t>0..1</w:t>
            </w:r>
          </w:p>
        </w:tc>
        <w:tc>
          <w:tcPr>
            <w:tcW w:w="1800" w:type="dxa"/>
          </w:tcPr>
          <w:p w14:paraId="3494BE93" w14:textId="77777777" w:rsidR="005E4A35" w:rsidRPr="00E91314" w:rsidRDefault="005E4A35" w:rsidP="001D0919">
            <w:pPr>
              <w:rPr>
                <w:rFonts w:eastAsia="Arial Unicode MS"/>
              </w:rPr>
            </w:pPr>
          </w:p>
        </w:tc>
        <w:tc>
          <w:tcPr>
            <w:tcW w:w="1920" w:type="dxa"/>
          </w:tcPr>
          <w:p w14:paraId="495FD329" w14:textId="77777777" w:rsidR="005E4A35" w:rsidRPr="00E91314" w:rsidRDefault="005E4A35" w:rsidP="001D0919">
            <w:pPr>
              <w:rPr>
                <w:rFonts w:ascii="Arial" w:eastAsia="Arial Unicode MS" w:hAnsi="Arial"/>
              </w:rPr>
            </w:pPr>
          </w:p>
        </w:tc>
        <w:tc>
          <w:tcPr>
            <w:tcW w:w="1200" w:type="dxa"/>
            <w:shd w:val="clear" w:color="auto" w:fill="auto"/>
          </w:tcPr>
          <w:p w14:paraId="7C34A9DA" w14:textId="77777777" w:rsidR="005E4A35" w:rsidRPr="00E91314" w:rsidRDefault="005E4A35" w:rsidP="001D0919">
            <w:pPr>
              <w:rPr>
                <w:rFonts w:ascii="Arial" w:eastAsia="Arial Unicode MS" w:hAnsi="Arial"/>
              </w:rPr>
            </w:pPr>
          </w:p>
        </w:tc>
        <w:tc>
          <w:tcPr>
            <w:tcW w:w="1080" w:type="dxa"/>
            <w:shd w:val="clear" w:color="auto" w:fill="auto"/>
          </w:tcPr>
          <w:p w14:paraId="0B6507DC" w14:textId="77777777" w:rsidR="005E4A35" w:rsidRPr="00E91314" w:rsidRDefault="005E4A35" w:rsidP="001D0919">
            <w:pPr>
              <w:rPr>
                <w:rFonts w:ascii="Arial" w:eastAsia="Arial Unicode MS" w:hAnsi="Arial"/>
              </w:rPr>
            </w:pPr>
          </w:p>
        </w:tc>
        <w:tc>
          <w:tcPr>
            <w:tcW w:w="1160" w:type="dxa"/>
            <w:shd w:val="clear" w:color="auto" w:fill="auto"/>
          </w:tcPr>
          <w:p w14:paraId="3DEB398C" w14:textId="77777777" w:rsidR="005E4A35" w:rsidRPr="00E91314" w:rsidRDefault="005E4A35" w:rsidP="001D0919">
            <w:pPr>
              <w:rPr>
                <w:rFonts w:ascii="Arial" w:eastAsia="Arial Unicode MS" w:hAnsi="Arial"/>
              </w:rPr>
            </w:pPr>
          </w:p>
        </w:tc>
      </w:tr>
      <w:tr w:rsidR="005E4A35" w:rsidRPr="00E91314" w14:paraId="76621777" w14:textId="77777777" w:rsidTr="001D0919">
        <w:trPr>
          <w:gridBefore w:val="1"/>
          <w:wBefore w:w="15" w:type="dxa"/>
          <w:trHeight w:val="217"/>
        </w:trPr>
        <w:tc>
          <w:tcPr>
            <w:tcW w:w="7080" w:type="dxa"/>
            <w:gridSpan w:val="3"/>
            <w:shd w:val="pct25" w:color="auto" w:fill="auto"/>
          </w:tcPr>
          <w:p w14:paraId="4652F05E" w14:textId="77777777" w:rsidR="005E4A35" w:rsidRPr="00E91314" w:rsidRDefault="005E4A35" w:rsidP="001D0919">
            <w:r w:rsidRPr="00E91314">
              <w:t>Associationer</w:t>
            </w:r>
          </w:p>
        </w:tc>
        <w:tc>
          <w:tcPr>
            <w:tcW w:w="7880" w:type="dxa"/>
            <w:gridSpan w:val="6"/>
            <w:shd w:val="pct25" w:color="auto" w:fill="auto"/>
          </w:tcPr>
          <w:p w14:paraId="76DC241B" w14:textId="77777777" w:rsidR="005E4A35" w:rsidRPr="00E91314" w:rsidRDefault="005E4A35" w:rsidP="001D0919">
            <w:pPr>
              <w:rPr>
                <w:rFonts w:eastAsia="Arial Unicode MS"/>
              </w:rPr>
            </w:pPr>
            <w:r w:rsidRPr="00E91314">
              <w:t>Beslutsregel</w:t>
            </w:r>
          </w:p>
        </w:tc>
      </w:tr>
      <w:tr w:rsidR="005E4A35" w:rsidRPr="00E91314" w14:paraId="4BE0C64E" w14:textId="77777777" w:rsidTr="001D0919">
        <w:trPr>
          <w:gridBefore w:val="1"/>
          <w:wBefore w:w="15" w:type="dxa"/>
          <w:trHeight w:val="217"/>
        </w:trPr>
        <w:tc>
          <w:tcPr>
            <w:tcW w:w="7080" w:type="dxa"/>
            <w:gridSpan w:val="3"/>
          </w:tcPr>
          <w:p w14:paraId="2C2B3395" w14:textId="77777777" w:rsidR="005E4A35" w:rsidRPr="00E91314" w:rsidRDefault="005E4A35" w:rsidP="001D0919">
            <w:pPr>
              <w:rPr>
                <w:rFonts w:ascii="Arial" w:eastAsia="Arial Unicode MS" w:hAnsi="Arial"/>
                <w:color w:val="000000"/>
              </w:rPr>
            </w:pPr>
          </w:p>
        </w:tc>
        <w:tc>
          <w:tcPr>
            <w:tcW w:w="7880" w:type="dxa"/>
            <w:gridSpan w:val="6"/>
          </w:tcPr>
          <w:p w14:paraId="10669EA4" w14:textId="77777777" w:rsidR="005E4A35" w:rsidRPr="00E91314" w:rsidRDefault="005E4A35" w:rsidP="001D0919">
            <w:pPr>
              <w:rPr>
                <w:rFonts w:ascii="Arial" w:eastAsia="Arial Unicode MS" w:hAnsi="Arial"/>
                <w:color w:val="000000"/>
              </w:rPr>
            </w:pPr>
          </w:p>
        </w:tc>
      </w:tr>
      <w:tr w:rsidR="005E4A35" w:rsidRPr="00E91314" w14:paraId="7AC32134" w14:textId="77777777" w:rsidTr="001D0919">
        <w:trPr>
          <w:gridBefore w:val="1"/>
          <w:wBefore w:w="15" w:type="dxa"/>
          <w:trHeight w:val="217"/>
        </w:trPr>
        <w:tc>
          <w:tcPr>
            <w:tcW w:w="7080" w:type="dxa"/>
            <w:gridSpan w:val="3"/>
          </w:tcPr>
          <w:p w14:paraId="0924782E" w14:textId="77777777" w:rsidR="005E4A35" w:rsidRPr="00E91314" w:rsidRDefault="005E4A35" w:rsidP="001D0919">
            <w:pPr>
              <w:rPr>
                <w:rFonts w:ascii="Arial" w:eastAsia="Arial Unicode MS" w:hAnsi="Arial"/>
                <w:color w:val="000000"/>
              </w:rPr>
            </w:pPr>
          </w:p>
        </w:tc>
        <w:tc>
          <w:tcPr>
            <w:tcW w:w="7880" w:type="dxa"/>
            <w:gridSpan w:val="6"/>
          </w:tcPr>
          <w:p w14:paraId="57232805" w14:textId="77777777" w:rsidR="005E4A35" w:rsidRPr="00E91314" w:rsidRDefault="005E4A35" w:rsidP="001D0919">
            <w:pPr>
              <w:rPr>
                <w:rFonts w:ascii="Arial" w:eastAsia="Arial Unicode MS" w:hAnsi="Arial"/>
                <w:color w:val="000000"/>
              </w:rPr>
            </w:pPr>
          </w:p>
        </w:tc>
      </w:tr>
    </w:tbl>
    <w:p w14:paraId="2ADDBC7B" w14:textId="77777777" w:rsidR="005E4A35" w:rsidRDefault="005E4A35" w:rsidP="005E4A35"/>
    <w:p w14:paraId="17948670" w14:textId="77777777" w:rsidR="00BB3F52" w:rsidRDefault="00BB3F52" w:rsidP="005E4A35"/>
    <w:p w14:paraId="37F642AA" w14:textId="77777777" w:rsidR="00BB3F52" w:rsidRPr="00E91314" w:rsidRDefault="00BB3F52" w:rsidP="00AA406D">
      <w:pPr>
        <w:pStyle w:val="Rubrik3"/>
        <w:numPr>
          <w:ilvl w:val="2"/>
          <w:numId w:val="21"/>
        </w:numPr>
        <w:spacing w:before="240" w:after="60"/>
        <w:ind w:left="1134" w:hanging="1134"/>
        <w:rPr>
          <w:i/>
          <w:lang w:val="sv-SE"/>
        </w:rPr>
      </w:pPr>
      <w:bookmarkStart w:id="152" w:name="_Toc220550748"/>
      <w:r w:rsidRPr="00E91314">
        <w:rPr>
          <w:i/>
          <w:lang w:val="sv-SE"/>
        </w:rPr>
        <w:t xml:space="preserve">Klass </w:t>
      </w:r>
      <w:r>
        <w:rPr>
          <w:i/>
          <w:lang w:val="sv-SE"/>
        </w:rPr>
        <w:t>kodverk</w:t>
      </w:r>
      <w:r w:rsidRPr="00E91314">
        <w:rPr>
          <w:i/>
          <w:lang w:val="sv-SE"/>
        </w:rPr>
        <w:t xml:space="preserve"> (</w:t>
      </w:r>
      <w:r>
        <w:rPr>
          <w:i/>
          <w:lang w:val="sv-SE"/>
        </w:rPr>
        <w:t>Code</w:t>
      </w:r>
      <w:r w:rsidRPr="00E91314">
        <w:rPr>
          <w:i/>
          <w:lang w:val="sv-SE"/>
        </w:rPr>
        <w:t>)</w:t>
      </w:r>
      <w:bookmarkEnd w:id="152"/>
    </w:p>
    <w:p w14:paraId="7D6854A3" w14:textId="77777777" w:rsidR="00AA406D" w:rsidRDefault="00BB3F52" w:rsidP="00AA406D">
      <w:pPr>
        <w:spacing w:after="0"/>
      </w:pPr>
      <w:r w:rsidRPr="00E91314">
        <w:t xml:space="preserve">Objekt innehåller </w:t>
      </w:r>
      <w:r>
        <w:t>definition av kodverk/kod.</w:t>
      </w:r>
      <w:r w:rsidRPr="00E91314">
        <w:t xml:space="preserve"> </w:t>
      </w:r>
    </w:p>
    <w:p w14:paraId="2683EC19" w14:textId="77777777" w:rsidR="00AA406D" w:rsidRDefault="00AA406D" w:rsidP="00AA406D">
      <w:pPr>
        <w:spacing w:after="0"/>
      </w:pPr>
      <w:r>
        <w:t>Ex:</w:t>
      </w:r>
    </w:p>
    <w:p w14:paraId="2E0550BA" w14:textId="77777777" w:rsidR="00AA406D" w:rsidRDefault="00AA406D" w:rsidP="00AA406D">
      <w:pPr>
        <w:pStyle w:val="Liststycke"/>
        <w:numPr>
          <w:ilvl w:val="0"/>
          <w:numId w:val="28"/>
        </w:numPr>
        <w:spacing w:after="0"/>
      </w:pPr>
      <w:r>
        <w:t>ICD-10(Diagnos kod)</w:t>
      </w:r>
    </w:p>
    <w:p w14:paraId="1CF6BAA7" w14:textId="77777777" w:rsidR="00AA406D" w:rsidRDefault="00AA406D" w:rsidP="00AA406D">
      <w:pPr>
        <w:pStyle w:val="Liststycke"/>
        <w:numPr>
          <w:ilvl w:val="0"/>
          <w:numId w:val="28"/>
        </w:numPr>
        <w:spacing w:after="0"/>
      </w:pPr>
      <w:r>
        <w:t>KVÅ (Operations kod)</w:t>
      </w:r>
    </w:p>
    <w:p w14:paraId="40634C4B" w14:textId="77777777" w:rsidR="00AA406D" w:rsidRDefault="00AA406D" w:rsidP="00AA406D">
      <w:pPr>
        <w:pStyle w:val="Liststycke"/>
        <w:numPr>
          <w:ilvl w:val="0"/>
          <w:numId w:val="28"/>
        </w:numPr>
        <w:spacing w:after="0"/>
      </w:pPr>
      <w:r>
        <w:t>SNOMED-CT.</w:t>
      </w:r>
    </w:p>
    <w:p w14:paraId="3C72B8DB"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182A7AB5"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7E035705" w14:textId="77777777" w:rsidTr="007B4C5F">
        <w:trPr>
          <w:cantSplit/>
          <w:trHeight w:val="376"/>
        </w:trPr>
        <w:tc>
          <w:tcPr>
            <w:tcW w:w="2545" w:type="dxa"/>
            <w:gridSpan w:val="2"/>
            <w:vMerge w:val="restart"/>
            <w:shd w:val="pct25" w:color="auto" w:fill="auto"/>
          </w:tcPr>
          <w:p w14:paraId="30B240BB"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16A0AA5" w14:textId="77777777" w:rsidR="00BB3F52" w:rsidRPr="00E91314" w:rsidRDefault="00BB3F52" w:rsidP="007B4C5F">
            <w:r w:rsidRPr="00E91314">
              <w:t>Beskrivning</w:t>
            </w:r>
          </w:p>
        </w:tc>
        <w:tc>
          <w:tcPr>
            <w:tcW w:w="1140" w:type="dxa"/>
            <w:vMerge w:val="restart"/>
            <w:shd w:val="pct25" w:color="auto" w:fill="auto"/>
          </w:tcPr>
          <w:p w14:paraId="1C272513"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24C6082B" w14:textId="77777777" w:rsidR="00BB3F52" w:rsidRPr="00E91314" w:rsidRDefault="00BB3F52" w:rsidP="007B4C5F">
            <w:r w:rsidRPr="00E91314">
              <w:t>Mult</w:t>
            </w:r>
          </w:p>
        </w:tc>
        <w:tc>
          <w:tcPr>
            <w:tcW w:w="1800" w:type="dxa"/>
            <w:vMerge w:val="restart"/>
            <w:shd w:val="pct25" w:color="auto" w:fill="auto"/>
          </w:tcPr>
          <w:p w14:paraId="5C343149"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953AB4A"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79DF13B1"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57F31C32" w14:textId="77777777" w:rsidTr="007B4C5F">
        <w:trPr>
          <w:cantSplit/>
          <w:trHeight w:val="375"/>
        </w:trPr>
        <w:tc>
          <w:tcPr>
            <w:tcW w:w="2545" w:type="dxa"/>
            <w:gridSpan w:val="2"/>
            <w:vMerge/>
            <w:shd w:val="pct25" w:color="auto" w:fill="auto"/>
          </w:tcPr>
          <w:p w14:paraId="612E6668" w14:textId="77777777" w:rsidR="00BB3F52" w:rsidRPr="00E91314" w:rsidRDefault="00BB3F52" w:rsidP="007B4C5F"/>
        </w:tc>
        <w:tc>
          <w:tcPr>
            <w:tcW w:w="3410" w:type="dxa"/>
            <w:vMerge/>
            <w:shd w:val="pct25" w:color="auto" w:fill="auto"/>
          </w:tcPr>
          <w:p w14:paraId="4C1B8CE8" w14:textId="77777777" w:rsidR="00BB3F52" w:rsidRPr="00E91314" w:rsidRDefault="00BB3F52" w:rsidP="007B4C5F"/>
        </w:tc>
        <w:tc>
          <w:tcPr>
            <w:tcW w:w="1140" w:type="dxa"/>
            <w:vMerge/>
            <w:shd w:val="pct25" w:color="auto" w:fill="auto"/>
          </w:tcPr>
          <w:p w14:paraId="57F9740D" w14:textId="77777777" w:rsidR="00BB3F52" w:rsidRPr="00E91314" w:rsidRDefault="00BB3F52" w:rsidP="007B4C5F"/>
        </w:tc>
        <w:tc>
          <w:tcPr>
            <w:tcW w:w="720" w:type="dxa"/>
            <w:vMerge/>
            <w:shd w:val="pct25" w:color="auto" w:fill="auto"/>
          </w:tcPr>
          <w:p w14:paraId="17E5F369" w14:textId="77777777" w:rsidR="00BB3F52" w:rsidRPr="00E91314" w:rsidRDefault="00BB3F52" w:rsidP="007B4C5F"/>
        </w:tc>
        <w:tc>
          <w:tcPr>
            <w:tcW w:w="1800" w:type="dxa"/>
            <w:vMerge/>
            <w:shd w:val="pct25" w:color="auto" w:fill="auto"/>
          </w:tcPr>
          <w:p w14:paraId="6BB7D111" w14:textId="77777777" w:rsidR="00BB3F52" w:rsidRPr="00E91314" w:rsidRDefault="00BB3F52" w:rsidP="007B4C5F"/>
        </w:tc>
        <w:tc>
          <w:tcPr>
            <w:tcW w:w="1920" w:type="dxa"/>
            <w:vMerge/>
            <w:shd w:val="pct25" w:color="auto" w:fill="auto"/>
          </w:tcPr>
          <w:p w14:paraId="05DC75C9" w14:textId="77777777" w:rsidR="00BB3F52" w:rsidRPr="00E91314" w:rsidRDefault="00BB3F52" w:rsidP="007B4C5F"/>
        </w:tc>
        <w:tc>
          <w:tcPr>
            <w:tcW w:w="1200" w:type="dxa"/>
            <w:tcBorders>
              <w:bottom w:val="single" w:sz="4" w:space="0" w:color="auto"/>
            </w:tcBorders>
            <w:shd w:val="pct25" w:color="auto" w:fill="auto"/>
          </w:tcPr>
          <w:p w14:paraId="759F5631"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CBA7C26"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1939C2CE" w14:textId="77777777" w:rsidR="00BB3F52" w:rsidRPr="00E91314" w:rsidRDefault="00BB3F52" w:rsidP="007B4C5F">
            <w:pPr>
              <w:rPr>
                <w:rFonts w:eastAsia="Arial Unicode MS"/>
              </w:rPr>
            </w:pPr>
          </w:p>
        </w:tc>
      </w:tr>
      <w:tr w:rsidR="00BB3F52" w:rsidRPr="00E91314" w14:paraId="426A752F" w14:textId="77777777" w:rsidTr="007B4C5F">
        <w:trPr>
          <w:trHeight w:val="217"/>
        </w:trPr>
        <w:tc>
          <w:tcPr>
            <w:tcW w:w="2545" w:type="dxa"/>
            <w:gridSpan w:val="2"/>
          </w:tcPr>
          <w:p w14:paraId="248D8F52"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65BFF881" w14:textId="77777777" w:rsidR="00BB3F52" w:rsidRPr="00E91314" w:rsidRDefault="00BB3F52" w:rsidP="00BB3F52">
            <w:pPr>
              <w:rPr>
                <w:rFonts w:eastAsia="Arial Unicode MS"/>
              </w:rPr>
            </w:pPr>
            <w:r w:rsidRPr="00BB3F52">
              <w:rPr>
                <w:rFonts w:eastAsia="Arial Unicode MS"/>
              </w:rPr>
              <w:t>Kod som används (Kodverk).</w:t>
            </w:r>
          </w:p>
          <w:p w14:paraId="10AD6427" w14:textId="77777777" w:rsidR="00BB3F52" w:rsidRPr="00E91314" w:rsidRDefault="00BB3F52" w:rsidP="00BB3F52">
            <w:pPr>
              <w:rPr>
                <w:rFonts w:eastAsia="Arial Unicode MS"/>
              </w:rPr>
            </w:pPr>
          </w:p>
        </w:tc>
        <w:tc>
          <w:tcPr>
            <w:tcW w:w="1140" w:type="dxa"/>
          </w:tcPr>
          <w:p w14:paraId="66E7E63C" w14:textId="77777777" w:rsidR="00BB3F52" w:rsidRPr="00E91314" w:rsidRDefault="00BB3F52" w:rsidP="007B4C5F">
            <w:pPr>
              <w:rPr>
                <w:rFonts w:eastAsia="Arial Unicode MS"/>
              </w:rPr>
            </w:pPr>
            <w:r>
              <w:rPr>
                <w:rFonts w:eastAsia="Arial Unicode MS"/>
              </w:rPr>
              <w:t>TXT</w:t>
            </w:r>
          </w:p>
        </w:tc>
        <w:tc>
          <w:tcPr>
            <w:tcW w:w="720" w:type="dxa"/>
          </w:tcPr>
          <w:p w14:paraId="6978833B"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4F4F5CCD" w14:textId="77777777" w:rsidR="00BB3F52" w:rsidRPr="00E91314" w:rsidRDefault="00BB3F52" w:rsidP="007B4C5F">
            <w:pPr>
              <w:rPr>
                <w:rFonts w:eastAsia="Arial Unicode MS"/>
              </w:rPr>
            </w:pPr>
          </w:p>
          <w:p w14:paraId="32A813AB" w14:textId="77777777" w:rsidR="00BB3F52" w:rsidRPr="00E91314" w:rsidRDefault="00BB3F52" w:rsidP="007B4C5F">
            <w:pPr>
              <w:rPr>
                <w:rFonts w:eastAsia="Arial Unicode MS"/>
              </w:rPr>
            </w:pPr>
          </w:p>
        </w:tc>
        <w:tc>
          <w:tcPr>
            <w:tcW w:w="1920" w:type="dxa"/>
          </w:tcPr>
          <w:p w14:paraId="75074FE0" w14:textId="77777777" w:rsidR="00BB3F52" w:rsidRPr="00E91314" w:rsidRDefault="00BB3F52" w:rsidP="007B4C5F">
            <w:pPr>
              <w:rPr>
                <w:rFonts w:ascii="Arial" w:eastAsia="Arial Unicode MS" w:hAnsi="Arial"/>
              </w:rPr>
            </w:pPr>
          </w:p>
        </w:tc>
        <w:tc>
          <w:tcPr>
            <w:tcW w:w="1200" w:type="dxa"/>
            <w:shd w:val="clear" w:color="auto" w:fill="auto"/>
          </w:tcPr>
          <w:p w14:paraId="34902C87" w14:textId="77777777" w:rsidR="00BB3F52" w:rsidRPr="00E91314" w:rsidRDefault="00BB3F52" w:rsidP="007B4C5F">
            <w:pPr>
              <w:rPr>
                <w:rFonts w:ascii="Arial" w:eastAsia="Arial Unicode MS" w:hAnsi="Arial"/>
              </w:rPr>
            </w:pPr>
          </w:p>
        </w:tc>
        <w:tc>
          <w:tcPr>
            <w:tcW w:w="1080" w:type="dxa"/>
            <w:shd w:val="clear" w:color="auto" w:fill="auto"/>
          </w:tcPr>
          <w:p w14:paraId="1A08FD1B" w14:textId="77777777" w:rsidR="00BB3F52" w:rsidRPr="00E91314" w:rsidRDefault="00BB3F52" w:rsidP="007B4C5F">
            <w:pPr>
              <w:rPr>
                <w:rFonts w:ascii="Arial" w:eastAsia="Arial Unicode MS" w:hAnsi="Arial"/>
              </w:rPr>
            </w:pPr>
          </w:p>
        </w:tc>
        <w:tc>
          <w:tcPr>
            <w:tcW w:w="1160" w:type="dxa"/>
            <w:shd w:val="clear" w:color="auto" w:fill="auto"/>
          </w:tcPr>
          <w:p w14:paraId="65E2A1EA" w14:textId="77777777" w:rsidR="00BB3F52" w:rsidRPr="00E91314" w:rsidRDefault="00BB3F52" w:rsidP="007B4C5F">
            <w:pPr>
              <w:rPr>
                <w:rFonts w:ascii="Arial" w:eastAsia="Arial Unicode MS" w:hAnsi="Arial"/>
              </w:rPr>
            </w:pPr>
          </w:p>
        </w:tc>
      </w:tr>
      <w:tr w:rsidR="00BB3F52" w:rsidRPr="00E91314" w14:paraId="2B23C51C" w14:textId="77777777" w:rsidTr="007B4C5F">
        <w:trPr>
          <w:trHeight w:val="217"/>
        </w:trPr>
        <w:tc>
          <w:tcPr>
            <w:tcW w:w="2545" w:type="dxa"/>
            <w:gridSpan w:val="2"/>
          </w:tcPr>
          <w:p w14:paraId="091E6A7D" w14:textId="77777777"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6EE7EBCA" w14:textId="77777777" w:rsidR="00BB3F52" w:rsidRDefault="00BB3F52" w:rsidP="007B4C5F">
            <w:pPr>
              <w:rPr>
                <w:rFonts w:eastAsia="Arial Unicode MS"/>
              </w:rPr>
            </w:pPr>
            <w:r w:rsidRPr="00BB3F52">
              <w:rPr>
                <w:rFonts w:eastAsia="Arial Unicode MS"/>
              </w:rPr>
              <w:t>Identifierar vilket kodverk som används.</w:t>
            </w:r>
          </w:p>
          <w:p w14:paraId="524D8EEE" w14:textId="77777777" w:rsidR="00AA406D" w:rsidRPr="00E91314" w:rsidRDefault="00AA406D" w:rsidP="007B4C5F">
            <w:pPr>
              <w:rPr>
                <w:rFonts w:eastAsia="Arial Unicode MS"/>
              </w:rPr>
            </w:pPr>
          </w:p>
        </w:tc>
        <w:tc>
          <w:tcPr>
            <w:tcW w:w="1140" w:type="dxa"/>
          </w:tcPr>
          <w:p w14:paraId="047125B1" w14:textId="77777777" w:rsidR="00BB3F52" w:rsidRPr="00E91314" w:rsidRDefault="00BB3F52" w:rsidP="007B4C5F">
            <w:pPr>
              <w:rPr>
                <w:rFonts w:eastAsia="Arial Unicode MS"/>
              </w:rPr>
            </w:pPr>
            <w:r w:rsidRPr="00E91314">
              <w:rPr>
                <w:rFonts w:eastAsia="Arial Unicode MS"/>
              </w:rPr>
              <w:t>TXT</w:t>
            </w:r>
          </w:p>
        </w:tc>
        <w:tc>
          <w:tcPr>
            <w:tcW w:w="720" w:type="dxa"/>
          </w:tcPr>
          <w:p w14:paraId="03BFB9FE"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6D4EEBB6" w14:textId="77777777" w:rsidR="00BB3F52" w:rsidRPr="00E91314" w:rsidRDefault="00BB3F52" w:rsidP="007B4C5F">
            <w:pPr>
              <w:rPr>
                <w:rFonts w:eastAsia="Arial Unicode MS"/>
              </w:rPr>
            </w:pPr>
          </w:p>
        </w:tc>
        <w:tc>
          <w:tcPr>
            <w:tcW w:w="1920" w:type="dxa"/>
          </w:tcPr>
          <w:p w14:paraId="07B585EE" w14:textId="77777777" w:rsidR="00BB3F52" w:rsidRPr="00E91314" w:rsidRDefault="00BB3F52" w:rsidP="007B4C5F">
            <w:pPr>
              <w:rPr>
                <w:rFonts w:ascii="Arial" w:eastAsia="Arial Unicode MS" w:hAnsi="Arial"/>
              </w:rPr>
            </w:pPr>
          </w:p>
        </w:tc>
        <w:tc>
          <w:tcPr>
            <w:tcW w:w="1200" w:type="dxa"/>
            <w:shd w:val="clear" w:color="auto" w:fill="auto"/>
          </w:tcPr>
          <w:p w14:paraId="59DFA2A6" w14:textId="77777777" w:rsidR="00BB3F52" w:rsidRPr="00E91314" w:rsidRDefault="00BB3F52" w:rsidP="007B4C5F">
            <w:pPr>
              <w:rPr>
                <w:rFonts w:ascii="Arial" w:eastAsia="Arial Unicode MS" w:hAnsi="Arial"/>
              </w:rPr>
            </w:pPr>
          </w:p>
        </w:tc>
        <w:tc>
          <w:tcPr>
            <w:tcW w:w="1080" w:type="dxa"/>
            <w:shd w:val="clear" w:color="auto" w:fill="auto"/>
          </w:tcPr>
          <w:p w14:paraId="736F9411" w14:textId="77777777" w:rsidR="00BB3F52" w:rsidRPr="00E91314" w:rsidRDefault="00BB3F52" w:rsidP="007B4C5F">
            <w:pPr>
              <w:rPr>
                <w:rFonts w:ascii="Arial" w:eastAsia="Arial Unicode MS" w:hAnsi="Arial"/>
              </w:rPr>
            </w:pPr>
          </w:p>
        </w:tc>
        <w:tc>
          <w:tcPr>
            <w:tcW w:w="1160" w:type="dxa"/>
            <w:shd w:val="clear" w:color="auto" w:fill="auto"/>
          </w:tcPr>
          <w:p w14:paraId="1A90413F" w14:textId="77777777" w:rsidR="00BB3F52" w:rsidRPr="00E91314" w:rsidRDefault="00BB3F52" w:rsidP="007B4C5F">
            <w:pPr>
              <w:rPr>
                <w:rFonts w:ascii="Arial" w:eastAsia="Arial Unicode MS" w:hAnsi="Arial"/>
              </w:rPr>
            </w:pPr>
          </w:p>
        </w:tc>
      </w:tr>
      <w:tr w:rsidR="00BB3F52" w:rsidRPr="00E91314" w14:paraId="7D7F548D" w14:textId="77777777" w:rsidTr="007B4C5F">
        <w:trPr>
          <w:gridBefore w:val="1"/>
          <w:wBefore w:w="15" w:type="dxa"/>
          <w:trHeight w:val="217"/>
        </w:trPr>
        <w:tc>
          <w:tcPr>
            <w:tcW w:w="7080" w:type="dxa"/>
            <w:gridSpan w:val="3"/>
            <w:shd w:val="pct25" w:color="auto" w:fill="auto"/>
          </w:tcPr>
          <w:p w14:paraId="164D97FE" w14:textId="77777777" w:rsidR="00BB3F52" w:rsidRPr="00E91314" w:rsidRDefault="00BB3F52" w:rsidP="007B4C5F">
            <w:r w:rsidRPr="00E91314">
              <w:t>Associationer</w:t>
            </w:r>
          </w:p>
        </w:tc>
        <w:tc>
          <w:tcPr>
            <w:tcW w:w="7880" w:type="dxa"/>
            <w:gridSpan w:val="6"/>
            <w:shd w:val="pct25" w:color="auto" w:fill="auto"/>
          </w:tcPr>
          <w:p w14:paraId="39CCB66D" w14:textId="77777777" w:rsidR="00BB3F52" w:rsidRPr="00E91314" w:rsidRDefault="00BB3F52" w:rsidP="007B4C5F">
            <w:pPr>
              <w:rPr>
                <w:rFonts w:eastAsia="Arial Unicode MS"/>
              </w:rPr>
            </w:pPr>
            <w:r w:rsidRPr="00E91314">
              <w:t>Beslutsregel</w:t>
            </w:r>
          </w:p>
        </w:tc>
      </w:tr>
      <w:tr w:rsidR="00BB3F52" w:rsidRPr="00E91314" w14:paraId="0ACDE1ED" w14:textId="77777777" w:rsidTr="007B4C5F">
        <w:trPr>
          <w:gridBefore w:val="1"/>
          <w:wBefore w:w="15" w:type="dxa"/>
          <w:trHeight w:val="217"/>
        </w:trPr>
        <w:tc>
          <w:tcPr>
            <w:tcW w:w="7080" w:type="dxa"/>
            <w:gridSpan w:val="3"/>
          </w:tcPr>
          <w:p w14:paraId="18DBA713" w14:textId="77777777" w:rsidR="00BB3F52" w:rsidRPr="00E91314" w:rsidRDefault="00BB3F52" w:rsidP="007B4C5F">
            <w:pPr>
              <w:rPr>
                <w:rFonts w:ascii="Arial" w:eastAsia="Arial Unicode MS" w:hAnsi="Arial"/>
                <w:color w:val="000000"/>
              </w:rPr>
            </w:pPr>
          </w:p>
        </w:tc>
        <w:tc>
          <w:tcPr>
            <w:tcW w:w="7880" w:type="dxa"/>
            <w:gridSpan w:val="6"/>
          </w:tcPr>
          <w:p w14:paraId="3DA55580" w14:textId="77777777" w:rsidR="00BB3F52" w:rsidRPr="00E91314" w:rsidRDefault="00BB3F52" w:rsidP="007B4C5F">
            <w:pPr>
              <w:rPr>
                <w:rFonts w:ascii="Arial" w:eastAsia="Arial Unicode MS" w:hAnsi="Arial"/>
                <w:color w:val="000000"/>
              </w:rPr>
            </w:pPr>
          </w:p>
        </w:tc>
      </w:tr>
      <w:tr w:rsidR="00BB3F52" w:rsidRPr="00E91314" w14:paraId="0AB0BE3B" w14:textId="77777777" w:rsidTr="007B4C5F">
        <w:trPr>
          <w:gridBefore w:val="1"/>
          <w:wBefore w:w="15" w:type="dxa"/>
          <w:trHeight w:val="217"/>
        </w:trPr>
        <w:tc>
          <w:tcPr>
            <w:tcW w:w="7080" w:type="dxa"/>
            <w:gridSpan w:val="3"/>
          </w:tcPr>
          <w:p w14:paraId="1760ED15" w14:textId="77777777" w:rsidR="00BB3F52" w:rsidRPr="00E91314" w:rsidRDefault="00BB3F52" w:rsidP="007B4C5F">
            <w:pPr>
              <w:rPr>
                <w:rFonts w:ascii="Arial" w:eastAsia="Arial Unicode MS" w:hAnsi="Arial"/>
                <w:color w:val="000000"/>
              </w:rPr>
            </w:pPr>
          </w:p>
        </w:tc>
        <w:tc>
          <w:tcPr>
            <w:tcW w:w="7880" w:type="dxa"/>
            <w:gridSpan w:val="6"/>
          </w:tcPr>
          <w:p w14:paraId="7C740A01" w14:textId="77777777" w:rsidR="00BB3F52" w:rsidRPr="00E91314" w:rsidRDefault="00BB3F52" w:rsidP="007B4C5F">
            <w:pPr>
              <w:rPr>
                <w:rFonts w:ascii="Arial" w:eastAsia="Arial Unicode MS" w:hAnsi="Arial"/>
                <w:color w:val="000000"/>
              </w:rPr>
            </w:pPr>
          </w:p>
        </w:tc>
      </w:tr>
    </w:tbl>
    <w:p w14:paraId="397E8645" w14:textId="77777777" w:rsidR="00BB3F52" w:rsidRDefault="00BB3F52" w:rsidP="00BB3F52"/>
    <w:p w14:paraId="45F1DEAE" w14:textId="77777777" w:rsidR="00BB3F52" w:rsidRDefault="00BB3F52" w:rsidP="005E4A35"/>
    <w:p w14:paraId="6AF89C57" w14:textId="77777777" w:rsidR="005C21F4" w:rsidRDefault="005C21F4" w:rsidP="005E4A35"/>
    <w:p w14:paraId="5E929B5B" w14:textId="77777777" w:rsidR="005C21F4" w:rsidRPr="00E91314" w:rsidRDefault="005C21F4" w:rsidP="005C21F4">
      <w:pPr>
        <w:pStyle w:val="Rubrik3"/>
        <w:numPr>
          <w:ilvl w:val="2"/>
          <w:numId w:val="21"/>
        </w:numPr>
        <w:spacing w:before="240" w:after="60"/>
        <w:ind w:left="1134" w:hanging="1134"/>
        <w:rPr>
          <w:i/>
          <w:lang w:val="sv-SE"/>
        </w:rPr>
      </w:pPr>
      <w:bookmarkStart w:id="153" w:name="_Toc220550749"/>
      <w:r w:rsidRPr="00E91314">
        <w:rPr>
          <w:i/>
          <w:lang w:val="sv-SE"/>
        </w:rPr>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3"/>
    </w:p>
    <w:p w14:paraId="395EE5AC" w14:textId="77777777" w:rsidR="005C21F4" w:rsidRDefault="005C21F4" w:rsidP="005C21F4">
      <w:pPr>
        <w:spacing w:after="0"/>
      </w:pPr>
      <w:r w:rsidRPr="005C21F4">
        <w:t xml:space="preserve">Objekt för att definiera om mallen är </w:t>
      </w:r>
      <w:r>
        <w:t>regional/nationell. En standardiserad mall kan användas regionalt eller nationellt. mall kan delas definieras s</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089DDBBE" w14:textId="77777777" w:rsidR="005C21F4" w:rsidRDefault="005C21F4" w:rsidP="005C21F4">
      <w:pPr>
        <w:spacing w:after="0"/>
      </w:pPr>
      <w:r>
        <w:t>Ex:</w:t>
      </w:r>
    </w:p>
    <w:p w14:paraId="2B03BCD9"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7C29C659" w14:textId="77777777" w:rsidTr="005C21F4">
        <w:trPr>
          <w:cantSplit/>
          <w:trHeight w:val="376"/>
        </w:trPr>
        <w:tc>
          <w:tcPr>
            <w:tcW w:w="2545" w:type="dxa"/>
            <w:gridSpan w:val="2"/>
            <w:vMerge w:val="restart"/>
            <w:shd w:val="pct25" w:color="auto" w:fill="auto"/>
          </w:tcPr>
          <w:p w14:paraId="4970ACD8"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2A3B669" w14:textId="77777777" w:rsidR="005C21F4" w:rsidRPr="00E91314" w:rsidRDefault="005C21F4" w:rsidP="005C21F4">
            <w:r w:rsidRPr="00E91314">
              <w:t>Beskrivning</w:t>
            </w:r>
          </w:p>
        </w:tc>
        <w:tc>
          <w:tcPr>
            <w:tcW w:w="1140" w:type="dxa"/>
            <w:vMerge w:val="restart"/>
            <w:shd w:val="pct25" w:color="auto" w:fill="auto"/>
          </w:tcPr>
          <w:p w14:paraId="5D9988C0"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662006D7" w14:textId="77777777" w:rsidR="005C21F4" w:rsidRPr="00E91314" w:rsidRDefault="005C21F4" w:rsidP="005C21F4">
            <w:r w:rsidRPr="00E91314">
              <w:t>Mult</w:t>
            </w:r>
          </w:p>
        </w:tc>
        <w:tc>
          <w:tcPr>
            <w:tcW w:w="1800" w:type="dxa"/>
            <w:vMerge w:val="restart"/>
            <w:shd w:val="pct25" w:color="auto" w:fill="auto"/>
          </w:tcPr>
          <w:p w14:paraId="75B355D2"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BF052D2"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4DA6341B"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4CA62840" w14:textId="77777777" w:rsidTr="005C21F4">
        <w:trPr>
          <w:cantSplit/>
          <w:trHeight w:val="375"/>
        </w:trPr>
        <w:tc>
          <w:tcPr>
            <w:tcW w:w="2545" w:type="dxa"/>
            <w:gridSpan w:val="2"/>
            <w:vMerge/>
            <w:shd w:val="pct25" w:color="auto" w:fill="auto"/>
          </w:tcPr>
          <w:p w14:paraId="69AB3CAA" w14:textId="77777777" w:rsidR="005C21F4" w:rsidRPr="00E91314" w:rsidRDefault="005C21F4" w:rsidP="005C21F4"/>
        </w:tc>
        <w:tc>
          <w:tcPr>
            <w:tcW w:w="3410" w:type="dxa"/>
            <w:vMerge/>
            <w:shd w:val="pct25" w:color="auto" w:fill="auto"/>
          </w:tcPr>
          <w:p w14:paraId="69433B2B" w14:textId="77777777" w:rsidR="005C21F4" w:rsidRPr="00E91314" w:rsidRDefault="005C21F4" w:rsidP="005C21F4"/>
        </w:tc>
        <w:tc>
          <w:tcPr>
            <w:tcW w:w="1140" w:type="dxa"/>
            <w:vMerge/>
            <w:shd w:val="pct25" w:color="auto" w:fill="auto"/>
          </w:tcPr>
          <w:p w14:paraId="5341D2A9" w14:textId="77777777" w:rsidR="005C21F4" w:rsidRPr="00E91314" w:rsidRDefault="005C21F4" w:rsidP="005C21F4"/>
        </w:tc>
        <w:tc>
          <w:tcPr>
            <w:tcW w:w="720" w:type="dxa"/>
            <w:vMerge/>
            <w:shd w:val="pct25" w:color="auto" w:fill="auto"/>
          </w:tcPr>
          <w:p w14:paraId="1F3B88C5" w14:textId="77777777" w:rsidR="005C21F4" w:rsidRPr="00E91314" w:rsidRDefault="005C21F4" w:rsidP="005C21F4"/>
        </w:tc>
        <w:tc>
          <w:tcPr>
            <w:tcW w:w="1800" w:type="dxa"/>
            <w:vMerge/>
            <w:shd w:val="pct25" w:color="auto" w:fill="auto"/>
          </w:tcPr>
          <w:p w14:paraId="49FAAC35" w14:textId="77777777" w:rsidR="005C21F4" w:rsidRPr="00E91314" w:rsidRDefault="005C21F4" w:rsidP="005C21F4"/>
        </w:tc>
        <w:tc>
          <w:tcPr>
            <w:tcW w:w="1920" w:type="dxa"/>
            <w:vMerge/>
            <w:shd w:val="pct25" w:color="auto" w:fill="auto"/>
          </w:tcPr>
          <w:p w14:paraId="30AD4166" w14:textId="77777777" w:rsidR="005C21F4" w:rsidRPr="00E91314" w:rsidRDefault="005C21F4" w:rsidP="005C21F4"/>
        </w:tc>
        <w:tc>
          <w:tcPr>
            <w:tcW w:w="1200" w:type="dxa"/>
            <w:tcBorders>
              <w:bottom w:val="single" w:sz="4" w:space="0" w:color="auto"/>
            </w:tcBorders>
            <w:shd w:val="pct25" w:color="auto" w:fill="auto"/>
          </w:tcPr>
          <w:p w14:paraId="01B2BF39"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15EA707"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673A8FA9" w14:textId="77777777" w:rsidR="005C21F4" w:rsidRPr="00E91314" w:rsidRDefault="005C21F4" w:rsidP="005C21F4">
            <w:pPr>
              <w:rPr>
                <w:rFonts w:eastAsia="Arial Unicode MS"/>
              </w:rPr>
            </w:pPr>
          </w:p>
        </w:tc>
      </w:tr>
      <w:tr w:rsidR="005C21F4" w:rsidRPr="00E91314" w14:paraId="752F1A74" w14:textId="77777777" w:rsidTr="005C21F4">
        <w:trPr>
          <w:trHeight w:val="217"/>
        </w:trPr>
        <w:tc>
          <w:tcPr>
            <w:tcW w:w="2545" w:type="dxa"/>
            <w:gridSpan w:val="2"/>
          </w:tcPr>
          <w:p w14:paraId="1D6301A2"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7A426A48"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länskoder. </w:t>
            </w:r>
          </w:p>
          <w:p w14:paraId="60F44277"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15A6C83E" w14:textId="77777777" w:rsidR="00B944DA" w:rsidRPr="00B944DA" w:rsidRDefault="00B944DA" w:rsidP="00B944DA">
            <w:pPr>
              <w:rPr>
                <w:rFonts w:eastAsia="Arial Unicode MS"/>
              </w:rPr>
            </w:pPr>
          </w:p>
          <w:p w14:paraId="3A5CB369"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115BA887" w14:textId="77777777" w:rsidR="005C21F4" w:rsidRPr="00E91314" w:rsidRDefault="00B944DA" w:rsidP="005C21F4">
            <w:pPr>
              <w:rPr>
                <w:rFonts w:eastAsia="Arial Unicode MS"/>
              </w:rPr>
            </w:pPr>
            <w:r w:rsidRPr="00E91314">
              <w:rPr>
                <w:rFonts w:eastAsia="Arial Unicode MS"/>
              </w:rPr>
              <w:t>KTOV</w:t>
            </w:r>
          </w:p>
        </w:tc>
        <w:tc>
          <w:tcPr>
            <w:tcW w:w="720" w:type="dxa"/>
          </w:tcPr>
          <w:p w14:paraId="045CED4E" w14:textId="77777777" w:rsidR="005C21F4" w:rsidRPr="00E91314" w:rsidRDefault="00B944DA" w:rsidP="00B944DA">
            <w:pPr>
              <w:rPr>
                <w:rFonts w:eastAsia="Arial Unicode MS"/>
              </w:rPr>
            </w:pPr>
            <w:r>
              <w:rPr>
                <w:rFonts w:eastAsia="Arial Unicode MS"/>
              </w:rPr>
              <w:t>0</w:t>
            </w:r>
            <w:r w:rsidR="005C21F4" w:rsidRPr="00E91314">
              <w:rPr>
                <w:rFonts w:eastAsia="Arial Unicode MS"/>
              </w:rPr>
              <w:t>..</w:t>
            </w:r>
            <w:r>
              <w:rPr>
                <w:rFonts w:eastAsia="Arial Unicode MS"/>
              </w:rPr>
              <w:t>*</w:t>
            </w:r>
          </w:p>
        </w:tc>
        <w:tc>
          <w:tcPr>
            <w:tcW w:w="1800" w:type="dxa"/>
          </w:tcPr>
          <w:p w14:paraId="7C088DE4" w14:textId="77777777" w:rsidR="005C21F4" w:rsidRPr="00E91314" w:rsidRDefault="00B944DA" w:rsidP="005C21F4">
            <w:pPr>
              <w:rPr>
                <w:rFonts w:eastAsia="Arial Unicode MS"/>
              </w:rPr>
            </w:pPr>
            <w:r>
              <w:rPr>
                <w:rFonts w:eastAsia="Arial Unicode MS"/>
              </w:rPr>
              <w:t>KV Länskod.</w:t>
            </w:r>
          </w:p>
          <w:p w14:paraId="6F386BBF" w14:textId="77777777" w:rsidR="005C21F4" w:rsidRPr="00E91314" w:rsidRDefault="005C21F4" w:rsidP="005C21F4">
            <w:pPr>
              <w:rPr>
                <w:rFonts w:eastAsia="Arial Unicode MS"/>
              </w:rPr>
            </w:pPr>
          </w:p>
        </w:tc>
        <w:tc>
          <w:tcPr>
            <w:tcW w:w="1920" w:type="dxa"/>
          </w:tcPr>
          <w:p w14:paraId="628A6B68" w14:textId="77777777" w:rsidR="005C21F4" w:rsidRPr="00E91314" w:rsidRDefault="005C21F4" w:rsidP="005C21F4">
            <w:pPr>
              <w:rPr>
                <w:rFonts w:ascii="Arial" w:eastAsia="Arial Unicode MS" w:hAnsi="Arial"/>
              </w:rPr>
            </w:pPr>
          </w:p>
        </w:tc>
        <w:tc>
          <w:tcPr>
            <w:tcW w:w="1200" w:type="dxa"/>
            <w:shd w:val="clear" w:color="auto" w:fill="auto"/>
          </w:tcPr>
          <w:p w14:paraId="734759B5" w14:textId="77777777" w:rsidR="005C21F4" w:rsidRPr="00E91314" w:rsidRDefault="005C21F4" w:rsidP="005C21F4">
            <w:pPr>
              <w:rPr>
                <w:rFonts w:ascii="Arial" w:eastAsia="Arial Unicode MS" w:hAnsi="Arial"/>
              </w:rPr>
            </w:pPr>
          </w:p>
        </w:tc>
        <w:tc>
          <w:tcPr>
            <w:tcW w:w="1080" w:type="dxa"/>
            <w:shd w:val="clear" w:color="auto" w:fill="auto"/>
          </w:tcPr>
          <w:p w14:paraId="1349684C" w14:textId="77777777" w:rsidR="005C21F4" w:rsidRPr="00E91314" w:rsidRDefault="005C21F4" w:rsidP="005C21F4">
            <w:pPr>
              <w:rPr>
                <w:rFonts w:ascii="Arial" w:eastAsia="Arial Unicode MS" w:hAnsi="Arial"/>
              </w:rPr>
            </w:pPr>
          </w:p>
        </w:tc>
        <w:tc>
          <w:tcPr>
            <w:tcW w:w="1160" w:type="dxa"/>
            <w:shd w:val="clear" w:color="auto" w:fill="auto"/>
          </w:tcPr>
          <w:p w14:paraId="0232E2B0" w14:textId="77777777" w:rsidR="005C21F4" w:rsidRPr="00E91314" w:rsidRDefault="005C21F4" w:rsidP="005C21F4">
            <w:pPr>
              <w:rPr>
                <w:rFonts w:ascii="Arial" w:eastAsia="Arial Unicode MS" w:hAnsi="Arial"/>
              </w:rPr>
            </w:pPr>
          </w:p>
        </w:tc>
      </w:tr>
      <w:tr w:rsidR="005C21F4" w:rsidRPr="00E91314" w14:paraId="039977D3" w14:textId="77777777" w:rsidTr="005C21F4">
        <w:trPr>
          <w:trHeight w:val="217"/>
        </w:trPr>
        <w:tc>
          <w:tcPr>
            <w:tcW w:w="2545" w:type="dxa"/>
            <w:gridSpan w:val="2"/>
          </w:tcPr>
          <w:p w14:paraId="2B16CDE7"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propagate</w:t>
            </w:r>
            <w:r w:rsidRPr="00E91314">
              <w:rPr>
                <w:rFonts w:eastAsia="Arial Unicode MS"/>
              </w:rPr>
              <w:t>)</w:t>
            </w:r>
          </w:p>
        </w:tc>
        <w:tc>
          <w:tcPr>
            <w:tcW w:w="3410" w:type="dxa"/>
          </w:tcPr>
          <w:p w14:paraId="24E5E7C4" w14:textId="77777777" w:rsidR="00B944DA" w:rsidRPr="00B944DA" w:rsidRDefault="00B944DA" w:rsidP="00B944DA">
            <w:pPr>
              <w:rPr>
                <w:rFonts w:eastAsia="Arial Unicode MS"/>
              </w:rPr>
            </w:pPr>
            <w:r w:rsidRPr="00B944DA">
              <w:rPr>
                <w:rFonts w:eastAsia="Arial Unicode MS"/>
              </w:rPr>
              <w:t>Attribut för att indikera att mallen är global.</w:t>
            </w:r>
          </w:p>
          <w:p w14:paraId="22F923AB"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4ADA2C50" w14:textId="77777777" w:rsidR="005C21F4" w:rsidRPr="00E91314" w:rsidRDefault="00B944DA" w:rsidP="005C21F4">
            <w:pPr>
              <w:rPr>
                <w:rFonts w:eastAsia="Arial Unicode MS"/>
              </w:rPr>
            </w:pPr>
            <w:r>
              <w:rPr>
                <w:rFonts w:eastAsia="Arial Unicode MS"/>
              </w:rPr>
              <w:t>S/F</w:t>
            </w:r>
          </w:p>
        </w:tc>
        <w:tc>
          <w:tcPr>
            <w:tcW w:w="720" w:type="dxa"/>
          </w:tcPr>
          <w:p w14:paraId="2EE2E70F" w14:textId="77777777" w:rsidR="005C21F4" w:rsidRPr="00E91314" w:rsidRDefault="005C21F4" w:rsidP="005C21F4">
            <w:pPr>
              <w:rPr>
                <w:rFonts w:eastAsia="Arial Unicode MS"/>
              </w:rPr>
            </w:pPr>
            <w:r>
              <w:rPr>
                <w:rFonts w:eastAsia="Arial Unicode MS"/>
              </w:rPr>
              <w:t>1</w:t>
            </w:r>
            <w:r w:rsidRPr="00E91314">
              <w:rPr>
                <w:rFonts w:eastAsia="Arial Unicode MS"/>
              </w:rPr>
              <w:t>..1</w:t>
            </w:r>
          </w:p>
        </w:tc>
        <w:tc>
          <w:tcPr>
            <w:tcW w:w="1800" w:type="dxa"/>
          </w:tcPr>
          <w:p w14:paraId="51C6F6CD"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58F6F3D5"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14F518A9" w14:textId="77777777" w:rsidR="005C21F4" w:rsidRPr="00E91314" w:rsidRDefault="005C21F4" w:rsidP="005C21F4">
            <w:pPr>
              <w:rPr>
                <w:rFonts w:ascii="Arial" w:eastAsia="Arial Unicode MS" w:hAnsi="Arial"/>
              </w:rPr>
            </w:pPr>
          </w:p>
        </w:tc>
        <w:tc>
          <w:tcPr>
            <w:tcW w:w="1200" w:type="dxa"/>
            <w:shd w:val="clear" w:color="auto" w:fill="auto"/>
          </w:tcPr>
          <w:p w14:paraId="19BFBC8D" w14:textId="77777777" w:rsidR="005C21F4" w:rsidRPr="00E91314" w:rsidRDefault="005C21F4" w:rsidP="005C21F4">
            <w:pPr>
              <w:rPr>
                <w:rFonts w:ascii="Arial" w:eastAsia="Arial Unicode MS" w:hAnsi="Arial"/>
              </w:rPr>
            </w:pPr>
          </w:p>
        </w:tc>
        <w:tc>
          <w:tcPr>
            <w:tcW w:w="1080" w:type="dxa"/>
            <w:shd w:val="clear" w:color="auto" w:fill="auto"/>
          </w:tcPr>
          <w:p w14:paraId="6BB126B1" w14:textId="77777777" w:rsidR="005C21F4" w:rsidRPr="00E91314" w:rsidRDefault="005C21F4" w:rsidP="005C21F4">
            <w:pPr>
              <w:rPr>
                <w:rFonts w:ascii="Arial" w:eastAsia="Arial Unicode MS" w:hAnsi="Arial"/>
              </w:rPr>
            </w:pPr>
          </w:p>
        </w:tc>
        <w:tc>
          <w:tcPr>
            <w:tcW w:w="1160" w:type="dxa"/>
            <w:shd w:val="clear" w:color="auto" w:fill="auto"/>
          </w:tcPr>
          <w:p w14:paraId="06263A5B" w14:textId="77777777" w:rsidR="005C21F4" w:rsidRPr="00E91314" w:rsidRDefault="005C21F4" w:rsidP="005C21F4">
            <w:pPr>
              <w:rPr>
                <w:rFonts w:ascii="Arial" w:eastAsia="Arial Unicode MS" w:hAnsi="Arial"/>
              </w:rPr>
            </w:pPr>
          </w:p>
        </w:tc>
      </w:tr>
      <w:tr w:rsidR="005C21F4" w:rsidRPr="00E91314" w14:paraId="779237A3" w14:textId="77777777" w:rsidTr="005C21F4">
        <w:trPr>
          <w:gridBefore w:val="1"/>
          <w:wBefore w:w="15" w:type="dxa"/>
          <w:trHeight w:val="217"/>
        </w:trPr>
        <w:tc>
          <w:tcPr>
            <w:tcW w:w="7080" w:type="dxa"/>
            <w:gridSpan w:val="3"/>
            <w:shd w:val="pct25" w:color="auto" w:fill="auto"/>
          </w:tcPr>
          <w:p w14:paraId="3196870F" w14:textId="77777777" w:rsidR="005C21F4" w:rsidRPr="00E91314" w:rsidRDefault="005C21F4" w:rsidP="005C21F4">
            <w:r w:rsidRPr="00E91314">
              <w:t>Associationer</w:t>
            </w:r>
          </w:p>
        </w:tc>
        <w:tc>
          <w:tcPr>
            <w:tcW w:w="7880" w:type="dxa"/>
            <w:gridSpan w:val="6"/>
            <w:shd w:val="pct25" w:color="auto" w:fill="auto"/>
          </w:tcPr>
          <w:p w14:paraId="76C82722" w14:textId="77777777" w:rsidR="005C21F4" w:rsidRPr="00E91314" w:rsidRDefault="005C21F4" w:rsidP="005C21F4">
            <w:pPr>
              <w:rPr>
                <w:rFonts w:eastAsia="Arial Unicode MS"/>
              </w:rPr>
            </w:pPr>
            <w:r w:rsidRPr="00E91314">
              <w:t>Beslutsregel</w:t>
            </w:r>
          </w:p>
        </w:tc>
      </w:tr>
    </w:tbl>
    <w:p w14:paraId="3F6D64D2"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62C1A8D3"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3A768D01" w14:textId="77777777" w:rsidR="00870854" w:rsidRPr="00E91314" w:rsidRDefault="00870854" w:rsidP="00870854"/>
    <w:p w14:paraId="710C3DD8" w14:textId="77777777" w:rsidR="00870854" w:rsidRPr="00E91314" w:rsidRDefault="00870854" w:rsidP="00870854"/>
    <w:p w14:paraId="7DAD898A" w14:textId="77777777" w:rsidR="00870854" w:rsidRPr="00E91314" w:rsidRDefault="00870854" w:rsidP="00870854"/>
    <w:p w14:paraId="05827FED"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550750"/>
      <w:r w:rsidRPr="00E91314">
        <w:rPr>
          <w:lang w:val="sv-SE"/>
        </w:rPr>
        <w:t>V-MIM Formulärtjänstens meddelanden</w:t>
      </w:r>
      <w:bookmarkEnd w:id="154"/>
      <w:bookmarkEnd w:id="155"/>
    </w:p>
    <w:p w14:paraId="7A726642" w14:textId="77777777" w:rsidR="00870854" w:rsidRPr="00E91314" w:rsidRDefault="00870854" w:rsidP="00E1286C">
      <w:pPr>
        <w:rPr>
          <w:szCs w:val="20"/>
        </w:rPr>
      </w:pPr>
      <w:r w:rsidRPr="00E91314">
        <w:rPr>
          <w:szCs w:val="20"/>
        </w:rPr>
        <w:t>Sammanställning över formulärtjänstens meddelanden.</w:t>
      </w:r>
    </w:p>
    <w:p w14:paraId="11C9F6E7"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6491770D" w14:textId="77777777" w:rsidTr="001531A7">
        <w:tc>
          <w:tcPr>
            <w:tcW w:w="3277" w:type="dxa"/>
          </w:tcPr>
          <w:p w14:paraId="0C11B863" w14:textId="77777777" w:rsidR="00870854" w:rsidRPr="00E91314" w:rsidRDefault="00870854" w:rsidP="00E1286C">
            <w:pPr>
              <w:rPr>
                <w:b/>
                <w:szCs w:val="20"/>
              </w:rPr>
            </w:pPr>
            <w:r w:rsidRPr="00E91314">
              <w:rPr>
                <w:b/>
                <w:szCs w:val="20"/>
              </w:rPr>
              <w:t>Meddelande</w:t>
            </w:r>
          </w:p>
        </w:tc>
        <w:tc>
          <w:tcPr>
            <w:tcW w:w="5443" w:type="dxa"/>
          </w:tcPr>
          <w:p w14:paraId="1EDB77D9" w14:textId="77777777" w:rsidR="00870854" w:rsidRPr="00E91314" w:rsidRDefault="00870854" w:rsidP="00E1286C">
            <w:pPr>
              <w:rPr>
                <w:b/>
                <w:szCs w:val="20"/>
              </w:rPr>
            </w:pPr>
            <w:r w:rsidRPr="00E91314">
              <w:rPr>
                <w:b/>
                <w:szCs w:val="20"/>
              </w:rPr>
              <w:t>Beskrivning</w:t>
            </w:r>
          </w:p>
        </w:tc>
      </w:tr>
      <w:tr w:rsidR="00021D7F" w:rsidRPr="00E91314" w14:paraId="521EDE48" w14:textId="77777777" w:rsidTr="001531A7">
        <w:tc>
          <w:tcPr>
            <w:tcW w:w="3277" w:type="dxa"/>
          </w:tcPr>
          <w:p w14:paraId="3B9128E8" w14:textId="77777777" w:rsidR="00021D7F" w:rsidRDefault="00021D7F" w:rsidP="00E1286C">
            <w:pPr>
              <w:rPr>
                <w:szCs w:val="20"/>
              </w:rPr>
            </w:pPr>
            <w:r>
              <w:rPr>
                <w:szCs w:val="20"/>
              </w:rPr>
              <w:t>AnswerAlternativeType</w:t>
            </w:r>
          </w:p>
        </w:tc>
        <w:tc>
          <w:tcPr>
            <w:tcW w:w="5443" w:type="dxa"/>
          </w:tcPr>
          <w:p w14:paraId="4ADB176F"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11D002B0" w14:textId="77777777" w:rsidTr="001531A7">
        <w:tc>
          <w:tcPr>
            <w:tcW w:w="3277" w:type="dxa"/>
          </w:tcPr>
          <w:p w14:paraId="05424BA6" w14:textId="77777777" w:rsidR="00021D7F" w:rsidRDefault="00021D7F" w:rsidP="00E1286C">
            <w:pPr>
              <w:rPr>
                <w:szCs w:val="20"/>
              </w:rPr>
            </w:pPr>
            <w:r>
              <w:rPr>
                <w:szCs w:val="20"/>
              </w:rPr>
              <w:t>AnswerStatusType</w:t>
            </w:r>
          </w:p>
        </w:tc>
        <w:tc>
          <w:tcPr>
            <w:tcW w:w="5443" w:type="dxa"/>
          </w:tcPr>
          <w:p w14:paraId="5B5CCA76"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2D2D7A19" w14:textId="77777777" w:rsidTr="001531A7">
        <w:tc>
          <w:tcPr>
            <w:tcW w:w="3277" w:type="dxa"/>
          </w:tcPr>
          <w:p w14:paraId="7403CA0A" w14:textId="77777777" w:rsidR="00021D7F" w:rsidRDefault="00021D7F" w:rsidP="00E1286C">
            <w:pPr>
              <w:rPr>
                <w:szCs w:val="20"/>
              </w:rPr>
            </w:pPr>
            <w:r>
              <w:rPr>
                <w:szCs w:val="20"/>
              </w:rPr>
              <w:t>AnswerType</w:t>
            </w:r>
          </w:p>
        </w:tc>
        <w:tc>
          <w:tcPr>
            <w:tcW w:w="5443" w:type="dxa"/>
          </w:tcPr>
          <w:p w14:paraId="506AD300"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6119858C" w14:textId="77777777" w:rsidTr="001531A7">
        <w:tc>
          <w:tcPr>
            <w:tcW w:w="3277" w:type="dxa"/>
          </w:tcPr>
          <w:p w14:paraId="44B1D56B" w14:textId="77777777" w:rsidR="00D838F3" w:rsidRDefault="00D838F3" w:rsidP="00E1286C">
            <w:pPr>
              <w:rPr>
                <w:szCs w:val="20"/>
              </w:rPr>
            </w:pPr>
            <w:r>
              <w:rPr>
                <w:szCs w:val="20"/>
              </w:rPr>
              <w:t>CodeType</w:t>
            </w:r>
          </w:p>
        </w:tc>
        <w:tc>
          <w:tcPr>
            <w:tcW w:w="5443" w:type="dxa"/>
          </w:tcPr>
          <w:p w14:paraId="75553685"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68E7931F" w14:textId="77777777" w:rsidTr="001531A7">
        <w:tc>
          <w:tcPr>
            <w:tcW w:w="3277" w:type="dxa"/>
          </w:tcPr>
          <w:p w14:paraId="2B25482B" w14:textId="77777777" w:rsidR="00D838F3" w:rsidRDefault="00D838F3" w:rsidP="00E1286C">
            <w:pPr>
              <w:rPr>
                <w:szCs w:val="20"/>
              </w:rPr>
            </w:pPr>
            <w:r>
              <w:rPr>
                <w:szCs w:val="20"/>
              </w:rPr>
              <w:t>FormRequestResponseType</w:t>
            </w:r>
          </w:p>
        </w:tc>
        <w:tc>
          <w:tcPr>
            <w:tcW w:w="5443" w:type="dxa"/>
          </w:tcPr>
          <w:p w14:paraId="504E5A35"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40D988AF" w14:textId="77777777" w:rsidTr="001531A7">
        <w:tc>
          <w:tcPr>
            <w:tcW w:w="3277" w:type="dxa"/>
          </w:tcPr>
          <w:p w14:paraId="1703ED5F" w14:textId="77777777" w:rsidR="00D838F3" w:rsidRDefault="00D838F3" w:rsidP="00E1286C">
            <w:pPr>
              <w:rPr>
                <w:szCs w:val="20"/>
              </w:rPr>
            </w:pPr>
            <w:r>
              <w:rPr>
                <w:szCs w:val="20"/>
              </w:rPr>
              <w:t>FormRequestType</w:t>
            </w:r>
          </w:p>
        </w:tc>
        <w:tc>
          <w:tcPr>
            <w:tcW w:w="5443" w:type="dxa"/>
          </w:tcPr>
          <w:p w14:paraId="0CB61893" w14:textId="77777777" w:rsidR="00D838F3" w:rsidRPr="00E91314" w:rsidRDefault="00D838F3" w:rsidP="00E1286C">
            <w:pPr>
              <w:rPr>
                <w:szCs w:val="20"/>
              </w:rPr>
            </w:pPr>
            <w:r>
              <w:rPr>
                <w:szCs w:val="20"/>
              </w:rPr>
              <w:t>Objektet används när en formulärbegäran skapas (createFormRequest).</w:t>
            </w:r>
          </w:p>
        </w:tc>
      </w:tr>
      <w:tr w:rsidR="00D838F3" w:rsidRPr="00E91314" w14:paraId="775E6CFF" w14:textId="77777777" w:rsidTr="001531A7">
        <w:tc>
          <w:tcPr>
            <w:tcW w:w="3277" w:type="dxa"/>
          </w:tcPr>
          <w:p w14:paraId="745D6DC6" w14:textId="77777777" w:rsidR="00D838F3" w:rsidRDefault="00D838F3" w:rsidP="00E1286C">
            <w:pPr>
              <w:rPr>
                <w:szCs w:val="20"/>
              </w:rPr>
            </w:pPr>
            <w:r>
              <w:rPr>
                <w:szCs w:val="20"/>
              </w:rPr>
              <w:t>Forms</w:t>
            </w:r>
            <w:r w:rsidRPr="00E91314">
              <w:rPr>
                <w:szCs w:val="20"/>
              </w:rPr>
              <w:t>Type</w:t>
            </w:r>
          </w:p>
        </w:tc>
        <w:tc>
          <w:tcPr>
            <w:tcW w:w="5443" w:type="dxa"/>
          </w:tcPr>
          <w:p w14:paraId="3F493AB8"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11E73CFC" w14:textId="77777777" w:rsidTr="001531A7">
        <w:tc>
          <w:tcPr>
            <w:tcW w:w="3277" w:type="dxa"/>
          </w:tcPr>
          <w:p w14:paraId="7C886FC3" w14:textId="77777777" w:rsidR="00D838F3" w:rsidRDefault="00D838F3" w:rsidP="00E1286C">
            <w:pPr>
              <w:rPr>
                <w:szCs w:val="20"/>
              </w:rPr>
            </w:pPr>
            <w:r>
              <w:rPr>
                <w:szCs w:val="20"/>
              </w:rPr>
              <w:t>FormTemplateType</w:t>
            </w:r>
          </w:p>
        </w:tc>
        <w:tc>
          <w:tcPr>
            <w:tcW w:w="5443" w:type="dxa"/>
          </w:tcPr>
          <w:p w14:paraId="1934993B"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795371E5" w14:textId="77777777" w:rsidTr="001531A7">
        <w:tc>
          <w:tcPr>
            <w:tcW w:w="3277" w:type="dxa"/>
          </w:tcPr>
          <w:p w14:paraId="6F1B4D23" w14:textId="77777777" w:rsidR="00354D65" w:rsidRDefault="00354D65" w:rsidP="00E1286C">
            <w:pPr>
              <w:rPr>
                <w:szCs w:val="20"/>
              </w:rPr>
            </w:pPr>
            <w:r>
              <w:rPr>
                <w:szCs w:val="20"/>
              </w:rPr>
              <w:t>FormTemplateInfoType</w:t>
            </w:r>
          </w:p>
        </w:tc>
        <w:tc>
          <w:tcPr>
            <w:tcW w:w="5443" w:type="dxa"/>
          </w:tcPr>
          <w:p w14:paraId="056B1D65"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041F0223" w14:textId="77777777" w:rsidTr="001531A7">
        <w:tc>
          <w:tcPr>
            <w:tcW w:w="3277" w:type="dxa"/>
          </w:tcPr>
          <w:p w14:paraId="114565F7" w14:textId="77777777" w:rsidR="00354D65" w:rsidRPr="00E91314" w:rsidRDefault="00354D65" w:rsidP="00E1286C">
            <w:pPr>
              <w:rPr>
                <w:szCs w:val="20"/>
              </w:rPr>
            </w:pPr>
            <w:r>
              <w:rPr>
                <w:szCs w:val="20"/>
              </w:rPr>
              <w:t>Form</w:t>
            </w:r>
            <w:r w:rsidRPr="00E91314">
              <w:rPr>
                <w:szCs w:val="20"/>
              </w:rPr>
              <w:t>Type</w:t>
            </w:r>
          </w:p>
        </w:tc>
        <w:tc>
          <w:tcPr>
            <w:tcW w:w="5443" w:type="dxa"/>
          </w:tcPr>
          <w:p w14:paraId="2E656D4D"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29E4EA10" w14:textId="77777777" w:rsidTr="001531A7">
        <w:tc>
          <w:tcPr>
            <w:tcW w:w="3277" w:type="dxa"/>
          </w:tcPr>
          <w:p w14:paraId="34A1A00E" w14:textId="77777777" w:rsidR="00354D65" w:rsidRPr="00E91314" w:rsidRDefault="00354D65" w:rsidP="00E1286C">
            <w:pPr>
              <w:rPr>
                <w:szCs w:val="20"/>
              </w:rPr>
            </w:pPr>
            <w:r>
              <w:rPr>
                <w:szCs w:val="20"/>
              </w:rPr>
              <w:t>PageAnswerType</w:t>
            </w:r>
          </w:p>
        </w:tc>
        <w:tc>
          <w:tcPr>
            <w:tcW w:w="5443" w:type="dxa"/>
          </w:tcPr>
          <w:p w14:paraId="3785FA6D" w14:textId="77777777" w:rsidR="00354D65" w:rsidRPr="00E91314" w:rsidRDefault="00354D65" w:rsidP="00E1286C">
            <w:pPr>
              <w:rPr>
                <w:szCs w:val="20"/>
              </w:rPr>
            </w:pPr>
            <w:r>
              <w:rPr>
                <w:szCs w:val="20"/>
              </w:rPr>
              <w:t>Objektet innehåller invånarens svar på en sidas frågor.</w:t>
            </w:r>
          </w:p>
        </w:tc>
      </w:tr>
      <w:tr w:rsidR="00354D65" w:rsidRPr="00E91314" w14:paraId="7B140385" w14:textId="77777777" w:rsidTr="001531A7">
        <w:tc>
          <w:tcPr>
            <w:tcW w:w="3277" w:type="dxa"/>
          </w:tcPr>
          <w:p w14:paraId="4DF41FB5" w14:textId="77777777" w:rsidR="00354D65" w:rsidRPr="00E91314" w:rsidRDefault="00354D65" w:rsidP="00E1286C">
            <w:pPr>
              <w:rPr>
                <w:szCs w:val="20"/>
              </w:rPr>
            </w:pPr>
            <w:r>
              <w:rPr>
                <w:szCs w:val="20"/>
              </w:rPr>
              <w:t>PageType</w:t>
            </w:r>
          </w:p>
        </w:tc>
        <w:tc>
          <w:tcPr>
            <w:tcW w:w="5443" w:type="dxa"/>
          </w:tcPr>
          <w:p w14:paraId="29714FED"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5243DBDD" w14:textId="77777777" w:rsidTr="001531A7">
        <w:tc>
          <w:tcPr>
            <w:tcW w:w="3277" w:type="dxa"/>
          </w:tcPr>
          <w:p w14:paraId="49D81002" w14:textId="77777777" w:rsidR="00354D65" w:rsidRDefault="00354D65" w:rsidP="00E1286C">
            <w:pPr>
              <w:rPr>
                <w:szCs w:val="20"/>
              </w:rPr>
            </w:pPr>
            <w:r>
              <w:rPr>
                <w:szCs w:val="20"/>
              </w:rPr>
              <w:t>QuestionAnswerType</w:t>
            </w:r>
          </w:p>
        </w:tc>
        <w:tc>
          <w:tcPr>
            <w:tcW w:w="5443" w:type="dxa"/>
          </w:tcPr>
          <w:p w14:paraId="00EAFEF6" w14:textId="77777777" w:rsidR="00354D65" w:rsidRPr="00E91314" w:rsidRDefault="00354D65" w:rsidP="00E1286C">
            <w:pPr>
              <w:rPr>
                <w:szCs w:val="20"/>
              </w:rPr>
            </w:pPr>
            <w:r w:rsidRPr="00B23C27">
              <w:rPr>
                <w:szCs w:val="20"/>
              </w:rPr>
              <w:t>Objektet innehåller en svaret på en fråga.</w:t>
            </w:r>
          </w:p>
        </w:tc>
      </w:tr>
      <w:tr w:rsidR="00354D65" w:rsidRPr="00E91314" w14:paraId="0411F79F" w14:textId="77777777" w:rsidTr="001531A7">
        <w:tc>
          <w:tcPr>
            <w:tcW w:w="3277" w:type="dxa"/>
          </w:tcPr>
          <w:p w14:paraId="1056857B" w14:textId="77777777" w:rsidR="00354D65" w:rsidRDefault="00354D65" w:rsidP="00E1286C">
            <w:pPr>
              <w:rPr>
                <w:szCs w:val="20"/>
              </w:rPr>
            </w:pPr>
            <w:r w:rsidRPr="00875C03">
              <w:rPr>
                <w:szCs w:val="20"/>
              </w:rPr>
              <w:t>QuestionBlockAnswersType</w:t>
            </w:r>
          </w:p>
        </w:tc>
        <w:tc>
          <w:tcPr>
            <w:tcW w:w="5443" w:type="dxa"/>
          </w:tcPr>
          <w:p w14:paraId="624B769B"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3DC98525" w14:textId="77777777" w:rsidTr="001531A7">
        <w:tc>
          <w:tcPr>
            <w:tcW w:w="3277" w:type="dxa"/>
          </w:tcPr>
          <w:p w14:paraId="40554409" w14:textId="77777777" w:rsidR="00354D65" w:rsidRDefault="00354D65" w:rsidP="00E1286C">
            <w:pPr>
              <w:rPr>
                <w:szCs w:val="20"/>
              </w:rPr>
            </w:pPr>
            <w:r>
              <w:rPr>
                <w:szCs w:val="20"/>
              </w:rPr>
              <w:t>QuestionBlock</w:t>
            </w:r>
            <w:r w:rsidRPr="00E91314">
              <w:rPr>
                <w:szCs w:val="20"/>
              </w:rPr>
              <w:t>Type</w:t>
            </w:r>
          </w:p>
        </w:tc>
        <w:tc>
          <w:tcPr>
            <w:tcW w:w="5443" w:type="dxa"/>
          </w:tcPr>
          <w:p w14:paraId="221FECBB"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54FB594E" w14:textId="77777777" w:rsidTr="001531A7">
        <w:tc>
          <w:tcPr>
            <w:tcW w:w="3277" w:type="dxa"/>
          </w:tcPr>
          <w:p w14:paraId="7705B3A8" w14:textId="77777777" w:rsidR="00354D65" w:rsidRPr="00E91314" w:rsidRDefault="00354D65" w:rsidP="00E1286C">
            <w:pPr>
              <w:rPr>
                <w:szCs w:val="20"/>
              </w:rPr>
            </w:pPr>
            <w:r>
              <w:rPr>
                <w:szCs w:val="20"/>
              </w:rPr>
              <w:t>QuestionSuperiorType</w:t>
            </w:r>
          </w:p>
        </w:tc>
        <w:tc>
          <w:tcPr>
            <w:tcW w:w="5443" w:type="dxa"/>
          </w:tcPr>
          <w:p w14:paraId="30CA1E5B"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09C3C024" w14:textId="77777777" w:rsidTr="001531A7">
        <w:tc>
          <w:tcPr>
            <w:tcW w:w="3277" w:type="dxa"/>
          </w:tcPr>
          <w:p w14:paraId="499DF3C8" w14:textId="77777777" w:rsidR="00354D65" w:rsidRPr="00E91314" w:rsidRDefault="00354D65" w:rsidP="00E1286C">
            <w:pPr>
              <w:rPr>
                <w:szCs w:val="20"/>
              </w:rPr>
            </w:pPr>
            <w:r>
              <w:rPr>
                <w:szCs w:val="20"/>
              </w:rPr>
              <w:t>QuestionType</w:t>
            </w:r>
          </w:p>
        </w:tc>
        <w:tc>
          <w:tcPr>
            <w:tcW w:w="5443" w:type="dxa"/>
          </w:tcPr>
          <w:p w14:paraId="4B9E0F74" w14:textId="77777777" w:rsidR="00354D65" w:rsidRPr="00E91314" w:rsidRDefault="00354D65" w:rsidP="00E1286C">
            <w:pPr>
              <w:rPr>
                <w:szCs w:val="20"/>
              </w:rPr>
            </w:pPr>
            <w:r>
              <w:rPr>
                <w:szCs w:val="20"/>
              </w:rPr>
              <w:t>Objektet innehåller en fråga.</w:t>
            </w:r>
          </w:p>
        </w:tc>
      </w:tr>
      <w:tr w:rsidR="00354D65" w:rsidRPr="00E91314" w14:paraId="57D87CEF" w14:textId="77777777" w:rsidTr="001531A7">
        <w:tc>
          <w:tcPr>
            <w:tcW w:w="3277" w:type="dxa"/>
          </w:tcPr>
          <w:p w14:paraId="35AEE73E" w14:textId="77777777" w:rsidR="00354D65" w:rsidRDefault="00354D65" w:rsidP="00865206">
            <w:pPr>
              <w:rPr>
                <w:szCs w:val="20"/>
              </w:rPr>
            </w:pPr>
            <w:r>
              <w:rPr>
                <w:szCs w:val="20"/>
              </w:rPr>
              <w:t>ValidationTextType</w:t>
            </w:r>
          </w:p>
        </w:tc>
        <w:tc>
          <w:tcPr>
            <w:tcW w:w="5443" w:type="dxa"/>
          </w:tcPr>
          <w:p w14:paraId="11E9F7EA" w14:textId="77777777" w:rsidR="00354D65" w:rsidRDefault="00354D65" w:rsidP="00865206">
            <w:pPr>
              <w:rPr>
                <w:szCs w:val="20"/>
              </w:rPr>
            </w:pPr>
            <w:r>
              <w:rPr>
                <w:szCs w:val="20"/>
              </w:rPr>
              <w:t>Objektet innehåller valideringstext.</w:t>
            </w:r>
          </w:p>
        </w:tc>
      </w:tr>
      <w:tr w:rsidR="00354D65" w:rsidRPr="00E91314" w14:paraId="2411F221" w14:textId="77777777" w:rsidTr="001531A7">
        <w:tc>
          <w:tcPr>
            <w:tcW w:w="3277" w:type="dxa"/>
          </w:tcPr>
          <w:p w14:paraId="273DCE1E" w14:textId="77777777" w:rsidR="00354D65" w:rsidRPr="00E91314" w:rsidRDefault="00354D65" w:rsidP="00865206">
            <w:pPr>
              <w:rPr>
                <w:szCs w:val="20"/>
              </w:rPr>
            </w:pPr>
            <w:r>
              <w:rPr>
                <w:szCs w:val="20"/>
              </w:rPr>
              <w:t>TemplatePageType</w:t>
            </w:r>
          </w:p>
        </w:tc>
        <w:tc>
          <w:tcPr>
            <w:tcW w:w="5443" w:type="dxa"/>
          </w:tcPr>
          <w:p w14:paraId="091920F4" w14:textId="77777777" w:rsidR="00354D65" w:rsidRPr="00E91314" w:rsidRDefault="00354D65" w:rsidP="00865206">
            <w:pPr>
              <w:rPr>
                <w:szCs w:val="20"/>
              </w:rPr>
            </w:pPr>
            <w:r>
              <w:rPr>
                <w:szCs w:val="20"/>
              </w:rPr>
              <w:t>Objektet innehåller mall för Sida.</w:t>
            </w:r>
          </w:p>
        </w:tc>
      </w:tr>
      <w:tr w:rsidR="00354D65" w:rsidRPr="00E91314" w14:paraId="5A36B61A" w14:textId="77777777" w:rsidTr="001531A7">
        <w:tc>
          <w:tcPr>
            <w:tcW w:w="3277" w:type="dxa"/>
          </w:tcPr>
          <w:p w14:paraId="5F82AC62"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331C27FC" w14:textId="77777777" w:rsidR="00354D65" w:rsidRPr="00E91314" w:rsidRDefault="00354D65" w:rsidP="00E1286C">
            <w:pPr>
              <w:rPr>
                <w:szCs w:val="20"/>
              </w:rPr>
            </w:pPr>
            <w:r>
              <w:rPr>
                <w:szCs w:val="20"/>
              </w:rPr>
              <w:t>Objektet innehåller mall för frågegruppering/block.</w:t>
            </w:r>
          </w:p>
        </w:tc>
      </w:tr>
      <w:tr w:rsidR="00354D65" w:rsidRPr="00E91314" w14:paraId="0EA90C23" w14:textId="77777777" w:rsidTr="001531A7">
        <w:tc>
          <w:tcPr>
            <w:tcW w:w="3277" w:type="dxa"/>
          </w:tcPr>
          <w:p w14:paraId="7FF4EF30" w14:textId="77777777" w:rsidR="00354D65" w:rsidRDefault="00354D65" w:rsidP="00E1286C">
            <w:pPr>
              <w:rPr>
                <w:szCs w:val="20"/>
              </w:rPr>
            </w:pPr>
            <w:r>
              <w:rPr>
                <w:szCs w:val="20"/>
              </w:rPr>
              <w:t>TemplateQuestionType</w:t>
            </w:r>
          </w:p>
        </w:tc>
        <w:tc>
          <w:tcPr>
            <w:tcW w:w="5443" w:type="dxa"/>
          </w:tcPr>
          <w:p w14:paraId="72890C48" w14:textId="77777777" w:rsidR="00354D65" w:rsidRPr="00E91314" w:rsidRDefault="00354D65" w:rsidP="00E1286C">
            <w:pPr>
              <w:rPr>
                <w:szCs w:val="20"/>
              </w:rPr>
            </w:pPr>
            <w:r>
              <w:rPr>
                <w:szCs w:val="20"/>
              </w:rPr>
              <w:t>Objektet innehåller mall för fråga.</w:t>
            </w:r>
          </w:p>
        </w:tc>
      </w:tr>
    </w:tbl>
    <w:p w14:paraId="06435670" w14:textId="77777777" w:rsidR="00870854" w:rsidRPr="00E91314" w:rsidRDefault="00870854" w:rsidP="00870854"/>
    <w:p w14:paraId="6057B13F" w14:textId="77777777" w:rsidR="00CA7BB4" w:rsidRDefault="005B7D56" w:rsidP="00870854">
      <w:r>
        <w:t>Se tjänstekontraktsbeskrivning och WSDL/XSD för ytterligare detaljer.</w:t>
      </w:r>
    </w:p>
    <w:p w14:paraId="1F379E52" w14:textId="77777777" w:rsidR="00D57931" w:rsidRDefault="00D57931" w:rsidP="00870854"/>
    <w:p w14:paraId="33C180DD" w14:textId="77777777" w:rsidR="00D57931" w:rsidRDefault="00D57931" w:rsidP="00870854"/>
    <w:p w14:paraId="2179664B" w14:textId="77777777" w:rsidR="00D57931" w:rsidRDefault="00D57931" w:rsidP="00870854"/>
    <w:p w14:paraId="49561413" w14:textId="77777777" w:rsidR="00D57931" w:rsidRDefault="00D57931" w:rsidP="00870854"/>
    <w:p w14:paraId="064D0C06" w14:textId="77777777" w:rsidR="00D57931" w:rsidRDefault="00D57931" w:rsidP="00870854"/>
    <w:p w14:paraId="54D303F7" w14:textId="77777777" w:rsidR="00D57931" w:rsidRDefault="00D57931" w:rsidP="00870854"/>
    <w:p w14:paraId="3E4C0701" w14:textId="77777777" w:rsidR="00D57931" w:rsidRDefault="00D57931" w:rsidP="00870854"/>
    <w:p w14:paraId="05B576E7" w14:textId="77777777" w:rsidR="00D57931" w:rsidRDefault="00D57931" w:rsidP="00870854"/>
    <w:p w14:paraId="1D9F1E9D" w14:textId="77777777" w:rsidR="00D57931" w:rsidRPr="00E91314" w:rsidRDefault="00D57931" w:rsidP="00870854"/>
    <w:p w14:paraId="7C662454" w14:textId="77777777" w:rsidR="00CA7BB4" w:rsidRPr="00E91314" w:rsidRDefault="00CA7BB4" w:rsidP="00870854"/>
    <w:p w14:paraId="758CACAA"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550751"/>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
    <w:p w14:paraId="30C8E33B"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6"/>
      <w:r w:rsidR="004F2362" w:rsidRPr="00E91314">
        <w:rPr>
          <w:sz w:val="20"/>
          <w:szCs w:val="20"/>
          <w:lang w:val="sv-SE"/>
        </w:rPr>
        <w:t xml:space="preserve"> Meddelandet returneras av tjänsteproducent.</w:t>
      </w:r>
    </w:p>
    <w:p w14:paraId="25C21073"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20FDC03B" w14:textId="77777777" w:rsidR="004F2362" w:rsidRPr="00E91314" w:rsidRDefault="00A17FCF" w:rsidP="00344F4F">
      <w:pPr>
        <w:pStyle w:val="Brdtext"/>
        <w:rPr>
          <w:lang w:val="sv-SE"/>
        </w:rPr>
      </w:pPr>
      <w:r>
        <w:rPr>
          <w:noProof/>
          <w:lang w:val="sv-SE" w:eastAsia="sv-SE"/>
        </w:rPr>
        <w:drawing>
          <wp:inline distT="0" distB="0" distL="0" distR="0" wp14:anchorId="7A53887F" wp14:editId="71A85776">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41C4509B" w14:textId="77777777" w:rsidR="00870854" w:rsidRPr="00E337C3" w:rsidRDefault="00E337C3" w:rsidP="00870854">
      <w:pPr>
        <w:rPr>
          <w:i/>
        </w:rPr>
      </w:pPr>
      <w:r w:rsidRPr="00E337C3">
        <w:rPr>
          <w:i/>
        </w:rPr>
        <w:t>Detaljering.</w:t>
      </w:r>
    </w:p>
    <w:p w14:paraId="2355147D" w14:textId="77777777" w:rsidR="005B07AD" w:rsidRPr="00E91314" w:rsidRDefault="005B07AD" w:rsidP="00870854"/>
    <w:p w14:paraId="11FFD282" w14:textId="77777777" w:rsidR="00A17FCF" w:rsidRDefault="00A17FCF" w:rsidP="00E337C3">
      <w:pPr>
        <w:pStyle w:val="Rubrik3"/>
        <w:tabs>
          <w:tab w:val="left" w:pos="964"/>
        </w:tabs>
        <w:spacing w:before="240" w:after="60"/>
        <w:rPr>
          <w:lang w:val="sv-SE"/>
        </w:rPr>
      </w:pPr>
      <w:bookmarkStart w:id="158" w:name="_Toc193243790"/>
    </w:p>
    <w:p w14:paraId="1E3B8990" w14:textId="77777777" w:rsidR="00A17FCF" w:rsidRDefault="00A17FCF">
      <w:pPr>
        <w:spacing w:before="0" w:after="0"/>
        <w:rPr>
          <w:rFonts w:ascii="Arial" w:hAnsi="Arial" w:cs="Arial"/>
          <w:b/>
          <w:bCs/>
          <w:sz w:val="22"/>
          <w:szCs w:val="26"/>
        </w:rPr>
      </w:pPr>
      <w:r>
        <w:br w:type="page"/>
      </w:r>
    </w:p>
    <w:p w14:paraId="6D1925F6"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550752"/>
      <w:r w:rsidRPr="00E91314">
        <w:rPr>
          <w:lang w:val="sv-SE"/>
        </w:rPr>
        <w:t>V-MIM – FormResponseType</w:t>
      </w:r>
      <w:bookmarkEnd w:id="158"/>
      <w:bookmarkEnd w:id="159"/>
    </w:p>
    <w:p w14:paraId="78D24799"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3611B4E4"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60554F7D"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43D7653F" w14:textId="77777777" w:rsidR="00E62359" w:rsidRDefault="00032EB0" w:rsidP="00E62359">
      <w:pPr>
        <w:pStyle w:val="Brdtext"/>
        <w:rPr>
          <w:lang w:val="sv-SE"/>
        </w:rPr>
      </w:pPr>
      <w:r>
        <w:rPr>
          <w:noProof/>
          <w:lang w:val="sv-SE" w:eastAsia="sv-SE"/>
        </w:rPr>
        <w:drawing>
          <wp:inline distT="0" distB="0" distL="0" distR="0" wp14:anchorId="62303649" wp14:editId="6E9F886D">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3953FEE0" w14:textId="77777777" w:rsidR="00E337C3" w:rsidRPr="00E337C3" w:rsidRDefault="00E337C3" w:rsidP="00E62359">
      <w:pPr>
        <w:pStyle w:val="Brdtext"/>
        <w:rPr>
          <w:i/>
          <w:lang w:val="sv-SE"/>
        </w:rPr>
      </w:pPr>
      <w:r w:rsidRPr="00E337C3">
        <w:rPr>
          <w:i/>
          <w:lang w:val="sv-SE"/>
        </w:rPr>
        <w:t>Detaljering.</w:t>
      </w:r>
    </w:p>
    <w:p w14:paraId="66659ACF" w14:textId="77777777" w:rsidR="00870854" w:rsidRDefault="00032EB0" w:rsidP="00870854">
      <w:r>
        <w:rPr>
          <w:noProof/>
          <w:lang w:eastAsia="sv-SE"/>
        </w:rPr>
        <w:drawing>
          <wp:inline distT="0" distB="0" distL="0" distR="0" wp14:anchorId="7941ABBD" wp14:editId="67667276">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62F0E352"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4E4D9EC0" w14:textId="77777777" w:rsidR="00B06028" w:rsidRDefault="00B06028">
      <w:pPr>
        <w:spacing w:before="0" w:after="0"/>
        <w:rPr>
          <w:rFonts w:ascii="Arial" w:hAnsi="Arial" w:cs="Arial"/>
          <w:b/>
          <w:bCs/>
          <w:sz w:val="22"/>
          <w:szCs w:val="26"/>
        </w:rPr>
      </w:pPr>
      <w:bookmarkStart w:id="160" w:name="_Toc193243791"/>
    </w:p>
    <w:p w14:paraId="12CFFD0D" w14:textId="77777777" w:rsidR="0082298D" w:rsidRDefault="0082298D">
      <w:pPr>
        <w:spacing w:before="0" w:after="0"/>
        <w:rPr>
          <w:rFonts w:ascii="Arial" w:hAnsi="Arial" w:cs="Arial"/>
          <w:b/>
          <w:bCs/>
          <w:sz w:val="22"/>
          <w:szCs w:val="26"/>
        </w:rPr>
      </w:pPr>
    </w:p>
    <w:p w14:paraId="502B9245" w14:textId="77777777" w:rsidR="0082298D" w:rsidRDefault="0082298D">
      <w:pPr>
        <w:spacing w:before="0" w:after="0"/>
        <w:rPr>
          <w:rFonts w:ascii="Arial" w:hAnsi="Arial" w:cs="Arial"/>
          <w:b/>
          <w:bCs/>
          <w:sz w:val="22"/>
          <w:szCs w:val="26"/>
        </w:rPr>
      </w:pPr>
    </w:p>
    <w:p w14:paraId="329743E6" w14:textId="77777777" w:rsidR="0082298D" w:rsidRDefault="0082298D">
      <w:pPr>
        <w:spacing w:before="0" w:after="0"/>
        <w:rPr>
          <w:rFonts w:ascii="Arial" w:hAnsi="Arial" w:cs="Arial"/>
          <w:b/>
          <w:bCs/>
          <w:sz w:val="22"/>
          <w:szCs w:val="26"/>
        </w:rPr>
      </w:pPr>
    </w:p>
    <w:p w14:paraId="7014986E" w14:textId="77777777" w:rsidR="0082298D" w:rsidRDefault="0082298D">
      <w:pPr>
        <w:spacing w:before="0" w:after="0"/>
        <w:rPr>
          <w:rFonts w:ascii="Arial" w:hAnsi="Arial" w:cs="Arial"/>
          <w:b/>
          <w:bCs/>
          <w:sz w:val="22"/>
          <w:szCs w:val="26"/>
        </w:rPr>
      </w:pPr>
    </w:p>
    <w:p w14:paraId="6128B7E8" w14:textId="77777777" w:rsidR="0082298D" w:rsidRDefault="0082298D">
      <w:pPr>
        <w:spacing w:before="0" w:after="0"/>
        <w:rPr>
          <w:rFonts w:ascii="Arial" w:hAnsi="Arial" w:cs="Arial"/>
          <w:b/>
          <w:bCs/>
          <w:sz w:val="22"/>
          <w:szCs w:val="26"/>
        </w:rPr>
      </w:pPr>
    </w:p>
    <w:p w14:paraId="72243A89" w14:textId="77777777" w:rsidR="0082298D" w:rsidRDefault="0082298D">
      <w:pPr>
        <w:spacing w:before="0" w:after="0"/>
        <w:rPr>
          <w:rFonts w:ascii="Arial" w:hAnsi="Arial" w:cs="Arial"/>
          <w:b/>
          <w:bCs/>
          <w:sz w:val="22"/>
          <w:szCs w:val="26"/>
        </w:rPr>
      </w:pPr>
    </w:p>
    <w:p w14:paraId="72E69240" w14:textId="77777777" w:rsidR="0082298D" w:rsidRDefault="0082298D">
      <w:pPr>
        <w:spacing w:before="0" w:after="0"/>
        <w:rPr>
          <w:rFonts w:ascii="Arial" w:hAnsi="Arial" w:cs="Arial"/>
          <w:b/>
          <w:bCs/>
          <w:sz w:val="22"/>
          <w:szCs w:val="26"/>
        </w:rPr>
      </w:pPr>
    </w:p>
    <w:p w14:paraId="1285A474" w14:textId="77777777" w:rsidR="0082298D" w:rsidRDefault="0082298D">
      <w:pPr>
        <w:spacing w:before="0" w:after="0"/>
        <w:rPr>
          <w:rFonts w:ascii="Arial" w:hAnsi="Arial" w:cs="Arial"/>
          <w:b/>
          <w:bCs/>
          <w:sz w:val="22"/>
          <w:szCs w:val="26"/>
        </w:rPr>
      </w:pPr>
    </w:p>
    <w:p w14:paraId="2C02ABB7" w14:textId="77777777" w:rsidR="0082298D" w:rsidRDefault="0082298D">
      <w:pPr>
        <w:spacing w:before="0" w:after="0"/>
        <w:rPr>
          <w:rFonts w:ascii="Arial" w:hAnsi="Arial" w:cs="Arial"/>
          <w:b/>
          <w:bCs/>
          <w:sz w:val="22"/>
          <w:szCs w:val="26"/>
        </w:rPr>
      </w:pPr>
    </w:p>
    <w:p w14:paraId="7D826072" w14:textId="77777777" w:rsidR="0082298D" w:rsidRDefault="0082298D">
      <w:pPr>
        <w:spacing w:before="0" w:after="0"/>
        <w:rPr>
          <w:rFonts w:ascii="Arial" w:hAnsi="Arial" w:cs="Arial"/>
          <w:b/>
          <w:bCs/>
          <w:sz w:val="22"/>
          <w:szCs w:val="26"/>
        </w:rPr>
      </w:pPr>
    </w:p>
    <w:p w14:paraId="0DBAF4DF" w14:textId="77777777" w:rsidR="0082298D" w:rsidRDefault="0082298D">
      <w:pPr>
        <w:spacing w:before="0" w:after="0"/>
        <w:rPr>
          <w:rFonts w:ascii="Arial" w:hAnsi="Arial" w:cs="Arial"/>
          <w:b/>
          <w:bCs/>
          <w:sz w:val="22"/>
          <w:szCs w:val="26"/>
        </w:rPr>
      </w:pPr>
    </w:p>
    <w:p w14:paraId="5850C170" w14:textId="77777777" w:rsidR="00875C03" w:rsidRDefault="00875C03">
      <w:pPr>
        <w:spacing w:before="0" w:after="0"/>
        <w:rPr>
          <w:rFonts w:ascii="Arial" w:hAnsi="Arial" w:cs="Arial"/>
          <w:b/>
          <w:bCs/>
          <w:sz w:val="22"/>
          <w:szCs w:val="26"/>
        </w:rPr>
      </w:pPr>
    </w:p>
    <w:p w14:paraId="2D19C8E5" w14:textId="77777777" w:rsidR="00875C03" w:rsidRDefault="00875C03">
      <w:pPr>
        <w:spacing w:before="0" w:after="0"/>
        <w:rPr>
          <w:rFonts w:ascii="Arial" w:hAnsi="Arial" w:cs="Arial"/>
          <w:b/>
          <w:bCs/>
          <w:sz w:val="22"/>
          <w:szCs w:val="26"/>
        </w:rPr>
      </w:pPr>
    </w:p>
    <w:p w14:paraId="513CBF8C" w14:textId="77777777" w:rsidR="00875C03" w:rsidRDefault="00875C03">
      <w:pPr>
        <w:spacing w:before="0" w:after="0"/>
        <w:rPr>
          <w:rFonts w:ascii="Arial" w:hAnsi="Arial" w:cs="Arial"/>
          <w:b/>
          <w:bCs/>
          <w:sz w:val="22"/>
          <w:szCs w:val="26"/>
        </w:rPr>
      </w:pPr>
    </w:p>
    <w:p w14:paraId="228D4D34" w14:textId="77777777" w:rsidR="00875C03" w:rsidRDefault="00875C03">
      <w:pPr>
        <w:spacing w:before="0" w:after="0"/>
        <w:rPr>
          <w:rFonts w:ascii="Arial" w:hAnsi="Arial" w:cs="Arial"/>
          <w:b/>
          <w:bCs/>
          <w:sz w:val="22"/>
          <w:szCs w:val="26"/>
        </w:rPr>
      </w:pPr>
    </w:p>
    <w:p w14:paraId="21D79A96" w14:textId="77777777" w:rsidR="00875C03" w:rsidRPr="00E91314" w:rsidRDefault="00875C03">
      <w:pPr>
        <w:spacing w:before="0" w:after="0"/>
        <w:rPr>
          <w:rFonts w:ascii="Arial" w:hAnsi="Arial" w:cs="Arial"/>
          <w:b/>
          <w:bCs/>
          <w:sz w:val="22"/>
          <w:szCs w:val="26"/>
        </w:rPr>
      </w:pPr>
    </w:p>
    <w:p w14:paraId="67522609"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550753"/>
      <w:r w:rsidR="00870854" w:rsidRPr="00E91314">
        <w:rPr>
          <w:lang w:val="sv-SE"/>
        </w:rPr>
        <w:t>V-MIM – FormsResponseType</w:t>
      </w:r>
      <w:bookmarkEnd w:id="160"/>
      <w:bookmarkEnd w:id="161"/>
    </w:p>
    <w:p w14:paraId="558A144A" w14:textId="77777777" w:rsidR="00870854" w:rsidRPr="00E91314" w:rsidRDefault="00B06028" w:rsidP="00870854">
      <w:pPr>
        <w:rPr>
          <w:szCs w:val="20"/>
        </w:rPr>
      </w:pPr>
      <w:r w:rsidRPr="00E91314">
        <w:rPr>
          <w:szCs w:val="20"/>
        </w:rPr>
        <w:t>Meddelandet innehåller användarens formulär.</w:t>
      </w:r>
    </w:p>
    <w:p w14:paraId="2D393FBD" w14:textId="77777777" w:rsidR="005834A1" w:rsidRPr="00E91314" w:rsidRDefault="005834A1" w:rsidP="00AA406D">
      <w:pPr>
        <w:pStyle w:val="Liststycke"/>
        <w:numPr>
          <w:ilvl w:val="0"/>
          <w:numId w:val="26"/>
        </w:numPr>
      </w:pPr>
      <w:r w:rsidRPr="00E91314">
        <w:rPr>
          <w:szCs w:val="20"/>
        </w:rPr>
        <w:t>Tjänstekontrakt ”GetForms”.</w:t>
      </w:r>
    </w:p>
    <w:p w14:paraId="084EFBDF" w14:textId="77777777" w:rsidR="005834A1" w:rsidRPr="00E91314" w:rsidRDefault="005834A1" w:rsidP="005834A1"/>
    <w:p w14:paraId="5921550E" w14:textId="77777777" w:rsidR="00767492" w:rsidRDefault="00CA7BB4" w:rsidP="00767492">
      <w:bookmarkStart w:id="162" w:name="_Toc193243792"/>
      <w:r w:rsidRPr="00E91314">
        <w:t xml:space="preserve"> </w:t>
      </w:r>
      <w:r w:rsidR="00032EB0">
        <w:rPr>
          <w:noProof/>
          <w:lang w:eastAsia="sv-SE"/>
        </w:rPr>
        <w:drawing>
          <wp:inline distT="0" distB="0" distL="0" distR="0" wp14:anchorId="6041FBFF" wp14:editId="5E6D4B63">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6EC8D904" w14:textId="77777777" w:rsidR="00E337C3" w:rsidRPr="00E337C3" w:rsidRDefault="00E337C3" w:rsidP="00767492">
      <w:pPr>
        <w:rPr>
          <w:i/>
        </w:rPr>
      </w:pPr>
      <w:r w:rsidRPr="00E337C3">
        <w:rPr>
          <w:i/>
        </w:rPr>
        <w:t>Detaljering FormsType.</w:t>
      </w:r>
    </w:p>
    <w:p w14:paraId="2A3A73FA" w14:textId="77777777" w:rsidR="0082298D" w:rsidRDefault="0082298D">
      <w:pPr>
        <w:spacing w:before="0" w:after="0"/>
        <w:rPr>
          <w:rFonts w:ascii="Arial" w:hAnsi="Arial" w:cs="Arial"/>
          <w:b/>
          <w:iCs/>
          <w:sz w:val="22"/>
          <w:szCs w:val="22"/>
          <w:lang w:eastAsia="sv-SE"/>
        </w:rPr>
      </w:pPr>
      <w:r>
        <w:rPr>
          <w:sz w:val="22"/>
          <w:szCs w:val="22"/>
        </w:rPr>
        <w:br w:type="page"/>
      </w:r>
    </w:p>
    <w:p w14:paraId="1F800BAC" w14:textId="77777777" w:rsidR="00870854" w:rsidRPr="00E91314" w:rsidRDefault="004A4124" w:rsidP="00767492">
      <w:pPr>
        <w:pStyle w:val="Rubrik3Nr"/>
        <w:rPr>
          <w:sz w:val="22"/>
          <w:szCs w:val="22"/>
        </w:rPr>
      </w:pPr>
      <w:bookmarkStart w:id="163" w:name="_Toc220550754"/>
      <w:r>
        <w:rPr>
          <w:sz w:val="22"/>
          <w:szCs w:val="22"/>
        </w:rPr>
        <w:t>V-MIM – QuestionBlock</w:t>
      </w:r>
      <w:r w:rsidR="00870854" w:rsidRPr="00E91314">
        <w:rPr>
          <w:sz w:val="22"/>
          <w:szCs w:val="22"/>
        </w:rPr>
        <w:t>Type</w:t>
      </w:r>
      <w:bookmarkEnd w:id="162"/>
      <w:bookmarkEnd w:id="163"/>
    </w:p>
    <w:p w14:paraId="0E4C94C3"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2AF3B710"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62C29975"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5E8603A1" w14:textId="77777777" w:rsidR="00870854" w:rsidRDefault="00D518D6" w:rsidP="004A4124">
      <w:pPr>
        <w:pStyle w:val="Brdtext"/>
        <w:rPr>
          <w:lang w:val="sv-SE"/>
        </w:rPr>
      </w:pPr>
      <w:r>
        <w:rPr>
          <w:noProof/>
          <w:lang w:val="sv-SE" w:eastAsia="sv-SE"/>
        </w:rPr>
        <w:drawing>
          <wp:inline distT="0" distB="0" distL="0" distR="0" wp14:anchorId="21F2086E" wp14:editId="5D3A3A47">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5646276E"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5C638F09" w14:textId="77777777" w:rsidR="008649DA" w:rsidRDefault="008649DA">
      <w:pPr>
        <w:spacing w:before="0" w:after="0"/>
        <w:rPr>
          <w:rFonts w:ascii="Arial" w:hAnsi="Arial" w:cs="Arial"/>
          <w:b/>
          <w:bCs/>
          <w:sz w:val="22"/>
          <w:szCs w:val="26"/>
        </w:rPr>
      </w:pPr>
      <w:bookmarkStart w:id="164" w:name="_Toc193243793"/>
    </w:p>
    <w:p w14:paraId="72733192"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drawing>
          <wp:inline distT="0" distB="0" distL="0" distR="0" wp14:anchorId="1DDA993A" wp14:editId="6634FAF8">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48419E0F" w14:textId="77777777" w:rsidR="00161CB0" w:rsidRPr="00E337C3" w:rsidRDefault="00161CB0" w:rsidP="00AC2FAA">
      <w:pPr>
        <w:rPr>
          <w:i/>
        </w:rPr>
      </w:pPr>
      <w:r w:rsidRPr="00E337C3">
        <w:rPr>
          <w:i/>
        </w:rPr>
        <w:t>Detaljering av QuestionType</w:t>
      </w:r>
      <w:r w:rsidR="00E337C3" w:rsidRPr="00E337C3">
        <w:rPr>
          <w:i/>
        </w:rPr>
        <w:t>.</w:t>
      </w:r>
    </w:p>
    <w:p w14:paraId="18596E35" w14:textId="77777777" w:rsidR="00161CB0" w:rsidRDefault="00161CB0" w:rsidP="00161CB0">
      <w:pPr>
        <w:pStyle w:val="Rubrik3"/>
        <w:tabs>
          <w:tab w:val="left" w:pos="964"/>
        </w:tabs>
        <w:spacing w:before="240" w:after="60"/>
        <w:rPr>
          <w:lang w:val="sv-SE"/>
        </w:rPr>
      </w:pPr>
    </w:p>
    <w:p w14:paraId="39E5A90B" w14:textId="77777777" w:rsidR="00161CB0" w:rsidRDefault="00161CB0">
      <w:pPr>
        <w:spacing w:before="0" w:after="0"/>
        <w:rPr>
          <w:rFonts w:ascii="Arial" w:hAnsi="Arial" w:cs="Arial"/>
          <w:b/>
          <w:bCs/>
          <w:sz w:val="22"/>
          <w:szCs w:val="26"/>
        </w:rPr>
      </w:pPr>
      <w:r>
        <w:br w:type="page"/>
      </w:r>
    </w:p>
    <w:p w14:paraId="3A92D0E8"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550755"/>
      <w:r w:rsidRPr="00E91314">
        <w:rPr>
          <w:lang w:val="sv-SE"/>
        </w:rPr>
        <w:t>V-MIM – Question</w:t>
      </w:r>
      <w:r w:rsidR="0072744E" w:rsidRPr="00E91314">
        <w:rPr>
          <w:lang w:val="sv-SE"/>
        </w:rPr>
        <w:t>Block</w:t>
      </w:r>
      <w:r w:rsidRPr="00E91314">
        <w:rPr>
          <w:lang w:val="sv-SE"/>
        </w:rPr>
        <w:t>AnswersType</w:t>
      </w:r>
      <w:bookmarkEnd w:id="164"/>
      <w:bookmarkEnd w:id="165"/>
    </w:p>
    <w:p w14:paraId="2D6519D1"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1A9C2FFC"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74E98DD7"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3EF37342" w14:textId="77777777" w:rsidR="00482C60" w:rsidRDefault="00482C60" w:rsidP="00482C60">
      <w:pPr>
        <w:pStyle w:val="Brdtext"/>
        <w:ind w:left="1440"/>
        <w:rPr>
          <w:sz w:val="20"/>
          <w:szCs w:val="20"/>
          <w:lang w:val="sv-SE"/>
        </w:rPr>
      </w:pPr>
    </w:p>
    <w:p w14:paraId="1C997216"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198CDF14" wp14:editId="4C56B3B8">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45BA77EE" w14:textId="77777777" w:rsidR="00482C60" w:rsidRDefault="00482C60" w:rsidP="00482C60">
      <w:pPr>
        <w:pStyle w:val="Brdtext"/>
        <w:rPr>
          <w:i/>
          <w:sz w:val="20"/>
          <w:szCs w:val="20"/>
          <w:lang w:val="sv-SE"/>
        </w:rPr>
      </w:pPr>
      <w:r w:rsidRPr="00482C60">
        <w:rPr>
          <w:i/>
          <w:sz w:val="20"/>
          <w:szCs w:val="20"/>
          <w:lang w:val="sv-SE"/>
        </w:rPr>
        <w:t>Översikt</w:t>
      </w:r>
    </w:p>
    <w:p w14:paraId="1D97B94F" w14:textId="77777777" w:rsidR="00482C60" w:rsidRDefault="00482C60" w:rsidP="00482C60">
      <w:pPr>
        <w:pStyle w:val="Brdtext"/>
        <w:rPr>
          <w:i/>
          <w:sz w:val="20"/>
          <w:szCs w:val="20"/>
          <w:lang w:val="sv-SE"/>
        </w:rPr>
      </w:pPr>
    </w:p>
    <w:p w14:paraId="60ACC8FD" w14:textId="77777777" w:rsidR="00482C60" w:rsidRPr="00482C60" w:rsidRDefault="00482C60" w:rsidP="00482C60">
      <w:pPr>
        <w:pStyle w:val="Brdtext"/>
        <w:rPr>
          <w:i/>
          <w:sz w:val="20"/>
          <w:szCs w:val="20"/>
          <w:lang w:val="sv-SE"/>
        </w:rPr>
      </w:pPr>
    </w:p>
    <w:p w14:paraId="5FA78214" w14:textId="77777777" w:rsidR="00CA351C" w:rsidRDefault="00E337C3" w:rsidP="00CB14C2">
      <w:pPr>
        <w:pStyle w:val="Brdtext"/>
        <w:rPr>
          <w:lang w:val="sv-SE"/>
        </w:rPr>
      </w:pPr>
      <w:r>
        <w:rPr>
          <w:noProof/>
          <w:lang w:val="sv-SE" w:eastAsia="sv-SE"/>
        </w:rPr>
        <w:drawing>
          <wp:inline distT="0" distB="0" distL="0" distR="0" wp14:anchorId="35396F30" wp14:editId="776B5A01">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38360FE2" w14:textId="77777777" w:rsidR="00E337C3" w:rsidRDefault="00E337C3" w:rsidP="00CB14C2">
      <w:pPr>
        <w:pStyle w:val="Brdtext"/>
        <w:rPr>
          <w:i/>
          <w:lang w:val="sv-SE"/>
        </w:rPr>
      </w:pPr>
      <w:r w:rsidRPr="00E337C3">
        <w:rPr>
          <w:i/>
          <w:lang w:val="sv-SE"/>
        </w:rPr>
        <w:t>Detaljering SaveFormPageType</w:t>
      </w:r>
      <w:r>
        <w:rPr>
          <w:i/>
          <w:lang w:val="sv-SE"/>
        </w:rPr>
        <w:t>.</w:t>
      </w:r>
    </w:p>
    <w:p w14:paraId="0D0C2A0B" w14:textId="77777777" w:rsidR="00E337C3" w:rsidRPr="00E337C3" w:rsidRDefault="00E337C3" w:rsidP="00CB14C2">
      <w:pPr>
        <w:pStyle w:val="Brdtext"/>
        <w:rPr>
          <w:i/>
          <w:lang w:val="sv-SE"/>
        </w:rPr>
      </w:pPr>
    </w:p>
    <w:p w14:paraId="26B5B2C7" w14:textId="77777777" w:rsidR="00E337C3" w:rsidRPr="00E91314" w:rsidRDefault="00E337C3" w:rsidP="00CB14C2">
      <w:pPr>
        <w:pStyle w:val="Brdtext"/>
        <w:rPr>
          <w:lang w:val="sv-SE"/>
        </w:rPr>
      </w:pPr>
    </w:p>
    <w:p w14:paraId="23983A69" w14:textId="77777777" w:rsidR="00870854" w:rsidRDefault="00E337C3" w:rsidP="00870854">
      <w:r>
        <w:rPr>
          <w:noProof/>
          <w:lang w:eastAsia="sv-SE"/>
        </w:rPr>
        <w:drawing>
          <wp:inline distT="0" distB="0" distL="0" distR="0" wp14:anchorId="6C68C2D6" wp14:editId="0A0769EE">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220597E0" w14:textId="77777777" w:rsidR="00E337C3" w:rsidRDefault="00E337C3" w:rsidP="00870854">
      <w:pPr>
        <w:rPr>
          <w:i/>
        </w:rPr>
      </w:pPr>
      <w:r w:rsidRPr="00E337C3">
        <w:rPr>
          <w:i/>
        </w:rPr>
        <w:t>Detaljering PageAnswerType.</w:t>
      </w:r>
    </w:p>
    <w:p w14:paraId="4BA03C06" w14:textId="77777777" w:rsidR="00E337C3" w:rsidRPr="00E337C3" w:rsidRDefault="00E337C3" w:rsidP="00870854">
      <w:pPr>
        <w:rPr>
          <w:i/>
        </w:rPr>
      </w:pPr>
    </w:p>
    <w:p w14:paraId="5D2B8F3D" w14:textId="77777777" w:rsidR="00870854" w:rsidRPr="00E91314" w:rsidRDefault="00870854" w:rsidP="00870854"/>
    <w:p w14:paraId="6B2307ED" w14:textId="77777777" w:rsidR="00870854" w:rsidRDefault="00E337C3" w:rsidP="00870854">
      <w:r>
        <w:rPr>
          <w:noProof/>
          <w:lang w:eastAsia="sv-SE"/>
        </w:rPr>
        <w:drawing>
          <wp:inline distT="0" distB="0" distL="0" distR="0" wp14:anchorId="59778F60" wp14:editId="5AC42D64">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39F3F719" w14:textId="77777777" w:rsidR="00E337C3" w:rsidRDefault="00E337C3" w:rsidP="00870854">
      <w:pPr>
        <w:rPr>
          <w:i/>
        </w:rPr>
      </w:pPr>
      <w:r w:rsidRPr="00E337C3">
        <w:rPr>
          <w:i/>
        </w:rPr>
        <w:t>Detaljering QuestionBlockAnswerType.</w:t>
      </w:r>
    </w:p>
    <w:p w14:paraId="5F5B586A" w14:textId="77777777" w:rsidR="00E337C3" w:rsidRDefault="00E337C3" w:rsidP="00870854">
      <w:pPr>
        <w:rPr>
          <w:i/>
        </w:rPr>
      </w:pPr>
    </w:p>
    <w:p w14:paraId="4E5BCEA5" w14:textId="77777777" w:rsidR="00E337C3" w:rsidRDefault="00E337C3" w:rsidP="00870854">
      <w:pPr>
        <w:rPr>
          <w:i/>
        </w:rPr>
      </w:pPr>
    </w:p>
    <w:p w14:paraId="33137E9D" w14:textId="77777777" w:rsidR="00E337C3" w:rsidRDefault="00E337C3" w:rsidP="00870854">
      <w:pPr>
        <w:rPr>
          <w:i/>
        </w:rPr>
      </w:pPr>
    </w:p>
    <w:p w14:paraId="0DED0B61" w14:textId="77777777" w:rsidR="00E337C3" w:rsidRDefault="00E337C3" w:rsidP="00870854">
      <w:pPr>
        <w:rPr>
          <w:i/>
        </w:rPr>
      </w:pPr>
    </w:p>
    <w:p w14:paraId="59DA4082" w14:textId="77777777" w:rsidR="00E337C3" w:rsidRDefault="00E337C3" w:rsidP="00870854">
      <w:pPr>
        <w:rPr>
          <w:i/>
        </w:rPr>
      </w:pPr>
      <w:r>
        <w:rPr>
          <w:i/>
          <w:noProof/>
          <w:lang w:eastAsia="sv-SE"/>
        </w:rPr>
        <w:drawing>
          <wp:inline distT="0" distB="0" distL="0" distR="0" wp14:anchorId="330E352A" wp14:editId="431A4BF2">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24E9A4E1" w14:textId="77777777" w:rsidR="00E337C3" w:rsidRDefault="00E337C3" w:rsidP="00870854">
      <w:pPr>
        <w:rPr>
          <w:i/>
        </w:rPr>
      </w:pPr>
      <w:r>
        <w:rPr>
          <w:i/>
        </w:rPr>
        <w:t>Detaljering QuestionAnswerType.</w:t>
      </w:r>
    </w:p>
    <w:p w14:paraId="32670390" w14:textId="77777777" w:rsidR="00E337C3" w:rsidRDefault="00E337C3" w:rsidP="00870854">
      <w:pPr>
        <w:rPr>
          <w:i/>
        </w:rPr>
      </w:pPr>
    </w:p>
    <w:p w14:paraId="35006B27" w14:textId="77777777" w:rsidR="00E337C3" w:rsidRDefault="00E337C3" w:rsidP="00870854">
      <w:pPr>
        <w:rPr>
          <w:i/>
        </w:rPr>
      </w:pPr>
    </w:p>
    <w:p w14:paraId="6C1B87B7" w14:textId="77777777" w:rsidR="00E337C3" w:rsidRDefault="00E337C3" w:rsidP="00870854">
      <w:pPr>
        <w:rPr>
          <w:i/>
        </w:rPr>
      </w:pPr>
      <w:r>
        <w:rPr>
          <w:i/>
          <w:noProof/>
          <w:lang w:eastAsia="sv-SE"/>
        </w:rPr>
        <w:drawing>
          <wp:inline distT="0" distB="0" distL="0" distR="0" wp14:anchorId="62E06BE3" wp14:editId="5697CFA9">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77325B6F" w14:textId="77777777" w:rsidR="00E337C3" w:rsidRPr="00E337C3" w:rsidRDefault="00E337C3" w:rsidP="00870854">
      <w:pPr>
        <w:rPr>
          <w:i/>
        </w:rPr>
      </w:pPr>
      <w:r>
        <w:rPr>
          <w:i/>
        </w:rPr>
        <w:t>Detaljering AnswerType.</w:t>
      </w:r>
    </w:p>
    <w:p w14:paraId="61EA9726" w14:textId="77777777" w:rsidR="00CB14C2" w:rsidRDefault="00CB14C2" w:rsidP="00870854"/>
    <w:p w14:paraId="7FB5874F" w14:textId="77777777" w:rsidR="00E337C3" w:rsidRDefault="00E337C3" w:rsidP="00870854"/>
    <w:p w14:paraId="7214E139" w14:textId="77777777" w:rsidR="00CB14C2" w:rsidRPr="00E91314" w:rsidRDefault="00CB14C2" w:rsidP="00870854"/>
    <w:p w14:paraId="26114DE8" w14:textId="77777777" w:rsidR="00482C60" w:rsidRDefault="00CA7BB4" w:rsidP="00482C60">
      <w:pPr>
        <w:pStyle w:val="Rubrik3Nr"/>
        <w:numPr>
          <w:ilvl w:val="0"/>
          <w:numId w:val="0"/>
        </w:numPr>
        <w:ind w:left="794"/>
      </w:pPr>
      <w:bookmarkStart w:id="166" w:name="_Toc193243794"/>
      <w:r w:rsidRPr="00E91314">
        <w:t xml:space="preserve"> </w:t>
      </w:r>
    </w:p>
    <w:p w14:paraId="00E67D0D" w14:textId="77777777" w:rsidR="00482C60" w:rsidRDefault="00482C60">
      <w:pPr>
        <w:spacing w:before="0" w:after="0"/>
        <w:rPr>
          <w:rFonts w:ascii="Arial" w:hAnsi="Arial" w:cs="Arial"/>
          <w:b/>
          <w:iCs/>
          <w:szCs w:val="26"/>
          <w:lang w:eastAsia="sv-SE"/>
        </w:rPr>
      </w:pPr>
      <w:r>
        <w:br w:type="page"/>
      </w:r>
    </w:p>
    <w:p w14:paraId="2557FEF1" w14:textId="77777777" w:rsidR="00870854" w:rsidRPr="00E91314" w:rsidRDefault="00870854" w:rsidP="005C29CF">
      <w:pPr>
        <w:pStyle w:val="Rubrik3Nr"/>
      </w:pPr>
      <w:bookmarkStart w:id="167" w:name="_Toc220550756"/>
      <w:r w:rsidRPr="00E91314">
        <w:t xml:space="preserve">V-MIM – </w:t>
      </w:r>
      <w:r w:rsidR="0035727F">
        <w:t>AnswerSatus</w:t>
      </w:r>
      <w:r w:rsidRPr="00E91314">
        <w:t>Type</w:t>
      </w:r>
      <w:bookmarkEnd w:id="166"/>
      <w:bookmarkEnd w:id="167"/>
    </w:p>
    <w:p w14:paraId="3BDC2544" w14:textId="77777777" w:rsidR="00870854" w:rsidRPr="00E91314" w:rsidRDefault="00A55487" w:rsidP="00870854">
      <w:r>
        <w:rPr>
          <w:szCs w:val="20"/>
        </w:rPr>
        <w:t>Valideringsmeddelande. Innehåller statustkod och felmeddelande.</w:t>
      </w:r>
    </w:p>
    <w:p w14:paraId="078E6C26" w14:textId="77777777" w:rsidR="00870854" w:rsidRPr="00E91314" w:rsidRDefault="001768B9" w:rsidP="00870854">
      <w:r>
        <w:rPr>
          <w:noProof/>
          <w:lang w:eastAsia="sv-SE"/>
        </w:rPr>
        <w:drawing>
          <wp:inline distT="0" distB="0" distL="0" distR="0" wp14:anchorId="19066B53" wp14:editId="26501C55">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7DD79FB4" w14:textId="77777777" w:rsidR="00870854" w:rsidRPr="00E91314" w:rsidRDefault="00870854" w:rsidP="00870854"/>
    <w:p w14:paraId="5416BB8B" w14:textId="77777777" w:rsidR="00CA7BB4" w:rsidRPr="00E91314" w:rsidRDefault="00CA7BB4" w:rsidP="005C29CF">
      <w:pPr>
        <w:pStyle w:val="Rubrik3Nr"/>
      </w:pPr>
      <w:bookmarkStart w:id="168" w:name="_Toc220550757"/>
      <w:r w:rsidRPr="00E91314">
        <w:t xml:space="preserve">V-MIM </w:t>
      </w:r>
      <w:r w:rsidR="0076564F" w:rsidRPr="00E91314">
        <w:t xml:space="preserve">– </w:t>
      </w:r>
      <w:r w:rsidRPr="00E91314">
        <w:t>FormRequestType</w:t>
      </w:r>
      <w:bookmarkEnd w:id="168"/>
    </w:p>
    <w:p w14:paraId="0725A6C8"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4A7BED9E"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0F57B1A0" w14:textId="77777777" w:rsidR="00870854" w:rsidRPr="00E91314" w:rsidRDefault="001768B9" w:rsidP="00870854">
      <w:r>
        <w:rPr>
          <w:noProof/>
          <w:lang w:eastAsia="sv-SE"/>
        </w:rPr>
        <w:drawing>
          <wp:inline distT="0" distB="0" distL="0" distR="0" wp14:anchorId="6A5B9FCD" wp14:editId="580E5AC8">
            <wp:extent cx="5400040" cy="1537491"/>
            <wp:effectExtent l="0" t="0" r="10160" b="12065"/>
            <wp:docPr id="4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537491"/>
                    </a:xfrm>
                    <a:prstGeom prst="rect">
                      <a:avLst/>
                    </a:prstGeom>
                    <a:noFill/>
                    <a:ln>
                      <a:noFill/>
                    </a:ln>
                  </pic:spPr>
                </pic:pic>
              </a:graphicData>
            </a:graphic>
          </wp:inline>
        </w:drawing>
      </w:r>
    </w:p>
    <w:p w14:paraId="3245F7D4" w14:textId="77777777" w:rsidR="005C29CF" w:rsidRPr="00E91314" w:rsidRDefault="005C29CF" w:rsidP="00870854"/>
    <w:p w14:paraId="41415C67" w14:textId="77777777" w:rsidR="00A55487" w:rsidRDefault="00A55487" w:rsidP="00870854"/>
    <w:p w14:paraId="0382B3D6" w14:textId="77777777" w:rsidR="001768B9" w:rsidRDefault="001768B9">
      <w:pPr>
        <w:spacing w:before="0" w:after="0"/>
        <w:rPr>
          <w:rFonts w:ascii="Arial" w:hAnsi="Arial" w:cs="Arial"/>
          <w:b/>
          <w:iCs/>
          <w:szCs w:val="26"/>
          <w:lang w:eastAsia="sv-SE"/>
        </w:rPr>
      </w:pPr>
      <w:r>
        <w:br w:type="page"/>
      </w:r>
    </w:p>
    <w:p w14:paraId="4839D91B" w14:textId="77777777" w:rsidR="001768B9" w:rsidRDefault="001768B9" w:rsidP="003D2BB9">
      <w:pPr>
        <w:pStyle w:val="Rubrik3Nr"/>
      </w:pPr>
      <w:bookmarkStart w:id="169" w:name="_Toc220550758"/>
      <w:r>
        <w:t>V-MIM - FormTemplateType</w:t>
      </w:r>
      <w:bookmarkEnd w:id="169"/>
      <w:r w:rsidR="003D2BB9" w:rsidRPr="00E91314">
        <w:t xml:space="preserve"> </w:t>
      </w:r>
    </w:p>
    <w:p w14:paraId="6E4ABBC5" w14:textId="77777777" w:rsidR="001768B9" w:rsidRPr="001768B9" w:rsidRDefault="001768B9" w:rsidP="001768B9">
      <w:r>
        <w:t>FormTemplateType utgör mallen för ett formulär.</w:t>
      </w:r>
    </w:p>
    <w:p w14:paraId="44126209" w14:textId="77777777" w:rsidR="001768B9" w:rsidRPr="001768B9" w:rsidRDefault="001768B9" w:rsidP="001768B9">
      <w:r>
        <w:rPr>
          <w:noProof/>
          <w:lang w:eastAsia="sv-SE"/>
        </w:rPr>
        <w:drawing>
          <wp:inline distT="0" distB="0" distL="0" distR="0" wp14:anchorId="39BD864B" wp14:editId="36D5CAB5">
            <wp:extent cx="5400040" cy="2834005"/>
            <wp:effectExtent l="0" t="0" r="10160" b="10795"/>
            <wp:docPr id="47"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34005"/>
                    </a:xfrm>
                    <a:prstGeom prst="rect">
                      <a:avLst/>
                    </a:prstGeom>
                    <a:noFill/>
                    <a:ln>
                      <a:noFill/>
                    </a:ln>
                  </pic:spPr>
                </pic:pic>
              </a:graphicData>
            </a:graphic>
          </wp:inline>
        </w:drawing>
      </w:r>
    </w:p>
    <w:p w14:paraId="1047DBA6" w14:textId="77777777" w:rsidR="002B2574" w:rsidRDefault="001768B9" w:rsidP="003D2BB9">
      <w:pPr>
        <w:pStyle w:val="Rubrik3Nr"/>
      </w:pPr>
      <w:bookmarkStart w:id="170" w:name="_Toc220550759"/>
      <w:r>
        <w:t xml:space="preserve">V-MIM - </w:t>
      </w:r>
      <w:r w:rsidR="002B2574">
        <w:t>TemplatePageType</w:t>
      </w:r>
      <w:bookmarkEnd w:id="170"/>
      <w:r w:rsidR="002B2574">
        <w:tab/>
      </w:r>
    </w:p>
    <w:p w14:paraId="2FC223C1" w14:textId="77777777" w:rsidR="001768B9" w:rsidRDefault="005C21F4" w:rsidP="001768B9">
      <w:r>
        <w:t>Mall för en sida (ingår i FormTemplateType).</w:t>
      </w:r>
    </w:p>
    <w:p w14:paraId="45E282A6" w14:textId="77777777" w:rsidR="005C21F4" w:rsidRPr="001768B9" w:rsidRDefault="005C21F4" w:rsidP="001768B9">
      <w:r>
        <w:rPr>
          <w:noProof/>
          <w:lang w:eastAsia="sv-SE"/>
        </w:rPr>
        <w:drawing>
          <wp:inline distT="0" distB="0" distL="0" distR="0" wp14:anchorId="42CE44F7" wp14:editId="7E388EF2">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1DBAE47C" w14:textId="77777777" w:rsidR="001768B9" w:rsidRPr="001768B9" w:rsidRDefault="001768B9" w:rsidP="001768B9"/>
    <w:p w14:paraId="25DC3C25" w14:textId="77777777" w:rsidR="005C21F4" w:rsidRDefault="005C21F4">
      <w:pPr>
        <w:spacing w:before="0" w:after="0"/>
        <w:rPr>
          <w:rFonts w:ascii="Arial" w:hAnsi="Arial" w:cs="Arial"/>
          <w:b/>
          <w:iCs/>
          <w:szCs w:val="26"/>
          <w:lang w:eastAsia="sv-SE"/>
        </w:rPr>
      </w:pPr>
      <w:r>
        <w:br w:type="page"/>
      </w:r>
    </w:p>
    <w:p w14:paraId="0CFC1BC8" w14:textId="77777777" w:rsidR="002B2574" w:rsidRDefault="003D2BB9" w:rsidP="003D2BB9">
      <w:pPr>
        <w:pStyle w:val="Rubrik3Nr"/>
      </w:pPr>
      <w:bookmarkStart w:id="171" w:name="_Toc220550760"/>
      <w:r w:rsidRPr="00E91314">
        <w:t xml:space="preserve">V-MIM </w:t>
      </w:r>
      <w:r>
        <w:t xml:space="preserve">– </w:t>
      </w:r>
      <w:r w:rsidR="002B2574">
        <w:t>TemplateQuestionBlockType</w:t>
      </w:r>
      <w:bookmarkEnd w:id="171"/>
      <w:r w:rsidR="002B2574">
        <w:tab/>
      </w:r>
    </w:p>
    <w:p w14:paraId="3EC26DF2" w14:textId="77777777" w:rsidR="005C21F4" w:rsidRDefault="005C21F4" w:rsidP="005C21F4">
      <w:r>
        <w:t>Mall för en fråge gruppering (ingår i TemplatePageType).</w:t>
      </w:r>
    </w:p>
    <w:p w14:paraId="4400AFC9" w14:textId="77777777" w:rsidR="005C21F4" w:rsidRPr="005C21F4" w:rsidRDefault="005C21F4" w:rsidP="005C21F4">
      <w:r>
        <w:rPr>
          <w:noProof/>
          <w:lang w:eastAsia="sv-SE"/>
        </w:rPr>
        <w:drawing>
          <wp:inline distT="0" distB="0" distL="0" distR="0" wp14:anchorId="5AD0C43C" wp14:editId="16052869">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696487CF" w14:textId="77777777" w:rsidR="005C21F4" w:rsidRDefault="005C21F4">
      <w:pPr>
        <w:spacing w:before="0" w:after="0"/>
        <w:rPr>
          <w:rFonts w:ascii="Arial" w:hAnsi="Arial" w:cs="Arial"/>
          <w:b/>
          <w:iCs/>
          <w:szCs w:val="26"/>
          <w:lang w:eastAsia="sv-SE"/>
        </w:rPr>
      </w:pPr>
      <w:r>
        <w:br w:type="page"/>
      </w:r>
    </w:p>
    <w:p w14:paraId="50BB0F94" w14:textId="77777777" w:rsidR="002B2574" w:rsidRDefault="003D2BB9" w:rsidP="003D2BB9">
      <w:pPr>
        <w:pStyle w:val="Rubrik3Nr"/>
      </w:pPr>
      <w:bookmarkStart w:id="172" w:name="_Toc220550761"/>
      <w:r w:rsidRPr="00E91314">
        <w:t xml:space="preserve">V-MIM – </w:t>
      </w:r>
      <w:r w:rsidR="002B2574">
        <w:t>TemplateQuestionType</w:t>
      </w:r>
      <w:bookmarkEnd w:id="172"/>
      <w:r w:rsidR="002B2574">
        <w:tab/>
      </w:r>
    </w:p>
    <w:p w14:paraId="33517283" w14:textId="77777777" w:rsidR="005C21F4" w:rsidRPr="005C21F4" w:rsidRDefault="005C21F4" w:rsidP="005C21F4">
      <w:r>
        <w:t>Mall för en fråga (ingår i TemplateQuestionBlockType).</w:t>
      </w:r>
    </w:p>
    <w:p w14:paraId="56A2EBF2" w14:textId="77777777" w:rsidR="002B2574" w:rsidRDefault="002B2574" w:rsidP="00870854"/>
    <w:p w14:paraId="43429362" w14:textId="77777777" w:rsidR="005C21F4" w:rsidRDefault="005C21F4" w:rsidP="00870854">
      <w:pPr>
        <w:sectPr w:rsidR="005C21F4" w:rsidSect="0082298D">
          <w:pgSz w:w="11906" w:h="16838" w:code="9"/>
          <w:pgMar w:top="2948" w:right="1701" w:bottom="1814" w:left="1701" w:header="340" w:footer="0" w:gutter="0"/>
          <w:cols w:space="708"/>
          <w:titlePg/>
          <w:docGrid w:linePitch="360"/>
        </w:sectPr>
      </w:pPr>
      <w:r>
        <w:rPr>
          <w:noProof/>
          <w:lang w:eastAsia="sv-SE"/>
        </w:rPr>
        <w:drawing>
          <wp:inline distT="0" distB="0" distL="0" distR="0" wp14:anchorId="5EEC0C39" wp14:editId="209DDCDF">
            <wp:extent cx="5400040" cy="3478900"/>
            <wp:effectExtent l="0" t="0" r="10160" b="1270"/>
            <wp:docPr id="50"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478900"/>
                    </a:xfrm>
                    <a:prstGeom prst="rect">
                      <a:avLst/>
                    </a:prstGeom>
                    <a:noFill/>
                    <a:ln>
                      <a:noFill/>
                    </a:ln>
                  </pic:spPr>
                </pic:pic>
              </a:graphicData>
            </a:graphic>
          </wp:inline>
        </w:drawing>
      </w:r>
    </w:p>
    <w:p w14:paraId="6C1CE2BA" w14:textId="77777777" w:rsidR="00870854" w:rsidRPr="00E91314" w:rsidRDefault="00870854" w:rsidP="00870854"/>
    <w:p w14:paraId="2B32E864" w14:textId="77777777" w:rsidR="00870854" w:rsidRPr="00E91314" w:rsidRDefault="00870854" w:rsidP="00AA406D">
      <w:pPr>
        <w:pStyle w:val="Rubrik2"/>
        <w:numPr>
          <w:ilvl w:val="1"/>
          <w:numId w:val="21"/>
        </w:numPr>
        <w:spacing w:before="240" w:after="0"/>
        <w:ind w:left="851" w:hanging="851"/>
        <w:rPr>
          <w:lang w:val="sv-SE"/>
        </w:rPr>
      </w:pPr>
      <w:bookmarkStart w:id="173" w:name="_Toc138576302"/>
      <w:bookmarkStart w:id="174" w:name="_Toc193243795"/>
      <w:bookmarkStart w:id="175" w:name="_Toc220550762"/>
      <w:r w:rsidRPr="00E91314">
        <w:rPr>
          <w:lang w:val="sv-SE"/>
        </w:rPr>
        <w:t>Terminologier, kodverk</w:t>
      </w:r>
      <w:bookmarkEnd w:id="132"/>
      <w:bookmarkEnd w:id="133"/>
      <w:bookmarkEnd w:id="173"/>
      <w:r w:rsidRPr="00E91314">
        <w:rPr>
          <w:lang w:val="sv-SE"/>
        </w:rPr>
        <w:t xml:space="preserve"> och identifierare (</w:t>
      </w:r>
      <w:r w:rsidRPr="00E91314">
        <w:rPr>
          <w:sz w:val="26"/>
          <w:lang w:val="sv-SE"/>
        </w:rPr>
        <w:t>t/k/i)</w:t>
      </w:r>
      <w:bookmarkEnd w:id="174"/>
      <w:bookmarkEnd w:id="175"/>
    </w:p>
    <w:p w14:paraId="5B0A10AE"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16678389" w14:textId="77777777" w:rsidTr="00C53A3A">
        <w:trPr>
          <w:tblHeader/>
        </w:trPr>
        <w:tc>
          <w:tcPr>
            <w:tcW w:w="455" w:type="pct"/>
            <w:shd w:val="clear" w:color="auto" w:fill="C0C0C0"/>
          </w:tcPr>
          <w:p w14:paraId="2C2EC093" w14:textId="77777777" w:rsidR="00870854" w:rsidRPr="00E91314" w:rsidRDefault="00870854" w:rsidP="004369F9">
            <w:r w:rsidRPr="00E91314">
              <w:t>Namn</w:t>
            </w:r>
          </w:p>
        </w:tc>
        <w:tc>
          <w:tcPr>
            <w:tcW w:w="449" w:type="pct"/>
            <w:shd w:val="clear" w:color="auto" w:fill="C0C0C0"/>
          </w:tcPr>
          <w:p w14:paraId="189E8752" w14:textId="77777777" w:rsidR="00870854" w:rsidRPr="00E91314" w:rsidRDefault="00870854" w:rsidP="004369F9">
            <w:r w:rsidRPr="00E91314">
              <w:t>Syfte</w:t>
            </w:r>
          </w:p>
        </w:tc>
        <w:tc>
          <w:tcPr>
            <w:tcW w:w="960" w:type="pct"/>
            <w:shd w:val="clear" w:color="auto" w:fill="C0C0C0"/>
          </w:tcPr>
          <w:p w14:paraId="14BA05F2" w14:textId="77777777" w:rsidR="00870854" w:rsidRPr="00E91314" w:rsidRDefault="00870854" w:rsidP="004369F9">
            <w:r w:rsidRPr="00E91314">
              <w:t>Innehåll. språk</w:t>
            </w:r>
          </w:p>
        </w:tc>
        <w:tc>
          <w:tcPr>
            <w:tcW w:w="742" w:type="pct"/>
            <w:shd w:val="clear" w:color="auto" w:fill="C0C0C0"/>
          </w:tcPr>
          <w:p w14:paraId="3F82CE62" w14:textId="77777777" w:rsidR="00870854" w:rsidRPr="00E91314" w:rsidRDefault="00870854" w:rsidP="004369F9">
            <w:r w:rsidRPr="00E91314">
              <w:t>Föreskrift, standard, internationellt kodverk</w:t>
            </w:r>
          </w:p>
        </w:tc>
        <w:tc>
          <w:tcPr>
            <w:tcW w:w="424" w:type="pct"/>
            <w:shd w:val="clear" w:color="auto" w:fill="C0C0C0"/>
          </w:tcPr>
          <w:p w14:paraId="18346BA8" w14:textId="77777777" w:rsidR="00870854" w:rsidRPr="00E91314" w:rsidRDefault="00870854" w:rsidP="004369F9">
            <w:r w:rsidRPr="00E91314">
              <w:t>Fastställt av</w:t>
            </w:r>
          </w:p>
        </w:tc>
        <w:tc>
          <w:tcPr>
            <w:tcW w:w="534" w:type="pct"/>
            <w:shd w:val="clear" w:color="auto" w:fill="C0C0C0"/>
          </w:tcPr>
          <w:p w14:paraId="2E12CEA5" w14:textId="77777777" w:rsidR="00870854" w:rsidRPr="00E91314" w:rsidRDefault="00870854" w:rsidP="004369F9">
            <w:r w:rsidRPr="00E91314">
              <w:t>OID-nummer och ägaren av OID-numret</w:t>
            </w:r>
          </w:p>
        </w:tc>
        <w:tc>
          <w:tcPr>
            <w:tcW w:w="609" w:type="pct"/>
            <w:shd w:val="clear" w:color="auto" w:fill="C0C0C0"/>
          </w:tcPr>
          <w:p w14:paraId="228E55C7" w14:textId="77777777" w:rsidR="00870854" w:rsidRPr="00E91314" w:rsidRDefault="00870854" w:rsidP="004369F9">
            <w:r w:rsidRPr="00E91314">
              <w:t xml:space="preserve">Ägare/förvaltare, länkar och revideringsprocess </w:t>
            </w:r>
          </w:p>
        </w:tc>
        <w:tc>
          <w:tcPr>
            <w:tcW w:w="344" w:type="pct"/>
            <w:shd w:val="clear" w:color="auto" w:fill="C0C0C0"/>
          </w:tcPr>
          <w:p w14:paraId="497D71DC" w14:textId="77777777" w:rsidR="00870854" w:rsidRPr="00E91314" w:rsidRDefault="00870854" w:rsidP="004369F9">
            <w:r w:rsidRPr="00E91314">
              <w:t>Återfinns i Klass / attribut</w:t>
            </w:r>
          </w:p>
        </w:tc>
        <w:tc>
          <w:tcPr>
            <w:tcW w:w="483" w:type="pct"/>
            <w:shd w:val="clear" w:color="auto" w:fill="C0C0C0"/>
          </w:tcPr>
          <w:p w14:paraId="6C85D218" w14:textId="77777777" w:rsidR="00870854" w:rsidRPr="00E91314" w:rsidRDefault="00870854" w:rsidP="004369F9">
            <w:r w:rsidRPr="00E91314">
              <w:t>Ev begränsningar</w:t>
            </w:r>
          </w:p>
          <w:p w14:paraId="64D9E65E" w14:textId="77777777" w:rsidR="00870854" w:rsidRPr="00E91314" w:rsidRDefault="00870854" w:rsidP="004369F9"/>
        </w:tc>
      </w:tr>
      <w:tr w:rsidR="00870854" w:rsidRPr="00E91314" w14:paraId="47D28CCE" w14:textId="77777777" w:rsidTr="00C53A3A">
        <w:tc>
          <w:tcPr>
            <w:tcW w:w="455" w:type="pct"/>
            <w:vAlign w:val="center"/>
          </w:tcPr>
          <w:p w14:paraId="1C2DDB04" w14:textId="77777777" w:rsidR="00870854" w:rsidRPr="00E91314" w:rsidRDefault="00870854" w:rsidP="00767492">
            <w:r w:rsidRPr="00E91314">
              <w:t>KV Formulärkategori</w:t>
            </w:r>
          </w:p>
        </w:tc>
        <w:tc>
          <w:tcPr>
            <w:tcW w:w="449" w:type="pct"/>
            <w:vAlign w:val="center"/>
          </w:tcPr>
          <w:p w14:paraId="2637DD6E" w14:textId="77777777" w:rsidR="00870854" w:rsidRPr="00E91314" w:rsidRDefault="00870854" w:rsidP="00767492">
            <w:r w:rsidRPr="00E91314">
              <w:t>Kodverk för formulärkategori</w:t>
            </w:r>
          </w:p>
          <w:p w14:paraId="4836888C" w14:textId="77777777" w:rsidR="00870854" w:rsidRPr="00E91314" w:rsidRDefault="00870854" w:rsidP="00767492"/>
        </w:tc>
        <w:tc>
          <w:tcPr>
            <w:tcW w:w="960" w:type="pct"/>
            <w:vAlign w:val="center"/>
          </w:tcPr>
          <w:p w14:paraId="6F21368D" w14:textId="77777777" w:rsidR="00870854" w:rsidRPr="00E91314" w:rsidRDefault="00870854" w:rsidP="00767492">
            <w:r w:rsidRPr="00E91314">
              <w:t>Kodverk saknas</w:t>
            </w:r>
          </w:p>
          <w:p w14:paraId="6836BB4D" w14:textId="77777777" w:rsidR="00870854" w:rsidRPr="00E91314" w:rsidRDefault="00870854" w:rsidP="00767492"/>
          <w:p w14:paraId="16BC7163" w14:textId="77777777" w:rsidR="00870854" w:rsidRPr="00E91314" w:rsidRDefault="00870854" w:rsidP="00767492">
            <w:r w:rsidRPr="00E91314">
              <w:t>Exempel</w:t>
            </w:r>
          </w:p>
          <w:p w14:paraId="56569278" w14:textId="77777777" w:rsidR="00870854" w:rsidRPr="00E91314" w:rsidRDefault="00870854" w:rsidP="00767492">
            <w:r w:rsidRPr="00E91314">
              <w:t>Anmälan</w:t>
            </w:r>
          </w:p>
          <w:p w14:paraId="523DE593" w14:textId="77777777" w:rsidR="00870854" w:rsidRPr="00E91314" w:rsidRDefault="00870854" w:rsidP="00767492">
            <w:r w:rsidRPr="00E91314">
              <w:t>Registrering</w:t>
            </w:r>
          </w:p>
          <w:p w14:paraId="2B9D2C65" w14:textId="77777777" w:rsidR="00870854" w:rsidRPr="00E91314" w:rsidRDefault="00870854" w:rsidP="00767492">
            <w:r w:rsidRPr="00E91314">
              <w:t>Deklaration</w:t>
            </w:r>
          </w:p>
        </w:tc>
        <w:tc>
          <w:tcPr>
            <w:tcW w:w="742" w:type="pct"/>
          </w:tcPr>
          <w:p w14:paraId="47BCD90F" w14:textId="77777777" w:rsidR="00870854" w:rsidRPr="00E91314" w:rsidRDefault="00870854" w:rsidP="00767492"/>
        </w:tc>
        <w:tc>
          <w:tcPr>
            <w:tcW w:w="424" w:type="pct"/>
          </w:tcPr>
          <w:p w14:paraId="32E00165" w14:textId="77777777" w:rsidR="00870854" w:rsidRPr="00E91314" w:rsidRDefault="00870854" w:rsidP="00767492"/>
        </w:tc>
        <w:tc>
          <w:tcPr>
            <w:tcW w:w="534" w:type="pct"/>
          </w:tcPr>
          <w:p w14:paraId="56A25D93" w14:textId="77777777" w:rsidR="00870854" w:rsidRPr="00E91314" w:rsidRDefault="00870854" w:rsidP="00767492"/>
        </w:tc>
        <w:tc>
          <w:tcPr>
            <w:tcW w:w="609" w:type="pct"/>
          </w:tcPr>
          <w:p w14:paraId="2DECC119" w14:textId="77777777" w:rsidR="00870854" w:rsidRPr="00E91314" w:rsidRDefault="00870854" w:rsidP="00767492"/>
        </w:tc>
        <w:tc>
          <w:tcPr>
            <w:tcW w:w="344" w:type="pct"/>
          </w:tcPr>
          <w:p w14:paraId="6EB896C0" w14:textId="77777777" w:rsidR="00870854" w:rsidRPr="00E91314" w:rsidRDefault="00870854" w:rsidP="00767492"/>
        </w:tc>
        <w:tc>
          <w:tcPr>
            <w:tcW w:w="483" w:type="pct"/>
          </w:tcPr>
          <w:p w14:paraId="3A7C2635" w14:textId="77777777" w:rsidR="00870854" w:rsidRPr="00E91314" w:rsidRDefault="00870854" w:rsidP="00767492"/>
        </w:tc>
      </w:tr>
      <w:tr w:rsidR="00870854" w:rsidRPr="00E91314" w14:paraId="7DF26F43" w14:textId="77777777" w:rsidTr="00C53A3A">
        <w:tc>
          <w:tcPr>
            <w:tcW w:w="455" w:type="pct"/>
            <w:vAlign w:val="center"/>
          </w:tcPr>
          <w:p w14:paraId="73709499" w14:textId="77777777" w:rsidR="00870854" w:rsidRPr="00E91314" w:rsidRDefault="00870854" w:rsidP="00767492">
            <w:r w:rsidRPr="00E91314">
              <w:t>KV Malltyp</w:t>
            </w:r>
          </w:p>
        </w:tc>
        <w:tc>
          <w:tcPr>
            <w:tcW w:w="449" w:type="pct"/>
            <w:vAlign w:val="center"/>
          </w:tcPr>
          <w:p w14:paraId="4101A2A6" w14:textId="77777777" w:rsidR="00870854" w:rsidRPr="00E91314" w:rsidRDefault="00870854" w:rsidP="00767492">
            <w:r w:rsidRPr="00E91314">
              <w:t>Kodverk för malltyp</w:t>
            </w:r>
          </w:p>
        </w:tc>
        <w:tc>
          <w:tcPr>
            <w:tcW w:w="960" w:type="pct"/>
            <w:vAlign w:val="center"/>
          </w:tcPr>
          <w:p w14:paraId="76C997E3" w14:textId="77777777" w:rsidR="00870854" w:rsidRPr="00E91314" w:rsidRDefault="00870854" w:rsidP="00767492">
            <w:r w:rsidRPr="00E91314">
              <w:t>Kodverk saknas</w:t>
            </w:r>
          </w:p>
          <w:p w14:paraId="2ED4DAA6" w14:textId="77777777" w:rsidR="00870854" w:rsidRPr="00E91314" w:rsidRDefault="00870854" w:rsidP="00767492"/>
          <w:p w14:paraId="36D4DD75" w14:textId="77777777" w:rsidR="00870854" w:rsidRPr="00E91314" w:rsidRDefault="00870854" w:rsidP="00767492">
            <w:r w:rsidRPr="00E91314">
              <w:t>Exempel</w:t>
            </w:r>
          </w:p>
          <w:p w14:paraId="1F40B277" w14:textId="77777777" w:rsidR="00870854" w:rsidRPr="00E91314" w:rsidRDefault="00870854" w:rsidP="00767492">
            <w:r w:rsidRPr="00E91314">
              <w:t>Mödrahälsovårdsjournal 1 - MHV1</w:t>
            </w:r>
          </w:p>
        </w:tc>
        <w:tc>
          <w:tcPr>
            <w:tcW w:w="742" w:type="pct"/>
          </w:tcPr>
          <w:p w14:paraId="100B345C" w14:textId="77777777" w:rsidR="00870854" w:rsidRPr="00E91314" w:rsidRDefault="00870854" w:rsidP="00767492"/>
        </w:tc>
        <w:tc>
          <w:tcPr>
            <w:tcW w:w="424" w:type="pct"/>
          </w:tcPr>
          <w:p w14:paraId="18E45895" w14:textId="77777777" w:rsidR="00870854" w:rsidRPr="00E91314" w:rsidRDefault="00870854" w:rsidP="00767492"/>
        </w:tc>
        <w:tc>
          <w:tcPr>
            <w:tcW w:w="534" w:type="pct"/>
          </w:tcPr>
          <w:p w14:paraId="0B271796" w14:textId="77777777" w:rsidR="00870854" w:rsidRPr="00E91314" w:rsidRDefault="00870854" w:rsidP="00767492"/>
        </w:tc>
        <w:tc>
          <w:tcPr>
            <w:tcW w:w="609" w:type="pct"/>
          </w:tcPr>
          <w:p w14:paraId="75C08598" w14:textId="77777777" w:rsidR="00870854" w:rsidRPr="00E91314" w:rsidRDefault="00870854" w:rsidP="00767492"/>
        </w:tc>
        <w:tc>
          <w:tcPr>
            <w:tcW w:w="344" w:type="pct"/>
          </w:tcPr>
          <w:p w14:paraId="75D20995" w14:textId="77777777" w:rsidR="00870854" w:rsidRPr="00E91314" w:rsidRDefault="00870854" w:rsidP="00767492"/>
        </w:tc>
        <w:tc>
          <w:tcPr>
            <w:tcW w:w="483" w:type="pct"/>
          </w:tcPr>
          <w:p w14:paraId="15C69297" w14:textId="77777777" w:rsidR="00870854" w:rsidRPr="00E91314" w:rsidRDefault="00870854" w:rsidP="00767492"/>
        </w:tc>
      </w:tr>
      <w:tr w:rsidR="00870854" w:rsidRPr="00E91314" w14:paraId="0A02BC0E" w14:textId="77777777" w:rsidTr="00C53A3A">
        <w:tc>
          <w:tcPr>
            <w:tcW w:w="455" w:type="pct"/>
            <w:vAlign w:val="center"/>
          </w:tcPr>
          <w:p w14:paraId="58A35752" w14:textId="77777777" w:rsidR="00870854" w:rsidRPr="00E91314" w:rsidRDefault="00870854" w:rsidP="00767492">
            <w:r w:rsidRPr="00E91314">
              <w:t>KV Språk</w:t>
            </w:r>
          </w:p>
        </w:tc>
        <w:tc>
          <w:tcPr>
            <w:tcW w:w="449" w:type="pct"/>
            <w:vAlign w:val="center"/>
          </w:tcPr>
          <w:p w14:paraId="0D59D9E8" w14:textId="77777777" w:rsidR="00870854" w:rsidRPr="00E91314" w:rsidRDefault="00870854" w:rsidP="00767492">
            <w:r w:rsidRPr="00E91314">
              <w:t>Kodverk för formulärspråk.</w:t>
            </w:r>
          </w:p>
        </w:tc>
        <w:tc>
          <w:tcPr>
            <w:tcW w:w="960" w:type="pct"/>
            <w:vAlign w:val="center"/>
          </w:tcPr>
          <w:p w14:paraId="4B094916" w14:textId="77777777" w:rsidR="00870854" w:rsidRPr="00E91314" w:rsidRDefault="00870854" w:rsidP="00767492"/>
        </w:tc>
        <w:tc>
          <w:tcPr>
            <w:tcW w:w="742" w:type="pct"/>
          </w:tcPr>
          <w:p w14:paraId="3E45A67C" w14:textId="77777777" w:rsidR="00870854" w:rsidRPr="00E91314" w:rsidRDefault="00870854" w:rsidP="00767492"/>
        </w:tc>
        <w:tc>
          <w:tcPr>
            <w:tcW w:w="424" w:type="pct"/>
          </w:tcPr>
          <w:p w14:paraId="1110C68E" w14:textId="77777777" w:rsidR="00870854" w:rsidRPr="00E91314" w:rsidRDefault="00870854" w:rsidP="00767492">
            <w:r w:rsidRPr="00E91314">
              <w:t>CeHis</w:t>
            </w:r>
          </w:p>
        </w:tc>
        <w:tc>
          <w:tcPr>
            <w:tcW w:w="534" w:type="pct"/>
          </w:tcPr>
          <w:p w14:paraId="4B9DF174" w14:textId="77777777" w:rsidR="00870854" w:rsidRPr="00E91314" w:rsidRDefault="00870854" w:rsidP="00767492">
            <w:pPr>
              <w:rPr>
                <w:szCs w:val="20"/>
              </w:rPr>
            </w:pPr>
            <w:r w:rsidRPr="00E91314">
              <w:rPr>
                <w:szCs w:val="20"/>
              </w:rPr>
              <w:t>1.2.752.129.2.2.1.9</w:t>
            </w:r>
          </w:p>
          <w:p w14:paraId="0544CE01" w14:textId="77777777" w:rsidR="00870854" w:rsidRPr="00E91314" w:rsidRDefault="00870854" w:rsidP="00767492">
            <w:pPr>
              <w:rPr>
                <w:szCs w:val="20"/>
              </w:rPr>
            </w:pPr>
          </w:p>
        </w:tc>
        <w:tc>
          <w:tcPr>
            <w:tcW w:w="609" w:type="pct"/>
          </w:tcPr>
          <w:p w14:paraId="3B9FAE31" w14:textId="77777777" w:rsidR="00870854" w:rsidRPr="00E91314" w:rsidRDefault="00870854" w:rsidP="00767492">
            <w:pPr>
              <w:rPr>
                <w:szCs w:val="20"/>
              </w:rPr>
            </w:pPr>
            <w:r w:rsidRPr="00E91314">
              <w:rPr>
                <w:szCs w:val="20"/>
              </w:rPr>
              <w:t>Sveriges Kommuner och Landsting</w:t>
            </w:r>
          </w:p>
          <w:p w14:paraId="77EA5F9F" w14:textId="77777777" w:rsidR="00870854" w:rsidRPr="00E91314" w:rsidRDefault="00870854" w:rsidP="00767492">
            <w:pPr>
              <w:rPr>
                <w:szCs w:val="20"/>
              </w:rPr>
            </w:pPr>
          </w:p>
        </w:tc>
        <w:tc>
          <w:tcPr>
            <w:tcW w:w="344" w:type="pct"/>
          </w:tcPr>
          <w:p w14:paraId="75633E16" w14:textId="77777777" w:rsidR="00870854" w:rsidRPr="00E91314" w:rsidRDefault="00870854" w:rsidP="00767492"/>
        </w:tc>
        <w:tc>
          <w:tcPr>
            <w:tcW w:w="483" w:type="pct"/>
          </w:tcPr>
          <w:p w14:paraId="7B51BE69" w14:textId="77777777" w:rsidR="00870854" w:rsidRPr="00E91314" w:rsidRDefault="00870854" w:rsidP="00767492"/>
        </w:tc>
      </w:tr>
      <w:tr w:rsidR="00870854" w:rsidRPr="00E91314" w14:paraId="3F70B5F0" w14:textId="77777777" w:rsidTr="00C53A3A">
        <w:tc>
          <w:tcPr>
            <w:tcW w:w="455" w:type="pct"/>
            <w:vAlign w:val="center"/>
          </w:tcPr>
          <w:p w14:paraId="25F52CF2" w14:textId="77777777" w:rsidR="00870854" w:rsidRPr="00E91314" w:rsidRDefault="00870854" w:rsidP="00767492">
            <w:r w:rsidRPr="00E91314">
              <w:t>KV Inmatnings typ</w:t>
            </w:r>
          </w:p>
        </w:tc>
        <w:tc>
          <w:tcPr>
            <w:tcW w:w="449" w:type="pct"/>
            <w:vAlign w:val="center"/>
          </w:tcPr>
          <w:p w14:paraId="49C9FACF" w14:textId="77777777" w:rsidR="00870854" w:rsidRPr="00E91314" w:rsidRDefault="00870854" w:rsidP="00767492">
            <w:r w:rsidRPr="00E91314">
              <w:t>Kodverk för inmatningstyp</w:t>
            </w:r>
          </w:p>
        </w:tc>
        <w:tc>
          <w:tcPr>
            <w:tcW w:w="960" w:type="pct"/>
            <w:vAlign w:val="center"/>
          </w:tcPr>
          <w:p w14:paraId="64A7A832" w14:textId="77777777" w:rsidR="00870854" w:rsidRPr="00E91314" w:rsidRDefault="00870854" w:rsidP="00767492">
            <w:r w:rsidRPr="00E91314">
              <w:t>Följande typer stödjs.</w:t>
            </w:r>
          </w:p>
          <w:p w14:paraId="0EEC6D92" w14:textId="77777777" w:rsidR="00870854" w:rsidRPr="00E91314" w:rsidRDefault="00870854" w:rsidP="00767492">
            <w:r w:rsidRPr="00E91314">
              <w:t>Inmatning kan vara av följande huvudtyper:</w:t>
            </w:r>
          </w:p>
          <w:p w14:paraId="1F3420A1" w14:textId="77777777" w:rsidR="00870854" w:rsidRPr="00E91314" w:rsidRDefault="00870854" w:rsidP="00767492">
            <w:r w:rsidRPr="00E91314">
              <w:t>Enkelvärde</w:t>
            </w:r>
          </w:p>
          <w:p w14:paraId="2DD488DF" w14:textId="77777777" w:rsidR="00870854" w:rsidRPr="00E91314" w:rsidRDefault="00870854" w:rsidP="00767492">
            <w:r w:rsidRPr="00E91314">
              <w:t>Multivärde</w:t>
            </w:r>
          </w:p>
          <w:p w14:paraId="4D939852" w14:textId="77777777" w:rsidR="00870854" w:rsidRPr="00E91314" w:rsidRDefault="00870854" w:rsidP="00767492">
            <w:r w:rsidRPr="00E91314">
              <w:t xml:space="preserve">Fritext </w:t>
            </w:r>
          </w:p>
          <w:p w14:paraId="32475C4E" w14:textId="77777777" w:rsidR="00870854" w:rsidRPr="00E91314" w:rsidRDefault="00870854" w:rsidP="00767492">
            <w:r w:rsidRPr="00E91314">
              <w:t>Exempel på inmatningstyper:</w:t>
            </w:r>
          </w:p>
          <w:p w14:paraId="76ACDFFE" w14:textId="77777777" w:rsidR="00870854" w:rsidRPr="00E963D8" w:rsidRDefault="00870854" w:rsidP="00767492">
            <w:pPr>
              <w:rPr>
                <w:lang w:val="en-US"/>
              </w:rPr>
            </w:pPr>
            <w:r w:rsidRPr="00E963D8">
              <w:rPr>
                <w:lang w:val="en-US"/>
              </w:rPr>
              <w:t>Text</w:t>
            </w:r>
          </w:p>
          <w:p w14:paraId="611A144C" w14:textId="77777777" w:rsidR="00870854" w:rsidRPr="00E963D8" w:rsidRDefault="00870854" w:rsidP="00767492">
            <w:pPr>
              <w:rPr>
                <w:lang w:val="en-US"/>
              </w:rPr>
            </w:pPr>
            <w:r w:rsidRPr="00E963D8">
              <w:rPr>
                <w:lang w:val="en-US"/>
              </w:rPr>
              <w:t>Checkbox</w:t>
            </w:r>
          </w:p>
          <w:p w14:paraId="40899FB8" w14:textId="77777777" w:rsidR="00870854" w:rsidRPr="00E963D8" w:rsidRDefault="00870854" w:rsidP="00767492">
            <w:pPr>
              <w:rPr>
                <w:lang w:val="en-US"/>
              </w:rPr>
            </w:pPr>
            <w:r w:rsidRPr="00E963D8">
              <w:rPr>
                <w:lang w:val="en-US"/>
              </w:rPr>
              <w:t xml:space="preserve">Radio button </w:t>
            </w:r>
          </w:p>
          <w:p w14:paraId="7AC13633" w14:textId="77777777" w:rsidR="00870854" w:rsidRPr="00E963D8" w:rsidRDefault="00870854" w:rsidP="00767492">
            <w:pPr>
              <w:rPr>
                <w:lang w:val="en-US"/>
              </w:rPr>
            </w:pPr>
            <w:r w:rsidRPr="00E963D8">
              <w:rPr>
                <w:lang w:val="en-US"/>
              </w:rPr>
              <w:t>Number</w:t>
            </w:r>
          </w:p>
          <w:p w14:paraId="614932FE" w14:textId="77777777" w:rsidR="00870854" w:rsidRPr="00E963D8" w:rsidRDefault="00870854" w:rsidP="00767492">
            <w:pPr>
              <w:rPr>
                <w:lang w:val="en-US"/>
              </w:rPr>
            </w:pPr>
            <w:r w:rsidRPr="00E963D8">
              <w:rPr>
                <w:lang w:val="en-US"/>
              </w:rPr>
              <w:t>URL</w:t>
            </w:r>
          </w:p>
          <w:p w14:paraId="50362CD7" w14:textId="77777777" w:rsidR="00870854" w:rsidRPr="00E963D8" w:rsidRDefault="00870854" w:rsidP="00767492">
            <w:pPr>
              <w:rPr>
                <w:lang w:val="en-US"/>
              </w:rPr>
            </w:pPr>
            <w:r w:rsidRPr="00E963D8">
              <w:rPr>
                <w:lang w:val="en-US"/>
              </w:rPr>
              <w:t>Date and time</w:t>
            </w:r>
          </w:p>
          <w:p w14:paraId="49630387" w14:textId="77777777" w:rsidR="00870854" w:rsidRPr="00E963D8" w:rsidRDefault="00870854" w:rsidP="00767492">
            <w:pPr>
              <w:rPr>
                <w:lang w:val="en-US"/>
              </w:rPr>
            </w:pPr>
            <w:r w:rsidRPr="00E963D8">
              <w:rPr>
                <w:lang w:val="en-US"/>
              </w:rPr>
              <w:t>Date</w:t>
            </w:r>
          </w:p>
          <w:p w14:paraId="768B408F" w14:textId="77777777" w:rsidR="00870854" w:rsidRPr="00E963D8" w:rsidRDefault="00870854" w:rsidP="00767492">
            <w:pPr>
              <w:rPr>
                <w:lang w:val="en-US"/>
              </w:rPr>
            </w:pPr>
            <w:r w:rsidRPr="00E963D8">
              <w:rPr>
                <w:lang w:val="en-US"/>
              </w:rPr>
              <w:t>Month</w:t>
            </w:r>
          </w:p>
          <w:p w14:paraId="5738AB14" w14:textId="77777777" w:rsidR="00870854" w:rsidRPr="00E963D8" w:rsidRDefault="00870854" w:rsidP="00767492">
            <w:pPr>
              <w:rPr>
                <w:lang w:val="en-US"/>
              </w:rPr>
            </w:pPr>
            <w:r w:rsidRPr="00E963D8">
              <w:rPr>
                <w:lang w:val="en-US"/>
              </w:rPr>
              <w:t>Week</w:t>
            </w:r>
          </w:p>
          <w:p w14:paraId="3408054B" w14:textId="77777777" w:rsidR="00870854" w:rsidRPr="00E963D8" w:rsidRDefault="00870854" w:rsidP="00767492">
            <w:pPr>
              <w:rPr>
                <w:lang w:val="en-US"/>
              </w:rPr>
            </w:pPr>
            <w:r w:rsidRPr="00E963D8">
              <w:rPr>
                <w:lang w:val="en-US"/>
              </w:rPr>
              <w:t>Time</w:t>
            </w:r>
          </w:p>
          <w:p w14:paraId="32BFDEB8" w14:textId="77777777" w:rsidR="00870854" w:rsidRPr="00E963D8" w:rsidRDefault="00870854" w:rsidP="00767492">
            <w:pPr>
              <w:rPr>
                <w:lang w:val="en-US"/>
              </w:rPr>
            </w:pPr>
            <w:r w:rsidRPr="00E963D8">
              <w:rPr>
                <w:lang w:val="en-US"/>
              </w:rPr>
              <w:t>Local date and time</w:t>
            </w:r>
          </w:p>
          <w:p w14:paraId="05D015D5" w14:textId="77777777" w:rsidR="00870854" w:rsidRPr="00875C03" w:rsidRDefault="00870854" w:rsidP="00767492">
            <w:pPr>
              <w:rPr>
                <w:lang w:val="en-US"/>
              </w:rPr>
            </w:pPr>
            <w:r w:rsidRPr="00E963D8">
              <w:rPr>
                <w:lang w:val="en-US"/>
              </w:rPr>
              <w:t>Range</w:t>
            </w:r>
          </w:p>
        </w:tc>
        <w:tc>
          <w:tcPr>
            <w:tcW w:w="742" w:type="pct"/>
          </w:tcPr>
          <w:p w14:paraId="1AE24FD1" w14:textId="77777777" w:rsidR="00870854" w:rsidRPr="00E91314" w:rsidRDefault="00870854" w:rsidP="00767492"/>
        </w:tc>
        <w:tc>
          <w:tcPr>
            <w:tcW w:w="424" w:type="pct"/>
          </w:tcPr>
          <w:p w14:paraId="771CCAAE" w14:textId="77777777" w:rsidR="00870854" w:rsidRPr="00E91314" w:rsidRDefault="00870854" w:rsidP="00767492">
            <w:r w:rsidRPr="00E91314">
              <w:t>W3C *</w:t>
            </w:r>
          </w:p>
        </w:tc>
        <w:tc>
          <w:tcPr>
            <w:tcW w:w="534" w:type="pct"/>
          </w:tcPr>
          <w:p w14:paraId="26987989" w14:textId="77777777" w:rsidR="00870854" w:rsidRPr="00E91314" w:rsidRDefault="00870854" w:rsidP="00767492">
            <w:r w:rsidRPr="00E91314">
              <w:t>Version HTML5</w:t>
            </w:r>
          </w:p>
        </w:tc>
        <w:tc>
          <w:tcPr>
            <w:tcW w:w="609" w:type="pct"/>
          </w:tcPr>
          <w:p w14:paraId="427B4E37" w14:textId="77777777" w:rsidR="00870854" w:rsidRPr="00E91314" w:rsidRDefault="00870854" w:rsidP="00767492">
            <w:r w:rsidRPr="00E91314">
              <w:t>W3C *</w:t>
            </w:r>
          </w:p>
        </w:tc>
        <w:tc>
          <w:tcPr>
            <w:tcW w:w="344" w:type="pct"/>
          </w:tcPr>
          <w:p w14:paraId="0F747ED5" w14:textId="77777777" w:rsidR="00870854" w:rsidRPr="00E91314" w:rsidRDefault="00870854" w:rsidP="00767492"/>
        </w:tc>
        <w:tc>
          <w:tcPr>
            <w:tcW w:w="483" w:type="pct"/>
          </w:tcPr>
          <w:p w14:paraId="0332659C" w14:textId="77777777" w:rsidR="00870854" w:rsidRPr="00E91314" w:rsidRDefault="00870854" w:rsidP="00767492"/>
        </w:tc>
      </w:tr>
      <w:tr w:rsidR="00870854" w:rsidRPr="00E91314" w14:paraId="0AA5A62A" w14:textId="77777777" w:rsidTr="00C53A3A">
        <w:tc>
          <w:tcPr>
            <w:tcW w:w="455" w:type="pct"/>
            <w:vAlign w:val="center"/>
          </w:tcPr>
          <w:p w14:paraId="62008EBB" w14:textId="77777777" w:rsidR="00870854" w:rsidRPr="00E91314" w:rsidRDefault="00870854" w:rsidP="00767492">
            <w:r w:rsidRPr="00E91314">
              <w:t>KV Form Status</w:t>
            </w:r>
          </w:p>
        </w:tc>
        <w:tc>
          <w:tcPr>
            <w:tcW w:w="449" w:type="pct"/>
            <w:vAlign w:val="center"/>
          </w:tcPr>
          <w:p w14:paraId="4A7084E8" w14:textId="77777777" w:rsidR="00870854" w:rsidRPr="00E91314" w:rsidRDefault="00870854" w:rsidP="00767492">
            <w:r w:rsidRPr="00E91314">
              <w:t>Kodverk för formuläretsstatus</w:t>
            </w:r>
          </w:p>
        </w:tc>
        <w:tc>
          <w:tcPr>
            <w:tcW w:w="960" w:type="pct"/>
            <w:vAlign w:val="center"/>
          </w:tcPr>
          <w:p w14:paraId="59A7A47A" w14:textId="77777777" w:rsidR="00870854" w:rsidRPr="00E91314" w:rsidRDefault="00870854" w:rsidP="00767492">
            <w:r w:rsidRPr="00E91314">
              <w:t>COMPLETED = Skickat</w:t>
            </w:r>
          </w:p>
          <w:p w14:paraId="0F5DC141" w14:textId="77777777" w:rsidR="00870854" w:rsidRPr="00E91314" w:rsidRDefault="00870854" w:rsidP="00767492">
            <w:r w:rsidRPr="00E91314">
              <w:t>ONGOING = Pågående, svar har temporärsparats</w:t>
            </w:r>
          </w:p>
          <w:p w14:paraId="1ACB816E" w14:textId="77777777" w:rsidR="00870854" w:rsidRPr="00E91314" w:rsidRDefault="00870854" w:rsidP="00767492">
            <w:r w:rsidRPr="00E91314">
              <w:t>PENDING_COMPLETION = Pågående, svarr har temporärsparats. Alla frågor är bes     varade (färdigt ej skickat).</w:t>
            </w:r>
          </w:p>
        </w:tc>
        <w:tc>
          <w:tcPr>
            <w:tcW w:w="742" w:type="pct"/>
          </w:tcPr>
          <w:p w14:paraId="0C310FE3" w14:textId="77777777" w:rsidR="00870854" w:rsidRPr="00E91314" w:rsidRDefault="00870854" w:rsidP="00767492"/>
        </w:tc>
        <w:tc>
          <w:tcPr>
            <w:tcW w:w="424" w:type="pct"/>
          </w:tcPr>
          <w:p w14:paraId="513B3069" w14:textId="77777777" w:rsidR="00870854" w:rsidRPr="00E91314" w:rsidRDefault="00870854" w:rsidP="00767492"/>
        </w:tc>
        <w:tc>
          <w:tcPr>
            <w:tcW w:w="534" w:type="pct"/>
          </w:tcPr>
          <w:p w14:paraId="66BD07C8" w14:textId="77777777" w:rsidR="00870854" w:rsidRPr="00E91314" w:rsidRDefault="00870854" w:rsidP="00767492"/>
        </w:tc>
        <w:tc>
          <w:tcPr>
            <w:tcW w:w="609" w:type="pct"/>
          </w:tcPr>
          <w:p w14:paraId="7CE0631D" w14:textId="77777777" w:rsidR="00870854" w:rsidRPr="00E91314" w:rsidRDefault="00870854" w:rsidP="00767492"/>
        </w:tc>
        <w:tc>
          <w:tcPr>
            <w:tcW w:w="344" w:type="pct"/>
          </w:tcPr>
          <w:p w14:paraId="4747391C" w14:textId="77777777" w:rsidR="00870854" w:rsidRPr="00E91314" w:rsidRDefault="00870854" w:rsidP="00767492"/>
        </w:tc>
        <w:tc>
          <w:tcPr>
            <w:tcW w:w="483" w:type="pct"/>
          </w:tcPr>
          <w:p w14:paraId="1266BE77" w14:textId="77777777" w:rsidR="00870854" w:rsidRPr="00E91314" w:rsidRDefault="00870854" w:rsidP="00767492"/>
        </w:tc>
      </w:tr>
      <w:tr w:rsidR="00870854" w:rsidRPr="00E91314" w14:paraId="7BDD6BF5" w14:textId="77777777" w:rsidTr="00C53A3A">
        <w:tc>
          <w:tcPr>
            <w:tcW w:w="455" w:type="pct"/>
            <w:vAlign w:val="center"/>
          </w:tcPr>
          <w:p w14:paraId="0FE43EF3" w14:textId="77777777" w:rsidR="00870854" w:rsidRPr="00E91314" w:rsidRDefault="00870854" w:rsidP="00767492">
            <w:r w:rsidRPr="00E91314">
              <w:t>KV Statuskod</w:t>
            </w:r>
          </w:p>
        </w:tc>
        <w:tc>
          <w:tcPr>
            <w:tcW w:w="449" w:type="pct"/>
            <w:vAlign w:val="center"/>
          </w:tcPr>
          <w:p w14:paraId="424FB1C4" w14:textId="77777777" w:rsidR="00870854" w:rsidRPr="00E91314" w:rsidRDefault="00870854" w:rsidP="00767492">
            <w:r w:rsidRPr="00E91314">
              <w:t>Kodverk för logisk felhantering</w:t>
            </w:r>
          </w:p>
        </w:tc>
        <w:tc>
          <w:tcPr>
            <w:tcW w:w="960" w:type="pct"/>
            <w:vAlign w:val="center"/>
          </w:tcPr>
          <w:p w14:paraId="06637C9B" w14:textId="77777777" w:rsidR="00870854" w:rsidRPr="00E91314" w:rsidRDefault="00870854" w:rsidP="00767492">
            <w:r w:rsidRPr="00E91314">
              <w:t>OK - Transaktion utförd</w:t>
            </w:r>
          </w:p>
          <w:p w14:paraId="31AFF5F7" w14:textId="77777777" w:rsidR="00870854" w:rsidRPr="00E91314" w:rsidRDefault="00870854" w:rsidP="00767492">
            <w:r w:rsidRPr="00E91314">
              <w:t>INFO - Transaktion utförd med kommentar.</w:t>
            </w:r>
          </w:p>
          <w:p w14:paraId="467BCC49" w14:textId="77777777" w:rsidR="00870854" w:rsidRPr="00E91314" w:rsidRDefault="00870854" w:rsidP="00767492">
            <w:r w:rsidRPr="00E91314">
              <w:t>ERROR - Transaktion ej genomförd</w:t>
            </w:r>
          </w:p>
        </w:tc>
        <w:tc>
          <w:tcPr>
            <w:tcW w:w="742" w:type="pct"/>
          </w:tcPr>
          <w:p w14:paraId="1658F845" w14:textId="77777777" w:rsidR="00870854" w:rsidRPr="00E91314" w:rsidRDefault="00870854" w:rsidP="00767492"/>
        </w:tc>
        <w:tc>
          <w:tcPr>
            <w:tcW w:w="424" w:type="pct"/>
          </w:tcPr>
          <w:p w14:paraId="6E392A2F" w14:textId="77777777" w:rsidR="00870854" w:rsidRPr="00E91314" w:rsidRDefault="00870854" w:rsidP="00767492"/>
        </w:tc>
        <w:tc>
          <w:tcPr>
            <w:tcW w:w="534" w:type="pct"/>
          </w:tcPr>
          <w:p w14:paraId="221432FB" w14:textId="77777777" w:rsidR="00870854" w:rsidRPr="00E91314" w:rsidRDefault="00870854" w:rsidP="00767492"/>
        </w:tc>
        <w:tc>
          <w:tcPr>
            <w:tcW w:w="609" w:type="pct"/>
          </w:tcPr>
          <w:p w14:paraId="7BF47BDB" w14:textId="77777777" w:rsidR="00870854" w:rsidRPr="00E91314" w:rsidRDefault="00870854" w:rsidP="00767492"/>
        </w:tc>
        <w:tc>
          <w:tcPr>
            <w:tcW w:w="344" w:type="pct"/>
          </w:tcPr>
          <w:p w14:paraId="6D4074FF" w14:textId="77777777" w:rsidR="00870854" w:rsidRPr="00E91314" w:rsidRDefault="00870854" w:rsidP="00767492"/>
        </w:tc>
        <w:tc>
          <w:tcPr>
            <w:tcW w:w="483" w:type="pct"/>
          </w:tcPr>
          <w:p w14:paraId="5CD53EF7" w14:textId="77777777" w:rsidR="00870854" w:rsidRPr="00E91314" w:rsidRDefault="00870854" w:rsidP="00767492"/>
        </w:tc>
      </w:tr>
      <w:tr w:rsidR="00870854" w:rsidRPr="00E91314" w14:paraId="122BE6A3" w14:textId="77777777" w:rsidTr="00C53A3A">
        <w:tc>
          <w:tcPr>
            <w:tcW w:w="455" w:type="pct"/>
            <w:vAlign w:val="center"/>
          </w:tcPr>
          <w:p w14:paraId="78839B39" w14:textId="77777777" w:rsidR="00870854" w:rsidRPr="00E91314" w:rsidRDefault="00870854" w:rsidP="00C53A3A">
            <w:r w:rsidRPr="00E91314">
              <w:t>KV enhet</w:t>
            </w:r>
          </w:p>
        </w:tc>
        <w:tc>
          <w:tcPr>
            <w:tcW w:w="449" w:type="pct"/>
            <w:vAlign w:val="center"/>
          </w:tcPr>
          <w:p w14:paraId="6BE6D869" w14:textId="77777777" w:rsidR="00870854" w:rsidRPr="00E91314" w:rsidRDefault="00870854" w:rsidP="00C53A3A">
            <w:pPr>
              <w:spacing w:after="0"/>
            </w:pPr>
            <w:r w:rsidRPr="00E91314">
              <w:t>Kodverk för måttenheter</w:t>
            </w:r>
          </w:p>
        </w:tc>
        <w:tc>
          <w:tcPr>
            <w:tcW w:w="960" w:type="pct"/>
            <w:vAlign w:val="center"/>
          </w:tcPr>
          <w:p w14:paraId="120913FB" w14:textId="77777777" w:rsidR="00870854" w:rsidRPr="00E91314" w:rsidRDefault="00870854" w:rsidP="00C53A3A">
            <w:r w:rsidRPr="00E91314">
              <w:t>Grundenheter samt härledda SI-enheter beskrivs med dess beteckning.</w:t>
            </w:r>
          </w:p>
          <w:p w14:paraId="015043F4" w14:textId="77777777" w:rsidR="00870854" w:rsidRPr="00E91314" w:rsidRDefault="00870854" w:rsidP="00C53A3A">
            <w:r w:rsidRPr="00E91314">
              <w:t>T.ex. km, m, cm, kg, mm Hg etc</w:t>
            </w:r>
          </w:p>
        </w:tc>
        <w:tc>
          <w:tcPr>
            <w:tcW w:w="742" w:type="pct"/>
          </w:tcPr>
          <w:p w14:paraId="7F4B8ADA" w14:textId="77777777" w:rsidR="00870854" w:rsidRPr="00E91314" w:rsidRDefault="00870854" w:rsidP="00C53A3A">
            <w:pPr>
              <w:spacing w:after="0"/>
            </w:pPr>
            <w:r w:rsidRPr="00E91314">
              <w:t>Måttenheter enligt SI-systemet. SWEDAC (STAFS 2009:26)</w:t>
            </w:r>
          </w:p>
        </w:tc>
        <w:tc>
          <w:tcPr>
            <w:tcW w:w="424" w:type="pct"/>
          </w:tcPr>
          <w:p w14:paraId="101ADBA3" w14:textId="77777777" w:rsidR="00870854" w:rsidRPr="00E91314" w:rsidRDefault="00870854" w:rsidP="00C53A3A">
            <w:pPr>
              <w:spacing w:after="0"/>
            </w:pPr>
          </w:p>
        </w:tc>
        <w:tc>
          <w:tcPr>
            <w:tcW w:w="534" w:type="pct"/>
          </w:tcPr>
          <w:p w14:paraId="7168C6C4" w14:textId="77777777" w:rsidR="00870854" w:rsidRPr="00E91314" w:rsidRDefault="00870854" w:rsidP="00C53A3A">
            <w:pPr>
              <w:spacing w:after="0"/>
            </w:pPr>
          </w:p>
        </w:tc>
        <w:tc>
          <w:tcPr>
            <w:tcW w:w="609" w:type="pct"/>
          </w:tcPr>
          <w:p w14:paraId="5B9E4324" w14:textId="77777777" w:rsidR="00870854" w:rsidRPr="00E91314" w:rsidRDefault="00870854" w:rsidP="00C53A3A">
            <w:pPr>
              <w:spacing w:after="0"/>
            </w:pPr>
          </w:p>
        </w:tc>
        <w:tc>
          <w:tcPr>
            <w:tcW w:w="344" w:type="pct"/>
          </w:tcPr>
          <w:p w14:paraId="61829252" w14:textId="77777777" w:rsidR="00870854" w:rsidRPr="00E91314" w:rsidRDefault="00870854" w:rsidP="00C53A3A">
            <w:pPr>
              <w:spacing w:after="0"/>
            </w:pPr>
          </w:p>
        </w:tc>
        <w:tc>
          <w:tcPr>
            <w:tcW w:w="483" w:type="pct"/>
          </w:tcPr>
          <w:p w14:paraId="69343040" w14:textId="77777777" w:rsidR="00870854" w:rsidRPr="00E91314" w:rsidRDefault="00870854" w:rsidP="00C53A3A">
            <w:pPr>
              <w:spacing w:after="0"/>
            </w:pPr>
          </w:p>
        </w:tc>
      </w:tr>
      <w:tr w:rsidR="00B944DA" w:rsidRPr="00E91314" w14:paraId="3F5800A8" w14:textId="77777777" w:rsidTr="00C53A3A">
        <w:tc>
          <w:tcPr>
            <w:tcW w:w="455" w:type="pct"/>
            <w:vAlign w:val="center"/>
          </w:tcPr>
          <w:p w14:paraId="393BB775" w14:textId="77777777" w:rsidR="00B944DA" w:rsidRPr="00E91314" w:rsidRDefault="00B944DA" w:rsidP="00C53A3A">
            <w:r w:rsidRPr="00B944DA">
              <w:t>KV Länskod</w:t>
            </w:r>
          </w:p>
        </w:tc>
        <w:tc>
          <w:tcPr>
            <w:tcW w:w="449" w:type="pct"/>
            <w:vAlign w:val="center"/>
          </w:tcPr>
          <w:p w14:paraId="42F9DED7" w14:textId="77777777" w:rsidR="00B944DA" w:rsidRPr="00E91314" w:rsidRDefault="00B944DA" w:rsidP="00C53A3A">
            <w:pPr>
              <w:spacing w:after="0"/>
            </w:pPr>
            <w:r>
              <w:t>Kodverk för länskod,.</w:t>
            </w:r>
          </w:p>
        </w:tc>
        <w:tc>
          <w:tcPr>
            <w:tcW w:w="960" w:type="pct"/>
            <w:vAlign w:val="center"/>
          </w:tcPr>
          <w:p w14:paraId="06E6C80F" w14:textId="77777777" w:rsidR="00B944DA" w:rsidRPr="00E91314" w:rsidRDefault="00B944DA" w:rsidP="00B944DA">
            <w:r>
              <w:t>Kodverk för länskod.</w:t>
            </w:r>
            <w:r w:rsidRPr="00B944DA">
              <w:t xml:space="preserve"> </w:t>
            </w:r>
          </w:p>
        </w:tc>
        <w:tc>
          <w:tcPr>
            <w:tcW w:w="742" w:type="pct"/>
          </w:tcPr>
          <w:p w14:paraId="5E9594C8" w14:textId="77777777" w:rsidR="00B944DA" w:rsidRPr="00E91314" w:rsidRDefault="00B944DA" w:rsidP="00C53A3A">
            <w:pPr>
              <w:spacing w:after="0"/>
            </w:pPr>
            <w:r>
              <w:t xml:space="preserve">Länskod enligt </w:t>
            </w:r>
            <w:r w:rsidRPr="00B944DA">
              <w:t>ISO 3166-2:SE</w:t>
            </w:r>
          </w:p>
        </w:tc>
        <w:tc>
          <w:tcPr>
            <w:tcW w:w="424" w:type="pct"/>
          </w:tcPr>
          <w:p w14:paraId="2B799260" w14:textId="77777777" w:rsidR="00B944DA" w:rsidRPr="00E91314" w:rsidRDefault="00B944DA" w:rsidP="00C53A3A">
            <w:pPr>
              <w:spacing w:after="0"/>
            </w:pPr>
          </w:p>
        </w:tc>
        <w:tc>
          <w:tcPr>
            <w:tcW w:w="534" w:type="pct"/>
          </w:tcPr>
          <w:p w14:paraId="71F13EEB" w14:textId="77777777" w:rsidR="00B944DA" w:rsidRPr="00E91314" w:rsidRDefault="00B944DA" w:rsidP="00C53A3A">
            <w:pPr>
              <w:spacing w:after="0"/>
            </w:pPr>
          </w:p>
        </w:tc>
        <w:tc>
          <w:tcPr>
            <w:tcW w:w="609" w:type="pct"/>
          </w:tcPr>
          <w:p w14:paraId="4F07B99A" w14:textId="77777777" w:rsidR="00B944DA" w:rsidRPr="00E91314" w:rsidRDefault="00B944DA" w:rsidP="00C53A3A">
            <w:pPr>
              <w:spacing w:after="0"/>
            </w:pPr>
          </w:p>
        </w:tc>
        <w:tc>
          <w:tcPr>
            <w:tcW w:w="344" w:type="pct"/>
          </w:tcPr>
          <w:p w14:paraId="76682913" w14:textId="77777777" w:rsidR="00B944DA" w:rsidRPr="00E91314" w:rsidRDefault="00B944DA" w:rsidP="00C53A3A">
            <w:pPr>
              <w:spacing w:after="0"/>
            </w:pPr>
          </w:p>
        </w:tc>
        <w:tc>
          <w:tcPr>
            <w:tcW w:w="483" w:type="pct"/>
          </w:tcPr>
          <w:p w14:paraId="14FCBFD5" w14:textId="77777777" w:rsidR="00B944DA" w:rsidRPr="00E91314" w:rsidRDefault="00B944DA" w:rsidP="00C53A3A">
            <w:pPr>
              <w:spacing w:after="0"/>
            </w:pPr>
          </w:p>
        </w:tc>
      </w:tr>
    </w:tbl>
    <w:p w14:paraId="2E1E024D" w14:textId="77777777" w:rsidR="00870854" w:rsidRPr="00E91314" w:rsidRDefault="00870854" w:rsidP="00870854">
      <w:r w:rsidRPr="00E91314">
        <w:t>* http://www.w3.org/TR/html5/the-input-element.html#attr-input-type</w:t>
      </w:r>
    </w:p>
    <w:p w14:paraId="504B1292" w14:textId="77777777" w:rsidR="00870854" w:rsidRPr="00E91314" w:rsidRDefault="00870854" w:rsidP="00870854"/>
    <w:p w14:paraId="6B1459A2" w14:textId="77777777" w:rsidR="00870854" w:rsidRPr="00E91314" w:rsidRDefault="00870854" w:rsidP="008F1AAF"/>
    <w:bookmarkEnd w:id="105"/>
    <w:p w14:paraId="06BF7997" w14:textId="77777777" w:rsidR="004369F9" w:rsidRPr="00E91314" w:rsidRDefault="004369F9" w:rsidP="004369F9">
      <w:pPr>
        <w:spacing w:before="0" w:after="0"/>
      </w:pPr>
    </w:p>
    <w:p w14:paraId="7AA85252"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864BE" w14:textId="77777777" w:rsidR="005C21F4" w:rsidRDefault="005C21F4">
      <w:r>
        <w:separator/>
      </w:r>
    </w:p>
    <w:p w14:paraId="440D9494" w14:textId="77777777" w:rsidR="005C21F4" w:rsidRDefault="005C21F4"/>
    <w:p w14:paraId="5809DD83" w14:textId="77777777" w:rsidR="005C21F4" w:rsidRDefault="005C21F4"/>
  </w:endnote>
  <w:endnote w:type="continuationSeparator" w:id="0">
    <w:p w14:paraId="1438B472" w14:textId="77777777" w:rsidR="005C21F4" w:rsidRDefault="005C21F4">
      <w:r>
        <w:continuationSeparator/>
      </w:r>
    </w:p>
    <w:p w14:paraId="5E6F2E16" w14:textId="77777777" w:rsidR="005C21F4" w:rsidRDefault="005C21F4"/>
    <w:p w14:paraId="6A47F66E" w14:textId="77777777" w:rsidR="005C21F4" w:rsidRDefault="005C2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5C21F4" w:rsidRPr="00A5683B" w14:paraId="5548D491" w14:textId="77777777">
      <w:trPr>
        <w:trHeight w:hRule="exact" w:val="624"/>
      </w:trPr>
      <w:tc>
        <w:tcPr>
          <w:tcW w:w="2160" w:type="dxa"/>
        </w:tcPr>
        <w:p w14:paraId="16DBC093" w14:textId="77777777" w:rsidR="005C21F4" w:rsidRPr="00A5683B" w:rsidRDefault="005C21F4" w:rsidP="005636F2">
          <w:pPr>
            <w:pStyle w:val="Sidfot"/>
            <w:rPr>
              <w:lang w:val="sv-SE"/>
            </w:rPr>
          </w:pPr>
          <w:r>
            <w:rPr>
              <w:lang w:val="sv-SE"/>
            </w:rPr>
            <w:t>Bolag</w:t>
          </w:r>
        </w:p>
      </w:tc>
      <w:tc>
        <w:tcPr>
          <w:tcW w:w="2160" w:type="dxa"/>
        </w:tcPr>
        <w:p w14:paraId="07779867" w14:textId="77777777" w:rsidR="005C21F4" w:rsidRPr="00A5683B" w:rsidRDefault="005C21F4" w:rsidP="005636F2">
          <w:pPr>
            <w:pStyle w:val="Sidfot"/>
            <w:rPr>
              <w:lang w:val="sv-SE"/>
            </w:rPr>
          </w:pPr>
          <w:r>
            <w:rPr>
              <w:lang w:val="sv-SE"/>
            </w:rPr>
            <w:t>Adress</w:t>
          </w:r>
        </w:p>
      </w:tc>
      <w:tc>
        <w:tcPr>
          <w:tcW w:w="2160" w:type="dxa"/>
        </w:tcPr>
        <w:p w14:paraId="121E6875" w14:textId="77777777" w:rsidR="005C21F4" w:rsidRPr="00B76FCB" w:rsidRDefault="005C21F4" w:rsidP="000778A6">
          <w:pPr>
            <w:pStyle w:val="Sidfot"/>
            <w:rPr>
              <w:lang w:val="de-DE"/>
            </w:rPr>
          </w:pPr>
          <w:r>
            <w:rPr>
              <w:lang w:val="de-DE"/>
            </w:rPr>
            <w:t xml:space="preserve">Tel </w:t>
          </w:r>
        </w:p>
        <w:p w14:paraId="339A1D75" w14:textId="77777777" w:rsidR="005C21F4" w:rsidRPr="00B76FCB" w:rsidRDefault="005C21F4" w:rsidP="000778A6">
          <w:pPr>
            <w:pStyle w:val="Sidfot"/>
            <w:rPr>
              <w:lang w:val="de-DE"/>
            </w:rPr>
          </w:pPr>
          <w:r>
            <w:rPr>
              <w:lang w:val="de-DE"/>
            </w:rPr>
            <w:t>Mail</w:t>
          </w:r>
        </w:p>
        <w:p w14:paraId="3A68D9E3" w14:textId="77777777" w:rsidR="005C21F4" w:rsidRPr="00B76FCB" w:rsidRDefault="005C21F4" w:rsidP="000366A8">
          <w:pPr>
            <w:pStyle w:val="Sidfot"/>
            <w:rPr>
              <w:lang w:val="de-DE"/>
            </w:rPr>
          </w:pPr>
          <w:r w:rsidRPr="00B76FCB">
            <w:rPr>
              <w:lang w:val="de-DE"/>
            </w:rPr>
            <w:t>ww</w:t>
          </w:r>
          <w:r>
            <w:rPr>
              <w:lang w:val="de-DE"/>
            </w:rPr>
            <w:t>Web</w:t>
          </w:r>
        </w:p>
      </w:tc>
      <w:tc>
        <w:tcPr>
          <w:tcW w:w="1980" w:type="dxa"/>
        </w:tcPr>
        <w:p w14:paraId="637B9EC6" w14:textId="77777777" w:rsidR="005C21F4" w:rsidRPr="00A5683B" w:rsidRDefault="005C21F4" w:rsidP="005636F2">
          <w:pPr>
            <w:pStyle w:val="Sidfot"/>
            <w:rPr>
              <w:lang w:val="sv-SE"/>
            </w:rPr>
          </w:pPr>
          <w:r w:rsidRPr="00A5683B">
            <w:rPr>
              <w:lang w:val="sv-SE"/>
            </w:rPr>
            <w:t>Organisationsnummer</w:t>
          </w:r>
        </w:p>
        <w:p w14:paraId="1886EC72" w14:textId="77777777" w:rsidR="005C21F4" w:rsidRPr="00A5683B" w:rsidRDefault="005C21F4" w:rsidP="000366A8">
          <w:pPr>
            <w:pStyle w:val="Sidfot"/>
            <w:rPr>
              <w:lang w:val="sv-SE"/>
            </w:rPr>
          </w:pPr>
        </w:p>
      </w:tc>
      <w:tc>
        <w:tcPr>
          <w:tcW w:w="1260" w:type="dxa"/>
        </w:tcPr>
        <w:p w14:paraId="0B299514" w14:textId="77777777" w:rsidR="005C21F4" w:rsidRPr="00A5683B" w:rsidRDefault="005C21F4"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2B67F9">
            <w:rPr>
              <w:rStyle w:val="Sidnummer"/>
              <w:noProof/>
              <w:lang w:val="sv-SE"/>
            </w:rPr>
            <w:t>7</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2B67F9">
            <w:rPr>
              <w:rStyle w:val="Sidnummer"/>
              <w:noProof/>
              <w:lang w:val="sv-SE"/>
            </w:rPr>
            <w:t>15</w:t>
          </w:r>
          <w:r w:rsidRPr="00A5683B">
            <w:rPr>
              <w:rStyle w:val="Sidnummer"/>
              <w:lang w:val="sv-SE"/>
            </w:rPr>
            <w:fldChar w:fldCharType="end"/>
          </w:r>
        </w:p>
      </w:tc>
    </w:tr>
  </w:tbl>
  <w:p w14:paraId="660F9045" w14:textId="77777777" w:rsidR="005C21F4" w:rsidRPr="00A5683B" w:rsidRDefault="005C21F4">
    <w:pPr>
      <w:pStyle w:val="Sidfot"/>
      <w:rPr>
        <w:lang w:val="sv-SE"/>
      </w:rPr>
    </w:pPr>
    <w:r w:rsidRPr="00A5683B">
      <w:rPr>
        <w:lang w:val="sv-SE"/>
      </w:rPr>
      <w:br/>
    </w:r>
  </w:p>
  <w:p w14:paraId="7E1E9FD9" w14:textId="77777777" w:rsidR="005C21F4" w:rsidRPr="00A5683B" w:rsidRDefault="005C21F4"/>
  <w:p w14:paraId="77E7408A" w14:textId="77777777" w:rsidR="005C21F4" w:rsidRPr="00A5683B" w:rsidRDefault="005C21F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7BBD9" w14:textId="77777777" w:rsidR="005C21F4" w:rsidRDefault="005C21F4"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2F1BA5" w14:textId="77777777" w:rsidR="005C21F4" w:rsidRDefault="005C21F4">
      <w:r>
        <w:separator/>
      </w:r>
    </w:p>
    <w:p w14:paraId="21447178" w14:textId="77777777" w:rsidR="005C21F4" w:rsidRDefault="005C21F4"/>
    <w:p w14:paraId="59C1CAFB" w14:textId="77777777" w:rsidR="005C21F4" w:rsidRDefault="005C21F4"/>
  </w:footnote>
  <w:footnote w:type="continuationSeparator" w:id="0">
    <w:p w14:paraId="3AF4D140" w14:textId="77777777" w:rsidR="005C21F4" w:rsidRDefault="005C21F4">
      <w:r>
        <w:continuationSeparator/>
      </w:r>
    </w:p>
    <w:p w14:paraId="5D0C504D" w14:textId="77777777" w:rsidR="005C21F4" w:rsidRDefault="005C21F4"/>
    <w:p w14:paraId="3C7181D3" w14:textId="77777777" w:rsidR="005C21F4" w:rsidRDefault="005C21F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C3F4C" w14:textId="77777777" w:rsidR="005C21F4" w:rsidRDefault="005C21F4"/>
  <w:p w14:paraId="4CB526BE" w14:textId="77777777" w:rsidR="005C21F4" w:rsidRDefault="005C21F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5C21F4" w:rsidRPr="00144360" w14:paraId="07C87057" w14:textId="77777777" w:rsidTr="007F3251">
      <w:trPr>
        <w:trHeight w:hRule="exact" w:val="454"/>
      </w:trPr>
      <w:tc>
        <w:tcPr>
          <w:tcW w:w="6287" w:type="dxa"/>
          <w:tcBorders>
            <w:top w:val="nil"/>
            <w:bottom w:val="nil"/>
          </w:tcBorders>
        </w:tcPr>
        <w:p w14:paraId="6CEA8CDA" w14:textId="77777777" w:rsidR="005C21F4" w:rsidRDefault="005C21F4" w:rsidP="005636F2">
          <w:pPr>
            <w:pStyle w:val="Sidhuvud"/>
          </w:pPr>
        </w:p>
        <w:p w14:paraId="7D2A70C4" w14:textId="77777777" w:rsidR="005C21F4" w:rsidRPr="002D1CAF" w:rsidRDefault="005C21F4" w:rsidP="005636F2">
          <w:pPr>
            <w:pStyle w:val="Sidhuvud"/>
          </w:pPr>
        </w:p>
      </w:tc>
      <w:tc>
        <w:tcPr>
          <w:tcW w:w="3277" w:type="dxa"/>
          <w:tcBorders>
            <w:top w:val="nil"/>
            <w:bottom w:val="nil"/>
          </w:tcBorders>
        </w:tcPr>
        <w:p w14:paraId="60350CDB" w14:textId="77777777" w:rsidR="005C21F4" w:rsidRPr="00144360" w:rsidRDefault="005C21F4" w:rsidP="00F572EE">
          <w:pPr>
            <w:pStyle w:val="Sidhuvud"/>
          </w:pPr>
          <w:r>
            <w:rPr>
              <w:i/>
            </w:rPr>
            <w:t>Mina Hälsotjänster,</w:t>
          </w:r>
          <w:r>
            <w:t xml:space="preserve"> </w:t>
          </w:r>
          <w:r w:rsidR="002B67F9">
            <w:fldChar w:fldCharType="begin"/>
          </w:r>
          <w:r w:rsidR="002B67F9">
            <w:instrText xml:space="preserve"> DOCPROPERTY  Title  \* MERGEFORMAT </w:instrText>
          </w:r>
          <w:r w:rsidR="002B67F9">
            <w:fldChar w:fldCharType="separate"/>
          </w:r>
          <w:r>
            <w:t>SAD Hälsodeklaration Formulärtjänst</w:t>
          </w:r>
          <w:r w:rsidR="002B67F9">
            <w:fldChar w:fldCharType="end"/>
          </w:r>
        </w:p>
      </w:tc>
      <w:tc>
        <w:tcPr>
          <w:tcW w:w="3095" w:type="dxa"/>
          <w:tcBorders>
            <w:top w:val="nil"/>
            <w:bottom w:val="nil"/>
          </w:tcBorders>
        </w:tcPr>
        <w:p w14:paraId="6E3B1EEC" w14:textId="77777777" w:rsidR="005C21F4" w:rsidRPr="00144360" w:rsidRDefault="005C21F4" w:rsidP="00F572EE">
          <w:pPr>
            <w:pStyle w:val="Sidhuvud"/>
          </w:pPr>
          <w:r>
            <w:t>PA8</w:t>
          </w:r>
        </w:p>
      </w:tc>
      <w:tc>
        <w:tcPr>
          <w:tcW w:w="1274" w:type="dxa"/>
          <w:tcBorders>
            <w:top w:val="nil"/>
            <w:bottom w:val="nil"/>
          </w:tcBorders>
        </w:tcPr>
        <w:p w14:paraId="6D1E3D1E" w14:textId="77777777" w:rsidR="005C21F4" w:rsidRDefault="005C21F4" w:rsidP="005636F2">
          <w:pPr>
            <w:pStyle w:val="Sidhuvud"/>
          </w:pPr>
          <w:r>
            <w:t>Senast ändrad</w:t>
          </w:r>
        </w:p>
        <w:p w14:paraId="3C1B8BA1" w14:textId="77777777" w:rsidR="005C21F4" w:rsidRPr="00144360" w:rsidRDefault="002B67F9" w:rsidP="00010830">
          <w:pPr>
            <w:pStyle w:val="Sidhuvud"/>
          </w:pPr>
          <w:r>
            <w:fldChar w:fldCharType="begin"/>
          </w:r>
          <w:r>
            <w:instrText xml:space="preserve"> DOCPROPERTY  Ändrad  \* MERGEFORMAT </w:instrText>
          </w:r>
          <w:r>
            <w:fldChar w:fldCharType="separate"/>
          </w:r>
          <w:r w:rsidR="005C21F4">
            <w:t>2011-01-27</w:t>
          </w:r>
          <w:r>
            <w:fldChar w:fldCharType="end"/>
          </w:r>
        </w:p>
      </w:tc>
    </w:tr>
    <w:tr w:rsidR="005C21F4" w:rsidRPr="00144360" w14:paraId="6C7930F2"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2F8A6CB5" w14:textId="77777777" w:rsidR="005C21F4" w:rsidRPr="000366A8" w:rsidRDefault="005C21F4" w:rsidP="004C4DAE">
          <w:pPr>
            <w:pStyle w:val="Sidhuvud"/>
            <w:rPr>
              <w:sz w:val="24"/>
            </w:rPr>
          </w:pPr>
          <w:r>
            <w:rPr>
              <w:noProof/>
              <w:lang w:eastAsia="sv-SE"/>
            </w:rPr>
            <w:drawing>
              <wp:inline distT="0" distB="0" distL="0" distR="0" wp14:anchorId="57186257" wp14:editId="5D818ED4">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5C21F4" w:rsidRPr="00144360" w14:paraId="3CEB33FF"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0057A1EA" w14:textId="77777777" w:rsidR="005C21F4" w:rsidRPr="000366A8" w:rsidRDefault="005C21F4" w:rsidP="004C4DAE">
          <w:pPr>
            <w:pStyle w:val="Sidhuvud"/>
            <w:rPr>
              <w:noProof/>
              <w:sz w:val="24"/>
              <w:lang w:eastAsia="sv-SE"/>
            </w:rPr>
          </w:pPr>
        </w:p>
      </w:tc>
    </w:tr>
  </w:tbl>
  <w:p w14:paraId="26369B00" w14:textId="77777777" w:rsidR="005C21F4" w:rsidRDefault="005C21F4" w:rsidP="00E123DA">
    <w:pPr>
      <w:pStyle w:val="Sidhuvud"/>
    </w:pPr>
  </w:p>
  <w:p w14:paraId="17E51D4E" w14:textId="77777777" w:rsidR="005C21F4" w:rsidRDefault="005C21F4"/>
  <w:p w14:paraId="4BA1E5B1" w14:textId="77777777" w:rsidR="005C21F4" w:rsidRDefault="005C21F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5C21F4" w:rsidRPr="00144360" w14:paraId="26BFB028" w14:textId="77777777" w:rsidTr="008964DF">
      <w:trPr>
        <w:trHeight w:hRule="exact" w:val="454"/>
      </w:trPr>
      <w:tc>
        <w:tcPr>
          <w:tcW w:w="5011" w:type="dxa"/>
          <w:tcBorders>
            <w:top w:val="nil"/>
            <w:left w:val="nil"/>
            <w:bottom w:val="nil"/>
            <w:right w:val="nil"/>
          </w:tcBorders>
        </w:tcPr>
        <w:p w14:paraId="12D343D3" w14:textId="77777777" w:rsidR="005C21F4" w:rsidRPr="00E123DA" w:rsidRDefault="005C21F4" w:rsidP="00E123DA">
          <w:pPr>
            <w:pStyle w:val="Sidhuvud"/>
          </w:pPr>
          <w:bookmarkStart w:id="109" w:name="zhLogo"/>
          <w:r>
            <w:rPr>
              <w:noProof/>
              <w:lang w:eastAsia="sv-SE"/>
            </w:rPr>
            <w:drawing>
              <wp:inline distT="0" distB="0" distL="0" distR="0" wp14:anchorId="4E513215" wp14:editId="1BFB2C05">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9"/>
        </w:p>
      </w:tc>
      <w:tc>
        <w:tcPr>
          <w:tcW w:w="3060" w:type="dxa"/>
          <w:tcBorders>
            <w:top w:val="nil"/>
            <w:left w:val="nil"/>
            <w:bottom w:val="nil"/>
            <w:right w:val="nil"/>
          </w:tcBorders>
        </w:tcPr>
        <w:p w14:paraId="4DDDA156" w14:textId="77777777" w:rsidR="005C21F4" w:rsidRPr="00E123DA" w:rsidRDefault="005C21F4" w:rsidP="00E123DA">
          <w:pPr>
            <w:pStyle w:val="Sidhuvud"/>
          </w:pPr>
        </w:p>
      </w:tc>
      <w:tc>
        <w:tcPr>
          <w:tcW w:w="900" w:type="dxa"/>
          <w:tcBorders>
            <w:top w:val="nil"/>
            <w:left w:val="nil"/>
            <w:bottom w:val="nil"/>
            <w:right w:val="nil"/>
          </w:tcBorders>
        </w:tcPr>
        <w:p w14:paraId="4A83361C" w14:textId="77777777" w:rsidR="005C21F4" w:rsidRPr="00E123DA" w:rsidRDefault="005C21F4" w:rsidP="00E123DA">
          <w:pPr>
            <w:pStyle w:val="Sidhuvud"/>
          </w:pPr>
        </w:p>
      </w:tc>
    </w:tr>
  </w:tbl>
  <w:p w14:paraId="22D5BC29" w14:textId="77777777" w:rsidR="005C21F4" w:rsidRDefault="005C21F4" w:rsidP="00E123DA">
    <w:pPr>
      <w:pStyle w:val="Sidhuvud"/>
    </w:pPr>
  </w:p>
  <w:p w14:paraId="7CA02B43" w14:textId="77777777" w:rsidR="005C21F4" w:rsidRDefault="005C21F4" w:rsidP="00E123DA">
    <w:pPr>
      <w:pStyle w:val="Sidhuvud"/>
    </w:pPr>
  </w:p>
  <w:p w14:paraId="27A8964A" w14:textId="77777777" w:rsidR="005C21F4" w:rsidRPr="00144360" w:rsidRDefault="005C21F4"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5pt;height:9.3pt" o:bullet="t">
        <v:imagedata r:id="rId1" o:title="Pil-v2-Word"/>
      </v:shape>
    </w:pict>
  </w:numPicBullet>
  <w:abstractNum w:abstractNumId="0">
    <w:nsid w:val="FFFFFF7C"/>
    <w:multiLevelType w:val="singleLevel"/>
    <w:tmpl w:val="73365E18"/>
    <w:lvl w:ilvl="0">
      <w:start w:val="1"/>
      <w:numFmt w:val="decimal"/>
      <w:lvlText w:val="%1."/>
      <w:lvlJc w:val="left"/>
      <w:pPr>
        <w:tabs>
          <w:tab w:val="num" w:pos="1492"/>
        </w:tabs>
        <w:ind w:left="1492" w:hanging="360"/>
      </w:pPr>
    </w:lvl>
  </w:abstractNum>
  <w:abstractNum w:abstractNumId="1">
    <w:nsid w:val="FFFFFF7D"/>
    <w:multiLevelType w:val="singleLevel"/>
    <w:tmpl w:val="754E9E88"/>
    <w:lvl w:ilvl="0">
      <w:start w:val="1"/>
      <w:numFmt w:val="decimal"/>
      <w:lvlText w:val="%1."/>
      <w:lvlJc w:val="left"/>
      <w:pPr>
        <w:tabs>
          <w:tab w:val="num" w:pos="1209"/>
        </w:tabs>
        <w:ind w:left="1209" w:hanging="360"/>
      </w:pPr>
    </w:lvl>
  </w:abstractNum>
  <w:abstractNum w:abstractNumId="2">
    <w:nsid w:val="FFFFFF7E"/>
    <w:multiLevelType w:val="singleLevel"/>
    <w:tmpl w:val="C362FFD6"/>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960A50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F265F2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F52385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472B0BE"/>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8F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2987C4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9826F-9367-9A49-AD3B-DCC745A9D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1187</TotalTime>
  <Pages>15</Pages>
  <Words>14071</Words>
  <Characters>74581</Characters>
  <Application>Microsoft Macintosh Word</Application>
  <DocSecurity>0</DocSecurity>
  <Lines>621</Lines>
  <Paragraphs>176</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88476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98</cp:revision>
  <cp:lastPrinted>2012-03-29T13:58:00Z</cp:lastPrinted>
  <dcterms:created xsi:type="dcterms:W3CDTF">2012-06-26T07:26:00Z</dcterms:created>
  <dcterms:modified xsi:type="dcterms:W3CDTF">2013-01-23T07:58:00Z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