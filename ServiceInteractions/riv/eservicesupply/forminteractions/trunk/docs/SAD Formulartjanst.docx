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F6E6B1"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w:t>
      </w:r>
      <w:proofErr w:type="gramStart"/>
      <w:r w:rsidRPr="00E91314">
        <w:rPr>
          <w:rFonts w:ascii="Arial" w:hAnsi="Arial" w:cs="Arial"/>
          <w:i/>
          <w:color w:val="00A9A7"/>
          <w:sz w:val="56"/>
          <w:szCs w:val="56"/>
        </w:rPr>
        <w:t xml:space="preserve">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w:t>
      </w:r>
      <w:proofErr w:type="gramEnd"/>
      <w:r w:rsidR="009F7906" w:rsidRPr="00E91314">
        <w:rPr>
          <w:rFonts w:ascii="Arial" w:hAnsi="Arial" w:cs="Arial"/>
          <w:i/>
          <w:color w:val="00A9A7"/>
          <w:sz w:val="56"/>
          <w:szCs w:val="56"/>
        </w:rPr>
        <w:t xml:space="preserve"> - formulärtjänst</w:t>
      </w:r>
      <w:r w:rsidRPr="00E91314">
        <w:rPr>
          <w:rFonts w:ascii="Arial" w:hAnsi="Arial" w:cs="Arial"/>
          <w:i/>
          <w:color w:val="00A9A7"/>
          <w:sz w:val="56"/>
          <w:szCs w:val="56"/>
        </w:rPr>
        <w:t xml:space="preserve"> SAD</w:t>
      </w:r>
    </w:p>
    <w:bookmarkEnd w:id="0"/>
    <w:bookmarkEnd w:id="1"/>
    <w:p w14:paraId="2BFCE719" w14:textId="77777777" w:rsidR="005C063E"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203A78E9" w14:textId="72EEFD8F" w:rsidR="002B67F9" w:rsidRPr="00255CF5" w:rsidRDefault="002B67F9" w:rsidP="002B67F9">
      <w:pPr>
        <w:pStyle w:val="Friform"/>
        <w:rPr>
          <w:rFonts w:ascii="Arial" w:hAnsi="Arial"/>
          <w:b/>
          <w:sz w:val="36"/>
          <w:lang w:val="sv-SE"/>
        </w:rPr>
      </w:pPr>
      <w:r>
        <w:rPr>
          <w:rFonts w:ascii="Arial" w:hAnsi="Arial"/>
          <w:sz w:val="36"/>
          <w:lang w:val="sv-SE"/>
        </w:rPr>
        <w:t>Utgåva PA1</w:t>
      </w:r>
      <w:r w:rsidR="005B67CF">
        <w:rPr>
          <w:rFonts w:ascii="Arial" w:hAnsi="Arial"/>
          <w:sz w:val="36"/>
          <w:lang w:val="sv-SE"/>
        </w:rPr>
        <w:t>1</w:t>
      </w:r>
    </w:p>
    <w:p w14:paraId="7E3D396A" w14:textId="77777777" w:rsidR="002B67F9" w:rsidRPr="00E91314" w:rsidRDefault="002B67F9" w:rsidP="005C063E">
      <w:pPr>
        <w:spacing w:before="1800" w:after="120"/>
        <w:rPr>
          <w:rFonts w:ascii="Arial" w:hAnsi="Arial" w:cs="Arial"/>
          <w:sz w:val="52"/>
          <w:szCs w:val="52"/>
        </w:rPr>
      </w:pPr>
    </w:p>
    <w:p w14:paraId="0DD08F3F"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1514218E" w14:textId="77777777" w:rsidR="00670CD6"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670CD6">
        <w:rPr>
          <w:noProof/>
        </w:rPr>
        <w:t>1.</w:t>
      </w:r>
      <w:r w:rsidR="00670CD6">
        <w:rPr>
          <w:rFonts w:asciiTheme="minorHAnsi" w:eastAsiaTheme="minorEastAsia" w:hAnsiTheme="minorHAnsi" w:cstheme="minorBidi"/>
          <w:b w:val="0"/>
          <w:noProof/>
          <w:color w:val="auto"/>
          <w:sz w:val="24"/>
          <w:lang w:val="en-US" w:eastAsia="ja-JP"/>
        </w:rPr>
        <w:tab/>
      </w:r>
      <w:r w:rsidR="00670CD6">
        <w:rPr>
          <w:noProof/>
        </w:rPr>
        <w:t>Allmän beskrivning</w:t>
      </w:r>
      <w:r w:rsidR="00670CD6">
        <w:rPr>
          <w:noProof/>
        </w:rPr>
        <w:tab/>
      </w:r>
      <w:r w:rsidR="00670CD6">
        <w:rPr>
          <w:noProof/>
        </w:rPr>
        <w:fldChar w:fldCharType="begin"/>
      </w:r>
      <w:r w:rsidR="00670CD6">
        <w:rPr>
          <w:noProof/>
        </w:rPr>
        <w:instrText xml:space="preserve"> PAGEREF _Toc220985970 \h </w:instrText>
      </w:r>
      <w:r w:rsidR="00670CD6">
        <w:rPr>
          <w:noProof/>
        </w:rPr>
      </w:r>
      <w:r w:rsidR="00670CD6">
        <w:rPr>
          <w:noProof/>
        </w:rPr>
        <w:fldChar w:fldCharType="separate"/>
      </w:r>
      <w:r w:rsidR="00670CD6">
        <w:rPr>
          <w:noProof/>
        </w:rPr>
        <w:t>8</w:t>
      </w:r>
      <w:r w:rsidR="00670CD6">
        <w:rPr>
          <w:noProof/>
        </w:rPr>
        <w:fldChar w:fldCharType="end"/>
      </w:r>
    </w:p>
    <w:p w14:paraId="40580AD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_Toc220985971 \h </w:instrText>
      </w:r>
      <w:r>
        <w:rPr>
          <w:noProof/>
        </w:rPr>
      </w:r>
      <w:r>
        <w:rPr>
          <w:noProof/>
        </w:rPr>
        <w:fldChar w:fldCharType="separate"/>
      </w:r>
      <w:r>
        <w:rPr>
          <w:noProof/>
        </w:rPr>
        <w:t>10</w:t>
      </w:r>
      <w:r>
        <w:rPr>
          <w:noProof/>
        </w:rPr>
        <w:fldChar w:fldCharType="end"/>
      </w:r>
    </w:p>
    <w:p w14:paraId="0CA5CF07"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_Toc220985972 \h </w:instrText>
      </w:r>
      <w:r>
        <w:rPr>
          <w:noProof/>
        </w:rPr>
      </w:r>
      <w:r>
        <w:rPr>
          <w:noProof/>
        </w:rPr>
        <w:fldChar w:fldCharType="separate"/>
      </w:r>
      <w:r>
        <w:rPr>
          <w:noProof/>
        </w:rPr>
        <w:t>11</w:t>
      </w:r>
      <w:r>
        <w:rPr>
          <w:noProof/>
        </w:rPr>
        <w:fldChar w:fldCharType="end"/>
      </w:r>
    </w:p>
    <w:p w14:paraId="5003F3F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_Toc220985973 \h </w:instrText>
      </w:r>
      <w:r>
        <w:rPr>
          <w:noProof/>
        </w:rPr>
      </w:r>
      <w:r>
        <w:rPr>
          <w:noProof/>
        </w:rPr>
        <w:fldChar w:fldCharType="separate"/>
      </w:r>
      <w:r>
        <w:rPr>
          <w:noProof/>
        </w:rPr>
        <w:t>11</w:t>
      </w:r>
      <w:r>
        <w:rPr>
          <w:noProof/>
        </w:rPr>
        <w:fldChar w:fldCharType="end"/>
      </w:r>
    </w:p>
    <w:p w14:paraId="42B436C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_Toc220985974 \h </w:instrText>
      </w:r>
      <w:r>
        <w:rPr>
          <w:noProof/>
        </w:rPr>
      </w:r>
      <w:r>
        <w:rPr>
          <w:noProof/>
        </w:rPr>
        <w:fldChar w:fldCharType="separate"/>
      </w:r>
      <w:r>
        <w:rPr>
          <w:noProof/>
        </w:rPr>
        <w:t>11</w:t>
      </w:r>
      <w:r>
        <w:rPr>
          <w:noProof/>
        </w:rPr>
        <w:fldChar w:fldCharType="end"/>
      </w:r>
    </w:p>
    <w:p w14:paraId="16A76D62"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_Toc220985975 \h </w:instrText>
      </w:r>
      <w:r>
        <w:rPr>
          <w:noProof/>
        </w:rPr>
      </w:r>
      <w:r>
        <w:rPr>
          <w:noProof/>
        </w:rPr>
        <w:fldChar w:fldCharType="separate"/>
      </w:r>
      <w:r>
        <w:rPr>
          <w:noProof/>
        </w:rPr>
        <w:t>12</w:t>
      </w:r>
      <w:r>
        <w:rPr>
          <w:noProof/>
        </w:rPr>
        <w:fldChar w:fldCharType="end"/>
      </w:r>
    </w:p>
    <w:p w14:paraId="301BF556"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_Toc220985976 \h </w:instrText>
      </w:r>
      <w:r>
        <w:rPr>
          <w:noProof/>
        </w:rPr>
      </w:r>
      <w:r>
        <w:rPr>
          <w:noProof/>
        </w:rPr>
        <w:fldChar w:fldCharType="separate"/>
      </w:r>
      <w:r>
        <w:rPr>
          <w:noProof/>
        </w:rPr>
        <w:t>13</w:t>
      </w:r>
      <w:r>
        <w:rPr>
          <w:noProof/>
        </w:rPr>
        <w:fldChar w:fldCharType="end"/>
      </w:r>
    </w:p>
    <w:p w14:paraId="3B9FA89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_Toc220985977 \h </w:instrText>
      </w:r>
      <w:r>
        <w:rPr>
          <w:noProof/>
        </w:rPr>
      </w:r>
      <w:r>
        <w:rPr>
          <w:noProof/>
        </w:rPr>
        <w:fldChar w:fldCharType="separate"/>
      </w:r>
      <w:r>
        <w:rPr>
          <w:noProof/>
        </w:rPr>
        <w:t>13</w:t>
      </w:r>
      <w:r>
        <w:rPr>
          <w:noProof/>
        </w:rPr>
        <w:fldChar w:fldCharType="end"/>
      </w:r>
    </w:p>
    <w:p w14:paraId="7713026A"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_Toc220985978 \h </w:instrText>
      </w:r>
      <w:r>
        <w:rPr>
          <w:noProof/>
        </w:rPr>
      </w:r>
      <w:r>
        <w:rPr>
          <w:noProof/>
        </w:rPr>
        <w:fldChar w:fldCharType="separate"/>
      </w:r>
      <w:r>
        <w:rPr>
          <w:noProof/>
        </w:rPr>
        <w:t>14</w:t>
      </w:r>
      <w:r>
        <w:rPr>
          <w:noProof/>
        </w:rPr>
        <w:fldChar w:fldCharType="end"/>
      </w:r>
    </w:p>
    <w:p w14:paraId="2F5095B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_Toc220985979 \h </w:instrText>
      </w:r>
      <w:r>
        <w:rPr>
          <w:noProof/>
        </w:rPr>
      </w:r>
      <w:r>
        <w:rPr>
          <w:noProof/>
        </w:rPr>
        <w:fldChar w:fldCharType="separate"/>
      </w:r>
      <w:r>
        <w:rPr>
          <w:noProof/>
        </w:rPr>
        <w:t>14</w:t>
      </w:r>
      <w:r>
        <w:rPr>
          <w:noProof/>
        </w:rPr>
        <w:fldChar w:fldCharType="end"/>
      </w:r>
    </w:p>
    <w:p w14:paraId="418D6FF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_Toc220985980 \h </w:instrText>
      </w:r>
      <w:r>
        <w:rPr>
          <w:noProof/>
        </w:rPr>
      </w:r>
      <w:r>
        <w:rPr>
          <w:noProof/>
        </w:rPr>
        <w:fldChar w:fldCharType="separate"/>
      </w:r>
      <w:r>
        <w:rPr>
          <w:noProof/>
        </w:rPr>
        <w:t>14</w:t>
      </w:r>
      <w:r>
        <w:rPr>
          <w:noProof/>
        </w:rPr>
        <w:fldChar w:fldCharType="end"/>
      </w:r>
    </w:p>
    <w:p w14:paraId="6A0D3DA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_Toc220985981 \h </w:instrText>
      </w:r>
      <w:r>
        <w:rPr>
          <w:noProof/>
        </w:rPr>
      </w:r>
      <w:r>
        <w:rPr>
          <w:noProof/>
        </w:rPr>
        <w:fldChar w:fldCharType="separate"/>
      </w:r>
      <w:r>
        <w:rPr>
          <w:noProof/>
        </w:rPr>
        <w:t>14</w:t>
      </w:r>
      <w:r>
        <w:rPr>
          <w:noProof/>
        </w:rPr>
        <w:fldChar w:fldCharType="end"/>
      </w:r>
    </w:p>
    <w:p w14:paraId="19042C1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_Toc220985982 \h </w:instrText>
      </w:r>
      <w:r>
        <w:rPr>
          <w:noProof/>
        </w:rPr>
      </w:r>
      <w:r>
        <w:rPr>
          <w:noProof/>
        </w:rPr>
        <w:fldChar w:fldCharType="separate"/>
      </w:r>
      <w:r>
        <w:rPr>
          <w:noProof/>
        </w:rPr>
        <w:t>15</w:t>
      </w:r>
      <w:r>
        <w:rPr>
          <w:noProof/>
        </w:rPr>
        <w:fldChar w:fldCharType="end"/>
      </w:r>
    </w:p>
    <w:p w14:paraId="501BDC5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_Toc220985983 \h </w:instrText>
      </w:r>
      <w:r>
        <w:rPr>
          <w:noProof/>
        </w:rPr>
      </w:r>
      <w:r>
        <w:rPr>
          <w:noProof/>
        </w:rPr>
        <w:fldChar w:fldCharType="separate"/>
      </w:r>
      <w:r>
        <w:rPr>
          <w:noProof/>
        </w:rPr>
        <w:t>15</w:t>
      </w:r>
      <w:r>
        <w:rPr>
          <w:noProof/>
        </w:rPr>
        <w:fldChar w:fldCharType="end"/>
      </w:r>
    </w:p>
    <w:p w14:paraId="57E211E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_Toc220985984 \h </w:instrText>
      </w:r>
      <w:r>
        <w:rPr>
          <w:noProof/>
        </w:rPr>
      </w:r>
      <w:r>
        <w:rPr>
          <w:noProof/>
        </w:rPr>
        <w:fldChar w:fldCharType="separate"/>
      </w:r>
      <w:r>
        <w:rPr>
          <w:noProof/>
        </w:rPr>
        <w:t>15</w:t>
      </w:r>
      <w:r>
        <w:rPr>
          <w:noProof/>
        </w:rPr>
        <w:fldChar w:fldCharType="end"/>
      </w:r>
    </w:p>
    <w:p w14:paraId="16D6ED7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_Toc220985985 \h </w:instrText>
      </w:r>
      <w:r>
        <w:rPr>
          <w:noProof/>
        </w:rPr>
      </w:r>
      <w:r>
        <w:rPr>
          <w:noProof/>
        </w:rPr>
        <w:fldChar w:fldCharType="separate"/>
      </w:r>
      <w:r>
        <w:rPr>
          <w:noProof/>
        </w:rPr>
        <w:t>16</w:t>
      </w:r>
      <w:r>
        <w:rPr>
          <w:noProof/>
        </w:rPr>
        <w:fldChar w:fldCharType="end"/>
      </w:r>
    </w:p>
    <w:p w14:paraId="4E60E0C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_Toc220985986 \h </w:instrText>
      </w:r>
      <w:r>
        <w:rPr>
          <w:noProof/>
        </w:rPr>
      </w:r>
      <w:r>
        <w:rPr>
          <w:noProof/>
        </w:rPr>
        <w:fldChar w:fldCharType="separate"/>
      </w:r>
      <w:r>
        <w:rPr>
          <w:noProof/>
        </w:rPr>
        <w:t>16</w:t>
      </w:r>
      <w:r>
        <w:rPr>
          <w:noProof/>
        </w:rPr>
        <w:fldChar w:fldCharType="end"/>
      </w:r>
    </w:p>
    <w:p w14:paraId="759CC188"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663D5A">
        <w:rPr>
          <w:noProof/>
        </w:rPr>
        <w:t>1.7.</w:t>
      </w:r>
      <w:r>
        <w:rPr>
          <w:rFonts w:asciiTheme="minorHAnsi" w:eastAsiaTheme="minorEastAsia" w:hAnsiTheme="minorHAnsi" w:cstheme="minorBidi"/>
          <w:noProof/>
          <w:color w:val="auto"/>
          <w:sz w:val="24"/>
          <w:lang w:val="en-US" w:eastAsia="ja-JP"/>
        </w:rPr>
        <w:tab/>
      </w:r>
      <w:r w:rsidRPr="00663D5A">
        <w:rPr>
          <w:noProof/>
        </w:rPr>
        <w:t>Följsamhet mot T-bokens styrande principer</w:t>
      </w:r>
      <w:r>
        <w:rPr>
          <w:noProof/>
        </w:rPr>
        <w:tab/>
      </w:r>
      <w:r>
        <w:rPr>
          <w:noProof/>
        </w:rPr>
        <w:fldChar w:fldCharType="begin"/>
      </w:r>
      <w:r>
        <w:rPr>
          <w:noProof/>
        </w:rPr>
        <w:instrText xml:space="preserve"> PAGEREF _Toc220985987 \h </w:instrText>
      </w:r>
      <w:r>
        <w:rPr>
          <w:noProof/>
        </w:rPr>
      </w:r>
      <w:r>
        <w:rPr>
          <w:noProof/>
        </w:rPr>
        <w:fldChar w:fldCharType="separate"/>
      </w:r>
      <w:r>
        <w:rPr>
          <w:noProof/>
        </w:rPr>
        <w:t>17</w:t>
      </w:r>
      <w:r>
        <w:rPr>
          <w:noProof/>
        </w:rPr>
        <w:fldChar w:fldCharType="end"/>
      </w:r>
    </w:p>
    <w:p w14:paraId="19B96CE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_Toc220985988 \h </w:instrText>
      </w:r>
      <w:r>
        <w:rPr>
          <w:noProof/>
        </w:rPr>
      </w:r>
      <w:r>
        <w:rPr>
          <w:noProof/>
        </w:rPr>
        <w:fldChar w:fldCharType="separate"/>
      </w:r>
      <w:r>
        <w:rPr>
          <w:noProof/>
        </w:rPr>
        <w:t>17</w:t>
      </w:r>
      <w:r>
        <w:rPr>
          <w:noProof/>
        </w:rPr>
        <w:fldChar w:fldCharType="end"/>
      </w:r>
    </w:p>
    <w:p w14:paraId="799496F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_Toc220985989 \h </w:instrText>
      </w:r>
      <w:r>
        <w:rPr>
          <w:noProof/>
        </w:rPr>
      </w:r>
      <w:r>
        <w:rPr>
          <w:noProof/>
        </w:rPr>
        <w:fldChar w:fldCharType="separate"/>
      </w:r>
      <w:r>
        <w:rPr>
          <w:noProof/>
        </w:rPr>
        <w:t>18</w:t>
      </w:r>
      <w:r>
        <w:rPr>
          <w:noProof/>
        </w:rPr>
        <w:fldChar w:fldCharType="end"/>
      </w:r>
    </w:p>
    <w:p w14:paraId="546F630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_Toc220985990 \h </w:instrText>
      </w:r>
      <w:r>
        <w:rPr>
          <w:noProof/>
        </w:rPr>
      </w:r>
      <w:r>
        <w:rPr>
          <w:noProof/>
        </w:rPr>
        <w:fldChar w:fldCharType="separate"/>
      </w:r>
      <w:r>
        <w:rPr>
          <w:noProof/>
        </w:rPr>
        <w:t>18</w:t>
      </w:r>
      <w:r>
        <w:rPr>
          <w:noProof/>
        </w:rPr>
        <w:fldChar w:fldCharType="end"/>
      </w:r>
    </w:p>
    <w:p w14:paraId="50370ED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_Toc220985991 \h </w:instrText>
      </w:r>
      <w:r>
        <w:rPr>
          <w:noProof/>
        </w:rPr>
      </w:r>
      <w:r>
        <w:rPr>
          <w:noProof/>
        </w:rPr>
        <w:fldChar w:fldCharType="separate"/>
      </w:r>
      <w:r>
        <w:rPr>
          <w:noProof/>
        </w:rPr>
        <w:t>20</w:t>
      </w:r>
      <w:r>
        <w:rPr>
          <w:noProof/>
        </w:rPr>
        <w:fldChar w:fldCharType="end"/>
      </w:r>
    </w:p>
    <w:p w14:paraId="6B40F4E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_Toc220985992 \h </w:instrText>
      </w:r>
      <w:r>
        <w:rPr>
          <w:noProof/>
        </w:rPr>
      </w:r>
      <w:r>
        <w:rPr>
          <w:noProof/>
        </w:rPr>
        <w:fldChar w:fldCharType="separate"/>
      </w:r>
      <w:r>
        <w:rPr>
          <w:noProof/>
        </w:rPr>
        <w:t>21</w:t>
      </w:r>
      <w:r>
        <w:rPr>
          <w:noProof/>
        </w:rPr>
        <w:fldChar w:fldCharType="end"/>
      </w:r>
    </w:p>
    <w:p w14:paraId="3600B8A8"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_Toc220985993 \h </w:instrText>
      </w:r>
      <w:r>
        <w:rPr>
          <w:noProof/>
        </w:rPr>
      </w:r>
      <w:r>
        <w:rPr>
          <w:noProof/>
        </w:rPr>
        <w:fldChar w:fldCharType="separate"/>
      </w:r>
      <w:r>
        <w:rPr>
          <w:noProof/>
        </w:rPr>
        <w:t>24</w:t>
      </w:r>
      <w:r>
        <w:rPr>
          <w:noProof/>
        </w:rPr>
        <w:fldChar w:fldCharType="end"/>
      </w:r>
    </w:p>
    <w:p w14:paraId="54B8E46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_Toc220985994 \h </w:instrText>
      </w:r>
      <w:r>
        <w:rPr>
          <w:noProof/>
        </w:rPr>
      </w:r>
      <w:r>
        <w:rPr>
          <w:noProof/>
        </w:rPr>
        <w:fldChar w:fldCharType="separate"/>
      </w:r>
      <w:r>
        <w:rPr>
          <w:noProof/>
        </w:rPr>
        <w:t>26</w:t>
      </w:r>
      <w:r>
        <w:rPr>
          <w:noProof/>
        </w:rPr>
        <w:fldChar w:fldCharType="end"/>
      </w:r>
    </w:p>
    <w:p w14:paraId="541F991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_Toc220985995 \h </w:instrText>
      </w:r>
      <w:r>
        <w:rPr>
          <w:noProof/>
        </w:rPr>
      </w:r>
      <w:r>
        <w:rPr>
          <w:noProof/>
        </w:rPr>
        <w:fldChar w:fldCharType="separate"/>
      </w:r>
      <w:r>
        <w:rPr>
          <w:noProof/>
        </w:rPr>
        <w:t>28</w:t>
      </w:r>
      <w:r>
        <w:rPr>
          <w:noProof/>
        </w:rPr>
        <w:fldChar w:fldCharType="end"/>
      </w:r>
    </w:p>
    <w:p w14:paraId="5B41C8DF"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_Toc220985996 \h </w:instrText>
      </w:r>
      <w:r>
        <w:rPr>
          <w:noProof/>
        </w:rPr>
      </w:r>
      <w:r>
        <w:rPr>
          <w:noProof/>
        </w:rPr>
        <w:fldChar w:fldCharType="separate"/>
      </w:r>
      <w:r>
        <w:rPr>
          <w:noProof/>
        </w:rPr>
        <w:t>32</w:t>
      </w:r>
      <w:r>
        <w:rPr>
          <w:noProof/>
        </w:rPr>
        <w:fldChar w:fldCharType="end"/>
      </w:r>
    </w:p>
    <w:p w14:paraId="05C3FCF7"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_Toc220985997 \h </w:instrText>
      </w:r>
      <w:r>
        <w:rPr>
          <w:noProof/>
        </w:rPr>
      </w:r>
      <w:r>
        <w:rPr>
          <w:noProof/>
        </w:rPr>
        <w:fldChar w:fldCharType="separate"/>
      </w:r>
      <w:r>
        <w:rPr>
          <w:noProof/>
        </w:rPr>
        <w:t>32</w:t>
      </w:r>
      <w:r>
        <w:rPr>
          <w:noProof/>
        </w:rPr>
        <w:fldChar w:fldCharType="end"/>
      </w:r>
    </w:p>
    <w:p w14:paraId="4ACC3D1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_Toc220985998 \h </w:instrText>
      </w:r>
      <w:r>
        <w:rPr>
          <w:noProof/>
        </w:rPr>
      </w:r>
      <w:r>
        <w:rPr>
          <w:noProof/>
        </w:rPr>
        <w:fldChar w:fldCharType="separate"/>
      </w:r>
      <w:r>
        <w:rPr>
          <w:noProof/>
        </w:rPr>
        <w:t>32</w:t>
      </w:r>
      <w:r>
        <w:rPr>
          <w:noProof/>
        </w:rPr>
        <w:fldChar w:fldCharType="end"/>
      </w:r>
    </w:p>
    <w:p w14:paraId="184F6489"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_Toc220985999 \h </w:instrText>
      </w:r>
      <w:r>
        <w:rPr>
          <w:noProof/>
        </w:rPr>
      </w:r>
      <w:r>
        <w:rPr>
          <w:noProof/>
        </w:rPr>
        <w:fldChar w:fldCharType="separate"/>
      </w:r>
      <w:r>
        <w:rPr>
          <w:noProof/>
        </w:rPr>
        <w:t>33</w:t>
      </w:r>
      <w:r>
        <w:rPr>
          <w:noProof/>
        </w:rPr>
        <w:fldChar w:fldCharType="end"/>
      </w:r>
    </w:p>
    <w:p w14:paraId="38D08774"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_Toc220986000 \h </w:instrText>
      </w:r>
      <w:r>
        <w:rPr>
          <w:noProof/>
        </w:rPr>
      </w:r>
      <w:r>
        <w:rPr>
          <w:noProof/>
        </w:rPr>
        <w:fldChar w:fldCharType="separate"/>
      </w:r>
      <w:r>
        <w:rPr>
          <w:noProof/>
        </w:rPr>
        <w:t>34</w:t>
      </w:r>
      <w:r>
        <w:rPr>
          <w:noProof/>
        </w:rPr>
        <w:fldChar w:fldCharType="end"/>
      </w:r>
    </w:p>
    <w:p w14:paraId="32E94302"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_Toc220986001 \h </w:instrText>
      </w:r>
      <w:r>
        <w:rPr>
          <w:noProof/>
        </w:rPr>
      </w:r>
      <w:r>
        <w:rPr>
          <w:noProof/>
        </w:rPr>
        <w:fldChar w:fldCharType="separate"/>
      </w:r>
      <w:r>
        <w:rPr>
          <w:noProof/>
        </w:rPr>
        <w:t>35</w:t>
      </w:r>
      <w:r>
        <w:rPr>
          <w:noProof/>
        </w:rPr>
        <w:fldChar w:fldCharType="end"/>
      </w:r>
    </w:p>
    <w:p w14:paraId="39BC83B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_Toc220986002 \h </w:instrText>
      </w:r>
      <w:r>
        <w:rPr>
          <w:noProof/>
        </w:rPr>
      </w:r>
      <w:r>
        <w:rPr>
          <w:noProof/>
        </w:rPr>
        <w:fldChar w:fldCharType="separate"/>
      </w:r>
      <w:r>
        <w:rPr>
          <w:noProof/>
        </w:rPr>
        <w:t>35</w:t>
      </w:r>
      <w:r>
        <w:rPr>
          <w:noProof/>
        </w:rPr>
        <w:fldChar w:fldCharType="end"/>
      </w:r>
    </w:p>
    <w:p w14:paraId="1015AAB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_Toc220986003 \h </w:instrText>
      </w:r>
      <w:r>
        <w:rPr>
          <w:noProof/>
        </w:rPr>
      </w:r>
      <w:r>
        <w:rPr>
          <w:noProof/>
        </w:rPr>
        <w:fldChar w:fldCharType="separate"/>
      </w:r>
      <w:r>
        <w:rPr>
          <w:noProof/>
        </w:rPr>
        <w:t>35</w:t>
      </w:r>
      <w:r>
        <w:rPr>
          <w:noProof/>
        </w:rPr>
        <w:fldChar w:fldCharType="end"/>
      </w:r>
    </w:p>
    <w:p w14:paraId="2A441BC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_Toc220986004 \h </w:instrText>
      </w:r>
      <w:r>
        <w:rPr>
          <w:noProof/>
        </w:rPr>
      </w:r>
      <w:r>
        <w:rPr>
          <w:noProof/>
        </w:rPr>
        <w:fldChar w:fldCharType="separate"/>
      </w:r>
      <w:r>
        <w:rPr>
          <w:noProof/>
        </w:rPr>
        <w:t>35</w:t>
      </w:r>
      <w:r>
        <w:rPr>
          <w:noProof/>
        </w:rPr>
        <w:fldChar w:fldCharType="end"/>
      </w:r>
    </w:p>
    <w:p w14:paraId="11E9A81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_Toc220986005 \h </w:instrText>
      </w:r>
      <w:r>
        <w:rPr>
          <w:noProof/>
        </w:rPr>
      </w:r>
      <w:r>
        <w:rPr>
          <w:noProof/>
        </w:rPr>
        <w:fldChar w:fldCharType="separate"/>
      </w:r>
      <w:r>
        <w:rPr>
          <w:noProof/>
        </w:rPr>
        <w:t>35</w:t>
      </w:r>
      <w:r>
        <w:rPr>
          <w:noProof/>
        </w:rPr>
        <w:fldChar w:fldCharType="end"/>
      </w:r>
    </w:p>
    <w:p w14:paraId="4BE1255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_Toc220986006 \h </w:instrText>
      </w:r>
      <w:r>
        <w:rPr>
          <w:noProof/>
        </w:rPr>
      </w:r>
      <w:r>
        <w:rPr>
          <w:noProof/>
        </w:rPr>
        <w:fldChar w:fldCharType="separate"/>
      </w:r>
      <w:r>
        <w:rPr>
          <w:noProof/>
        </w:rPr>
        <w:t>36</w:t>
      </w:r>
      <w:r>
        <w:rPr>
          <w:noProof/>
        </w:rPr>
        <w:fldChar w:fldCharType="end"/>
      </w:r>
    </w:p>
    <w:p w14:paraId="17621E9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_Toc220986007 \h </w:instrText>
      </w:r>
      <w:r>
        <w:rPr>
          <w:noProof/>
        </w:rPr>
      </w:r>
      <w:r>
        <w:rPr>
          <w:noProof/>
        </w:rPr>
        <w:fldChar w:fldCharType="separate"/>
      </w:r>
      <w:r>
        <w:rPr>
          <w:noProof/>
        </w:rPr>
        <w:t>36</w:t>
      </w:r>
      <w:r>
        <w:rPr>
          <w:noProof/>
        </w:rPr>
        <w:fldChar w:fldCharType="end"/>
      </w:r>
    </w:p>
    <w:p w14:paraId="2A3BA813"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_Toc220986008 \h </w:instrText>
      </w:r>
      <w:r>
        <w:rPr>
          <w:noProof/>
        </w:rPr>
      </w:r>
      <w:r>
        <w:rPr>
          <w:noProof/>
        </w:rPr>
        <w:fldChar w:fldCharType="separate"/>
      </w:r>
      <w:r>
        <w:rPr>
          <w:noProof/>
        </w:rPr>
        <w:t>37</w:t>
      </w:r>
      <w:r>
        <w:rPr>
          <w:noProof/>
        </w:rPr>
        <w:fldChar w:fldCharType="end"/>
      </w:r>
    </w:p>
    <w:p w14:paraId="4DAB9CF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_Toc220986009 \h </w:instrText>
      </w:r>
      <w:r>
        <w:rPr>
          <w:noProof/>
        </w:rPr>
      </w:r>
      <w:r>
        <w:rPr>
          <w:noProof/>
        </w:rPr>
        <w:fldChar w:fldCharType="separate"/>
      </w:r>
      <w:r>
        <w:rPr>
          <w:noProof/>
        </w:rPr>
        <w:t>37</w:t>
      </w:r>
      <w:r>
        <w:rPr>
          <w:noProof/>
        </w:rPr>
        <w:fldChar w:fldCharType="end"/>
      </w:r>
    </w:p>
    <w:p w14:paraId="4BB2B00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_Toc220986010 \h </w:instrText>
      </w:r>
      <w:r>
        <w:rPr>
          <w:noProof/>
        </w:rPr>
      </w:r>
      <w:r>
        <w:rPr>
          <w:noProof/>
        </w:rPr>
        <w:fldChar w:fldCharType="separate"/>
      </w:r>
      <w:r>
        <w:rPr>
          <w:noProof/>
        </w:rPr>
        <w:t>38</w:t>
      </w:r>
      <w:r>
        <w:rPr>
          <w:noProof/>
        </w:rPr>
        <w:fldChar w:fldCharType="end"/>
      </w:r>
    </w:p>
    <w:p w14:paraId="21183B7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_Toc220986011 \h </w:instrText>
      </w:r>
      <w:r>
        <w:rPr>
          <w:noProof/>
        </w:rPr>
      </w:r>
      <w:r>
        <w:rPr>
          <w:noProof/>
        </w:rPr>
        <w:fldChar w:fldCharType="separate"/>
      </w:r>
      <w:r>
        <w:rPr>
          <w:noProof/>
        </w:rPr>
        <w:t>40</w:t>
      </w:r>
      <w:r>
        <w:rPr>
          <w:noProof/>
        </w:rPr>
        <w:fldChar w:fldCharType="end"/>
      </w:r>
    </w:p>
    <w:p w14:paraId="39ADF0D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_Toc220986012 \h </w:instrText>
      </w:r>
      <w:r>
        <w:rPr>
          <w:noProof/>
        </w:rPr>
      </w:r>
      <w:r>
        <w:rPr>
          <w:noProof/>
        </w:rPr>
        <w:fldChar w:fldCharType="separate"/>
      </w:r>
      <w:r>
        <w:rPr>
          <w:noProof/>
        </w:rPr>
        <w:t>42</w:t>
      </w:r>
      <w:r>
        <w:rPr>
          <w:noProof/>
        </w:rPr>
        <w:fldChar w:fldCharType="end"/>
      </w:r>
    </w:p>
    <w:p w14:paraId="60FC385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_Toc220986013 \h </w:instrText>
      </w:r>
      <w:r>
        <w:rPr>
          <w:noProof/>
        </w:rPr>
      </w:r>
      <w:r>
        <w:rPr>
          <w:noProof/>
        </w:rPr>
        <w:fldChar w:fldCharType="separate"/>
      </w:r>
      <w:r>
        <w:rPr>
          <w:noProof/>
        </w:rPr>
        <w:t>44</w:t>
      </w:r>
      <w:r>
        <w:rPr>
          <w:noProof/>
        </w:rPr>
        <w:fldChar w:fldCharType="end"/>
      </w:r>
    </w:p>
    <w:p w14:paraId="47099D0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_Toc220986014 \h </w:instrText>
      </w:r>
      <w:r>
        <w:rPr>
          <w:noProof/>
        </w:rPr>
      </w:r>
      <w:r>
        <w:rPr>
          <w:noProof/>
        </w:rPr>
        <w:fldChar w:fldCharType="separate"/>
      </w:r>
      <w:r>
        <w:rPr>
          <w:noProof/>
        </w:rPr>
        <w:t>45</w:t>
      </w:r>
      <w:r>
        <w:rPr>
          <w:noProof/>
        </w:rPr>
        <w:fldChar w:fldCharType="end"/>
      </w:r>
    </w:p>
    <w:p w14:paraId="56DAA77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_Toc220986015 \h </w:instrText>
      </w:r>
      <w:r>
        <w:rPr>
          <w:noProof/>
        </w:rPr>
      </w:r>
      <w:r>
        <w:rPr>
          <w:noProof/>
        </w:rPr>
        <w:fldChar w:fldCharType="separate"/>
      </w:r>
      <w:r>
        <w:rPr>
          <w:noProof/>
        </w:rPr>
        <w:t>46</w:t>
      </w:r>
      <w:r>
        <w:rPr>
          <w:noProof/>
        </w:rPr>
        <w:fldChar w:fldCharType="end"/>
      </w:r>
    </w:p>
    <w:p w14:paraId="1D57F686"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_Toc220986016 \h </w:instrText>
      </w:r>
      <w:r>
        <w:rPr>
          <w:noProof/>
        </w:rPr>
      </w:r>
      <w:r>
        <w:rPr>
          <w:noProof/>
        </w:rPr>
        <w:fldChar w:fldCharType="separate"/>
      </w:r>
      <w:r>
        <w:rPr>
          <w:noProof/>
        </w:rPr>
        <w:t>47</w:t>
      </w:r>
      <w:r>
        <w:rPr>
          <w:noProof/>
        </w:rPr>
        <w:fldChar w:fldCharType="end"/>
      </w:r>
    </w:p>
    <w:p w14:paraId="5299282D"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_Toc220986017 \h </w:instrText>
      </w:r>
      <w:r>
        <w:rPr>
          <w:noProof/>
        </w:rPr>
      </w:r>
      <w:r>
        <w:rPr>
          <w:noProof/>
        </w:rPr>
        <w:fldChar w:fldCharType="separate"/>
      </w:r>
      <w:r>
        <w:rPr>
          <w:noProof/>
        </w:rPr>
        <w:t>48</w:t>
      </w:r>
      <w:r>
        <w:rPr>
          <w:noProof/>
        </w:rPr>
        <w:fldChar w:fldCharType="end"/>
      </w:r>
    </w:p>
    <w:p w14:paraId="58A73AB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_Toc220986018 \h </w:instrText>
      </w:r>
      <w:r>
        <w:rPr>
          <w:noProof/>
        </w:rPr>
      </w:r>
      <w:r>
        <w:rPr>
          <w:noProof/>
        </w:rPr>
        <w:fldChar w:fldCharType="separate"/>
      </w:r>
      <w:r>
        <w:rPr>
          <w:noProof/>
        </w:rPr>
        <w:t>49</w:t>
      </w:r>
      <w:r>
        <w:rPr>
          <w:noProof/>
        </w:rPr>
        <w:fldChar w:fldCharType="end"/>
      </w:r>
    </w:p>
    <w:p w14:paraId="22843555"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_Toc220986019 \h </w:instrText>
      </w:r>
      <w:r>
        <w:rPr>
          <w:noProof/>
        </w:rPr>
      </w:r>
      <w:r>
        <w:rPr>
          <w:noProof/>
        </w:rPr>
        <w:fldChar w:fldCharType="separate"/>
      </w:r>
      <w:r>
        <w:rPr>
          <w:noProof/>
        </w:rPr>
        <w:t>51</w:t>
      </w:r>
      <w:r>
        <w:rPr>
          <w:noProof/>
        </w:rPr>
        <w:fldChar w:fldCharType="end"/>
      </w:r>
    </w:p>
    <w:p w14:paraId="44FEAFD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_Toc220986020 \h </w:instrText>
      </w:r>
      <w:r>
        <w:rPr>
          <w:noProof/>
        </w:rPr>
      </w:r>
      <w:r>
        <w:rPr>
          <w:noProof/>
        </w:rPr>
        <w:fldChar w:fldCharType="separate"/>
      </w:r>
      <w:r>
        <w:rPr>
          <w:noProof/>
        </w:rPr>
        <w:t>51</w:t>
      </w:r>
      <w:r>
        <w:rPr>
          <w:noProof/>
        </w:rPr>
        <w:fldChar w:fldCharType="end"/>
      </w:r>
    </w:p>
    <w:p w14:paraId="79AD445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_Toc220986021 \h </w:instrText>
      </w:r>
      <w:r>
        <w:rPr>
          <w:noProof/>
        </w:rPr>
      </w:r>
      <w:r>
        <w:rPr>
          <w:noProof/>
        </w:rPr>
        <w:fldChar w:fldCharType="separate"/>
      </w:r>
      <w:r>
        <w:rPr>
          <w:noProof/>
        </w:rPr>
        <w:t>51</w:t>
      </w:r>
      <w:r>
        <w:rPr>
          <w:noProof/>
        </w:rPr>
        <w:fldChar w:fldCharType="end"/>
      </w:r>
    </w:p>
    <w:p w14:paraId="0722B68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_Toc220986022 \h </w:instrText>
      </w:r>
      <w:r>
        <w:rPr>
          <w:noProof/>
        </w:rPr>
      </w:r>
      <w:r>
        <w:rPr>
          <w:noProof/>
        </w:rPr>
        <w:fldChar w:fldCharType="separate"/>
      </w:r>
      <w:r>
        <w:rPr>
          <w:noProof/>
        </w:rPr>
        <w:t>53</w:t>
      </w:r>
      <w:r>
        <w:rPr>
          <w:noProof/>
        </w:rPr>
        <w:fldChar w:fldCharType="end"/>
      </w:r>
    </w:p>
    <w:p w14:paraId="59C08665"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_Toc220986023 \h </w:instrText>
      </w:r>
      <w:r>
        <w:rPr>
          <w:noProof/>
        </w:rPr>
      </w:r>
      <w:r>
        <w:rPr>
          <w:noProof/>
        </w:rPr>
        <w:fldChar w:fldCharType="separate"/>
      </w:r>
      <w:r>
        <w:rPr>
          <w:noProof/>
        </w:rPr>
        <w:t>55</w:t>
      </w:r>
      <w:r>
        <w:rPr>
          <w:noProof/>
        </w:rPr>
        <w:fldChar w:fldCharType="end"/>
      </w:r>
    </w:p>
    <w:p w14:paraId="49F0C37B"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lastRenderedPageBreak/>
        <w:t>1.1</w:t>
      </w:r>
      <w:r>
        <w:rPr>
          <w:rFonts w:asciiTheme="minorHAnsi" w:eastAsiaTheme="minorEastAsia" w:hAnsiTheme="minorHAnsi" w:cstheme="minorBidi"/>
          <w:noProof/>
          <w:color w:val="auto"/>
          <w:sz w:val="24"/>
          <w:lang w:val="en-US" w:eastAsia="ja-JP"/>
        </w:rPr>
        <w:tab/>
      </w:r>
      <w:r w:rsidRPr="00663D5A">
        <w:rPr>
          <w:noProof/>
        </w:rPr>
        <w:t>Verksamhetsorienterad domäninformationsmodell (V-DIM)</w:t>
      </w:r>
      <w:r>
        <w:rPr>
          <w:noProof/>
        </w:rPr>
        <w:tab/>
      </w:r>
      <w:r>
        <w:rPr>
          <w:noProof/>
        </w:rPr>
        <w:fldChar w:fldCharType="begin"/>
      </w:r>
      <w:r>
        <w:rPr>
          <w:noProof/>
        </w:rPr>
        <w:instrText xml:space="preserve"> PAGEREF _Toc220986024 \h </w:instrText>
      </w:r>
      <w:r>
        <w:rPr>
          <w:noProof/>
        </w:rPr>
      </w:r>
      <w:r>
        <w:rPr>
          <w:noProof/>
        </w:rPr>
        <w:fldChar w:fldCharType="separate"/>
      </w:r>
      <w:r>
        <w:rPr>
          <w:noProof/>
        </w:rPr>
        <w:t>57</w:t>
      </w:r>
      <w:r>
        <w:rPr>
          <w:noProof/>
        </w:rPr>
        <w:fldChar w:fldCharType="end"/>
      </w:r>
    </w:p>
    <w:p w14:paraId="34882A03"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_Toc220986025 \h </w:instrText>
      </w:r>
      <w:r>
        <w:rPr>
          <w:noProof/>
        </w:rPr>
      </w:r>
      <w:r>
        <w:rPr>
          <w:noProof/>
        </w:rPr>
        <w:fldChar w:fldCharType="separate"/>
      </w:r>
      <w:r>
        <w:rPr>
          <w:noProof/>
        </w:rPr>
        <w:t>58</w:t>
      </w:r>
      <w:r>
        <w:rPr>
          <w:noProof/>
        </w:rPr>
        <w:fldChar w:fldCharType="end"/>
      </w:r>
    </w:p>
    <w:p w14:paraId="66C0973E"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1.2</w:t>
      </w:r>
      <w:r>
        <w:rPr>
          <w:rFonts w:asciiTheme="minorHAnsi" w:eastAsiaTheme="minorEastAsia" w:hAnsiTheme="minorHAnsi" w:cstheme="minorBidi"/>
          <w:noProof/>
          <w:color w:val="auto"/>
          <w:sz w:val="24"/>
          <w:lang w:val="en-US" w:eastAsia="ja-JP"/>
        </w:rPr>
        <w:tab/>
      </w:r>
      <w:r w:rsidRPr="00663D5A">
        <w:rPr>
          <w:noProof/>
        </w:rPr>
        <w:t>Klasser och attribut V-DIM</w:t>
      </w:r>
      <w:r>
        <w:rPr>
          <w:noProof/>
        </w:rPr>
        <w:tab/>
      </w:r>
      <w:r>
        <w:rPr>
          <w:noProof/>
        </w:rPr>
        <w:fldChar w:fldCharType="begin"/>
      </w:r>
      <w:r>
        <w:rPr>
          <w:noProof/>
        </w:rPr>
        <w:instrText xml:space="preserve"> PAGEREF _Toc220986026 \h </w:instrText>
      </w:r>
      <w:r>
        <w:rPr>
          <w:noProof/>
        </w:rPr>
      </w:r>
      <w:r>
        <w:rPr>
          <w:noProof/>
        </w:rPr>
        <w:fldChar w:fldCharType="separate"/>
      </w:r>
      <w:r>
        <w:rPr>
          <w:noProof/>
        </w:rPr>
        <w:t>61</w:t>
      </w:r>
      <w:r>
        <w:rPr>
          <w:noProof/>
        </w:rPr>
        <w:fldChar w:fldCharType="end"/>
      </w:r>
    </w:p>
    <w:p w14:paraId="057723C8"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1.2.1</w:t>
      </w:r>
      <w:r>
        <w:rPr>
          <w:rFonts w:asciiTheme="minorHAnsi" w:eastAsiaTheme="minorEastAsia" w:hAnsiTheme="minorHAnsi" w:cstheme="minorBidi"/>
          <w:noProof/>
          <w:color w:val="auto"/>
          <w:sz w:val="24"/>
          <w:lang w:val="en-US" w:eastAsia="ja-JP"/>
        </w:rPr>
        <w:tab/>
      </w:r>
      <w:r w:rsidRPr="00663D5A">
        <w:rPr>
          <w:i/>
          <w:noProof/>
        </w:rPr>
        <w:t>Klass Formulär (Form)</w:t>
      </w:r>
      <w:r>
        <w:rPr>
          <w:noProof/>
        </w:rPr>
        <w:tab/>
      </w:r>
      <w:r>
        <w:rPr>
          <w:noProof/>
        </w:rPr>
        <w:fldChar w:fldCharType="begin"/>
      </w:r>
      <w:r>
        <w:rPr>
          <w:noProof/>
        </w:rPr>
        <w:instrText xml:space="preserve"> PAGEREF _Toc220986027 \h </w:instrText>
      </w:r>
      <w:r>
        <w:rPr>
          <w:noProof/>
        </w:rPr>
      </w:r>
      <w:r>
        <w:rPr>
          <w:noProof/>
        </w:rPr>
        <w:fldChar w:fldCharType="separate"/>
      </w:r>
      <w:r>
        <w:rPr>
          <w:noProof/>
        </w:rPr>
        <w:t>61</w:t>
      </w:r>
      <w:r>
        <w:rPr>
          <w:noProof/>
        </w:rPr>
        <w:fldChar w:fldCharType="end"/>
      </w:r>
    </w:p>
    <w:p w14:paraId="46A4659B"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1.2.3</w:t>
      </w:r>
      <w:r>
        <w:rPr>
          <w:rFonts w:asciiTheme="minorHAnsi" w:eastAsiaTheme="minorEastAsia" w:hAnsiTheme="minorHAnsi" w:cstheme="minorBidi"/>
          <w:noProof/>
          <w:color w:val="auto"/>
          <w:sz w:val="24"/>
          <w:lang w:val="en-US" w:eastAsia="ja-JP"/>
        </w:rPr>
        <w:tab/>
      </w:r>
      <w:r w:rsidRPr="00663D5A">
        <w:rPr>
          <w:i/>
          <w:noProof/>
        </w:rPr>
        <w:t>Klass Formulärmall (FormTemplateInfo)</w:t>
      </w:r>
      <w:r>
        <w:rPr>
          <w:noProof/>
        </w:rPr>
        <w:tab/>
      </w:r>
      <w:r>
        <w:rPr>
          <w:noProof/>
        </w:rPr>
        <w:fldChar w:fldCharType="begin"/>
      </w:r>
      <w:r>
        <w:rPr>
          <w:noProof/>
        </w:rPr>
        <w:instrText xml:space="preserve"> PAGEREF _Toc220986028 \h </w:instrText>
      </w:r>
      <w:r>
        <w:rPr>
          <w:noProof/>
        </w:rPr>
      </w:r>
      <w:r>
        <w:rPr>
          <w:noProof/>
        </w:rPr>
        <w:fldChar w:fldCharType="separate"/>
      </w:r>
      <w:r>
        <w:rPr>
          <w:noProof/>
        </w:rPr>
        <w:t>65</w:t>
      </w:r>
      <w:r>
        <w:rPr>
          <w:noProof/>
        </w:rPr>
        <w:fldChar w:fldCharType="end"/>
      </w:r>
    </w:p>
    <w:p w14:paraId="2BDABCC2"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1.2.4</w:t>
      </w:r>
      <w:r>
        <w:rPr>
          <w:rFonts w:asciiTheme="minorHAnsi" w:eastAsiaTheme="minorEastAsia" w:hAnsiTheme="minorHAnsi" w:cstheme="minorBidi"/>
          <w:noProof/>
          <w:color w:val="auto"/>
          <w:sz w:val="24"/>
          <w:lang w:val="en-US" w:eastAsia="ja-JP"/>
        </w:rPr>
        <w:tab/>
      </w:r>
      <w:r w:rsidRPr="00663D5A">
        <w:rPr>
          <w:i/>
          <w:noProof/>
        </w:rPr>
        <w:t>Klass Formulärmall (FormTemplate)</w:t>
      </w:r>
      <w:r>
        <w:rPr>
          <w:noProof/>
        </w:rPr>
        <w:tab/>
      </w:r>
      <w:r>
        <w:rPr>
          <w:noProof/>
        </w:rPr>
        <w:fldChar w:fldCharType="begin"/>
      </w:r>
      <w:r>
        <w:rPr>
          <w:noProof/>
        </w:rPr>
        <w:instrText xml:space="preserve"> PAGEREF _Toc220986029 \h </w:instrText>
      </w:r>
      <w:r>
        <w:rPr>
          <w:noProof/>
        </w:rPr>
      </w:r>
      <w:r>
        <w:rPr>
          <w:noProof/>
        </w:rPr>
        <w:fldChar w:fldCharType="separate"/>
      </w:r>
      <w:r>
        <w:rPr>
          <w:noProof/>
        </w:rPr>
        <w:t>68</w:t>
      </w:r>
      <w:r>
        <w:rPr>
          <w:noProof/>
        </w:rPr>
        <w:fldChar w:fldCharType="end"/>
      </w:r>
    </w:p>
    <w:p w14:paraId="018822F7"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1.2.5</w:t>
      </w:r>
      <w:r>
        <w:rPr>
          <w:rFonts w:asciiTheme="minorHAnsi" w:eastAsiaTheme="minorEastAsia" w:hAnsiTheme="minorHAnsi" w:cstheme="minorBidi"/>
          <w:noProof/>
          <w:color w:val="auto"/>
          <w:sz w:val="24"/>
          <w:lang w:val="en-US" w:eastAsia="ja-JP"/>
        </w:rPr>
        <w:tab/>
      </w:r>
      <w:r w:rsidRPr="00663D5A">
        <w:rPr>
          <w:i/>
          <w:noProof/>
        </w:rPr>
        <w:t>Klass Formulärsida (TemplatePage)</w:t>
      </w:r>
      <w:r>
        <w:rPr>
          <w:noProof/>
        </w:rPr>
        <w:tab/>
      </w:r>
      <w:r>
        <w:rPr>
          <w:noProof/>
        </w:rPr>
        <w:fldChar w:fldCharType="begin"/>
      </w:r>
      <w:r>
        <w:rPr>
          <w:noProof/>
        </w:rPr>
        <w:instrText xml:space="preserve"> PAGEREF _Toc220986030 \h </w:instrText>
      </w:r>
      <w:r>
        <w:rPr>
          <w:noProof/>
        </w:rPr>
      </w:r>
      <w:r>
        <w:rPr>
          <w:noProof/>
        </w:rPr>
        <w:fldChar w:fldCharType="separate"/>
      </w:r>
      <w:r>
        <w:rPr>
          <w:noProof/>
        </w:rPr>
        <w:t>72</w:t>
      </w:r>
      <w:r>
        <w:rPr>
          <w:noProof/>
        </w:rPr>
        <w:fldChar w:fldCharType="end"/>
      </w:r>
    </w:p>
    <w:p w14:paraId="5EB211F4"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1.2.6</w:t>
      </w:r>
      <w:r>
        <w:rPr>
          <w:rFonts w:asciiTheme="minorHAnsi" w:eastAsiaTheme="minorEastAsia" w:hAnsiTheme="minorHAnsi" w:cstheme="minorBidi"/>
          <w:noProof/>
          <w:color w:val="auto"/>
          <w:sz w:val="24"/>
          <w:lang w:val="en-US" w:eastAsia="ja-JP"/>
        </w:rPr>
        <w:tab/>
      </w:r>
      <w:r w:rsidRPr="00663D5A">
        <w:rPr>
          <w:i/>
          <w:noProof/>
        </w:rPr>
        <w:t>Klass Formulärsida (Page)</w:t>
      </w:r>
      <w:r>
        <w:rPr>
          <w:noProof/>
        </w:rPr>
        <w:tab/>
      </w:r>
      <w:r>
        <w:rPr>
          <w:noProof/>
        </w:rPr>
        <w:fldChar w:fldCharType="begin"/>
      </w:r>
      <w:r>
        <w:rPr>
          <w:noProof/>
        </w:rPr>
        <w:instrText xml:space="preserve"> PAGEREF _Toc220986031 \h </w:instrText>
      </w:r>
      <w:r>
        <w:rPr>
          <w:noProof/>
        </w:rPr>
      </w:r>
      <w:r>
        <w:rPr>
          <w:noProof/>
        </w:rPr>
        <w:fldChar w:fldCharType="separate"/>
      </w:r>
      <w:r>
        <w:rPr>
          <w:noProof/>
        </w:rPr>
        <w:t>74</w:t>
      </w:r>
      <w:r>
        <w:rPr>
          <w:noProof/>
        </w:rPr>
        <w:fldChar w:fldCharType="end"/>
      </w:r>
    </w:p>
    <w:p w14:paraId="7067AEA2"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1.2.7</w:t>
      </w:r>
      <w:r>
        <w:rPr>
          <w:rFonts w:asciiTheme="minorHAnsi" w:eastAsiaTheme="minorEastAsia" w:hAnsiTheme="minorHAnsi" w:cstheme="minorBidi"/>
          <w:noProof/>
          <w:color w:val="auto"/>
          <w:sz w:val="24"/>
          <w:lang w:val="en-US" w:eastAsia="ja-JP"/>
        </w:rPr>
        <w:tab/>
      </w:r>
      <w:r w:rsidRPr="00663D5A">
        <w:rPr>
          <w:i/>
          <w:noProof/>
        </w:rPr>
        <w:t>Klass Frågegrupperingsmall (TemplateQuestionBlock)</w:t>
      </w:r>
      <w:r>
        <w:rPr>
          <w:noProof/>
        </w:rPr>
        <w:tab/>
      </w:r>
      <w:r>
        <w:rPr>
          <w:noProof/>
        </w:rPr>
        <w:fldChar w:fldCharType="begin"/>
      </w:r>
      <w:r>
        <w:rPr>
          <w:noProof/>
        </w:rPr>
        <w:instrText xml:space="preserve"> PAGEREF _Toc220986032 \h </w:instrText>
      </w:r>
      <w:r>
        <w:rPr>
          <w:noProof/>
        </w:rPr>
      </w:r>
      <w:r>
        <w:rPr>
          <w:noProof/>
        </w:rPr>
        <w:fldChar w:fldCharType="separate"/>
      </w:r>
      <w:r>
        <w:rPr>
          <w:noProof/>
        </w:rPr>
        <w:t>76</w:t>
      </w:r>
      <w:r>
        <w:rPr>
          <w:noProof/>
        </w:rPr>
        <w:fldChar w:fldCharType="end"/>
      </w:r>
    </w:p>
    <w:p w14:paraId="54A35EDB"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1.2.8</w:t>
      </w:r>
      <w:r>
        <w:rPr>
          <w:rFonts w:asciiTheme="minorHAnsi" w:eastAsiaTheme="minorEastAsia" w:hAnsiTheme="minorHAnsi" w:cstheme="minorBidi"/>
          <w:noProof/>
          <w:color w:val="auto"/>
          <w:sz w:val="24"/>
          <w:lang w:val="en-US" w:eastAsia="ja-JP"/>
        </w:rPr>
        <w:tab/>
      </w:r>
      <w:r w:rsidRPr="00663D5A">
        <w:rPr>
          <w:i/>
          <w:noProof/>
        </w:rPr>
        <w:t>Klass Frågegruppering (QuestionBlock)</w:t>
      </w:r>
      <w:r>
        <w:rPr>
          <w:noProof/>
        </w:rPr>
        <w:tab/>
      </w:r>
      <w:r>
        <w:rPr>
          <w:noProof/>
        </w:rPr>
        <w:fldChar w:fldCharType="begin"/>
      </w:r>
      <w:r>
        <w:rPr>
          <w:noProof/>
        </w:rPr>
        <w:instrText xml:space="preserve"> PAGEREF _Toc220986033 \h </w:instrText>
      </w:r>
      <w:r>
        <w:rPr>
          <w:noProof/>
        </w:rPr>
      </w:r>
      <w:r>
        <w:rPr>
          <w:noProof/>
        </w:rPr>
        <w:fldChar w:fldCharType="separate"/>
      </w:r>
      <w:r>
        <w:rPr>
          <w:noProof/>
        </w:rPr>
        <w:t>77</w:t>
      </w:r>
      <w:r>
        <w:rPr>
          <w:noProof/>
        </w:rPr>
        <w:fldChar w:fldCharType="end"/>
      </w:r>
    </w:p>
    <w:p w14:paraId="1A7AE7E1"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1.2.10</w:t>
      </w:r>
      <w:r>
        <w:rPr>
          <w:rFonts w:asciiTheme="minorHAnsi" w:eastAsiaTheme="minorEastAsia" w:hAnsiTheme="minorHAnsi" w:cstheme="minorBidi"/>
          <w:noProof/>
          <w:color w:val="auto"/>
          <w:sz w:val="24"/>
          <w:lang w:val="en-US" w:eastAsia="ja-JP"/>
        </w:rPr>
        <w:tab/>
      </w:r>
      <w:r w:rsidRPr="00663D5A">
        <w:rPr>
          <w:i/>
          <w:noProof/>
        </w:rPr>
        <w:t>Klass Formulärfråga mall (TemplateQuestion)</w:t>
      </w:r>
      <w:r>
        <w:rPr>
          <w:noProof/>
        </w:rPr>
        <w:tab/>
      </w:r>
      <w:r>
        <w:rPr>
          <w:noProof/>
        </w:rPr>
        <w:fldChar w:fldCharType="begin"/>
      </w:r>
      <w:r>
        <w:rPr>
          <w:noProof/>
        </w:rPr>
        <w:instrText xml:space="preserve"> PAGEREF _Toc220986034 \h </w:instrText>
      </w:r>
      <w:r>
        <w:rPr>
          <w:noProof/>
        </w:rPr>
      </w:r>
      <w:r>
        <w:rPr>
          <w:noProof/>
        </w:rPr>
        <w:fldChar w:fldCharType="separate"/>
      </w:r>
      <w:r>
        <w:rPr>
          <w:noProof/>
        </w:rPr>
        <w:t>80</w:t>
      </w:r>
      <w:r>
        <w:rPr>
          <w:noProof/>
        </w:rPr>
        <w:fldChar w:fldCharType="end"/>
      </w:r>
    </w:p>
    <w:p w14:paraId="781E60ED"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1.2.11</w:t>
      </w:r>
      <w:r>
        <w:rPr>
          <w:rFonts w:asciiTheme="minorHAnsi" w:eastAsiaTheme="minorEastAsia" w:hAnsiTheme="minorHAnsi" w:cstheme="minorBidi"/>
          <w:noProof/>
          <w:color w:val="auto"/>
          <w:sz w:val="24"/>
          <w:lang w:val="en-US" w:eastAsia="ja-JP"/>
        </w:rPr>
        <w:tab/>
      </w:r>
      <w:r w:rsidRPr="00663D5A">
        <w:rPr>
          <w:i/>
          <w:noProof/>
        </w:rPr>
        <w:t>Klass Formulärfråga (Question)</w:t>
      </w:r>
      <w:r>
        <w:rPr>
          <w:noProof/>
        </w:rPr>
        <w:tab/>
      </w:r>
      <w:r>
        <w:rPr>
          <w:noProof/>
        </w:rPr>
        <w:fldChar w:fldCharType="begin"/>
      </w:r>
      <w:r>
        <w:rPr>
          <w:noProof/>
        </w:rPr>
        <w:instrText xml:space="preserve"> PAGEREF _Toc220986035 \h </w:instrText>
      </w:r>
      <w:r>
        <w:rPr>
          <w:noProof/>
        </w:rPr>
      </w:r>
      <w:r>
        <w:rPr>
          <w:noProof/>
        </w:rPr>
        <w:fldChar w:fldCharType="separate"/>
      </w:r>
      <w:r>
        <w:rPr>
          <w:noProof/>
        </w:rPr>
        <w:t>84</w:t>
      </w:r>
      <w:r>
        <w:rPr>
          <w:noProof/>
        </w:rPr>
        <w:fldChar w:fldCharType="end"/>
      </w:r>
    </w:p>
    <w:p w14:paraId="40795B29"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1.2.12</w:t>
      </w:r>
      <w:r>
        <w:rPr>
          <w:rFonts w:asciiTheme="minorHAnsi" w:eastAsiaTheme="minorEastAsia" w:hAnsiTheme="minorHAnsi" w:cstheme="minorBidi"/>
          <w:noProof/>
          <w:color w:val="auto"/>
          <w:sz w:val="24"/>
          <w:lang w:val="en-US" w:eastAsia="ja-JP"/>
        </w:rPr>
        <w:tab/>
      </w:r>
      <w:r w:rsidRPr="00663D5A">
        <w:rPr>
          <w:i/>
          <w:noProof/>
        </w:rPr>
        <w:t>Klass Svarsalternativ (AnswerAlternative)</w:t>
      </w:r>
      <w:r>
        <w:rPr>
          <w:noProof/>
        </w:rPr>
        <w:tab/>
      </w:r>
      <w:r>
        <w:rPr>
          <w:noProof/>
        </w:rPr>
        <w:fldChar w:fldCharType="begin"/>
      </w:r>
      <w:r>
        <w:rPr>
          <w:noProof/>
        </w:rPr>
        <w:instrText xml:space="preserve"> PAGEREF _Toc220986036 \h </w:instrText>
      </w:r>
      <w:r>
        <w:rPr>
          <w:noProof/>
        </w:rPr>
      </w:r>
      <w:r>
        <w:rPr>
          <w:noProof/>
        </w:rPr>
        <w:fldChar w:fldCharType="separate"/>
      </w:r>
      <w:r>
        <w:rPr>
          <w:noProof/>
        </w:rPr>
        <w:t>88</w:t>
      </w:r>
      <w:r>
        <w:rPr>
          <w:noProof/>
        </w:rPr>
        <w:fldChar w:fldCharType="end"/>
      </w:r>
    </w:p>
    <w:p w14:paraId="0AAAFF80"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1.2.13</w:t>
      </w:r>
      <w:r>
        <w:rPr>
          <w:rFonts w:asciiTheme="minorHAnsi" w:eastAsiaTheme="minorEastAsia" w:hAnsiTheme="minorHAnsi" w:cstheme="minorBidi"/>
          <w:noProof/>
          <w:color w:val="auto"/>
          <w:sz w:val="24"/>
          <w:lang w:val="en-US" w:eastAsia="ja-JP"/>
        </w:rPr>
        <w:tab/>
      </w:r>
      <w:r w:rsidRPr="00663D5A">
        <w:rPr>
          <w:i/>
          <w:noProof/>
        </w:rPr>
        <w:t>Klass Svar (Answer)</w:t>
      </w:r>
      <w:r>
        <w:rPr>
          <w:noProof/>
        </w:rPr>
        <w:tab/>
      </w:r>
      <w:r>
        <w:rPr>
          <w:noProof/>
        </w:rPr>
        <w:fldChar w:fldCharType="begin"/>
      </w:r>
      <w:r>
        <w:rPr>
          <w:noProof/>
        </w:rPr>
        <w:instrText xml:space="preserve"> PAGEREF _Toc220986037 \h </w:instrText>
      </w:r>
      <w:r>
        <w:rPr>
          <w:noProof/>
        </w:rPr>
      </w:r>
      <w:r>
        <w:rPr>
          <w:noProof/>
        </w:rPr>
        <w:fldChar w:fldCharType="separate"/>
      </w:r>
      <w:r>
        <w:rPr>
          <w:noProof/>
        </w:rPr>
        <w:t>90</w:t>
      </w:r>
      <w:r>
        <w:rPr>
          <w:noProof/>
        </w:rPr>
        <w:fldChar w:fldCharType="end"/>
      </w:r>
    </w:p>
    <w:p w14:paraId="5D188F8A"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1.2.14</w:t>
      </w:r>
      <w:r>
        <w:rPr>
          <w:rFonts w:asciiTheme="minorHAnsi" w:eastAsiaTheme="minorEastAsia" w:hAnsiTheme="minorHAnsi" w:cstheme="minorBidi"/>
          <w:noProof/>
          <w:color w:val="auto"/>
          <w:sz w:val="24"/>
          <w:lang w:val="en-US" w:eastAsia="ja-JP"/>
        </w:rPr>
        <w:tab/>
      </w:r>
      <w:r w:rsidRPr="00663D5A">
        <w:rPr>
          <w:i/>
          <w:noProof/>
        </w:rPr>
        <w:t>Klass anropsbekräftelse (Status)</w:t>
      </w:r>
      <w:r>
        <w:rPr>
          <w:noProof/>
        </w:rPr>
        <w:tab/>
      </w:r>
      <w:r>
        <w:rPr>
          <w:noProof/>
        </w:rPr>
        <w:fldChar w:fldCharType="begin"/>
      </w:r>
      <w:r>
        <w:rPr>
          <w:noProof/>
        </w:rPr>
        <w:instrText xml:space="preserve"> PAGEREF _Toc220986038 \h </w:instrText>
      </w:r>
      <w:r>
        <w:rPr>
          <w:noProof/>
        </w:rPr>
      </w:r>
      <w:r>
        <w:rPr>
          <w:noProof/>
        </w:rPr>
        <w:fldChar w:fldCharType="separate"/>
      </w:r>
      <w:r>
        <w:rPr>
          <w:noProof/>
        </w:rPr>
        <w:t>91</w:t>
      </w:r>
      <w:r>
        <w:rPr>
          <w:noProof/>
        </w:rPr>
        <w:fldChar w:fldCharType="end"/>
      </w:r>
    </w:p>
    <w:p w14:paraId="12478A43"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1.2.15</w:t>
      </w:r>
      <w:r>
        <w:rPr>
          <w:rFonts w:asciiTheme="minorHAnsi" w:eastAsiaTheme="minorEastAsia" w:hAnsiTheme="minorHAnsi" w:cstheme="minorBidi"/>
          <w:noProof/>
          <w:color w:val="auto"/>
          <w:sz w:val="24"/>
          <w:lang w:val="en-US" w:eastAsia="ja-JP"/>
        </w:rPr>
        <w:tab/>
      </w:r>
      <w:r w:rsidRPr="00663D5A">
        <w:rPr>
          <w:i/>
          <w:noProof/>
        </w:rPr>
        <w:t>Klass Frågerelation (QuestionSuperior)</w:t>
      </w:r>
      <w:r>
        <w:rPr>
          <w:noProof/>
        </w:rPr>
        <w:tab/>
      </w:r>
      <w:r>
        <w:rPr>
          <w:noProof/>
        </w:rPr>
        <w:fldChar w:fldCharType="begin"/>
      </w:r>
      <w:r>
        <w:rPr>
          <w:noProof/>
        </w:rPr>
        <w:instrText xml:space="preserve"> PAGEREF _Toc220986039 \h </w:instrText>
      </w:r>
      <w:r>
        <w:rPr>
          <w:noProof/>
        </w:rPr>
      </w:r>
      <w:r>
        <w:rPr>
          <w:noProof/>
        </w:rPr>
        <w:fldChar w:fldCharType="separate"/>
      </w:r>
      <w:r>
        <w:rPr>
          <w:noProof/>
        </w:rPr>
        <w:t>92</w:t>
      </w:r>
      <w:r>
        <w:rPr>
          <w:noProof/>
        </w:rPr>
        <w:fldChar w:fldCharType="end"/>
      </w:r>
    </w:p>
    <w:p w14:paraId="5D8FD9BF"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1.2.16</w:t>
      </w:r>
      <w:r>
        <w:rPr>
          <w:rFonts w:asciiTheme="minorHAnsi" w:eastAsiaTheme="minorEastAsia" w:hAnsiTheme="minorHAnsi" w:cstheme="minorBidi"/>
          <w:noProof/>
          <w:color w:val="auto"/>
          <w:sz w:val="24"/>
          <w:lang w:val="en-US" w:eastAsia="ja-JP"/>
        </w:rPr>
        <w:tab/>
      </w:r>
      <w:r w:rsidRPr="00663D5A">
        <w:rPr>
          <w:i/>
          <w:noProof/>
        </w:rPr>
        <w:t>Klass kodverk (Code)</w:t>
      </w:r>
      <w:r>
        <w:rPr>
          <w:noProof/>
        </w:rPr>
        <w:tab/>
      </w:r>
      <w:r>
        <w:rPr>
          <w:noProof/>
        </w:rPr>
        <w:fldChar w:fldCharType="begin"/>
      </w:r>
      <w:r>
        <w:rPr>
          <w:noProof/>
        </w:rPr>
        <w:instrText xml:space="preserve"> PAGEREF _Toc220986040 \h </w:instrText>
      </w:r>
      <w:r>
        <w:rPr>
          <w:noProof/>
        </w:rPr>
      </w:r>
      <w:r>
        <w:rPr>
          <w:noProof/>
        </w:rPr>
        <w:fldChar w:fldCharType="separate"/>
      </w:r>
      <w:r>
        <w:rPr>
          <w:noProof/>
        </w:rPr>
        <w:t>93</w:t>
      </w:r>
      <w:r>
        <w:rPr>
          <w:noProof/>
        </w:rPr>
        <w:fldChar w:fldCharType="end"/>
      </w:r>
    </w:p>
    <w:p w14:paraId="72A15112"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1.2.17</w:t>
      </w:r>
      <w:r>
        <w:rPr>
          <w:rFonts w:asciiTheme="minorHAnsi" w:eastAsiaTheme="minorEastAsia" w:hAnsiTheme="minorHAnsi" w:cstheme="minorBidi"/>
          <w:noProof/>
          <w:color w:val="auto"/>
          <w:sz w:val="24"/>
          <w:lang w:val="en-US" w:eastAsia="ja-JP"/>
        </w:rPr>
        <w:tab/>
      </w:r>
      <w:r w:rsidRPr="00663D5A">
        <w:rPr>
          <w:i/>
          <w:noProof/>
        </w:rPr>
        <w:t>Klass Malldelning (TemplatePropagate)</w:t>
      </w:r>
      <w:r>
        <w:rPr>
          <w:noProof/>
        </w:rPr>
        <w:tab/>
      </w:r>
      <w:r>
        <w:rPr>
          <w:noProof/>
        </w:rPr>
        <w:fldChar w:fldCharType="begin"/>
      </w:r>
      <w:r>
        <w:rPr>
          <w:noProof/>
        </w:rPr>
        <w:instrText xml:space="preserve"> PAGEREF _Toc220986041 \h </w:instrText>
      </w:r>
      <w:r>
        <w:rPr>
          <w:noProof/>
        </w:rPr>
      </w:r>
      <w:r>
        <w:rPr>
          <w:noProof/>
        </w:rPr>
        <w:fldChar w:fldCharType="separate"/>
      </w:r>
      <w:r>
        <w:rPr>
          <w:noProof/>
        </w:rPr>
        <w:t>94</w:t>
      </w:r>
      <w:r>
        <w:rPr>
          <w:noProof/>
        </w:rPr>
        <w:fldChar w:fldCharType="end"/>
      </w:r>
    </w:p>
    <w:p w14:paraId="31B013D4"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1.3</w:t>
      </w:r>
      <w:r>
        <w:rPr>
          <w:rFonts w:asciiTheme="minorHAnsi" w:eastAsiaTheme="minorEastAsia" w:hAnsiTheme="minorHAnsi" w:cstheme="minorBidi"/>
          <w:noProof/>
          <w:color w:val="auto"/>
          <w:sz w:val="24"/>
          <w:lang w:val="en-US" w:eastAsia="ja-JP"/>
        </w:rPr>
        <w:tab/>
      </w:r>
      <w:r w:rsidRPr="00663D5A">
        <w:rPr>
          <w:noProof/>
        </w:rPr>
        <w:t>V-MIM Formulärtjänstens meddelanden</w:t>
      </w:r>
      <w:r>
        <w:rPr>
          <w:noProof/>
        </w:rPr>
        <w:tab/>
      </w:r>
      <w:r>
        <w:rPr>
          <w:noProof/>
        </w:rPr>
        <w:fldChar w:fldCharType="begin"/>
      </w:r>
      <w:r>
        <w:rPr>
          <w:noProof/>
        </w:rPr>
        <w:instrText xml:space="preserve"> PAGEREF _Toc220986042 \h </w:instrText>
      </w:r>
      <w:r>
        <w:rPr>
          <w:noProof/>
        </w:rPr>
      </w:r>
      <w:r>
        <w:rPr>
          <w:noProof/>
        </w:rPr>
        <w:fldChar w:fldCharType="separate"/>
      </w:r>
      <w:r>
        <w:rPr>
          <w:noProof/>
        </w:rPr>
        <w:t>96</w:t>
      </w:r>
      <w:r>
        <w:rPr>
          <w:noProof/>
        </w:rPr>
        <w:fldChar w:fldCharType="end"/>
      </w:r>
    </w:p>
    <w:p w14:paraId="4AF58242"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1.3.1</w:t>
      </w:r>
      <w:r>
        <w:rPr>
          <w:rFonts w:asciiTheme="minorHAnsi" w:eastAsiaTheme="minorEastAsia" w:hAnsiTheme="minorHAnsi" w:cstheme="minorBidi"/>
          <w:noProof/>
          <w:color w:val="auto"/>
          <w:sz w:val="24"/>
          <w:lang w:val="en-US" w:eastAsia="ja-JP"/>
        </w:rPr>
        <w:tab/>
      </w:r>
      <w:r w:rsidRPr="00663D5A">
        <w:rPr>
          <w:noProof/>
        </w:rPr>
        <w:t>V-MIM –  FormsTemplateInfoTyp</w:t>
      </w:r>
      <w:r>
        <w:rPr>
          <w:noProof/>
        </w:rPr>
        <w:tab/>
      </w:r>
      <w:r>
        <w:rPr>
          <w:noProof/>
        </w:rPr>
        <w:fldChar w:fldCharType="begin"/>
      </w:r>
      <w:r>
        <w:rPr>
          <w:noProof/>
        </w:rPr>
        <w:instrText xml:space="preserve"> PAGEREF _Toc220986043 \h </w:instrText>
      </w:r>
      <w:r>
        <w:rPr>
          <w:noProof/>
        </w:rPr>
      </w:r>
      <w:r>
        <w:rPr>
          <w:noProof/>
        </w:rPr>
        <w:fldChar w:fldCharType="separate"/>
      </w:r>
      <w:r>
        <w:rPr>
          <w:noProof/>
        </w:rPr>
        <w:t>97</w:t>
      </w:r>
      <w:r>
        <w:rPr>
          <w:noProof/>
        </w:rPr>
        <w:fldChar w:fldCharType="end"/>
      </w:r>
    </w:p>
    <w:p w14:paraId="4792FA7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1.3.2</w:t>
      </w:r>
      <w:r>
        <w:rPr>
          <w:rFonts w:asciiTheme="minorHAnsi" w:eastAsiaTheme="minorEastAsia" w:hAnsiTheme="minorHAnsi" w:cstheme="minorBidi"/>
          <w:noProof/>
          <w:color w:val="auto"/>
          <w:sz w:val="24"/>
          <w:lang w:val="en-US" w:eastAsia="ja-JP"/>
        </w:rPr>
        <w:tab/>
      </w:r>
      <w:r w:rsidRPr="00663D5A">
        <w:rPr>
          <w:noProof/>
        </w:rPr>
        <w:t>V-MIM – FormResponseType</w:t>
      </w:r>
      <w:r>
        <w:rPr>
          <w:noProof/>
        </w:rPr>
        <w:tab/>
      </w:r>
      <w:r>
        <w:rPr>
          <w:noProof/>
        </w:rPr>
        <w:fldChar w:fldCharType="begin"/>
      </w:r>
      <w:r>
        <w:rPr>
          <w:noProof/>
        </w:rPr>
        <w:instrText xml:space="preserve"> PAGEREF _Toc220986044 \h </w:instrText>
      </w:r>
      <w:r>
        <w:rPr>
          <w:noProof/>
        </w:rPr>
      </w:r>
      <w:r>
        <w:rPr>
          <w:noProof/>
        </w:rPr>
        <w:fldChar w:fldCharType="separate"/>
      </w:r>
      <w:r>
        <w:rPr>
          <w:noProof/>
        </w:rPr>
        <w:t>98</w:t>
      </w:r>
      <w:r>
        <w:rPr>
          <w:noProof/>
        </w:rPr>
        <w:fldChar w:fldCharType="end"/>
      </w:r>
    </w:p>
    <w:p w14:paraId="6C9E7A12"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1.3.3</w:t>
      </w:r>
      <w:r>
        <w:rPr>
          <w:rFonts w:asciiTheme="minorHAnsi" w:eastAsiaTheme="minorEastAsia" w:hAnsiTheme="minorHAnsi" w:cstheme="minorBidi"/>
          <w:noProof/>
          <w:color w:val="auto"/>
          <w:sz w:val="24"/>
          <w:lang w:val="en-US" w:eastAsia="ja-JP"/>
        </w:rPr>
        <w:tab/>
      </w:r>
      <w:r w:rsidRPr="00663D5A">
        <w:rPr>
          <w:noProof/>
        </w:rPr>
        <w:t>V-MIM – FormsResponseType</w:t>
      </w:r>
      <w:r>
        <w:rPr>
          <w:noProof/>
        </w:rPr>
        <w:tab/>
      </w:r>
      <w:r>
        <w:rPr>
          <w:noProof/>
        </w:rPr>
        <w:fldChar w:fldCharType="begin"/>
      </w:r>
      <w:r>
        <w:rPr>
          <w:noProof/>
        </w:rPr>
        <w:instrText xml:space="preserve"> PAGEREF _Toc220986045 \h </w:instrText>
      </w:r>
      <w:r>
        <w:rPr>
          <w:noProof/>
        </w:rPr>
      </w:r>
      <w:r>
        <w:rPr>
          <w:noProof/>
        </w:rPr>
        <w:fldChar w:fldCharType="separate"/>
      </w:r>
      <w:r>
        <w:rPr>
          <w:noProof/>
        </w:rPr>
        <w:t>100</w:t>
      </w:r>
      <w:r>
        <w:rPr>
          <w:noProof/>
        </w:rPr>
        <w:fldChar w:fldCharType="end"/>
      </w:r>
    </w:p>
    <w:p w14:paraId="16BDE72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_Toc220986046 \h </w:instrText>
      </w:r>
      <w:r>
        <w:rPr>
          <w:noProof/>
        </w:rPr>
      </w:r>
      <w:r>
        <w:rPr>
          <w:noProof/>
        </w:rPr>
        <w:fldChar w:fldCharType="separate"/>
      </w:r>
      <w:r>
        <w:rPr>
          <w:noProof/>
        </w:rPr>
        <w:t>101</w:t>
      </w:r>
      <w:r>
        <w:rPr>
          <w:noProof/>
        </w:rPr>
        <w:fldChar w:fldCharType="end"/>
      </w:r>
    </w:p>
    <w:p w14:paraId="0E5951C8"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1.3.4</w:t>
      </w:r>
      <w:r>
        <w:rPr>
          <w:rFonts w:asciiTheme="minorHAnsi" w:eastAsiaTheme="minorEastAsia" w:hAnsiTheme="minorHAnsi" w:cstheme="minorBidi"/>
          <w:noProof/>
          <w:color w:val="auto"/>
          <w:sz w:val="24"/>
          <w:lang w:val="en-US" w:eastAsia="ja-JP"/>
        </w:rPr>
        <w:tab/>
      </w:r>
      <w:r w:rsidRPr="00663D5A">
        <w:rPr>
          <w:noProof/>
        </w:rPr>
        <w:t>V-MIM – QuestionBlockAnswersType</w:t>
      </w:r>
      <w:r>
        <w:rPr>
          <w:noProof/>
        </w:rPr>
        <w:tab/>
      </w:r>
      <w:r>
        <w:rPr>
          <w:noProof/>
        </w:rPr>
        <w:fldChar w:fldCharType="begin"/>
      </w:r>
      <w:r>
        <w:rPr>
          <w:noProof/>
        </w:rPr>
        <w:instrText xml:space="preserve"> PAGEREF _Toc220986047 \h </w:instrText>
      </w:r>
      <w:r>
        <w:rPr>
          <w:noProof/>
        </w:rPr>
      </w:r>
      <w:r>
        <w:rPr>
          <w:noProof/>
        </w:rPr>
        <w:fldChar w:fldCharType="separate"/>
      </w:r>
      <w:r>
        <w:rPr>
          <w:noProof/>
        </w:rPr>
        <w:t>103</w:t>
      </w:r>
      <w:r>
        <w:rPr>
          <w:noProof/>
        </w:rPr>
        <w:fldChar w:fldCharType="end"/>
      </w:r>
    </w:p>
    <w:p w14:paraId="13A3293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_Toc220986048 \h </w:instrText>
      </w:r>
      <w:r>
        <w:rPr>
          <w:noProof/>
        </w:rPr>
      </w:r>
      <w:r>
        <w:rPr>
          <w:noProof/>
        </w:rPr>
        <w:fldChar w:fldCharType="separate"/>
      </w:r>
      <w:r>
        <w:rPr>
          <w:noProof/>
        </w:rPr>
        <w:t>105</w:t>
      </w:r>
      <w:r>
        <w:rPr>
          <w:noProof/>
        </w:rPr>
        <w:fldChar w:fldCharType="end"/>
      </w:r>
    </w:p>
    <w:p w14:paraId="7572033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_Toc220986049 \h </w:instrText>
      </w:r>
      <w:r>
        <w:rPr>
          <w:noProof/>
        </w:rPr>
      </w:r>
      <w:r>
        <w:rPr>
          <w:noProof/>
        </w:rPr>
        <w:fldChar w:fldCharType="separate"/>
      </w:r>
      <w:r>
        <w:rPr>
          <w:noProof/>
        </w:rPr>
        <w:t>105</w:t>
      </w:r>
      <w:r>
        <w:rPr>
          <w:noProof/>
        </w:rPr>
        <w:fldChar w:fldCharType="end"/>
      </w:r>
    </w:p>
    <w:p w14:paraId="31F2511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4.2.5.</w:t>
      </w:r>
      <w:r>
        <w:rPr>
          <w:rFonts w:asciiTheme="minorHAnsi" w:eastAsiaTheme="minorEastAsia" w:hAnsiTheme="minorHAnsi" w:cstheme="minorBidi"/>
          <w:noProof/>
          <w:color w:val="auto"/>
          <w:sz w:val="24"/>
          <w:lang w:val="en-US" w:eastAsia="ja-JP"/>
        </w:rPr>
        <w:tab/>
      </w:r>
      <w:r>
        <w:rPr>
          <w:noProof/>
        </w:rPr>
        <w:t>V-MIM - FormTemplateType</w:t>
      </w:r>
      <w:r>
        <w:rPr>
          <w:noProof/>
        </w:rPr>
        <w:tab/>
      </w:r>
      <w:r>
        <w:rPr>
          <w:noProof/>
        </w:rPr>
        <w:fldChar w:fldCharType="begin"/>
      </w:r>
      <w:r>
        <w:rPr>
          <w:noProof/>
        </w:rPr>
        <w:instrText xml:space="preserve"> PAGEREF _Toc220986050 \h </w:instrText>
      </w:r>
      <w:r>
        <w:rPr>
          <w:noProof/>
        </w:rPr>
      </w:r>
      <w:r>
        <w:rPr>
          <w:noProof/>
        </w:rPr>
        <w:fldChar w:fldCharType="separate"/>
      </w:r>
      <w:r>
        <w:rPr>
          <w:noProof/>
        </w:rPr>
        <w:t>106</w:t>
      </w:r>
      <w:r>
        <w:rPr>
          <w:noProof/>
        </w:rPr>
        <w:fldChar w:fldCharType="end"/>
      </w:r>
    </w:p>
    <w:p w14:paraId="381CA4D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4.2.6.</w:t>
      </w:r>
      <w:r>
        <w:rPr>
          <w:rFonts w:asciiTheme="minorHAnsi" w:eastAsiaTheme="minorEastAsia" w:hAnsiTheme="minorHAnsi" w:cstheme="minorBidi"/>
          <w:noProof/>
          <w:color w:val="auto"/>
          <w:sz w:val="24"/>
          <w:lang w:val="en-US" w:eastAsia="ja-JP"/>
        </w:rPr>
        <w:tab/>
      </w:r>
      <w:r>
        <w:rPr>
          <w:noProof/>
        </w:rPr>
        <w:t>V-MIM TemplateRoutingType</w:t>
      </w:r>
      <w:r>
        <w:rPr>
          <w:noProof/>
        </w:rPr>
        <w:tab/>
      </w:r>
      <w:r>
        <w:rPr>
          <w:noProof/>
        </w:rPr>
        <w:fldChar w:fldCharType="begin"/>
      </w:r>
      <w:r>
        <w:rPr>
          <w:noProof/>
        </w:rPr>
        <w:instrText xml:space="preserve"> PAGEREF _Toc220986051 \h </w:instrText>
      </w:r>
      <w:r>
        <w:rPr>
          <w:noProof/>
        </w:rPr>
      </w:r>
      <w:r>
        <w:rPr>
          <w:noProof/>
        </w:rPr>
        <w:fldChar w:fldCharType="separate"/>
      </w:r>
      <w:r>
        <w:rPr>
          <w:noProof/>
        </w:rPr>
        <w:t>106</w:t>
      </w:r>
      <w:r>
        <w:rPr>
          <w:noProof/>
        </w:rPr>
        <w:fldChar w:fldCharType="end"/>
      </w:r>
    </w:p>
    <w:p w14:paraId="3DED61C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lastRenderedPageBreak/>
        <w:t>4.2.7.</w:t>
      </w:r>
      <w:r>
        <w:rPr>
          <w:rFonts w:asciiTheme="minorHAnsi" w:eastAsiaTheme="minorEastAsia" w:hAnsiTheme="minorHAnsi" w:cstheme="minorBidi"/>
          <w:noProof/>
          <w:color w:val="auto"/>
          <w:sz w:val="24"/>
          <w:lang w:val="en-US" w:eastAsia="ja-JP"/>
        </w:rPr>
        <w:tab/>
      </w:r>
      <w:r>
        <w:rPr>
          <w:noProof/>
        </w:rPr>
        <w:t>V-MIM Temp,ateRouteType</w:t>
      </w:r>
      <w:r>
        <w:rPr>
          <w:noProof/>
        </w:rPr>
        <w:tab/>
      </w:r>
      <w:r>
        <w:rPr>
          <w:noProof/>
        </w:rPr>
        <w:fldChar w:fldCharType="begin"/>
      </w:r>
      <w:r>
        <w:rPr>
          <w:noProof/>
        </w:rPr>
        <w:instrText xml:space="preserve"> PAGEREF _Toc220986052 \h </w:instrText>
      </w:r>
      <w:r>
        <w:rPr>
          <w:noProof/>
        </w:rPr>
      </w:r>
      <w:r>
        <w:rPr>
          <w:noProof/>
        </w:rPr>
        <w:fldChar w:fldCharType="separate"/>
      </w:r>
      <w:r>
        <w:rPr>
          <w:noProof/>
        </w:rPr>
        <w:t>106</w:t>
      </w:r>
      <w:r>
        <w:rPr>
          <w:noProof/>
        </w:rPr>
        <w:fldChar w:fldCharType="end"/>
      </w:r>
    </w:p>
    <w:p w14:paraId="56CD625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4.2.8.</w:t>
      </w:r>
      <w:r>
        <w:rPr>
          <w:rFonts w:asciiTheme="minorHAnsi" w:eastAsiaTheme="minorEastAsia" w:hAnsiTheme="minorHAnsi" w:cstheme="minorBidi"/>
          <w:noProof/>
          <w:color w:val="auto"/>
          <w:sz w:val="24"/>
          <w:lang w:val="en-US" w:eastAsia="ja-JP"/>
        </w:rPr>
        <w:tab/>
      </w:r>
      <w:r>
        <w:rPr>
          <w:noProof/>
        </w:rPr>
        <w:t>V-MIM TemplateRuleType</w:t>
      </w:r>
      <w:r>
        <w:rPr>
          <w:noProof/>
        </w:rPr>
        <w:tab/>
      </w:r>
      <w:r>
        <w:rPr>
          <w:noProof/>
        </w:rPr>
        <w:fldChar w:fldCharType="begin"/>
      </w:r>
      <w:r>
        <w:rPr>
          <w:noProof/>
        </w:rPr>
        <w:instrText xml:space="preserve"> PAGEREF _Toc220986053 \h </w:instrText>
      </w:r>
      <w:r>
        <w:rPr>
          <w:noProof/>
        </w:rPr>
      </w:r>
      <w:r>
        <w:rPr>
          <w:noProof/>
        </w:rPr>
        <w:fldChar w:fldCharType="separate"/>
      </w:r>
      <w:r>
        <w:rPr>
          <w:noProof/>
        </w:rPr>
        <w:t>106</w:t>
      </w:r>
      <w:r>
        <w:rPr>
          <w:noProof/>
        </w:rPr>
        <w:fldChar w:fldCharType="end"/>
      </w:r>
    </w:p>
    <w:p w14:paraId="20437DC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4.2.9.</w:t>
      </w:r>
      <w:r>
        <w:rPr>
          <w:rFonts w:asciiTheme="minorHAnsi" w:eastAsiaTheme="minorEastAsia" w:hAnsiTheme="minorHAnsi" w:cstheme="minorBidi"/>
          <w:noProof/>
          <w:color w:val="auto"/>
          <w:sz w:val="24"/>
          <w:lang w:val="en-US" w:eastAsia="ja-JP"/>
        </w:rPr>
        <w:tab/>
      </w:r>
      <w:r>
        <w:rPr>
          <w:noProof/>
        </w:rPr>
        <w:t>V-MIM - TemplatePageType</w:t>
      </w:r>
      <w:r>
        <w:rPr>
          <w:noProof/>
        </w:rPr>
        <w:tab/>
      </w:r>
      <w:r>
        <w:rPr>
          <w:noProof/>
        </w:rPr>
        <w:fldChar w:fldCharType="begin"/>
      </w:r>
      <w:r>
        <w:rPr>
          <w:noProof/>
        </w:rPr>
        <w:instrText xml:space="preserve"> PAGEREF _Toc220986054 \h </w:instrText>
      </w:r>
      <w:r>
        <w:rPr>
          <w:noProof/>
        </w:rPr>
      </w:r>
      <w:r>
        <w:rPr>
          <w:noProof/>
        </w:rPr>
        <w:fldChar w:fldCharType="separate"/>
      </w:r>
      <w:r>
        <w:rPr>
          <w:noProof/>
        </w:rPr>
        <w:t>107</w:t>
      </w:r>
      <w:r>
        <w:rPr>
          <w:noProof/>
        </w:rPr>
        <w:fldChar w:fldCharType="end"/>
      </w:r>
    </w:p>
    <w:p w14:paraId="583CF5A9"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4.2.10.</w:t>
      </w:r>
      <w:r>
        <w:rPr>
          <w:rFonts w:asciiTheme="minorHAnsi" w:eastAsiaTheme="minorEastAsia" w:hAnsiTheme="minorHAnsi" w:cstheme="minorBidi"/>
          <w:noProof/>
          <w:color w:val="auto"/>
          <w:sz w:val="24"/>
          <w:lang w:val="en-US" w:eastAsia="ja-JP"/>
        </w:rPr>
        <w:tab/>
      </w:r>
      <w:r>
        <w:rPr>
          <w:noProof/>
        </w:rPr>
        <w:t>V-MIM – TemplateQuestionBlockType</w:t>
      </w:r>
      <w:r>
        <w:rPr>
          <w:noProof/>
        </w:rPr>
        <w:tab/>
      </w:r>
      <w:r>
        <w:rPr>
          <w:noProof/>
        </w:rPr>
        <w:fldChar w:fldCharType="begin"/>
      </w:r>
      <w:r>
        <w:rPr>
          <w:noProof/>
        </w:rPr>
        <w:instrText xml:space="preserve"> PAGEREF _Toc220986055 \h </w:instrText>
      </w:r>
      <w:r>
        <w:rPr>
          <w:noProof/>
        </w:rPr>
      </w:r>
      <w:r>
        <w:rPr>
          <w:noProof/>
        </w:rPr>
        <w:fldChar w:fldCharType="separate"/>
      </w:r>
      <w:r>
        <w:rPr>
          <w:noProof/>
        </w:rPr>
        <w:t>108</w:t>
      </w:r>
      <w:r>
        <w:rPr>
          <w:noProof/>
        </w:rPr>
        <w:fldChar w:fldCharType="end"/>
      </w:r>
    </w:p>
    <w:p w14:paraId="35A94157"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4.2.11.</w:t>
      </w:r>
      <w:r>
        <w:rPr>
          <w:rFonts w:asciiTheme="minorHAnsi" w:eastAsiaTheme="minorEastAsia" w:hAnsiTheme="minorHAnsi" w:cstheme="minorBidi"/>
          <w:noProof/>
          <w:color w:val="auto"/>
          <w:sz w:val="24"/>
          <w:lang w:val="en-US" w:eastAsia="ja-JP"/>
        </w:rPr>
        <w:tab/>
      </w:r>
      <w:r>
        <w:rPr>
          <w:noProof/>
        </w:rPr>
        <w:t>V-MIM – TemplateQuestionType</w:t>
      </w:r>
      <w:r>
        <w:rPr>
          <w:noProof/>
        </w:rPr>
        <w:tab/>
      </w:r>
      <w:r>
        <w:rPr>
          <w:noProof/>
        </w:rPr>
        <w:fldChar w:fldCharType="begin"/>
      </w:r>
      <w:r>
        <w:rPr>
          <w:noProof/>
        </w:rPr>
        <w:instrText xml:space="preserve"> PAGEREF _Toc220986056 \h </w:instrText>
      </w:r>
      <w:r>
        <w:rPr>
          <w:noProof/>
        </w:rPr>
      </w:r>
      <w:r>
        <w:rPr>
          <w:noProof/>
        </w:rPr>
        <w:fldChar w:fldCharType="separate"/>
      </w:r>
      <w:r>
        <w:rPr>
          <w:noProof/>
        </w:rPr>
        <w:t>109</w:t>
      </w:r>
      <w:r>
        <w:rPr>
          <w:noProof/>
        </w:rPr>
        <w:fldChar w:fldCharType="end"/>
      </w:r>
    </w:p>
    <w:p w14:paraId="393C847E"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1.4</w:t>
      </w:r>
      <w:r>
        <w:rPr>
          <w:rFonts w:asciiTheme="minorHAnsi" w:eastAsiaTheme="minorEastAsia" w:hAnsiTheme="minorHAnsi" w:cstheme="minorBidi"/>
          <w:noProof/>
          <w:color w:val="auto"/>
          <w:sz w:val="24"/>
          <w:lang w:val="en-US" w:eastAsia="ja-JP"/>
        </w:rPr>
        <w:tab/>
      </w:r>
      <w:r w:rsidRPr="00663D5A">
        <w:rPr>
          <w:noProof/>
        </w:rPr>
        <w:t>Terminologier, kodverk och identifierare (t/k/i)</w:t>
      </w:r>
      <w:r>
        <w:rPr>
          <w:noProof/>
        </w:rPr>
        <w:tab/>
      </w:r>
      <w:r>
        <w:rPr>
          <w:noProof/>
        </w:rPr>
        <w:fldChar w:fldCharType="begin"/>
      </w:r>
      <w:r>
        <w:rPr>
          <w:noProof/>
        </w:rPr>
        <w:instrText xml:space="preserve"> PAGEREF _Toc220986057 \h </w:instrText>
      </w:r>
      <w:r>
        <w:rPr>
          <w:noProof/>
        </w:rPr>
      </w:r>
      <w:r>
        <w:rPr>
          <w:noProof/>
        </w:rPr>
        <w:fldChar w:fldCharType="separate"/>
      </w:r>
      <w:r>
        <w:rPr>
          <w:noProof/>
        </w:rPr>
        <w:t>110</w:t>
      </w:r>
      <w:r>
        <w:rPr>
          <w:noProof/>
        </w:rPr>
        <w:fldChar w:fldCharType="end"/>
      </w:r>
    </w:p>
    <w:p w14:paraId="61B3A01A"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4311E67A"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20C3B8C7" w14:textId="77777777" w:rsidR="003A7BD9" w:rsidRPr="00E91314" w:rsidRDefault="003A7BD9" w:rsidP="0074710D">
      <w:pPr>
        <w:pStyle w:val="Brdtext"/>
        <w:rPr>
          <w:rFonts w:ascii="Arial" w:hAnsi="Arial"/>
          <w:color w:val="1C1C1C"/>
          <w:sz w:val="20"/>
          <w:lang w:val="sv-SE"/>
        </w:rPr>
      </w:pPr>
    </w:p>
    <w:p w14:paraId="0F9477B2"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4DC0B37E" w14:textId="77777777" w:rsidR="002169A2" w:rsidRDefault="00B94BD1">
      <w:pPr>
        <w:pStyle w:val="Figurfrteckning"/>
        <w:tabs>
          <w:tab w:val="right" w:leader="dot" w:pos="8494"/>
        </w:tabs>
        <w:rPr>
          <w:rFonts w:asciiTheme="minorHAnsi" w:eastAsiaTheme="minorEastAsia" w:hAnsiTheme="minorHAnsi" w:cstheme="minorBidi"/>
          <w:noProof/>
          <w:sz w:val="24"/>
          <w:lang w:val="en-US" w:eastAsia="ja-JP"/>
        </w:rPr>
      </w:pPr>
      <w:r w:rsidRPr="00E91314">
        <w:fldChar w:fldCharType="begin"/>
      </w:r>
      <w:r w:rsidRPr="00E91314">
        <w:instrText xml:space="preserve"> TOC \h \z \c "Figur" </w:instrText>
      </w:r>
      <w:r w:rsidRPr="00E91314">
        <w:fldChar w:fldCharType="separate"/>
      </w:r>
      <w:r w:rsidR="002169A2" w:rsidRPr="00750190">
        <w:rPr>
          <w:noProof/>
        </w:rPr>
        <w:t>Figur 1: Översiktlig bild på lösningens olika aktörer.  SAD omfattar tjänstekontraktet mellan tjänstekonsument/tjänsteproducent.</w:t>
      </w:r>
      <w:r w:rsidR="002169A2">
        <w:rPr>
          <w:noProof/>
        </w:rPr>
        <w:tab/>
      </w:r>
      <w:r w:rsidR="002169A2">
        <w:rPr>
          <w:noProof/>
        </w:rPr>
        <w:fldChar w:fldCharType="begin"/>
      </w:r>
      <w:r w:rsidR="002169A2">
        <w:rPr>
          <w:noProof/>
        </w:rPr>
        <w:instrText xml:space="preserve"> PAGEREF _Toc220550763 \h </w:instrText>
      </w:r>
      <w:r w:rsidR="002169A2">
        <w:rPr>
          <w:noProof/>
        </w:rPr>
      </w:r>
      <w:r w:rsidR="002169A2">
        <w:rPr>
          <w:noProof/>
        </w:rPr>
        <w:fldChar w:fldCharType="separate"/>
      </w:r>
      <w:r w:rsidR="002169A2">
        <w:rPr>
          <w:noProof/>
        </w:rPr>
        <w:t>9</w:t>
      </w:r>
      <w:r w:rsidR="002169A2">
        <w:rPr>
          <w:noProof/>
        </w:rPr>
        <w:fldChar w:fldCharType="end"/>
      </w:r>
    </w:p>
    <w:p w14:paraId="74B2BBB7"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 xml:space="preserve"> Figur 2: Översikt</w:t>
      </w:r>
      <w:r>
        <w:rPr>
          <w:noProof/>
        </w:rPr>
        <w:tab/>
      </w:r>
      <w:r>
        <w:rPr>
          <w:noProof/>
        </w:rPr>
        <w:fldChar w:fldCharType="begin"/>
      </w:r>
      <w:r>
        <w:rPr>
          <w:noProof/>
        </w:rPr>
        <w:instrText xml:space="preserve"> PAGEREF _Toc220550764 \h </w:instrText>
      </w:r>
      <w:r>
        <w:rPr>
          <w:noProof/>
        </w:rPr>
      </w:r>
      <w:r>
        <w:rPr>
          <w:noProof/>
        </w:rPr>
        <w:fldChar w:fldCharType="separate"/>
      </w:r>
      <w:r>
        <w:rPr>
          <w:noProof/>
        </w:rPr>
        <w:t>24</w:t>
      </w:r>
      <w:r>
        <w:rPr>
          <w:noProof/>
        </w:rPr>
        <w:fldChar w:fldCharType="end"/>
      </w:r>
    </w:p>
    <w:p w14:paraId="07D85E9C"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3: Översikt och mål</w:t>
      </w:r>
      <w:r>
        <w:rPr>
          <w:noProof/>
        </w:rPr>
        <w:tab/>
      </w:r>
      <w:r>
        <w:rPr>
          <w:noProof/>
        </w:rPr>
        <w:fldChar w:fldCharType="begin"/>
      </w:r>
      <w:r>
        <w:rPr>
          <w:noProof/>
        </w:rPr>
        <w:instrText xml:space="preserve"> PAGEREF _Toc220550765 \h </w:instrText>
      </w:r>
      <w:r>
        <w:rPr>
          <w:noProof/>
        </w:rPr>
      </w:r>
      <w:r>
        <w:rPr>
          <w:noProof/>
        </w:rPr>
        <w:fldChar w:fldCharType="separate"/>
      </w:r>
      <w:r>
        <w:rPr>
          <w:noProof/>
        </w:rPr>
        <w:t>27</w:t>
      </w:r>
      <w:r>
        <w:rPr>
          <w:noProof/>
        </w:rPr>
        <w:fldChar w:fldCharType="end"/>
      </w:r>
    </w:p>
    <w:p w14:paraId="12B2355B"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4: Övergripande bild teknisk lösning</w:t>
      </w:r>
      <w:r>
        <w:rPr>
          <w:noProof/>
        </w:rPr>
        <w:tab/>
      </w:r>
      <w:r>
        <w:rPr>
          <w:noProof/>
        </w:rPr>
        <w:fldChar w:fldCharType="begin"/>
      </w:r>
      <w:r>
        <w:rPr>
          <w:noProof/>
        </w:rPr>
        <w:instrText xml:space="preserve"> PAGEREF _Toc220550766 \h </w:instrText>
      </w:r>
      <w:r>
        <w:rPr>
          <w:noProof/>
        </w:rPr>
      </w:r>
      <w:r>
        <w:rPr>
          <w:noProof/>
        </w:rPr>
        <w:fldChar w:fldCharType="separate"/>
      </w:r>
      <w:r>
        <w:rPr>
          <w:noProof/>
        </w:rPr>
        <w:t>28</w:t>
      </w:r>
      <w:r>
        <w:rPr>
          <w:noProof/>
        </w:rPr>
        <w:fldChar w:fldCharType="end"/>
      </w:r>
    </w:p>
    <w:p w14:paraId="59B59DC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5:Schematisk (förenklad) användningsfallsöversikt</w:t>
      </w:r>
      <w:r>
        <w:rPr>
          <w:noProof/>
        </w:rPr>
        <w:tab/>
      </w:r>
      <w:r>
        <w:rPr>
          <w:noProof/>
        </w:rPr>
        <w:fldChar w:fldCharType="begin"/>
      </w:r>
      <w:r>
        <w:rPr>
          <w:noProof/>
        </w:rPr>
        <w:instrText xml:space="preserve"> PAGEREF _Toc220550767 \h </w:instrText>
      </w:r>
      <w:r>
        <w:rPr>
          <w:noProof/>
        </w:rPr>
      </w:r>
      <w:r>
        <w:rPr>
          <w:noProof/>
        </w:rPr>
        <w:fldChar w:fldCharType="separate"/>
      </w:r>
      <w:r>
        <w:rPr>
          <w:noProof/>
        </w:rPr>
        <w:t>34</w:t>
      </w:r>
      <w:r>
        <w:rPr>
          <w:noProof/>
        </w:rPr>
        <w:fldChar w:fldCharType="end"/>
      </w:r>
    </w:p>
    <w:p w14:paraId="2771C9B6"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6:Aktörsinformation</w:t>
      </w:r>
      <w:r>
        <w:rPr>
          <w:noProof/>
        </w:rPr>
        <w:tab/>
      </w:r>
      <w:r>
        <w:rPr>
          <w:noProof/>
        </w:rPr>
        <w:fldChar w:fldCharType="begin"/>
      </w:r>
      <w:r>
        <w:rPr>
          <w:noProof/>
        </w:rPr>
        <w:instrText xml:space="preserve"> PAGEREF _Toc220550768 \h </w:instrText>
      </w:r>
      <w:r>
        <w:rPr>
          <w:noProof/>
        </w:rPr>
      </w:r>
      <w:r>
        <w:rPr>
          <w:noProof/>
        </w:rPr>
        <w:fldChar w:fldCharType="separate"/>
      </w:r>
      <w:r>
        <w:rPr>
          <w:noProof/>
        </w:rPr>
        <w:t>35</w:t>
      </w:r>
      <w:r>
        <w:rPr>
          <w:noProof/>
        </w:rPr>
        <w:fldChar w:fldCharType="end"/>
      </w:r>
    </w:p>
    <w:p w14:paraId="5354015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6: Tjänstekontraktsinteraktioner</w:t>
      </w:r>
      <w:r>
        <w:rPr>
          <w:noProof/>
        </w:rPr>
        <w:tab/>
      </w:r>
      <w:r>
        <w:rPr>
          <w:noProof/>
        </w:rPr>
        <w:fldChar w:fldCharType="begin"/>
      </w:r>
      <w:r>
        <w:rPr>
          <w:noProof/>
        </w:rPr>
        <w:instrText xml:space="preserve"> PAGEREF _Toc220550769 \h </w:instrText>
      </w:r>
      <w:r>
        <w:rPr>
          <w:noProof/>
        </w:rPr>
      </w:r>
      <w:r>
        <w:rPr>
          <w:noProof/>
        </w:rPr>
        <w:fldChar w:fldCharType="separate"/>
      </w:r>
      <w:r>
        <w:rPr>
          <w:noProof/>
        </w:rPr>
        <w:t>37</w:t>
      </w:r>
      <w:r>
        <w:rPr>
          <w:noProof/>
        </w:rPr>
        <w:fldChar w:fldCharType="end"/>
      </w:r>
    </w:p>
    <w:p w14:paraId="58C53A1B"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7: Flöde AF-2</w:t>
      </w:r>
      <w:r>
        <w:rPr>
          <w:noProof/>
        </w:rPr>
        <w:tab/>
      </w:r>
      <w:r>
        <w:rPr>
          <w:noProof/>
        </w:rPr>
        <w:fldChar w:fldCharType="begin"/>
      </w:r>
      <w:r>
        <w:rPr>
          <w:noProof/>
        </w:rPr>
        <w:instrText xml:space="preserve"> PAGEREF _Toc220550770 \h </w:instrText>
      </w:r>
      <w:r>
        <w:rPr>
          <w:noProof/>
        </w:rPr>
      </w:r>
      <w:r>
        <w:rPr>
          <w:noProof/>
        </w:rPr>
        <w:fldChar w:fldCharType="separate"/>
      </w:r>
      <w:r>
        <w:rPr>
          <w:noProof/>
        </w:rPr>
        <w:t>38</w:t>
      </w:r>
      <w:r>
        <w:rPr>
          <w:noProof/>
        </w:rPr>
        <w:fldChar w:fldCharType="end"/>
      </w:r>
    </w:p>
    <w:p w14:paraId="2152F82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8: Flöde AF-3A</w:t>
      </w:r>
      <w:r>
        <w:rPr>
          <w:noProof/>
        </w:rPr>
        <w:tab/>
      </w:r>
      <w:r>
        <w:rPr>
          <w:noProof/>
        </w:rPr>
        <w:fldChar w:fldCharType="begin"/>
      </w:r>
      <w:r>
        <w:rPr>
          <w:noProof/>
        </w:rPr>
        <w:instrText xml:space="preserve"> PAGEREF _Toc220550771 \h </w:instrText>
      </w:r>
      <w:r>
        <w:rPr>
          <w:noProof/>
        </w:rPr>
      </w:r>
      <w:r>
        <w:rPr>
          <w:noProof/>
        </w:rPr>
        <w:fldChar w:fldCharType="separate"/>
      </w:r>
      <w:r>
        <w:rPr>
          <w:noProof/>
        </w:rPr>
        <w:t>40</w:t>
      </w:r>
      <w:r>
        <w:rPr>
          <w:noProof/>
        </w:rPr>
        <w:fldChar w:fldCharType="end"/>
      </w:r>
    </w:p>
    <w:p w14:paraId="07078C1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9: Flöde AF-3B</w:t>
      </w:r>
      <w:r>
        <w:rPr>
          <w:noProof/>
        </w:rPr>
        <w:tab/>
      </w:r>
      <w:r>
        <w:rPr>
          <w:noProof/>
        </w:rPr>
        <w:fldChar w:fldCharType="begin"/>
      </w:r>
      <w:r>
        <w:rPr>
          <w:noProof/>
        </w:rPr>
        <w:instrText xml:space="preserve"> PAGEREF _Toc220550772 \h </w:instrText>
      </w:r>
      <w:r>
        <w:rPr>
          <w:noProof/>
        </w:rPr>
      </w:r>
      <w:r>
        <w:rPr>
          <w:noProof/>
        </w:rPr>
        <w:fldChar w:fldCharType="separate"/>
      </w:r>
      <w:r>
        <w:rPr>
          <w:noProof/>
        </w:rPr>
        <w:t>42</w:t>
      </w:r>
      <w:r>
        <w:rPr>
          <w:noProof/>
        </w:rPr>
        <w:fldChar w:fldCharType="end"/>
      </w:r>
    </w:p>
    <w:p w14:paraId="47957172"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10: Flöde AF-4</w:t>
      </w:r>
      <w:r>
        <w:rPr>
          <w:noProof/>
        </w:rPr>
        <w:tab/>
      </w:r>
      <w:r>
        <w:rPr>
          <w:noProof/>
        </w:rPr>
        <w:fldChar w:fldCharType="begin"/>
      </w:r>
      <w:r>
        <w:rPr>
          <w:noProof/>
        </w:rPr>
        <w:instrText xml:space="preserve"> PAGEREF _Toc220550773 \h </w:instrText>
      </w:r>
      <w:r>
        <w:rPr>
          <w:noProof/>
        </w:rPr>
      </w:r>
      <w:r>
        <w:rPr>
          <w:noProof/>
        </w:rPr>
        <w:fldChar w:fldCharType="separate"/>
      </w:r>
      <w:r>
        <w:rPr>
          <w:noProof/>
        </w:rPr>
        <w:t>44</w:t>
      </w:r>
      <w:r>
        <w:rPr>
          <w:noProof/>
        </w:rPr>
        <w:fldChar w:fldCharType="end"/>
      </w:r>
    </w:p>
    <w:p w14:paraId="4B2DF34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11: Flöde AF-6</w:t>
      </w:r>
      <w:r>
        <w:rPr>
          <w:noProof/>
        </w:rPr>
        <w:tab/>
      </w:r>
      <w:r>
        <w:rPr>
          <w:noProof/>
        </w:rPr>
        <w:fldChar w:fldCharType="begin"/>
      </w:r>
      <w:r>
        <w:rPr>
          <w:noProof/>
        </w:rPr>
        <w:instrText xml:space="preserve"> PAGEREF _Toc220550774 \h </w:instrText>
      </w:r>
      <w:r>
        <w:rPr>
          <w:noProof/>
        </w:rPr>
      </w:r>
      <w:r>
        <w:rPr>
          <w:noProof/>
        </w:rPr>
        <w:fldChar w:fldCharType="separate"/>
      </w:r>
      <w:r>
        <w:rPr>
          <w:noProof/>
        </w:rPr>
        <w:t>46</w:t>
      </w:r>
      <w:r>
        <w:rPr>
          <w:noProof/>
        </w:rPr>
        <w:fldChar w:fldCharType="end"/>
      </w:r>
    </w:p>
    <w:p w14:paraId="3CDA2ACE"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12: Översiktlig modell över lösningens ansvarsområden.</w:t>
      </w:r>
      <w:r>
        <w:rPr>
          <w:noProof/>
        </w:rPr>
        <w:tab/>
      </w:r>
      <w:r>
        <w:rPr>
          <w:noProof/>
        </w:rPr>
        <w:fldChar w:fldCharType="begin"/>
      </w:r>
      <w:r>
        <w:rPr>
          <w:noProof/>
        </w:rPr>
        <w:instrText xml:space="preserve"> PAGEREF _Toc220550775 \h </w:instrText>
      </w:r>
      <w:r>
        <w:rPr>
          <w:noProof/>
        </w:rPr>
      </w:r>
      <w:r>
        <w:rPr>
          <w:noProof/>
        </w:rPr>
        <w:fldChar w:fldCharType="separate"/>
      </w:r>
      <w:r>
        <w:rPr>
          <w:noProof/>
        </w:rPr>
        <w:t>48</w:t>
      </w:r>
      <w:r>
        <w:rPr>
          <w:noProof/>
        </w:rPr>
        <w:fldChar w:fldCharType="end"/>
      </w:r>
    </w:p>
    <w:p w14:paraId="18A8F60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13: Övergripande flöde</w:t>
      </w:r>
      <w:r>
        <w:rPr>
          <w:noProof/>
        </w:rPr>
        <w:tab/>
      </w:r>
      <w:r>
        <w:rPr>
          <w:noProof/>
        </w:rPr>
        <w:fldChar w:fldCharType="begin"/>
      </w:r>
      <w:r>
        <w:rPr>
          <w:noProof/>
        </w:rPr>
        <w:instrText xml:space="preserve"> PAGEREF _Toc220550776 \h </w:instrText>
      </w:r>
      <w:r>
        <w:rPr>
          <w:noProof/>
        </w:rPr>
      </w:r>
      <w:r>
        <w:rPr>
          <w:noProof/>
        </w:rPr>
        <w:fldChar w:fldCharType="separate"/>
      </w:r>
      <w:r>
        <w:rPr>
          <w:noProof/>
        </w:rPr>
        <w:t>51</w:t>
      </w:r>
      <w:r>
        <w:rPr>
          <w:noProof/>
        </w:rPr>
        <w:fldChar w:fldCharType="end"/>
      </w:r>
    </w:p>
    <w:p w14:paraId="24F3588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14: Informationsflöde.</w:t>
      </w:r>
      <w:r>
        <w:rPr>
          <w:noProof/>
        </w:rPr>
        <w:tab/>
      </w:r>
      <w:r>
        <w:rPr>
          <w:noProof/>
        </w:rPr>
        <w:fldChar w:fldCharType="begin"/>
      </w:r>
      <w:r>
        <w:rPr>
          <w:noProof/>
        </w:rPr>
        <w:instrText xml:space="preserve"> PAGEREF _Toc220550777 \h </w:instrText>
      </w:r>
      <w:r>
        <w:rPr>
          <w:noProof/>
        </w:rPr>
      </w:r>
      <w:r>
        <w:rPr>
          <w:noProof/>
        </w:rPr>
        <w:fldChar w:fldCharType="separate"/>
      </w:r>
      <w:r>
        <w:rPr>
          <w:noProof/>
        </w:rPr>
        <w:t>54</w:t>
      </w:r>
      <w:r>
        <w:rPr>
          <w:noProof/>
        </w:rPr>
        <w:fldChar w:fldCharType="end"/>
      </w:r>
    </w:p>
    <w:p w14:paraId="2698727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15: Informationsmodell</w:t>
      </w:r>
      <w:r>
        <w:rPr>
          <w:noProof/>
        </w:rPr>
        <w:tab/>
      </w:r>
      <w:r>
        <w:rPr>
          <w:noProof/>
        </w:rPr>
        <w:fldChar w:fldCharType="begin"/>
      </w:r>
      <w:r>
        <w:rPr>
          <w:noProof/>
        </w:rPr>
        <w:instrText xml:space="preserve"> PAGEREF _Toc220550778 \h </w:instrText>
      </w:r>
      <w:r>
        <w:rPr>
          <w:noProof/>
        </w:rPr>
      </w:r>
      <w:r>
        <w:rPr>
          <w:noProof/>
        </w:rPr>
        <w:fldChar w:fldCharType="separate"/>
      </w:r>
      <w:r>
        <w:rPr>
          <w:noProof/>
        </w:rPr>
        <w:t>57</w:t>
      </w:r>
      <w:r>
        <w:rPr>
          <w:noProof/>
        </w:rPr>
        <w:fldChar w:fldCharType="end"/>
      </w:r>
    </w:p>
    <w:p w14:paraId="416CDC6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17: Exempel Informationsmodell och grafiskt gränssnitt</w:t>
      </w:r>
      <w:r>
        <w:rPr>
          <w:noProof/>
        </w:rPr>
        <w:tab/>
      </w:r>
      <w:r>
        <w:rPr>
          <w:noProof/>
        </w:rPr>
        <w:fldChar w:fldCharType="begin"/>
      </w:r>
      <w:r>
        <w:rPr>
          <w:noProof/>
        </w:rPr>
        <w:instrText xml:space="preserve"> PAGEREF _Toc220550779 \h </w:instrText>
      </w:r>
      <w:r>
        <w:rPr>
          <w:noProof/>
        </w:rPr>
      </w:r>
      <w:r>
        <w:rPr>
          <w:noProof/>
        </w:rPr>
        <w:fldChar w:fldCharType="separate"/>
      </w:r>
      <w:r>
        <w:rPr>
          <w:noProof/>
        </w:rPr>
        <w:t>58</w:t>
      </w:r>
      <w:r>
        <w:rPr>
          <w:noProof/>
        </w:rPr>
        <w:fldChar w:fldCharType="end"/>
      </w:r>
    </w:p>
    <w:p w14:paraId="0850681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18: Exempel Informationsmodell och grafiskt gränssnitt.</w:t>
      </w:r>
      <w:r>
        <w:rPr>
          <w:noProof/>
        </w:rPr>
        <w:tab/>
      </w:r>
      <w:r>
        <w:rPr>
          <w:noProof/>
        </w:rPr>
        <w:fldChar w:fldCharType="begin"/>
      </w:r>
      <w:r>
        <w:rPr>
          <w:noProof/>
        </w:rPr>
        <w:instrText xml:space="preserve"> PAGEREF _Toc220550780 \h </w:instrText>
      </w:r>
      <w:r>
        <w:rPr>
          <w:noProof/>
        </w:rPr>
      </w:r>
      <w:r>
        <w:rPr>
          <w:noProof/>
        </w:rPr>
        <w:fldChar w:fldCharType="separate"/>
      </w:r>
      <w:r>
        <w:rPr>
          <w:noProof/>
        </w:rPr>
        <w:t>59</w:t>
      </w:r>
      <w:r>
        <w:rPr>
          <w:noProof/>
        </w:rPr>
        <w:fldChar w:fldCharType="end"/>
      </w:r>
    </w:p>
    <w:p w14:paraId="0FB4DEF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19: Exempel Informationsmodell och grafiskt gränssnitt.</w:t>
      </w:r>
      <w:r>
        <w:rPr>
          <w:noProof/>
        </w:rPr>
        <w:tab/>
      </w:r>
      <w:r>
        <w:rPr>
          <w:noProof/>
        </w:rPr>
        <w:fldChar w:fldCharType="begin"/>
      </w:r>
      <w:r>
        <w:rPr>
          <w:noProof/>
        </w:rPr>
        <w:instrText xml:space="preserve"> PAGEREF _Toc220550781 \h </w:instrText>
      </w:r>
      <w:r>
        <w:rPr>
          <w:noProof/>
        </w:rPr>
      </w:r>
      <w:r>
        <w:rPr>
          <w:noProof/>
        </w:rPr>
        <w:fldChar w:fldCharType="separate"/>
      </w:r>
      <w:r>
        <w:rPr>
          <w:noProof/>
        </w:rPr>
        <w:t>60</w:t>
      </w:r>
      <w:r>
        <w:rPr>
          <w:noProof/>
        </w:rPr>
        <w:fldChar w:fldCharType="end"/>
      </w:r>
    </w:p>
    <w:p w14:paraId="28DA8991"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3677BBC3"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62DC3F5D"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5D668DDC" w14:textId="77777777" w:rsidTr="004D55E9">
        <w:tc>
          <w:tcPr>
            <w:tcW w:w="962" w:type="dxa"/>
            <w:shd w:val="clear" w:color="auto" w:fill="auto"/>
          </w:tcPr>
          <w:p w14:paraId="2A6AEDAD"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632CC469"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4777E3AF"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45E2A836" w14:textId="77777777" w:rsidTr="004D55E9">
        <w:tc>
          <w:tcPr>
            <w:tcW w:w="962" w:type="dxa"/>
            <w:shd w:val="clear" w:color="auto" w:fill="auto"/>
          </w:tcPr>
          <w:p w14:paraId="425D103B"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07448313"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A6528FF"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05DC8BCB" w14:textId="77777777" w:rsidTr="004D55E9">
        <w:tc>
          <w:tcPr>
            <w:tcW w:w="962" w:type="dxa"/>
            <w:shd w:val="clear" w:color="auto" w:fill="auto"/>
          </w:tcPr>
          <w:p w14:paraId="235BF6D6"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1A1933B4"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53E15090"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56D4FA91" w14:textId="77777777" w:rsidTr="004D55E9">
        <w:tc>
          <w:tcPr>
            <w:tcW w:w="962" w:type="dxa"/>
            <w:shd w:val="clear" w:color="auto" w:fill="auto"/>
          </w:tcPr>
          <w:p w14:paraId="78EB984D"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013EAC9A"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5C702F57"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4FC39416" w14:textId="77777777" w:rsidTr="004D55E9">
        <w:tc>
          <w:tcPr>
            <w:tcW w:w="962" w:type="dxa"/>
            <w:shd w:val="clear" w:color="auto" w:fill="auto"/>
          </w:tcPr>
          <w:p w14:paraId="439D6970"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08E2C296"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7E4FA03F"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512BFA70" w14:textId="77777777" w:rsidTr="004D55E9">
        <w:tc>
          <w:tcPr>
            <w:tcW w:w="962" w:type="dxa"/>
            <w:shd w:val="clear" w:color="auto" w:fill="auto"/>
          </w:tcPr>
          <w:p w14:paraId="1D14EBEF"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46ABDE6E"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A80FB0D"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6E0700B9" w14:textId="77777777" w:rsidTr="004D55E9">
        <w:tc>
          <w:tcPr>
            <w:tcW w:w="962" w:type="dxa"/>
            <w:shd w:val="clear" w:color="auto" w:fill="auto"/>
          </w:tcPr>
          <w:p w14:paraId="1F3376ED"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14662C94"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2EC8F25F"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7CDA6CE8" w14:textId="77777777" w:rsidTr="004D55E9">
        <w:tc>
          <w:tcPr>
            <w:tcW w:w="962" w:type="dxa"/>
            <w:shd w:val="clear" w:color="auto" w:fill="auto"/>
          </w:tcPr>
          <w:p w14:paraId="1DB3ADB9"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111C5712"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0744FE3F"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02ED2A53" w14:textId="77777777" w:rsidTr="004D55E9">
        <w:tc>
          <w:tcPr>
            <w:tcW w:w="962" w:type="dxa"/>
            <w:shd w:val="clear" w:color="auto" w:fill="auto"/>
          </w:tcPr>
          <w:p w14:paraId="6290FF0F"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6F95C92C"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60539E4F"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4785CD13" w14:textId="77777777" w:rsidTr="004D55E9">
        <w:tc>
          <w:tcPr>
            <w:tcW w:w="962" w:type="dxa"/>
            <w:shd w:val="clear" w:color="auto" w:fill="auto"/>
          </w:tcPr>
          <w:p w14:paraId="5F7D5BA9"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6732545C"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10DB48D5"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4E93981E" w14:textId="77777777" w:rsidTr="004D55E9">
        <w:tc>
          <w:tcPr>
            <w:tcW w:w="962" w:type="dxa"/>
            <w:shd w:val="clear" w:color="auto" w:fill="auto"/>
          </w:tcPr>
          <w:p w14:paraId="7319267E"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26E6B2C0"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7B6436B4" w14:textId="77777777" w:rsidR="002169A2" w:rsidRDefault="00553DE3" w:rsidP="00BE0E54">
            <w:pPr>
              <w:pStyle w:val="TableText0"/>
              <w:spacing w:before="0" w:after="0"/>
              <w:rPr>
                <w:rFonts w:ascii="Arial" w:hAnsi="Arial"/>
                <w:sz w:val="20"/>
                <w:lang w:eastAsia="en-US"/>
              </w:rPr>
            </w:pPr>
            <w:r>
              <w:rPr>
                <w:rFonts w:ascii="Arial" w:hAnsi="Arial"/>
                <w:sz w:val="20"/>
                <w:lang w:eastAsia="en-US"/>
              </w:rPr>
              <w:t>Uppdatering.</w:t>
            </w:r>
          </w:p>
        </w:tc>
      </w:tr>
      <w:tr w:rsidR="002169A2" w:rsidRPr="00E91314" w14:paraId="5CCFBDC7" w14:textId="77777777" w:rsidTr="004D55E9">
        <w:tc>
          <w:tcPr>
            <w:tcW w:w="962" w:type="dxa"/>
            <w:shd w:val="clear" w:color="auto" w:fill="auto"/>
          </w:tcPr>
          <w:p w14:paraId="0F3F9323" w14:textId="77777777" w:rsidR="002169A2" w:rsidRDefault="002169A2"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14FC7032" w14:textId="77777777" w:rsidR="002169A2" w:rsidRDefault="002169A2" w:rsidP="003247C2">
            <w:pPr>
              <w:pStyle w:val="Brdtext"/>
              <w:rPr>
                <w:rFonts w:ascii="Arial" w:hAnsi="Arial"/>
                <w:lang w:val="sv-SE"/>
              </w:rPr>
            </w:pPr>
            <w:r>
              <w:rPr>
                <w:rFonts w:ascii="Arial" w:hAnsi="Arial"/>
                <w:lang w:val="sv-SE"/>
              </w:rPr>
              <w:t>Marco de Luca</w:t>
            </w:r>
          </w:p>
        </w:tc>
        <w:tc>
          <w:tcPr>
            <w:tcW w:w="5002" w:type="dxa"/>
            <w:shd w:val="clear" w:color="auto" w:fill="auto"/>
          </w:tcPr>
          <w:p w14:paraId="3368F6C5" w14:textId="77777777" w:rsidR="002169A2" w:rsidRDefault="002169A2" w:rsidP="00BE0E54">
            <w:pPr>
              <w:pStyle w:val="TableText0"/>
              <w:spacing w:before="0" w:after="0"/>
              <w:rPr>
                <w:rFonts w:ascii="Arial" w:hAnsi="Arial"/>
                <w:sz w:val="20"/>
                <w:lang w:eastAsia="en-US"/>
              </w:rPr>
            </w:pPr>
            <w:r>
              <w:rPr>
                <w:rFonts w:ascii="Arial" w:hAnsi="Arial"/>
                <w:sz w:val="20"/>
                <w:lang w:eastAsia="en-US"/>
              </w:rPr>
              <w:t>Uppdatering.</w:t>
            </w:r>
          </w:p>
        </w:tc>
      </w:tr>
      <w:tr w:rsidR="005B67CF" w:rsidRPr="00E91314" w14:paraId="2C59D965" w14:textId="77777777" w:rsidTr="004D55E9">
        <w:tc>
          <w:tcPr>
            <w:tcW w:w="962" w:type="dxa"/>
            <w:shd w:val="clear" w:color="auto" w:fill="auto"/>
          </w:tcPr>
          <w:p w14:paraId="5C77E461" w14:textId="18FED8FB" w:rsidR="005B67CF" w:rsidRDefault="005B67CF"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7E8136A9" w14:textId="03D6CF68" w:rsidR="005B67CF" w:rsidRDefault="005B67CF" w:rsidP="003247C2">
            <w:pPr>
              <w:pStyle w:val="Brdtext"/>
              <w:rPr>
                <w:rFonts w:ascii="Arial" w:hAnsi="Arial"/>
                <w:lang w:val="sv-SE"/>
              </w:rPr>
            </w:pPr>
            <w:r>
              <w:rPr>
                <w:rFonts w:ascii="Arial" w:hAnsi="Arial"/>
                <w:lang w:val="sv-SE"/>
              </w:rPr>
              <w:t>Marco de Luca</w:t>
            </w:r>
          </w:p>
        </w:tc>
        <w:tc>
          <w:tcPr>
            <w:tcW w:w="5002" w:type="dxa"/>
            <w:shd w:val="clear" w:color="auto" w:fill="auto"/>
          </w:tcPr>
          <w:p w14:paraId="3E1AFC9D" w14:textId="6F6B89FB" w:rsidR="005B67CF" w:rsidRDefault="005B67CF" w:rsidP="00BE0E54">
            <w:pPr>
              <w:pStyle w:val="TableText0"/>
              <w:spacing w:before="0" w:after="0"/>
              <w:rPr>
                <w:rFonts w:ascii="Arial" w:hAnsi="Arial"/>
                <w:sz w:val="20"/>
                <w:lang w:eastAsia="en-US"/>
              </w:rPr>
            </w:pPr>
            <w:r>
              <w:rPr>
                <w:rFonts w:ascii="Arial" w:hAnsi="Arial"/>
                <w:sz w:val="20"/>
                <w:lang w:eastAsia="en-US"/>
              </w:rPr>
              <w:t>Uppdatering</w:t>
            </w:r>
            <w:r>
              <w:rPr>
                <w:rFonts w:ascii="Arial" w:hAnsi="Arial"/>
                <w:sz w:val="20"/>
                <w:lang w:eastAsia="en-US"/>
              </w:rPr>
              <w:t xml:space="preserve"> (publishStatus</w:t>
            </w:r>
            <w:bookmarkStart w:id="3" w:name="_GoBack"/>
            <w:bookmarkEnd w:id="3"/>
            <w:r>
              <w:rPr>
                <w:rFonts w:ascii="Arial" w:hAnsi="Arial"/>
                <w:sz w:val="20"/>
                <w:lang w:eastAsia="en-US"/>
              </w:rPr>
              <w:t>)</w:t>
            </w:r>
            <w:r>
              <w:rPr>
                <w:rFonts w:ascii="Arial" w:hAnsi="Arial"/>
                <w:sz w:val="20"/>
                <w:lang w:eastAsia="en-US"/>
              </w:rPr>
              <w:t>.</w:t>
            </w:r>
          </w:p>
        </w:tc>
      </w:tr>
    </w:tbl>
    <w:p w14:paraId="28B06FCF" w14:textId="77777777" w:rsidR="007E318B" w:rsidRPr="00E91314" w:rsidRDefault="007E318B" w:rsidP="007E318B">
      <w:pPr>
        <w:pStyle w:val="Brdtext"/>
        <w:rPr>
          <w:lang w:val="sv-SE"/>
        </w:rPr>
      </w:pPr>
      <w:bookmarkStart w:id="4" w:name="_Toc265146572"/>
      <w:bookmarkEnd w:id="2"/>
    </w:p>
    <w:p w14:paraId="13BE1CFD" w14:textId="77777777" w:rsidR="007D78C6" w:rsidRPr="00E91314" w:rsidRDefault="007D78C6" w:rsidP="007D78C6">
      <w:pPr>
        <w:pStyle w:val="Punktlista"/>
        <w:numPr>
          <w:ilvl w:val="0"/>
          <w:numId w:val="0"/>
        </w:numPr>
        <w:ind w:left="207" w:hanging="207"/>
        <w:rPr>
          <w:lang w:val="sv-SE"/>
        </w:rPr>
      </w:pPr>
    </w:p>
    <w:p w14:paraId="7F6ABFA4" w14:textId="77777777" w:rsidR="00010830" w:rsidRPr="00E91314" w:rsidRDefault="00010830">
      <w:pPr>
        <w:spacing w:before="0" w:after="0"/>
        <w:rPr>
          <w:sz w:val="22"/>
        </w:rPr>
      </w:pPr>
      <w:r w:rsidRPr="00E91314">
        <w:br w:type="page"/>
      </w:r>
    </w:p>
    <w:p w14:paraId="3D46FD73" w14:textId="77777777" w:rsidR="0051135A" w:rsidRPr="00E91314" w:rsidRDefault="00E03916" w:rsidP="0051135A">
      <w:pPr>
        <w:pStyle w:val="Rubrik1Nr"/>
      </w:pPr>
      <w:bookmarkStart w:id="5" w:name="_Toc220985970"/>
      <w:bookmarkEnd w:id="4"/>
      <w:r w:rsidRPr="00E91314">
        <w:lastRenderedPageBreak/>
        <w:t>Allmän beskrivning</w:t>
      </w:r>
      <w:bookmarkEnd w:id="5"/>
      <w:r w:rsidR="00E73226" w:rsidRPr="00E91314">
        <w:t xml:space="preserve"> </w:t>
      </w:r>
    </w:p>
    <w:p w14:paraId="6775FCD1"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3470C82D" w14:textId="77777777" w:rsidR="00FD5363" w:rsidRPr="00E91314" w:rsidRDefault="00FD5363" w:rsidP="008E762B"/>
    <w:p w14:paraId="65BC2F8D" w14:textId="77777777" w:rsidR="00FD5363" w:rsidRPr="00E91314" w:rsidRDefault="00FD5363" w:rsidP="008E762B">
      <w:pPr>
        <w:rPr>
          <w:b/>
        </w:rPr>
      </w:pPr>
      <w:r w:rsidRPr="00E91314">
        <w:rPr>
          <w:b/>
        </w:rPr>
        <w:t>Dokumentet skall ses som en referenstillämpning av tjänstekontraktet formulärtjänst.</w:t>
      </w:r>
    </w:p>
    <w:p w14:paraId="7F791FD1" w14:textId="77777777" w:rsidR="00FD1B11" w:rsidRPr="00E91314" w:rsidRDefault="00FD1B11" w:rsidP="008E762B"/>
    <w:p w14:paraId="64C68ED5"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30626F9A" w14:textId="77777777" w:rsidR="00FD1B11" w:rsidRPr="00E91314" w:rsidRDefault="00FD1B11" w:rsidP="008E762B"/>
    <w:p w14:paraId="4B6021D7"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41FF061A" w14:textId="77777777" w:rsidR="005C7681" w:rsidRPr="00E91314" w:rsidRDefault="005C7681" w:rsidP="008E762B"/>
    <w:p w14:paraId="6F99FAD8" w14:textId="77777777" w:rsidR="005C7681" w:rsidRPr="00E91314" w:rsidRDefault="005C7681" w:rsidP="005C7681">
      <w:r w:rsidRPr="00E91314">
        <w:t xml:space="preserve">Tjänstekontraktet kan används enskilt eller i olika steg i en vårdprocess. </w:t>
      </w:r>
    </w:p>
    <w:p w14:paraId="013923CA" w14:textId="77777777" w:rsidR="005B05AC" w:rsidRPr="00E91314" w:rsidRDefault="005B05AC" w:rsidP="008E762B"/>
    <w:p w14:paraId="081E9E7B" w14:textId="77777777" w:rsidR="005B05AC" w:rsidRPr="00E91314" w:rsidRDefault="005B05AC" w:rsidP="008E762B">
      <w:r w:rsidRPr="00E91314">
        <w:t>Exempel på användningsområden.</w:t>
      </w:r>
    </w:p>
    <w:p w14:paraId="19B27A9A" w14:textId="77777777" w:rsidR="005B05AC" w:rsidRPr="00E91314" w:rsidRDefault="005B05AC" w:rsidP="00AA406D">
      <w:pPr>
        <w:numPr>
          <w:ilvl w:val="0"/>
          <w:numId w:val="8"/>
        </w:numPr>
      </w:pPr>
      <w:r w:rsidRPr="00E91314">
        <w:t>Hälsodeklaration</w:t>
      </w:r>
    </w:p>
    <w:p w14:paraId="6F162179" w14:textId="77777777" w:rsidR="005B05AC" w:rsidRPr="00E91314" w:rsidRDefault="005B05AC" w:rsidP="00AA406D">
      <w:pPr>
        <w:numPr>
          <w:ilvl w:val="0"/>
          <w:numId w:val="8"/>
        </w:numPr>
      </w:pPr>
      <w:r w:rsidRPr="00E91314">
        <w:t>Uppföljning biverkningar</w:t>
      </w:r>
    </w:p>
    <w:p w14:paraId="3F0F1801" w14:textId="77777777" w:rsidR="005B05AC" w:rsidRPr="00E91314" w:rsidRDefault="005B05AC" w:rsidP="00AA406D">
      <w:pPr>
        <w:numPr>
          <w:ilvl w:val="0"/>
          <w:numId w:val="8"/>
        </w:numPr>
      </w:pPr>
      <w:r w:rsidRPr="00E91314">
        <w:t>Undersökningar</w:t>
      </w:r>
    </w:p>
    <w:p w14:paraId="4118B5F4" w14:textId="77777777" w:rsidR="009E0353" w:rsidRPr="00E91314" w:rsidRDefault="009E0353" w:rsidP="009E0353"/>
    <w:p w14:paraId="6C093871"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38C728FC" w14:textId="77777777" w:rsidR="00BD3612" w:rsidRPr="00E91314" w:rsidRDefault="00BD3612" w:rsidP="007F3251"/>
    <w:p w14:paraId="4B7C0E9B"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71493FF3" w14:textId="77777777" w:rsidR="009B7C3A" w:rsidRDefault="0058669D" w:rsidP="00EB50CA">
      <w:pPr>
        <w:pStyle w:val="Beskrivning1"/>
        <w:rPr>
          <w:lang w:val="sv-SE"/>
        </w:rPr>
      </w:pPr>
      <w:bookmarkStart w:id="6" w:name="_Toc265471489"/>
      <w:bookmarkStart w:id="7" w:name="_Toc271121519"/>
      <w:r>
        <w:rPr>
          <w:noProof/>
          <w:lang w:val="sv-SE" w:eastAsia="sv-SE"/>
        </w:rPr>
        <w:lastRenderedPageBreak/>
        <w:drawing>
          <wp:inline distT="0" distB="0" distL="0" distR="0" wp14:anchorId="2414907E" wp14:editId="43F7E852">
            <wp:extent cx="6138611" cy="3129874"/>
            <wp:effectExtent l="0" t="0" r="8255"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895" cy="3130529"/>
                    </a:xfrm>
                    <a:prstGeom prst="rect">
                      <a:avLst/>
                    </a:prstGeom>
                    <a:noFill/>
                    <a:ln>
                      <a:noFill/>
                    </a:ln>
                  </pic:spPr>
                </pic:pic>
              </a:graphicData>
            </a:graphic>
          </wp:inline>
        </w:drawing>
      </w:r>
    </w:p>
    <w:p w14:paraId="22273FD8" w14:textId="77777777" w:rsidR="00A60276" w:rsidRPr="00E91314" w:rsidRDefault="00606E91" w:rsidP="00EB50CA">
      <w:pPr>
        <w:pStyle w:val="Beskrivning1"/>
        <w:rPr>
          <w:lang w:val="sv-SE"/>
        </w:rPr>
      </w:pPr>
      <w:bookmarkStart w:id="8" w:name="_Toc220550763"/>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6"/>
      <w:r w:rsidR="00CF1D2B" w:rsidRPr="00E91314">
        <w:rPr>
          <w:lang w:val="sv-SE"/>
        </w:rPr>
        <w:t xml:space="preserve">Översiktlig bild på </w:t>
      </w:r>
      <w:r w:rsidR="00247AD8" w:rsidRPr="00E91314">
        <w:rPr>
          <w:lang w:val="sv-SE"/>
        </w:rPr>
        <w:t xml:space="preserve">lösningens olika aktörer. </w:t>
      </w:r>
      <w:bookmarkEnd w:id="7"/>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8"/>
    </w:p>
    <w:p w14:paraId="56C910F7" w14:textId="77777777" w:rsidR="00606E91" w:rsidRPr="00E91314" w:rsidRDefault="00E73226" w:rsidP="00EB50CA">
      <w:pPr>
        <w:pStyle w:val="Beskrivning1"/>
        <w:rPr>
          <w:lang w:val="sv-SE"/>
        </w:rPr>
      </w:pPr>
      <w:r w:rsidRPr="00E91314">
        <w:rPr>
          <w:lang w:val="sv-SE"/>
        </w:rPr>
        <w:t xml:space="preserve"> </w:t>
      </w:r>
    </w:p>
    <w:p w14:paraId="7A9CC937" w14:textId="77777777" w:rsidR="00606E91" w:rsidRPr="00E91314" w:rsidRDefault="00606E91" w:rsidP="00606E91">
      <w:pPr>
        <w:pStyle w:val="Brdtext"/>
        <w:rPr>
          <w:lang w:val="sv-SE"/>
        </w:rPr>
      </w:pPr>
    </w:p>
    <w:p w14:paraId="6BE03BFD" w14:textId="77777777" w:rsidR="00BD3612" w:rsidRPr="00E91314" w:rsidRDefault="00BD3612" w:rsidP="00BD3612"/>
    <w:p w14:paraId="146A403D" w14:textId="77777777" w:rsidR="009E0353" w:rsidRPr="00E91314" w:rsidRDefault="009E0353" w:rsidP="00BD3612"/>
    <w:p w14:paraId="4B2F2A38" w14:textId="77777777" w:rsidR="001F448D" w:rsidRPr="00E91314" w:rsidRDefault="001F448D" w:rsidP="00CB4B90"/>
    <w:p w14:paraId="6B7379D0"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481507BD" w14:textId="77777777" w:rsidR="00CB4B90" w:rsidRPr="00E91314" w:rsidRDefault="00CB4B90" w:rsidP="00CB4B90"/>
    <w:p w14:paraId="69D6BC24"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 xml:space="preserve">syftar till att </w:t>
      </w:r>
      <w:proofErr w:type="spellStart"/>
      <w:r w:rsidR="00BD3612" w:rsidRPr="00E91314">
        <w:t>kravställa</w:t>
      </w:r>
      <w:proofErr w:type="spellEnd"/>
      <w:r w:rsidR="00BD3612" w:rsidRPr="00E91314">
        <w:t xml:space="preserve"> en nationell instans av formulär</w:t>
      </w:r>
      <w:r w:rsidR="006417BE">
        <w:t>motor enligt formulärtjänstens koncept.</w:t>
      </w:r>
      <w:r w:rsidR="00BD3612" w:rsidRPr="00E91314">
        <w:t xml:space="preserve"> </w:t>
      </w:r>
      <w:r w:rsidR="00654CFB" w:rsidRPr="00E91314">
        <w:t xml:space="preserve"> </w:t>
      </w:r>
    </w:p>
    <w:p w14:paraId="6DFCB327" w14:textId="77777777" w:rsidR="00BD3612" w:rsidRPr="00E91314" w:rsidRDefault="00BD3612" w:rsidP="00BD3612"/>
    <w:p w14:paraId="1271C599" w14:textId="77777777" w:rsidR="00BD3612" w:rsidRPr="00E91314" w:rsidRDefault="00BD3612" w:rsidP="00BD3612">
      <w:r w:rsidRPr="00E91314">
        <w:t>Siemens</w:t>
      </w:r>
    </w:p>
    <w:p w14:paraId="31B63DBF"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proofErr w:type="spellStart"/>
      <w:r w:rsidR="00B12FFA" w:rsidRPr="00E91314">
        <w:t>Melior</w:t>
      </w:r>
      <w:proofErr w:type="spellEnd"/>
      <w:r w:rsidR="00B12FFA" w:rsidRPr="00E91314">
        <w:t xml:space="preserve"> och </w:t>
      </w:r>
      <w:proofErr w:type="spellStart"/>
      <w:r w:rsidR="00B12FFA" w:rsidRPr="00E91314">
        <w:t>O</w:t>
      </w:r>
      <w:r w:rsidRPr="00E91314">
        <w:t>bstetrix</w:t>
      </w:r>
      <w:proofErr w:type="spellEnd"/>
      <w:r w:rsidRPr="00E91314">
        <w:t xml:space="preserve">. </w:t>
      </w:r>
    </w:p>
    <w:p w14:paraId="376BA6F2" w14:textId="77777777" w:rsidR="00CB4B90" w:rsidRPr="00E91314" w:rsidRDefault="00CB4B90" w:rsidP="00BD3612"/>
    <w:p w14:paraId="37F07498" w14:textId="77777777" w:rsidR="00650537" w:rsidRDefault="00650537">
      <w:pPr>
        <w:spacing w:before="0" w:after="0"/>
        <w:rPr>
          <w:rFonts w:ascii="Arial" w:hAnsi="Arial" w:cs="Arial"/>
          <w:bCs/>
          <w:iCs/>
          <w:sz w:val="28"/>
          <w:szCs w:val="28"/>
          <w:lang w:eastAsia="sv-SE"/>
        </w:rPr>
      </w:pPr>
      <w:bookmarkStart w:id="9" w:name="_Toc150236479"/>
      <w:bookmarkStart w:id="10" w:name="_Toc265471410"/>
      <w:r>
        <w:br w:type="page"/>
      </w:r>
    </w:p>
    <w:p w14:paraId="1EB5CD87" w14:textId="77777777" w:rsidR="00AF0882" w:rsidRPr="00E91314" w:rsidRDefault="00606E91" w:rsidP="008E35A1">
      <w:pPr>
        <w:pStyle w:val="Rubrik2Nr"/>
      </w:pPr>
      <w:bookmarkStart w:id="11" w:name="_Toc220985971"/>
      <w:r w:rsidRPr="00E91314">
        <w:lastRenderedPageBreak/>
        <w:t>Syfte</w:t>
      </w:r>
      <w:bookmarkEnd w:id="9"/>
      <w:bookmarkEnd w:id="10"/>
      <w:bookmarkEnd w:id="11"/>
    </w:p>
    <w:p w14:paraId="3F9A7382"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234E164C" w14:textId="77777777" w:rsidR="00F025A3" w:rsidRPr="00E91314" w:rsidRDefault="00F025A3" w:rsidP="007F3251"/>
    <w:p w14:paraId="05BA33CF"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536249A4" w14:textId="77777777" w:rsidR="00605EE4" w:rsidRPr="00E91314" w:rsidRDefault="00605EE4" w:rsidP="007F3251"/>
    <w:p w14:paraId="7CAFF051"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04A3482B" w14:textId="77777777" w:rsidR="00297CAA" w:rsidRPr="00E91314" w:rsidRDefault="00297CAA" w:rsidP="007F3251"/>
    <w:p w14:paraId="07144D1A"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30DE89C1" w14:textId="77777777" w:rsidR="00C67722" w:rsidRPr="00E91314" w:rsidRDefault="00C67722" w:rsidP="00C67722"/>
    <w:p w14:paraId="64578A80" w14:textId="77777777" w:rsidR="00B83A07" w:rsidRPr="00E91314" w:rsidRDefault="00B83A07" w:rsidP="00C67722"/>
    <w:p w14:paraId="0D694518" w14:textId="77777777" w:rsidR="00002630" w:rsidRPr="00E91314" w:rsidRDefault="00002630" w:rsidP="00C67722"/>
    <w:p w14:paraId="1A8C4F1C" w14:textId="77777777" w:rsidR="00002630" w:rsidRPr="00E91314" w:rsidRDefault="00002630" w:rsidP="00C67722"/>
    <w:p w14:paraId="13C3B127" w14:textId="77777777" w:rsidR="00002630" w:rsidRDefault="00002630" w:rsidP="00C67722"/>
    <w:p w14:paraId="556FDFB0" w14:textId="77777777" w:rsidR="006417BE" w:rsidRPr="00E91314" w:rsidRDefault="006417BE" w:rsidP="00C67722"/>
    <w:p w14:paraId="3FE53775" w14:textId="77777777" w:rsidR="00650537" w:rsidRDefault="00650537">
      <w:pPr>
        <w:spacing w:before="0" w:after="0"/>
        <w:rPr>
          <w:rFonts w:ascii="Arial" w:hAnsi="Arial" w:cs="Arial"/>
          <w:bCs/>
          <w:iCs/>
          <w:sz w:val="28"/>
          <w:szCs w:val="28"/>
          <w:lang w:eastAsia="sv-SE"/>
        </w:rPr>
      </w:pPr>
      <w:bookmarkStart w:id="12" w:name="_Toc150236480"/>
      <w:bookmarkStart w:id="13" w:name="_Toc265471411"/>
      <w:r>
        <w:br w:type="page"/>
      </w:r>
    </w:p>
    <w:p w14:paraId="578D5925" w14:textId="77777777" w:rsidR="00606E91" w:rsidRPr="00E91314" w:rsidRDefault="00606E91" w:rsidP="005616AC">
      <w:pPr>
        <w:pStyle w:val="Rubrik2Nr"/>
      </w:pPr>
      <w:bookmarkStart w:id="14" w:name="_Toc220985972"/>
      <w:r w:rsidRPr="00E91314">
        <w:lastRenderedPageBreak/>
        <w:t>Målgrupp</w:t>
      </w:r>
      <w:bookmarkEnd w:id="12"/>
      <w:bookmarkEnd w:id="13"/>
      <w:bookmarkEnd w:id="14"/>
    </w:p>
    <w:p w14:paraId="64A1D1E2"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2EFDA518" w14:textId="77777777" w:rsidR="00C565D9" w:rsidRPr="00E91314" w:rsidRDefault="00C565D9" w:rsidP="00B12FFA">
      <w:pPr>
        <w:rPr>
          <w:rStyle w:val="Starkbetoning"/>
          <w:b w:val="0"/>
          <w:i w:val="0"/>
          <w:color w:val="auto"/>
        </w:rPr>
      </w:pPr>
    </w:p>
    <w:p w14:paraId="53B342F7"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1F1CCEE1" w14:textId="77777777" w:rsidR="00916B6A" w:rsidRPr="00E91314" w:rsidRDefault="00916B6A" w:rsidP="00B12FFA">
      <w:pPr>
        <w:rPr>
          <w:rStyle w:val="Starkbetoning"/>
          <w:b w:val="0"/>
          <w:i w:val="0"/>
          <w:color w:val="auto"/>
        </w:rPr>
      </w:pPr>
    </w:p>
    <w:p w14:paraId="2F395CB7" w14:textId="77777777" w:rsidR="00C53A3A" w:rsidRPr="00E91314" w:rsidRDefault="00C53A3A" w:rsidP="00C53A3A">
      <w:pPr>
        <w:pStyle w:val="Rubrik3Nr"/>
      </w:pPr>
      <w:bookmarkStart w:id="15" w:name="_Toc179610493"/>
      <w:bookmarkStart w:id="16" w:name="_Toc220985973"/>
      <w:r w:rsidRPr="00E91314">
        <w:t>Styrande dokument</w:t>
      </w:r>
      <w:bookmarkEnd w:id="15"/>
      <w:bookmarkEnd w:id="16"/>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22446E06" w14:textId="77777777" w:rsidTr="00C53A3A">
        <w:tc>
          <w:tcPr>
            <w:tcW w:w="529" w:type="dxa"/>
            <w:shd w:val="clear" w:color="auto" w:fill="00A9A7"/>
          </w:tcPr>
          <w:p w14:paraId="46A69D31"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00E929EF"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0BFA7418"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6CA04701" w14:textId="77777777" w:rsidTr="00C53A3A">
        <w:tc>
          <w:tcPr>
            <w:tcW w:w="529" w:type="dxa"/>
          </w:tcPr>
          <w:p w14:paraId="363DAF17" w14:textId="77777777" w:rsidR="00C53A3A" w:rsidRPr="00E91314" w:rsidRDefault="00C53A3A" w:rsidP="00C53A3A">
            <w:r w:rsidRPr="00E91314">
              <w:t>S1</w:t>
            </w:r>
          </w:p>
        </w:tc>
        <w:tc>
          <w:tcPr>
            <w:tcW w:w="1346" w:type="dxa"/>
          </w:tcPr>
          <w:p w14:paraId="7772CB73" w14:textId="77777777" w:rsidR="00C53A3A" w:rsidRPr="00E91314" w:rsidRDefault="00C53A3A" w:rsidP="00C53A3A">
            <w:pPr>
              <w:rPr>
                <w:szCs w:val="16"/>
              </w:rPr>
            </w:pPr>
            <w:r w:rsidRPr="00E91314">
              <w:rPr>
                <w:szCs w:val="16"/>
              </w:rPr>
              <w:t>IT-strategi</w:t>
            </w:r>
          </w:p>
        </w:tc>
        <w:tc>
          <w:tcPr>
            <w:tcW w:w="6984" w:type="dxa"/>
          </w:tcPr>
          <w:p w14:paraId="09F3E4E1" w14:textId="77777777" w:rsidR="00C53A3A" w:rsidRPr="00E91314" w:rsidRDefault="00C53A3A" w:rsidP="00C53A3A">
            <w:pPr>
              <w:rPr>
                <w:iCs/>
                <w:szCs w:val="16"/>
              </w:rPr>
            </w:pPr>
            <w:r w:rsidRPr="00E91314">
              <w:rPr>
                <w:iCs/>
                <w:szCs w:val="16"/>
              </w:rPr>
              <w:t>http://www.cehis.se/arkitektur_regelverk/</w:t>
            </w:r>
          </w:p>
        </w:tc>
      </w:tr>
      <w:tr w:rsidR="00C53A3A" w:rsidRPr="00E91314" w14:paraId="00DB5DE9" w14:textId="77777777" w:rsidTr="00C53A3A">
        <w:tc>
          <w:tcPr>
            <w:tcW w:w="529" w:type="dxa"/>
          </w:tcPr>
          <w:p w14:paraId="5BD0E533" w14:textId="77777777" w:rsidR="00C53A3A" w:rsidRPr="00E91314" w:rsidRDefault="00C53A3A" w:rsidP="00C53A3A">
            <w:r w:rsidRPr="00E91314">
              <w:t>S2</w:t>
            </w:r>
          </w:p>
        </w:tc>
        <w:tc>
          <w:tcPr>
            <w:tcW w:w="1346" w:type="dxa"/>
          </w:tcPr>
          <w:p w14:paraId="77F5CED5" w14:textId="77777777" w:rsidR="00C53A3A" w:rsidRPr="00E91314" w:rsidRDefault="00C53A3A" w:rsidP="00C53A3A">
            <w:pPr>
              <w:rPr>
                <w:szCs w:val="16"/>
              </w:rPr>
            </w:pPr>
            <w:r w:rsidRPr="00E91314">
              <w:rPr>
                <w:szCs w:val="16"/>
              </w:rPr>
              <w:t>T-boken</w:t>
            </w:r>
          </w:p>
        </w:tc>
        <w:tc>
          <w:tcPr>
            <w:tcW w:w="6984" w:type="dxa"/>
          </w:tcPr>
          <w:p w14:paraId="2C0CC481"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022E03FE" w14:textId="77777777" w:rsidTr="00C53A3A">
        <w:tc>
          <w:tcPr>
            <w:tcW w:w="529" w:type="dxa"/>
          </w:tcPr>
          <w:p w14:paraId="7AAE6D56" w14:textId="77777777" w:rsidR="00C53A3A" w:rsidRPr="00E91314" w:rsidRDefault="00C53A3A" w:rsidP="00C53A3A">
            <w:r w:rsidRPr="00E91314">
              <w:t>S3</w:t>
            </w:r>
          </w:p>
        </w:tc>
        <w:tc>
          <w:tcPr>
            <w:tcW w:w="1346" w:type="dxa"/>
          </w:tcPr>
          <w:p w14:paraId="10A57734" w14:textId="77777777" w:rsidR="00C53A3A" w:rsidRPr="00E91314" w:rsidRDefault="00C53A3A" w:rsidP="00C53A3A">
            <w:pPr>
              <w:rPr>
                <w:szCs w:val="16"/>
              </w:rPr>
            </w:pPr>
            <w:r w:rsidRPr="00E91314">
              <w:rPr>
                <w:szCs w:val="16"/>
              </w:rPr>
              <w:t>RIV-metoden</w:t>
            </w:r>
          </w:p>
        </w:tc>
        <w:tc>
          <w:tcPr>
            <w:tcW w:w="6984" w:type="dxa"/>
          </w:tcPr>
          <w:p w14:paraId="36DAC7C1" w14:textId="77777777" w:rsidR="00C53A3A" w:rsidRPr="00E91314" w:rsidRDefault="001D6503" w:rsidP="00C53A3A">
            <w:pPr>
              <w:rPr>
                <w:szCs w:val="16"/>
              </w:rPr>
            </w:pPr>
            <w:r w:rsidRPr="00E91314">
              <w:rPr>
                <w:szCs w:val="16"/>
              </w:rPr>
              <w:t>http://www.cehis.se/arkitektur_regelverk/</w:t>
            </w:r>
          </w:p>
        </w:tc>
      </w:tr>
      <w:tr w:rsidR="00C53A3A" w:rsidRPr="00E91314" w14:paraId="72033F82" w14:textId="77777777" w:rsidTr="00C53A3A">
        <w:tc>
          <w:tcPr>
            <w:tcW w:w="529" w:type="dxa"/>
          </w:tcPr>
          <w:p w14:paraId="3A5BE8B0" w14:textId="77777777" w:rsidR="00C53A3A" w:rsidRPr="00E91314" w:rsidRDefault="00C53A3A" w:rsidP="00C53A3A">
            <w:r w:rsidRPr="00E91314">
              <w:t>S4</w:t>
            </w:r>
          </w:p>
        </w:tc>
        <w:tc>
          <w:tcPr>
            <w:tcW w:w="1346" w:type="dxa"/>
          </w:tcPr>
          <w:p w14:paraId="72FA715E" w14:textId="77777777" w:rsidR="00C53A3A" w:rsidRPr="00E91314" w:rsidRDefault="00C53A3A" w:rsidP="00C53A3A">
            <w:pPr>
              <w:rPr>
                <w:szCs w:val="16"/>
              </w:rPr>
            </w:pPr>
            <w:r w:rsidRPr="00E91314">
              <w:rPr>
                <w:szCs w:val="16"/>
              </w:rPr>
              <w:t xml:space="preserve">Målbild </w:t>
            </w:r>
            <w:proofErr w:type="spellStart"/>
            <w:r w:rsidRPr="00E91314">
              <w:rPr>
                <w:szCs w:val="16"/>
              </w:rPr>
              <w:t>eHälsa</w:t>
            </w:r>
            <w:proofErr w:type="spellEnd"/>
          </w:p>
        </w:tc>
        <w:tc>
          <w:tcPr>
            <w:tcW w:w="6984" w:type="dxa"/>
          </w:tcPr>
          <w:p w14:paraId="0CDC144B"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61CECD26" w14:textId="77777777" w:rsidTr="00C53A3A">
        <w:tc>
          <w:tcPr>
            <w:tcW w:w="529" w:type="dxa"/>
          </w:tcPr>
          <w:p w14:paraId="01A85C43" w14:textId="77777777" w:rsidR="00C53A3A" w:rsidRPr="00E91314" w:rsidRDefault="00C53A3A" w:rsidP="00C53A3A">
            <w:r w:rsidRPr="00E91314">
              <w:t>S5</w:t>
            </w:r>
          </w:p>
        </w:tc>
        <w:tc>
          <w:tcPr>
            <w:tcW w:w="1346" w:type="dxa"/>
          </w:tcPr>
          <w:p w14:paraId="32E81789" w14:textId="77777777" w:rsidR="00C53A3A" w:rsidRPr="00E91314" w:rsidRDefault="00C53A3A" w:rsidP="00C53A3A">
            <w:pPr>
              <w:rPr>
                <w:szCs w:val="16"/>
              </w:rPr>
            </w:pPr>
            <w:r w:rsidRPr="00E91314">
              <w:rPr>
                <w:szCs w:val="16"/>
              </w:rPr>
              <w:t>VIT-boken</w:t>
            </w:r>
          </w:p>
        </w:tc>
        <w:tc>
          <w:tcPr>
            <w:tcW w:w="6984" w:type="dxa"/>
          </w:tcPr>
          <w:p w14:paraId="0CDBA828"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7E94B629" w14:textId="77777777" w:rsidTr="00C53A3A">
        <w:tc>
          <w:tcPr>
            <w:tcW w:w="529" w:type="dxa"/>
          </w:tcPr>
          <w:p w14:paraId="55A11F5B" w14:textId="77777777" w:rsidR="00C53A3A" w:rsidRPr="00E91314" w:rsidRDefault="00C53A3A" w:rsidP="00C53A3A">
            <w:r w:rsidRPr="00E91314">
              <w:t>S6</w:t>
            </w:r>
          </w:p>
        </w:tc>
        <w:tc>
          <w:tcPr>
            <w:tcW w:w="1346" w:type="dxa"/>
          </w:tcPr>
          <w:p w14:paraId="213CC179" w14:textId="77777777" w:rsidR="00C53A3A" w:rsidRPr="00E91314" w:rsidRDefault="00C53A3A" w:rsidP="00C53A3A">
            <w:pPr>
              <w:rPr>
                <w:szCs w:val="16"/>
              </w:rPr>
            </w:pPr>
            <w:r w:rsidRPr="00E91314">
              <w:rPr>
                <w:szCs w:val="16"/>
              </w:rPr>
              <w:t>RIV Tekniska Anvisningar</w:t>
            </w:r>
          </w:p>
        </w:tc>
        <w:tc>
          <w:tcPr>
            <w:tcW w:w="6984" w:type="dxa"/>
          </w:tcPr>
          <w:p w14:paraId="32D70983" w14:textId="77777777" w:rsidR="00C53A3A" w:rsidRPr="00E91314" w:rsidRDefault="001D6503" w:rsidP="00C53A3A">
            <w:pPr>
              <w:rPr>
                <w:szCs w:val="16"/>
              </w:rPr>
            </w:pPr>
            <w:r w:rsidRPr="00E91314">
              <w:rPr>
                <w:szCs w:val="16"/>
              </w:rPr>
              <w:t>http://code.google.com/p/rivta/</w:t>
            </w:r>
          </w:p>
        </w:tc>
      </w:tr>
      <w:tr w:rsidR="00C53A3A" w:rsidRPr="00E91314" w14:paraId="4824D2D7" w14:textId="77777777" w:rsidTr="00C53A3A">
        <w:tc>
          <w:tcPr>
            <w:tcW w:w="529" w:type="dxa"/>
          </w:tcPr>
          <w:p w14:paraId="2A1D3F5A" w14:textId="77777777" w:rsidR="00C53A3A" w:rsidRPr="00E91314" w:rsidRDefault="00C53A3A" w:rsidP="00C53A3A">
            <w:r w:rsidRPr="00E91314">
              <w:t>S7</w:t>
            </w:r>
          </w:p>
        </w:tc>
        <w:tc>
          <w:tcPr>
            <w:tcW w:w="1346" w:type="dxa"/>
          </w:tcPr>
          <w:p w14:paraId="3F142E4C" w14:textId="77777777" w:rsidR="00C53A3A" w:rsidRPr="00E91314" w:rsidRDefault="00C53A3A" w:rsidP="00C53A3A">
            <w:pPr>
              <w:rPr>
                <w:szCs w:val="16"/>
              </w:rPr>
            </w:pPr>
            <w:r w:rsidRPr="00E91314">
              <w:rPr>
                <w:szCs w:val="16"/>
              </w:rPr>
              <w:t>Nationella tjänsteplattformen</w:t>
            </w:r>
          </w:p>
        </w:tc>
        <w:tc>
          <w:tcPr>
            <w:tcW w:w="6984" w:type="dxa"/>
          </w:tcPr>
          <w:p w14:paraId="0440E1D8" w14:textId="77777777" w:rsidR="00C53A3A" w:rsidRPr="00E91314" w:rsidRDefault="001D6503" w:rsidP="00C53A3A">
            <w:pPr>
              <w:rPr>
                <w:szCs w:val="16"/>
              </w:rPr>
            </w:pPr>
            <w:r w:rsidRPr="00E91314">
              <w:rPr>
                <w:szCs w:val="16"/>
              </w:rPr>
              <w:t>http://www.cehis.se/infrastruktur/tjansteplattform/</w:t>
            </w:r>
          </w:p>
        </w:tc>
      </w:tr>
    </w:tbl>
    <w:p w14:paraId="47B964DC" w14:textId="77777777" w:rsidR="00C53A3A" w:rsidRPr="00E91314" w:rsidRDefault="00C53A3A" w:rsidP="00C53A3A">
      <w:pPr>
        <w:pStyle w:val="Rubrik3Nr"/>
      </w:pPr>
      <w:bookmarkStart w:id="17" w:name="_Toc148168196"/>
      <w:bookmarkStart w:id="18" w:name="_Toc150236483"/>
      <w:bookmarkStart w:id="19" w:name="_Toc265471414"/>
      <w:bookmarkStart w:id="20" w:name="_Toc179610494"/>
      <w:bookmarkStart w:id="21" w:name="_Toc220985974"/>
      <w:r w:rsidRPr="00E91314">
        <w:t>Stödjande dokument</w:t>
      </w:r>
      <w:bookmarkEnd w:id="17"/>
      <w:bookmarkEnd w:id="18"/>
      <w:bookmarkEnd w:id="19"/>
      <w:bookmarkEnd w:id="20"/>
      <w:bookmarkEnd w:id="21"/>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7EAADA2D" w14:textId="77777777" w:rsidTr="00C53A3A">
        <w:tc>
          <w:tcPr>
            <w:tcW w:w="742" w:type="dxa"/>
            <w:shd w:val="clear" w:color="auto" w:fill="00A9A7"/>
          </w:tcPr>
          <w:p w14:paraId="2E5F3533"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1588A0E0"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35905F75"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75CBE352" w14:textId="77777777" w:rsidTr="00C53A3A">
        <w:tc>
          <w:tcPr>
            <w:tcW w:w="742" w:type="dxa"/>
          </w:tcPr>
          <w:p w14:paraId="7B80E5E8" w14:textId="77777777" w:rsidR="00C53A3A" w:rsidRPr="00E91314" w:rsidRDefault="00C53A3A" w:rsidP="00C53A3A">
            <w:pPr>
              <w:pStyle w:val="Tabletext"/>
              <w:spacing w:after="0"/>
              <w:rPr>
                <w:lang w:val="sv-SE"/>
              </w:rPr>
            </w:pPr>
            <w:r w:rsidRPr="00E91314">
              <w:rPr>
                <w:lang w:val="sv-SE"/>
              </w:rPr>
              <w:t>R1</w:t>
            </w:r>
          </w:p>
        </w:tc>
        <w:tc>
          <w:tcPr>
            <w:tcW w:w="2028" w:type="dxa"/>
          </w:tcPr>
          <w:p w14:paraId="1B00F556"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0ED0A80E" w14:textId="77777777" w:rsidR="00C53A3A" w:rsidRPr="00E91314" w:rsidRDefault="00345F0B" w:rsidP="00916B6A">
            <w:pPr>
              <w:rPr>
                <w:rStyle w:val="Starkbetoning"/>
                <w:b w:val="0"/>
                <w:i w:val="0"/>
                <w:color w:val="auto"/>
              </w:rPr>
            </w:pPr>
            <w:r w:rsidRPr="00345F0B">
              <w:t>http://code.google.com/p/rivta/</w:t>
            </w:r>
          </w:p>
        </w:tc>
      </w:tr>
      <w:tr w:rsidR="00345F0B" w:rsidRPr="00E91314" w14:paraId="304EEDD8" w14:textId="77777777" w:rsidTr="00C53A3A">
        <w:tc>
          <w:tcPr>
            <w:tcW w:w="742" w:type="dxa"/>
          </w:tcPr>
          <w:p w14:paraId="29DCB082" w14:textId="77777777" w:rsidR="00916B6A" w:rsidRPr="00E91314" w:rsidRDefault="00345F0B" w:rsidP="00C53A3A">
            <w:pPr>
              <w:pStyle w:val="Tabletext"/>
              <w:spacing w:after="0"/>
              <w:rPr>
                <w:lang w:val="sv-SE"/>
              </w:rPr>
            </w:pPr>
            <w:r>
              <w:rPr>
                <w:lang w:val="sv-SE"/>
              </w:rPr>
              <w:t>R2</w:t>
            </w:r>
          </w:p>
        </w:tc>
        <w:tc>
          <w:tcPr>
            <w:tcW w:w="2028" w:type="dxa"/>
          </w:tcPr>
          <w:p w14:paraId="126C3E7A"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5DA57A3A" w14:textId="77777777" w:rsidR="00916B6A" w:rsidRPr="00E91314" w:rsidRDefault="00345F0B" w:rsidP="00916B6A">
            <w:pPr>
              <w:rPr>
                <w:rStyle w:val="Starkbetoning"/>
                <w:b w:val="0"/>
                <w:i w:val="0"/>
                <w:color w:val="auto"/>
              </w:rPr>
            </w:pPr>
            <w:proofErr w:type="gramStart"/>
            <w:r>
              <w:t xml:space="preserve">Tjänstekontraktsbeskrivning  </w:t>
            </w:r>
            <w:proofErr w:type="gramEnd"/>
            <w:r w:rsidRPr="00345F0B">
              <w:t>http://code.google.com/p/rivta/</w:t>
            </w:r>
          </w:p>
        </w:tc>
      </w:tr>
    </w:tbl>
    <w:p w14:paraId="5F074B16" w14:textId="77777777" w:rsidR="00C53A3A" w:rsidRPr="00E91314" w:rsidRDefault="00C53A3A" w:rsidP="00B12FFA">
      <w:pPr>
        <w:rPr>
          <w:b/>
          <w:i/>
        </w:rPr>
      </w:pPr>
    </w:p>
    <w:p w14:paraId="35D8801B" w14:textId="77777777" w:rsidR="00916B6A" w:rsidRPr="00E91314" w:rsidRDefault="00916B6A" w:rsidP="00B12FFA">
      <w:pPr>
        <w:rPr>
          <w:b/>
          <w:i/>
        </w:rPr>
      </w:pPr>
    </w:p>
    <w:p w14:paraId="4DB761FA" w14:textId="77777777" w:rsidR="00002630" w:rsidRPr="00E91314" w:rsidRDefault="00002630">
      <w:pPr>
        <w:spacing w:before="0" w:after="0"/>
        <w:rPr>
          <w:rFonts w:ascii="Arial" w:hAnsi="Arial" w:cs="Arial"/>
          <w:bCs/>
          <w:iCs/>
          <w:sz w:val="28"/>
          <w:szCs w:val="28"/>
          <w:lang w:eastAsia="sv-SE"/>
        </w:rPr>
      </w:pPr>
      <w:bookmarkStart w:id="22" w:name="_Toc265471415"/>
      <w:r w:rsidRPr="00E91314">
        <w:br w:type="page"/>
      </w:r>
    </w:p>
    <w:p w14:paraId="0F368951" w14:textId="77777777" w:rsidR="00C340A0" w:rsidRPr="00E91314" w:rsidRDefault="0026237D" w:rsidP="008A3A1F">
      <w:pPr>
        <w:pStyle w:val="Rubrik2Nr"/>
        <w:rPr>
          <w:rStyle w:val="Starkbetoning"/>
          <w:b w:val="0"/>
          <w:bCs/>
          <w:i w:val="0"/>
          <w:iCs/>
          <w:color w:val="auto"/>
        </w:rPr>
      </w:pPr>
      <w:bookmarkStart w:id="23" w:name="_Toc220985975"/>
      <w:proofErr w:type="spellStart"/>
      <w:r w:rsidRPr="00E91314">
        <w:lastRenderedPageBreak/>
        <w:t>A</w:t>
      </w:r>
      <w:r w:rsidR="000A57BC" w:rsidRPr="00E91314">
        <w:t>rkitekturell</w:t>
      </w:r>
      <w:proofErr w:type="spellEnd"/>
      <w:r w:rsidR="00606E91" w:rsidRPr="00E91314">
        <w:t xml:space="preserve"> representation</w:t>
      </w:r>
      <w:bookmarkEnd w:id="22"/>
      <w:bookmarkEnd w:id="23"/>
    </w:p>
    <w:p w14:paraId="3A3EA591"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w:t>
      </w:r>
      <w:proofErr w:type="spellStart"/>
      <w:r w:rsidR="008A3A1F" w:rsidRPr="00E91314">
        <w:rPr>
          <w:rStyle w:val="Starkbetoning"/>
          <w:b w:val="0"/>
          <w:bCs w:val="0"/>
          <w:i w:val="0"/>
          <w:iCs w:val="0"/>
          <w:color w:val="auto"/>
        </w:rPr>
        <w:t>arkitektu</w:t>
      </w:r>
      <w:r w:rsidR="00DD6269">
        <w:rPr>
          <w:rStyle w:val="Starkbetoning"/>
          <w:b w:val="0"/>
          <w:bCs w:val="0"/>
          <w:i w:val="0"/>
          <w:iCs w:val="0"/>
          <w:color w:val="auto"/>
        </w:rPr>
        <w:t>r</w:t>
      </w:r>
      <w:r w:rsidR="008A3A1F" w:rsidRPr="00E91314">
        <w:rPr>
          <w:rStyle w:val="Starkbetoning"/>
          <w:b w:val="0"/>
          <w:bCs w:val="0"/>
          <w:i w:val="0"/>
          <w:iCs w:val="0"/>
          <w:color w:val="auto"/>
        </w:rPr>
        <w:t>ella</w:t>
      </w:r>
      <w:proofErr w:type="spellEnd"/>
      <w:r w:rsidR="008A3A1F" w:rsidRPr="00E91314">
        <w:rPr>
          <w:rStyle w:val="Starkbetoning"/>
          <w:b w:val="0"/>
          <w:bCs w:val="0"/>
          <w:i w:val="0"/>
          <w:iCs w:val="0"/>
          <w:color w:val="auto"/>
        </w:rPr>
        <w:t xml:space="preserve">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10628DE9" w14:textId="77777777" w:rsidR="008A3A1F" w:rsidRPr="00E91314" w:rsidRDefault="008A3A1F" w:rsidP="008A3A1F">
      <w:pPr>
        <w:rPr>
          <w:rStyle w:val="Starkbetoning"/>
          <w:b w:val="0"/>
          <w:bCs w:val="0"/>
          <w:i w:val="0"/>
          <w:iCs w:val="0"/>
          <w:color w:val="auto"/>
        </w:rPr>
      </w:pPr>
    </w:p>
    <w:p w14:paraId="2FEADC24"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600C2944" w14:textId="77777777" w:rsidR="00C340A0" w:rsidRPr="00E91314" w:rsidRDefault="00C340A0" w:rsidP="00C340A0"/>
    <w:p w14:paraId="4D980DE3" w14:textId="77777777" w:rsidR="00C340A0" w:rsidRPr="00E91314" w:rsidRDefault="00C340A0" w:rsidP="00C340A0"/>
    <w:p w14:paraId="5D59A4CA" w14:textId="77777777" w:rsidR="00C340A0" w:rsidRPr="00E91314" w:rsidRDefault="00C340A0" w:rsidP="00C340A0"/>
    <w:p w14:paraId="5313C5BA" w14:textId="77777777" w:rsidR="009E0353" w:rsidRPr="00E91314" w:rsidRDefault="009E0353" w:rsidP="00C340A0"/>
    <w:p w14:paraId="38956370" w14:textId="77777777" w:rsidR="009E0353" w:rsidRPr="00E91314" w:rsidRDefault="009E0353" w:rsidP="00C340A0"/>
    <w:p w14:paraId="5614849F" w14:textId="77777777" w:rsidR="009E0353" w:rsidRPr="00E91314" w:rsidRDefault="009E0353" w:rsidP="00C340A0"/>
    <w:p w14:paraId="6C30A5CB" w14:textId="77777777" w:rsidR="009E0353" w:rsidRPr="00E91314" w:rsidRDefault="009E0353" w:rsidP="00C340A0"/>
    <w:p w14:paraId="21555B61" w14:textId="77777777" w:rsidR="009E0353" w:rsidRPr="00E91314" w:rsidRDefault="009E0353" w:rsidP="00C340A0"/>
    <w:p w14:paraId="629F4AD0" w14:textId="77777777" w:rsidR="009E0353" w:rsidRPr="00E91314" w:rsidRDefault="009E0353" w:rsidP="00C340A0"/>
    <w:p w14:paraId="1405FEB5" w14:textId="77777777" w:rsidR="00746F99" w:rsidRPr="00E91314" w:rsidRDefault="00746F99">
      <w:pPr>
        <w:spacing w:before="0" w:after="0"/>
        <w:rPr>
          <w:rFonts w:ascii="Arial" w:hAnsi="Arial" w:cs="Arial"/>
          <w:bCs/>
          <w:iCs/>
          <w:sz w:val="28"/>
          <w:szCs w:val="28"/>
          <w:lang w:eastAsia="sv-SE"/>
        </w:rPr>
      </w:pPr>
      <w:bookmarkStart w:id="24" w:name="_Toc265471416"/>
      <w:r w:rsidRPr="00E91314">
        <w:br w:type="page"/>
      </w:r>
    </w:p>
    <w:p w14:paraId="450923DF" w14:textId="77777777" w:rsidR="00606E91" w:rsidRPr="00E91314" w:rsidRDefault="00244C27" w:rsidP="00606E91">
      <w:pPr>
        <w:pStyle w:val="Rubrik2Nr"/>
      </w:pPr>
      <w:bookmarkStart w:id="25" w:name="_Toc220985976"/>
      <w:proofErr w:type="spellStart"/>
      <w:r w:rsidRPr="00E91314">
        <w:lastRenderedPageBreak/>
        <w:t>Arkitekturella</w:t>
      </w:r>
      <w:proofErr w:type="spellEnd"/>
      <w:r w:rsidRPr="00E91314">
        <w:t xml:space="preserve"> m</w:t>
      </w:r>
      <w:r w:rsidR="00606E91" w:rsidRPr="00E91314">
        <w:t>ål</w:t>
      </w:r>
      <w:bookmarkEnd w:id="24"/>
      <w:bookmarkEnd w:id="25"/>
    </w:p>
    <w:p w14:paraId="0AB1EBBF" w14:textId="77777777" w:rsidR="00606E91" w:rsidRPr="00E91314" w:rsidRDefault="00244C27" w:rsidP="00937E40">
      <w:pPr>
        <w:pStyle w:val="Rubrik3Nr"/>
      </w:pPr>
      <w:bookmarkStart w:id="26" w:name="_Toc265471417"/>
      <w:bookmarkStart w:id="27" w:name="_Toc220985977"/>
      <w:r w:rsidRPr="00E91314">
        <w:t>M</w:t>
      </w:r>
      <w:r w:rsidR="00606E91" w:rsidRPr="00E91314">
        <w:t>ål</w:t>
      </w:r>
      <w:bookmarkEnd w:id="26"/>
      <w:bookmarkEnd w:id="27"/>
    </w:p>
    <w:p w14:paraId="66ADA7AC"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 xml:space="preserve">har arbetat enligt följande </w:t>
      </w:r>
      <w:proofErr w:type="spellStart"/>
      <w:r w:rsidR="003C696A" w:rsidRPr="00E91314">
        <w:rPr>
          <w:rStyle w:val="Starkbetoning"/>
          <w:b w:val="0"/>
          <w:i w:val="0"/>
          <w:color w:val="auto"/>
        </w:rPr>
        <w:t>arkitekturella</w:t>
      </w:r>
      <w:proofErr w:type="spellEnd"/>
      <w:r w:rsidR="003C696A" w:rsidRPr="00E91314">
        <w:rPr>
          <w:rStyle w:val="Starkbetoning"/>
          <w:b w:val="0"/>
          <w:i w:val="0"/>
          <w:color w:val="auto"/>
        </w:rPr>
        <w:t xml:space="preserve"> mål:</w:t>
      </w:r>
    </w:p>
    <w:p w14:paraId="2F064E8C"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20001B44"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3F22C157"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336004F1"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05AA5F55"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7417E1D2"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533F19FE"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36D503E9"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2503C4EF" w14:textId="77777777" w:rsidR="003C696A" w:rsidRPr="00E91314" w:rsidRDefault="003C696A" w:rsidP="003C696A"/>
    <w:p w14:paraId="1CA6BCA6" w14:textId="77777777" w:rsidR="009E0353" w:rsidRPr="00E91314" w:rsidRDefault="009E0353">
      <w:pPr>
        <w:spacing w:before="0" w:after="0"/>
        <w:rPr>
          <w:rFonts w:ascii="Arial" w:hAnsi="Arial" w:cs="Arial"/>
          <w:bCs/>
          <w:iCs/>
          <w:sz w:val="28"/>
          <w:szCs w:val="28"/>
          <w:lang w:eastAsia="sv-SE"/>
        </w:rPr>
      </w:pPr>
      <w:r w:rsidRPr="00E91314">
        <w:br w:type="page"/>
      </w:r>
    </w:p>
    <w:p w14:paraId="439FEC25" w14:textId="77777777" w:rsidR="00F221A3" w:rsidRPr="00E91314" w:rsidRDefault="00791585" w:rsidP="00F221A3">
      <w:pPr>
        <w:pStyle w:val="Rubrik2Nr"/>
      </w:pPr>
      <w:bookmarkStart w:id="28" w:name="_Toc220985978"/>
      <w:proofErr w:type="spellStart"/>
      <w:r w:rsidRPr="00E91314">
        <w:lastRenderedPageBreak/>
        <w:t>Arkitekturella</w:t>
      </w:r>
      <w:proofErr w:type="spellEnd"/>
      <w:r w:rsidRPr="00E91314">
        <w:t xml:space="preserve"> beslut</w:t>
      </w:r>
      <w:bookmarkEnd w:id="28"/>
    </w:p>
    <w:p w14:paraId="693317FD" w14:textId="77777777" w:rsidR="00787384" w:rsidRPr="00E91314" w:rsidRDefault="00485234" w:rsidP="00485234">
      <w:pPr>
        <w:pStyle w:val="Rubrik3Nr"/>
      </w:pPr>
      <w:bookmarkStart w:id="29" w:name="_Toc220985979"/>
      <w:r w:rsidRPr="00E91314">
        <w:t>Signering av formulär</w:t>
      </w:r>
      <w:bookmarkEnd w:id="29"/>
    </w:p>
    <w:p w14:paraId="682C28DD" w14:textId="77777777" w:rsidR="008B3787" w:rsidRPr="00E91314" w:rsidRDefault="008B3787" w:rsidP="00485234">
      <w:r w:rsidRPr="00E91314">
        <w:t xml:space="preserve">Lösningen kommer i den första versionen inte ta fram en arkitektur för att stödja elektronisk signering. </w:t>
      </w:r>
    </w:p>
    <w:p w14:paraId="01288BF8" w14:textId="77777777" w:rsidR="008B3787" w:rsidRPr="00E91314" w:rsidRDefault="008B3787" w:rsidP="00485234"/>
    <w:p w14:paraId="0B8E48DE" w14:textId="77777777" w:rsidR="008B3787" w:rsidRPr="00E91314" w:rsidRDefault="008B3787" w:rsidP="008B3787">
      <w:pPr>
        <w:pStyle w:val="Rubrik3Nr"/>
      </w:pPr>
      <w:bookmarkStart w:id="30" w:name="_Toc220985980"/>
      <w:r w:rsidRPr="00E91314">
        <w:t>Stöd för ärenderutin</w:t>
      </w:r>
      <w:bookmarkEnd w:id="30"/>
    </w:p>
    <w:p w14:paraId="6C8E20B9"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238A47C4" w14:textId="77777777" w:rsidR="008B3787" w:rsidRPr="00E91314" w:rsidRDefault="008B3787" w:rsidP="00AA406D">
      <w:pPr>
        <w:pStyle w:val="Liststycke"/>
        <w:numPr>
          <w:ilvl w:val="0"/>
          <w:numId w:val="6"/>
        </w:numPr>
      </w:pPr>
      <w:proofErr w:type="spellStart"/>
      <w:r w:rsidRPr="00E91314">
        <w:t>Delsvar</w:t>
      </w:r>
      <w:proofErr w:type="spellEnd"/>
    </w:p>
    <w:p w14:paraId="0AEFF150"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32094C00" w14:textId="77777777" w:rsidR="008B3787" w:rsidRPr="00E91314" w:rsidRDefault="008B3787" w:rsidP="00AA406D">
      <w:pPr>
        <w:pStyle w:val="Liststycke"/>
        <w:numPr>
          <w:ilvl w:val="0"/>
          <w:numId w:val="6"/>
        </w:numPr>
      </w:pPr>
      <w:r w:rsidRPr="00E91314">
        <w:t>Motfråga</w:t>
      </w:r>
    </w:p>
    <w:p w14:paraId="29B56FD9"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30909520" w14:textId="77777777" w:rsidR="008B3787" w:rsidRPr="00E91314" w:rsidRDefault="008B3787" w:rsidP="00AA406D">
      <w:pPr>
        <w:pStyle w:val="Liststycke"/>
        <w:numPr>
          <w:ilvl w:val="0"/>
          <w:numId w:val="6"/>
        </w:numPr>
      </w:pPr>
      <w:r w:rsidRPr="00E91314">
        <w:t xml:space="preserve">Svar </w:t>
      </w:r>
    </w:p>
    <w:p w14:paraId="35B5B66E" w14:textId="77777777" w:rsidR="001F1D4B" w:rsidRPr="00E91314" w:rsidRDefault="001F1D4B" w:rsidP="00AA406D">
      <w:pPr>
        <w:pStyle w:val="Liststycke"/>
        <w:numPr>
          <w:ilvl w:val="1"/>
          <w:numId w:val="6"/>
        </w:numPr>
      </w:pPr>
      <w:r w:rsidRPr="00E91314">
        <w:t>Svar kopplat till ett formulär.</w:t>
      </w:r>
    </w:p>
    <w:p w14:paraId="17247095" w14:textId="77777777" w:rsidR="008B3787" w:rsidRPr="00E91314" w:rsidRDefault="008B3787" w:rsidP="00485234"/>
    <w:p w14:paraId="6BFFB6B4" w14:textId="77777777" w:rsidR="00485234" w:rsidRPr="00E91314" w:rsidRDefault="008B3787" w:rsidP="008B3787">
      <w:pPr>
        <w:pStyle w:val="Rubrik3Nr"/>
      </w:pPr>
      <w:bookmarkStart w:id="31" w:name="_Toc220985981"/>
      <w:r w:rsidRPr="00E91314">
        <w:t>Formulärmotor</w:t>
      </w:r>
      <w:bookmarkEnd w:id="31"/>
    </w:p>
    <w:p w14:paraId="4C110888"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44812E09" w14:textId="77777777" w:rsidR="009F48F5" w:rsidRPr="00E91314" w:rsidRDefault="009F48F5" w:rsidP="009608D0"/>
    <w:p w14:paraId="2ACFE6F0" w14:textId="77777777" w:rsidR="009F48F5" w:rsidRPr="00E91314" w:rsidRDefault="009F48F5" w:rsidP="009608D0">
      <w:r w:rsidRPr="00E91314">
        <w:t>Under projektets pilot kommer Siemens produkt används som formulärmotor.</w:t>
      </w:r>
    </w:p>
    <w:p w14:paraId="04DB4C99" w14:textId="77777777" w:rsidR="009F48F5" w:rsidRPr="00E91314" w:rsidRDefault="009F48F5" w:rsidP="009608D0"/>
    <w:p w14:paraId="6C164107" w14:textId="77777777" w:rsidR="004F6412" w:rsidRPr="00E91314" w:rsidRDefault="009706D5" w:rsidP="009608D0">
      <w:r>
        <w:t>Se 2.5 Aktörsinformation för en mer målande beskrivning av ”</w:t>
      </w:r>
      <w:r w:rsidRPr="009706D5">
        <w:rPr>
          <w:b/>
        </w:rPr>
        <w:t>formulärmotor</w:t>
      </w:r>
      <w:r>
        <w:t>”.</w:t>
      </w:r>
    </w:p>
    <w:p w14:paraId="2CC99345" w14:textId="77777777" w:rsidR="004F6412" w:rsidRPr="00E91314" w:rsidRDefault="004F6412" w:rsidP="009608D0"/>
    <w:p w14:paraId="4C237CEE" w14:textId="77777777" w:rsidR="004F6412" w:rsidRPr="00E91314" w:rsidRDefault="004F6412" w:rsidP="009608D0"/>
    <w:p w14:paraId="087C9F84" w14:textId="77777777" w:rsidR="006B25D9" w:rsidRDefault="006B25D9">
      <w:pPr>
        <w:spacing w:before="0" w:after="0"/>
        <w:rPr>
          <w:rFonts w:ascii="Arial" w:hAnsi="Arial" w:cs="Arial"/>
          <w:b/>
          <w:iCs/>
          <w:szCs w:val="26"/>
          <w:lang w:eastAsia="sv-SE"/>
        </w:rPr>
      </w:pPr>
      <w:bookmarkStart w:id="32" w:name="_Toc193246104"/>
      <w:r>
        <w:br w:type="page"/>
      </w:r>
    </w:p>
    <w:p w14:paraId="30003165" w14:textId="77777777" w:rsidR="00DC6B0E" w:rsidRDefault="00DC6B0E" w:rsidP="00DC6B0E">
      <w:pPr>
        <w:pStyle w:val="Rubrik3Nr"/>
      </w:pPr>
      <w:bookmarkStart w:id="33" w:name="_Toc220985982"/>
      <w:r>
        <w:lastRenderedPageBreak/>
        <w:t>Avgränsning användande av engagemangsindex</w:t>
      </w:r>
      <w:bookmarkEnd w:id="32"/>
      <w:bookmarkEnd w:id="33"/>
    </w:p>
    <w:p w14:paraId="1273AA23" w14:textId="77777777" w:rsidR="0028091A" w:rsidRDefault="00DC6B0E" w:rsidP="00DC6B0E">
      <w:r>
        <w:t xml:space="preserve">Lösningen är utformad för att kunna integreras med verksamheten(och dess verksamhetssystem) mer eller mindre. </w:t>
      </w:r>
    </w:p>
    <w:p w14:paraId="7A52CE43" w14:textId="77777777" w:rsidR="0028091A" w:rsidRDefault="0028091A" w:rsidP="00AA406D">
      <w:pPr>
        <w:pStyle w:val="Liststycke"/>
        <w:numPr>
          <w:ilvl w:val="0"/>
          <w:numId w:val="31"/>
        </w:numPr>
      </w:pPr>
      <w:r>
        <w:t xml:space="preserve">”Mer” integration medger hög grad av automatisering och få manuella steg. </w:t>
      </w:r>
    </w:p>
    <w:p w14:paraId="55BFE077" w14:textId="77777777" w:rsidR="006B25D9" w:rsidRDefault="006B25D9" w:rsidP="00AA406D">
      <w:pPr>
        <w:pStyle w:val="Liststycke"/>
        <w:numPr>
          <w:ilvl w:val="1"/>
          <w:numId w:val="31"/>
        </w:numPr>
      </w:pPr>
      <w:r>
        <w:t>Medger automatisk integration mot underliggande verksamhetssystem</w:t>
      </w:r>
    </w:p>
    <w:p w14:paraId="3D132673" w14:textId="77777777" w:rsidR="006B25D9" w:rsidRDefault="006B25D9" w:rsidP="00AA406D">
      <w:pPr>
        <w:pStyle w:val="Liststycke"/>
        <w:numPr>
          <w:ilvl w:val="2"/>
          <w:numId w:val="31"/>
        </w:numPr>
      </w:pPr>
      <w:r>
        <w:t>Patientens ifyllda formulär överförs då till t.ex. journalsystem.</w:t>
      </w:r>
    </w:p>
    <w:p w14:paraId="22B6CEDD"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5A2AB9E4"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 xml:space="preserve">kan </w:t>
      </w:r>
      <w:proofErr w:type="gramStart"/>
      <w:r>
        <w:t>innebär</w:t>
      </w:r>
      <w:proofErr w:type="gramEnd"/>
      <w:r>
        <w:t xml:space="preserve"> mycket manuellt arbete.</w:t>
      </w:r>
    </w:p>
    <w:p w14:paraId="342A5637" w14:textId="77777777" w:rsidR="0028091A" w:rsidRDefault="0028091A" w:rsidP="0028091A"/>
    <w:p w14:paraId="573A5585"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73EFAB7A" w14:textId="77777777" w:rsidR="0028091A" w:rsidRDefault="0028091A" w:rsidP="00DC6B0E"/>
    <w:p w14:paraId="4C925132"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2441B7F8" w14:textId="77777777" w:rsidR="00A4615C" w:rsidRDefault="00A4615C" w:rsidP="006B25D9"/>
    <w:p w14:paraId="083B5F8B" w14:textId="77777777" w:rsidR="00A4615C" w:rsidRPr="00E91314" w:rsidRDefault="00A4615C" w:rsidP="00A4615C">
      <w:pPr>
        <w:pStyle w:val="Rubrik3Nr"/>
      </w:pPr>
      <w:bookmarkStart w:id="34" w:name="_Toc220985983"/>
      <w:r>
        <w:t xml:space="preserve">Presentationsregler </w:t>
      </w:r>
      <w:r w:rsidR="00CB4EC4">
        <w:t>grafiskt gränssnitt</w:t>
      </w:r>
      <w:bookmarkEnd w:id="34"/>
    </w:p>
    <w:p w14:paraId="68CCFEAE" w14:textId="77777777" w:rsidR="00CB4EC4" w:rsidRDefault="00CB4EC4" w:rsidP="009608D0">
      <w:r>
        <w:t xml:space="preserve">Formulärtjänst är tänkt att vara kanaloberoende. Detta innebär att det inte finns </w:t>
      </w:r>
      <w:proofErr w:type="gramStart"/>
      <w:r>
        <w:t>detaljerad regler</w:t>
      </w:r>
      <w:proofErr w:type="gramEnd"/>
      <w:r>
        <w:t xml:space="preserve"> eller riktlinjer kring det grafiska gränssnittets utformning.</w:t>
      </w:r>
    </w:p>
    <w:p w14:paraId="1B535957"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6797294F" w14:textId="77777777" w:rsidR="00CB4EC4" w:rsidRDefault="00CB4EC4" w:rsidP="009608D0"/>
    <w:p w14:paraId="2D189936" w14:textId="77777777" w:rsidR="00002760" w:rsidRDefault="00002760" w:rsidP="009608D0">
      <w:r>
        <w:t>Det kommer dock behövs förtydligas ytterligare kring:</w:t>
      </w:r>
    </w:p>
    <w:p w14:paraId="23BA7A78" w14:textId="77777777" w:rsidR="00002760" w:rsidRDefault="00002760" w:rsidP="00AA406D">
      <w:pPr>
        <w:pStyle w:val="Liststycke"/>
        <w:numPr>
          <w:ilvl w:val="0"/>
          <w:numId w:val="31"/>
        </w:numPr>
      </w:pPr>
      <w:r>
        <w:t>Presentationsregler.</w:t>
      </w:r>
    </w:p>
    <w:p w14:paraId="43F91CDE" w14:textId="77777777" w:rsidR="00002760" w:rsidRDefault="00002760" w:rsidP="00AA406D">
      <w:pPr>
        <w:pStyle w:val="Liststycke"/>
        <w:numPr>
          <w:ilvl w:val="0"/>
          <w:numId w:val="31"/>
        </w:numPr>
      </w:pPr>
      <w:r>
        <w:t xml:space="preserve">Valideringsregler. </w:t>
      </w:r>
    </w:p>
    <w:p w14:paraId="46D5513B" w14:textId="77777777" w:rsidR="00002760" w:rsidRDefault="00002760" w:rsidP="00AA406D">
      <w:pPr>
        <w:pStyle w:val="Liststycke"/>
        <w:numPr>
          <w:ilvl w:val="0"/>
          <w:numId w:val="31"/>
        </w:numPr>
      </w:pPr>
      <w:r>
        <w:t>Informationshantering.</w:t>
      </w:r>
    </w:p>
    <w:p w14:paraId="009A2372" w14:textId="77777777" w:rsidR="00002760" w:rsidRDefault="00002760" w:rsidP="00AA406D">
      <w:pPr>
        <w:pStyle w:val="Liststycke"/>
        <w:numPr>
          <w:ilvl w:val="0"/>
          <w:numId w:val="31"/>
        </w:numPr>
      </w:pPr>
      <w:proofErr w:type="spellStart"/>
      <w:r>
        <w:t>Etc</w:t>
      </w:r>
      <w:proofErr w:type="spellEnd"/>
    </w:p>
    <w:p w14:paraId="344E8C2E" w14:textId="77777777" w:rsidR="00002760" w:rsidRDefault="00002760" w:rsidP="00002760"/>
    <w:p w14:paraId="44648A4B"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601A2C75" w14:textId="77777777" w:rsidR="000E18FA" w:rsidRDefault="000E18FA" w:rsidP="00002760"/>
    <w:p w14:paraId="6728787E" w14:textId="77777777" w:rsidR="000E18FA" w:rsidRDefault="000E18FA" w:rsidP="000E18FA">
      <w:pPr>
        <w:pStyle w:val="Rubrik3Nr"/>
      </w:pPr>
      <w:bookmarkStart w:id="35" w:name="_Toc220985984"/>
      <w:r>
        <w:t>Användargränssnitt</w:t>
      </w:r>
      <w:r w:rsidR="00CB4EC4">
        <w:t xml:space="preserve"> saknas</w:t>
      </w:r>
      <w:bookmarkEnd w:id="35"/>
    </w:p>
    <w:p w14:paraId="16A35A82" w14:textId="77777777" w:rsidR="000E18FA" w:rsidRDefault="000E18FA" w:rsidP="000E18FA">
      <w:r>
        <w:t xml:space="preserve">I denna version av lösningen ingår inget användargränssnitt. SAD och tjänstekontraktsbeskrivning skall ses som en implementationsguide för formulärtjänst. </w:t>
      </w:r>
    </w:p>
    <w:p w14:paraId="13D3F3D0" w14:textId="77777777" w:rsidR="000E18FA" w:rsidRDefault="000E18FA" w:rsidP="000E18FA"/>
    <w:p w14:paraId="453D2A16" w14:textId="77777777" w:rsidR="000E18FA" w:rsidRDefault="000E18FA" w:rsidP="000E18FA">
      <w:r>
        <w:t>Vid första implementationen kommer användargränssnitt tas fram.</w:t>
      </w:r>
    </w:p>
    <w:p w14:paraId="56845852" w14:textId="77777777" w:rsidR="000E18FA" w:rsidRDefault="000E18FA" w:rsidP="000E18FA"/>
    <w:p w14:paraId="2E3D22D3" w14:textId="77777777" w:rsidR="009E0353" w:rsidRDefault="009E0353">
      <w:pPr>
        <w:spacing w:before="0" w:after="0"/>
      </w:pPr>
      <w:bookmarkStart w:id="36" w:name="_Toc265471419"/>
      <w:r w:rsidRPr="00E91314">
        <w:br w:type="page"/>
      </w:r>
    </w:p>
    <w:p w14:paraId="7A6DB4BE" w14:textId="77777777" w:rsidR="00ED5B66" w:rsidRDefault="00ED5B66" w:rsidP="00ED5B66">
      <w:pPr>
        <w:pStyle w:val="Rubrik3Nr"/>
      </w:pPr>
      <w:bookmarkStart w:id="37" w:name="_Toc220985985"/>
      <w:r>
        <w:lastRenderedPageBreak/>
        <w:t>Formulärmotor</w:t>
      </w:r>
      <w:bookmarkEnd w:id="37"/>
      <w:r>
        <w:t xml:space="preserve"> </w:t>
      </w:r>
    </w:p>
    <w:p w14:paraId="5DBBD0C9"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0945A14A" w14:textId="77777777" w:rsidR="00ED5B66" w:rsidRDefault="00ED5B66">
      <w:pPr>
        <w:spacing w:before="0" w:after="0"/>
        <w:rPr>
          <w:rFonts w:ascii="Arial" w:hAnsi="Arial" w:cs="Arial"/>
          <w:bCs/>
          <w:iCs/>
          <w:sz w:val="28"/>
          <w:szCs w:val="28"/>
          <w:lang w:eastAsia="sv-SE"/>
        </w:rPr>
      </w:pPr>
    </w:p>
    <w:p w14:paraId="4F49476F" w14:textId="77777777" w:rsidR="00ED5B66" w:rsidRDefault="00ED5B66" w:rsidP="00ED5B66">
      <w:pPr>
        <w:rPr>
          <w:lang w:eastAsia="sv-SE"/>
        </w:rPr>
      </w:pPr>
      <w:r>
        <w:rPr>
          <w:lang w:eastAsia="sv-SE"/>
        </w:rPr>
        <w:t>Detaljerad information kring formulärmotorn tas fram av den part som utvecklar denna.</w:t>
      </w:r>
    </w:p>
    <w:p w14:paraId="494645F7" w14:textId="77777777" w:rsidR="00ED5B66" w:rsidRDefault="00ED5B66">
      <w:pPr>
        <w:spacing w:before="0" w:after="0"/>
        <w:rPr>
          <w:rFonts w:ascii="Arial" w:hAnsi="Arial" w:cs="Arial"/>
          <w:bCs/>
          <w:iCs/>
          <w:sz w:val="28"/>
          <w:szCs w:val="28"/>
          <w:lang w:eastAsia="sv-SE"/>
        </w:rPr>
      </w:pPr>
    </w:p>
    <w:p w14:paraId="27F6EA00" w14:textId="77777777" w:rsidR="00ED5B66" w:rsidRPr="00E91314" w:rsidRDefault="00ED5B66">
      <w:pPr>
        <w:spacing w:before="0" w:after="0"/>
        <w:rPr>
          <w:rFonts w:ascii="Arial" w:hAnsi="Arial" w:cs="Arial"/>
          <w:bCs/>
          <w:iCs/>
          <w:sz w:val="28"/>
          <w:szCs w:val="28"/>
          <w:lang w:eastAsia="sv-SE"/>
        </w:rPr>
      </w:pPr>
    </w:p>
    <w:p w14:paraId="467BD09A" w14:textId="77777777" w:rsidR="00606E91" w:rsidRPr="00E91314" w:rsidRDefault="00606E91" w:rsidP="00C81915">
      <w:pPr>
        <w:pStyle w:val="Rubrik2Nr"/>
      </w:pPr>
      <w:bookmarkStart w:id="38" w:name="_Toc220985986"/>
      <w:r w:rsidRPr="00E91314">
        <w:t>Prioriterade områden</w:t>
      </w:r>
      <w:bookmarkEnd w:id="36"/>
      <w:bookmarkEnd w:id="38"/>
    </w:p>
    <w:p w14:paraId="16FE6C2E"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3988D815" w14:textId="77777777" w:rsidR="00F314A1" w:rsidRPr="00E91314" w:rsidRDefault="00F314A1" w:rsidP="00CE3D9A"/>
    <w:p w14:paraId="51D68062"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2D0818E1"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2AAF2B15"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1D149913"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 xml:space="preserve">kommande faser, </w:t>
      </w:r>
      <w:proofErr w:type="gramStart"/>
      <w:r w:rsidR="00505A5F" w:rsidRPr="00EE44EE">
        <w:rPr>
          <w:b/>
        </w:rPr>
        <w:t>ej</w:t>
      </w:r>
      <w:proofErr w:type="gramEnd"/>
      <w:r w:rsidR="00505A5F" w:rsidRPr="00EE44EE">
        <w:rPr>
          <w:b/>
        </w:rPr>
        <w:t xml:space="preserve"> inkluderat i denna leverans)</w:t>
      </w:r>
      <w:r w:rsidRPr="00EE44EE">
        <w:rPr>
          <w:b/>
        </w:rPr>
        <w:t>.</w:t>
      </w:r>
    </w:p>
    <w:p w14:paraId="3A413C94"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 xml:space="preserve">frågor, ges </w:t>
      </w:r>
      <w:proofErr w:type="spellStart"/>
      <w:r w:rsidR="00505A5F" w:rsidRPr="00E91314">
        <w:t>delsvar</w:t>
      </w:r>
      <w:proofErr w:type="spellEnd"/>
      <w:r w:rsidR="00505A5F" w:rsidRPr="00E91314">
        <w:t xml:space="preserve"> samt besvaras.</w:t>
      </w:r>
    </w:p>
    <w:p w14:paraId="73BDC8F6"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w:t>
      </w:r>
      <w:proofErr w:type="spellStart"/>
      <w:r w:rsidRPr="00E91314">
        <w:t>kravställa</w:t>
      </w:r>
      <w:proofErr w:type="spellEnd"/>
      <w:r w:rsidRPr="00E91314">
        <w:t xml:space="preserve"> </w:t>
      </w:r>
      <w:r w:rsidR="00FA0166" w:rsidRPr="00E91314">
        <w:t>formulärmotorn</w:t>
      </w:r>
      <w:r w:rsidRPr="00E91314">
        <w:t xml:space="preserve"> (</w:t>
      </w:r>
      <w:r w:rsidRPr="00E91314">
        <w:rPr>
          <w:b/>
        </w:rPr>
        <w:t xml:space="preserve">kommande faser, </w:t>
      </w:r>
      <w:proofErr w:type="gramStart"/>
      <w:r w:rsidRPr="00E91314">
        <w:rPr>
          <w:b/>
        </w:rPr>
        <w:t>ej</w:t>
      </w:r>
      <w:proofErr w:type="gramEnd"/>
      <w:r w:rsidRPr="00E91314">
        <w:rPr>
          <w:b/>
        </w:rPr>
        <w:t xml:space="preserve"> inkluderat i denna leverans</w:t>
      </w:r>
      <w:r w:rsidRPr="00E91314">
        <w:t>).</w:t>
      </w:r>
    </w:p>
    <w:p w14:paraId="52D38558" w14:textId="77777777" w:rsidR="00FA0166" w:rsidRPr="00E91314" w:rsidRDefault="00FA0166" w:rsidP="00CE3D9A"/>
    <w:p w14:paraId="17AF641A"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3E9FF8D6" w14:textId="77777777" w:rsidR="00EB7B2D" w:rsidRPr="00E91314" w:rsidRDefault="00EB7B2D" w:rsidP="00CE3D9A"/>
    <w:p w14:paraId="1A19F6D9"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711F92C9" w14:textId="77777777" w:rsidR="004E69A8" w:rsidRPr="00E91314" w:rsidRDefault="004E69A8" w:rsidP="004E69A8"/>
    <w:p w14:paraId="634F0C73" w14:textId="77777777" w:rsidR="009E255F" w:rsidRPr="00E91314" w:rsidRDefault="009E255F" w:rsidP="004E69A8"/>
    <w:p w14:paraId="6A9D731D" w14:textId="77777777" w:rsidR="00002630" w:rsidRPr="00E91314" w:rsidRDefault="00002630">
      <w:pPr>
        <w:spacing w:before="0" w:after="0"/>
        <w:rPr>
          <w:rFonts w:ascii="Arial" w:hAnsi="Arial" w:cs="Arial"/>
          <w:bCs/>
          <w:iCs/>
          <w:sz w:val="28"/>
          <w:szCs w:val="28"/>
          <w:lang w:eastAsia="sv-SE"/>
        </w:rPr>
      </w:pPr>
      <w:r w:rsidRPr="00E91314">
        <w:br w:type="page"/>
      </w:r>
    </w:p>
    <w:p w14:paraId="3556097C" w14:textId="77777777" w:rsidR="00746F99" w:rsidRPr="00E91314" w:rsidRDefault="004F6412" w:rsidP="00746F99">
      <w:pPr>
        <w:pStyle w:val="Rubrik2Nr"/>
        <w:rPr>
          <w:bCs w:val="0"/>
        </w:rPr>
      </w:pPr>
      <w:r w:rsidRPr="00E91314">
        <w:lastRenderedPageBreak/>
        <w:t xml:space="preserve"> </w:t>
      </w:r>
      <w:bookmarkStart w:id="39" w:name="_Toc220985987"/>
      <w:r w:rsidR="00746F99" w:rsidRPr="00E91314">
        <w:rPr>
          <w:bCs w:val="0"/>
        </w:rPr>
        <w:t>Följsamhet mot T-bokens styrande principer</w:t>
      </w:r>
      <w:bookmarkEnd w:id="39"/>
    </w:p>
    <w:p w14:paraId="40B6ADBE"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3B3427BE"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2FEF6668" w14:textId="77777777" w:rsidTr="009E255F">
        <w:tc>
          <w:tcPr>
            <w:tcW w:w="8644" w:type="dxa"/>
            <w:gridSpan w:val="2"/>
            <w:shd w:val="clear" w:color="auto" w:fill="auto"/>
          </w:tcPr>
          <w:p w14:paraId="5AE57612" w14:textId="77777777" w:rsidR="00746F99" w:rsidRPr="00E91314" w:rsidRDefault="00746F99" w:rsidP="009E255F">
            <w:pPr>
              <w:pStyle w:val="Rubrik3Nr"/>
            </w:pPr>
            <w:bookmarkStart w:id="40" w:name="_Toc271877305"/>
            <w:bookmarkStart w:id="41" w:name="_Toc155248467"/>
            <w:bookmarkStart w:id="42" w:name="_Toc272420748"/>
            <w:bookmarkStart w:id="43" w:name="_Toc179610502"/>
            <w:bookmarkStart w:id="44" w:name="_Toc220985988"/>
            <w:r w:rsidRPr="00E91314">
              <w:t>IT2: Informationssäkerhet</w:t>
            </w:r>
            <w:bookmarkEnd w:id="40"/>
            <w:bookmarkEnd w:id="41"/>
            <w:bookmarkEnd w:id="42"/>
            <w:bookmarkEnd w:id="43"/>
            <w:bookmarkEnd w:id="44"/>
          </w:p>
        </w:tc>
      </w:tr>
      <w:tr w:rsidR="00746F99" w:rsidRPr="00E91314" w14:paraId="5C1C7CBF" w14:textId="77777777" w:rsidTr="009E255F">
        <w:tc>
          <w:tcPr>
            <w:tcW w:w="3936" w:type="dxa"/>
            <w:shd w:val="clear" w:color="auto" w:fill="auto"/>
          </w:tcPr>
          <w:p w14:paraId="0E3883C5"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2923C3D5"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480B0124" w14:textId="77777777" w:rsidTr="009E255F">
        <w:tc>
          <w:tcPr>
            <w:tcW w:w="3936" w:type="dxa"/>
            <w:shd w:val="clear" w:color="auto" w:fill="auto"/>
          </w:tcPr>
          <w:p w14:paraId="4BEA9855"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01E2D2C5" w14:textId="77777777" w:rsidR="00746F99" w:rsidRPr="00E91314" w:rsidRDefault="00746F99" w:rsidP="009E255F">
            <w:r w:rsidRPr="00E91314">
              <w:t xml:space="preserve">Producerande och konsumerande system skall utvecklas för att kunna tillmötesgå hög tillgänglighet. </w:t>
            </w:r>
          </w:p>
          <w:p w14:paraId="75BC7387" w14:textId="77777777" w:rsidR="00746F99" w:rsidRPr="00E91314" w:rsidRDefault="00746F99" w:rsidP="009E255F">
            <w:r w:rsidRPr="00E91314">
              <w:t xml:space="preserve">Formulärtjänsten skall tillgängliggöras i en redundant infrastruktur och IT miljö. </w:t>
            </w:r>
          </w:p>
          <w:p w14:paraId="59A90971" w14:textId="77777777" w:rsidR="00746F99" w:rsidRPr="00E91314" w:rsidRDefault="00746F99" w:rsidP="00AA406D">
            <w:pPr>
              <w:numPr>
                <w:ilvl w:val="0"/>
                <w:numId w:val="6"/>
              </w:numPr>
            </w:pPr>
            <w:r w:rsidRPr="00E91314">
              <w:t xml:space="preserve">Applikationsserver och databas skall </w:t>
            </w:r>
            <w:proofErr w:type="spellStart"/>
            <w:r w:rsidRPr="00E91314">
              <w:t>driftas</w:t>
            </w:r>
            <w:proofErr w:type="spellEnd"/>
            <w:r w:rsidRPr="00E91314">
              <w:t xml:space="preserve"> i en HA miljö.</w:t>
            </w:r>
          </w:p>
          <w:p w14:paraId="44DC0725" w14:textId="77777777" w:rsidR="00746F99" w:rsidRPr="00E91314" w:rsidRDefault="00746F99" w:rsidP="00AA406D">
            <w:pPr>
              <w:numPr>
                <w:ilvl w:val="0"/>
                <w:numId w:val="6"/>
              </w:numPr>
            </w:pPr>
            <w:r w:rsidRPr="00E91314">
              <w:t xml:space="preserve">Infrastruktur skall så lång det </w:t>
            </w:r>
            <w:proofErr w:type="gramStart"/>
            <w:r w:rsidRPr="00E91314">
              <w:t>är</w:t>
            </w:r>
            <w:proofErr w:type="gramEnd"/>
            <w:r w:rsidRPr="00E91314">
              <w:t xml:space="preserve"> möjligt använda en redundant design.</w:t>
            </w:r>
          </w:p>
        </w:tc>
      </w:tr>
      <w:tr w:rsidR="00746F99" w:rsidRPr="00E91314" w14:paraId="1B86AAA2" w14:textId="77777777" w:rsidTr="009E255F">
        <w:tc>
          <w:tcPr>
            <w:tcW w:w="3936" w:type="dxa"/>
            <w:shd w:val="clear" w:color="auto" w:fill="auto"/>
          </w:tcPr>
          <w:p w14:paraId="69378EBA"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136B6ECF"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7AC3E207" w14:textId="77777777" w:rsidTr="009E255F">
        <w:tc>
          <w:tcPr>
            <w:tcW w:w="3936" w:type="dxa"/>
            <w:shd w:val="clear" w:color="auto" w:fill="auto"/>
          </w:tcPr>
          <w:p w14:paraId="184CBB81"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52C2159C" w14:textId="77777777" w:rsidR="00746F99" w:rsidRPr="00E91314" w:rsidRDefault="00746F99" w:rsidP="00A5026E">
            <w:r w:rsidRPr="00E91314">
              <w:t xml:space="preserve">TP förvaltningens anslutningsprocess följs. </w:t>
            </w:r>
          </w:p>
        </w:tc>
      </w:tr>
      <w:tr w:rsidR="00746F99" w:rsidRPr="00E91314" w14:paraId="505BD4A4" w14:textId="77777777" w:rsidTr="009E255F">
        <w:tc>
          <w:tcPr>
            <w:tcW w:w="3936" w:type="dxa"/>
            <w:shd w:val="clear" w:color="auto" w:fill="auto"/>
          </w:tcPr>
          <w:p w14:paraId="47C31703"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22569A4B" w14:textId="77777777" w:rsidR="00746F99" w:rsidRPr="00E91314" w:rsidRDefault="00746F99" w:rsidP="009E255F">
            <w:r w:rsidRPr="00E91314">
              <w:t>Nationell redundant infrastruktur används.</w:t>
            </w:r>
          </w:p>
          <w:p w14:paraId="6F69FEAB" w14:textId="77777777" w:rsidR="00746F99" w:rsidRPr="00E91314" w:rsidRDefault="00746F99" w:rsidP="009E255F">
            <w:r w:rsidRPr="00E91314">
              <w:t>Lokal infrastruktur är(skall) utformad på ett redundant sätt.</w:t>
            </w:r>
          </w:p>
        </w:tc>
      </w:tr>
      <w:tr w:rsidR="00746F99" w:rsidRPr="00E91314" w14:paraId="523F0D68" w14:textId="77777777" w:rsidTr="009E255F">
        <w:tc>
          <w:tcPr>
            <w:tcW w:w="3936" w:type="dxa"/>
            <w:shd w:val="clear" w:color="auto" w:fill="auto"/>
          </w:tcPr>
          <w:p w14:paraId="6DF96E6B"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150DECB8" w14:textId="77777777" w:rsidR="00746F99" w:rsidRPr="00E91314" w:rsidRDefault="00746F99" w:rsidP="00E93C54">
            <w:r w:rsidRPr="00E91314">
              <w:t xml:space="preserve">Formulärtjänsten är granskad av projektets jurist Andreas </w:t>
            </w:r>
            <w:proofErr w:type="spellStart"/>
            <w:r w:rsidRPr="00E91314">
              <w:t>Hager</w:t>
            </w:r>
            <w:proofErr w:type="spellEnd"/>
            <w:r w:rsidRPr="00E91314">
              <w:t xml:space="preserve">.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54ECB536" w14:textId="77777777" w:rsidTr="009E255F">
        <w:tc>
          <w:tcPr>
            <w:tcW w:w="3936" w:type="dxa"/>
            <w:shd w:val="clear" w:color="auto" w:fill="auto"/>
          </w:tcPr>
          <w:p w14:paraId="57F24252"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03E72114"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1A75F91E" w14:textId="77777777" w:rsidTr="009E255F">
        <w:tc>
          <w:tcPr>
            <w:tcW w:w="3936" w:type="dxa"/>
            <w:shd w:val="clear" w:color="auto" w:fill="auto"/>
          </w:tcPr>
          <w:p w14:paraId="17F0B442"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08400113" w14:textId="77777777" w:rsidR="00746F99" w:rsidRPr="00E91314" w:rsidRDefault="00746F99" w:rsidP="009E255F">
            <w:r w:rsidRPr="00E91314">
              <w:t>Lösning är framtagen i enlighet med T-boken och RIV-TA 2.1.</w:t>
            </w:r>
          </w:p>
        </w:tc>
      </w:tr>
    </w:tbl>
    <w:p w14:paraId="3AE2A4C1"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45B5D14" w14:textId="77777777" w:rsidTr="009E255F">
        <w:tc>
          <w:tcPr>
            <w:tcW w:w="8644" w:type="dxa"/>
            <w:gridSpan w:val="2"/>
            <w:shd w:val="clear" w:color="auto" w:fill="auto"/>
          </w:tcPr>
          <w:p w14:paraId="23D74413" w14:textId="77777777" w:rsidR="00746F99" w:rsidRPr="00E91314" w:rsidRDefault="00746F99" w:rsidP="009E255F">
            <w:pPr>
              <w:pStyle w:val="Rubrik3Nr"/>
            </w:pPr>
            <w:bookmarkStart w:id="45" w:name="_Toc179610503"/>
            <w:bookmarkStart w:id="46" w:name="_Toc220985989"/>
            <w:r w:rsidRPr="00E91314">
              <w:t>IT3: Nationell funktionell skalbarhet</w:t>
            </w:r>
            <w:bookmarkEnd w:id="45"/>
            <w:bookmarkEnd w:id="46"/>
          </w:p>
        </w:tc>
      </w:tr>
      <w:tr w:rsidR="00746F99" w:rsidRPr="00E91314" w14:paraId="11604328" w14:textId="77777777" w:rsidTr="009E255F">
        <w:tc>
          <w:tcPr>
            <w:tcW w:w="3936" w:type="dxa"/>
            <w:shd w:val="clear" w:color="auto" w:fill="auto"/>
          </w:tcPr>
          <w:p w14:paraId="100E8962"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18B92229"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343E19EA" w14:textId="77777777" w:rsidTr="009E255F">
        <w:tc>
          <w:tcPr>
            <w:tcW w:w="3936" w:type="dxa"/>
            <w:shd w:val="clear" w:color="auto" w:fill="auto"/>
          </w:tcPr>
          <w:p w14:paraId="34FD1B37"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6D09E3F8" w14:textId="77777777" w:rsidR="00746F99" w:rsidRPr="00E91314" w:rsidRDefault="00746F99" w:rsidP="009E255F">
            <w:r w:rsidRPr="00E91314">
              <w:t>Konsument och producent är utformade för att skala nationellt. Inga regionala begräsningar finns.</w:t>
            </w:r>
          </w:p>
          <w:p w14:paraId="2F7B9CE0" w14:textId="77777777" w:rsidR="00746F99" w:rsidRPr="00E91314" w:rsidRDefault="00746F99" w:rsidP="009E255F">
            <w:pPr>
              <w:rPr>
                <w:i/>
                <w:szCs w:val="20"/>
              </w:rPr>
            </w:pPr>
          </w:p>
        </w:tc>
      </w:tr>
      <w:tr w:rsidR="00746F99" w:rsidRPr="00E91314" w14:paraId="0A96EEFA" w14:textId="77777777" w:rsidTr="009E255F">
        <w:tc>
          <w:tcPr>
            <w:tcW w:w="3936" w:type="dxa"/>
            <w:shd w:val="clear" w:color="auto" w:fill="auto"/>
          </w:tcPr>
          <w:p w14:paraId="4D74E5FF"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18A84620" w14:textId="77777777" w:rsidR="00746F99" w:rsidRPr="00E91314" w:rsidRDefault="00746F99" w:rsidP="009E255F">
            <w:r w:rsidRPr="00E91314">
              <w:t xml:space="preserve">En SLA finns definierad i tjänstekontraktsbeskrivning. </w:t>
            </w:r>
          </w:p>
        </w:tc>
      </w:tr>
      <w:tr w:rsidR="00746F99" w:rsidRPr="00E91314" w14:paraId="6B3E022D" w14:textId="77777777" w:rsidTr="009E255F">
        <w:tc>
          <w:tcPr>
            <w:tcW w:w="3936" w:type="dxa"/>
            <w:shd w:val="clear" w:color="auto" w:fill="auto"/>
          </w:tcPr>
          <w:p w14:paraId="5B5AACE2" w14:textId="77777777" w:rsidR="00746F99" w:rsidRPr="00E91314" w:rsidRDefault="00746F99" w:rsidP="009E255F">
            <w:pPr>
              <w:rPr>
                <w:i/>
              </w:rPr>
            </w:pPr>
            <w:r w:rsidRPr="00E91314">
              <w:rPr>
                <w:i/>
              </w:rPr>
              <w:t xml:space="preserve">Integration ska ske över en integrationsinfrastruktur (t.ex. </w:t>
            </w:r>
            <w:proofErr w:type="spellStart"/>
            <w:r w:rsidRPr="00E91314">
              <w:rPr>
                <w:i/>
              </w:rPr>
              <w:t>virtualiseringsplattform</w:t>
            </w:r>
            <w:proofErr w:type="spellEnd"/>
            <w:r w:rsidRPr="00E91314">
              <w:rPr>
                <w:i/>
              </w:rPr>
              <w:t>) som möjliggör uppföljning av tjänsteproducenters fullföljande av SLA.</w:t>
            </w:r>
          </w:p>
        </w:tc>
        <w:tc>
          <w:tcPr>
            <w:tcW w:w="4708" w:type="dxa"/>
            <w:shd w:val="clear" w:color="auto" w:fill="auto"/>
          </w:tcPr>
          <w:p w14:paraId="40A73F8E" w14:textId="77777777" w:rsidR="00746F99" w:rsidRPr="00E91314" w:rsidRDefault="00746F99" w:rsidP="009E255F">
            <w:r w:rsidRPr="00E91314">
              <w:t>Nationell tjänsteplattform används för all extern kommunikation.</w:t>
            </w:r>
          </w:p>
        </w:tc>
      </w:tr>
      <w:tr w:rsidR="00746F99" w:rsidRPr="00E91314" w14:paraId="642042B8" w14:textId="77777777" w:rsidTr="009E255F">
        <w:tc>
          <w:tcPr>
            <w:tcW w:w="3936" w:type="dxa"/>
            <w:shd w:val="clear" w:color="auto" w:fill="auto"/>
          </w:tcPr>
          <w:p w14:paraId="44E65F26" w14:textId="77777777" w:rsidR="00746F99" w:rsidRPr="00E91314" w:rsidRDefault="00746F99" w:rsidP="009E255F">
            <w:pPr>
              <w:rPr>
                <w:i/>
              </w:rPr>
            </w:pPr>
            <w:r w:rsidRPr="00E91314">
              <w:rPr>
                <w:i/>
              </w:rPr>
              <w:t xml:space="preserve">System och e-tjänster som upphandlas kan utökas med fler organisationer som kunder utan krav på infrastrukturella ingrepp (jämför s.k. </w:t>
            </w:r>
            <w:proofErr w:type="spellStart"/>
            <w:r w:rsidRPr="00E91314">
              <w:rPr>
                <w:i/>
              </w:rPr>
              <w:t>SaaS</w:t>
            </w:r>
            <w:proofErr w:type="spellEnd"/>
            <w:r w:rsidRPr="00E91314">
              <w:rPr>
                <w:i/>
              </w:rPr>
              <w:t>)</w:t>
            </w:r>
          </w:p>
        </w:tc>
        <w:tc>
          <w:tcPr>
            <w:tcW w:w="4708" w:type="dxa"/>
            <w:shd w:val="clear" w:color="auto" w:fill="auto"/>
          </w:tcPr>
          <w:p w14:paraId="54DD16BC" w14:textId="77777777" w:rsidR="00746F99" w:rsidRDefault="00A5026E" w:rsidP="009E255F">
            <w:r>
              <w:t>Arkitekturen medger lös koppling med hjälp av nationell arkitektur och tjänstekontrakt.</w:t>
            </w:r>
          </w:p>
          <w:p w14:paraId="40BE13A5" w14:textId="77777777" w:rsidR="00A5026E" w:rsidRDefault="00A5026E" w:rsidP="009E255F"/>
          <w:p w14:paraId="5704899D" w14:textId="77777777" w:rsidR="00A5026E" w:rsidRPr="00E91314" w:rsidRDefault="00A5026E" w:rsidP="009E255F">
            <w:r>
              <w:t xml:space="preserve">Formulärtjänst är tänkt att kunna användas som en </w:t>
            </w:r>
            <w:proofErr w:type="spellStart"/>
            <w:r>
              <w:t>SaaS</w:t>
            </w:r>
            <w:proofErr w:type="spellEnd"/>
            <w:r>
              <w:t xml:space="preserve"> tjänst.</w:t>
            </w:r>
          </w:p>
        </w:tc>
      </w:tr>
    </w:tbl>
    <w:p w14:paraId="44AC8242"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5C9970B" w14:textId="77777777" w:rsidTr="009E255F">
        <w:tc>
          <w:tcPr>
            <w:tcW w:w="8644" w:type="dxa"/>
            <w:gridSpan w:val="2"/>
            <w:shd w:val="clear" w:color="auto" w:fill="auto"/>
          </w:tcPr>
          <w:p w14:paraId="290DE9A8" w14:textId="77777777" w:rsidR="00746F99" w:rsidRPr="00E91314" w:rsidRDefault="00746F99" w:rsidP="009E255F">
            <w:pPr>
              <w:pStyle w:val="Rubrik3Nr"/>
            </w:pPr>
            <w:bookmarkStart w:id="47" w:name="_Toc271877307"/>
            <w:bookmarkStart w:id="48" w:name="_Toc155248469"/>
            <w:bookmarkStart w:id="49" w:name="_Toc272420750"/>
            <w:bookmarkStart w:id="50" w:name="_Toc179610504"/>
            <w:bookmarkStart w:id="51" w:name="_Toc220985990"/>
            <w:r w:rsidRPr="00E91314">
              <w:t>IT4: Lös koppling</w:t>
            </w:r>
            <w:bookmarkEnd w:id="47"/>
            <w:bookmarkEnd w:id="48"/>
            <w:bookmarkEnd w:id="49"/>
            <w:bookmarkEnd w:id="50"/>
            <w:bookmarkEnd w:id="51"/>
          </w:p>
        </w:tc>
      </w:tr>
      <w:tr w:rsidR="00746F99" w:rsidRPr="00E91314" w14:paraId="5951B6A9" w14:textId="77777777" w:rsidTr="009E255F">
        <w:tc>
          <w:tcPr>
            <w:tcW w:w="3936" w:type="dxa"/>
            <w:shd w:val="clear" w:color="auto" w:fill="auto"/>
          </w:tcPr>
          <w:p w14:paraId="71B43FA2"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2AFA245C"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01C8A64A" w14:textId="77777777" w:rsidTr="009E255F">
        <w:tc>
          <w:tcPr>
            <w:tcW w:w="3936" w:type="dxa"/>
            <w:shd w:val="clear" w:color="auto" w:fill="auto"/>
          </w:tcPr>
          <w:p w14:paraId="2ED9580C"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6313985A" w14:textId="77777777" w:rsidR="00746F99" w:rsidRPr="00E91314" w:rsidRDefault="00746F99" w:rsidP="009E255F">
            <w:pPr>
              <w:rPr>
                <w:i/>
                <w:szCs w:val="20"/>
              </w:rPr>
            </w:pPr>
            <w:r w:rsidRPr="00E91314">
              <w:lastRenderedPageBreak/>
              <w:t>Meddelan</w:t>
            </w:r>
            <w:r w:rsidR="00A5026E">
              <w:t xml:space="preserve">deutbyte är </w:t>
            </w:r>
            <w:proofErr w:type="gramStart"/>
            <w:r w:rsidR="00A5026E">
              <w:t>baserade</w:t>
            </w:r>
            <w:proofErr w:type="gramEnd"/>
            <w:r w:rsidR="00A5026E">
              <w:t xml:space="preserve"> på meddelanden i V-</w:t>
            </w:r>
            <w:r w:rsidR="00A5026E">
              <w:lastRenderedPageBreak/>
              <w:t>MIM i tjänstekontrakt. Tjänstekontrakten</w:t>
            </w:r>
            <w:r w:rsidRPr="00E91314">
              <w:t xml:space="preserve"> följer T-boken och RIV-TA2.1</w:t>
            </w:r>
          </w:p>
        </w:tc>
      </w:tr>
      <w:tr w:rsidR="00746F99" w:rsidRPr="00E91314" w14:paraId="0ADD738D" w14:textId="77777777" w:rsidTr="009E255F">
        <w:tc>
          <w:tcPr>
            <w:tcW w:w="3936" w:type="dxa"/>
            <w:shd w:val="clear" w:color="auto" w:fill="auto"/>
          </w:tcPr>
          <w:p w14:paraId="09A02673"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5FEFBAC8" w14:textId="77777777" w:rsidR="00746F99" w:rsidRPr="00E91314" w:rsidRDefault="00746F99" w:rsidP="009E255F">
            <w:r w:rsidRPr="00E91314">
              <w:t>T-boken och RIV-TA 2.1 tillämpas.</w:t>
            </w:r>
          </w:p>
        </w:tc>
      </w:tr>
      <w:tr w:rsidR="00746F99" w:rsidRPr="00E91314" w14:paraId="2C20934C" w14:textId="77777777" w:rsidTr="009E255F">
        <w:tc>
          <w:tcPr>
            <w:tcW w:w="3936" w:type="dxa"/>
            <w:shd w:val="clear" w:color="auto" w:fill="auto"/>
          </w:tcPr>
          <w:p w14:paraId="6CA697CD"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4E1A7A6C" w14:textId="77777777" w:rsidR="00746F99" w:rsidRPr="00E91314" w:rsidRDefault="00746F99" w:rsidP="009E255F">
            <w:r w:rsidRPr="00E91314">
              <w:t>T-boken och RIV-TA 2.1 tillämpas.</w:t>
            </w:r>
          </w:p>
          <w:p w14:paraId="68D77140" w14:textId="77777777" w:rsidR="00746F99" w:rsidRPr="00E91314" w:rsidRDefault="00746F99" w:rsidP="009E255F">
            <w:proofErr w:type="gramStart"/>
            <w:r w:rsidRPr="00E91314">
              <w:t>-</w:t>
            </w:r>
            <w:proofErr w:type="gramEnd"/>
            <w:r w:rsidRPr="00E91314">
              <w:t xml:space="preserve"> T-bokens anslutningsarkitektur tillämpas.</w:t>
            </w:r>
          </w:p>
        </w:tc>
      </w:tr>
      <w:tr w:rsidR="00746F99" w:rsidRPr="00E91314" w14:paraId="3BA3536F" w14:textId="77777777" w:rsidTr="009E255F">
        <w:tc>
          <w:tcPr>
            <w:tcW w:w="3936" w:type="dxa"/>
            <w:shd w:val="clear" w:color="auto" w:fill="auto"/>
          </w:tcPr>
          <w:p w14:paraId="78BF856D"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666E96FD" w14:textId="77777777" w:rsidR="00746F99" w:rsidRPr="00E91314" w:rsidRDefault="00746F99" w:rsidP="009E255F">
            <w:r w:rsidRPr="00E91314">
              <w:t xml:space="preserve">Tjänstekontraktet </w:t>
            </w:r>
            <w:proofErr w:type="gramStart"/>
            <w:r w:rsidRPr="00E91314">
              <w:rPr>
                <w:b/>
              </w:rPr>
              <w:t>kommer</w:t>
            </w:r>
            <w:proofErr w:type="gramEnd"/>
            <w:r w:rsidRPr="00E91314">
              <w:t xml:space="preserve"> </w:t>
            </w:r>
            <w:proofErr w:type="gramStart"/>
            <w:r w:rsidRPr="00E91314">
              <w:t>förvaltas</w:t>
            </w:r>
            <w:proofErr w:type="gramEnd"/>
            <w:r w:rsidRPr="00E91314">
              <w:t xml:space="preserve"> av tjänstedomänan</w:t>
            </w:r>
            <w:r w:rsidR="00A5026E">
              <w:t>svarig Mina Hälsotjänster/Mina v</w:t>
            </w:r>
            <w:r w:rsidRPr="00E91314">
              <w:t>årdkontakter.</w:t>
            </w:r>
          </w:p>
        </w:tc>
      </w:tr>
      <w:tr w:rsidR="00746F99" w:rsidRPr="00E91314" w14:paraId="47557434" w14:textId="77777777" w:rsidTr="009E255F">
        <w:tc>
          <w:tcPr>
            <w:tcW w:w="3936" w:type="dxa"/>
            <w:shd w:val="clear" w:color="auto" w:fill="auto"/>
          </w:tcPr>
          <w:p w14:paraId="03C495E8" w14:textId="77777777" w:rsidR="00746F99" w:rsidRPr="00E91314" w:rsidRDefault="00746F99" w:rsidP="009E255F">
            <w:pPr>
              <w:rPr>
                <w:i/>
              </w:rPr>
            </w:pPr>
            <w:r w:rsidRPr="00E91314">
              <w:rPr>
                <w:i/>
              </w:rPr>
              <w:t xml:space="preserve">För en process inom vård och omsorg kan flera tjänstekontrakt ingå. Därför är det viktigt att alla tjänstekontrakt baseras på en gemensam </w:t>
            </w:r>
            <w:proofErr w:type="spellStart"/>
            <w:r w:rsidRPr="00E91314">
              <w:rPr>
                <w:i/>
              </w:rPr>
              <w:t>referensmodell</w:t>
            </w:r>
            <w:proofErr w:type="spellEnd"/>
            <w:r w:rsidRPr="00E91314">
              <w:rPr>
                <w:i/>
              </w:rPr>
              <w:t xml:space="preserve"> för informationsstruktur.</w:t>
            </w:r>
          </w:p>
        </w:tc>
        <w:tc>
          <w:tcPr>
            <w:tcW w:w="4708" w:type="dxa"/>
            <w:shd w:val="clear" w:color="auto" w:fill="auto"/>
          </w:tcPr>
          <w:p w14:paraId="27B78AD2"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375B6FE8" w14:textId="77777777" w:rsidTr="009E255F">
        <w:tc>
          <w:tcPr>
            <w:tcW w:w="3936" w:type="dxa"/>
            <w:shd w:val="clear" w:color="auto" w:fill="auto"/>
          </w:tcPr>
          <w:p w14:paraId="3457C788"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268E81AD" w14:textId="77777777" w:rsidR="00746F99" w:rsidRPr="00E91314" w:rsidRDefault="00746F99" w:rsidP="009E255F">
            <w:pPr>
              <w:rPr>
                <w:i/>
              </w:rPr>
            </w:pPr>
            <w:r w:rsidRPr="00E91314">
              <w:rPr>
                <w:i/>
              </w:rPr>
              <w:t>o</w:t>
            </w:r>
            <w:r w:rsidRPr="00E91314">
              <w:rPr>
                <w:i/>
              </w:rPr>
              <w:tab/>
              <w:t>Nationellt bryggar informationen (semantisk översättning) eller</w:t>
            </w:r>
          </w:p>
          <w:p w14:paraId="44119873"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72123C01" w14:textId="77777777" w:rsidR="00746F99" w:rsidRPr="00E91314" w:rsidRDefault="00746F99" w:rsidP="009E255F">
            <w:pPr>
              <w:rPr>
                <w:i/>
              </w:rPr>
            </w:pPr>
            <w:r w:rsidRPr="00E91314">
              <w:rPr>
                <w:i/>
              </w:rPr>
              <w:t xml:space="preserve">Observera att semantisk bryggning av information till vårdens </w:t>
            </w:r>
            <w:proofErr w:type="spellStart"/>
            <w:r w:rsidRPr="00E91314">
              <w:rPr>
                <w:i/>
              </w:rPr>
              <w:t>referensmodell</w:t>
            </w:r>
            <w:proofErr w:type="spellEnd"/>
            <w:r w:rsidRPr="00E91314">
              <w:rPr>
                <w:i/>
              </w:rPr>
              <w:t xml:space="preserve"> förutsätter en nationell förvaltning av bryggningstjänster.</w:t>
            </w:r>
          </w:p>
          <w:p w14:paraId="4094F676"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2DBFEFB3"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74576FBE" w14:textId="77777777" w:rsidTr="009E255F">
        <w:tc>
          <w:tcPr>
            <w:tcW w:w="3936" w:type="dxa"/>
            <w:shd w:val="clear" w:color="auto" w:fill="auto"/>
          </w:tcPr>
          <w:p w14:paraId="49E0F4DE"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561EBD77" w14:textId="77777777" w:rsidR="00746F99" w:rsidRPr="00E91314" w:rsidRDefault="00BD6E5E" w:rsidP="00BD6E5E">
            <w:r>
              <w:t>Tillämpas.</w:t>
            </w:r>
          </w:p>
        </w:tc>
      </w:tr>
      <w:tr w:rsidR="00746F99" w:rsidRPr="00E91314" w14:paraId="59BEC3C4" w14:textId="77777777" w:rsidTr="009E255F">
        <w:tc>
          <w:tcPr>
            <w:tcW w:w="3936" w:type="dxa"/>
            <w:shd w:val="clear" w:color="auto" w:fill="auto"/>
          </w:tcPr>
          <w:p w14:paraId="5966D358"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58C6B29B" w14:textId="77777777" w:rsidR="00746F99" w:rsidRPr="00E91314" w:rsidRDefault="00746F99" w:rsidP="009E255F">
            <w:r w:rsidRPr="00E91314">
              <w:t>Tjänstekontrakt är utformade enligt RIV-TA 2.1.</w:t>
            </w:r>
          </w:p>
        </w:tc>
      </w:tr>
    </w:tbl>
    <w:p w14:paraId="06691FC8" w14:textId="77777777" w:rsidR="00746F99" w:rsidRPr="00E91314" w:rsidRDefault="00746F99" w:rsidP="00746F99"/>
    <w:p w14:paraId="09F4EC83"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C6DEE64" w14:textId="77777777" w:rsidTr="009E255F">
        <w:tc>
          <w:tcPr>
            <w:tcW w:w="8644" w:type="dxa"/>
            <w:gridSpan w:val="2"/>
            <w:shd w:val="clear" w:color="auto" w:fill="auto"/>
          </w:tcPr>
          <w:p w14:paraId="1422218E" w14:textId="77777777" w:rsidR="00746F99" w:rsidRPr="00E91314" w:rsidRDefault="00746F99" w:rsidP="009E255F">
            <w:pPr>
              <w:pStyle w:val="Rubrik3Nr"/>
            </w:pPr>
            <w:bookmarkStart w:id="52" w:name="_Toc271877308"/>
            <w:bookmarkStart w:id="53" w:name="_Toc155248470"/>
            <w:bookmarkStart w:id="54" w:name="_Toc272420751"/>
            <w:bookmarkStart w:id="55" w:name="_Toc179610505"/>
            <w:bookmarkStart w:id="56" w:name="_Toc220985991"/>
            <w:r w:rsidRPr="00E91314">
              <w:t>IT5: Lokalt driven e-tjänsteförsörjning</w:t>
            </w:r>
            <w:bookmarkEnd w:id="52"/>
            <w:bookmarkEnd w:id="53"/>
            <w:bookmarkEnd w:id="54"/>
            <w:bookmarkEnd w:id="55"/>
            <w:bookmarkEnd w:id="56"/>
          </w:p>
        </w:tc>
      </w:tr>
      <w:tr w:rsidR="00746F99" w:rsidRPr="00E91314" w14:paraId="39DE09A1" w14:textId="77777777" w:rsidTr="009E255F">
        <w:tc>
          <w:tcPr>
            <w:tcW w:w="3936" w:type="dxa"/>
            <w:shd w:val="clear" w:color="auto" w:fill="auto"/>
          </w:tcPr>
          <w:p w14:paraId="205F802B"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0AC4C59F"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0CD856BD" w14:textId="77777777" w:rsidTr="009E255F">
        <w:tc>
          <w:tcPr>
            <w:tcW w:w="3936" w:type="dxa"/>
            <w:shd w:val="clear" w:color="auto" w:fill="auto"/>
          </w:tcPr>
          <w:p w14:paraId="1624270E" w14:textId="77777777" w:rsidR="00746F99" w:rsidRPr="00E91314" w:rsidRDefault="00746F99" w:rsidP="009E255F">
            <w:pPr>
              <w:rPr>
                <w:i/>
              </w:rPr>
            </w:pPr>
            <w:r w:rsidRPr="00E91314">
              <w:rPr>
                <w:i/>
              </w:rPr>
              <w:t>När utveckling av källkod är en del av en tjänsteleverans skall följande beaktas:</w:t>
            </w:r>
          </w:p>
          <w:p w14:paraId="03FAF518"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4D994540"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0C02968C"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w:t>
            </w:r>
            <w:proofErr w:type="spellStart"/>
            <w:r w:rsidRPr="00E91314">
              <w:rPr>
                <w:i/>
              </w:rPr>
              <w:t>stödforum</w:t>
            </w:r>
            <w:proofErr w:type="spellEnd"/>
            <w:r w:rsidRPr="00E91314">
              <w:rPr>
                <w:i/>
              </w:rPr>
              <w:t xml:space="preserve"> och andra element i en projektinfrastruktur under projektets och förvaltningens hela livscykel.   </w:t>
            </w:r>
          </w:p>
          <w:p w14:paraId="5A563AB8"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39179816" w14:textId="77777777" w:rsidR="00746F99" w:rsidRPr="00E91314" w:rsidRDefault="00746F99" w:rsidP="009E255F">
            <w:pPr>
              <w:rPr>
                <w:i/>
              </w:rPr>
            </w:pPr>
            <w:r w:rsidRPr="00E91314">
              <w:rPr>
                <w:i/>
              </w:rPr>
              <w:lastRenderedPageBreak/>
              <w:t>o</w:t>
            </w:r>
            <w:r w:rsidRPr="00E91314">
              <w:rPr>
                <w:i/>
              </w:rPr>
              <w:tab/>
              <w:t xml:space="preserve">Gemensam </w:t>
            </w:r>
            <w:proofErr w:type="spellStart"/>
            <w:r w:rsidRPr="00E91314">
              <w:rPr>
                <w:i/>
              </w:rPr>
              <w:t>referensmodell</w:t>
            </w:r>
            <w:proofErr w:type="spellEnd"/>
            <w:r w:rsidRPr="00E91314">
              <w:rPr>
                <w:i/>
              </w:rPr>
              <w:t xml:space="preserve"> för e-tjänsters interna uppbyggnad stimulerar och förenklar återanvändning och överföring av förvaltningsansvar mellan organisationer.</w:t>
            </w:r>
          </w:p>
        </w:tc>
        <w:tc>
          <w:tcPr>
            <w:tcW w:w="4708" w:type="dxa"/>
            <w:shd w:val="clear" w:color="auto" w:fill="auto"/>
          </w:tcPr>
          <w:p w14:paraId="59324567" w14:textId="77777777" w:rsidR="00ED427F" w:rsidRDefault="00ED427F" w:rsidP="009E255F">
            <w:r>
              <w:lastRenderedPageBreak/>
              <w:t xml:space="preserve">Tjänstekontraktet är framtaget under öppen källkodslicens. </w:t>
            </w:r>
          </w:p>
          <w:p w14:paraId="789D7035" w14:textId="77777777" w:rsidR="00ED427F" w:rsidRDefault="00ED427F" w:rsidP="009E255F"/>
          <w:p w14:paraId="4AE6A1C1"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2E313D51" w14:textId="77777777" w:rsidTr="009E255F">
        <w:tc>
          <w:tcPr>
            <w:tcW w:w="3936" w:type="dxa"/>
            <w:shd w:val="clear" w:color="auto" w:fill="auto"/>
          </w:tcPr>
          <w:p w14:paraId="62843A2B"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w:t>
            </w:r>
            <w:proofErr w:type="spellStart"/>
            <w:r w:rsidRPr="00E91314">
              <w:rPr>
                <w:i/>
              </w:rPr>
              <w:t>office</w:t>
            </w:r>
            <w:proofErr w:type="spellEnd"/>
            <w:r w:rsidRPr="00E91314">
              <w:rPr>
                <w:i/>
              </w:rPr>
              <w:t xml:space="preserve"> för anslutning av huvudmän till e-tjänster finns etablerad. I den mån etablerade standarder med bred tillämpning i kommersiella e-tjänster finns (t.ex. för </w:t>
            </w:r>
            <w:proofErr w:type="spellStart"/>
            <w:r w:rsidRPr="00E91314">
              <w:rPr>
                <w:i/>
              </w:rPr>
              <w:t>single</w:t>
            </w:r>
            <w:proofErr w:type="spellEnd"/>
            <w:r w:rsidRPr="00E91314">
              <w:rPr>
                <w:i/>
              </w:rPr>
              <w:t>-</w:t>
            </w:r>
            <w:proofErr w:type="spellStart"/>
            <w:r w:rsidRPr="00E91314">
              <w:rPr>
                <w:i/>
              </w:rPr>
              <w:t>sign</w:t>
            </w:r>
            <w:proofErr w:type="spellEnd"/>
            <w:r w:rsidRPr="00E91314">
              <w:rPr>
                <w:i/>
              </w:rPr>
              <w:t xml:space="preserve">-on), bör de användas i syfte att möjliggöra upphandling av </w:t>
            </w:r>
            <w:proofErr w:type="spellStart"/>
            <w:r w:rsidRPr="00E91314">
              <w:rPr>
                <w:i/>
              </w:rPr>
              <w:t>hyllprodukter</w:t>
            </w:r>
            <w:proofErr w:type="spellEnd"/>
            <w:r w:rsidRPr="00E91314">
              <w:rPr>
                <w:i/>
              </w:rPr>
              <w:t>.</w:t>
            </w:r>
          </w:p>
        </w:tc>
        <w:tc>
          <w:tcPr>
            <w:tcW w:w="4708" w:type="dxa"/>
            <w:shd w:val="clear" w:color="auto" w:fill="auto"/>
          </w:tcPr>
          <w:p w14:paraId="05B87597" w14:textId="77777777" w:rsidR="00746F99" w:rsidRDefault="00746F99" w:rsidP="009E255F">
            <w:r w:rsidRPr="00E91314">
              <w:t>Tillämpbar.</w:t>
            </w:r>
          </w:p>
          <w:p w14:paraId="1083DFE6" w14:textId="77777777" w:rsidR="00ED427F" w:rsidRPr="00E91314" w:rsidRDefault="00ED427F" w:rsidP="009E255F">
            <w:proofErr w:type="gramStart"/>
            <w:r>
              <w:t>-</w:t>
            </w:r>
            <w:proofErr w:type="gramEnd"/>
            <w:r>
              <w:t xml:space="preserve"> Standarder enligt RIV-TA.</w:t>
            </w:r>
          </w:p>
        </w:tc>
      </w:tr>
      <w:tr w:rsidR="00746F99" w:rsidRPr="00E91314" w14:paraId="1A814B20" w14:textId="77777777" w:rsidTr="009E255F">
        <w:tc>
          <w:tcPr>
            <w:tcW w:w="3936" w:type="dxa"/>
            <w:shd w:val="clear" w:color="auto" w:fill="auto"/>
          </w:tcPr>
          <w:p w14:paraId="320A2032" w14:textId="77777777" w:rsidR="00746F99" w:rsidRPr="00E91314" w:rsidRDefault="00746F99" w:rsidP="009E255F">
            <w:pPr>
              <w:rPr>
                <w:i/>
              </w:rPr>
            </w:pPr>
            <w:r w:rsidRPr="00E91314">
              <w:rPr>
                <w:i/>
              </w:rPr>
              <w:t xml:space="preserve">Utveckling sker mot globalt dominerande portabilitetsstandarder i de fall mellanvara (applikationsservrar) tillämpas. Det är möjliggöraren för </w:t>
            </w:r>
            <w:proofErr w:type="gramStart"/>
            <w:r w:rsidRPr="00E91314">
              <w:rPr>
                <w:i/>
              </w:rPr>
              <w:t>nyttjande</w:t>
            </w:r>
            <w:proofErr w:type="gramEnd"/>
            <w:r w:rsidRPr="00E91314">
              <w:rPr>
                <w:i/>
              </w:rPr>
              <w:t xml:space="preserve"> av </w:t>
            </w:r>
            <w:proofErr w:type="spellStart"/>
            <w:r w:rsidRPr="00E91314">
              <w:rPr>
                <w:i/>
              </w:rPr>
              <w:t>free-ware</w:t>
            </w:r>
            <w:proofErr w:type="spellEnd"/>
            <w:r w:rsidRPr="00E91314">
              <w:rPr>
                <w:i/>
              </w:rPr>
              <w:t xml:space="preserve"> och lågkostnadsverktyg i organisationer som inte orkar bära tunga licenskostnader för komplexa utvecklingsverktyg och driftsplattformar.</w:t>
            </w:r>
          </w:p>
        </w:tc>
        <w:tc>
          <w:tcPr>
            <w:tcW w:w="4708" w:type="dxa"/>
            <w:shd w:val="clear" w:color="auto" w:fill="auto"/>
          </w:tcPr>
          <w:p w14:paraId="4981FADA" w14:textId="77777777" w:rsidR="00746F99" w:rsidRPr="00E91314" w:rsidRDefault="00746F99" w:rsidP="009E255F">
            <w:r w:rsidRPr="00E91314">
              <w:t>Tillämpas när det är möjligt.</w:t>
            </w:r>
          </w:p>
        </w:tc>
      </w:tr>
      <w:tr w:rsidR="00746F99" w:rsidRPr="00E91314" w14:paraId="02B826B1" w14:textId="77777777" w:rsidTr="009E255F">
        <w:tc>
          <w:tcPr>
            <w:tcW w:w="3936" w:type="dxa"/>
            <w:shd w:val="clear" w:color="auto" w:fill="auto"/>
          </w:tcPr>
          <w:p w14:paraId="6D2BBA80" w14:textId="77777777" w:rsidR="00746F99" w:rsidRPr="00E91314" w:rsidRDefault="00746F99" w:rsidP="009E255F">
            <w:pPr>
              <w:rPr>
                <w:i/>
              </w:rPr>
            </w:pPr>
            <w:r w:rsidRPr="00E91314">
              <w:rPr>
                <w:i/>
              </w:rPr>
              <w:t xml:space="preserve">Nationell (eller regional – beroende på sammanhang vård/omsorg) förvaltning är etablerad (t.ex. s.k. Portal </w:t>
            </w:r>
            <w:proofErr w:type="spellStart"/>
            <w:r w:rsidRPr="00E91314">
              <w:rPr>
                <w:i/>
              </w:rPr>
              <w:t>Governance</w:t>
            </w:r>
            <w:proofErr w:type="spellEnd"/>
            <w:r w:rsidRPr="00E91314">
              <w:rPr>
                <w:i/>
              </w:rPr>
              <w:t>),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419EC353"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518E36F9" w14:textId="77777777" w:rsidTr="009E255F">
        <w:tc>
          <w:tcPr>
            <w:tcW w:w="3936" w:type="dxa"/>
            <w:shd w:val="clear" w:color="auto" w:fill="auto"/>
          </w:tcPr>
          <w:p w14:paraId="6DB0F81D" w14:textId="77777777" w:rsidR="00746F99" w:rsidRPr="00E91314" w:rsidRDefault="00746F99" w:rsidP="009E255F">
            <w:pPr>
              <w:rPr>
                <w:i/>
              </w:rPr>
            </w:pPr>
            <w:r w:rsidRPr="00E91314">
              <w:rPr>
                <w:i/>
              </w:rPr>
              <w:t xml:space="preserve">Genom lokal </w:t>
            </w:r>
            <w:proofErr w:type="spellStart"/>
            <w:r w:rsidRPr="00E91314">
              <w:rPr>
                <w:i/>
              </w:rPr>
              <w:t>governance</w:t>
            </w:r>
            <w:proofErr w:type="spellEnd"/>
            <w:r w:rsidRPr="00E91314">
              <w:rPr>
                <w:i/>
              </w:rPr>
              <w:t xml:space="preserv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392B69FF" w14:textId="77777777" w:rsidR="00746F99" w:rsidRPr="00E91314" w:rsidRDefault="00746F99" w:rsidP="009E255F">
            <w:r w:rsidRPr="00E91314">
              <w:t>&lt;</w:t>
            </w:r>
            <w:proofErr w:type="gramStart"/>
            <w:r w:rsidRPr="00E91314">
              <w:t>Ej</w:t>
            </w:r>
            <w:proofErr w:type="gramEnd"/>
            <w:r w:rsidRPr="00E91314">
              <w:t xml:space="preserve"> tillämpbar&gt;</w:t>
            </w:r>
          </w:p>
        </w:tc>
      </w:tr>
    </w:tbl>
    <w:p w14:paraId="57DFD868"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53FDB0B" w14:textId="77777777" w:rsidTr="009E255F">
        <w:tc>
          <w:tcPr>
            <w:tcW w:w="8644" w:type="dxa"/>
            <w:gridSpan w:val="2"/>
            <w:shd w:val="clear" w:color="auto" w:fill="auto"/>
          </w:tcPr>
          <w:p w14:paraId="417DE17A" w14:textId="77777777" w:rsidR="00746F99" w:rsidRPr="00E91314" w:rsidRDefault="00746F99" w:rsidP="009E255F">
            <w:pPr>
              <w:pStyle w:val="Rubrik3Nr"/>
            </w:pPr>
            <w:bookmarkStart w:id="57" w:name="_Toc155248471"/>
            <w:bookmarkStart w:id="58" w:name="_Toc272420752"/>
            <w:bookmarkStart w:id="59" w:name="_Toc179610506"/>
            <w:bookmarkStart w:id="60" w:name="_Toc220985992"/>
            <w:r w:rsidRPr="00E91314">
              <w:t>IT6: Samverkan i federation</w:t>
            </w:r>
            <w:bookmarkEnd w:id="57"/>
            <w:bookmarkEnd w:id="58"/>
            <w:bookmarkEnd w:id="59"/>
            <w:bookmarkEnd w:id="60"/>
          </w:p>
        </w:tc>
      </w:tr>
      <w:tr w:rsidR="00746F99" w:rsidRPr="00E91314" w14:paraId="4C2A6440" w14:textId="77777777" w:rsidTr="009E255F">
        <w:tc>
          <w:tcPr>
            <w:tcW w:w="3936" w:type="dxa"/>
            <w:shd w:val="clear" w:color="auto" w:fill="auto"/>
          </w:tcPr>
          <w:p w14:paraId="4DC2E0AE"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48324914"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4F38DAC1" w14:textId="77777777" w:rsidTr="009E255F">
        <w:tc>
          <w:tcPr>
            <w:tcW w:w="3936" w:type="dxa"/>
            <w:shd w:val="clear" w:color="auto" w:fill="auto"/>
          </w:tcPr>
          <w:p w14:paraId="1154B8E1"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7A454A1B" w14:textId="77777777" w:rsidR="00746F99" w:rsidRPr="00E91314" w:rsidRDefault="00746F99" w:rsidP="009E255F">
            <w:pPr>
              <w:rPr>
                <w:i/>
                <w:szCs w:val="20"/>
              </w:rPr>
            </w:pPr>
            <w:r w:rsidRPr="00E91314">
              <w:t>&lt;</w:t>
            </w:r>
            <w:proofErr w:type="gramStart"/>
            <w:r w:rsidRPr="00E91314">
              <w:t>Ej</w:t>
            </w:r>
            <w:proofErr w:type="gramEnd"/>
            <w:r w:rsidRPr="00E91314">
              <w:t xml:space="preserve"> tillämpbar&gt;</w:t>
            </w:r>
          </w:p>
        </w:tc>
      </w:tr>
      <w:tr w:rsidR="00746F99" w:rsidRPr="00E91314" w14:paraId="6B7FE56F" w14:textId="77777777" w:rsidTr="009E255F">
        <w:tc>
          <w:tcPr>
            <w:tcW w:w="3936" w:type="dxa"/>
            <w:shd w:val="clear" w:color="auto" w:fill="auto"/>
          </w:tcPr>
          <w:p w14:paraId="532CFC26"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7FD21611" w14:textId="77777777" w:rsidR="00746F99" w:rsidRPr="00E91314" w:rsidRDefault="00746F99" w:rsidP="009E255F">
            <w:proofErr w:type="spellStart"/>
            <w:r w:rsidRPr="00E91314">
              <w:t>SITHS</w:t>
            </w:r>
            <w:proofErr w:type="spellEnd"/>
            <w:r w:rsidRPr="00E91314">
              <w:t xml:space="preserve"> </w:t>
            </w:r>
            <w:proofErr w:type="spellStart"/>
            <w:r w:rsidRPr="00E91314">
              <w:t>HCC</w:t>
            </w:r>
            <w:proofErr w:type="spellEnd"/>
            <w:r w:rsidRPr="00E91314">
              <w:t xml:space="preserve"> </w:t>
            </w:r>
            <w:r w:rsidR="00ED427F" w:rsidRPr="00E91314">
              <w:t>certifikat</w:t>
            </w:r>
            <w:r w:rsidRPr="00E91314">
              <w:t xml:space="preserve"> används i enlighet med T-boken och RIV-TA2.1. </w:t>
            </w:r>
          </w:p>
          <w:p w14:paraId="39A58954" w14:textId="77777777" w:rsidR="00746F99" w:rsidRPr="00E91314" w:rsidRDefault="00746F99" w:rsidP="00AA406D">
            <w:pPr>
              <w:numPr>
                <w:ilvl w:val="0"/>
                <w:numId w:val="6"/>
              </w:numPr>
            </w:pPr>
            <w:r w:rsidRPr="00E91314">
              <w:t xml:space="preserve">Nationell eller regional </w:t>
            </w:r>
            <w:proofErr w:type="spellStart"/>
            <w:r w:rsidRPr="00E91314">
              <w:t>SITHS</w:t>
            </w:r>
            <w:proofErr w:type="spellEnd"/>
            <w:r w:rsidRPr="00E91314">
              <w:t xml:space="preserve"> förvaltning ansvarar för utgivning av certifikat.</w:t>
            </w:r>
          </w:p>
          <w:p w14:paraId="1E923ECC" w14:textId="77777777" w:rsidR="00746F99" w:rsidRPr="00E91314" w:rsidRDefault="00746F99" w:rsidP="009E255F"/>
        </w:tc>
      </w:tr>
      <w:tr w:rsidR="00746F99" w:rsidRPr="00E91314" w14:paraId="0D365B5C" w14:textId="77777777" w:rsidTr="009E255F">
        <w:tc>
          <w:tcPr>
            <w:tcW w:w="3936" w:type="dxa"/>
            <w:shd w:val="clear" w:color="auto" w:fill="auto"/>
          </w:tcPr>
          <w:p w14:paraId="2491BE8C"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0647D801"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10E8C37F" w14:textId="77777777" w:rsidTr="009E255F">
        <w:tc>
          <w:tcPr>
            <w:tcW w:w="3936" w:type="dxa"/>
            <w:shd w:val="clear" w:color="auto" w:fill="auto"/>
          </w:tcPr>
          <w:p w14:paraId="795B865A" w14:textId="77777777" w:rsidR="00746F99" w:rsidRPr="00E91314" w:rsidRDefault="00746F99" w:rsidP="009E255F">
            <w:pPr>
              <w:rPr>
                <w:i/>
              </w:rPr>
            </w:pPr>
            <w:r w:rsidRPr="00E91314">
              <w:rPr>
                <w:i/>
              </w:rPr>
              <w:t>Att Ingående parter i federationen är överens om ett antal gemensamma ståndpunkter:</w:t>
            </w:r>
          </w:p>
          <w:p w14:paraId="473E11CC" w14:textId="77777777" w:rsidR="00746F99" w:rsidRPr="00E91314" w:rsidRDefault="00746F99" w:rsidP="009E255F">
            <w:pPr>
              <w:rPr>
                <w:i/>
              </w:rPr>
            </w:pPr>
            <w:r w:rsidRPr="00E91314">
              <w:rPr>
                <w:i/>
              </w:rPr>
              <w:t>o</w:t>
            </w:r>
            <w:r w:rsidRPr="00E91314">
              <w:rPr>
                <w:i/>
              </w:rPr>
              <w:tab/>
              <w:t>att stark autentisering likställs med 2-faktors autentisering</w:t>
            </w:r>
          </w:p>
          <w:p w14:paraId="333D968D" w14:textId="77777777" w:rsidR="00746F99" w:rsidRPr="00E91314" w:rsidRDefault="00746F99" w:rsidP="009E255F">
            <w:pPr>
              <w:rPr>
                <w:i/>
              </w:rPr>
            </w:pPr>
            <w:r w:rsidRPr="00E91314">
              <w:rPr>
                <w:i/>
              </w:rPr>
              <w:t>o</w:t>
            </w:r>
            <w:r w:rsidRPr="00E91314">
              <w:rPr>
                <w:i/>
              </w:rPr>
              <w:tab/>
              <w:t xml:space="preserve">att vid samverkan acceptera följande metoder för stark autentisering; eID, PKI med lagring av </w:t>
            </w:r>
            <w:proofErr w:type="spellStart"/>
            <w:r w:rsidRPr="00E91314">
              <w:rPr>
                <w:i/>
              </w:rPr>
              <w:t>nyckelpar</w:t>
            </w:r>
            <w:proofErr w:type="spellEnd"/>
            <w:r w:rsidRPr="00E91314">
              <w:rPr>
                <w:i/>
              </w:rPr>
              <w:t xml:space="preserve"> på </w:t>
            </w:r>
            <w:proofErr w:type="spellStart"/>
            <w:r w:rsidRPr="00E91314">
              <w:rPr>
                <w:i/>
              </w:rPr>
              <w:t>SmartCard</w:t>
            </w:r>
            <w:proofErr w:type="spellEnd"/>
            <w:r w:rsidRPr="00E91314">
              <w:rPr>
                <w:i/>
              </w:rPr>
              <w:t xml:space="preserve"> eller motsvarande och metoder baserade på engångslösenord, antingen genererade i en fysisk enhet eller säkert distribuerad till fysisk enhet</w:t>
            </w:r>
          </w:p>
          <w:p w14:paraId="5CC57816" w14:textId="77777777" w:rsidR="00746F99" w:rsidRPr="00E91314" w:rsidRDefault="00746F99" w:rsidP="009E255F">
            <w:pPr>
              <w:rPr>
                <w:i/>
              </w:rPr>
            </w:pPr>
            <w:r w:rsidRPr="00E91314">
              <w:rPr>
                <w:i/>
              </w:rPr>
              <w:t>o</w:t>
            </w:r>
            <w:r w:rsidRPr="00E91314">
              <w:rPr>
                <w:i/>
              </w:rPr>
              <w:tab/>
              <w:t xml:space="preserve">att tillämpa en gemensam certifikat- och utfärdarpolicy, likvärdig med </w:t>
            </w:r>
            <w:proofErr w:type="spellStart"/>
            <w:r w:rsidRPr="00E91314">
              <w:rPr>
                <w:i/>
              </w:rPr>
              <w:t>SITHS</w:t>
            </w:r>
            <w:proofErr w:type="spellEnd"/>
            <w:r w:rsidRPr="00E91314">
              <w:rPr>
                <w:i/>
              </w:rPr>
              <w:t>, som ett minimikrav för egen eller annans PKI</w:t>
            </w:r>
          </w:p>
          <w:p w14:paraId="1E9CCE2B"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009E09DD" w14:textId="77777777" w:rsidR="00746F99" w:rsidRPr="00E91314" w:rsidRDefault="00746F99" w:rsidP="009E255F">
            <w:pPr>
              <w:rPr>
                <w:i/>
              </w:rPr>
            </w:pPr>
            <w:r w:rsidRPr="00E91314">
              <w:rPr>
                <w:i/>
              </w:rPr>
              <w:t>o</w:t>
            </w:r>
            <w:r w:rsidRPr="00E91314">
              <w:rPr>
                <w:i/>
              </w:rPr>
              <w:tab/>
              <w:t xml:space="preserve">att enbart acceptera SAMLv2, eller senare version, vid </w:t>
            </w:r>
            <w:proofErr w:type="spellStart"/>
            <w:r w:rsidRPr="00E91314">
              <w:rPr>
                <w:i/>
              </w:rPr>
              <w:t>identitetsfederering</w:t>
            </w:r>
            <w:proofErr w:type="spellEnd"/>
            <w:r w:rsidRPr="00E91314">
              <w:rPr>
                <w:i/>
              </w:rPr>
              <w:t xml:space="preserve"> samt tydliggöra att det i förekommande fall är det enda sättet att logga in och säkerställa det inte finns någon bakväg in</w:t>
            </w:r>
          </w:p>
          <w:p w14:paraId="49ED0647"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2516A4F7" w14:textId="77777777" w:rsidR="00746F99" w:rsidRPr="00E91314" w:rsidRDefault="00746F99" w:rsidP="009E255F">
            <w:pPr>
              <w:rPr>
                <w:i/>
              </w:rPr>
            </w:pPr>
            <w:r w:rsidRPr="00E91314">
              <w:rPr>
                <w:i/>
              </w:rPr>
              <w:t>o</w:t>
            </w:r>
            <w:r w:rsidRPr="00E91314">
              <w:rPr>
                <w:i/>
              </w:rPr>
              <w:tab/>
              <w:t xml:space="preserve">att tillämpa en gemensam katalogpolicy, med utgångspunkt från </w:t>
            </w:r>
            <w:proofErr w:type="spellStart"/>
            <w:r w:rsidRPr="00E91314">
              <w:rPr>
                <w:i/>
              </w:rPr>
              <w:t>HSA</w:t>
            </w:r>
            <w:proofErr w:type="spellEnd"/>
            <w:r w:rsidRPr="00E91314">
              <w:rPr>
                <w:i/>
              </w:rPr>
              <w:t xml:space="preserve"> policy, som ett minimikrav för egna kataloger</w:t>
            </w:r>
          </w:p>
          <w:p w14:paraId="70C36E7F"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 xml:space="preserve">vara möjlig både över </w:t>
            </w:r>
            <w:proofErr w:type="spellStart"/>
            <w:r w:rsidRPr="00E91314">
              <w:rPr>
                <w:i/>
              </w:rPr>
              <w:t>Sjunet</w:t>
            </w:r>
            <w:proofErr w:type="spellEnd"/>
            <w:r w:rsidRPr="00E91314">
              <w:rPr>
                <w:i/>
              </w:rPr>
              <w:t xml:space="preserve"> och Internet. Det är den egna organisationen som beslutar vilken tillgänglighet som är tillräcklig för anslutningen</w:t>
            </w:r>
          </w:p>
          <w:p w14:paraId="1472E504"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16C88D11" w14:textId="77777777" w:rsidR="00746F99" w:rsidRPr="00E91314" w:rsidRDefault="00746F99" w:rsidP="009E255F">
            <w:pPr>
              <w:rPr>
                <w:i/>
              </w:rPr>
            </w:pPr>
            <w:r w:rsidRPr="00E91314">
              <w:rPr>
                <w:i/>
              </w:rPr>
              <w:t>o</w:t>
            </w:r>
            <w:r w:rsidRPr="00E91314">
              <w:rPr>
                <w:i/>
              </w:rPr>
              <w:tab/>
              <w:t xml:space="preserve">Att utgå från att kommunikation över Internet och </w:t>
            </w:r>
            <w:proofErr w:type="spellStart"/>
            <w:r w:rsidRPr="00E91314">
              <w:rPr>
                <w:i/>
              </w:rPr>
              <w:t>Sjunet</w:t>
            </w:r>
            <w:proofErr w:type="spellEnd"/>
            <w:r w:rsidRPr="00E91314">
              <w:rPr>
                <w:i/>
              </w:rPr>
              <w:t xml:space="preserve"> har ett likvärdigt skyddsbehov</w:t>
            </w:r>
          </w:p>
        </w:tc>
        <w:tc>
          <w:tcPr>
            <w:tcW w:w="4708" w:type="dxa"/>
            <w:shd w:val="clear" w:color="auto" w:fill="auto"/>
          </w:tcPr>
          <w:p w14:paraId="26D88B03" w14:textId="77777777" w:rsidR="00833192" w:rsidRPr="00E91314" w:rsidRDefault="00833192" w:rsidP="00AA406D">
            <w:pPr>
              <w:pStyle w:val="Liststycke"/>
              <w:numPr>
                <w:ilvl w:val="0"/>
                <w:numId w:val="25"/>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5C59B0A7"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77DAEA34" w14:textId="77777777" w:rsidR="00833192" w:rsidRPr="00E91314" w:rsidRDefault="00833192" w:rsidP="00AA406D">
            <w:pPr>
              <w:pStyle w:val="Liststycke"/>
              <w:numPr>
                <w:ilvl w:val="0"/>
                <w:numId w:val="25"/>
              </w:numPr>
            </w:pPr>
            <w:proofErr w:type="spellStart"/>
            <w:r w:rsidRPr="00E91314">
              <w:t>SITHS</w:t>
            </w:r>
            <w:proofErr w:type="spellEnd"/>
            <w:r w:rsidRPr="00E91314">
              <w:t xml:space="preserve"> PKI infrastruktur tillämpas för att säkra system kommunikation.</w:t>
            </w:r>
          </w:p>
          <w:p w14:paraId="2457D08B" w14:textId="77777777" w:rsidR="001319C6" w:rsidRPr="00E91314" w:rsidRDefault="001319C6" w:rsidP="00AA406D">
            <w:pPr>
              <w:pStyle w:val="Liststycke"/>
              <w:numPr>
                <w:ilvl w:val="0"/>
                <w:numId w:val="25"/>
              </w:numPr>
            </w:pPr>
            <w:proofErr w:type="spellStart"/>
            <w:r w:rsidRPr="00E91314">
              <w:t>HSA</w:t>
            </w:r>
            <w:proofErr w:type="spellEnd"/>
            <w:r w:rsidRPr="00E91314">
              <w:t xml:space="preserve"> katalogen ligger till grund för identifiering av vårdgivare, vårdenheter och medarbetare.</w:t>
            </w:r>
          </w:p>
          <w:p w14:paraId="57E81D84" w14:textId="77777777" w:rsidR="001319C6" w:rsidRDefault="001319C6" w:rsidP="00AA406D">
            <w:pPr>
              <w:pStyle w:val="Liststycke"/>
              <w:numPr>
                <w:ilvl w:val="0"/>
                <w:numId w:val="25"/>
              </w:numPr>
            </w:pPr>
            <w:r w:rsidRPr="00E91314">
              <w:t>Kommunikation sker över tjänsteplattformen vilken kommer tillgängliggöras på internet/</w:t>
            </w:r>
            <w:proofErr w:type="spellStart"/>
            <w:r w:rsidRPr="00E91314">
              <w:t>sjunet</w:t>
            </w:r>
            <w:proofErr w:type="spellEnd"/>
            <w:r w:rsidRPr="00E91314">
              <w:t>.</w:t>
            </w:r>
          </w:p>
          <w:p w14:paraId="7EC1338E" w14:textId="77777777" w:rsidR="00ED427F" w:rsidRDefault="00ED427F" w:rsidP="00ED427F"/>
          <w:p w14:paraId="54E3D049" w14:textId="77777777" w:rsidR="006B1196" w:rsidRDefault="006B1196" w:rsidP="00ED427F">
            <w:r>
              <w:t>Övrigt:</w:t>
            </w:r>
          </w:p>
          <w:p w14:paraId="42BA6A8B" w14:textId="77777777" w:rsidR="006B1196" w:rsidRDefault="006B1196" w:rsidP="00AA406D">
            <w:pPr>
              <w:pStyle w:val="Liststycke"/>
              <w:numPr>
                <w:ilvl w:val="0"/>
                <w:numId w:val="30"/>
              </w:numPr>
            </w:pPr>
            <w:r>
              <w:t xml:space="preserve">I de fall autentisering av medarbetare/vårdpersonal </w:t>
            </w:r>
            <w:proofErr w:type="gramStart"/>
            <w:r>
              <w:t>förekommer</w:t>
            </w:r>
            <w:proofErr w:type="gramEnd"/>
            <w:r>
              <w:t xml:space="preserve"> </w:t>
            </w:r>
            <w:proofErr w:type="gramStart"/>
            <w:r>
              <w:t>är</w:t>
            </w:r>
            <w:proofErr w:type="gramEnd"/>
            <w:r>
              <w:t xml:space="preserve"> det rekommenderat att </w:t>
            </w:r>
            <w:proofErr w:type="spellStart"/>
            <w:r>
              <w:t>Ineras</w:t>
            </w:r>
            <w:proofErr w:type="spellEnd"/>
            <w:r>
              <w:t xml:space="preserve"> Säkerhetstjänster används.</w:t>
            </w:r>
          </w:p>
          <w:p w14:paraId="0496312A" w14:textId="77777777" w:rsidR="00746F99" w:rsidRPr="00E91314" w:rsidRDefault="00746F99" w:rsidP="009E255F"/>
        </w:tc>
      </w:tr>
      <w:tr w:rsidR="00833192" w:rsidRPr="00E91314" w14:paraId="5B0D9FF7" w14:textId="77777777" w:rsidTr="009E255F">
        <w:tc>
          <w:tcPr>
            <w:tcW w:w="3936" w:type="dxa"/>
            <w:shd w:val="clear" w:color="auto" w:fill="auto"/>
          </w:tcPr>
          <w:p w14:paraId="4CA08B32" w14:textId="77777777" w:rsidR="00833192" w:rsidRPr="00E91314" w:rsidRDefault="00833192" w:rsidP="009E255F">
            <w:pPr>
              <w:rPr>
                <w:i/>
              </w:rPr>
            </w:pPr>
          </w:p>
        </w:tc>
        <w:tc>
          <w:tcPr>
            <w:tcW w:w="4708" w:type="dxa"/>
            <w:shd w:val="clear" w:color="auto" w:fill="auto"/>
          </w:tcPr>
          <w:p w14:paraId="4608CF83" w14:textId="77777777" w:rsidR="00833192" w:rsidRPr="00E91314" w:rsidRDefault="00833192" w:rsidP="00AA406D">
            <w:pPr>
              <w:pStyle w:val="Liststycke"/>
              <w:numPr>
                <w:ilvl w:val="0"/>
                <w:numId w:val="25"/>
              </w:numPr>
            </w:pPr>
          </w:p>
        </w:tc>
      </w:tr>
    </w:tbl>
    <w:p w14:paraId="34BEBC98" w14:textId="77777777" w:rsidR="00746F99" w:rsidRPr="00E91314" w:rsidRDefault="00746F99" w:rsidP="00746F99"/>
    <w:p w14:paraId="1455E259" w14:textId="77777777" w:rsidR="00F35C43" w:rsidRPr="00E91314" w:rsidRDefault="00F35C43" w:rsidP="004F6412">
      <w:pPr>
        <w:pStyle w:val="Rubrik2Nr"/>
        <w:numPr>
          <w:ilvl w:val="0"/>
          <w:numId w:val="0"/>
        </w:numPr>
      </w:pPr>
    </w:p>
    <w:p w14:paraId="3DD91C9D" w14:textId="77777777" w:rsidR="00606E91" w:rsidRPr="00E91314" w:rsidRDefault="004E69A8" w:rsidP="00606E91">
      <w:pPr>
        <w:pStyle w:val="Rubrik2Nr"/>
      </w:pPr>
      <w:bookmarkStart w:id="61" w:name="_Toc265471421"/>
      <w:r w:rsidRPr="00E91314">
        <w:br w:type="page"/>
      </w:r>
      <w:bookmarkStart w:id="62" w:name="_Toc220985993"/>
      <w:r w:rsidR="00606E91" w:rsidRPr="00E91314">
        <w:lastRenderedPageBreak/>
        <w:t>Översikt</w:t>
      </w:r>
      <w:bookmarkEnd w:id="61"/>
      <w:bookmarkEnd w:id="62"/>
    </w:p>
    <w:p w14:paraId="4D2B9A49" w14:textId="77777777" w:rsidR="00063288" w:rsidRPr="00E91314" w:rsidRDefault="00063288" w:rsidP="00063288"/>
    <w:p w14:paraId="1CCAC7E6" w14:textId="77777777" w:rsidR="00973419" w:rsidRPr="00E91314" w:rsidRDefault="008B0FFE" w:rsidP="00E02927">
      <w:pPr>
        <w:pStyle w:val="Beskrivning"/>
        <w:rPr>
          <w:i/>
        </w:rPr>
      </w:pPr>
      <w:bookmarkStart w:id="63" w:name="_Toc220550764"/>
      <w:r>
        <w:rPr>
          <w:noProof/>
          <w:lang w:val="sv-SE" w:eastAsia="sv-SE"/>
        </w:rPr>
        <w:drawing>
          <wp:inline distT="0" distB="0" distL="0" distR="0" wp14:anchorId="1898749F" wp14:editId="2BBEC1A5">
            <wp:extent cx="5327437" cy="2652149"/>
            <wp:effectExtent l="0" t="0" r="698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107" cy="2652482"/>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3"/>
      <w:r w:rsidR="00973419" w:rsidRPr="00E91314">
        <w:rPr>
          <w:i/>
        </w:rPr>
        <w:t xml:space="preserve"> </w:t>
      </w:r>
    </w:p>
    <w:p w14:paraId="2A63932E"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49121045" w14:textId="77777777" w:rsidR="00063288" w:rsidRPr="00E91314" w:rsidRDefault="00063288" w:rsidP="00063288"/>
    <w:p w14:paraId="5507089F" w14:textId="77777777" w:rsidR="0063557F" w:rsidRPr="00E91314" w:rsidRDefault="0063557F" w:rsidP="00063288">
      <w:r w:rsidRPr="00E91314">
        <w:t>Flöde:</w:t>
      </w:r>
    </w:p>
    <w:p w14:paraId="09E2A8A3" w14:textId="77777777" w:rsidR="00AB38FD" w:rsidRPr="00E91314" w:rsidRDefault="00AB38FD" w:rsidP="00063288">
      <w:r w:rsidRPr="00E91314">
        <w:t>Medarbetare/vårdpersonal har i ett tidigare steg (</w:t>
      </w:r>
      <w:proofErr w:type="gramStart"/>
      <w:r w:rsidRPr="00E91314">
        <w:t>ej</w:t>
      </w:r>
      <w:proofErr w:type="gramEnd"/>
      <w:r w:rsidRPr="00E91314">
        <w:t xml:space="preserve">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576C25C4" w14:textId="77777777" w:rsidR="00AB38FD" w:rsidRPr="00E91314" w:rsidRDefault="00AB38FD" w:rsidP="00063288"/>
    <w:p w14:paraId="6AF1C504"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r>
      <w:proofErr w:type="gramStart"/>
      <w:r w:rsidRPr="00E91314">
        <w:t>-</w:t>
      </w:r>
      <w:proofErr w:type="gramEnd"/>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58200B1C" w14:textId="77777777" w:rsidR="0063557F" w:rsidRPr="00E91314" w:rsidRDefault="00593A67" w:rsidP="00AA406D">
      <w:pPr>
        <w:numPr>
          <w:ilvl w:val="0"/>
          <w:numId w:val="9"/>
        </w:numPr>
      </w:pPr>
      <w:r w:rsidRPr="00E91314">
        <w:rPr>
          <w:b/>
        </w:rPr>
        <w:t>Formulärmotorn</w:t>
      </w:r>
      <w:r w:rsidRPr="00E91314">
        <w:t xml:space="preserve"> </w:t>
      </w:r>
      <w:proofErr w:type="gramStart"/>
      <w:r w:rsidRPr="00E91314">
        <w:t>mottager</w:t>
      </w:r>
      <w:proofErr w:type="gramEnd"/>
      <w:r w:rsidRPr="00E91314">
        <w:t xml:space="preserve"> och skapar en formulärbegäran. Formulärmotorn har nu en informationsmängd som bör annonseras till sin omvärld (</w:t>
      </w:r>
      <w:r w:rsidR="005713BB" w:rsidRPr="00E91314">
        <w:t xml:space="preserve">Formulärmotorn har en skapad formulärbegäran </w:t>
      </w:r>
      <w:proofErr w:type="gramStart"/>
      <w:r w:rsidR="005713BB" w:rsidRPr="00E91314">
        <w:t>dvs</w:t>
      </w:r>
      <w:proofErr w:type="gramEnd"/>
      <w:r w:rsidR="005713BB" w:rsidRPr="00E91314">
        <w:t xml:space="preserve"> jag har ett formulär som en patient skall fylla i</w:t>
      </w:r>
      <w:r w:rsidRPr="00E91314">
        <w:t xml:space="preserve">). </w:t>
      </w:r>
      <w:r w:rsidR="0063557F" w:rsidRPr="00E91314">
        <w:br/>
      </w:r>
      <w:proofErr w:type="gramStart"/>
      <w:r w:rsidR="0063557F" w:rsidRPr="00E91314">
        <w:t>-</w:t>
      </w:r>
      <w:proofErr w:type="gramEnd"/>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6057174C"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proofErr w:type="gramStart"/>
      <w:r w:rsidRPr="00E91314">
        <w:t>prenumeranten</w:t>
      </w:r>
      <w:proofErr w:type="gramEnd"/>
      <w:r w:rsidR="005713BB" w:rsidRPr="00E91314">
        <w:t>. I detta fall</w:t>
      </w:r>
      <w:r w:rsidRPr="00E91314">
        <w:t xml:space="preserve"> ”Mina vårdkontakter”</w:t>
      </w:r>
      <w:r w:rsidR="001866D6" w:rsidRPr="00E91314">
        <w:t xml:space="preserve"> (e-tjänsten)</w:t>
      </w:r>
      <w:r w:rsidRPr="00E91314">
        <w:t>.</w:t>
      </w:r>
    </w:p>
    <w:p w14:paraId="0825AE8E" w14:textId="77777777" w:rsidR="0063557F" w:rsidRPr="00E91314" w:rsidRDefault="0063557F" w:rsidP="00AA406D">
      <w:pPr>
        <w:numPr>
          <w:ilvl w:val="0"/>
          <w:numId w:val="9"/>
        </w:numPr>
      </w:pPr>
      <w:r w:rsidRPr="00E91314">
        <w:rPr>
          <w:b/>
        </w:rPr>
        <w:lastRenderedPageBreak/>
        <w:t>Mina vårdkontakter</w:t>
      </w:r>
      <w:r w:rsidRPr="00E91314">
        <w:t xml:space="preserve"> </w:t>
      </w:r>
      <w:proofErr w:type="gramStart"/>
      <w:r w:rsidR="005713BB" w:rsidRPr="00E91314">
        <w:t>mottager</w:t>
      </w:r>
      <w:proofErr w:type="gramEnd"/>
      <w:r w:rsidR="005713BB" w:rsidRPr="00E91314">
        <w:t xml:space="preserve"> notifiering och agerar baserat på sitt regelverk för e-tjänsten och patienten</w:t>
      </w:r>
      <w:r w:rsidRPr="00E91314">
        <w:t>.</w:t>
      </w:r>
      <w:r w:rsidRPr="00E91314">
        <w:br/>
      </w:r>
      <w:proofErr w:type="gramStart"/>
      <w:r w:rsidRPr="00E91314">
        <w:t>-</w:t>
      </w:r>
      <w:proofErr w:type="gramEnd"/>
      <w:r w:rsidRPr="00E91314">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28A63F4D" w14:textId="77777777" w:rsidR="0063557F" w:rsidRPr="00E91314" w:rsidRDefault="0063557F" w:rsidP="00AA406D">
      <w:pPr>
        <w:numPr>
          <w:ilvl w:val="0"/>
          <w:numId w:val="9"/>
        </w:numPr>
      </w:pPr>
      <w:r w:rsidRPr="00E91314">
        <w:rPr>
          <w:b/>
        </w:rPr>
        <w:t>Patienten</w:t>
      </w:r>
      <w:r w:rsidRPr="00E91314">
        <w:t xml:space="preserve"> använder e-tjänsten ”formulär”. Tjänstekontraktet används för att överföra frågor/svar.</w:t>
      </w:r>
      <w:r w:rsidR="0097140E" w:rsidRPr="00E91314">
        <w:br/>
      </w:r>
      <w:proofErr w:type="gramStart"/>
      <w:r w:rsidR="0097140E" w:rsidRPr="00E91314">
        <w:t>-</w:t>
      </w:r>
      <w:proofErr w:type="gramEnd"/>
      <w:r w:rsidR="0097140E" w:rsidRPr="00E91314">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0CD72BEA"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r>
      <w:proofErr w:type="gramStart"/>
      <w:r w:rsidRPr="00E91314">
        <w:t>-</w:t>
      </w:r>
      <w:proofErr w:type="gramEnd"/>
      <w:r w:rsidRPr="00E91314">
        <w:t>Formulärmotorn anropar engagemangsindex och en domänspecifik indexpost för formulärbegäran skapas. Se tjänstekontraktsbeskrivning för detaljer kring informationsbehov för tjänstedomänen.</w:t>
      </w:r>
    </w:p>
    <w:p w14:paraId="35BC79AA"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w:t>
      </w:r>
      <w:proofErr w:type="gramStart"/>
      <w:r w:rsidRPr="00E91314">
        <w:t>prenumeranten</w:t>
      </w:r>
      <w:proofErr w:type="gramEnd"/>
      <w:r w:rsidRPr="00E91314">
        <w:t xml:space="preserve">.  </w:t>
      </w:r>
    </w:p>
    <w:p w14:paraId="1A943771" w14:textId="77777777" w:rsidR="00226099" w:rsidRPr="00E91314" w:rsidRDefault="00900D13" w:rsidP="00AA406D">
      <w:pPr>
        <w:numPr>
          <w:ilvl w:val="0"/>
          <w:numId w:val="9"/>
        </w:numPr>
      </w:pPr>
      <w:r w:rsidRPr="00E91314">
        <w:rPr>
          <w:b/>
        </w:rPr>
        <w:t xml:space="preserve">Vårdsystemet </w:t>
      </w:r>
      <w:proofErr w:type="gramStart"/>
      <w:r w:rsidRPr="00E91314">
        <w:t>mottager</w:t>
      </w:r>
      <w:proofErr w:type="gramEnd"/>
      <w:r w:rsidRPr="00E91314">
        <w:t xml:space="preserve"> notifieringen från engagemangsindex. Genom att analysera ID på </w:t>
      </w:r>
      <w:proofErr w:type="gramStart"/>
      <w:r w:rsidRPr="00E91314">
        <w:t>notifieringen</w:t>
      </w:r>
      <w:proofErr w:type="gramEnd"/>
      <w:r w:rsidRPr="00E91314">
        <w:t xml:space="preserve"> kan vårdsystemet avgöra om vårdsystemet skall hämta det besvarade formuläret från formulärmotorn.</w:t>
      </w:r>
      <w:r w:rsidRPr="00E91314">
        <w:br/>
      </w:r>
      <w:proofErr w:type="gramStart"/>
      <w:r w:rsidRPr="00E91314">
        <w:t>-</w:t>
      </w:r>
      <w:proofErr w:type="gramEnd"/>
      <w:r w:rsidRPr="00E91314">
        <w:t xml:space="preserve">Vårdsystemet anropar formulärmotorn och hämtar formuläret (frågor/svar). </w:t>
      </w:r>
    </w:p>
    <w:p w14:paraId="431FA4DF" w14:textId="77777777" w:rsidR="00226099" w:rsidRPr="00E91314" w:rsidRDefault="00226099" w:rsidP="00226099"/>
    <w:p w14:paraId="3004C90B"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42A17028" w14:textId="77777777" w:rsidR="00226099" w:rsidRPr="00E91314" w:rsidRDefault="00226099" w:rsidP="00226099"/>
    <w:p w14:paraId="46587B1C" w14:textId="77777777" w:rsidR="00226099" w:rsidRPr="00E91314" w:rsidRDefault="00226099" w:rsidP="00226099"/>
    <w:p w14:paraId="4B77AD13" w14:textId="77777777" w:rsidR="00226099" w:rsidRPr="00E91314" w:rsidRDefault="00226099" w:rsidP="00226099"/>
    <w:p w14:paraId="49378BD1" w14:textId="77777777" w:rsidR="00226099" w:rsidRPr="00E91314" w:rsidRDefault="00226099" w:rsidP="00226099"/>
    <w:p w14:paraId="72FBA990" w14:textId="77777777" w:rsidR="00226099" w:rsidRPr="00E91314" w:rsidRDefault="00226099" w:rsidP="00226099"/>
    <w:p w14:paraId="3BA4F4F2" w14:textId="77777777" w:rsidR="004C3653" w:rsidRPr="00E91314" w:rsidRDefault="004C3653">
      <w:pPr>
        <w:spacing w:before="0" w:after="0"/>
        <w:rPr>
          <w:rFonts w:ascii="Arial" w:hAnsi="Arial" w:cs="Arial"/>
          <w:b/>
          <w:iCs/>
          <w:szCs w:val="26"/>
          <w:lang w:eastAsia="sv-SE"/>
        </w:rPr>
      </w:pPr>
      <w:r w:rsidRPr="00E91314">
        <w:br w:type="page"/>
      </w:r>
    </w:p>
    <w:p w14:paraId="4255B6AA" w14:textId="77777777" w:rsidR="00606E91" w:rsidRPr="00E91314" w:rsidRDefault="00606E91" w:rsidP="00937E40">
      <w:pPr>
        <w:pStyle w:val="Rubrik3Nr"/>
      </w:pPr>
      <w:bookmarkStart w:id="64" w:name="_Toc220985994"/>
      <w:r w:rsidRPr="00E91314">
        <w:lastRenderedPageBreak/>
        <w:t>Översikt och mål</w:t>
      </w:r>
      <w:bookmarkEnd w:id="64"/>
    </w:p>
    <w:p w14:paraId="6D4D6DEC"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4E7EF297" w14:textId="77777777" w:rsidR="00C977E1" w:rsidRPr="00E91314" w:rsidRDefault="00C977E1" w:rsidP="00CB71B1"/>
    <w:p w14:paraId="772D6E6F"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24F28187" w14:textId="77777777" w:rsidR="00E45A1F" w:rsidRPr="00E91314" w:rsidRDefault="00E45A1F" w:rsidP="00CB71B1"/>
    <w:p w14:paraId="065FCC6C" w14:textId="77777777" w:rsidR="00E45A1F" w:rsidRPr="00E91314" w:rsidRDefault="00E45A1F" w:rsidP="00CB71B1">
      <w:r w:rsidRPr="00E91314">
        <w:t xml:space="preserve">Lösningen förutsätter att nationell infrastruktur </w:t>
      </w:r>
      <w:proofErr w:type="gramStart"/>
      <w:r w:rsidRPr="00E91314">
        <w:t>nyttjas</w:t>
      </w:r>
      <w:proofErr w:type="gramEnd"/>
      <w:r w:rsidRPr="00E91314">
        <w:t>.</w:t>
      </w:r>
    </w:p>
    <w:p w14:paraId="2431FD70" w14:textId="77777777" w:rsidR="00F2215B" w:rsidRPr="00E91314" w:rsidRDefault="00F2215B" w:rsidP="00AA406D">
      <w:pPr>
        <w:pStyle w:val="Liststycke"/>
        <w:numPr>
          <w:ilvl w:val="0"/>
          <w:numId w:val="25"/>
        </w:numPr>
      </w:pPr>
      <w:r w:rsidRPr="00E91314">
        <w:t>Nationell tjänsteplattform (N-TP).</w:t>
      </w:r>
    </w:p>
    <w:p w14:paraId="2CD47FFD" w14:textId="77777777" w:rsidR="00F2215B" w:rsidRPr="00E91314" w:rsidRDefault="00F2215B" w:rsidP="00AA406D">
      <w:pPr>
        <w:pStyle w:val="Liststycke"/>
        <w:numPr>
          <w:ilvl w:val="1"/>
          <w:numId w:val="25"/>
        </w:numPr>
      </w:pPr>
      <w:r w:rsidRPr="00E91314">
        <w:t xml:space="preserve">Tjänsteplattformen ansvarar för </w:t>
      </w:r>
      <w:r w:rsidR="00B8339A" w:rsidRPr="00E91314">
        <w:t xml:space="preserve">behörighetskontroll, </w:t>
      </w:r>
      <w:proofErr w:type="spellStart"/>
      <w:r w:rsidR="00B8339A" w:rsidRPr="00E91314">
        <w:t>virtualisering</w:t>
      </w:r>
      <w:proofErr w:type="spellEnd"/>
      <w:r w:rsidR="00B8339A" w:rsidRPr="00E91314">
        <w:t xml:space="preserve"> och tjänsteadressering.</w:t>
      </w:r>
    </w:p>
    <w:p w14:paraId="6F3EDFA1"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5A1611B5"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1BB22E17" w14:textId="77777777" w:rsidR="00F2215B" w:rsidRPr="00E91314" w:rsidRDefault="00F2215B" w:rsidP="00AA406D">
      <w:pPr>
        <w:pStyle w:val="Liststycke"/>
        <w:numPr>
          <w:ilvl w:val="0"/>
          <w:numId w:val="25"/>
        </w:numPr>
      </w:pPr>
      <w:proofErr w:type="spellStart"/>
      <w:r w:rsidRPr="00E91314">
        <w:t>SITHS</w:t>
      </w:r>
      <w:proofErr w:type="spellEnd"/>
      <w:r w:rsidRPr="00E91314">
        <w:t xml:space="preserve"> </w:t>
      </w:r>
      <w:proofErr w:type="spellStart"/>
      <w:r w:rsidRPr="00E91314">
        <w:t>HCC</w:t>
      </w:r>
      <w:proofErr w:type="spellEnd"/>
    </w:p>
    <w:p w14:paraId="1D9ED9F6" w14:textId="77777777" w:rsidR="00B8339A" w:rsidRPr="00E91314" w:rsidRDefault="00B8339A" w:rsidP="00AA406D">
      <w:pPr>
        <w:pStyle w:val="Liststycke"/>
        <w:numPr>
          <w:ilvl w:val="1"/>
          <w:numId w:val="25"/>
        </w:numPr>
      </w:pPr>
      <w:r w:rsidRPr="00E91314">
        <w:t>PKI infrastruktur</w:t>
      </w:r>
    </w:p>
    <w:p w14:paraId="721C6F48" w14:textId="77777777" w:rsidR="00B8339A" w:rsidRPr="00E91314" w:rsidRDefault="00672AFF" w:rsidP="00AA406D">
      <w:pPr>
        <w:pStyle w:val="Liststycke"/>
        <w:numPr>
          <w:ilvl w:val="1"/>
          <w:numId w:val="25"/>
        </w:numPr>
      </w:pPr>
      <w:proofErr w:type="spellStart"/>
      <w:r w:rsidRPr="00E91314">
        <w:t>SITHS</w:t>
      </w:r>
      <w:proofErr w:type="spellEnd"/>
      <w:r w:rsidRPr="00E91314">
        <w:t xml:space="preserve"> </w:t>
      </w:r>
      <w:proofErr w:type="spellStart"/>
      <w:r w:rsidRPr="00E91314">
        <w:t>HCC</w:t>
      </w:r>
      <w:proofErr w:type="spellEnd"/>
      <w:r w:rsidRPr="00E91314">
        <w:t xml:space="preserve"> certifikat a</w:t>
      </w:r>
      <w:r w:rsidR="00B8339A" w:rsidRPr="00E91314">
        <w:t>nvänds för att autentisera samtliga systemaktörer.</w:t>
      </w:r>
    </w:p>
    <w:p w14:paraId="47E610D8" w14:textId="77777777" w:rsidR="00F2215B" w:rsidRPr="00E91314" w:rsidRDefault="00F2215B" w:rsidP="00AA406D">
      <w:pPr>
        <w:pStyle w:val="Liststycke"/>
        <w:numPr>
          <w:ilvl w:val="0"/>
          <w:numId w:val="25"/>
        </w:numPr>
      </w:pPr>
      <w:proofErr w:type="spellStart"/>
      <w:r w:rsidRPr="00E91314">
        <w:t>HSA</w:t>
      </w:r>
      <w:proofErr w:type="spellEnd"/>
      <w:r w:rsidRPr="00E91314">
        <w:t xml:space="preserve"> katalog</w:t>
      </w:r>
    </w:p>
    <w:p w14:paraId="602119B1"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70E3725D" w14:textId="77777777" w:rsidR="002C3181" w:rsidRPr="00E91314" w:rsidRDefault="002C3181" w:rsidP="00AA406D">
      <w:pPr>
        <w:pStyle w:val="Liststycke"/>
        <w:numPr>
          <w:ilvl w:val="1"/>
          <w:numId w:val="25"/>
        </w:numPr>
      </w:pPr>
      <w:proofErr w:type="spellStart"/>
      <w:r w:rsidRPr="00E91314">
        <w:t>HSA</w:t>
      </w:r>
      <w:proofErr w:type="spellEnd"/>
      <w:r w:rsidR="00672AFF" w:rsidRPr="00E91314">
        <w:t xml:space="preserve"> (</w:t>
      </w:r>
      <w:proofErr w:type="spellStart"/>
      <w:r w:rsidR="00672AFF" w:rsidRPr="00E91314">
        <w:t>Hsa</w:t>
      </w:r>
      <w:proofErr w:type="spellEnd"/>
      <w:r w:rsidR="00672AFF" w:rsidRPr="00E91314">
        <w:t>-id) används för att identifiera vårdgivare, vårdenheter och medarbetare.</w:t>
      </w:r>
    </w:p>
    <w:p w14:paraId="60A75C89"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0F95CC43" w14:textId="77777777" w:rsidR="00672AFF" w:rsidRPr="00E91314" w:rsidRDefault="00672AFF" w:rsidP="00AA406D">
      <w:pPr>
        <w:pStyle w:val="Liststycke"/>
        <w:numPr>
          <w:ilvl w:val="1"/>
          <w:numId w:val="25"/>
        </w:numPr>
      </w:pPr>
      <w:r w:rsidRPr="00E91314">
        <w:t>Stödtjänsten används för att indexera patientens informationsmängder.</w:t>
      </w:r>
    </w:p>
    <w:p w14:paraId="00C9EDAD" w14:textId="77777777" w:rsidR="00672AFF" w:rsidRPr="00E91314" w:rsidRDefault="00672AFF" w:rsidP="00AA406D">
      <w:pPr>
        <w:pStyle w:val="Liststycke"/>
        <w:numPr>
          <w:ilvl w:val="1"/>
          <w:numId w:val="25"/>
        </w:numPr>
      </w:pPr>
      <w:r w:rsidRPr="00E91314">
        <w:t xml:space="preserve">EI används för att </w:t>
      </w:r>
      <w:proofErr w:type="gramStart"/>
      <w:r w:rsidRPr="00E91314">
        <w:t>notifiera</w:t>
      </w:r>
      <w:proofErr w:type="gramEnd"/>
      <w:r w:rsidRPr="00E91314">
        <w:t xml:space="preserve"> intressenter och möjliggöra insamling av formulärdata.</w:t>
      </w:r>
    </w:p>
    <w:p w14:paraId="5DAFB653" w14:textId="77777777" w:rsidR="00CB71B1" w:rsidRPr="00E91314" w:rsidRDefault="00CB71B1" w:rsidP="00CB71B1"/>
    <w:p w14:paraId="38F27C00" w14:textId="77777777" w:rsidR="00C977E1" w:rsidRPr="00E91314" w:rsidRDefault="00C977E1" w:rsidP="00CB71B1">
      <w:r w:rsidRPr="00E91314">
        <w:t xml:space="preserve">Lösningen består av </w:t>
      </w:r>
      <w:r w:rsidR="009106B4" w:rsidRPr="00E91314">
        <w:t>fyra</w:t>
      </w:r>
      <w:r w:rsidRPr="00E91314">
        <w:t xml:space="preserve"> huvudaktörer.</w:t>
      </w:r>
    </w:p>
    <w:p w14:paraId="498BD5E1" w14:textId="77777777" w:rsidR="00C977E1" w:rsidRPr="00E91314" w:rsidRDefault="00C977E1" w:rsidP="00AA406D">
      <w:pPr>
        <w:pStyle w:val="Liststycke"/>
        <w:numPr>
          <w:ilvl w:val="0"/>
          <w:numId w:val="19"/>
        </w:numPr>
      </w:pPr>
      <w:r w:rsidRPr="00E91314">
        <w:t>E-tjänsten</w:t>
      </w:r>
    </w:p>
    <w:p w14:paraId="1498F654"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4B2EA2F9" w14:textId="77777777" w:rsidR="00C977E1" w:rsidRPr="00E91314" w:rsidRDefault="00C977E1" w:rsidP="00AA406D">
      <w:pPr>
        <w:pStyle w:val="Liststycke"/>
        <w:numPr>
          <w:ilvl w:val="0"/>
          <w:numId w:val="19"/>
        </w:numPr>
      </w:pPr>
      <w:r w:rsidRPr="00E91314">
        <w:t>Formulärmotor</w:t>
      </w:r>
    </w:p>
    <w:p w14:paraId="572EF59C"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3F9142A1" w14:textId="77777777" w:rsidR="00C977E1" w:rsidRPr="00E91314" w:rsidRDefault="00C977E1" w:rsidP="00AA406D">
      <w:pPr>
        <w:pStyle w:val="Liststycke"/>
        <w:numPr>
          <w:ilvl w:val="0"/>
          <w:numId w:val="19"/>
        </w:numPr>
      </w:pPr>
      <w:r w:rsidRPr="00E91314">
        <w:t>Vårdsystem</w:t>
      </w:r>
    </w:p>
    <w:p w14:paraId="42B5F5FA" w14:textId="77777777" w:rsidR="00E45A1F" w:rsidRPr="00E91314" w:rsidRDefault="00E45A1F" w:rsidP="00AA406D">
      <w:pPr>
        <w:pStyle w:val="Liststycke"/>
        <w:numPr>
          <w:ilvl w:val="1"/>
          <w:numId w:val="19"/>
        </w:numPr>
      </w:pPr>
      <w:r w:rsidRPr="00E91314">
        <w:t>Verksamhetens vårdsystem som t.ex. journalsystem.</w:t>
      </w:r>
    </w:p>
    <w:p w14:paraId="59AA4957" w14:textId="77777777" w:rsidR="004222B8" w:rsidRPr="00E91314" w:rsidRDefault="004222B8" w:rsidP="00AA406D">
      <w:pPr>
        <w:pStyle w:val="Liststycke"/>
        <w:numPr>
          <w:ilvl w:val="0"/>
          <w:numId w:val="19"/>
        </w:numPr>
      </w:pPr>
      <w:r w:rsidRPr="00E91314">
        <w:t>Stödtjänster</w:t>
      </w:r>
    </w:p>
    <w:p w14:paraId="74CC806B" w14:textId="77777777" w:rsidR="00E45A1F" w:rsidRPr="00E91314" w:rsidRDefault="00E45A1F" w:rsidP="00AA406D">
      <w:pPr>
        <w:pStyle w:val="Liststycke"/>
        <w:numPr>
          <w:ilvl w:val="1"/>
          <w:numId w:val="19"/>
        </w:numPr>
      </w:pPr>
      <w:r w:rsidRPr="00E91314">
        <w:t>Engagemangsindex</w:t>
      </w:r>
    </w:p>
    <w:p w14:paraId="646785B3" w14:textId="77777777" w:rsidR="00E45A1F" w:rsidRPr="00E91314" w:rsidRDefault="00E45A1F" w:rsidP="00E45A1F"/>
    <w:p w14:paraId="7281158A" w14:textId="77777777" w:rsidR="00C977E1" w:rsidRPr="00E91314" w:rsidRDefault="004055DC" w:rsidP="00E4121A">
      <w:r>
        <w:rPr>
          <w:noProof/>
          <w:lang w:eastAsia="sv-SE"/>
        </w:rPr>
        <w:lastRenderedPageBreak/>
        <w:drawing>
          <wp:inline distT="0" distB="0" distL="0" distR="0" wp14:anchorId="50178E2A" wp14:editId="32B5B614">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5D245674" w14:textId="77777777" w:rsidR="0037745A" w:rsidRPr="00E91314" w:rsidRDefault="0037745A" w:rsidP="0091614C">
      <w:pPr>
        <w:pStyle w:val="Beskrivning"/>
      </w:pPr>
      <w:bookmarkStart w:id="65" w:name="_Toc22055076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5"/>
    </w:p>
    <w:p w14:paraId="56157BC7"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113A60C1" w14:textId="77777777" w:rsidR="002F2D2F" w:rsidRPr="00E91314" w:rsidRDefault="002F2D2F" w:rsidP="00146411">
      <w:pPr>
        <w:rPr>
          <w:i/>
        </w:rPr>
      </w:pPr>
    </w:p>
    <w:p w14:paraId="079E8F54" w14:textId="77777777" w:rsidR="00AB11DC" w:rsidRPr="00E91314" w:rsidRDefault="002F2D2F" w:rsidP="00146411">
      <w:r w:rsidRPr="00E91314">
        <w:t>Lösningen följer T-boken referensarkitektur för tjänstekontrakt.</w:t>
      </w:r>
      <w:r w:rsidR="002D4C99" w:rsidRPr="00E91314">
        <w:br w:type="page"/>
      </w:r>
    </w:p>
    <w:p w14:paraId="68ED3A5E" w14:textId="77777777" w:rsidR="00146411" w:rsidRPr="00E91314" w:rsidRDefault="00606E91" w:rsidP="00146411">
      <w:pPr>
        <w:pStyle w:val="Rubrik3Nr"/>
      </w:pPr>
      <w:bookmarkStart w:id="66" w:name="_Toc220985995"/>
      <w:r w:rsidRPr="00E91314">
        <w:lastRenderedPageBreak/>
        <w:t>Teknisk lösning</w:t>
      </w:r>
      <w:bookmarkEnd w:id="66"/>
    </w:p>
    <w:p w14:paraId="6FE51278" w14:textId="77777777" w:rsidR="00146411" w:rsidRPr="00E91314" w:rsidRDefault="00146411" w:rsidP="00146411">
      <w:pPr>
        <w:rPr>
          <w:i/>
        </w:rPr>
      </w:pPr>
    </w:p>
    <w:p w14:paraId="42027C21" w14:textId="77777777" w:rsidR="00146411" w:rsidRPr="00E91314" w:rsidRDefault="0005142E" w:rsidP="00146411">
      <w:r w:rsidRPr="00E91314">
        <w:rPr>
          <w:noProof/>
          <w:lang w:eastAsia="sv-SE"/>
        </w:rPr>
        <w:drawing>
          <wp:inline distT="0" distB="0" distL="0" distR="0" wp14:anchorId="0016E86C" wp14:editId="09DF31D5">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7460E59C" w14:textId="77777777" w:rsidR="0037745A" w:rsidRPr="00E91314" w:rsidRDefault="0037745A" w:rsidP="009F1B8A">
      <w:pPr>
        <w:pStyle w:val="Beskrivning"/>
        <w:rPr>
          <w:i/>
        </w:rPr>
      </w:pPr>
      <w:bookmarkStart w:id="67" w:name="_Toc22055076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7"/>
      <w:r w:rsidRPr="00E91314">
        <w:rPr>
          <w:i/>
        </w:rPr>
        <w:t xml:space="preserve"> </w:t>
      </w:r>
    </w:p>
    <w:p w14:paraId="445599E4" w14:textId="77777777" w:rsidR="00146411" w:rsidRPr="00E91314" w:rsidRDefault="00146411" w:rsidP="00146411">
      <w:pPr>
        <w:rPr>
          <w:i/>
        </w:rPr>
      </w:pPr>
      <w:r w:rsidRPr="00E91314">
        <w:rPr>
          <w:i/>
        </w:rPr>
        <w:t>Bilden illustrerar formulärtjänstens övergripande tekniska komponenter samt dessa samverkar i lösningen.</w:t>
      </w:r>
    </w:p>
    <w:p w14:paraId="22FDA25C" w14:textId="77777777" w:rsidR="00146411" w:rsidRPr="00E91314" w:rsidRDefault="00146411" w:rsidP="00146411"/>
    <w:p w14:paraId="774A77CA" w14:textId="77777777" w:rsidR="00CE18D0" w:rsidRPr="00E91314" w:rsidRDefault="00146411" w:rsidP="00CE18D0">
      <w:pPr>
        <w:pStyle w:val="Rubrik5"/>
      </w:pPr>
      <w:r w:rsidRPr="00E91314">
        <w:t>Mina vårdkontakter:</w:t>
      </w:r>
    </w:p>
    <w:p w14:paraId="7EE26E73"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4FB42B89" w14:textId="77777777" w:rsidR="004055DC" w:rsidRDefault="004055DC" w:rsidP="00146411"/>
    <w:p w14:paraId="4DF7070D" w14:textId="77777777" w:rsidR="004055DC" w:rsidRDefault="004055DC" w:rsidP="004055DC">
      <w:r w:rsidRPr="00E91314">
        <w:t>Integration ASB:</w:t>
      </w:r>
    </w:p>
    <w:p w14:paraId="18D66739" w14:textId="77777777" w:rsidR="004055DC" w:rsidRPr="00E91314" w:rsidRDefault="004055DC" w:rsidP="004055DC">
      <w:r>
        <w:t xml:space="preserve">ASB </w:t>
      </w:r>
      <w:proofErr w:type="gramStart"/>
      <w:r>
        <w:t xml:space="preserve">integrationsmotor </w:t>
      </w:r>
      <w:r w:rsidRPr="00E91314">
        <w:t xml:space="preserve"> tillhandahåller</w:t>
      </w:r>
      <w:proofErr w:type="gramEnd"/>
      <w:r w:rsidRPr="00E91314">
        <w:t xml:space="preserve"> formulärtjänsten API mot e-tjänsten.  </w:t>
      </w:r>
      <w:proofErr w:type="spellStart"/>
      <w:r w:rsidRPr="00E91314">
        <w:t>ASB’n</w:t>
      </w:r>
      <w:proofErr w:type="spellEnd"/>
      <w:r w:rsidRPr="00E91314">
        <w:t xml:space="preserve"> skall i detta sammanhang ses som en intern komponent/del av Mina vårdkontakters portalplattform. </w:t>
      </w:r>
    </w:p>
    <w:p w14:paraId="7442C5F4" w14:textId="77777777" w:rsidR="004055DC" w:rsidRPr="00E91314" w:rsidRDefault="004055DC" w:rsidP="004055DC"/>
    <w:p w14:paraId="40B11016"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63C2EBF0" w14:textId="77777777" w:rsidR="004055DC" w:rsidRPr="00E91314" w:rsidRDefault="004055DC" w:rsidP="00146411"/>
    <w:p w14:paraId="47E24F1F" w14:textId="77777777" w:rsidR="00146411" w:rsidRPr="00E91314" w:rsidRDefault="00CA3633" w:rsidP="00146411">
      <w:r w:rsidRPr="00E91314">
        <w:t>Mina vårdkontakters h</w:t>
      </w:r>
      <w:r w:rsidR="008516A9" w:rsidRPr="00E91314">
        <w:t>uvud</w:t>
      </w:r>
      <w:r w:rsidR="00146411" w:rsidRPr="00E91314">
        <w:t>funktionalitet:</w:t>
      </w:r>
    </w:p>
    <w:p w14:paraId="5002388B" w14:textId="77777777" w:rsidR="008516A9" w:rsidRPr="00E91314" w:rsidRDefault="00146411" w:rsidP="00AA406D">
      <w:pPr>
        <w:numPr>
          <w:ilvl w:val="0"/>
          <w:numId w:val="6"/>
        </w:numPr>
      </w:pPr>
      <w:r w:rsidRPr="00E91314">
        <w:t>Autentisering</w:t>
      </w:r>
      <w:r w:rsidR="001D1B5A" w:rsidRPr="00E91314">
        <w:t>.</w:t>
      </w:r>
    </w:p>
    <w:p w14:paraId="00401600"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3598A7E3" w14:textId="77777777" w:rsidR="00146411" w:rsidRPr="00E91314" w:rsidRDefault="008516A9" w:rsidP="00AA406D">
      <w:pPr>
        <w:numPr>
          <w:ilvl w:val="0"/>
          <w:numId w:val="6"/>
        </w:numPr>
      </w:pPr>
      <w:r w:rsidRPr="00E91314">
        <w:t>Auktorisering</w:t>
      </w:r>
      <w:r w:rsidR="001D1B5A" w:rsidRPr="00E91314">
        <w:t>.</w:t>
      </w:r>
    </w:p>
    <w:p w14:paraId="3C6D778C" w14:textId="77777777" w:rsidR="008516A9" w:rsidRPr="00E91314" w:rsidRDefault="008516A9" w:rsidP="00AA406D">
      <w:pPr>
        <w:numPr>
          <w:ilvl w:val="1"/>
          <w:numId w:val="6"/>
        </w:numPr>
      </w:pPr>
      <w:r w:rsidRPr="00E91314">
        <w:lastRenderedPageBreak/>
        <w:t xml:space="preserve">Mina vårdkontakter </w:t>
      </w:r>
      <w:r w:rsidR="00674A15" w:rsidRPr="00E91314">
        <w:t>ansvarar för att auktorisera användaren.</w:t>
      </w:r>
    </w:p>
    <w:p w14:paraId="4E90140B" w14:textId="77777777" w:rsidR="00146411" w:rsidRPr="00E91314" w:rsidRDefault="00146411" w:rsidP="00AA406D">
      <w:pPr>
        <w:numPr>
          <w:ilvl w:val="0"/>
          <w:numId w:val="6"/>
        </w:numPr>
      </w:pPr>
      <w:r w:rsidRPr="00E91314">
        <w:t>Menytjänst</w:t>
      </w:r>
      <w:r w:rsidR="001D1B5A" w:rsidRPr="00E91314">
        <w:t>.</w:t>
      </w:r>
    </w:p>
    <w:p w14:paraId="085DD034"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12090514"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7F148DDA" w14:textId="77777777" w:rsidR="00674A15" w:rsidRPr="00E91314" w:rsidRDefault="00674A15" w:rsidP="00AA406D">
      <w:pPr>
        <w:numPr>
          <w:ilvl w:val="1"/>
          <w:numId w:val="6"/>
        </w:numPr>
      </w:pPr>
      <w:r w:rsidRPr="00E91314">
        <w:t>Integrationsmotor för att integrera mot olika system (stödtjänster/tjänstekontrakt).</w:t>
      </w:r>
    </w:p>
    <w:p w14:paraId="5292F03C" w14:textId="77777777" w:rsidR="00087A9F" w:rsidRPr="00E91314" w:rsidRDefault="00A92202" w:rsidP="00AA406D">
      <w:pPr>
        <w:numPr>
          <w:ilvl w:val="0"/>
          <w:numId w:val="6"/>
        </w:numPr>
      </w:pPr>
      <w:r w:rsidRPr="00E91314">
        <w:t xml:space="preserve">Tar emot </w:t>
      </w:r>
      <w:proofErr w:type="gramStart"/>
      <w:r w:rsidRPr="00E91314">
        <w:t>notifiering</w:t>
      </w:r>
      <w:proofErr w:type="gramEnd"/>
      <w:r w:rsidRPr="00E91314">
        <w:t xml:space="preserve"> från engagemangsindex</w:t>
      </w:r>
      <w:r w:rsidR="001D1B5A" w:rsidRPr="00E91314">
        <w:t>.</w:t>
      </w:r>
    </w:p>
    <w:p w14:paraId="6A171A5E" w14:textId="77777777" w:rsidR="00CA3633" w:rsidRPr="00E91314" w:rsidRDefault="00A92202" w:rsidP="00AA406D">
      <w:pPr>
        <w:numPr>
          <w:ilvl w:val="1"/>
          <w:numId w:val="6"/>
        </w:numPr>
      </w:pPr>
      <w:r w:rsidRPr="00E91314">
        <w:t xml:space="preserve">Analyserar </w:t>
      </w:r>
      <w:proofErr w:type="gramStart"/>
      <w:r w:rsidRPr="00E91314">
        <w:t>notifieringar</w:t>
      </w:r>
      <w:proofErr w:type="gramEnd"/>
      <w:r w:rsidRPr="00E91314">
        <w:t xml:space="preserve"> och presenterar formulär.</w:t>
      </w:r>
    </w:p>
    <w:p w14:paraId="135B698F" w14:textId="77777777" w:rsidR="00CA3633" w:rsidRPr="00E91314" w:rsidRDefault="00CA3633" w:rsidP="00CA3633"/>
    <w:p w14:paraId="34ED4B85" w14:textId="77777777" w:rsidR="00CA3633" w:rsidRPr="00E91314" w:rsidRDefault="00CA3633" w:rsidP="00CA3633">
      <w:r w:rsidRPr="00E91314">
        <w:t>E-tjänstens huvudfunktion</w:t>
      </w:r>
      <w:r w:rsidR="00CE18D0" w:rsidRPr="00E91314">
        <w:t>alitet</w:t>
      </w:r>
    </w:p>
    <w:p w14:paraId="0E770C7B" w14:textId="77777777" w:rsidR="00CA3633" w:rsidRPr="00E91314" w:rsidRDefault="00CA3633" w:rsidP="00CA3633">
      <w:r w:rsidRPr="00E91314">
        <w:t>Tillhandahåller e-tjänsten ger användaren möjlighet att besvara formulärmotorns formulär frågor.</w:t>
      </w:r>
    </w:p>
    <w:p w14:paraId="08267206" w14:textId="77777777" w:rsidR="00CA3633" w:rsidRPr="00E91314" w:rsidRDefault="00CA3633" w:rsidP="00CA3633">
      <w:r w:rsidRPr="00E91314">
        <w:t xml:space="preserve">Mina vårdkontakter har ett antal stödfunktioner som e-tjänsten kommer att </w:t>
      </w:r>
      <w:proofErr w:type="gramStart"/>
      <w:r w:rsidRPr="00E91314">
        <w:t>nyttja</w:t>
      </w:r>
      <w:proofErr w:type="gramEnd"/>
      <w:r w:rsidRPr="00E91314">
        <w:t>:</w:t>
      </w:r>
    </w:p>
    <w:p w14:paraId="45F11184" w14:textId="77777777" w:rsidR="00CA3633" w:rsidRPr="00E91314" w:rsidRDefault="00CA3633" w:rsidP="00AA406D">
      <w:pPr>
        <w:numPr>
          <w:ilvl w:val="0"/>
          <w:numId w:val="7"/>
        </w:numPr>
      </w:pPr>
      <w:r w:rsidRPr="00E91314">
        <w:t>E-tjänsten har följande funktionalitet.</w:t>
      </w:r>
    </w:p>
    <w:p w14:paraId="4C39DDC7" w14:textId="77777777" w:rsidR="00CA3633" w:rsidRPr="00E91314" w:rsidRDefault="00CA3633" w:rsidP="00AA406D">
      <w:pPr>
        <w:numPr>
          <w:ilvl w:val="1"/>
          <w:numId w:val="7"/>
        </w:numPr>
      </w:pPr>
      <w:r w:rsidRPr="00E91314">
        <w:t>Visa formulär</w:t>
      </w:r>
    </w:p>
    <w:p w14:paraId="62FDF98D" w14:textId="77777777" w:rsidR="00CA3633" w:rsidRPr="00E91314" w:rsidRDefault="00CA3633" w:rsidP="00AA406D">
      <w:pPr>
        <w:numPr>
          <w:ilvl w:val="1"/>
          <w:numId w:val="7"/>
        </w:numPr>
      </w:pPr>
      <w:r w:rsidRPr="00E91314">
        <w:t>Besvara formulär</w:t>
      </w:r>
    </w:p>
    <w:p w14:paraId="445B8365" w14:textId="77777777" w:rsidR="00CA3633" w:rsidRPr="00E91314" w:rsidRDefault="00CA3633" w:rsidP="00AA406D">
      <w:pPr>
        <w:numPr>
          <w:ilvl w:val="1"/>
          <w:numId w:val="7"/>
        </w:numPr>
      </w:pPr>
      <w:r w:rsidRPr="00E91314">
        <w:t>Skicka formulär</w:t>
      </w:r>
    </w:p>
    <w:p w14:paraId="05CC861F" w14:textId="77777777" w:rsidR="00CA3633" w:rsidRPr="00E91314" w:rsidRDefault="00CA3633" w:rsidP="00AA406D">
      <w:pPr>
        <w:numPr>
          <w:ilvl w:val="1"/>
          <w:numId w:val="7"/>
        </w:numPr>
      </w:pPr>
      <w:r w:rsidRPr="00E91314">
        <w:t>Avsluta formulär</w:t>
      </w:r>
    </w:p>
    <w:p w14:paraId="1242113B" w14:textId="77777777" w:rsidR="00CA3633" w:rsidRDefault="00CA3633" w:rsidP="00AA406D">
      <w:pPr>
        <w:numPr>
          <w:ilvl w:val="1"/>
          <w:numId w:val="7"/>
        </w:numPr>
      </w:pPr>
      <w:r w:rsidRPr="00E91314">
        <w:t xml:space="preserve">Avbryt formulär </w:t>
      </w:r>
    </w:p>
    <w:p w14:paraId="0B9BC03B"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712A48F5"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7E3DE1AD" w14:textId="77777777" w:rsidR="00585C9E" w:rsidRPr="00E91314" w:rsidRDefault="00585C9E" w:rsidP="00585C9E"/>
    <w:p w14:paraId="2707A1A9" w14:textId="77777777" w:rsidR="00AB11DC" w:rsidRPr="00E91314" w:rsidRDefault="00AB11DC" w:rsidP="00581014"/>
    <w:p w14:paraId="6AD194F4" w14:textId="77777777" w:rsidR="00146411" w:rsidRPr="00E91314" w:rsidRDefault="00146411" w:rsidP="00146411"/>
    <w:p w14:paraId="054C3634" w14:textId="77777777" w:rsidR="007B30C6" w:rsidRPr="00E91314" w:rsidRDefault="007B30C6" w:rsidP="00146411"/>
    <w:p w14:paraId="57C8092F" w14:textId="77777777" w:rsidR="00146411" w:rsidRPr="00E91314" w:rsidRDefault="00146411" w:rsidP="00146411">
      <w:pPr>
        <w:pStyle w:val="Rubrik5"/>
      </w:pPr>
      <w:r w:rsidRPr="00E91314">
        <w:t>Nationell tjänsteplattform TP</w:t>
      </w:r>
      <w:r w:rsidR="005F04D8" w:rsidRPr="00E91314">
        <w:t xml:space="preserve"> (NTP)</w:t>
      </w:r>
    </w:p>
    <w:p w14:paraId="301534EE" w14:textId="77777777" w:rsidR="005F04D8" w:rsidRPr="00E91314" w:rsidRDefault="005F04D8" w:rsidP="005F04D8">
      <w:r w:rsidRPr="00E91314">
        <w:t xml:space="preserve">NTP hanterar kommunikation mellan konsument (e-tjänst) och producent (Formulärtjänst, kvalitetsregister </w:t>
      </w:r>
      <w:proofErr w:type="spellStart"/>
      <w:r w:rsidRPr="00E91314">
        <w:t>etc</w:t>
      </w:r>
      <w:proofErr w:type="spellEnd"/>
      <w:r w:rsidRPr="00E91314">
        <w:t>).</w:t>
      </w:r>
    </w:p>
    <w:p w14:paraId="389C54AB" w14:textId="77777777" w:rsidR="00146411" w:rsidRPr="00E91314" w:rsidRDefault="00146411" w:rsidP="00146411">
      <w:r w:rsidRPr="00E91314">
        <w:t xml:space="preserve">Tjänstekontraktet installeras och används i enlighet med T-boken och RIV-TA. </w:t>
      </w:r>
    </w:p>
    <w:p w14:paraId="60690587" w14:textId="77777777" w:rsidR="007B30C6" w:rsidRPr="00E91314" w:rsidRDefault="007B30C6" w:rsidP="00146411"/>
    <w:p w14:paraId="3805EAFA" w14:textId="77777777" w:rsidR="00146411" w:rsidRPr="00E91314" w:rsidRDefault="007B30C6" w:rsidP="00146411">
      <w:r w:rsidRPr="00E91314">
        <w:t>Huvud</w:t>
      </w:r>
      <w:r w:rsidR="00146411" w:rsidRPr="00E91314">
        <w:t>funktionalitet:</w:t>
      </w:r>
    </w:p>
    <w:p w14:paraId="561457FA" w14:textId="77777777" w:rsidR="005F04D8" w:rsidRPr="00E91314" w:rsidRDefault="005F04D8" w:rsidP="00AA406D">
      <w:pPr>
        <w:numPr>
          <w:ilvl w:val="0"/>
          <w:numId w:val="6"/>
        </w:numPr>
      </w:pPr>
      <w:proofErr w:type="spellStart"/>
      <w:r w:rsidRPr="00E91314">
        <w:rPr>
          <w:bCs/>
        </w:rPr>
        <w:t>Virtualisering</w:t>
      </w:r>
      <w:proofErr w:type="spellEnd"/>
      <w:r w:rsidRPr="00E91314">
        <w:t xml:space="preserve"> av tjänstekontrakt ”Formulärtjänst”</w:t>
      </w:r>
    </w:p>
    <w:p w14:paraId="658005E2" w14:textId="77777777" w:rsidR="005F04D8" w:rsidRPr="00E91314" w:rsidRDefault="005F04D8" w:rsidP="00AA406D">
      <w:pPr>
        <w:numPr>
          <w:ilvl w:val="0"/>
          <w:numId w:val="6"/>
        </w:numPr>
      </w:pPr>
      <w:r w:rsidRPr="00E91314">
        <w:t>Tjänstea</w:t>
      </w:r>
      <w:r w:rsidR="00146411" w:rsidRPr="00E91314">
        <w:t>dressering</w:t>
      </w:r>
    </w:p>
    <w:p w14:paraId="7B6E96CD" w14:textId="77777777" w:rsidR="00146411" w:rsidRPr="00E91314" w:rsidRDefault="005F04D8" w:rsidP="00AA406D">
      <w:pPr>
        <w:numPr>
          <w:ilvl w:val="0"/>
          <w:numId w:val="6"/>
        </w:numPr>
      </w:pPr>
      <w:r w:rsidRPr="00E91314">
        <w:t>Autentisering av konsument och producent</w:t>
      </w:r>
    </w:p>
    <w:p w14:paraId="5C9C1F4C" w14:textId="77777777" w:rsidR="00146411" w:rsidRPr="00E91314" w:rsidRDefault="00146411" w:rsidP="00146411"/>
    <w:p w14:paraId="6C6984F1" w14:textId="77777777" w:rsidR="008A006E" w:rsidRPr="00E91314" w:rsidRDefault="008A006E" w:rsidP="00146411"/>
    <w:p w14:paraId="271E05B1" w14:textId="77777777" w:rsidR="007813AD" w:rsidRPr="00E91314" w:rsidRDefault="007813AD">
      <w:pPr>
        <w:spacing w:before="0" w:after="0"/>
        <w:rPr>
          <w:b/>
          <w:bCs/>
          <w:i/>
          <w:iCs/>
          <w:sz w:val="26"/>
          <w:szCs w:val="26"/>
        </w:rPr>
      </w:pPr>
      <w:r w:rsidRPr="00E91314">
        <w:br w:type="page"/>
      </w:r>
    </w:p>
    <w:p w14:paraId="45CD1FC2" w14:textId="77777777" w:rsidR="007813AD" w:rsidRPr="00E91314" w:rsidRDefault="00146411" w:rsidP="00B2679B">
      <w:pPr>
        <w:pStyle w:val="Rubrik5"/>
      </w:pPr>
      <w:r w:rsidRPr="00E91314">
        <w:lastRenderedPageBreak/>
        <w:t>Tjänsteproducent – Formulär</w:t>
      </w:r>
      <w:r w:rsidR="007B30C6" w:rsidRPr="00E91314">
        <w:t>motor</w:t>
      </w:r>
    </w:p>
    <w:p w14:paraId="694821C0"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0F43BF82" w14:textId="77777777" w:rsidR="009678CB" w:rsidRPr="00E91314" w:rsidRDefault="009678CB" w:rsidP="009678CB"/>
    <w:p w14:paraId="3516A243" w14:textId="77777777" w:rsidR="009678CB" w:rsidRPr="00E91314" w:rsidRDefault="006146D8" w:rsidP="009678CB">
      <w:r w:rsidRPr="00E91314">
        <w:t xml:space="preserve">Den yttre </w:t>
      </w:r>
      <w:r w:rsidR="009678CB" w:rsidRPr="00E91314">
        <w:t xml:space="preserve">tjänsten blir den tjänst som exponeras mot Mina vårdkontakter, benämns </w:t>
      </w:r>
      <w:proofErr w:type="spellStart"/>
      <w:r w:rsidR="009678CB" w:rsidRPr="00E91314">
        <w:t>Siemens</w:t>
      </w:r>
      <w:proofErr w:type="gramStart"/>
      <w:r w:rsidR="009678CB" w:rsidRPr="00E91314">
        <w:t>.SMS</w:t>
      </w:r>
      <w:proofErr w:type="gramEnd"/>
      <w:r w:rsidR="009678CB" w:rsidRPr="00E91314">
        <w:t>.Services.External.MVK.TemplateService</w:t>
      </w:r>
      <w:proofErr w:type="spellEnd"/>
      <w:r w:rsidR="009678CB" w:rsidRPr="00E91314">
        <w:t xml:space="preserve">. Den yttre tjänsten implementerar </w:t>
      </w:r>
      <w:r w:rsidRPr="00E91314">
        <w:t>således</w:t>
      </w:r>
      <w:r w:rsidR="00386466" w:rsidRPr="00E91314">
        <w:t xml:space="preserve"> </w:t>
      </w:r>
      <w:r w:rsidR="009678CB" w:rsidRPr="00E91314">
        <w:t xml:space="preserve">det nationella tjänstekontraktet. </w:t>
      </w:r>
    </w:p>
    <w:p w14:paraId="405BBB7B" w14:textId="77777777" w:rsidR="009678CB" w:rsidRPr="00E91314" w:rsidRDefault="009678CB" w:rsidP="009678CB"/>
    <w:p w14:paraId="1A34410B" w14:textId="77777777" w:rsidR="009678CB" w:rsidRPr="00E91314" w:rsidRDefault="006146D8" w:rsidP="009678CB">
      <w:r w:rsidRPr="00E91314">
        <w:t xml:space="preserve">Den inre </w:t>
      </w:r>
      <w:r w:rsidR="009678CB" w:rsidRPr="00E91314">
        <w:t xml:space="preserve">tjänsten, benämns </w:t>
      </w:r>
      <w:proofErr w:type="spellStart"/>
      <w:r w:rsidR="009678CB" w:rsidRPr="00E91314">
        <w:t>Siemens</w:t>
      </w:r>
      <w:proofErr w:type="gramStart"/>
      <w:r w:rsidR="009678CB" w:rsidRPr="00E91314">
        <w:t>.SMS</w:t>
      </w:r>
      <w:proofErr w:type="gramEnd"/>
      <w:r w:rsidR="009678CB" w:rsidRPr="00E91314">
        <w:t>.Services</w:t>
      </w:r>
      <w:r w:rsidR="00386466" w:rsidRPr="00E91314">
        <w:t>.Activity.MVK.TemplateManager</w:t>
      </w:r>
      <w:proofErr w:type="spellEnd"/>
      <w:r w:rsidR="00386466" w:rsidRPr="00E91314">
        <w:t xml:space="preserve">,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w:t>
      </w:r>
      <w:proofErr w:type="spellStart"/>
      <w:r w:rsidRPr="00E91314">
        <w:t>sk</w:t>
      </w:r>
      <w:proofErr w:type="spellEnd"/>
      <w:r w:rsidRPr="00E91314">
        <w:t xml:space="preserve">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w:t>
      </w:r>
      <w:proofErr w:type="spellStart"/>
      <w:proofErr w:type="gramStart"/>
      <w:r w:rsidR="009678CB" w:rsidRPr="00E91314">
        <w:t>sk</w:t>
      </w:r>
      <w:proofErr w:type="spellEnd"/>
      <w:proofErr w:type="gramEnd"/>
      <w:r w:rsidR="009678CB" w:rsidRPr="00E91314">
        <w:t xml:space="preserve"> </w:t>
      </w:r>
      <w:proofErr w:type="spellStart"/>
      <w:r w:rsidR="009678CB" w:rsidRPr="00E91314">
        <w:t>providers</w:t>
      </w:r>
      <w:proofErr w:type="spellEnd"/>
      <w:r w:rsidR="009678CB" w:rsidRPr="00E91314">
        <w:t xml:space="preserve"> där varje </w:t>
      </w:r>
      <w:proofErr w:type="spellStart"/>
      <w:r w:rsidR="009678CB" w:rsidRPr="00E91314">
        <w:t>provider</w:t>
      </w:r>
      <w:proofErr w:type="spellEnd"/>
      <w:r w:rsidR="009678CB" w:rsidRPr="00E91314">
        <w:t xml:space="preserve">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61AFF0ED" w14:textId="77777777" w:rsidR="009678CB" w:rsidRPr="00E91314" w:rsidRDefault="009678CB" w:rsidP="009678CB"/>
    <w:p w14:paraId="35BA9B33" w14:textId="77777777" w:rsidR="009678CB" w:rsidRPr="00E91314" w:rsidRDefault="009678CB" w:rsidP="009678CB">
      <w:r w:rsidRPr="00E91314">
        <w:t xml:space="preserve">I botten finns </w:t>
      </w:r>
      <w:r w:rsidR="00386466" w:rsidRPr="00E91314">
        <w:t xml:space="preserve">slutligen </w:t>
      </w:r>
      <w:r w:rsidRPr="00E91314">
        <w:t xml:space="preserve">en applikationsdatabas där formulär, formulärsvar, </w:t>
      </w:r>
      <w:proofErr w:type="spellStart"/>
      <w:r w:rsidRPr="00E91314">
        <w:t>routinginfo</w:t>
      </w:r>
      <w:r w:rsidR="00386466" w:rsidRPr="00E91314">
        <w:t>rmation</w:t>
      </w:r>
      <w:proofErr w:type="spellEnd"/>
      <w:r w:rsidRPr="00E91314">
        <w:t xml:space="preserve">, systemkonfiguration </w:t>
      </w:r>
      <w:proofErr w:type="spellStart"/>
      <w:r w:rsidRPr="00E91314">
        <w:t>etc</w:t>
      </w:r>
      <w:proofErr w:type="spellEnd"/>
      <w:r w:rsidRPr="00E91314">
        <w:t xml:space="preserve">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 xml:space="preserve">till </w:t>
      </w:r>
      <w:proofErr w:type="spellStart"/>
      <w:r w:rsidRPr="00E91314">
        <w:t>resp</w:t>
      </w:r>
      <w:proofErr w:type="spellEnd"/>
      <w:r w:rsidRPr="00E91314">
        <w:t xml:space="preserve"> journalsystem</w:t>
      </w:r>
      <w:r w:rsidR="00386466" w:rsidRPr="00E91314">
        <w:t xml:space="preserve">. Exakt HUR man väljer att importera varje frågemall till </w:t>
      </w:r>
      <w:proofErr w:type="spellStart"/>
      <w:r w:rsidR="00386466" w:rsidRPr="00E91314">
        <w:t>resp</w:t>
      </w:r>
      <w:proofErr w:type="spellEnd"/>
      <w:r w:rsidR="00386466" w:rsidRPr="00E91314">
        <w:t xml:space="preserve"> journalsystem, får bestämmas från fall till fall. </w:t>
      </w:r>
      <w:proofErr w:type="gramStart"/>
      <w:r w:rsidR="00386466" w:rsidRPr="00E91314">
        <w:t>Här  råder</w:t>
      </w:r>
      <w:proofErr w:type="gramEnd"/>
      <w:r w:rsidR="00386466" w:rsidRPr="00E91314">
        <w:t xml:space="preserve"> i praktiken ett slags </w:t>
      </w:r>
      <w:r w:rsidRPr="00E91314">
        <w:t xml:space="preserve">plugin-tänk </w:t>
      </w:r>
      <w:r w:rsidR="00386466" w:rsidRPr="00E91314">
        <w:t xml:space="preserve">där valfriheten inte på något sätt begränsas av frågemotorns arkitektur, utan detta blir helt upp till </w:t>
      </w:r>
      <w:proofErr w:type="spellStart"/>
      <w:r w:rsidR="00386466" w:rsidRPr="00E91314">
        <w:t>resp</w:t>
      </w:r>
      <w:proofErr w:type="spellEnd"/>
      <w:r w:rsidR="00386466" w:rsidRPr="00E91314">
        <w:t xml:space="preserve"> journalsystem att bestämma hur detta ”lyfts” in i </w:t>
      </w:r>
      <w:proofErr w:type="spellStart"/>
      <w:r w:rsidR="00386466" w:rsidRPr="00E91314">
        <w:t>systemet.</w:t>
      </w:r>
      <w:r w:rsidR="006146D8" w:rsidRPr="00E91314">
        <w:t>I</w:t>
      </w:r>
      <w:proofErr w:type="spellEnd"/>
      <w:r w:rsidR="006146D8" w:rsidRPr="00E91314">
        <w:t xml:space="preserve"> praktiken kommer just denna del i framtiden att utgöras av specifika mindre integrationer mot journalsystemet.</w:t>
      </w:r>
    </w:p>
    <w:p w14:paraId="52E0CAF8" w14:textId="77777777" w:rsidR="009678CB" w:rsidRPr="00E91314" w:rsidRDefault="009678CB" w:rsidP="009678CB"/>
    <w:p w14:paraId="14D764F6"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proofErr w:type="gramStart"/>
      <w:r w:rsidR="00386466" w:rsidRPr="00E91314">
        <w:t>att  id</w:t>
      </w:r>
      <w:proofErr w:type="gramEnd"/>
      <w:r w:rsidRPr="00E91314">
        <w:t xml:space="preserve"> för varje formulär, journalsystem, avdelning, patient </w:t>
      </w:r>
      <w:r w:rsidR="00386466" w:rsidRPr="00E91314">
        <w:t>är unika (</w:t>
      </w:r>
      <w:proofErr w:type="spellStart"/>
      <w:r w:rsidR="00386466" w:rsidRPr="00E91314">
        <w:t>GUID</w:t>
      </w:r>
      <w:proofErr w:type="spellEnd"/>
      <w:r w:rsidR="00386466" w:rsidRPr="00E91314">
        <w:t>/</w:t>
      </w:r>
      <w:proofErr w:type="spellStart"/>
      <w:r w:rsidR="00386466" w:rsidRPr="00E91314">
        <w:t>UUID</w:t>
      </w:r>
      <w:proofErr w:type="spellEnd"/>
      <w:r w:rsidR="00386466" w:rsidRPr="00E91314">
        <w:t xml:space="preserve">, </w:t>
      </w:r>
      <w:proofErr w:type="spellStart"/>
      <w:r w:rsidR="00386466" w:rsidRPr="00E91314">
        <w:t>HSAID</w:t>
      </w:r>
      <w:proofErr w:type="spellEnd"/>
      <w:r w:rsidR="00386466" w:rsidRPr="00E91314">
        <w:t>)</w:t>
      </w:r>
      <w:r w:rsidRPr="00E91314">
        <w:t>. Liknande programlogik finns sedan tidigare i Siemens applikationer</w:t>
      </w:r>
      <w:r w:rsidR="00386466" w:rsidRPr="00E91314">
        <w:t>, exempelvis</w:t>
      </w:r>
      <w:r w:rsidRPr="00E91314">
        <w:t xml:space="preserve"> SIE2.</w:t>
      </w:r>
    </w:p>
    <w:p w14:paraId="2648F52E" w14:textId="77777777" w:rsidR="009678CB" w:rsidRPr="00E91314" w:rsidRDefault="009678CB" w:rsidP="009678CB"/>
    <w:p w14:paraId="57F2A7F2"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1321DEA3" w14:textId="77777777" w:rsidR="009678CB" w:rsidRPr="00E91314" w:rsidRDefault="009678CB" w:rsidP="009678CB"/>
    <w:p w14:paraId="1566C006" w14:textId="77777777" w:rsidR="009678CB" w:rsidRPr="00E91314" w:rsidRDefault="009678CB" w:rsidP="009678CB">
      <w:r w:rsidRPr="00E91314">
        <w:t>Exempelvis:</w:t>
      </w:r>
    </w:p>
    <w:p w14:paraId="21E1717C" w14:textId="77777777" w:rsidR="009678CB" w:rsidRPr="00E91314" w:rsidRDefault="009678CB" w:rsidP="009678CB">
      <w:r w:rsidRPr="00E91314">
        <w:t xml:space="preserve">Fråga 3 = "Har du haft tidigare </w:t>
      </w:r>
      <w:proofErr w:type="gramStart"/>
      <w:r w:rsidRPr="00E91314">
        <w:t>sjukdomar ?</w:t>
      </w:r>
      <w:proofErr w:type="gramEnd"/>
      <w:r w:rsidRPr="00E91314">
        <w:t>" JA/NEJ.</w:t>
      </w:r>
    </w:p>
    <w:p w14:paraId="60CB6A93" w14:textId="77777777" w:rsidR="009678CB" w:rsidRPr="00E91314" w:rsidRDefault="009678CB" w:rsidP="009678CB"/>
    <w:p w14:paraId="76C48302"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6BE2DC5C"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792CA057" w14:textId="77777777" w:rsidR="009678CB" w:rsidRPr="00E91314" w:rsidRDefault="009678CB" w:rsidP="009678CB"/>
    <w:p w14:paraId="4010319A" w14:textId="77777777" w:rsidR="006146D8" w:rsidRPr="00E91314" w:rsidRDefault="006146D8">
      <w:pPr>
        <w:spacing w:before="0" w:after="0"/>
      </w:pPr>
      <w:r w:rsidRPr="00E91314">
        <w:br w:type="page"/>
      </w:r>
    </w:p>
    <w:p w14:paraId="484BAE7F" w14:textId="77777777" w:rsidR="009678CB" w:rsidRPr="00E91314" w:rsidRDefault="009678CB" w:rsidP="009678CB">
      <w:r w:rsidRPr="00E91314">
        <w:lastRenderedPageBreak/>
        <w:t>Siemens Formulärtjänst 1.0:</w:t>
      </w:r>
    </w:p>
    <w:p w14:paraId="1A7217E7"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260BC3A0"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2C5C8846"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74E4B347" w14:textId="77777777" w:rsidR="009678CB" w:rsidRPr="00E91314" w:rsidRDefault="009678CB" w:rsidP="00AA406D">
      <w:pPr>
        <w:pStyle w:val="Liststycke"/>
        <w:numPr>
          <w:ilvl w:val="0"/>
          <w:numId w:val="27"/>
        </w:numPr>
      </w:pPr>
      <w:r w:rsidRPr="00E91314">
        <w:t>Formulärtjänsten stöder oändligt många frågemallar, och journalsystem.</w:t>
      </w:r>
    </w:p>
    <w:p w14:paraId="04BEA06F"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201D7CB2" w14:textId="77777777" w:rsidR="009678CB" w:rsidRPr="00E91314" w:rsidRDefault="009678CB" w:rsidP="00AA406D">
      <w:pPr>
        <w:pStyle w:val="Liststycke"/>
        <w:numPr>
          <w:ilvl w:val="0"/>
          <w:numId w:val="27"/>
        </w:numPr>
      </w:pPr>
      <w:r w:rsidRPr="00E91314">
        <w:t>Initialt kommer formulär för hälsoblankett (</w:t>
      </w:r>
      <w:proofErr w:type="spellStart"/>
      <w:r w:rsidRPr="00E91314">
        <w:t>Obstetrix</w:t>
      </w:r>
      <w:proofErr w:type="spellEnd"/>
      <w:r w:rsidRPr="00E91314">
        <w:t>) och "inför din operation" (</w:t>
      </w:r>
      <w:proofErr w:type="spellStart"/>
      <w:r w:rsidRPr="00E91314">
        <w:t>Melior</w:t>
      </w:r>
      <w:proofErr w:type="spellEnd"/>
      <w:r w:rsidRPr="00E91314">
        <w:t>) att implementeras</w:t>
      </w:r>
      <w:r w:rsidR="000E504F" w:rsidRPr="00E91314">
        <w:t>.</w:t>
      </w:r>
    </w:p>
    <w:p w14:paraId="26457F40"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532F71C5"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5E2C8342" w14:textId="77777777" w:rsidR="00146411" w:rsidRPr="00E91314" w:rsidRDefault="00146411" w:rsidP="00146411">
      <w:pPr>
        <w:pStyle w:val="Rubrik5"/>
      </w:pPr>
      <w:r w:rsidRPr="00E91314">
        <w:t>Vårdsystem – Journalsystem eller kvalitetsregister</w:t>
      </w:r>
    </w:p>
    <w:p w14:paraId="6CB45C02"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5E3A9B2E" w14:textId="77777777" w:rsidR="00146411" w:rsidRPr="00E91314" w:rsidRDefault="00146411" w:rsidP="00146411"/>
    <w:p w14:paraId="096027A1" w14:textId="77777777" w:rsidR="00FE4C85" w:rsidRPr="00E91314" w:rsidRDefault="00FE4C85" w:rsidP="00146411">
      <w:r w:rsidRPr="00E91314">
        <w:t>Huvudfunktionalitet:</w:t>
      </w:r>
    </w:p>
    <w:p w14:paraId="48DCFEE4" w14:textId="77777777" w:rsidR="00D15595" w:rsidRPr="00E91314" w:rsidRDefault="00D15595" w:rsidP="00AA406D">
      <w:pPr>
        <w:pStyle w:val="Liststycke"/>
        <w:numPr>
          <w:ilvl w:val="0"/>
          <w:numId w:val="6"/>
        </w:numPr>
      </w:pPr>
      <w:r w:rsidRPr="00E91314">
        <w:t>Styr vårdprocessen.</w:t>
      </w:r>
    </w:p>
    <w:p w14:paraId="612B3B88" w14:textId="77777777" w:rsidR="007277FF" w:rsidRPr="00E91314" w:rsidRDefault="007277FF" w:rsidP="00AA406D">
      <w:pPr>
        <w:pStyle w:val="Liststycke"/>
        <w:numPr>
          <w:ilvl w:val="0"/>
          <w:numId w:val="6"/>
        </w:numPr>
      </w:pPr>
      <w:r w:rsidRPr="00E91314">
        <w:t>Tar del av patientens formulär.</w:t>
      </w:r>
    </w:p>
    <w:p w14:paraId="5297ADEA" w14:textId="77777777" w:rsidR="00D15595" w:rsidRPr="00E91314" w:rsidRDefault="00D15595" w:rsidP="00AA406D">
      <w:pPr>
        <w:pStyle w:val="Liststycke"/>
        <w:numPr>
          <w:ilvl w:val="0"/>
          <w:numId w:val="6"/>
        </w:numPr>
      </w:pPr>
      <w:r w:rsidRPr="00E91314">
        <w:t>Kan välja att lagra ett patientformulär som en del av vårddokumentationen.</w:t>
      </w:r>
    </w:p>
    <w:p w14:paraId="1FF7DE39" w14:textId="77777777" w:rsidR="000073A1" w:rsidRPr="00E91314" w:rsidRDefault="000073A1" w:rsidP="00627791">
      <w:pPr>
        <w:pStyle w:val="Rubrik5"/>
      </w:pPr>
    </w:p>
    <w:p w14:paraId="0314FFFC" w14:textId="77777777" w:rsidR="007A425E" w:rsidRPr="00E91314" w:rsidRDefault="007A425E">
      <w:pPr>
        <w:spacing w:before="0" w:after="0"/>
        <w:rPr>
          <w:rFonts w:ascii="Arial" w:hAnsi="Arial" w:cs="Arial"/>
          <w:bCs/>
          <w:kern w:val="32"/>
          <w:sz w:val="36"/>
          <w:szCs w:val="32"/>
          <w:lang w:eastAsia="sv-SE"/>
        </w:rPr>
      </w:pPr>
    </w:p>
    <w:p w14:paraId="57AD20C4" w14:textId="77777777" w:rsidR="007277FF" w:rsidRPr="00E91314" w:rsidRDefault="007277FF">
      <w:pPr>
        <w:spacing w:before="0" w:after="0"/>
        <w:rPr>
          <w:rFonts w:ascii="Arial" w:hAnsi="Arial" w:cs="Arial"/>
          <w:bCs/>
          <w:kern w:val="32"/>
          <w:sz w:val="36"/>
          <w:szCs w:val="32"/>
          <w:lang w:eastAsia="sv-SE"/>
        </w:rPr>
      </w:pPr>
      <w:r w:rsidRPr="00E91314">
        <w:br w:type="page"/>
      </w:r>
    </w:p>
    <w:p w14:paraId="27CEDE37" w14:textId="77777777" w:rsidR="000506C0" w:rsidRPr="00E91314" w:rsidRDefault="000506C0" w:rsidP="005514FD">
      <w:pPr>
        <w:pStyle w:val="Rubrik1Nr"/>
      </w:pPr>
      <w:bookmarkStart w:id="68" w:name="_Toc220985996"/>
      <w:r w:rsidRPr="00E91314">
        <w:lastRenderedPageBreak/>
        <w:t>Användargränssnitt</w:t>
      </w:r>
      <w:bookmarkEnd w:id="68"/>
    </w:p>
    <w:p w14:paraId="462FBABF" w14:textId="77777777" w:rsidR="00E91314" w:rsidRPr="00E91314" w:rsidRDefault="00E91314" w:rsidP="00E91314">
      <w:r w:rsidRPr="00E91314">
        <w:t>Dokumentet är tänkt att användas som en implementationsguide av tjänstekontraktet “Formulärtjänst”.</w:t>
      </w:r>
    </w:p>
    <w:p w14:paraId="301C1844"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40DBAB3D" w14:textId="77777777" w:rsidR="00C61CC7" w:rsidRDefault="00C61CC7" w:rsidP="00E91314"/>
    <w:p w14:paraId="46452863" w14:textId="77777777" w:rsidR="00B47E56" w:rsidRDefault="00B47E56" w:rsidP="00E91314">
      <w:r>
        <w:t xml:space="preserve">Tanken är att de grafiska gränssnitten skall kunna tas fram fritt av respektive tjänsteproducent och tjänstekonsument. </w:t>
      </w:r>
    </w:p>
    <w:p w14:paraId="662B4703" w14:textId="77777777" w:rsidR="00B47E56" w:rsidRDefault="00B47E56" w:rsidP="00E91314"/>
    <w:p w14:paraId="25503142" w14:textId="77777777" w:rsidR="00C61CC7" w:rsidRDefault="00B47E56" w:rsidP="00E91314">
      <w:r>
        <w:t>Det finns dock riktlinjer/regler som måste följas för tjänstekonsumenter, dessa är beskrivna i tjänstekontraktsbeskrivningen.</w:t>
      </w:r>
      <w:r w:rsidR="00C61CC7">
        <w:t xml:space="preserve"> </w:t>
      </w:r>
    </w:p>
    <w:p w14:paraId="107E6B6D" w14:textId="77777777" w:rsidR="000506C0" w:rsidRPr="00E91314" w:rsidRDefault="000506C0" w:rsidP="000506C0">
      <w:pPr>
        <w:pStyle w:val="Rubrik2Nr"/>
      </w:pPr>
      <w:bookmarkStart w:id="69" w:name="_Toc220985997"/>
      <w:r w:rsidRPr="00E91314">
        <w:t>Användargränssnitt för invånare</w:t>
      </w:r>
      <w:bookmarkEnd w:id="69"/>
    </w:p>
    <w:p w14:paraId="5CEBDBC9"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5F5B87C8" w14:textId="77777777" w:rsidR="00B456B8" w:rsidRDefault="00B456B8" w:rsidP="00226F97"/>
    <w:p w14:paraId="5574F4B9"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02DD3AB9" w14:textId="77777777" w:rsidR="00B456B8" w:rsidRDefault="00B456B8" w:rsidP="00AA406D">
      <w:pPr>
        <w:pStyle w:val="Liststycke"/>
        <w:numPr>
          <w:ilvl w:val="0"/>
          <w:numId w:val="6"/>
        </w:numPr>
      </w:pPr>
      <w:r>
        <w:t>Gränssnitt för att lista valbara formulär (T.ex. Hälsodeklaration eller förnya recept).</w:t>
      </w:r>
    </w:p>
    <w:p w14:paraId="7C2272B1" w14:textId="77777777" w:rsidR="00B456B8" w:rsidRDefault="00B456B8" w:rsidP="00AA406D">
      <w:pPr>
        <w:pStyle w:val="Liststycke"/>
        <w:numPr>
          <w:ilvl w:val="0"/>
          <w:numId w:val="6"/>
        </w:numPr>
      </w:pPr>
      <w:r>
        <w:t>Gränssnitt för att titta på ifyllda formulär.</w:t>
      </w:r>
    </w:p>
    <w:p w14:paraId="5096E5F1" w14:textId="77777777" w:rsidR="00B456B8" w:rsidRDefault="00B456B8" w:rsidP="00AA406D">
      <w:pPr>
        <w:pStyle w:val="Liststycke"/>
        <w:numPr>
          <w:ilvl w:val="0"/>
          <w:numId w:val="6"/>
        </w:numPr>
      </w:pPr>
      <w:r>
        <w:t>Gränssnitt för att lista nya, pågående och avslutade formulär.</w:t>
      </w:r>
    </w:p>
    <w:p w14:paraId="48001FD9" w14:textId="77777777" w:rsidR="00B456B8" w:rsidRDefault="00B456B8" w:rsidP="00AA406D">
      <w:pPr>
        <w:pStyle w:val="Liststycke"/>
        <w:numPr>
          <w:ilvl w:val="0"/>
          <w:numId w:val="6"/>
        </w:numPr>
      </w:pPr>
      <w:r>
        <w:t xml:space="preserve">Gränssnitt för att återuppta ett pågående formulär. </w:t>
      </w:r>
    </w:p>
    <w:p w14:paraId="47D2A4BE" w14:textId="77777777" w:rsidR="00720F12" w:rsidRDefault="00720F12" w:rsidP="00720F12"/>
    <w:p w14:paraId="7706EFDA" w14:textId="77777777" w:rsidR="00226F97" w:rsidRDefault="00226F97" w:rsidP="00226F97">
      <w:pPr>
        <w:pStyle w:val="Rubrik2Nr"/>
      </w:pPr>
      <w:bookmarkStart w:id="70" w:name="_Toc220985998"/>
      <w:r w:rsidRPr="00E91314">
        <w:t>Användargränssnitt för administratör av formulärmotor</w:t>
      </w:r>
      <w:bookmarkEnd w:id="70"/>
    </w:p>
    <w:p w14:paraId="602C6E70"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23959C6D" w14:textId="77777777" w:rsidR="00B456B8" w:rsidRDefault="00B456B8" w:rsidP="00B456B8"/>
    <w:p w14:paraId="3D9EBDFE" w14:textId="77777777" w:rsidR="00B456B8" w:rsidRDefault="00B456B8" w:rsidP="00AA406D">
      <w:pPr>
        <w:pStyle w:val="Liststycke"/>
        <w:numPr>
          <w:ilvl w:val="0"/>
          <w:numId w:val="6"/>
        </w:numPr>
      </w:pPr>
      <w:r>
        <w:t>Gränssnitt för att skapa och administrera formulärmallar.</w:t>
      </w:r>
    </w:p>
    <w:p w14:paraId="0DEB7C30" w14:textId="77777777" w:rsidR="00B456B8" w:rsidRDefault="00B456B8" w:rsidP="00AA406D">
      <w:pPr>
        <w:pStyle w:val="Liststycke"/>
        <w:numPr>
          <w:ilvl w:val="0"/>
          <w:numId w:val="6"/>
        </w:numPr>
      </w:pPr>
      <w:r>
        <w:t>Gränssnitt för att skapa och administrera formulärfrågor.</w:t>
      </w:r>
    </w:p>
    <w:p w14:paraId="1E07F8C8" w14:textId="77777777" w:rsidR="00B456B8" w:rsidRDefault="00B456B8" w:rsidP="00AA406D">
      <w:pPr>
        <w:pStyle w:val="Liststycke"/>
        <w:numPr>
          <w:ilvl w:val="0"/>
          <w:numId w:val="6"/>
        </w:numPr>
      </w:pPr>
      <w:r>
        <w:t>Gränssnitt för att importera fördefinierade mallar/frågor.</w:t>
      </w:r>
    </w:p>
    <w:p w14:paraId="32DFE51A" w14:textId="77777777" w:rsidR="00B456B8" w:rsidRDefault="00B456B8" w:rsidP="00AA406D">
      <w:pPr>
        <w:pStyle w:val="Liststycke"/>
        <w:numPr>
          <w:ilvl w:val="0"/>
          <w:numId w:val="6"/>
        </w:numPr>
      </w:pPr>
      <w:r>
        <w:t>Gränssnitt för att administrera och övervaka formulärbegäran.</w:t>
      </w:r>
    </w:p>
    <w:p w14:paraId="5264E51F" w14:textId="77777777" w:rsidR="00B456B8" w:rsidRDefault="00B456B8" w:rsidP="00AA406D">
      <w:pPr>
        <w:pStyle w:val="Liststycke"/>
        <w:numPr>
          <w:ilvl w:val="0"/>
          <w:numId w:val="6"/>
        </w:numPr>
      </w:pPr>
      <w:r>
        <w:t>Gränssnitt för att administrera överföring av formulärbegäran och ifyllda formulär.</w:t>
      </w:r>
    </w:p>
    <w:p w14:paraId="03B6A577" w14:textId="77777777" w:rsidR="00B456B8" w:rsidRDefault="00B456B8" w:rsidP="00B456B8"/>
    <w:p w14:paraId="10F6797C" w14:textId="77777777" w:rsidR="0079479C" w:rsidRDefault="0079479C" w:rsidP="00B456B8">
      <w:r>
        <w:t>Det är viktigt att grafiskt gränssnitt tas fram i samverkan med användargruppen.</w:t>
      </w:r>
    </w:p>
    <w:p w14:paraId="5A9F46D0" w14:textId="77777777" w:rsidR="0079479C" w:rsidRDefault="0079479C" w:rsidP="00B456B8"/>
    <w:p w14:paraId="2B6C7F51" w14:textId="77777777" w:rsidR="0079479C" w:rsidRDefault="0079479C" w:rsidP="00B456B8"/>
    <w:p w14:paraId="7C5D1386" w14:textId="77777777" w:rsidR="0079479C" w:rsidRDefault="0079479C" w:rsidP="00B456B8"/>
    <w:p w14:paraId="19C2F85D" w14:textId="77777777" w:rsidR="0079479C" w:rsidRDefault="0079479C" w:rsidP="00B456B8"/>
    <w:p w14:paraId="67BEC4DA" w14:textId="77777777" w:rsidR="0079479C" w:rsidRDefault="0079479C" w:rsidP="00B456B8"/>
    <w:p w14:paraId="1C92BA76" w14:textId="77777777" w:rsidR="0079479C" w:rsidRDefault="0079479C" w:rsidP="00B456B8"/>
    <w:p w14:paraId="4407FD7C" w14:textId="77777777" w:rsidR="0079479C" w:rsidRDefault="0079479C" w:rsidP="00B456B8"/>
    <w:p w14:paraId="019455DE" w14:textId="77777777" w:rsidR="0079479C" w:rsidRPr="00B456B8" w:rsidRDefault="0079479C" w:rsidP="00B456B8"/>
    <w:p w14:paraId="32AED4A1" w14:textId="77777777" w:rsidR="00226F97" w:rsidRPr="00E91314" w:rsidRDefault="00226F97" w:rsidP="00226F97">
      <w:pPr>
        <w:pStyle w:val="Rubrik2Nr"/>
      </w:pPr>
      <w:bookmarkStart w:id="71" w:name="_Toc220985999"/>
      <w:r w:rsidRPr="00E91314">
        <w:t>Användargränssnitt för medarbetare</w:t>
      </w:r>
      <w:bookmarkEnd w:id="71"/>
    </w:p>
    <w:p w14:paraId="781FFA0E"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7DC8E10F" w14:textId="77777777" w:rsidR="0079479C" w:rsidRDefault="0079479C" w:rsidP="0079479C"/>
    <w:p w14:paraId="1E6EE953" w14:textId="77777777" w:rsidR="0079479C" w:rsidRDefault="0079479C" w:rsidP="0079479C">
      <w:r>
        <w:t>Medarbetarens gränssnitt bör realiseras i det system som används primärt t.ex. journalsystem.</w:t>
      </w:r>
    </w:p>
    <w:p w14:paraId="1FF9C5C8" w14:textId="77777777" w:rsidR="0079479C" w:rsidRDefault="0079479C" w:rsidP="00AA406D">
      <w:pPr>
        <w:pStyle w:val="Liststycke"/>
        <w:numPr>
          <w:ilvl w:val="0"/>
          <w:numId w:val="6"/>
        </w:numPr>
      </w:pPr>
      <w:r>
        <w:t>Gränssnitt för att ta del av ifyllt formulär.</w:t>
      </w:r>
    </w:p>
    <w:p w14:paraId="4C255F13" w14:textId="77777777" w:rsidR="0079479C" w:rsidRDefault="0079479C" w:rsidP="00AA406D">
      <w:pPr>
        <w:pStyle w:val="Liststycke"/>
        <w:numPr>
          <w:ilvl w:val="0"/>
          <w:numId w:val="6"/>
        </w:numPr>
      </w:pPr>
      <w:r>
        <w:t>Gränssnitt för se status på formulärbegäran.</w:t>
      </w:r>
    </w:p>
    <w:p w14:paraId="50BD3870" w14:textId="77777777" w:rsidR="0079479C" w:rsidRDefault="0079479C" w:rsidP="00AA406D">
      <w:pPr>
        <w:pStyle w:val="Liststycke"/>
        <w:numPr>
          <w:ilvl w:val="0"/>
          <w:numId w:val="6"/>
        </w:numPr>
      </w:pPr>
      <w:r>
        <w:t>Gränssnitt för att administrera överföring formulär till patients journal.</w:t>
      </w:r>
    </w:p>
    <w:p w14:paraId="062B070B" w14:textId="77777777" w:rsidR="00B456B8" w:rsidRDefault="00B456B8" w:rsidP="00B456B8"/>
    <w:p w14:paraId="3BB9E91E" w14:textId="77777777" w:rsidR="00226F97" w:rsidRPr="00E91314" w:rsidRDefault="0079479C" w:rsidP="00226F97">
      <w:r>
        <w:t>Det är viktigt att grafiskt gränssnitt tas fram i samverkan med användargruppen.</w:t>
      </w:r>
    </w:p>
    <w:p w14:paraId="6630FF9C" w14:textId="77777777" w:rsidR="00935B0A" w:rsidRPr="00E91314" w:rsidRDefault="00935B0A" w:rsidP="00525947">
      <w:pPr>
        <w:rPr>
          <w:i/>
          <w:iCs/>
          <w:lang w:eastAsia="ar-SA"/>
        </w:rPr>
      </w:pPr>
      <w:r w:rsidRPr="00E91314">
        <w:br w:type="page"/>
      </w:r>
      <w:r w:rsidRPr="00E91314">
        <w:lastRenderedPageBreak/>
        <w:t xml:space="preserve"> </w:t>
      </w:r>
    </w:p>
    <w:p w14:paraId="00CAEA1A" w14:textId="77777777" w:rsidR="00935B0A" w:rsidRPr="00E91314" w:rsidRDefault="00935B0A" w:rsidP="00935B0A">
      <w:pPr>
        <w:pStyle w:val="Rubrik2Nr"/>
      </w:pPr>
      <w:bookmarkStart w:id="72" w:name="_Toc220986000"/>
      <w:r w:rsidRPr="00E91314">
        <w:t>Användningsfall</w:t>
      </w:r>
      <w:r w:rsidR="00937E40" w:rsidRPr="00E91314">
        <w:t xml:space="preserve"> </w:t>
      </w:r>
      <w:r w:rsidR="00D03435" w:rsidRPr="00E91314">
        <w:t>–</w:t>
      </w:r>
      <w:r w:rsidR="00937E40" w:rsidRPr="00E91314">
        <w:t xml:space="preserve"> Översikt</w:t>
      </w:r>
      <w:bookmarkEnd w:id="72"/>
    </w:p>
    <w:p w14:paraId="0383A68A"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01522120" w14:textId="77777777" w:rsidTr="003A1B72">
        <w:tc>
          <w:tcPr>
            <w:tcW w:w="929" w:type="dxa"/>
            <w:shd w:val="clear" w:color="auto" w:fill="00A9A7"/>
          </w:tcPr>
          <w:p w14:paraId="6C98AD5C"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383F94B9"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7A393FD1"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2C692255" w14:textId="77777777" w:rsidTr="003A1B72">
        <w:tc>
          <w:tcPr>
            <w:tcW w:w="929" w:type="dxa"/>
          </w:tcPr>
          <w:p w14:paraId="46CD8731" w14:textId="77777777" w:rsidR="0092264D" w:rsidRPr="00E91314" w:rsidRDefault="005F00D5" w:rsidP="00354574">
            <w:r w:rsidRPr="00E91314">
              <w:t>AF-1</w:t>
            </w:r>
          </w:p>
        </w:tc>
        <w:tc>
          <w:tcPr>
            <w:tcW w:w="1330" w:type="dxa"/>
          </w:tcPr>
          <w:p w14:paraId="55C82FFA" w14:textId="77777777" w:rsidR="00935B0A" w:rsidRPr="00E91314" w:rsidRDefault="00935B0A" w:rsidP="003A1B72"/>
        </w:tc>
        <w:tc>
          <w:tcPr>
            <w:tcW w:w="4756" w:type="dxa"/>
          </w:tcPr>
          <w:p w14:paraId="7BE57291"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7691A70B" w14:textId="77777777" w:rsidTr="003A1B72">
        <w:tc>
          <w:tcPr>
            <w:tcW w:w="929" w:type="dxa"/>
          </w:tcPr>
          <w:p w14:paraId="5856E1E2" w14:textId="77777777" w:rsidR="00FC0593" w:rsidRPr="00E91314" w:rsidRDefault="00FC0593" w:rsidP="003A1B72">
            <w:r w:rsidRPr="00E91314">
              <w:t>AF-2</w:t>
            </w:r>
          </w:p>
        </w:tc>
        <w:tc>
          <w:tcPr>
            <w:tcW w:w="1330" w:type="dxa"/>
          </w:tcPr>
          <w:p w14:paraId="18246E20" w14:textId="77777777" w:rsidR="00FC0593" w:rsidRPr="00E91314" w:rsidRDefault="00FC0593" w:rsidP="003A1B72"/>
        </w:tc>
        <w:tc>
          <w:tcPr>
            <w:tcW w:w="4756" w:type="dxa"/>
          </w:tcPr>
          <w:p w14:paraId="48A17EFE"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21815F9E" w14:textId="77777777" w:rsidTr="003A1B72">
        <w:tc>
          <w:tcPr>
            <w:tcW w:w="929" w:type="dxa"/>
          </w:tcPr>
          <w:p w14:paraId="4CC249DB" w14:textId="77777777" w:rsidR="00FC0593" w:rsidRPr="00E91314" w:rsidRDefault="00FC0593" w:rsidP="003A1B72">
            <w:r w:rsidRPr="00E91314">
              <w:t>AF-3</w:t>
            </w:r>
            <w:r w:rsidR="004F5189" w:rsidRPr="00E91314">
              <w:t>A+B</w:t>
            </w:r>
          </w:p>
        </w:tc>
        <w:tc>
          <w:tcPr>
            <w:tcW w:w="1330" w:type="dxa"/>
          </w:tcPr>
          <w:p w14:paraId="54982FF2" w14:textId="77777777" w:rsidR="00FC0593" w:rsidRPr="00E91314" w:rsidRDefault="00FC0593" w:rsidP="003A1B72"/>
        </w:tc>
        <w:tc>
          <w:tcPr>
            <w:tcW w:w="4756" w:type="dxa"/>
          </w:tcPr>
          <w:p w14:paraId="6D744B80"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23D6313A" w14:textId="77777777" w:rsidTr="003A1B72">
        <w:tc>
          <w:tcPr>
            <w:tcW w:w="929" w:type="dxa"/>
          </w:tcPr>
          <w:p w14:paraId="7B3DFC73" w14:textId="77777777" w:rsidR="00FC0593" w:rsidRPr="00E91314" w:rsidRDefault="00FC0593" w:rsidP="003A1B72">
            <w:r w:rsidRPr="00E91314">
              <w:t>AF</w:t>
            </w:r>
            <w:r w:rsidR="00251F8F" w:rsidRPr="00E91314">
              <w:t>-4</w:t>
            </w:r>
          </w:p>
        </w:tc>
        <w:tc>
          <w:tcPr>
            <w:tcW w:w="1330" w:type="dxa"/>
          </w:tcPr>
          <w:p w14:paraId="140AAFA2" w14:textId="77777777" w:rsidR="00FC0593" w:rsidRPr="00E91314" w:rsidRDefault="00FC0593" w:rsidP="003A1B72"/>
        </w:tc>
        <w:tc>
          <w:tcPr>
            <w:tcW w:w="4756" w:type="dxa"/>
          </w:tcPr>
          <w:p w14:paraId="79008408"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22D67398" w14:textId="77777777" w:rsidTr="003A1B72">
        <w:tc>
          <w:tcPr>
            <w:tcW w:w="929" w:type="dxa"/>
          </w:tcPr>
          <w:p w14:paraId="6B2B3D88" w14:textId="77777777" w:rsidR="00802444" w:rsidRPr="00E91314" w:rsidRDefault="00802444" w:rsidP="003A1B72">
            <w:r w:rsidRPr="00E91314">
              <w:t>AF-5</w:t>
            </w:r>
          </w:p>
        </w:tc>
        <w:tc>
          <w:tcPr>
            <w:tcW w:w="1330" w:type="dxa"/>
          </w:tcPr>
          <w:p w14:paraId="74E484D6" w14:textId="77777777" w:rsidR="00802444" w:rsidRPr="00E91314" w:rsidRDefault="00802444" w:rsidP="003A1B72"/>
        </w:tc>
        <w:tc>
          <w:tcPr>
            <w:tcW w:w="4756" w:type="dxa"/>
          </w:tcPr>
          <w:p w14:paraId="7DC8FE73"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2F4B32F9" w14:textId="77777777" w:rsidTr="003A1B72">
        <w:tc>
          <w:tcPr>
            <w:tcW w:w="929" w:type="dxa"/>
          </w:tcPr>
          <w:p w14:paraId="181D64C4" w14:textId="77777777" w:rsidR="005E25DF" w:rsidRPr="00E91314" w:rsidRDefault="00CE18D0" w:rsidP="003A1B72">
            <w:r w:rsidRPr="00E91314">
              <w:t>AF-6</w:t>
            </w:r>
          </w:p>
        </w:tc>
        <w:tc>
          <w:tcPr>
            <w:tcW w:w="1330" w:type="dxa"/>
          </w:tcPr>
          <w:p w14:paraId="3AAF5ED0" w14:textId="77777777" w:rsidR="00B81E95" w:rsidRPr="00E91314" w:rsidRDefault="00B81E95" w:rsidP="003A1B72"/>
        </w:tc>
        <w:tc>
          <w:tcPr>
            <w:tcW w:w="4756" w:type="dxa"/>
          </w:tcPr>
          <w:p w14:paraId="74D52076" w14:textId="77777777" w:rsidR="00B81E95" w:rsidRPr="00E91314" w:rsidRDefault="00B81E95" w:rsidP="00B81E95">
            <w:pPr>
              <w:rPr>
                <w:noProof/>
              </w:rPr>
            </w:pPr>
            <w:r w:rsidRPr="00E91314">
              <w:rPr>
                <w:noProof/>
              </w:rPr>
              <w:t xml:space="preserve">Vårdsystem hämtar användarens/patientens formulär. </w:t>
            </w:r>
          </w:p>
        </w:tc>
      </w:tr>
    </w:tbl>
    <w:p w14:paraId="72EF47B5" w14:textId="77777777" w:rsidR="00935B0A" w:rsidRPr="00E91314" w:rsidRDefault="00B94BD1" w:rsidP="00B94BD1">
      <w:pPr>
        <w:pStyle w:val="Beskrivning"/>
        <w:rPr>
          <w:lang w:val="sv-SE"/>
        </w:rPr>
      </w:pPr>
      <w:bookmarkStart w:id="73" w:name="_Toc220550767"/>
      <w:bookmarkStart w:id="74"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w:t>
      </w:r>
      <w:proofErr w:type="spellStart"/>
      <w:r w:rsidR="000441D6" w:rsidRPr="00E91314">
        <w:rPr>
          <w:lang w:val="sv-SE"/>
        </w:rPr>
        <w:t>a</w:t>
      </w:r>
      <w:r w:rsidR="003B5002" w:rsidRPr="00E91314">
        <w:rPr>
          <w:lang w:val="sv-SE"/>
        </w:rPr>
        <w:t>nvändningsfallsöversikt</w:t>
      </w:r>
      <w:bookmarkEnd w:id="73"/>
      <w:proofErr w:type="spellEnd"/>
      <w:r w:rsidR="003B5002" w:rsidRPr="00E91314">
        <w:rPr>
          <w:lang w:val="sv-SE"/>
        </w:rPr>
        <w:t xml:space="preserve"> </w:t>
      </w:r>
      <w:r w:rsidR="005915EF" w:rsidRPr="00E91314">
        <w:rPr>
          <w:lang w:val="sv-SE"/>
        </w:rPr>
        <w:t xml:space="preserve"> </w:t>
      </w:r>
      <w:bookmarkEnd w:id="74"/>
    </w:p>
    <w:p w14:paraId="609ECF02" w14:textId="77777777" w:rsidR="000B36D8" w:rsidRDefault="000B36D8">
      <w:pPr>
        <w:spacing w:before="0" w:after="0"/>
        <w:rPr>
          <w:rFonts w:ascii="Arial" w:hAnsi="Arial" w:cs="Arial"/>
          <w:bCs/>
          <w:iCs/>
          <w:sz w:val="28"/>
          <w:szCs w:val="28"/>
          <w:lang w:eastAsia="sv-SE"/>
        </w:rPr>
      </w:pPr>
      <w:bookmarkStart w:id="75" w:name="_Toc265471425"/>
      <w:r>
        <w:br w:type="page"/>
      </w:r>
    </w:p>
    <w:p w14:paraId="47785B10" w14:textId="77777777" w:rsidR="00935B0A" w:rsidRPr="00E91314" w:rsidRDefault="00935B0A" w:rsidP="00935B0A">
      <w:pPr>
        <w:pStyle w:val="Rubrik2Nr"/>
      </w:pPr>
      <w:bookmarkStart w:id="76" w:name="_Toc220986001"/>
      <w:r w:rsidRPr="00E91314">
        <w:lastRenderedPageBreak/>
        <w:t>Aktörsinformation</w:t>
      </w:r>
      <w:bookmarkEnd w:id="75"/>
      <w:bookmarkEnd w:id="76"/>
    </w:p>
    <w:p w14:paraId="6F4A5EC2" w14:textId="77777777" w:rsidR="00DE3F03" w:rsidRPr="00E91314" w:rsidRDefault="005E25DF" w:rsidP="004E69A8">
      <w:r w:rsidRPr="00E91314">
        <w:rPr>
          <w:noProof/>
          <w:lang w:eastAsia="sv-SE"/>
        </w:rPr>
        <w:drawing>
          <wp:inline distT="0" distB="0" distL="0" distR="0" wp14:anchorId="52876D81" wp14:editId="3080CD0B">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1322328A" w14:textId="77777777" w:rsidR="00525947" w:rsidRPr="000B36D8" w:rsidRDefault="000B36D8" w:rsidP="000B36D8">
      <w:pPr>
        <w:pStyle w:val="Beskrivning"/>
        <w:rPr>
          <w:lang w:val="sv-SE"/>
        </w:rPr>
      </w:pPr>
      <w:bookmarkStart w:id="77" w:name="_Toc220550768"/>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7"/>
      <w:r w:rsidRPr="00E91314">
        <w:rPr>
          <w:lang w:val="sv-SE"/>
        </w:rPr>
        <w:t xml:space="preserve">  </w:t>
      </w:r>
    </w:p>
    <w:p w14:paraId="21F98791" w14:textId="77777777" w:rsidR="00525947" w:rsidRPr="00E91314" w:rsidRDefault="00525947" w:rsidP="004E69A8"/>
    <w:p w14:paraId="7CD27853" w14:textId="77777777" w:rsidR="002D4C99" w:rsidRPr="00E91314" w:rsidRDefault="00D03435" w:rsidP="002D4C99">
      <w:pPr>
        <w:pStyle w:val="Rubrik3Nr"/>
      </w:pPr>
      <w:bookmarkStart w:id="78" w:name="_Toc220986002"/>
      <w:r w:rsidRPr="00E91314">
        <w:t>Användare/Patient</w:t>
      </w:r>
      <w:bookmarkEnd w:id="78"/>
    </w:p>
    <w:p w14:paraId="315F0043" w14:textId="77777777" w:rsidR="005F00D5" w:rsidRPr="00E91314" w:rsidRDefault="005F00D5" w:rsidP="005F00D5">
      <w:r w:rsidRPr="00E91314">
        <w:t>Aktören användaren</w:t>
      </w:r>
      <w:r w:rsidR="00961DF8" w:rsidRPr="00E91314">
        <w:t>/patient</w:t>
      </w:r>
      <w:r w:rsidRPr="00E91314">
        <w:t xml:space="preserve"> är den part som </w:t>
      </w:r>
      <w:proofErr w:type="gramStart"/>
      <w:r w:rsidRPr="00E91314">
        <w:t>nyttjar</w:t>
      </w:r>
      <w:proofErr w:type="gramEnd"/>
      <w:r w:rsidRPr="00E91314">
        <w:t xml:space="preserve"> e-tjänsten</w:t>
      </w:r>
      <w:r w:rsidR="00101F26">
        <w:t xml:space="preserve"> t.ex. fyller i en Hälsodeklaration. </w:t>
      </w:r>
    </w:p>
    <w:p w14:paraId="2499EAC6" w14:textId="77777777" w:rsidR="00D03435" w:rsidRPr="00E91314" w:rsidRDefault="00D03435" w:rsidP="00937E40">
      <w:pPr>
        <w:pStyle w:val="Rubrik3Nr"/>
      </w:pPr>
      <w:bookmarkStart w:id="79" w:name="_Toc220986003"/>
      <w:r w:rsidRPr="00E91314">
        <w:t>Medarbetare/Vård personal</w:t>
      </w:r>
      <w:bookmarkEnd w:id="79"/>
    </w:p>
    <w:p w14:paraId="3FD07F01" w14:textId="77777777" w:rsidR="005F00D5" w:rsidRPr="00E91314" w:rsidRDefault="005F00D5" w:rsidP="005F00D5">
      <w:r w:rsidRPr="00E91314">
        <w:t>Aktören administrerar formulärtjänst/vårdsystem/kvalitetsregister.</w:t>
      </w:r>
    </w:p>
    <w:p w14:paraId="3CA5115F" w14:textId="77777777" w:rsidR="005F00D5" w:rsidRPr="00E91314" w:rsidRDefault="0077019E" w:rsidP="0077019E">
      <w:pPr>
        <w:pStyle w:val="Rubrik3Nr"/>
      </w:pPr>
      <w:bookmarkStart w:id="80" w:name="_Toc220986004"/>
      <w:r w:rsidRPr="00E91314">
        <w:t>Mina Vårdkontakter</w:t>
      </w:r>
      <w:bookmarkEnd w:id="80"/>
    </w:p>
    <w:p w14:paraId="23983258" w14:textId="77777777" w:rsidR="0077019E" w:rsidRPr="00E91314" w:rsidRDefault="005F00D5" w:rsidP="005F00D5">
      <w:r w:rsidRPr="00E91314">
        <w:t>Systemet (portalen) som tillhandahåller e-tjänsten</w:t>
      </w:r>
      <w:r w:rsidR="00101F26">
        <w:t xml:space="preserve"> för att fylla i formuläret (T.ex. Hälsodeklaration).</w:t>
      </w:r>
    </w:p>
    <w:p w14:paraId="20D022BA" w14:textId="77777777" w:rsidR="00C5626D" w:rsidRPr="00E91314" w:rsidRDefault="00C5626D" w:rsidP="0077019E">
      <w:pPr>
        <w:pStyle w:val="Rubrik3Nr"/>
      </w:pPr>
      <w:bookmarkStart w:id="81" w:name="_Toc220986005"/>
      <w:r w:rsidRPr="00E91314">
        <w:t>Formulär</w:t>
      </w:r>
      <w:r w:rsidR="00DE3F03" w:rsidRPr="00E91314">
        <w:t>motor</w:t>
      </w:r>
      <w:bookmarkEnd w:id="81"/>
    </w:p>
    <w:p w14:paraId="6BD0FB5B" w14:textId="77777777" w:rsidR="006417BE" w:rsidRDefault="006417BE" w:rsidP="005F00D5">
      <w:r>
        <w:t>Formulärmotorn är den aktör som är tjänsteproducent. Formulärmotorn ansvarar för att</w:t>
      </w:r>
    </w:p>
    <w:p w14:paraId="4B47BE54" w14:textId="77777777" w:rsidR="006417BE" w:rsidRDefault="006417BE" w:rsidP="00AA406D">
      <w:pPr>
        <w:pStyle w:val="Liststycke"/>
        <w:numPr>
          <w:ilvl w:val="0"/>
          <w:numId w:val="6"/>
        </w:numPr>
      </w:pPr>
      <w:r>
        <w:t>Skapa/hantera formulärmallar.</w:t>
      </w:r>
    </w:p>
    <w:p w14:paraId="1A5D887D" w14:textId="77777777" w:rsidR="006417BE" w:rsidRDefault="006417BE" w:rsidP="00AA406D">
      <w:pPr>
        <w:pStyle w:val="Liststycke"/>
        <w:numPr>
          <w:ilvl w:val="0"/>
          <w:numId w:val="6"/>
        </w:numPr>
      </w:pPr>
      <w:r>
        <w:t>Hantera frågor och svarsalternativ.</w:t>
      </w:r>
    </w:p>
    <w:p w14:paraId="1149F370" w14:textId="77777777" w:rsidR="006417BE" w:rsidRDefault="006417BE" w:rsidP="00AA406D">
      <w:pPr>
        <w:pStyle w:val="Liststycke"/>
        <w:numPr>
          <w:ilvl w:val="0"/>
          <w:numId w:val="6"/>
        </w:numPr>
      </w:pPr>
      <w:r>
        <w:lastRenderedPageBreak/>
        <w:t>Hantera frågelogik.</w:t>
      </w:r>
    </w:p>
    <w:p w14:paraId="5D0CC2DD" w14:textId="77777777" w:rsidR="006417BE" w:rsidRDefault="006417BE" w:rsidP="00AA406D">
      <w:pPr>
        <w:pStyle w:val="Liststycke"/>
        <w:numPr>
          <w:ilvl w:val="0"/>
          <w:numId w:val="6"/>
        </w:numPr>
      </w:pPr>
      <w:r>
        <w:t>Temporärspara användarens pågående formulär.</w:t>
      </w:r>
    </w:p>
    <w:p w14:paraId="4D9C7472" w14:textId="77777777" w:rsidR="006417BE" w:rsidRDefault="006417BE" w:rsidP="00AA406D">
      <w:pPr>
        <w:pStyle w:val="Liststycke"/>
        <w:numPr>
          <w:ilvl w:val="0"/>
          <w:numId w:val="6"/>
        </w:numPr>
      </w:pPr>
      <w:r>
        <w:t xml:space="preserve">Använder nationell arkitektur som </w:t>
      </w:r>
      <w:proofErr w:type="spellStart"/>
      <w:r>
        <w:t>SITHS</w:t>
      </w:r>
      <w:proofErr w:type="spellEnd"/>
      <w:r>
        <w:t xml:space="preserve">, </w:t>
      </w:r>
      <w:proofErr w:type="spellStart"/>
      <w:r>
        <w:t>HSA</w:t>
      </w:r>
      <w:proofErr w:type="spellEnd"/>
      <w:r>
        <w:t xml:space="preserve"> och tjänsteplattform.</w:t>
      </w:r>
    </w:p>
    <w:p w14:paraId="062C234B" w14:textId="77777777" w:rsidR="005F00D5" w:rsidRDefault="00101F26" w:rsidP="00AA406D">
      <w:pPr>
        <w:pStyle w:val="Liststycke"/>
        <w:numPr>
          <w:ilvl w:val="0"/>
          <w:numId w:val="6"/>
        </w:numPr>
      </w:pPr>
      <w:r>
        <w:t>Aktören ansvarar för att hålla i hopp vårdprocessen.</w:t>
      </w:r>
    </w:p>
    <w:p w14:paraId="66529A9B" w14:textId="77777777" w:rsidR="006417BE" w:rsidRDefault="006417BE" w:rsidP="00AA406D">
      <w:pPr>
        <w:pStyle w:val="Liststycke"/>
        <w:numPr>
          <w:ilvl w:val="0"/>
          <w:numId w:val="6"/>
        </w:numPr>
      </w:pPr>
      <w:r>
        <w:t xml:space="preserve">Integrerar mot bakomliggande </w:t>
      </w:r>
      <w:proofErr w:type="spellStart"/>
      <w:r>
        <w:t>vårdystem</w:t>
      </w:r>
      <w:proofErr w:type="spellEnd"/>
      <w:r>
        <w:t>.</w:t>
      </w:r>
    </w:p>
    <w:p w14:paraId="0A022C84" w14:textId="77777777" w:rsidR="006417BE" w:rsidRDefault="006417BE" w:rsidP="006417BE"/>
    <w:p w14:paraId="10726F44" w14:textId="77777777" w:rsidR="006417BE" w:rsidRPr="00E91314" w:rsidRDefault="006417BE" w:rsidP="006417BE">
      <w:r>
        <w:t>Formulärmotorn kan vara en fristående komponent eller en dela av ett system.</w:t>
      </w:r>
    </w:p>
    <w:p w14:paraId="112336BC" w14:textId="77777777" w:rsidR="0077019E" w:rsidRPr="00E91314" w:rsidRDefault="00757D7C" w:rsidP="00C5626D">
      <w:pPr>
        <w:pStyle w:val="Rubrik3Nr"/>
      </w:pPr>
      <w:bookmarkStart w:id="82" w:name="_Toc220986006"/>
      <w:r w:rsidRPr="00E91314">
        <w:t>Vårdsystem</w:t>
      </w:r>
      <w:bookmarkEnd w:id="82"/>
    </w:p>
    <w:p w14:paraId="0EF77229"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45E35AA6" w14:textId="77777777" w:rsidR="0077019E" w:rsidRPr="00E91314" w:rsidRDefault="0077019E" w:rsidP="0077019E"/>
    <w:p w14:paraId="3E195E48" w14:textId="77777777" w:rsidR="00961DF8" w:rsidRPr="00E91314" w:rsidRDefault="00961DF8" w:rsidP="00961DF8">
      <w:pPr>
        <w:pStyle w:val="Rubrik3Nr"/>
      </w:pPr>
      <w:bookmarkStart w:id="83" w:name="_Toc220986007"/>
      <w:r w:rsidRPr="00E91314">
        <w:t>Engagemangsindex</w:t>
      </w:r>
      <w:bookmarkEnd w:id="83"/>
    </w:p>
    <w:p w14:paraId="6E42D109" w14:textId="77777777" w:rsidR="00961DF8" w:rsidRDefault="00961DF8" w:rsidP="00961DF8">
      <w:r w:rsidRPr="00E91314">
        <w:t xml:space="preserve">Stödtjänst som ansvarar för att hålla indexinformation samt </w:t>
      </w:r>
      <w:proofErr w:type="gramStart"/>
      <w:r w:rsidRPr="00E91314">
        <w:t>notifiera</w:t>
      </w:r>
      <w:proofErr w:type="gramEnd"/>
      <w:r w:rsidRPr="00E91314">
        <w:t xml:space="preserve"> aktörer.  </w:t>
      </w:r>
    </w:p>
    <w:p w14:paraId="145A4128" w14:textId="77777777" w:rsidR="00B30CA8" w:rsidRDefault="00B30CA8" w:rsidP="00961DF8"/>
    <w:p w14:paraId="65824ACF" w14:textId="77777777" w:rsidR="00B30CA8" w:rsidRPr="00E91314" w:rsidRDefault="00B30CA8" w:rsidP="00961DF8">
      <w:r>
        <w:t xml:space="preserve">Med </w:t>
      </w:r>
      <w:proofErr w:type="gramStart"/>
      <w:r>
        <w:t>notifiering</w:t>
      </w:r>
      <w:proofErr w:type="gramEnd"/>
      <w:r>
        <w:t xml:space="preserve"> avses den funktionalitet som finns i Engagemangsindex (</w:t>
      </w:r>
      <w:proofErr w:type="spellStart"/>
      <w:r>
        <w:t>ProcessNotification</w:t>
      </w:r>
      <w:proofErr w:type="spellEnd"/>
      <w:r>
        <w:t xml:space="preserve">). </w:t>
      </w:r>
    </w:p>
    <w:p w14:paraId="527CD8A4" w14:textId="77777777" w:rsidR="00961DF8" w:rsidRPr="00E91314" w:rsidRDefault="00961DF8" w:rsidP="00961DF8"/>
    <w:p w14:paraId="1A8FE592" w14:textId="77777777" w:rsidR="00961DF8" w:rsidRPr="00E91314" w:rsidRDefault="00961DF8" w:rsidP="00961DF8"/>
    <w:p w14:paraId="1D66CB49" w14:textId="77777777" w:rsidR="00476D8B" w:rsidRPr="00E91314" w:rsidRDefault="00476D8B" w:rsidP="0077019E"/>
    <w:p w14:paraId="0B9180AC"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6801EF18" w14:textId="77777777" w:rsidR="00937E40" w:rsidRPr="00E91314" w:rsidRDefault="00937E40" w:rsidP="00937E40">
      <w:pPr>
        <w:pStyle w:val="Rubrik2Nr"/>
        <w:rPr>
          <w:rStyle w:val="Starkbetoning"/>
          <w:b w:val="0"/>
          <w:bCs/>
          <w:i w:val="0"/>
          <w:iCs/>
          <w:color w:val="auto"/>
        </w:rPr>
      </w:pPr>
      <w:bookmarkStart w:id="84" w:name="_Toc220986008"/>
      <w:r w:rsidRPr="00E91314">
        <w:rPr>
          <w:rStyle w:val="Starkbetoning"/>
          <w:b w:val="0"/>
          <w:bCs/>
          <w:i w:val="0"/>
          <w:iCs/>
          <w:color w:val="auto"/>
        </w:rPr>
        <w:lastRenderedPageBreak/>
        <w:t>Logisk realisering</w:t>
      </w:r>
      <w:bookmarkEnd w:id="84"/>
    </w:p>
    <w:p w14:paraId="2D3E56CB" w14:textId="77777777" w:rsidR="00667917" w:rsidRPr="00E91314" w:rsidRDefault="00667917" w:rsidP="00667917">
      <w:r w:rsidRPr="00E91314">
        <w:t>Avsnittet visar hur arkitekturens huvudkomponenter principiellt är realiserade.</w:t>
      </w:r>
    </w:p>
    <w:p w14:paraId="4B9472E0"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1907E002" w14:textId="77777777" w:rsidR="00AB11DC" w:rsidRPr="00E91314" w:rsidRDefault="00AB11DC" w:rsidP="00667917"/>
    <w:p w14:paraId="5E295E07" w14:textId="77777777" w:rsidR="00B82D5C" w:rsidRPr="00E91314" w:rsidRDefault="00781BB4" w:rsidP="00E47D92">
      <w:r w:rsidRPr="00E91314">
        <w:rPr>
          <w:noProof/>
          <w:lang w:eastAsia="sv-SE"/>
        </w:rPr>
        <w:drawing>
          <wp:inline distT="0" distB="0" distL="0" distR="0" wp14:anchorId="5846E4D4" wp14:editId="32C57DF2">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7409204F" w14:textId="77777777" w:rsidR="00806293" w:rsidRPr="00E91314" w:rsidRDefault="00806293" w:rsidP="000B36D8">
      <w:pPr>
        <w:pStyle w:val="Beskrivning"/>
      </w:pPr>
      <w:bookmarkStart w:id="85" w:name="_Toc22055076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5"/>
    </w:p>
    <w:p w14:paraId="1D297AE0" w14:textId="77777777" w:rsidR="00A65A91" w:rsidRPr="00E91314" w:rsidRDefault="00A65A91" w:rsidP="00E47D92">
      <w:r w:rsidRPr="00E91314">
        <w:t xml:space="preserve">Bilden visar övergripande de interaktioner som exempelflödet realiserar. Se </w:t>
      </w:r>
      <w:proofErr w:type="spellStart"/>
      <w:r w:rsidRPr="00E91314">
        <w:t>sekvensdiagramen</w:t>
      </w:r>
      <w:proofErr w:type="spellEnd"/>
      <w:r w:rsidRPr="00E91314">
        <w:t xml:space="preserve"> nedan för detaljer.</w:t>
      </w:r>
    </w:p>
    <w:p w14:paraId="5B5BA6BC" w14:textId="77777777" w:rsidR="00416259" w:rsidRPr="00E91314" w:rsidRDefault="00416259" w:rsidP="004769C2">
      <w:pPr>
        <w:pStyle w:val="Rubrik3Nr"/>
      </w:pPr>
      <w:bookmarkStart w:id="86" w:name="_Toc220986009"/>
      <w:r w:rsidRPr="00E91314">
        <w:t>Flöde AF-1 Skapa formulärmall</w:t>
      </w:r>
      <w:bookmarkEnd w:id="86"/>
    </w:p>
    <w:p w14:paraId="66185F73"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5012A0DC" w14:textId="77777777" w:rsidR="00C714B3" w:rsidRPr="00E91314" w:rsidRDefault="00C714B3" w:rsidP="004769C2"/>
    <w:p w14:paraId="75B1E8D7"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453E86E7" w14:textId="77777777" w:rsidR="00A65A91" w:rsidRPr="00E91314" w:rsidRDefault="00A65A91">
      <w:pPr>
        <w:spacing w:before="0" w:after="0"/>
        <w:rPr>
          <w:rFonts w:ascii="Arial" w:hAnsi="Arial" w:cs="Arial"/>
          <w:b/>
          <w:iCs/>
          <w:szCs w:val="26"/>
          <w:lang w:eastAsia="sv-SE"/>
        </w:rPr>
      </w:pPr>
      <w:r w:rsidRPr="00E91314">
        <w:br w:type="page"/>
      </w:r>
    </w:p>
    <w:p w14:paraId="0ACA1D12" w14:textId="77777777" w:rsidR="00416259" w:rsidRPr="00E91314" w:rsidRDefault="00416259" w:rsidP="004769C2">
      <w:pPr>
        <w:pStyle w:val="Rubrik3Nr"/>
      </w:pPr>
      <w:bookmarkStart w:id="87" w:name="_Toc220986010"/>
      <w:r w:rsidRPr="00E91314">
        <w:lastRenderedPageBreak/>
        <w:t>Flöde AF-2 Begär formulärinsamling av patient</w:t>
      </w:r>
      <w:bookmarkEnd w:id="87"/>
    </w:p>
    <w:p w14:paraId="06C9E427" w14:textId="77777777" w:rsidR="001C72D6" w:rsidRPr="00E91314" w:rsidRDefault="001C72D6" w:rsidP="001C72D6">
      <w:r w:rsidRPr="00E91314">
        <w:t>Användningsfallet kan även benämnas ”</w:t>
      </w:r>
      <w:r w:rsidRPr="00E91314">
        <w:rPr>
          <w:b/>
        </w:rPr>
        <w:t>Skapa formulärbegäran</w:t>
      </w:r>
      <w:r w:rsidRPr="00E91314">
        <w:t>”.</w:t>
      </w:r>
    </w:p>
    <w:p w14:paraId="0A4270E1" w14:textId="77777777" w:rsidR="00BC7F34" w:rsidRPr="00E91314" w:rsidRDefault="00BC7F34" w:rsidP="00BC7F34"/>
    <w:p w14:paraId="31F130DF" w14:textId="77777777" w:rsidR="0007602D" w:rsidRPr="00E91314" w:rsidRDefault="000C132D" w:rsidP="0007602D">
      <w:r w:rsidRPr="00E91314">
        <w:rPr>
          <w:noProof/>
          <w:lang w:eastAsia="sv-SE"/>
        </w:rPr>
        <w:drawing>
          <wp:inline distT="0" distB="0" distL="0" distR="0" wp14:anchorId="5D7D7A17" wp14:editId="31C1A1A4">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0CEC9948" w14:textId="77777777" w:rsidR="00B81E95" w:rsidRPr="00E91314" w:rsidRDefault="002448B2" w:rsidP="000B36D8">
      <w:pPr>
        <w:pStyle w:val="Beskrivning"/>
      </w:pPr>
      <w:bookmarkStart w:id="88" w:name="_Toc22055077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8"/>
    </w:p>
    <w:p w14:paraId="6BC11075"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proofErr w:type="spellStart"/>
      <w:r w:rsidRPr="00E91314">
        <w:rPr>
          <w:b/>
        </w:rPr>
        <w:t>CreateFormRequest</w:t>
      </w:r>
      <w:proofErr w:type="spellEnd"/>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68A14646" w14:textId="77777777" w:rsidR="00D051EC" w:rsidRDefault="00D051EC" w:rsidP="00B81E95"/>
    <w:p w14:paraId="0E11C951"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5B64F2C1"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4AC1B725"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w:t>
      </w:r>
      <w:proofErr w:type="gramStart"/>
      <w:r w:rsidRPr="00E91314">
        <w:t>notifierade</w:t>
      </w:r>
      <w:proofErr w:type="gramEnd"/>
      <w:r w:rsidRPr="00E91314">
        <w:t xml:space="preserve"> (Engagemangsindex: </w:t>
      </w:r>
      <w:proofErr w:type="spellStart"/>
      <w:r w:rsidRPr="00E91314">
        <w:t>ProcessNotification</w:t>
      </w:r>
      <w:proofErr w:type="spellEnd"/>
      <w:r w:rsidRPr="00E91314">
        <w:t xml:space="preserve">)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049BE8E7"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6C428CF4" w14:textId="77777777" w:rsidR="005606C7" w:rsidRPr="00E91314" w:rsidRDefault="005606C7" w:rsidP="00B81E95"/>
    <w:p w14:paraId="50265ED5" w14:textId="77777777" w:rsidR="00D051EC" w:rsidRDefault="00D051EC" w:rsidP="00F6146F"/>
    <w:p w14:paraId="6B10E452" w14:textId="77777777" w:rsidR="00D051EC" w:rsidRDefault="00D051EC" w:rsidP="00F6146F"/>
    <w:p w14:paraId="021420EB" w14:textId="77777777" w:rsidR="00D051EC" w:rsidRDefault="00D051EC" w:rsidP="00F6146F"/>
    <w:p w14:paraId="593F860D" w14:textId="77777777" w:rsidR="00D051EC" w:rsidRDefault="00D051EC" w:rsidP="00F6146F"/>
    <w:p w14:paraId="750680C8" w14:textId="77777777" w:rsidR="00D051EC" w:rsidRDefault="00D051EC" w:rsidP="00F6146F"/>
    <w:p w14:paraId="15876442" w14:textId="77777777" w:rsidR="00D051EC" w:rsidRDefault="00D051EC" w:rsidP="00F6146F"/>
    <w:p w14:paraId="061DE52A" w14:textId="77777777" w:rsidR="00D051EC" w:rsidRDefault="00D051EC" w:rsidP="00F6146F"/>
    <w:p w14:paraId="43ED1DAD" w14:textId="77777777" w:rsidR="00B81E95" w:rsidRPr="00E91314" w:rsidRDefault="005606C7" w:rsidP="00F6146F">
      <w:r w:rsidRPr="00E91314">
        <w:lastRenderedPageBreak/>
        <w:t>Flöde:</w:t>
      </w:r>
    </w:p>
    <w:p w14:paraId="7A985022"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404723D5" w14:textId="77777777" w:rsidR="00B81E95" w:rsidRDefault="005606C7" w:rsidP="00AA406D">
      <w:pPr>
        <w:pStyle w:val="Liststycke"/>
        <w:numPr>
          <w:ilvl w:val="1"/>
          <w:numId w:val="12"/>
        </w:numPr>
      </w:pPr>
      <w:r w:rsidRPr="00E91314">
        <w:t>Används vårdsystem används tjänsten ”</w:t>
      </w:r>
      <w:proofErr w:type="spellStart"/>
      <w:r w:rsidRPr="00E91314">
        <w:rPr>
          <w:b/>
        </w:rPr>
        <w:t>CreateFormRequest</w:t>
      </w:r>
      <w:proofErr w:type="spellEnd"/>
      <w:r w:rsidRPr="00E91314">
        <w:t xml:space="preserve">”. Denna integrerade lösning medger en bättre </w:t>
      </w:r>
      <w:r w:rsidR="004F5189" w:rsidRPr="00E91314">
        <w:t>processtyrning</w:t>
      </w:r>
      <w:r w:rsidRPr="00E91314">
        <w:t xml:space="preserve"> samt mindre handgrepp för medarbetare/vårdpersonal.</w:t>
      </w:r>
    </w:p>
    <w:p w14:paraId="04368969" w14:textId="77777777" w:rsidR="003178D5" w:rsidRDefault="00C5533A" w:rsidP="00AA406D">
      <w:pPr>
        <w:pStyle w:val="Liststycke"/>
        <w:numPr>
          <w:ilvl w:val="2"/>
          <w:numId w:val="12"/>
        </w:numPr>
      </w:pPr>
      <w:r>
        <w:t xml:space="preserve">Att notera: </w:t>
      </w:r>
      <w:r w:rsidR="003178D5">
        <w:t>Vårdsystemet genererar ett unikt id för formuläret (</w:t>
      </w:r>
      <w:proofErr w:type="spellStart"/>
      <w:r w:rsidR="003178D5">
        <w:t>FormID</w:t>
      </w:r>
      <w:proofErr w:type="spellEnd"/>
      <w:r w:rsidR="003178D5">
        <w:t>).</w:t>
      </w:r>
    </w:p>
    <w:p w14:paraId="3B422B41" w14:textId="77777777" w:rsidR="00DC42A3" w:rsidRPr="00E91314" w:rsidRDefault="00DC42A3" w:rsidP="00AA406D">
      <w:pPr>
        <w:pStyle w:val="Liststycke"/>
        <w:numPr>
          <w:ilvl w:val="2"/>
          <w:numId w:val="12"/>
        </w:numPr>
      </w:pPr>
      <w:r>
        <w:t xml:space="preserve">Formulärmotorn skapar ett formulär (status </w:t>
      </w:r>
      <w:proofErr w:type="spellStart"/>
      <w:r>
        <w:t>ONGOING</w:t>
      </w:r>
      <w:proofErr w:type="spellEnd"/>
      <w:r>
        <w:t>).</w:t>
      </w:r>
    </w:p>
    <w:p w14:paraId="74823999" w14:textId="77777777" w:rsidR="006F227D" w:rsidRDefault="006F227D" w:rsidP="00AA406D">
      <w:pPr>
        <w:pStyle w:val="Liststycke"/>
        <w:numPr>
          <w:ilvl w:val="0"/>
          <w:numId w:val="12"/>
        </w:numPr>
      </w:pPr>
      <w:r w:rsidRPr="00E91314">
        <w:t>Formulärmotorn: Skickar begäran vidare till Engagemangsindex.</w:t>
      </w:r>
    </w:p>
    <w:p w14:paraId="42E88C62" w14:textId="77777777" w:rsidR="0065373F" w:rsidRDefault="003178D5" w:rsidP="00AA406D">
      <w:pPr>
        <w:pStyle w:val="Liststycke"/>
        <w:numPr>
          <w:ilvl w:val="1"/>
          <w:numId w:val="12"/>
        </w:numPr>
      </w:pPr>
      <w:r>
        <w:t>”</w:t>
      </w:r>
      <w:proofErr w:type="spellStart"/>
      <w:r>
        <w:t>c</w:t>
      </w:r>
      <w:r w:rsidR="0065373F">
        <w:t>ategorization</w:t>
      </w:r>
      <w:proofErr w:type="spellEnd"/>
      <w:r>
        <w:t>” sätts till ”</w:t>
      </w:r>
      <w:proofErr w:type="spellStart"/>
      <w:r>
        <w:t>FormCreated</w:t>
      </w:r>
      <w:proofErr w:type="spellEnd"/>
      <w:r>
        <w:t>” (Formulärbegäran).</w:t>
      </w:r>
    </w:p>
    <w:p w14:paraId="6E5E515B" w14:textId="77777777" w:rsidR="003178D5" w:rsidRPr="00E91314" w:rsidRDefault="003178D5" w:rsidP="00AA406D">
      <w:pPr>
        <w:pStyle w:val="Liststycke"/>
        <w:numPr>
          <w:ilvl w:val="1"/>
          <w:numId w:val="12"/>
        </w:numPr>
      </w:pPr>
      <w:r>
        <w:t>”</w:t>
      </w:r>
      <w:proofErr w:type="spellStart"/>
      <w:r>
        <w:t>businessObjectInstanceIdentifier</w:t>
      </w:r>
      <w:proofErr w:type="spellEnd"/>
      <w:r>
        <w:t>” sätts till unikt id på formulär ”</w:t>
      </w:r>
      <w:proofErr w:type="spellStart"/>
      <w:r>
        <w:t>FormID</w:t>
      </w:r>
      <w:proofErr w:type="spellEnd"/>
      <w:r>
        <w:t>”.</w:t>
      </w:r>
    </w:p>
    <w:p w14:paraId="33641462" w14:textId="77777777" w:rsidR="006F227D" w:rsidRPr="00E91314" w:rsidRDefault="006F227D" w:rsidP="00AA406D">
      <w:pPr>
        <w:pStyle w:val="Liststycke"/>
        <w:numPr>
          <w:ilvl w:val="0"/>
          <w:numId w:val="12"/>
        </w:numPr>
      </w:pPr>
      <w:r w:rsidRPr="00E91314">
        <w:t xml:space="preserve">E-tjänsten: </w:t>
      </w:r>
      <w:proofErr w:type="gramStart"/>
      <w:r w:rsidRPr="00E91314">
        <w:t>Mottager</w:t>
      </w:r>
      <w:proofErr w:type="gramEnd"/>
      <w:r w:rsidRPr="00E91314">
        <w:t xml:space="preserve"> notifiering och tillhandahåller e-tjänsten ”Hälsodeklaration” till användaren/patienten.</w:t>
      </w:r>
    </w:p>
    <w:p w14:paraId="216EC50D"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318A4835" w14:textId="77777777" w:rsidR="00BC7F34" w:rsidRPr="00E91314" w:rsidRDefault="00BC7F34">
      <w:pPr>
        <w:spacing w:before="0" w:after="0"/>
        <w:rPr>
          <w:rFonts w:ascii="Arial" w:hAnsi="Arial" w:cs="Arial"/>
          <w:b/>
          <w:iCs/>
          <w:szCs w:val="26"/>
          <w:lang w:eastAsia="sv-SE"/>
        </w:rPr>
      </w:pPr>
      <w:r w:rsidRPr="00E91314">
        <w:br w:type="page"/>
      </w:r>
    </w:p>
    <w:p w14:paraId="2100F3D8" w14:textId="77777777" w:rsidR="00416259" w:rsidRPr="00E91314" w:rsidRDefault="00416259" w:rsidP="004769C2">
      <w:pPr>
        <w:pStyle w:val="Rubrik3Nr"/>
      </w:pPr>
      <w:bookmarkStart w:id="89" w:name="_Toc220986011"/>
      <w:r w:rsidRPr="00E91314">
        <w:lastRenderedPageBreak/>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9"/>
    </w:p>
    <w:p w14:paraId="3C977019" w14:textId="77777777" w:rsidR="00783648" w:rsidRPr="00E91314" w:rsidRDefault="00356278" w:rsidP="00356278">
      <w:pPr>
        <w:rPr>
          <w:highlight w:val="yellow"/>
        </w:rPr>
      </w:pPr>
      <w:r w:rsidRPr="00E91314">
        <w:rPr>
          <w:highlight w:val="yellow"/>
        </w:rPr>
        <w:t xml:space="preserve"> </w:t>
      </w:r>
    </w:p>
    <w:p w14:paraId="18B445A0" w14:textId="77777777" w:rsidR="0007602D" w:rsidRPr="00E91314" w:rsidRDefault="0007602D" w:rsidP="0007602D"/>
    <w:p w14:paraId="56DFDD18" w14:textId="77777777" w:rsidR="00BC7F34" w:rsidRPr="00E91314" w:rsidRDefault="007A69D3" w:rsidP="0007602D">
      <w:r>
        <w:rPr>
          <w:noProof/>
          <w:lang w:eastAsia="sv-SE"/>
        </w:rPr>
        <w:drawing>
          <wp:inline distT="0" distB="0" distL="0" distR="0" wp14:anchorId="6C62EFE2" wp14:editId="2A99B31B">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6531D6FB" w14:textId="77777777" w:rsidR="00C039D4" w:rsidRPr="00E91314" w:rsidRDefault="002448B2" w:rsidP="000B36D8">
      <w:pPr>
        <w:pStyle w:val="Beskrivning"/>
      </w:pPr>
      <w:bookmarkStart w:id="90" w:name="_Toc22055077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90"/>
    </w:p>
    <w:p w14:paraId="44113F4A"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64B5C722" w14:textId="77777777" w:rsidR="00DE104A" w:rsidRDefault="00DE104A" w:rsidP="00C039D4"/>
    <w:p w14:paraId="2CA5479B" w14:textId="77777777" w:rsidR="00DE104A" w:rsidRPr="00E91314" w:rsidRDefault="00DE104A" w:rsidP="00C039D4">
      <w:r>
        <w:t>Användningsfallet förutsätter att ett formulär är skapat.</w:t>
      </w:r>
    </w:p>
    <w:p w14:paraId="5BB8E07F" w14:textId="77777777" w:rsidR="00C039D4" w:rsidRPr="00E91314" w:rsidRDefault="00C039D4" w:rsidP="00C039D4"/>
    <w:p w14:paraId="5E894426" w14:textId="77777777" w:rsidR="004F5189" w:rsidRPr="00E91314" w:rsidRDefault="00C039D4" w:rsidP="0007602D">
      <w:r w:rsidRPr="00E91314">
        <w:t>Flöde:</w:t>
      </w:r>
    </w:p>
    <w:p w14:paraId="530841BE"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proofErr w:type="spellStart"/>
      <w:r w:rsidRPr="00E91314">
        <w:rPr>
          <w:b/>
        </w:rPr>
        <w:t>GetForms</w:t>
      </w:r>
      <w:proofErr w:type="spellEnd"/>
      <w:r w:rsidRPr="00E91314">
        <w:t>”.</w:t>
      </w:r>
    </w:p>
    <w:p w14:paraId="7ECEEAFD"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proofErr w:type="spellStart"/>
      <w:r w:rsidRPr="00E91314">
        <w:rPr>
          <w:b/>
        </w:rPr>
        <w:t>GetForm</w:t>
      </w:r>
      <w:proofErr w:type="spellEnd"/>
      <w:r w:rsidRPr="00E91314">
        <w:t>” anropas.</w:t>
      </w:r>
    </w:p>
    <w:p w14:paraId="6319EB5D" w14:textId="77777777" w:rsidR="00962F42" w:rsidRDefault="00962F42" w:rsidP="00AA406D">
      <w:pPr>
        <w:pStyle w:val="Liststycke"/>
        <w:numPr>
          <w:ilvl w:val="1"/>
          <w:numId w:val="13"/>
        </w:numPr>
      </w:pPr>
      <w:r>
        <w:t>Formulärstatus ”</w:t>
      </w:r>
      <w:proofErr w:type="spellStart"/>
      <w:r>
        <w:t>COMPLETED</w:t>
      </w:r>
      <w:proofErr w:type="spellEnd"/>
      <w:r>
        <w:t xml:space="preserve">”. </w:t>
      </w:r>
      <w:r w:rsidR="007A69D3">
        <w:t>Formuläret är avslutat.</w:t>
      </w:r>
    </w:p>
    <w:p w14:paraId="74672793" w14:textId="77777777" w:rsidR="007A69D3" w:rsidRDefault="00962F42" w:rsidP="00AA406D">
      <w:pPr>
        <w:pStyle w:val="Liststycke"/>
        <w:numPr>
          <w:ilvl w:val="1"/>
          <w:numId w:val="13"/>
        </w:numPr>
      </w:pPr>
      <w:r>
        <w:t>Formulärstatus ”</w:t>
      </w:r>
      <w:proofErr w:type="spellStart"/>
      <w:r>
        <w:t>ONGOING</w:t>
      </w:r>
      <w:proofErr w:type="spellEnd"/>
      <w:r w:rsidR="007A69D3">
        <w:t>”.</w:t>
      </w:r>
      <w:r w:rsidR="007A69D3" w:rsidRPr="007A69D3">
        <w:t xml:space="preserve"> </w:t>
      </w:r>
      <w:r w:rsidR="007A69D3">
        <w:t>Pågående, frågor har temporärsparats.</w:t>
      </w:r>
    </w:p>
    <w:p w14:paraId="3466159C" w14:textId="77777777" w:rsidR="00962F42" w:rsidRPr="00E91314" w:rsidRDefault="00962F42" w:rsidP="00AA406D">
      <w:pPr>
        <w:pStyle w:val="Liststycke"/>
        <w:numPr>
          <w:ilvl w:val="1"/>
          <w:numId w:val="13"/>
        </w:numPr>
      </w:pPr>
      <w:r>
        <w:t>Formulärstatus ”</w:t>
      </w:r>
      <w:proofErr w:type="spellStart"/>
      <w:r>
        <w:t>PENDING_COMPLETION</w:t>
      </w:r>
      <w:proofErr w:type="spellEnd"/>
      <w:r>
        <w:t xml:space="preserve">”. </w:t>
      </w:r>
      <w:r w:rsidR="007A69D3">
        <w:t>Pågående, frågor har temporärsparats. Alla frågor är besvarade</w:t>
      </w:r>
      <w:proofErr w:type="gramStart"/>
      <w:r w:rsidR="007A69D3">
        <w:t>.</w:t>
      </w:r>
      <w:r>
        <w:t>.</w:t>
      </w:r>
      <w:proofErr w:type="gramEnd"/>
    </w:p>
    <w:p w14:paraId="4B57C807"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proofErr w:type="spellStart"/>
      <w:r w:rsidRPr="00E91314">
        <w:rPr>
          <w:b/>
        </w:rPr>
        <w:t>SaveForm</w:t>
      </w:r>
      <w:r w:rsidR="007A69D3">
        <w:rPr>
          <w:b/>
        </w:rPr>
        <w:t>Page</w:t>
      </w:r>
      <w:proofErr w:type="spellEnd"/>
      <w:r w:rsidRPr="00E91314">
        <w:t>”.</w:t>
      </w:r>
    </w:p>
    <w:p w14:paraId="01A1A3E4"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proofErr w:type="spellStart"/>
      <w:r w:rsidRPr="00E91314">
        <w:t>Last</w:t>
      </w:r>
      <w:r w:rsidR="007A69D3">
        <w:t>Page</w:t>
      </w:r>
      <w:proofErr w:type="spellEnd"/>
      <w:r w:rsidR="00753379" w:rsidRPr="00E91314">
        <w:t>” sätts till ”</w:t>
      </w:r>
      <w:proofErr w:type="spellStart"/>
      <w:r w:rsidRPr="00E91314">
        <w:t>true</w:t>
      </w:r>
      <w:proofErr w:type="spellEnd"/>
      <w:r w:rsidRPr="00E91314">
        <w:t>”</w:t>
      </w:r>
      <w:r w:rsidR="00983B55" w:rsidRPr="00E91314">
        <w:t>.</w:t>
      </w:r>
    </w:p>
    <w:p w14:paraId="31191228"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proofErr w:type="spellStart"/>
      <w:r w:rsidR="00A80EC2" w:rsidRPr="00E91314">
        <w:rPr>
          <w:b/>
        </w:rPr>
        <w:t>S</w:t>
      </w:r>
      <w:r w:rsidR="002140F4">
        <w:rPr>
          <w:b/>
        </w:rPr>
        <w:t>ave</w:t>
      </w:r>
      <w:r w:rsidR="00A80EC2" w:rsidRPr="00E91314">
        <w:rPr>
          <w:b/>
        </w:rPr>
        <w:t>Form</w:t>
      </w:r>
      <w:proofErr w:type="spellEnd"/>
      <w:r w:rsidR="00A80EC2" w:rsidRPr="00E91314">
        <w:t>”.</w:t>
      </w:r>
    </w:p>
    <w:p w14:paraId="29DA6871" w14:textId="77777777" w:rsidR="00DC42A3" w:rsidRPr="00E91314" w:rsidRDefault="00DC42A3" w:rsidP="00AA406D">
      <w:pPr>
        <w:pStyle w:val="Liststycke"/>
        <w:numPr>
          <w:ilvl w:val="1"/>
          <w:numId w:val="13"/>
        </w:numPr>
      </w:pPr>
      <w:r>
        <w:t>Formuläret får status ”</w:t>
      </w:r>
      <w:proofErr w:type="spellStart"/>
      <w:r>
        <w:t>COMPLETE</w:t>
      </w:r>
      <w:proofErr w:type="spellEnd"/>
      <w:r>
        <w:t>”.</w:t>
      </w:r>
    </w:p>
    <w:p w14:paraId="3AE58936" w14:textId="77777777" w:rsidR="00353A60" w:rsidRDefault="00353A60" w:rsidP="00AA406D">
      <w:pPr>
        <w:pStyle w:val="Liststycke"/>
        <w:numPr>
          <w:ilvl w:val="0"/>
          <w:numId w:val="13"/>
        </w:numPr>
      </w:pPr>
      <w:r w:rsidRPr="00E91314">
        <w:lastRenderedPageBreak/>
        <w:t>Formulärmotorn skickar ett meddelande till engagemangsindex när ett formulär är skapat/sparat/avslutat.</w:t>
      </w:r>
      <w:r w:rsidR="00DB5224" w:rsidRPr="00E91314">
        <w:t xml:space="preserve"> </w:t>
      </w:r>
    </w:p>
    <w:p w14:paraId="12CDA9C2" w14:textId="77777777" w:rsidR="002140F4" w:rsidRDefault="002140F4" w:rsidP="00AA406D">
      <w:pPr>
        <w:pStyle w:val="Liststycke"/>
        <w:numPr>
          <w:ilvl w:val="1"/>
          <w:numId w:val="13"/>
        </w:numPr>
      </w:pPr>
      <w:r>
        <w:t>”</w:t>
      </w:r>
      <w:proofErr w:type="spellStart"/>
      <w:r>
        <w:t>categorization</w:t>
      </w:r>
      <w:proofErr w:type="spellEnd"/>
      <w:r>
        <w:t>” sätts till ”</w:t>
      </w:r>
      <w:proofErr w:type="spellStart"/>
      <w:r>
        <w:t>FormC</w:t>
      </w:r>
      <w:r w:rsidRPr="002140F4">
        <w:t>omplete</w:t>
      </w:r>
      <w:proofErr w:type="spellEnd"/>
      <w:r>
        <w:t>” (Formulärbegäran).</w:t>
      </w:r>
    </w:p>
    <w:p w14:paraId="76F63E0E" w14:textId="77777777" w:rsidR="002140F4" w:rsidRPr="00E91314" w:rsidRDefault="002140F4" w:rsidP="00AA406D">
      <w:pPr>
        <w:pStyle w:val="Liststycke"/>
        <w:numPr>
          <w:ilvl w:val="1"/>
          <w:numId w:val="13"/>
        </w:numPr>
      </w:pPr>
      <w:r>
        <w:t>”</w:t>
      </w:r>
      <w:proofErr w:type="spellStart"/>
      <w:r>
        <w:t>businessObjectInstanceIdentifier</w:t>
      </w:r>
      <w:proofErr w:type="spellEnd"/>
      <w:r>
        <w:t>” sätts till unikt id på formulär ”</w:t>
      </w:r>
      <w:proofErr w:type="spellStart"/>
      <w:r>
        <w:t>FormID</w:t>
      </w:r>
      <w:proofErr w:type="spellEnd"/>
      <w:r>
        <w:t>”.</w:t>
      </w:r>
    </w:p>
    <w:p w14:paraId="5FB7A355" w14:textId="77777777" w:rsidR="00DB5224" w:rsidRPr="00E91314" w:rsidRDefault="00DB5224" w:rsidP="00AA406D">
      <w:pPr>
        <w:pStyle w:val="Liststycke"/>
        <w:numPr>
          <w:ilvl w:val="0"/>
          <w:numId w:val="13"/>
        </w:numPr>
      </w:pPr>
      <w:r w:rsidRPr="00E91314">
        <w:t xml:space="preserve">Vårdsystem </w:t>
      </w:r>
      <w:r w:rsidR="002140F4">
        <w:t xml:space="preserve">blir </w:t>
      </w:r>
      <w:proofErr w:type="gramStart"/>
      <w:r w:rsidR="002140F4">
        <w:t>notifierad</w:t>
      </w:r>
      <w:proofErr w:type="gramEnd"/>
      <w:r w:rsidR="002140F4">
        <w:t xml:space="preserve"> via ”Engagemangsindex”. Vårdsystemet kan </w:t>
      </w:r>
      <w:r w:rsidRPr="00E91314">
        <w:t>hämta användar</w:t>
      </w:r>
      <w:r w:rsidR="00187C6D" w:rsidRPr="00E91314">
        <w:t>ens/patientens besvarade formul</w:t>
      </w:r>
      <w:r w:rsidRPr="00E91314">
        <w:t>är (T.ex. Hälsodeklaration)</w:t>
      </w:r>
    </w:p>
    <w:p w14:paraId="2301E4A6"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proofErr w:type="gramStart"/>
      <w:r w:rsidRPr="00E91314">
        <w:t>notifieringsflöde</w:t>
      </w:r>
      <w:proofErr w:type="gramEnd"/>
      <w:r w:rsidRPr="00E91314">
        <w:t>.</w:t>
      </w:r>
    </w:p>
    <w:p w14:paraId="1AAD75F2" w14:textId="77777777" w:rsidR="00002FFC" w:rsidRPr="00E91314" w:rsidRDefault="00002FFC" w:rsidP="00002FFC"/>
    <w:p w14:paraId="0B927CE4" w14:textId="77777777" w:rsidR="00002FFC" w:rsidRPr="00E91314" w:rsidRDefault="00002FFC" w:rsidP="00002FFC">
      <w:r w:rsidRPr="00E91314">
        <w:t>Användaren kan avbryta ett formulär genom att e-tjänsten anropar formulärmotorns ”</w:t>
      </w:r>
      <w:proofErr w:type="spellStart"/>
      <w:r w:rsidRPr="00E91314">
        <w:rPr>
          <w:b/>
        </w:rPr>
        <w:t>CancelForm</w:t>
      </w:r>
      <w:proofErr w:type="spellEnd"/>
      <w:r w:rsidRPr="00E91314">
        <w:t>”.</w:t>
      </w:r>
    </w:p>
    <w:p w14:paraId="0DCDDE3E" w14:textId="77777777" w:rsidR="004F5189" w:rsidRPr="00E91314" w:rsidRDefault="004F5189" w:rsidP="0007602D"/>
    <w:p w14:paraId="2DD3B8D5" w14:textId="77777777" w:rsidR="002F594B" w:rsidRPr="00E91314" w:rsidRDefault="002F594B" w:rsidP="0007602D"/>
    <w:p w14:paraId="2E6681B8" w14:textId="77777777" w:rsidR="002F594B" w:rsidRPr="00E91314" w:rsidRDefault="002F594B">
      <w:pPr>
        <w:spacing w:before="0" w:after="0"/>
        <w:rPr>
          <w:rFonts w:ascii="Arial" w:hAnsi="Arial" w:cs="Arial"/>
          <w:b/>
          <w:iCs/>
          <w:szCs w:val="26"/>
          <w:lang w:eastAsia="sv-SE"/>
        </w:rPr>
      </w:pPr>
      <w:r w:rsidRPr="00E91314">
        <w:br w:type="page"/>
      </w:r>
    </w:p>
    <w:p w14:paraId="2D8B4E7B" w14:textId="77777777" w:rsidR="002F594B" w:rsidRPr="00E91314" w:rsidRDefault="004F5189" w:rsidP="002F594B">
      <w:pPr>
        <w:pStyle w:val="Rubrik3Nr"/>
      </w:pPr>
      <w:bookmarkStart w:id="91" w:name="_Toc220986012"/>
      <w:r w:rsidRPr="00E91314">
        <w:lastRenderedPageBreak/>
        <w:t>Flöde AF-3B Patient fyller i formulär</w:t>
      </w:r>
      <w:bookmarkEnd w:id="91"/>
    </w:p>
    <w:p w14:paraId="544E87F8"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63C31347" w14:textId="77777777" w:rsidR="002F594B" w:rsidRPr="00E91314" w:rsidRDefault="002F594B" w:rsidP="002F594B"/>
    <w:p w14:paraId="4DC770FF" w14:textId="77777777" w:rsidR="004F5189" w:rsidRPr="00E91314" w:rsidRDefault="00153A1F" w:rsidP="0007602D">
      <w:r>
        <w:rPr>
          <w:noProof/>
          <w:lang w:eastAsia="sv-SE"/>
        </w:rPr>
        <w:drawing>
          <wp:inline distT="0" distB="0" distL="0" distR="0" wp14:anchorId="6578CBFA" wp14:editId="6636265C">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7746B72E" w14:textId="77777777" w:rsidR="00AF5C53" w:rsidRPr="00E91314" w:rsidRDefault="002448B2" w:rsidP="000B36D8">
      <w:pPr>
        <w:pStyle w:val="Beskrivning"/>
      </w:pPr>
      <w:bookmarkStart w:id="92" w:name="_Toc22055077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2"/>
    </w:p>
    <w:p w14:paraId="6EEE6A07"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4B66745F" w14:textId="77777777" w:rsidR="00AF5C53" w:rsidRPr="00E91314" w:rsidRDefault="00AF5C53" w:rsidP="00AF5C53"/>
    <w:p w14:paraId="348B34A8" w14:textId="77777777" w:rsidR="002F594B" w:rsidRDefault="002F594B" w:rsidP="00AF5C53"/>
    <w:p w14:paraId="5B6FEA32" w14:textId="77777777" w:rsidR="00D051EC" w:rsidRDefault="00D051EC" w:rsidP="00AF5C53"/>
    <w:p w14:paraId="6F785FD8" w14:textId="77777777" w:rsidR="00D051EC" w:rsidRDefault="00D051EC" w:rsidP="00AF5C53"/>
    <w:p w14:paraId="7801DFF2" w14:textId="77777777" w:rsidR="00D051EC" w:rsidRDefault="00D051EC" w:rsidP="00AF5C53"/>
    <w:p w14:paraId="7AF93821" w14:textId="77777777" w:rsidR="00D051EC" w:rsidRDefault="00D051EC" w:rsidP="00AF5C53"/>
    <w:p w14:paraId="45EB3583" w14:textId="77777777" w:rsidR="00D051EC" w:rsidRDefault="00D051EC" w:rsidP="00AF5C53"/>
    <w:p w14:paraId="6B70AF3D" w14:textId="77777777" w:rsidR="00D051EC" w:rsidRDefault="00D051EC" w:rsidP="00AF5C53"/>
    <w:p w14:paraId="5CFFB065" w14:textId="77777777" w:rsidR="00D051EC" w:rsidRDefault="00D051EC" w:rsidP="00AF5C53"/>
    <w:p w14:paraId="581EE8A2" w14:textId="77777777" w:rsidR="00D051EC" w:rsidRDefault="00D051EC" w:rsidP="00AF5C53"/>
    <w:p w14:paraId="34CF75CE" w14:textId="77777777" w:rsidR="00153A1F" w:rsidRDefault="00153A1F" w:rsidP="00AF5C53"/>
    <w:p w14:paraId="15E72958" w14:textId="77777777" w:rsidR="00D051EC" w:rsidRPr="00E91314" w:rsidRDefault="00D051EC" w:rsidP="00AF5C53"/>
    <w:p w14:paraId="6029CFB6" w14:textId="77777777" w:rsidR="00AF5C53" w:rsidRPr="00E91314" w:rsidRDefault="00AF5C53" w:rsidP="00AF5C53">
      <w:r w:rsidRPr="00E91314">
        <w:lastRenderedPageBreak/>
        <w:t>Flöde:</w:t>
      </w:r>
    </w:p>
    <w:p w14:paraId="3F12628B"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proofErr w:type="spellStart"/>
      <w:r w:rsidRPr="00E91314">
        <w:rPr>
          <w:b/>
        </w:rPr>
        <w:t>Get</w:t>
      </w:r>
      <w:r w:rsidR="009B2039" w:rsidRPr="00E91314">
        <w:rPr>
          <w:b/>
        </w:rPr>
        <w:t>FormTemplates</w:t>
      </w:r>
      <w:proofErr w:type="spellEnd"/>
      <w:r w:rsidRPr="00E91314">
        <w:t>”.</w:t>
      </w:r>
      <w:r w:rsidR="006E2961">
        <w:t xml:space="preserve"> Detta för att få tillgång till valbara ”</w:t>
      </w:r>
      <w:proofErr w:type="spellStart"/>
      <w:r w:rsidR="006E2961">
        <w:t>TemplateID</w:t>
      </w:r>
      <w:proofErr w:type="spellEnd"/>
      <w:r w:rsidR="006E2961">
        <w:t>”.</w:t>
      </w:r>
    </w:p>
    <w:p w14:paraId="3F5B37C7" w14:textId="77777777" w:rsidR="00AF5C53" w:rsidRDefault="00AF5C53" w:rsidP="00AA406D">
      <w:pPr>
        <w:pStyle w:val="Liststycke"/>
        <w:numPr>
          <w:ilvl w:val="0"/>
          <w:numId w:val="14"/>
        </w:numPr>
      </w:pPr>
      <w:r w:rsidRPr="00E91314">
        <w:t>Formuläret ”startas” genom att användaren väljer ett formulär och formulärmotorns ”</w:t>
      </w:r>
      <w:proofErr w:type="spellStart"/>
      <w:r w:rsidR="009B2039" w:rsidRPr="00E91314">
        <w:rPr>
          <w:b/>
        </w:rPr>
        <w:t>CreateForm</w:t>
      </w:r>
      <w:proofErr w:type="spellEnd"/>
      <w:r w:rsidRPr="00E91314">
        <w:t>” anropas.</w:t>
      </w:r>
    </w:p>
    <w:p w14:paraId="2977997F" w14:textId="77777777" w:rsidR="006E2961" w:rsidRPr="00E91314" w:rsidRDefault="006E2961" w:rsidP="00AA406D">
      <w:pPr>
        <w:pStyle w:val="Liststycke"/>
        <w:numPr>
          <w:ilvl w:val="1"/>
          <w:numId w:val="14"/>
        </w:numPr>
      </w:pPr>
      <w:r>
        <w:t>Ett formulär skapas i formulärmotorn.</w:t>
      </w:r>
    </w:p>
    <w:p w14:paraId="6C486C8F" w14:textId="77777777" w:rsidR="00AF5C53" w:rsidRPr="00E91314" w:rsidRDefault="00AF5C53" w:rsidP="00AA406D">
      <w:pPr>
        <w:pStyle w:val="Liststycke"/>
        <w:numPr>
          <w:ilvl w:val="0"/>
          <w:numId w:val="14"/>
        </w:numPr>
      </w:pPr>
      <w:r w:rsidRPr="00E91314">
        <w:t>Formulärets frågor besvaras och skickas med formulärmotorns ”</w:t>
      </w:r>
      <w:proofErr w:type="spellStart"/>
      <w:r w:rsidRPr="00E91314">
        <w:rPr>
          <w:b/>
        </w:rPr>
        <w:t>SaveForm</w:t>
      </w:r>
      <w:r w:rsidR="00AD5EFF">
        <w:rPr>
          <w:b/>
        </w:rPr>
        <w:t>Page</w:t>
      </w:r>
      <w:proofErr w:type="spellEnd"/>
      <w:r w:rsidRPr="00E91314">
        <w:t>”.</w:t>
      </w:r>
    </w:p>
    <w:p w14:paraId="31799878" w14:textId="77777777" w:rsidR="00983B55" w:rsidRPr="00E91314" w:rsidRDefault="00983B55" w:rsidP="00AA406D">
      <w:pPr>
        <w:pStyle w:val="Liststycke"/>
        <w:numPr>
          <w:ilvl w:val="1"/>
          <w:numId w:val="14"/>
        </w:numPr>
      </w:pPr>
      <w:r w:rsidRPr="00E91314">
        <w:t>När det inte finns flera frågor signaleras detta med ”</w:t>
      </w:r>
      <w:proofErr w:type="spellStart"/>
      <w:r w:rsidRPr="00E91314">
        <w:t>Last</w:t>
      </w:r>
      <w:r w:rsidR="00AD5EFF">
        <w:t>Page</w:t>
      </w:r>
      <w:proofErr w:type="spellEnd"/>
      <w:r w:rsidRPr="00E91314">
        <w:t>” sätts till ”</w:t>
      </w:r>
      <w:proofErr w:type="spellStart"/>
      <w:r w:rsidRPr="00E91314">
        <w:t>true</w:t>
      </w:r>
      <w:proofErr w:type="spellEnd"/>
      <w:r w:rsidRPr="00E91314">
        <w:t>”.</w:t>
      </w:r>
    </w:p>
    <w:p w14:paraId="20DB0A70" w14:textId="77777777" w:rsidR="00AF5C53" w:rsidRDefault="00AF5C53" w:rsidP="00AA406D">
      <w:pPr>
        <w:pStyle w:val="Liststycke"/>
        <w:numPr>
          <w:ilvl w:val="0"/>
          <w:numId w:val="14"/>
        </w:numPr>
      </w:pPr>
      <w:r w:rsidRPr="00E91314">
        <w:t>Ett formulär avslutas genom att e-tjänsten anropar formulärmotorns ”</w:t>
      </w:r>
      <w:proofErr w:type="spellStart"/>
      <w:r w:rsidR="00AD5EFF" w:rsidRPr="00AD5EFF">
        <w:rPr>
          <w:b/>
        </w:rPr>
        <w:t>SaveForm</w:t>
      </w:r>
      <w:proofErr w:type="spellEnd"/>
      <w:r w:rsidR="00AD5EFF">
        <w:t>”</w:t>
      </w:r>
      <w:r w:rsidRPr="00E91314">
        <w:t>.</w:t>
      </w:r>
    </w:p>
    <w:p w14:paraId="0E2C322C" w14:textId="77777777" w:rsidR="003D66B7" w:rsidRPr="00E91314" w:rsidRDefault="003D66B7" w:rsidP="00AA406D">
      <w:pPr>
        <w:pStyle w:val="Liststycke"/>
        <w:numPr>
          <w:ilvl w:val="1"/>
          <w:numId w:val="14"/>
        </w:numPr>
      </w:pPr>
      <w:r>
        <w:t>Formuläret får status ”</w:t>
      </w:r>
      <w:proofErr w:type="spellStart"/>
      <w:r>
        <w:t>COMPLETE</w:t>
      </w:r>
      <w:proofErr w:type="spellEnd"/>
      <w:r>
        <w:t>”.</w:t>
      </w:r>
    </w:p>
    <w:p w14:paraId="508D8066"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5F83AEA8"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59D0488F"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 xml:space="preserve">för detaljering av </w:t>
      </w:r>
      <w:proofErr w:type="gramStart"/>
      <w:r w:rsidRPr="00E91314">
        <w:t>notifieringsflöde</w:t>
      </w:r>
      <w:proofErr w:type="gramEnd"/>
      <w:r w:rsidRPr="00E91314">
        <w:t>.</w:t>
      </w:r>
    </w:p>
    <w:p w14:paraId="267C7483" w14:textId="77777777" w:rsidR="00765493" w:rsidRPr="00E91314" w:rsidRDefault="00765493" w:rsidP="00765493"/>
    <w:p w14:paraId="0F8E81E9" w14:textId="77777777" w:rsidR="00AF5C53" w:rsidRPr="00E91314" w:rsidRDefault="00AF5C53" w:rsidP="00AF5C53"/>
    <w:p w14:paraId="691A8396" w14:textId="77777777" w:rsidR="00AF5C53" w:rsidRPr="00E91314" w:rsidRDefault="00AF5C53" w:rsidP="00AF5C53">
      <w:r w:rsidRPr="00E91314">
        <w:t>Användaren kan avbryta ett formulär genom att e-tjänsten anropar formulärmotorns ”</w:t>
      </w:r>
      <w:proofErr w:type="spellStart"/>
      <w:r w:rsidRPr="00E91314">
        <w:rPr>
          <w:b/>
        </w:rPr>
        <w:t>CancelForm</w:t>
      </w:r>
      <w:proofErr w:type="spellEnd"/>
      <w:r w:rsidRPr="00E91314">
        <w:t>”.</w:t>
      </w:r>
    </w:p>
    <w:p w14:paraId="3936F752" w14:textId="77777777" w:rsidR="00AF5C53" w:rsidRPr="00E91314" w:rsidRDefault="00AF5C53" w:rsidP="0007602D"/>
    <w:p w14:paraId="0CBAD8DD" w14:textId="77777777" w:rsidR="00BC7F34" w:rsidRPr="00E91314" w:rsidRDefault="00BC7F34">
      <w:pPr>
        <w:spacing w:before="0" w:after="0"/>
        <w:rPr>
          <w:rFonts w:ascii="Arial" w:hAnsi="Arial" w:cs="Arial"/>
          <w:b/>
          <w:iCs/>
          <w:szCs w:val="26"/>
          <w:lang w:eastAsia="sv-SE"/>
        </w:rPr>
      </w:pPr>
      <w:r w:rsidRPr="00E91314">
        <w:br w:type="page"/>
      </w:r>
    </w:p>
    <w:p w14:paraId="771E421D" w14:textId="77777777" w:rsidR="00416259" w:rsidRPr="00E91314" w:rsidRDefault="00416259" w:rsidP="004769C2">
      <w:pPr>
        <w:pStyle w:val="Rubrik3Nr"/>
      </w:pPr>
      <w:bookmarkStart w:id="93" w:name="_Toc220986013"/>
      <w:r w:rsidRPr="00E91314">
        <w:lastRenderedPageBreak/>
        <w:t>Flöde AF-4 Återuppta formulär.</w:t>
      </w:r>
      <w:bookmarkEnd w:id="93"/>
    </w:p>
    <w:p w14:paraId="5EDB5CB4" w14:textId="77777777" w:rsidR="0007602D" w:rsidRPr="00E91314" w:rsidRDefault="0007602D" w:rsidP="0007602D"/>
    <w:p w14:paraId="20803D22" w14:textId="77777777" w:rsidR="00BC7F34" w:rsidRPr="00E91314" w:rsidRDefault="00D05E56" w:rsidP="0007602D">
      <w:r>
        <w:rPr>
          <w:noProof/>
          <w:lang w:eastAsia="sv-SE"/>
        </w:rPr>
        <w:drawing>
          <wp:inline distT="0" distB="0" distL="0" distR="0" wp14:anchorId="466A90E1" wp14:editId="0144F271">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72B60FB9" w14:textId="77777777" w:rsidR="00326A53" w:rsidRPr="00E91314" w:rsidRDefault="002448B2" w:rsidP="000B36D8">
      <w:pPr>
        <w:pStyle w:val="Beskrivning"/>
      </w:pPr>
      <w:bookmarkStart w:id="94" w:name="_Toc22055077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4"/>
    </w:p>
    <w:p w14:paraId="4D862C42"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2F5CCA27" w14:textId="77777777" w:rsidR="00326A53" w:rsidRPr="00E91314" w:rsidRDefault="00326A53" w:rsidP="00326A53"/>
    <w:p w14:paraId="15C3FC68" w14:textId="77777777" w:rsidR="00326A53" w:rsidRPr="00E91314" w:rsidRDefault="00326A53" w:rsidP="00326A53">
      <w:r w:rsidRPr="00E91314">
        <w:t>Flöde:</w:t>
      </w:r>
    </w:p>
    <w:p w14:paraId="1AB6EB23" w14:textId="77777777" w:rsidR="00326A53" w:rsidRPr="00E91314" w:rsidRDefault="00326A53" w:rsidP="00AA406D">
      <w:pPr>
        <w:pStyle w:val="Liststycke"/>
        <w:numPr>
          <w:ilvl w:val="0"/>
          <w:numId w:val="15"/>
        </w:numPr>
      </w:pPr>
      <w:r w:rsidRPr="00E91314">
        <w:t>Tillgängliga formulärmallar hämtas genom att anropa formulärmotorns ”</w:t>
      </w:r>
      <w:proofErr w:type="spellStart"/>
      <w:r w:rsidRPr="00E91314">
        <w:rPr>
          <w:b/>
        </w:rPr>
        <w:t>GetForm</w:t>
      </w:r>
      <w:r w:rsidR="00231A9F" w:rsidRPr="00E91314">
        <w:rPr>
          <w:b/>
        </w:rPr>
        <w:t>s</w:t>
      </w:r>
      <w:proofErr w:type="spellEnd"/>
      <w:r w:rsidRPr="00E91314">
        <w:t>”.</w:t>
      </w:r>
    </w:p>
    <w:p w14:paraId="766770E2" w14:textId="77777777" w:rsidR="00326A53" w:rsidRPr="00E91314" w:rsidRDefault="00326A53" w:rsidP="00AA406D">
      <w:pPr>
        <w:pStyle w:val="Liststycke"/>
        <w:numPr>
          <w:ilvl w:val="0"/>
          <w:numId w:val="15"/>
        </w:numPr>
      </w:pPr>
      <w:r w:rsidRPr="00E91314">
        <w:t>Formuläret ”startas” genom att användaren väljer ett formulär och formulärmotorns ”</w:t>
      </w:r>
      <w:proofErr w:type="spellStart"/>
      <w:r w:rsidR="00231A9F" w:rsidRPr="00E91314">
        <w:rPr>
          <w:b/>
        </w:rPr>
        <w:t>GetForm</w:t>
      </w:r>
      <w:proofErr w:type="spellEnd"/>
      <w:r w:rsidRPr="00E91314">
        <w:t>” anropas.</w:t>
      </w:r>
    </w:p>
    <w:p w14:paraId="79627FC4" w14:textId="77777777" w:rsidR="00326A53" w:rsidRPr="00E91314" w:rsidRDefault="00326A53" w:rsidP="00AA406D">
      <w:pPr>
        <w:pStyle w:val="Liststycke"/>
        <w:numPr>
          <w:ilvl w:val="0"/>
          <w:numId w:val="15"/>
        </w:numPr>
      </w:pPr>
      <w:r w:rsidRPr="00E91314">
        <w:t>Formulärets frågor besvaras och skickas med formulärmotorns ”</w:t>
      </w:r>
      <w:proofErr w:type="spellStart"/>
      <w:r w:rsidRPr="00E91314">
        <w:rPr>
          <w:b/>
        </w:rPr>
        <w:t>SaveForm</w:t>
      </w:r>
      <w:r w:rsidR="00280DD9">
        <w:rPr>
          <w:b/>
        </w:rPr>
        <w:t>Page</w:t>
      </w:r>
      <w:proofErr w:type="spellEnd"/>
      <w:r w:rsidRPr="00E91314">
        <w:t>”.</w:t>
      </w:r>
    </w:p>
    <w:p w14:paraId="52CC712C" w14:textId="77777777" w:rsidR="003510DC" w:rsidRPr="00E91314" w:rsidRDefault="003510DC" w:rsidP="00AA406D">
      <w:pPr>
        <w:pStyle w:val="Liststycke"/>
        <w:numPr>
          <w:ilvl w:val="1"/>
          <w:numId w:val="15"/>
        </w:numPr>
      </w:pPr>
      <w:r w:rsidRPr="00E91314">
        <w:t>När det inte finns flera frågor signaleras detta med ”</w:t>
      </w:r>
      <w:proofErr w:type="spellStart"/>
      <w:r w:rsidRPr="00E91314">
        <w:t>Last</w:t>
      </w:r>
      <w:r w:rsidR="00280DD9">
        <w:t>Page</w:t>
      </w:r>
      <w:proofErr w:type="spellEnd"/>
      <w:r w:rsidRPr="00E91314">
        <w:t>” sätts till ”</w:t>
      </w:r>
      <w:proofErr w:type="spellStart"/>
      <w:r w:rsidRPr="00E91314">
        <w:t>true</w:t>
      </w:r>
      <w:proofErr w:type="spellEnd"/>
      <w:r w:rsidRPr="00E91314">
        <w:t>”.</w:t>
      </w:r>
    </w:p>
    <w:p w14:paraId="081E7F47" w14:textId="77777777" w:rsidR="00326A53" w:rsidRPr="00E91314" w:rsidRDefault="00326A53" w:rsidP="00AA406D">
      <w:pPr>
        <w:pStyle w:val="Liststycke"/>
        <w:numPr>
          <w:ilvl w:val="0"/>
          <w:numId w:val="15"/>
        </w:numPr>
      </w:pPr>
      <w:r w:rsidRPr="00E91314">
        <w:t>Ett formulär avslutas genom att e-tjänsten anropar formulärmotorns ”</w:t>
      </w:r>
      <w:proofErr w:type="spellStart"/>
      <w:r w:rsidR="00D051EC" w:rsidRPr="00D051EC">
        <w:rPr>
          <w:b/>
        </w:rPr>
        <w:t>SaveForm</w:t>
      </w:r>
      <w:proofErr w:type="spellEnd"/>
      <w:r w:rsidR="00280DD9">
        <w:t>”</w:t>
      </w:r>
      <w:r w:rsidRPr="00E91314">
        <w:t>.</w:t>
      </w:r>
    </w:p>
    <w:p w14:paraId="1505758D"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0D7B62E4"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518D6EF0" w14:textId="77777777" w:rsidR="00326A53" w:rsidRPr="00E91314" w:rsidRDefault="00326A53" w:rsidP="00326A53"/>
    <w:p w14:paraId="39E5CA2D" w14:textId="77777777" w:rsidR="00326A53" w:rsidRPr="00E91314" w:rsidRDefault="00326A53" w:rsidP="00326A53">
      <w:r w:rsidRPr="00E91314">
        <w:t>Användaren kan avbryta ett formulär genom att e-tjänsten anropar formulärmotorns ”</w:t>
      </w:r>
      <w:proofErr w:type="spellStart"/>
      <w:r w:rsidRPr="00E91314">
        <w:rPr>
          <w:b/>
        </w:rPr>
        <w:t>CancelForm</w:t>
      </w:r>
      <w:proofErr w:type="spellEnd"/>
      <w:r w:rsidRPr="00E91314">
        <w:t>”.</w:t>
      </w:r>
    </w:p>
    <w:p w14:paraId="3F89E3C9" w14:textId="77777777" w:rsidR="00326A53" w:rsidRPr="00E91314" w:rsidRDefault="00326A53" w:rsidP="0007602D"/>
    <w:p w14:paraId="27F45BC8" w14:textId="77777777" w:rsidR="00416259" w:rsidRPr="00E91314" w:rsidRDefault="00416259" w:rsidP="004769C2">
      <w:pPr>
        <w:pStyle w:val="Rubrik3Nr"/>
      </w:pPr>
      <w:bookmarkStart w:id="95" w:name="_Toc220986014"/>
      <w:r w:rsidRPr="00E91314">
        <w:lastRenderedPageBreak/>
        <w:t xml:space="preserve">Flöde AF-5 </w:t>
      </w:r>
      <w:proofErr w:type="gramStart"/>
      <w:r w:rsidRPr="00E91314">
        <w:t>Notifiera</w:t>
      </w:r>
      <w:bookmarkEnd w:id="95"/>
      <w:proofErr w:type="gramEnd"/>
    </w:p>
    <w:p w14:paraId="6471BF40"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w:t>
      </w:r>
      <w:proofErr w:type="gramStart"/>
      <w:r w:rsidR="00A65A91" w:rsidRPr="00E91314">
        <w:t>notifiering</w:t>
      </w:r>
      <w:proofErr w:type="gramEnd"/>
      <w:r w:rsidR="00A65A91" w:rsidRPr="00E91314">
        <w:t xml:space="preserve"> och uppdatering.</w:t>
      </w:r>
    </w:p>
    <w:p w14:paraId="7AC2F1E8" w14:textId="77777777" w:rsidR="00F23700" w:rsidRDefault="00F23700" w:rsidP="0007602D"/>
    <w:p w14:paraId="23C7548F" w14:textId="77777777" w:rsidR="00F23700" w:rsidRPr="00E91314" w:rsidRDefault="00F23700" w:rsidP="0007602D"/>
    <w:p w14:paraId="3103AE6B" w14:textId="77777777" w:rsidR="00B82D5C" w:rsidRPr="00E91314" w:rsidRDefault="00B82D5C" w:rsidP="00E47D92"/>
    <w:p w14:paraId="754708BF" w14:textId="77777777" w:rsidR="00C5473D" w:rsidRPr="00E91314" w:rsidRDefault="00C5473D" w:rsidP="00E47D92"/>
    <w:p w14:paraId="41278B56" w14:textId="77777777" w:rsidR="005E25DF" w:rsidRPr="00E91314" w:rsidRDefault="005E25DF" w:rsidP="00E47D92"/>
    <w:p w14:paraId="25193723" w14:textId="77777777" w:rsidR="005E25DF" w:rsidRPr="00E91314" w:rsidRDefault="005E25DF">
      <w:pPr>
        <w:spacing w:before="0" w:after="0"/>
        <w:rPr>
          <w:rFonts w:ascii="Arial" w:hAnsi="Arial" w:cs="Arial"/>
          <w:b/>
          <w:iCs/>
          <w:szCs w:val="26"/>
          <w:lang w:eastAsia="sv-SE"/>
        </w:rPr>
      </w:pPr>
      <w:r w:rsidRPr="00E91314">
        <w:br w:type="page"/>
      </w:r>
    </w:p>
    <w:p w14:paraId="53650BD6" w14:textId="77777777" w:rsidR="005E25DF" w:rsidRPr="00E91314" w:rsidRDefault="005E25DF" w:rsidP="005E25DF">
      <w:pPr>
        <w:pStyle w:val="Rubrik3Nr"/>
      </w:pPr>
      <w:bookmarkStart w:id="96" w:name="_Toc220986015"/>
      <w:r w:rsidRPr="00E91314">
        <w:lastRenderedPageBreak/>
        <w:t>Flöde AF-6 Vårdsystem hämtar användarens/patientens formulär.</w:t>
      </w:r>
      <w:bookmarkEnd w:id="96"/>
    </w:p>
    <w:p w14:paraId="6683ED94" w14:textId="77777777" w:rsidR="00C5473D" w:rsidRPr="00E91314" w:rsidRDefault="00CB2489" w:rsidP="00E47D92">
      <w:r w:rsidRPr="00E91314">
        <w:rPr>
          <w:noProof/>
          <w:lang w:eastAsia="sv-SE"/>
        </w:rPr>
        <w:drawing>
          <wp:inline distT="0" distB="0" distL="0" distR="0" wp14:anchorId="4D157F57" wp14:editId="4CC2FF7A">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6E3E22A0" w14:textId="77777777" w:rsidR="005E25DF" w:rsidRPr="00E91314" w:rsidRDefault="002448B2" w:rsidP="000B36D8">
      <w:pPr>
        <w:pStyle w:val="Beskrivning"/>
      </w:pPr>
      <w:bookmarkStart w:id="97" w:name="_Toc22055077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7"/>
    </w:p>
    <w:p w14:paraId="60C3487D"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3EC0C0B2" w14:textId="77777777" w:rsidR="00FA140E" w:rsidRPr="00E91314" w:rsidRDefault="00FA140E" w:rsidP="00E47D92"/>
    <w:p w14:paraId="03AD4BFA"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2A486B19" w14:textId="77777777" w:rsidR="00FA140E" w:rsidRPr="00E91314" w:rsidRDefault="00FA140E" w:rsidP="00E47D92"/>
    <w:p w14:paraId="3741572E" w14:textId="77777777" w:rsidR="00FA140E" w:rsidRPr="00E91314" w:rsidRDefault="00FA140E" w:rsidP="00E47D92">
      <w:r w:rsidRPr="00E91314">
        <w:t>Flöde:</w:t>
      </w:r>
    </w:p>
    <w:p w14:paraId="60BA42EC"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64A62EF3" w14:textId="77777777" w:rsidR="00FA140E" w:rsidRPr="00E91314" w:rsidRDefault="00FA140E" w:rsidP="00AA406D">
      <w:pPr>
        <w:pStyle w:val="Liststycke"/>
        <w:numPr>
          <w:ilvl w:val="0"/>
          <w:numId w:val="16"/>
        </w:numPr>
      </w:pPr>
      <w:r w:rsidRPr="00E91314">
        <w:t xml:space="preserve">Engagemangsindex </w:t>
      </w:r>
      <w:proofErr w:type="gramStart"/>
      <w:r w:rsidRPr="00E91314">
        <w:t>notifierar</w:t>
      </w:r>
      <w:proofErr w:type="gramEnd"/>
      <w:r w:rsidRPr="00E91314">
        <w:t xml:space="preserve"> vårdsystemet.</w:t>
      </w:r>
    </w:p>
    <w:p w14:paraId="56640A99" w14:textId="77777777" w:rsidR="00FA140E" w:rsidRPr="00E91314" w:rsidRDefault="00FA140E" w:rsidP="00AA406D">
      <w:pPr>
        <w:pStyle w:val="Liststycke"/>
        <w:numPr>
          <w:ilvl w:val="1"/>
          <w:numId w:val="16"/>
        </w:numPr>
      </w:pPr>
      <w:r w:rsidRPr="00E91314">
        <w:t xml:space="preserve">Vårdsystemet </w:t>
      </w:r>
      <w:proofErr w:type="gramStart"/>
      <w:r w:rsidRPr="00E91314">
        <w:t>mottager</w:t>
      </w:r>
      <w:proofErr w:type="gramEnd"/>
      <w:r w:rsidRPr="00E91314">
        <w:t xml:space="preserve"> notifiering (</w:t>
      </w:r>
      <w:proofErr w:type="spellStart"/>
      <w:r w:rsidRPr="00E91314">
        <w:t>ProcessNotification</w:t>
      </w:r>
      <w:proofErr w:type="spellEnd"/>
      <w:r w:rsidRPr="00E91314">
        <w:t>)</w:t>
      </w:r>
    </w:p>
    <w:p w14:paraId="56F7861E" w14:textId="77777777" w:rsidR="00CB2489" w:rsidRPr="00E91314" w:rsidRDefault="00CB2489" w:rsidP="00AA406D">
      <w:pPr>
        <w:pStyle w:val="Liststycke"/>
        <w:numPr>
          <w:ilvl w:val="2"/>
          <w:numId w:val="16"/>
        </w:numPr>
      </w:pPr>
      <w:r w:rsidRPr="00E91314">
        <w:t xml:space="preserve">Notifiering innehåller </w:t>
      </w:r>
      <w:proofErr w:type="gramStart"/>
      <w:r w:rsidRPr="00E91314">
        <w:t>b</w:t>
      </w:r>
      <w:r w:rsidR="009D4450" w:rsidRPr="00E91314">
        <w:t xml:space="preserve"> </w:t>
      </w:r>
      <w:r w:rsidRPr="00E91314">
        <w:t>la</w:t>
      </w:r>
      <w:proofErr w:type="gramEnd"/>
      <w:r w:rsidRPr="00E91314">
        <w:t xml:space="preserve"> nyckel till användarens formulär ”</w:t>
      </w:r>
      <w:proofErr w:type="spellStart"/>
      <w:r w:rsidRPr="00E91314">
        <w:t>FormID</w:t>
      </w:r>
      <w:proofErr w:type="spellEnd"/>
      <w:r w:rsidRPr="00E91314">
        <w:t>”.</w:t>
      </w:r>
    </w:p>
    <w:p w14:paraId="70E1145F" w14:textId="77777777" w:rsidR="00FA140E" w:rsidRPr="00E91314" w:rsidRDefault="00FA140E" w:rsidP="00AA406D">
      <w:pPr>
        <w:pStyle w:val="Liststycke"/>
        <w:numPr>
          <w:ilvl w:val="1"/>
          <w:numId w:val="16"/>
        </w:numPr>
      </w:pPr>
      <w:r w:rsidRPr="00E91314">
        <w:t xml:space="preserve">Analyserar </w:t>
      </w:r>
      <w:proofErr w:type="gramStart"/>
      <w:r w:rsidRPr="00E91314">
        <w:t>notifiering</w:t>
      </w:r>
      <w:proofErr w:type="gramEnd"/>
      <w:r w:rsidRPr="00E91314">
        <w:t xml:space="preserve"> och hämtar användarens formulär genom att anropa formulärmotorns ”</w:t>
      </w:r>
      <w:proofErr w:type="spellStart"/>
      <w:r w:rsidRPr="00E91314">
        <w:rPr>
          <w:b/>
        </w:rPr>
        <w:t>GetForm</w:t>
      </w:r>
      <w:proofErr w:type="spellEnd"/>
      <w:r w:rsidRPr="00E91314">
        <w:t xml:space="preserve">”. </w:t>
      </w:r>
    </w:p>
    <w:p w14:paraId="05D77ACC" w14:textId="77777777" w:rsidR="006360CF" w:rsidRPr="00E91314" w:rsidRDefault="006360CF">
      <w:pPr>
        <w:spacing w:before="0" w:after="0"/>
        <w:rPr>
          <w:rFonts w:ascii="Arial" w:hAnsi="Arial" w:cs="Arial"/>
          <w:bCs/>
          <w:kern w:val="32"/>
          <w:sz w:val="36"/>
          <w:szCs w:val="32"/>
          <w:lang w:eastAsia="sv-SE"/>
        </w:rPr>
      </w:pPr>
      <w:r w:rsidRPr="00E91314">
        <w:br w:type="page"/>
      </w:r>
    </w:p>
    <w:p w14:paraId="368EA85F" w14:textId="77777777" w:rsidR="00935B0A" w:rsidRPr="00E91314" w:rsidRDefault="00935B0A" w:rsidP="005514FD">
      <w:pPr>
        <w:pStyle w:val="Rubrik1Nr"/>
      </w:pPr>
      <w:bookmarkStart w:id="98" w:name="_Toc220986016"/>
      <w:r w:rsidRPr="00E91314">
        <w:lastRenderedPageBreak/>
        <w:t xml:space="preserve">Logisk </w:t>
      </w:r>
      <w:r w:rsidR="00F922E0" w:rsidRPr="00E91314">
        <w:t>arkitektur</w:t>
      </w:r>
      <w:bookmarkEnd w:id="98"/>
    </w:p>
    <w:p w14:paraId="19DE0A33"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7639F727" w14:textId="77777777" w:rsidR="00E1286C" w:rsidRPr="00E91314" w:rsidRDefault="00E1286C" w:rsidP="00366C56"/>
    <w:p w14:paraId="28CB8EF4" w14:textId="77777777" w:rsidR="00366C56" w:rsidRPr="00E91314" w:rsidRDefault="00366C56" w:rsidP="00366C56">
      <w:r w:rsidRPr="00E91314">
        <w:t xml:space="preserve">Följande mönster bedöms som sannolika för realiseringen av formulärtjänst. </w:t>
      </w:r>
    </w:p>
    <w:p w14:paraId="2437DCD1" w14:textId="77777777" w:rsidR="00366C56" w:rsidRPr="00E91314" w:rsidRDefault="00366C56" w:rsidP="00AA406D">
      <w:pPr>
        <w:pStyle w:val="Liststycke"/>
        <w:numPr>
          <w:ilvl w:val="0"/>
          <w:numId w:val="17"/>
        </w:numPr>
      </w:pPr>
      <w:proofErr w:type="spellStart"/>
      <w:r w:rsidRPr="00E91314">
        <w:t>Model</w:t>
      </w:r>
      <w:proofErr w:type="spellEnd"/>
      <w:r w:rsidRPr="00E91314">
        <w:t xml:space="preserve"> </w:t>
      </w:r>
      <w:proofErr w:type="spellStart"/>
      <w:r w:rsidRPr="00E91314">
        <w:t>view</w:t>
      </w:r>
      <w:proofErr w:type="spellEnd"/>
      <w:r w:rsidRPr="00E91314">
        <w:t xml:space="preserve"> </w:t>
      </w:r>
      <w:proofErr w:type="spellStart"/>
      <w:r w:rsidRPr="00E91314">
        <w:t>control</w:t>
      </w:r>
      <w:proofErr w:type="spellEnd"/>
      <w:r w:rsidRPr="00E91314">
        <w:t>/</w:t>
      </w:r>
      <w:proofErr w:type="spellStart"/>
      <w:r w:rsidRPr="00E91314">
        <w:t>Model</w:t>
      </w:r>
      <w:proofErr w:type="spellEnd"/>
      <w:r w:rsidRPr="00E91314">
        <w:t xml:space="preserve"> </w:t>
      </w:r>
      <w:proofErr w:type="spellStart"/>
      <w:r w:rsidRPr="00E91314">
        <w:t>view</w:t>
      </w:r>
      <w:proofErr w:type="spellEnd"/>
      <w:r w:rsidRPr="00E91314">
        <w:t xml:space="preserve"> presenter </w:t>
      </w:r>
      <w:r w:rsidR="008B5284" w:rsidRPr="00E91314">
        <w:t xml:space="preserve">mönster </w:t>
      </w:r>
      <w:r w:rsidR="000833D2">
        <w:t>kommer</w:t>
      </w:r>
      <w:r w:rsidR="0078297F">
        <w:t xml:space="preserve"> (</w:t>
      </w:r>
      <w:r w:rsidR="0078297F" w:rsidRPr="0078297F">
        <w:rPr>
          <w:highlight w:val="yellow"/>
        </w:rPr>
        <w:t xml:space="preserve">sannolikt, </w:t>
      </w:r>
      <w:proofErr w:type="gramStart"/>
      <w:r w:rsidR="0078297F" w:rsidRPr="0078297F">
        <w:rPr>
          <w:highlight w:val="yellow"/>
        </w:rPr>
        <w:t>ej</w:t>
      </w:r>
      <w:proofErr w:type="gramEnd"/>
      <w:r w:rsidR="0078297F" w:rsidRPr="0078297F">
        <w:rPr>
          <w:highlight w:val="yellow"/>
        </w:rPr>
        <w:t xml:space="preserve"> fastställt i skrivande stund</w:t>
      </w:r>
      <w:r w:rsidR="0078297F">
        <w:t>)</w:t>
      </w:r>
      <w:r w:rsidRPr="00E91314">
        <w:t xml:space="preserve"> används vi framtagande av e-tjänsten i Mina vårdkontakter.</w:t>
      </w:r>
    </w:p>
    <w:p w14:paraId="0E1EFDEB"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55FFD87E"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5321357C" w14:textId="77777777" w:rsidR="00366C56" w:rsidRPr="00E91314" w:rsidRDefault="00366C56" w:rsidP="00AA406D">
      <w:pPr>
        <w:pStyle w:val="Liststycke"/>
        <w:numPr>
          <w:ilvl w:val="2"/>
          <w:numId w:val="18"/>
        </w:numPr>
        <w:spacing w:before="0" w:after="0"/>
      </w:pPr>
      <w:r w:rsidRPr="00E91314">
        <w:t>Kommunikationsinfrastruktur</w:t>
      </w:r>
    </w:p>
    <w:p w14:paraId="3C0DBC79"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76045368"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1F00BABD" w14:textId="77777777" w:rsidR="00366C56" w:rsidRPr="00E91314" w:rsidRDefault="00366C56" w:rsidP="00AA406D">
      <w:pPr>
        <w:pStyle w:val="Liststycke"/>
        <w:numPr>
          <w:ilvl w:val="2"/>
          <w:numId w:val="18"/>
        </w:numPr>
        <w:spacing w:before="0" w:after="0"/>
      </w:pPr>
      <w:proofErr w:type="spellStart"/>
      <w:r w:rsidRPr="00E91314">
        <w:t>Infratruktur</w:t>
      </w:r>
      <w:proofErr w:type="spellEnd"/>
    </w:p>
    <w:p w14:paraId="7A08A52C" w14:textId="77777777" w:rsidR="00366C56" w:rsidRPr="00E91314" w:rsidRDefault="00366C56" w:rsidP="00AA406D">
      <w:pPr>
        <w:pStyle w:val="Liststycke"/>
        <w:numPr>
          <w:ilvl w:val="3"/>
          <w:numId w:val="18"/>
        </w:numPr>
        <w:spacing w:before="0" w:after="0"/>
      </w:pPr>
      <w:r w:rsidRPr="00E91314">
        <w:t>Nätverk</w:t>
      </w:r>
      <w:r w:rsidR="008B5284" w:rsidRPr="00E91314">
        <w:t xml:space="preserve"> </w:t>
      </w:r>
      <w:proofErr w:type="spellStart"/>
      <w:r w:rsidR="008B5284" w:rsidRPr="00E91314">
        <w:t>Sjunet</w:t>
      </w:r>
      <w:proofErr w:type="spellEnd"/>
    </w:p>
    <w:p w14:paraId="38B571E2" w14:textId="77777777" w:rsidR="00366C56" w:rsidRPr="00E91314" w:rsidRDefault="008B5284" w:rsidP="00AA406D">
      <w:pPr>
        <w:pStyle w:val="Liststycke"/>
        <w:numPr>
          <w:ilvl w:val="3"/>
          <w:numId w:val="18"/>
        </w:numPr>
        <w:spacing w:before="0" w:after="0"/>
      </w:pPr>
      <w:proofErr w:type="spellStart"/>
      <w:r w:rsidRPr="00E91314">
        <w:t>HSA</w:t>
      </w:r>
      <w:proofErr w:type="spellEnd"/>
    </w:p>
    <w:p w14:paraId="23DED055" w14:textId="77777777" w:rsidR="00366C56" w:rsidRPr="00E91314" w:rsidRDefault="008B5284" w:rsidP="00AA406D">
      <w:pPr>
        <w:pStyle w:val="Liststycke"/>
        <w:numPr>
          <w:ilvl w:val="3"/>
          <w:numId w:val="18"/>
        </w:numPr>
        <w:spacing w:before="0" w:after="0"/>
      </w:pPr>
      <w:proofErr w:type="spellStart"/>
      <w:r w:rsidRPr="00E91314">
        <w:t>SITHS</w:t>
      </w:r>
      <w:proofErr w:type="spellEnd"/>
      <w:r w:rsidRPr="00E91314">
        <w:t xml:space="preserve"> </w:t>
      </w:r>
      <w:r w:rsidR="00366C56" w:rsidRPr="00E91314">
        <w:t>Säkerhets arkitektur (PKI)</w:t>
      </w:r>
    </w:p>
    <w:p w14:paraId="35EB0F91" w14:textId="77777777" w:rsidR="00366C56" w:rsidRPr="00E91314" w:rsidRDefault="008B5284" w:rsidP="00AA406D">
      <w:pPr>
        <w:pStyle w:val="Liststycke"/>
        <w:numPr>
          <w:ilvl w:val="1"/>
          <w:numId w:val="18"/>
        </w:numPr>
        <w:spacing w:before="0" w:after="0"/>
      </w:pPr>
      <w:r w:rsidRPr="00E91314">
        <w:t>T-boken lager kommer tillämpas (</w:t>
      </w:r>
      <w:proofErr w:type="spellStart"/>
      <w:r w:rsidR="00366C56" w:rsidRPr="00E91314">
        <w:t>Layers</w:t>
      </w:r>
      <w:proofErr w:type="spellEnd"/>
      <w:r w:rsidRPr="00E91314">
        <w:t>)</w:t>
      </w:r>
    </w:p>
    <w:p w14:paraId="15C0FA7B"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2755FB21"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288FEE8A" w14:textId="77777777" w:rsidR="00366C56" w:rsidRPr="00E91314" w:rsidRDefault="00366C56" w:rsidP="00AA406D">
      <w:pPr>
        <w:pStyle w:val="Liststycke"/>
        <w:numPr>
          <w:ilvl w:val="3"/>
          <w:numId w:val="18"/>
        </w:numPr>
        <w:spacing w:before="0" w:after="0"/>
      </w:pPr>
      <w:proofErr w:type="gramStart"/>
      <w:r w:rsidRPr="00E91314">
        <w:t>Regionalt</w:t>
      </w:r>
      <w:proofErr w:type="gramEnd"/>
      <w:r w:rsidR="008B5284" w:rsidRPr="00E91314">
        <w:t xml:space="preserve"> tjänsteplattform</w:t>
      </w:r>
    </w:p>
    <w:p w14:paraId="34BEFDE6" w14:textId="77777777" w:rsidR="00366C56" w:rsidRPr="00E91314" w:rsidRDefault="008B5284" w:rsidP="00AA406D">
      <w:pPr>
        <w:pStyle w:val="Liststycke"/>
        <w:numPr>
          <w:ilvl w:val="0"/>
          <w:numId w:val="18"/>
        </w:numPr>
        <w:spacing w:before="0" w:after="0"/>
      </w:pPr>
      <w:r w:rsidRPr="00E91314">
        <w:t>T-bokens meddelande hantering (</w:t>
      </w:r>
      <w:proofErr w:type="spellStart"/>
      <w:r w:rsidR="00366C56" w:rsidRPr="00E91314">
        <w:t>Message</w:t>
      </w:r>
      <w:proofErr w:type="spellEnd"/>
      <w:r w:rsidR="00366C56" w:rsidRPr="00E91314">
        <w:t xml:space="preserve"> router</w:t>
      </w:r>
      <w:r w:rsidRPr="00E91314">
        <w:t>) tillämpas.</w:t>
      </w:r>
    </w:p>
    <w:p w14:paraId="1E1F2B43" w14:textId="77777777" w:rsidR="00366C56" w:rsidRPr="00E91314" w:rsidRDefault="00366C56" w:rsidP="00AA406D">
      <w:pPr>
        <w:pStyle w:val="Liststycke"/>
        <w:numPr>
          <w:ilvl w:val="1"/>
          <w:numId w:val="18"/>
        </w:numPr>
        <w:spacing w:before="0" w:after="0"/>
      </w:pPr>
      <w:r w:rsidRPr="00E91314">
        <w:t xml:space="preserve">Den central tjänsteplattform(Nationell tjänsteplattform) ansvarar för tjänsteadressering mellan konsumerande och producerande system. En konsument behöver endast adressera sitt anrop med verksamhets </w:t>
      </w:r>
      <w:proofErr w:type="gramStart"/>
      <w:r w:rsidRPr="00E91314">
        <w:t>id.  Tjänsteadresseringskatalogen</w:t>
      </w:r>
      <w:proofErr w:type="gramEnd"/>
      <w:r w:rsidRPr="00E91314">
        <w:t xml:space="preserve"> svara för att routern skickar anropet vidare till rätt/nästa endpoint.</w:t>
      </w:r>
    </w:p>
    <w:p w14:paraId="2CCB607D" w14:textId="77777777" w:rsidR="00366C56" w:rsidRPr="00E91314" w:rsidRDefault="008B5284" w:rsidP="00AA406D">
      <w:pPr>
        <w:pStyle w:val="Liststycke"/>
        <w:numPr>
          <w:ilvl w:val="1"/>
          <w:numId w:val="18"/>
        </w:numPr>
        <w:spacing w:before="0" w:after="0"/>
      </w:pPr>
      <w:r w:rsidRPr="00E91314">
        <w:t>Kanoniska meddelandeformat (</w:t>
      </w:r>
      <w:proofErr w:type="spellStart"/>
      <w:r w:rsidRPr="00E91314">
        <w:t>Canonical</w:t>
      </w:r>
      <w:proofErr w:type="spellEnd"/>
      <w:r w:rsidRPr="00E91314">
        <w:t xml:space="preserve"> Schema) i form av RIV-TA tjänstekontrakt.</w:t>
      </w:r>
    </w:p>
    <w:p w14:paraId="11416944" w14:textId="77777777" w:rsidR="00366C56" w:rsidRDefault="00366C56" w:rsidP="00366C56"/>
    <w:p w14:paraId="156FFE9E" w14:textId="77777777" w:rsidR="00080C86" w:rsidRDefault="00080C86" w:rsidP="00366C56"/>
    <w:p w14:paraId="0487AD9F" w14:textId="77777777" w:rsidR="00080C86" w:rsidRDefault="00080C86" w:rsidP="00366C56"/>
    <w:p w14:paraId="641C6568" w14:textId="77777777" w:rsidR="00080C86" w:rsidRDefault="00080C86" w:rsidP="00366C56"/>
    <w:p w14:paraId="306B2CE9" w14:textId="77777777" w:rsidR="00080C86" w:rsidRDefault="00080C86" w:rsidP="00366C56"/>
    <w:p w14:paraId="1AA6B03A" w14:textId="77777777" w:rsidR="00080C86" w:rsidRDefault="00080C86" w:rsidP="00366C56"/>
    <w:p w14:paraId="07C362C9" w14:textId="77777777" w:rsidR="00080C86" w:rsidRDefault="00080C86" w:rsidP="00366C56"/>
    <w:p w14:paraId="6DB177F5" w14:textId="77777777" w:rsidR="00080C86" w:rsidRDefault="00080C86" w:rsidP="00366C56"/>
    <w:p w14:paraId="4C53E205" w14:textId="77777777" w:rsidR="00080C86" w:rsidRDefault="00080C86" w:rsidP="00366C56"/>
    <w:p w14:paraId="4912C8EF" w14:textId="77777777" w:rsidR="00080C86" w:rsidRDefault="00080C86" w:rsidP="00366C56"/>
    <w:p w14:paraId="70B360F9" w14:textId="77777777" w:rsidR="00080C86" w:rsidRDefault="00080C86" w:rsidP="00366C56"/>
    <w:p w14:paraId="2C9C1CBB" w14:textId="77777777" w:rsidR="00080C86" w:rsidRDefault="00080C86" w:rsidP="00366C56"/>
    <w:p w14:paraId="7C06F78A" w14:textId="77777777" w:rsidR="00080C86" w:rsidRDefault="00080C86" w:rsidP="00366C56"/>
    <w:p w14:paraId="32535F85" w14:textId="77777777" w:rsidR="00080C86" w:rsidRDefault="00080C86" w:rsidP="00366C56"/>
    <w:p w14:paraId="43844ADB" w14:textId="77777777" w:rsidR="00080C86" w:rsidRDefault="00080C86" w:rsidP="00366C56"/>
    <w:p w14:paraId="45388FB8" w14:textId="77777777" w:rsidR="00080C86" w:rsidRDefault="00080C86" w:rsidP="00080C86">
      <w:pPr>
        <w:pStyle w:val="Rubrik2Nr"/>
      </w:pPr>
      <w:bookmarkStart w:id="99" w:name="_Toc220986017"/>
      <w:r>
        <w:lastRenderedPageBreak/>
        <w:t>Översikt</w:t>
      </w:r>
      <w:bookmarkEnd w:id="99"/>
    </w:p>
    <w:p w14:paraId="25EE6FB8" w14:textId="77777777" w:rsidR="00080C86" w:rsidRDefault="00080C86" w:rsidP="00080C86">
      <w:r>
        <w:t xml:space="preserve">Översikten visar de övergripande komponenter som kan komma att ingår i lösningen. Detaljering respektive aktörs </w:t>
      </w:r>
      <w:proofErr w:type="gramStart"/>
      <w:r>
        <w:t>lösningen</w:t>
      </w:r>
      <w:proofErr w:type="gramEnd"/>
      <w:r>
        <w:t xml:space="preserve"> tas fram vid införandet av flödet.  </w:t>
      </w:r>
    </w:p>
    <w:p w14:paraId="4740B292" w14:textId="77777777" w:rsidR="00080C86" w:rsidRPr="00080C86" w:rsidRDefault="00080C86" w:rsidP="00080C86"/>
    <w:p w14:paraId="180F64E1" w14:textId="77777777" w:rsidR="00FF0F24" w:rsidRPr="00E91314" w:rsidRDefault="00F25C70" w:rsidP="00FF0F24">
      <w:pPr>
        <w:rPr>
          <w:noProof/>
          <w:highlight w:val="yellow"/>
          <w:lang w:eastAsia="en-US"/>
        </w:rPr>
      </w:pPr>
      <w:r>
        <w:rPr>
          <w:noProof/>
          <w:lang w:eastAsia="sv-SE"/>
        </w:rPr>
        <w:drawing>
          <wp:inline distT="0" distB="0" distL="0" distR="0" wp14:anchorId="6FCFCC93" wp14:editId="11E81AC4">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219DDD6A" w14:textId="77777777" w:rsidR="00935B0A" w:rsidRPr="00E91314" w:rsidRDefault="00935B0A" w:rsidP="000B36D8">
      <w:pPr>
        <w:pStyle w:val="Beskrivning"/>
      </w:pPr>
      <w:bookmarkStart w:id="100" w:name="_Toc265471497"/>
      <w:bookmarkStart w:id="101" w:name="_Toc271121524"/>
      <w:bookmarkStart w:id="102" w:name="_Toc220550775"/>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100"/>
      <w:bookmarkEnd w:id="101"/>
      <w:bookmarkEnd w:id="102"/>
      <w:r w:rsidRPr="00E91314">
        <w:t xml:space="preserve"> </w:t>
      </w:r>
    </w:p>
    <w:p w14:paraId="4043DE89" w14:textId="77777777" w:rsidR="00A92212" w:rsidRPr="00E91314" w:rsidRDefault="00A92212" w:rsidP="00935B0A">
      <w:pPr>
        <w:pStyle w:val="Brdtext"/>
        <w:rPr>
          <w:lang w:val="sv-SE"/>
        </w:rPr>
      </w:pPr>
    </w:p>
    <w:p w14:paraId="06BCFC00"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1B1C3164" w14:textId="77777777" w:rsidR="00A92212" w:rsidRPr="00E91314" w:rsidRDefault="00A92212" w:rsidP="001D6262"/>
    <w:p w14:paraId="239F954F"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3C2FB238" w14:textId="77777777" w:rsidR="00080C86" w:rsidRDefault="00080C86" w:rsidP="00080C86"/>
    <w:p w14:paraId="0CD4E2DE"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5E100DED" w14:textId="77777777" w:rsidR="00080C86" w:rsidRDefault="00080C86" w:rsidP="00080C86"/>
    <w:p w14:paraId="28F32E8A" w14:textId="77777777" w:rsidR="00080C86" w:rsidRDefault="00080C86" w:rsidP="00080C86"/>
    <w:p w14:paraId="144D3E20" w14:textId="77777777" w:rsidR="006B3F8C" w:rsidRPr="00E91314" w:rsidRDefault="00080C86" w:rsidP="00080C86">
      <w:pPr>
        <w:pStyle w:val="Rubrik3Nr"/>
      </w:pPr>
      <w:r w:rsidRPr="00080C86">
        <w:lastRenderedPageBreak/>
        <w:t xml:space="preserve"> </w:t>
      </w:r>
      <w:bookmarkStart w:id="103" w:name="_Toc220986018"/>
      <w:r>
        <w:t>Övergripande komponentbeskrivning</w:t>
      </w:r>
      <w:bookmarkEnd w:id="103"/>
    </w:p>
    <w:p w14:paraId="72550ADE" w14:textId="77777777" w:rsidR="00A92212" w:rsidRDefault="00DC2963" w:rsidP="001D6262">
      <w:r>
        <w:t xml:space="preserve">Avsnittet beskriver på en mycket hög nivå lösningens komponenter. I ett införande projekt bör lösningens komponenter detaljeras/revideras. </w:t>
      </w:r>
    </w:p>
    <w:p w14:paraId="438EDE29" w14:textId="77777777" w:rsidR="00DC2963" w:rsidRDefault="00DC2963" w:rsidP="001D6262"/>
    <w:p w14:paraId="5AED99F1" w14:textId="77777777" w:rsidR="00DC2963" w:rsidRPr="00E91314" w:rsidRDefault="00DC2963" w:rsidP="001D6262"/>
    <w:p w14:paraId="6837A497" w14:textId="77777777" w:rsidR="00A92212" w:rsidRDefault="00080C86" w:rsidP="001D6262">
      <w:r>
        <w:t xml:space="preserve">Formulär </w:t>
      </w:r>
      <w:proofErr w:type="spellStart"/>
      <w:r>
        <w:t>GUI</w:t>
      </w:r>
      <w:proofErr w:type="spellEnd"/>
    </w:p>
    <w:p w14:paraId="39B2203A" w14:textId="77777777" w:rsidR="00080C86" w:rsidRDefault="00080C86" w:rsidP="00AA406D">
      <w:pPr>
        <w:pStyle w:val="Liststycke"/>
        <w:numPr>
          <w:ilvl w:val="0"/>
          <w:numId w:val="17"/>
        </w:numPr>
      </w:pPr>
      <w:r>
        <w:t>Komponent realiserar grafiskt gränssnitt för formulär.</w:t>
      </w:r>
    </w:p>
    <w:p w14:paraId="018B3614" w14:textId="77777777" w:rsidR="00080C86" w:rsidRDefault="00080C86" w:rsidP="00080C86"/>
    <w:p w14:paraId="54A64B0C" w14:textId="77777777" w:rsidR="00080C86" w:rsidRDefault="00080C86" w:rsidP="001D6262">
      <w:r>
        <w:t>Formulärkomponent</w:t>
      </w:r>
    </w:p>
    <w:p w14:paraId="0A99E487" w14:textId="77777777" w:rsidR="00080C86" w:rsidRDefault="00080C86" w:rsidP="00AA406D">
      <w:pPr>
        <w:pStyle w:val="Liststycke"/>
        <w:numPr>
          <w:ilvl w:val="0"/>
          <w:numId w:val="17"/>
        </w:numPr>
      </w:pPr>
      <w:r>
        <w:t>Formulärkomponent ansvarar för att hantera logik kopplad till formulär.</w:t>
      </w:r>
    </w:p>
    <w:p w14:paraId="4CE0D3D4" w14:textId="77777777" w:rsidR="00563530" w:rsidRDefault="00563530" w:rsidP="00AA406D">
      <w:pPr>
        <w:pStyle w:val="Liststycke"/>
        <w:numPr>
          <w:ilvl w:val="0"/>
          <w:numId w:val="17"/>
        </w:numPr>
      </w:pPr>
      <w:r>
        <w:t>Använder tjänstekontrakt för att generera underlag till presentationskomponent.</w:t>
      </w:r>
    </w:p>
    <w:p w14:paraId="682B3C1D" w14:textId="77777777" w:rsidR="00563530" w:rsidRDefault="00563530" w:rsidP="00AA406D">
      <w:pPr>
        <w:pStyle w:val="Liststycke"/>
        <w:numPr>
          <w:ilvl w:val="1"/>
          <w:numId w:val="17"/>
        </w:numPr>
      </w:pPr>
      <w:r>
        <w:t>Formulär information.</w:t>
      </w:r>
    </w:p>
    <w:p w14:paraId="5DAE050B" w14:textId="77777777" w:rsidR="00563530" w:rsidRDefault="00563530" w:rsidP="00AA406D">
      <w:pPr>
        <w:pStyle w:val="Liststycke"/>
        <w:numPr>
          <w:ilvl w:val="1"/>
          <w:numId w:val="17"/>
        </w:numPr>
      </w:pPr>
      <w:r>
        <w:t>Sammanställer frågeblock.</w:t>
      </w:r>
    </w:p>
    <w:p w14:paraId="78044F09" w14:textId="77777777" w:rsidR="00563530" w:rsidRDefault="00563530" w:rsidP="00AA406D">
      <w:pPr>
        <w:pStyle w:val="Liststycke"/>
        <w:numPr>
          <w:ilvl w:val="1"/>
          <w:numId w:val="17"/>
        </w:numPr>
      </w:pPr>
      <w:r>
        <w:t>Navigeringsstöd i komplexa formulär (stega framåt, bakåt)</w:t>
      </w:r>
    </w:p>
    <w:p w14:paraId="5858F684" w14:textId="77777777" w:rsidR="00563530" w:rsidRDefault="00563530" w:rsidP="00AA406D">
      <w:pPr>
        <w:pStyle w:val="Liststycke"/>
        <w:numPr>
          <w:ilvl w:val="1"/>
          <w:numId w:val="17"/>
        </w:numPr>
      </w:pPr>
      <w:r>
        <w:t>Generera valideringsregler kopplad till frågor (server</w:t>
      </w:r>
      <w:r w:rsidR="00B500ED">
        <w:t>-</w:t>
      </w:r>
      <w:proofErr w:type="spellStart"/>
      <w:r>
        <w:t>side</w:t>
      </w:r>
      <w:proofErr w:type="spellEnd"/>
      <w:r>
        <w:t xml:space="preserve">). </w:t>
      </w:r>
    </w:p>
    <w:p w14:paraId="67F615AB" w14:textId="77777777" w:rsidR="00563530" w:rsidRDefault="00563530" w:rsidP="00AA406D">
      <w:pPr>
        <w:pStyle w:val="Liststycke"/>
        <w:numPr>
          <w:ilvl w:val="1"/>
          <w:numId w:val="17"/>
        </w:numPr>
      </w:pPr>
      <w:r>
        <w:t>Validera svar då det är tillämpbart.</w:t>
      </w:r>
    </w:p>
    <w:p w14:paraId="66AA3AA7" w14:textId="77777777" w:rsidR="0078297F" w:rsidRDefault="0078297F" w:rsidP="0078297F"/>
    <w:p w14:paraId="2B990A56" w14:textId="77777777" w:rsidR="00080C86" w:rsidRDefault="00080C86" w:rsidP="00080C86"/>
    <w:p w14:paraId="292E4DC6" w14:textId="77777777" w:rsidR="00080C86" w:rsidRDefault="00080C86" w:rsidP="001D6262">
      <w:r>
        <w:t xml:space="preserve">Stödtjänster </w:t>
      </w:r>
      <w:proofErr w:type="spellStart"/>
      <w:r>
        <w:t>MVK</w:t>
      </w:r>
      <w:proofErr w:type="spellEnd"/>
    </w:p>
    <w:p w14:paraId="706A782C" w14:textId="77777777" w:rsidR="00080C86" w:rsidRDefault="00F25C70" w:rsidP="00AA406D">
      <w:pPr>
        <w:pStyle w:val="Liststycke"/>
        <w:numPr>
          <w:ilvl w:val="0"/>
          <w:numId w:val="17"/>
        </w:numPr>
      </w:pPr>
      <w:r>
        <w:t xml:space="preserve">Ansvarar för att </w:t>
      </w:r>
      <w:proofErr w:type="gramStart"/>
      <w:r>
        <w:t>mottaga</w:t>
      </w:r>
      <w:proofErr w:type="gramEnd"/>
      <w:r>
        <w:t xml:space="preserve"> notifieringar från engagemangsindex. </w:t>
      </w:r>
    </w:p>
    <w:p w14:paraId="3F91289F" w14:textId="77777777" w:rsidR="00F25C70" w:rsidRDefault="00F25C70" w:rsidP="00AA406D">
      <w:pPr>
        <w:pStyle w:val="Liststycke"/>
        <w:numPr>
          <w:ilvl w:val="0"/>
          <w:numId w:val="17"/>
        </w:numPr>
      </w:pPr>
      <w:r>
        <w:t>Ger information till formulärkomponent.</w:t>
      </w:r>
    </w:p>
    <w:p w14:paraId="3ED02052" w14:textId="77777777" w:rsidR="00F25C70" w:rsidRDefault="00F25C70" w:rsidP="00F25C70"/>
    <w:p w14:paraId="5174CB58" w14:textId="77777777" w:rsidR="00080C86" w:rsidRDefault="00DC2963" w:rsidP="001D6262">
      <w:r>
        <w:t>Formulärmotor</w:t>
      </w:r>
    </w:p>
    <w:p w14:paraId="08A9DBD8" w14:textId="77777777" w:rsidR="00F25C70" w:rsidRDefault="00F25C70" w:rsidP="00AA406D">
      <w:pPr>
        <w:pStyle w:val="Liststycke"/>
        <w:numPr>
          <w:ilvl w:val="0"/>
          <w:numId w:val="17"/>
        </w:numPr>
      </w:pPr>
      <w:r>
        <w:t>Använder tjänstekontrakten.</w:t>
      </w:r>
    </w:p>
    <w:p w14:paraId="77639E05" w14:textId="77777777" w:rsidR="00F25C70" w:rsidRDefault="00F25C70" w:rsidP="00AA406D">
      <w:pPr>
        <w:pStyle w:val="Liststycke"/>
        <w:numPr>
          <w:ilvl w:val="0"/>
          <w:numId w:val="17"/>
        </w:numPr>
      </w:pPr>
      <w:r>
        <w:t xml:space="preserve">Hanterar formulär </w:t>
      </w:r>
      <w:r w:rsidR="00DC2963">
        <w:t xml:space="preserve">logik </w:t>
      </w:r>
      <w:r>
        <w:t xml:space="preserve">(mall, frågor, svar </w:t>
      </w:r>
      <w:proofErr w:type="spellStart"/>
      <w:r>
        <w:t>etc</w:t>
      </w:r>
      <w:proofErr w:type="spellEnd"/>
      <w:r>
        <w:t>)</w:t>
      </w:r>
      <w:r w:rsidR="00DC2963">
        <w:t>.</w:t>
      </w:r>
    </w:p>
    <w:p w14:paraId="43B21AA1" w14:textId="77777777" w:rsidR="00B500ED" w:rsidRDefault="00B500ED" w:rsidP="00AA406D">
      <w:pPr>
        <w:pStyle w:val="Liststycke"/>
        <w:numPr>
          <w:ilvl w:val="1"/>
          <w:numId w:val="17"/>
        </w:numPr>
      </w:pPr>
      <w:r>
        <w:t>Relation invånare och formulär</w:t>
      </w:r>
    </w:p>
    <w:p w14:paraId="22B47339" w14:textId="77777777" w:rsidR="00B500ED" w:rsidRDefault="00B500ED" w:rsidP="00AA406D">
      <w:pPr>
        <w:pStyle w:val="Liststycke"/>
        <w:numPr>
          <w:ilvl w:val="1"/>
          <w:numId w:val="17"/>
        </w:numPr>
      </w:pPr>
      <w:r>
        <w:t>Validerar frågor</w:t>
      </w:r>
    </w:p>
    <w:p w14:paraId="7FB51849" w14:textId="77777777" w:rsidR="00B500ED" w:rsidRDefault="00B500ED" w:rsidP="00AA406D">
      <w:pPr>
        <w:pStyle w:val="Liststycke"/>
        <w:numPr>
          <w:ilvl w:val="0"/>
          <w:numId w:val="17"/>
        </w:numPr>
      </w:pPr>
      <w:r>
        <w:t>Administrativa funktioner</w:t>
      </w:r>
    </w:p>
    <w:p w14:paraId="6171ACC4" w14:textId="77777777" w:rsidR="00B500ED" w:rsidRDefault="00B500ED" w:rsidP="00AA406D">
      <w:pPr>
        <w:pStyle w:val="Liststycke"/>
        <w:numPr>
          <w:ilvl w:val="1"/>
          <w:numId w:val="17"/>
        </w:numPr>
      </w:pPr>
      <w:r>
        <w:t>Skapa underhålla mallar</w:t>
      </w:r>
    </w:p>
    <w:p w14:paraId="60FDCBF8" w14:textId="77777777" w:rsidR="00B500ED" w:rsidRDefault="00B500ED" w:rsidP="00AA406D">
      <w:pPr>
        <w:pStyle w:val="Liststycke"/>
        <w:numPr>
          <w:ilvl w:val="1"/>
          <w:numId w:val="17"/>
        </w:numPr>
      </w:pPr>
      <w:r>
        <w:t>Importera mallar</w:t>
      </w:r>
      <w:proofErr w:type="gramStart"/>
      <w:r>
        <w:t xml:space="preserve"> (kan bli aktuellt i framtiden.</w:t>
      </w:r>
      <w:proofErr w:type="gramEnd"/>
      <w:r>
        <w:t xml:space="preserve"> AL-I kan </w:t>
      </w:r>
      <w:proofErr w:type="spellStart"/>
      <w:r>
        <w:t>ev</w:t>
      </w:r>
      <w:proofErr w:type="spellEnd"/>
      <w:r>
        <w:t xml:space="preserve"> komma med en stabil standard i framtiden).</w:t>
      </w:r>
    </w:p>
    <w:p w14:paraId="0386D119" w14:textId="77777777" w:rsidR="00B500ED" w:rsidRDefault="00B500ED" w:rsidP="00AA406D">
      <w:pPr>
        <w:pStyle w:val="Liststycke"/>
        <w:numPr>
          <w:ilvl w:val="1"/>
          <w:numId w:val="17"/>
        </w:numPr>
      </w:pPr>
      <w:r>
        <w:t>Administration av roller i systemet.</w:t>
      </w:r>
    </w:p>
    <w:p w14:paraId="6610640D" w14:textId="77777777" w:rsidR="00B500ED" w:rsidRDefault="00B500ED" w:rsidP="00AA406D">
      <w:pPr>
        <w:pStyle w:val="Liststycke"/>
        <w:numPr>
          <w:ilvl w:val="1"/>
          <w:numId w:val="17"/>
        </w:numPr>
      </w:pPr>
      <w:r>
        <w:t>Administration av regler kopplade till formulär.</w:t>
      </w:r>
    </w:p>
    <w:p w14:paraId="1DDB3ADD" w14:textId="77777777" w:rsidR="00B500ED" w:rsidRDefault="00B500ED" w:rsidP="00AA406D">
      <w:pPr>
        <w:pStyle w:val="Liststycke"/>
        <w:numPr>
          <w:ilvl w:val="1"/>
          <w:numId w:val="17"/>
        </w:numPr>
      </w:pPr>
      <w:r>
        <w:t>Uppföljningsfunktioner.</w:t>
      </w:r>
    </w:p>
    <w:p w14:paraId="7E6DF896" w14:textId="77777777" w:rsidR="00B500ED" w:rsidRDefault="00B500ED" w:rsidP="00AA406D">
      <w:pPr>
        <w:pStyle w:val="Liststycke"/>
        <w:numPr>
          <w:ilvl w:val="0"/>
          <w:numId w:val="17"/>
        </w:numPr>
      </w:pPr>
      <w:r>
        <w:t>Export</w:t>
      </w:r>
      <w:r w:rsidR="00EE7CAD">
        <w:t xml:space="preserve"> </w:t>
      </w:r>
      <w:r>
        <w:t>funktion</w:t>
      </w:r>
      <w:r w:rsidR="00EE7CAD">
        <w:t>er</w:t>
      </w:r>
      <w:r>
        <w:t>.</w:t>
      </w:r>
    </w:p>
    <w:p w14:paraId="5BE69D8F" w14:textId="77777777" w:rsidR="00563530" w:rsidRDefault="00563530" w:rsidP="00563530"/>
    <w:p w14:paraId="39375596" w14:textId="77777777" w:rsidR="00DC2963" w:rsidRDefault="00DC2963" w:rsidP="001D6262"/>
    <w:p w14:paraId="1ADB1EC8" w14:textId="77777777" w:rsidR="00080C86" w:rsidRDefault="00DC2963" w:rsidP="001D6262">
      <w:r>
        <w:t>Verksamhetssystem</w:t>
      </w:r>
    </w:p>
    <w:p w14:paraId="6338967A" w14:textId="77777777" w:rsidR="00DC2963" w:rsidRDefault="00DC2963" w:rsidP="00AA406D">
      <w:pPr>
        <w:pStyle w:val="Liststycke"/>
        <w:numPr>
          <w:ilvl w:val="0"/>
          <w:numId w:val="17"/>
        </w:numPr>
      </w:pPr>
      <w:r>
        <w:t>Övergripande komponent som kan omfatta t.ex. journalsystemet.</w:t>
      </w:r>
    </w:p>
    <w:p w14:paraId="0CF1AC87" w14:textId="77777777" w:rsidR="007A40BB" w:rsidRDefault="007A40BB" w:rsidP="00AA406D">
      <w:pPr>
        <w:pStyle w:val="Liststycke"/>
        <w:numPr>
          <w:ilvl w:val="0"/>
          <w:numId w:val="17"/>
        </w:numPr>
      </w:pPr>
      <w:r>
        <w:t>Äger vårdprocessen.</w:t>
      </w:r>
    </w:p>
    <w:p w14:paraId="2E74613B" w14:textId="77777777" w:rsidR="007A40BB" w:rsidRPr="00E91314" w:rsidRDefault="007A40BB" w:rsidP="00AA406D">
      <w:pPr>
        <w:pStyle w:val="Liststycke"/>
        <w:numPr>
          <w:ilvl w:val="0"/>
          <w:numId w:val="17"/>
        </w:numPr>
      </w:pPr>
      <w:r>
        <w:t>Integrerar mot nödvändiga stödtjänster som t.ex. Engagemangsindex.</w:t>
      </w:r>
    </w:p>
    <w:p w14:paraId="41C2D206" w14:textId="77777777" w:rsidR="00C5473D" w:rsidRPr="00E91314" w:rsidRDefault="00C5473D" w:rsidP="00C5473D"/>
    <w:p w14:paraId="6A0015DB" w14:textId="77777777" w:rsidR="00C5473D" w:rsidRPr="00E91314" w:rsidRDefault="00080C86" w:rsidP="00C5473D">
      <w:r>
        <w:t>Engagemangsindex</w:t>
      </w:r>
    </w:p>
    <w:p w14:paraId="20535F0F" w14:textId="77777777" w:rsidR="00FF02B1" w:rsidRDefault="001A282D" w:rsidP="00AA406D">
      <w:pPr>
        <w:pStyle w:val="Liststycke"/>
        <w:numPr>
          <w:ilvl w:val="0"/>
          <w:numId w:val="28"/>
        </w:numPr>
      </w:pPr>
      <w:r>
        <w:lastRenderedPageBreak/>
        <w:t xml:space="preserve">Stödtjänsten är ett index som innehåller </w:t>
      </w:r>
      <w:r w:rsidR="00FF02B1">
        <w:t xml:space="preserve">pekare på informationskälla. </w:t>
      </w:r>
    </w:p>
    <w:p w14:paraId="39727686"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7739D5BB" w14:textId="77777777" w:rsidR="00C5473D" w:rsidRPr="00E91314" w:rsidRDefault="00C5473D" w:rsidP="00C5473D"/>
    <w:p w14:paraId="00C96C16" w14:textId="77777777" w:rsidR="00C5473D" w:rsidRPr="00E91314" w:rsidRDefault="00C5473D" w:rsidP="00C5473D"/>
    <w:p w14:paraId="4A4432ED" w14:textId="77777777" w:rsidR="00C5473D" w:rsidRPr="00E91314" w:rsidRDefault="00C5473D" w:rsidP="00C5473D"/>
    <w:p w14:paraId="35628B03" w14:textId="77777777" w:rsidR="004949A1" w:rsidRDefault="004949A1">
      <w:pPr>
        <w:spacing w:before="0" w:after="0"/>
        <w:rPr>
          <w:rFonts w:ascii="Arial" w:hAnsi="Arial" w:cs="Arial"/>
          <w:bCs/>
          <w:kern w:val="32"/>
          <w:sz w:val="36"/>
          <w:szCs w:val="32"/>
          <w:lang w:eastAsia="sv-SE"/>
        </w:rPr>
      </w:pPr>
      <w:r>
        <w:br w:type="page"/>
      </w:r>
    </w:p>
    <w:p w14:paraId="207BBA06" w14:textId="77777777" w:rsidR="002D299E" w:rsidRPr="00E91314" w:rsidRDefault="002D299E" w:rsidP="005514FD">
      <w:pPr>
        <w:pStyle w:val="Rubrik1Nr"/>
      </w:pPr>
      <w:bookmarkStart w:id="104" w:name="_Toc220986019"/>
      <w:r w:rsidRPr="00E91314">
        <w:lastRenderedPageBreak/>
        <w:t>Informationsmodell</w:t>
      </w:r>
      <w:bookmarkEnd w:id="104"/>
    </w:p>
    <w:p w14:paraId="459C3A0B" w14:textId="77777777" w:rsidR="00870854" w:rsidRPr="00E91314" w:rsidRDefault="007F3F0F" w:rsidP="00870854">
      <w:pPr>
        <w:rPr>
          <w:noProof/>
          <w:lang w:eastAsia="en-US"/>
        </w:rPr>
      </w:pPr>
      <w:bookmarkStart w:id="105"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156B84E0" w14:textId="77777777" w:rsidR="007D6DC0" w:rsidRPr="00E91314" w:rsidRDefault="00397282" w:rsidP="007D6DC0">
      <w:pPr>
        <w:pStyle w:val="Rubrik2Nr"/>
        <w:rPr>
          <w:noProof/>
        </w:rPr>
      </w:pPr>
      <w:bookmarkStart w:id="106" w:name="_Toc220986020"/>
      <w:r w:rsidRPr="00E91314">
        <w:rPr>
          <w:noProof/>
        </w:rPr>
        <w:t>Informationsflöden</w:t>
      </w:r>
      <w:bookmarkEnd w:id="106"/>
    </w:p>
    <w:p w14:paraId="58D546C9" w14:textId="77777777" w:rsidR="00311499" w:rsidRPr="00E91314" w:rsidRDefault="00311499" w:rsidP="00311499"/>
    <w:p w14:paraId="09097CD1" w14:textId="77777777" w:rsidR="007D6DC0" w:rsidRPr="00E91314" w:rsidRDefault="007D6DC0" w:rsidP="007D6DC0">
      <w:pPr>
        <w:pStyle w:val="Rubrik3Nr"/>
      </w:pPr>
      <w:bookmarkStart w:id="107" w:name="_Toc220986021"/>
      <w:r w:rsidRPr="00E91314">
        <w:t>Övergripande flöde</w:t>
      </w:r>
      <w:bookmarkEnd w:id="107"/>
    </w:p>
    <w:p w14:paraId="4C0611B3" w14:textId="77777777" w:rsidR="007F3F0F" w:rsidRPr="00E91314" w:rsidRDefault="007E2989" w:rsidP="007F3F0F">
      <w:pPr>
        <w:pStyle w:val="Brdtext"/>
        <w:rPr>
          <w:noProof/>
          <w:lang w:val="sv-SE" w:eastAsia="en-US"/>
        </w:rPr>
      </w:pPr>
      <w:r>
        <w:rPr>
          <w:noProof/>
          <w:lang w:val="sv-SE" w:eastAsia="sv-SE"/>
        </w:rPr>
        <w:drawing>
          <wp:inline distT="0" distB="0" distL="0" distR="0" wp14:anchorId="10579252" wp14:editId="0A950159">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1FE1ED93" w14:textId="77777777" w:rsidR="002448B2" w:rsidRPr="00E91314" w:rsidRDefault="002448B2" w:rsidP="000B36D8">
      <w:pPr>
        <w:pStyle w:val="Beskrivning"/>
      </w:pPr>
      <w:bookmarkStart w:id="108" w:name="_Toc22055077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8"/>
    </w:p>
    <w:p w14:paraId="3963E94F"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48FA4B6C" w14:textId="77777777" w:rsidR="004949A1" w:rsidRDefault="004949A1" w:rsidP="00311499">
      <w:pPr>
        <w:rPr>
          <w:noProof/>
          <w:lang w:eastAsia="en-US"/>
        </w:rPr>
      </w:pPr>
    </w:p>
    <w:p w14:paraId="452C5243" w14:textId="77777777" w:rsidR="004949A1" w:rsidRDefault="007E2989" w:rsidP="00311499">
      <w:pPr>
        <w:rPr>
          <w:noProof/>
          <w:lang w:eastAsia="en-US"/>
        </w:rPr>
      </w:pPr>
      <w:r>
        <w:rPr>
          <w:noProof/>
          <w:lang w:eastAsia="en-US"/>
        </w:rPr>
        <w:t>Övergripande:</w:t>
      </w:r>
    </w:p>
    <w:p w14:paraId="505CC0FC"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11646BED" w14:textId="77777777" w:rsidR="007E2989" w:rsidRDefault="007E2989" w:rsidP="00AA406D">
      <w:pPr>
        <w:pStyle w:val="Liststycke"/>
        <w:numPr>
          <w:ilvl w:val="1"/>
          <w:numId w:val="29"/>
        </w:numPr>
        <w:rPr>
          <w:noProof/>
          <w:lang w:eastAsia="en-US"/>
        </w:rPr>
      </w:pPr>
      <w:r>
        <w:rPr>
          <w:noProof/>
          <w:lang w:eastAsia="en-US"/>
        </w:rPr>
        <w:t>En utredning startar.</w:t>
      </w:r>
    </w:p>
    <w:p w14:paraId="548D178C"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43CD3565"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32862DDF" w14:textId="77777777" w:rsidR="007E2989" w:rsidRDefault="007E2989" w:rsidP="00AA406D">
      <w:pPr>
        <w:pStyle w:val="Liststycke"/>
        <w:numPr>
          <w:ilvl w:val="0"/>
          <w:numId w:val="29"/>
        </w:numPr>
        <w:rPr>
          <w:noProof/>
          <w:lang w:eastAsia="en-US"/>
        </w:rPr>
      </w:pPr>
      <w:r>
        <w:rPr>
          <w:noProof/>
          <w:lang w:eastAsia="en-US"/>
        </w:rPr>
        <w:lastRenderedPageBreak/>
        <w:t>Formulärmotorn notifierar Mina vårdkontakter som presenterar en e-tjänst för att fylla i ”Hälsodeklaration”.</w:t>
      </w:r>
    </w:p>
    <w:p w14:paraId="609A971B"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25A3D182"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18A934E2"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2E5E6E9C"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77C62C76"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08A4AA40" w14:textId="77777777" w:rsidR="007D6DC0" w:rsidRPr="00E91314" w:rsidRDefault="007D6DC0">
      <w:pPr>
        <w:spacing w:before="0" w:after="0"/>
        <w:rPr>
          <w:b/>
          <w:bCs/>
          <w:i/>
          <w:iCs/>
          <w:sz w:val="26"/>
          <w:szCs w:val="26"/>
        </w:rPr>
      </w:pPr>
      <w:r w:rsidRPr="00E91314">
        <w:br w:type="page"/>
      </w:r>
    </w:p>
    <w:p w14:paraId="302404A3"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70D29B35" w14:textId="77777777" w:rsidR="008F1AAF" w:rsidRDefault="007D6DC0" w:rsidP="007D6DC0">
      <w:pPr>
        <w:pStyle w:val="Rubrik3Nr"/>
      </w:pPr>
      <w:bookmarkStart w:id="110" w:name="_Toc220986022"/>
      <w:r w:rsidRPr="00E91314">
        <w:lastRenderedPageBreak/>
        <w:t>Processbeskrivning</w:t>
      </w:r>
      <w:bookmarkEnd w:id="110"/>
    </w:p>
    <w:p w14:paraId="5A9930B8" w14:textId="77777777" w:rsidR="00FE185F" w:rsidRPr="00FE185F" w:rsidRDefault="00FE185F" w:rsidP="00FE185F">
      <w:r>
        <w:t>Avsnittet detaljerar informationsflödet.</w:t>
      </w:r>
    </w:p>
    <w:p w14:paraId="41EEF569" w14:textId="77777777" w:rsidR="008F1AAF" w:rsidRDefault="008F1AAF" w:rsidP="008F1AAF">
      <w:r w:rsidRPr="00E91314">
        <w:rPr>
          <w:noProof/>
          <w:lang w:eastAsia="sv-SE"/>
        </w:rPr>
        <w:drawing>
          <wp:inline distT="0" distB="0" distL="0" distR="0" wp14:anchorId="11617798" wp14:editId="6335C7E6">
            <wp:extent cx="7339206" cy="4557067"/>
            <wp:effectExtent l="0" t="0" r="1905" b="0"/>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40063" cy="4557599"/>
                    </a:xfrm>
                    <a:prstGeom prst="rect">
                      <a:avLst/>
                    </a:prstGeom>
                    <a:noFill/>
                    <a:ln>
                      <a:noFill/>
                    </a:ln>
                  </pic:spPr>
                </pic:pic>
              </a:graphicData>
            </a:graphic>
          </wp:inline>
        </w:drawing>
      </w:r>
    </w:p>
    <w:p w14:paraId="07498C93" w14:textId="77777777" w:rsidR="00563530" w:rsidRPr="00E91314" w:rsidRDefault="00563530" w:rsidP="008F1AAF"/>
    <w:p w14:paraId="2BA28532" w14:textId="77777777" w:rsidR="0003330A" w:rsidRPr="00E91314" w:rsidRDefault="00013F16" w:rsidP="000B36D8">
      <w:pPr>
        <w:pStyle w:val="Beskrivning"/>
      </w:pPr>
      <w:bookmarkStart w:id="111" w:name="_Toc271121527"/>
      <w:bookmarkStart w:id="112" w:name="_Toc220550777"/>
      <w:r w:rsidRPr="00E91314">
        <w:lastRenderedPageBreak/>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1"/>
      <w:r w:rsidRPr="00E91314">
        <w:t>.</w:t>
      </w:r>
      <w:bookmarkEnd w:id="112"/>
      <w:r w:rsidRPr="00E91314">
        <w:t xml:space="preserve"> </w:t>
      </w:r>
    </w:p>
    <w:p w14:paraId="14DCA5EF" w14:textId="77777777" w:rsidR="008F1AAF" w:rsidRPr="00E91314" w:rsidRDefault="008F1AAF" w:rsidP="0003330A">
      <w:pPr>
        <w:rPr>
          <w:i/>
        </w:rPr>
      </w:pPr>
      <w:r w:rsidRPr="00E91314">
        <w:rPr>
          <w:i/>
        </w:rPr>
        <w:t>Bilden illustrera tillämpningens övergripande flöde.</w:t>
      </w:r>
    </w:p>
    <w:p w14:paraId="6FD68256"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13530625" w14:textId="77777777" w:rsidR="008F1AAF" w:rsidRPr="00E91314" w:rsidRDefault="008F1AAF" w:rsidP="008F1AAF"/>
    <w:p w14:paraId="731F784E"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19573163" w14:textId="77777777" w:rsidR="008F1AAF" w:rsidRPr="00E91314" w:rsidRDefault="008F1AAF" w:rsidP="008F1AAF"/>
    <w:p w14:paraId="410E6FEB"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3B7AB8C0" w14:textId="77777777" w:rsidTr="00A83FBA">
        <w:tc>
          <w:tcPr>
            <w:tcW w:w="2802" w:type="dxa"/>
          </w:tcPr>
          <w:p w14:paraId="61E852C0" w14:textId="77777777" w:rsidR="008F1AAF" w:rsidRPr="00E91314" w:rsidRDefault="008F1AAF" w:rsidP="00A83FBA">
            <w:pPr>
              <w:rPr>
                <w:b/>
              </w:rPr>
            </w:pPr>
            <w:r w:rsidRPr="00E91314">
              <w:rPr>
                <w:b/>
              </w:rPr>
              <w:t>Ansvarsområde</w:t>
            </w:r>
          </w:p>
        </w:tc>
        <w:tc>
          <w:tcPr>
            <w:tcW w:w="5842" w:type="dxa"/>
          </w:tcPr>
          <w:p w14:paraId="28BB7B6C" w14:textId="77777777" w:rsidR="008F1AAF" w:rsidRPr="00E91314" w:rsidRDefault="008F1AAF" w:rsidP="00A83FBA">
            <w:pPr>
              <w:rPr>
                <w:b/>
              </w:rPr>
            </w:pPr>
            <w:r w:rsidRPr="00E91314">
              <w:rPr>
                <w:b/>
              </w:rPr>
              <w:t>Beskrivning</w:t>
            </w:r>
          </w:p>
        </w:tc>
      </w:tr>
      <w:tr w:rsidR="008F1AAF" w:rsidRPr="00E91314" w14:paraId="18B97DF3" w14:textId="77777777" w:rsidTr="00A83FBA">
        <w:tc>
          <w:tcPr>
            <w:tcW w:w="2802" w:type="dxa"/>
          </w:tcPr>
          <w:p w14:paraId="6E0E6168" w14:textId="77777777" w:rsidR="008F1AAF" w:rsidRPr="00E91314" w:rsidRDefault="008F1AAF" w:rsidP="00A83FBA">
            <w:r w:rsidRPr="00E91314">
              <w:t>E-tjänst (Mina vårdkontakter)</w:t>
            </w:r>
          </w:p>
        </w:tc>
        <w:tc>
          <w:tcPr>
            <w:tcW w:w="5842" w:type="dxa"/>
          </w:tcPr>
          <w:p w14:paraId="38BBD3CF"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5090D3E5" w14:textId="77777777" w:rsidTr="00A83FBA">
        <w:tc>
          <w:tcPr>
            <w:tcW w:w="2802" w:type="dxa"/>
          </w:tcPr>
          <w:p w14:paraId="1F218D46" w14:textId="77777777" w:rsidR="008F1AAF" w:rsidRPr="00E91314" w:rsidRDefault="008F1AAF" w:rsidP="00A83FBA">
            <w:r w:rsidRPr="00E91314">
              <w:t>Formulärmotor</w:t>
            </w:r>
          </w:p>
        </w:tc>
        <w:tc>
          <w:tcPr>
            <w:tcW w:w="5842" w:type="dxa"/>
          </w:tcPr>
          <w:p w14:paraId="65358088"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014A2E8B" w14:textId="77777777" w:rsidTr="00A83FBA">
        <w:tc>
          <w:tcPr>
            <w:tcW w:w="2802" w:type="dxa"/>
          </w:tcPr>
          <w:p w14:paraId="5F1DE702" w14:textId="77777777" w:rsidR="008F1AAF" w:rsidRPr="00E91314" w:rsidRDefault="008F1AAF" w:rsidP="00A83FBA">
            <w:r w:rsidRPr="00E91314">
              <w:t>Engagemangsindex</w:t>
            </w:r>
          </w:p>
        </w:tc>
        <w:tc>
          <w:tcPr>
            <w:tcW w:w="5842" w:type="dxa"/>
          </w:tcPr>
          <w:p w14:paraId="19342A5F" w14:textId="77777777" w:rsidR="008F1AAF" w:rsidRPr="00E91314" w:rsidRDefault="008F1AAF" w:rsidP="00A83FBA">
            <w:r w:rsidRPr="00E91314">
              <w:t xml:space="preserve">Stödtjänst som ansvarar för att hålla reda på av information skapas samt </w:t>
            </w:r>
            <w:proofErr w:type="gramStart"/>
            <w:r w:rsidRPr="00E91314">
              <w:t>notifiera</w:t>
            </w:r>
            <w:proofErr w:type="gramEnd"/>
            <w:r w:rsidRPr="00E91314">
              <w:t xml:space="preserve"> dess intressenter. </w:t>
            </w:r>
          </w:p>
        </w:tc>
      </w:tr>
      <w:tr w:rsidR="008F1AAF" w:rsidRPr="00E91314" w14:paraId="4B7E7FB7" w14:textId="77777777" w:rsidTr="00A83FBA">
        <w:tc>
          <w:tcPr>
            <w:tcW w:w="2802" w:type="dxa"/>
          </w:tcPr>
          <w:p w14:paraId="15E84E89" w14:textId="77777777" w:rsidR="008F1AAF" w:rsidRPr="00E91314" w:rsidRDefault="008F1AAF" w:rsidP="00A83FBA">
            <w:r w:rsidRPr="00E91314">
              <w:t>Vårdsystem</w:t>
            </w:r>
          </w:p>
        </w:tc>
        <w:tc>
          <w:tcPr>
            <w:tcW w:w="5842" w:type="dxa"/>
          </w:tcPr>
          <w:p w14:paraId="0C198E8D" w14:textId="77777777" w:rsidR="008F1AAF" w:rsidRPr="00E91314" w:rsidRDefault="008F1AAF" w:rsidP="00A83FBA">
            <w:r w:rsidRPr="00E91314">
              <w:t>Vårdsystem är den vårdverksamhet som driver vårdprocessen. Vårdsystemet initierar formulär och tar del av dess resultat.</w:t>
            </w:r>
          </w:p>
        </w:tc>
      </w:tr>
    </w:tbl>
    <w:p w14:paraId="4EF6726C" w14:textId="77777777" w:rsidR="00870854" w:rsidRPr="00E91314" w:rsidRDefault="00870854" w:rsidP="002D6C92">
      <w:pPr>
        <w:pStyle w:val="Rubrik2Nr"/>
      </w:pPr>
      <w:bookmarkStart w:id="113" w:name="_Toc193243778"/>
      <w:bookmarkStart w:id="114" w:name="_Toc220986023"/>
      <w:r w:rsidRPr="00E91314">
        <w:t xml:space="preserve">Beskrivning av </w:t>
      </w:r>
      <w:proofErr w:type="gramStart"/>
      <w:r w:rsidRPr="00E91314">
        <w:t>informationsstruktur  I</w:t>
      </w:r>
      <w:proofErr w:type="gramEnd"/>
      <w:r w:rsidRPr="00E91314">
        <w:t>-delen</w:t>
      </w:r>
      <w:bookmarkEnd w:id="113"/>
      <w:bookmarkEnd w:id="114"/>
      <w:r w:rsidRPr="00E91314">
        <w:t xml:space="preserve"> </w:t>
      </w:r>
    </w:p>
    <w:p w14:paraId="5F9080C9"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261CA814" w14:textId="77777777" w:rsidTr="003C5546">
        <w:tc>
          <w:tcPr>
            <w:tcW w:w="4346" w:type="dxa"/>
            <w:shd w:val="clear" w:color="auto" w:fill="auto"/>
          </w:tcPr>
          <w:p w14:paraId="45A979E8" w14:textId="77777777" w:rsidR="00870854" w:rsidRPr="00E91314" w:rsidRDefault="00870854" w:rsidP="002D6C92">
            <w:pPr>
              <w:rPr>
                <w:b/>
              </w:rPr>
            </w:pPr>
            <w:r w:rsidRPr="00E91314">
              <w:rPr>
                <w:b/>
              </w:rPr>
              <w:t>Informationsklass</w:t>
            </w:r>
          </w:p>
        </w:tc>
        <w:tc>
          <w:tcPr>
            <w:tcW w:w="4374" w:type="dxa"/>
            <w:shd w:val="clear" w:color="auto" w:fill="auto"/>
          </w:tcPr>
          <w:p w14:paraId="11B69FC9" w14:textId="77777777" w:rsidR="00870854" w:rsidRPr="00E91314" w:rsidRDefault="00870854" w:rsidP="002D6C92">
            <w:pPr>
              <w:rPr>
                <w:b/>
              </w:rPr>
            </w:pPr>
            <w:r w:rsidRPr="00E91314">
              <w:rPr>
                <w:b/>
              </w:rPr>
              <w:t>Innehåller information om</w:t>
            </w:r>
          </w:p>
        </w:tc>
      </w:tr>
      <w:tr w:rsidR="00870854" w:rsidRPr="00E91314" w14:paraId="4722115E" w14:textId="77777777" w:rsidTr="003C5546">
        <w:tc>
          <w:tcPr>
            <w:tcW w:w="4346" w:type="dxa"/>
            <w:shd w:val="clear" w:color="auto" w:fill="auto"/>
          </w:tcPr>
          <w:p w14:paraId="3468DABD" w14:textId="77777777" w:rsidR="00870854" w:rsidRPr="00E91314" w:rsidRDefault="00870854" w:rsidP="002D6C92">
            <w:r w:rsidRPr="00E91314">
              <w:t xml:space="preserve">Mall </w:t>
            </w:r>
            <w:r w:rsidRPr="00E91314">
              <w:br/>
              <w:t>(</w:t>
            </w:r>
            <w:proofErr w:type="spellStart"/>
            <w:r w:rsidRPr="00E91314">
              <w:t>FormTemplate</w:t>
            </w:r>
            <w:proofErr w:type="spellEnd"/>
            <w:r w:rsidRPr="00E91314">
              <w:t>)</w:t>
            </w:r>
          </w:p>
        </w:tc>
        <w:tc>
          <w:tcPr>
            <w:tcW w:w="4374" w:type="dxa"/>
            <w:shd w:val="clear" w:color="auto" w:fill="auto"/>
          </w:tcPr>
          <w:p w14:paraId="359C4579" w14:textId="77777777" w:rsidR="00870854" w:rsidRPr="00E91314" w:rsidRDefault="00870854" w:rsidP="002D6C92">
            <w:r w:rsidRPr="00E91314">
              <w:t>Mall innehåller formulärinformation och dess frågor och svarsalternativ.</w:t>
            </w:r>
          </w:p>
        </w:tc>
      </w:tr>
      <w:tr w:rsidR="003C5546" w:rsidRPr="00E91314" w14:paraId="1A1A3242" w14:textId="77777777" w:rsidTr="003C5546">
        <w:tc>
          <w:tcPr>
            <w:tcW w:w="4346" w:type="dxa"/>
            <w:shd w:val="clear" w:color="auto" w:fill="auto"/>
          </w:tcPr>
          <w:p w14:paraId="010117E6" w14:textId="77777777" w:rsidR="003C5546" w:rsidRDefault="003C5546" w:rsidP="002D6C92">
            <w:r>
              <w:t>Mall info</w:t>
            </w:r>
          </w:p>
          <w:p w14:paraId="21FE7061" w14:textId="77777777" w:rsidR="003C5546" w:rsidRPr="00E91314" w:rsidRDefault="003C5546" w:rsidP="002D6C92">
            <w:r>
              <w:t>(</w:t>
            </w:r>
            <w:proofErr w:type="spellStart"/>
            <w:r>
              <w:t>FormTemplateInfo</w:t>
            </w:r>
            <w:proofErr w:type="spellEnd"/>
            <w:r>
              <w:t>)</w:t>
            </w:r>
          </w:p>
        </w:tc>
        <w:tc>
          <w:tcPr>
            <w:tcW w:w="4374" w:type="dxa"/>
            <w:shd w:val="clear" w:color="auto" w:fill="auto"/>
          </w:tcPr>
          <w:p w14:paraId="3929F7F5" w14:textId="77777777" w:rsidR="003C5546" w:rsidRPr="00E91314" w:rsidRDefault="003C5546" w:rsidP="007C0CFB">
            <w:r w:rsidRPr="00E91314">
              <w:t>Mall</w:t>
            </w:r>
            <w:r w:rsidR="007C0CFB">
              <w:t xml:space="preserve"> info</w:t>
            </w:r>
            <w:r w:rsidRPr="00E91314">
              <w:t xml:space="preserve"> innehåller </w:t>
            </w:r>
            <w:r w:rsidR="007C0CFB">
              <w:t xml:space="preserve">ett urval av mallens </w:t>
            </w:r>
            <w:proofErr w:type="spellStart"/>
            <w:r w:rsidR="007C0CFB">
              <w:t>inormation</w:t>
            </w:r>
            <w:proofErr w:type="spellEnd"/>
            <w:r w:rsidR="007C0CFB">
              <w:t>.</w:t>
            </w:r>
          </w:p>
        </w:tc>
      </w:tr>
      <w:tr w:rsidR="003C5546" w:rsidRPr="00E91314" w14:paraId="298944B5" w14:textId="77777777" w:rsidTr="003C5546">
        <w:tc>
          <w:tcPr>
            <w:tcW w:w="4346" w:type="dxa"/>
            <w:shd w:val="clear" w:color="auto" w:fill="auto"/>
          </w:tcPr>
          <w:p w14:paraId="7A06CB44" w14:textId="77777777" w:rsidR="003C5546" w:rsidRPr="00E91314" w:rsidRDefault="003C5546" w:rsidP="002D6C92">
            <w:r w:rsidRPr="00E91314">
              <w:t xml:space="preserve">Formulär </w:t>
            </w:r>
            <w:r w:rsidRPr="00E91314">
              <w:br/>
              <w:t>(Form)</w:t>
            </w:r>
          </w:p>
        </w:tc>
        <w:tc>
          <w:tcPr>
            <w:tcW w:w="4374" w:type="dxa"/>
            <w:shd w:val="clear" w:color="auto" w:fill="auto"/>
          </w:tcPr>
          <w:p w14:paraId="71B0DFDE" w14:textId="77777777" w:rsidR="003C5546" w:rsidRPr="00E91314" w:rsidRDefault="003C5546" w:rsidP="002D6C92">
            <w:r w:rsidRPr="00E91314">
              <w:t>Formulär innehåller grundläggande information och egenskaper kopplade till ett skapat formulär.</w:t>
            </w:r>
          </w:p>
        </w:tc>
      </w:tr>
      <w:tr w:rsidR="003C5546" w:rsidRPr="00E91314" w14:paraId="0A79A862" w14:textId="77777777" w:rsidTr="003C5546">
        <w:tc>
          <w:tcPr>
            <w:tcW w:w="4346" w:type="dxa"/>
            <w:shd w:val="clear" w:color="auto" w:fill="auto"/>
          </w:tcPr>
          <w:p w14:paraId="121D8D60" w14:textId="77777777" w:rsidR="003C5546" w:rsidRDefault="003C5546" w:rsidP="00841515">
            <w:r>
              <w:t>Frågesida</w:t>
            </w:r>
          </w:p>
          <w:p w14:paraId="12C56981" w14:textId="77777777" w:rsidR="007C0CFB" w:rsidRPr="00E91314" w:rsidRDefault="007C0CFB" w:rsidP="00841515">
            <w:r>
              <w:t>(Page)</w:t>
            </w:r>
          </w:p>
        </w:tc>
        <w:tc>
          <w:tcPr>
            <w:tcW w:w="4374" w:type="dxa"/>
            <w:shd w:val="clear" w:color="auto" w:fill="auto"/>
          </w:tcPr>
          <w:p w14:paraId="3A6D343C" w14:textId="77777777" w:rsidR="003C5546" w:rsidRPr="00E91314" w:rsidRDefault="003C5546" w:rsidP="00841515">
            <w:r>
              <w:t>En sida innehåller en till många block. En(1) är ett sätt att gruppera ett formulär.</w:t>
            </w:r>
          </w:p>
        </w:tc>
      </w:tr>
      <w:tr w:rsidR="007C0CFB" w:rsidRPr="00E91314" w14:paraId="20E1B9AD" w14:textId="77777777" w:rsidTr="003C5546">
        <w:tc>
          <w:tcPr>
            <w:tcW w:w="4346" w:type="dxa"/>
            <w:shd w:val="clear" w:color="auto" w:fill="auto"/>
          </w:tcPr>
          <w:p w14:paraId="783D6F1F" w14:textId="77777777" w:rsidR="007C0CFB" w:rsidRPr="00E91314" w:rsidRDefault="007C0CFB" w:rsidP="00841515">
            <w:r w:rsidRPr="00E91314">
              <w:t>Fråge</w:t>
            </w:r>
            <w:r>
              <w:t>gruppering/block</w:t>
            </w:r>
            <w:r w:rsidRPr="00E91314">
              <w:t xml:space="preserve"> </w:t>
            </w:r>
            <w:r w:rsidRPr="00E91314">
              <w:br/>
              <w:t>(</w:t>
            </w:r>
            <w:proofErr w:type="spellStart"/>
            <w:r>
              <w:t>QuestionBlock</w:t>
            </w:r>
            <w:proofErr w:type="spellEnd"/>
            <w:r w:rsidRPr="00E91314">
              <w:t>)</w:t>
            </w:r>
          </w:p>
        </w:tc>
        <w:tc>
          <w:tcPr>
            <w:tcW w:w="4374" w:type="dxa"/>
            <w:shd w:val="clear" w:color="auto" w:fill="auto"/>
          </w:tcPr>
          <w:p w14:paraId="67DCE8F4" w14:textId="77777777" w:rsidR="007C0CFB" w:rsidRPr="00E91314" w:rsidRDefault="007C0CFB" w:rsidP="002D6C92">
            <w:r>
              <w:t>Frågegruppering/</w:t>
            </w:r>
            <w:r w:rsidRPr="00E91314">
              <w:t>Frågeblocket innehåller en gruppering av frågor som skall presenteras för invånaren/användaren.</w:t>
            </w:r>
          </w:p>
        </w:tc>
      </w:tr>
      <w:tr w:rsidR="003C5546" w:rsidRPr="00E91314" w14:paraId="6A04E377" w14:textId="77777777" w:rsidTr="003C5546">
        <w:tc>
          <w:tcPr>
            <w:tcW w:w="4346" w:type="dxa"/>
            <w:shd w:val="clear" w:color="auto" w:fill="auto"/>
          </w:tcPr>
          <w:p w14:paraId="0E9CDDF2" w14:textId="77777777" w:rsidR="003C5546" w:rsidRPr="00E91314" w:rsidRDefault="007C0CFB" w:rsidP="00841515">
            <w:r>
              <w:t>Mall för f</w:t>
            </w:r>
            <w:r w:rsidR="003C5546" w:rsidRPr="00E91314">
              <w:t>råge</w:t>
            </w:r>
            <w:r>
              <w:t>gruppering/</w:t>
            </w:r>
            <w:r w:rsidR="003C5546">
              <w:t>block</w:t>
            </w:r>
            <w:r w:rsidR="003C5546" w:rsidRPr="00E91314">
              <w:t xml:space="preserve"> </w:t>
            </w:r>
            <w:r w:rsidR="003C5546" w:rsidRPr="00E91314">
              <w:br/>
              <w:t>(</w:t>
            </w:r>
            <w:proofErr w:type="spellStart"/>
            <w:r>
              <w:t>Template</w:t>
            </w:r>
            <w:r w:rsidR="003C5546">
              <w:t>QuestionBlock</w:t>
            </w:r>
            <w:proofErr w:type="spellEnd"/>
            <w:r w:rsidR="003C5546" w:rsidRPr="00E91314">
              <w:t>)</w:t>
            </w:r>
          </w:p>
        </w:tc>
        <w:tc>
          <w:tcPr>
            <w:tcW w:w="4374" w:type="dxa"/>
            <w:shd w:val="clear" w:color="auto" w:fill="auto"/>
          </w:tcPr>
          <w:p w14:paraId="32FB33F4" w14:textId="77777777" w:rsidR="003C5546" w:rsidRPr="00E91314" w:rsidRDefault="007C0CFB" w:rsidP="002D6C92">
            <w:r>
              <w:t>Mall för Frågegruppering/</w:t>
            </w:r>
            <w:r w:rsidR="003C5546" w:rsidRPr="00E91314">
              <w:t>Frågeblocket innehåller en gruppering av frågor som skall presenteras för invånaren/användaren.</w:t>
            </w:r>
          </w:p>
        </w:tc>
      </w:tr>
      <w:tr w:rsidR="00F674C6" w:rsidRPr="00E91314" w14:paraId="48E89F1D" w14:textId="77777777" w:rsidTr="003C5546">
        <w:tc>
          <w:tcPr>
            <w:tcW w:w="4346" w:type="dxa"/>
            <w:shd w:val="clear" w:color="auto" w:fill="auto"/>
          </w:tcPr>
          <w:p w14:paraId="5897458A" w14:textId="77777777" w:rsidR="00F674C6" w:rsidRDefault="00F674C6" w:rsidP="002D6C92">
            <w:r>
              <w:t>Malldelning</w:t>
            </w:r>
          </w:p>
          <w:p w14:paraId="3E539BE5" w14:textId="77777777" w:rsidR="00F674C6" w:rsidRPr="00E91314" w:rsidRDefault="00F674C6" w:rsidP="002D6C92">
            <w:r>
              <w:t>(</w:t>
            </w:r>
            <w:proofErr w:type="spellStart"/>
            <w:r>
              <w:t>TemplatePropagate</w:t>
            </w:r>
            <w:proofErr w:type="spellEnd"/>
            <w:r>
              <w:t>)</w:t>
            </w:r>
          </w:p>
        </w:tc>
        <w:tc>
          <w:tcPr>
            <w:tcW w:w="4374" w:type="dxa"/>
            <w:shd w:val="clear" w:color="auto" w:fill="auto"/>
          </w:tcPr>
          <w:p w14:paraId="28907516" w14:textId="77777777" w:rsidR="00F674C6" w:rsidRPr="00E91314" w:rsidRDefault="00F674C6" w:rsidP="002D6C92">
            <w:r>
              <w:t>Innehåller information om mallen delas.</w:t>
            </w:r>
          </w:p>
        </w:tc>
      </w:tr>
      <w:tr w:rsidR="003C5546" w:rsidRPr="00E91314" w14:paraId="2EE9A0E0" w14:textId="77777777" w:rsidTr="003C5546">
        <w:tc>
          <w:tcPr>
            <w:tcW w:w="4346" w:type="dxa"/>
            <w:shd w:val="clear" w:color="auto" w:fill="auto"/>
          </w:tcPr>
          <w:p w14:paraId="1F2CF860" w14:textId="77777777" w:rsidR="003C5546" w:rsidRPr="00E91314" w:rsidRDefault="003C5546" w:rsidP="002D6C92">
            <w:r w:rsidRPr="00E91314">
              <w:t>Frågor</w:t>
            </w:r>
            <w:r w:rsidRPr="00E91314">
              <w:br/>
              <w:t>(</w:t>
            </w:r>
            <w:proofErr w:type="spellStart"/>
            <w:r w:rsidRPr="00E91314">
              <w:t>Question</w:t>
            </w:r>
            <w:proofErr w:type="spellEnd"/>
            <w:r w:rsidRPr="00E91314">
              <w:t>)</w:t>
            </w:r>
          </w:p>
        </w:tc>
        <w:tc>
          <w:tcPr>
            <w:tcW w:w="4374" w:type="dxa"/>
            <w:shd w:val="clear" w:color="auto" w:fill="auto"/>
          </w:tcPr>
          <w:p w14:paraId="1B413060" w14:textId="77777777" w:rsidR="003C5546" w:rsidRPr="00E91314" w:rsidRDefault="003C5546" w:rsidP="002D6C92">
            <w:r w:rsidRPr="00E91314">
              <w:t>Innehåller detaljerad information om en fråga.</w:t>
            </w:r>
          </w:p>
        </w:tc>
      </w:tr>
      <w:tr w:rsidR="007C0CFB" w:rsidRPr="00E91314" w14:paraId="35681323" w14:textId="77777777" w:rsidTr="003C5546">
        <w:tc>
          <w:tcPr>
            <w:tcW w:w="4346" w:type="dxa"/>
            <w:shd w:val="clear" w:color="auto" w:fill="auto"/>
          </w:tcPr>
          <w:p w14:paraId="53CD8E96" w14:textId="77777777" w:rsidR="007C0CFB" w:rsidRPr="00E91314" w:rsidRDefault="007C0CFB" w:rsidP="002D6C92">
            <w:r>
              <w:t>Mall för f</w:t>
            </w:r>
            <w:r w:rsidRPr="00E91314">
              <w:t>rågor</w:t>
            </w:r>
            <w:r w:rsidRPr="00E91314">
              <w:br/>
              <w:t>(</w:t>
            </w:r>
            <w:proofErr w:type="spellStart"/>
            <w:r>
              <w:t>Template</w:t>
            </w:r>
            <w:r w:rsidRPr="00E91314">
              <w:t>Question</w:t>
            </w:r>
            <w:proofErr w:type="spellEnd"/>
            <w:r w:rsidRPr="00E91314">
              <w:t>)</w:t>
            </w:r>
          </w:p>
        </w:tc>
        <w:tc>
          <w:tcPr>
            <w:tcW w:w="4374" w:type="dxa"/>
            <w:shd w:val="clear" w:color="auto" w:fill="auto"/>
          </w:tcPr>
          <w:p w14:paraId="0FE3E8D6" w14:textId="77777777" w:rsidR="007C0CFB" w:rsidRPr="00E91314" w:rsidRDefault="007C0CFB" w:rsidP="007C0CFB">
            <w:r>
              <w:t xml:space="preserve">Mall för </w:t>
            </w:r>
            <w:r w:rsidRPr="00E91314">
              <w:t>en fråga.</w:t>
            </w:r>
          </w:p>
        </w:tc>
      </w:tr>
      <w:tr w:rsidR="007C0CFB" w:rsidRPr="00E91314" w14:paraId="353DFDB7" w14:textId="77777777" w:rsidTr="003C5546">
        <w:tc>
          <w:tcPr>
            <w:tcW w:w="4346" w:type="dxa"/>
            <w:shd w:val="clear" w:color="auto" w:fill="auto"/>
          </w:tcPr>
          <w:p w14:paraId="74B304CC" w14:textId="77777777" w:rsidR="007C0CFB" w:rsidRPr="00E91314" w:rsidRDefault="007C0CFB" w:rsidP="002D6C92">
            <w:r w:rsidRPr="00E91314">
              <w:t xml:space="preserve">Svarsalternativ </w:t>
            </w:r>
            <w:r w:rsidRPr="00E91314">
              <w:br/>
              <w:t>(</w:t>
            </w:r>
            <w:proofErr w:type="spellStart"/>
            <w:r w:rsidRPr="00E91314">
              <w:t>AnswerAlternative</w:t>
            </w:r>
            <w:proofErr w:type="spellEnd"/>
            <w:r w:rsidRPr="00E91314">
              <w:t>)</w:t>
            </w:r>
          </w:p>
        </w:tc>
        <w:tc>
          <w:tcPr>
            <w:tcW w:w="4374" w:type="dxa"/>
            <w:shd w:val="clear" w:color="auto" w:fill="auto"/>
          </w:tcPr>
          <w:p w14:paraId="12CBF335" w14:textId="77777777" w:rsidR="007C0CFB" w:rsidRPr="00E91314" w:rsidRDefault="007C0CFB" w:rsidP="002D6C92">
            <w:r w:rsidRPr="00E91314">
              <w:t>Innehåller en frågas svarsalternativ.</w:t>
            </w:r>
          </w:p>
        </w:tc>
      </w:tr>
      <w:tr w:rsidR="007C0CFB" w:rsidRPr="00E91314" w14:paraId="67391EEA" w14:textId="77777777" w:rsidTr="003C5546">
        <w:tc>
          <w:tcPr>
            <w:tcW w:w="4346" w:type="dxa"/>
            <w:shd w:val="clear" w:color="auto" w:fill="auto"/>
          </w:tcPr>
          <w:p w14:paraId="263B1792" w14:textId="77777777" w:rsidR="007C0CFB" w:rsidRPr="00E91314" w:rsidRDefault="007C0CFB" w:rsidP="002D6C92">
            <w:r w:rsidRPr="00E91314">
              <w:t>Svar</w:t>
            </w:r>
            <w:r w:rsidRPr="00E91314">
              <w:br/>
            </w:r>
            <w:r w:rsidRPr="00E91314">
              <w:lastRenderedPageBreak/>
              <w:t>(</w:t>
            </w:r>
            <w:proofErr w:type="spellStart"/>
            <w:r w:rsidRPr="00E91314">
              <w:t>Answer</w:t>
            </w:r>
            <w:proofErr w:type="spellEnd"/>
            <w:r w:rsidRPr="00E91314">
              <w:t>)</w:t>
            </w:r>
          </w:p>
        </w:tc>
        <w:tc>
          <w:tcPr>
            <w:tcW w:w="4374" w:type="dxa"/>
            <w:shd w:val="clear" w:color="auto" w:fill="auto"/>
          </w:tcPr>
          <w:p w14:paraId="4403F775" w14:textId="77777777" w:rsidR="007C0CFB" w:rsidRPr="00E91314" w:rsidRDefault="007C0CFB" w:rsidP="002D6C92">
            <w:r w:rsidRPr="00E91314">
              <w:lastRenderedPageBreak/>
              <w:t>Innehåller svaret på en fråga.</w:t>
            </w:r>
          </w:p>
        </w:tc>
      </w:tr>
      <w:tr w:rsidR="007C0CFB" w:rsidRPr="00E91314" w14:paraId="02F5564B" w14:textId="77777777" w:rsidTr="003C5546">
        <w:tc>
          <w:tcPr>
            <w:tcW w:w="4346" w:type="dxa"/>
            <w:shd w:val="clear" w:color="auto" w:fill="auto"/>
          </w:tcPr>
          <w:p w14:paraId="1563E7ED" w14:textId="77777777" w:rsidR="00736CDC" w:rsidRDefault="007C0CFB" w:rsidP="002D6C92">
            <w:r w:rsidRPr="00E91314">
              <w:lastRenderedPageBreak/>
              <w:t>Status</w:t>
            </w:r>
          </w:p>
          <w:p w14:paraId="34C53EAC" w14:textId="77777777" w:rsidR="00736CDC" w:rsidRPr="00E91314" w:rsidRDefault="00736CDC" w:rsidP="002D6C92">
            <w:r>
              <w:t>(</w:t>
            </w:r>
            <w:proofErr w:type="spellStart"/>
            <w:r>
              <w:t>answerStatus</w:t>
            </w:r>
            <w:proofErr w:type="spellEnd"/>
            <w:r>
              <w:t>)</w:t>
            </w:r>
          </w:p>
        </w:tc>
        <w:tc>
          <w:tcPr>
            <w:tcW w:w="4374" w:type="dxa"/>
            <w:shd w:val="clear" w:color="auto" w:fill="auto"/>
          </w:tcPr>
          <w:p w14:paraId="0E022295" w14:textId="77777777" w:rsidR="007C0CFB" w:rsidRPr="00E91314" w:rsidRDefault="007C0CFB" w:rsidP="002D6C92">
            <w:r w:rsidRPr="00E91314">
              <w:t xml:space="preserve">Statusobjekt. Innehåller statusinformation kopplat till en operation. </w:t>
            </w:r>
          </w:p>
        </w:tc>
      </w:tr>
      <w:tr w:rsidR="00736CDC" w:rsidRPr="00E91314" w14:paraId="6861CAD1" w14:textId="77777777" w:rsidTr="003C5546">
        <w:tc>
          <w:tcPr>
            <w:tcW w:w="4346" w:type="dxa"/>
            <w:shd w:val="clear" w:color="auto" w:fill="auto"/>
          </w:tcPr>
          <w:p w14:paraId="18FC3C83" w14:textId="77777777" w:rsidR="00736CDC" w:rsidRDefault="00CF630A" w:rsidP="002D6C92">
            <w:r>
              <w:t>K</w:t>
            </w:r>
            <w:r w:rsidR="00736CDC">
              <w:t>ode</w:t>
            </w:r>
          </w:p>
          <w:p w14:paraId="1FAA2916" w14:textId="77777777" w:rsidR="00736CDC" w:rsidRPr="00E91314" w:rsidRDefault="00736CDC" w:rsidP="002D6C92">
            <w:r>
              <w:t>(</w:t>
            </w:r>
            <w:proofErr w:type="spellStart"/>
            <w:r>
              <w:t>code</w:t>
            </w:r>
            <w:proofErr w:type="spellEnd"/>
            <w:r>
              <w:t>)</w:t>
            </w:r>
          </w:p>
        </w:tc>
        <w:tc>
          <w:tcPr>
            <w:tcW w:w="4374" w:type="dxa"/>
            <w:shd w:val="clear" w:color="auto" w:fill="auto"/>
          </w:tcPr>
          <w:p w14:paraId="5DF70403" w14:textId="77777777" w:rsidR="00736CDC" w:rsidRPr="00E91314" w:rsidRDefault="00736CDC" w:rsidP="002D6C92">
            <w:r>
              <w:t xml:space="preserve">Objekt för </w:t>
            </w:r>
            <w:proofErr w:type="spellStart"/>
            <w:r>
              <w:t>kodverk</w:t>
            </w:r>
            <w:proofErr w:type="spellEnd"/>
            <w:r>
              <w:t xml:space="preserve"> och </w:t>
            </w:r>
            <w:proofErr w:type="spellStart"/>
            <w:r>
              <w:t>kodvärde</w:t>
            </w:r>
            <w:proofErr w:type="spellEnd"/>
            <w:r>
              <w:t xml:space="preserve">. Används för att konfigurera specifikt </w:t>
            </w:r>
            <w:proofErr w:type="spellStart"/>
            <w:r>
              <w:t>kodverk+kode</w:t>
            </w:r>
            <w:proofErr w:type="spellEnd"/>
            <w:r>
              <w:t xml:space="preserve"> (T.ex. </w:t>
            </w:r>
            <w:proofErr w:type="spellStart"/>
            <w:r>
              <w:t>SNOMED</w:t>
            </w:r>
            <w:proofErr w:type="spellEnd"/>
            <w:r>
              <w:t>-CT)</w:t>
            </w:r>
          </w:p>
        </w:tc>
      </w:tr>
      <w:tr w:rsidR="00736CDC" w:rsidRPr="00E91314" w14:paraId="7C719FB5" w14:textId="77777777" w:rsidTr="003C5546">
        <w:tc>
          <w:tcPr>
            <w:tcW w:w="4346" w:type="dxa"/>
            <w:shd w:val="clear" w:color="auto" w:fill="auto"/>
          </w:tcPr>
          <w:p w14:paraId="0AAEAB11" w14:textId="77777777" w:rsidR="00736CDC" w:rsidRDefault="00736CDC" w:rsidP="002D6C92">
            <w:r>
              <w:t>Frågerelation</w:t>
            </w:r>
          </w:p>
          <w:p w14:paraId="69E5574E" w14:textId="77777777" w:rsidR="00736CDC" w:rsidRPr="00E91314" w:rsidRDefault="00736CDC" w:rsidP="002D6C92">
            <w:r>
              <w:t>(</w:t>
            </w:r>
            <w:proofErr w:type="spellStart"/>
            <w:r>
              <w:t>QuestionSuperior</w:t>
            </w:r>
            <w:proofErr w:type="spellEnd"/>
            <w:r>
              <w:t>)</w:t>
            </w:r>
          </w:p>
        </w:tc>
        <w:tc>
          <w:tcPr>
            <w:tcW w:w="4374" w:type="dxa"/>
            <w:shd w:val="clear" w:color="auto" w:fill="auto"/>
          </w:tcPr>
          <w:p w14:paraId="1E534B04" w14:textId="77777777" w:rsidR="00736CDC" w:rsidRPr="00E91314" w:rsidRDefault="00736CDC" w:rsidP="002D6C92">
            <w:r>
              <w:t>Objekt för att beskriva en relation till en fråga eller svarsalternativ.</w:t>
            </w:r>
          </w:p>
        </w:tc>
      </w:tr>
      <w:tr w:rsidR="00736CDC" w:rsidRPr="00E91314" w14:paraId="5F7F3B32" w14:textId="77777777" w:rsidTr="003C5546">
        <w:tc>
          <w:tcPr>
            <w:tcW w:w="4346" w:type="dxa"/>
            <w:shd w:val="clear" w:color="auto" w:fill="auto"/>
          </w:tcPr>
          <w:p w14:paraId="2E08D8FE" w14:textId="77777777" w:rsidR="00736CDC" w:rsidRDefault="00736CDC" w:rsidP="002D6C92">
            <w:r>
              <w:t>Valideringsobjekt</w:t>
            </w:r>
          </w:p>
          <w:p w14:paraId="24795407" w14:textId="77777777" w:rsidR="00736CDC" w:rsidRPr="00E91314" w:rsidRDefault="00736CDC" w:rsidP="002D6C92">
            <w:r>
              <w:t>(</w:t>
            </w:r>
            <w:proofErr w:type="spellStart"/>
            <w:r>
              <w:t>ValidationEvent</w:t>
            </w:r>
            <w:proofErr w:type="spellEnd"/>
            <w:r>
              <w:t>)</w:t>
            </w:r>
          </w:p>
        </w:tc>
        <w:tc>
          <w:tcPr>
            <w:tcW w:w="4374" w:type="dxa"/>
            <w:shd w:val="clear" w:color="auto" w:fill="auto"/>
          </w:tcPr>
          <w:p w14:paraId="5D995C85" w14:textId="77777777" w:rsidR="00736CDC" w:rsidRPr="00E91314" w:rsidRDefault="00736CDC" w:rsidP="002D6C92">
            <w:r>
              <w:t>Objekt för att beskriva valideringsevent och anpassad text för detta.</w:t>
            </w:r>
          </w:p>
        </w:tc>
      </w:tr>
    </w:tbl>
    <w:p w14:paraId="2F0EE80C" w14:textId="77777777" w:rsidR="00870854" w:rsidRPr="00E91314" w:rsidRDefault="00870854" w:rsidP="00870854">
      <w:pPr>
        <w:pStyle w:val="Normal1"/>
        <w:rPr>
          <w:lang w:val="sv-SE"/>
        </w:rPr>
      </w:pPr>
    </w:p>
    <w:p w14:paraId="69E8EA00" w14:textId="77777777" w:rsidR="00870854" w:rsidRPr="00E91314" w:rsidRDefault="00870854" w:rsidP="00870854">
      <w:pPr>
        <w:pStyle w:val="Normal1"/>
        <w:rPr>
          <w:lang w:val="sv-SE"/>
        </w:rPr>
      </w:pPr>
    </w:p>
    <w:p w14:paraId="2765F371" w14:textId="77777777" w:rsidR="00870854" w:rsidRPr="00E91314" w:rsidRDefault="00870854" w:rsidP="00870854">
      <w:pPr>
        <w:pStyle w:val="Normal1"/>
        <w:rPr>
          <w:lang w:val="sv-SE"/>
        </w:rPr>
      </w:pPr>
    </w:p>
    <w:p w14:paraId="0D39100B" w14:textId="77777777" w:rsidR="00870854" w:rsidRPr="00E91314" w:rsidRDefault="00870854" w:rsidP="00870854">
      <w:pPr>
        <w:pStyle w:val="Normal1"/>
        <w:rPr>
          <w:lang w:val="sv-SE"/>
        </w:rPr>
      </w:pPr>
    </w:p>
    <w:p w14:paraId="61292F3D" w14:textId="77777777" w:rsidR="00870854" w:rsidRPr="00E91314" w:rsidRDefault="00870854" w:rsidP="00870854">
      <w:pPr>
        <w:pStyle w:val="Normal1"/>
        <w:rPr>
          <w:lang w:val="sv-SE"/>
        </w:rPr>
      </w:pPr>
    </w:p>
    <w:p w14:paraId="04062EAD"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7C394B75" w14:textId="77777777" w:rsidR="004A333C" w:rsidRPr="000B36D8" w:rsidRDefault="00870854" w:rsidP="00AA406D">
      <w:pPr>
        <w:pStyle w:val="Rubrik2"/>
        <w:numPr>
          <w:ilvl w:val="1"/>
          <w:numId w:val="21"/>
        </w:numPr>
        <w:spacing w:before="240" w:after="0"/>
        <w:ind w:left="851" w:hanging="851"/>
        <w:rPr>
          <w:lang w:val="sv-SE"/>
        </w:rPr>
      </w:pPr>
      <w:bookmarkStart w:id="115" w:name="_Toc138576299"/>
      <w:bookmarkStart w:id="116" w:name="_Toc193243779"/>
      <w:bookmarkStart w:id="117" w:name="_Toc220986024"/>
      <w:r w:rsidRPr="00E91314">
        <w:rPr>
          <w:lang w:val="sv-SE"/>
        </w:rPr>
        <w:lastRenderedPageBreak/>
        <w:t>Verksamhetsorienterad domäninformationsmodell (V-DIM)</w:t>
      </w:r>
      <w:bookmarkEnd w:id="115"/>
      <w:bookmarkEnd w:id="116"/>
      <w:bookmarkEnd w:id="117"/>
      <w:r w:rsidR="00CB51BA" w:rsidRPr="00E91314">
        <w:rPr>
          <w:lang w:val="sv-SE"/>
        </w:rPr>
        <w:t xml:space="preserve"> </w:t>
      </w:r>
    </w:p>
    <w:p w14:paraId="3D10B294" w14:textId="77777777" w:rsidR="00870854" w:rsidRPr="00E91314" w:rsidRDefault="00FA709D" w:rsidP="001632C7">
      <w:r>
        <w:rPr>
          <w:noProof/>
          <w:lang w:eastAsia="sv-SE"/>
        </w:rPr>
        <w:drawing>
          <wp:inline distT="0" distB="0" distL="0" distR="0" wp14:anchorId="2142BFE9" wp14:editId="18C92311">
            <wp:extent cx="4313462" cy="3227441"/>
            <wp:effectExtent l="0" t="0" r="508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3733" cy="3227644"/>
                    </a:xfrm>
                    <a:prstGeom prst="rect">
                      <a:avLst/>
                    </a:prstGeom>
                    <a:noFill/>
                    <a:ln>
                      <a:noFill/>
                    </a:ln>
                  </pic:spPr>
                </pic:pic>
              </a:graphicData>
            </a:graphic>
          </wp:inline>
        </w:drawing>
      </w:r>
    </w:p>
    <w:p w14:paraId="449FA0F8"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8" w:name="_Toc22055077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8"/>
    </w:p>
    <w:p w14:paraId="3AEF35B1" w14:textId="77777777" w:rsidR="00661BCF" w:rsidRPr="00E91314" w:rsidRDefault="00661BCF" w:rsidP="000B36D8">
      <w:pPr>
        <w:pStyle w:val="Beskrivning"/>
      </w:pPr>
    </w:p>
    <w:p w14:paraId="05EB9ADA" w14:textId="77777777" w:rsidR="00661BCF" w:rsidRDefault="006A0566" w:rsidP="006A0566">
      <w:pPr>
        <w:pStyle w:val="Rubrik3Nr"/>
      </w:pPr>
      <w:bookmarkStart w:id="119" w:name="_Toc220986025"/>
      <w:r>
        <w:t>Gränssnittets koppling till informationsmodellen</w:t>
      </w:r>
      <w:bookmarkEnd w:id="119"/>
    </w:p>
    <w:p w14:paraId="3AA03E9D"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308EE753" w14:textId="77777777" w:rsidR="00225ABF" w:rsidRDefault="00225ABF" w:rsidP="006A0566"/>
    <w:p w14:paraId="754D3045" w14:textId="77777777" w:rsidR="00225ABF" w:rsidRDefault="00225ABF" w:rsidP="006A0566">
      <w:r>
        <w:t>Avsnittet täcker inte alla tjänsteinteraktioner.</w:t>
      </w:r>
    </w:p>
    <w:p w14:paraId="2D41AE18" w14:textId="77777777" w:rsidR="006A0566" w:rsidRPr="006A0566" w:rsidRDefault="006A0566" w:rsidP="006A0566"/>
    <w:p w14:paraId="4BC09F44" w14:textId="77777777" w:rsidR="00521A56" w:rsidRDefault="00720F12">
      <w:pPr>
        <w:spacing w:before="0" w:after="0"/>
        <w:rPr>
          <w:rFonts w:ascii="Arial" w:hAnsi="Arial" w:cs="Arial"/>
          <w:bCs/>
          <w:iCs/>
          <w:sz w:val="28"/>
          <w:szCs w:val="28"/>
        </w:rPr>
      </w:pPr>
      <w:bookmarkStart w:id="120" w:name="_Toc116886645"/>
      <w:bookmarkStart w:id="121" w:name="_Toc138576300"/>
      <w:bookmarkStart w:id="122" w:name="_Toc193243780"/>
      <w:bookmarkStart w:id="123" w:name="_Toc100125831"/>
      <w:r>
        <w:rPr>
          <w:rFonts w:ascii="Arial" w:hAnsi="Arial" w:cs="Arial"/>
          <w:bCs/>
          <w:iCs/>
          <w:noProof/>
          <w:sz w:val="28"/>
          <w:szCs w:val="28"/>
          <w:lang w:eastAsia="sv-SE"/>
        </w:rPr>
        <w:drawing>
          <wp:inline distT="0" distB="0" distL="0" distR="0" wp14:anchorId="7752F959" wp14:editId="4534B1AF">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37AAD7A9" w14:textId="77777777" w:rsidR="00720F12" w:rsidRPr="00E91314" w:rsidRDefault="00720F12" w:rsidP="00720F12">
      <w:pPr>
        <w:pStyle w:val="Beskrivning"/>
      </w:pPr>
      <w:bookmarkStart w:id="124" w:name="_Toc220550779"/>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bookmarkEnd w:id="124"/>
    </w:p>
    <w:p w14:paraId="30202DB6" w14:textId="77777777" w:rsidR="00720F12" w:rsidRDefault="00720F12">
      <w:pPr>
        <w:spacing w:before="0" w:after="0"/>
        <w:rPr>
          <w:rFonts w:ascii="Arial" w:hAnsi="Arial" w:cs="Arial"/>
          <w:bCs/>
          <w:iCs/>
          <w:sz w:val="28"/>
          <w:szCs w:val="28"/>
        </w:rPr>
      </w:pPr>
    </w:p>
    <w:p w14:paraId="5D866540" w14:textId="77777777" w:rsidR="006A0566" w:rsidRDefault="006A0566" w:rsidP="006A0566">
      <w:r>
        <w:t>Aktiviteter kopplade till grafiskt gränssnitt.</w:t>
      </w:r>
    </w:p>
    <w:p w14:paraId="07E722B1" w14:textId="77777777" w:rsidR="006A0566" w:rsidRDefault="006A0566" w:rsidP="006A0566">
      <w:r>
        <w:t>Tjänsteproducenten har i ovanstående exempel</w:t>
      </w:r>
    </w:p>
    <w:p w14:paraId="492A9CFE" w14:textId="77777777" w:rsidR="006A0566" w:rsidRDefault="006A0566" w:rsidP="00AA406D">
      <w:pPr>
        <w:pStyle w:val="Liststycke"/>
        <w:numPr>
          <w:ilvl w:val="0"/>
          <w:numId w:val="32"/>
        </w:numPr>
      </w:pPr>
      <w:r>
        <w:t xml:space="preserve">Anropat tjänsten </w:t>
      </w:r>
      <w:proofErr w:type="gramStart"/>
      <w:r>
        <w:t>”</w:t>
      </w:r>
      <w:r w:rsidRPr="006A0566">
        <w:t xml:space="preserve"> </w:t>
      </w:r>
      <w:proofErr w:type="spellStart"/>
      <w:r w:rsidRPr="006A0566">
        <w:t>GetFormTempatesInteraction</w:t>
      </w:r>
      <w:proofErr w:type="spellEnd"/>
      <w:r>
        <w:t>”</w:t>
      </w:r>
      <w:proofErr w:type="gramEnd"/>
      <w:r>
        <w:t xml:space="preserve"> för att hämta t.ex. ”Förnya recept”.</w:t>
      </w:r>
    </w:p>
    <w:p w14:paraId="02D59B10" w14:textId="77777777" w:rsidR="006A0566" w:rsidRDefault="006A0566" w:rsidP="00A1449D"/>
    <w:p w14:paraId="57AA5FAC" w14:textId="77777777" w:rsidR="00A1449D" w:rsidRPr="00E91314" w:rsidRDefault="00A1449D" w:rsidP="00A1449D">
      <w:r>
        <w:t>Tjänsten ”</w:t>
      </w:r>
      <w:proofErr w:type="spellStart"/>
      <w:r w:rsidRPr="00A1449D">
        <w:t>CreateFormInteraction</w:t>
      </w:r>
      <w:proofErr w:type="spellEnd"/>
      <w:r>
        <w:t>” anropas när användaren klickar på ”</w:t>
      </w:r>
      <w:r w:rsidRPr="00A1449D">
        <w:rPr>
          <w:b/>
        </w:rPr>
        <w:t>OK</w:t>
      </w:r>
      <w:r>
        <w:t>”</w:t>
      </w:r>
    </w:p>
    <w:p w14:paraId="3E251F6E" w14:textId="77777777" w:rsidR="004A333C" w:rsidRPr="00E91314" w:rsidRDefault="004A333C">
      <w:pPr>
        <w:spacing w:before="0" w:after="0"/>
        <w:rPr>
          <w:rFonts w:ascii="Arial" w:hAnsi="Arial" w:cs="Arial"/>
          <w:bCs/>
          <w:iCs/>
          <w:sz w:val="28"/>
          <w:szCs w:val="28"/>
        </w:rPr>
      </w:pPr>
      <w:r w:rsidRPr="00E91314">
        <w:br w:type="page"/>
      </w:r>
    </w:p>
    <w:p w14:paraId="3133968E" w14:textId="77777777" w:rsidR="00AE12A8" w:rsidRDefault="008F1C56" w:rsidP="00AE12A8">
      <w:r>
        <w:rPr>
          <w:noProof/>
          <w:lang w:eastAsia="sv-SE"/>
        </w:rPr>
        <w:lastRenderedPageBreak/>
        <w:drawing>
          <wp:inline distT="0" distB="0" distL="0" distR="0" wp14:anchorId="11916536" wp14:editId="11E48BE8">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23238607" w14:textId="77777777" w:rsidR="00AE12A8" w:rsidRPr="00E91314" w:rsidRDefault="00AE12A8" w:rsidP="00AE12A8">
      <w:pPr>
        <w:pStyle w:val="Beskrivning"/>
      </w:pPr>
      <w:bookmarkStart w:id="125" w:name="_Toc220550780"/>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bookmarkEnd w:id="125"/>
    </w:p>
    <w:p w14:paraId="24D9761D" w14:textId="77777777" w:rsidR="00AE12A8" w:rsidRDefault="00AE12A8" w:rsidP="00AE12A8"/>
    <w:p w14:paraId="4594F985" w14:textId="77777777" w:rsidR="00AE12A8" w:rsidRDefault="00AE12A8" w:rsidP="00AE12A8"/>
    <w:p w14:paraId="7F354BFD" w14:textId="77777777" w:rsidR="00AE12A8" w:rsidRDefault="00E4751F" w:rsidP="00AE12A8">
      <w:r>
        <w:rPr>
          <w:noProof/>
          <w:lang w:eastAsia="sv-SE"/>
        </w:rPr>
        <w:lastRenderedPageBreak/>
        <w:drawing>
          <wp:inline distT="0" distB="0" distL="0" distR="0" wp14:anchorId="07D7FB1B" wp14:editId="03C8FAA7">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3AB11F99" w14:textId="77777777" w:rsidR="00AE12A8" w:rsidRPr="00E91314" w:rsidRDefault="00AE12A8" w:rsidP="00AE12A8">
      <w:pPr>
        <w:pStyle w:val="Beskrivning"/>
      </w:pPr>
      <w:bookmarkStart w:id="126" w:name="_Toc220550781"/>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bookmarkEnd w:id="126"/>
    </w:p>
    <w:p w14:paraId="3815FFA2" w14:textId="77777777" w:rsidR="00AE12A8" w:rsidRDefault="00AE12A8" w:rsidP="00AE12A8"/>
    <w:p w14:paraId="3EFCB588" w14:textId="77777777" w:rsidR="00225ABF" w:rsidRDefault="00225ABF" w:rsidP="00225ABF">
      <w:r>
        <w:t>Aktiviteter kopplade till grafiskt gränssnitt.</w:t>
      </w:r>
    </w:p>
    <w:p w14:paraId="7FCCE769" w14:textId="77777777" w:rsidR="00225ABF" w:rsidRDefault="00225ABF" w:rsidP="00225ABF">
      <w:r>
        <w:t>Tjänsteproducenten har i ovanstående exempel</w:t>
      </w:r>
    </w:p>
    <w:p w14:paraId="72D6B282" w14:textId="77777777" w:rsidR="00225ABF" w:rsidRDefault="00225ABF" w:rsidP="00AA406D">
      <w:pPr>
        <w:pStyle w:val="Liststycke"/>
        <w:numPr>
          <w:ilvl w:val="0"/>
          <w:numId w:val="32"/>
        </w:numPr>
      </w:pPr>
      <w:r>
        <w:t>Anropat tjänsten ”</w:t>
      </w:r>
      <w:proofErr w:type="spellStart"/>
      <w:r w:rsidRPr="00A1449D">
        <w:t>CreateFormInteraction</w:t>
      </w:r>
      <w:proofErr w:type="spellEnd"/>
      <w:r>
        <w:t xml:space="preserve">” för att hämta formuläret ”Förnya recept” och dess frågor (grupperade i </w:t>
      </w:r>
      <w:proofErr w:type="spellStart"/>
      <w:r>
        <w:t>QuestionBlock</w:t>
      </w:r>
      <w:proofErr w:type="spellEnd"/>
      <w:r>
        <w:t>).</w:t>
      </w:r>
    </w:p>
    <w:p w14:paraId="318B1FBC" w14:textId="77777777" w:rsidR="00225ABF" w:rsidRDefault="00225ABF" w:rsidP="00AA406D">
      <w:pPr>
        <w:pStyle w:val="Liststycke"/>
        <w:numPr>
          <w:ilvl w:val="0"/>
          <w:numId w:val="32"/>
        </w:numPr>
      </w:pPr>
      <w:r>
        <w:t>Anropar tjänsten ”</w:t>
      </w:r>
      <w:proofErr w:type="spellStart"/>
      <w:r w:rsidRPr="00225ABF">
        <w:t>SaveForm</w:t>
      </w:r>
      <w:r w:rsidR="00E4751F">
        <w:t>PageI</w:t>
      </w:r>
      <w:r w:rsidRPr="00225ABF">
        <w:t>nteraction</w:t>
      </w:r>
      <w:proofErr w:type="spellEnd"/>
      <w:r>
        <w:t xml:space="preserve">” samt </w:t>
      </w:r>
      <w:proofErr w:type="gramStart"/>
      <w:r>
        <w:t>”</w:t>
      </w:r>
      <w:r w:rsidRPr="00225ABF">
        <w:t xml:space="preserve"> </w:t>
      </w:r>
      <w:proofErr w:type="spellStart"/>
      <w:r w:rsidRPr="00225ABF">
        <w:t>SaveFormInteraction</w:t>
      </w:r>
      <w:proofErr w:type="spellEnd"/>
      <w:r>
        <w:t>”</w:t>
      </w:r>
      <w:proofErr w:type="gramEnd"/>
      <w:r>
        <w:t>.</w:t>
      </w:r>
    </w:p>
    <w:p w14:paraId="414D4889" w14:textId="77777777" w:rsidR="00225ABF" w:rsidRDefault="00225ABF" w:rsidP="00225ABF"/>
    <w:p w14:paraId="4CE4966C" w14:textId="77777777" w:rsidR="00225ABF" w:rsidRDefault="00225ABF" w:rsidP="00AE12A8"/>
    <w:p w14:paraId="786B813A" w14:textId="77777777" w:rsidR="00AE12A8" w:rsidRDefault="00AE12A8" w:rsidP="00AE12A8"/>
    <w:p w14:paraId="4F497FA9"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51B35E52" w14:textId="77777777" w:rsidR="00AE12A8" w:rsidRDefault="00AE12A8" w:rsidP="00AE12A8"/>
    <w:p w14:paraId="69364727" w14:textId="77777777" w:rsidR="00870854" w:rsidRPr="00E91314" w:rsidRDefault="00870854" w:rsidP="00AA406D">
      <w:pPr>
        <w:pStyle w:val="Rubrik2"/>
        <w:numPr>
          <w:ilvl w:val="1"/>
          <w:numId w:val="21"/>
        </w:numPr>
        <w:spacing w:before="240" w:after="0"/>
        <w:ind w:left="851" w:hanging="851"/>
        <w:rPr>
          <w:lang w:val="sv-SE"/>
        </w:rPr>
      </w:pPr>
      <w:bookmarkStart w:id="127" w:name="_Toc220986026"/>
      <w:r w:rsidRPr="00E91314">
        <w:rPr>
          <w:lang w:val="sv-SE"/>
        </w:rPr>
        <w:t>Klasser och attribut</w:t>
      </w:r>
      <w:bookmarkEnd w:id="120"/>
      <w:bookmarkEnd w:id="121"/>
      <w:r w:rsidRPr="00E91314">
        <w:rPr>
          <w:lang w:val="sv-SE"/>
        </w:rPr>
        <w:t xml:space="preserve"> V-DIM</w:t>
      </w:r>
      <w:bookmarkEnd w:id="122"/>
      <w:bookmarkEnd w:id="127"/>
    </w:p>
    <w:p w14:paraId="62549B6D" w14:textId="77777777" w:rsidR="00870854" w:rsidRPr="00E91314" w:rsidRDefault="00870854" w:rsidP="00AA406D">
      <w:pPr>
        <w:pStyle w:val="Rubrik3"/>
        <w:numPr>
          <w:ilvl w:val="2"/>
          <w:numId w:val="21"/>
        </w:numPr>
        <w:spacing w:before="240" w:after="60"/>
        <w:ind w:left="1134" w:hanging="1134"/>
        <w:rPr>
          <w:i/>
          <w:lang w:val="sv-SE"/>
        </w:rPr>
      </w:pPr>
      <w:bookmarkStart w:id="128" w:name="_Toc193243781"/>
      <w:bookmarkStart w:id="129" w:name="_Toc220986027"/>
      <w:r w:rsidRPr="00E91314">
        <w:rPr>
          <w:i/>
          <w:lang w:val="sv-SE"/>
        </w:rPr>
        <w:t>Klass Formulär (Form)</w:t>
      </w:r>
      <w:bookmarkEnd w:id="128"/>
      <w:bookmarkEnd w:id="129"/>
    </w:p>
    <w:p w14:paraId="62DB92E4" w14:textId="77777777" w:rsidR="00870854" w:rsidRPr="00E91314" w:rsidRDefault="00870854" w:rsidP="00870854">
      <w:pPr>
        <w:spacing w:after="0"/>
      </w:pPr>
      <w:r w:rsidRPr="00E91314">
        <w:t>Klassen Formulär innehåller grundläggande information samt formulärets egenskaper.</w:t>
      </w:r>
    </w:p>
    <w:p w14:paraId="1C9F1D0E"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36929F27" w14:textId="77777777" w:rsidTr="00C53A3A">
        <w:trPr>
          <w:cantSplit/>
          <w:trHeight w:val="376"/>
        </w:trPr>
        <w:tc>
          <w:tcPr>
            <w:tcW w:w="2567" w:type="dxa"/>
            <w:gridSpan w:val="2"/>
            <w:vMerge w:val="restart"/>
            <w:shd w:val="pct25" w:color="auto" w:fill="auto"/>
          </w:tcPr>
          <w:p w14:paraId="1F2A6EF7"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39EFBB25" w14:textId="77777777" w:rsidR="00870854" w:rsidRPr="00E91314" w:rsidRDefault="00870854" w:rsidP="00521A56">
            <w:r w:rsidRPr="00E91314">
              <w:t>Beskrivning</w:t>
            </w:r>
          </w:p>
        </w:tc>
        <w:tc>
          <w:tcPr>
            <w:tcW w:w="1140" w:type="dxa"/>
            <w:vMerge w:val="restart"/>
            <w:shd w:val="pct25" w:color="auto" w:fill="auto"/>
          </w:tcPr>
          <w:p w14:paraId="3CEB43DF"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28979C27" w14:textId="77777777" w:rsidR="00870854" w:rsidRPr="00E91314" w:rsidRDefault="00870854" w:rsidP="00521A56">
            <w:proofErr w:type="spellStart"/>
            <w:r w:rsidRPr="00E91314">
              <w:t>Mult</w:t>
            </w:r>
            <w:proofErr w:type="spellEnd"/>
          </w:p>
        </w:tc>
        <w:tc>
          <w:tcPr>
            <w:tcW w:w="1839" w:type="dxa"/>
            <w:vMerge w:val="restart"/>
            <w:shd w:val="pct25" w:color="auto" w:fill="auto"/>
          </w:tcPr>
          <w:p w14:paraId="5B4E4B59"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881" w:type="dxa"/>
            <w:vMerge w:val="restart"/>
            <w:shd w:val="pct25" w:color="auto" w:fill="auto"/>
          </w:tcPr>
          <w:p w14:paraId="65AD8499"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CC4D7AB" w14:textId="77777777" w:rsidR="00870854" w:rsidRPr="00E91314" w:rsidRDefault="00870854" w:rsidP="00521A56">
            <w:pPr>
              <w:rPr>
                <w:rFonts w:eastAsia="Arial Unicode MS"/>
                <w:b/>
              </w:rPr>
            </w:pPr>
            <w:r w:rsidRPr="00E91314">
              <w:rPr>
                <w:rFonts w:eastAsia="Arial Unicode MS"/>
                <w:b/>
              </w:rPr>
              <w:t xml:space="preserve">Fylls i </w:t>
            </w:r>
            <w:proofErr w:type="spellStart"/>
            <w:r w:rsidRPr="00E91314">
              <w:rPr>
                <w:rFonts w:eastAsia="Arial Unicode MS"/>
                <w:b/>
              </w:rPr>
              <w:t>i</w:t>
            </w:r>
            <w:proofErr w:type="spellEnd"/>
            <w:r w:rsidRPr="00E91314">
              <w:rPr>
                <w:rFonts w:eastAsia="Arial Unicode MS"/>
                <w:b/>
              </w:rPr>
              <w:t xml:space="preserve"> samråd med TIS</w:t>
            </w:r>
            <w:bookmarkStart w:id="130" w:name="OLE_LINK3"/>
            <w:bookmarkStart w:id="131" w:name="OLE_LINK4"/>
          </w:p>
        </w:tc>
      </w:tr>
      <w:bookmarkEnd w:id="130"/>
      <w:bookmarkEnd w:id="131"/>
      <w:tr w:rsidR="00870854" w:rsidRPr="00E91314" w14:paraId="49E5718D" w14:textId="77777777" w:rsidTr="00C53A3A">
        <w:trPr>
          <w:cantSplit/>
          <w:trHeight w:val="375"/>
        </w:trPr>
        <w:tc>
          <w:tcPr>
            <w:tcW w:w="2567" w:type="dxa"/>
            <w:gridSpan w:val="2"/>
            <w:vMerge/>
            <w:shd w:val="pct25" w:color="auto" w:fill="auto"/>
          </w:tcPr>
          <w:p w14:paraId="31F06174" w14:textId="77777777" w:rsidR="00870854" w:rsidRPr="00E91314" w:rsidRDefault="00870854" w:rsidP="00521A56"/>
        </w:tc>
        <w:tc>
          <w:tcPr>
            <w:tcW w:w="3388" w:type="dxa"/>
            <w:vMerge/>
            <w:shd w:val="pct25" w:color="auto" w:fill="auto"/>
          </w:tcPr>
          <w:p w14:paraId="6DD76126" w14:textId="77777777" w:rsidR="00870854" w:rsidRPr="00E91314" w:rsidRDefault="00870854" w:rsidP="00521A56"/>
        </w:tc>
        <w:tc>
          <w:tcPr>
            <w:tcW w:w="1140" w:type="dxa"/>
            <w:vMerge/>
            <w:shd w:val="pct25" w:color="auto" w:fill="auto"/>
          </w:tcPr>
          <w:p w14:paraId="7AB6EFFA" w14:textId="77777777" w:rsidR="00870854" w:rsidRPr="00E91314" w:rsidRDefault="00870854" w:rsidP="00521A56"/>
        </w:tc>
        <w:tc>
          <w:tcPr>
            <w:tcW w:w="720" w:type="dxa"/>
            <w:vMerge/>
            <w:shd w:val="pct25" w:color="auto" w:fill="auto"/>
          </w:tcPr>
          <w:p w14:paraId="57214FB7" w14:textId="77777777" w:rsidR="00870854" w:rsidRPr="00E91314" w:rsidRDefault="00870854" w:rsidP="00521A56"/>
        </w:tc>
        <w:tc>
          <w:tcPr>
            <w:tcW w:w="1839" w:type="dxa"/>
            <w:vMerge/>
            <w:shd w:val="pct25" w:color="auto" w:fill="auto"/>
          </w:tcPr>
          <w:p w14:paraId="33FC1019" w14:textId="77777777" w:rsidR="00870854" w:rsidRPr="00E91314" w:rsidRDefault="00870854" w:rsidP="00521A56"/>
        </w:tc>
        <w:tc>
          <w:tcPr>
            <w:tcW w:w="1881" w:type="dxa"/>
            <w:vMerge/>
            <w:shd w:val="pct25" w:color="auto" w:fill="auto"/>
          </w:tcPr>
          <w:p w14:paraId="68026925" w14:textId="77777777" w:rsidR="00870854" w:rsidRPr="00E91314" w:rsidRDefault="00870854" w:rsidP="00521A56"/>
        </w:tc>
        <w:tc>
          <w:tcPr>
            <w:tcW w:w="1200" w:type="dxa"/>
            <w:tcBorders>
              <w:bottom w:val="single" w:sz="4" w:space="0" w:color="auto"/>
            </w:tcBorders>
            <w:shd w:val="pct25" w:color="auto" w:fill="auto"/>
          </w:tcPr>
          <w:p w14:paraId="3F889705"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761667D7"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549A98D1" w14:textId="77777777" w:rsidR="00870854" w:rsidRPr="00E91314" w:rsidRDefault="00870854" w:rsidP="00521A56">
            <w:pPr>
              <w:rPr>
                <w:rFonts w:eastAsia="Arial Unicode MS"/>
                <w:b/>
              </w:rPr>
            </w:pPr>
          </w:p>
        </w:tc>
      </w:tr>
      <w:tr w:rsidR="00870854" w:rsidRPr="00E91314" w14:paraId="1A6EACA8" w14:textId="77777777" w:rsidTr="00C53A3A">
        <w:trPr>
          <w:trHeight w:val="217"/>
        </w:trPr>
        <w:tc>
          <w:tcPr>
            <w:tcW w:w="2567" w:type="dxa"/>
            <w:gridSpan w:val="2"/>
          </w:tcPr>
          <w:p w14:paraId="02421015" w14:textId="77777777" w:rsidR="00870854" w:rsidRPr="00E91314" w:rsidRDefault="00870854" w:rsidP="00521A56">
            <w:pPr>
              <w:rPr>
                <w:rFonts w:eastAsia="Arial Unicode MS"/>
              </w:rPr>
            </w:pPr>
            <w:r w:rsidRPr="00E91314">
              <w:rPr>
                <w:rFonts w:eastAsia="Arial Unicode MS"/>
              </w:rPr>
              <w:t>Enhets-id vårdgivare (</w:t>
            </w:r>
            <w:proofErr w:type="spellStart"/>
            <w:r w:rsidRPr="00E91314">
              <w:rPr>
                <w:rFonts w:eastAsia="Arial Unicode MS"/>
              </w:rPr>
              <w:t>healthcare</w:t>
            </w:r>
            <w:proofErr w:type="spellEnd"/>
            <w:r w:rsidRPr="00E91314">
              <w:rPr>
                <w:rFonts w:eastAsia="Arial Unicode MS"/>
              </w:rPr>
              <w:t xml:space="preserve">_ </w:t>
            </w:r>
            <w:proofErr w:type="spellStart"/>
            <w:proofErr w:type="gramStart"/>
            <w:r w:rsidRPr="00E91314">
              <w:rPr>
                <w:rFonts w:eastAsia="Arial Unicode MS"/>
              </w:rPr>
              <w:t>CareGiver</w:t>
            </w:r>
            <w:proofErr w:type="spellEnd"/>
            <w:proofErr w:type="gramEnd"/>
            <w:r w:rsidRPr="00E91314">
              <w:rPr>
                <w:rFonts w:eastAsia="Arial Unicode MS"/>
              </w:rPr>
              <w:t>)</w:t>
            </w:r>
          </w:p>
        </w:tc>
        <w:tc>
          <w:tcPr>
            <w:tcW w:w="3388" w:type="dxa"/>
          </w:tcPr>
          <w:p w14:paraId="3B6FB1A6" w14:textId="77777777" w:rsidR="00870854" w:rsidRPr="00E91314" w:rsidRDefault="00870854" w:rsidP="00521A56">
            <w:r w:rsidRPr="00E91314">
              <w:t>Ansvarig vårdgivare (huvudman).</w:t>
            </w:r>
          </w:p>
          <w:p w14:paraId="46FEF3BD" w14:textId="77777777" w:rsidR="00870854" w:rsidRPr="00E91314" w:rsidRDefault="00870854" w:rsidP="00521A56">
            <w:r w:rsidRPr="00E91314">
              <w:t>T.ex. Landsting</w:t>
            </w:r>
          </w:p>
        </w:tc>
        <w:tc>
          <w:tcPr>
            <w:tcW w:w="1140" w:type="dxa"/>
          </w:tcPr>
          <w:p w14:paraId="3DD9809D" w14:textId="77777777" w:rsidR="00870854" w:rsidRPr="00E91314" w:rsidRDefault="00870854" w:rsidP="00521A56">
            <w:pPr>
              <w:rPr>
                <w:rFonts w:eastAsia="Arial Unicode MS"/>
              </w:rPr>
            </w:pPr>
            <w:r w:rsidRPr="00E91314">
              <w:rPr>
                <w:rFonts w:eastAsia="Arial Unicode MS"/>
              </w:rPr>
              <w:t>II</w:t>
            </w:r>
          </w:p>
        </w:tc>
        <w:tc>
          <w:tcPr>
            <w:tcW w:w="720" w:type="dxa"/>
          </w:tcPr>
          <w:p w14:paraId="5C27D08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7E781F3D"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61535095" w14:textId="77777777" w:rsidR="00870854" w:rsidRPr="00E91314" w:rsidRDefault="00870854" w:rsidP="00521A56">
            <w:pPr>
              <w:rPr>
                <w:rFonts w:ascii="Arial" w:eastAsia="Arial Unicode MS" w:hAnsi="Arial"/>
              </w:rPr>
            </w:pPr>
          </w:p>
        </w:tc>
        <w:tc>
          <w:tcPr>
            <w:tcW w:w="1200" w:type="dxa"/>
            <w:shd w:val="clear" w:color="auto" w:fill="auto"/>
          </w:tcPr>
          <w:p w14:paraId="544753D9" w14:textId="77777777" w:rsidR="00870854" w:rsidRPr="00E91314" w:rsidRDefault="00870854" w:rsidP="00521A56">
            <w:pPr>
              <w:rPr>
                <w:rFonts w:ascii="Arial" w:eastAsia="Arial Unicode MS" w:hAnsi="Arial"/>
              </w:rPr>
            </w:pPr>
          </w:p>
        </w:tc>
        <w:tc>
          <w:tcPr>
            <w:tcW w:w="1080" w:type="dxa"/>
            <w:shd w:val="clear" w:color="auto" w:fill="auto"/>
          </w:tcPr>
          <w:p w14:paraId="4F687F00" w14:textId="77777777" w:rsidR="00870854" w:rsidRPr="00E91314" w:rsidRDefault="00870854" w:rsidP="00521A56">
            <w:pPr>
              <w:rPr>
                <w:rFonts w:ascii="Arial" w:eastAsia="Arial Unicode MS" w:hAnsi="Arial"/>
              </w:rPr>
            </w:pPr>
          </w:p>
        </w:tc>
        <w:tc>
          <w:tcPr>
            <w:tcW w:w="1160" w:type="dxa"/>
            <w:shd w:val="clear" w:color="auto" w:fill="auto"/>
          </w:tcPr>
          <w:p w14:paraId="76DD14AA" w14:textId="77777777" w:rsidR="00870854" w:rsidRPr="00E91314" w:rsidRDefault="00870854" w:rsidP="00521A56">
            <w:pPr>
              <w:rPr>
                <w:rFonts w:ascii="Arial" w:eastAsia="Arial Unicode MS" w:hAnsi="Arial"/>
              </w:rPr>
            </w:pPr>
          </w:p>
        </w:tc>
      </w:tr>
      <w:tr w:rsidR="00870854" w:rsidRPr="00E91314" w14:paraId="6381C438" w14:textId="77777777" w:rsidTr="00C53A3A">
        <w:trPr>
          <w:trHeight w:val="217"/>
        </w:trPr>
        <w:tc>
          <w:tcPr>
            <w:tcW w:w="2567" w:type="dxa"/>
            <w:gridSpan w:val="2"/>
          </w:tcPr>
          <w:p w14:paraId="22E255EA" w14:textId="77777777" w:rsidR="00870854" w:rsidRPr="00E91314" w:rsidRDefault="00870854" w:rsidP="00521A56">
            <w:pPr>
              <w:rPr>
                <w:rFonts w:eastAsia="Arial Unicode MS"/>
              </w:rPr>
            </w:pPr>
            <w:r w:rsidRPr="00E91314">
              <w:rPr>
                <w:rFonts w:eastAsia="Arial Unicode MS"/>
              </w:rPr>
              <w:t xml:space="preserve">Enhets-id ansvarig </w:t>
            </w:r>
          </w:p>
          <w:p w14:paraId="6006C447"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healthcare</w:t>
            </w:r>
            <w:proofErr w:type="spellEnd"/>
            <w:r w:rsidRPr="00E91314">
              <w:rPr>
                <w:rFonts w:eastAsia="Arial Unicode MS"/>
              </w:rPr>
              <w:t xml:space="preserve">_ </w:t>
            </w:r>
            <w:proofErr w:type="spellStart"/>
            <w:r w:rsidRPr="00E91314">
              <w:rPr>
                <w:rFonts w:eastAsia="Arial Unicode MS"/>
              </w:rPr>
              <w:t>MedUnit</w:t>
            </w:r>
            <w:proofErr w:type="spellEnd"/>
            <w:r w:rsidRPr="00E91314">
              <w:rPr>
                <w:rFonts w:eastAsia="Arial Unicode MS"/>
              </w:rPr>
              <w:t>)</w:t>
            </w:r>
          </w:p>
        </w:tc>
        <w:tc>
          <w:tcPr>
            <w:tcW w:w="3388" w:type="dxa"/>
          </w:tcPr>
          <w:p w14:paraId="7EA4C290" w14:textId="77777777" w:rsidR="00870854" w:rsidRPr="00E91314" w:rsidRDefault="00870854" w:rsidP="00521A56">
            <w:r w:rsidRPr="00E91314">
              <w:t>Medicinsk ansvarig klinik/vårdcentral eller motsvarande.</w:t>
            </w:r>
          </w:p>
          <w:p w14:paraId="11C9084D" w14:textId="77777777" w:rsidR="00870854" w:rsidRPr="00E91314" w:rsidRDefault="00870854" w:rsidP="00521A56">
            <w:r w:rsidRPr="00E91314">
              <w:t>T.ex. Medicinklinik</w:t>
            </w:r>
          </w:p>
        </w:tc>
        <w:tc>
          <w:tcPr>
            <w:tcW w:w="1140" w:type="dxa"/>
          </w:tcPr>
          <w:p w14:paraId="68501A5B" w14:textId="77777777" w:rsidR="00870854" w:rsidRPr="00E91314" w:rsidRDefault="00870854" w:rsidP="00521A56">
            <w:pPr>
              <w:rPr>
                <w:rFonts w:eastAsia="Arial Unicode MS"/>
              </w:rPr>
            </w:pPr>
            <w:r w:rsidRPr="00E91314">
              <w:rPr>
                <w:rFonts w:eastAsia="Arial Unicode MS"/>
              </w:rPr>
              <w:t>II</w:t>
            </w:r>
          </w:p>
        </w:tc>
        <w:tc>
          <w:tcPr>
            <w:tcW w:w="720" w:type="dxa"/>
          </w:tcPr>
          <w:p w14:paraId="6410119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77FA359"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56AA70D6" w14:textId="77777777" w:rsidR="00870854" w:rsidRPr="00E91314" w:rsidRDefault="00870854" w:rsidP="00521A56">
            <w:pPr>
              <w:rPr>
                <w:rFonts w:ascii="Arial" w:eastAsia="Arial Unicode MS" w:hAnsi="Arial"/>
              </w:rPr>
            </w:pPr>
          </w:p>
        </w:tc>
        <w:tc>
          <w:tcPr>
            <w:tcW w:w="1200" w:type="dxa"/>
            <w:shd w:val="clear" w:color="auto" w:fill="auto"/>
          </w:tcPr>
          <w:p w14:paraId="63B7A3F9" w14:textId="77777777" w:rsidR="00870854" w:rsidRPr="00E91314" w:rsidRDefault="00870854" w:rsidP="00521A56">
            <w:pPr>
              <w:rPr>
                <w:rFonts w:ascii="Arial" w:eastAsia="Arial Unicode MS" w:hAnsi="Arial"/>
              </w:rPr>
            </w:pPr>
          </w:p>
        </w:tc>
        <w:tc>
          <w:tcPr>
            <w:tcW w:w="1080" w:type="dxa"/>
            <w:shd w:val="clear" w:color="auto" w:fill="auto"/>
          </w:tcPr>
          <w:p w14:paraId="171A6652" w14:textId="77777777" w:rsidR="00870854" w:rsidRPr="00E91314" w:rsidRDefault="00870854" w:rsidP="00521A56">
            <w:pPr>
              <w:rPr>
                <w:rFonts w:ascii="Arial" w:eastAsia="Arial Unicode MS" w:hAnsi="Arial"/>
              </w:rPr>
            </w:pPr>
          </w:p>
        </w:tc>
        <w:tc>
          <w:tcPr>
            <w:tcW w:w="1160" w:type="dxa"/>
            <w:shd w:val="clear" w:color="auto" w:fill="auto"/>
          </w:tcPr>
          <w:p w14:paraId="6AD4099D" w14:textId="77777777" w:rsidR="00870854" w:rsidRPr="00E91314" w:rsidRDefault="00870854" w:rsidP="00521A56">
            <w:pPr>
              <w:rPr>
                <w:rFonts w:ascii="Arial" w:eastAsia="Arial Unicode MS" w:hAnsi="Arial"/>
              </w:rPr>
            </w:pPr>
          </w:p>
        </w:tc>
      </w:tr>
      <w:tr w:rsidR="00870854" w:rsidRPr="00E91314" w14:paraId="26CD2483" w14:textId="77777777" w:rsidTr="00C53A3A">
        <w:trPr>
          <w:trHeight w:val="217"/>
        </w:trPr>
        <w:tc>
          <w:tcPr>
            <w:tcW w:w="2567" w:type="dxa"/>
            <w:gridSpan w:val="2"/>
          </w:tcPr>
          <w:p w14:paraId="04517FAD" w14:textId="77777777" w:rsidR="00870854" w:rsidRPr="00E963D8" w:rsidRDefault="00870854" w:rsidP="00521A56">
            <w:pPr>
              <w:rPr>
                <w:rFonts w:eastAsia="Arial Unicode MS"/>
                <w:lang w:val="en-US"/>
              </w:rPr>
            </w:pPr>
            <w:proofErr w:type="spellStart"/>
            <w:r w:rsidRPr="00E963D8">
              <w:rPr>
                <w:rFonts w:eastAsia="Arial Unicode MS"/>
                <w:lang w:val="en-US"/>
              </w:rPr>
              <w:t>Enhets</w:t>
            </w:r>
            <w:proofErr w:type="spellEnd"/>
            <w:r w:rsidRPr="00E963D8">
              <w:rPr>
                <w:rFonts w:eastAsia="Arial Unicode MS"/>
                <w:lang w:val="en-US"/>
              </w:rPr>
              <w:t xml:space="preserve">-id  </w:t>
            </w:r>
          </w:p>
          <w:p w14:paraId="459BAF78" w14:textId="77777777" w:rsidR="00870854" w:rsidRPr="00E963D8" w:rsidRDefault="00870854" w:rsidP="00521A56">
            <w:pPr>
              <w:rPr>
                <w:rFonts w:eastAsia="Arial Unicode MS"/>
                <w:i/>
                <w:lang w:val="en-US"/>
              </w:rPr>
            </w:pPr>
            <w:r w:rsidRPr="00E963D8">
              <w:rPr>
                <w:rFonts w:eastAsia="Arial Unicode MS"/>
                <w:i/>
                <w:lang w:val="en-US"/>
              </w:rPr>
              <w:t>(</w:t>
            </w:r>
            <w:proofErr w:type="spellStart"/>
            <w:proofErr w:type="gramStart"/>
            <w:r w:rsidRPr="00E963D8">
              <w:rPr>
                <w:lang w:val="en-US"/>
              </w:rPr>
              <w:t>healthcare</w:t>
            </w:r>
            <w:proofErr w:type="gramEnd"/>
            <w:r w:rsidRPr="00E963D8">
              <w:rPr>
                <w:lang w:val="en-US"/>
              </w:rPr>
              <w:t>_facility_CareUnit</w:t>
            </w:r>
            <w:proofErr w:type="spellEnd"/>
            <w:r w:rsidRPr="00E963D8">
              <w:rPr>
                <w:rFonts w:eastAsia="Arial Unicode MS"/>
                <w:i/>
                <w:lang w:val="en-US"/>
              </w:rPr>
              <w:t>)</w:t>
            </w:r>
          </w:p>
        </w:tc>
        <w:tc>
          <w:tcPr>
            <w:tcW w:w="3388" w:type="dxa"/>
          </w:tcPr>
          <w:p w14:paraId="00A75B1A" w14:textId="77777777" w:rsidR="00870854" w:rsidRPr="00E91314" w:rsidRDefault="00870854" w:rsidP="00521A56">
            <w:r w:rsidRPr="00E91314">
              <w:t>Vårdenheten som erbjuder/tillhandahåller formuläret. Fysisk mottagning.</w:t>
            </w:r>
          </w:p>
          <w:p w14:paraId="2F5E9304" w14:textId="77777777" w:rsidR="00870854" w:rsidRPr="00E91314" w:rsidRDefault="00870854" w:rsidP="00521A56">
            <w:pPr>
              <w:rPr>
                <w:rFonts w:eastAsia="Arial Unicode MS"/>
              </w:rPr>
            </w:pPr>
            <w:r w:rsidRPr="00E91314">
              <w:t>T.ex. Den avdelning som formuläret: se2321000016-1hz3</w:t>
            </w:r>
          </w:p>
        </w:tc>
        <w:tc>
          <w:tcPr>
            <w:tcW w:w="1140" w:type="dxa"/>
          </w:tcPr>
          <w:p w14:paraId="5A3ADE7D" w14:textId="77777777" w:rsidR="00870854" w:rsidRPr="00E91314" w:rsidRDefault="00870854" w:rsidP="00521A56">
            <w:pPr>
              <w:rPr>
                <w:rFonts w:eastAsia="Arial Unicode MS"/>
              </w:rPr>
            </w:pPr>
            <w:r w:rsidRPr="00E91314">
              <w:rPr>
                <w:rFonts w:eastAsia="Arial Unicode MS"/>
              </w:rPr>
              <w:t>II</w:t>
            </w:r>
          </w:p>
        </w:tc>
        <w:tc>
          <w:tcPr>
            <w:tcW w:w="720" w:type="dxa"/>
          </w:tcPr>
          <w:p w14:paraId="1F76452E" w14:textId="77777777" w:rsidR="00870854" w:rsidRPr="00E91314" w:rsidRDefault="00870854" w:rsidP="00521A56">
            <w:pPr>
              <w:rPr>
                <w:rFonts w:eastAsia="Arial Unicode MS"/>
              </w:rPr>
            </w:pPr>
            <w:r w:rsidRPr="00E91314">
              <w:rPr>
                <w:rFonts w:eastAsia="Arial Unicode MS"/>
              </w:rPr>
              <w:t>1</w:t>
            </w:r>
          </w:p>
        </w:tc>
        <w:tc>
          <w:tcPr>
            <w:tcW w:w="1839" w:type="dxa"/>
          </w:tcPr>
          <w:p w14:paraId="1748B6C0"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5B97B0B3" w14:textId="77777777" w:rsidR="00870854" w:rsidRPr="00E91314" w:rsidRDefault="00870854" w:rsidP="00521A56">
            <w:pPr>
              <w:rPr>
                <w:rFonts w:ascii="Arial" w:eastAsia="Arial Unicode MS" w:hAnsi="Arial"/>
              </w:rPr>
            </w:pPr>
          </w:p>
        </w:tc>
        <w:tc>
          <w:tcPr>
            <w:tcW w:w="1200" w:type="dxa"/>
            <w:shd w:val="clear" w:color="auto" w:fill="auto"/>
          </w:tcPr>
          <w:p w14:paraId="6562B1C5" w14:textId="77777777" w:rsidR="00870854" w:rsidRPr="00E91314" w:rsidRDefault="00870854" w:rsidP="00521A56">
            <w:pPr>
              <w:rPr>
                <w:rFonts w:ascii="Arial" w:eastAsia="Arial Unicode MS" w:hAnsi="Arial"/>
              </w:rPr>
            </w:pPr>
          </w:p>
        </w:tc>
        <w:tc>
          <w:tcPr>
            <w:tcW w:w="1080" w:type="dxa"/>
            <w:shd w:val="clear" w:color="auto" w:fill="auto"/>
          </w:tcPr>
          <w:p w14:paraId="164ABE3E" w14:textId="77777777" w:rsidR="00870854" w:rsidRPr="00E91314" w:rsidRDefault="00870854" w:rsidP="00521A56">
            <w:pPr>
              <w:rPr>
                <w:rFonts w:ascii="Arial" w:eastAsia="Arial Unicode MS" w:hAnsi="Arial"/>
              </w:rPr>
            </w:pPr>
          </w:p>
        </w:tc>
        <w:tc>
          <w:tcPr>
            <w:tcW w:w="1160" w:type="dxa"/>
            <w:shd w:val="clear" w:color="auto" w:fill="auto"/>
          </w:tcPr>
          <w:p w14:paraId="4C7104AC" w14:textId="77777777" w:rsidR="00870854" w:rsidRPr="00E91314" w:rsidRDefault="00870854" w:rsidP="00521A56">
            <w:pPr>
              <w:rPr>
                <w:rFonts w:ascii="Arial" w:eastAsia="Arial Unicode MS" w:hAnsi="Arial"/>
              </w:rPr>
            </w:pPr>
          </w:p>
        </w:tc>
      </w:tr>
      <w:tr w:rsidR="00870854" w:rsidRPr="00E91314" w14:paraId="6ED2744C" w14:textId="77777777" w:rsidTr="00C53A3A">
        <w:trPr>
          <w:trHeight w:val="217"/>
        </w:trPr>
        <w:tc>
          <w:tcPr>
            <w:tcW w:w="2567" w:type="dxa"/>
            <w:gridSpan w:val="2"/>
          </w:tcPr>
          <w:p w14:paraId="26FE69E4" w14:textId="77777777" w:rsidR="00870854" w:rsidRPr="00E91314" w:rsidRDefault="00870854" w:rsidP="00521A56">
            <w:r w:rsidRPr="00E91314">
              <w:t>Enhetsnamn</w:t>
            </w:r>
          </w:p>
          <w:p w14:paraId="0931216E" w14:textId="77777777" w:rsidR="00870854" w:rsidRPr="00E91314" w:rsidRDefault="00870854" w:rsidP="00521A56">
            <w:pPr>
              <w:rPr>
                <w:rFonts w:eastAsia="Arial Unicode MS"/>
                <w:i/>
              </w:rPr>
            </w:pPr>
            <w:r w:rsidRPr="00E91314">
              <w:t>(</w:t>
            </w:r>
            <w:proofErr w:type="spellStart"/>
            <w:r w:rsidRPr="00E91314">
              <w:t>healthcare_facility_CareUnitName</w:t>
            </w:r>
            <w:proofErr w:type="spellEnd"/>
            <w:r w:rsidRPr="00E91314">
              <w:t>)</w:t>
            </w:r>
          </w:p>
        </w:tc>
        <w:tc>
          <w:tcPr>
            <w:tcW w:w="3388" w:type="dxa"/>
          </w:tcPr>
          <w:p w14:paraId="3CDC2505" w14:textId="77777777" w:rsidR="00870854" w:rsidRPr="00E91314" w:rsidRDefault="00870854" w:rsidP="00521A56">
            <w:r w:rsidRPr="00E91314">
              <w:t>Vårdenhetens namn.</w:t>
            </w:r>
          </w:p>
          <w:p w14:paraId="64850329" w14:textId="77777777" w:rsidR="00870854" w:rsidRPr="00E91314" w:rsidRDefault="00870854" w:rsidP="00521A56">
            <w:pPr>
              <w:rPr>
                <w:rFonts w:eastAsia="Arial Unicode MS"/>
              </w:rPr>
            </w:pPr>
            <w:r w:rsidRPr="00E91314">
              <w:t xml:space="preserve">T.ex. Testvårdcentral A, Medicinmottagningen </w:t>
            </w:r>
            <w:proofErr w:type="spellStart"/>
            <w:r w:rsidRPr="00E91314">
              <w:t>USÖ</w:t>
            </w:r>
            <w:proofErr w:type="spellEnd"/>
          </w:p>
        </w:tc>
        <w:tc>
          <w:tcPr>
            <w:tcW w:w="1140" w:type="dxa"/>
          </w:tcPr>
          <w:p w14:paraId="5DD72DA2"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22FE95B7" w14:textId="77777777" w:rsidR="00870854" w:rsidRPr="00E91314" w:rsidRDefault="00870854" w:rsidP="00521A56">
            <w:pPr>
              <w:rPr>
                <w:rFonts w:eastAsia="Arial Unicode MS"/>
              </w:rPr>
            </w:pPr>
            <w:r w:rsidRPr="00E91314">
              <w:rPr>
                <w:rFonts w:eastAsia="Arial Unicode MS"/>
              </w:rPr>
              <w:t>1</w:t>
            </w:r>
          </w:p>
        </w:tc>
        <w:tc>
          <w:tcPr>
            <w:tcW w:w="1839" w:type="dxa"/>
          </w:tcPr>
          <w:p w14:paraId="1BC25C9B" w14:textId="77777777" w:rsidR="00870854" w:rsidRPr="00E91314" w:rsidRDefault="00870854" w:rsidP="00521A56">
            <w:pPr>
              <w:rPr>
                <w:rFonts w:eastAsia="Arial Unicode MS"/>
              </w:rPr>
            </w:pPr>
          </w:p>
        </w:tc>
        <w:tc>
          <w:tcPr>
            <w:tcW w:w="1881" w:type="dxa"/>
          </w:tcPr>
          <w:p w14:paraId="0A6778F5" w14:textId="77777777" w:rsidR="00870854" w:rsidRPr="00E91314" w:rsidRDefault="00870854" w:rsidP="00521A56">
            <w:pPr>
              <w:rPr>
                <w:rFonts w:ascii="Arial" w:eastAsia="Arial Unicode MS" w:hAnsi="Arial"/>
              </w:rPr>
            </w:pPr>
          </w:p>
        </w:tc>
        <w:tc>
          <w:tcPr>
            <w:tcW w:w="1200" w:type="dxa"/>
            <w:shd w:val="clear" w:color="auto" w:fill="auto"/>
          </w:tcPr>
          <w:p w14:paraId="3E980FE4" w14:textId="77777777" w:rsidR="00870854" w:rsidRPr="00E91314" w:rsidRDefault="00870854" w:rsidP="00521A56">
            <w:pPr>
              <w:rPr>
                <w:rFonts w:ascii="Arial" w:eastAsia="Arial Unicode MS" w:hAnsi="Arial"/>
              </w:rPr>
            </w:pPr>
          </w:p>
        </w:tc>
        <w:tc>
          <w:tcPr>
            <w:tcW w:w="1080" w:type="dxa"/>
            <w:shd w:val="clear" w:color="auto" w:fill="auto"/>
          </w:tcPr>
          <w:p w14:paraId="6AA68334" w14:textId="77777777" w:rsidR="00870854" w:rsidRPr="00E91314" w:rsidRDefault="00870854" w:rsidP="00521A56">
            <w:pPr>
              <w:rPr>
                <w:rFonts w:ascii="Arial" w:eastAsia="Arial Unicode MS" w:hAnsi="Arial"/>
              </w:rPr>
            </w:pPr>
          </w:p>
        </w:tc>
        <w:tc>
          <w:tcPr>
            <w:tcW w:w="1160" w:type="dxa"/>
            <w:shd w:val="clear" w:color="auto" w:fill="auto"/>
          </w:tcPr>
          <w:p w14:paraId="110458E1" w14:textId="77777777" w:rsidR="00870854" w:rsidRPr="00E91314" w:rsidRDefault="00870854" w:rsidP="00521A56">
            <w:pPr>
              <w:rPr>
                <w:rFonts w:ascii="Arial" w:eastAsia="Arial Unicode MS" w:hAnsi="Arial"/>
              </w:rPr>
            </w:pPr>
          </w:p>
        </w:tc>
      </w:tr>
      <w:tr w:rsidR="00870854" w:rsidRPr="00E91314" w14:paraId="747739E5" w14:textId="77777777" w:rsidTr="00C53A3A">
        <w:trPr>
          <w:trHeight w:val="217"/>
        </w:trPr>
        <w:tc>
          <w:tcPr>
            <w:tcW w:w="2567" w:type="dxa"/>
            <w:gridSpan w:val="2"/>
          </w:tcPr>
          <w:p w14:paraId="1AC4692B" w14:textId="77777777" w:rsidR="00870854" w:rsidRPr="00E91314" w:rsidRDefault="00870854" w:rsidP="00521A56">
            <w:r w:rsidRPr="00E91314">
              <w:t>(</w:t>
            </w:r>
            <w:proofErr w:type="spellStart"/>
            <w:r w:rsidRPr="00E91314">
              <w:t>healthcare_systemID</w:t>
            </w:r>
            <w:proofErr w:type="spellEnd"/>
            <w:r w:rsidRPr="00E91314">
              <w:t>)</w:t>
            </w:r>
          </w:p>
        </w:tc>
        <w:tc>
          <w:tcPr>
            <w:tcW w:w="3388" w:type="dxa"/>
          </w:tcPr>
          <w:p w14:paraId="7C035D46" w14:textId="77777777" w:rsidR="00870854" w:rsidRPr="00E91314" w:rsidRDefault="00870854" w:rsidP="00521A56">
            <w:r w:rsidRPr="00E91314">
              <w:t>Id för att identifiera mottagande system.</w:t>
            </w:r>
          </w:p>
          <w:p w14:paraId="281E51A6" w14:textId="77777777" w:rsidR="00870854" w:rsidRPr="00E91314" w:rsidRDefault="00870854" w:rsidP="00521A56">
            <w:r w:rsidRPr="00E91314">
              <w:t xml:space="preserve">T.ex. Ett </w:t>
            </w:r>
            <w:proofErr w:type="spellStart"/>
            <w:r w:rsidRPr="00E91314">
              <w:t>hsa</w:t>
            </w:r>
            <w:proofErr w:type="spellEnd"/>
            <w:r w:rsidRPr="00E91314">
              <w:t>-id uttaget för en instans av ett journalsystem</w:t>
            </w:r>
          </w:p>
        </w:tc>
        <w:tc>
          <w:tcPr>
            <w:tcW w:w="1140" w:type="dxa"/>
          </w:tcPr>
          <w:p w14:paraId="2E2F13AA" w14:textId="77777777" w:rsidR="00870854" w:rsidRPr="00E91314" w:rsidRDefault="00870854" w:rsidP="00521A56">
            <w:pPr>
              <w:rPr>
                <w:rFonts w:eastAsia="Arial Unicode MS"/>
              </w:rPr>
            </w:pPr>
            <w:r w:rsidRPr="00E91314">
              <w:rPr>
                <w:rFonts w:eastAsia="Arial Unicode MS"/>
              </w:rPr>
              <w:t>II</w:t>
            </w:r>
          </w:p>
        </w:tc>
        <w:tc>
          <w:tcPr>
            <w:tcW w:w="720" w:type="dxa"/>
          </w:tcPr>
          <w:p w14:paraId="5F1229BD"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6D80E5A"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39AB729B" w14:textId="77777777" w:rsidR="00870854" w:rsidRPr="00E91314" w:rsidRDefault="00870854" w:rsidP="00521A56">
            <w:pPr>
              <w:rPr>
                <w:rFonts w:ascii="Arial" w:eastAsia="Arial Unicode MS" w:hAnsi="Arial"/>
              </w:rPr>
            </w:pPr>
          </w:p>
        </w:tc>
        <w:tc>
          <w:tcPr>
            <w:tcW w:w="1200" w:type="dxa"/>
            <w:shd w:val="clear" w:color="auto" w:fill="auto"/>
          </w:tcPr>
          <w:p w14:paraId="01586AF8" w14:textId="77777777" w:rsidR="00870854" w:rsidRPr="00E91314" w:rsidRDefault="00870854" w:rsidP="00521A56">
            <w:pPr>
              <w:rPr>
                <w:rFonts w:ascii="Arial" w:eastAsia="Arial Unicode MS" w:hAnsi="Arial"/>
              </w:rPr>
            </w:pPr>
          </w:p>
        </w:tc>
        <w:tc>
          <w:tcPr>
            <w:tcW w:w="1080" w:type="dxa"/>
            <w:shd w:val="clear" w:color="auto" w:fill="auto"/>
          </w:tcPr>
          <w:p w14:paraId="380C6A96" w14:textId="77777777" w:rsidR="00870854" w:rsidRPr="00E91314" w:rsidRDefault="00870854" w:rsidP="00521A56">
            <w:pPr>
              <w:rPr>
                <w:rFonts w:ascii="Arial" w:eastAsia="Arial Unicode MS" w:hAnsi="Arial"/>
              </w:rPr>
            </w:pPr>
          </w:p>
        </w:tc>
        <w:tc>
          <w:tcPr>
            <w:tcW w:w="1160" w:type="dxa"/>
            <w:shd w:val="clear" w:color="auto" w:fill="auto"/>
          </w:tcPr>
          <w:p w14:paraId="4F61C2B3" w14:textId="77777777" w:rsidR="00870854" w:rsidRPr="00E91314" w:rsidRDefault="00870854" w:rsidP="00521A56">
            <w:pPr>
              <w:rPr>
                <w:rFonts w:ascii="Arial" w:eastAsia="Arial Unicode MS" w:hAnsi="Arial"/>
              </w:rPr>
            </w:pPr>
          </w:p>
        </w:tc>
      </w:tr>
      <w:tr w:rsidR="00870854" w:rsidRPr="00E91314" w14:paraId="6E7993DE" w14:textId="77777777" w:rsidTr="00C53A3A">
        <w:trPr>
          <w:trHeight w:val="217"/>
        </w:trPr>
        <w:tc>
          <w:tcPr>
            <w:tcW w:w="2567" w:type="dxa"/>
            <w:gridSpan w:val="2"/>
          </w:tcPr>
          <w:p w14:paraId="1CF50379" w14:textId="77777777" w:rsidR="00870854" w:rsidRPr="00E91314" w:rsidRDefault="00870854" w:rsidP="00521A56">
            <w:pPr>
              <w:rPr>
                <w:rFonts w:eastAsia="Arial Unicode MS"/>
              </w:rPr>
            </w:pPr>
            <w:r w:rsidRPr="00E91314">
              <w:rPr>
                <w:rFonts w:eastAsia="Arial Unicode MS"/>
              </w:rPr>
              <w:t>Hälsoärende-id</w:t>
            </w:r>
          </w:p>
          <w:p w14:paraId="7E930767" w14:textId="77777777" w:rsidR="00870854" w:rsidRPr="00E91314" w:rsidRDefault="00870854" w:rsidP="00521A56">
            <w:pPr>
              <w:rPr>
                <w:rFonts w:eastAsia="Arial Unicode MS"/>
              </w:rPr>
            </w:pPr>
            <w:r w:rsidRPr="00E91314">
              <w:rPr>
                <w:rFonts w:eastAsia="Arial Unicode MS"/>
              </w:rPr>
              <w:t>(</w:t>
            </w:r>
            <w:proofErr w:type="spellStart"/>
            <w:r w:rsidR="00467459">
              <w:t>C</w:t>
            </w:r>
            <w:r w:rsidR="00467459" w:rsidRPr="00E9413E">
              <w:t>linicalProcessInterestId</w:t>
            </w:r>
            <w:proofErr w:type="spellEnd"/>
            <w:r w:rsidRPr="00E91314">
              <w:rPr>
                <w:rFonts w:eastAsia="Arial Unicode MS"/>
              </w:rPr>
              <w:t>)</w:t>
            </w:r>
          </w:p>
        </w:tc>
        <w:tc>
          <w:tcPr>
            <w:tcW w:w="3388" w:type="dxa"/>
          </w:tcPr>
          <w:p w14:paraId="69900170" w14:textId="77777777" w:rsidR="00870854" w:rsidRPr="00E91314" w:rsidRDefault="00870854" w:rsidP="00521A56">
            <w:pPr>
              <w:rPr>
                <w:rFonts w:eastAsia="Arial Unicode MS"/>
              </w:rPr>
            </w:pPr>
            <w:r w:rsidRPr="00E91314">
              <w:rPr>
                <w:rFonts w:eastAsia="Arial Unicode MS"/>
              </w:rPr>
              <w:t xml:space="preserve"> </w:t>
            </w:r>
            <w:proofErr w:type="spellStart"/>
            <w:r w:rsidRPr="00E91314">
              <w:rPr>
                <w:rFonts w:eastAsia="Arial Unicode MS"/>
              </w:rPr>
              <w:t>HSA</w:t>
            </w:r>
            <w:proofErr w:type="spellEnd"/>
            <w:r w:rsidRPr="00E91314">
              <w:rPr>
                <w:rFonts w:eastAsia="Arial Unicode MS"/>
              </w:rPr>
              <w:t>-id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54940BD0"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4E961A81"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6F83AEF0" w14:textId="77777777" w:rsidR="00870854" w:rsidRPr="00E91314" w:rsidRDefault="00870854" w:rsidP="00521A56">
            <w:pPr>
              <w:rPr>
                <w:rFonts w:eastAsia="Arial Unicode MS"/>
              </w:rPr>
            </w:pPr>
            <w:r w:rsidRPr="00E91314">
              <w:rPr>
                <w:rFonts w:eastAsia="Arial Unicode MS"/>
              </w:rPr>
              <w:t>ID</w:t>
            </w:r>
          </w:p>
        </w:tc>
        <w:tc>
          <w:tcPr>
            <w:tcW w:w="1881" w:type="dxa"/>
          </w:tcPr>
          <w:p w14:paraId="29DB127E" w14:textId="77777777" w:rsidR="00870854" w:rsidRPr="00E91314" w:rsidRDefault="00870854" w:rsidP="00521A56">
            <w:pPr>
              <w:rPr>
                <w:rFonts w:ascii="Arial" w:eastAsia="Arial Unicode MS" w:hAnsi="Arial"/>
              </w:rPr>
            </w:pPr>
          </w:p>
        </w:tc>
        <w:tc>
          <w:tcPr>
            <w:tcW w:w="1200" w:type="dxa"/>
            <w:shd w:val="clear" w:color="auto" w:fill="auto"/>
          </w:tcPr>
          <w:p w14:paraId="5461356D" w14:textId="77777777" w:rsidR="00870854" w:rsidRPr="00E91314" w:rsidRDefault="00870854" w:rsidP="00521A56">
            <w:pPr>
              <w:rPr>
                <w:rFonts w:ascii="Arial" w:eastAsia="Arial Unicode MS" w:hAnsi="Arial"/>
              </w:rPr>
            </w:pPr>
          </w:p>
        </w:tc>
        <w:tc>
          <w:tcPr>
            <w:tcW w:w="1080" w:type="dxa"/>
            <w:shd w:val="clear" w:color="auto" w:fill="auto"/>
          </w:tcPr>
          <w:p w14:paraId="304B85A5" w14:textId="77777777" w:rsidR="00870854" w:rsidRPr="00E91314" w:rsidRDefault="00870854" w:rsidP="00521A56">
            <w:pPr>
              <w:rPr>
                <w:rFonts w:ascii="Arial" w:eastAsia="Arial Unicode MS" w:hAnsi="Arial"/>
              </w:rPr>
            </w:pPr>
          </w:p>
        </w:tc>
        <w:tc>
          <w:tcPr>
            <w:tcW w:w="1160" w:type="dxa"/>
            <w:shd w:val="clear" w:color="auto" w:fill="auto"/>
          </w:tcPr>
          <w:p w14:paraId="5C52C5C2" w14:textId="77777777" w:rsidR="00870854" w:rsidRPr="00E91314" w:rsidRDefault="00870854" w:rsidP="00521A56">
            <w:pPr>
              <w:rPr>
                <w:rFonts w:ascii="Arial" w:eastAsia="Arial Unicode MS" w:hAnsi="Arial"/>
              </w:rPr>
            </w:pPr>
          </w:p>
        </w:tc>
      </w:tr>
      <w:tr w:rsidR="00870854" w:rsidRPr="00E91314" w14:paraId="785C44B0" w14:textId="77777777" w:rsidTr="00C53A3A">
        <w:trPr>
          <w:trHeight w:val="217"/>
        </w:trPr>
        <w:tc>
          <w:tcPr>
            <w:tcW w:w="2567" w:type="dxa"/>
            <w:gridSpan w:val="2"/>
          </w:tcPr>
          <w:p w14:paraId="492A972C" w14:textId="77777777" w:rsidR="00870854" w:rsidRPr="00E91314" w:rsidRDefault="00870854" w:rsidP="00521A56">
            <w:pPr>
              <w:rPr>
                <w:rFonts w:eastAsia="Arial Unicode MS"/>
              </w:rPr>
            </w:pPr>
            <w:r w:rsidRPr="00E91314">
              <w:rPr>
                <w:rFonts w:eastAsia="Arial Unicode MS"/>
              </w:rPr>
              <w:lastRenderedPageBreak/>
              <w:t xml:space="preserve">Status </w:t>
            </w:r>
          </w:p>
          <w:p w14:paraId="01F63FA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FormStatus</w:t>
            </w:r>
            <w:proofErr w:type="spellEnd"/>
            <w:r w:rsidRPr="00E91314">
              <w:rPr>
                <w:rFonts w:eastAsia="Arial Unicode MS"/>
              </w:rPr>
              <w:t>)</w:t>
            </w:r>
          </w:p>
        </w:tc>
        <w:tc>
          <w:tcPr>
            <w:tcW w:w="3388" w:type="dxa"/>
          </w:tcPr>
          <w:p w14:paraId="5EF42315"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56F2D8C9"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3D73870A" w14:textId="77777777" w:rsidR="00870854" w:rsidRPr="00E91314" w:rsidRDefault="00870854" w:rsidP="00521A56">
            <w:pPr>
              <w:rPr>
                <w:rFonts w:eastAsia="Arial Unicode MS"/>
              </w:rPr>
            </w:pPr>
            <w:r w:rsidRPr="00E91314">
              <w:rPr>
                <w:rFonts w:eastAsia="Arial Unicode MS"/>
              </w:rPr>
              <w:t>1</w:t>
            </w:r>
          </w:p>
        </w:tc>
        <w:tc>
          <w:tcPr>
            <w:tcW w:w="1839" w:type="dxa"/>
          </w:tcPr>
          <w:p w14:paraId="14105351" w14:textId="77777777" w:rsidR="00870854" w:rsidRPr="00E91314" w:rsidRDefault="00870854" w:rsidP="00521A56">
            <w:pPr>
              <w:rPr>
                <w:rFonts w:eastAsia="Arial Unicode MS"/>
              </w:rPr>
            </w:pPr>
            <w:r w:rsidRPr="00E91314">
              <w:rPr>
                <w:rFonts w:eastAsia="Arial Unicode MS"/>
              </w:rPr>
              <w:t>KV Form Status</w:t>
            </w:r>
          </w:p>
          <w:p w14:paraId="5159053E" w14:textId="77777777" w:rsidR="00870854" w:rsidRPr="00E91314" w:rsidRDefault="00870854" w:rsidP="00521A56">
            <w:pPr>
              <w:rPr>
                <w:rFonts w:eastAsia="Arial Unicode MS"/>
              </w:rPr>
            </w:pPr>
            <w:proofErr w:type="spellStart"/>
            <w:r w:rsidRPr="00E91314">
              <w:rPr>
                <w:rFonts w:eastAsia="Arial Unicode MS"/>
              </w:rPr>
              <w:t>COMPLETED</w:t>
            </w:r>
            <w:proofErr w:type="spellEnd"/>
            <w:r w:rsidRPr="00E91314">
              <w:rPr>
                <w:rFonts w:eastAsia="Arial Unicode MS"/>
              </w:rPr>
              <w:t xml:space="preserve"> = Avslutad</w:t>
            </w:r>
            <w:r w:rsidRPr="00E91314">
              <w:rPr>
                <w:rFonts w:eastAsia="Arial Unicode MS"/>
              </w:rPr>
              <w:br/>
            </w:r>
            <w:proofErr w:type="spellStart"/>
            <w:r w:rsidRPr="00E91314">
              <w:rPr>
                <w:rFonts w:eastAsia="Arial Unicode MS"/>
              </w:rPr>
              <w:t>ONGOING</w:t>
            </w:r>
            <w:proofErr w:type="spellEnd"/>
            <w:r w:rsidRPr="00E91314">
              <w:rPr>
                <w:rFonts w:eastAsia="Arial Unicode MS"/>
              </w:rPr>
              <w:t xml:space="preserve"> = Pågående, frågor har temporärsparats</w:t>
            </w:r>
            <w:r w:rsidRPr="00E91314">
              <w:rPr>
                <w:rFonts w:eastAsia="Arial Unicode MS"/>
              </w:rPr>
              <w:br/>
            </w:r>
            <w:proofErr w:type="spellStart"/>
            <w:r w:rsidRPr="00E91314">
              <w:rPr>
                <w:rFonts w:eastAsia="Arial Unicode MS"/>
              </w:rPr>
              <w:t>PENDING_COMPLETION</w:t>
            </w:r>
            <w:proofErr w:type="spellEnd"/>
            <w:r w:rsidRPr="00E91314">
              <w:rPr>
                <w:rFonts w:eastAsia="Arial Unicode MS"/>
              </w:rPr>
              <w:t xml:space="preserve"> = Pågående, frågor har temporärsparats. Alla frågor är besvarade.</w:t>
            </w:r>
          </w:p>
        </w:tc>
        <w:tc>
          <w:tcPr>
            <w:tcW w:w="1881" w:type="dxa"/>
          </w:tcPr>
          <w:p w14:paraId="5F2B0BEA" w14:textId="77777777" w:rsidR="00870854" w:rsidRPr="00E91314" w:rsidRDefault="00870854" w:rsidP="00521A56">
            <w:pPr>
              <w:rPr>
                <w:rFonts w:ascii="Arial" w:eastAsia="Arial Unicode MS" w:hAnsi="Arial"/>
              </w:rPr>
            </w:pPr>
          </w:p>
        </w:tc>
        <w:tc>
          <w:tcPr>
            <w:tcW w:w="1200" w:type="dxa"/>
            <w:shd w:val="clear" w:color="auto" w:fill="auto"/>
          </w:tcPr>
          <w:p w14:paraId="1174FB88" w14:textId="77777777" w:rsidR="00870854" w:rsidRPr="00E91314" w:rsidRDefault="00870854" w:rsidP="00521A56">
            <w:pPr>
              <w:rPr>
                <w:rFonts w:ascii="Arial" w:eastAsia="Arial Unicode MS" w:hAnsi="Arial"/>
              </w:rPr>
            </w:pPr>
          </w:p>
        </w:tc>
        <w:tc>
          <w:tcPr>
            <w:tcW w:w="1080" w:type="dxa"/>
            <w:shd w:val="clear" w:color="auto" w:fill="auto"/>
          </w:tcPr>
          <w:p w14:paraId="4FE25CFB" w14:textId="77777777" w:rsidR="00870854" w:rsidRPr="00E91314" w:rsidRDefault="00870854" w:rsidP="00521A56">
            <w:pPr>
              <w:rPr>
                <w:rFonts w:ascii="Arial" w:eastAsia="Arial Unicode MS" w:hAnsi="Arial"/>
              </w:rPr>
            </w:pPr>
          </w:p>
        </w:tc>
        <w:tc>
          <w:tcPr>
            <w:tcW w:w="1160" w:type="dxa"/>
            <w:shd w:val="clear" w:color="auto" w:fill="auto"/>
          </w:tcPr>
          <w:p w14:paraId="3A15FB73" w14:textId="77777777" w:rsidR="00870854" w:rsidRPr="00E91314" w:rsidRDefault="00870854" w:rsidP="00521A56">
            <w:pPr>
              <w:rPr>
                <w:rFonts w:ascii="Arial" w:eastAsia="Arial Unicode MS" w:hAnsi="Arial"/>
              </w:rPr>
            </w:pPr>
          </w:p>
        </w:tc>
      </w:tr>
      <w:tr w:rsidR="00EC2DDF" w:rsidRPr="00E91314" w14:paraId="1B8A7C3B" w14:textId="77777777" w:rsidTr="00C53A3A">
        <w:trPr>
          <w:trHeight w:val="217"/>
        </w:trPr>
        <w:tc>
          <w:tcPr>
            <w:tcW w:w="2567" w:type="dxa"/>
            <w:gridSpan w:val="2"/>
          </w:tcPr>
          <w:p w14:paraId="06C412F2" w14:textId="77777777" w:rsidR="00EC2DDF" w:rsidRPr="00E91314" w:rsidRDefault="00EC2DDF" w:rsidP="00841515">
            <w:pPr>
              <w:rPr>
                <w:rFonts w:eastAsia="Arial Unicode MS"/>
              </w:rPr>
            </w:pPr>
            <w:r>
              <w:rPr>
                <w:rFonts w:eastAsia="Arial Unicode MS"/>
              </w:rPr>
              <w:t>(</w:t>
            </w:r>
            <w:proofErr w:type="spellStart"/>
            <w:r>
              <w:rPr>
                <w:rFonts w:eastAsia="Arial Unicode MS"/>
              </w:rPr>
              <w:t>FormText</w:t>
            </w:r>
            <w:proofErr w:type="spellEnd"/>
            <w:r>
              <w:rPr>
                <w:rFonts w:eastAsia="Arial Unicode MS"/>
              </w:rPr>
              <w:t>)</w:t>
            </w:r>
          </w:p>
        </w:tc>
        <w:tc>
          <w:tcPr>
            <w:tcW w:w="3388" w:type="dxa"/>
          </w:tcPr>
          <w:p w14:paraId="2B177CE5" w14:textId="77777777" w:rsidR="00EC2DDF" w:rsidRPr="00E91314" w:rsidRDefault="00A21E1F" w:rsidP="00521A56">
            <w:pPr>
              <w:rPr>
                <w:szCs w:val="20"/>
              </w:rPr>
            </w:pPr>
            <w:r>
              <w:rPr>
                <w:szCs w:val="20"/>
              </w:rPr>
              <w:t>Unik text för Formulär. Använd</w:t>
            </w:r>
            <w:r w:rsidR="00EC2DDF" w:rsidRPr="00EC2DDF">
              <w:rPr>
                <w:szCs w:val="20"/>
              </w:rPr>
              <w:t xml:space="preserve"> t.ex. </w:t>
            </w:r>
            <w:r>
              <w:rPr>
                <w:szCs w:val="20"/>
              </w:rPr>
              <w:t xml:space="preserve">tjänsten </w:t>
            </w:r>
            <w:r w:rsidR="00EC2DDF" w:rsidRPr="00EC2DDF">
              <w:rPr>
                <w:szCs w:val="20"/>
              </w:rPr>
              <w:t>"</w:t>
            </w:r>
            <w:proofErr w:type="spellStart"/>
            <w:r w:rsidR="00EC2DDF" w:rsidRPr="00EC2DDF">
              <w:rPr>
                <w:szCs w:val="20"/>
              </w:rPr>
              <w:t>CreateFormRequest</w:t>
            </w:r>
            <w:proofErr w:type="spellEnd"/>
            <w:r w:rsidR="00EC2DDF" w:rsidRPr="00EC2DDF">
              <w:rPr>
                <w:szCs w:val="20"/>
              </w:rPr>
              <w:t>" för att bifoga en unik text för formuläret. T.ex. "Hälsoundersökning inför besök X".</w:t>
            </w:r>
          </w:p>
        </w:tc>
        <w:tc>
          <w:tcPr>
            <w:tcW w:w="1140" w:type="dxa"/>
          </w:tcPr>
          <w:p w14:paraId="3F1F32C3" w14:textId="77777777" w:rsidR="00EC2DDF" w:rsidRPr="00E91314" w:rsidRDefault="00EC2DDF" w:rsidP="00521A56">
            <w:pPr>
              <w:rPr>
                <w:rFonts w:eastAsia="Arial Unicode MS"/>
              </w:rPr>
            </w:pPr>
            <w:proofErr w:type="spellStart"/>
            <w:r>
              <w:rPr>
                <w:rFonts w:eastAsia="Arial Unicode MS"/>
              </w:rPr>
              <w:t>TXT</w:t>
            </w:r>
            <w:proofErr w:type="spellEnd"/>
          </w:p>
        </w:tc>
        <w:tc>
          <w:tcPr>
            <w:tcW w:w="720" w:type="dxa"/>
          </w:tcPr>
          <w:p w14:paraId="2AEB26F4" w14:textId="77777777" w:rsidR="00EC2DDF" w:rsidRPr="00E91314" w:rsidRDefault="00EC2DDF"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39" w:type="dxa"/>
          </w:tcPr>
          <w:p w14:paraId="1A421664" w14:textId="77777777" w:rsidR="00EC2DDF" w:rsidRPr="00E91314" w:rsidRDefault="00EC2DDF" w:rsidP="00521A56">
            <w:pPr>
              <w:rPr>
                <w:rFonts w:eastAsia="Arial Unicode MS"/>
              </w:rPr>
            </w:pPr>
          </w:p>
        </w:tc>
        <w:tc>
          <w:tcPr>
            <w:tcW w:w="1881" w:type="dxa"/>
          </w:tcPr>
          <w:p w14:paraId="7461B332" w14:textId="77777777" w:rsidR="00EC2DDF" w:rsidRDefault="00EC2DDF" w:rsidP="00521A56">
            <w:pPr>
              <w:rPr>
                <w:rFonts w:ascii="Arial" w:eastAsia="Arial Unicode MS" w:hAnsi="Arial"/>
              </w:rPr>
            </w:pPr>
          </w:p>
        </w:tc>
        <w:tc>
          <w:tcPr>
            <w:tcW w:w="1200" w:type="dxa"/>
            <w:shd w:val="clear" w:color="auto" w:fill="auto"/>
          </w:tcPr>
          <w:p w14:paraId="63248032" w14:textId="77777777" w:rsidR="00EC2DDF" w:rsidRPr="00E91314" w:rsidRDefault="00EC2DDF" w:rsidP="00521A56">
            <w:pPr>
              <w:rPr>
                <w:rFonts w:ascii="Arial" w:eastAsia="Arial Unicode MS" w:hAnsi="Arial"/>
              </w:rPr>
            </w:pPr>
          </w:p>
        </w:tc>
        <w:tc>
          <w:tcPr>
            <w:tcW w:w="1080" w:type="dxa"/>
            <w:shd w:val="clear" w:color="auto" w:fill="auto"/>
          </w:tcPr>
          <w:p w14:paraId="0A56E1E6" w14:textId="77777777" w:rsidR="00EC2DDF" w:rsidRPr="00E91314" w:rsidRDefault="00EC2DDF" w:rsidP="00521A56">
            <w:pPr>
              <w:rPr>
                <w:rFonts w:ascii="Arial" w:eastAsia="Arial Unicode MS" w:hAnsi="Arial"/>
              </w:rPr>
            </w:pPr>
          </w:p>
        </w:tc>
        <w:tc>
          <w:tcPr>
            <w:tcW w:w="1160" w:type="dxa"/>
            <w:shd w:val="clear" w:color="auto" w:fill="auto"/>
          </w:tcPr>
          <w:p w14:paraId="4224DEF7" w14:textId="77777777" w:rsidR="00EC2DDF" w:rsidRPr="00E91314" w:rsidRDefault="00EC2DDF" w:rsidP="00521A56">
            <w:pPr>
              <w:rPr>
                <w:rFonts w:ascii="Arial" w:eastAsia="Arial Unicode MS" w:hAnsi="Arial"/>
              </w:rPr>
            </w:pPr>
          </w:p>
        </w:tc>
      </w:tr>
      <w:tr w:rsidR="00870854" w:rsidRPr="00E91314" w14:paraId="5E71E504" w14:textId="77777777" w:rsidTr="00C53A3A">
        <w:trPr>
          <w:trHeight w:val="217"/>
        </w:trPr>
        <w:tc>
          <w:tcPr>
            <w:tcW w:w="2567" w:type="dxa"/>
            <w:gridSpan w:val="2"/>
          </w:tcPr>
          <w:p w14:paraId="2ACC9663" w14:textId="77777777" w:rsidR="00870854" w:rsidRPr="00E91314" w:rsidRDefault="00870854" w:rsidP="00841515">
            <w:pPr>
              <w:rPr>
                <w:rFonts w:eastAsia="Arial Unicode MS"/>
              </w:rPr>
            </w:pPr>
            <w:r w:rsidRPr="00E91314">
              <w:rPr>
                <w:rFonts w:eastAsia="Arial Unicode MS"/>
              </w:rPr>
              <w:t>(</w:t>
            </w:r>
            <w:proofErr w:type="spellStart"/>
            <w:r w:rsidRPr="00E91314">
              <w:rPr>
                <w:rFonts w:eastAsia="Arial Unicode MS"/>
              </w:rPr>
              <w:t>Form</w:t>
            </w:r>
            <w:r w:rsidR="00841515">
              <w:rPr>
                <w:rFonts w:eastAsia="Arial Unicode MS"/>
              </w:rPr>
              <w:t>ID</w:t>
            </w:r>
            <w:proofErr w:type="spellEnd"/>
            <w:r w:rsidRPr="00E91314">
              <w:rPr>
                <w:rFonts w:eastAsia="Arial Unicode MS"/>
              </w:rPr>
              <w:t>)</w:t>
            </w:r>
          </w:p>
        </w:tc>
        <w:tc>
          <w:tcPr>
            <w:tcW w:w="3388" w:type="dxa"/>
          </w:tcPr>
          <w:p w14:paraId="05B21B3A"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w:t>
            </w:r>
            <w:proofErr w:type="spellStart"/>
            <w:r w:rsidRPr="00E91314">
              <w:rPr>
                <w:szCs w:val="20"/>
              </w:rPr>
              <w:t>GUID</w:t>
            </w:r>
            <w:proofErr w:type="spellEnd"/>
            <w:r w:rsidRPr="00E91314">
              <w:rPr>
                <w:szCs w:val="20"/>
              </w:rPr>
              <w:t>).</w:t>
            </w:r>
          </w:p>
          <w:p w14:paraId="1CCB2995" w14:textId="77777777" w:rsidR="00870854" w:rsidRDefault="00870854" w:rsidP="00521A56">
            <w:r w:rsidRPr="00E91314">
              <w:t xml:space="preserve">T.ex. MHV1 har </w:t>
            </w:r>
            <w:proofErr w:type="spellStart"/>
            <w:r w:rsidRPr="00E91314">
              <w:t>FormID</w:t>
            </w:r>
            <w:proofErr w:type="spellEnd"/>
            <w:r w:rsidRPr="00E91314">
              <w:t xml:space="preserve"> = 3B2DF0C0-BC22-11DE-823D-00155D316606</w:t>
            </w:r>
          </w:p>
          <w:p w14:paraId="390704BB" w14:textId="77777777" w:rsidR="00F23700" w:rsidRDefault="00F23700" w:rsidP="00521A56"/>
          <w:p w14:paraId="5D4D5E56"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7C28F25D" w14:textId="77777777" w:rsidR="00870854" w:rsidRPr="00E91314" w:rsidRDefault="00870854" w:rsidP="00521A56">
            <w:pPr>
              <w:rPr>
                <w:rFonts w:eastAsia="Arial Unicode MS"/>
              </w:rPr>
            </w:pPr>
            <w:r w:rsidRPr="00E91314">
              <w:rPr>
                <w:rFonts w:eastAsia="Arial Unicode MS"/>
              </w:rPr>
              <w:t>II</w:t>
            </w:r>
          </w:p>
        </w:tc>
        <w:tc>
          <w:tcPr>
            <w:tcW w:w="720" w:type="dxa"/>
          </w:tcPr>
          <w:p w14:paraId="49E6D3EB" w14:textId="77777777" w:rsidR="00870854" w:rsidRPr="00E91314" w:rsidRDefault="00870854" w:rsidP="00521A56">
            <w:pPr>
              <w:rPr>
                <w:rFonts w:eastAsia="Arial Unicode MS"/>
              </w:rPr>
            </w:pPr>
            <w:r w:rsidRPr="00E91314">
              <w:rPr>
                <w:rFonts w:eastAsia="Arial Unicode MS"/>
              </w:rPr>
              <w:t>1</w:t>
            </w:r>
          </w:p>
        </w:tc>
        <w:tc>
          <w:tcPr>
            <w:tcW w:w="1839" w:type="dxa"/>
          </w:tcPr>
          <w:p w14:paraId="375CBB35" w14:textId="77777777" w:rsidR="00870854" w:rsidRPr="00E91314" w:rsidRDefault="00870854" w:rsidP="00521A56">
            <w:pPr>
              <w:rPr>
                <w:rFonts w:eastAsia="Arial Unicode MS"/>
              </w:rPr>
            </w:pPr>
          </w:p>
        </w:tc>
        <w:tc>
          <w:tcPr>
            <w:tcW w:w="1881" w:type="dxa"/>
          </w:tcPr>
          <w:p w14:paraId="7B86BC1D" w14:textId="77777777" w:rsidR="00870854" w:rsidRPr="00E91314" w:rsidRDefault="00F23700" w:rsidP="00521A56">
            <w:pPr>
              <w:rPr>
                <w:rFonts w:ascii="Arial" w:eastAsia="Arial Unicode MS" w:hAnsi="Arial"/>
              </w:rPr>
            </w:pPr>
            <w:proofErr w:type="spellStart"/>
            <w:r>
              <w:rPr>
                <w:rFonts w:ascii="Arial" w:eastAsia="Arial Unicode MS" w:hAnsi="Arial"/>
              </w:rPr>
              <w:t>G</w:t>
            </w:r>
            <w:r w:rsidRPr="00F23700">
              <w:rPr>
                <w:rFonts w:ascii="Arial" w:eastAsia="Arial Unicode MS" w:hAnsi="Arial"/>
              </w:rPr>
              <w:t>lobally</w:t>
            </w:r>
            <w:proofErr w:type="spellEnd"/>
            <w:r w:rsidRPr="00F23700">
              <w:rPr>
                <w:rFonts w:ascii="Arial" w:eastAsia="Arial Unicode MS" w:hAnsi="Arial"/>
              </w:rPr>
              <w:t xml:space="preserve"> </w:t>
            </w:r>
            <w:proofErr w:type="spellStart"/>
            <w:r w:rsidRPr="00F23700">
              <w:rPr>
                <w:rFonts w:ascii="Arial" w:eastAsia="Arial Unicode MS" w:hAnsi="Arial"/>
              </w:rPr>
              <w:t>unique</w:t>
            </w:r>
            <w:proofErr w:type="spellEnd"/>
            <w:r w:rsidRPr="00F23700">
              <w:rPr>
                <w:rFonts w:ascii="Arial" w:eastAsia="Arial Unicode MS" w:hAnsi="Arial"/>
              </w:rPr>
              <w:t xml:space="preserve"> </w:t>
            </w:r>
            <w:proofErr w:type="spellStart"/>
            <w:r w:rsidRPr="00F23700">
              <w:rPr>
                <w:rFonts w:ascii="Arial" w:eastAsia="Arial Unicode MS" w:hAnsi="Arial"/>
              </w:rPr>
              <w:t>identifier</w:t>
            </w:r>
            <w:proofErr w:type="spellEnd"/>
            <w:r>
              <w:rPr>
                <w:rFonts w:ascii="Arial" w:eastAsia="Arial Unicode MS" w:hAnsi="Arial"/>
              </w:rPr>
              <w:t xml:space="preserve"> (</w:t>
            </w:r>
            <w:proofErr w:type="spellStart"/>
            <w:r w:rsidR="00870854" w:rsidRPr="00E91314">
              <w:rPr>
                <w:rFonts w:ascii="Arial" w:eastAsia="Arial Unicode MS" w:hAnsi="Arial"/>
              </w:rPr>
              <w:t>GUID</w:t>
            </w:r>
            <w:proofErr w:type="spellEnd"/>
            <w:r>
              <w:rPr>
                <w:rFonts w:ascii="Arial" w:eastAsia="Arial Unicode MS" w:hAnsi="Arial"/>
              </w:rPr>
              <w:t>)</w:t>
            </w:r>
          </w:p>
        </w:tc>
        <w:tc>
          <w:tcPr>
            <w:tcW w:w="1200" w:type="dxa"/>
            <w:shd w:val="clear" w:color="auto" w:fill="auto"/>
          </w:tcPr>
          <w:p w14:paraId="7AEB98E5" w14:textId="77777777" w:rsidR="00870854" w:rsidRPr="00E91314" w:rsidRDefault="00870854" w:rsidP="00521A56">
            <w:pPr>
              <w:rPr>
                <w:rFonts w:ascii="Arial" w:eastAsia="Arial Unicode MS" w:hAnsi="Arial"/>
              </w:rPr>
            </w:pPr>
          </w:p>
        </w:tc>
        <w:tc>
          <w:tcPr>
            <w:tcW w:w="1080" w:type="dxa"/>
            <w:shd w:val="clear" w:color="auto" w:fill="auto"/>
          </w:tcPr>
          <w:p w14:paraId="3B558CD7" w14:textId="77777777" w:rsidR="00870854" w:rsidRPr="00E91314" w:rsidRDefault="00870854" w:rsidP="00521A56">
            <w:pPr>
              <w:rPr>
                <w:rFonts w:ascii="Arial" w:eastAsia="Arial Unicode MS" w:hAnsi="Arial"/>
              </w:rPr>
            </w:pPr>
          </w:p>
        </w:tc>
        <w:tc>
          <w:tcPr>
            <w:tcW w:w="1160" w:type="dxa"/>
            <w:shd w:val="clear" w:color="auto" w:fill="auto"/>
          </w:tcPr>
          <w:p w14:paraId="5C08F37D" w14:textId="77777777" w:rsidR="00870854" w:rsidRPr="00E91314" w:rsidRDefault="00870854" w:rsidP="00521A56">
            <w:pPr>
              <w:rPr>
                <w:rFonts w:ascii="Arial" w:eastAsia="Arial Unicode MS" w:hAnsi="Arial"/>
              </w:rPr>
            </w:pPr>
          </w:p>
        </w:tc>
      </w:tr>
      <w:tr w:rsidR="00870854" w:rsidRPr="00E91314" w14:paraId="1C38535A" w14:textId="77777777" w:rsidTr="00C53A3A">
        <w:trPr>
          <w:trHeight w:val="217"/>
        </w:trPr>
        <w:tc>
          <w:tcPr>
            <w:tcW w:w="2567" w:type="dxa"/>
            <w:gridSpan w:val="2"/>
          </w:tcPr>
          <w:p w14:paraId="526BA5CA" w14:textId="77777777" w:rsidR="00870854" w:rsidRPr="00E91314" w:rsidRDefault="00870854" w:rsidP="00521A56">
            <w:pPr>
              <w:rPr>
                <w:rFonts w:eastAsia="Arial Unicode MS"/>
              </w:rPr>
            </w:pPr>
            <w:r w:rsidRPr="00E91314">
              <w:rPr>
                <w:rFonts w:eastAsia="Arial Unicode MS"/>
              </w:rPr>
              <w:lastRenderedPageBreak/>
              <w:t>Patient id</w:t>
            </w:r>
          </w:p>
          <w:p w14:paraId="06C4205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SubjectOfCare</w:t>
            </w:r>
            <w:proofErr w:type="spellEnd"/>
            <w:r w:rsidRPr="00E91314">
              <w:rPr>
                <w:rFonts w:eastAsia="Arial Unicode MS"/>
              </w:rPr>
              <w:t>)</w:t>
            </w:r>
          </w:p>
        </w:tc>
        <w:tc>
          <w:tcPr>
            <w:tcW w:w="3388" w:type="dxa"/>
          </w:tcPr>
          <w:p w14:paraId="2D193093" w14:textId="77777777" w:rsidR="00870854" w:rsidRPr="00E91314" w:rsidRDefault="00870854" w:rsidP="00521A56">
            <w:pPr>
              <w:rPr>
                <w:rFonts w:eastAsia="Arial Unicode MS"/>
              </w:rPr>
            </w:pPr>
            <w:r w:rsidRPr="00E91314">
              <w:rPr>
                <w:rFonts w:eastAsia="Arial Unicode MS"/>
              </w:rPr>
              <w:t>Patienten</w:t>
            </w:r>
            <w:r w:rsidR="00787AAD">
              <w:rPr>
                <w:rFonts w:eastAsia="Arial Unicode MS"/>
              </w:rPr>
              <w:t xml:space="preserve"> formuläret avser. Personnummer</w:t>
            </w:r>
            <w:r w:rsidRPr="00E91314">
              <w:rPr>
                <w:rFonts w:eastAsia="Arial Unicode MS"/>
              </w:rPr>
              <w:t xml:space="preserve"> format </w:t>
            </w:r>
            <w:proofErr w:type="spellStart"/>
            <w:r w:rsidRPr="00E91314">
              <w:rPr>
                <w:rFonts w:eastAsia="Arial Unicode MS"/>
              </w:rPr>
              <w:t>yyyymmddnnnn</w:t>
            </w:r>
            <w:proofErr w:type="spellEnd"/>
            <w:r w:rsidRPr="00E91314">
              <w:rPr>
                <w:rFonts w:eastAsia="Arial Unicode MS"/>
              </w:rPr>
              <w:t>.</w:t>
            </w:r>
          </w:p>
          <w:p w14:paraId="3A694D1F"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74C0704E" w14:textId="77777777" w:rsidR="00870854" w:rsidRPr="00E91314" w:rsidRDefault="00870854" w:rsidP="00521A56">
            <w:pPr>
              <w:rPr>
                <w:rFonts w:eastAsia="Arial Unicode MS"/>
              </w:rPr>
            </w:pPr>
            <w:r w:rsidRPr="00E91314">
              <w:rPr>
                <w:rFonts w:eastAsia="Arial Unicode MS"/>
              </w:rPr>
              <w:t>II</w:t>
            </w:r>
          </w:p>
        </w:tc>
        <w:tc>
          <w:tcPr>
            <w:tcW w:w="720" w:type="dxa"/>
          </w:tcPr>
          <w:p w14:paraId="15A15C92"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6A6906CE" w14:textId="77777777" w:rsidR="00870854" w:rsidRPr="00E91314" w:rsidRDefault="00870854" w:rsidP="00521A56"/>
        </w:tc>
        <w:tc>
          <w:tcPr>
            <w:tcW w:w="1881" w:type="dxa"/>
          </w:tcPr>
          <w:p w14:paraId="5A370EC3" w14:textId="77777777" w:rsidR="00870854" w:rsidRPr="00E91314" w:rsidRDefault="00870854" w:rsidP="00521A56">
            <w:pPr>
              <w:rPr>
                <w:rFonts w:ascii="Arial" w:eastAsia="Arial Unicode MS" w:hAnsi="Arial"/>
              </w:rPr>
            </w:pPr>
          </w:p>
        </w:tc>
        <w:tc>
          <w:tcPr>
            <w:tcW w:w="1200" w:type="dxa"/>
            <w:shd w:val="clear" w:color="auto" w:fill="auto"/>
          </w:tcPr>
          <w:p w14:paraId="0D3E2755" w14:textId="77777777" w:rsidR="00870854" w:rsidRPr="00E91314" w:rsidRDefault="00870854" w:rsidP="00521A56">
            <w:pPr>
              <w:rPr>
                <w:rFonts w:ascii="Arial" w:eastAsia="Arial Unicode MS" w:hAnsi="Arial"/>
              </w:rPr>
            </w:pPr>
          </w:p>
        </w:tc>
        <w:tc>
          <w:tcPr>
            <w:tcW w:w="1080" w:type="dxa"/>
            <w:shd w:val="clear" w:color="auto" w:fill="auto"/>
          </w:tcPr>
          <w:p w14:paraId="2477AF36" w14:textId="77777777" w:rsidR="00870854" w:rsidRPr="00E91314" w:rsidRDefault="00870854" w:rsidP="00521A56">
            <w:pPr>
              <w:rPr>
                <w:rFonts w:ascii="Arial" w:eastAsia="Arial Unicode MS" w:hAnsi="Arial"/>
              </w:rPr>
            </w:pPr>
          </w:p>
        </w:tc>
        <w:tc>
          <w:tcPr>
            <w:tcW w:w="1160" w:type="dxa"/>
            <w:shd w:val="clear" w:color="auto" w:fill="auto"/>
          </w:tcPr>
          <w:p w14:paraId="1E898176" w14:textId="77777777" w:rsidR="00870854" w:rsidRPr="00E91314" w:rsidRDefault="00870854" w:rsidP="00521A56">
            <w:pPr>
              <w:rPr>
                <w:rFonts w:ascii="Arial" w:eastAsia="Arial Unicode MS" w:hAnsi="Arial"/>
              </w:rPr>
            </w:pPr>
          </w:p>
        </w:tc>
      </w:tr>
      <w:tr w:rsidR="00870854" w:rsidRPr="00E91314" w14:paraId="4C830233" w14:textId="77777777" w:rsidTr="00C53A3A">
        <w:trPr>
          <w:trHeight w:val="217"/>
        </w:trPr>
        <w:tc>
          <w:tcPr>
            <w:tcW w:w="2567" w:type="dxa"/>
            <w:gridSpan w:val="2"/>
          </w:tcPr>
          <w:p w14:paraId="37E2621D" w14:textId="77777777" w:rsidR="00870854" w:rsidRPr="00E91314" w:rsidRDefault="00870854" w:rsidP="00787AAD">
            <w:pPr>
              <w:rPr>
                <w:rFonts w:eastAsia="Arial Unicode MS"/>
              </w:rPr>
            </w:pPr>
            <w:r w:rsidRPr="00E91314">
              <w:rPr>
                <w:rFonts w:eastAsia="Arial Unicode MS"/>
              </w:rPr>
              <w:t>(</w:t>
            </w:r>
            <w:proofErr w:type="spellStart"/>
            <w:r w:rsidRPr="00E91314">
              <w:rPr>
                <w:rFonts w:eastAsia="Arial Unicode MS"/>
              </w:rPr>
              <w:t>ExpireDate</w:t>
            </w:r>
            <w:proofErr w:type="spellEnd"/>
            <w:r w:rsidRPr="00E91314">
              <w:rPr>
                <w:rFonts w:eastAsia="Arial Unicode MS"/>
              </w:rPr>
              <w:t>)</w:t>
            </w:r>
          </w:p>
        </w:tc>
        <w:tc>
          <w:tcPr>
            <w:tcW w:w="3388" w:type="dxa"/>
          </w:tcPr>
          <w:p w14:paraId="02DAB1C7" w14:textId="77777777" w:rsidR="00870854" w:rsidRPr="00E91314" w:rsidRDefault="00870854" w:rsidP="00521A56">
            <w:pPr>
              <w:rPr>
                <w:rFonts w:eastAsia="Arial Unicode MS"/>
              </w:rPr>
            </w:pPr>
            <w:r w:rsidRPr="00E91314">
              <w:rPr>
                <w:rFonts w:eastAsia="Arial Unicode MS"/>
              </w:rPr>
              <w:t xml:space="preserve">Formulärets giltighetstid. Indikerar att formuläret kan fyllas i fram till om med angivet datum. </w:t>
            </w:r>
          </w:p>
          <w:p w14:paraId="1AE2DE76" w14:textId="77777777" w:rsidR="00870854" w:rsidRPr="00E91314" w:rsidRDefault="00870854" w:rsidP="00521A56">
            <w:pPr>
              <w:rPr>
                <w:rFonts w:eastAsia="Arial Unicode MS"/>
              </w:rPr>
            </w:pPr>
            <w:r w:rsidRPr="00E91314">
              <w:rPr>
                <w:rFonts w:eastAsia="Arial Unicode MS"/>
              </w:rPr>
              <w:t xml:space="preserve">T.ex. </w:t>
            </w:r>
            <w:proofErr w:type="gramStart"/>
            <w:r w:rsidRPr="00E91314">
              <w:rPr>
                <w:rFonts w:eastAsia="Arial Unicode MS"/>
              </w:rPr>
              <w:t>20121101</w:t>
            </w:r>
            <w:proofErr w:type="gramEnd"/>
          </w:p>
        </w:tc>
        <w:tc>
          <w:tcPr>
            <w:tcW w:w="1140" w:type="dxa"/>
          </w:tcPr>
          <w:p w14:paraId="0C7D0D12"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346B187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0B979961" w14:textId="77777777" w:rsidR="00870854" w:rsidRPr="00E91314" w:rsidRDefault="00190187" w:rsidP="00521A56">
            <w:pPr>
              <w:rPr>
                <w:rFonts w:eastAsia="Arial Unicode MS"/>
              </w:rPr>
            </w:pPr>
            <w:r w:rsidRPr="00190187">
              <w:t xml:space="preserve">ISO </w:t>
            </w:r>
            <w:proofErr w:type="gramStart"/>
            <w:r w:rsidRPr="00190187">
              <w:t>8601:2004</w:t>
            </w:r>
            <w:proofErr w:type="gramEnd"/>
            <w:r>
              <w:t xml:space="preserve"> </w:t>
            </w:r>
            <w:proofErr w:type="spellStart"/>
            <w:r w:rsidR="00870854" w:rsidRPr="00E91314">
              <w:t>ÅÅÅÅMMDD</w:t>
            </w:r>
            <w:proofErr w:type="spellEnd"/>
            <w:r w:rsidR="00870854" w:rsidRPr="00E91314">
              <w:br/>
              <w:t>(</w:t>
            </w:r>
            <w:proofErr w:type="spellStart"/>
            <w:r w:rsidR="00870854" w:rsidRPr="00E91314">
              <w:t>yyyyMMdd</w:t>
            </w:r>
            <w:proofErr w:type="spellEnd"/>
            <w:r w:rsidR="00870854" w:rsidRPr="00E91314">
              <w:t>)</w:t>
            </w:r>
          </w:p>
        </w:tc>
        <w:tc>
          <w:tcPr>
            <w:tcW w:w="1881" w:type="dxa"/>
          </w:tcPr>
          <w:p w14:paraId="51E3DE87" w14:textId="77777777" w:rsidR="00870854" w:rsidRPr="00E91314" w:rsidRDefault="00870854" w:rsidP="00521A56">
            <w:pPr>
              <w:rPr>
                <w:rFonts w:ascii="Arial" w:eastAsia="Arial Unicode MS" w:hAnsi="Arial"/>
              </w:rPr>
            </w:pPr>
          </w:p>
        </w:tc>
        <w:tc>
          <w:tcPr>
            <w:tcW w:w="1200" w:type="dxa"/>
            <w:shd w:val="clear" w:color="auto" w:fill="auto"/>
          </w:tcPr>
          <w:p w14:paraId="2DDCB50A" w14:textId="77777777" w:rsidR="00870854" w:rsidRPr="00E91314" w:rsidRDefault="00870854" w:rsidP="00521A56">
            <w:pPr>
              <w:rPr>
                <w:rFonts w:ascii="Arial" w:eastAsia="Arial Unicode MS" w:hAnsi="Arial"/>
              </w:rPr>
            </w:pPr>
          </w:p>
        </w:tc>
        <w:tc>
          <w:tcPr>
            <w:tcW w:w="1080" w:type="dxa"/>
            <w:shd w:val="clear" w:color="auto" w:fill="auto"/>
          </w:tcPr>
          <w:p w14:paraId="071A0BDD" w14:textId="77777777" w:rsidR="00870854" w:rsidRPr="00E91314" w:rsidRDefault="00870854" w:rsidP="00521A56">
            <w:pPr>
              <w:rPr>
                <w:rFonts w:ascii="Arial" w:eastAsia="Arial Unicode MS" w:hAnsi="Arial"/>
              </w:rPr>
            </w:pPr>
          </w:p>
        </w:tc>
        <w:tc>
          <w:tcPr>
            <w:tcW w:w="1160" w:type="dxa"/>
            <w:shd w:val="clear" w:color="auto" w:fill="auto"/>
          </w:tcPr>
          <w:p w14:paraId="0D45DEDA" w14:textId="77777777" w:rsidR="00870854" w:rsidRPr="00E91314" w:rsidRDefault="00870854" w:rsidP="00521A56">
            <w:pPr>
              <w:rPr>
                <w:rFonts w:ascii="Arial" w:eastAsia="Arial Unicode MS" w:hAnsi="Arial"/>
              </w:rPr>
            </w:pPr>
          </w:p>
        </w:tc>
      </w:tr>
      <w:tr w:rsidR="00870854" w:rsidRPr="00E91314" w14:paraId="3587E304" w14:textId="77777777" w:rsidTr="00C53A3A">
        <w:trPr>
          <w:trHeight w:val="217"/>
        </w:trPr>
        <w:tc>
          <w:tcPr>
            <w:tcW w:w="2567" w:type="dxa"/>
            <w:gridSpan w:val="2"/>
          </w:tcPr>
          <w:p w14:paraId="58F8306C"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CreatedDateTime</w:t>
            </w:r>
            <w:proofErr w:type="spellEnd"/>
            <w:r w:rsidRPr="00E91314">
              <w:rPr>
                <w:rFonts w:eastAsia="Arial Unicode MS"/>
              </w:rPr>
              <w:t>)</w:t>
            </w:r>
          </w:p>
        </w:tc>
        <w:tc>
          <w:tcPr>
            <w:tcW w:w="3388" w:type="dxa"/>
          </w:tcPr>
          <w:p w14:paraId="44668D87"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2D505C45"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 xml:space="preserve">130500 </w:t>
            </w:r>
          </w:p>
        </w:tc>
        <w:tc>
          <w:tcPr>
            <w:tcW w:w="1140" w:type="dxa"/>
          </w:tcPr>
          <w:p w14:paraId="7EF08FF0"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DCEF853"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38197805" w14:textId="77777777" w:rsidR="00870854" w:rsidRPr="00E91314" w:rsidRDefault="00190187" w:rsidP="00521A56">
            <w:r w:rsidRPr="00190187">
              <w:t xml:space="preserve">ISO </w:t>
            </w:r>
            <w:proofErr w:type="gramStart"/>
            <w:r w:rsidRPr="00190187">
              <w:t>8601:2004</w:t>
            </w:r>
            <w:proofErr w:type="gramEnd"/>
            <w:r>
              <w:t xml:space="preserve"> </w:t>
            </w:r>
            <w:proofErr w:type="spellStart"/>
            <w:r w:rsidR="00870854" w:rsidRPr="00E91314">
              <w:t>ÅÅÅÅMMDD</w:t>
            </w:r>
            <w:r>
              <w:t>T</w:t>
            </w:r>
            <w:r w:rsidR="00870854" w:rsidRPr="00E91314">
              <w:t>ttmmss</w:t>
            </w:r>
            <w:proofErr w:type="spellEnd"/>
            <w:r w:rsidR="00870854" w:rsidRPr="00E91314">
              <w:br/>
              <w:t>(</w:t>
            </w:r>
            <w:proofErr w:type="spellStart"/>
            <w:r w:rsidR="00870854" w:rsidRPr="00E91314">
              <w:t>yyyyMMdd</w:t>
            </w:r>
            <w:r>
              <w:t>T</w:t>
            </w:r>
            <w:r w:rsidR="00870854" w:rsidRPr="00E91314">
              <w:t>hhmmss</w:t>
            </w:r>
            <w:proofErr w:type="spellEnd"/>
            <w:r w:rsidR="00870854" w:rsidRPr="00E91314">
              <w:t>)</w:t>
            </w:r>
          </w:p>
        </w:tc>
        <w:tc>
          <w:tcPr>
            <w:tcW w:w="1881" w:type="dxa"/>
          </w:tcPr>
          <w:p w14:paraId="441E3900" w14:textId="77777777" w:rsidR="00870854" w:rsidRPr="00E91314" w:rsidRDefault="00870854" w:rsidP="00521A56"/>
        </w:tc>
        <w:tc>
          <w:tcPr>
            <w:tcW w:w="1200" w:type="dxa"/>
            <w:shd w:val="clear" w:color="auto" w:fill="auto"/>
          </w:tcPr>
          <w:p w14:paraId="567D7F07" w14:textId="77777777" w:rsidR="00870854" w:rsidRPr="00E91314" w:rsidRDefault="00870854" w:rsidP="00521A56">
            <w:pPr>
              <w:rPr>
                <w:rFonts w:ascii="Arial" w:eastAsia="Arial Unicode MS" w:hAnsi="Arial"/>
              </w:rPr>
            </w:pPr>
          </w:p>
        </w:tc>
        <w:tc>
          <w:tcPr>
            <w:tcW w:w="1080" w:type="dxa"/>
            <w:shd w:val="clear" w:color="auto" w:fill="auto"/>
          </w:tcPr>
          <w:p w14:paraId="277F1B11" w14:textId="77777777" w:rsidR="00870854" w:rsidRPr="00E91314" w:rsidRDefault="00870854" w:rsidP="00521A56">
            <w:pPr>
              <w:rPr>
                <w:rFonts w:ascii="Arial" w:eastAsia="Arial Unicode MS" w:hAnsi="Arial"/>
              </w:rPr>
            </w:pPr>
          </w:p>
        </w:tc>
        <w:tc>
          <w:tcPr>
            <w:tcW w:w="1160" w:type="dxa"/>
            <w:shd w:val="clear" w:color="auto" w:fill="auto"/>
          </w:tcPr>
          <w:p w14:paraId="523E27C0" w14:textId="77777777" w:rsidR="00870854" w:rsidRPr="00E91314" w:rsidRDefault="00870854" w:rsidP="00521A56">
            <w:pPr>
              <w:rPr>
                <w:rFonts w:ascii="Arial" w:eastAsia="Arial Unicode MS" w:hAnsi="Arial"/>
              </w:rPr>
            </w:pPr>
          </w:p>
        </w:tc>
      </w:tr>
      <w:tr w:rsidR="00870854" w:rsidRPr="00E91314" w14:paraId="3E6B2282" w14:textId="77777777" w:rsidTr="00C53A3A">
        <w:trPr>
          <w:trHeight w:val="217"/>
        </w:trPr>
        <w:tc>
          <w:tcPr>
            <w:tcW w:w="2567" w:type="dxa"/>
            <w:gridSpan w:val="2"/>
          </w:tcPr>
          <w:p w14:paraId="391CEA5E" w14:textId="77777777" w:rsidR="00870854" w:rsidRPr="00E91314" w:rsidRDefault="00787AAD" w:rsidP="00521A56">
            <w:pPr>
              <w:rPr>
                <w:rFonts w:eastAsia="Arial Unicode MS"/>
              </w:rPr>
            </w:pPr>
            <w:r>
              <w:rPr>
                <w:rFonts w:eastAsia="Arial Unicode MS"/>
              </w:rPr>
              <w:t>(</w:t>
            </w:r>
            <w:proofErr w:type="spellStart"/>
            <w:r w:rsidR="00870854" w:rsidRPr="00E91314">
              <w:rPr>
                <w:rFonts w:eastAsia="Arial Unicode MS"/>
              </w:rPr>
              <w:t>LastSavedDate</w:t>
            </w:r>
            <w:proofErr w:type="spellEnd"/>
            <w:r>
              <w:rPr>
                <w:rFonts w:eastAsia="Arial Unicode MS"/>
              </w:rPr>
              <w:t>)</w:t>
            </w:r>
          </w:p>
        </w:tc>
        <w:tc>
          <w:tcPr>
            <w:tcW w:w="3388" w:type="dxa"/>
          </w:tcPr>
          <w:p w14:paraId="2557F0CA"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39BD4AA7"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130500</w:t>
            </w:r>
          </w:p>
        </w:tc>
        <w:tc>
          <w:tcPr>
            <w:tcW w:w="1140" w:type="dxa"/>
          </w:tcPr>
          <w:p w14:paraId="2DE5B74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0B49A4C"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0B903359" w14:textId="77777777" w:rsidR="00190187" w:rsidRDefault="00190187" w:rsidP="00521A56">
            <w:r w:rsidRPr="00190187">
              <w:t xml:space="preserve">ISO </w:t>
            </w:r>
            <w:proofErr w:type="gramStart"/>
            <w:r w:rsidRPr="00190187">
              <w:t>8601:2004</w:t>
            </w:r>
            <w:proofErr w:type="gramEnd"/>
          </w:p>
          <w:p w14:paraId="360E99BA" w14:textId="77777777" w:rsidR="00870854" w:rsidRPr="00E91314" w:rsidRDefault="00870854" w:rsidP="00521A56">
            <w:pPr>
              <w:rPr>
                <w:rFonts w:eastAsia="Arial Unicode MS"/>
              </w:rPr>
            </w:pPr>
            <w:proofErr w:type="spellStart"/>
            <w:r w:rsidRPr="00E91314">
              <w:t>ÅÅÅÅMMDD</w:t>
            </w:r>
            <w:r w:rsidR="00190187">
              <w:t>T</w:t>
            </w:r>
            <w:r w:rsidRPr="00E91314">
              <w:t>ttmmss</w:t>
            </w:r>
            <w:proofErr w:type="spellEnd"/>
            <w:r w:rsidRPr="00E91314">
              <w:br/>
              <w:t>(</w:t>
            </w:r>
            <w:proofErr w:type="spellStart"/>
            <w:r w:rsidRPr="00E91314">
              <w:t>yyyyMMdd</w:t>
            </w:r>
            <w:r w:rsidR="00190187">
              <w:t>T</w:t>
            </w:r>
            <w:r w:rsidRPr="00E91314">
              <w:t>hhmmss</w:t>
            </w:r>
            <w:proofErr w:type="spellEnd"/>
            <w:r w:rsidRPr="00E91314">
              <w:t>)</w:t>
            </w:r>
          </w:p>
        </w:tc>
        <w:tc>
          <w:tcPr>
            <w:tcW w:w="1881" w:type="dxa"/>
          </w:tcPr>
          <w:p w14:paraId="692C377B" w14:textId="77777777" w:rsidR="00870854" w:rsidRPr="00E91314" w:rsidRDefault="00870854" w:rsidP="00521A56"/>
        </w:tc>
        <w:tc>
          <w:tcPr>
            <w:tcW w:w="1200" w:type="dxa"/>
            <w:shd w:val="clear" w:color="auto" w:fill="auto"/>
          </w:tcPr>
          <w:p w14:paraId="60594B63" w14:textId="77777777" w:rsidR="00870854" w:rsidRPr="00E91314" w:rsidRDefault="00870854" w:rsidP="00521A56">
            <w:pPr>
              <w:rPr>
                <w:rFonts w:ascii="Arial" w:eastAsia="Arial Unicode MS" w:hAnsi="Arial"/>
              </w:rPr>
            </w:pPr>
          </w:p>
        </w:tc>
        <w:tc>
          <w:tcPr>
            <w:tcW w:w="1080" w:type="dxa"/>
            <w:shd w:val="clear" w:color="auto" w:fill="auto"/>
          </w:tcPr>
          <w:p w14:paraId="5CAE0FC5" w14:textId="77777777" w:rsidR="00870854" w:rsidRPr="00E91314" w:rsidRDefault="00870854" w:rsidP="00521A56">
            <w:pPr>
              <w:rPr>
                <w:rFonts w:ascii="Arial" w:eastAsia="Arial Unicode MS" w:hAnsi="Arial"/>
              </w:rPr>
            </w:pPr>
          </w:p>
        </w:tc>
        <w:tc>
          <w:tcPr>
            <w:tcW w:w="1160" w:type="dxa"/>
            <w:shd w:val="clear" w:color="auto" w:fill="auto"/>
          </w:tcPr>
          <w:p w14:paraId="1C9FED9B" w14:textId="77777777" w:rsidR="00870854" w:rsidRPr="00E91314" w:rsidRDefault="00870854" w:rsidP="00521A56">
            <w:pPr>
              <w:rPr>
                <w:rFonts w:ascii="Arial" w:eastAsia="Arial Unicode MS" w:hAnsi="Arial"/>
              </w:rPr>
            </w:pPr>
          </w:p>
        </w:tc>
      </w:tr>
      <w:tr w:rsidR="00870854" w:rsidRPr="00E91314" w14:paraId="4941D81D" w14:textId="77777777" w:rsidTr="00C53A3A">
        <w:trPr>
          <w:trHeight w:val="217"/>
        </w:trPr>
        <w:tc>
          <w:tcPr>
            <w:tcW w:w="2567" w:type="dxa"/>
            <w:gridSpan w:val="2"/>
          </w:tcPr>
          <w:p w14:paraId="2F17AED8" w14:textId="77777777" w:rsidR="00870854" w:rsidRPr="00E91314" w:rsidRDefault="00787AAD" w:rsidP="00521A56">
            <w:pPr>
              <w:rPr>
                <w:rFonts w:eastAsia="Arial Unicode MS"/>
              </w:rPr>
            </w:pPr>
            <w:r>
              <w:rPr>
                <w:rFonts w:eastAsia="Arial Unicode MS"/>
              </w:rPr>
              <w:t>(</w:t>
            </w:r>
            <w:proofErr w:type="spellStart"/>
            <w:r w:rsidR="00870854" w:rsidRPr="00E91314">
              <w:rPr>
                <w:rFonts w:eastAsia="Arial Unicode MS"/>
              </w:rPr>
              <w:t>KeepUntil</w:t>
            </w:r>
            <w:proofErr w:type="spellEnd"/>
            <w:r>
              <w:rPr>
                <w:rFonts w:eastAsia="Arial Unicode MS"/>
              </w:rPr>
              <w:t>)</w:t>
            </w:r>
          </w:p>
        </w:tc>
        <w:tc>
          <w:tcPr>
            <w:tcW w:w="3388" w:type="dxa"/>
          </w:tcPr>
          <w:p w14:paraId="3A9B513C" w14:textId="77777777" w:rsidR="00870854" w:rsidRPr="00E91314" w:rsidRDefault="00870854" w:rsidP="00521A56">
            <w:pPr>
              <w:rPr>
                <w:rFonts w:eastAsia="Arial Unicode MS"/>
              </w:rPr>
            </w:pPr>
            <w:r w:rsidRPr="00E91314">
              <w:rPr>
                <w:rFonts w:eastAsia="Arial Unicode MS"/>
              </w:rPr>
              <w:t xml:space="preserve">Datum för hur länge </w:t>
            </w:r>
            <w:proofErr w:type="spellStart"/>
            <w:r w:rsidRPr="00E91314">
              <w:rPr>
                <w:rFonts w:eastAsia="Arial Unicode MS"/>
              </w:rPr>
              <w:t>källsystemet</w:t>
            </w:r>
            <w:proofErr w:type="spellEnd"/>
            <w:r w:rsidRPr="00E91314">
              <w:rPr>
                <w:rFonts w:eastAsia="Arial Unicode MS"/>
              </w:rPr>
              <w:t xml:space="preserve"> kommer lagra formuläret</w:t>
            </w:r>
            <w:r w:rsidR="005A70A3">
              <w:rPr>
                <w:rFonts w:eastAsia="Arial Unicode MS"/>
              </w:rPr>
              <w:t>. Tomt indikerar tillsvidare.</w:t>
            </w:r>
          </w:p>
        </w:tc>
        <w:tc>
          <w:tcPr>
            <w:tcW w:w="1140" w:type="dxa"/>
          </w:tcPr>
          <w:p w14:paraId="7388508C"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F86FE53" w14:textId="77777777" w:rsidR="00870854" w:rsidRPr="00E91314" w:rsidRDefault="005A70A3" w:rsidP="00521A56">
            <w:pPr>
              <w:rPr>
                <w:rFonts w:eastAsia="Arial Unicode MS"/>
              </w:rPr>
            </w:pPr>
            <w:r>
              <w:rPr>
                <w:rFonts w:eastAsia="Arial Unicode MS"/>
              </w:rPr>
              <w:t>0</w:t>
            </w:r>
            <w:proofErr w:type="gramStart"/>
            <w:r w:rsidR="00870854" w:rsidRPr="00E91314">
              <w:rPr>
                <w:rFonts w:eastAsia="Arial Unicode MS"/>
              </w:rPr>
              <w:t>..</w:t>
            </w:r>
            <w:proofErr w:type="gramEnd"/>
            <w:r w:rsidR="00870854" w:rsidRPr="00E91314">
              <w:rPr>
                <w:rFonts w:eastAsia="Arial Unicode MS"/>
              </w:rPr>
              <w:t>1</w:t>
            </w:r>
          </w:p>
        </w:tc>
        <w:tc>
          <w:tcPr>
            <w:tcW w:w="1839" w:type="dxa"/>
          </w:tcPr>
          <w:p w14:paraId="08D78C8C" w14:textId="77777777" w:rsidR="00190187" w:rsidRDefault="00190187" w:rsidP="00521A56">
            <w:r w:rsidRPr="00190187">
              <w:t xml:space="preserve">ISO </w:t>
            </w:r>
            <w:proofErr w:type="gramStart"/>
            <w:r w:rsidRPr="00190187">
              <w:t>8601:2004</w:t>
            </w:r>
            <w:proofErr w:type="gramEnd"/>
          </w:p>
          <w:p w14:paraId="50379AE5" w14:textId="77777777" w:rsidR="00870854" w:rsidRPr="00E91314" w:rsidRDefault="00870854" w:rsidP="00521A56">
            <w:pPr>
              <w:rPr>
                <w:rFonts w:eastAsia="Arial Unicode MS"/>
              </w:rPr>
            </w:pPr>
            <w:proofErr w:type="spellStart"/>
            <w:r w:rsidRPr="00E91314">
              <w:t>ÅÅÅÅMMDD</w:t>
            </w:r>
            <w:proofErr w:type="spellEnd"/>
          </w:p>
        </w:tc>
        <w:tc>
          <w:tcPr>
            <w:tcW w:w="1881" w:type="dxa"/>
          </w:tcPr>
          <w:p w14:paraId="003E1A56" w14:textId="77777777" w:rsidR="00870854" w:rsidRPr="00E91314" w:rsidRDefault="00870854" w:rsidP="00521A56"/>
        </w:tc>
        <w:tc>
          <w:tcPr>
            <w:tcW w:w="1200" w:type="dxa"/>
            <w:shd w:val="clear" w:color="auto" w:fill="auto"/>
          </w:tcPr>
          <w:p w14:paraId="6985123B" w14:textId="77777777" w:rsidR="00870854" w:rsidRPr="00E91314" w:rsidRDefault="00870854" w:rsidP="00521A56">
            <w:pPr>
              <w:rPr>
                <w:rFonts w:ascii="Arial" w:eastAsia="Arial Unicode MS" w:hAnsi="Arial"/>
              </w:rPr>
            </w:pPr>
          </w:p>
        </w:tc>
        <w:tc>
          <w:tcPr>
            <w:tcW w:w="1080" w:type="dxa"/>
            <w:shd w:val="clear" w:color="auto" w:fill="auto"/>
          </w:tcPr>
          <w:p w14:paraId="31195C18" w14:textId="77777777" w:rsidR="00870854" w:rsidRPr="00E91314" w:rsidRDefault="00870854" w:rsidP="00521A56">
            <w:pPr>
              <w:rPr>
                <w:rFonts w:ascii="Arial" w:eastAsia="Arial Unicode MS" w:hAnsi="Arial"/>
              </w:rPr>
            </w:pPr>
          </w:p>
        </w:tc>
        <w:tc>
          <w:tcPr>
            <w:tcW w:w="1160" w:type="dxa"/>
            <w:shd w:val="clear" w:color="auto" w:fill="auto"/>
          </w:tcPr>
          <w:p w14:paraId="34EED3D8" w14:textId="77777777" w:rsidR="00870854" w:rsidRPr="00E91314" w:rsidRDefault="00870854" w:rsidP="00521A56">
            <w:pPr>
              <w:rPr>
                <w:rFonts w:ascii="Arial" w:eastAsia="Arial Unicode MS" w:hAnsi="Arial"/>
              </w:rPr>
            </w:pPr>
          </w:p>
        </w:tc>
      </w:tr>
      <w:tr w:rsidR="00870854" w:rsidRPr="00E91314" w14:paraId="21EBBBA6" w14:textId="77777777" w:rsidTr="00C53A3A">
        <w:trPr>
          <w:trHeight w:val="217"/>
        </w:trPr>
        <w:tc>
          <w:tcPr>
            <w:tcW w:w="2567" w:type="dxa"/>
            <w:gridSpan w:val="2"/>
          </w:tcPr>
          <w:p w14:paraId="7E0CB7C8" w14:textId="77777777" w:rsidR="00870854" w:rsidRPr="00E91314" w:rsidRDefault="00870854" w:rsidP="00521A56">
            <w:pPr>
              <w:rPr>
                <w:rFonts w:eastAsia="Arial Unicode MS"/>
              </w:rPr>
            </w:pPr>
            <w:r w:rsidRPr="00E91314">
              <w:rPr>
                <w:rFonts w:eastAsia="Arial Unicode MS"/>
              </w:rPr>
              <w:t>Formulärmall/id</w:t>
            </w:r>
          </w:p>
          <w:p w14:paraId="48F37F66" w14:textId="77777777" w:rsidR="00870854" w:rsidRPr="00E91314" w:rsidRDefault="00870854" w:rsidP="007A397D">
            <w:pPr>
              <w:rPr>
                <w:rFonts w:eastAsia="Arial Unicode MS"/>
              </w:rPr>
            </w:pPr>
            <w:r w:rsidRPr="00E91314">
              <w:rPr>
                <w:rFonts w:eastAsia="Arial Unicode MS"/>
              </w:rPr>
              <w:t>(</w:t>
            </w:r>
            <w:proofErr w:type="spellStart"/>
            <w:r w:rsidRPr="00E91314">
              <w:rPr>
                <w:rFonts w:eastAsia="Arial Unicode MS"/>
              </w:rPr>
              <w:t>FormTemplate</w:t>
            </w:r>
            <w:r w:rsidR="007A397D">
              <w:rPr>
                <w:rFonts w:eastAsia="Arial Unicode MS"/>
              </w:rPr>
              <w:t>Info</w:t>
            </w:r>
            <w:proofErr w:type="spellEnd"/>
            <w:r w:rsidRPr="00E91314">
              <w:rPr>
                <w:rFonts w:eastAsia="Arial Unicode MS"/>
              </w:rPr>
              <w:t>)</w:t>
            </w:r>
          </w:p>
        </w:tc>
        <w:tc>
          <w:tcPr>
            <w:tcW w:w="3388" w:type="dxa"/>
          </w:tcPr>
          <w:p w14:paraId="406B3CC1" w14:textId="77777777" w:rsidR="00870854" w:rsidRPr="00E91314" w:rsidRDefault="00870854" w:rsidP="00521A56">
            <w:pPr>
              <w:rPr>
                <w:rFonts w:eastAsia="Arial Unicode MS"/>
              </w:rPr>
            </w:pPr>
            <w:r w:rsidRPr="00E91314">
              <w:rPr>
                <w:rFonts w:eastAsia="Arial Unicode MS"/>
              </w:rPr>
              <w:t>Koppling till klass för formulärmall.</w:t>
            </w:r>
          </w:p>
          <w:p w14:paraId="6D0683A3"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2DF50804" w14:textId="77777777" w:rsidR="00870854" w:rsidRPr="00E91314" w:rsidRDefault="00870854" w:rsidP="00521A56">
            <w:pPr>
              <w:rPr>
                <w:rFonts w:eastAsia="Arial Unicode MS"/>
              </w:rPr>
            </w:pPr>
            <w:r w:rsidRPr="00E91314">
              <w:rPr>
                <w:rFonts w:eastAsia="Arial Unicode MS"/>
              </w:rPr>
              <w:t>II</w:t>
            </w:r>
          </w:p>
        </w:tc>
        <w:tc>
          <w:tcPr>
            <w:tcW w:w="720" w:type="dxa"/>
          </w:tcPr>
          <w:p w14:paraId="2C414869" w14:textId="77777777" w:rsidR="00870854" w:rsidRPr="00E91314" w:rsidRDefault="00870854" w:rsidP="00521A56">
            <w:pPr>
              <w:rPr>
                <w:rFonts w:eastAsia="Arial Unicode MS"/>
              </w:rPr>
            </w:pPr>
            <w:r w:rsidRPr="00E91314">
              <w:rPr>
                <w:rFonts w:eastAsia="Arial Unicode MS"/>
              </w:rPr>
              <w:t>1</w:t>
            </w:r>
          </w:p>
        </w:tc>
        <w:tc>
          <w:tcPr>
            <w:tcW w:w="1839" w:type="dxa"/>
          </w:tcPr>
          <w:p w14:paraId="5F83BE82"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5C305D50"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4678A8F8" w14:textId="77777777" w:rsidR="00870854" w:rsidRPr="00E91314" w:rsidRDefault="00870854" w:rsidP="00521A56">
            <w:pPr>
              <w:rPr>
                <w:rFonts w:ascii="Arial" w:eastAsia="Arial Unicode MS" w:hAnsi="Arial"/>
              </w:rPr>
            </w:pPr>
          </w:p>
        </w:tc>
        <w:tc>
          <w:tcPr>
            <w:tcW w:w="1080" w:type="dxa"/>
            <w:shd w:val="clear" w:color="auto" w:fill="auto"/>
          </w:tcPr>
          <w:p w14:paraId="1DF702F2" w14:textId="77777777" w:rsidR="00870854" w:rsidRPr="00E91314" w:rsidRDefault="00870854" w:rsidP="00521A56">
            <w:pPr>
              <w:rPr>
                <w:rFonts w:ascii="Arial" w:eastAsia="Arial Unicode MS" w:hAnsi="Arial"/>
              </w:rPr>
            </w:pPr>
          </w:p>
        </w:tc>
        <w:tc>
          <w:tcPr>
            <w:tcW w:w="1160" w:type="dxa"/>
            <w:shd w:val="clear" w:color="auto" w:fill="auto"/>
          </w:tcPr>
          <w:p w14:paraId="2838B104" w14:textId="77777777" w:rsidR="00870854" w:rsidRPr="00E91314" w:rsidRDefault="00870854" w:rsidP="00521A56">
            <w:pPr>
              <w:rPr>
                <w:rFonts w:ascii="Arial" w:eastAsia="Arial Unicode MS" w:hAnsi="Arial"/>
              </w:rPr>
            </w:pPr>
          </w:p>
        </w:tc>
      </w:tr>
      <w:tr w:rsidR="00870854" w:rsidRPr="00E91314" w14:paraId="24047938" w14:textId="77777777" w:rsidTr="00C53A3A">
        <w:trPr>
          <w:trHeight w:val="217"/>
        </w:trPr>
        <w:tc>
          <w:tcPr>
            <w:tcW w:w="2567" w:type="dxa"/>
            <w:gridSpan w:val="2"/>
          </w:tcPr>
          <w:p w14:paraId="6B8A96EF" w14:textId="77777777" w:rsidR="00870854" w:rsidRPr="00E91314" w:rsidRDefault="00870854" w:rsidP="00521A56">
            <w:pPr>
              <w:rPr>
                <w:rFonts w:eastAsia="Arial Unicode MS"/>
              </w:rPr>
            </w:pPr>
          </w:p>
        </w:tc>
        <w:tc>
          <w:tcPr>
            <w:tcW w:w="3388" w:type="dxa"/>
          </w:tcPr>
          <w:p w14:paraId="3ECD418A" w14:textId="77777777" w:rsidR="00870854" w:rsidRPr="00E91314" w:rsidRDefault="00870854" w:rsidP="00521A56">
            <w:pPr>
              <w:rPr>
                <w:rFonts w:eastAsia="Arial Unicode MS"/>
              </w:rPr>
            </w:pPr>
          </w:p>
        </w:tc>
        <w:tc>
          <w:tcPr>
            <w:tcW w:w="1140" w:type="dxa"/>
          </w:tcPr>
          <w:p w14:paraId="63582891" w14:textId="77777777" w:rsidR="00870854" w:rsidRPr="00E91314" w:rsidRDefault="00870854" w:rsidP="00521A56">
            <w:pPr>
              <w:rPr>
                <w:rFonts w:eastAsia="Arial Unicode MS"/>
              </w:rPr>
            </w:pPr>
          </w:p>
        </w:tc>
        <w:tc>
          <w:tcPr>
            <w:tcW w:w="720" w:type="dxa"/>
          </w:tcPr>
          <w:p w14:paraId="48192FEC" w14:textId="77777777" w:rsidR="00870854" w:rsidRPr="00E91314" w:rsidRDefault="00870854" w:rsidP="00521A56">
            <w:pPr>
              <w:rPr>
                <w:rFonts w:eastAsia="Arial Unicode MS"/>
              </w:rPr>
            </w:pPr>
          </w:p>
        </w:tc>
        <w:tc>
          <w:tcPr>
            <w:tcW w:w="1839" w:type="dxa"/>
          </w:tcPr>
          <w:p w14:paraId="09504422" w14:textId="77777777" w:rsidR="00870854" w:rsidRPr="00E91314" w:rsidRDefault="00870854" w:rsidP="00521A56">
            <w:pPr>
              <w:rPr>
                <w:rFonts w:eastAsia="Arial Unicode MS"/>
              </w:rPr>
            </w:pPr>
          </w:p>
        </w:tc>
        <w:tc>
          <w:tcPr>
            <w:tcW w:w="1881" w:type="dxa"/>
          </w:tcPr>
          <w:p w14:paraId="67528632" w14:textId="77777777" w:rsidR="00870854" w:rsidRPr="00E91314" w:rsidRDefault="00870854" w:rsidP="00521A56">
            <w:pPr>
              <w:rPr>
                <w:rFonts w:ascii="Arial" w:eastAsia="Arial Unicode MS" w:hAnsi="Arial"/>
              </w:rPr>
            </w:pPr>
          </w:p>
        </w:tc>
        <w:tc>
          <w:tcPr>
            <w:tcW w:w="1200" w:type="dxa"/>
            <w:shd w:val="clear" w:color="auto" w:fill="auto"/>
          </w:tcPr>
          <w:p w14:paraId="63F30EB1" w14:textId="77777777" w:rsidR="00870854" w:rsidRPr="00E91314" w:rsidRDefault="00870854" w:rsidP="00521A56">
            <w:pPr>
              <w:rPr>
                <w:rFonts w:ascii="Arial" w:eastAsia="Arial Unicode MS" w:hAnsi="Arial"/>
              </w:rPr>
            </w:pPr>
          </w:p>
        </w:tc>
        <w:tc>
          <w:tcPr>
            <w:tcW w:w="1080" w:type="dxa"/>
            <w:shd w:val="clear" w:color="auto" w:fill="auto"/>
          </w:tcPr>
          <w:p w14:paraId="7E879708" w14:textId="77777777" w:rsidR="00870854" w:rsidRPr="00E91314" w:rsidRDefault="00870854" w:rsidP="00521A56">
            <w:pPr>
              <w:rPr>
                <w:rFonts w:ascii="Arial" w:eastAsia="Arial Unicode MS" w:hAnsi="Arial"/>
              </w:rPr>
            </w:pPr>
          </w:p>
        </w:tc>
        <w:tc>
          <w:tcPr>
            <w:tcW w:w="1160" w:type="dxa"/>
            <w:shd w:val="clear" w:color="auto" w:fill="auto"/>
          </w:tcPr>
          <w:p w14:paraId="32B9FBFA" w14:textId="77777777" w:rsidR="00870854" w:rsidRPr="00E91314" w:rsidRDefault="00870854" w:rsidP="00521A56">
            <w:pPr>
              <w:rPr>
                <w:rFonts w:ascii="Arial" w:eastAsia="Arial Unicode MS" w:hAnsi="Arial"/>
              </w:rPr>
            </w:pPr>
          </w:p>
        </w:tc>
      </w:tr>
      <w:tr w:rsidR="00870854" w:rsidRPr="00E91314" w14:paraId="16A7D077" w14:textId="77777777" w:rsidTr="00C53A3A">
        <w:trPr>
          <w:gridBefore w:val="1"/>
          <w:wBefore w:w="15" w:type="dxa"/>
          <w:trHeight w:val="217"/>
        </w:trPr>
        <w:tc>
          <w:tcPr>
            <w:tcW w:w="7080" w:type="dxa"/>
            <w:gridSpan w:val="3"/>
            <w:shd w:val="pct25" w:color="auto" w:fill="auto"/>
          </w:tcPr>
          <w:p w14:paraId="5AAB1330" w14:textId="77777777" w:rsidR="00870854" w:rsidRPr="00E91314" w:rsidRDefault="00870854" w:rsidP="00521A56">
            <w:pPr>
              <w:rPr>
                <w:b/>
              </w:rPr>
            </w:pPr>
            <w:r w:rsidRPr="00E91314">
              <w:rPr>
                <w:b/>
              </w:rPr>
              <w:t>Associationer</w:t>
            </w:r>
          </w:p>
        </w:tc>
        <w:tc>
          <w:tcPr>
            <w:tcW w:w="7880" w:type="dxa"/>
            <w:gridSpan w:val="6"/>
            <w:shd w:val="pct25" w:color="auto" w:fill="auto"/>
          </w:tcPr>
          <w:p w14:paraId="700BFAF7" w14:textId="77777777" w:rsidR="00870854" w:rsidRPr="00E91314" w:rsidRDefault="00870854" w:rsidP="00521A56">
            <w:pPr>
              <w:rPr>
                <w:rFonts w:eastAsia="Arial Unicode MS"/>
                <w:b/>
              </w:rPr>
            </w:pPr>
            <w:r w:rsidRPr="00E91314">
              <w:rPr>
                <w:b/>
              </w:rPr>
              <w:t>Beslutsregel</w:t>
            </w:r>
          </w:p>
        </w:tc>
      </w:tr>
      <w:tr w:rsidR="00870854" w:rsidRPr="00E91314" w14:paraId="5A5E163F" w14:textId="77777777" w:rsidTr="00C53A3A">
        <w:trPr>
          <w:gridBefore w:val="1"/>
          <w:wBefore w:w="15" w:type="dxa"/>
          <w:trHeight w:val="217"/>
        </w:trPr>
        <w:tc>
          <w:tcPr>
            <w:tcW w:w="7080" w:type="dxa"/>
            <w:gridSpan w:val="3"/>
          </w:tcPr>
          <w:p w14:paraId="3EF52D16"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tillhör</w:t>
            </w:r>
            <w:proofErr w:type="gramEnd"/>
            <w:r w:rsidRPr="00E91314">
              <w:rPr>
                <w:rFonts w:ascii="Arial" w:eastAsia="Arial Unicode MS" w:hAnsi="Arial"/>
                <w:color w:val="000000"/>
              </w:rPr>
              <w:t xml:space="preserve">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w:t>
            </w:r>
          </w:p>
        </w:tc>
        <w:tc>
          <w:tcPr>
            <w:tcW w:w="7880" w:type="dxa"/>
            <w:gridSpan w:val="6"/>
          </w:tcPr>
          <w:p w14:paraId="5ECF863F" w14:textId="77777777" w:rsidR="00870854" w:rsidRPr="00E91314" w:rsidRDefault="00870854" w:rsidP="00521A56">
            <w:pPr>
              <w:rPr>
                <w:rFonts w:ascii="Arial" w:eastAsia="Arial Unicode MS" w:hAnsi="Arial"/>
                <w:color w:val="000000"/>
              </w:rPr>
            </w:pPr>
          </w:p>
        </w:tc>
      </w:tr>
    </w:tbl>
    <w:p w14:paraId="66885649" w14:textId="77777777" w:rsidR="00870854" w:rsidRPr="00E91314" w:rsidRDefault="00870854" w:rsidP="00870854">
      <w:pPr>
        <w:pStyle w:val="Rubrik3"/>
        <w:ind w:left="1304" w:hanging="1304"/>
        <w:rPr>
          <w:i/>
          <w:lang w:val="sv-SE"/>
        </w:rPr>
      </w:pPr>
      <w:bookmarkStart w:id="132" w:name="_Toc100125832"/>
      <w:bookmarkStart w:id="133" w:name="_Toc116886647"/>
      <w:bookmarkEnd w:id="123"/>
    </w:p>
    <w:p w14:paraId="176321D6" w14:textId="77777777" w:rsidR="00870854" w:rsidRPr="00E91314" w:rsidRDefault="00870854" w:rsidP="00870854"/>
    <w:p w14:paraId="5115D71F" w14:textId="77777777" w:rsidR="00870854" w:rsidRPr="00E91314" w:rsidRDefault="00870854" w:rsidP="00870854"/>
    <w:p w14:paraId="4DEAABEF" w14:textId="77777777" w:rsidR="00207A88" w:rsidRDefault="00870854" w:rsidP="00AA406D">
      <w:pPr>
        <w:pStyle w:val="Rubrik3"/>
        <w:numPr>
          <w:ilvl w:val="2"/>
          <w:numId w:val="21"/>
        </w:numPr>
        <w:spacing w:before="240" w:after="60"/>
        <w:ind w:left="1134" w:hanging="1134"/>
        <w:rPr>
          <w:i/>
          <w:lang w:val="sv-SE"/>
        </w:rPr>
      </w:pPr>
      <w:r w:rsidRPr="00E91314">
        <w:rPr>
          <w:i/>
          <w:lang w:val="sv-SE"/>
        </w:rPr>
        <w:br w:type="page"/>
      </w:r>
      <w:bookmarkStart w:id="134" w:name="_Toc193243782"/>
    </w:p>
    <w:p w14:paraId="3ED2CA57" w14:textId="77777777" w:rsidR="00207A88" w:rsidRPr="00E91314" w:rsidRDefault="00207A88" w:rsidP="00207A88">
      <w:pPr>
        <w:pStyle w:val="Rubrik3"/>
        <w:numPr>
          <w:ilvl w:val="2"/>
          <w:numId w:val="21"/>
        </w:numPr>
        <w:spacing w:before="240" w:after="60"/>
        <w:ind w:left="1134" w:hanging="1134"/>
        <w:rPr>
          <w:i/>
          <w:lang w:val="sv-SE"/>
        </w:rPr>
      </w:pPr>
      <w:bookmarkStart w:id="135" w:name="_Toc220986028"/>
      <w:r w:rsidRPr="00E91314">
        <w:rPr>
          <w:i/>
          <w:lang w:val="sv-SE"/>
        </w:rPr>
        <w:lastRenderedPageBreak/>
        <w:t>Klass Formulärmall (</w:t>
      </w:r>
      <w:proofErr w:type="spellStart"/>
      <w:r w:rsidRPr="00E91314">
        <w:rPr>
          <w:i/>
          <w:lang w:val="sv-SE"/>
        </w:rPr>
        <w:t>FormTemplate</w:t>
      </w:r>
      <w:r>
        <w:rPr>
          <w:i/>
          <w:lang w:val="sv-SE"/>
        </w:rPr>
        <w:t>Info</w:t>
      </w:r>
      <w:proofErr w:type="spellEnd"/>
      <w:r w:rsidRPr="00E91314">
        <w:rPr>
          <w:i/>
          <w:lang w:val="sv-SE"/>
        </w:rPr>
        <w:t>)</w:t>
      </w:r>
      <w:bookmarkEnd w:id="135"/>
    </w:p>
    <w:p w14:paraId="37A92F44" w14:textId="77777777" w:rsidR="00207A88" w:rsidRDefault="007B4C5F" w:rsidP="00207A88">
      <w:pPr>
        <w:spacing w:after="0"/>
      </w:pPr>
      <w:r>
        <w:t xml:space="preserve">Objektet innehåller översiktlig </w:t>
      </w:r>
      <w:proofErr w:type="spellStart"/>
      <w:r>
        <w:t>mallinformation</w:t>
      </w:r>
      <w:proofErr w:type="spellEnd"/>
      <w:r>
        <w:t xml:space="preserve"> för ett formulär. </w:t>
      </w:r>
    </w:p>
    <w:p w14:paraId="70871E5D" w14:textId="77777777" w:rsidR="00B56D9D" w:rsidRDefault="00B56D9D" w:rsidP="00207A88">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B56D9D" w:rsidRPr="00E91314" w14:paraId="555740C6" w14:textId="77777777" w:rsidTr="003C5546">
        <w:trPr>
          <w:cantSplit/>
          <w:trHeight w:val="376"/>
        </w:trPr>
        <w:tc>
          <w:tcPr>
            <w:tcW w:w="2567" w:type="dxa"/>
            <w:gridSpan w:val="2"/>
            <w:vMerge w:val="restart"/>
            <w:shd w:val="pct25" w:color="auto" w:fill="auto"/>
          </w:tcPr>
          <w:p w14:paraId="0AA4CDC0" w14:textId="77777777" w:rsidR="00B56D9D" w:rsidRPr="00E91314" w:rsidRDefault="00B56D9D" w:rsidP="003C554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6F75EAE1" w14:textId="77777777" w:rsidR="00B56D9D" w:rsidRPr="00E91314" w:rsidRDefault="00B56D9D" w:rsidP="003C5546">
            <w:r w:rsidRPr="00E91314">
              <w:t>Beskrivning</w:t>
            </w:r>
          </w:p>
        </w:tc>
        <w:tc>
          <w:tcPr>
            <w:tcW w:w="1140" w:type="dxa"/>
            <w:vMerge w:val="restart"/>
            <w:shd w:val="pct25" w:color="auto" w:fill="auto"/>
          </w:tcPr>
          <w:p w14:paraId="19C0B96B" w14:textId="77777777" w:rsidR="00B56D9D" w:rsidRPr="00E91314" w:rsidRDefault="00B56D9D" w:rsidP="003C5546">
            <w:pPr>
              <w:rPr>
                <w:rFonts w:eastAsia="Arial Unicode MS"/>
              </w:rPr>
            </w:pPr>
            <w:r w:rsidRPr="00E91314">
              <w:t>Format</w:t>
            </w:r>
          </w:p>
        </w:tc>
        <w:tc>
          <w:tcPr>
            <w:tcW w:w="720" w:type="dxa"/>
            <w:vMerge w:val="restart"/>
            <w:shd w:val="pct25" w:color="auto" w:fill="auto"/>
          </w:tcPr>
          <w:p w14:paraId="11960522" w14:textId="77777777" w:rsidR="00B56D9D" w:rsidRPr="00E91314" w:rsidRDefault="00B56D9D" w:rsidP="003C5546">
            <w:proofErr w:type="spellStart"/>
            <w:r w:rsidRPr="00E91314">
              <w:t>Mult</w:t>
            </w:r>
            <w:proofErr w:type="spellEnd"/>
          </w:p>
        </w:tc>
        <w:tc>
          <w:tcPr>
            <w:tcW w:w="1800" w:type="dxa"/>
            <w:vMerge w:val="restart"/>
            <w:shd w:val="pct25" w:color="auto" w:fill="auto"/>
          </w:tcPr>
          <w:p w14:paraId="434F92DD" w14:textId="77777777" w:rsidR="00B56D9D" w:rsidRPr="00E91314" w:rsidRDefault="00B56D9D" w:rsidP="003C554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EC1F3E3" w14:textId="77777777" w:rsidR="00B56D9D" w:rsidRPr="00E91314" w:rsidRDefault="00B56D9D" w:rsidP="003C5546">
            <w:pPr>
              <w:rPr>
                <w:rFonts w:eastAsia="Arial Unicode MS"/>
              </w:rPr>
            </w:pPr>
            <w:r w:rsidRPr="00E91314">
              <w:t>Beslutsregler och kommentar</w:t>
            </w:r>
          </w:p>
        </w:tc>
        <w:tc>
          <w:tcPr>
            <w:tcW w:w="3440" w:type="dxa"/>
            <w:gridSpan w:val="3"/>
            <w:shd w:val="pct25" w:color="auto" w:fill="auto"/>
          </w:tcPr>
          <w:p w14:paraId="51B62FDE" w14:textId="77777777" w:rsidR="00B56D9D" w:rsidRPr="00E91314" w:rsidRDefault="00B56D9D" w:rsidP="003C554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B56D9D" w:rsidRPr="00E91314" w14:paraId="1ECF7BA4" w14:textId="77777777" w:rsidTr="003C5546">
        <w:trPr>
          <w:cantSplit/>
          <w:trHeight w:val="375"/>
        </w:trPr>
        <w:tc>
          <w:tcPr>
            <w:tcW w:w="2567" w:type="dxa"/>
            <w:gridSpan w:val="2"/>
            <w:vMerge/>
            <w:shd w:val="pct25" w:color="auto" w:fill="auto"/>
          </w:tcPr>
          <w:p w14:paraId="0F5CBFB4" w14:textId="77777777" w:rsidR="00B56D9D" w:rsidRPr="00E91314" w:rsidRDefault="00B56D9D" w:rsidP="003C5546"/>
        </w:tc>
        <w:tc>
          <w:tcPr>
            <w:tcW w:w="3388" w:type="dxa"/>
            <w:vMerge/>
            <w:shd w:val="pct25" w:color="auto" w:fill="auto"/>
          </w:tcPr>
          <w:p w14:paraId="743312B6" w14:textId="77777777" w:rsidR="00B56D9D" w:rsidRPr="00E91314" w:rsidRDefault="00B56D9D" w:rsidP="003C5546"/>
        </w:tc>
        <w:tc>
          <w:tcPr>
            <w:tcW w:w="1140" w:type="dxa"/>
            <w:vMerge/>
            <w:shd w:val="pct25" w:color="auto" w:fill="auto"/>
          </w:tcPr>
          <w:p w14:paraId="6661C467" w14:textId="77777777" w:rsidR="00B56D9D" w:rsidRPr="00E91314" w:rsidRDefault="00B56D9D" w:rsidP="003C5546"/>
        </w:tc>
        <w:tc>
          <w:tcPr>
            <w:tcW w:w="720" w:type="dxa"/>
            <w:vMerge/>
            <w:shd w:val="pct25" w:color="auto" w:fill="auto"/>
          </w:tcPr>
          <w:p w14:paraId="4FB8A006" w14:textId="77777777" w:rsidR="00B56D9D" w:rsidRPr="00E91314" w:rsidRDefault="00B56D9D" w:rsidP="003C5546"/>
        </w:tc>
        <w:tc>
          <w:tcPr>
            <w:tcW w:w="1800" w:type="dxa"/>
            <w:vMerge/>
            <w:shd w:val="pct25" w:color="auto" w:fill="auto"/>
          </w:tcPr>
          <w:p w14:paraId="78DFE2A3" w14:textId="77777777" w:rsidR="00B56D9D" w:rsidRPr="00E91314" w:rsidRDefault="00B56D9D" w:rsidP="003C5546"/>
        </w:tc>
        <w:tc>
          <w:tcPr>
            <w:tcW w:w="1920" w:type="dxa"/>
            <w:vMerge/>
            <w:shd w:val="pct25" w:color="auto" w:fill="auto"/>
          </w:tcPr>
          <w:p w14:paraId="40068CF6" w14:textId="77777777" w:rsidR="00B56D9D" w:rsidRPr="00E91314" w:rsidRDefault="00B56D9D" w:rsidP="003C5546"/>
        </w:tc>
        <w:tc>
          <w:tcPr>
            <w:tcW w:w="1200" w:type="dxa"/>
            <w:tcBorders>
              <w:bottom w:val="single" w:sz="4" w:space="0" w:color="auto"/>
            </w:tcBorders>
            <w:shd w:val="pct25" w:color="auto" w:fill="auto"/>
          </w:tcPr>
          <w:p w14:paraId="565A9C0C" w14:textId="77777777" w:rsidR="00B56D9D" w:rsidRPr="00E91314" w:rsidRDefault="00B56D9D"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D215AAA" w14:textId="77777777" w:rsidR="00B56D9D" w:rsidRPr="00E91314" w:rsidRDefault="00B56D9D" w:rsidP="003C5546">
            <w:pPr>
              <w:rPr>
                <w:rFonts w:eastAsia="Arial Unicode MS"/>
              </w:rPr>
            </w:pPr>
          </w:p>
        </w:tc>
        <w:tc>
          <w:tcPr>
            <w:tcW w:w="1160" w:type="dxa"/>
            <w:tcBorders>
              <w:bottom w:val="single" w:sz="4" w:space="0" w:color="auto"/>
            </w:tcBorders>
            <w:shd w:val="pct25" w:color="auto" w:fill="auto"/>
          </w:tcPr>
          <w:p w14:paraId="33A01196" w14:textId="77777777" w:rsidR="00B56D9D" w:rsidRPr="00E91314" w:rsidRDefault="00B56D9D" w:rsidP="003C5546">
            <w:pPr>
              <w:rPr>
                <w:rFonts w:eastAsia="Arial Unicode MS"/>
              </w:rPr>
            </w:pPr>
          </w:p>
        </w:tc>
      </w:tr>
      <w:tr w:rsidR="00B56D9D" w:rsidRPr="00E91314" w14:paraId="358D7F48" w14:textId="77777777" w:rsidTr="003C5546">
        <w:trPr>
          <w:trHeight w:val="217"/>
        </w:trPr>
        <w:tc>
          <w:tcPr>
            <w:tcW w:w="2567" w:type="dxa"/>
            <w:gridSpan w:val="2"/>
          </w:tcPr>
          <w:p w14:paraId="18C6F562" w14:textId="77777777" w:rsidR="00B56D9D" w:rsidRPr="00E91314" w:rsidRDefault="00B56D9D" w:rsidP="003C5546">
            <w:pPr>
              <w:rPr>
                <w:rFonts w:eastAsia="Arial Unicode MS"/>
              </w:rPr>
            </w:pPr>
            <w:r>
              <w:rPr>
                <w:rFonts w:eastAsia="Arial Unicode MS"/>
              </w:rPr>
              <w:t>(</w:t>
            </w:r>
            <w:proofErr w:type="spellStart"/>
            <w:r>
              <w:rPr>
                <w:rFonts w:eastAsia="Arial Unicode MS"/>
              </w:rPr>
              <w:t>anonymousForm</w:t>
            </w:r>
            <w:proofErr w:type="spellEnd"/>
            <w:r>
              <w:rPr>
                <w:rFonts w:eastAsia="Arial Unicode MS"/>
              </w:rPr>
              <w:t>)</w:t>
            </w:r>
          </w:p>
        </w:tc>
        <w:tc>
          <w:tcPr>
            <w:tcW w:w="3388" w:type="dxa"/>
          </w:tcPr>
          <w:p w14:paraId="23C069EC" w14:textId="77777777" w:rsidR="00B56D9D" w:rsidRPr="00D57931" w:rsidRDefault="00B56D9D" w:rsidP="003C5546">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27AC5ADA" w14:textId="77777777" w:rsidR="00B56D9D" w:rsidRPr="00D57931" w:rsidRDefault="00B56D9D" w:rsidP="003C5546">
            <w:pPr>
              <w:rPr>
                <w:rFonts w:eastAsia="Arial Unicode MS"/>
              </w:rPr>
            </w:pPr>
            <w:r w:rsidRPr="00D57931">
              <w:rPr>
                <w:rFonts w:eastAsia="Arial Unicode MS"/>
              </w:rPr>
              <w:t>Värden</w:t>
            </w:r>
            <w:r>
              <w:rPr>
                <w:rFonts w:eastAsia="Arial Unicode MS"/>
              </w:rPr>
              <w:t>:</w:t>
            </w:r>
          </w:p>
          <w:p w14:paraId="1A26280D" w14:textId="77777777" w:rsidR="00B56D9D" w:rsidRPr="00D57931" w:rsidRDefault="00B56D9D" w:rsidP="003C5546">
            <w:pPr>
              <w:rPr>
                <w:rFonts w:eastAsia="Arial Unicode MS"/>
              </w:rPr>
            </w:pPr>
            <w:proofErr w:type="spellStart"/>
            <w:r w:rsidRPr="00D57931">
              <w:rPr>
                <w:rFonts w:eastAsia="Arial Unicode MS"/>
              </w:rPr>
              <w:t>True</w:t>
            </w:r>
            <w:proofErr w:type="spellEnd"/>
            <w:r w:rsidRPr="00D57931">
              <w:rPr>
                <w:rFonts w:eastAsia="Arial Unicode MS"/>
              </w:rPr>
              <w:t xml:space="preserve"> = Tillåter anonym användning. "</w:t>
            </w:r>
            <w:proofErr w:type="spellStart"/>
            <w:r w:rsidRPr="00D57931">
              <w:rPr>
                <w:rFonts w:eastAsia="Arial Unicode MS"/>
              </w:rPr>
              <w:t>SubjectOfCare</w:t>
            </w:r>
            <w:proofErr w:type="spellEnd"/>
            <w:r w:rsidRPr="00D57931">
              <w:rPr>
                <w:rFonts w:eastAsia="Arial Unicode MS"/>
              </w:rPr>
              <w:t>" får inte användas.</w:t>
            </w:r>
          </w:p>
          <w:p w14:paraId="44DB3FCE" w14:textId="77777777" w:rsidR="00B56D9D" w:rsidRDefault="00B56D9D" w:rsidP="003C5546">
            <w:pPr>
              <w:rPr>
                <w:rFonts w:eastAsia="Arial Unicode MS"/>
              </w:rPr>
            </w:pPr>
            <w:proofErr w:type="spellStart"/>
            <w:r w:rsidRPr="00D57931">
              <w:rPr>
                <w:rFonts w:eastAsia="Arial Unicode MS"/>
              </w:rPr>
              <w:t>False</w:t>
            </w:r>
            <w:proofErr w:type="spellEnd"/>
            <w:r w:rsidRPr="00D57931">
              <w:rPr>
                <w:rFonts w:eastAsia="Arial Unicode MS"/>
              </w:rPr>
              <w:t xml:space="preserve"> = Tillåter inte anonym användning. "</w:t>
            </w:r>
            <w:proofErr w:type="spellStart"/>
            <w:r w:rsidRPr="00D57931">
              <w:rPr>
                <w:rFonts w:eastAsia="Arial Unicode MS"/>
              </w:rPr>
              <w:t>SubjectOfCare</w:t>
            </w:r>
            <w:proofErr w:type="spellEnd"/>
            <w:r w:rsidRPr="00D57931">
              <w:rPr>
                <w:rFonts w:eastAsia="Arial Unicode MS"/>
              </w:rPr>
              <w:t>" är obligatorisk attribut.</w:t>
            </w:r>
          </w:p>
          <w:p w14:paraId="2A2BADCF" w14:textId="77777777" w:rsidR="00B56D9D" w:rsidRDefault="00B56D9D" w:rsidP="003C5546">
            <w:pPr>
              <w:rPr>
                <w:rFonts w:eastAsia="Arial Unicode MS"/>
              </w:rPr>
            </w:pPr>
          </w:p>
          <w:p w14:paraId="68B7AE38" w14:textId="77777777" w:rsidR="00B56D9D" w:rsidRPr="00E91314" w:rsidRDefault="00B56D9D" w:rsidP="003C5546">
            <w:pPr>
              <w:rPr>
                <w:rFonts w:eastAsia="Arial Unicode MS"/>
              </w:rPr>
            </w:pPr>
            <w:r>
              <w:rPr>
                <w:rFonts w:eastAsia="Arial Unicode MS"/>
              </w:rPr>
              <w:t>T.ex. Om ”</w:t>
            </w:r>
            <w:proofErr w:type="spellStart"/>
            <w:r>
              <w:rPr>
                <w:rFonts w:eastAsia="Arial Unicode MS"/>
              </w:rPr>
              <w:t>true</w:t>
            </w:r>
            <w:proofErr w:type="spellEnd"/>
            <w:r>
              <w:rPr>
                <w:rFonts w:eastAsia="Arial Unicode MS"/>
              </w:rPr>
              <w:t xml:space="preserve">” blir </w:t>
            </w:r>
            <w:proofErr w:type="spellStart"/>
            <w:r>
              <w:rPr>
                <w:rFonts w:eastAsia="Arial Unicode MS"/>
              </w:rPr>
              <w:t>subjectOfcare</w:t>
            </w:r>
            <w:proofErr w:type="spellEnd"/>
            <w:r>
              <w:rPr>
                <w:rFonts w:eastAsia="Arial Unicode MS"/>
              </w:rPr>
              <w:t xml:space="preserve"> obligatoriskt. </w:t>
            </w:r>
          </w:p>
        </w:tc>
        <w:tc>
          <w:tcPr>
            <w:tcW w:w="1140" w:type="dxa"/>
          </w:tcPr>
          <w:p w14:paraId="69A39A3E" w14:textId="77777777" w:rsidR="00B56D9D" w:rsidRPr="00E91314" w:rsidRDefault="00B56D9D" w:rsidP="003C5546">
            <w:pPr>
              <w:rPr>
                <w:rFonts w:eastAsia="Arial Unicode MS"/>
              </w:rPr>
            </w:pPr>
            <w:r>
              <w:rPr>
                <w:rFonts w:eastAsia="Arial Unicode MS"/>
              </w:rPr>
              <w:t>S/F</w:t>
            </w:r>
          </w:p>
        </w:tc>
        <w:tc>
          <w:tcPr>
            <w:tcW w:w="720" w:type="dxa"/>
          </w:tcPr>
          <w:p w14:paraId="44613F0C" w14:textId="77777777" w:rsidR="00B56D9D" w:rsidRPr="00E91314" w:rsidRDefault="00B56D9D" w:rsidP="003C5546">
            <w:pPr>
              <w:rPr>
                <w:rFonts w:eastAsia="Arial Unicode MS"/>
              </w:rPr>
            </w:pPr>
          </w:p>
        </w:tc>
        <w:tc>
          <w:tcPr>
            <w:tcW w:w="1800" w:type="dxa"/>
          </w:tcPr>
          <w:p w14:paraId="61BC993B" w14:textId="77777777" w:rsidR="00B56D9D" w:rsidRPr="00E91314" w:rsidRDefault="00B56D9D" w:rsidP="003C5546">
            <w:proofErr w:type="spellStart"/>
            <w:r>
              <w:t>True</w:t>
            </w:r>
            <w:proofErr w:type="spellEnd"/>
            <w:r>
              <w:t xml:space="preserve"> = Anonymt formulär</w:t>
            </w:r>
          </w:p>
          <w:p w14:paraId="1B4F5F87" w14:textId="77777777" w:rsidR="00B56D9D" w:rsidRPr="00E91314" w:rsidRDefault="00B56D9D" w:rsidP="003C5546">
            <w:pPr>
              <w:rPr>
                <w:rFonts w:eastAsia="Arial Unicode MS"/>
              </w:rPr>
            </w:pPr>
            <w:proofErr w:type="spellStart"/>
            <w:r w:rsidRPr="00E91314">
              <w:rPr>
                <w:szCs w:val="20"/>
              </w:rPr>
              <w:t>False</w:t>
            </w:r>
            <w:proofErr w:type="spellEnd"/>
            <w:r w:rsidRPr="00E91314">
              <w:rPr>
                <w:szCs w:val="20"/>
              </w:rPr>
              <w:t xml:space="preserve"> = </w:t>
            </w:r>
            <w:proofErr w:type="gramStart"/>
            <w:r>
              <w:rPr>
                <w:szCs w:val="20"/>
              </w:rPr>
              <w:t>Ej</w:t>
            </w:r>
            <w:proofErr w:type="gramEnd"/>
            <w:r>
              <w:rPr>
                <w:szCs w:val="20"/>
              </w:rPr>
              <w:t xml:space="preserve"> anonymt formulär</w:t>
            </w:r>
          </w:p>
        </w:tc>
        <w:tc>
          <w:tcPr>
            <w:tcW w:w="1920" w:type="dxa"/>
          </w:tcPr>
          <w:p w14:paraId="4F107185" w14:textId="77777777" w:rsidR="00B56D9D" w:rsidRPr="00E91314" w:rsidRDefault="00B56D9D" w:rsidP="003C5546">
            <w:pPr>
              <w:rPr>
                <w:rFonts w:eastAsia="Arial Unicode MS"/>
              </w:rPr>
            </w:pPr>
          </w:p>
        </w:tc>
        <w:tc>
          <w:tcPr>
            <w:tcW w:w="1200" w:type="dxa"/>
            <w:shd w:val="clear" w:color="auto" w:fill="auto"/>
          </w:tcPr>
          <w:p w14:paraId="44DFCCFD" w14:textId="77777777" w:rsidR="00B56D9D" w:rsidRPr="00E91314" w:rsidRDefault="00B56D9D" w:rsidP="003C5546">
            <w:pPr>
              <w:rPr>
                <w:rFonts w:ascii="Arial" w:eastAsia="Arial Unicode MS" w:hAnsi="Arial"/>
              </w:rPr>
            </w:pPr>
          </w:p>
        </w:tc>
        <w:tc>
          <w:tcPr>
            <w:tcW w:w="1080" w:type="dxa"/>
            <w:shd w:val="clear" w:color="auto" w:fill="auto"/>
          </w:tcPr>
          <w:p w14:paraId="58C7DF4C" w14:textId="77777777" w:rsidR="00B56D9D" w:rsidRPr="00E91314" w:rsidRDefault="00B56D9D" w:rsidP="003C5546">
            <w:pPr>
              <w:rPr>
                <w:rFonts w:ascii="Arial" w:eastAsia="Arial Unicode MS" w:hAnsi="Arial"/>
              </w:rPr>
            </w:pPr>
          </w:p>
        </w:tc>
        <w:tc>
          <w:tcPr>
            <w:tcW w:w="1160" w:type="dxa"/>
            <w:shd w:val="clear" w:color="auto" w:fill="auto"/>
          </w:tcPr>
          <w:p w14:paraId="06CE5B34" w14:textId="77777777" w:rsidR="00B56D9D" w:rsidRPr="00E91314" w:rsidRDefault="00B56D9D" w:rsidP="003C5546">
            <w:pPr>
              <w:rPr>
                <w:rFonts w:ascii="Arial" w:eastAsia="Arial Unicode MS" w:hAnsi="Arial"/>
              </w:rPr>
            </w:pPr>
          </w:p>
        </w:tc>
      </w:tr>
      <w:tr w:rsidR="00B56D9D" w:rsidRPr="00E91314" w14:paraId="6D526471" w14:textId="77777777" w:rsidTr="003C5546">
        <w:trPr>
          <w:trHeight w:val="217"/>
        </w:trPr>
        <w:tc>
          <w:tcPr>
            <w:tcW w:w="2567" w:type="dxa"/>
            <w:gridSpan w:val="2"/>
          </w:tcPr>
          <w:p w14:paraId="1058B923" w14:textId="77777777" w:rsidR="00B56D9D" w:rsidRPr="00E91314" w:rsidRDefault="00B56D9D" w:rsidP="003C5546">
            <w:pPr>
              <w:rPr>
                <w:rFonts w:eastAsia="Arial Unicode MS"/>
              </w:rPr>
            </w:pPr>
            <w:r w:rsidRPr="00E91314">
              <w:rPr>
                <w:rFonts w:eastAsia="Arial Unicode MS"/>
              </w:rPr>
              <w:t>(</w:t>
            </w:r>
            <w:proofErr w:type="spellStart"/>
            <w:r w:rsidRPr="00E91314">
              <w:rPr>
                <w:rFonts w:eastAsia="Arial Unicode MS"/>
              </w:rPr>
              <w:t>Category</w:t>
            </w:r>
            <w:proofErr w:type="spellEnd"/>
            <w:r w:rsidRPr="00E91314">
              <w:rPr>
                <w:rFonts w:eastAsia="Arial Unicode MS"/>
              </w:rPr>
              <w:t>)</w:t>
            </w:r>
          </w:p>
        </w:tc>
        <w:tc>
          <w:tcPr>
            <w:tcW w:w="3388" w:type="dxa"/>
          </w:tcPr>
          <w:p w14:paraId="36C32E3C" w14:textId="77777777" w:rsidR="00B56D9D" w:rsidRPr="00E91314" w:rsidRDefault="00B56D9D" w:rsidP="003C5546">
            <w:pPr>
              <w:rPr>
                <w:rFonts w:eastAsia="Arial Unicode MS"/>
              </w:rPr>
            </w:pPr>
            <w:r w:rsidRPr="00E91314">
              <w:rPr>
                <w:rFonts w:eastAsia="Arial Unicode MS"/>
              </w:rPr>
              <w:t>Formulärets kategori</w:t>
            </w:r>
          </w:p>
          <w:p w14:paraId="78D18850" w14:textId="77777777" w:rsidR="00B56D9D" w:rsidRPr="00E91314" w:rsidRDefault="00B56D9D" w:rsidP="003C5546">
            <w:pPr>
              <w:rPr>
                <w:rFonts w:eastAsia="Arial Unicode MS"/>
              </w:rPr>
            </w:pPr>
            <w:r w:rsidRPr="00E91314">
              <w:rPr>
                <w:rFonts w:eastAsia="Arial Unicode MS"/>
              </w:rPr>
              <w:t>T.ex. Anmälan, registrering, hälsodeklaration</w:t>
            </w:r>
          </w:p>
        </w:tc>
        <w:tc>
          <w:tcPr>
            <w:tcW w:w="1140" w:type="dxa"/>
          </w:tcPr>
          <w:p w14:paraId="19676112"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2E03BAB2" w14:textId="77777777" w:rsidR="00B56D9D" w:rsidRPr="00E91314" w:rsidRDefault="00B56D9D" w:rsidP="003C5546">
            <w:pPr>
              <w:rPr>
                <w:rFonts w:eastAsia="Arial Unicode MS"/>
              </w:rPr>
            </w:pPr>
            <w:r w:rsidRPr="00E91314">
              <w:rPr>
                <w:rFonts w:eastAsia="Arial Unicode MS"/>
              </w:rPr>
              <w:t>1</w:t>
            </w:r>
          </w:p>
        </w:tc>
        <w:tc>
          <w:tcPr>
            <w:tcW w:w="1800" w:type="dxa"/>
          </w:tcPr>
          <w:p w14:paraId="601DF942" w14:textId="77777777" w:rsidR="00B56D9D" w:rsidRPr="00E91314" w:rsidRDefault="00B56D9D" w:rsidP="003C5546">
            <w:pPr>
              <w:rPr>
                <w:rFonts w:eastAsia="Arial Unicode MS"/>
              </w:rPr>
            </w:pPr>
            <w:r w:rsidRPr="00E91314">
              <w:rPr>
                <w:rFonts w:eastAsia="Arial Unicode MS"/>
              </w:rPr>
              <w:t>KV Formulärkategori</w:t>
            </w:r>
          </w:p>
        </w:tc>
        <w:tc>
          <w:tcPr>
            <w:tcW w:w="1920" w:type="dxa"/>
          </w:tcPr>
          <w:p w14:paraId="78F03476" w14:textId="77777777" w:rsidR="00B56D9D" w:rsidRPr="00E91314" w:rsidRDefault="00B56D9D" w:rsidP="003C5546">
            <w:pPr>
              <w:rPr>
                <w:rFonts w:eastAsia="Arial Unicode MS"/>
              </w:rPr>
            </w:pPr>
            <w:r w:rsidRPr="00E91314">
              <w:rPr>
                <w:rFonts w:eastAsia="Arial Unicode MS"/>
              </w:rPr>
              <w:t>Definierar formulärets typ</w:t>
            </w:r>
          </w:p>
        </w:tc>
        <w:tc>
          <w:tcPr>
            <w:tcW w:w="1200" w:type="dxa"/>
            <w:shd w:val="clear" w:color="auto" w:fill="auto"/>
          </w:tcPr>
          <w:p w14:paraId="32198AC1" w14:textId="77777777" w:rsidR="00B56D9D" w:rsidRPr="00E91314" w:rsidRDefault="00B56D9D" w:rsidP="003C5546">
            <w:pPr>
              <w:rPr>
                <w:rFonts w:ascii="Arial" w:eastAsia="Arial Unicode MS" w:hAnsi="Arial"/>
              </w:rPr>
            </w:pPr>
          </w:p>
        </w:tc>
        <w:tc>
          <w:tcPr>
            <w:tcW w:w="1080" w:type="dxa"/>
            <w:shd w:val="clear" w:color="auto" w:fill="auto"/>
          </w:tcPr>
          <w:p w14:paraId="18ECD992" w14:textId="77777777" w:rsidR="00B56D9D" w:rsidRPr="00E91314" w:rsidRDefault="00B56D9D" w:rsidP="003C5546">
            <w:pPr>
              <w:rPr>
                <w:rFonts w:ascii="Arial" w:eastAsia="Arial Unicode MS" w:hAnsi="Arial"/>
              </w:rPr>
            </w:pPr>
          </w:p>
        </w:tc>
        <w:tc>
          <w:tcPr>
            <w:tcW w:w="1160" w:type="dxa"/>
            <w:shd w:val="clear" w:color="auto" w:fill="auto"/>
          </w:tcPr>
          <w:p w14:paraId="51636624" w14:textId="77777777" w:rsidR="00B56D9D" w:rsidRPr="00E91314" w:rsidRDefault="00B56D9D" w:rsidP="003C5546">
            <w:pPr>
              <w:rPr>
                <w:rFonts w:ascii="Arial" w:eastAsia="Arial Unicode MS" w:hAnsi="Arial"/>
              </w:rPr>
            </w:pPr>
          </w:p>
        </w:tc>
      </w:tr>
      <w:tr w:rsidR="00B56D9D" w:rsidRPr="00E91314" w14:paraId="2FB1A6E0" w14:textId="77777777" w:rsidTr="003C5546">
        <w:trPr>
          <w:trHeight w:val="217"/>
        </w:trPr>
        <w:tc>
          <w:tcPr>
            <w:tcW w:w="2567" w:type="dxa"/>
            <w:gridSpan w:val="2"/>
          </w:tcPr>
          <w:p w14:paraId="0CE43C70" w14:textId="77777777" w:rsidR="0008206B" w:rsidRDefault="0008206B" w:rsidP="003C5546">
            <w:pPr>
              <w:rPr>
                <w:rFonts w:eastAsia="Arial Unicode MS"/>
              </w:rPr>
            </w:pPr>
            <w:proofErr w:type="spellStart"/>
            <w:r>
              <w:rPr>
                <w:rFonts w:eastAsia="Arial Unicode MS"/>
              </w:rPr>
              <w:t>Code</w:t>
            </w:r>
            <w:proofErr w:type="spellEnd"/>
            <w:r>
              <w:rPr>
                <w:rFonts w:eastAsia="Arial Unicode MS"/>
              </w:rPr>
              <w:t>/id</w:t>
            </w:r>
          </w:p>
          <w:p w14:paraId="2AEF520E" w14:textId="77777777" w:rsidR="00B56D9D" w:rsidRPr="00E91314" w:rsidRDefault="00B56D9D" w:rsidP="003C5546">
            <w:pPr>
              <w:rPr>
                <w:rFonts w:eastAsia="Arial Unicode MS"/>
              </w:rPr>
            </w:pPr>
            <w:r>
              <w:rPr>
                <w:rFonts w:eastAsia="Arial Unicode MS"/>
              </w:rPr>
              <w:t>(</w:t>
            </w:r>
            <w:proofErr w:type="spellStart"/>
            <w:r>
              <w:rPr>
                <w:rFonts w:eastAsia="Arial Unicode MS"/>
              </w:rPr>
              <w:t>Code</w:t>
            </w:r>
            <w:proofErr w:type="spellEnd"/>
            <w:r>
              <w:rPr>
                <w:rFonts w:eastAsia="Arial Unicode MS"/>
              </w:rPr>
              <w:t>)</w:t>
            </w:r>
          </w:p>
        </w:tc>
        <w:tc>
          <w:tcPr>
            <w:tcW w:w="3388" w:type="dxa"/>
          </w:tcPr>
          <w:p w14:paraId="3A2BB3DC" w14:textId="77777777" w:rsidR="00B56D9D" w:rsidRPr="00E91314" w:rsidRDefault="00B56D9D" w:rsidP="003C5546">
            <w:pPr>
              <w:rPr>
                <w:rFonts w:eastAsia="Arial Unicode MS"/>
              </w:rPr>
            </w:pPr>
            <w:r w:rsidRPr="00E91314">
              <w:rPr>
                <w:rFonts w:eastAsia="Arial Unicode MS"/>
              </w:rPr>
              <w:t xml:space="preserve">Koppling till klass för </w:t>
            </w:r>
            <w:proofErr w:type="spellStart"/>
            <w:r>
              <w:rPr>
                <w:rFonts w:eastAsia="Arial Unicode MS"/>
              </w:rPr>
              <w:t>code</w:t>
            </w:r>
            <w:proofErr w:type="spellEnd"/>
            <w:r>
              <w:rPr>
                <w:rFonts w:eastAsia="Arial Unicode MS"/>
              </w:rPr>
              <w:t>.</w:t>
            </w:r>
          </w:p>
          <w:p w14:paraId="399FD16B" w14:textId="77777777" w:rsidR="00B56D9D" w:rsidRPr="00E91314" w:rsidRDefault="00B56D9D" w:rsidP="003C5546">
            <w:pPr>
              <w:rPr>
                <w:rFonts w:eastAsia="Arial Unicode MS"/>
              </w:rPr>
            </w:pPr>
          </w:p>
        </w:tc>
        <w:tc>
          <w:tcPr>
            <w:tcW w:w="1140" w:type="dxa"/>
          </w:tcPr>
          <w:p w14:paraId="4331CF30" w14:textId="77777777" w:rsidR="00B56D9D" w:rsidRPr="00E91314" w:rsidRDefault="00B56D9D" w:rsidP="003C5546">
            <w:pPr>
              <w:rPr>
                <w:rFonts w:eastAsia="Arial Unicode MS"/>
              </w:rPr>
            </w:pPr>
            <w:r w:rsidRPr="00E91314">
              <w:rPr>
                <w:rFonts w:eastAsia="Arial Unicode MS"/>
              </w:rPr>
              <w:t>II</w:t>
            </w:r>
          </w:p>
        </w:tc>
        <w:tc>
          <w:tcPr>
            <w:tcW w:w="720" w:type="dxa"/>
          </w:tcPr>
          <w:p w14:paraId="68E62BB1" w14:textId="77777777" w:rsidR="00B56D9D" w:rsidRPr="00E91314" w:rsidRDefault="00B56D9D" w:rsidP="003C5546">
            <w:pPr>
              <w:rPr>
                <w:rFonts w:eastAsia="Arial Unicode MS"/>
              </w:rPr>
            </w:pPr>
            <w:r w:rsidRPr="00E91314">
              <w:rPr>
                <w:rFonts w:eastAsia="Arial Unicode MS"/>
              </w:rPr>
              <w:t>0</w:t>
            </w:r>
            <w:proofErr w:type="gramStart"/>
            <w:r w:rsidRPr="00E91314">
              <w:rPr>
                <w:rFonts w:eastAsia="Arial Unicode MS"/>
              </w:rPr>
              <w:t>..</w:t>
            </w:r>
            <w:proofErr w:type="gramEnd"/>
            <w:r>
              <w:rPr>
                <w:rFonts w:eastAsia="Arial Unicode MS"/>
              </w:rPr>
              <w:t>1</w:t>
            </w:r>
          </w:p>
        </w:tc>
        <w:tc>
          <w:tcPr>
            <w:tcW w:w="1800" w:type="dxa"/>
          </w:tcPr>
          <w:p w14:paraId="61271B89" w14:textId="77777777" w:rsidR="00B56D9D" w:rsidRPr="00E91314" w:rsidRDefault="00B56D9D" w:rsidP="003C5546">
            <w:pPr>
              <w:rPr>
                <w:rFonts w:eastAsia="Arial Unicode MS"/>
              </w:rPr>
            </w:pPr>
            <w:r w:rsidRPr="00E91314">
              <w:rPr>
                <w:rFonts w:eastAsia="Arial Unicode MS"/>
              </w:rPr>
              <w:t>Länk till objekt</w:t>
            </w:r>
          </w:p>
        </w:tc>
        <w:tc>
          <w:tcPr>
            <w:tcW w:w="1920" w:type="dxa"/>
          </w:tcPr>
          <w:p w14:paraId="345848BD" w14:textId="77777777" w:rsidR="00B56D9D" w:rsidRPr="00E91314" w:rsidRDefault="00B56D9D" w:rsidP="003C5546">
            <w:pPr>
              <w:rPr>
                <w:rFonts w:ascii="Arial" w:eastAsia="Arial Unicode MS" w:hAnsi="Arial"/>
              </w:rPr>
            </w:pPr>
          </w:p>
        </w:tc>
        <w:tc>
          <w:tcPr>
            <w:tcW w:w="1200" w:type="dxa"/>
            <w:shd w:val="clear" w:color="auto" w:fill="auto"/>
          </w:tcPr>
          <w:p w14:paraId="39EB38B4" w14:textId="77777777" w:rsidR="00B56D9D" w:rsidRPr="00E91314" w:rsidRDefault="00B56D9D" w:rsidP="003C5546">
            <w:pPr>
              <w:rPr>
                <w:rFonts w:ascii="Arial" w:eastAsia="Arial Unicode MS" w:hAnsi="Arial"/>
              </w:rPr>
            </w:pPr>
          </w:p>
        </w:tc>
        <w:tc>
          <w:tcPr>
            <w:tcW w:w="1080" w:type="dxa"/>
            <w:shd w:val="clear" w:color="auto" w:fill="auto"/>
          </w:tcPr>
          <w:p w14:paraId="0FEB1428" w14:textId="77777777" w:rsidR="00B56D9D" w:rsidRPr="00E91314" w:rsidRDefault="00B56D9D" w:rsidP="003C5546">
            <w:pPr>
              <w:rPr>
                <w:rFonts w:ascii="Arial" w:eastAsia="Arial Unicode MS" w:hAnsi="Arial"/>
              </w:rPr>
            </w:pPr>
          </w:p>
        </w:tc>
        <w:tc>
          <w:tcPr>
            <w:tcW w:w="1160" w:type="dxa"/>
            <w:shd w:val="clear" w:color="auto" w:fill="auto"/>
          </w:tcPr>
          <w:p w14:paraId="4870EFF0" w14:textId="77777777" w:rsidR="00B56D9D" w:rsidRPr="00E91314" w:rsidRDefault="00B56D9D" w:rsidP="003C5546">
            <w:pPr>
              <w:rPr>
                <w:rFonts w:ascii="Arial" w:eastAsia="Arial Unicode MS" w:hAnsi="Arial"/>
              </w:rPr>
            </w:pPr>
          </w:p>
        </w:tc>
      </w:tr>
      <w:tr w:rsidR="00B56D9D" w:rsidRPr="00E91314" w14:paraId="1F7606CA" w14:textId="77777777" w:rsidTr="003C5546">
        <w:trPr>
          <w:trHeight w:val="217"/>
        </w:trPr>
        <w:tc>
          <w:tcPr>
            <w:tcW w:w="2567" w:type="dxa"/>
            <w:gridSpan w:val="2"/>
          </w:tcPr>
          <w:p w14:paraId="4D5BAD4D" w14:textId="77777777" w:rsidR="00B56D9D" w:rsidRPr="00E91314" w:rsidRDefault="00B56D9D" w:rsidP="003C5546">
            <w:pPr>
              <w:rPr>
                <w:rFonts w:eastAsia="Arial Unicode MS"/>
              </w:rPr>
            </w:pPr>
            <w:r w:rsidRPr="00E91314">
              <w:rPr>
                <w:rFonts w:eastAsia="Arial Unicode MS"/>
              </w:rPr>
              <w:lastRenderedPageBreak/>
              <w:t>(</w:t>
            </w:r>
            <w:proofErr w:type="spellStart"/>
            <w:r w:rsidRPr="00E91314">
              <w:rPr>
                <w:rFonts w:eastAsia="Arial Unicode MS"/>
              </w:rPr>
              <w:t>TemplateId</w:t>
            </w:r>
            <w:proofErr w:type="spellEnd"/>
            <w:r w:rsidRPr="00E91314">
              <w:rPr>
                <w:rFonts w:eastAsia="Arial Unicode MS"/>
              </w:rPr>
              <w:t>)</w:t>
            </w:r>
          </w:p>
        </w:tc>
        <w:tc>
          <w:tcPr>
            <w:tcW w:w="3388" w:type="dxa"/>
          </w:tcPr>
          <w:p w14:paraId="51143937" w14:textId="77777777" w:rsidR="00B56D9D" w:rsidRPr="00E91314" w:rsidRDefault="00B56D9D" w:rsidP="003C554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0FE3CF72" w14:textId="77777777" w:rsidR="00B56D9D" w:rsidRPr="00E91314" w:rsidRDefault="00B56D9D" w:rsidP="003C5546">
            <w:pPr>
              <w:rPr>
                <w:rFonts w:eastAsia="Arial Unicode MS"/>
              </w:rPr>
            </w:pPr>
            <w:r w:rsidRPr="00E91314">
              <w:rPr>
                <w:rFonts w:eastAsia="Arial Unicode MS"/>
              </w:rPr>
              <w:t>T.ex. Mödrahälsovårdsjournal 1 - MHV1.</w:t>
            </w:r>
          </w:p>
        </w:tc>
        <w:tc>
          <w:tcPr>
            <w:tcW w:w="1140" w:type="dxa"/>
          </w:tcPr>
          <w:p w14:paraId="319A0170"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7C35E1ED" w14:textId="77777777" w:rsidR="00B56D9D" w:rsidRPr="00E91314" w:rsidRDefault="00B56D9D" w:rsidP="003C5546">
            <w:pPr>
              <w:rPr>
                <w:rFonts w:eastAsia="Arial Unicode MS"/>
              </w:rPr>
            </w:pPr>
            <w:r w:rsidRPr="00E91314">
              <w:rPr>
                <w:rFonts w:eastAsia="Arial Unicode MS"/>
              </w:rPr>
              <w:t>1</w:t>
            </w:r>
          </w:p>
        </w:tc>
        <w:tc>
          <w:tcPr>
            <w:tcW w:w="1800" w:type="dxa"/>
          </w:tcPr>
          <w:p w14:paraId="3A2942CD" w14:textId="77777777" w:rsidR="00B56D9D" w:rsidRPr="00E91314" w:rsidRDefault="00B56D9D" w:rsidP="003C554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5BF47622" w14:textId="77777777" w:rsidR="00B56D9D" w:rsidRPr="00E91314" w:rsidRDefault="00B56D9D" w:rsidP="003C554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Pr>
                <w:rFonts w:ascii="Arial" w:eastAsia="Arial Unicode MS" w:hAnsi="Arial"/>
              </w:rPr>
              <w:t>.</w:t>
            </w:r>
          </w:p>
        </w:tc>
        <w:tc>
          <w:tcPr>
            <w:tcW w:w="1200" w:type="dxa"/>
            <w:shd w:val="clear" w:color="auto" w:fill="auto"/>
          </w:tcPr>
          <w:p w14:paraId="4C64D104" w14:textId="77777777" w:rsidR="00B56D9D" w:rsidRPr="00E91314" w:rsidRDefault="00B56D9D" w:rsidP="003C5546">
            <w:pPr>
              <w:rPr>
                <w:rFonts w:ascii="Arial" w:eastAsia="Arial Unicode MS" w:hAnsi="Arial"/>
              </w:rPr>
            </w:pPr>
          </w:p>
        </w:tc>
        <w:tc>
          <w:tcPr>
            <w:tcW w:w="1080" w:type="dxa"/>
            <w:shd w:val="clear" w:color="auto" w:fill="auto"/>
          </w:tcPr>
          <w:p w14:paraId="52B3580D" w14:textId="77777777" w:rsidR="00B56D9D" w:rsidRPr="00E91314" w:rsidRDefault="00B56D9D" w:rsidP="003C5546">
            <w:pPr>
              <w:rPr>
                <w:rFonts w:ascii="Arial" w:eastAsia="Arial Unicode MS" w:hAnsi="Arial"/>
              </w:rPr>
            </w:pPr>
          </w:p>
        </w:tc>
        <w:tc>
          <w:tcPr>
            <w:tcW w:w="1160" w:type="dxa"/>
            <w:shd w:val="clear" w:color="auto" w:fill="auto"/>
          </w:tcPr>
          <w:p w14:paraId="4545BD25" w14:textId="77777777" w:rsidR="00B56D9D" w:rsidRPr="00E91314" w:rsidRDefault="00B56D9D" w:rsidP="003C5546">
            <w:pPr>
              <w:rPr>
                <w:rFonts w:ascii="Arial" w:eastAsia="Arial Unicode MS" w:hAnsi="Arial"/>
              </w:rPr>
            </w:pPr>
          </w:p>
        </w:tc>
      </w:tr>
      <w:tr w:rsidR="00B56D9D" w:rsidRPr="00E91314" w14:paraId="764EB9E7" w14:textId="77777777" w:rsidTr="003C5546">
        <w:trPr>
          <w:trHeight w:val="217"/>
        </w:trPr>
        <w:tc>
          <w:tcPr>
            <w:tcW w:w="2567" w:type="dxa"/>
            <w:gridSpan w:val="2"/>
          </w:tcPr>
          <w:p w14:paraId="0DEF3EC4" w14:textId="77777777" w:rsidR="00B56D9D" w:rsidRPr="00E91314" w:rsidRDefault="00B56D9D" w:rsidP="003C5546">
            <w:pPr>
              <w:rPr>
                <w:rFonts w:eastAsia="Arial Unicode MS"/>
              </w:rPr>
            </w:pPr>
            <w:r>
              <w:rPr>
                <w:rFonts w:eastAsia="Arial Unicode MS"/>
              </w:rPr>
              <w:t>(</w:t>
            </w:r>
            <w:proofErr w:type="spellStart"/>
            <w:r>
              <w:rPr>
                <w:rFonts w:eastAsia="Arial Unicode MS"/>
              </w:rPr>
              <w:t>templateVersion</w:t>
            </w:r>
            <w:proofErr w:type="spellEnd"/>
            <w:r>
              <w:rPr>
                <w:rFonts w:eastAsia="Arial Unicode MS"/>
              </w:rPr>
              <w:t>)</w:t>
            </w:r>
          </w:p>
        </w:tc>
        <w:tc>
          <w:tcPr>
            <w:tcW w:w="3388" w:type="dxa"/>
          </w:tcPr>
          <w:p w14:paraId="2E478E57" w14:textId="77777777" w:rsidR="00B56D9D" w:rsidRPr="00E91314" w:rsidRDefault="00B56D9D" w:rsidP="003C5546">
            <w:r>
              <w:t>Mallens version</w:t>
            </w:r>
          </w:p>
        </w:tc>
        <w:tc>
          <w:tcPr>
            <w:tcW w:w="1140" w:type="dxa"/>
          </w:tcPr>
          <w:p w14:paraId="0A2C6EBC" w14:textId="77777777" w:rsidR="00B56D9D" w:rsidRPr="00E91314" w:rsidRDefault="00D74FF9" w:rsidP="003C5546">
            <w:pPr>
              <w:rPr>
                <w:rFonts w:eastAsia="Arial Unicode MS"/>
              </w:rPr>
            </w:pPr>
            <w:proofErr w:type="spellStart"/>
            <w:r>
              <w:rPr>
                <w:rFonts w:eastAsia="Arial Unicode MS"/>
              </w:rPr>
              <w:t>VÄ</w:t>
            </w:r>
            <w:proofErr w:type="spellEnd"/>
          </w:p>
        </w:tc>
        <w:tc>
          <w:tcPr>
            <w:tcW w:w="720" w:type="dxa"/>
          </w:tcPr>
          <w:p w14:paraId="65A0CE94" w14:textId="77777777" w:rsidR="00B56D9D" w:rsidRPr="00E91314" w:rsidRDefault="00D74FF9" w:rsidP="003C5546">
            <w:pPr>
              <w:rPr>
                <w:rFonts w:eastAsia="Arial Unicode MS"/>
              </w:rPr>
            </w:pPr>
            <w:r>
              <w:rPr>
                <w:rFonts w:eastAsia="Arial Unicode MS"/>
              </w:rPr>
              <w:t>1</w:t>
            </w:r>
          </w:p>
        </w:tc>
        <w:tc>
          <w:tcPr>
            <w:tcW w:w="1800" w:type="dxa"/>
          </w:tcPr>
          <w:p w14:paraId="6521EB04" w14:textId="77777777" w:rsidR="00B56D9D" w:rsidRPr="00E91314" w:rsidRDefault="00B56D9D" w:rsidP="003C5546"/>
        </w:tc>
        <w:tc>
          <w:tcPr>
            <w:tcW w:w="1920" w:type="dxa"/>
          </w:tcPr>
          <w:p w14:paraId="6141DDD4" w14:textId="77777777" w:rsidR="00B56D9D" w:rsidRPr="00E91314" w:rsidRDefault="00B56D9D" w:rsidP="003C5546">
            <w:pPr>
              <w:rPr>
                <w:rFonts w:ascii="Arial" w:eastAsia="Arial Unicode MS" w:hAnsi="Arial"/>
              </w:rPr>
            </w:pPr>
          </w:p>
        </w:tc>
        <w:tc>
          <w:tcPr>
            <w:tcW w:w="1200" w:type="dxa"/>
            <w:shd w:val="clear" w:color="auto" w:fill="auto"/>
          </w:tcPr>
          <w:p w14:paraId="36E80501" w14:textId="77777777" w:rsidR="00B56D9D" w:rsidRPr="00E91314" w:rsidRDefault="00B56D9D" w:rsidP="003C5546">
            <w:pPr>
              <w:rPr>
                <w:rFonts w:ascii="Arial" w:eastAsia="Arial Unicode MS" w:hAnsi="Arial"/>
              </w:rPr>
            </w:pPr>
          </w:p>
        </w:tc>
        <w:tc>
          <w:tcPr>
            <w:tcW w:w="1080" w:type="dxa"/>
            <w:shd w:val="clear" w:color="auto" w:fill="auto"/>
          </w:tcPr>
          <w:p w14:paraId="7E14BBEB" w14:textId="77777777" w:rsidR="00B56D9D" w:rsidRPr="00E91314" w:rsidRDefault="00B56D9D" w:rsidP="003C5546">
            <w:pPr>
              <w:rPr>
                <w:rFonts w:ascii="Arial" w:eastAsia="Arial Unicode MS" w:hAnsi="Arial"/>
              </w:rPr>
            </w:pPr>
          </w:p>
        </w:tc>
        <w:tc>
          <w:tcPr>
            <w:tcW w:w="1160" w:type="dxa"/>
            <w:shd w:val="clear" w:color="auto" w:fill="auto"/>
          </w:tcPr>
          <w:p w14:paraId="7C7A2E4A" w14:textId="77777777" w:rsidR="00B56D9D" w:rsidRPr="00E91314" w:rsidRDefault="00B56D9D" w:rsidP="003C5546">
            <w:pPr>
              <w:rPr>
                <w:rFonts w:ascii="Arial" w:eastAsia="Arial Unicode MS" w:hAnsi="Arial"/>
              </w:rPr>
            </w:pPr>
          </w:p>
        </w:tc>
      </w:tr>
      <w:tr w:rsidR="00B56D9D" w:rsidRPr="00E91314" w14:paraId="6DD2EFE8" w14:textId="77777777" w:rsidTr="003C5546">
        <w:trPr>
          <w:trHeight w:val="217"/>
        </w:trPr>
        <w:tc>
          <w:tcPr>
            <w:tcW w:w="2567" w:type="dxa"/>
            <w:gridSpan w:val="2"/>
          </w:tcPr>
          <w:p w14:paraId="453EB7D9" w14:textId="77777777" w:rsidR="00B56D9D" w:rsidRPr="00E91314" w:rsidRDefault="00B56D9D" w:rsidP="003C5546">
            <w:pPr>
              <w:rPr>
                <w:rFonts w:eastAsia="Arial Unicode MS"/>
              </w:rPr>
            </w:pPr>
            <w:r w:rsidRPr="00E91314">
              <w:rPr>
                <w:rFonts w:eastAsia="Arial Unicode MS"/>
              </w:rPr>
              <w:t>Obligatoriskt</w:t>
            </w:r>
          </w:p>
          <w:p w14:paraId="121FCD16" w14:textId="77777777" w:rsidR="00B56D9D" w:rsidRPr="00E91314" w:rsidRDefault="00B56D9D" w:rsidP="003C554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690B82E1" w14:textId="77777777" w:rsidR="00B56D9D" w:rsidRPr="00E91314" w:rsidRDefault="00B56D9D" w:rsidP="003C5546">
            <w:r w:rsidRPr="00E91314">
              <w:t xml:space="preserve">Indikerar om formuläret är obligatoriskt att fylla i av användaren. </w:t>
            </w:r>
          </w:p>
          <w:p w14:paraId="79A8F349" w14:textId="77777777" w:rsidR="00B56D9D" w:rsidRPr="00E91314" w:rsidRDefault="00B56D9D" w:rsidP="003C554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618A39E5" w14:textId="77777777" w:rsidR="00B56D9D" w:rsidRPr="00E91314" w:rsidRDefault="00B56D9D" w:rsidP="003C5546">
            <w:pPr>
              <w:rPr>
                <w:rFonts w:eastAsia="Arial Unicode MS"/>
              </w:rPr>
            </w:pPr>
            <w:r w:rsidRPr="00E91314">
              <w:rPr>
                <w:rFonts w:eastAsia="Arial Unicode MS"/>
              </w:rPr>
              <w:t>S/F</w:t>
            </w:r>
          </w:p>
        </w:tc>
        <w:tc>
          <w:tcPr>
            <w:tcW w:w="720" w:type="dxa"/>
          </w:tcPr>
          <w:p w14:paraId="0EDBE222" w14:textId="77777777" w:rsidR="00B56D9D" w:rsidRPr="00E91314" w:rsidRDefault="00B56D9D" w:rsidP="003C5546">
            <w:pPr>
              <w:rPr>
                <w:rFonts w:eastAsia="Arial Unicode MS"/>
              </w:rPr>
            </w:pPr>
            <w:r w:rsidRPr="00E91314">
              <w:rPr>
                <w:rFonts w:eastAsia="Arial Unicode MS"/>
              </w:rPr>
              <w:t>1</w:t>
            </w:r>
          </w:p>
        </w:tc>
        <w:tc>
          <w:tcPr>
            <w:tcW w:w="1800" w:type="dxa"/>
          </w:tcPr>
          <w:p w14:paraId="247EE0F5" w14:textId="77777777" w:rsidR="00B56D9D" w:rsidRPr="00E91314" w:rsidRDefault="00B56D9D" w:rsidP="003C5546">
            <w:proofErr w:type="spellStart"/>
            <w:r w:rsidRPr="00E91314">
              <w:t>True</w:t>
            </w:r>
            <w:proofErr w:type="spellEnd"/>
            <w:r w:rsidRPr="00E91314">
              <w:t xml:space="preserve"> = obligatoriskt</w:t>
            </w:r>
          </w:p>
          <w:p w14:paraId="3288F018" w14:textId="77777777" w:rsidR="00B56D9D" w:rsidRPr="00E91314" w:rsidRDefault="00B56D9D" w:rsidP="003C554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4A6FA16F" w14:textId="77777777" w:rsidR="00B56D9D" w:rsidRPr="00E91314" w:rsidRDefault="00B56D9D" w:rsidP="003C5546">
            <w:pPr>
              <w:rPr>
                <w:rFonts w:ascii="Arial" w:eastAsia="Arial Unicode MS" w:hAnsi="Arial"/>
              </w:rPr>
            </w:pPr>
          </w:p>
        </w:tc>
        <w:tc>
          <w:tcPr>
            <w:tcW w:w="1200" w:type="dxa"/>
            <w:shd w:val="clear" w:color="auto" w:fill="auto"/>
          </w:tcPr>
          <w:p w14:paraId="3790FB90" w14:textId="77777777" w:rsidR="00B56D9D" w:rsidRPr="00E91314" w:rsidRDefault="00B56D9D" w:rsidP="003C5546">
            <w:pPr>
              <w:rPr>
                <w:rFonts w:ascii="Arial" w:eastAsia="Arial Unicode MS" w:hAnsi="Arial"/>
              </w:rPr>
            </w:pPr>
          </w:p>
        </w:tc>
        <w:tc>
          <w:tcPr>
            <w:tcW w:w="1080" w:type="dxa"/>
            <w:shd w:val="clear" w:color="auto" w:fill="auto"/>
          </w:tcPr>
          <w:p w14:paraId="500F8DCA" w14:textId="77777777" w:rsidR="00B56D9D" w:rsidRPr="00E91314" w:rsidRDefault="00B56D9D" w:rsidP="003C5546">
            <w:pPr>
              <w:rPr>
                <w:rFonts w:ascii="Arial" w:eastAsia="Arial Unicode MS" w:hAnsi="Arial"/>
              </w:rPr>
            </w:pPr>
          </w:p>
        </w:tc>
        <w:tc>
          <w:tcPr>
            <w:tcW w:w="1160" w:type="dxa"/>
            <w:shd w:val="clear" w:color="auto" w:fill="auto"/>
          </w:tcPr>
          <w:p w14:paraId="7FBF6D59" w14:textId="77777777" w:rsidR="00B56D9D" w:rsidRPr="00E91314" w:rsidRDefault="00B56D9D" w:rsidP="003C5546">
            <w:pPr>
              <w:rPr>
                <w:rFonts w:ascii="Arial" w:eastAsia="Arial Unicode MS" w:hAnsi="Arial"/>
              </w:rPr>
            </w:pPr>
          </w:p>
        </w:tc>
      </w:tr>
      <w:tr w:rsidR="00B56D9D" w:rsidRPr="00E91314" w14:paraId="75D88794" w14:textId="77777777" w:rsidTr="003C5546">
        <w:trPr>
          <w:trHeight w:val="217"/>
        </w:trPr>
        <w:tc>
          <w:tcPr>
            <w:tcW w:w="2567" w:type="dxa"/>
            <w:gridSpan w:val="2"/>
          </w:tcPr>
          <w:p w14:paraId="504A8BCB" w14:textId="77777777" w:rsidR="00B56D9D" w:rsidRPr="00E91314" w:rsidRDefault="00B56D9D" w:rsidP="003C554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56E1D5F8" w14:textId="77777777" w:rsidR="00B56D9D" w:rsidRPr="00E91314" w:rsidRDefault="00B56D9D" w:rsidP="003C5546">
            <w:pPr>
              <w:rPr>
                <w:szCs w:val="20"/>
              </w:rPr>
            </w:pPr>
            <w:r w:rsidRPr="00E91314">
              <w:rPr>
                <w:szCs w:val="20"/>
              </w:rPr>
              <w:t xml:space="preserve">Beskriver vilket språk som används i formuläret. </w:t>
            </w:r>
          </w:p>
          <w:p w14:paraId="30DA6229" w14:textId="77777777" w:rsidR="00B56D9D" w:rsidRPr="00E91314" w:rsidRDefault="00B56D9D" w:rsidP="003C554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44F49B48"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76F5F192" w14:textId="77777777" w:rsidR="00B56D9D" w:rsidRPr="00E91314" w:rsidRDefault="00B56D9D" w:rsidP="003C5546">
            <w:pPr>
              <w:rPr>
                <w:rFonts w:eastAsia="Arial Unicode MS"/>
              </w:rPr>
            </w:pPr>
            <w:r w:rsidRPr="00E91314">
              <w:rPr>
                <w:rFonts w:eastAsia="Arial Unicode MS"/>
              </w:rPr>
              <w:t>1</w:t>
            </w:r>
          </w:p>
        </w:tc>
        <w:tc>
          <w:tcPr>
            <w:tcW w:w="1800" w:type="dxa"/>
          </w:tcPr>
          <w:p w14:paraId="544154C4" w14:textId="77777777" w:rsidR="00B56D9D" w:rsidRPr="00E91314" w:rsidRDefault="00B56D9D" w:rsidP="003C5546">
            <w:pPr>
              <w:rPr>
                <w:rFonts w:eastAsia="Arial Unicode MS"/>
              </w:rPr>
            </w:pPr>
            <w:r w:rsidRPr="00E91314">
              <w:rPr>
                <w:rFonts w:eastAsia="Arial Unicode MS"/>
              </w:rPr>
              <w:t xml:space="preserve">KV Språk. </w:t>
            </w:r>
          </w:p>
        </w:tc>
        <w:tc>
          <w:tcPr>
            <w:tcW w:w="1920" w:type="dxa"/>
          </w:tcPr>
          <w:p w14:paraId="695DBE3D" w14:textId="77777777" w:rsidR="00B56D9D" w:rsidRPr="00E91314" w:rsidRDefault="00B56D9D" w:rsidP="003C554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4C581E99" w14:textId="77777777" w:rsidR="00B56D9D" w:rsidRPr="00E91314" w:rsidRDefault="00B56D9D" w:rsidP="003C5546">
            <w:pPr>
              <w:rPr>
                <w:rFonts w:ascii="Arial" w:eastAsia="Arial Unicode MS" w:hAnsi="Arial"/>
              </w:rPr>
            </w:pPr>
          </w:p>
        </w:tc>
        <w:tc>
          <w:tcPr>
            <w:tcW w:w="1080" w:type="dxa"/>
            <w:shd w:val="clear" w:color="auto" w:fill="auto"/>
          </w:tcPr>
          <w:p w14:paraId="6B9AB7C2" w14:textId="77777777" w:rsidR="00B56D9D" w:rsidRPr="00E91314" w:rsidRDefault="00B56D9D" w:rsidP="003C5546">
            <w:pPr>
              <w:rPr>
                <w:rFonts w:ascii="Arial" w:eastAsia="Arial Unicode MS" w:hAnsi="Arial"/>
              </w:rPr>
            </w:pPr>
          </w:p>
        </w:tc>
        <w:tc>
          <w:tcPr>
            <w:tcW w:w="1160" w:type="dxa"/>
            <w:shd w:val="clear" w:color="auto" w:fill="auto"/>
          </w:tcPr>
          <w:p w14:paraId="29888810" w14:textId="77777777" w:rsidR="00B56D9D" w:rsidRPr="00E91314" w:rsidRDefault="00B56D9D" w:rsidP="003C5546">
            <w:pPr>
              <w:rPr>
                <w:rFonts w:ascii="Arial" w:eastAsia="Arial Unicode MS" w:hAnsi="Arial"/>
              </w:rPr>
            </w:pPr>
          </w:p>
        </w:tc>
      </w:tr>
      <w:tr w:rsidR="004E2086" w:rsidRPr="00E91314" w14:paraId="3328A8A6" w14:textId="77777777" w:rsidTr="003C5546">
        <w:trPr>
          <w:trHeight w:val="217"/>
        </w:trPr>
        <w:tc>
          <w:tcPr>
            <w:tcW w:w="2567" w:type="dxa"/>
            <w:gridSpan w:val="2"/>
          </w:tcPr>
          <w:p w14:paraId="0ED63AB2" w14:textId="77777777" w:rsidR="004E2086" w:rsidRDefault="004E2086" w:rsidP="004E2086">
            <w:pPr>
              <w:rPr>
                <w:rFonts w:eastAsia="Arial Unicode MS"/>
              </w:rPr>
            </w:pPr>
            <w:r>
              <w:rPr>
                <w:rFonts w:eastAsia="Arial Unicode MS"/>
              </w:rPr>
              <w:t xml:space="preserve">Rubrik </w:t>
            </w:r>
          </w:p>
          <w:p w14:paraId="4B9670F1" w14:textId="77777777" w:rsidR="004E2086" w:rsidRDefault="004E2086" w:rsidP="003C5546">
            <w:pPr>
              <w:rPr>
                <w:rFonts w:eastAsia="Arial Unicode MS"/>
              </w:rPr>
            </w:pPr>
            <w:r>
              <w:rPr>
                <w:rFonts w:eastAsia="Arial Unicode MS"/>
              </w:rPr>
              <w:t>(</w:t>
            </w:r>
            <w:proofErr w:type="spellStart"/>
            <w:r>
              <w:rPr>
                <w:rFonts w:eastAsia="Arial Unicode MS"/>
              </w:rPr>
              <w:t>FormTitle</w:t>
            </w:r>
            <w:proofErr w:type="spellEnd"/>
            <w:r>
              <w:rPr>
                <w:rFonts w:eastAsia="Arial Unicode MS"/>
              </w:rPr>
              <w:t>)</w:t>
            </w:r>
          </w:p>
        </w:tc>
        <w:tc>
          <w:tcPr>
            <w:tcW w:w="3388" w:type="dxa"/>
          </w:tcPr>
          <w:p w14:paraId="6577A2D1" w14:textId="77777777" w:rsidR="004E2086" w:rsidRDefault="004E2086" w:rsidP="003C5546">
            <w:pPr>
              <w:rPr>
                <w:rFonts w:eastAsia="Arial Unicode MS"/>
              </w:rPr>
            </w:pPr>
            <w:r>
              <w:rPr>
                <w:rFonts w:eastAsia="Arial Unicode MS"/>
              </w:rPr>
              <w:t xml:space="preserve">Mallens/formulärets rubrik. Används på formulärets introduktionssida. </w:t>
            </w:r>
          </w:p>
        </w:tc>
        <w:tc>
          <w:tcPr>
            <w:tcW w:w="1140" w:type="dxa"/>
          </w:tcPr>
          <w:p w14:paraId="39AE20E4" w14:textId="77777777" w:rsidR="004E2086" w:rsidRPr="00E91314" w:rsidRDefault="004E2086" w:rsidP="003C5546">
            <w:pPr>
              <w:rPr>
                <w:rFonts w:eastAsia="Arial Unicode MS"/>
              </w:rPr>
            </w:pPr>
            <w:proofErr w:type="spellStart"/>
            <w:r>
              <w:rPr>
                <w:rFonts w:eastAsia="Arial Unicode MS"/>
              </w:rPr>
              <w:t>TXT</w:t>
            </w:r>
            <w:proofErr w:type="spellEnd"/>
          </w:p>
        </w:tc>
        <w:tc>
          <w:tcPr>
            <w:tcW w:w="720" w:type="dxa"/>
          </w:tcPr>
          <w:p w14:paraId="6830930F" w14:textId="77777777" w:rsidR="004E2086" w:rsidRPr="00E91314" w:rsidRDefault="004E2086" w:rsidP="003C554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2A868430" w14:textId="77777777" w:rsidR="004E2086" w:rsidRPr="00E91314" w:rsidRDefault="004E2086" w:rsidP="003C5546">
            <w:pPr>
              <w:rPr>
                <w:rFonts w:eastAsia="Arial Unicode MS"/>
              </w:rPr>
            </w:pPr>
          </w:p>
        </w:tc>
        <w:tc>
          <w:tcPr>
            <w:tcW w:w="1920" w:type="dxa"/>
          </w:tcPr>
          <w:p w14:paraId="0589E1D5" w14:textId="77777777" w:rsidR="004E2086" w:rsidRPr="00E91314" w:rsidRDefault="004E2086" w:rsidP="003C5546">
            <w:pPr>
              <w:rPr>
                <w:rFonts w:ascii="Arial" w:eastAsia="Arial Unicode MS" w:hAnsi="Arial"/>
              </w:rPr>
            </w:pPr>
          </w:p>
        </w:tc>
        <w:tc>
          <w:tcPr>
            <w:tcW w:w="1200" w:type="dxa"/>
            <w:shd w:val="clear" w:color="auto" w:fill="auto"/>
          </w:tcPr>
          <w:p w14:paraId="15A96B4B" w14:textId="77777777" w:rsidR="004E2086" w:rsidRPr="00E91314" w:rsidRDefault="004E2086" w:rsidP="003C5546">
            <w:pPr>
              <w:rPr>
                <w:rFonts w:ascii="Arial" w:eastAsia="Arial Unicode MS" w:hAnsi="Arial"/>
              </w:rPr>
            </w:pPr>
          </w:p>
        </w:tc>
        <w:tc>
          <w:tcPr>
            <w:tcW w:w="1080" w:type="dxa"/>
            <w:shd w:val="clear" w:color="auto" w:fill="auto"/>
          </w:tcPr>
          <w:p w14:paraId="1F85D797" w14:textId="77777777" w:rsidR="004E2086" w:rsidRPr="00E91314" w:rsidRDefault="004E2086" w:rsidP="003C5546">
            <w:pPr>
              <w:rPr>
                <w:rFonts w:ascii="Arial" w:eastAsia="Arial Unicode MS" w:hAnsi="Arial"/>
              </w:rPr>
            </w:pPr>
          </w:p>
        </w:tc>
        <w:tc>
          <w:tcPr>
            <w:tcW w:w="1160" w:type="dxa"/>
            <w:shd w:val="clear" w:color="auto" w:fill="auto"/>
          </w:tcPr>
          <w:p w14:paraId="6CAC904C" w14:textId="77777777" w:rsidR="004E2086" w:rsidRPr="00E91314" w:rsidRDefault="004E2086" w:rsidP="003C5546">
            <w:pPr>
              <w:rPr>
                <w:rFonts w:ascii="Arial" w:eastAsia="Arial Unicode MS" w:hAnsi="Arial"/>
              </w:rPr>
            </w:pPr>
          </w:p>
        </w:tc>
      </w:tr>
      <w:tr w:rsidR="004E2086" w:rsidRPr="00E91314" w14:paraId="5EEDD947" w14:textId="77777777" w:rsidTr="003C5546">
        <w:trPr>
          <w:trHeight w:val="217"/>
        </w:trPr>
        <w:tc>
          <w:tcPr>
            <w:tcW w:w="2567" w:type="dxa"/>
            <w:gridSpan w:val="2"/>
          </w:tcPr>
          <w:p w14:paraId="39DAB7A8"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16C46939" w14:textId="77777777" w:rsidR="004E2086" w:rsidRPr="00E91314" w:rsidRDefault="004E2086" w:rsidP="004E2086">
            <w:pPr>
              <w:rPr>
                <w:rFonts w:eastAsia="Arial Unicode MS"/>
              </w:rPr>
            </w:pPr>
            <w:r>
              <w:rPr>
                <w:rFonts w:eastAsia="Arial Unicode MS"/>
              </w:rPr>
              <w:t>(</w:t>
            </w:r>
            <w:proofErr w:type="spellStart"/>
            <w:r>
              <w:rPr>
                <w:rFonts w:eastAsia="Arial Unicode MS"/>
              </w:rPr>
              <w:t>Form</w:t>
            </w:r>
            <w:r w:rsidRPr="00E91314">
              <w:rPr>
                <w:rFonts w:eastAsia="Arial Unicode MS"/>
              </w:rPr>
              <w:t>Name</w:t>
            </w:r>
            <w:proofErr w:type="spellEnd"/>
            <w:r w:rsidRPr="00E91314">
              <w:rPr>
                <w:rFonts w:eastAsia="Arial Unicode MS"/>
              </w:rPr>
              <w:t>)</w:t>
            </w:r>
          </w:p>
        </w:tc>
        <w:tc>
          <w:tcPr>
            <w:tcW w:w="3388" w:type="dxa"/>
          </w:tcPr>
          <w:p w14:paraId="0805643C"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51E311EF" w14:textId="77777777" w:rsidR="004E2086" w:rsidRPr="00E91314" w:rsidRDefault="004E2086" w:rsidP="003C5546">
            <w:pPr>
              <w:rPr>
                <w:rFonts w:eastAsia="Arial Unicode MS"/>
              </w:rPr>
            </w:pPr>
            <w:r w:rsidRPr="00E91314">
              <w:rPr>
                <w:rFonts w:eastAsia="Arial Unicode MS"/>
              </w:rPr>
              <w:t>T.ex. Hälsodeklaration Mödravård</w:t>
            </w:r>
          </w:p>
        </w:tc>
        <w:tc>
          <w:tcPr>
            <w:tcW w:w="1140" w:type="dxa"/>
          </w:tcPr>
          <w:p w14:paraId="0F33EA40" w14:textId="77777777" w:rsidR="004E2086" w:rsidRPr="00E91314" w:rsidRDefault="004E2086" w:rsidP="003C5546">
            <w:pPr>
              <w:rPr>
                <w:rFonts w:eastAsia="Arial Unicode MS"/>
              </w:rPr>
            </w:pPr>
            <w:proofErr w:type="spellStart"/>
            <w:r w:rsidRPr="00E91314">
              <w:rPr>
                <w:rFonts w:eastAsia="Arial Unicode MS"/>
              </w:rPr>
              <w:t>TXT</w:t>
            </w:r>
            <w:proofErr w:type="spellEnd"/>
          </w:p>
        </w:tc>
        <w:tc>
          <w:tcPr>
            <w:tcW w:w="720" w:type="dxa"/>
          </w:tcPr>
          <w:p w14:paraId="55AE465B" w14:textId="77777777" w:rsidR="004E2086" w:rsidRPr="00E91314" w:rsidRDefault="004E2086" w:rsidP="003C5546">
            <w:pPr>
              <w:rPr>
                <w:rFonts w:eastAsia="Arial Unicode MS"/>
              </w:rPr>
            </w:pPr>
            <w:r w:rsidRPr="00E91314">
              <w:rPr>
                <w:rFonts w:eastAsia="Arial Unicode MS"/>
              </w:rPr>
              <w:t>1</w:t>
            </w:r>
          </w:p>
        </w:tc>
        <w:tc>
          <w:tcPr>
            <w:tcW w:w="1800" w:type="dxa"/>
          </w:tcPr>
          <w:p w14:paraId="19CDF83D" w14:textId="77777777" w:rsidR="004E2086" w:rsidRPr="00E91314" w:rsidRDefault="004E2086" w:rsidP="003C5546">
            <w:pPr>
              <w:rPr>
                <w:rFonts w:eastAsia="Arial Unicode MS"/>
              </w:rPr>
            </w:pPr>
          </w:p>
        </w:tc>
        <w:tc>
          <w:tcPr>
            <w:tcW w:w="1920" w:type="dxa"/>
          </w:tcPr>
          <w:p w14:paraId="0DB8F436" w14:textId="77777777" w:rsidR="004E2086" w:rsidRPr="00E91314" w:rsidRDefault="004E2086" w:rsidP="003C5546">
            <w:pPr>
              <w:rPr>
                <w:rFonts w:ascii="Arial" w:eastAsia="Arial Unicode MS" w:hAnsi="Arial"/>
              </w:rPr>
            </w:pPr>
          </w:p>
        </w:tc>
        <w:tc>
          <w:tcPr>
            <w:tcW w:w="1200" w:type="dxa"/>
            <w:shd w:val="clear" w:color="auto" w:fill="auto"/>
          </w:tcPr>
          <w:p w14:paraId="0B7D6A00" w14:textId="77777777" w:rsidR="004E2086" w:rsidRPr="00E91314" w:rsidRDefault="004E2086" w:rsidP="003C5546">
            <w:pPr>
              <w:rPr>
                <w:rFonts w:ascii="Arial" w:eastAsia="Arial Unicode MS" w:hAnsi="Arial"/>
              </w:rPr>
            </w:pPr>
          </w:p>
        </w:tc>
        <w:tc>
          <w:tcPr>
            <w:tcW w:w="1080" w:type="dxa"/>
            <w:shd w:val="clear" w:color="auto" w:fill="auto"/>
          </w:tcPr>
          <w:p w14:paraId="6558462F" w14:textId="77777777" w:rsidR="004E2086" w:rsidRPr="00E91314" w:rsidRDefault="004E2086" w:rsidP="003C5546">
            <w:pPr>
              <w:rPr>
                <w:rFonts w:ascii="Arial" w:eastAsia="Arial Unicode MS" w:hAnsi="Arial"/>
              </w:rPr>
            </w:pPr>
          </w:p>
        </w:tc>
        <w:tc>
          <w:tcPr>
            <w:tcW w:w="1160" w:type="dxa"/>
            <w:shd w:val="clear" w:color="auto" w:fill="auto"/>
          </w:tcPr>
          <w:p w14:paraId="06895E28" w14:textId="77777777" w:rsidR="004E2086" w:rsidRPr="00E91314" w:rsidRDefault="004E2086" w:rsidP="003C5546">
            <w:pPr>
              <w:rPr>
                <w:rFonts w:ascii="Arial" w:eastAsia="Arial Unicode MS" w:hAnsi="Arial"/>
              </w:rPr>
            </w:pPr>
          </w:p>
        </w:tc>
      </w:tr>
      <w:tr w:rsidR="00B56D9D" w:rsidRPr="00E91314" w14:paraId="748D64F4" w14:textId="77777777" w:rsidTr="003C5546">
        <w:trPr>
          <w:trHeight w:val="217"/>
        </w:trPr>
        <w:tc>
          <w:tcPr>
            <w:tcW w:w="2567" w:type="dxa"/>
            <w:gridSpan w:val="2"/>
          </w:tcPr>
          <w:p w14:paraId="65B57433" w14:textId="77777777" w:rsidR="00B56D9D" w:rsidRPr="00E91314" w:rsidRDefault="00B56D9D" w:rsidP="003C5546">
            <w:pPr>
              <w:rPr>
                <w:rFonts w:eastAsia="Arial Unicode MS"/>
              </w:rPr>
            </w:pPr>
            <w:r w:rsidRPr="00E91314">
              <w:rPr>
                <w:rFonts w:eastAsia="Arial Unicode MS"/>
              </w:rPr>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7D37A895" w14:textId="77777777" w:rsidR="00B56D9D" w:rsidRPr="00E91314" w:rsidRDefault="00B56D9D" w:rsidP="003C5546">
            <w:pPr>
              <w:rPr>
                <w:rFonts w:eastAsia="Arial Unicode MS"/>
              </w:rPr>
            </w:pPr>
            <w:r w:rsidRPr="00E91314">
              <w:rPr>
                <w:rFonts w:eastAsia="Arial Unicode MS"/>
              </w:rPr>
              <w:t>Formulärets beskrivning och instruktioner.</w:t>
            </w:r>
          </w:p>
          <w:p w14:paraId="5B4B5716" w14:textId="77777777" w:rsidR="00B56D9D" w:rsidRPr="00E91314" w:rsidRDefault="00B56D9D" w:rsidP="003C554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7458C3AD" w14:textId="77777777" w:rsidR="00B56D9D" w:rsidRPr="00E91314" w:rsidRDefault="00B56D9D" w:rsidP="003C5546">
            <w:pPr>
              <w:rPr>
                <w:rFonts w:eastAsia="Arial Unicode MS"/>
              </w:rPr>
            </w:pPr>
            <w:proofErr w:type="spellStart"/>
            <w:r w:rsidRPr="00E91314">
              <w:rPr>
                <w:rFonts w:eastAsia="Arial Unicode MS"/>
              </w:rPr>
              <w:t>TXT</w:t>
            </w:r>
            <w:proofErr w:type="spellEnd"/>
          </w:p>
        </w:tc>
        <w:tc>
          <w:tcPr>
            <w:tcW w:w="720" w:type="dxa"/>
          </w:tcPr>
          <w:p w14:paraId="0C57B824" w14:textId="77777777" w:rsidR="00B56D9D" w:rsidRPr="00E91314" w:rsidRDefault="00B56D9D"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1C3FECF6" w14:textId="77777777" w:rsidR="00B56D9D" w:rsidRPr="00E91314" w:rsidRDefault="00B56D9D" w:rsidP="003C5546">
            <w:pPr>
              <w:rPr>
                <w:rFonts w:eastAsia="Arial Unicode MS"/>
              </w:rPr>
            </w:pPr>
          </w:p>
        </w:tc>
        <w:tc>
          <w:tcPr>
            <w:tcW w:w="1920" w:type="dxa"/>
          </w:tcPr>
          <w:p w14:paraId="5B724F77" w14:textId="77777777" w:rsidR="00B56D9D" w:rsidRPr="00E91314" w:rsidRDefault="00B56D9D" w:rsidP="003C5546">
            <w:pPr>
              <w:rPr>
                <w:rFonts w:ascii="Arial" w:eastAsia="Arial Unicode MS" w:hAnsi="Arial"/>
              </w:rPr>
            </w:pPr>
          </w:p>
        </w:tc>
        <w:tc>
          <w:tcPr>
            <w:tcW w:w="1200" w:type="dxa"/>
            <w:shd w:val="clear" w:color="auto" w:fill="auto"/>
          </w:tcPr>
          <w:p w14:paraId="4B5F679D" w14:textId="77777777" w:rsidR="00B56D9D" w:rsidRPr="00E91314" w:rsidRDefault="00B56D9D" w:rsidP="003C5546">
            <w:pPr>
              <w:rPr>
                <w:rFonts w:ascii="Arial" w:eastAsia="Arial Unicode MS" w:hAnsi="Arial"/>
              </w:rPr>
            </w:pPr>
          </w:p>
        </w:tc>
        <w:tc>
          <w:tcPr>
            <w:tcW w:w="1080" w:type="dxa"/>
            <w:shd w:val="clear" w:color="auto" w:fill="auto"/>
          </w:tcPr>
          <w:p w14:paraId="2616D4A5" w14:textId="77777777" w:rsidR="00B56D9D" w:rsidRPr="00E91314" w:rsidRDefault="00B56D9D" w:rsidP="003C5546">
            <w:pPr>
              <w:rPr>
                <w:rFonts w:ascii="Arial" w:eastAsia="Arial Unicode MS" w:hAnsi="Arial"/>
              </w:rPr>
            </w:pPr>
          </w:p>
        </w:tc>
        <w:tc>
          <w:tcPr>
            <w:tcW w:w="1160" w:type="dxa"/>
            <w:shd w:val="clear" w:color="auto" w:fill="auto"/>
          </w:tcPr>
          <w:p w14:paraId="54E872EA" w14:textId="77777777" w:rsidR="00B56D9D" w:rsidRPr="00E91314" w:rsidRDefault="00B56D9D" w:rsidP="003C5546">
            <w:pPr>
              <w:rPr>
                <w:rFonts w:ascii="Arial" w:eastAsia="Arial Unicode MS" w:hAnsi="Arial"/>
              </w:rPr>
            </w:pPr>
          </w:p>
        </w:tc>
      </w:tr>
      <w:tr w:rsidR="00B56D9D" w:rsidRPr="00E91314" w14:paraId="2F193F26" w14:textId="77777777" w:rsidTr="003C5546">
        <w:trPr>
          <w:trHeight w:val="217"/>
        </w:trPr>
        <w:tc>
          <w:tcPr>
            <w:tcW w:w="2567" w:type="dxa"/>
            <w:gridSpan w:val="2"/>
          </w:tcPr>
          <w:p w14:paraId="6F66DEB2" w14:textId="77777777" w:rsidR="00B56D9D" w:rsidRPr="00E91314" w:rsidRDefault="00B56D9D" w:rsidP="003C5546">
            <w:pPr>
              <w:rPr>
                <w:rFonts w:eastAsia="Arial Unicode MS"/>
              </w:rPr>
            </w:pPr>
            <w:r w:rsidRPr="00E91314">
              <w:rPr>
                <w:rFonts w:eastAsia="Arial Unicode MS"/>
              </w:rPr>
              <w:t>Informations URL</w:t>
            </w:r>
          </w:p>
          <w:p w14:paraId="587A4ED2" w14:textId="77777777" w:rsidR="00B56D9D" w:rsidRPr="00E91314" w:rsidRDefault="00B56D9D" w:rsidP="003C5546">
            <w:pPr>
              <w:rPr>
                <w:rFonts w:eastAsia="Arial Unicode MS"/>
              </w:rPr>
            </w:pPr>
            <w:r w:rsidRPr="00E91314">
              <w:rPr>
                <w:rFonts w:eastAsia="Arial Unicode MS"/>
              </w:rPr>
              <w:lastRenderedPageBreak/>
              <w:t>(</w:t>
            </w:r>
            <w:proofErr w:type="spellStart"/>
            <w:r w:rsidRPr="00E91314">
              <w:rPr>
                <w:rFonts w:eastAsia="Arial Unicode MS"/>
              </w:rPr>
              <w:t>InformationURL</w:t>
            </w:r>
            <w:proofErr w:type="spellEnd"/>
            <w:r w:rsidRPr="00E91314">
              <w:rPr>
                <w:rFonts w:eastAsia="Arial Unicode MS"/>
              </w:rPr>
              <w:t>)</w:t>
            </w:r>
          </w:p>
        </w:tc>
        <w:tc>
          <w:tcPr>
            <w:tcW w:w="3388" w:type="dxa"/>
          </w:tcPr>
          <w:p w14:paraId="672EA760" w14:textId="77777777" w:rsidR="00B56D9D" w:rsidRPr="00E91314" w:rsidRDefault="00B56D9D" w:rsidP="003C5546">
            <w:pPr>
              <w:rPr>
                <w:szCs w:val="20"/>
              </w:rPr>
            </w:pPr>
            <w:r w:rsidRPr="00E91314">
              <w:rPr>
                <w:szCs w:val="20"/>
              </w:rPr>
              <w:lastRenderedPageBreak/>
              <w:t>URL till ytterligare/relevant information.</w:t>
            </w:r>
          </w:p>
        </w:tc>
        <w:tc>
          <w:tcPr>
            <w:tcW w:w="1140" w:type="dxa"/>
          </w:tcPr>
          <w:p w14:paraId="03D80CF5" w14:textId="77777777" w:rsidR="00B56D9D" w:rsidRPr="00E91314" w:rsidRDefault="00B56D9D" w:rsidP="003C5546">
            <w:pPr>
              <w:rPr>
                <w:rFonts w:eastAsia="Arial Unicode MS"/>
              </w:rPr>
            </w:pPr>
            <w:r w:rsidRPr="00E91314">
              <w:rPr>
                <w:rFonts w:eastAsia="Arial Unicode MS"/>
              </w:rPr>
              <w:t>URL</w:t>
            </w:r>
          </w:p>
        </w:tc>
        <w:tc>
          <w:tcPr>
            <w:tcW w:w="720" w:type="dxa"/>
          </w:tcPr>
          <w:p w14:paraId="1275C8E1" w14:textId="77777777" w:rsidR="00B56D9D" w:rsidRPr="00E91314" w:rsidRDefault="00B56D9D"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4BA82A37" w14:textId="77777777" w:rsidR="00B56D9D" w:rsidRPr="00E91314" w:rsidRDefault="00B56D9D" w:rsidP="003C5546">
            <w:pPr>
              <w:rPr>
                <w:rFonts w:eastAsia="Arial Unicode MS"/>
              </w:rPr>
            </w:pPr>
          </w:p>
        </w:tc>
        <w:tc>
          <w:tcPr>
            <w:tcW w:w="1920" w:type="dxa"/>
          </w:tcPr>
          <w:p w14:paraId="0D686EF4" w14:textId="77777777" w:rsidR="00B56D9D" w:rsidRPr="00E91314" w:rsidRDefault="00B56D9D" w:rsidP="003C5546">
            <w:pPr>
              <w:rPr>
                <w:rFonts w:ascii="Arial" w:eastAsia="Arial Unicode MS" w:hAnsi="Arial"/>
              </w:rPr>
            </w:pPr>
            <w:r w:rsidRPr="00E91314">
              <w:rPr>
                <w:rFonts w:ascii="Arial" w:eastAsia="Arial Unicode MS" w:hAnsi="Arial"/>
              </w:rPr>
              <w:t xml:space="preserve">Länk till publik </w:t>
            </w:r>
            <w:r w:rsidRPr="00E91314">
              <w:rPr>
                <w:rFonts w:ascii="Arial" w:eastAsia="Arial Unicode MS" w:hAnsi="Arial"/>
              </w:rPr>
              <w:lastRenderedPageBreak/>
              <w:t>information utan krav på autentisering.</w:t>
            </w:r>
          </w:p>
        </w:tc>
        <w:tc>
          <w:tcPr>
            <w:tcW w:w="1200" w:type="dxa"/>
            <w:shd w:val="clear" w:color="auto" w:fill="auto"/>
          </w:tcPr>
          <w:p w14:paraId="7A753A7D" w14:textId="77777777" w:rsidR="00B56D9D" w:rsidRPr="00E91314" w:rsidRDefault="00B56D9D" w:rsidP="003C5546">
            <w:pPr>
              <w:rPr>
                <w:rFonts w:ascii="Arial" w:eastAsia="Arial Unicode MS" w:hAnsi="Arial"/>
              </w:rPr>
            </w:pPr>
          </w:p>
        </w:tc>
        <w:tc>
          <w:tcPr>
            <w:tcW w:w="1080" w:type="dxa"/>
            <w:shd w:val="clear" w:color="auto" w:fill="auto"/>
          </w:tcPr>
          <w:p w14:paraId="7E51C1EC" w14:textId="77777777" w:rsidR="00B56D9D" w:rsidRPr="00E91314" w:rsidRDefault="00B56D9D" w:rsidP="003C5546">
            <w:pPr>
              <w:rPr>
                <w:rFonts w:ascii="Arial" w:eastAsia="Arial Unicode MS" w:hAnsi="Arial"/>
              </w:rPr>
            </w:pPr>
          </w:p>
        </w:tc>
        <w:tc>
          <w:tcPr>
            <w:tcW w:w="1160" w:type="dxa"/>
            <w:shd w:val="clear" w:color="auto" w:fill="auto"/>
          </w:tcPr>
          <w:p w14:paraId="218965F5" w14:textId="77777777" w:rsidR="00B56D9D" w:rsidRPr="00E91314" w:rsidRDefault="00B56D9D" w:rsidP="003C5546">
            <w:pPr>
              <w:rPr>
                <w:rFonts w:ascii="Arial" w:eastAsia="Arial Unicode MS" w:hAnsi="Arial"/>
              </w:rPr>
            </w:pPr>
          </w:p>
        </w:tc>
      </w:tr>
      <w:tr w:rsidR="004E2086" w:rsidRPr="00E91314" w14:paraId="6F967D21" w14:textId="77777777" w:rsidTr="003C5546">
        <w:trPr>
          <w:trHeight w:val="217"/>
        </w:trPr>
        <w:tc>
          <w:tcPr>
            <w:tcW w:w="2567" w:type="dxa"/>
            <w:gridSpan w:val="2"/>
          </w:tcPr>
          <w:p w14:paraId="769851CB" w14:textId="77777777" w:rsidR="004E2086" w:rsidRPr="00E91314" w:rsidRDefault="004E2086" w:rsidP="003C5546">
            <w:pPr>
              <w:rPr>
                <w:rFonts w:eastAsia="Arial Unicode MS"/>
              </w:rPr>
            </w:pPr>
            <w:r>
              <w:rPr>
                <w:rFonts w:eastAsia="Arial Unicode MS"/>
              </w:rPr>
              <w:lastRenderedPageBreak/>
              <w:t>(</w:t>
            </w:r>
            <w:proofErr w:type="spellStart"/>
            <w:r>
              <w:rPr>
                <w:rFonts w:eastAsia="Arial Unicode MS"/>
              </w:rPr>
              <w:t>ImageURL</w:t>
            </w:r>
            <w:proofErr w:type="spellEnd"/>
            <w:r>
              <w:rPr>
                <w:rFonts w:eastAsia="Arial Unicode MS"/>
              </w:rPr>
              <w:t>)</w:t>
            </w:r>
          </w:p>
        </w:tc>
        <w:tc>
          <w:tcPr>
            <w:tcW w:w="3388" w:type="dxa"/>
          </w:tcPr>
          <w:p w14:paraId="4C86D367" w14:textId="77777777" w:rsidR="004E2086" w:rsidRPr="00E91314" w:rsidRDefault="004E2086" w:rsidP="003C5546">
            <w:pPr>
              <w:rPr>
                <w:rFonts w:eastAsia="Arial Unicode MS"/>
              </w:rPr>
            </w:pPr>
            <w:r>
              <w:rPr>
                <w:szCs w:val="20"/>
              </w:rPr>
              <w:t>URL till bildobjekt som skall visas på formulärets introduktionssida.</w:t>
            </w:r>
          </w:p>
        </w:tc>
        <w:tc>
          <w:tcPr>
            <w:tcW w:w="1140" w:type="dxa"/>
          </w:tcPr>
          <w:p w14:paraId="6B68FD98" w14:textId="77777777" w:rsidR="004E2086" w:rsidRPr="00E91314" w:rsidRDefault="004E2086" w:rsidP="003C5546">
            <w:pPr>
              <w:rPr>
                <w:rFonts w:eastAsia="Arial Unicode MS"/>
              </w:rPr>
            </w:pPr>
            <w:r>
              <w:rPr>
                <w:rFonts w:eastAsia="Arial Unicode MS"/>
              </w:rPr>
              <w:t>URL</w:t>
            </w:r>
          </w:p>
        </w:tc>
        <w:tc>
          <w:tcPr>
            <w:tcW w:w="720" w:type="dxa"/>
          </w:tcPr>
          <w:p w14:paraId="35D58EA1" w14:textId="77777777" w:rsidR="004E2086" w:rsidRPr="00E91314" w:rsidRDefault="004E2086" w:rsidP="003C554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5CCD8B3B" w14:textId="77777777" w:rsidR="004E2086" w:rsidRPr="00E91314" w:rsidRDefault="004E2086" w:rsidP="003C5546">
            <w:pPr>
              <w:rPr>
                <w:rFonts w:eastAsia="Arial Unicode MS"/>
              </w:rPr>
            </w:pPr>
          </w:p>
        </w:tc>
        <w:tc>
          <w:tcPr>
            <w:tcW w:w="1920" w:type="dxa"/>
          </w:tcPr>
          <w:p w14:paraId="546340FB" w14:textId="77777777" w:rsidR="004E2086" w:rsidRPr="00E91314" w:rsidRDefault="004E2086" w:rsidP="003C5546">
            <w:pPr>
              <w:rPr>
                <w:rFonts w:ascii="Arial" w:eastAsia="Arial Unicode MS" w:hAnsi="Arial"/>
              </w:rPr>
            </w:pPr>
          </w:p>
        </w:tc>
        <w:tc>
          <w:tcPr>
            <w:tcW w:w="1200" w:type="dxa"/>
            <w:shd w:val="clear" w:color="auto" w:fill="auto"/>
          </w:tcPr>
          <w:p w14:paraId="7EC0C242" w14:textId="77777777" w:rsidR="004E2086" w:rsidRPr="00E91314" w:rsidRDefault="004E2086" w:rsidP="003C5546">
            <w:pPr>
              <w:rPr>
                <w:rFonts w:ascii="Arial" w:eastAsia="Arial Unicode MS" w:hAnsi="Arial"/>
              </w:rPr>
            </w:pPr>
          </w:p>
        </w:tc>
        <w:tc>
          <w:tcPr>
            <w:tcW w:w="1080" w:type="dxa"/>
            <w:shd w:val="clear" w:color="auto" w:fill="auto"/>
          </w:tcPr>
          <w:p w14:paraId="43E95F74" w14:textId="77777777" w:rsidR="004E2086" w:rsidRPr="00E91314" w:rsidRDefault="004E2086" w:rsidP="003C5546">
            <w:pPr>
              <w:rPr>
                <w:rFonts w:ascii="Arial" w:eastAsia="Arial Unicode MS" w:hAnsi="Arial"/>
              </w:rPr>
            </w:pPr>
          </w:p>
        </w:tc>
        <w:tc>
          <w:tcPr>
            <w:tcW w:w="1160" w:type="dxa"/>
            <w:shd w:val="clear" w:color="auto" w:fill="auto"/>
          </w:tcPr>
          <w:p w14:paraId="6AFFBA2F" w14:textId="77777777" w:rsidR="004E2086" w:rsidRPr="00E91314" w:rsidRDefault="004E2086" w:rsidP="003C5546">
            <w:pPr>
              <w:rPr>
                <w:rFonts w:ascii="Arial" w:eastAsia="Arial Unicode MS" w:hAnsi="Arial"/>
              </w:rPr>
            </w:pPr>
          </w:p>
        </w:tc>
      </w:tr>
      <w:tr w:rsidR="004E2086" w:rsidRPr="00E91314" w14:paraId="57D67A2F" w14:textId="77777777" w:rsidTr="003C5546">
        <w:trPr>
          <w:trHeight w:val="217"/>
        </w:trPr>
        <w:tc>
          <w:tcPr>
            <w:tcW w:w="2567" w:type="dxa"/>
            <w:gridSpan w:val="2"/>
          </w:tcPr>
          <w:p w14:paraId="7B4B5618" w14:textId="77777777" w:rsidR="004E2086" w:rsidRPr="00E91314" w:rsidRDefault="004E2086" w:rsidP="003C5546">
            <w:pPr>
              <w:rPr>
                <w:rFonts w:eastAsia="Arial Unicode MS"/>
              </w:rPr>
            </w:pPr>
            <w:r w:rsidRPr="00E91314">
              <w:rPr>
                <w:rFonts w:eastAsia="Arial Unicode MS"/>
              </w:rPr>
              <w:t>Villkor</w:t>
            </w:r>
          </w:p>
          <w:p w14:paraId="1432C158" w14:textId="77777777" w:rsidR="004E2086" w:rsidRPr="00E91314" w:rsidRDefault="004E2086" w:rsidP="003C5546">
            <w:pPr>
              <w:rPr>
                <w:rFonts w:eastAsia="Arial Unicode MS"/>
              </w:rPr>
            </w:pPr>
            <w:r w:rsidRPr="00E91314">
              <w:rPr>
                <w:rFonts w:eastAsia="Arial Unicode MS"/>
              </w:rPr>
              <w:t>(Term)</w:t>
            </w:r>
          </w:p>
        </w:tc>
        <w:tc>
          <w:tcPr>
            <w:tcW w:w="3388" w:type="dxa"/>
          </w:tcPr>
          <w:p w14:paraId="7A3012B9" w14:textId="77777777" w:rsidR="004E2086" w:rsidRPr="00E91314" w:rsidRDefault="004E2086" w:rsidP="003C5546">
            <w:pPr>
              <w:rPr>
                <w:rFonts w:eastAsia="Arial Unicode MS"/>
              </w:rPr>
            </w:pPr>
            <w:r w:rsidRPr="00E91314">
              <w:rPr>
                <w:rFonts w:eastAsia="Arial Unicode MS"/>
              </w:rPr>
              <w:t>Villkor kopplade till formuläret.</w:t>
            </w:r>
          </w:p>
          <w:p w14:paraId="214B4788" w14:textId="77777777" w:rsidR="004E2086" w:rsidRPr="00E91314" w:rsidRDefault="004E2086" w:rsidP="003C5546">
            <w:pPr>
              <w:rPr>
                <w:rFonts w:eastAsia="Arial Unicode MS"/>
              </w:rPr>
            </w:pPr>
            <w:r w:rsidRPr="00E91314">
              <w:rPr>
                <w:rFonts w:eastAsia="Arial Unicode MS"/>
              </w:rPr>
              <w:t>T.ex. Villkorstext som användaren/patienten måste godkänna innan formuläret kan besvaras.</w:t>
            </w:r>
          </w:p>
        </w:tc>
        <w:tc>
          <w:tcPr>
            <w:tcW w:w="1140" w:type="dxa"/>
          </w:tcPr>
          <w:p w14:paraId="6003FDDA" w14:textId="77777777" w:rsidR="004E2086" w:rsidRPr="00E91314" w:rsidRDefault="004E2086" w:rsidP="003C5546">
            <w:pPr>
              <w:rPr>
                <w:rFonts w:eastAsia="Arial Unicode MS"/>
              </w:rPr>
            </w:pPr>
            <w:proofErr w:type="spellStart"/>
            <w:r w:rsidRPr="00E91314">
              <w:rPr>
                <w:rFonts w:eastAsia="Arial Unicode MS"/>
              </w:rPr>
              <w:t>TXT</w:t>
            </w:r>
            <w:proofErr w:type="spellEnd"/>
          </w:p>
        </w:tc>
        <w:tc>
          <w:tcPr>
            <w:tcW w:w="720" w:type="dxa"/>
          </w:tcPr>
          <w:p w14:paraId="142E7F0C" w14:textId="77777777" w:rsidR="004E2086" w:rsidRPr="00E91314" w:rsidRDefault="004E2086" w:rsidP="003C5546">
            <w:pPr>
              <w:rPr>
                <w:rFonts w:eastAsia="Arial Unicode MS"/>
              </w:rPr>
            </w:pPr>
            <w:r w:rsidRPr="00E91314">
              <w:rPr>
                <w:rFonts w:eastAsia="Arial Unicode MS"/>
              </w:rPr>
              <w:t>1</w:t>
            </w:r>
          </w:p>
        </w:tc>
        <w:tc>
          <w:tcPr>
            <w:tcW w:w="1800" w:type="dxa"/>
          </w:tcPr>
          <w:p w14:paraId="56CCA395" w14:textId="77777777" w:rsidR="004E2086" w:rsidRPr="00E91314" w:rsidRDefault="004E2086" w:rsidP="003C5546">
            <w:pPr>
              <w:rPr>
                <w:rFonts w:eastAsia="Arial Unicode MS"/>
              </w:rPr>
            </w:pPr>
          </w:p>
        </w:tc>
        <w:tc>
          <w:tcPr>
            <w:tcW w:w="1920" w:type="dxa"/>
          </w:tcPr>
          <w:p w14:paraId="03AC7C20" w14:textId="77777777" w:rsidR="004E2086" w:rsidRPr="00E91314" w:rsidRDefault="004E2086" w:rsidP="003C5546">
            <w:pPr>
              <w:rPr>
                <w:rFonts w:ascii="Arial" w:eastAsia="Arial Unicode MS" w:hAnsi="Arial"/>
              </w:rPr>
            </w:pPr>
          </w:p>
        </w:tc>
        <w:tc>
          <w:tcPr>
            <w:tcW w:w="1200" w:type="dxa"/>
            <w:shd w:val="clear" w:color="auto" w:fill="auto"/>
          </w:tcPr>
          <w:p w14:paraId="0B2287CF" w14:textId="77777777" w:rsidR="004E2086" w:rsidRPr="00E91314" w:rsidRDefault="004E2086" w:rsidP="003C5546">
            <w:pPr>
              <w:rPr>
                <w:rFonts w:ascii="Arial" w:eastAsia="Arial Unicode MS" w:hAnsi="Arial"/>
              </w:rPr>
            </w:pPr>
          </w:p>
        </w:tc>
        <w:tc>
          <w:tcPr>
            <w:tcW w:w="1080" w:type="dxa"/>
            <w:shd w:val="clear" w:color="auto" w:fill="auto"/>
          </w:tcPr>
          <w:p w14:paraId="46C0BBCF" w14:textId="77777777" w:rsidR="004E2086" w:rsidRPr="00E91314" w:rsidRDefault="004E2086" w:rsidP="003C5546">
            <w:pPr>
              <w:rPr>
                <w:rFonts w:ascii="Arial" w:eastAsia="Arial Unicode MS" w:hAnsi="Arial"/>
              </w:rPr>
            </w:pPr>
          </w:p>
        </w:tc>
        <w:tc>
          <w:tcPr>
            <w:tcW w:w="1160" w:type="dxa"/>
            <w:shd w:val="clear" w:color="auto" w:fill="auto"/>
          </w:tcPr>
          <w:p w14:paraId="6AF1C319" w14:textId="77777777" w:rsidR="004E2086" w:rsidRPr="00E91314" w:rsidRDefault="004E2086" w:rsidP="003C5546">
            <w:pPr>
              <w:rPr>
                <w:rFonts w:ascii="Arial" w:eastAsia="Arial Unicode MS" w:hAnsi="Arial"/>
              </w:rPr>
            </w:pPr>
          </w:p>
        </w:tc>
      </w:tr>
      <w:tr w:rsidR="004E2086" w:rsidRPr="00E91314" w14:paraId="417388ED" w14:textId="77777777" w:rsidTr="003C5546">
        <w:trPr>
          <w:trHeight w:val="217"/>
        </w:trPr>
        <w:tc>
          <w:tcPr>
            <w:tcW w:w="2567" w:type="dxa"/>
            <w:gridSpan w:val="2"/>
          </w:tcPr>
          <w:p w14:paraId="5A1A50B0" w14:textId="77777777" w:rsidR="004E2086" w:rsidRPr="00E91314" w:rsidRDefault="004E2086" w:rsidP="003C5546">
            <w:pPr>
              <w:rPr>
                <w:rFonts w:eastAsia="Arial Unicode MS"/>
              </w:rPr>
            </w:pPr>
            <w:r w:rsidRPr="00E91314">
              <w:rPr>
                <w:rFonts w:eastAsia="Arial Unicode MS"/>
              </w:rPr>
              <w:t>(</w:t>
            </w:r>
            <w:proofErr w:type="spellStart"/>
            <w:r w:rsidRPr="00E91314">
              <w:rPr>
                <w:rFonts w:eastAsia="Arial Unicode MS"/>
              </w:rPr>
              <w:t>MaxNumberOf</w:t>
            </w:r>
            <w:r>
              <w:rPr>
                <w:rFonts w:eastAsia="Arial Unicode MS"/>
              </w:rPr>
              <w:t>Pages</w:t>
            </w:r>
            <w:proofErr w:type="spellEnd"/>
            <w:r w:rsidRPr="00E91314">
              <w:rPr>
                <w:rFonts w:eastAsia="Arial Unicode MS"/>
              </w:rPr>
              <w:t>)</w:t>
            </w:r>
          </w:p>
        </w:tc>
        <w:tc>
          <w:tcPr>
            <w:tcW w:w="3388" w:type="dxa"/>
          </w:tcPr>
          <w:p w14:paraId="3E965431" w14:textId="77777777" w:rsidR="004E2086" w:rsidRPr="00E91314" w:rsidRDefault="004E2086" w:rsidP="003C5546">
            <w:pPr>
              <w:rPr>
                <w:szCs w:val="20"/>
              </w:rPr>
            </w:pPr>
            <w:r w:rsidRPr="00E91314">
              <w:rPr>
                <w:szCs w:val="20"/>
              </w:rPr>
              <w:t xml:space="preserve">Beskriver hur många </w:t>
            </w:r>
            <w:r>
              <w:rPr>
                <w:szCs w:val="20"/>
              </w:rPr>
              <w:t>”sidor”</w:t>
            </w:r>
            <w:r w:rsidRPr="00E91314">
              <w:rPr>
                <w:szCs w:val="20"/>
              </w:rPr>
              <w:t xml:space="preserve"> formuläret maximalt kan innehåller.</w:t>
            </w:r>
          </w:p>
          <w:p w14:paraId="2828B6FE" w14:textId="77777777" w:rsidR="004E2086" w:rsidRPr="00E91314" w:rsidRDefault="004E2086" w:rsidP="003C5546">
            <w:pPr>
              <w:rPr>
                <w:szCs w:val="20"/>
              </w:rPr>
            </w:pPr>
            <w:r w:rsidRPr="00E91314">
              <w:rPr>
                <w:szCs w:val="20"/>
              </w:rPr>
              <w:t>T.ex. 10</w:t>
            </w:r>
          </w:p>
        </w:tc>
        <w:tc>
          <w:tcPr>
            <w:tcW w:w="1140" w:type="dxa"/>
          </w:tcPr>
          <w:p w14:paraId="3D00E3EC"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6634B0AB"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E6A8B75" w14:textId="77777777" w:rsidR="004E2086" w:rsidRPr="00E91314" w:rsidRDefault="004E2086" w:rsidP="003C5546">
            <w:pPr>
              <w:rPr>
                <w:rFonts w:eastAsia="Arial Unicode MS"/>
              </w:rPr>
            </w:pPr>
          </w:p>
        </w:tc>
        <w:tc>
          <w:tcPr>
            <w:tcW w:w="1920" w:type="dxa"/>
          </w:tcPr>
          <w:p w14:paraId="2874BA3B" w14:textId="77777777" w:rsidR="004E2086" w:rsidRPr="00E91314" w:rsidRDefault="004E2086" w:rsidP="003C5546">
            <w:pPr>
              <w:rPr>
                <w:rFonts w:ascii="Arial" w:eastAsia="Arial Unicode MS" w:hAnsi="Arial"/>
              </w:rPr>
            </w:pPr>
          </w:p>
        </w:tc>
        <w:tc>
          <w:tcPr>
            <w:tcW w:w="1200" w:type="dxa"/>
            <w:shd w:val="clear" w:color="auto" w:fill="auto"/>
          </w:tcPr>
          <w:p w14:paraId="21194227" w14:textId="77777777" w:rsidR="004E2086" w:rsidRPr="00E91314" w:rsidRDefault="004E2086" w:rsidP="003C5546">
            <w:pPr>
              <w:rPr>
                <w:rFonts w:ascii="Arial" w:eastAsia="Arial Unicode MS" w:hAnsi="Arial"/>
              </w:rPr>
            </w:pPr>
          </w:p>
        </w:tc>
        <w:tc>
          <w:tcPr>
            <w:tcW w:w="1080" w:type="dxa"/>
            <w:shd w:val="clear" w:color="auto" w:fill="auto"/>
          </w:tcPr>
          <w:p w14:paraId="610B880A" w14:textId="77777777" w:rsidR="004E2086" w:rsidRPr="00E91314" w:rsidRDefault="004E2086" w:rsidP="003C5546">
            <w:pPr>
              <w:rPr>
                <w:rFonts w:ascii="Arial" w:eastAsia="Arial Unicode MS" w:hAnsi="Arial"/>
              </w:rPr>
            </w:pPr>
          </w:p>
        </w:tc>
        <w:tc>
          <w:tcPr>
            <w:tcW w:w="1160" w:type="dxa"/>
            <w:shd w:val="clear" w:color="auto" w:fill="auto"/>
          </w:tcPr>
          <w:p w14:paraId="126ED87A" w14:textId="77777777" w:rsidR="004E2086" w:rsidRPr="00E91314" w:rsidRDefault="004E2086" w:rsidP="003C5546">
            <w:pPr>
              <w:rPr>
                <w:rFonts w:ascii="Arial" w:eastAsia="Arial Unicode MS" w:hAnsi="Arial"/>
              </w:rPr>
            </w:pPr>
          </w:p>
        </w:tc>
      </w:tr>
      <w:tr w:rsidR="004E2086" w:rsidRPr="00E91314" w14:paraId="6284C775" w14:textId="77777777" w:rsidTr="003C5546">
        <w:trPr>
          <w:trHeight w:val="217"/>
        </w:trPr>
        <w:tc>
          <w:tcPr>
            <w:tcW w:w="2567" w:type="dxa"/>
            <w:gridSpan w:val="2"/>
          </w:tcPr>
          <w:p w14:paraId="0858C651" w14:textId="77777777" w:rsidR="004E2086" w:rsidRPr="00E91314" w:rsidRDefault="004E2086" w:rsidP="003C5546">
            <w:pPr>
              <w:rPr>
                <w:rFonts w:eastAsia="Arial Unicode MS"/>
              </w:rPr>
            </w:pPr>
            <w:r>
              <w:rPr>
                <w:rFonts w:eastAsia="Arial Unicode MS"/>
              </w:rPr>
              <w:t>(</w:t>
            </w:r>
            <w:proofErr w:type="spellStart"/>
            <w:r>
              <w:rPr>
                <w:rFonts w:eastAsia="Arial Unicode MS"/>
              </w:rPr>
              <w:t>Min</w:t>
            </w:r>
            <w:r w:rsidRPr="00E91314">
              <w:rPr>
                <w:rFonts w:eastAsia="Arial Unicode MS"/>
              </w:rPr>
              <w:t>NumberOf</w:t>
            </w:r>
            <w:r>
              <w:rPr>
                <w:rFonts w:eastAsia="Arial Unicode MS"/>
              </w:rPr>
              <w:t>Pages</w:t>
            </w:r>
            <w:proofErr w:type="spellEnd"/>
            <w:r w:rsidRPr="00E91314">
              <w:rPr>
                <w:rFonts w:eastAsia="Arial Unicode MS"/>
              </w:rPr>
              <w:t>)</w:t>
            </w:r>
          </w:p>
        </w:tc>
        <w:tc>
          <w:tcPr>
            <w:tcW w:w="3388" w:type="dxa"/>
          </w:tcPr>
          <w:p w14:paraId="50BCB936" w14:textId="77777777" w:rsidR="004E2086" w:rsidRPr="00E91314" w:rsidRDefault="004E2086" w:rsidP="003C5546">
            <w:pPr>
              <w:rPr>
                <w:szCs w:val="20"/>
              </w:rPr>
            </w:pPr>
            <w:r w:rsidRPr="00E91314">
              <w:rPr>
                <w:szCs w:val="20"/>
              </w:rPr>
              <w:t xml:space="preserve">Beskriver hur </w:t>
            </w:r>
            <w:r>
              <w:rPr>
                <w:szCs w:val="20"/>
              </w:rPr>
              <w:t>många ”sidor” formuläret minst kan innehålla</w:t>
            </w:r>
            <w:r w:rsidRPr="00E91314">
              <w:rPr>
                <w:szCs w:val="20"/>
              </w:rPr>
              <w:t>.</w:t>
            </w:r>
          </w:p>
          <w:p w14:paraId="731A37C3" w14:textId="77777777" w:rsidR="004E2086" w:rsidRPr="00E91314" w:rsidRDefault="004E2086" w:rsidP="003C5546">
            <w:pPr>
              <w:rPr>
                <w:szCs w:val="20"/>
              </w:rPr>
            </w:pPr>
            <w:r w:rsidRPr="00E91314">
              <w:rPr>
                <w:szCs w:val="20"/>
              </w:rPr>
              <w:t>T.ex. 10</w:t>
            </w:r>
          </w:p>
        </w:tc>
        <w:tc>
          <w:tcPr>
            <w:tcW w:w="1140" w:type="dxa"/>
          </w:tcPr>
          <w:p w14:paraId="4FDA2A4D"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7F95AC8D"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C09A299" w14:textId="77777777" w:rsidR="004E2086" w:rsidRPr="00E91314" w:rsidRDefault="004E2086" w:rsidP="003C5546">
            <w:pPr>
              <w:rPr>
                <w:rFonts w:eastAsia="Arial Unicode MS"/>
              </w:rPr>
            </w:pPr>
          </w:p>
        </w:tc>
        <w:tc>
          <w:tcPr>
            <w:tcW w:w="1920" w:type="dxa"/>
          </w:tcPr>
          <w:p w14:paraId="08AF875A" w14:textId="77777777" w:rsidR="004E2086" w:rsidRPr="00E91314" w:rsidRDefault="004E2086" w:rsidP="003C5546">
            <w:pPr>
              <w:rPr>
                <w:rFonts w:ascii="Arial" w:eastAsia="Arial Unicode MS" w:hAnsi="Arial"/>
              </w:rPr>
            </w:pPr>
          </w:p>
        </w:tc>
        <w:tc>
          <w:tcPr>
            <w:tcW w:w="1200" w:type="dxa"/>
            <w:shd w:val="clear" w:color="auto" w:fill="auto"/>
          </w:tcPr>
          <w:p w14:paraId="50E82AE9" w14:textId="77777777" w:rsidR="004E2086" w:rsidRPr="00E91314" w:rsidRDefault="004E2086" w:rsidP="003C5546">
            <w:pPr>
              <w:rPr>
                <w:rFonts w:ascii="Arial" w:eastAsia="Arial Unicode MS" w:hAnsi="Arial"/>
              </w:rPr>
            </w:pPr>
          </w:p>
        </w:tc>
        <w:tc>
          <w:tcPr>
            <w:tcW w:w="1080" w:type="dxa"/>
            <w:shd w:val="clear" w:color="auto" w:fill="auto"/>
          </w:tcPr>
          <w:p w14:paraId="75C314B8" w14:textId="77777777" w:rsidR="004E2086" w:rsidRPr="00E91314" w:rsidRDefault="004E2086" w:rsidP="003C5546">
            <w:pPr>
              <w:rPr>
                <w:rFonts w:ascii="Arial" w:eastAsia="Arial Unicode MS" w:hAnsi="Arial"/>
              </w:rPr>
            </w:pPr>
          </w:p>
        </w:tc>
        <w:tc>
          <w:tcPr>
            <w:tcW w:w="1160" w:type="dxa"/>
            <w:shd w:val="clear" w:color="auto" w:fill="auto"/>
          </w:tcPr>
          <w:p w14:paraId="57FEBC25" w14:textId="77777777" w:rsidR="004E2086" w:rsidRPr="00E91314" w:rsidRDefault="004E2086" w:rsidP="003C5546">
            <w:pPr>
              <w:rPr>
                <w:rFonts w:ascii="Arial" w:eastAsia="Arial Unicode MS" w:hAnsi="Arial"/>
              </w:rPr>
            </w:pPr>
          </w:p>
        </w:tc>
      </w:tr>
      <w:tr w:rsidR="004E2086" w:rsidRPr="00E91314" w14:paraId="17983FB2" w14:textId="77777777" w:rsidTr="003C5546">
        <w:trPr>
          <w:trHeight w:val="217"/>
        </w:trPr>
        <w:tc>
          <w:tcPr>
            <w:tcW w:w="2567" w:type="dxa"/>
            <w:gridSpan w:val="2"/>
          </w:tcPr>
          <w:p w14:paraId="1AE4C28D" w14:textId="77777777" w:rsidR="004E2086" w:rsidRPr="00E91314" w:rsidRDefault="004E2086" w:rsidP="003C5546">
            <w:pPr>
              <w:rPr>
                <w:rFonts w:eastAsia="Arial Unicode MS"/>
              </w:rPr>
            </w:pPr>
            <w:r w:rsidRPr="00E91314">
              <w:rPr>
                <w:rFonts w:eastAsia="Arial Unicode MS"/>
              </w:rPr>
              <w:t>(</w:t>
            </w:r>
            <w:proofErr w:type="spellStart"/>
            <w:r w:rsidRPr="00E91314">
              <w:rPr>
                <w:rFonts w:eastAsia="Arial Unicode MS"/>
              </w:rPr>
              <w:t>MaxNumberOfQuestion</w:t>
            </w:r>
            <w:proofErr w:type="spellEnd"/>
            <w:r w:rsidRPr="00E91314">
              <w:rPr>
                <w:rFonts w:eastAsia="Arial Unicode MS"/>
              </w:rPr>
              <w:t>)</w:t>
            </w:r>
          </w:p>
        </w:tc>
        <w:tc>
          <w:tcPr>
            <w:tcW w:w="3388" w:type="dxa"/>
          </w:tcPr>
          <w:p w14:paraId="5508560A" w14:textId="77777777" w:rsidR="004E2086" w:rsidRPr="00E91314" w:rsidRDefault="004E2086" w:rsidP="003C5546">
            <w:pPr>
              <w:rPr>
                <w:szCs w:val="20"/>
              </w:rPr>
            </w:pPr>
            <w:r w:rsidRPr="00E91314">
              <w:rPr>
                <w:szCs w:val="20"/>
              </w:rPr>
              <w:t>Beskriver hur många frågor formuläret maximalt kan innehåller.</w:t>
            </w:r>
          </w:p>
          <w:p w14:paraId="3BD9AE07" w14:textId="77777777" w:rsidR="004E2086" w:rsidRPr="00E91314" w:rsidRDefault="004E2086" w:rsidP="003C5546">
            <w:pPr>
              <w:rPr>
                <w:rFonts w:eastAsia="Arial Unicode MS"/>
                <w:szCs w:val="20"/>
              </w:rPr>
            </w:pPr>
            <w:r w:rsidRPr="00E91314">
              <w:rPr>
                <w:szCs w:val="20"/>
              </w:rPr>
              <w:t>T.ex. 10</w:t>
            </w:r>
          </w:p>
        </w:tc>
        <w:tc>
          <w:tcPr>
            <w:tcW w:w="1140" w:type="dxa"/>
          </w:tcPr>
          <w:p w14:paraId="28F607B4"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019250F9"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53905FF" w14:textId="77777777" w:rsidR="004E2086" w:rsidRPr="00E91314" w:rsidRDefault="004E2086" w:rsidP="003C5546">
            <w:pPr>
              <w:rPr>
                <w:rFonts w:eastAsia="Arial Unicode MS"/>
              </w:rPr>
            </w:pPr>
          </w:p>
        </w:tc>
        <w:tc>
          <w:tcPr>
            <w:tcW w:w="1920" w:type="dxa"/>
          </w:tcPr>
          <w:p w14:paraId="57A7E18D" w14:textId="77777777" w:rsidR="004E2086" w:rsidRPr="00E91314" w:rsidRDefault="004E2086" w:rsidP="003C5546">
            <w:pPr>
              <w:rPr>
                <w:rFonts w:ascii="Arial" w:eastAsia="Arial Unicode MS" w:hAnsi="Arial"/>
              </w:rPr>
            </w:pPr>
          </w:p>
        </w:tc>
        <w:tc>
          <w:tcPr>
            <w:tcW w:w="1200" w:type="dxa"/>
            <w:shd w:val="clear" w:color="auto" w:fill="auto"/>
          </w:tcPr>
          <w:p w14:paraId="5E84C253" w14:textId="77777777" w:rsidR="004E2086" w:rsidRPr="00E91314" w:rsidRDefault="004E2086" w:rsidP="003C5546">
            <w:pPr>
              <w:rPr>
                <w:rFonts w:ascii="Arial" w:eastAsia="Arial Unicode MS" w:hAnsi="Arial"/>
              </w:rPr>
            </w:pPr>
          </w:p>
        </w:tc>
        <w:tc>
          <w:tcPr>
            <w:tcW w:w="1080" w:type="dxa"/>
            <w:shd w:val="clear" w:color="auto" w:fill="auto"/>
          </w:tcPr>
          <w:p w14:paraId="261FDDC5" w14:textId="77777777" w:rsidR="004E2086" w:rsidRPr="00E91314" w:rsidRDefault="004E2086" w:rsidP="003C5546">
            <w:pPr>
              <w:rPr>
                <w:rFonts w:ascii="Arial" w:eastAsia="Arial Unicode MS" w:hAnsi="Arial"/>
              </w:rPr>
            </w:pPr>
          </w:p>
        </w:tc>
        <w:tc>
          <w:tcPr>
            <w:tcW w:w="1160" w:type="dxa"/>
            <w:shd w:val="clear" w:color="auto" w:fill="auto"/>
          </w:tcPr>
          <w:p w14:paraId="2F8B8C75" w14:textId="77777777" w:rsidR="004E2086" w:rsidRPr="00E91314" w:rsidRDefault="004E2086" w:rsidP="003C5546">
            <w:pPr>
              <w:rPr>
                <w:rFonts w:ascii="Arial" w:eastAsia="Arial Unicode MS" w:hAnsi="Arial"/>
              </w:rPr>
            </w:pPr>
          </w:p>
        </w:tc>
      </w:tr>
      <w:tr w:rsidR="004E2086" w:rsidRPr="00E91314" w14:paraId="0384E9F4" w14:textId="77777777" w:rsidTr="003C5546">
        <w:trPr>
          <w:trHeight w:val="217"/>
        </w:trPr>
        <w:tc>
          <w:tcPr>
            <w:tcW w:w="2567" w:type="dxa"/>
            <w:gridSpan w:val="2"/>
          </w:tcPr>
          <w:p w14:paraId="46D04550" w14:textId="77777777" w:rsidR="004E2086" w:rsidRPr="00E91314" w:rsidRDefault="004E2086" w:rsidP="003C5546">
            <w:pPr>
              <w:rPr>
                <w:rFonts w:eastAsia="Arial Unicode MS"/>
              </w:rPr>
            </w:pPr>
            <w:r w:rsidRPr="00E91314">
              <w:rPr>
                <w:rFonts w:eastAsia="Arial Unicode MS"/>
              </w:rPr>
              <w:t>(</w:t>
            </w:r>
            <w:proofErr w:type="spellStart"/>
            <w:r w:rsidRPr="00E91314">
              <w:rPr>
                <w:rFonts w:eastAsia="Arial Unicode MS"/>
              </w:rPr>
              <w:t>MinNumberOfQuestion</w:t>
            </w:r>
            <w:proofErr w:type="spellEnd"/>
            <w:r w:rsidRPr="00E91314">
              <w:rPr>
                <w:rFonts w:eastAsia="Arial Unicode MS"/>
              </w:rPr>
              <w:t>)</w:t>
            </w:r>
          </w:p>
        </w:tc>
        <w:tc>
          <w:tcPr>
            <w:tcW w:w="3388" w:type="dxa"/>
          </w:tcPr>
          <w:p w14:paraId="3EFFEA00" w14:textId="77777777" w:rsidR="004E2086" w:rsidRPr="00E91314" w:rsidRDefault="004E2086" w:rsidP="004D7A1F">
            <w:pPr>
              <w:rPr>
                <w:rFonts w:eastAsia="Arial Unicode MS"/>
              </w:rPr>
            </w:pPr>
            <w:r w:rsidRPr="00E91314">
              <w:rPr>
                <w:szCs w:val="20"/>
              </w:rPr>
              <w:t>Beskriver hur många frågor formuläret som minst kan innehåller.</w:t>
            </w:r>
          </w:p>
        </w:tc>
        <w:tc>
          <w:tcPr>
            <w:tcW w:w="1140" w:type="dxa"/>
          </w:tcPr>
          <w:p w14:paraId="7AC0D6F7" w14:textId="77777777" w:rsidR="004E2086" w:rsidRPr="00E91314" w:rsidRDefault="004E2086" w:rsidP="003C5546">
            <w:pPr>
              <w:rPr>
                <w:rFonts w:eastAsia="Arial Unicode MS"/>
              </w:rPr>
            </w:pPr>
            <w:proofErr w:type="spellStart"/>
            <w:r w:rsidRPr="00E91314">
              <w:rPr>
                <w:rFonts w:eastAsia="Arial Unicode MS"/>
              </w:rPr>
              <w:t>VÄ</w:t>
            </w:r>
            <w:proofErr w:type="spellEnd"/>
          </w:p>
        </w:tc>
        <w:tc>
          <w:tcPr>
            <w:tcW w:w="720" w:type="dxa"/>
          </w:tcPr>
          <w:p w14:paraId="5303C12F" w14:textId="77777777" w:rsidR="004E2086" w:rsidRPr="00E91314" w:rsidRDefault="004E208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21700DD" w14:textId="77777777" w:rsidR="004E2086" w:rsidRPr="00E91314" w:rsidRDefault="004E2086" w:rsidP="003C5546"/>
        </w:tc>
        <w:tc>
          <w:tcPr>
            <w:tcW w:w="1920" w:type="dxa"/>
          </w:tcPr>
          <w:p w14:paraId="5789017D" w14:textId="77777777" w:rsidR="004E2086" w:rsidRPr="00E91314" w:rsidRDefault="004E2086" w:rsidP="003C5546">
            <w:pPr>
              <w:rPr>
                <w:rFonts w:ascii="Arial" w:eastAsia="Arial Unicode MS" w:hAnsi="Arial"/>
              </w:rPr>
            </w:pPr>
          </w:p>
        </w:tc>
        <w:tc>
          <w:tcPr>
            <w:tcW w:w="1200" w:type="dxa"/>
            <w:shd w:val="clear" w:color="auto" w:fill="auto"/>
          </w:tcPr>
          <w:p w14:paraId="3E0B0522" w14:textId="77777777" w:rsidR="004E2086" w:rsidRPr="00E91314" w:rsidRDefault="004E2086" w:rsidP="003C5546">
            <w:pPr>
              <w:rPr>
                <w:rFonts w:ascii="Arial" w:eastAsia="Arial Unicode MS" w:hAnsi="Arial"/>
              </w:rPr>
            </w:pPr>
          </w:p>
        </w:tc>
        <w:tc>
          <w:tcPr>
            <w:tcW w:w="1080" w:type="dxa"/>
            <w:shd w:val="clear" w:color="auto" w:fill="auto"/>
          </w:tcPr>
          <w:p w14:paraId="47D0B255" w14:textId="77777777" w:rsidR="004E2086" w:rsidRPr="00E91314" w:rsidRDefault="004E2086" w:rsidP="003C5546">
            <w:pPr>
              <w:rPr>
                <w:rFonts w:ascii="Arial" w:eastAsia="Arial Unicode MS" w:hAnsi="Arial"/>
              </w:rPr>
            </w:pPr>
          </w:p>
        </w:tc>
        <w:tc>
          <w:tcPr>
            <w:tcW w:w="1160" w:type="dxa"/>
            <w:shd w:val="clear" w:color="auto" w:fill="auto"/>
          </w:tcPr>
          <w:p w14:paraId="2C563D93" w14:textId="77777777" w:rsidR="004E2086" w:rsidRPr="00E91314" w:rsidRDefault="004E2086" w:rsidP="003C5546">
            <w:pPr>
              <w:rPr>
                <w:rFonts w:ascii="Arial" w:eastAsia="Arial Unicode MS" w:hAnsi="Arial"/>
              </w:rPr>
            </w:pPr>
          </w:p>
        </w:tc>
      </w:tr>
      <w:tr w:rsidR="004E2086" w:rsidRPr="00E91314" w14:paraId="7E4A7EB1" w14:textId="77777777" w:rsidTr="003C5546">
        <w:trPr>
          <w:trHeight w:val="217"/>
        </w:trPr>
        <w:tc>
          <w:tcPr>
            <w:tcW w:w="2567" w:type="dxa"/>
            <w:gridSpan w:val="2"/>
          </w:tcPr>
          <w:p w14:paraId="1D0FD5F0" w14:textId="77777777" w:rsidR="004E2086" w:rsidRPr="00E91314" w:rsidRDefault="004E2086" w:rsidP="003C5546">
            <w:pPr>
              <w:rPr>
                <w:rFonts w:eastAsia="Arial Unicode MS"/>
              </w:rPr>
            </w:pPr>
          </w:p>
        </w:tc>
        <w:tc>
          <w:tcPr>
            <w:tcW w:w="3388" w:type="dxa"/>
          </w:tcPr>
          <w:p w14:paraId="038F16AF" w14:textId="77777777" w:rsidR="004E2086" w:rsidRPr="00E91314" w:rsidRDefault="004E2086" w:rsidP="003C5546">
            <w:pPr>
              <w:rPr>
                <w:rFonts w:eastAsia="Arial Unicode MS"/>
              </w:rPr>
            </w:pPr>
          </w:p>
        </w:tc>
        <w:tc>
          <w:tcPr>
            <w:tcW w:w="1140" w:type="dxa"/>
          </w:tcPr>
          <w:p w14:paraId="2365D76C" w14:textId="77777777" w:rsidR="004E2086" w:rsidRPr="00E91314" w:rsidRDefault="004E2086" w:rsidP="003C5546">
            <w:pPr>
              <w:rPr>
                <w:rFonts w:eastAsia="Arial Unicode MS"/>
              </w:rPr>
            </w:pPr>
          </w:p>
        </w:tc>
        <w:tc>
          <w:tcPr>
            <w:tcW w:w="720" w:type="dxa"/>
          </w:tcPr>
          <w:p w14:paraId="15060548" w14:textId="77777777" w:rsidR="004E2086" w:rsidRPr="00E91314" w:rsidRDefault="004E2086" w:rsidP="003C5546">
            <w:pPr>
              <w:rPr>
                <w:rFonts w:eastAsia="Arial Unicode MS"/>
              </w:rPr>
            </w:pPr>
          </w:p>
        </w:tc>
        <w:tc>
          <w:tcPr>
            <w:tcW w:w="1800" w:type="dxa"/>
          </w:tcPr>
          <w:p w14:paraId="230553BB" w14:textId="77777777" w:rsidR="004E2086" w:rsidRPr="00E91314" w:rsidRDefault="004E2086" w:rsidP="003C5546">
            <w:pPr>
              <w:rPr>
                <w:rFonts w:eastAsia="Arial Unicode MS"/>
              </w:rPr>
            </w:pPr>
          </w:p>
        </w:tc>
        <w:tc>
          <w:tcPr>
            <w:tcW w:w="1920" w:type="dxa"/>
          </w:tcPr>
          <w:p w14:paraId="1E69E5BB" w14:textId="77777777" w:rsidR="004E2086" w:rsidRPr="00E91314" w:rsidRDefault="004E2086" w:rsidP="003C5546">
            <w:pPr>
              <w:rPr>
                <w:rFonts w:ascii="Arial" w:eastAsia="Arial Unicode MS" w:hAnsi="Arial"/>
              </w:rPr>
            </w:pPr>
          </w:p>
        </w:tc>
        <w:tc>
          <w:tcPr>
            <w:tcW w:w="1200" w:type="dxa"/>
            <w:shd w:val="clear" w:color="auto" w:fill="auto"/>
          </w:tcPr>
          <w:p w14:paraId="5F9F04A2" w14:textId="77777777" w:rsidR="004E2086" w:rsidRPr="00E91314" w:rsidRDefault="004E2086" w:rsidP="003C5546">
            <w:pPr>
              <w:rPr>
                <w:rFonts w:ascii="Arial" w:eastAsia="Arial Unicode MS" w:hAnsi="Arial"/>
              </w:rPr>
            </w:pPr>
          </w:p>
        </w:tc>
        <w:tc>
          <w:tcPr>
            <w:tcW w:w="1080" w:type="dxa"/>
            <w:shd w:val="clear" w:color="auto" w:fill="auto"/>
          </w:tcPr>
          <w:p w14:paraId="7281A28D" w14:textId="77777777" w:rsidR="004E2086" w:rsidRPr="00E91314" w:rsidRDefault="004E2086" w:rsidP="003C5546">
            <w:pPr>
              <w:rPr>
                <w:rFonts w:ascii="Arial" w:eastAsia="Arial Unicode MS" w:hAnsi="Arial"/>
              </w:rPr>
            </w:pPr>
          </w:p>
        </w:tc>
        <w:tc>
          <w:tcPr>
            <w:tcW w:w="1160" w:type="dxa"/>
            <w:shd w:val="clear" w:color="auto" w:fill="auto"/>
          </w:tcPr>
          <w:p w14:paraId="7245E40B" w14:textId="77777777" w:rsidR="004E2086" w:rsidRPr="00E91314" w:rsidRDefault="004E2086" w:rsidP="003C5546">
            <w:pPr>
              <w:rPr>
                <w:rFonts w:ascii="Arial" w:eastAsia="Arial Unicode MS" w:hAnsi="Arial"/>
              </w:rPr>
            </w:pPr>
          </w:p>
        </w:tc>
      </w:tr>
      <w:tr w:rsidR="004E2086" w:rsidRPr="00E91314" w14:paraId="4D4E8C86" w14:textId="77777777" w:rsidTr="003C5546">
        <w:trPr>
          <w:gridBefore w:val="1"/>
          <w:wBefore w:w="15" w:type="dxa"/>
          <w:trHeight w:val="217"/>
        </w:trPr>
        <w:tc>
          <w:tcPr>
            <w:tcW w:w="7080" w:type="dxa"/>
            <w:gridSpan w:val="3"/>
            <w:shd w:val="pct25" w:color="auto" w:fill="auto"/>
          </w:tcPr>
          <w:p w14:paraId="0AEB4085" w14:textId="77777777" w:rsidR="004E2086" w:rsidRPr="00E91314" w:rsidRDefault="004E2086" w:rsidP="003C5546">
            <w:r w:rsidRPr="00E91314">
              <w:t>Associationer</w:t>
            </w:r>
          </w:p>
        </w:tc>
        <w:tc>
          <w:tcPr>
            <w:tcW w:w="7880" w:type="dxa"/>
            <w:gridSpan w:val="6"/>
            <w:shd w:val="pct25" w:color="auto" w:fill="auto"/>
          </w:tcPr>
          <w:p w14:paraId="7E16D74C" w14:textId="77777777" w:rsidR="004E2086" w:rsidRPr="00E91314" w:rsidRDefault="004E2086" w:rsidP="003C5546">
            <w:pPr>
              <w:rPr>
                <w:rFonts w:eastAsia="Arial Unicode MS"/>
              </w:rPr>
            </w:pPr>
            <w:r w:rsidRPr="00E91314">
              <w:t>Beslutsregel</w:t>
            </w:r>
          </w:p>
        </w:tc>
      </w:tr>
      <w:tr w:rsidR="004E2086" w:rsidRPr="00E91314" w14:paraId="29525E8D" w14:textId="77777777" w:rsidTr="003C5546">
        <w:trPr>
          <w:gridBefore w:val="1"/>
          <w:wBefore w:w="15" w:type="dxa"/>
          <w:trHeight w:val="217"/>
        </w:trPr>
        <w:tc>
          <w:tcPr>
            <w:tcW w:w="7080" w:type="dxa"/>
            <w:gridSpan w:val="3"/>
          </w:tcPr>
          <w:p w14:paraId="5971CBB7" w14:textId="77777777" w:rsidR="004E2086" w:rsidRPr="00E91314" w:rsidRDefault="004E2086" w:rsidP="003C5546">
            <w:pPr>
              <w:rPr>
                <w:rFonts w:ascii="Arial" w:eastAsia="Arial Unicode MS" w:hAnsi="Arial"/>
                <w:color w:val="000000"/>
              </w:rPr>
            </w:pPr>
            <w:r>
              <w:rPr>
                <w:rFonts w:ascii="Arial" w:eastAsia="Arial Unicode MS" w:hAnsi="Arial"/>
                <w:color w:val="000000"/>
              </w:rPr>
              <w:t xml:space="preserve"> </w:t>
            </w:r>
          </w:p>
        </w:tc>
        <w:tc>
          <w:tcPr>
            <w:tcW w:w="7880" w:type="dxa"/>
            <w:gridSpan w:val="6"/>
          </w:tcPr>
          <w:p w14:paraId="7DA11FEA" w14:textId="77777777" w:rsidR="004E2086" w:rsidRPr="00E91314" w:rsidRDefault="004E2086" w:rsidP="003C5546">
            <w:pPr>
              <w:rPr>
                <w:rFonts w:ascii="Arial" w:eastAsia="Arial Unicode MS" w:hAnsi="Arial"/>
                <w:color w:val="000000"/>
              </w:rPr>
            </w:pPr>
          </w:p>
        </w:tc>
      </w:tr>
      <w:tr w:rsidR="004E2086" w:rsidRPr="00E91314" w14:paraId="1C7EB688" w14:textId="77777777" w:rsidTr="003C5546">
        <w:trPr>
          <w:gridBefore w:val="1"/>
          <w:wBefore w:w="15" w:type="dxa"/>
          <w:trHeight w:val="217"/>
        </w:trPr>
        <w:tc>
          <w:tcPr>
            <w:tcW w:w="7080" w:type="dxa"/>
            <w:gridSpan w:val="3"/>
          </w:tcPr>
          <w:p w14:paraId="58021B84" w14:textId="77777777" w:rsidR="004E2086" w:rsidRPr="00E91314" w:rsidRDefault="004E2086" w:rsidP="003C5546">
            <w:pPr>
              <w:rPr>
                <w:rFonts w:ascii="Arial" w:eastAsia="Arial Unicode MS" w:hAnsi="Arial"/>
                <w:color w:val="000000"/>
              </w:rPr>
            </w:pPr>
          </w:p>
        </w:tc>
        <w:tc>
          <w:tcPr>
            <w:tcW w:w="7880" w:type="dxa"/>
            <w:gridSpan w:val="6"/>
          </w:tcPr>
          <w:p w14:paraId="63E67E0D" w14:textId="77777777" w:rsidR="004E2086" w:rsidRPr="00E91314" w:rsidRDefault="004E2086" w:rsidP="003C5546">
            <w:pPr>
              <w:rPr>
                <w:rFonts w:ascii="Arial" w:eastAsia="Arial Unicode MS" w:hAnsi="Arial"/>
                <w:color w:val="000000"/>
              </w:rPr>
            </w:pPr>
          </w:p>
        </w:tc>
      </w:tr>
    </w:tbl>
    <w:p w14:paraId="442D31E8" w14:textId="77777777" w:rsidR="00B56D9D" w:rsidRPr="00E91314" w:rsidRDefault="00B56D9D" w:rsidP="00B56D9D">
      <w:pPr>
        <w:pStyle w:val="Rubrik3"/>
        <w:ind w:left="1304" w:hanging="1304"/>
        <w:rPr>
          <w:i/>
          <w:lang w:val="sv-SE"/>
        </w:rPr>
      </w:pPr>
    </w:p>
    <w:p w14:paraId="14E07B75" w14:textId="77777777" w:rsidR="00B56D9D" w:rsidRDefault="00B56D9D" w:rsidP="00207A88">
      <w:pPr>
        <w:spacing w:after="0"/>
      </w:pPr>
    </w:p>
    <w:p w14:paraId="02ECF9BF" w14:textId="77777777" w:rsidR="00B56D9D" w:rsidRDefault="00B56D9D" w:rsidP="00207A88">
      <w:pPr>
        <w:spacing w:after="0"/>
        <w:rPr>
          <w:i/>
        </w:rPr>
      </w:pPr>
    </w:p>
    <w:p w14:paraId="5835B761" w14:textId="77777777" w:rsidR="00870854" w:rsidRPr="00E91314" w:rsidRDefault="00870854" w:rsidP="00AA406D">
      <w:pPr>
        <w:pStyle w:val="Rubrik3"/>
        <w:numPr>
          <w:ilvl w:val="2"/>
          <w:numId w:val="21"/>
        </w:numPr>
        <w:spacing w:before="240" w:after="60"/>
        <w:ind w:left="1134" w:hanging="1134"/>
        <w:rPr>
          <w:i/>
          <w:lang w:val="sv-SE"/>
        </w:rPr>
      </w:pPr>
      <w:bookmarkStart w:id="136" w:name="_Toc220986029"/>
      <w:r w:rsidRPr="00E91314">
        <w:rPr>
          <w:i/>
          <w:lang w:val="sv-SE"/>
        </w:rPr>
        <w:t>Klass Formulärmall (</w:t>
      </w:r>
      <w:proofErr w:type="spellStart"/>
      <w:r w:rsidRPr="00E91314">
        <w:rPr>
          <w:i/>
          <w:lang w:val="sv-SE"/>
        </w:rPr>
        <w:t>FormTemplate</w:t>
      </w:r>
      <w:proofErr w:type="spellEnd"/>
      <w:r w:rsidRPr="00E91314">
        <w:rPr>
          <w:i/>
          <w:lang w:val="sv-SE"/>
        </w:rPr>
        <w:t>)</w:t>
      </w:r>
      <w:bookmarkEnd w:id="134"/>
      <w:bookmarkEnd w:id="136"/>
    </w:p>
    <w:p w14:paraId="1FC8D76A" w14:textId="77777777" w:rsidR="00870854" w:rsidRPr="00E91314" w:rsidRDefault="00870854" w:rsidP="00870854">
      <w:pPr>
        <w:spacing w:after="0"/>
      </w:pPr>
      <w:r w:rsidRPr="00E91314">
        <w:t>Klassen Formulär innehåller grundläggande information om formuläret.</w:t>
      </w:r>
    </w:p>
    <w:p w14:paraId="76FCB973"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4D3E90F5" w14:textId="77777777" w:rsidTr="00C53A3A">
        <w:trPr>
          <w:cantSplit/>
          <w:trHeight w:val="376"/>
        </w:trPr>
        <w:tc>
          <w:tcPr>
            <w:tcW w:w="2567" w:type="dxa"/>
            <w:gridSpan w:val="2"/>
            <w:vMerge w:val="restart"/>
            <w:shd w:val="pct25" w:color="auto" w:fill="auto"/>
          </w:tcPr>
          <w:p w14:paraId="5863569B"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75FE4C73" w14:textId="77777777" w:rsidR="00870854" w:rsidRPr="00E91314" w:rsidRDefault="00870854" w:rsidP="00521A56">
            <w:r w:rsidRPr="00E91314">
              <w:t>Beskrivning</w:t>
            </w:r>
          </w:p>
        </w:tc>
        <w:tc>
          <w:tcPr>
            <w:tcW w:w="1140" w:type="dxa"/>
            <w:vMerge w:val="restart"/>
            <w:shd w:val="pct25" w:color="auto" w:fill="auto"/>
          </w:tcPr>
          <w:p w14:paraId="37C7D74E"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089BAB2C"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570276AC"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148F8D76"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232ADB3"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0D81AF22" w14:textId="77777777" w:rsidTr="00C53A3A">
        <w:trPr>
          <w:cantSplit/>
          <w:trHeight w:val="375"/>
        </w:trPr>
        <w:tc>
          <w:tcPr>
            <w:tcW w:w="2567" w:type="dxa"/>
            <w:gridSpan w:val="2"/>
            <w:vMerge/>
            <w:shd w:val="pct25" w:color="auto" w:fill="auto"/>
          </w:tcPr>
          <w:p w14:paraId="744BD42D" w14:textId="77777777" w:rsidR="00870854" w:rsidRPr="00E91314" w:rsidRDefault="00870854" w:rsidP="00521A56"/>
        </w:tc>
        <w:tc>
          <w:tcPr>
            <w:tcW w:w="3388" w:type="dxa"/>
            <w:vMerge/>
            <w:shd w:val="pct25" w:color="auto" w:fill="auto"/>
          </w:tcPr>
          <w:p w14:paraId="1C17C600" w14:textId="77777777" w:rsidR="00870854" w:rsidRPr="00E91314" w:rsidRDefault="00870854" w:rsidP="00521A56"/>
        </w:tc>
        <w:tc>
          <w:tcPr>
            <w:tcW w:w="1140" w:type="dxa"/>
            <w:vMerge/>
            <w:shd w:val="pct25" w:color="auto" w:fill="auto"/>
          </w:tcPr>
          <w:p w14:paraId="5713A705" w14:textId="77777777" w:rsidR="00870854" w:rsidRPr="00E91314" w:rsidRDefault="00870854" w:rsidP="00521A56"/>
        </w:tc>
        <w:tc>
          <w:tcPr>
            <w:tcW w:w="720" w:type="dxa"/>
            <w:vMerge/>
            <w:shd w:val="pct25" w:color="auto" w:fill="auto"/>
          </w:tcPr>
          <w:p w14:paraId="27FB4D6D" w14:textId="77777777" w:rsidR="00870854" w:rsidRPr="00E91314" w:rsidRDefault="00870854" w:rsidP="00521A56"/>
        </w:tc>
        <w:tc>
          <w:tcPr>
            <w:tcW w:w="1800" w:type="dxa"/>
            <w:vMerge/>
            <w:shd w:val="pct25" w:color="auto" w:fill="auto"/>
          </w:tcPr>
          <w:p w14:paraId="6ED60392" w14:textId="77777777" w:rsidR="00870854" w:rsidRPr="00E91314" w:rsidRDefault="00870854" w:rsidP="00521A56"/>
        </w:tc>
        <w:tc>
          <w:tcPr>
            <w:tcW w:w="1920" w:type="dxa"/>
            <w:vMerge/>
            <w:shd w:val="pct25" w:color="auto" w:fill="auto"/>
          </w:tcPr>
          <w:p w14:paraId="2353E1FD" w14:textId="77777777" w:rsidR="00870854" w:rsidRPr="00E91314" w:rsidRDefault="00870854" w:rsidP="00521A56"/>
        </w:tc>
        <w:tc>
          <w:tcPr>
            <w:tcW w:w="1200" w:type="dxa"/>
            <w:tcBorders>
              <w:bottom w:val="single" w:sz="4" w:space="0" w:color="auto"/>
            </w:tcBorders>
            <w:shd w:val="pct25" w:color="auto" w:fill="auto"/>
          </w:tcPr>
          <w:p w14:paraId="64117AC1"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D9F21C5"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CDF4C5F" w14:textId="77777777" w:rsidR="00870854" w:rsidRPr="00E91314" w:rsidRDefault="00870854" w:rsidP="00521A56">
            <w:pPr>
              <w:rPr>
                <w:rFonts w:eastAsia="Arial Unicode MS"/>
              </w:rPr>
            </w:pPr>
          </w:p>
        </w:tc>
      </w:tr>
      <w:tr w:rsidR="00D57931" w:rsidRPr="00E91314" w14:paraId="0FF4B747" w14:textId="77777777" w:rsidTr="00C53A3A">
        <w:trPr>
          <w:trHeight w:val="217"/>
        </w:trPr>
        <w:tc>
          <w:tcPr>
            <w:tcW w:w="2567" w:type="dxa"/>
            <w:gridSpan w:val="2"/>
          </w:tcPr>
          <w:p w14:paraId="43285DEE" w14:textId="77777777" w:rsidR="00D57931" w:rsidRPr="00E91314" w:rsidRDefault="00D57931" w:rsidP="00521A56">
            <w:pPr>
              <w:rPr>
                <w:rFonts w:eastAsia="Arial Unicode MS"/>
              </w:rPr>
            </w:pPr>
            <w:r>
              <w:rPr>
                <w:rFonts w:eastAsia="Arial Unicode MS"/>
              </w:rPr>
              <w:t>(</w:t>
            </w:r>
            <w:proofErr w:type="spellStart"/>
            <w:r>
              <w:rPr>
                <w:rFonts w:eastAsia="Arial Unicode MS"/>
              </w:rPr>
              <w:t>anonymousForm</w:t>
            </w:r>
            <w:proofErr w:type="spellEnd"/>
            <w:r>
              <w:rPr>
                <w:rFonts w:eastAsia="Arial Unicode MS"/>
              </w:rPr>
              <w:t>)</w:t>
            </w:r>
          </w:p>
        </w:tc>
        <w:tc>
          <w:tcPr>
            <w:tcW w:w="3388" w:type="dxa"/>
          </w:tcPr>
          <w:p w14:paraId="7EA83E3C"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17688EA4"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2134F362" w14:textId="77777777" w:rsidR="00D57931" w:rsidRPr="00D57931" w:rsidRDefault="00D57931" w:rsidP="00D57931">
            <w:pPr>
              <w:rPr>
                <w:rFonts w:eastAsia="Arial Unicode MS"/>
              </w:rPr>
            </w:pPr>
            <w:proofErr w:type="spellStart"/>
            <w:r w:rsidRPr="00D57931">
              <w:rPr>
                <w:rFonts w:eastAsia="Arial Unicode MS"/>
              </w:rPr>
              <w:t>True</w:t>
            </w:r>
            <w:proofErr w:type="spellEnd"/>
            <w:r w:rsidRPr="00D57931">
              <w:rPr>
                <w:rFonts w:eastAsia="Arial Unicode MS"/>
              </w:rPr>
              <w:t xml:space="preserve"> = Tillåter anonym användning. "</w:t>
            </w:r>
            <w:proofErr w:type="spellStart"/>
            <w:r w:rsidRPr="00D57931">
              <w:rPr>
                <w:rFonts w:eastAsia="Arial Unicode MS"/>
              </w:rPr>
              <w:t>SubjectOfCare</w:t>
            </w:r>
            <w:proofErr w:type="spellEnd"/>
            <w:r w:rsidRPr="00D57931">
              <w:rPr>
                <w:rFonts w:eastAsia="Arial Unicode MS"/>
              </w:rPr>
              <w:t>" får inte användas.</w:t>
            </w:r>
          </w:p>
          <w:p w14:paraId="0769CD39" w14:textId="77777777" w:rsidR="00D57931" w:rsidRDefault="00D57931" w:rsidP="00D57931">
            <w:pPr>
              <w:rPr>
                <w:rFonts w:eastAsia="Arial Unicode MS"/>
              </w:rPr>
            </w:pPr>
            <w:proofErr w:type="spellStart"/>
            <w:r w:rsidRPr="00D57931">
              <w:rPr>
                <w:rFonts w:eastAsia="Arial Unicode MS"/>
              </w:rPr>
              <w:t>False</w:t>
            </w:r>
            <w:proofErr w:type="spellEnd"/>
            <w:r w:rsidRPr="00D57931">
              <w:rPr>
                <w:rFonts w:eastAsia="Arial Unicode MS"/>
              </w:rPr>
              <w:t xml:space="preserve"> = Tillåter inte anonym användning. "</w:t>
            </w:r>
            <w:proofErr w:type="spellStart"/>
            <w:r w:rsidRPr="00D57931">
              <w:rPr>
                <w:rFonts w:eastAsia="Arial Unicode MS"/>
              </w:rPr>
              <w:t>SubjectOfCare</w:t>
            </w:r>
            <w:proofErr w:type="spellEnd"/>
            <w:r w:rsidRPr="00D57931">
              <w:rPr>
                <w:rFonts w:eastAsia="Arial Unicode MS"/>
              </w:rPr>
              <w:t>" är obligatorisk attribut.</w:t>
            </w:r>
          </w:p>
          <w:p w14:paraId="00F2B64A" w14:textId="77777777" w:rsidR="00D57931" w:rsidRDefault="00D57931" w:rsidP="00D57931">
            <w:pPr>
              <w:rPr>
                <w:rFonts w:eastAsia="Arial Unicode MS"/>
              </w:rPr>
            </w:pPr>
          </w:p>
          <w:p w14:paraId="7A47D94B" w14:textId="77777777" w:rsidR="00D57931" w:rsidRPr="00E91314" w:rsidRDefault="00D57931" w:rsidP="00D57931">
            <w:pPr>
              <w:rPr>
                <w:rFonts w:eastAsia="Arial Unicode MS"/>
              </w:rPr>
            </w:pPr>
            <w:r>
              <w:rPr>
                <w:rFonts w:eastAsia="Arial Unicode MS"/>
              </w:rPr>
              <w:t>T.ex. Om ”</w:t>
            </w:r>
            <w:proofErr w:type="spellStart"/>
            <w:r>
              <w:rPr>
                <w:rFonts w:eastAsia="Arial Unicode MS"/>
              </w:rPr>
              <w:t>true</w:t>
            </w:r>
            <w:proofErr w:type="spellEnd"/>
            <w:r>
              <w:rPr>
                <w:rFonts w:eastAsia="Arial Unicode MS"/>
              </w:rPr>
              <w:t xml:space="preserve">” blir </w:t>
            </w:r>
            <w:proofErr w:type="spellStart"/>
            <w:r>
              <w:rPr>
                <w:rFonts w:eastAsia="Arial Unicode MS"/>
              </w:rPr>
              <w:t>subjectOfcare</w:t>
            </w:r>
            <w:proofErr w:type="spellEnd"/>
            <w:r>
              <w:rPr>
                <w:rFonts w:eastAsia="Arial Unicode MS"/>
              </w:rPr>
              <w:t xml:space="preserve"> </w:t>
            </w:r>
            <w:r>
              <w:rPr>
                <w:rFonts w:eastAsia="Arial Unicode MS"/>
              </w:rPr>
              <w:lastRenderedPageBreak/>
              <w:t xml:space="preserve">obligatoriskt. </w:t>
            </w:r>
          </w:p>
        </w:tc>
        <w:tc>
          <w:tcPr>
            <w:tcW w:w="1140" w:type="dxa"/>
          </w:tcPr>
          <w:p w14:paraId="31681D17" w14:textId="77777777" w:rsidR="00D57931" w:rsidRPr="00E91314" w:rsidRDefault="00D57931" w:rsidP="00521A56">
            <w:pPr>
              <w:rPr>
                <w:rFonts w:eastAsia="Arial Unicode MS"/>
              </w:rPr>
            </w:pPr>
            <w:r>
              <w:rPr>
                <w:rFonts w:eastAsia="Arial Unicode MS"/>
              </w:rPr>
              <w:lastRenderedPageBreak/>
              <w:t>S/F</w:t>
            </w:r>
          </w:p>
        </w:tc>
        <w:tc>
          <w:tcPr>
            <w:tcW w:w="720" w:type="dxa"/>
          </w:tcPr>
          <w:p w14:paraId="0230D0B4" w14:textId="77777777" w:rsidR="00D57931" w:rsidRPr="00E91314" w:rsidRDefault="00D57931" w:rsidP="00521A56">
            <w:pPr>
              <w:rPr>
                <w:rFonts w:eastAsia="Arial Unicode MS"/>
              </w:rPr>
            </w:pPr>
          </w:p>
        </w:tc>
        <w:tc>
          <w:tcPr>
            <w:tcW w:w="1800" w:type="dxa"/>
          </w:tcPr>
          <w:p w14:paraId="25C33899" w14:textId="77777777" w:rsidR="00D57931" w:rsidRPr="00E91314" w:rsidRDefault="00D57931" w:rsidP="00D57931">
            <w:proofErr w:type="spellStart"/>
            <w:r>
              <w:t>True</w:t>
            </w:r>
            <w:proofErr w:type="spellEnd"/>
            <w:r>
              <w:t xml:space="preserve"> = Anonymt formulär</w:t>
            </w:r>
          </w:p>
          <w:p w14:paraId="4D5F09B2" w14:textId="77777777" w:rsidR="00D57931" w:rsidRPr="00E91314" w:rsidRDefault="00D57931" w:rsidP="00D57931">
            <w:pPr>
              <w:rPr>
                <w:rFonts w:eastAsia="Arial Unicode MS"/>
              </w:rPr>
            </w:pPr>
            <w:proofErr w:type="spellStart"/>
            <w:r w:rsidRPr="00E91314">
              <w:rPr>
                <w:szCs w:val="20"/>
              </w:rPr>
              <w:t>False</w:t>
            </w:r>
            <w:proofErr w:type="spellEnd"/>
            <w:r w:rsidRPr="00E91314">
              <w:rPr>
                <w:szCs w:val="20"/>
              </w:rPr>
              <w:t xml:space="preserve"> = </w:t>
            </w:r>
            <w:proofErr w:type="gramStart"/>
            <w:r>
              <w:rPr>
                <w:szCs w:val="20"/>
              </w:rPr>
              <w:t>Ej</w:t>
            </w:r>
            <w:proofErr w:type="gramEnd"/>
            <w:r>
              <w:rPr>
                <w:szCs w:val="20"/>
              </w:rPr>
              <w:t xml:space="preserve"> anonymt formulär</w:t>
            </w:r>
          </w:p>
        </w:tc>
        <w:tc>
          <w:tcPr>
            <w:tcW w:w="1920" w:type="dxa"/>
          </w:tcPr>
          <w:p w14:paraId="5203C06A" w14:textId="77777777" w:rsidR="00D57931" w:rsidRPr="00E91314" w:rsidRDefault="00D57931" w:rsidP="00521A56">
            <w:pPr>
              <w:rPr>
                <w:rFonts w:eastAsia="Arial Unicode MS"/>
              </w:rPr>
            </w:pPr>
          </w:p>
        </w:tc>
        <w:tc>
          <w:tcPr>
            <w:tcW w:w="1200" w:type="dxa"/>
            <w:shd w:val="clear" w:color="auto" w:fill="auto"/>
          </w:tcPr>
          <w:p w14:paraId="74F978AC" w14:textId="77777777" w:rsidR="00D57931" w:rsidRPr="00E91314" w:rsidRDefault="00D57931" w:rsidP="00521A56">
            <w:pPr>
              <w:rPr>
                <w:rFonts w:ascii="Arial" w:eastAsia="Arial Unicode MS" w:hAnsi="Arial"/>
              </w:rPr>
            </w:pPr>
          </w:p>
        </w:tc>
        <w:tc>
          <w:tcPr>
            <w:tcW w:w="1080" w:type="dxa"/>
            <w:shd w:val="clear" w:color="auto" w:fill="auto"/>
          </w:tcPr>
          <w:p w14:paraId="21975A58" w14:textId="77777777" w:rsidR="00D57931" w:rsidRPr="00E91314" w:rsidRDefault="00D57931" w:rsidP="00521A56">
            <w:pPr>
              <w:rPr>
                <w:rFonts w:ascii="Arial" w:eastAsia="Arial Unicode MS" w:hAnsi="Arial"/>
              </w:rPr>
            </w:pPr>
          </w:p>
        </w:tc>
        <w:tc>
          <w:tcPr>
            <w:tcW w:w="1160" w:type="dxa"/>
            <w:shd w:val="clear" w:color="auto" w:fill="auto"/>
          </w:tcPr>
          <w:p w14:paraId="46719F2F" w14:textId="77777777" w:rsidR="00D57931" w:rsidRPr="00E91314" w:rsidRDefault="00D57931" w:rsidP="00521A56">
            <w:pPr>
              <w:rPr>
                <w:rFonts w:ascii="Arial" w:eastAsia="Arial Unicode MS" w:hAnsi="Arial"/>
              </w:rPr>
            </w:pPr>
          </w:p>
        </w:tc>
      </w:tr>
      <w:tr w:rsidR="00870854" w:rsidRPr="00E91314" w14:paraId="05F03437" w14:textId="77777777" w:rsidTr="00C53A3A">
        <w:trPr>
          <w:trHeight w:val="217"/>
        </w:trPr>
        <w:tc>
          <w:tcPr>
            <w:tcW w:w="2567" w:type="dxa"/>
            <w:gridSpan w:val="2"/>
          </w:tcPr>
          <w:p w14:paraId="3A27D32B"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Category</w:t>
            </w:r>
            <w:proofErr w:type="spellEnd"/>
            <w:r w:rsidRPr="00E91314">
              <w:rPr>
                <w:rFonts w:eastAsia="Arial Unicode MS"/>
              </w:rPr>
              <w:t>)</w:t>
            </w:r>
          </w:p>
        </w:tc>
        <w:tc>
          <w:tcPr>
            <w:tcW w:w="3388" w:type="dxa"/>
          </w:tcPr>
          <w:p w14:paraId="24DCF130" w14:textId="77777777" w:rsidR="00870854" w:rsidRPr="00E91314" w:rsidRDefault="00870854" w:rsidP="00521A56">
            <w:pPr>
              <w:rPr>
                <w:rFonts w:eastAsia="Arial Unicode MS"/>
              </w:rPr>
            </w:pPr>
            <w:r w:rsidRPr="00E91314">
              <w:rPr>
                <w:rFonts w:eastAsia="Arial Unicode MS"/>
              </w:rPr>
              <w:t>Formulärets kategori</w:t>
            </w:r>
          </w:p>
          <w:p w14:paraId="4B1D8CBD"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47AD0161"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531AD475" w14:textId="77777777" w:rsidR="00870854" w:rsidRPr="00E91314" w:rsidRDefault="00870854" w:rsidP="00521A56">
            <w:pPr>
              <w:rPr>
                <w:rFonts w:eastAsia="Arial Unicode MS"/>
              </w:rPr>
            </w:pPr>
            <w:r w:rsidRPr="00E91314">
              <w:rPr>
                <w:rFonts w:eastAsia="Arial Unicode MS"/>
              </w:rPr>
              <w:t>1</w:t>
            </w:r>
          </w:p>
        </w:tc>
        <w:tc>
          <w:tcPr>
            <w:tcW w:w="1800" w:type="dxa"/>
          </w:tcPr>
          <w:p w14:paraId="47556DC3"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3360A2D7"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1D53D325" w14:textId="77777777" w:rsidR="00870854" w:rsidRPr="00E91314" w:rsidRDefault="00870854" w:rsidP="00521A56">
            <w:pPr>
              <w:rPr>
                <w:rFonts w:ascii="Arial" w:eastAsia="Arial Unicode MS" w:hAnsi="Arial"/>
              </w:rPr>
            </w:pPr>
          </w:p>
        </w:tc>
        <w:tc>
          <w:tcPr>
            <w:tcW w:w="1080" w:type="dxa"/>
            <w:shd w:val="clear" w:color="auto" w:fill="auto"/>
          </w:tcPr>
          <w:p w14:paraId="33D7FF65" w14:textId="77777777" w:rsidR="00870854" w:rsidRPr="00E91314" w:rsidRDefault="00870854" w:rsidP="00521A56">
            <w:pPr>
              <w:rPr>
                <w:rFonts w:ascii="Arial" w:eastAsia="Arial Unicode MS" w:hAnsi="Arial"/>
              </w:rPr>
            </w:pPr>
          </w:p>
        </w:tc>
        <w:tc>
          <w:tcPr>
            <w:tcW w:w="1160" w:type="dxa"/>
            <w:shd w:val="clear" w:color="auto" w:fill="auto"/>
          </w:tcPr>
          <w:p w14:paraId="006D8E14" w14:textId="77777777" w:rsidR="00870854" w:rsidRPr="00E91314" w:rsidRDefault="00870854" w:rsidP="00521A56">
            <w:pPr>
              <w:rPr>
                <w:rFonts w:ascii="Arial" w:eastAsia="Arial Unicode MS" w:hAnsi="Arial"/>
              </w:rPr>
            </w:pPr>
          </w:p>
        </w:tc>
      </w:tr>
      <w:tr w:rsidR="00E80F66" w:rsidRPr="00E91314" w14:paraId="6531F054" w14:textId="77777777" w:rsidTr="00C53A3A">
        <w:trPr>
          <w:trHeight w:val="217"/>
        </w:trPr>
        <w:tc>
          <w:tcPr>
            <w:tcW w:w="2567" w:type="dxa"/>
            <w:gridSpan w:val="2"/>
          </w:tcPr>
          <w:p w14:paraId="55481DD1" w14:textId="73A5E906" w:rsidR="00E80F66" w:rsidRPr="00E91314" w:rsidRDefault="00E80F66" w:rsidP="00521A56">
            <w:pPr>
              <w:rPr>
                <w:rFonts w:eastAsia="Arial Unicode MS"/>
              </w:rPr>
            </w:pPr>
            <w:r>
              <w:rPr>
                <w:rFonts w:eastAsia="Arial Unicode MS"/>
              </w:rPr>
              <w:t>(</w:t>
            </w:r>
            <w:proofErr w:type="spellStart"/>
            <w:r>
              <w:t>PublishStatus</w:t>
            </w:r>
            <w:proofErr w:type="spellEnd"/>
            <w:r>
              <w:rPr>
                <w:rFonts w:eastAsia="Arial Unicode MS"/>
              </w:rPr>
              <w:t>)</w:t>
            </w:r>
          </w:p>
        </w:tc>
        <w:tc>
          <w:tcPr>
            <w:tcW w:w="3388" w:type="dxa"/>
          </w:tcPr>
          <w:p w14:paraId="4AACC121" w14:textId="3EE992A7" w:rsidR="00E80F66" w:rsidRPr="00E91314" w:rsidRDefault="00E80F66" w:rsidP="00521A56">
            <w:pPr>
              <w:rPr>
                <w:rFonts w:eastAsia="Arial Unicode MS"/>
              </w:rPr>
            </w:pPr>
            <w:r>
              <w:rPr>
                <w:rFonts w:eastAsia="Arial Unicode MS"/>
              </w:rPr>
              <w:t>Mallen status.</w:t>
            </w:r>
          </w:p>
        </w:tc>
        <w:tc>
          <w:tcPr>
            <w:tcW w:w="1140" w:type="dxa"/>
          </w:tcPr>
          <w:p w14:paraId="6079DF89" w14:textId="21ABD3BB" w:rsidR="00E80F66" w:rsidRPr="00E91314" w:rsidRDefault="00E80F66" w:rsidP="00521A56">
            <w:pPr>
              <w:rPr>
                <w:rFonts w:eastAsia="Arial Unicode MS"/>
              </w:rPr>
            </w:pPr>
            <w:proofErr w:type="spellStart"/>
            <w:r>
              <w:rPr>
                <w:rFonts w:eastAsia="Arial Unicode MS"/>
              </w:rPr>
              <w:t>KTOV</w:t>
            </w:r>
            <w:proofErr w:type="spellEnd"/>
          </w:p>
        </w:tc>
        <w:tc>
          <w:tcPr>
            <w:tcW w:w="720" w:type="dxa"/>
          </w:tcPr>
          <w:p w14:paraId="3E816EB9" w14:textId="57E67636" w:rsidR="00E80F66" w:rsidRPr="00E91314" w:rsidRDefault="00E80F66" w:rsidP="00521A56">
            <w:pPr>
              <w:rPr>
                <w:rFonts w:eastAsia="Arial Unicode MS"/>
              </w:rPr>
            </w:pPr>
            <w:r>
              <w:rPr>
                <w:rFonts w:eastAsia="Arial Unicode MS"/>
              </w:rPr>
              <w:t>1</w:t>
            </w:r>
          </w:p>
        </w:tc>
        <w:tc>
          <w:tcPr>
            <w:tcW w:w="1800" w:type="dxa"/>
          </w:tcPr>
          <w:p w14:paraId="068194E3" w14:textId="2B4950A8" w:rsidR="00E80F66" w:rsidRPr="00E91314" w:rsidRDefault="00E80F66" w:rsidP="00521A56">
            <w:pPr>
              <w:rPr>
                <w:rFonts w:eastAsia="Arial Unicode MS"/>
              </w:rPr>
            </w:pPr>
            <w:r>
              <w:rPr>
                <w:rFonts w:eastAsia="Arial Unicode MS"/>
              </w:rPr>
              <w:t>KV Publicerings status</w:t>
            </w:r>
          </w:p>
        </w:tc>
        <w:tc>
          <w:tcPr>
            <w:tcW w:w="1920" w:type="dxa"/>
          </w:tcPr>
          <w:p w14:paraId="34398E99" w14:textId="77777777" w:rsidR="00E80F66" w:rsidRPr="00E91314" w:rsidRDefault="00E80F66" w:rsidP="00521A56">
            <w:pPr>
              <w:rPr>
                <w:rFonts w:ascii="Arial" w:eastAsia="Arial Unicode MS" w:hAnsi="Arial"/>
              </w:rPr>
            </w:pPr>
          </w:p>
        </w:tc>
        <w:tc>
          <w:tcPr>
            <w:tcW w:w="1200" w:type="dxa"/>
            <w:shd w:val="clear" w:color="auto" w:fill="auto"/>
          </w:tcPr>
          <w:p w14:paraId="1F205E06" w14:textId="77777777" w:rsidR="00E80F66" w:rsidRPr="00E91314" w:rsidRDefault="00E80F66" w:rsidP="00521A56">
            <w:pPr>
              <w:rPr>
                <w:rFonts w:ascii="Arial" w:eastAsia="Arial Unicode MS" w:hAnsi="Arial"/>
              </w:rPr>
            </w:pPr>
          </w:p>
        </w:tc>
        <w:tc>
          <w:tcPr>
            <w:tcW w:w="1080" w:type="dxa"/>
            <w:shd w:val="clear" w:color="auto" w:fill="auto"/>
          </w:tcPr>
          <w:p w14:paraId="37C3C8DF" w14:textId="77777777" w:rsidR="00E80F66" w:rsidRPr="00E91314" w:rsidRDefault="00E80F66" w:rsidP="00521A56">
            <w:pPr>
              <w:rPr>
                <w:rFonts w:ascii="Arial" w:eastAsia="Arial Unicode MS" w:hAnsi="Arial"/>
              </w:rPr>
            </w:pPr>
          </w:p>
        </w:tc>
        <w:tc>
          <w:tcPr>
            <w:tcW w:w="1160" w:type="dxa"/>
            <w:shd w:val="clear" w:color="auto" w:fill="auto"/>
          </w:tcPr>
          <w:p w14:paraId="6CFDF1CB" w14:textId="77777777" w:rsidR="00E80F66" w:rsidRPr="00E91314" w:rsidRDefault="00E80F66" w:rsidP="00521A56">
            <w:pPr>
              <w:rPr>
                <w:rFonts w:ascii="Arial" w:eastAsia="Arial Unicode MS" w:hAnsi="Arial"/>
              </w:rPr>
            </w:pPr>
          </w:p>
        </w:tc>
      </w:tr>
      <w:tr w:rsidR="00870854" w:rsidRPr="00E91314" w14:paraId="4F2CD2BD" w14:textId="77777777" w:rsidTr="00C53A3A">
        <w:trPr>
          <w:trHeight w:val="217"/>
        </w:trPr>
        <w:tc>
          <w:tcPr>
            <w:tcW w:w="2567" w:type="dxa"/>
            <w:gridSpan w:val="2"/>
          </w:tcPr>
          <w:p w14:paraId="6B0FD621"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TemplateId</w:t>
            </w:r>
            <w:proofErr w:type="spellEnd"/>
            <w:r w:rsidRPr="00E91314">
              <w:rPr>
                <w:rFonts w:eastAsia="Arial Unicode MS"/>
              </w:rPr>
              <w:t>)</w:t>
            </w:r>
          </w:p>
        </w:tc>
        <w:tc>
          <w:tcPr>
            <w:tcW w:w="3388" w:type="dxa"/>
          </w:tcPr>
          <w:p w14:paraId="5996A582" w14:textId="77777777" w:rsidR="00870854" w:rsidRPr="00E91314" w:rsidRDefault="00870854" w:rsidP="00521A5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03584E03"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6DB57E23"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66B4F5A1" w14:textId="77777777" w:rsidR="00870854" w:rsidRPr="00E91314" w:rsidRDefault="00870854" w:rsidP="00521A56">
            <w:pPr>
              <w:rPr>
                <w:rFonts w:eastAsia="Arial Unicode MS"/>
              </w:rPr>
            </w:pPr>
            <w:r w:rsidRPr="00E91314">
              <w:rPr>
                <w:rFonts w:eastAsia="Arial Unicode MS"/>
              </w:rPr>
              <w:t>1</w:t>
            </w:r>
          </w:p>
        </w:tc>
        <w:tc>
          <w:tcPr>
            <w:tcW w:w="1800" w:type="dxa"/>
          </w:tcPr>
          <w:p w14:paraId="47401780"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00D26691" w14:textId="77777777" w:rsidR="00870854" w:rsidRPr="00E91314" w:rsidRDefault="00870854" w:rsidP="00521A5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sidR="00C4354A">
              <w:rPr>
                <w:rFonts w:ascii="Arial" w:eastAsia="Arial Unicode MS" w:hAnsi="Arial"/>
              </w:rPr>
              <w:t>.</w:t>
            </w:r>
          </w:p>
        </w:tc>
        <w:tc>
          <w:tcPr>
            <w:tcW w:w="1200" w:type="dxa"/>
            <w:shd w:val="clear" w:color="auto" w:fill="auto"/>
          </w:tcPr>
          <w:p w14:paraId="22B56CB8" w14:textId="77777777" w:rsidR="00870854" w:rsidRPr="00E91314" w:rsidRDefault="00870854" w:rsidP="00521A56">
            <w:pPr>
              <w:rPr>
                <w:rFonts w:ascii="Arial" w:eastAsia="Arial Unicode MS" w:hAnsi="Arial"/>
              </w:rPr>
            </w:pPr>
          </w:p>
        </w:tc>
        <w:tc>
          <w:tcPr>
            <w:tcW w:w="1080" w:type="dxa"/>
            <w:shd w:val="clear" w:color="auto" w:fill="auto"/>
          </w:tcPr>
          <w:p w14:paraId="2518907C" w14:textId="77777777" w:rsidR="00870854" w:rsidRPr="00E91314" w:rsidRDefault="00870854" w:rsidP="00521A56">
            <w:pPr>
              <w:rPr>
                <w:rFonts w:ascii="Arial" w:eastAsia="Arial Unicode MS" w:hAnsi="Arial"/>
              </w:rPr>
            </w:pPr>
          </w:p>
        </w:tc>
        <w:tc>
          <w:tcPr>
            <w:tcW w:w="1160" w:type="dxa"/>
            <w:shd w:val="clear" w:color="auto" w:fill="auto"/>
          </w:tcPr>
          <w:p w14:paraId="3A6BA885" w14:textId="77777777" w:rsidR="00870854" w:rsidRPr="00E91314" w:rsidRDefault="00870854" w:rsidP="00521A56">
            <w:pPr>
              <w:rPr>
                <w:rFonts w:ascii="Arial" w:eastAsia="Arial Unicode MS" w:hAnsi="Arial"/>
              </w:rPr>
            </w:pPr>
          </w:p>
        </w:tc>
      </w:tr>
      <w:tr w:rsidR="008F1EAD" w:rsidRPr="00E91314" w14:paraId="5A18A171" w14:textId="77777777" w:rsidTr="00C53A3A">
        <w:trPr>
          <w:trHeight w:val="217"/>
        </w:trPr>
        <w:tc>
          <w:tcPr>
            <w:tcW w:w="2567" w:type="dxa"/>
            <w:gridSpan w:val="2"/>
          </w:tcPr>
          <w:p w14:paraId="059D8BB5" w14:textId="77777777" w:rsidR="001B25EF" w:rsidRDefault="001B25EF" w:rsidP="00521A56">
            <w:pPr>
              <w:rPr>
                <w:rFonts w:eastAsia="Arial Unicode MS"/>
              </w:rPr>
            </w:pPr>
            <w:r>
              <w:rPr>
                <w:rFonts w:eastAsia="Arial Unicode MS"/>
              </w:rPr>
              <w:t>Mall delning/id</w:t>
            </w:r>
          </w:p>
          <w:p w14:paraId="08055994" w14:textId="77777777" w:rsidR="008F1EAD" w:rsidRPr="00E91314" w:rsidRDefault="008F1EAD" w:rsidP="00521A56">
            <w:pPr>
              <w:rPr>
                <w:rFonts w:eastAsia="Arial Unicode MS"/>
              </w:rPr>
            </w:pPr>
            <w:r>
              <w:rPr>
                <w:rFonts w:eastAsia="Arial Unicode MS"/>
              </w:rPr>
              <w:t>(</w:t>
            </w:r>
            <w:proofErr w:type="spellStart"/>
            <w:r w:rsidRPr="008F1EAD">
              <w:rPr>
                <w:rFonts w:eastAsia="Arial Unicode MS"/>
              </w:rPr>
              <w:t>templatePropagate</w:t>
            </w:r>
            <w:proofErr w:type="spellEnd"/>
            <w:r>
              <w:rPr>
                <w:rFonts w:eastAsia="Arial Unicode MS"/>
              </w:rPr>
              <w:t>)</w:t>
            </w:r>
          </w:p>
        </w:tc>
        <w:tc>
          <w:tcPr>
            <w:tcW w:w="3388" w:type="dxa"/>
          </w:tcPr>
          <w:p w14:paraId="504A266E" w14:textId="77777777" w:rsidR="008F1EAD" w:rsidRPr="00E91314" w:rsidRDefault="008F1EAD" w:rsidP="00521A56">
            <w:r>
              <w:t>Indikerar om mallen skall delas (standardiserad).</w:t>
            </w:r>
          </w:p>
        </w:tc>
        <w:tc>
          <w:tcPr>
            <w:tcW w:w="1140" w:type="dxa"/>
          </w:tcPr>
          <w:p w14:paraId="47B1357C" w14:textId="77777777" w:rsidR="008F1EAD" w:rsidRPr="00E91314" w:rsidRDefault="008F1EAD" w:rsidP="007B4C5F">
            <w:pPr>
              <w:rPr>
                <w:rFonts w:eastAsia="Arial Unicode MS"/>
              </w:rPr>
            </w:pPr>
            <w:r w:rsidRPr="00E91314">
              <w:rPr>
                <w:rFonts w:eastAsia="Arial Unicode MS"/>
              </w:rPr>
              <w:t>II</w:t>
            </w:r>
          </w:p>
        </w:tc>
        <w:tc>
          <w:tcPr>
            <w:tcW w:w="720" w:type="dxa"/>
          </w:tcPr>
          <w:p w14:paraId="745DA29F" w14:textId="77777777" w:rsidR="008F1EAD" w:rsidRPr="00E91314" w:rsidRDefault="008F1EAD" w:rsidP="007B4C5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4734A007" w14:textId="77777777" w:rsidR="008F1EAD" w:rsidRPr="00E91314" w:rsidRDefault="008F1EAD" w:rsidP="007B4C5F">
            <w:pPr>
              <w:rPr>
                <w:rFonts w:eastAsia="Arial Unicode MS"/>
              </w:rPr>
            </w:pPr>
            <w:r w:rsidRPr="00E91314">
              <w:rPr>
                <w:rFonts w:eastAsia="Arial Unicode MS"/>
              </w:rPr>
              <w:t>Länk till objekt</w:t>
            </w:r>
          </w:p>
        </w:tc>
        <w:tc>
          <w:tcPr>
            <w:tcW w:w="1920" w:type="dxa"/>
          </w:tcPr>
          <w:p w14:paraId="48EC0688" w14:textId="77777777" w:rsidR="008F1EAD" w:rsidRPr="00E91314" w:rsidRDefault="008F1EAD" w:rsidP="00521A56">
            <w:pPr>
              <w:rPr>
                <w:rFonts w:ascii="Arial" w:eastAsia="Arial Unicode MS" w:hAnsi="Arial"/>
              </w:rPr>
            </w:pPr>
          </w:p>
        </w:tc>
        <w:tc>
          <w:tcPr>
            <w:tcW w:w="1200" w:type="dxa"/>
            <w:shd w:val="clear" w:color="auto" w:fill="auto"/>
          </w:tcPr>
          <w:p w14:paraId="21C36F04" w14:textId="77777777" w:rsidR="008F1EAD" w:rsidRPr="00E91314" w:rsidRDefault="008F1EAD" w:rsidP="00521A56">
            <w:pPr>
              <w:rPr>
                <w:rFonts w:ascii="Arial" w:eastAsia="Arial Unicode MS" w:hAnsi="Arial"/>
              </w:rPr>
            </w:pPr>
          </w:p>
        </w:tc>
        <w:tc>
          <w:tcPr>
            <w:tcW w:w="1080" w:type="dxa"/>
            <w:shd w:val="clear" w:color="auto" w:fill="auto"/>
          </w:tcPr>
          <w:p w14:paraId="6186BD99" w14:textId="77777777" w:rsidR="008F1EAD" w:rsidRPr="00E91314" w:rsidRDefault="008F1EAD" w:rsidP="00521A56">
            <w:pPr>
              <w:rPr>
                <w:rFonts w:ascii="Arial" w:eastAsia="Arial Unicode MS" w:hAnsi="Arial"/>
              </w:rPr>
            </w:pPr>
          </w:p>
        </w:tc>
        <w:tc>
          <w:tcPr>
            <w:tcW w:w="1160" w:type="dxa"/>
            <w:shd w:val="clear" w:color="auto" w:fill="auto"/>
          </w:tcPr>
          <w:p w14:paraId="09248BEC" w14:textId="77777777" w:rsidR="008F1EAD" w:rsidRPr="00E91314" w:rsidRDefault="008F1EAD" w:rsidP="00521A56">
            <w:pPr>
              <w:rPr>
                <w:rFonts w:ascii="Arial" w:eastAsia="Arial Unicode MS" w:hAnsi="Arial"/>
              </w:rPr>
            </w:pPr>
          </w:p>
        </w:tc>
      </w:tr>
      <w:tr w:rsidR="008F1EAD" w:rsidRPr="00E91314" w14:paraId="59F01779" w14:textId="77777777" w:rsidTr="00C53A3A">
        <w:trPr>
          <w:trHeight w:val="217"/>
        </w:trPr>
        <w:tc>
          <w:tcPr>
            <w:tcW w:w="2567" w:type="dxa"/>
            <w:gridSpan w:val="2"/>
          </w:tcPr>
          <w:p w14:paraId="7DF65B8A" w14:textId="77777777" w:rsidR="008F1EAD" w:rsidRPr="00E91314" w:rsidRDefault="008F1EAD" w:rsidP="00521A56">
            <w:pPr>
              <w:rPr>
                <w:rFonts w:eastAsia="Arial Unicode MS"/>
              </w:rPr>
            </w:pPr>
            <w:r>
              <w:rPr>
                <w:rFonts w:eastAsia="Arial Unicode MS"/>
              </w:rPr>
              <w:t>(</w:t>
            </w:r>
            <w:proofErr w:type="spellStart"/>
            <w:r>
              <w:rPr>
                <w:rFonts w:eastAsia="Arial Unicode MS"/>
              </w:rPr>
              <w:t>templateVersion</w:t>
            </w:r>
            <w:proofErr w:type="spellEnd"/>
            <w:r>
              <w:rPr>
                <w:rFonts w:eastAsia="Arial Unicode MS"/>
              </w:rPr>
              <w:t>)</w:t>
            </w:r>
          </w:p>
        </w:tc>
        <w:tc>
          <w:tcPr>
            <w:tcW w:w="3388" w:type="dxa"/>
          </w:tcPr>
          <w:p w14:paraId="6F22C81F" w14:textId="77777777" w:rsidR="008F1EAD" w:rsidRPr="00E91314" w:rsidRDefault="008F1EAD" w:rsidP="00521A56">
            <w:r>
              <w:t>Mallens version</w:t>
            </w:r>
          </w:p>
        </w:tc>
        <w:tc>
          <w:tcPr>
            <w:tcW w:w="1140" w:type="dxa"/>
          </w:tcPr>
          <w:p w14:paraId="24644B5E" w14:textId="77777777" w:rsidR="008F1EAD" w:rsidRPr="00E91314" w:rsidRDefault="008F1EAD" w:rsidP="00521A56">
            <w:pPr>
              <w:rPr>
                <w:rFonts w:eastAsia="Arial Unicode MS"/>
              </w:rPr>
            </w:pPr>
          </w:p>
        </w:tc>
        <w:tc>
          <w:tcPr>
            <w:tcW w:w="720" w:type="dxa"/>
          </w:tcPr>
          <w:p w14:paraId="36AC2399" w14:textId="77777777" w:rsidR="008F1EAD" w:rsidRPr="00E91314" w:rsidRDefault="008F1EAD" w:rsidP="00521A56">
            <w:pPr>
              <w:rPr>
                <w:rFonts w:eastAsia="Arial Unicode MS"/>
              </w:rPr>
            </w:pPr>
          </w:p>
        </w:tc>
        <w:tc>
          <w:tcPr>
            <w:tcW w:w="1800" w:type="dxa"/>
          </w:tcPr>
          <w:p w14:paraId="04DE853E" w14:textId="77777777" w:rsidR="008F1EAD" w:rsidRPr="00E91314" w:rsidRDefault="008F1EAD" w:rsidP="00521A56"/>
        </w:tc>
        <w:tc>
          <w:tcPr>
            <w:tcW w:w="1920" w:type="dxa"/>
          </w:tcPr>
          <w:p w14:paraId="67AA5B23" w14:textId="77777777" w:rsidR="008F1EAD" w:rsidRPr="00E91314" w:rsidRDefault="008F1EAD" w:rsidP="00521A56">
            <w:pPr>
              <w:rPr>
                <w:rFonts w:ascii="Arial" w:eastAsia="Arial Unicode MS" w:hAnsi="Arial"/>
              </w:rPr>
            </w:pPr>
          </w:p>
        </w:tc>
        <w:tc>
          <w:tcPr>
            <w:tcW w:w="1200" w:type="dxa"/>
            <w:shd w:val="clear" w:color="auto" w:fill="auto"/>
          </w:tcPr>
          <w:p w14:paraId="0D772FB9" w14:textId="77777777" w:rsidR="008F1EAD" w:rsidRPr="00E91314" w:rsidRDefault="008F1EAD" w:rsidP="00521A56">
            <w:pPr>
              <w:rPr>
                <w:rFonts w:ascii="Arial" w:eastAsia="Arial Unicode MS" w:hAnsi="Arial"/>
              </w:rPr>
            </w:pPr>
          </w:p>
        </w:tc>
        <w:tc>
          <w:tcPr>
            <w:tcW w:w="1080" w:type="dxa"/>
            <w:shd w:val="clear" w:color="auto" w:fill="auto"/>
          </w:tcPr>
          <w:p w14:paraId="306E962A" w14:textId="77777777" w:rsidR="008F1EAD" w:rsidRPr="00E91314" w:rsidRDefault="008F1EAD" w:rsidP="00521A56">
            <w:pPr>
              <w:rPr>
                <w:rFonts w:ascii="Arial" w:eastAsia="Arial Unicode MS" w:hAnsi="Arial"/>
              </w:rPr>
            </w:pPr>
          </w:p>
        </w:tc>
        <w:tc>
          <w:tcPr>
            <w:tcW w:w="1160" w:type="dxa"/>
            <w:shd w:val="clear" w:color="auto" w:fill="auto"/>
          </w:tcPr>
          <w:p w14:paraId="1D838773" w14:textId="77777777" w:rsidR="008F1EAD" w:rsidRPr="00E91314" w:rsidRDefault="008F1EAD" w:rsidP="00521A56">
            <w:pPr>
              <w:rPr>
                <w:rFonts w:ascii="Arial" w:eastAsia="Arial Unicode MS" w:hAnsi="Arial"/>
              </w:rPr>
            </w:pPr>
          </w:p>
        </w:tc>
      </w:tr>
      <w:tr w:rsidR="00870854" w:rsidRPr="00E91314" w14:paraId="5D465370" w14:textId="77777777" w:rsidTr="00C53A3A">
        <w:trPr>
          <w:trHeight w:val="217"/>
        </w:trPr>
        <w:tc>
          <w:tcPr>
            <w:tcW w:w="2567" w:type="dxa"/>
            <w:gridSpan w:val="2"/>
          </w:tcPr>
          <w:p w14:paraId="6AC16ED9" w14:textId="77777777" w:rsidR="00870854" w:rsidRPr="00E91314" w:rsidRDefault="00870854" w:rsidP="00521A56">
            <w:pPr>
              <w:rPr>
                <w:rFonts w:eastAsia="Arial Unicode MS"/>
              </w:rPr>
            </w:pPr>
            <w:r w:rsidRPr="00E91314">
              <w:rPr>
                <w:rFonts w:eastAsia="Arial Unicode MS"/>
              </w:rPr>
              <w:t>Obligatoriskt</w:t>
            </w:r>
          </w:p>
          <w:p w14:paraId="19C6584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693515F2" w14:textId="77777777" w:rsidR="00870854" w:rsidRPr="00E91314" w:rsidRDefault="00870854" w:rsidP="00521A56">
            <w:r w:rsidRPr="00E91314">
              <w:t xml:space="preserve">Indikerar om formuläret är obligatoriskt att fylla i av användaren. </w:t>
            </w:r>
          </w:p>
          <w:p w14:paraId="3497DEAC" w14:textId="77777777" w:rsidR="00870854" w:rsidRPr="00E91314" w:rsidRDefault="00870854" w:rsidP="00521A5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41464CB1" w14:textId="77777777" w:rsidR="00870854" w:rsidRPr="00E91314" w:rsidRDefault="00870854" w:rsidP="00521A56">
            <w:pPr>
              <w:rPr>
                <w:rFonts w:eastAsia="Arial Unicode MS"/>
              </w:rPr>
            </w:pPr>
            <w:r w:rsidRPr="00E91314">
              <w:rPr>
                <w:rFonts w:eastAsia="Arial Unicode MS"/>
              </w:rPr>
              <w:t>S/F</w:t>
            </w:r>
          </w:p>
        </w:tc>
        <w:tc>
          <w:tcPr>
            <w:tcW w:w="720" w:type="dxa"/>
          </w:tcPr>
          <w:p w14:paraId="40F904D5" w14:textId="77777777" w:rsidR="00870854" w:rsidRPr="00E91314" w:rsidRDefault="00870854" w:rsidP="00521A56">
            <w:pPr>
              <w:rPr>
                <w:rFonts w:eastAsia="Arial Unicode MS"/>
              </w:rPr>
            </w:pPr>
            <w:r w:rsidRPr="00E91314">
              <w:rPr>
                <w:rFonts w:eastAsia="Arial Unicode MS"/>
              </w:rPr>
              <w:t>1</w:t>
            </w:r>
          </w:p>
        </w:tc>
        <w:tc>
          <w:tcPr>
            <w:tcW w:w="1800" w:type="dxa"/>
          </w:tcPr>
          <w:p w14:paraId="2C3B33C0" w14:textId="77777777" w:rsidR="00870854" w:rsidRPr="00E91314" w:rsidRDefault="00870854" w:rsidP="00521A56">
            <w:proofErr w:type="spellStart"/>
            <w:r w:rsidRPr="00E91314">
              <w:t>True</w:t>
            </w:r>
            <w:proofErr w:type="spellEnd"/>
            <w:r w:rsidRPr="00E91314">
              <w:t xml:space="preserve"> = obligatoriskt</w:t>
            </w:r>
          </w:p>
          <w:p w14:paraId="763D1474"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20469FD4" w14:textId="77777777" w:rsidR="00870854" w:rsidRPr="00E91314" w:rsidRDefault="00870854" w:rsidP="00521A56">
            <w:pPr>
              <w:rPr>
                <w:rFonts w:ascii="Arial" w:eastAsia="Arial Unicode MS" w:hAnsi="Arial"/>
              </w:rPr>
            </w:pPr>
          </w:p>
        </w:tc>
        <w:tc>
          <w:tcPr>
            <w:tcW w:w="1200" w:type="dxa"/>
            <w:shd w:val="clear" w:color="auto" w:fill="auto"/>
          </w:tcPr>
          <w:p w14:paraId="506E3AE4" w14:textId="77777777" w:rsidR="00870854" w:rsidRPr="00E91314" w:rsidRDefault="00870854" w:rsidP="00521A56">
            <w:pPr>
              <w:rPr>
                <w:rFonts w:ascii="Arial" w:eastAsia="Arial Unicode MS" w:hAnsi="Arial"/>
              </w:rPr>
            </w:pPr>
          </w:p>
        </w:tc>
        <w:tc>
          <w:tcPr>
            <w:tcW w:w="1080" w:type="dxa"/>
            <w:shd w:val="clear" w:color="auto" w:fill="auto"/>
          </w:tcPr>
          <w:p w14:paraId="2FD6237B" w14:textId="77777777" w:rsidR="00870854" w:rsidRPr="00E91314" w:rsidRDefault="00870854" w:rsidP="00521A56">
            <w:pPr>
              <w:rPr>
                <w:rFonts w:ascii="Arial" w:eastAsia="Arial Unicode MS" w:hAnsi="Arial"/>
              </w:rPr>
            </w:pPr>
          </w:p>
        </w:tc>
        <w:tc>
          <w:tcPr>
            <w:tcW w:w="1160" w:type="dxa"/>
            <w:shd w:val="clear" w:color="auto" w:fill="auto"/>
          </w:tcPr>
          <w:p w14:paraId="451BF9AE" w14:textId="77777777" w:rsidR="00870854" w:rsidRPr="00E91314" w:rsidRDefault="00870854" w:rsidP="00521A56">
            <w:pPr>
              <w:rPr>
                <w:rFonts w:ascii="Arial" w:eastAsia="Arial Unicode MS" w:hAnsi="Arial"/>
              </w:rPr>
            </w:pPr>
          </w:p>
        </w:tc>
      </w:tr>
      <w:tr w:rsidR="00870854" w:rsidRPr="00E91314" w14:paraId="67DAEDE1" w14:textId="77777777" w:rsidTr="00C53A3A">
        <w:trPr>
          <w:trHeight w:val="217"/>
        </w:trPr>
        <w:tc>
          <w:tcPr>
            <w:tcW w:w="2567" w:type="dxa"/>
            <w:gridSpan w:val="2"/>
          </w:tcPr>
          <w:p w14:paraId="6DFBD79C" w14:textId="77777777" w:rsidR="00870854" w:rsidRPr="00E91314" w:rsidRDefault="00870854" w:rsidP="00521A5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718B7966" w14:textId="77777777" w:rsidR="00870854" w:rsidRPr="00E91314" w:rsidRDefault="00870854" w:rsidP="00521A56">
            <w:pPr>
              <w:rPr>
                <w:szCs w:val="20"/>
              </w:rPr>
            </w:pPr>
            <w:r w:rsidRPr="00E91314">
              <w:rPr>
                <w:szCs w:val="20"/>
              </w:rPr>
              <w:t xml:space="preserve">Beskriver vilket språk som används i formuläret. </w:t>
            </w:r>
          </w:p>
          <w:p w14:paraId="0EBD3678" w14:textId="77777777" w:rsidR="00870854" w:rsidRPr="00E91314" w:rsidRDefault="00870854" w:rsidP="00521A5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0BDF492D"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100703F0" w14:textId="77777777" w:rsidR="00870854" w:rsidRPr="00E91314" w:rsidRDefault="00870854" w:rsidP="00521A56">
            <w:pPr>
              <w:rPr>
                <w:rFonts w:eastAsia="Arial Unicode MS"/>
              </w:rPr>
            </w:pPr>
            <w:r w:rsidRPr="00E91314">
              <w:rPr>
                <w:rFonts w:eastAsia="Arial Unicode MS"/>
              </w:rPr>
              <w:t>1</w:t>
            </w:r>
          </w:p>
        </w:tc>
        <w:tc>
          <w:tcPr>
            <w:tcW w:w="1800" w:type="dxa"/>
          </w:tcPr>
          <w:p w14:paraId="782ED7B0"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38158269" w14:textId="77777777" w:rsidR="00870854" w:rsidRPr="00E91314" w:rsidRDefault="00870854" w:rsidP="00521A5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2C38B935" w14:textId="77777777" w:rsidR="00870854" w:rsidRPr="00E91314" w:rsidRDefault="00870854" w:rsidP="00521A56">
            <w:pPr>
              <w:rPr>
                <w:rFonts w:ascii="Arial" w:eastAsia="Arial Unicode MS" w:hAnsi="Arial"/>
              </w:rPr>
            </w:pPr>
          </w:p>
        </w:tc>
        <w:tc>
          <w:tcPr>
            <w:tcW w:w="1080" w:type="dxa"/>
            <w:shd w:val="clear" w:color="auto" w:fill="auto"/>
          </w:tcPr>
          <w:p w14:paraId="1725EF89" w14:textId="77777777" w:rsidR="00870854" w:rsidRPr="00E91314" w:rsidRDefault="00870854" w:rsidP="00521A56">
            <w:pPr>
              <w:rPr>
                <w:rFonts w:ascii="Arial" w:eastAsia="Arial Unicode MS" w:hAnsi="Arial"/>
              </w:rPr>
            </w:pPr>
          </w:p>
        </w:tc>
        <w:tc>
          <w:tcPr>
            <w:tcW w:w="1160" w:type="dxa"/>
            <w:shd w:val="clear" w:color="auto" w:fill="auto"/>
          </w:tcPr>
          <w:p w14:paraId="256326F9" w14:textId="77777777" w:rsidR="00870854" w:rsidRPr="00E91314" w:rsidRDefault="00870854" w:rsidP="00521A56">
            <w:pPr>
              <w:rPr>
                <w:rFonts w:ascii="Arial" w:eastAsia="Arial Unicode MS" w:hAnsi="Arial"/>
              </w:rPr>
            </w:pPr>
          </w:p>
        </w:tc>
      </w:tr>
      <w:tr w:rsidR="000F5B55" w:rsidRPr="00E91314" w14:paraId="1A527BBD" w14:textId="77777777" w:rsidTr="00C53A3A">
        <w:trPr>
          <w:trHeight w:val="217"/>
        </w:trPr>
        <w:tc>
          <w:tcPr>
            <w:tcW w:w="2567" w:type="dxa"/>
            <w:gridSpan w:val="2"/>
          </w:tcPr>
          <w:p w14:paraId="54E4BF42" w14:textId="77777777" w:rsidR="000F5B55" w:rsidRDefault="000F5B55" w:rsidP="00521A56">
            <w:pPr>
              <w:rPr>
                <w:rFonts w:eastAsia="Arial Unicode MS"/>
              </w:rPr>
            </w:pPr>
            <w:r>
              <w:rPr>
                <w:rFonts w:eastAsia="Arial Unicode MS"/>
              </w:rPr>
              <w:t xml:space="preserve">Rubrik </w:t>
            </w:r>
          </w:p>
          <w:p w14:paraId="668A1DBE" w14:textId="77777777" w:rsidR="000F5B55" w:rsidRDefault="000F5B55" w:rsidP="000F5B55">
            <w:pPr>
              <w:rPr>
                <w:rFonts w:eastAsia="Arial Unicode MS"/>
              </w:rPr>
            </w:pPr>
            <w:r>
              <w:rPr>
                <w:rFonts w:eastAsia="Arial Unicode MS"/>
              </w:rPr>
              <w:lastRenderedPageBreak/>
              <w:t>(</w:t>
            </w:r>
            <w:proofErr w:type="spellStart"/>
            <w:r>
              <w:rPr>
                <w:rFonts w:eastAsia="Arial Unicode MS"/>
              </w:rPr>
              <w:t>FormTitle</w:t>
            </w:r>
            <w:proofErr w:type="spellEnd"/>
            <w:r>
              <w:rPr>
                <w:rFonts w:eastAsia="Arial Unicode MS"/>
              </w:rPr>
              <w:t>)</w:t>
            </w:r>
          </w:p>
        </w:tc>
        <w:tc>
          <w:tcPr>
            <w:tcW w:w="3388" w:type="dxa"/>
          </w:tcPr>
          <w:p w14:paraId="5BA3E8E6" w14:textId="77777777" w:rsidR="000F5B55" w:rsidRDefault="000F5B55" w:rsidP="00521A56">
            <w:pPr>
              <w:rPr>
                <w:rFonts w:eastAsia="Arial Unicode MS"/>
              </w:rPr>
            </w:pPr>
            <w:r>
              <w:rPr>
                <w:rFonts w:eastAsia="Arial Unicode MS"/>
              </w:rPr>
              <w:lastRenderedPageBreak/>
              <w:t xml:space="preserve">Mallens/formulärets rubrik. Används på </w:t>
            </w:r>
            <w:r>
              <w:rPr>
                <w:rFonts w:eastAsia="Arial Unicode MS"/>
              </w:rPr>
              <w:lastRenderedPageBreak/>
              <w:t xml:space="preserve">formulärets introduktionssida. </w:t>
            </w:r>
          </w:p>
        </w:tc>
        <w:tc>
          <w:tcPr>
            <w:tcW w:w="1140" w:type="dxa"/>
          </w:tcPr>
          <w:p w14:paraId="3A2AA874" w14:textId="77777777" w:rsidR="000F5B55" w:rsidRPr="00E91314" w:rsidRDefault="000F5B55" w:rsidP="00521A56">
            <w:pPr>
              <w:rPr>
                <w:rFonts w:eastAsia="Arial Unicode MS"/>
              </w:rPr>
            </w:pPr>
            <w:proofErr w:type="spellStart"/>
            <w:r>
              <w:rPr>
                <w:rFonts w:eastAsia="Arial Unicode MS"/>
              </w:rPr>
              <w:lastRenderedPageBreak/>
              <w:t>TXT</w:t>
            </w:r>
            <w:proofErr w:type="spellEnd"/>
          </w:p>
        </w:tc>
        <w:tc>
          <w:tcPr>
            <w:tcW w:w="720" w:type="dxa"/>
          </w:tcPr>
          <w:p w14:paraId="118D4F5F" w14:textId="77777777" w:rsidR="000F5B55" w:rsidRPr="00E91314" w:rsidRDefault="000F5B55"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752AB232" w14:textId="77777777" w:rsidR="000F5B55" w:rsidRPr="00E91314" w:rsidRDefault="000F5B55" w:rsidP="00521A56">
            <w:pPr>
              <w:rPr>
                <w:rFonts w:eastAsia="Arial Unicode MS"/>
              </w:rPr>
            </w:pPr>
          </w:p>
        </w:tc>
        <w:tc>
          <w:tcPr>
            <w:tcW w:w="1920" w:type="dxa"/>
          </w:tcPr>
          <w:p w14:paraId="02031B55" w14:textId="77777777" w:rsidR="000F5B55" w:rsidRPr="00E91314" w:rsidRDefault="000F5B55" w:rsidP="00521A56">
            <w:pPr>
              <w:rPr>
                <w:rFonts w:ascii="Arial" w:eastAsia="Arial Unicode MS" w:hAnsi="Arial"/>
              </w:rPr>
            </w:pPr>
          </w:p>
        </w:tc>
        <w:tc>
          <w:tcPr>
            <w:tcW w:w="1200" w:type="dxa"/>
            <w:shd w:val="clear" w:color="auto" w:fill="auto"/>
          </w:tcPr>
          <w:p w14:paraId="4C3C4666" w14:textId="77777777" w:rsidR="000F5B55" w:rsidRPr="00E91314" w:rsidRDefault="000F5B55" w:rsidP="00521A56">
            <w:pPr>
              <w:rPr>
                <w:rFonts w:ascii="Arial" w:eastAsia="Arial Unicode MS" w:hAnsi="Arial"/>
              </w:rPr>
            </w:pPr>
          </w:p>
        </w:tc>
        <w:tc>
          <w:tcPr>
            <w:tcW w:w="1080" w:type="dxa"/>
            <w:shd w:val="clear" w:color="auto" w:fill="auto"/>
          </w:tcPr>
          <w:p w14:paraId="3F658B94" w14:textId="77777777" w:rsidR="000F5B55" w:rsidRPr="00E91314" w:rsidRDefault="000F5B55" w:rsidP="00521A56">
            <w:pPr>
              <w:rPr>
                <w:rFonts w:ascii="Arial" w:eastAsia="Arial Unicode MS" w:hAnsi="Arial"/>
              </w:rPr>
            </w:pPr>
          </w:p>
        </w:tc>
        <w:tc>
          <w:tcPr>
            <w:tcW w:w="1160" w:type="dxa"/>
            <w:shd w:val="clear" w:color="auto" w:fill="auto"/>
          </w:tcPr>
          <w:p w14:paraId="35A8730D" w14:textId="77777777" w:rsidR="000F5B55" w:rsidRPr="00E91314" w:rsidRDefault="000F5B55" w:rsidP="00521A56">
            <w:pPr>
              <w:rPr>
                <w:rFonts w:ascii="Arial" w:eastAsia="Arial Unicode MS" w:hAnsi="Arial"/>
              </w:rPr>
            </w:pPr>
          </w:p>
        </w:tc>
      </w:tr>
      <w:tr w:rsidR="00870854" w:rsidRPr="00E91314" w14:paraId="7B4FCB88" w14:textId="77777777" w:rsidTr="00C53A3A">
        <w:trPr>
          <w:trHeight w:val="217"/>
        </w:trPr>
        <w:tc>
          <w:tcPr>
            <w:tcW w:w="2567" w:type="dxa"/>
            <w:gridSpan w:val="2"/>
          </w:tcPr>
          <w:p w14:paraId="6961B61C" w14:textId="77777777" w:rsidR="00870854" w:rsidRPr="00E91314" w:rsidRDefault="008F1EAD" w:rsidP="00521A56">
            <w:pPr>
              <w:rPr>
                <w:rFonts w:eastAsia="Arial Unicode MS"/>
              </w:rPr>
            </w:pPr>
            <w:r>
              <w:rPr>
                <w:rFonts w:eastAsia="Arial Unicode MS"/>
              </w:rPr>
              <w:lastRenderedPageBreak/>
              <w:t xml:space="preserve">Mallens </w:t>
            </w:r>
            <w:r w:rsidR="00870854" w:rsidRPr="00E91314">
              <w:rPr>
                <w:rFonts w:eastAsia="Arial Unicode MS"/>
              </w:rPr>
              <w:t>namn</w:t>
            </w:r>
          </w:p>
          <w:p w14:paraId="64942FB4" w14:textId="77777777" w:rsidR="00870854" w:rsidRPr="00E91314" w:rsidRDefault="008F1EAD" w:rsidP="000F5B55">
            <w:pPr>
              <w:rPr>
                <w:rFonts w:eastAsia="Arial Unicode MS"/>
              </w:rPr>
            </w:pPr>
            <w:r>
              <w:rPr>
                <w:rFonts w:eastAsia="Arial Unicode MS"/>
              </w:rPr>
              <w:t>(</w:t>
            </w:r>
            <w:proofErr w:type="spellStart"/>
            <w:r w:rsidR="000F5B55">
              <w:rPr>
                <w:rFonts w:eastAsia="Arial Unicode MS"/>
              </w:rPr>
              <w:t>Form</w:t>
            </w:r>
            <w:r w:rsidR="00870854" w:rsidRPr="00E91314">
              <w:rPr>
                <w:rFonts w:eastAsia="Arial Unicode MS"/>
              </w:rPr>
              <w:t>Name</w:t>
            </w:r>
            <w:proofErr w:type="spellEnd"/>
            <w:r w:rsidR="00870854" w:rsidRPr="00E91314">
              <w:rPr>
                <w:rFonts w:eastAsia="Arial Unicode MS"/>
              </w:rPr>
              <w:t>)</w:t>
            </w:r>
          </w:p>
        </w:tc>
        <w:tc>
          <w:tcPr>
            <w:tcW w:w="3388" w:type="dxa"/>
          </w:tcPr>
          <w:p w14:paraId="23F6FCEF"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55522FEB"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4D053512"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5BD1C030" w14:textId="77777777" w:rsidR="00870854" w:rsidRPr="00E91314" w:rsidRDefault="00870854" w:rsidP="00521A56">
            <w:pPr>
              <w:rPr>
                <w:rFonts w:eastAsia="Arial Unicode MS"/>
              </w:rPr>
            </w:pPr>
            <w:r w:rsidRPr="00E91314">
              <w:rPr>
                <w:rFonts w:eastAsia="Arial Unicode MS"/>
              </w:rPr>
              <w:t>1</w:t>
            </w:r>
          </w:p>
        </w:tc>
        <w:tc>
          <w:tcPr>
            <w:tcW w:w="1800" w:type="dxa"/>
          </w:tcPr>
          <w:p w14:paraId="18C6EAAD" w14:textId="77777777" w:rsidR="00870854" w:rsidRPr="00E91314" w:rsidRDefault="00870854" w:rsidP="00521A56">
            <w:pPr>
              <w:rPr>
                <w:rFonts w:eastAsia="Arial Unicode MS"/>
              </w:rPr>
            </w:pPr>
          </w:p>
        </w:tc>
        <w:tc>
          <w:tcPr>
            <w:tcW w:w="1920" w:type="dxa"/>
          </w:tcPr>
          <w:p w14:paraId="22259E48" w14:textId="77777777" w:rsidR="00870854" w:rsidRPr="00E91314" w:rsidRDefault="00870854" w:rsidP="00521A56">
            <w:pPr>
              <w:rPr>
                <w:rFonts w:ascii="Arial" w:eastAsia="Arial Unicode MS" w:hAnsi="Arial"/>
              </w:rPr>
            </w:pPr>
          </w:p>
        </w:tc>
        <w:tc>
          <w:tcPr>
            <w:tcW w:w="1200" w:type="dxa"/>
            <w:shd w:val="clear" w:color="auto" w:fill="auto"/>
          </w:tcPr>
          <w:p w14:paraId="1835E2CF" w14:textId="77777777" w:rsidR="00870854" w:rsidRPr="00E91314" w:rsidRDefault="00870854" w:rsidP="00521A56">
            <w:pPr>
              <w:rPr>
                <w:rFonts w:ascii="Arial" w:eastAsia="Arial Unicode MS" w:hAnsi="Arial"/>
              </w:rPr>
            </w:pPr>
          </w:p>
        </w:tc>
        <w:tc>
          <w:tcPr>
            <w:tcW w:w="1080" w:type="dxa"/>
            <w:shd w:val="clear" w:color="auto" w:fill="auto"/>
          </w:tcPr>
          <w:p w14:paraId="664AF0F2" w14:textId="77777777" w:rsidR="00870854" w:rsidRPr="00E91314" w:rsidRDefault="00870854" w:rsidP="00521A56">
            <w:pPr>
              <w:rPr>
                <w:rFonts w:ascii="Arial" w:eastAsia="Arial Unicode MS" w:hAnsi="Arial"/>
              </w:rPr>
            </w:pPr>
          </w:p>
        </w:tc>
        <w:tc>
          <w:tcPr>
            <w:tcW w:w="1160" w:type="dxa"/>
            <w:shd w:val="clear" w:color="auto" w:fill="auto"/>
          </w:tcPr>
          <w:p w14:paraId="640A5445" w14:textId="77777777" w:rsidR="00870854" w:rsidRPr="00E91314" w:rsidRDefault="00870854" w:rsidP="00521A56">
            <w:pPr>
              <w:rPr>
                <w:rFonts w:ascii="Arial" w:eastAsia="Arial Unicode MS" w:hAnsi="Arial"/>
              </w:rPr>
            </w:pPr>
          </w:p>
        </w:tc>
      </w:tr>
      <w:tr w:rsidR="00870854" w:rsidRPr="00E91314" w14:paraId="7DF3B605" w14:textId="77777777" w:rsidTr="00C53A3A">
        <w:trPr>
          <w:trHeight w:val="217"/>
        </w:trPr>
        <w:tc>
          <w:tcPr>
            <w:tcW w:w="2567" w:type="dxa"/>
            <w:gridSpan w:val="2"/>
          </w:tcPr>
          <w:p w14:paraId="3F4012E6" w14:textId="77777777" w:rsidR="00870854" w:rsidRPr="00E91314" w:rsidRDefault="00870854" w:rsidP="00521A56">
            <w:pPr>
              <w:rPr>
                <w:rFonts w:eastAsia="Arial Unicode MS"/>
              </w:rPr>
            </w:pPr>
            <w:r w:rsidRPr="00E91314">
              <w:rPr>
                <w:rFonts w:eastAsia="Arial Unicode MS"/>
              </w:rPr>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1821CA03" w14:textId="77777777" w:rsidR="00870854" w:rsidRPr="00E91314" w:rsidRDefault="00870854" w:rsidP="00521A56">
            <w:pPr>
              <w:rPr>
                <w:rFonts w:eastAsia="Arial Unicode MS"/>
              </w:rPr>
            </w:pPr>
            <w:r w:rsidRPr="00E91314">
              <w:rPr>
                <w:rFonts w:eastAsia="Arial Unicode MS"/>
              </w:rPr>
              <w:t>Formulärets beskrivning och instruktioner.</w:t>
            </w:r>
          </w:p>
          <w:p w14:paraId="634FA15D" w14:textId="77777777" w:rsidR="00870854" w:rsidRPr="00E91314" w:rsidRDefault="00870854" w:rsidP="00521A5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00EE698C"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5553BD88"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089AE18D" w14:textId="77777777" w:rsidR="00870854" w:rsidRPr="00E91314" w:rsidRDefault="00870854" w:rsidP="00521A56">
            <w:pPr>
              <w:rPr>
                <w:rFonts w:eastAsia="Arial Unicode MS"/>
              </w:rPr>
            </w:pPr>
          </w:p>
        </w:tc>
        <w:tc>
          <w:tcPr>
            <w:tcW w:w="1920" w:type="dxa"/>
          </w:tcPr>
          <w:p w14:paraId="38CBA6AE" w14:textId="77777777" w:rsidR="00870854" w:rsidRPr="00E91314" w:rsidRDefault="00870854" w:rsidP="00521A56">
            <w:pPr>
              <w:rPr>
                <w:rFonts w:ascii="Arial" w:eastAsia="Arial Unicode MS" w:hAnsi="Arial"/>
              </w:rPr>
            </w:pPr>
          </w:p>
        </w:tc>
        <w:tc>
          <w:tcPr>
            <w:tcW w:w="1200" w:type="dxa"/>
            <w:shd w:val="clear" w:color="auto" w:fill="auto"/>
          </w:tcPr>
          <w:p w14:paraId="77C62D7C" w14:textId="77777777" w:rsidR="00870854" w:rsidRPr="00E91314" w:rsidRDefault="00870854" w:rsidP="00521A56">
            <w:pPr>
              <w:rPr>
                <w:rFonts w:ascii="Arial" w:eastAsia="Arial Unicode MS" w:hAnsi="Arial"/>
              </w:rPr>
            </w:pPr>
          </w:p>
        </w:tc>
        <w:tc>
          <w:tcPr>
            <w:tcW w:w="1080" w:type="dxa"/>
            <w:shd w:val="clear" w:color="auto" w:fill="auto"/>
          </w:tcPr>
          <w:p w14:paraId="08CBEACE" w14:textId="77777777" w:rsidR="00870854" w:rsidRPr="00E91314" w:rsidRDefault="00870854" w:rsidP="00521A56">
            <w:pPr>
              <w:rPr>
                <w:rFonts w:ascii="Arial" w:eastAsia="Arial Unicode MS" w:hAnsi="Arial"/>
              </w:rPr>
            </w:pPr>
          </w:p>
        </w:tc>
        <w:tc>
          <w:tcPr>
            <w:tcW w:w="1160" w:type="dxa"/>
            <w:shd w:val="clear" w:color="auto" w:fill="auto"/>
          </w:tcPr>
          <w:p w14:paraId="11FBA4F3" w14:textId="77777777" w:rsidR="00870854" w:rsidRPr="00E91314" w:rsidRDefault="00870854" w:rsidP="00521A56">
            <w:pPr>
              <w:rPr>
                <w:rFonts w:ascii="Arial" w:eastAsia="Arial Unicode MS" w:hAnsi="Arial"/>
              </w:rPr>
            </w:pPr>
          </w:p>
        </w:tc>
      </w:tr>
      <w:tr w:rsidR="004E2086" w:rsidRPr="00E91314" w14:paraId="741B600C" w14:textId="77777777" w:rsidTr="00C53A3A">
        <w:trPr>
          <w:trHeight w:val="217"/>
        </w:trPr>
        <w:tc>
          <w:tcPr>
            <w:tcW w:w="2567" w:type="dxa"/>
            <w:gridSpan w:val="2"/>
          </w:tcPr>
          <w:p w14:paraId="099AE36B" w14:textId="77777777" w:rsidR="004E2086" w:rsidRDefault="004E2086" w:rsidP="00521A56">
            <w:pPr>
              <w:rPr>
                <w:rFonts w:eastAsia="Arial Unicode MS"/>
              </w:rPr>
            </w:pPr>
            <w:r>
              <w:rPr>
                <w:rFonts w:eastAsia="Arial Unicode MS"/>
              </w:rPr>
              <w:t>(</w:t>
            </w:r>
            <w:proofErr w:type="spellStart"/>
            <w:r>
              <w:rPr>
                <w:rFonts w:eastAsia="Arial Unicode MS"/>
              </w:rPr>
              <w:t>FormCompleteText</w:t>
            </w:r>
            <w:proofErr w:type="spellEnd"/>
            <w:r>
              <w:rPr>
                <w:rFonts w:eastAsia="Arial Unicode MS"/>
              </w:rPr>
              <w:t>)</w:t>
            </w:r>
          </w:p>
        </w:tc>
        <w:tc>
          <w:tcPr>
            <w:tcW w:w="3388" w:type="dxa"/>
          </w:tcPr>
          <w:p w14:paraId="16132E41" w14:textId="77777777" w:rsidR="004E2086" w:rsidRDefault="004E2086" w:rsidP="00521A56">
            <w:pPr>
              <w:rPr>
                <w:szCs w:val="20"/>
              </w:rPr>
            </w:pPr>
            <w:r>
              <w:rPr>
                <w:szCs w:val="20"/>
              </w:rPr>
              <w:t>Informationstext vid avslutat och sparat formulär.</w:t>
            </w:r>
          </w:p>
        </w:tc>
        <w:tc>
          <w:tcPr>
            <w:tcW w:w="1140" w:type="dxa"/>
          </w:tcPr>
          <w:p w14:paraId="78E237CB" w14:textId="77777777" w:rsidR="004E2086" w:rsidRPr="00E91314" w:rsidRDefault="004E2086" w:rsidP="00521A56">
            <w:pPr>
              <w:rPr>
                <w:rFonts w:eastAsia="Arial Unicode MS"/>
              </w:rPr>
            </w:pPr>
          </w:p>
        </w:tc>
        <w:tc>
          <w:tcPr>
            <w:tcW w:w="720" w:type="dxa"/>
          </w:tcPr>
          <w:p w14:paraId="19837231" w14:textId="77777777" w:rsidR="004E2086" w:rsidRPr="00E91314" w:rsidRDefault="004E2086" w:rsidP="00521A56">
            <w:pPr>
              <w:rPr>
                <w:rFonts w:eastAsia="Arial Unicode MS"/>
              </w:rPr>
            </w:pPr>
          </w:p>
        </w:tc>
        <w:tc>
          <w:tcPr>
            <w:tcW w:w="1800" w:type="dxa"/>
          </w:tcPr>
          <w:p w14:paraId="62C076A0" w14:textId="77777777" w:rsidR="004E2086" w:rsidRPr="00E91314" w:rsidRDefault="004E2086" w:rsidP="00521A56">
            <w:pPr>
              <w:rPr>
                <w:rFonts w:eastAsia="Arial Unicode MS"/>
              </w:rPr>
            </w:pPr>
          </w:p>
        </w:tc>
        <w:tc>
          <w:tcPr>
            <w:tcW w:w="1920" w:type="dxa"/>
          </w:tcPr>
          <w:p w14:paraId="0C93B424" w14:textId="77777777" w:rsidR="004E2086" w:rsidRPr="00E91314" w:rsidRDefault="004E2086" w:rsidP="00521A56">
            <w:pPr>
              <w:rPr>
                <w:rFonts w:ascii="Arial" w:eastAsia="Arial Unicode MS" w:hAnsi="Arial"/>
              </w:rPr>
            </w:pPr>
          </w:p>
        </w:tc>
        <w:tc>
          <w:tcPr>
            <w:tcW w:w="1200" w:type="dxa"/>
            <w:shd w:val="clear" w:color="auto" w:fill="auto"/>
          </w:tcPr>
          <w:p w14:paraId="19727EA8" w14:textId="77777777" w:rsidR="004E2086" w:rsidRPr="00E91314" w:rsidRDefault="004E2086" w:rsidP="00521A56">
            <w:pPr>
              <w:rPr>
                <w:rFonts w:ascii="Arial" w:eastAsia="Arial Unicode MS" w:hAnsi="Arial"/>
              </w:rPr>
            </w:pPr>
          </w:p>
        </w:tc>
        <w:tc>
          <w:tcPr>
            <w:tcW w:w="1080" w:type="dxa"/>
            <w:shd w:val="clear" w:color="auto" w:fill="auto"/>
          </w:tcPr>
          <w:p w14:paraId="5871A1A3" w14:textId="77777777" w:rsidR="004E2086" w:rsidRPr="00E91314" w:rsidRDefault="004E2086" w:rsidP="00521A56">
            <w:pPr>
              <w:rPr>
                <w:rFonts w:ascii="Arial" w:eastAsia="Arial Unicode MS" w:hAnsi="Arial"/>
              </w:rPr>
            </w:pPr>
          </w:p>
        </w:tc>
        <w:tc>
          <w:tcPr>
            <w:tcW w:w="1160" w:type="dxa"/>
            <w:shd w:val="clear" w:color="auto" w:fill="auto"/>
          </w:tcPr>
          <w:p w14:paraId="1A52C34F" w14:textId="77777777" w:rsidR="004E2086" w:rsidRPr="00E91314" w:rsidRDefault="004E2086" w:rsidP="00521A56">
            <w:pPr>
              <w:rPr>
                <w:rFonts w:ascii="Arial" w:eastAsia="Arial Unicode MS" w:hAnsi="Arial"/>
              </w:rPr>
            </w:pPr>
          </w:p>
        </w:tc>
      </w:tr>
      <w:tr w:rsidR="000F5B55" w:rsidRPr="00E91314" w14:paraId="1FF031D4" w14:textId="77777777" w:rsidTr="00C53A3A">
        <w:trPr>
          <w:trHeight w:val="217"/>
        </w:trPr>
        <w:tc>
          <w:tcPr>
            <w:tcW w:w="2567" w:type="dxa"/>
            <w:gridSpan w:val="2"/>
          </w:tcPr>
          <w:p w14:paraId="5940AEF5" w14:textId="77777777" w:rsidR="000F5B55" w:rsidRPr="00E91314" w:rsidRDefault="000F5B55" w:rsidP="00521A56">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388" w:type="dxa"/>
          </w:tcPr>
          <w:p w14:paraId="2184DDEC" w14:textId="77777777" w:rsidR="000F5B55" w:rsidRPr="00E91314" w:rsidRDefault="000F5B55" w:rsidP="00521A56">
            <w:pPr>
              <w:rPr>
                <w:szCs w:val="20"/>
              </w:rPr>
            </w:pPr>
            <w:r>
              <w:rPr>
                <w:szCs w:val="20"/>
              </w:rPr>
              <w:t>URL till bildobjekt som skall visas på formulärets introduktionssida.</w:t>
            </w:r>
          </w:p>
        </w:tc>
        <w:tc>
          <w:tcPr>
            <w:tcW w:w="1140" w:type="dxa"/>
          </w:tcPr>
          <w:p w14:paraId="01427650" w14:textId="77777777" w:rsidR="000F5B55" w:rsidRPr="00E91314" w:rsidRDefault="004E2086" w:rsidP="00521A56">
            <w:pPr>
              <w:rPr>
                <w:rFonts w:eastAsia="Arial Unicode MS"/>
              </w:rPr>
            </w:pPr>
            <w:r>
              <w:rPr>
                <w:rFonts w:eastAsia="Arial Unicode MS"/>
              </w:rPr>
              <w:t>URL</w:t>
            </w:r>
          </w:p>
        </w:tc>
        <w:tc>
          <w:tcPr>
            <w:tcW w:w="720" w:type="dxa"/>
          </w:tcPr>
          <w:p w14:paraId="6DC18ACA" w14:textId="77777777" w:rsidR="000F5B55" w:rsidRPr="00E91314" w:rsidRDefault="004E2086"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34F65C46" w14:textId="77777777" w:rsidR="000F5B55" w:rsidRPr="00E91314" w:rsidRDefault="000F5B55" w:rsidP="00521A56">
            <w:pPr>
              <w:rPr>
                <w:rFonts w:eastAsia="Arial Unicode MS"/>
              </w:rPr>
            </w:pPr>
          </w:p>
        </w:tc>
        <w:tc>
          <w:tcPr>
            <w:tcW w:w="1920" w:type="dxa"/>
          </w:tcPr>
          <w:p w14:paraId="6A3EB63B" w14:textId="77777777" w:rsidR="000F5B55" w:rsidRPr="00E91314" w:rsidRDefault="000F5B55" w:rsidP="00521A56">
            <w:pPr>
              <w:rPr>
                <w:rFonts w:ascii="Arial" w:eastAsia="Arial Unicode MS" w:hAnsi="Arial"/>
              </w:rPr>
            </w:pPr>
          </w:p>
        </w:tc>
        <w:tc>
          <w:tcPr>
            <w:tcW w:w="1200" w:type="dxa"/>
            <w:shd w:val="clear" w:color="auto" w:fill="auto"/>
          </w:tcPr>
          <w:p w14:paraId="02E1D63F" w14:textId="77777777" w:rsidR="000F5B55" w:rsidRPr="00E91314" w:rsidRDefault="000F5B55" w:rsidP="00521A56">
            <w:pPr>
              <w:rPr>
                <w:rFonts w:ascii="Arial" w:eastAsia="Arial Unicode MS" w:hAnsi="Arial"/>
              </w:rPr>
            </w:pPr>
          </w:p>
        </w:tc>
        <w:tc>
          <w:tcPr>
            <w:tcW w:w="1080" w:type="dxa"/>
            <w:shd w:val="clear" w:color="auto" w:fill="auto"/>
          </w:tcPr>
          <w:p w14:paraId="2CE4D613" w14:textId="77777777" w:rsidR="000F5B55" w:rsidRPr="00E91314" w:rsidRDefault="000F5B55" w:rsidP="00521A56">
            <w:pPr>
              <w:rPr>
                <w:rFonts w:ascii="Arial" w:eastAsia="Arial Unicode MS" w:hAnsi="Arial"/>
              </w:rPr>
            </w:pPr>
          </w:p>
        </w:tc>
        <w:tc>
          <w:tcPr>
            <w:tcW w:w="1160" w:type="dxa"/>
            <w:shd w:val="clear" w:color="auto" w:fill="auto"/>
          </w:tcPr>
          <w:p w14:paraId="61F570AB" w14:textId="77777777" w:rsidR="000F5B55" w:rsidRPr="00E91314" w:rsidRDefault="000F5B55" w:rsidP="00521A56">
            <w:pPr>
              <w:rPr>
                <w:rFonts w:ascii="Arial" w:eastAsia="Arial Unicode MS" w:hAnsi="Arial"/>
              </w:rPr>
            </w:pPr>
          </w:p>
        </w:tc>
      </w:tr>
      <w:tr w:rsidR="00870854" w:rsidRPr="00E91314" w14:paraId="42DD0EF5" w14:textId="77777777" w:rsidTr="00C53A3A">
        <w:trPr>
          <w:trHeight w:val="217"/>
        </w:trPr>
        <w:tc>
          <w:tcPr>
            <w:tcW w:w="2567" w:type="dxa"/>
            <w:gridSpan w:val="2"/>
          </w:tcPr>
          <w:p w14:paraId="5CB46675" w14:textId="77777777" w:rsidR="00870854" w:rsidRPr="00E91314" w:rsidRDefault="00870854" w:rsidP="00521A56">
            <w:pPr>
              <w:rPr>
                <w:rFonts w:eastAsia="Arial Unicode MS"/>
              </w:rPr>
            </w:pPr>
            <w:r w:rsidRPr="00E91314">
              <w:rPr>
                <w:rFonts w:eastAsia="Arial Unicode MS"/>
              </w:rPr>
              <w:t>Informations URL</w:t>
            </w:r>
          </w:p>
          <w:p w14:paraId="0FCB8B8C"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InformationURL</w:t>
            </w:r>
            <w:proofErr w:type="spellEnd"/>
            <w:r w:rsidRPr="00E91314">
              <w:rPr>
                <w:rFonts w:eastAsia="Arial Unicode MS"/>
              </w:rPr>
              <w:t>)</w:t>
            </w:r>
          </w:p>
        </w:tc>
        <w:tc>
          <w:tcPr>
            <w:tcW w:w="3388" w:type="dxa"/>
          </w:tcPr>
          <w:p w14:paraId="0EB522B3" w14:textId="77777777" w:rsidR="00870854" w:rsidRPr="00E91314" w:rsidRDefault="00870854" w:rsidP="00521A56">
            <w:pPr>
              <w:rPr>
                <w:szCs w:val="20"/>
              </w:rPr>
            </w:pPr>
            <w:r w:rsidRPr="00E91314">
              <w:rPr>
                <w:szCs w:val="20"/>
              </w:rPr>
              <w:t>URL till ytterligare/relevant information.</w:t>
            </w:r>
          </w:p>
        </w:tc>
        <w:tc>
          <w:tcPr>
            <w:tcW w:w="1140" w:type="dxa"/>
          </w:tcPr>
          <w:p w14:paraId="5600E047" w14:textId="77777777" w:rsidR="00870854" w:rsidRPr="00E91314" w:rsidRDefault="00870854" w:rsidP="00521A56">
            <w:pPr>
              <w:rPr>
                <w:rFonts w:eastAsia="Arial Unicode MS"/>
              </w:rPr>
            </w:pPr>
            <w:r w:rsidRPr="00E91314">
              <w:rPr>
                <w:rFonts w:eastAsia="Arial Unicode MS"/>
              </w:rPr>
              <w:t>URL</w:t>
            </w:r>
          </w:p>
        </w:tc>
        <w:tc>
          <w:tcPr>
            <w:tcW w:w="720" w:type="dxa"/>
          </w:tcPr>
          <w:p w14:paraId="7AA8E6E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3CAFD17D" w14:textId="77777777" w:rsidR="00870854" w:rsidRPr="00E91314" w:rsidRDefault="00870854" w:rsidP="00521A56">
            <w:pPr>
              <w:rPr>
                <w:rFonts w:eastAsia="Arial Unicode MS"/>
              </w:rPr>
            </w:pPr>
          </w:p>
        </w:tc>
        <w:tc>
          <w:tcPr>
            <w:tcW w:w="1920" w:type="dxa"/>
          </w:tcPr>
          <w:p w14:paraId="400475A9"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0622B8A7" w14:textId="77777777" w:rsidR="00870854" w:rsidRPr="00E91314" w:rsidRDefault="00870854" w:rsidP="00521A56">
            <w:pPr>
              <w:rPr>
                <w:rFonts w:ascii="Arial" w:eastAsia="Arial Unicode MS" w:hAnsi="Arial"/>
              </w:rPr>
            </w:pPr>
          </w:p>
        </w:tc>
        <w:tc>
          <w:tcPr>
            <w:tcW w:w="1080" w:type="dxa"/>
            <w:shd w:val="clear" w:color="auto" w:fill="auto"/>
          </w:tcPr>
          <w:p w14:paraId="7D12937D" w14:textId="77777777" w:rsidR="00870854" w:rsidRPr="00E91314" w:rsidRDefault="00870854" w:rsidP="00521A56">
            <w:pPr>
              <w:rPr>
                <w:rFonts w:ascii="Arial" w:eastAsia="Arial Unicode MS" w:hAnsi="Arial"/>
              </w:rPr>
            </w:pPr>
          </w:p>
        </w:tc>
        <w:tc>
          <w:tcPr>
            <w:tcW w:w="1160" w:type="dxa"/>
            <w:shd w:val="clear" w:color="auto" w:fill="auto"/>
          </w:tcPr>
          <w:p w14:paraId="4CB124C9" w14:textId="77777777" w:rsidR="00870854" w:rsidRPr="00E91314" w:rsidRDefault="00870854" w:rsidP="00521A56">
            <w:pPr>
              <w:rPr>
                <w:rFonts w:ascii="Arial" w:eastAsia="Arial Unicode MS" w:hAnsi="Arial"/>
              </w:rPr>
            </w:pPr>
          </w:p>
        </w:tc>
      </w:tr>
      <w:tr w:rsidR="00870854" w:rsidRPr="00E91314" w14:paraId="7A00E326" w14:textId="77777777" w:rsidTr="00C53A3A">
        <w:trPr>
          <w:trHeight w:val="217"/>
        </w:trPr>
        <w:tc>
          <w:tcPr>
            <w:tcW w:w="2567" w:type="dxa"/>
            <w:gridSpan w:val="2"/>
          </w:tcPr>
          <w:p w14:paraId="3593A1F9" w14:textId="77777777" w:rsidR="00870854" w:rsidRPr="00E91314" w:rsidRDefault="00870854" w:rsidP="00521A56">
            <w:pPr>
              <w:rPr>
                <w:rFonts w:eastAsia="Arial Unicode MS"/>
              </w:rPr>
            </w:pPr>
            <w:r w:rsidRPr="00E91314">
              <w:rPr>
                <w:rFonts w:eastAsia="Arial Unicode MS"/>
              </w:rPr>
              <w:t>Villkor</w:t>
            </w:r>
          </w:p>
          <w:p w14:paraId="7BB9A68B" w14:textId="77777777" w:rsidR="00870854" w:rsidRPr="00E91314" w:rsidRDefault="00870854" w:rsidP="00521A56">
            <w:pPr>
              <w:rPr>
                <w:rFonts w:eastAsia="Arial Unicode MS"/>
              </w:rPr>
            </w:pPr>
            <w:r w:rsidRPr="00E91314">
              <w:rPr>
                <w:rFonts w:eastAsia="Arial Unicode MS"/>
              </w:rPr>
              <w:t>(Term)</w:t>
            </w:r>
          </w:p>
        </w:tc>
        <w:tc>
          <w:tcPr>
            <w:tcW w:w="3388" w:type="dxa"/>
          </w:tcPr>
          <w:p w14:paraId="1C372194" w14:textId="77777777" w:rsidR="00870854" w:rsidRPr="00E91314" w:rsidRDefault="00870854" w:rsidP="00521A56">
            <w:pPr>
              <w:rPr>
                <w:rFonts w:eastAsia="Arial Unicode MS"/>
              </w:rPr>
            </w:pPr>
            <w:r w:rsidRPr="00E91314">
              <w:rPr>
                <w:rFonts w:eastAsia="Arial Unicode MS"/>
              </w:rPr>
              <w:t>Villkor kopplade till formuläret.</w:t>
            </w:r>
          </w:p>
          <w:p w14:paraId="0A0FE0A5"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1E29BE0F"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26D0E0E" w14:textId="77777777" w:rsidR="00870854" w:rsidRPr="00E91314" w:rsidRDefault="00870854" w:rsidP="00521A56">
            <w:pPr>
              <w:rPr>
                <w:rFonts w:eastAsia="Arial Unicode MS"/>
              </w:rPr>
            </w:pPr>
            <w:r w:rsidRPr="00E91314">
              <w:rPr>
                <w:rFonts w:eastAsia="Arial Unicode MS"/>
              </w:rPr>
              <w:t>1</w:t>
            </w:r>
          </w:p>
        </w:tc>
        <w:tc>
          <w:tcPr>
            <w:tcW w:w="1800" w:type="dxa"/>
          </w:tcPr>
          <w:p w14:paraId="6CC1094C" w14:textId="77777777" w:rsidR="00870854" w:rsidRPr="00E91314" w:rsidRDefault="00870854" w:rsidP="00521A56">
            <w:pPr>
              <w:rPr>
                <w:rFonts w:eastAsia="Arial Unicode MS"/>
              </w:rPr>
            </w:pPr>
          </w:p>
        </w:tc>
        <w:tc>
          <w:tcPr>
            <w:tcW w:w="1920" w:type="dxa"/>
          </w:tcPr>
          <w:p w14:paraId="448E9D1F" w14:textId="77777777" w:rsidR="00870854" w:rsidRPr="00E91314" w:rsidRDefault="00870854" w:rsidP="00521A56">
            <w:pPr>
              <w:rPr>
                <w:rFonts w:ascii="Arial" w:eastAsia="Arial Unicode MS" w:hAnsi="Arial"/>
              </w:rPr>
            </w:pPr>
          </w:p>
        </w:tc>
        <w:tc>
          <w:tcPr>
            <w:tcW w:w="1200" w:type="dxa"/>
            <w:shd w:val="clear" w:color="auto" w:fill="auto"/>
          </w:tcPr>
          <w:p w14:paraId="2E2E997C" w14:textId="77777777" w:rsidR="00870854" w:rsidRPr="00E91314" w:rsidRDefault="00870854" w:rsidP="00521A56">
            <w:pPr>
              <w:rPr>
                <w:rFonts w:ascii="Arial" w:eastAsia="Arial Unicode MS" w:hAnsi="Arial"/>
              </w:rPr>
            </w:pPr>
          </w:p>
        </w:tc>
        <w:tc>
          <w:tcPr>
            <w:tcW w:w="1080" w:type="dxa"/>
            <w:shd w:val="clear" w:color="auto" w:fill="auto"/>
          </w:tcPr>
          <w:p w14:paraId="4CC3011D" w14:textId="77777777" w:rsidR="00870854" w:rsidRPr="00E91314" w:rsidRDefault="00870854" w:rsidP="00521A56">
            <w:pPr>
              <w:rPr>
                <w:rFonts w:ascii="Arial" w:eastAsia="Arial Unicode MS" w:hAnsi="Arial"/>
              </w:rPr>
            </w:pPr>
          </w:p>
        </w:tc>
        <w:tc>
          <w:tcPr>
            <w:tcW w:w="1160" w:type="dxa"/>
            <w:shd w:val="clear" w:color="auto" w:fill="auto"/>
          </w:tcPr>
          <w:p w14:paraId="700E91EB" w14:textId="77777777" w:rsidR="00870854" w:rsidRPr="00E91314" w:rsidRDefault="00870854" w:rsidP="00521A56">
            <w:pPr>
              <w:rPr>
                <w:rFonts w:ascii="Arial" w:eastAsia="Arial Unicode MS" w:hAnsi="Arial"/>
              </w:rPr>
            </w:pPr>
          </w:p>
        </w:tc>
      </w:tr>
      <w:tr w:rsidR="007D5847" w:rsidRPr="00E91314" w14:paraId="7DCC0875" w14:textId="77777777" w:rsidTr="00C53A3A">
        <w:trPr>
          <w:trHeight w:val="217"/>
        </w:trPr>
        <w:tc>
          <w:tcPr>
            <w:tcW w:w="2567" w:type="dxa"/>
            <w:gridSpan w:val="2"/>
          </w:tcPr>
          <w:p w14:paraId="0F170F89" w14:textId="77777777" w:rsidR="007D5847" w:rsidRPr="00E91314" w:rsidRDefault="007D5847" w:rsidP="00841515">
            <w:pPr>
              <w:rPr>
                <w:rFonts w:eastAsia="Arial Unicode MS"/>
              </w:rPr>
            </w:pPr>
            <w:r w:rsidRPr="00E91314">
              <w:rPr>
                <w:rFonts w:eastAsia="Arial Unicode MS"/>
              </w:rPr>
              <w:t>(</w:t>
            </w:r>
            <w:proofErr w:type="spellStart"/>
            <w:r w:rsidRPr="00E91314">
              <w:rPr>
                <w:rFonts w:eastAsia="Arial Unicode MS"/>
              </w:rPr>
              <w:t>MaxNumberOf</w:t>
            </w:r>
            <w:r w:rsidR="00841515">
              <w:rPr>
                <w:rFonts w:eastAsia="Arial Unicode MS"/>
              </w:rPr>
              <w:t>Pages</w:t>
            </w:r>
            <w:proofErr w:type="spellEnd"/>
            <w:r w:rsidRPr="00E91314">
              <w:rPr>
                <w:rFonts w:eastAsia="Arial Unicode MS"/>
              </w:rPr>
              <w:t>)</w:t>
            </w:r>
          </w:p>
        </w:tc>
        <w:tc>
          <w:tcPr>
            <w:tcW w:w="3388" w:type="dxa"/>
          </w:tcPr>
          <w:p w14:paraId="02BBAF73"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7546767D" w14:textId="77777777" w:rsidR="007D5847" w:rsidRPr="00E91314" w:rsidRDefault="007D5847" w:rsidP="00521A56">
            <w:pPr>
              <w:rPr>
                <w:szCs w:val="20"/>
              </w:rPr>
            </w:pPr>
            <w:r w:rsidRPr="00E91314">
              <w:rPr>
                <w:szCs w:val="20"/>
              </w:rPr>
              <w:t>T.ex. 10</w:t>
            </w:r>
          </w:p>
        </w:tc>
        <w:tc>
          <w:tcPr>
            <w:tcW w:w="1140" w:type="dxa"/>
          </w:tcPr>
          <w:p w14:paraId="2B3C7D98"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4AAAF514"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B88D756" w14:textId="77777777" w:rsidR="007D5847" w:rsidRPr="00E91314" w:rsidRDefault="007D5847" w:rsidP="00521A56">
            <w:pPr>
              <w:rPr>
                <w:rFonts w:eastAsia="Arial Unicode MS"/>
              </w:rPr>
            </w:pPr>
          </w:p>
        </w:tc>
        <w:tc>
          <w:tcPr>
            <w:tcW w:w="1920" w:type="dxa"/>
          </w:tcPr>
          <w:p w14:paraId="6BB9B443" w14:textId="77777777" w:rsidR="007D5847" w:rsidRPr="00E91314" w:rsidRDefault="007D5847" w:rsidP="00521A56">
            <w:pPr>
              <w:rPr>
                <w:rFonts w:ascii="Arial" w:eastAsia="Arial Unicode MS" w:hAnsi="Arial"/>
              </w:rPr>
            </w:pPr>
          </w:p>
        </w:tc>
        <w:tc>
          <w:tcPr>
            <w:tcW w:w="1200" w:type="dxa"/>
            <w:shd w:val="clear" w:color="auto" w:fill="auto"/>
          </w:tcPr>
          <w:p w14:paraId="4E456D1E" w14:textId="77777777" w:rsidR="007D5847" w:rsidRPr="00E91314" w:rsidRDefault="007D5847" w:rsidP="00521A56">
            <w:pPr>
              <w:rPr>
                <w:rFonts w:ascii="Arial" w:eastAsia="Arial Unicode MS" w:hAnsi="Arial"/>
              </w:rPr>
            </w:pPr>
          </w:p>
        </w:tc>
        <w:tc>
          <w:tcPr>
            <w:tcW w:w="1080" w:type="dxa"/>
            <w:shd w:val="clear" w:color="auto" w:fill="auto"/>
          </w:tcPr>
          <w:p w14:paraId="5877FEA0" w14:textId="77777777" w:rsidR="007D5847" w:rsidRPr="00E91314" w:rsidRDefault="007D5847" w:rsidP="00521A56">
            <w:pPr>
              <w:rPr>
                <w:rFonts w:ascii="Arial" w:eastAsia="Arial Unicode MS" w:hAnsi="Arial"/>
              </w:rPr>
            </w:pPr>
          </w:p>
        </w:tc>
        <w:tc>
          <w:tcPr>
            <w:tcW w:w="1160" w:type="dxa"/>
            <w:shd w:val="clear" w:color="auto" w:fill="auto"/>
          </w:tcPr>
          <w:p w14:paraId="0E701B17" w14:textId="77777777" w:rsidR="007D5847" w:rsidRPr="00E91314" w:rsidRDefault="007D5847" w:rsidP="00521A56">
            <w:pPr>
              <w:rPr>
                <w:rFonts w:ascii="Arial" w:eastAsia="Arial Unicode MS" w:hAnsi="Arial"/>
              </w:rPr>
            </w:pPr>
          </w:p>
        </w:tc>
      </w:tr>
      <w:tr w:rsidR="007D5847" w:rsidRPr="00E91314" w14:paraId="24F9B819" w14:textId="77777777" w:rsidTr="00C53A3A">
        <w:trPr>
          <w:trHeight w:val="217"/>
        </w:trPr>
        <w:tc>
          <w:tcPr>
            <w:tcW w:w="2567" w:type="dxa"/>
            <w:gridSpan w:val="2"/>
          </w:tcPr>
          <w:p w14:paraId="176D7F2C" w14:textId="77777777" w:rsidR="007D5847" w:rsidRPr="00E91314" w:rsidRDefault="007D5847" w:rsidP="00841515">
            <w:pPr>
              <w:rPr>
                <w:rFonts w:eastAsia="Arial Unicode MS"/>
              </w:rPr>
            </w:pPr>
            <w:r>
              <w:rPr>
                <w:rFonts w:eastAsia="Arial Unicode MS"/>
              </w:rPr>
              <w:t>(</w:t>
            </w:r>
            <w:proofErr w:type="spellStart"/>
            <w:r>
              <w:rPr>
                <w:rFonts w:eastAsia="Arial Unicode MS"/>
              </w:rPr>
              <w:t>Min</w:t>
            </w:r>
            <w:r w:rsidRPr="00E91314">
              <w:rPr>
                <w:rFonts w:eastAsia="Arial Unicode MS"/>
              </w:rPr>
              <w:t>NumberOf</w:t>
            </w:r>
            <w:r w:rsidR="00841515">
              <w:rPr>
                <w:rFonts w:eastAsia="Arial Unicode MS"/>
              </w:rPr>
              <w:t>Pages</w:t>
            </w:r>
            <w:proofErr w:type="spellEnd"/>
            <w:r w:rsidRPr="00E91314">
              <w:rPr>
                <w:rFonts w:eastAsia="Arial Unicode MS"/>
              </w:rPr>
              <w:t>)</w:t>
            </w:r>
          </w:p>
        </w:tc>
        <w:tc>
          <w:tcPr>
            <w:tcW w:w="3388" w:type="dxa"/>
          </w:tcPr>
          <w:p w14:paraId="5EB46877"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w:t>
            </w:r>
            <w:r w:rsidR="00DB4F11">
              <w:rPr>
                <w:szCs w:val="20"/>
              </w:rPr>
              <w:lastRenderedPageBreak/>
              <w:t>minst kan innehålla</w:t>
            </w:r>
            <w:r w:rsidRPr="00E91314">
              <w:rPr>
                <w:szCs w:val="20"/>
              </w:rPr>
              <w:t>.</w:t>
            </w:r>
          </w:p>
          <w:p w14:paraId="4A1880E3" w14:textId="77777777" w:rsidR="007D5847" w:rsidRPr="00E91314" w:rsidRDefault="007D5847" w:rsidP="00521A56">
            <w:pPr>
              <w:rPr>
                <w:szCs w:val="20"/>
              </w:rPr>
            </w:pPr>
            <w:r w:rsidRPr="00E91314">
              <w:rPr>
                <w:szCs w:val="20"/>
              </w:rPr>
              <w:t>T.ex. 10</w:t>
            </w:r>
          </w:p>
        </w:tc>
        <w:tc>
          <w:tcPr>
            <w:tcW w:w="1140" w:type="dxa"/>
          </w:tcPr>
          <w:p w14:paraId="29154E45" w14:textId="77777777" w:rsidR="007D5847" w:rsidRPr="00E91314" w:rsidRDefault="007D5847" w:rsidP="00521A56">
            <w:pPr>
              <w:rPr>
                <w:rFonts w:eastAsia="Arial Unicode MS"/>
              </w:rPr>
            </w:pPr>
            <w:proofErr w:type="spellStart"/>
            <w:r w:rsidRPr="00E91314">
              <w:rPr>
                <w:rFonts w:eastAsia="Arial Unicode MS"/>
              </w:rPr>
              <w:lastRenderedPageBreak/>
              <w:t>VÄ</w:t>
            </w:r>
            <w:proofErr w:type="spellEnd"/>
          </w:p>
        </w:tc>
        <w:tc>
          <w:tcPr>
            <w:tcW w:w="720" w:type="dxa"/>
          </w:tcPr>
          <w:p w14:paraId="316883AF"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190A984" w14:textId="77777777" w:rsidR="007D5847" w:rsidRPr="00E91314" w:rsidRDefault="007D5847" w:rsidP="00521A56">
            <w:pPr>
              <w:rPr>
                <w:rFonts w:eastAsia="Arial Unicode MS"/>
              </w:rPr>
            </w:pPr>
          </w:p>
        </w:tc>
        <w:tc>
          <w:tcPr>
            <w:tcW w:w="1920" w:type="dxa"/>
          </w:tcPr>
          <w:p w14:paraId="75C3F7BB" w14:textId="77777777" w:rsidR="007D5847" w:rsidRPr="00E91314" w:rsidRDefault="007D5847" w:rsidP="00521A56">
            <w:pPr>
              <w:rPr>
                <w:rFonts w:ascii="Arial" w:eastAsia="Arial Unicode MS" w:hAnsi="Arial"/>
              </w:rPr>
            </w:pPr>
          </w:p>
        </w:tc>
        <w:tc>
          <w:tcPr>
            <w:tcW w:w="1200" w:type="dxa"/>
            <w:shd w:val="clear" w:color="auto" w:fill="auto"/>
          </w:tcPr>
          <w:p w14:paraId="7A03A569" w14:textId="77777777" w:rsidR="007D5847" w:rsidRPr="00E91314" w:rsidRDefault="007D5847" w:rsidP="00521A56">
            <w:pPr>
              <w:rPr>
                <w:rFonts w:ascii="Arial" w:eastAsia="Arial Unicode MS" w:hAnsi="Arial"/>
              </w:rPr>
            </w:pPr>
          </w:p>
        </w:tc>
        <w:tc>
          <w:tcPr>
            <w:tcW w:w="1080" w:type="dxa"/>
            <w:shd w:val="clear" w:color="auto" w:fill="auto"/>
          </w:tcPr>
          <w:p w14:paraId="78ED9D4F" w14:textId="77777777" w:rsidR="007D5847" w:rsidRPr="00E91314" w:rsidRDefault="007D5847" w:rsidP="00521A56">
            <w:pPr>
              <w:rPr>
                <w:rFonts w:ascii="Arial" w:eastAsia="Arial Unicode MS" w:hAnsi="Arial"/>
              </w:rPr>
            </w:pPr>
          </w:p>
        </w:tc>
        <w:tc>
          <w:tcPr>
            <w:tcW w:w="1160" w:type="dxa"/>
            <w:shd w:val="clear" w:color="auto" w:fill="auto"/>
          </w:tcPr>
          <w:p w14:paraId="4EB8DCC1" w14:textId="77777777" w:rsidR="007D5847" w:rsidRPr="00E91314" w:rsidRDefault="007D5847" w:rsidP="00521A56">
            <w:pPr>
              <w:rPr>
                <w:rFonts w:ascii="Arial" w:eastAsia="Arial Unicode MS" w:hAnsi="Arial"/>
              </w:rPr>
            </w:pPr>
          </w:p>
        </w:tc>
      </w:tr>
      <w:tr w:rsidR="007D5847" w:rsidRPr="00E91314" w14:paraId="7DE09409" w14:textId="77777777" w:rsidTr="00C53A3A">
        <w:trPr>
          <w:trHeight w:val="217"/>
        </w:trPr>
        <w:tc>
          <w:tcPr>
            <w:tcW w:w="2567" w:type="dxa"/>
            <w:gridSpan w:val="2"/>
          </w:tcPr>
          <w:p w14:paraId="1B1864B6" w14:textId="77777777" w:rsidR="007D5847" w:rsidRPr="00E91314" w:rsidRDefault="007D5847" w:rsidP="00521A56">
            <w:pPr>
              <w:rPr>
                <w:rFonts w:eastAsia="Arial Unicode MS"/>
              </w:rPr>
            </w:pPr>
            <w:r w:rsidRPr="00E91314">
              <w:rPr>
                <w:rFonts w:eastAsia="Arial Unicode MS"/>
              </w:rPr>
              <w:lastRenderedPageBreak/>
              <w:t>(</w:t>
            </w:r>
            <w:proofErr w:type="spellStart"/>
            <w:r w:rsidRPr="00E91314">
              <w:rPr>
                <w:rFonts w:eastAsia="Arial Unicode MS"/>
              </w:rPr>
              <w:t>MaxNumberOfQuestion</w:t>
            </w:r>
            <w:proofErr w:type="spellEnd"/>
            <w:r w:rsidRPr="00E91314">
              <w:rPr>
                <w:rFonts w:eastAsia="Arial Unicode MS"/>
              </w:rPr>
              <w:t>)</w:t>
            </w:r>
          </w:p>
        </w:tc>
        <w:tc>
          <w:tcPr>
            <w:tcW w:w="3388" w:type="dxa"/>
          </w:tcPr>
          <w:p w14:paraId="11DC547D" w14:textId="77777777" w:rsidR="007D5847" w:rsidRPr="00E91314" w:rsidRDefault="007D5847" w:rsidP="00521A56">
            <w:pPr>
              <w:rPr>
                <w:szCs w:val="20"/>
              </w:rPr>
            </w:pPr>
            <w:r w:rsidRPr="00E91314">
              <w:rPr>
                <w:szCs w:val="20"/>
              </w:rPr>
              <w:t>Beskriver hur många frågor formuläret maximalt kan innehåller.</w:t>
            </w:r>
          </w:p>
          <w:p w14:paraId="4CA205FE" w14:textId="77777777" w:rsidR="007D5847" w:rsidRPr="00E91314" w:rsidRDefault="007D5847" w:rsidP="00521A56">
            <w:pPr>
              <w:rPr>
                <w:rFonts w:eastAsia="Arial Unicode MS"/>
                <w:szCs w:val="20"/>
              </w:rPr>
            </w:pPr>
            <w:r w:rsidRPr="00E91314">
              <w:rPr>
                <w:szCs w:val="20"/>
              </w:rPr>
              <w:t>T.ex. 10</w:t>
            </w:r>
          </w:p>
        </w:tc>
        <w:tc>
          <w:tcPr>
            <w:tcW w:w="1140" w:type="dxa"/>
          </w:tcPr>
          <w:p w14:paraId="7ECCBF28"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0FCE523A"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793535BC" w14:textId="77777777" w:rsidR="007D5847" w:rsidRPr="00E91314" w:rsidRDefault="007D5847" w:rsidP="00521A56">
            <w:pPr>
              <w:rPr>
                <w:rFonts w:eastAsia="Arial Unicode MS"/>
              </w:rPr>
            </w:pPr>
          </w:p>
        </w:tc>
        <w:tc>
          <w:tcPr>
            <w:tcW w:w="1920" w:type="dxa"/>
          </w:tcPr>
          <w:p w14:paraId="095B761F" w14:textId="77777777" w:rsidR="007D5847" w:rsidRPr="00E91314" w:rsidRDefault="007D5847" w:rsidP="00521A56">
            <w:pPr>
              <w:rPr>
                <w:rFonts w:ascii="Arial" w:eastAsia="Arial Unicode MS" w:hAnsi="Arial"/>
              </w:rPr>
            </w:pPr>
          </w:p>
        </w:tc>
        <w:tc>
          <w:tcPr>
            <w:tcW w:w="1200" w:type="dxa"/>
            <w:shd w:val="clear" w:color="auto" w:fill="auto"/>
          </w:tcPr>
          <w:p w14:paraId="14CF2A74" w14:textId="77777777" w:rsidR="007D5847" w:rsidRPr="00E91314" w:rsidRDefault="007D5847" w:rsidP="00521A56">
            <w:pPr>
              <w:rPr>
                <w:rFonts w:ascii="Arial" w:eastAsia="Arial Unicode MS" w:hAnsi="Arial"/>
              </w:rPr>
            </w:pPr>
          </w:p>
        </w:tc>
        <w:tc>
          <w:tcPr>
            <w:tcW w:w="1080" w:type="dxa"/>
            <w:shd w:val="clear" w:color="auto" w:fill="auto"/>
          </w:tcPr>
          <w:p w14:paraId="6A9C578A" w14:textId="77777777" w:rsidR="007D5847" w:rsidRPr="00E91314" w:rsidRDefault="007D5847" w:rsidP="00521A56">
            <w:pPr>
              <w:rPr>
                <w:rFonts w:ascii="Arial" w:eastAsia="Arial Unicode MS" w:hAnsi="Arial"/>
              </w:rPr>
            </w:pPr>
          </w:p>
        </w:tc>
        <w:tc>
          <w:tcPr>
            <w:tcW w:w="1160" w:type="dxa"/>
            <w:shd w:val="clear" w:color="auto" w:fill="auto"/>
          </w:tcPr>
          <w:p w14:paraId="0AD73A34" w14:textId="77777777" w:rsidR="007D5847" w:rsidRPr="00E91314" w:rsidRDefault="007D5847" w:rsidP="00521A56">
            <w:pPr>
              <w:rPr>
                <w:rFonts w:ascii="Arial" w:eastAsia="Arial Unicode MS" w:hAnsi="Arial"/>
              </w:rPr>
            </w:pPr>
          </w:p>
        </w:tc>
      </w:tr>
      <w:tr w:rsidR="007D5847" w:rsidRPr="00E91314" w14:paraId="124167F6" w14:textId="77777777" w:rsidTr="00C53A3A">
        <w:trPr>
          <w:trHeight w:val="217"/>
        </w:trPr>
        <w:tc>
          <w:tcPr>
            <w:tcW w:w="2567" w:type="dxa"/>
            <w:gridSpan w:val="2"/>
          </w:tcPr>
          <w:p w14:paraId="2B9C117C"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MinNumberOfQuestion</w:t>
            </w:r>
            <w:proofErr w:type="spellEnd"/>
            <w:r w:rsidRPr="00E91314">
              <w:rPr>
                <w:rFonts w:eastAsia="Arial Unicode MS"/>
              </w:rPr>
              <w:t>)</w:t>
            </w:r>
          </w:p>
        </w:tc>
        <w:tc>
          <w:tcPr>
            <w:tcW w:w="3388" w:type="dxa"/>
          </w:tcPr>
          <w:p w14:paraId="1D579166" w14:textId="77777777" w:rsidR="007D5847" w:rsidRPr="00E91314" w:rsidRDefault="007D5847" w:rsidP="00521A56">
            <w:pPr>
              <w:rPr>
                <w:szCs w:val="20"/>
              </w:rPr>
            </w:pPr>
            <w:r w:rsidRPr="00E91314">
              <w:rPr>
                <w:szCs w:val="20"/>
              </w:rPr>
              <w:t>Beskriver hur många frågor formuläret som minst kan innehåller.</w:t>
            </w:r>
          </w:p>
          <w:p w14:paraId="4371B73E" w14:textId="77777777" w:rsidR="007D5847" w:rsidRPr="00E91314" w:rsidRDefault="007D5847" w:rsidP="00521A56">
            <w:pPr>
              <w:rPr>
                <w:rFonts w:eastAsia="Arial Unicode MS"/>
              </w:rPr>
            </w:pPr>
          </w:p>
        </w:tc>
        <w:tc>
          <w:tcPr>
            <w:tcW w:w="1140" w:type="dxa"/>
          </w:tcPr>
          <w:p w14:paraId="7C8FA068"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2D09C2A6"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A7D205C" w14:textId="77777777" w:rsidR="007D5847" w:rsidRPr="00E91314" w:rsidRDefault="007D5847" w:rsidP="00521A56"/>
        </w:tc>
        <w:tc>
          <w:tcPr>
            <w:tcW w:w="1920" w:type="dxa"/>
          </w:tcPr>
          <w:p w14:paraId="5D4F6341" w14:textId="77777777" w:rsidR="007D5847" w:rsidRPr="00E91314" w:rsidRDefault="007D5847" w:rsidP="00521A56">
            <w:pPr>
              <w:rPr>
                <w:rFonts w:ascii="Arial" w:eastAsia="Arial Unicode MS" w:hAnsi="Arial"/>
              </w:rPr>
            </w:pPr>
          </w:p>
        </w:tc>
        <w:tc>
          <w:tcPr>
            <w:tcW w:w="1200" w:type="dxa"/>
            <w:shd w:val="clear" w:color="auto" w:fill="auto"/>
          </w:tcPr>
          <w:p w14:paraId="499F9BCA" w14:textId="77777777" w:rsidR="007D5847" w:rsidRPr="00E91314" w:rsidRDefault="007D5847" w:rsidP="00521A56">
            <w:pPr>
              <w:rPr>
                <w:rFonts w:ascii="Arial" w:eastAsia="Arial Unicode MS" w:hAnsi="Arial"/>
              </w:rPr>
            </w:pPr>
          </w:p>
        </w:tc>
        <w:tc>
          <w:tcPr>
            <w:tcW w:w="1080" w:type="dxa"/>
            <w:shd w:val="clear" w:color="auto" w:fill="auto"/>
          </w:tcPr>
          <w:p w14:paraId="0B2872CC" w14:textId="77777777" w:rsidR="007D5847" w:rsidRPr="00E91314" w:rsidRDefault="007D5847" w:rsidP="00521A56">
            <w:pPr>
              <w:rPr>
                <w:rFonts w:ascii="Arial" w:eastAsia="Arial Unicode MS" w:hAnsi="Arial"/>
              </w:rPr>
            </w:pPr>
          </w:p>
        </w:tc>
        <w:tc>
          <w:tcPr>
            <w:tcW w:w="1160" w:type="dxa"/>
            <w:shd w:val="clear" w:color="auto" w:fill="auto"/>
          </w:tcPr>
          <w:p w14:paraId="29C8AA7E" w14:textId="77777777" w:rsidR="007D5847" w:rsidRPr="00E91314" w:rsidRDefault="007D5847" w:rsidP="00521A56">
            <w:pPr>
              <w:rPr>
                <w:rFonts w:ascii="Arial" w:eastAsia="Arial Unicode MS" w:hAnsi="Arial"/>
              </w:rPr>
            </w:pPr>
          </w:p>
        </w:tc>
      </w:tr>
      <w:tr w:rsidR="007D5847" w:rsidRPr="00E91314" w14:paraId="5266E729" w14:textId="77777777" w:rsidTr="00C53A3A">
        <w:trPr>
          <w:trHeight w:val="217"/>
        </w:trPr>
        <w:tc>
          <w:tcPr>
            <w:tcW w:w="2567" w:type="dxa"/>
            <w:gridSpan w:val="2"/>
          </w:tcPr>
          <w:p w14:paraId="723E0714" w14:textId="77777777" w:rsidR="007D5847" w:rsidRPr="00E91314" w:rsidRDefault="00054775" w:rsidP="00521A56">
            <w:pPr>
              <w:rPr>
                <w:rFonts w:eastAsia="Arial Unicode MS"/>
              </w:rPr>
            </w:pPr>
            <w:r>
              <w:rPr>
                <w:rFonts w:eastAsia="Arial Unicode MS"/>
              </w:rPr>
              <w:t>Sida</w:t>
            </w:r>
            <w:r w:rsidR="007D5847" w:rsidRPr="00E91314">
              <w:rPr>
                <w:rFonts w:eastAsia="Arial Unicode MS"/>
              </w:rPr>
              <w:t>/id</w:t>
            </w:r>
          </w:p>
          <w:p w14:paraId="50A28BBE" w14:textId="77777777" w:rsidR="007D5847" w:rsidRPr="00E91314" w:rsidRDefault="007D5847" w:rsidP="00054775">
            <w:pPr>
              <w:rPr>
                <w:rFonts w:eastAsia="Arial Unicode MS"/>
              </w:rPr>
            </w:pPr>
            <w:r w:rsidRPr="00E91314">
              <w:rPr>
                <w:rFonts w:eastAsia="Arial Unicode MS"/>
              </w:rPr>
              <w:t>(</w:t>
            </w:r>
            <w:r w:rsidR="00054775">
              <w:rPr>
                <w:rFonts w:eastAsia="Arial Unicode MS"/>
              </w:rPr>
              <w:t>pages</w:t>
            </w:r>
            <w:r w:rsidRPr="00E91314">
              <w:rPr>
                <w:rFonts w:eastAsia="Arial Unicode MS"/>
              </w:rPr>
              <w:t>)</w:t>
            </w:r>
          </w:p>
        </w:tc>
        <w:tc>
          <w:tcPr>
            <w:tcW w:w="3388" w:type="dxa"/>
          </w:tcPr>
          <w:p w14:paraId="06D7CD12" w14:textId="77777777" w:rsidR="007D5847" w:rsidRPr="00E91314" w:rsidRDefault="007D5847" w:rsidP="00521A56">
            <w:pPr>
              <w:rPr>
                <w:rFonts w:eastAsia="Arial Unicode MS"/>
              </w:rPr>
            </w:pPr>
            <w:r w:rsidRPr="00E91314">
              <w:rPr>
                <w:rFonts w:eastAsia="Arial Unicode MS"/>
              </w:rPr>
              <w:t xml:space="preserve">Koppling till klass för </w:t>
            </w:r>
            <w:r w:rsidR="00054775">
              <w:rPr>
                <w:rFonts w:eastAsia="Arial Unicode MS"/>
              </w:rPr>
              <w:t>sida</w:t>
            </w:r>
            <w:r w:rsidRPr="00E91314">
              <w:rPr>
                <w:rFonts w:eastAsia="Arial Unicode MS"/>
              </w:rPr>
              <w:t>.</w:t>
            </w:r>
          </w:p>
          <w:p w14:paraId="1FE2E53C" w14:textId="77777777" w:rsidR="007D5847" w:rsidRPr="00E91314" w:rsidRDefault="007D5847" w:rsidP="00521A56">
            <w:pPr>
              <w:rPr>
                <w:rFonts w:eastAsia="Arial Unicode MS"/>
              </w:rPr>
            </w:pPr>
          </w:p>
        </w:tc>
        <w:tc>
          <w:tcPr>
            <w:tcW w:w="1140" w:type="dxa"/>
          </w:tcPr>
          <w:p w14:paraId="5E810364" w14:textId="77777777" w:rsidR="007D5847" w:rsidRPr="00E91314" w:rsidRDefault="007D5847" w:rsidP="00521A56">
            <w:pPr>
              <w:rPr>
                <w:rFonts w:eastAsia="Arial Unicode MS"/>
              </w:rPr>
            </w:pPr>
            <w:r w:rsidRPr="00E91314">
              <w:rPr>
                <w:rFonts w:eastAsia="Arial Unicode MS"/>
              </w:rPr>
              <w:t>II</w:t>
            </w:r>
          </w:p>
        </w:tc>
        <w:tc>
          <w:tcPr>
            <w:tcW w:w="720" w:type="dxa"/>
          </w:tcPr>
          <w:p w14:paraId="166BEFF1" w14:textId="77777777" w:rsidR="007D5847" w:rsidRPr="00E91314" w:rsidRDefault="007D5847"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45E0B782"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58ECD097"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100B0CF2" w14:textId="77777777" w:rsidR="007D5847" w:rsidRPr="00E91314" w:rsidRDefault="007D5847" w:rsidP="00521A56">
            <w:pPr>
              <w:rPr>
                <w:rFonts w:ascii="Arial" w:eastAsia="Arial Unicode MS" w:hAnsi="Arial"/>
              </w:rPr>
            </w:pPr>
          </w:p>
        </w:tc>
        <w:tc>
          <w:tcPr>
            <w:tcW w:w="1080" w:type="dxa"/>
            <w:shd w:val="clear" w:color="auto" w:fill="auto"/>
          </w:tcPr>
          <w:p w14:paraId="12FC5C76" w14:textId="77777777" w:rsidR="007D5847" w:rsidRPr="00E91314" w:rsidRDefault="007D5847" w:rsidP="00521A56">
            <w:pPr>
              <w:rPr>
                <w:rFonts w:ascii="Arial" w:eastAsia="Arial Unicode MS" w:hAnsi="Arial"/>
              </w:rPr>
            </w:pPr>
          </w:p>
        </w:tc>
        <w:tc>
          <w:tcPr>
            <w:tcW w:w="1160" w:type="dxa"/>
            <w:shd w:val="clear" w:color="auto" w:fill="auto"/>
          </w:tcPr>
          <w:p w14:paraId="7673C559" w14:textId="77777777" w:rsidR="007D5847" w:rsidRPr="00E91314" w:rsidRDefault="007D5847" w:rsidP="00521A56">
            <w:pPr>
              <w:rPr>
                <w:rFonts w:ascii="Arial" w:eastAsia="Arial Unicode MS" w:hAnsi="Arial"/>
              </w:rPr>
            </w:pPr>
          </w:p>
        </w:tc>
      </w:tr>
      <w:tr w:rsidR="007D5847" w:rsidRPr="00E91314" w14:paraId="30F492D7" w14:textId="77777777" w:rsidTr="00C53A3A">
        <w:trPr>
          <w:trHeight w:val="217"/>
        </w:trPr>
        <w:tc>
          <w:tcPr>
            <w:tcW w:w="2567" w:type="dxa"/>
            <w:gridSpan w:val="2"/>
          </w:tcPr>
          <w:p w14:paraId="50BEE53D" w14:textId="77777777" w:rsidR="007D5847" w:rsidRPr="00E91314" w:rsidRDefault="007D5847" w:rsidP="00521A56">
            <w:pPr>
              <w:rPr>
                <w:rFonts w:eastAsia="Arial Unicode MS"/>
              </w:rPr>
            </w:pPr>
          </w:p>
        </w:tc>
        <w:tc>
          <w:tcPr>
            <w:tcW w:w="3388" w:type="dxa"/>
          </w:tcPr>
          <w:p w14:paraId="466D2ABA" w14:textId="77777777" w:rsidR="007D5847" w:rsidRPr="00E91314" w:rsidRDefault="007D5847" w:rsidP="00521A56">
            <w:pPr>
              <w:rPr>
                <w:rFonts w:eastAsia="Arial Unicode MS"/>
              </w:rPr>
            </w:pPr>
          </w:p>
        </w:tc>
        <w:tc>
          <w:tcPr>
            <w:tcW w:w="1140" w:type="dxa"/>
          </w:tcPr>
          <w:p w14:paraId="650D0C0B" w14:textId="77777777" w:rsidR="007D5847" w:rsidRPr="00E91314" w:rsidRDefault="007D5847" w:rsidP="00521A56">
            <w:pPr>
              <w:rPr>
                <w:rFonts w:eastAsia="Arial Unicode MS"/>
              </w:rPr>
            </w:pPr>
          </w:p>
        </w:tc>
        <w:tc>
          <w:tcPr>
            <w:tcW w:w="720" w:type="dxa"/>
          </w:tcPr>
          <w:p w14:paraId="4093E01B" w14:textId="77777777" w:rsidR="007D5847" w:rsidRPr="00E91314" w:rsidRDefault="007D5847" w:rsidP="00521A56">
            <w:pPr>
              <w:rPr>
                <w:rFonts w:eastAsia="Arial Unicode MS"/>
              </w:rPr>
            </w:pPr>
          </w:p>
        </w:tc>
        <w:tc>
          <w:tcPr>
            <w:tcW w:w="1800" w:type="dxa"/>
          </w:tcPr>
          <w:p w14:paraId="04094B0C" w14:textId="77777777" w:rsidR="007D5847" w:rsidRPr="00E91314" w:rsidRDefault="007D5847" w:rsidP="00521A56">
            <w:pPr>
              <w:rPr>
                <w:rFonts w:eastAsia="Arial Unicode MS"/>
              </w:rPr>
            </w:pPr>
          </w:p>
        </w:tc>
        <w:tc>
          <w:tcPr>
            <w:tcW w:w="1920" w:type="dxa"/>
          </w:tcPr>
          <w:p w14:paraId="7390B9AA" w14:textId="77777777" w:rsidR="007D5847" w:rsidRPr="00E91314" w:rsidRDefault="007D5847" w:rsidP="00521A56">
            <w:pPr>
              <w:rPr>
                <w:rFonts w:ascii="Arial" w:eastAsia="Arial Unicode MS" w:hAnsi="Arial"/>
              </w:rPr>
            </w:pPr>
          </w:p>
        </w:tc>
        <w:tc>
          <w:tcPr>
            <w:tcW w:w="1200" w:type="dxa"/>
            <w:shd w:val="clear" w:color="auto" w:fill="auto"/>
          </w:tcPr>
          <w:p w14:paraId="122F9257" w14:textId="77777777" w:rsidR="007D5847" w:rsidRPr="00E91314" w:rsidRDefault="007D5847" w:rsidP="00521A56">
            <w:pPr>
              <w:rPr>
                <w:rFonts w:ascii="Arial" w:eastAsia="Arial Unicode MS" w:hAnsi="Arial"/>
              </w:rPr>
            </w:pPr>
          </w:p>
        </w:tc>
        <w:tc>
          <w:tcPr>
            <w:tcW w:w="1080" w:type="dxa"/>
            <w:shd w:val="clear" w:color="auto" w:fill="auto"/>
          </w:tcPr>
          <w:p w14:paraId="460DD684" w14:textId="77777777" w:rsidR="007D5847" w:rsidRPr="00E91314" w:rsidRDefault="007D5847" w:rsidP="00521A56">
            <w:pPr>
              <w:rPr>
                <w:rFonts w:ascii="Arial" w:eastAsia="Arial Unicode MS" w:hAnsi="Arial"/>
              </w:rPr>
            </w:pPr>
          </w:p>
        </w:tc>
        <w:tc>
          <w:tcPr>
            <w:tcW w:w="1160" w:type="dxa"/>
            <w:shd w:val="clear" w:color="auto" w:fill="auto"/>
          </w:tcPr>
          <w:p w14:paraId="1BEB67AA" w14:textId="77777777" w:rsidR="007D5847" w:rsidRPr="00E91314" w:rsidRDefault="007D5847" w:rsidP="00521A56">
            <w:pPr>
              <w:rPr>
                <w:rFonts w:ascii="Arial" w:eastAsia="Arial Unicode MS" w:hAnsi="Arial"/>
              </w:rPr>
            </w:pPr>
          </w:p>
        </w:tc>
      </w:tr>
      <w:tr w:rsidR="007D5847" w:rsidRPr="00E91314" w14:paraId="3DE0862C" w14:textId="77777777" w:rsidTr="00C53A3A">
        <w:trPr>
          <w:gridBefore w:val="1"/>
          <w:wBefore w:w="15" w:type="dxa"/>
          <w:trHeight w:val="217"/>
        </w:trPr>
        <w:tc>
          <w:tcPr>
            <w:tcW w:w="7080" w:type="dxa"/>
            <w:gridSpan w:val="3"/>
            <w:shd w:val="pct25" w:color="auto" w:fill="auto"/>
          </w:tcPr>
          <w:p w14:paraId="31B210C8" w14:textId="77777777" w:rsidR="007D5847" w:rsidRPr="00E91314" w:rsidRDefault="007D5847" w:rsidP="00521A56">
            <w:r w:rsidRPr="00E91314">
              <w:t>Associationer</w:t>
            </w:r>
          </w:p>
        </w:tc>
        <w:tc>
          <w:tcPr>
            <w:tcW w:w="7880" w:type="dxa"/>
            <w:gridSpan w:val="6"/>
            <w:shd w:val="pct25" w:color="auto" w:fill="auto"/>
          </w:tcPr>
          <w:p w14:paraId="173A97DC" w14:textId="77777777" w:rsidR="007D5847" w:rsidRPr="00E91314" w:rsidRDefault="007D5847" w:rsidP="00521A56">
            <w:pPr>
              <w:rPr>
                <w:rFonts w:eastAsia="Arial Unicode MS"/>
              </w:rPr>
            </w:pPr>
            <w:r w:rsidRPr="00E91314">
              <w:t>Beslutsregel</w:t>
            </w:r>
          </w:p>
        </w:tc>
      </w:tr>
      <w:tr w:rsidR="007D5847" w:rsidRPr="00E91314" w14:paraId="78BC9AFB" w14:textId="77777777" w:rsidTr="00C53A3A">
        <w:trPr>
          <w:gridBefore w:val="1"/>
          <w:wBefore w:w="15" w:type="dxa"/>
          <w:trHeight w:val="217"/>
        </w:trPr>
        <w:tc>
          <w:tcPr>
            <w:tcW w:w="7080" w:type="dxa"/>
            <w:gridSpan w:val="3"/>
          </w:tcPr>
          <w:p w14:paraId="6988291D" w14:textId="77777777" w:rsidR="007D5847" w:rsidRPr="00E91314" w:rsidRDefault="007D5847" w:rsidP="008F1EAD">
            <w:pPr>
              <w:rPr>
                <w:rFonts w:ascii="Arial" w:eastAsia="Arial Unicode MS" w:hAnsi="Arial"/>
                <w:color w:val="000000"/>
              </w:rPr>
            </w:pPr>
            <w:r w:rsidRPr="00E91314">
              <w:rPr>
                <w:rFonts w:ascii="Arial" w:eastAsia="Arial Unicode MS" w:hAnsi="Arial"/>
                <w:color w:val="000000"/>
              </w:rPr>
              <w:t xml:space="preserve"> 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xml:space="preserve">) har </w:t>
            </w:r>
            <w:r w:rsidR="008F1EAD">
              <w:rPr>
                <w:rFonts w:ascii="Arial" w:eastAsia="Arial Unicode MS" w:hAnsi="Arial"/>
                <w:color w:val="000000"/>
              </w:rPr>
              <w:t>en till många sidor (</w:t>
            </w:r>
            <w:proofErr w:type="spellStart"/>
            <w:r w:rsidR="008F1EAD">
              <w:rPr>
                <w:rFonts w:ascii="Arial" w:eastAsia="Arial Unicode MS" w:hAnsi="Arial"/>
                <w:color w:val="000000"/>
              </w:rPr>
              <w:t>TemplatePage</w:t>
            </w:r>
            <w:proofErr w:type="spellEnd"/>
            <w:r w:rsidR="008F1EAD">
              <w:rPr>
                <w:rFonts w:ascii="Arial" w:eastAsia="Arial Unicode MS" w:hAnsi="Arial"/>
                <w:color w:val="000000"/>
              </w:rPr>
              <w:t>)</w:t>
            </w:r>
            <w:r w:rsidR="008959E7">
              <w:rPr>
                <w:rFonts w:ascii="Arial" w:eastAsia="Arial Unicode MS" w:hAnsi="Arial"/>
                <w:color w:val="000000"/>
              </w:rPr>
              <w:t xml:space="preserve"> </w:t>
            </w:r>
          </w:p>
        </w:tc>
        <w:tc>
          <w:tcPr>
            <w:tcW w:w="7880" w:type="dxa"/>
            <w:gridSpan w:val="6"/>
          </w:tcPr>
          <w:p w14:paraId="279E234A" w14:textId="77777777" w:rsidR="007D5847" w:rsidRPr="00E91314" w:rsidRDefault="007D5847" w:rsidP="00521A56">
            <w:pPr>
              <w:rPr>
                <w:rFonts w:ascii="Arial" w:eastAsia="Arial Unicode MS" w:hAnsi="Arial"/>
                <w:color w:val="000000"/>
              </w:rPr>
            </w:pPr>
          </w:p>
        </w:tc>
      </w:tr>
      <w:tr w:rsidR="007D5847" w:rsidRPr="00E91314" w14:paraId="4DB2C7D1" w14:textId="77777777" w:rsidTr="00C53A3A">
        <w:trPr>
          <w:gridBefore w:val="1"/>
          <w:wBefore w:w="15" w:type="dxa"/>
          <w:trHeight w:val="217"/>
        </w:trPr>
        <w:tc>
          <w:tcPr>
            <w:tcW w:w="7080" w:type="dxa"/>
            <w:gridSpan w:val="3"/>
          </w:tcPr>
          <w:p w14:paraId="76928BDC" w14:textId="77777777" w:rsidR="007D5847" w:rsidRPr="00E91314" w:rsidRDefault="007D5847" w:rsidP="00521A56">
            <w:pPr>
              <w:rPr>
                <w:rFonts w:ascii="Arial" w:eastAsia="Arial Unicode MS" w:hAnsi="Arial"/>
                <w:color w:val="000000"/>
              </w:rPr>
            </w:pPr>
          </w:p>
        </w:tc>
        <w:tc>
          <w:tcPr>
            <w:tcW w:w="7880" w:type="dxa"/>
            <w:gridSpan w:val="6"/>
          </w:tcPr>
          <w:p w14:paraId="6F0C80B6" w14:textId="77777777" w:rsidR="007D5847" w:rsidRPr="00E91314" w:rsidRDefault="007D5847" w:rsidP="00521A56">
            <w:pPr>
              <w:rPr>
                <w:rFonts w:ascii="Arial" w:eastAsia="Arial Unicode MS" w:hAnsi="Arial"/>
                <w:color w:val="000000"/>
              </w:rPr>
            </w:pPr>
          </w:p>
        </w:tc>
      </w:tr>
    </w:tbl>
    <w:p w14:paraId="5EA886F3" w14:textId="77777777" w:rsidR="00870854" w:rsidRPr="00E91314" w:rsidRDefault="00870854" w:rsidP="00870854">
      <w:pPr>
        <w:pStyle w:val="Rubrik3"/>
        <w:ind w:left="1304" w:hanging="1304"/>
        <w:rPr>
          <w:i/>
          <w:lang w:val="sv-SE"/>
        </w:rPr>
      </w:pPr>
    </w:p>
    <w:p w14:paraId="024DF2F2" w14:textId="77777777" w:rsidR="00870854" w:rsidRPr="00E91314" w:rsidRDefault="00870854" w:rsidP="00870854">
      <w:pPr>
        <w:spacing w:after="0"/>
        <w:rPr>
          <w:rFonts w:ascii="Arial" w:hAnsi="Arial"/>
          <w:b/>
          <w:i/>
        </w:rPr>
      </w:pPr>
      <w:r w:rsidRPr="00E91314">
        <w:rPr>
          <w:i/>
        </w:rPr>
        <w:br w:type="page"/>
      </w:r>
    </w:p>
    <w:p w14:paraId="036DD927" w14:textId="77777777" w:rsidR="003743C9" w:rsidRPr="00E91314" w:rsidRDefault="003743C9" w:rsidP="003743C9">
      <w:pPr>
        <w:pStyle w:val="Rubrik3"/>
        <w:numPr>
          <w:ilvl w:val="2"/>
          <w:numId w:val="21"/>
        </w:numPr>
        <w:spacing w:before="240" w:after="60"/>
        <w:ind w:left="1134" w:hanging="1134"/>
        <w:rPr>
          <w:i/>
          <w:lang w:val="sv-SE"/>
        </w:rPr>
      </w:pPr>
      <w:bookmarkStart w:id="137" w:name="_Toc220986030"/>
      <w:bookmarkStart w:id="138" w:name="_Toc193243783"/>
      <w:r w:rsidRPr="00E91314">
        <w:rPr>
          <w:i/>
          <w:lang w:val="sv-SE"/>
        </w:rPr>
        <w:lastRenderedPageBreak/>
        <w:t>Klass Formulär</w:t>
      </w:r>
      <w:r>
        <w:rPr>
          <w:i/>
          <w:lang w:val="sv-SE"/>
        </w:rPr>
        <w:t>sida</w:t>
      </w:r>
      <w:r w:rsidRPr="00E91314">
        <w:rPr>
          <w:i/>
          <w:lang w:val="sv-SE"/>
        </w:rPr>
        <w:t xml:space="preserve"> (</w:t>
      </w:r>
      <w:proofErr w:type="spellStart"/>
      <w:r>
        <w:rPr>
          <w:i/>
          <w:lang w:val="sv-SE"/>
        </w:rPr>
        <w:t>TemplatePage</w:t>
      </w:r>
      <w:proofErr w:type="spellEnd"/>
      <w:r w:rsidRPr="00E91314">
        <w:rPr>
          <w:i/>
          <w:lang w:val="sv-SE"/>
        </w:rPr>
        <w:t>)</w:t>
      </w:r>
      <w:bookmarkEnd w:id="137"/>
    </w:p>
    <w:p w14:paraId="2830593B" w14:textId="77777777" w:rsidR="00964956" w:rsidRDefault="00964956" w:rsidP="00964956">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sida</w:t>
      </w:r>
      <w:proofErr w:type="spellEnd"/>
      <w:r>
        <w:t xml:space="preserve"> (Page)</w:t>
      </w:r>
    </w:p>
    <w:p w14:paraId="61DBEF69" w14:textId="77777777" w:rsidR="003C5546" w:rsidRPr="00E91314" w:rsidRDefault="003C5546" w:rsidP="003C5546">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3C5546" w:rsidRPr="00E91314" w14:paraId="5929F6EC" w14:textId="77777777" w:rsidTr="003C5546">
        <w:trPr>
          <w:cantSplit/>
          <w:trHeight w:val="376"/>
        </w:trPr>
        <w:tc>
          <w:tcPr>
            <w:tcW w:w="2545" w:type="dxa"/>
            <w:gridSpan w:val="2"/>
            <w:vMerge w:val="restart"/>
            <w:shd w:val="pct25" w:color="auto" w:fill="auto"/>
          </w:tcPr>
          <w:p w14:paraId="4D7C6892" w14:textId="77777777" w:rsidR="003C5546" w:rsidRPr="00E91314" w:rsidRDefault="003C5546" w:rsidP="003C554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8C48DE5" w14:textId="77777777" w:rsidR="003C5546" w:rsidRPr="00E91314" w:rsidRDefault="003C5546" w:rsidP="003C5546">
            <w:r w:rsidRPr="00E91314">
              <w:t>Beskrivning</w:t>
            </w:r>
          </w:p>
        </w:tc>
        <w:tc>
          <w:tcPr>
            <w:tcW w:w="1140" w:type="dxa"/>
            <w:vMerge w:val="restart"/>
            <w:shd w:val="pct25" w:color="auto" w:fill="auto"/>
          </w:tcPr>
          <w:p w14:paraId="67845066" w14:textId="77777777" w:rsidR="003C5546" w:rsidRPr="00E91314" w:rsidRDefault="003C5546" w:rsidP="003C5546">
            <w:pPr>
              <w:rPr>
                <w:rFonts w:eastAsia="Arial Unicode MS"/>
              </w:rPr>
            </w:pPr>
            <w:r w:rsidRPr="00E91314">
              <w:t>Format</w:t>
            </w:r>
          </w:p>
        </w:tc>
        <w:tc>
          <w:tcPr>
            <w:tcW w:w="717" w:type="dxa"/>
            <w:vMerge w:val="restart"/>
            <w:shd w:val="pct25" w:color="auto" w:fill="auto"/>
          </w:tcPr>
          <w:p w14:paraId="5A0D3A76" w14:textId="77777777" w:rsidR="003C5546" w:rsidRPr="00E91314" w:rsidRDefault="003C5546" w:rsidP="003C5546">
            <w:proofErr w:type="spellStart"/>
            <w:r w:rsidRPr="00E91314">
              <w:t>Mult</w:t>
            </w:r>
            <w:proofErr w:type="spellEnd"/>
          </w:p>
        </w:tc>
        <w:tc>
          <w:tcPr>
            <w:tcW w:w="1803" w:type="dxa"/>
            <w:vMerge w:val="restart"/>
            <w:shd w:val="pct25" w:color="auto" w:fill="auto"/>
          </w:tcPr>
          <w:p w14:paraId="48889FCD" w14:textId="77777777" w:rsidR="003C5546" w:rsidRPr="00E91314" w:rsidRDefault="003C5546" w:rsidP="003C554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C675AA2" w14:textId="77777777" w:rsidR="003C5546" w:rsidRPr="00E91314" w:rsidRDefault="003C5546" w:rsidP="003C5546">
            <w:pPr>
              <w:rPr>
                <w:rFonts w:eastAsia="Arial Unicode MS"/>
              </w:rPr>
            </w:pPr>
            <w:r w:rsidRPr="00E91314">
              <w:t>Beslutsregler och kommentar</w:t>
            </w:r>
          </w:p>
        </w:tc>
        <w:tc>
          <w:tcPr>
            <w:tcW w:w="3440" w:type="dxa"/>
            <w:gridSpan w:val="3"/>
            <w:shd w:val="pct25" w:color="auto" w:fill="auto"/>
          </w:tcPr>
          <w:p w14:paraId="640CC68D" w14:textId="77777777" w:rsidR="003C5546" w:rsidRPr="00E91314" w:rsidRDefault="003C5546" w:rsidP="003C554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3C5546" w:rsidRPr="00E91314" w14:paraId="6347C4C1" w14:textId="77777777" w:rsidTr="003C5546">
        <w:trPr>
          <w:cantSplit/>
          <w:trHeight w:val="375"/>
        </w:trPr>
        <w:tc>
          <w:tcPr>
            <w:tcW w:w="2545" w:type="dxa"/>
            <w:gridSpan w:val="2"/>
            <w:vMerge/>
            <w:shd w:val="pct25" w:color="auto" w:fill="auto"/>
          </w:tcPr>
          <w:p w14:paraId="39F2A48F" w14:textId="77777777" w:rsidR="003C5546" w:rsidRPr="00E91314" w:rsidRDefault="003C5546" w:rsidP="003C5546"/>
        </w:tc>
        <w:tc>
          <w:tcPr>
            <w:tcW w:w="3410" w:type="dxa"/>
            <w:vMerge/>
            <w:shd w:val="pct25" w:color="auto" w:fill="auto"/>
          </w:tcPr>
          <w:p w14:paraId="2C9FE036" w14:textId="77777777" w:rsidR="003C5546" w:rsidRPr="00E91314" w:rsidRDefault="003C5546" w:rsidP="003C5546"/>
        </w:tc>
        <w:tc>
          <w:tcPr>
            <w:tcW w:w="1140" w:type="dxa"/>
            <w:vMerge/>
            <w:shd w:val="pct25" w:color="auto" w:fill="auto"/>
          </w:tcPr>
          <w:p w14:paraId="0C693E6E" w14:textId="77777777" w:rsidR="003C5546" w:rsidRPr="00E91314" w:rsidRDefault="003C5546" w:rsidP="003C5546"/>
        </w:tc>
        <w:tc>
          <w:tcPr>
            <w:tcW w:w="717" w:type="dxa"/>
            <w:vMerge/>
            <w:shd w:val="pct25" w:color="auto" w:fill="auto"/>
          </w:tcPr>
          <w:p w14:paraId="3C8CA806" w14:textId="77777777" w:rsidR="003C5546" w:rsidRPr="00E91314" w:rsidRDefault="003C5546" w:rsidP="003C5546"/>
        </w:tc>
        <w:tc>
          <w:tcPr>
            <w:tcW w:w="1803" w:type="dxa"/>
            <w:vMerge/>
            <w:shd w:val="pct25" w:color="auto" w:fill="auto"/>
          </w:tcPr>
          <w:p w14:paraId="7B16D281" w14:textId="77777777" w:rsidR="003C5546" w:rsidRPr="00E91314" w:rsidRDefault="003C5546" w:rsidP="003C5546"/>
        </w:tc>
        <w:tc>
          <w:tcPr>
            <w:tcW w:w="1920" w:type="dxa"/>
            <w:vMerge/>
            <w:shd w:val="pct25" w:color="auto" w:fill="auto"/>
          </w:tcPr>
          <w:p w14:paraId="3596A762" w14:textId="77777777" w:rsidR="003C5546" w:rsidRPr="00E91314" w:rsidRDefault="003C5546" w:rsidP="003C5546"/>
        </w:tc>
        <w:tc>
          <w:tcPr>
            <w:tcW w:w="1200" w:type="dxa"/>
            <w:tcBorders>
              <w:bottom w:val="single" w:sz="4" w:space="0" w:color="auto"/>
            </w:tcBorders>
            <w:shd w:val="pct25" w:color="auto" w:fill="auto"/>
          </w:tcPr>
          <w:p w14:paraId="6FA032A4" w14:textId="77777777" w:rsidR="003C5546" w:rsidRPr="00E91314" w:rsidRDefault="003C5546"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FC3A7D3" w14:textId="77777777" w:rsidR="003C5546" w:rsidRPr="00E91314" w:rsidRDefault="003C5546" w:rsidP="003C5546">
            <w:pPr>
              <w:rPr>
                <w:rFonts w:eastAsia="Arial Unicode MS"/>
              </w:rPr>
            </w:pPr>
          </w:p>
        </w:tc>
        <w:tc>
          <w:tcPr>
            <w:tcW w:w="1160" w:type="dxa"/>
            <w:tcBorders>
              <w:bottom w:val="single" w:sz="4" w:space="0" w:color="auto"/>
            </w:tcBorders>
            <w:shd w:val="pct25" w:color="auto" w:fill="auto"/>
          </w:tcPr>
          <w:p w14:paraId="400A395F" w14:textId="77777777" w:rsidR="003C5546" w:rsidRPr="00E91314" w:rsidRDefault="003C5546" w:rsidP="003C5546">
            <w:pPr>
              <w:rPr>
                <w:rFonts w:eastAsia="Arial Unicode MS"/>
              </w:rPr>
            </w:pPr>
          </w:p>
        </w:tc>
      </w:tr>
      <w:tr w:rsidR="003C5546" w:rsidRPr="00E91314" w14:paraId="72EDBB54" w14:textId="77777777" w:rsidTr="003C5546">
        <w:trPr>
          <w:trHeight w:val="217"/>
        </w:trPr>
        <w:tc>
          <w:tcPr>
            <w:tcW w:w="2545" w:type="dxa"/>
            <w:gridSpan w:val="2"/>
          </w:tcPr>
          <w:p w14:paraId="535418BF" w14:textId="77777777" w:rsidR="003C5546" w:rsidRPr="00E91314" w:rsidRDefault="003C5546" w:rsidP="003C5546">
            <w:pPr>
              <w:rPr>
                <w:rFonts w:eastAsia="Arial Unicode MS"/>
              </w:rPr>
            </w:pPr>
            <w:r w:rsidRPr="00E91314">
              <w:rPr>
                <w:rFonts w:eastAsia="Arial Unicode MS"/>
              </w:rPr>
              <w:t>(</w:t>
            </w:r>
            <w:proofErr w:type="spellStart"/>
            <w:r>
              <w:rPr>
                <w:rFonts w:eastAsia="Arial Unicode MS"/>
              </w:rPr>
              <w:t>PageNumber</w:t>
            </w:r>
            <w:proofErr w:type="spellEnd"/>
            <w:r w:rsidRPr="00E91314">
              <w:rPr>
                <w:rFonts w:eastAsia="Arial Unicode MS"/>
              </w:rPr>
              <w:t>)</w:t>
            </w:r>
          </w:p>
        </w:tc>
        <w:tc>
          <w:tcPr>
            <w:tcW w:w="3410" w:type="dxa"/>
          </w:tcPr>
          <w:p w14:paraId="5C464228" w14:textId="77777777" w:rsidR="003C5546" w:rsidRPr="00E91314" w:rsidRDefault="003C5546" w:rsidP="003C554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0E64F285"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51B880B4" w14:textId="77777777" w:rsidR="003C5546" w:rsidRPr="00E91314" w:rsidRDefault="003C5546" w:rsidP="003C5546">
            <w:pPr>
              <w:rPr>
                <w:rFonts w:eastAsia="Arial Unicode MS"/>
              </w:rPr>
            </w:pPr>
            <w:proofErr w:type="spellStart"/>
            <w:r w:rsidRPr="00E91314">
              <w:rPr>
                <w:rFonts w:eastAsia="Arial Unicode MS"/>
              </w:rPr>
              <w:t>VÄ</w:t>
            </w:r>
            <w:proofErr w:type="spellEnd"/>
          </w:p>
        </w:tc>
        <w:tc>
          <w:tcPr>
            <w:tcW w:w="717" w:type="dxa"/>
          </w:tcPr>
          <w:p w14:paraId="2E2E4F8F" w14:textId="77777777" w:rsidR="003C5546" w:rsidRPr="00E91314" w:rsidRDefault="003C5546" w:rsidP="003C5546">
            <w:pPr>
              <w:rPr>
                <w:rFonts w:eastAsia="Arial Unicode MS"/>
              </w:rPr>
            </w:pPr>
            <w:r w:rsidRPr="00E91314">
              <w:rPr>
                <w:rFonts w:eastAsia="Arial Unicode MS"/>
              </w:rPr>
              <w:t>1</w:t>
            </w:r>
          </w:p>
        </w:tc>
        <w:tc>
          <w:tcPr>
            <w:tcW w:w="1803" w:type="dxa"/>
          </w:tcPr>
          <w:p w14:paraId="41AEF671" w14:textId="77777777" w:rsidR="003C5546" w:rsidRPr="00E91314" w:rsidRDefault="003C5546" w:rsidP="003C5546">
            <w:pPr>
              <w:rPr>
                <w:rFonts w:eastAsia="Arial Unicode MS"/>
              </w:rPr>
            </w:pPr>
          </w:p>
        </w:tc>
        <w:tc>
          <w:tcPr>
            <w:tcW w:w="1920" w:type="dxa"/>
          </w:tcPr>
          <w:p w14:paraId="7031308E" w14:textId="77777777" w:rsidR="003C5546" w:rsidRPr="00E91314" w:rsidRDefault="003C5546" w:rsidP="003C5546">
            <w:pPr>
              <w:rPr>
                <w:rFonts w:ascii="Arial" w:eastAsia="Arial Unicode MS" w:hAnsi="Arial"/>
              </w:rPr>
            </w:pPr>
          </w:p>
        </w:tc>
        <w:tc>
          <w:tcPr>
            <w:tcW w:w="1200" w:type="dxa"/>
            <w:shd w:val="clear" w:color="auto" w:fill="auto"/>
          </w:tcPr>
          <w:p w14:paraId="2A2099D2" w14:textId="77777777" w:rsidR="003C5546" w:rsidRPr="00E91314" w:rsidRDefault="003C5546" w:rsidP="003C5546">
            <w:pPr>
              <w:rPr>
                <w:rFonts w:ascii="Arial" w:eastAsia="Arial Unicode MS" w:hAnsi="Arial"/>
              </w:rPr>
            </w:pPr>
          </w:p>
        </w:tc>
        <w:tc>
          <w:tcPr>
            <w:tcW w:w="1080" w:type="dxa"/>
            <w:shd w:val="clear" w:color="auto" w:fill="auto"/>
          </w:tcPr>
          <w:p w14:paraId="3FB9C5DC" w14:textId="77777777" w:rsidR="003C5546" w:rsidRPr="00E91314" w:rsidRDefault="003C5546" w:rsidP="003C5546">
            <w:pPr>
              <w:rPr>
                <w:rFonts w:ascii="Arial" w:eastAsia="Arial Unicode MS" w:hAnsi="Arial"/>
              </w:rPr>
            </w:pPr>
          </w:p>
        </w:tc>
        <w:tc>
          <w:tcPr>
            <w:tcW w:w="1160" w:type="dxa"/>
            <w:shd w:val="clear" w:color="auto" w:fill="auto"/>
          </w:tcPr>
          <w:p w14:paraId="54E86814" w14:textId="77777777" w:rsidR="003C5546" w:rsidRPr="00E91314" w:rsidRDefault="003C5546" w:rsidP="003C5546">
            <w:pPr>
              <w:rPr>
                <w:rFonts w:ascii="Arial" w:eastAsia="Arial Unicode MS" w:hAnsi="Arial"/>
              </w:rPr>
            </w:pPr>
          </w:p>
        </w:tc>
      </w:tr>
      <w:tr w:rsidR="003C5546" w:rsidRPr="00E91314" w14:paraId="1821E0CE" w14:textId="77777777" w:rsidTr="003C5546">
        <w:trPr>
          <w:trHeight w:val="217"/>
        </w:trPr>
        <w:tc>
          <w:tcPr>
            <w:tcW w:w="2545" w:type="dxa"/>
            <w:gridSpan w:val="2"/>
          </w:tcPr>
          <w:p w14:paraId="25386D38" w14:textId="77777777" w:rsidR="003C5546" w:rsidRPr="00E91314" w:rsidRDefault="003C5546" w:rsidP="003C5546">
            <w:pPr>
              <w:rPr>
                <w:rFonts w:eastAsia="Arial Unicode MS"/>
              </w:rPr>
            </w:pPr>
            <w:r w:rsidRPr="00E91314">
              <w:rPr>
                <w:rFonts w:eastAsia="Arial Unicode MS"/>
              </w:rPr>
              <w:t>Rubrik</w:t>
            </w:r>
          </w:p>
          <w:p w14:paraId="00C2BFCF" w14:textId="77777777" w:rsidR="003C5546" w:rsidRPr="00E91314" w:rsidRDefault="003C5546" w:rsidP="003C554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4A452018" w14:textId="77777777" w:rsidR="003C5546" w:rsidRPr="00E91314" w:rsidRDefault="003C5546" w:rsidP="003C5546">
            <w:pPr>
              <w:rPr>
                <w:rFonts w:eastAsia="Arial Unicode MS"/>
              </w:rPr>
            </w:pPr>
            <w:r>
              <w:rPr>
                <w:rFonts w:eastAsia="Arial Unicode MS"/>
              </w:rPr>
              <w:t>Sidans</w:t>
            </w:r>
            <w:r w:rsidRPr="00E91314">
              <w:rPr>
                <w:rFonts w:eastAsia="Arial Unicode MS"/>
              </w:rPr>
              <w:t xml:space="preserve"> rubrik.</w:t>
            </w:r>
          </w:p>
          <w:p w14:paraId="58ED25E4"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1CD373B9" w14:textId="77777777" w:rsidR="003C5546" w:rsidRPr="00E91314" w:rsidRDefault="003C5546" w:rsidP="003C5546">
            <w:pPr>
              <w:rPr>
                <w:rFonts w:eastAsia="Arial Unicode MS"/>
              </w:rPr>
            </w:pPr>
            <w:proofErr w:type="spellStart"/>
            <w:r w:rsidRPr="00E91314">
              <w:rPr>
                <w:rFonts w:eastAsia="Arial Unicode MS"/>
              </w:rPr>
              <w:t>TXT</w:t>
            </w:r>
            <w:proofErr w:type="spellEnd"/>
          </w:p>
        </w:tc>
        <w:tc>
          <w:tcPr>
            <w:tcW w:w="717" w:type="dxa"/>
          </w:tcPr>
          <w:p w14:paraId="770B3627" w14:textId="77777777" w:rsidR="003C5546" w:rsidRPr="00E91314" w:rsidRDefault="003C5546"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4296DFB" w14:textId="77777777" w:rsidR="003C5546" w:rsidRPr="00E91314" w:rsidRDefault="003C5546" w:rsidP="003C5546">
            <w:pPr>
              <w:rPr>
                <w:rFonts w:eastAsia="Arial Unicode MS"/>
              </w:rPr>
            </w:pPr>
          </w:p>
        </w:tc>
        <w:tc>
          <w:tcPr>
            <w:tcW w:w="1920" w:type="dxa"/>
          </w:tcPr>
          <w:p w14:paraId="446CFABE" w14:textId="77777777" w:rsidR="003C5546" w:rsidRPr="00E91314" w:rsidRDefault="003C5546" w:rsidP="003C5546">
            <w:pPr>
              <w:rPr>
                <w:rFonts w:ascii="Arial" w:eastAsia="Arial Unicode MS" w:hAnsi="Arial"/>
              </w:rPr>
            </w:pPr>
          </w:p>
        </w:tc>
        <w:tc>
          <w:tcPr>
            <w:tcW w:w="1200" w:type="dxa"/>
            <w:shd w:val="clear" w:color="auto" w:fill="auto"/>
          </w:tcPr>
          <w:p w14:paraId="23DC2C95" w14:textId="77777777" w:rsidR="003C5546" w:rsidRPr="00E91314" w:rsidRDefault="003C5546" w:rsidP="003C5546">
            <w:pPr>
              <w:rPr>
                <w:rFonts w:ascii="Arial" w:eastAsia="Arial Unicode MS" w:hAnsi="Arial"/>
              </w:rPr>
            </w:pPr>
          </w:p>
        </w:tc>
        <w:tc>
          <w:tcPr>
            <w:tcW w:w="1080" w:type="dxa"/>
            <w:shd w:val="clear" w:color="auto" w:fill="auto"/>
          </w:tcPr>
          <w:p w14:paraId="50A716A3" w14:textId="77777777" w:rsidR="003C5546" w:rsidRPr="00E91314" w:rsidRDefault="003C5546" w:rsidP="003C5546">
            <w:pPr>
              <w:rPr>
                <w:rFonts w:ascii="Arial" w:eastAsia="Arial Unicode MS" w:hAnsi="Arial"/>
              </w:rPr>
            </w:pPr>
          </w:p>
        </w:tc>
        <w:tc>
          <w:tcPr>
            <w:tcW w:w="1160" w:type="dxa"/>
            <w:shd w:val="clear" w:color="auto" w:fill="auto"/>
          </w:tcPr>
          <w:p w14:paraId="351C4222" w14:textId="77777777" w:rsidR="003C5546" w:rsidRPr="00E91314" w:rsidRDefault="003C5546" w:rsidP="003C5546">
            <w:pPr>
              <w:rPr>
                <w:rFonts w:ascii="Arial" w:eastAsia="Arial Unicode MS" w:hAnsi="Arial"/>
              </w:rPr>
            </w:pPr>
          </w:p>
        </w:tc>
      </w:tr>
      <w:tr w:rsidR="003C5546" w:rsidRPr="00E91314" w14:paraId="2DB7A377" w14:textId="77777777" w:rsidTr="003C5546">
        <w:trPr>
          <w:trHeight w:val="217"/>
        </w:trPr>
        <w:tc>
          <w:tcPr>
            <w:tcW w:w="2545" w:type="dxa"/>
            <w:gridSpan w:val="2"/>
          </w:tcPr>
          <w:p w14:paraId="66B9F921" w14:textId="77777777" w:rsidR="003C5546" w:rsidRPr="00E91314" w:rsidRDefault="003C5546" w:rsidP="003C5546">
            <w:pPr>
              <w:rPr>
                <w:rFonts w:eastAsia="Arial Unicode MS"/>
              </w:rPr>
            </w:pPr>
            <w:r w:rsidRPr="00E91314">
              <w:rPr>
                <w:rFonts w:eastAsia="Arial Unicode MS"/>
              </w:rPr>
              <w:t>Beskrivning</w:t>
            </w:r>
          </w:p>
          <w:p w14:paraId="07974CF8" w14:textId="77777777" w:rsidR="003C5546" w:rsidRPr="00E91314" w:rsidRDefault="003C5546" w:rsidP="003C554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527081BC" w14:textId="77777777" w:rsidR="003C5546" w:rsidRPr="00E91314" w:rsidRDefault="003C5546" w:rsidP="003C5546">
            <w:pPr>
              <w:rPr>
                <w:rFonts w:eastAsia="Arial Unicode MS"/>
              </w:rPr>
            </w:pPr>
            <w:r w:rsidRPr="00E91314">
              <w:rPr>
                <w:rFonts w:eastAsia="Arial Unicode MS"/>
              </w:rPr>
              <w:t>Beskrivande text.</w:t>
            </w:r>
          </w:p>
          <w:p w14:paraId="412DF99D" w14:textId="77777777" w:rsidR="003C5546" w:rsidRPr="00E91314" w:rsidRDefault="003C5546" w:rsidP="003C554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1BCDE097"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442DD18E" w14:textId="77777777" w:rsidR="003C5546" w:rsidRPr="00E91314" w:rsidRDefault="003C5546" w:rsidP="003C5546">
            <w:pPr>
              <w:rPr>
                <w:rFonts w:eastAsia="Arial Unicode MS"/>
              </w:rPr>
            </w:pPr>
            <w:proofErr w:type="spellStart"/>
            <w:r w:rsidRPr="00E91314">
              <w:rPr>
                <w:rFonts w:eastAsia="Arial Unicode MS"/>
              </w:rPr>
              <w:t>TXT</w:t>
            </w:r>
            <w:proofErr w:type="spellEnd"/>
          </w:p>
        </w:tc>
        <w:tc>
          <w:tcPr>
            <w:tcW w:w="717" w:type="dxa"/>
          </w:tcPr>
          <w:p w14:paraId="2CCD001D" w14:textId="77777777" w:rsidR="003C5546" w:rsidRPr="00E91314" w:rsidRDefault="003C5546"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F8A35F8" w14:textId="77777777" w:rsidR="003C5546" w:rsidRPr="00E91314" w:rsidRDefault="003C5546" w:rsidP="003C554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04455858" w14:textId="77777777" w:rsidR="003C5546" w:rsidRPr="00E91314" w:rsidRDefault="003C5546" w:rsidP="003C5546">
            <w:pPr>
              <w:rPr>
                <w:rFonts w:ascii="Arial" w:eastAsia="Arial Unicode MS" w:hAnsi="Arial"/>
              </w:rPr>
            </w:pPr>
          </w:p>
        </w:tc>
        <w:tc>
          <w:tcPr>
            <w:tcW w:w="1200" w:type="dxa"/>
            <w:shd w:val="clear" w:color="auto" w:fill="auto"/>
          </w:tcPr>
          <w:p w14:paraId="735AD4FF" w14:textId="77777777" w:rsidR="003C5546" w:rsidRPr="00E91314" w:rsidRDefault="003C5546" w:rsidP="003C5546">
            <w:pPr>
              <w:rPr>
                <w:rFonts w:ascii="Arial" w:eastAsia="Arial Unicode MS" w:hAnsi="Arial"/>
              </w:rPr>
            </w:pPr>
          </w:p>
        </w:tc>
        <w:tc>
          <w:tcPr>
            <w:tcW w:w="1080" w:type="dxa"/>
            <w:shd w:val="clear" w:color="auto" w:fill="auto"/>
          </w:tcPr>
          <w:p w14:paraId="7EAA4134" w14:textId="77777777" w:rsidR="003C5546" w:rsidRPr="00E91314" w:rsidRDefault="003C5546" w:rsidP="003C5546">
            <w:pPr>
              <w:rPr>
                <w:rFonts w:ascii="Arial" w:eastAsia="Arial Unicode MS" w:hAnsi="Arial"/>
              </w:rPr>
            </w:pPr>
          </w:p>
        </w:tc>
        <w:tc>
          <w:tcPr>
            <w:tcW w:w="1160" w:type="dxa"/>
            <w:shd w:val="clear" w:color="auto" w:fill="auto"/>
          </w:tcPr>
          <w:p w14:paraId="649470C8" w14:textId="77777777" w:rsidR="003C5546" w:rsidRPr="00E91314" w:rsidRDefault="003C5546" w:rsidP="003C5546">
            <w:pPr>
              <w:rPr>
                <w:rFonts w:ascii="Arial" w:eastAsia="Arial Unicode MS" w:hAnsi="Arial"/>
              </w:rPr>
            </w:pPr>
          </w:p>
        </w:tc>
      </w:tr>
      <w:tr w:rsidR="003C5546" w:rsidRPr="00E91314" w14:paraId="4D07B5F9" w14:textId="77777777" w:rsidTr="003C5546">
        <w:trPr>
          <w:trHeight w:val="217"/>
        </w:trPr>
        <w:tc>
          <w:tcPr>
            <w:tcW w:w="2545" w:type="dxa"/>
            <w:gridSpan w:val="2"/>
          </w:tcPr>
          <w:p w14:paraId="7906DAE7" w14:textId="77777777" w:rsidR="003C5546" w:rsidRPr="00E91314" w:rsidRDefault="003C5546" w:rsidP="003C5546">
            <w:pPr>
              <w:rPr>
                <w:rFonts w:eastAsia="Arial Unicode MS"/>
              </w:rPr>
            </w:pPr>
            <w:r>
              <w:rPr>
                <w:rFonts w:eastAsia="Arial Unicode MS"/>
              </w:rPr>
              <w:t>(</w:t>
            </w:r>
            <w:proofErr w:type="spellStart"/>
            <w:r>
              <w:rPr>
                <w:rFonts w:eastAsia="Arial Unicode MS"/>
              </w:rPr>
              <w:t>LastPage</w:t>
            </w:r>
            <w:proofErr w:type="spellEnd"/>
            <w:r w:rsidRPr="00E91314">
              <w:rPr>
                <w:rFonts w:eastAsia="Arial Unicode MS"/>
              </w:rPr>
              <w:t>)</w:t>
            </w:r>
          </w:p>
        </w:tc>
        <w:tc>
          <w:tcPr>
            <w:tcW w:w="3410" w:type="dxa"/>
          </w:tcPr>
          <w:p w14:paraId="1708C57C" w14:textId="77777777" w:rsidR="003C5546" w:rsidRPr="00E91314" w:rsidRDefault="003C5546" w:rsidP="003C5546">
            <w:pPr>
              <w:rPr>
                <w:rFonts w:eastAsia="Arial Unicode MS"/>
              </w:rPr>
            </w:pPr>
            <w:r w:rsidRPr="00E91314">
              <w:rPr>
                <w:rFonts w:eastAsia="Arial Unicode MS"/>
              </w:rPr>
              <w:t xml:space="preserve">Indikerar om ytterligare </w:t>
            </w:r>
            <w:r>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468CD95F" w14:textId="77777777" w:rsidR="003C5546" w:rsidRPr="00E91314" w:rsidRDefault="003C5546" w:rsidP="003C5546">
            <w:pPr>
              <w:rPr>
                <w:rFonts w:eastAsia="Arial Unicode MS"/>
              </w:rPr>
            </w:pPr>
            <w:r w:rsidRPr="00E91314">
              <w:rPr>
                <w:rFonts w:eastAsia="Arial Unicode MS"/>
              </w:rPr>
              <w:t>S/F</w:t>
            </w:r>
          </w:p>
        </w:tc>
        <w:tc>
          <w:tcPr>
            <w:tcW w:w="717" w:type="dxa"/>
          </w:tcPr>
          <w:p w14:paraId="247BFB9D" w14:textId="77777777" w:rsidR="003C5546" w:rsidRPr="00E91314" w:rsidRDefault="003C5546" w:rsidP="003C5546">
            <w:pPr>
              <w:rPr>
                <w:rFonts w:eastAsia="Arial Unicode MS"/>
              </w:rPr>
            </w:pPr>
            <w:r w:rsidRPr="00E91314">
              <w:rPr>
                <w:rFonts w:eastAsia="Arial Unicode MS"/>
              </w:rPr>
              <w:t>1</w:t>
            </w:r>
          </w:p>
        </w:tc>
        <w:tc>
          <w:tcPr>
            <w:tcW w:w="1803" w:type="dxa"/>
          </w:tcPr>
          <w:p w14:paraId="4370714E" w14:textId="77777777" w:rsidR="003C5546" w:rsidRPr="00E91314" w:rsidRDefault="003C5546" w:rsidP="003C5546">
            <w:pPr>
              <w:rPr>
                <w:rFonts w:eastAsia="Arial Unicode MS"/>
              </w:rPr>
            </w:pPr>
            <w:r w:rsidRPr="00E91314">
              <w:rPr>
                <w:rFonts w:eastAsia="Arial Unicode MS"/>
              </w:rPr>
              <w:t xml:space="preserve">S = Indikerar att detta </w:t>
            </w:r>
            <w:r>
              <w:rPr>
                <w:rFonts w:eastAsia="Arial Unicode MS"/>
              </w:rPr>
              <w:t>är det sist</w:t>
            </w:r>
            <w:r w:rsidRPr="00E91314">
              <w:rPr>
                <w:rFonts w:eastAsia="Arial Unicode MS"/>
              </w:rPr>
              <w:t xml:space="preserve">a </w:t>
            </w:r>
            <w:r>
              <w:rPr>
                <w:rFonts w:eastAsia="Arial Unicode MS"/>
              </w:rPr>
              <w:t>sidan</w:t>
            </w:r>
            <w:r w:rsidRPr="00E91314">
              <w:rPr>
                <w:rFonts w:eastAsia="Arial Unicode MS"/>
              </w:rPr>
              <w:t>.</w:t>
            </w:r>
          </w:p>
          <w:p w14:paraId="4BB78AD0" w14:textId="77777777" w:rsidR="003C5546" w:rsidRPr="00E91314" w:rsidRDefault="003C5546" w:rsidP="003C5546">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Pr>
                <w:rFonts w:eastAsia="Arial Unicode MS"/>
              </w:rPr>
              <w:t>sidor</w:t>
            </w:r>
            <w:r w:rsidRPr="00E91314">
              <w:rPr>
                <w:rFonts w:eastAsia="Arial Unicode MS"/>
              </w:rPr>
              <w:t>.</w:t>
            </w:r>
          </w:p>
        </w:tc>
        <w:tc>
          <w:tcPr>
            <w:tcW w:w="1920" w:type="dxa"/>
          </w:tcPr>
          <w:p w14:paraId="5B55205B" w14:textId="77777777" w:rsidR="003C5546" w:rsidRPr="00E91314" w:rsidRDefault="003C5546" w:rsidP="003C5546">
            <w:pPr>
              <w:rPr>
                <w:rFonts w:ascii="Arial" w:eastAsia="Arial Unicode MS" w:hAnsi="Arial"/>
              </w:rPr>
            </w:pPr>
          </w:p>
        </w:tc>
        <w:tc>
          <w:tcPr>
            <w:tcW w:w="1200" w:type="dxa"/>
            <w:shd w:val="clear" w:color="auto" w:fill="auto"/>
          </w:tcPr>
          <w:p w14:paraId="6BC7383E" w14:textId="77777777" w:rsidR="003C5546" w:rsidRPr="00E91314" w:rsidRDefault="003C5546" w:rsidP="003C5546">
            <w:pPr>
              <w:rPr>
                <w:rFonts w:ascii="Arial" w:eastAsia="Arial Unicode MS" w:hAnsi="Arial"/>
              </w:rPr>
            </w:pPr>
          </w:p>
        </w:tc>
        <w:tc>
          <w:tcPr>
            <w:tcW w:w="1080" w:type="dxa"/>
            <w:shd w:val="clear" w:color="auto" w:fill="auto"/>
          </w:tcPr>
          <w:p w14:paraId="54C5A606" w14:textId="77777777" w:rsidR="003C5546" w:rsidRPr="00E91314" w:rsidRDefault="003C5546" w:rsidP="003C5546">
            <w:pPr>
              <w:rPr>
                <w:rFonts w:ascii="Arial" w:eastAsia="Arial Unicode MS" w:hAnsi="Arial"/>
              </w:rPr>
            </w:pPr>
          </w:p>
        </w:tc>
        <w:tc>
          <w:tcPr>
            <w:tcW w:w="1160" w:type="dxa"/>
            <w:shd w:val="clear" w:color="auto" w:fill="auto"/>
          </w:tcPr>
          <w:p w14:paraId="3D7F05A1" w14:textId="77777777" w:rsidR="003C5546" w:rsidRPr="00E91314" w:rsidRDefault="003C5546" w:rsidP="003C5546">
            <w:pPr>
              <w:rPr>
                <w:rFonts w:ascii="Arial" w:eastAsia="Arial Unicode MS" w:hAnsi="Arial"/>
              </w:rPr>
            </w:pPr>
          </w:p>
        </w:tc>
      </w:tr>
      <w:tr w:rsidR="003C5546" w:rsidRPr="00E91314" w14:paraId="2EBA6B12" w14:textId="77777777" w:rsidTr="003C5546">
        <w:trPr>
          <w:trHeight w:val="217"/>
        </w:trPr>
        <w:tc>
          <w:tcPr>
            <w:tcW w:w="2545" w:type="dxa"/>
            <w:gridSpan w:val="2"/>
          </w:tcPr>
          <w:p w14:paraId="3BDCEC0C" w14:textId="77777777" w:rsidR="003C5546" w:rsidRPr="00E91314" w:rsidRDefault="003C5546" w:rsidP="003C5546">
            <w:pPr>
              <w:rPr>
                <w:rFonts w:eastAsia="Arial Unicode MS"/>
              </w:rPr>
            </w:pPr>
            <w:r>
              <w:rPr>
                <w:rFonts w:eastAsia="Arial Unicode MS"/>
              </w:rPr>
              <w:lastRenderedPageBreak/>
              <w:t>Frågegruppering</w:t>
            </w:r>
            <w:r w:rsidRPr="00E91314">
              <w:rPr>
                <w:rFonts w:eastAsia="Arial Unicode MS"/>
              </w:rPr>
              <w:t>/id</w:t>
            </w:r>
          </w:p>
          <w:p w14:paraId="255852FD" w14:textId="77777777" w:rsidR="003C5546" w:rsidRPr="00E91314" w:rsidRDefault="003C5546" w:rsidP="003C5546">
            <w:pPr>
              <w:rPr>
                <w:rFonts w:eastAsia="Arial Unicode MS"/>
              </w:rPr>
            </w:pPr>
            <w:r w:rsidRPr="00E91314">
              <w:rPr>
                <w:rFonts w:eastAsia="Arial Unicode MS"/>
              </w:rPr>
              <w:t>(</w:t>
            </w:r>
            <w:proofErr w:type="spellStart"/>
            <w:r>
              <w:rPr>
                <w:rFonts w:eastAsia="Arial Unicode MS"/>
              </w:rPr>
              <w:t>Template</w:t>
            </w:r>
            <w:r w:rsidRPr="00E91314">
              <w:rPr>
                <w:rFonts w:eastAsia="Arial Unicode MS"/>
              </w:rPr>
              <w:t>Question</w:t>
            </w:r>
            <w:r>
              <w:rPr>
                <w:rFonts w:eastAsia="Arial Unicode MS"/>
              </w:rPr>
              <w:t>Block</w:t>
            </w:r>
            <w:proofErr w:type="spellEnd"/>
            <w:r w:rsidRPr="00E91314">
              <w:rPr>
                <w:rFonts w:eastAsia="Arial Unicode MS"/>
              </w:rPr>
              <w:t>)</w:t>
            </w:r>
          </w:p>
        </w:tc>
        <w:tc>
          <w:tcPr>
            <w:tcW w:w="3410" w:type="dxa"/>
          </w:tcPr>
          <w:p w14:paraId="48748A74" w14:textId="77777777" w:rsidR="003C5546" w:rsidRPr="00E91314" w:rsidRDefault="003C5546" w:rsidP="003C5546">
            <w:pPr>
              <w:rPr>
                <w:rFonts w:eastAsia="Arial Unicode MS"/>
              </w:rPr>
            </w:pPr>
            <w:r w:rsidRPr="00E91314">
              <w:rPr>
                <w:rFonts w:eastAsia="Arial Unicode MS"/>
              </w:rPr>
              <w:t xml:space="preserve">Koppling till klass för </w:t>
            </w:r>
            <w:r>
              <w:rPr>
                <w:rFonts w:eastAsia="Arial Unicode MS"/>
              </w:rPr>
              <w:t>frågegruppering</w:t>
            </w:r>
            <w:r w:rsidRPr="00E91314">
              <w:rPr>
                <w:rFonts w:eastAsia="Arial Unicode MS"/>
              </w:rPr>
              <w:t>.</w:t>
            </w:r>
          </w:p>
        </w:tc>
        <w:tc>
          <w:tcPr>
            <w:tcW w:w="1140" w:type="dxa"/>
          </w:tcPr>
          <w:p w14:paraId="39F0561D" w14:textId="77777777" w:rsidR="003C5546" w:rsidRPr="00E91314" w:rsidRDefault="003C5546" w:rsidP="003C5546">
            <w:pPr>
              <w:rPr>
                <w:rFonts w:eastAsia="Arial Unicode MS"/>
              </w:rPr>
            </w:pPr>
            <w:r w:rsidRPr="00E91314">
              <w:rPr>
                <w:rFonts w:eastAsia="Arial Unicode MS"/>
              </w:rPr>
              <w:t>II</w:t>
            </w:r>
          </w:p>
        </w:tc>
        <w:tc>
          <w:tcPr>
            <w:tcW w:w="717" w:type="dxa"/>
          </w:tcPr>
          <w:p w14:paraId="5424656F" w14:textId="77777777" w:rsidR="003C5546" w:rsidRPr="00E91314" w:rsidRDefault="003C554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1354376E" w14:textId="77777777" w:rsidR="003C5546" w:rsidRPr="00E91314" w:rsidRDefault="003C5546" w:rsidP="003C554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20DF4437" w14:textId="77777777" w:rsidR="003C5546" w:rsidRPr="00E91314" w:rsidRDefault="003C5546" w:rsidP="003C5546">
            <w:pPr>
              <w:rPr>
                <w:rFonts w:ascii="Arial" w:eastAsia="Arial Unicode MS" w:hAnsi="Arial"/>
              </w:rPr>
            </w:pPr>
          </w:p>
        </w:tc>
        <w:tc>
          <w:tcPr>
            <w:tcW w:w="1200" w:type="dxa"/>
            <w:shd w:val="clear" w:color="auto" w:fill="auto"/>
          </w:tcPr>
          <w:p w14:paraId="3048AFDF" w14:textId="77777777" w:rsidR="003C5546" w:rsidRPr="00E91314" w:rsidRDefault="003C5546" w:rsidP="003C5546">
            <w:pPr>
              <w:rPr>
                <w:rFonts w:ascii="Arial" w:eastAsia="Arial Unicode MS" w:hAnsi="Arial"/>
              </w:rPr>
            </w:pPr>
          </w:p>
        </w:tc>
        <w:tc>
          <w:tcPr>
            <w:tcW w:w="1080" w:type="dxa"/>
            <w:shd w:val="clear" w:color="auto" w:fill="auto"/>
          </w:tcPr>
          <w:p w14:paraId="6F8FD932" w14:textId="77777777" w:rsidR="003C5546" w:rsidRPr="00E91314" w:rsidRDefault="003C5546" w:rsidP="003C5546">
            <w:pPr>
              <w:rPr>
                <w:rFonts w:ascii="Arial" w:eastAsia="Arial Unicode MS" w:hAnsi="Arial"/>
              </w:rPr>
            </w:pPr>
          </w:p>
        </w:tc>
        <w:tc>
          <w:tcPr>
            <w:tcW w:w="1160" w:type="dxa"/>
            <w:shd w:val="clear" w:color="auto" w:fill="auto"/>
          </w:tcPr>
          <w:p w14:paraId="7C8C5589" w14:textId="77777777" w:rsidR="003C5546" w:rsidRPr="00E91314" w:rsidRDefault="003C5546" w:rsidP="003C5546">
            <w:pPr>
              <w:rPr>
                <w:rFonts w:ascii="Arial" w:eastAsia="Arial Unicode MS" w:hAnsi="Arial"/>
              </w:rPr>
            </w:pPr>
          </w:p>
        </w:tc>
      </w:tr>
      <w:tr w:rsidR="003C5546" w:rsidRPr="00E91314" w14:paraId="3FAF13FB" w14:textId="77777777" w:rsidTr="003C5546">
        <w:trPr>
          <w:trHeight w:val="217"/>
        </w:trPr>
        <w:tc>
          <w:tcPr>
            <w:tcW w:w="2545" w:type="dxa"/>
            <w:gridSpan w:val="2"/>
          </w:tcPr>
          <w:p w14:paraId="40AA6695" w14:textId="77777777" w:rsidR="003C5546" w:rsidRPr="00E91314" w:rsidRDefault="003C5546" w:rsidP="003C5546">
            <w:pPr>
              <w:rPr>
                <w:rFonts w:eastAsia="Arial Unicode MS"/>
              </w:rPr>
            </w:pPr>
          </w:p>
        </w:tc>
        <w:tc>
          <w:tcPr>
            <w:tcW w:w="3410" w:type="dxa"/>
          </w:tcPr>
          <w:p w14:paraId="642E422F" w14:textId="77777777" w:rsidR="003C5546" w:rsidRPr="00E91314" w:rsidRDefault="003C5546" w:rsidP="003C5546">
            <w:pPr>
              <w:rPr>
                <w:rFonts w:eastAsia="Arial Unicode MS"/>
              </w:rPr>
            </w:pPr>
          </w:p>
        </w:tc>
        <w:tc>
          <w:tcPr>
            <w:tcW w:w="1140" w:type="dxa"/>
          </w:tcPr>
          <w:p w14:paraId="5DAE0008" w14:textId="77777777" w:rsidR="003C5546" w:rsidRPr="00E91314" w:rsidRDefault="003C5546" w:rsidP="003C5546">
            <w:pPr>
              <w:rPr>
                <w:rFonts w:eastAsia="Arial Unicode MS"/>
              </w:rPr>
            </w:pPr>
          </w:p>
        </w:tc>
        <w:tc>
          <w:tcPr>
            <w:tcW w:w="717" w:type="dxa"/>
          </w:tcPr>
          <w:p w14:paraId="77440F84" w14:textId="77777777" w:rsidR="003C5546" w:rsidRPr="00E91314" w:rsidRDefault="003C5546" w:rsidP="003C5546">
            <w:pPr>
              <w:rPr>
                <w:rFonts w:eastAsia="Arial Unicode MS"/>
              </w:rPr>
            </w:pPr>
          </w:p>
        </w:tc>
        <w:tc>
          <w:tcPr>
            <w:tcW w:w="1803" w:type="dxa"/>
          </w:tcPr>
          <w:p w14:paraId="09142847" w14:textId="77777777" w:rsidR="003C5546" w:rsidRPr="00E91314" w:rsidRDefault="003C5546" w:rsidP="003C5546">
            <w:pPr>
              <w:rPr>
                <w:rFonts w:eastAsia="Arial Unicode MS"/>
              </w:rPr>
            </w:pPr>
          </w:p>
        </w:tc>
        <w:tc>
          <w:tcPr>
            <w:tcW w:w="1920" w:type="dxa"/>
          </w:tcPr>
          <w:p w14:paraId="6559DFDE" w14:textId="77777777" w:rsidR="003C5546" w:rsidRPr="00E91314" w:rsidRDefault="003C5546" w:rsidP="003C5546">
            <w:pPr>
              <w:rPr>
                <w:rFonts w:ascii="Arial" w:eastAsia="Arial Unicode MS" w:hAnsi="Arial"/>
              </w:rPr>
            </w:pPr>
          </w:p>
        </w:tc>
        <w:tc>
          <w:tcPr>
            <w:tcW w:w="1200" w:type="dxa"/>
            <w:shd w:val="clear" w:color="auto" w:fill="auto"/>
          </w:tcPr>
          <w:p w14:paraId="43EE2AB4" w14:textId="77777777" w:rsidR="003C5546" w:rsidRPr="00E91314" w:rsidRDefault="003C5546" w:rsidP="003C5546">
            <w:pPr>
              <w:rPr>
                <w:rFonts w:ascii="Arial" w:eastAsia="Arial Unicode MS" w:hAnsi="Arial"/>
              </w:rPr>
            </w:pPr>
          </w:p>
        </w:tc>
        <w:tc>
          <w:tcPr>
            <w:tcW w:w="1080" w:type="dxa"/>
            <w:shd w:val="clear" w:color="auto" w:fill="auto"/>
          </w:tcPr>
          <w:p w14:paraId="22E91A2D" w14:textId="77777777" w:rsidR="003C5546" w:rsidRPr="00E91314" w:rsidRDefault="003C5546" w:rsidP="003C5546">
            <w:pPr>
              <w:rPr>
                <w:rFonts w:ascii="Arial" w:eastAsia="Arial Unicode MS" w:hAnsi="Arial"/>
              </w:rPr>
            </w:pPr>
          </w:p>
        </w:tc>
        <w:tc>
          <w:tcPr>
            <w:tcW w:w="1160" w:type="dxa"/>
            <w:shd w:val="clear" w:color="auto" w:fill="auto"/>
          </w:tcPr>
          <w:p w14:paraId="639E0191" w14:textId="77777777" w:rsidR="003C5546" w:rsidRPr="00E91314" w:rsidRDefault="003C5546" w:rsidP="003C5546">
            <w:pPr>
              <w:rPr>
                <w:rFonts w:ascii="Arial" w:eastAsia="Arial Unicode MS" w:hAnsi="Arial"/>
              </w:rPr>
            </w:pPr>
          </w:p>
        </w:tc>
      </w:tr>
      <w:tr w:rsidR="003C5546" w:rsidRPr="00E91314" w14:paraId="6E333073" w14:textId="77777777" w:rsidTr="003C5546">
        <w:trPr>
          <w:gridBefore w:val="1"/>
          <w:wBefore w:w="15" w:type="dxa"/>
          <w:trHeight w:val="217"/>
        </w:trPr>
        <w:tc>
          <w:tcPr>
            <w:tcW w:w="7080" w:type="dxa"/>
            <w:gridSpan w:val="3"/>
            <w:shd w:val="pct25" w:color="auto" w:fill="auto"/>
          </w:tcPr>
          <w:p w14:paraId="3A9E6B23" w14:textId="77777777" w:rsidR="003C5546" w:rsidRPr="00E91314" w:rsidRDefault="003C5546" w:rsidP="003C5546">
            <w:pPr>
              <w:rPr>
                <w:b/>
              </w:rPr>
            </w:pPr>
            <w:r w:rsidRPr="00E91314">
              <w:rPr>
                <w:b/>
              </w:rPr>
              <w:t>Associationer</w:t>
            </w:r>
          </w:p>
        </w:tc>
        <w:tc>
          <w:tcPr>
            <w:tcW w:w="7880" w:type="dxa"/>
            <w:gridSpan w:val="6"/>
            <w:shd w:val="pct25" w:color="auto" w:fill="auto"/>
          </w:tcPr>
          <w:p w14:paraId="6A80E738" w14:textId="77777777" w:rsidR="003C5546" w:rsidRPr="00E91314" w:rsidRDefault="003C5546" w:rsidP="003C5546">
            <w:pPr>
              <w:rPr>
                <w:rFonts w:eastAsia="Arial Unicode MS"/>
                <w:b/>
              </w:rPr>
            </w:pPr>
            <w:r w:rsidRPr="00E91314">
              <w:rPr>
                <w:b/>
              </w:rPr>
              <w:t>Beslutsregel</w:t>
            </w:r>
          </w:p>
        </w:tc>
      </w:tr>
      <w:tr w:rsidR="003C5546" w:rsidRPr="00E91314" w14:paraId="5B04050E" w14:textId="77777777" w:rsidTr="003C5546">
        <w:trPr>
          <w:gridBefore w:val="1"/>
          <w:wBefore w:w="15" w:type="dxa"/>
          <w:trHeight w:val="217"/>
        </w:trPr>
        <w:tc>
          <w:tcPr>
            <w:tcW w:w="7080" w:type="dxa"/>
            <w:gridSpan w:val="3"/>
          </w:tcPr>
          <w:p w14:paraId="3CD69534" w14:textId="77777777" w:rsidR="003C5546" w:rsidRPr="00E91314" w:rsidRDefault="003C5546" w:rsidP="003C5546">
            <w:pPr>
              <w:rPr>
                <w:rFonts w:ascii="Arial" w:eastAsia="Arial Unicode MS" w:hAnsi="Arial"/>
                <w:color w:val="000000"/>
              </w:rPr>
            </w:pPr>
            <w:r w:rsidRPr="00E91314">
              <w:rPr>
                <w:rFonts w:ascii="Arial" w:eastAsia="Arial Unicode MS" w:hAnsi="Arial"/>
                <w:color w:val="000000"/>
              </w:rPr>
              <w:t>En formulär</w:t>
            </w:r>
            <w:r>
              <w:rPr>
                <w:rFonts w:ascii="Arial" w:eastAsia="Arial Unicode MS" w:hAnsi="Arial"/>
                <w:color w:val="000000"/>
              </w:rPr>
              <w:t>sida</w:t>
            </w:r>
            <w:r w:rsidRPr="00E91314">
              <w:rPr>
                <w:rFonts w:ascii="Arial" w:eastAsia="Arial Unicode MS" w:hAnsi="Arial"/>
                <w:color w:val="000000"/>
              </w:rPr>
              <w:t>(</w:t>
            </w:r>
            <w:r>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Pr>
                <w:rFonts w:ascii="Arial" w:eastAsia="Arial Unicode MS" w:hAnsi="Arial"/>
                <w:color w:val="000000"/>
              </w:rPr>
              <w:t>frågegrupperingar (</w:t>
            </w:r>
            <w:proofErr w:type="spellStart"/>
            <w:r>
              <w:rPr>
                <w:rFonts w:ascii="Arial" w:eastAsia="Arial Unicode MS" w:hAnsi="Arial"/>
                <w:color w:val="000000"/>
              </w:rPr>
              <w:t>TemplateQuestionBlock</w:t>
            </w:r>
            <w:proofErr w:type="spellEnd"/>
            <w:r>
              <w:rPr>
                <w:rFonts w:ascii="Arial" w:eastAsia="Arial Unicode MS" w:hAnsi="Arial"/>
                <w:color w:val="000000"/>
              </w:rPr>
              <w:t>)</w:t>
            </w:r>
          </w:p>
        </w:tc>
        <w:tc>
          <w:tcPr>
            <w:tcW w:w="7880" w:type="dxa"/>
            <w:gridSpan w:val="6"/>
          </w:tcPr>
          <w:p w14:paraId="0F26B540" w14:textId="77777777" w:rsidR="003C5546" w:rsidRPr="00E91314" w:rsidRDefault="003C5546" w:rsidP="003C5546">
            <w:pPr>
              <w:rPr>
                <w:rFonts w:ascii="Arial" w:eastAsia="Arial Unicode MS" w:hAnsi="Arial"/>
                <w:color w:val="000000"/>
              </w:rPr>
            </w:pPr>
          </w:p>
        </w:tc>
      </w:tr>
      <w:tr w:rsidR="003C5546" w:rsidRPr="00E91314" w14:paraId="0330E431" w14:textId="77777777" w:rsidTr="003C5546">
        <w:trPr>
          <w:gridBefore w:val="1"/>
          <w:wBefore w:w="15" w:type="dxa"/>
          <w:trHeight w:val="217"/>
        </w:trPr>
        <w:tc>
          <w:tcPr>
            <w:tcW w:w="7080" w:type="dxa"/>
            <w:gridSpan w:val="3"/>
          </w:tcPr>
          <w:p w14:paraId="4442DBC1" w14:textId="77777777" w:rsidR="003C5546" w:rsidRPr="00E91314" w:rsidRDefault="003C5546" w:rsidP="003C5546">
            <w:pPr>
              <w:rPr>
                <w:rFonts w:ascii="Arial" w:eastAsia="Arial Unicode MS" w:hAnsi="Arial"/>
                <w:color w:val="000000"/>
              </w:rPr>
            </w:pPr>
          </w:p>
        </w:tc>
        <w:tc>
          <w:tcPr>
            <w:tcW w:w="7880" w:type="dxa"/>
            <w:gridSpan w:val="6"/>
          </w:tcPr>
          <w:p w14:paraId="53F543A5" w14:textId="77777777" w:rsidR="003C5546" w:rsidRPr="00E91314" w:rsidRDefault="003C5546" w:rsidP="003C5546">
            <w:pPr>
              <w:rPr>
                <w:rFonts w:ascii="Arial" w:eastAsia="Arial Unicode MS" w:hAnsi="Arial"/>
                <w:color w:val="000000"/>
              </w:rPr>
            </w:pPr>
          </w:p>
        </w:tc>
      </w:tr>
    </w:tbl>
    <w:p w14:paraId="05AED7B6" w14:textId="77777777" w:rsidR="003C5546" w:rsidRPr="00E91314" w:rsidRDefault="003C5546" w:rsidP="003C5546"/>
    <w:p w14:paraId="1F962588" w14:textId="77777777" w:rsidR="003743C9" w:rsidRPr="003743C9" w:rsidRDefault="003743C9" w:rsidP="003743C9">
      <w:pPr>
        <w:spacing w:after="0"/>
      </w:pPr>
    </w:p>
    <w:p w14:paraId="5E2A96A8" w14:textId="77777777" w:rsidR="003C5546" w:rsidRDefault="003C5546">
      <w:pPr>
        <w:spacing w:before="0" w:after="0"/>
        <w:rPr>
          <w:rFonts w:ascii="Arial" w:hAnsi="Arial" w:cs="Arial"/>
          <w:b/>
          <w:bCs/>
          <w:i/>
          <w:sz w:val="22"/>
          <w:szCs w:val="26"/>
        </w:rPr>
      </w:pPr>
      <w:r>
        <w:rPr>
          <w:i/>
        </w:rPr>
        <w:br w:type="page"/>
      </w:r>
    </w:p>
    <w:p w14:paraId="22E287D5" w14:textId="77777777" w:rsidR="00A02D10" w:rsidRPr="00E91314" w:rsidRDefault="00A02D10" w:rsidP="00AA406D">
      <w:pPr>
        <w:pStyle w:val="Rubrik3"/>
        <w:numPr>
          <w:ilvl w:val="2"/>
          <w:numId w:val="21"/>
        </w:numPr>
        <w:spacing w:before="240" w:after="60"/>
        <w:ind w:left="1134" w:hanging="1134"/>
        <w:rPr>
          <w:i/>
          <w:lang w:val="sv-SE"/>
        </w:rPr>
      </w:pPr>
      <w:bookmarkStart w:id="139" w:name="_Toc220986031"/>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bookmarkEnd w:id="139"/>
    </w:p>
    <w:p w14:paraId="6781BB9C" w14:textId="77777777" w:rsidR="00A02D10" w:rsidRPr="00E91314" w:rsidRDefault="00A02D10" w:rsidP="00A02D10">
      <w:pPr>
        <w:spacing w:after="0"/>
      </w:pPr>
      <w:r w:rsidRPr="00E91314">
        <w:t xml:space="preserve">Objektet innehåller </w:t>
      </w:r>
      <w:r>
        <w:t xml:space="preserve">en till många </w:t>
      </w:r>
      <w:r w:rsidR="003C5546">
        <w:t>frågegrupperingar</w:t>
      </w:r>
      <w:r>
        <w:t>.  En sida är ett sätt att dela upp/gruppera ett formulär.</w:t>
      </w:r>
      <w:r w:rsidRPr="00E91314">
        <w:t xml:space="preserve"> </w:t>
      </w:r>
    </w:p>
    <w:p w14:paraId="77074994"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209E33DE" w14:textId="77777777" w:rsidTr="00A02D10">
        <w:trPr>
          <w:cantSplit/>
          <w:trHeight w:val="376"/>
        </w:trPr>
        <w:tc>
          <w:tcPr>
            <w:tcW w:w="2545" w:type="dxa"/>
            <w:gridSpan w:val="2"/>
            <w:vMerge w:val="restart"/>
            <w:shd w:val="pct25" w:color="auto" w:fill="auto"/>
          </w:tcPr>
          <w:p w14:paraId="6D9EA0E8"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98FE514" w14:textId="77777777" w:rsidR="00A02D10" w:rsidRPr="00E91314" w:rsidRDefault="00A02D10" w:rsidP="00A02D10">
            <w:r w:rsidRPr="00E91314">
              <w:t>Beskrivning</w:t>
            </w:r>
          </w:p>
        </w:tc>
        <w:tc>
          <w:tcPr>
            <w:tcW w:w="1140" w:type="dxa"/>
            <w:vMerge w:val="restart"/>
            <w:shd w:val="pct25" w:color="auto" w:fill="auto"/>
          </w:tcPr>
          <w:p w14:paraId="205439C3"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5A38AD4E" w14:textId="77777777" w:rsidR="00A02D10" w:rsidRPr="00E91314" w:rsidRDefault="00A02D10" w:rsidP="00A02D10">
            <w:proofErr w:type="spellStart"/>
            <w:r w:rsidRPr="00E91314">
              <w:t>Mult</w:t>
            </w:r>
            <w:proofErr w:type="spellEnd"/>
          </w:p>
        </w:tc>
        <w:tc>
          <w:tcPr>
            <w:tcW w:w="1803" w:type="dxa"/>
            <w:vMerge w:val="restart"/>
            <w:shd w:val="pct25" w:color="auto" w:fill="auto"/>
          </w:tcPr>
          <w:p w14:paraId="4B5D5D68" w14:textId="77777777" w:rsidR="00A02D10" w:rsidRPr="00E91314" w:rsidRDefault="00A02D10" w:rsidP="00A02D10">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7D530FA"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28C4CAA0" w14:textId="77777777" w:rsidR="00A02D10" w:rsidRPr="00E91314" w:rsidRDefault="00A02D10" w:rsidP="00A02D10">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A02D10" w:rsidRPr="00E91314" w14:paraId="07DAD2E6" w14:textId="77777777" w:rsidTr="00A02D10">
        <w:trPr>
          <w:cantSplit/>
          <w:trHeight w:val="375"/>
        </w:trPr>
        <w:tc>
          <w:tcPr>
            <w:tcW w:w="2545" w:type="dxa"/>
            <w:gridSpan w:val="2"/>
            <w:vMerge/>
            <w:shd w:val="pct25" w:color="auto" w:fill="auto"/>
          </w:tcPr>
          <w:p w14:paraId="70389A05" w14:textId="77777777" w:rsidR="00A02D10" w:rsidRPr="00E91314" w:rsidRDefault="00A02D10" w:rsidP="00A02D10"/>
        </w:tc>
        <w:tc>
          <w:tcPr>
            <w:tcW w:w="3410" w:type="dxa"/>
            <w:vMerge/>
            <w:shd w:val="pct25" w:color="auto" w:fill="auto"/>
          </w:tcPr>
          <w:p w14:paraId="4679B1DE" w14:textId="77777777" w:rsidR="00A02D10" w:rsidRPr="00E91314" w:rsidRDefault="00A02D10" w:rsidP="00A02D10"/>
        </w:tc>
        <w:tc>
          <w:tcPr>
            <w:tcW w:w="1140" w:type="dxa"/>
            <w:vMerge/>
            <w:shd w:val="pct25" w:color="auto" w:fill="auto"/>
          </w:tcPr>
          <w:p w14:paraId="45A97BD2" w14:textId="77777777" w:rsidR="00A02D10" w:rsidRPr="00E91314" w:rsidRDefault="00A02D10" w:rsidP="00A02D10"/>
        </w:tc>
        <w:tc>
          <w:tcPr>
            <w:tcW w:w="717" w:type="dxa"/>
            <w:vMerge/>
            <w:shd w:val="pct25" w:color="auto" w:fill="auto"/>
          </w:tcPr>
          <w:p w14:paraId="12000FE4" w14:textId="77777777" w:rsidR="00A02D10" w:rsidRPr="00E91314" w:rsidRDefault="00A02D10" w:rsidP="00A02D10"/>
        </w:tc>
        <w:tc>
          <w:tcPr>
            <w:tcW w:w="1803" w:type="dxa"/>
            <w:vMerge/>
            <w:shd w:val="pct25" w:color="auto" w:fill="auto"/>
          </w:tcPr>
          <w:p w14:paraId="276E672F" w14:textId="77777777" w:rsidR="00A02D10" w:rsidRPr="00E91314" w:rsidRDefault="00A02D10" w:rsidP="00A02D10"/>
        </w:tc>
        <w:tc>
          <w:tcPr>
            <w:tcW w:w="1920" w:type="dxa"/>
            <w:vMerge/>
            <w:shd w:val="pct25" w:color="auto" w:fill="auto"/>
          </w:tcPr>
          <w:p w14:paraId="5179493E" w14:textId="77777777" w:rsidR="00A02D10" w:rsidRPr="00E91314" w:rsidRDefault="00A02D10" w:rsidP="00A02D10"/>
        </w:tc>
        <w:tc>
          <w:tcPr>
            <w:tcW w:w="1200" w:type="dxa"/>
            <w:tcBorders>
              <w:bottom w:val="single" w:sz="4" w:space="0" w:color="auto"/>
            </w:tcBorders>
            <w:shd w:val="pct25" w:color="auto" w:fill="auto"/>
          </w:tcPr>
          <w:p w14:paraId="34FBC131"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92F3D55"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6450B91F" w14:textId="77777777" w:rsidR="00A02D10" w:rsidRPr="00E91314" w:rsidRDefault="00A02D10" w:rsidP="00A02D10">
            <w:pPr>
              <w:rPr>
                <w:rFonts w:eastAsia="Arial Unicode MS"/>
              </w:rPr>
            </w:pPr>
          </w:p>
        </w:tc>
      </w:tr>
      <w:tr w:rsidR="00A02D10" w:rsidRPr="00E91314" w14:paraId="5FFF7681" w14:textId="77777777" w:rsidTr="00A02D10">
        <w:trPr>
          <w:trHeight w:val="217"/>
        </w:trPr>
        <w:tc>
          <w:tcPr>
            <w:tcW w:w="2545" w:type="dxa"/>
            <w:gridSpan w:val="2"/>
          </w:tcPr>
          <w:p w14:paraId="70D985F6" w14:textId="77777777" w:rsidR="00A02D10" w:rsidRPr="00E91314" w:rsidRDefault="00A02D10" w:rsidP="00D65583">
            <w:pPr>
              <w:rPr>
                <w:rFonts w:eastAsia="Arial Unicode MS"/>
              </w:rPr>
            </w:pPr>
            <w:r w:rsidRPr="00E91314">
              <w:rPr>
                <w:rFonts w:eastAsia="Arial Unicode MS"/>
              </w:rPr>
              <w:t>(</w:t>
            </w:r>
            <w:proofErr w:type="spellStart"/>
            <w:r w:rsidR="00D65583">
              <w:rPr>
                <w:rFonts w:eastAsia="Arial Unicode MS"/>
              </w:rPr>
              <w:t>PageNumber</w:t>
            </w:r>
            <w:proofErr w:type="spellEnd"/>
            <w:r w:rsidRPr="00E91314">
              <w:rPr>
                <w:rFonts w:eastAsia="Arial Unicode MS"/>
              </w:rPr>
              <w:t>)</w:t>
            </w:r>
          </w:p>
        </w:tc>
        <w:tc>
          <w:tcPr>
            <w:tcW w:w="3410" w:type="dxa"/>
          </w:tcPr>
          <w:p w14:paraId="63F52859" w14:textId="77777777" w:rsidR="00A02D10" w:rsidRPr="00E91314" w:rsidRDefault="00A02D10" w:rsidP="00A02D10">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4F19D372"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2CD19295" w14:textId="77777777" w:rsidR="00A02D10" w:rsidRPr="00E91314" w:rsidRDefault="00A02D10" w:rsidP="00A02D10">
            <w:pPr>
              <w:rPr>
                <w:rFonts w:eastAsia="Arial Unicode MS"/>
              </w:rPr>
            </w:pPr>
            <w:proofErr w:type="spellStart"/>
            <w:r w:rsidRPr="00E91314">
              <w:rPr>
                <w:rFonts w:eastAsia="Arial Unicode MS"/>
              </w:rPr>
              <w:t>VÄ</w:t>
            </w:r>
            <w:proofErr w:type="spellEnd"/>
          </w:p>
        </w:tc>
        <w:tc>
          <w:tcPr>
            <w:tcW w:w="717" w:type="dxa"/>
          </w:tcPr>
          <w:p w14:paraId="7EF1339E" w14:textId="77777777" w:rsidR="00A02D10" w:rsidRPr="00E91314" w:rsidRDefault="00A02D10" w:rsidP="00A02D10">
            <w:pPr>
              <w:rPr>
                <w:rFonts w:eastAsia="Arial Unicode MS"/>
              </w:rPr>
            </w:pPr>
            <w:r w:rsidRPr="00E91314">
              <w:rPr>
                <w:rFonts w:eastAsia="Arial Unicode MS"/>
              </w:rPr>
              <w:t>1</w:t>
            </w:r>
          </w:p>
        </w:tc>
        <w:tc>
          <w:tcPr>
            <w:tcW w:w="1803" w:type="dxa"/>
          </w:tcPr>
          <w:p w14:paraId="06563E45" w14:textId="77777777" w:rsidR="00A02D10" w:rsidRPr="00E91314" w:rsidRDefault="00A02D10" w:rsidP="00A02D10">
            <w:pPr>
              <w:rPr>
                <w:rFonts w:eastAsia="Arial Unicode MS"/>
              </w:rPr>
            </w:pPr>
          </w:p>
        </w:tc>
        <w:tc>
          <w:tcPr>
            <w:tcW w:w="1920" w:type="dxa"/>
          </w:tcPr>
          <w:p w14:paraId="359F98EF" w14:textId="77777777" w:rsidR="00A02D10" w:rsidRPr="00E91314" w:rsidRDefault="00A02D10" w:rsidP="00A02D10">
            <w:pPr>
              <w:rPr>
                <w:rFonts w:ascii="Arial" w:eastAsia="Arial Unicode MS" w:hAnsi="Arial"/>
              </w:rPr>
            </w:pPr>
          </w:p>
        </w:tc>
        <w:tc>
          <w:tcPr>
            <w:tcW w:w="1200" w:type="dxa"/>
            <w:shd w:val="clear" w:color="auto" w:fill="auto"/>
          </w:tcPr>
          <w:p w14:paraId="46BAE7AF" w14:textId="77777777" w:rsidR="00A02D10" w:rsidRPr="00E91314" w:rsidRDefault="00A02D10" w:rsidP="00A02D10">
            <w:pPr>
              <w:rPr>
                <w:rFonts w:ascii="Arial" w:eastAsia="Arial Unicode MS" w:hAnsi="Arial"/>
              </w:rPr>
            </w:pPr>
          </w:p>
        </w:tc>
        <w:tc>
          <w:tcPr>
            <w:tcW w:w="1080" w:type="dxa"/>
            <w:shd w:val="clear" w:color="auto" w:fill="auto"/>
          </w:tcPr>
          <w:p w14:paraId="0B56FCC5" w14:textId="77777777" w:rsidR="00A02D10" w:rsidRPr="00E91314" w:rsidRDefault="00A02D10" w:rsidP="00A02D10">
            <w:pPr>
              <w:rPr>
                <w:rFonts w:ascii="Arial" w:eastAsia="Arial Unicode MS" w:hAnsi="Arial"/>
              </w:rPr>
            </w:pPr>
          </w:p>
        </w:tc>
        <w:tc>
          <w:tcPr>
            <w:tcW w:w="1160" w:type="dxa"/>
            <w:shd w:val="clear" w:color="auto" w:fill="auto"/>
          </w:tcPr>
          <w:p w14:paraId="232BBD07" w14:textId="77777777" w:rsidR="00A02D10" w:rsidRPr="00E91314" w:rsidRDefault="00A02D10" w:rsidP="00A02D10">
            <w:pPr>
              <w:rPr>
                <w:rFonts w:ascii="Arial" w:eastAsia="Arial Unicode MS" w:hAnsi="Arial"/>
              </w:rPr>
            </w:pPr>
          </w:p>
        </w:tc>
      </w:tr>
      <w:tr w:rsidR="00A02D10" w:rsidRPr="00E91314" w14:paraId="4B0BFABB" w14:textId="77777777" w:rsidTr="00A02D10">
        <w:trPr>
          <w:trHeight w:val="217"/>
        </w:trPr>
        <w:tc>
          <w:tcPr>
            <w:tcW w:w="2545" w:type="dxa"/>
            <w:gridSpan w:val="2"/>
          </w:tcPr>
          <w:p w14:paraId="66721F35" w14:textId="77777777" w:rsidR="00A02D10" w:rsidRPr="00E91314" w:rsidRDefault="00A02D10" w:rsidP="00A02D10">
            <w:pPr>
              <w:rPr>
                <w:rFonts w:eastAsia="Arial Unicode MS"/>
              </w:rPr>
            </w:pPr>
            <w:r w:rsidRPr="00E91314">
              <w:rPr>
                <w:rFonts w:eastAsia="Arial Unicode MS"/>
              </w:rPr>
              <w:t>Rubrik</w:t>
            </w:r>
          </w:p>
          <w:p w14:paraId="4324271E"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5CFD9532" w14:textId="77777777" w:rsidR="00A02D10" w:rsidRPr="00E91314" w:rsidRDefault="00635266" w:rsidP="00A02D10">
            <w:pPr>
              <w:rPr>
                <w:rFonts w:eastAsia="Arial Unicode MS"/>
              </w:rPr>
            </w:pPr>
            <w:r>
              <w:rPr>
                <w:rFonts w:eastAsia="Arial Unicode MS"/>
              </w:rPr>
              <w:t>Sidans</w:t>
            </w:r>
            <w:r w:rsidR="00A02D10" w:rsidRPr="00E91314">
              <w:rPr>
                <w:rFonts w:eastAsia="Arial Unicode MS"/>
              </w:rPr>
              <w:t xml:space="preserve"> rubrik.</w:t>
            </w:r>
          </w:p>
          <w:p w14:paraId="07517D34"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5C3CE5CB"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2748758A"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1D1EBFA" w14:textId="77777777" w:rsidR="00A02D10" w:rsidRPr="00E91314" w:rsidRDefault="00A02D10" w:rsidP="00A02D10">
            <w:pPr>
              <w:rPr>
                <w:rFonts w:eastAsia="Arial Unicode MS"/>
              </w:rPr>
            </w:pPr>
          </w:p>
        </w:tc>
        <w:tc>
          <w:tcPr>
            <w:tcW w:w="1920" w:type="dxa"/>
          </w:tcPr>
          <w:p w14:paraId="0D569C2E" w14:textId="77777777" w:rsidR="00A02D10" w:rsidRPr="00E91314" w:rsidRDefault="00A02D10" w:rsidP="00A02D10">
            <w:pPr>
              <w:rPr>
                <w:rFonts w:ascii="Arial" w:eastAsia="Arial Unicode MS" w:hAnsi="Arial"/>
              </w:rPr>
            </w:pPr>
          </w:p>
        </w:tc>
        <w:tc>
          <w:tcPr>
            <w:tcW w:w="1200" w:type="dxa"/>
            <w:shd w:val="clear" w:color="auto" w:fill="auto"/>
          </w:tcPr>
          <w:p w14:paraId="4EB259B1" w14:textId="77777777" w:rsidR="00A02D10" w:rsidRPr="00E91314" w:rsidRDefault="00A02D10" w:rsidP="00A02D10">
            <w:pPr>
              <w:rPr>
                <w:rFonts w:ascii="Arial" w:eastAsia="Arial Unicode MS" w:hAnsi="Arial"/>
              </w:rPr>
            </w:pPr>
          </w:p>
        </w:tc>
        <w:tc>
          <w:tcPr>
            <w:tcW w:w="1080" w:type="dxa"/>
            <w:shd w:val="clear" w:color="auto" w:fill="auto"/>
          </w:tcPr>
          <w:p w14:paraId="2B27B1FF" w14:textId="77777777" w:rsidR="00A02D10" w:rsidRPr="00E91314" w:rsidRDefault="00A02D10" w:rsidP="00A02D10">
            <w:pPr>
              <w:rPr>
                <w:rFonts w:ascii="Arial" w:eastAsia="Arial Unicode MS" w:hAnsi="Arial"/>
              </w:rPr>
            </w:pPr>
          </w:p>
        </w:tc>
        <w:tc>
          <w:tcPr>
            <w:tcW w:w="1160" w:type="dxa"/>
            <w:shd w:val="clear" w:color="auto" w:fill="auto"/>
          </w:tcPr>
          <w:p w14:paraId="2CE43D2F" w14:textId="77777777" w:rsidR="00A02D10" w:rsidRPr="00E91314" w:rsidRDefault="00A02D10" w:rsidP="00A02D10">
            <w:pPr>
              <w:rPr>
                <w:rFonts w:ascii="Arial" w:eastAsia="Arial Unicode MS" w:hAnsi="Arial"/>
              </w:rPr>
            </w:pPr>
          </w:p>
        </w:tc>
      </w:tr>
      <w:tr w:rsidR="00A02D10" w:rsidRPr="00E91314" w14:paraId="54FC4477" w14:textId="77777777" w:rsidTr="00A02D10">
        <w:trPr>
          <w:trHeight w:val="217"/>
        </w:trPr>
        <w:tc>
          <w:tcPr>
            <w:tcW w:w="2545" w:type="dxa"/>
            <w:gridSpan w:val="2"/>
          </w:tcPr>
          <w:p w14:paraId="259EBCCA" w14:textId="77777777" w:rsidR="00A02D10" w:rsidRPr="00E91314" w:rsidRDefault="00A02D10" w:rsidP="00A02D10">
            <w:pPr>
              <w:rPr>
                <w:rFonts w:eastAsia="Arial Unicode MS"/>
              </w:rPr>
            </w:pPr>
            <w:r w:rsidRPr="00E91314">
              <w:rPr>
                <w:rFonts w:eastAsia="Arial Unicode MS"/>
              </w:rPr>
              <w:t>Beskrivning</w:t>
            </w:r>
          </w:p>
          <w:p w14:paraId="55BD5797"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5BD61D43" w14:textId="77777777" w:rsidR="00A02D10" w:rsidRPr="00E91314" w:rsidRDefault="00A02D10" w:rsidP="00A02D10">
            <w:pPr>
              <w:rPr>
                <w:rFonts w:eastAsia="Arial Unicode MS"/>
              </w:rPr>
            </w:pPr>
            <w:r w:rsidRPr="00E91314">
              <w:rPr>
                <w:rFonts w:eastAsia="Arial Unicode MS"/>
              </w:rPr>
              <w:t>Beskrivande text.</w:t>
            </w:r>
          </w:p>
          <w:p w14:paraId="402D7246" w14:textId="77777777" w:rsidR="00A02D10" w:rsidRPr="00E91314" w:rsidRDefault="00A02D10" w:rsidP="00A02D10">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2A85C697"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69205C8E"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198B9B4A"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BD12859" w14:textId="77777777" w:rsidR="00A02D10" w:rsidRPr="00E91314" w:rsidRDefault="00A02D10" w:rsidP="00A02D10">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4205963B" w14:textId="77777777" w:rsidR="00A02D10" w:rsidRPr="00E91314" w:rsidRDefault="00A02D10" w:rsidP="00A02D10">
            <w:pPr>
              <w:rPr>
                <w:rFonts w:ascii="Arial" w:eastAsia="Arial Unicode MS" w:hAnsi="Arial"/>
              </w:rPr>
            </w:pPr>
          </w:p>
        </w:tc>
        <w:tc>
          <w:tcPr>
            <w:tcW w:w="1200" w:type="dxa"/>
            <w:shd w:val="clear" w:color="auto" w:fill="auto"/>
          </w:tcPr>
          <w:p w14:paraId="6B611C3D" w14:textId="77777777" w:rsidR="00A02D10" w:rsidRPr="00E91314" w:rsidRDefault="00A02D10" w:rsidP="00A02D10">
            <w:pPr>
              <w:rPr>
                <w:rFonts w:ascii="Arial" w:eastAsia="Arial Unicode MS" w:hAnsi="Arial"/>
              </w:rPr>
            </w:pPr>
          </w:p>
        </w:tc>
        <w:tc>
          <w:tcPr>
            <w:tcW w:w="1080" w:type="dxa"/>
            <w:shd w:val="clear" w:color="auto" w:fill="auto"/>
          </w:tcPr>
          <w:p w14:paraId="078542F4" w14:textId="77777777" w:rsidR="00A02D10" w:rsidRPr="00E91314" w:rsidRDefault="00A02D10" w:rsidP="00A02D10">
            <w:pPr>
              <w:rPr>
                <w:rFonts w:ascii="Arial" w:eastAsia="Arial Unicode MS" w:hAnsi="Arial"/>
              </w:rPr>
            </w:pPr>
          </w:p>
        </w:tc>
        <w:tc>
          <w:tcPr>
            <w:tcW w:w="1160" w:type="dxa"/>
            <w:shd w:val="clear" w:color="auto" w:fill="auto"/>
          </w:tcPr>
          <w:p w14:paraId="1E66489C" w14:textId="77777777" w:rsidR="00A02D10" w:rsidRPr="00E91314" w:rsidRDefault="00A02D10" w:rsidP="00A02D10">
            <w:pPr>
              <w:rPr>
                <w:rFonts w:ascii="Arial" w:eastAsia="Arial Unicode MS" w:hAnsi="Arial"/>
              </w:rPr>
            </w:pPr>
          </w:p>
        </w:tc>
      </w:tr>
      <w:tr w:rsidR="00A314B8" w:rsidRPr="00E91314" w14:paraId="0503A01C" w14:textId="77777777" w:rsidTr="00A02D10">
        <w:trPr>
          <w:trHeight w:val="217"/>
        </w:trPr>
        <w:tc>
          <w:tcPr>
            <w:tcW w:w="2545" w:type="dxa"/>
            <w:gridSpan w:val="2"/>
          </w:tcPr>
          <w:p w14:paraId="6CDB611E" w14:textId="77777777" w:rsidR="00A314B8" w:rsidRDefault="00A314B8" w:rsidP="00A02D10">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3729BE93"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5780DED9" w14:textId="77777777" w:rsidR="00A314B8" w:rsidRPr="00E91314" w:rsidRDefault="00A314B8" w:rsidP="00A02D10">
            <w:pPr>
              <w:rPr>
                <w:rFonts w:eastAsia="Arial Unicode MS"/>
              </w:rPr>
            </w:pPr>
            <w:proofErr w:type="spellStart"/>
            <w:r>
              <w:rPr>
                <w:rFonts w:eastAsia="Arial Unicode MS"/>
              </w:rPr>
              <w:t>TXT</w:t>
            </w:r>
            <w:proofErr w:type="spellEnd"/>
          </w:p>
        </w:tc>
        <w:tc>
          <w:tcPr>
            <w:tcW w:w="717" w:type="dxa"/>
          </w:tcPr>
          <w:p w14:paraId="05F215AF" w14:textId="77777777" w:rsidR="00A314B8" w:rsidRPr="00E91314" w:rsidRDefault="00A314B8" w:rsidP="00A02D10">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3368ECD" w14:textId="77777777" w:rsidR="00A314B8" w:rsidRPr="00E91314" w:rsidRDefault="00A314B8" w:rsidP="00A02D10">
            <w:pPr>
              <w:rPr>
                <w:rFonts w:eastAsia="Arial Unicode MS"/>
              </w:rPr>
            </w:pPr>
          </w:p>
        </w:tc>
        <w:tc>
          <w:tcPr>
            <w:tcW w:w="1920" w:type="dxa"/>
          </w:tcPr>
          <w:p w14:paraId="4F11191A" w14:textId="77777777" w:rsidR="00A314B8" w:rsidRPr="00E91314" w:rsidRDefault="00A314B8" w:rsidP="00A02D10">
            <w:pPr>
              <w:rPr>
                <w:rFonts w:ascii="Arial" w:eastAsia="Arial Unicode MS" w:hAnsi="Arial"/>
              </w:rPr>
            </w:pPr>
          </w:p>
        </w:tc>
        <w:tc>
          <w:tcPr>
            <w:tcW w:w="1200" w:type="dxa"/>
            <w:shd w:val="clear" w:color="auto" w:fill="auto"/>
          </w:tcPr>
          <w:p w14:paraId="5DFCD0FC" w14:textId="77777777" w:rsidR="00A314B8" w:rsidRPr="00E91314" w:rsidRDefault="00A314B8" w:rsidP="00A02D10">
            <w:pPr>
              <w:rPr>
                <w:rFonts w:ascii="Arial" w:eastAsia="Arial Unicode MS" w:hAnsi="Arial"/>
              </w:rPr>
            </w:pPr>
          </w:p>
        </w:tc>
        <w:tc>
          <w:tcPr>
            <w:tcW w:w="1080" w:type="dxa"/>
            <w:shd w:val="clear" w:color="auto" w:fill="auto"/>
          </w:tcPr>
          <w:p w14:paraId="46EA4BE2" w14:textId="77777777" w:rsidR="00A314B8" w:rsidRPr="00E91314" w:rsidRDefault="00A314B8" w:rsidP="00A02D10">
            <w:pPr>
              <w:rPr>
                <w:rFonts w:ascii="Arial" w:eastAsia="Arial Unicode MS" w:hAnsi="Arial"/>
              </w:rPr>
            </w:pPr>
          </w:p>
        </w:tc>
        <w:tc>
          <w:tcPr>
            <w:tcW w:w="1160" w:type="dxa"/>
            <w:shd w:val="clear" w:color="auto" w:fill="auto"/>
          </w:tcPr>
          <w:p w14:paraId="256DEC01" w14:textId="77777777" w:rsidR="00A314B8" w:rsidRPr="00E91314" w:rsidRDefault="00A314B8" w:rsidP="00A02D10">
            <w:pPr>
              <w:rPr>
                <w:rFonts w:ascii="Arial" w:eastAsia="Arial Unicode MS" w:hAnsi="Arial"/>
              </w:rPr>
            </w:pPr>
          </w:p>
        </w:tc>
      </w:tr>
      <w:tr w:rsidR="00A02D10" w:rsidRPr="00E91314" w14:paraId="39E1A74D" w14:textId="77777777" w:rsidTr="00A02D10">
        <w:trPr>
          <w:trHeight w:val="217"/>
        </w:trPr>
        <w:tc>
          <w:tcPr>
            <w:tcW w:w="2545" w:type="dxa"/>
            <w:gridSpan w:val="2"/>
          </w:tcPr>
          <w:p w14:paraId="7721F90E" w14:textId="77777777" w:rsidR="00A02D10" w:rsidRPr="00E91314" w:rsidRDefault="00D65583" w:rsidP="00A02D10">
            <w:pPr>
              <w:rPr>
                <w:rFonts w:eastAsia="Arial Unicode MS"/>
              </w:rPr>
            </w:pPr>
            <w:r>
              <w:rPr>
                <w:rFonts w:eastAsia="Arial Unicode MS"/>
              </w:rPr>
              <w:t>(</w:t>
            </w:r>
            <w:proofErr w:type="spellStart"/>
            <w:r>
              <w:rPr>
                <w:rFonts w:eastAsia="Arial Unicode MS"/>
              </w:rPr>
              <w:t>LastPage</w:t>
            </w:r>
            <w:proofErr w:type="spellEnd"/>
            <w:r w:rsidR="00A02D10" w:rsidRPr="00E91314">
              <w:rPr>
                <w:rFonts w:eastAsia="Arial Unicode MS"/>
              </w:rPr>
              <w:t>)</w:t>
            </w:r>
          </w:p>
        </w:tc>
        <w:tc>
          <w:tcPr>
            <w:tcW w:w="3410" w:type="dxa"/>
          </w:tcPr>
          <w:p w14:paraId="6D5C98B3"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xml:space="preserve">. Detta ger indikation för konsumerande system att presentera en knapp för att ”Avsluta och </w:t>
            </w:r>
            <w:r w:rsidRPr="00E91314">
              <w:rPr>
                <w:rFonts w:eastAsia="Arial Unicode MS"/>
              </w:rPr>
              <w:lastRenderedPageBreak/>
              <w:t>skicka” formuläret.</w:t>
            </w:r>
          </w:p>
        </w:tc>
        <w:tc>
          <w:tcPr>
            <w:tcW w:w="1140" w:type="dxa"/>
          </w:tcPr>
          <w:p w14:paraId="145B0CBB" w14:textId="77777777" w:rsidR="00A02D10" w:rsidRPr="00E91314" w:rsidRDefault="00A02D10" w:rsidP="00A02D10">
            <w:pPr>
              <w:rPr>
                <w:rFonts w:eastAsia="Arial Unicode MS"/>
              </w:rPr>
            </w:pPr>
            <w:r w:rsidRPr="00E91314">
              <w:rPr>
                <w:rFonts w:eastAsia="Arial Unicode MS"/>
              </w:rPr>
              <w:lastRenderedPageBreak/>
              <w:t>S/F</w:t>
            </w:r>
          </w:p>
        </w:tc>
        <w:tc>
          <w:tcPr>
            <w:tcW w:w="717" w:type="dxa"/>
          </w:tcPr>
          <w:p w14:paraId="04042599" w14:textId="77777777" w:rsidR="00A02D10" w:rsidRPr="00E91314" w:rsidRDefault="00A02D10" w:rsidP="00A02D10">
            <w:pPr>
              <w:rPr>
                <w:rFonts w:eastAsia="Arial Unicode MS"/>
              </w:rPr>
            </w:pPr>
            <w:r w:rsidRPr="00E91314">
              <w:rPr>
                <w:rFonts w:eastAsia="Arial Unicode MS"/>
              </w:rPr>
              <w:t>1</w:t>
            </w:r>
          </w:p>
        </w:tc>
        <w:tc>
          <w:tcPr>
            <w:tcW w:w="1803" w:type="dxa"/>
          </w:tcPr>
          <w:p w14:paraId="2E2312E2"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129839B4" w14:textId="77777777" w:rsidR="00A02D10" w:rsidRPr="00E91314" w:rsidRDefault="00A02D10" w:rsidP="00D65583">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sidR="00D65583">
              <w:rPr>
                <w:rFonts w:eastAsia="Arial Unicode MS"/>
              </w:rPr>
              <w:t>sidor</w:t>
            </w:r>
            <w:r w:rsidRPr="00E91314">
              <w:rPr>
                <w:rFonts w:eastAsia="Arial Unicode MS"/>
              </w:rPr>
              <w:t>.</w:t>
            </w:r>
          </w:p>
        </w:tc>
        <w:tc>
          <w:tcPr>
            <w:tcW w:w="1920" w:type="dxa"/>
          </w:tcPr>
          <w:p w14:paraId="74EA5A72" w14:textId="77777777" w:rsidR="00A02D10" w:rsidRPr="00E91314" w:rsidRDefault="00A02D10" w:rsidP="00A02D10">
            <w:pPr>
              <w:rPr>
                <w:rFonts w:ascii="Arial" w:eastAsia="Arial Unicode MS" w:hAnsi="Arial"/>
              </w:rPr>
            </w:pPr>
          </w:p>
        </w:tc>
        <w:tc>
          <w:tcPr>
            <w:tcW w:w="1200" w:type="dxa"/>
            <w:shd w:val="clear" w:color="auto" w:fill="auto"/>
          </w:tcPr>
          <w:p w14:paraId="5D9CC01F" w14:textId="77777777" w:rsidR="00A02D10" w:rsidRPr="00E91314" w:rsidRDefault="00A02D10" w:rsidP="00A02D10">
            <w:pPr>
              <w:rPr>
                <w:rFonts w:ascii="Arial" w:eastAsia="Arial Unicode MS" w:hAnsi="Arial"/>
              </w:rPr>
            </w:pPr>
          </w:p>
        </w:tc>
        <w:tc>
          <w:tcPr>
            <w:tcW w:w="1080" w:type="dxa"/>
            <w:shd w:val="clear" w:color="auto" w:fill="auto"/>
          </w:tcPr>
          <w:p w14:paraId="61835713" w14:textId="77777777" w:rsidR="00A02D10" w:rsidRPr="00E91314" w:rsidRDefault="00A02D10" w:rsidP="00A02D10">
            <w:pPr>
              <w:rPr>
                <w:rFonts w:ascii="Arial" w:eastAsia="Arial Unicode MS" w:hAnsi="Arial"/>
              </w:rPr>
            </w:pPr>
          </w:p>
        </w:tc>
        <w:tc>
          <w:tcPr>
            <w:tcW w:w="1160" w:type="dxa"/>
            <w:shd w:val="clear" w:color="auto" w:fill="auto"/>
          </w:tcPr>
          <w:p w14:paraId="06B070BD" w14:textId="77777777" w:rsidR="00A02D10" w:rsidRPr="00E91314" w:rsidRDefault="00A02D10" w:rsidP="00A02D10">
            <w:pPr>
              <w:rPr>
                <w:rFonts w:ascii="Arial" w:eastAsia="Arial Unicode MS" w:hAnsi="Arial"/>
              </w:rPr>
            </w:pPr>
          </w:p>
        </w:tc>
      </w:tr>
      <w:tr w:rsidR="00A02D10" w:rsidRPr="00E91314" w14:paraId="45342AAA" w14:textId="77777777" w:rsidTr="00A02D10">
        <w:trPr>
          <w:trHeight w:val="217"/>
        </w:trPr>
        <w:tc>
          <w:tcPr>
            <w:tcW w:w="2545" w:type="dxa"/>
            <w:gridSpan w:val="2"/>
          </w:tcPr>
          <w:p w14:paraId="20DC07FF" w14:textId="77777777" w:rsidR="00A02D10" w:rsidRPr="00E91314" w:rsidRDefault="00A02D10" w:rsidP="00A02D10">
            <w:pPr>
              <w:rPr>
                <w:rFonts w:eastAsia="Arial Unicode MS"/>
              </w:rPr>
            </w:pPr>
            <w:r w:rsidRPr="00E91314">
              <w:rPr>
                <w:rFonts w:eastAsia="Arial Unicode MS"/>
              </w:rPr>
              <w:lastRenderedPageBreak/>
              <w:t>Frågor/id</w:t>
            </w:r>
          </w:p>
          <w:p w14:paraId="342B7F01" w14:textId="77777777" w:rsidR="00A02D10" w:rsidRPr="00E91314" w:rsidRDefault="00A02D10" w:rsidP="00D65583">
            <w:pPr>
              <w:rPr>
                <w:rFonts w:eastAsia="Arial Unicode MS"/>
              </w:rPr>
            </w:pPr>
            <w:r w:rsidRPr="00E91314">
              <w:rPr>
                <w:rFonts w:eastAsia="Arial Unicode MS"/>
              </w:rPr>
              <w:t>(</w:t>
            </w:r>
            <w:proofErr w:type="spellStart"/>
            <w:r w:rsidRPr="00E91314">
              <w:rPr>
                <w:rFonts w:eastAsia="Arial Unicode MS"/>
              </w:rPr>
              <w:t>Question</w:t>
            </w:r>
            <w:r w:rsidR="00D65583">
              <w:rPr>
                <w:rFonts w:eastAsia="Arial Unicode MS"/>
              </w:rPr>
              <w:t>Block</w:t>
            </w:r>
            <w:proofErr w:type="spellEnd"/>
            <w:r w:rsidRPr="00E91314">
              <w:rPr>
                <w:rFonts w:eastAsia="Arial Unicode MS"/>
              </w:rPr>
              <w:t>)</w:t>
            </w:r>
          </w:p>
        </w:tc>
        <w:tc>
          <w:tcPr>
            <w:tcW w:w="3410" w:type="dxa"/>
          </w:tcPr>
          <w:p w14:paraId="03B41A24"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2F5B8336" w14:textId="77777777" w:rsidR="00A02D10" w:rsidRPr="00E91314" w:rsidRDefault="00A02D10" w:rsidP="00A02D10">
            <w:pPr>
              <w:rPr>
                <w:rFonts w:eastAsia="Arial Unicode MS"/>
              </w:rPr>
            </w:pPr>
            <w:r w:rsidRPr="00E91314">
              <w:rPr>
                <w:rFonts w:eastAsia="Arial Unicode MS"/>
              </w:rPr>
              <w:t>II</w:t>
            </w:r>
          </w:p>
        </w:tc>
        <w:tc>
          <w:tcPr>
            <w:tcW w:w="717" w:type="dxa"/>
          </w:tcPr>
          <w:p w14:paraId="64C587EE" w14:textId="77777777" w:rsidR="00A02D10" w:rsidRPr="00E91314" w:rsidRDefault="00A02D10" w:rsidP="00A02D10">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08FCA316" w14:textId="77777777" w:rsidR="00A02D10" w:rsidRPr="00E91314" w:rsidRDefault="00A02D10" w:rsidP="00A02D10">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5F092C80" w14:textId="77777777" w:rsidR="00A02D10" w:rsidRPr="00E91314" w:rsidRDefault="00A02D10" w:rsidP="00A02D10">
            <w:pPr>
              <w:rPr>
                <w:rFonts w:ascii="Arial" w:eastAsia="Arial Unicode MS" w:hAnsi="Arial"/>
              </w:rPr>
            </w:pPr>
          </w:p>
        </w:tc>
        <w:tc>
          <w:tcPr>
            <w:tcW w:w="1200" w:type="dxa"/>
            <w:shd w:val="clear" w:color="auto" w:fill="auto"/>
          </w:tcPr>
          <w:p w14:paraId="7DFD1C76" w14:textId="77777777" w:rsidR="00A02D10" w:rsidRPr="00E91314" w:rsidRDefault="00A02D10" w:rsidP="00A02D10">
            <w:pPr>
              <w:rPr>
                <w:rFonts w:ascii="Arial" w:eastAsia="Arial Unicode MS" w:hAnsi="Arial"/>
              </w:rPr>
            </w:pPr>
          </w:p>
        </w:tc>
        <w:tc>
          <w:tcPr>
            <w:tcW w:w="1080" w:type="dxa"/>
            <w:shd w:val="clear" w:color="auto" w:fill="auto"/>
          </w:tcPr>
          <w:p w14:paraId="7239E5A2" w14:textId="77777777" w:rsidR="00A02D10" w:rsidRPr="00E91314" w:rsidRDefault="00A02D10" w:rsidP="00A02D10">
            <w:pPr>
              <w:rPr>
                <w:rFonts w:ascii="Arial" w:eastAsia="Arial Unicode MS" w:hAnsi="Arial"/>
              </w:rPr>
            </w:pPr>
          </w:p>
        </w:tc>
        <w:tc>
          <w:tcPr>
            <w:tcW w:w="1160" w:type="dxa"/>
            <w:shd w:val="clear" w:color="auto" w:fill="auto"/>
          </w:tcPr>
          <w:p w14:paraId="322B60FA" w14:textId="77777777" w:rsidR="00A02D10" w:rsidRPr="00E91314" w:rsidRDefault="00A02D10" w:rsidP="00A02D10">
            <w:pPr>
              <w:rPr>
                <w:rFonts w:ascii="Arial" w:eastAsia="Arial Unicode MS" w:hAnsi="Arial"/>
              </w:rPr>
            </w:pPr>
          </w:p>
        </w:tc>
      </w:tr>
      <w:tr w:rsidR="00A02D10" w:rsidRPr="00E91314" w14:paraId="07978797" w14:textId="77777777" w:rsidTr="00A02D10">
        <w:trPr>
          <w:trHeight w:val="217"/>
        </w:trPr>
        <w:tc>
          <w:tcPr>
            <w:tcW w:w="2545" w:type="dxa"/>
            <w:gridSpan w:val="2"/>
          </w:tcPr>
          <w:p w14:paraId="7D559F69" w14:textId="77777777" w:rsidR="00A02D10" w:rsidRPr="00E91314" w:rsidRDefault="00A02D10" w:rsidP="00A02D10">
            <w:pPr>
              <w:rPr>
                <w:rFonts w:eastAsia="Arial Unicode MS"/>
              </w:rPr>
            </w:pPr>
          </w:p>
        </w:tc>
        <w:tc>
          <w:tcPr>
            <w:tcW w:w="3410" w:type="dxa"/>
          </w:tcPr>
          <w:p w14:paraId="58D16F50" w14:textId="77777777" w:rsidR="00A02D10" w:rsidRPr="00E91314" w:rsidRDefault="00A02D10" w:rsidP="00A02D10">
            <w:pPr>
              <w:rPr>
                <w:rFonts w:eastAsia="Arial Unicode MS"/>
              </w:rPr>
            </w:pPr>
          </w:p>
        </w:tc>
        <w:tc>
          <w:tcPr>
            <w:tcW w:w="1140" w:type="dxa"/>
          </w:tcPr>
          <w:p w14:paraId="75A826C0" w14:textId="77777777" w:rsidR="00A02D10" w:rsidRPr="00E91314" w:rsidRDefault="00A02D10" w:rsidP="00A02D10">
            <w:pPr>
              <w:rPr>
                <w:rFonts w:eastAsia="Arial Unicode MS"/>
              </w:rPr>
            </w:pPr>
          </w:p>
        </w:tc>
        <w:tc>
          <w:tcPr>
            <w:tcW w:w="717" w:type="dxa"/>
          </w:tcPr>
          <w:p w14:paraId="4EE39A05" w14:textId="77777777" w:rsidR="00A02D10" w:rsidRPr="00E91314" w:rsidRDefault="00A02D10" w:rsidP="00A02D10">
            <w:pPr>
              <w:rPr>
                <w:rFonts w:eastAsia="Arial Unicode MS"/>
              </w:rPr>
            </w:pPr>
          </w:p>
        </w:tc>
        <w:tc>
          <w:tcPr>
            <w:tcW w:w="1803" w:type="dxa"/>
          </w:tcPr>
          <w:p w14:paraId="0C989ED7" w14:textId="77777777" w:rsidR="00A02D10" w:rsidRPr="00E91314" w:rsidRDefault="00A02D10" w:rsidP="00A02D10">
            <w:pPr>
              <w:rPr>
                <w:rFonts w:eastAsia="Arial Unicode MS"/>
              </w:rPr>
            </w:pPr>
          </w:p>
        </w:tc>
        <w:tc>
          <w:tcPr>
            <w:tcW w:w="1920" w:type="dxa"/>
          </w:tcPr>
          <w:p w14:paraId="56125C98" w14:textId="77777777" w:rsidR="00A02D10" w:rsidRPr="00E91314" w:rsidRDefault="00A02D10" w:rsidP="00A02D10">
            <w:pPr>
              <w:rPr>
                <w:rFonts w:ascii="Arial" w:eastAsia="Arial Unicode MS" w:hAnsi="Arial"/>
              </w:rPr>
            </w:pPr>
          </w:p>
        </w:tc>
        <w:tc>
          <w:tcPr>
            <w:tcW w:w="1200" w:type="dxa"/>
            <w:shd w:val="clear" w:color="auto" w:fill="auto"/>
          </w:tcPr>
          <w:p w14:paraId="19771FCB" w14:textId="77777777" w:rsidR="00A02D10" w:rsidRPr="00E91314" w:rsidRDefault="00A02D10" w:rsidP="00A02D10">
            <w:pPr>
              <w:rPr>
                <w:rFonts w:ascii="Arial" w:eastAsia="Arial Unicode MS" w:hAnsi="Arial"/>
              </w:rPr>
            </w:pPr>
          </w:p>
        </w:tc>
        <w:tc>
          <w:tcPr>
            <w:tcW w:w="1080" w:type="dxa"/>
            <w:shd w:val="clear" w:color="auto" w:fill="auto"/>
          </w:tcPr>
          <w:p w14:paraId="0A0B69CB" w14:textId="77777777" w:rsidR="00A02D10" w:rsidRPr="00E91314" w:rsidRDefault="00A02D10" w:rsidP="00A02D10">
            <w:pPr>
              <w:rPr>
                <w:rFonts w:ascii="Arial" w:eastAsia="Arial Unicode MS" w:hAnsi="Arial"/>
              </w:rPr>
            </w:pPr>
          </w:p>
        </w:tc>
        <w:tc>
          <w:tcPr>
            <w:tcW w:w="1160" w:type="dxa"/>
            <w:shd w:val="clear" w:color="auto" w:fill="auto"/>
          </w:tcPr>
          <w:p w14:paraId="72E64950" w14:textId="77777777" w:rsidR="00A02D10" w:rsidRPr="00E91314" w:rsidRDefault="00A02D10" w:rsidP="00A02D10">
            <w:pPr>
              <w:rPr>
                <w:rFonts w:ascii="Arial" w:eastAsia="Arial Unicode MS" w:hAnsi="Arial"/>
              </w:rPr>
            </w:pPr>
          </w:p>
        </w:tc>
      </w:tr>
      <w:tr w:rsidR="00A02D10" w:rsidRPr="00E91314" w14:paraId="2EAAF91B" w14:textId="77777777" w:rsidTr="00A02D10">
        <w:trPr>
          <w:gridBefore w:val="1"/>
          <w:wBefore w:w="15" w:type="dxa"/>
          <w:trHeight w:val="217"/>
        </w:trPr>
        <w:tc>
          <w:tcPr>
            <w:tcW w:w="7080" w:type="dxa"/>
            <w:gridSpan w:val="3"/>
            <w:shd w:val="pct25" w:color="auto" w:fill="auto"/>
          </w:tcPr>
          <w:p w14:paraId="5B395357" w14:textId="77777777" w:rsidR="00A02D10" w:rsidRPr="00E91314" w:rsidRDefault="00A02D10" w:rsidP="00A02D10">
            <w:pPr>
              <w:rPr>
                <w:b/>
              </w:rPr>
            </w:pPr>
            <w:r w:rsidRPr="00E91314">
              <w:rPr>
                <w:b/>
              </w:rPr>
              <w:t>Associationer</w:t>
            </w:r>
          </w:p>
        </w:tc>
        <w:tc>
          <w:tcPr>
            <w:tcW w:w="7880" w:type="dxa"/>
            <w:gridSpan w:val="6"/>
            <w:shd w:val="pct25" w:color="auto" w:fill="auto"/>
          </w:tcPr>
          <w:p w14:paraId="413F263E" w14:textId="77777777" w:rsidR="00A02D10" w:rsidRPr="00E91314" w:rsidRDefault="00A02D10" w:rsidP="00A02D10">
            <w:pPr>
              <w:rPr>
                <w:rFonts w:eastAsia="Arial Unicode MS"/>
                <w:b/>
              </w:rPr>
            </w:pPr>
            <w:r w:rsidRPr="00E91314">
              <w:rPr>
                <w:b/>
              </w:rPr>
              <w:t>Beslutsregel</w:t>
            </w:r>
          </w:p>
        </w:tc>
      </w:tr>
      <w:tr w:rsidR="00A02D10" w:rsidRPr="00E91314" w14:paraId="1457D1BE" w14:textId="77777777" w:rsidTr="00A02D10">
        <w:trPr>
          <w:gridBefore w:val="1"/>
          <w:wBefore w:w="15" w:type="dxa"/>
          <w:trHeight w:val="217"/>
        </w:trPr>
        <w:tc>
          <w:tcPr>
            <w:tcW w:w="7080" w:type="dxa"/>
            <w:gridSpan w:val="3"/>
          </w:tcPr>
          <w:p w14:paraId="70235FD1"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sidR="0083056F">
              <w:rPr>
                <w:rFonts w:ascii="Arial" w:eastAsia="Arial Unicode MS" w:hAnsi="Arial"/>
                <w:color w:val="000000"/>
              </w:rPr>
              <w:t>Block (</w:t>
            </w:r>
            <w:proofErr w:type="spellStart"/>
            <w:r w:rsidR="0083056F">
              <w:rPr>
                <w:rFonts w:ascii="Arial" w:eastAsia="Arial Unicode MS" w:hAnsi="Arial"/>
                <w:color w:val="000000"/>
              </w:rPr>
              <w:t>QuestionBlock</w:t>
            </w:r>
            <w:proofErr w:type="spellEnd"/>
            <w:r w:rsidR="0083056F">
              <w:rPr>
                <w:rFonts w:ascii="Arial" w:eastAsia="Arial Unicode MS" w:hAnsi="Arial"/>
                <w:color w:val="000000"/>
              </w:rPr>
              <w:t>)</w:t>
            </w:r>
          </w:p>
        </w:tc>
        <w:tc>
          <w:tcPr>
            <w:tcW w:w="7880" w:type="dxa"/>
            <w:gridSpan w:val="6"/>
          </w:tcPr>
          <w:p w14:paraId="181FBB0E" w14:textId="77777777" w:rsidR="00A02D10" w:rsidRPr="00E91314" w:rsidRDefault="00A02D10" w:rsidP="00A02D10">
            <w:pPr>
              <w:rPr>
                <w:rFonts w:ascii="Arial" w:eastAsia="Arial Unicode MS" w:hAnsi="Arial"/>
                <w:color w:val="000000"/>
              </w:rPr>
            </w:pPr>
          </w:p>
        </w:tc>
      </w:tr>
      <w:tr w:rsidR="00A02D10" w:rsidRPr="00E91314" w14:paraId="6E59216E" w14:textId="77777777" w:rsidTr="00A02D10">
        <w:trPr>
          <w:gridBefore w:val="1"/>
          <w:wBefore w:w="15" w:type="dxa"/>
          <w:trHeight w:val="217"/>
        </w:trPr>
        <w:tc>
          <w:tcPr>
            <w:tcW w:w="7080" w:type="dxa"/>
            <w:gridSpan w:val="3"/>
          </w:tcPr>
          <w:p w14:paraId="08162EB5" w14:textId="77777777" w:rsidR="00A02D10" w:rsidRPr="00E91314" w:rsidRDefault="00A02D10" w:rsidP="00A02D10">
            <w:pPr>
              <w:rPr>
                <w:rFonts w:ascii="Arial" w:eastAsia="Arial Unicode MS" w:hAnsi="Arial"/>
                <w:color w:val="000000"/>
              </w:rPr>
            </w:pPr>
          </w:p>
        </w:tc>
        <w:tc>
          <w:tcPr>
            <w:tcW w:w="7880" w:type="dxa"/>
            <w:gridSpan w:val="6"/>
          </w:tcPr>
          <w:p w14:paraId="560A9092" w14:textId="77777777" w:rsidR="00A02D10" w:rsidRPr="00E91314" w:rsidRDefault="00A02D10" w:rsidP="00A02D10">
            <w:pPr>
              <w:rPr>
                <w:rFonts w:ascii="Arial" w:eastAsia="Arial Unicode MS" w:hAnsi="Arial"/>
                <w:color w:val="000000"/>
              </w:rPr>
            </w:pPr>
          </w:p>
        </w:tc>
      </w:tr>
    </w:tbl>
    <w:p w14:paraId="6C64647B" w14:textId="77777777" w:rsidR="00A02D10" w:rsidRPr="00E91314" w:rsidRDefault="00A02D10" w:rsidP="00A02D10"/>
    <w:p w14:paraId="626FB5B2" w14:textId="77777777" w:rsidR="00A02D10" w:rsidRPr="00E91314" w:rsidRDefault="00A02D10" w:rsidP="00A02D10"/>
    <w:p w14:paraId="729A66F8" w14:textId="77777777" w:rsidR="00A02D10" w:rsidRDefault="00A02D10" w:rsidP="00A314B8">
      <w:pPr>
        <w:pStyle w:val="Rubrik3"/>
        <w:spacing w:before="240" w:after="60"/>
        <w:ind w:left="1134"/>
        <w:rPr>
          <w:i/>
          <w:lang w:val="sv-SE"/>
        </w:rPr>
      </w:pPr>
    </w:p>
    <w:p w14:paraId="286D3B38" w14:textId="77777777" w:rsidR="00A314B8" w:rsidRDefault="00A314B8" w:rsidP="00A314B8">
      <w:pPr>
        <w:pStyle w:val="Rubrik3"/>
        <w:spacing w:before="240" w:after="60"/>
        <w:rPr>
          <w:i/>
          <w:lang w:val="sv-SE"/>
        </w:rPr>
      </w:pPr>
    </w:p>
    <w:p w14:paraId="0185A864" w14:textId="77777777" w:rsidR="00A314B8" w:rsidRDefault="00A314B8" w:rsidP="00A314B8">
      <w:pPr>
        <w:pStyle w:val="Brdtext"/>
      </w:pPr>
    </w:p>
    <w:p w14:paraId="7F99BE05" w14:textId="77777777" w:rsidR="00A314B8" w:rsidRDefault="00A314B8" w:rsidP="00A314B8">
      <w:pPr>
        <w:pStyle w:val="Brdtext"/>
      </w:pPr>
    </w:p>
    <w:p w14:paraId="481BC0C6" w14:textId="77777777" w:rsidR="00A314B8" w:rsidRDefault="00A314B8" w:rsidP="00A314B8">
      <w:pPr>
        <w:pStyle w:val="Brdtext"/>
      </w:pPr>
    </w:p>
    <w:p w14:paraId="6BBF5427" w14:textId="77777777" w:rsidR="00A314B8" w:rsidRDefault="00A314B8" w:rsidP="00A314B8">
      <w:pPr>
        <w:pStyle w:val="Brdtext"/>
      </w:pPr>
    </w:p>
    <w:p w14:paraId="260C4F69" w14:textId="77777777" w:rsidR="00020E89" w:rsidRPr="00A314B8" w:rsidRDefault="00020E89" w:rsidP="00A314B8">
      <w:pPr>
        <w:pStyle w:val="Brdtext"/>
      </w:pPr>
    </w:p>
    <w:p w14:paraId="414F30B5" w14:textId="77777777" w:rsidR="003743C9" w:rsidRDefault="003743C9" w:rsidP="003743C9">
      <w:pPr>
        <w:pStyle w:val="Rubrik3"/>
        <w:numPr>
          <w:ilvl w:val="2"/>
          <w:numId w:val="21"/>
        </w:numPr>
        <w:spacing w:before="240" w:after="60"/>
        <w:ind w:left="1134" w:hanging="1134"/>
        <w:rPr>
          <w:i/>
          <w:lang w:val="sv-SE"/>
        </w:rPr>
      </w:pPr>
      <w:bookmarkStart w:id="140" w:name="_Toc220986032"/>
      <w:r w:rsidRPr="00E91314">
        <w:rPr>
          <w:i/>
          <w:lang w:val="sv-SE"/>
        </w:rPr>
        <w:lastRenderedPageBreak/>
        <w:t xml:space="preserve">Klass </w:t>
      </w:r>
      <w:r>
        <w:rPr>
          <w:i/>
          <w:lang w:val="sv-SE"/>
        </w:rPr>
        <w:t>Frågegrupperingsmall</w:t>
      </w:r>
      <w:r w:rsidRPr="00E91314">
        <w:rPr>
          <w:i/>
          <w:lang w:val="sv-SE"/>
        </w:rPr>
        <w:t xml:space="preserve"> (</w:t>
      </w:r>
      <w:proofErr w:type="spellStart"/>
      <w:r>
        <w:rPr>
          <w:i/>
          <w:lang w:val="sv-SE"/>
        </w:rPr>
        <w:t>Template</w:t>
      </w:r>
      <w:r w:rsidRPr="00E91314">
        <w:rPr>
          <w:i/>
          <w:lang w:val="sv-SE"/>
        </w:rPr>
        <w:t>QuestionBlock</w:t>
      </w:r>
      <w:proofErr w:type="spellEnd"/>
      <w:r w:rsidRPr="00E91314">
        <w:rPr>
          <w:i/>
          <w:lang w:val="sv-SE"/>
        </w:rPr>
        <w:t>)</w:t>
      </w:r>
      <w:bookmarkEnd w:id="140"/>
    </w:p>
    <w:p w14:paraId="160C6720" w14:textId="77777777" w:rsidR="003743C9" w:rsidRDefault="003743C9" w:rsidP="003743C9">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frågegruppering</w:t>
      </w:r>
      <w:proofErr w:type="spellEnd"/>
      <w:r>
        <w:t xml:space="preserve"> (</w:t>
      </w:r>
      <w:proofErr w:type="spellStart"/>
      <w:r>
        <w:t>QuestionBlock</w:t>
      </w:r>
      <w:proofErr w:type="spellEnd"/>
      <w:r>
        <w:t>)</w:t>
      </w:r>
    </w:p>
    <w:p w14:paraId="74DCE228" w14:textId="77777777" w:rsidR="00020E89" w:rsidRPr="00E91314" w:rsidRDefault="00020E89" w:rsidP="00020E8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71CA2EAD" w14:textId="77777777" w:rsidTr="00A17FCF">
        <w:trPr>
          <w:cantSplit/>
          <w:trHeight w:val="376"/>
        </w:trPr>
        <w:tc>
          <w:tcPr>
            <w:tcW w:w="2545" w:type="dxa"/>
            <w:gridSpan w:val="2"/>
            <w:vMerge w:val="restart"/>
            <w:shd w:val="pct25" w:color="auto" w:fill="auto"/>
          </w:tcPr>
          <w:p w14:paraId="58DD06D3"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25BB4E1" w14:textId="77777777" w:rsidR="00020E89" w:rsidRPr="00E91314" w:rsidRDefault="00020E89" w:rsidP="00A17FCF">
            <w:r w:rsidRPr="00E91314">
              <w:t>Beskrivning</w:t>
            </w:r>
          </w:p>
        </w:tc>
        <w:tc>
          <w:tcPr>
            <w:tcW w:w="1140" w:type="dxa"/>
            <w:vMerge w:val="restart"/>
            <w:shd w:val="pct25" w:color="auto" w:fill="auto"/>
          </w:tcPr>
          <w:p w14:paraId="0336E89E"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6C86B6CF" w14:textId="77777777" w:rsidR="00020E89" w:rsidRPr="00E91314" w:rsidRDefault="00020E89" w:rsidP="00A17FCF">
            <w:proofErr w:type="spellStart"/>
            <w:r w:rsidRPr="00E91314">
              <w:t>Mult</w:t>
            </w:r>
            <w:proofErr w:type="spellEnd"/>
          </w:p>
        </w:tc>
        <w:tc>
          <w:tcPr>
            <w:tcW w:w="1803" w:type="dxa"/>
            <w:vMerge w:val="restart"/>
            <w:shd w:val="pct25" w:color="auto" w:fill="auto"/>
          </w:tcPr>
          <w:p w14:paraId="07201300" w14:textId="77777777" w:rsidR="00020E89" w:rsidRPr="00E91314" w:rsidRDefault="00020E89" w:rsidP="00A17FC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4858B7D"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424525DC" w14:textId="77777777" w:rsidR="00020E89" w:rsidRPr="00E91314" w:rsidRDefault="00020E89" w:rsidP="00A17FC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020E89" w:rsidRPr="00E91314" w14:paraId="00C810B2" w14:textId="77777777" w:rsidTr="00A17FCF">
        <w:trPr>
          <w:cantSplit/>
          <w:trHeight w:val="375"/>
        </w:trPr>
        <w:tc>
          <w:tcPr>
            <w:tcW w:w="2545" w:type="dxa"/>
            <w:gridSpan w:val="2"/>
            <w:vMerge/>
            <w:shd w:val="pct25" w:color="auto" w:fill="auto"/>
          </w:tcPr>
          <w:p w14:paraId="746DA72B" w14:textId="77777777" w:rsidR="00020E89" w:rsidRPr="00E91314" w:rsidRDefault="00020E89" w:rsidP="00A17FCF"/>
        </w:tc>
        <w:tc>
          <w:tcPr>
            <w:tcW w:w="3410" w:type="dxa"/>
            <w:vMerge/>
            <w:shd w:val="pct25" w:color="auto" w:fill="auto"/>
          </w:tcPr>
          <w:p w14:paraId="2DB3146F" w14:textId="77777777" w:rsidR="00020E89" w:rsidRPr="00E91314" w:rsidRDefault="00020E89" w:rsidP="00A17FCF"/>
        </w:tc>
        <w:tc>
          <w:tcPr>
            <w:tcW w:w="1140" w:type="dxa"/>
            <w:vMerge/>
            <w:shd w:val="pct25" w:color="auto" w:fill="auto"/>
          </w:tcPr>
          <w:p w14:paraId="4A23AAE2" w14:textId="77777777" w:rsidR="00020E89" w:rsidRPr="00E91314" w:rsidRDefault="00020E89" w:rsidP="00A17FCF"/>
        </w:tc>
        <w:tc>
          <w:tcPr>
            <w:tcW w:w="717" w:type="dxa"/>
            <w:vMerge/>
            <w:shd w:val="pct25" w:color="auto" w:fill="auto"/>
          </w:tcPr>
          <w:p w14:paraId="555F81A8" w14:textId="77777777" w:rsidR="00020E89" w:rsidRPr="00E91314" w:rsidRDefault="00020E89" w:rsidP="00A17FCF"/>
        </w:tc>
        <w:tc>
          <w:tcPr>
            <w:tcW w:w="1803" w:type="dxa"/>
            <w:vMerge/>
            <w:shd w:val="pct25" w:color="auto" w:fill="auto"/>
          </w:tcPr>
          <w:p w14:paraId="4BFDF6E7" w14:textId="77777777" w:rsidR="00020E89" w:rsidRPr="00E91314" w:rsidRDefault="00020E89" w:rsidP="00A17FCF"/>
        </w:tc>
        <w:tc>
          <w:tcPr>
            <w:tcW w:w="1920" w:type="dxa"/>
            <w:vMerge/>
            <w:shd w:val="pct25" w:color="auto" w:fill="auto"/>
          </w:tcPr>
          <w:p w14:paraId="68F5D2D5" w14:textId="77777777" w:rsidR="00020E89" w:rsidRPr="00E91314" w:rsidRDefault="00020E89" w:rsidP="00A17FCF"/>
        </w:tc>
        <w:tc>
          <w:tcPr>
            <w:tcW w:w="1200" w:type="dxa"/>
            <w:tcBorders>
              <w:bottom w:val="single" w:sz="4" w:space="0" w:color="auto"/>
            </w:tcBorders>
            <w:shd w:val="pct25" w:color="auto" w:fill="auto"/>
          </w:tcPr>
          <w:p w14:paraId="39A62A31"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6AD7A76"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383FC07B" w14:textId="77777777" w:rsidR="00020E89" w:rsidRPr="00E91314" w:rsidRDefault="00020E89" w:rsidP="00A17FCF">
            <w:pPr>
              <w:rPr>
                <w:rFonts w:eastAsia="Arial Unicode MS"/>
              </w:rPr>
            </w:pPr>
          </w:p>
        </w:tc>
      </w:tr>
      <w:tr w:rsidR="00020E89" w:rsidRPr="00E91314" w14:paraId="2E29EA44" w14:textId="77777777" w:rsidTr="00A17FCF">
        <w:trPr>
          <w:trHeight w:val="217"/>
        </w:trPr>
        <w:tc>
          <w:tcPr>
            <w:tcW w:w="2545" w:type="dxa"/>
            <w:gridSpan w:val="2"/>
          </w:tcPr>
          <w:p w14:paraId="16352042"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0F23422C" w14:textId="77777777" w:rsidR="00020E89" w:rsidRPr="00E91314" w:rsidRDefault="00020E89" w:rsidP="00A17FCF">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56AE47D2"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77061D76" w14:textId="77777777" w:rsidR="00020E89" w:rsidRPr="00E91314" w:rsidRDefault="00020E89" w:rsidP="00A17FCF">
            <w:pPr>
              <w:rPr>
                <w:rFonts w:eastAsia="Arial Unicode MS"/>
              </w:rPr>
            </w:pPr>
            <w:proofErr w:type="spellStart"/>
            <w:r w:rsidRPr="00E91314">
              <w:rPr>
                <w:rFonts w:eastAsia="Arial Unicode MS"/>
              </w:rPr>
              <w:t>VÄ</w:t>
            </w:r>
            <w:proofErr w:type="spellEnd"/>
          </w:p>
        </w:tc>
        <w:tc>
          <w:tcPr>
            <w:tcW w:w="717" w:type="dxa"/>
          </w:tcPr>
          <w:p w14:paraId="40A53C0A" w14:textId="77777777" w:rsidR="00020E89" w:rsidRPr="00E91314" w:rsidRDefault="00020E89" w:rsidP="00A17FCF">
            <w:pPr>
              <w:rPr>
                <w:rFonts w:eastAsia="Arial Unicode MS"/>
              </w:rPr>
            </w:pPr>
            <w:r w:rsidRPr="00E91314">
              <w:rPr>
                <w:rFonts w:eastAsia="Arial Unicode MS"/>
              </w:rPr>
              <w:t>1</w:t>
            </w:r>
          </w:p>
        </w:tc>
        <w:tc>
          <w:tcPr>
            <w:tcW w:w="1803" w:type="dxa"/>
          </w:tcPr>
          <w:p w14:paraId="1DFD355C" w14:textId="77777777" w:rsidR="00020E89" w:rsidRPr="00E91314" w:rsidRDefault="00020E89" w:rsidP="00A17FCF">
            <w:pPr>
              <w:rPr>
                <w:rFonts w:eastAsia="Arial Unicode MS"/>
              </w:rPr>
            </w:pPr>
          </w:p>
        </w:tc>
        <w:tc>
          <w:tcPr>
            <w:tcW w:w="1920" w:type="dxa"/>
          </w:tcPr>
          <w:p w14:paraId="15F4C937" w14:textId="77777777" w:rsidR="00020E89" w:rsidRPr="00E91314" w:rsidRDefault="00020E89" w:rsidP="00A17FCF">
            <w:pPr>
              <w:rPr>
                <w:rFonts w:ascii="Arial" w:eastAsia="Arial Unicode MS" w:hAnsi="Arial"/>
              </w:rPr>
            </w:pPr>
          </w:p>
        </w:tc>
        <w:tc>
          <w:tcPr>
            <w:tcW w:w="1200" w:type="dxa"/>
            <w:shd w:val="clear" w:color="auto" w:fill="auto"/>
          </w:tcPr>
          <w:p w14:paraId="6AD7FEB2" w14:textId="77777777" w:rsidR="00020E89" w:rsidRPr="00E91314" w:rsidRDefault="00020E89" w:rsidP="00A17FCF">
            <w:pPr>
              <w:rPr>
                <w:rFonts w:ascii="Arial" w:eastAsia="Arial Unicode MS" w:hAnsi="Arial"/>
              </w:rPr>
            </w:pPr>
          </w:p>
        </w:tc>
        <w:tc>
          <w:tcPr>
            <w:tcW w:w="1080" w:type="dxa"/>
            <w:shd w:val="clear" w:color="auto" w:fill="auto"/>
          </w:tcPr>
          <w:p w14:paraId="7B52E9F2" w14:textId="77777777" w:rsidR="00020E89" w:rsidRPr="00E91314" w:rsidRDefault="00020E89" w:rsidP="00A17FCF">
            <w:pPr>
              <w:rPr>
                <w:rFonts w:ascii="Arial" w:eastAsia="Arial Unicode MS" w:hAnsi="Arial"/>
              </w:rPr>
            </w:pPr>
          </w:p>
        </w:tc>
        <w:tc>
          <w:tcPr>
            <w:tcW w:w="1160" w:type="dxa"/>
            <w:shd w:val="clear" w:color="auto" w:fill="auto"/>
          </w:tcPr>
          <w:p w14:paraId="36E5EFB6" w14:textId="77777777" w:rsidR="00020E89" w:rsidRPr="00E91314" w:rsidRDefault="00020E89" w:rsidP="00A17FCF">
            <w:pPr>
              <w:rPr>
                <w:rFonts w:ascii="Arial" w:eastAsia="Arial Unicode MS" w:hAnsi="Arial"/>
              </w:rPr>
            </w:pPr>
          </w:p>
        </w:tc>
      </w:tr>
      <w:tr w:rsidR="00020E89" w:rsidRPr="00E91314" w14:paraId="7FC22315" w14:textId="77777777" w:rsidTr="00A17FCF">
        <w:trPr>
          <w:trHeight w:val="217"/>
        </w:trPr>
        <w:tc>
          <w:tcPr>
            <w:tcW w:w="2545" w:type="dxa"/>
            <w:gridSpan w:val="2"/>
          </w:tcPr>
          <w:p w14:paraId="190D01AE" w14:textId="77777777" w:rsidR="00020E89" w:rsidRPr="00E91314" w:rsidRDefault="00020E89" w:rsidP="00A17FCF">
            <w:pPr>
              <w:rPr>
                <w:rFonts w:eastAsia="Arial Unicode MS"/>
              </w:rPr>
            </w:pPr>
            <w:r w:rsidRPr="00E91314">
              <w:rPr>
                <w:rFonts w:eastAsia="Arial Unicode MS"/>
              </w:rPr>
              <w:t>Rubrik</w:t>
            </w:r>
          </w:p>
          <w:p w14:paraId="230634EC"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40290ADD" w14:textId="77777777" w:rsidR="00020E89" w:rsidRPr="00E91314" w:rsidRDefault="00020E89" w:rsidP="00A17FCF">
            <w:pPr>
              <w:rPr>
                <w:rFonts w:eastAsia="Arial Unicode MS"/>
              </w:rPr>
            </w:pPr>
            <w:r w:rsidRPr="00E91314">
              <w:rPr>
                <w:rFonts w:eastAsia="Arial Unicode MS"/>
              </w:rPr>
              <w:t>Blockets rubrik.</w:t>
            </w:r>
          </w:p>
          <w:p w14:paraId="0192A4EB"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71CD7CAC" w14:textId="77777777" w:rsidR="00020E89" w:rsidRPr="00E91314" w:rsidRDefault="00020E89" w:rsidP="00A17FCF">
            <w:pPr>
              <w:rPr>
                <w:rFonts w:eastAsia="Arial Unicode MS"/>
              </w:rPr>
            </w:pPr>
            <w:proofErr w:type="spellStart"/>
            <w:r w:rsidRPr="00E91314">
              <w:rPr>
                <w:rFonts w:eastAsia="Arial Unicode MS"/>
              </w:rPr>
              <w:t>TXT</w:t>
            </w:r>
            <w:proofErr w:type="spellEnd"/>
          </w:p>
        </w:tc>
        <w:tc>
          <w:tcPr>
            <w:tcW w:w="717" w:type="dxa"/>
          </w:tcPr>
          <w:p w14:paraId="7334C041" w14:textId="77777777" w:rsidR="00020E89" w:rsidRPr="00E91314" w:rsidRDefault="00020E8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9C0670A" w14:textId="77777777" w:rsidR="00020E89" w:rsidRPr="00E91314" w:rsidRDefault="00020E89" w:rsidP="00A17FCF">
            <w:pPr>
              <w:rPr>
                <w:rFonts w:eastAsia="Arial Unicode MS"/>
              </w:rPr>
            </w:pPr>
          </w:p>
        </w:tc>
        <w:tc>
          <w:tcPr>
            <w:tcW w:w="1920" w:type="dxa"/>
          </w:tcPr>
          <w:p w14:paraId="753DB3FC" w14:textId="77777777" w:rsidR="00020E89" w:rsidRPr="00E91314" w:rsidRDefault="00020E89" w:rsidP="00A17FCF">
            <w:pPr>
              <w:rPr>
                <w:rFonts w:ascii="Arial" w:eastAsia="Arial Unicode MS" w:hAnsi="Arial"/>
              </w:rPr>
            </w:pPr>
          </w:p>
        </w:tc>
        <w:tc>
          <w:tcPr>
            <w:tcW w:w="1200" w:type="dxa"/>
            <w:shd w:val="clear" w:color="auto" w:fill="auto"/>
          </w:tcPr>
          <w:p w14:paraId="5B2EC414" w14:textId="77777777" w:rsidR="00020E89" w:rsidRPr="00E91314" w:rsidRDefault="00020E89" w:rsidP="00A17FCF">
            <w:pPr>
              <w:rPr>
                <w:rFonts w:ascii="Arial" w:eastAsia="Arial Unicode MS" w:hAnsi="Arial"/>
              </w:rPr>
            </w:pPr>
          </w:p>
        </w:tc>
        <w:tc>
          <w:tcPr>
            <w:tcW w:w="1080" w:type="dxa"/>
            <w:shd w:val="clear" w:color="auto" w:fill="auto"/>
          </w:tcPr>
          <w:p w14:paraId="2C252515" w14:textId="77777777" w:rsidR="00020E89" w:rsidRPr="00E91314" w:rsidRDefault="00020E89" w:rsidP="00A17FCF">
            <w:pPr>
              <w:rPr>
                <w:rFonts w:ascii="Arial" w:eastAsia="Arial Unicode MS" w:hAnsi="Arial"/>
              </w:rPr>
            </w:pPr>
          </w:p>
        </w:tc>
        <w:tc>
          <w:tcPr>
            <w:tcW w:w="1160" w:type="dxa"/>
            <w:shd w:val="clear" w:color="auto" w:fill="auto"/>
          </w:tcPr>
          <w:p w14:paraId="280C6D19" w14:textId="77777777" w:rsidR="00020E89" w:rsidRPr="00E91314" w:rsidRDefault="00020E89" w:rsidP="00A17FCF">
            <w:pPr>
              <w:rPr>
                <w:rFonts w:ascii="Arial" w:eastAsia="Arial Unicode MS" w:hAnsi="Arial"/>
              </w:rPr>
            </w:pPr>
          </w:p>
        </w:tc>
      </w:tr>
      <w:tr w:rsidR="00020E89" w:rsidRPr="00E91314" w14:paraId="2BBBF700" w14:textId="77777777" w:rsidTr="00A17FCF">
        <w:trPr>
          <w:trHeight w:val="217"/>
        </w:trPr>
        <w:tc>
          <w:tcPr>
            <w:tcW w:w="2545" w:type="dxa"/>
            <w:gridSpan w:val="2"/>
          </w:tcPr>
          <w:p w14:paraId="55C8D603" w14:textId="77777777" w:rsidR="00020E89" w:rsidRPr="00E91314" w:rsidRDefault="00020E89" w:rsidP="00A17FCF">
            <w:pPr>
              <w:rPr>
                <w:rFonts w:eastAsia="Arial Unicode MS"/>
              </w:rPr>
            </w:pPr>
            <w:r w:rsidRPr="00E91314">
              <w:rPr>
                <w:rFonts w:eastAsia="Arial Unicode MS"/>
              </w:rPr>
              <w:t>Beskrivning</w:t>
            </w:r>
          </w:p>
          <w:p w14:paraId="14C714D3"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34768D10" w14:textId="77777777" w:rsidR="00020E89" w:rsidRPr="00E91314" w:rsidRDefault="00020E89" w:rsidP="00A17FCF">
            <w:pPr>
              <w:rPr>
                <w:rFonts w:eastAsia="Arial Unicode MS"/>
              </w:rPr>
            </w:pPr>
            <w:r w:rsidRPr="00E91314">
              <w:rPr>
                <w:rFonts w:eastAsia="Arial Unicode MS"/>
              </w:rPr>
              <w:t>Beskrivande text.</w:t>
            </w:r>
          </w:p>
          <w:p w14:paraId="430E714F" w14:textId="77777777" w:rsidR="00020E89" w:rsidRPr="00E91314" w:rsidRDefault="00020E89" w:rsidP="00A17FCF">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1C1DBD04"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3BE909B6" w14:textId="77777777" w:rsidR="00020E89" w:rsidRPr="00E91314" w:rsidRDefault="00020E89" w:rsidP="00A17FCF">
            <w:pPr>
              <w:rPr>
                <w:rFonts w:eastAsia="Arial Unicode MS"/>
              </w:rPr>
            </w:pPr>
            <w:proofErr w:type="spellStart"/>
            <w:r w:rsidRPr="00E91314">
              <w:rPr>
                <w:rFonts w:eastAsia="Arial Unicode MS"/>
              </w:rPr>
              <w:t>TXT</w:t>
            </w:r>
            <w:proofErr w:type="spellEnd"/>
          </w:p>
        </w:tc>
        <w:tc>
          <w:tcPr>
            <w:tcW w:w="717" w:type="dxa"/>
          </w:tcPr>
          <w:p w14:paraId="76265AFD" w14:textId="77777777" w:rsidR="00020E89" w:rsidRPr="00E91314" w:rsidRDefault="00020E8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87D8DE0" w14:textId="77777777" w:rsidR="00020E89" w:rsidRPr="00E91314" w:rsidRDefault="00020E89" w:rsidP="00A17FCF">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43B8AEDB" w14:textId="77777777" w:rsidR="00020E89" w:rsidRPr="00E91314" w:rsidRDefault="00020E89" w:rsidP="00A17FCF">
            <w:pPr>
              <w:rPr>
                <w:rFonts w:ascii="Arial" w:eastAsia="Arial Unicode MS" w:hAnsi="Arial"/>
              </w:rPr>
            </w:pPr>
          </w:p>
        </w:tc>
        <w:tc>
          <w:tcPr>
            <w:tcW w:w="1200" w:type="dxa"/>
            <w:shd w:val="clear" w:color="auto" w:fill="auto"/>
          </w:tcPr>
          <w:p w14:paraId="1F18D14A" w14:textId="77777777" w:rsidR="00020E89" w:rsidRPr="00E91314" w:rsidRDefault="00020E89" w:rsidP="00A17FCF">
            <w:pPr>
              <w:rPr>
                <w:rFonts w:ascii="Arial" w:eastAsia="Arial Unicode MS" w:hAnsi="Arial"/>
              </w:rPr>
            </w:pPr>
          </w:p>
        </w:tc>
        <w:tc>
          <w:tcPr>
            <w:tcW w:w="1080" w:type="dxa"/>
            <w:shd w:val="clear" w:color="auto" w:fill="auto"/>
          </w:tcPr>
          <w:p w14:paraId="1621D389" w14:textId="77777777" w:rsidR="00020E89" w:rsidRPr="00E91314" w:rsidRDefault="00020E89" w:rsidP="00A17FCF">
            <w:pPr>
              <w:rPr>
                <w:rFonts w:ascii="Arial" w:eastAsia="Arial Unicode MS" w:hAnsi="Arial"/>
              </w:rPr>
            </w:pPr>
          </w:p>
        </w:tc>
        <w:tc>
          <w:tcPr>
            <w:tcW w:w="1160" w:type="dxa"/>
            <w:shd w:val="clear" w:color="auto" w:fill="auto"/>
          </w:tcPr>
          <w:p w14:paraId="2ABCE578" w14:textId="77777777" w:rsidR="00020E89" w:rsidRPr="00E91314" w:rsidRDefault="00020E89" w:rsidP="00A17FCF">
            <w:pPr>
              <w:rPr>
                <w:rFonts w:ascii="Arial" w:eastAsia="Arial Unicode MS" w:hAnsi="Arial"/>
              </w:rPr>
            </w:pPr>
          </w:p>
        </w:tc>
      </w:tr>
      <w:tr w:rsidR="00020E89" w:rsidRPr="00E91314" w14:paraId="1D2338C5" w14:textId="77777777" w:rsidTr="00A17FCF">
        <w:trPr>
          <w:trHeight w:val="217"/>
        </w:trPr>
        <w:tc>
          <w:tcPr>
            <w:tcW w:w="2545" w:type="dxa"/>
            <w:gridSpan w:val="2"/>
          </w:tcPr>
          <w:p w14:paraId="64FF7CA3" w14:textId="77777777" w:rsidR="00020E89" w:rsidRPr="00E91314" w:rsidRDefault="00020E8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385D578D" w14:textId="77777777" w:rsidR="00020E89" w:rsidRPr="00E91314" w:rsidRDefault="00020E89" w:rsidP="00A17FCF">
            <w:pPr>
              <w:rPr>
                <w:rFonts w:eastAsia="Arial Unicode MS"/>
              </w:rPr>
            </w:pPr>
            <w:r>
              <w:rPr>
                <w:rFonts w:eastAsia="Arial Unicode MS"/>
              </w:rPr>
              <w:t>URL till hjälpsida/mer information.</w:t>
            </w:r>
          </w:p>
        </w:tc>
        <w:tc>
          <w:tcPr>
            <w:tcW w:w="1140" w:type="dxa"/>
          </w:tcPr>
          <w:p w14:paraId="6FF489FF" w14:textId="77777777" w:rsidR="00020E89" w:rsidRPr="00E91314" w:rsidRDefault="00020E89" w:rsidP="00A17FCF">
            <w:pPr>
              <w:rPr>
                <w:rFonts w:eastAsia="Arial Unicode MS"/>
              </w:rPr>
            </w:pPr>
            <w:proofErr w:type="spellStart"/>
            <w:r>
              <w:rPr>
                <w:rFonts w:eastAsia="Arial Unicode MS"/>
              </w:rPr>
              <w:t>TXT</w:t>
            </w:r>
            <w:proofErr w:type="spellEnd"/>
          </w:p>
        </w:tc>
        <w:tc>
          <w:tcPr>
            <w:tcW w:w="717" w:type="dxa"/>
          </w:tcPr>
          <w:p w14:paraId="135EEA4F" w14:textId="77777777" w:rsidR="00020E89" w:rsidRPr="00E91314" w:rsidRDefault="00020E8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B4F971D" w14:textId="77777777" w:rsidR="00020E89" w:rsidRPr="00E91314" w:rsidRDefault="00020E8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1920" w:type="dxa"/>
          </w:tcPr>
          <w:p w14:paraId="77651923" w14:textId="77777777" w:rsidR="00020E89" w:rsidRPr="00E91314" w:rsidRDefault="00020E89" w:rsidP="00A17FCF">
            <w:pPr>
              <w:rPr>
                <w:rFonts w:ascii="Arial" w:eastAsia="Arial Unicode MS" w:hAnsi="Arial"/>
              </w:rPr>
            </w:pPr>
          </w:p>
        </w:tc>
        <w:tc>
          <w:tcPr>
            <w:tcW w:w="1200" w:type="dxa"/>
            <w:shd w:val="clear" w:color="auto" w:fill="auto"/>
          </w:tcPr>
          <w:p w14:paraId="7C82393D" w14:textId="77777777" w:rsidR="00020E89" w:rsidRPr="00E91314" w:rsidRDefault="00020E89" w:rsidP="00A17FCF">
            <w:pPr>
              <w:rPr>
                <w:rFonts w:ascii="Arial" w:eastAsia="Arial Unicode MS" w:hAnsi="Arial"/>
              </w:rPr>
            </w:pPr>
          </w:p>
        </w:tc>
        <w:tc>
          <w:tcPr>
            <w:tcW w:w="1080" w:type="dxa"/>
            <w:shd w:val="clear" w:color="auto" w:fill="auto"/>
          </w:tcPr>
          <w:p w14:paraId="2ADADE29" w14:textId="77777777" w:rsidR="00020E89" w:rsidRPr="00E91314" w:rsidRDefault="00020E89" w:rsidP="00A17FCF">
            <w:pPr>
              <w:rPr>
                <w:rFonts w:ascii="Arial" w:eastAsia="Arial Unicode MS" w:hAnsi="Arial"/>
              </w:rPr>
            </w:pPr>
          </w:p>
        </w:tc>
        <w:tc>
          <w:tcPr>
            <w:tcW w:w="1160" w:type="dxa"/>
            <w:shd w:val="clear" w:color="auto" w:fill="auto"/>
          </w:tcPr>
          <w:p w14:paraId="29898E42" w14:textId="77777777" w:rsidR="00020E89" w:rsidRPr="00E91314" w:rsidRDefault="00020E89" w:rsidP="00A17FCF">
            <w:pPr>
              <w:rPr>
                <w:rFonts w:ascii="Arial" w:eastAsia="Arial Unicode MS" w:hAnsi="Arial"/>
              </w:rPr>
            </w:pPr>
          </w:p>
        </w:tc>
      </w:tr>
      <w:tr w:rsidR="00020E89" w:rsidRPr="00E91314" w14:paraId="38717806" w14:textId="77777777" w:rsidTr="00A17FCF">
        <w:trPr>
          <w:trHeight w:val="217"/>
        </w:trPr>
        <w:tc>
          <w:tcPr>
            <w:tcW w:w="2545" w:type="dxa"/>
            <w:gridSpan w:val="2"/>
          </w:tcPr>
          <w:p w14:paraId="6B459948"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NumberOfQuestions</w:t>
            </w:r>
            <w:proofErr w:type="spellEnd"/>
            <w:r w:rsidRPr="00E91314">
              <w:rPr>
                <w:rFonts w:eastAsia="Arial Unicode MS"/>
              </w:rPr>
              <w:t>)</w:t>
            </w:r>
          </w:p>
        </w:tc>
        <w:tc>
          <w:tcPr>
            <w:tcW w:w="3410" w:type="dxa"/>
          </w:tcPr>
          <w:p w14:paraId="68165671" w14:textId="77777777" w:rsidR="00020E89" w:rsidRPr="00E91314" w:rsidRDefault="00020E89" w:rsidP="00A17FCF">
            <w:pPr>
              <w:rPr>
                <w:rFonts w:eastAsia="Arial Unicode MS"/>
              </w:rPr>
            </w:pPr>
            <w:r w:rsidRPr="00E91314">
              <w:rPr>
                <w:rFonts w:eastAsia="Arial Unicode MS"/>
              </w:rPr>
              <w:t>Antal frågor tillhörande blocket.</w:t>
            </w:r>
          </w:p>
          <w:p w14:paraId="3BFF0D7C" w14:textId="77777777" w:rsidR="00020E89" w:rsidRPr="00E91314" w:rsidRDefault="00020E89" w:rsidP="00A17FCF">
            <w:pPr>
              <w:rPr>
                <w:rFonts w:eastAsia="Arial Unicode MS"/>
              </w:rPr>
            </w:pPr>
            <w:r w:rsidRPr="00E91314">
              <w:rPr>
                <w:rFonts w:eastAsia="Arial Unicode MS"/>
              </w:rPr>
              <w:t>T.ex. 10</w:t>
            </w:r>
          </w:p>
        </w:tc>
        <w:tc>
          <w:tcPr>
            <w:tcW w:w="1140" w:type="dxa"/>
          </w:tcPr>
          <w:p w14:paraId="42B51F1F" w14:textId="77777777" w:rsidR="00020E89" w:rsidRPr="00E91314" w:rsidRDefault="00020E89" w:rsidP="00A17FCF">
            <w:pPr>
              <w:rPr>
                <w:rFonts w:eastAsia="Arial Unicode MS"/>
              </w:rPr>
            </w:pPr>
            <w:proofErr w:type="spellStart"/>
            <w:r w:rsidRPr="00E91314">
              <w:rPr>
                <w:rFonts w:eastAsia="Arial Unicode MS"/>
              </w:rPr>
              <w:t>VÄ</w:t>
            </w:r>
            <w:proofErr w:type="spellEnd"/>
          </w:p>
        </w:tc>
        <w:tc>
          <w:tcPr>
            <w:tcW w:w="717" w:type="dxa"/>
          </w:tcPr>
          <w:p w14:paraId="3977B045" w14:textId="77777777" w:rsidR="00020E89" w:rsidRPr="00E91314" w:rsidRDefault="00020E8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3FB20FE6" w14:textId="77777777" w:rsidR="00020E89" w:rsidRPr="00E91314" w:rsidRDefault="00020E89" w:rsidP="00A17FCF">
            <w:pPr>
              <w:rPr>
                <w:rFonts w:eastAsia="Arial Unicode MS"/>
              </w:rPr>
            </w:pPr>
          </w:p>
        </w:tc>
        <w:tc>
          <w:tcPr>
            <w:tcW w:w="1920" w:type="dxa"/>
          </w:tcPr>
          <w:p w14:paraId="2D18B350" w14:textId="77777777" w:rsidR="00020E89" w:rsidRPr="00E91314" w:rsidRDefault="00020E89" w:rsidP="00A17FCF">
            <w:pPr>
              <w:rPr>
                <w:rFonts w:ascii="Arial" w:eastAsia="Arial Unicode MS" w:hAnsi="Arial"/>
              </w:rPr>
            </w:pPr>
          </w:p>
        </w:tc>
        <w:tc>
          <w:tcPr>
            <w:tcW w:w="1200" w:type="dxa"/>
            <w:shd w:val="clear" w:color="auto" w:fill="auto"/>
          </w:tcPr>
          <w:p w14:paraId="27A3C5DA" w14:textId="77777777" w:rsidR="00020E89" w:rsidRPr="00E91314" w:rsidRDefault="00020E89" w:rsidP="00A17FCF">
            <w:pPr>
              <w:rPr>
                <w:rFonts w:ascii="Arial" w:eastAsia="Arial Unicode MS" w:hAnsi="Arial"/>
              </w:rPr>
            </w:pPr>
          </w:p>
        </w:tc>
        <w:tc>
          <w:tcPr>
            <w:tcW w:w="1080" w:type="dxa"/>
            <w:shd w:val="clear" w:color="auto" w:fill="auto"/>
          </w:tcPr>
          <w:p w14:paraId="50EA021A" w14:textId="77777777" w:rsidR="00020E89" w:rsidRPr="00E91314" w:rsidRDefault="00020E89" w:rsidP="00A17FCF">
            <w:pPr>
              <w:rPr>
                <w:rFonts w:ascii="Arial" w:eastAsia="Arial Unicode MS" w:hAnsi="Arial"/>
              </w:rPr>
            </w:pPr>
          </w:p>
        </w:tc>
        <w:tc>
          <w:tcPr>
            <w:tcW w:w="1160" w:type="dxa"/>
            <w:shd w:val="clear" w:color="auto" w:fill="auto"/>
          </w:tcPr>
          <w:p w14:paraId="3C5F8B58" w14:textId="77777777" w:rsidR="00020E89" w:rsidRPr="00E91314" w:rsidRDefault="00020E89" w:rsidP="00A17FCF">
            <w:pPr>
              <w:rPr>
                <w:rFonts w:ascii="Arial" w:eastAsia="Arial Unicode MS" w:hAnsi="Arial"/>
              </w:rPr>
            </w:pPr>
          </w:p>
        </w:tc>
      </w:tr>
      <w:tr w:rsidR="00020E89" w:rsidRPr="00E91314" w14:paraId="239671CC" w14:textId="77777777" w:rsidTr="00A17FCF">
        <w:trPr>
          <w:trHeight w:val="217"/>
        </w:trPr>
        <w:tc>
          <w:tcPr>
            <w:tcW w:w="2545" w:type="dxa"/>
            <w:gridSpan w:val="2"/>
          </w:tcPr>
          <w:p w14:paraId="74165BD6" w14:textId="77777777" w:rsidR="00020E89" w:rsidRPr="00E91314" w:rsidRDefault="00020E89" w:rsidP="00A17FCF">
            <w:pPr>
              <w:rPr>
                <w:rFonts w:eastAsia="Arial Unicode MS"/>
              </w:rPr>
            </w:pPr>
            <w:r w:rsidRPr="00E91314">
              <w:rPr>
                <w:rFonts w:eastAsia="Arial Unicode MS"/>
              </w:rPr>
              <w:lastRenderedPageBreak/>
              <w:t>Frågor/id</w:t>
            </w:r>
          </w:p>
          <w:p w14:paraId="18CE22E5"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371D724D" w14:textId="77777777" w:rsidR="00020E89" w:rsidRPr="00E91314" w:rsidRDefault="00020E89" w:rsidP="00A17FCF">
            <w:pPr>
              <w:rPr>
                <w:rFonts w:eastAsia="Arial Unicode MS"/>
              </w:rPr>
            </w:pPr>
            <w:r w:rsidRPr="00E91314">
              <w:rPr>
                <w:rFonts w:eastAsia="Arial Unicode MS"/>
              </w:rPr>
              <w:t>Koppling till klass för frågor.</w:t>
            </w:r>
          </w:p>
        </w:tc>
        <w:tc>
          <w:tcPr>
            <w:tcW w:w="1140" w:type="dxa"/>
          </w:tcPr>
          <w:p w14:paraId="7FB6B5E8" w14:textId="77777777" w:rsidR="00020E89" w:rsidRPr="00E91314" w:rsidRDefault="00020E89" w:rsidP="00A17FCF">
            <w:pPr>
              <w:rPr>
                <w:rFonts w:eastAsia="Arial Unicode MS"/>
              </w:rPr>
            </w:pPr>
            <w:r w:rsidRPr="00E91314">
              <w:rPr>
                <w:rFonts w:eastAsia="Arial Unicode MS"/>
              </w:rPr>
              <w:t>II</w:t>
            </w:r>
          </w:p>
        </w:tc>
        <w:tc>
          <w:tcPr>
            <w:tcW w:w="717" w:type="dxa"/>
          </w:tcPr>
          <w:p w14:paraId="1F6D7F7E" w14:textId="77777777" w:rsidR="00020E89" w:rsidRPr="00E91314" w:rsidRDefault="00020E8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46C0C224" w14:textId="77777777" w:rsidR="00020E89" w:rsidRPr="00E91314" w:rsidRDefault="00020E89" w:rsidP="00A17FCF">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6BE4AFD9" w14:textId="77777777" w:rsidR="00020E89" w:rsidRPr="00E91314" w:rsidRDefault="00020E89" w:rsidP="00A17FCF">
            <w:pPr>
              <w:rPr>
                <w:rFonts w:ascii="Arial" w:eastAsia="Arial Unicode MS" w:hAnsi="Arial"/>
              </w:rPr>
            </w:pPr>
          </w:p>
        </w:tc>
        <w:tc>
          <w:tcPr>
            <w:tcW w:w="1200" w:type="dxa"/>
            <w:shd w:val="clear" w:color="auto" w:fill="auto"/>
          </w:tcPr>
          <w:p w14:paraId="3F3B10B1" w14:textId="77777777" w:rsidR="00020E89" w:rsidRPr="00E91314" w:rsidRDefault="00020E89" w:rsidP="00A17FCF">
            <w:pPr>
              <w:rPr>
                <w:rFonts w:ascii="Arial" w:eastAsia="Arial Unicode MS" w:hAnsi="Arial"/>
              </w:rPr>
            </w:pPr>
          </w:p>
        </w:tc>
        <w:tc>
          <w:tcPr>
            <w:tcW w:w="1080" w:type="dxa"/>
            <w:shd w:val="clear" w:color="auto" w:fill="auto"/>
          </w:tcPr>
          <w:p w14:paraId="57FC2FB0" w14:textId="77777777" w:rsidR="00020E89" w:rsidRPr="00E91314" w:rsidRDefault="00020E89" w:rsidP="00A17FCF">
            <w:pPr>
              <w:rPr>
                <w:rFonts w:ascii="Arial" w:eastAsia="Arial Unicode MS" w:hAnsi="Arial"/>
              </w:rPr>
            </w:pPr>
          </w:p>
        </w:tc>
        <w:tc>
          <w:tcPr>
            <w:tcW w:w="1160" w:type="dxa"/>
            <w:shd w:val="clear" w:color="auto" w:fill="auto"/>
          </w:tcPr>
          <w:p w14:paraId="00BE6788" w14:textId="77777777" w:rsidR="00020E89" w:rsidRPr="00E91314" w:rsidRDefault="00020E89" w:rsidP="00A17FCF">
            <w:pPr>
              <w:rPr>
                <w:rFonts w:ascii="Arial" w:eastAsia="Arial Unicode MS" w:hAnsi="Arial"/>
              </w:rPr>
            </w:pPr>
          </w:p>
        </w:tc>
      </w:tr>
      <w:tr w:rsidR="00020E89" w:rsidRPr="00E91314" w14:paraId="047787CF" w14:textId="77777777" w:rsidTr="00A17FCF">
        <w:trPr>
          <w:trHeight w:val="217"/>
        </w:trPr>
        <w:tc>
          <w:tcPr>
            <w:tcW w:w="2545" w:type="dxa"/>
            <w:gridSpan w:val="2"/>
          </w:tcPr>
          <w:p w14:paraId="5D986B16" w14:textId="77777777" w:rsidR="00020E89" w:rsidRPr="00E91314" w:rsidRDefault="00020E89" w:rsidP="00A17FCF">
            <w:pPr>
              <w:rPr>
                <w:rFonts w:eastAsia="Arial Unicode MS"/>
              </w:rPr>
            </w:pPr>
          </w:p>
        </w:tc>
        <w:tc>
          <w:tcPr>
            <w:tcW w:w="3410" w:type="dxa"/>
          </w:tcPr>
          <w:p w14:paraId="3B511760" w14:textId="77777777" w:rsidR="00020E89" w:rsidRPr="00E91314" w:rsidRDefault="00020E89" w:rsidP="00A17FCF">
            <w:pPr>
              <w:rPr>
                <w:rFonts w:eastAsia="Arial Unicode MS"/>
              </w:rPr>
            </w:pPr>
          </w:p>
        </w:tc>
        <w:tc>
          <w:tcPr>
            <w:tcW w:w="1140" w:type="dxa"/>
          </w:tcPr>
          <w:p w14:paraId="30FAA115" w14:textId="77777777" w:rsidR="00020E89" w:rsidRPr="00E91314" w:rsidRDefault="00020E89" w:rsidP="00A17FCF">
            <w:pPr>
              <w:rPr>
                <w:rFonts w:eastAsia="Arial Unicode MS"/>
              </w:rPr>
            </w:pPr>
          </w:p>
        </w:tc>
        <w:tc>
          <w:tcPr>
            <w:tcW w:w="717" w:type="dxa"/>
          </w:tcPr>
          <w:p w14:paraId="1A0268FD" w14:textId="77777777" w:rsidR="00020E89" w:rsidRPr="00E91314" w:rsidRDefault="00020E89" w:rsidP="00A17FCF">
            <w:pPr>
              <w:rPr>
                <w:rFonts w:eastAsia="Arial Unicode MS"/>
              </w:rPr>
            </w:pPr>
          </w:p>
        </w:tc>
        <w:tc>
          <w:tcPr>
            <w:tcW w:w="1803" w:type="dxa"/>
          </w:tcPr>
          <w:p w14:paraId="69827AE3" w14:textId="77777777" w:rsidR="00020E89" w:rsidRPr="00E91314" w:rsidRDefault="00020E89" w:rsidP="00A17FCF">
            <w:pPr>
              <w:rPr>
                <w:rFonts w:eastAsia="Arial Unicode MS"/>
              </w:rPr>
            </w:pPr>
          </w:p>
        </w:tc>
        <w:tc>
          <w:tcPr>
            <w:tcW w:w="1920" w:type="dxa"/>
          </w:tcPr>
          <w:p w14:paraId="4DB15385" w14:textId="77777777" w:rsidR="00020E89" w:rsidRPr="00E91314" w:rsidRDefault="00020E89" w:rsidP="00A17FCF">
            <w:pPr>
              <w:rPr>
                <w:rFonts w:ascii="Arial" w:eastAsia="Arial Unicode MS" w:hAnsi="Arial"/>
              </w:rPr>
            </w:pPr>
          </w:p>
        </w:tc>
        <w:tc>
          <w:tcPr>
            <w:tcW w:w="1200" w:type="dxa"/>
            <w:shd w:val="clear" w:color="auto" w:fill="auto"/>
          </w:tcPr>
          <w:p w14:paraId="26DDF53A" w14:textId="77777777" w:rsidR="00020E89" w:rsidRPr="00E91314" w:rsidRDefault="00020E89" w:rsidP="00A17FCF">
            <w:pPr>
              <w:rPr>
                <w:rFonts w:ascii="Arial" w:eastAsia="Arial Unicode MS" w:hAnsi="Arial"/>
              </w:rPr>
            </w:pPr>
          </w:p>
        </w:tc>
        <w:tc>
          <w:tcPr>
            <w:tcW w:w="1080" w:type="dxa"/>
            <w:shd w:val="clear" w:color="auto" w:fill="auto"/>
          </w:tcPr>
          <w:p w14:paraId="2C1578BB" w14:textId="77777777" w:rsidR="00020E89" w:rsidRPr="00E91314" w:rsidRDefault="00020E89" w:rsidP="00A17FCF">
            <w:pPr>
              <w:rPr>
                <w:rFonts w:ascii="Arial" w:eastAsia="Arial Unicode MS" w:hAnsi="Arial"/>
              </w:rPr>
            </w:pPr>
          </w:p>
        </w:tc>
        <w:tc>
          <w:tcPr>
            <w:tcW w:w="1160" w:type="dxa"/>
            <w:shd w:val="clear" w:color="auto" w:fill="auto"/>
          </w:tcPr>
          <w:p w14:paraId="4EC55C6C" w14:textId="77777777" w:rsidR="00020E89" w:rsidRPr="00E91314" w:rsidRDefault="00020E89" w:rsidP="00A17FCF">
            <w:pPr>
              <w:rPr>
                <w:rFonts w:ascii="Arial" w:eastAsia="Arial Unicode MS" w:hAnsi="Arial"/>
              </w:rPr>
            </w:pPr>
          </w:p>
        </w:tc>
      </w:tr>
      <w:tr w:rsidR="00020E89" w:rsidRPr="00E91314" w14:paraId="5B28AFBD" w14:textId="77777777" w:rsidTr="00A17FCF">
        <w:trPr>
          <w:gridBefore w:val="1"/>
          <w:wBefore w:w="15" w:type="dxa"/>
          <w:trHeight w:val="217"/>
        </w:trPr>
        <w:tc>
          <w:tcPr>
            <w:tcW w:w="7080" w:type="dxa"/>
            <w:gridSpan w:val="3"/>
            <w:shd w:val="pct25" w:color="auto" w:fill="auto"/>
          </w:tcPr>
          <w:p w14:paraId="78A1CB3D" w14:textId="77777777" w:rsidR="00020E89" w:rsidRPr="00E91314" w:rsidRDefault="00020E89" w:rsidP="00A17FCF">
            <w:pPr>
              <w:rPr>
                <w:b/>
              </w:rPr>
            </w:pPr>
            <w:r w:rsidRPr="00E91314">
              <w:rPr>
                <w:b/>
              </w:rPr>
              <w:t>Associationer</w:t>
            </w:r>
          </w:p>
        </w:tc>
        <w:tc>
          <w:tcPr>
            <w:tcW w:w="7880" w:type="dxa"/>
            <w:gridSpan w:val="6"/>
            <w:shd w:val="pct25" w:color="auto" w:fill="auto"/>
          </w:tcPr>
          <w:p w14:paraId="71FEE874" w14:textId="77777777" w:rsidR="00020E89" w:rsidRPr="00E91314" w:rsidRDefault="00020E89" w:rsidP="00A17FCF">
            <w:pPr>
              <w:rPr>
                <w:rFonts w:eastAsia="Arial Unicode MS"/>
                <w:b/>
              </w:rPr>
            </w:pPr>
            <w:r w:rsidRPr="00E91314">
              <w:rPr>
                <w:b/>
              </w:rPr>
              <w:t>Beslutsregel</w:t>
            </w:r>
          </w:p>
        </w:tc>
      </w:tr>
      <w:tr w:rsidR="00020E89" w:rsidRPr="00E91314" w14:paraId="455247CF" w14:textId="77777777" w:rsidTr="00A17FCF">
        <w:trPr>
          <w:gridBefore w:val="1"/>
          <w:wBefore w:w="15" w:type="dxa"/>
          <w:trHeight w:val="217"/>
        </w:trPr>
        <w:tc>
          <w:tcPr>
            <w:tcW w:w="7080" w:type="dxa"/>
            <w:gridSpan w:val="3"/>
          </w:tcPr>
          <w:p w14:paraId="42EABA67" w14:textId="77777777" w:rsidR="00020E89" w:rsidRPr="00E91314" w:rsidRDefault="00020E89" w:rsidP="00A17FCF">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41FDEBF7" w14:textId="77777777" w:rsidR="00020E89" w:rsidRPr="00E91314" w:rsidRDefault="00020E89" w:rsidP="00A17FCF">
            <w:pPr>
              <w:rPr>
                <w:rFonts w:ascii="Arial" w:eastAsia="Arial Unicode MS" w:hAnsi="Arial"/>
                <w:color w:val="000000"/>
              </w:rPr>
            </w:pPr>
          </w:p>
        </w:tc>
      </w:tr>
      <w:tr w:rsidR="00020E89" w:rsidRPr="00E91314" w14:paraId="232778DF" w14:textId="77777777" w:rsidTr="00A17FCF">
        <w:trPr>
          <w:gridBefore w:val="1"/>
          <w:wBefore w:w="15" w:type="dxa"/>
          <w:trHeight w:val="217"/>
        </w:trPr>
        <w:tc>
          <w:tcPr>
            <w:tcW w:w="7080" w:type="dxa"/>
            <w:gridSpan w:val="3"/>
          </w:tcPr>
          <w:p w14:paraId="0099AB51" w14:textId="77777777" w:rsidR="00020E89" w:rsidRPr="00E91314" w:rsidRDefault="00020E89" w:rsidP="00A17FCF">
            <w:pPr>
              <w:rPr>
                <w:rFonts w:ascii="Arial" w:eastAsia="Arial Unicode MS" w:hAnsi="Arial"/>
                <w:color w:val="000000"/>
              </w:rPr>
            </w:pPr>
          </w:p>
        </w:tc>
        <w:tc>
          <w:tcPr>
            <w:tcW w:w="7880" w:type="dxa"/>
            <w:gridSpan w:val="6"/>
          </w:tcPr>
          <w:p w14:paraId="224DF11C" w14:textId="77777777" w:rsidR="00020E89" w:rsidRPr="00E91314" w:rsidRDefault="00020E89" w:rsidP="00A17FCF">
            <w:pPr>
              <w:rPr>
                <w:rFonts w:ascii="Arial" w:eastAsia="Arial Unicode MS" w:hAnsi="Arial"/>
                <w:color w:val="000000"/>
              </w:rPr>
            </w:pPr>
          </w:p>
        </w:tc>
      </w:tr>
    </w:tbl>
    <w:p w14:paraId="3C54BCBF" w14:textId="77777777" w:rsidR="00020E89" w:rsidRPr="00E91314" w:rsidRDefault="00020E89" w:rsidP="00020E89"/>
    <w:p w14:paraId="19D9B049" w14:textId="77777777" w:rsidR="00964956" w:rsidRPr="003743C9" w:rsidRDefault="00964956" w:rsidP="003743C9">
      <w:pPr>
        <w:pStyle w:val="Brdtext"/>
      </w:pPr>
    </w:p>
    <w:p w14:paraId="4F4CA7DA" w14:textId="77777777" w:rsidR="00870854" w:rsidRPr="00E91314" w:rsidRDefault="00870854" w:rsidP="00AA406D">
      <w:pPr>
        <w:pStyle w:val="Rubrik3"/>
        <w:numPr>
          <w:ilvl w:val="2"/>
          <w:numId w:val="21"/>
        </w:numPr>
        <w:spacing w:before="240" w:after="60"/>
        <w:ind w:left="1134" w:hanging="1134"/>
        <w:rPr>
          <w:i/>
          <w:lang w:val="sv-SE"/>
        </w:rPr>
      </w:pPr>
      <w:bookmarkStart w:id="141" w:name="_Toc220986033"/>
      <w:r w:rsidRPr="00E91314">
        <w:rPr>
          <w:i/>
          <w:lang w:val="sv-SE"/>
        </w:rPr>
        <w:t>Klass F</w:t>
      </w:r>
      <w:r w:rsidR="003743C9">
        <w:rPr>
          <w:i/>
          <w:lang w:val="sv-SE"/>
        </w:rPr>
        <w:t>rågegruppering</w:t>
      </w:r>
      <w:r w:rsidRPr="00E91314">
        <w:rPr>
          <w:i/>
          <w:lang w:val="sv-SE"/>
        </w:rPr>
        <w:t xml:space="preserve"> (</w:t>
      </w:r>
      <w:proofErr w:type="spellStart"/>
      <w:r w:rsidRPr="00E91314">
        <w:rPr>
          <w:i/>
          <w:lang w:val="sv-SE"/>
        </w:rPr>
        <w:t>QuestionBlock</w:t>
      </w:r>
      <w:proofErr w:type="spellEnd"/>
      <w:r w:rsidRPr="00E91314">
        <w:rPr>
          <w:i/>
          <w:lang w:val="sv-SE"/>
        </w:rPr>
        <w:t>)</w:t>
      </w:r>
      <w:bookmarkEnd w:id="138"/>
      <w:bookmarkEnd w:id="141"/>
    </w:p>
    <w:p w14:paraId="4AD02D09"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2F5CA01E"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56B7056C" w14:textId="77777777" w:rsidTr="00C53A3A">
        <w:trPr>
          <w:cantSplit/>
          <w:trHeight w:val="376"/>
        </w:trPr>
        <w:tc>
          <w:tcPr>
            <w:tcW w:w="2545" w:type="dxa"/>
            <w:gridSpan w:val="2"/>
            <w:vMerge w:val="restart"/>
            <w:shd w:val="pct25" w:color="auto" w:fill="auto"/>
          </w:tcPr>
          <w:p w14:paraId="0F775D51"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143ABAA" w14:textId="77777777" w:rsidR="00870854" w:rsidRPr="00E91314" w:rsidRDefault="00870854" w:rsidP="00521A56">
            <w:r w:rsidRPr="00E91314">
              <w:t>Beskrivning</w:t>
            </w:r>
          </w:p>
        </w:tc>
        <w:tc>
          <w:tcPr>
            <w:tcW w:w="1140" w:type="dxa"/>
            <w:vMerge w:val="restart"/>
            <w:shd w:val="pct25" w:color="auto" w:fill="auto"/>
          </w:tcPr>
          <w:p w14:paraId="4C1D7E49"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22829528"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06A0E2D2"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52A4A1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2269FA60"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44C53C56" w14:textId="77777777" w:rsidTr="00C53A3A">
        <w:trPr>
          <w:cantSplit/>
          <w:trHeight w:val="375"/>
        </w:trPr>
        <w:tc>
          <w:tcPr>
            <w:tcW w:w="2545" w:type="dxa"/>
            <w:gridSpan w:val="2"/>
            <w:vMerge/>
            <w:shd w:val="pct25" w:color="auto" w:fill="auto"/>
          </w:tcPr>
          <w:p w14:paraId="4657E430" w14:textId="77777777" w:rsidR="00870854" w:rsidRPr="00E91314" w:rsidRDefault="00870854" w:rsidP="00521A56"/>
        </w:tc>
        <w:tc>
          <w:tcPr>
            <w:tcW w:w="3410" w:type="dxa"/>
            <w:vMerge/>
            <w:shd w:val="pct25" w:color="auto" w:fill="auto"/>
          </w:tcPr>
          <w:p w14:paraId="34D9EB1E" w14:textId="77777777" w:rsidR="00870854" w:rsidRPr="00E91314" w:rsidRDefault="00870854" w:rsidP="00521A56"/>
        </w:tc>
        <w:tc>
          <w:tcPr>
            <w:tcW w:w="1140" w:type="dxa"/>
            <w:vMerge/>
            <w:shd w:val="pct25" w:color="auto" w:fill="auto"/>
          </w:tcPr>
          <w:p w14:paraId="271DA408" w14:textId="77777777" w:rsidR="00870854" w:rsidRPr="00E91314" w:rsidRDefault="00870854" w:rsidP="00521A56"/>
        </w:tc>
        <w:tc>
          <w:tcPr>
            <w:tcW w:w="717" w:type="dxa"/>
            <w:vMerge/>
            <w:shd w:val="pct25" w:color="auto" w:fill="auto"/>
          </w:tcPr>
          <w:p w14:paraId="372AA158" w14:textId="77777777" w:rsidR="00870854" w:rsidRPr="00E91314" w:rsidRDefault="00870854" w:rsidP="00521A56"/>
        </w:tc>
        <w:tc>
          <w:tcPr>
            <w:tcW w:w="1803" w:type="dxa"/>
            <w:vMerge/>
            <w:shd w:val="pct25" w:color="auto" w:fill="auto"/>
          </w:tcPr>
          <w:p w14:paraId="797C9005" w14:textId="77777777" w:rsidR="00870854" w:rsidRPr="00E91314" w:rsidRDefault="00870854" w:rsidP="00521A56"/>
        </w:tc>
        <w:tc>
          <w:tcPr>
            <w:tcW w:w="1920" w:type="dxa"/>
            <w:vMerge/>
            <w:shd w:val="pct25" w:color="auto" w:fill="auto"/>
          </w:tcPr>
          <w:p w14:paraId="3AAE14F7" w14:textId="77777777" w:rsidR="00870854" w:rsidRPr="00E91314" w:rsidRDefault="00870854" w:rsidP="00521A56"/>
        </w:tc>
        <w:tc>
          <w:tcPr>
            <w:tcW w:w="1200" w:type="dxa"/>
            <w:tcBorders>
              <w:bottom w:val="single" w:sz="4" w:space="0" w:color="auto"/>
            </w:tcBorders>
            <w:shd w:val="pct25" w:color="auto" w:fill="auto"/>
          </w:tcPr>
          <w:p w14:paraId="43671907"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537FE74"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30298AF9" w14:textId="77777777" w:rsidR="00870854" w:rsidRPr="00E91314" w:rsidRDefault="00870854" w:rsidP="00521A56">
            <w:pPr>
              <w:rPr>
                <w:rFonts w:eastAsia="Arial Unicode MS"/>
              </w:rPr>
            </w:pPr>
          </w:p>
        </w:tc>
      </w:tr>
      <w:tr w:rsidR="00870854" w:rsidRPr="00E91314" w14:paraId="18C818AB" w14:textId="77777777" w:rsidTr="00C53A3A">
        <w:trPr>
          <w:trHeight w:val="217"/>
        </w:trPr>
        <w:tc>
          <w:tcPr>
            <w:tcW w:w="2545" w:type="dxa"/>
            <w:gridSpan w:val="2"/>
          </w:tcPr>
          <w:p w14:paraId="5DA88CD3"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262F75D6" w14:textId="77777777" w:rsidR="00870854" w:rsidRPr="00E91314" w:rsidRDefault="00870854" w:rsidP="00521A5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05C85DE6"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72C6FB25"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569DBC4B" w14:textId="77777777" w:rsidR="00870854" w:rsidRPr="00E91314" w:rsidRDefault="00870854" w:rsidP="00521A56">
            <w:pPr>
              <w:rPr>
                <w:rFonts w:eastAsia="Arial Unicode MS"/>
              </w:rPr>
            </w:pPr>
            <w:r w:rsidRPr="00E91314">
              <w:rPr>
                <w:rFonts w:eastAsia="Arial Unicode MS"/>
              </w:rPr>
              <w:t>1</w:t>
            </w:r>
          </w:p>
        </w:tc>
        <w:tc>
          <w:tcPr>
            <w:tcW w:w="1803" w:type="dxa"/>
          </w:tcPr>
          <w:p w14:paraId="7C4D5AD7" w14:textId="77777777" w:rsidR="00870854" w:rsidRPr="00E91314" w:rsidRDefault="00870854" w:rsidP="00521A56">
            <w:pPr>
              <w:rPr>
                <w:rFonts w:eastAsia="Arial Unicode MS"/>
              </w:rPr>
            </w:pPr>
          </w:p>
        </w:tc>
        <w:tc>
          <w:tcPr>
            <w:tcW w:w="1920" w:type="dxa"/>
          </w:tcPr>
          <w:p w14:paraId="3EA2E2E4" w14:textId="77777777" w:rsidR="00870854" w:rsidRPr="00E91314" w:rsidRDefault="00870854" w:rsidP="00521A56">
            <w:pPr>
              <w:rPr>
                <w:rFonts w:ascii="Arial" w:eastAsia="Arial Unicode MS" w:hAnsi="Arial"/>
              </w:rPr>
            </w:pPr>
          </w:p>
        </w:tc>
        <w:tc>
          <w:tcPr>
            <w:tcW w:w="1200" w:type="dxa"/>
            <w:shd w:val="clear" w:color="auto" w:fill="auto"/>
          </w:tcPr>
          <w:p w14:paraId="09E7172E" w14:textId="77777777" w:rsidR="00870854" w:rsidRPr="00E91314" w:rsidRDefault="00870854" w:rsidP="00521A56">
            <w:pPr>
              <w:rPr>
                <w:rFonts w:ascii="Arial" w:eastAsia="Arial Unicode MS" w:hAnsi="Arial"/>
              </w:rPr>
            </w:pPr>
          </w:p>
        </w:tc>
        <w:tc>
          <w:tcPr>
            <w:tcW w:w="1080" w:type="dxa"/>
            <w:shd w:val="clear" w:color="auto" w:fill="auto"/>
          </w:tcPr>
          <w:p w14:paraId="0170E4BB" w14:textId="77777777" w:rsidR="00870854" w:rsidRPr="00E91314" w:rsidRDefault="00870854" w:rsidP="00521A56">
            <w:pPr>
              <w:rPr>
                <w:rFonts w:ascii="Arial" w:eastAsia="Arial Unicode MS" w:hAnsi="Arial"/>
              </w:rPr>
            </w:pPr>
          </w:p>
        </w:tc>
        <w:tc>
          <w:tcPr>
            <w:tcW w:w="1160" w:type="dxa"/>
            <w:shd w:val="clear" w:color="auto" w:fill="auto"/>
          </w:tcPr>
          <w:p w14:paraId="63038311" w14:textId="77777777" w:rsidR="00870854" w:rsidRPr="00E91314" w:rsidRDefault="00870854" w:rsidP="00521A56">
            <w:pPr>
              <w:rPr>
                <w:rFonts w:ascii="Arial" w:eastAsia="Arial Unicode MS" w:hAnsi="Arial"/>
              </w:rPr>
            </w:pPr>
          </w:p>
        </w:tc>
      </w:tr>
      <w:tr w:rsidR="00870854" w:rsidRPr="00E91314" w14:paraId="33E1F3E1" w14:textId="77777777" w:rsidTr="00C53A3A">
        <w:trPr>
          <w:trHeight w:val="217"/>
        </w:trPr>
        <w:tc>
          <w:tcPr>
            <w:tcW w:w="2545" w:type="dxa"/>
            <w:gridSpan w:val="2"/>
          </w:tcPr>
          <w:p w14:paraId="4F670FDE" w14:textId="77777777" w:rsidR="00870854" w:rsidRPr="00E91314" w:rsidRDefault="00870854" w:rsidP="00521A56">
            <w:pPr>
              <w:rPr>
                <w:rFonts w:eastAsia="Arial Unicode MS"/>
              </w:rPr>
            </w:pPr>
            <w:r w:rsidRPr="00E91314">
              <w:rPr>
                <w:rFonts w:eastAsia="Arial Unicode MS"/>
              </w:rPr>
              <w:lastRenderedPageBreak/>
              <w:t>Rubrik</w:t>
            </w:r>
          </w:p>
          <w:p w14:paraId="3FD896E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732130C5" w14:textId="77777777" w:rsidR="00870854" w:rsidRPr="00E91314" w:rsidRDefault="00870854" w:rsidP="00521A56">
            <w:pPr>
              <w:rPr>
                <w:rFonts w:eastAsia="Arial Unicode MS"/>
              </w:rPr>
            </w:pPr>
            <w:r w:rsidRPr="00E91314">
              <w:rPr>
                <w:rFonts w:eastAsia="Arial Unicode MS"/>
              </w:rPr>
              <w:t>Blockets rubrik.</w:t>
            </w:r>
          </w:p>
          <w:p w14:paraId="5B58D925"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7A8F49B6"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660BD32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EB1ACE1" w14:textId="77777777" w:rsidR="00870854" w:rsidRPr="00E91314" w:rsidRDefault="00870854" w:rsidP="00521A56">
            <w:pPr>
              <w:rPr>
                <w:rFonts w:eastAsia="Arial Unicode MS"/>
              </w:rPr>
            </w:pPr>
          </w:p>
        </w:tc>
        <w:tc>
          <w:tcPr>
            <w:tcW w:w="1920" w:type="dxa"/>
          </w:tcPr>
          <w:p w14:paraId="314228C7" w14:textId="77777777" w:rsidR="00870854" w:rsidRPr="00E91314" w:rsidRDefault="00870854" w:rsidP="00521A56">
            <w:pPr>
              <w:rPr>
                <w:rFonts w:ascii="Arial" w:eastAsia="Arial Unicode MS" w:hAnsi="Arial"/>
              </w:rPr>
            </w:pPr>
          </w:p>
        </w:tc>
        <w:tc>
          <w:tcPr>
            <w:tcW w:w="1200" w:type="dxa"/>
            <w:shd w:val="clear" w:color="auto" w:fill="auto"/>
          </w:tcPr>
          <w:p w14:paraId="522329A4" w14:textId="77777777" w:rsidR="00870854" w:rsidRPr="00E91314" w:rsidRDefault="00870854" w:rsidP="00521A56">
            <w:pPr>
              <w:rPr>
                <w:rFonts w:ascii="Arial" w:eastAsia="Arial Unicode MS" w:hAnsi="Arial"/>
              </w:rPr>
            </w:pPr>
          </w:p>
        </w:tc>
        <w:tc>
          <w:tcPr>
            <w:tcW w:w="1080" w:type="dxa"/>
            <w:shd w:val="clear" w:color="auto" w:fill="auto"/>
          </w:tcPr>
          <w:p w14:paraId="2A016021" w14:textId="77777777" w:rsidR="00870854" w:rsidRPr="00E91314" w:rsidRDefault="00870854" w:rsidP="00521A56">
            <w:pPr>
              <w:rPr>
                <w:rFonts w:ascii="Arial" w:eastAsia="Arial Unicode MS" w:hAnsi="Arial"/>
              </w:rPr>
            </w:pPr>
          </w:p>
        </w:tc>
        <w:tc>
          <w:tcPr>
            <w:tcW w:w="1160" w:type="dxa"/>
            <w:shd w:val="clear" w:color="auto" w:fill="auto"/>
          </w:tcPr>
          <w:p w14:paraId="11D1ACE1" w14:textId="77777777" w:rsidR="00870854" w:rsidRPr="00E91314" w:rsidRDefault="00870854" w:rsidP="00521A56">
            <w:pPr>
              <w:rPr>
                <w:rFonts w:ascii="Arial" w:eastAsia="Arial Unicode MS" w:hAnsi="Arial"/>
              </w:rPr>
            </w:pPr>
          </w:p>
        </w:tc>
      </w:tr>
      <w:tr w:rsidR="00870854" w:rsidRPr="00E91314" w14:paraId="5AB43C84" w14:textId="77777777" w:rsidTr="00C53A3A">
        <w:trPr>
          <w:trHeight w:val="217"/>
        </w:trPr>
        <w:tc>
          <w:tcPr>
            <w:tcW w:w="2545" w:type="dxa"/>
            <w:gridSpan w:val="2"/>
          </w:tcPr>
          <w:p w14:paraId="7E55C4CB" w14:textId="77777777" w:rsidR="00870854" w:rsidRPr="00E91314" w:rsidRDefault="00870854" w:rsidP="00521A56">
            <w:pPr>
              <w:rPr>
                <w:rFonts w:eastAsia="Arial Unicode MS"/>
              </w:rPr>
            </w:pPr>
            <w:r w:rsidRPr="00E91314">
              <w:rPr>
                <w:rFonts w:eastAsia="Arial Unicode MS"/>
              </w:rPr>
              <w:t>Beskrivning</w:t>
            </w:r>
          </w:p>
          <w:p w14:paraId="3B6B999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29EFAA18" w14:textId="77777777" w:rsidR="00870854" w:rsidRPr="00E91314" w:rsidRDefault="00870854" w:rsidP="00521A56">
            <w:pPr>
              <w:rPr>
                <w:rFonts w:eastAsia="Arial Unicode MS"/>
              </w:rPr>
            </w:pPr>
            <w:r w:rsidRPr="00E91314">
              <w:rPr>
                <w:rFonts w:eastAsia="Arial Unicode MS"/>
              </w:rPr>
              <w:t>Beskrivande text.</w:t>
            </w:r>
          </w:p>
          <w:p w14:paraId="6A5D20B3"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11BC65E5"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039DC721"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56ECF4A9"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B72CFA9" w14:textId="77777777" w:rsidR="00870854" w:rsidRPr="00E91314" w:rsidRDefault="00870854" w:rsidP="00521A5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5E955F2F" w14:textId="77777777" w:rsidR="00870854" w:rsidRPr="00E91314" w:rsidRDefault="00870854" w:rsidP="00521A56">
            <w:pPr>
              <w:rPr>
                <w:rFonts w:ascii="Arial" w:eastAsia="Arial Unicode MS" w:hAnsi="Arial"/>
              </w:rPr>
            </w:pPr>
          </w:p>
        </w:tc>
        <w:tc>
          <w:tcPr>
            <w:tcW w:w="1200" w:type="dxa"/>
            <w:shd w:val="clear" w:color="auto" w:fill="auto"/>
          </w:tcPr>
          <w:p w14:paraId="23717148" w14:textId="77777777" w:rsidR="00870854" w:rsidRPr="00E91314" w:rsidRDefault="00870854" w:rsidP="00521A56">
            <w:pPr>
              <w:rPr>
                <w:rFonts w:ascii="Arial" w:eastAsia="Arial Unicode MS" w:hAnsi="Arial"/>
              </w:rPr>
            </w:pPr>
          </w:p>
        </w:tc>
        <w:tc>
          <w:tcPr>
            <w:tcW w:w="1080" w:type="dxa"/>
            <w:shd w:val="clear" w:color="auto" w:fill="auto"/>
          </w:tcPr>
          <w:p w14:paraId="52139D83" w14:textId="77777777" w:rsidR="00870854" w:rsidRPr="00E91314" w:rsidRDefault="00870854" w:rsidP="00521A56">
            <w:pPr>
              <w:rPr>
                <w:rFonts w:ascii="Arial" w:eastAsia="Arial Unicode MS" w:hAnsi="Arial"/>
              </w:rPr>
            </w:pPr>
          </w:p>
        </w:tc>
        <w:tc>
          <w:tcPr>
            <w:tcW w:w="1160" w:type="dxa"/>
            <w:shd w:val="clear" w:color="auto" w:fill="auto"/>
          </w:tcPr>
          <w:p w14:paraId="558E99EF" w14:textId="77777777" w:rsidR="00870854" w:rsidRPr="00E91314" w:rsidRDefault="00870854" w:rsidP="00521A56">
            <w:pPr>
              <w:rPr>
                <w:rFonts w:ascii="Arial" w:eastAsia="Arial Unicode MS" w:hAnsi="Arial"/>
              </w:rPr>
            </w:pPr>
          </w:p>
        </w:tc>
      </w:tr>
      <w:tr w:rsidR="00A314B8" w:rsidRPr="00E91314" w14:paraId="0D832B4F" w14:textId="77777777" w:rsidTr="00C53A3A">
        <w:trPr>
          <w:trHeight w:val="217"/>
        </w:trPr>
        <w:tc>
          <w:tcPr>
            <w:tcW w:w="2545" w:type="dxa"/>
            <w:gridSpan w:val="2"/>
          </w:tcPr>
          <w:p w14:paraId="4F8273DC" w14:textId="77777777" w:rsidR="00A314B8" w:rsidRPr="00E91314" w:rsidRDefault="00A314B8" w:rsidP="00C53A3A">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5AA3ABF1"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54082167" w14:textId="77777777" w:rsidR="00A314B8" w:rsidRPr="00E91314" w:rsidRDefault="00A314B8" w:rsidP="00521A56">
            <w:pPr>
              <w:rPr>
                <w:rFonts w:eastAsia="Arial Unicode MS"/>
              </w:rPr>
            </w:pPr>
            <w:proofErr w:type="spellStart"/>
            <w:r>
              <w:rPr>
                <w:rFonts w:eastAsia="Arial Unicode MS"/>
              </w:rPr>
              <w:t>TXT</w:t>
            </w:r>
            <w:proofErr w:type="spellEnd"/>
          </w:p>
        </w:tc>
        <w:tc>
          <w:tcPr>
            <w:tcW w:w="717" w:type="dxa"/>
          </w:tcPr>
          <w:p w14:paraId="56F658FD" w14:textId="77777777" w:rsidR="00A314B8" w:rsidRPr="00E91314" w:rsidRDefault="00A314B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3C0C351" w14:textId="77777777" w:rsidR="00A314B8" w:rsidRPr="00E91314" w:rsidRDefault="00A314B8"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1920" w:type="dxa"/>
          </w:tcPr>
          <w:p w14:paraId="5511D95C" w14:textId="77777777" w:rsidR="00A314B8" w:rsidRPr="00E91314" w:rsidRDefault="00A314B8" w:rsidP="00521A56">
            <w:pPr>
              <w:rPr>
                <w:rFonts w:ascii="Arial" w:eastAsia="Arial Unicode MS" w:hAnsi="Arial"/>
              </w:rPr>
            </w:pPr>
          </w:p>
        </w:tc>
        <w:tc>
          <w:tcPr>
            <w:tcW w:w="1200" w:type="dxa"/>
            <w:shd w:val="clear" w:color="auto" w:fill="auto"/>
          </w:tcPr>
          <w:p w14:paraId="28CC7D95" w14:textId="77777777" w:rsidR="00A314B8" w:rsidRPr="00E91314" w:rsidRDefault="00A314B8" w:rsidP="00521A56">
            <w:pPr>
              <w:rPr>
                <w:rFonts w:ascii="Arial" w:eastAsia="Arial Unicode MS" w:hAnsi="Arial"/>
              </w:rPr>
            </w:pPr>
          </w:p>
        </w:tc>
        <w:tc>
          <w:tcPr>
            <w:tcW w:w="1080" w:type="dxa"/>
            <w:shd w:val="clear" w:color="auto" w:fill="auto"/>
          </w:tcPr>
          <w:p w14:paraId="47FA8AD4" w14:textId="77777777" w:rsidR="00A314B8" w:rsidRPr="00E91314" w:rsidRDefault="00A314B8" w:rsidP="00521A56">
            <w:pPr>
              <w:rPr>
                <w:rFonts w:ascii="Arial" w:eastAsia="Arial Unicode MS" w:hAnsi="Arial"/>
              </w:rPr>
            </w:pPr>
          </w:p>
        </w:tc>
        <w:tc>
          <w:tcPr>
            <w:tcW w:w="1160" w:type="dxa"/>
            <w:shd w:val="clear" w:color="auto" w:fill="auto"/>
          </w:tcPr>
          <w:p w14:paraId="71ACCEB7" w14:textId="77777777" w:rsidR="00A314B8" w:rsidRPr="00E91314" w:rsidRDefault="00A314B8" w:rsidP="00521A56">
            <w:pPr>
              <w:rPr>
                <w:rFonts w:ascii="Arial" w:eastAsia="Arial Unicode MS" w:hAnsi="Arial"/>
              </w:rPr>
            </w:pPr>
          </w:p>
        </w:tc>
      </w:tr>
      <w:tr w:rsidR="00870854" w:rsidRPr="00E91314" w14:paraId="0733D03E" w14:textId="77777777" w:rsidTr="00C53A3A">
        <w:trPr>
          <w:trHeight w:val="217"/>
        </w:trPr>
        <w:tc>
          <w:tcPr>
            <w:tcW w:w="2545" w:type="dxa"/>
            <w:gridSpan w:val="2"/>
          </w:tcPr>
          <w:p w14:paraId="7C212DAB"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NumberOfQuestions</w:t>
            </w:r>
            <w:proofErr w:type="spellEnd"/>
            <w:r w:rsidRPr="00E91314">
              <w:rPr>
                <w:rFonts w:eastAsia="Arial Unicode MS"/>
              </w:rPr>
              <w:t>)</w:t>
            </w:r>
          </w:p>
        </w:tc>
        <w:tc>
          <w:tcPr>
            <w:tcW w:w="3410" w:type="dxa"/>
          </w:tcPr>
          <w:p w14:paraId="1FE1ED43" w14:textId="77777777" w:rsidR="00870854" w:rsidRPr="00E91314" w:rsidRDefault="00870854" w:rsidP="00521A56">
            <w:pPr>
              <w:rPr>
                <w:rFonts w:eastAsia="Arial Unicode MS"/>
              </w:rPr>
            </w:pPr>
            <w:r w:rsidRPr="00E91314">
              <w:rPr>
                <w:rFonts w:eastAsia="Arial Unicode MS"/>
              </w:rPr>
              <w:t>Antal frågor tillhörande blocket.</w:t>
            </w:r>
          </w:p>
          <w:p w14:paraId="3957EBCC" w14:textId="77777777" w:rsidR="00870854" w:rsidRPr="00E91314" w:rsidRDefault="00870854" w:rsidP="00521A56">
            <w:pPr>
              <w:rPr>
                <w:rFonts w:eastAsia="Arial Unicode MS"/>
              </w:rPr>
            </w:pPr>
            <w:r w:rsidRPr="00E91314">
              <w:rPr>
                <w:rFonts w:eastAsia="Arial Unicode MS"/>
              </w:rPr>
              <w:t>T.ex. 10</w:t>
            </w:r>
          </w:p>
        </w:tc>
        <w:tc>
          <w:tcPr>
            <w:tcW w:w="1140" w:type="dxa"/>
          </w:tcPr>
          <w:p w14:paraId="7CFDBD62"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2D57555C"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0A726E89" w14:textId="77777777" w:rsidR="00870854" w:rsidRPr="00E91314" w:rsidRDefault="00870854" w:rsidP="00521A56">
            <w:pPr>
              <w:rPr>
                <w:rFonts w:eastAsia="Arial Unicode MS"/>
              </w:rPr>
            </w:pPr>
          </w:p>
        </w:tc>
        <w:tc>
          <w:tcPr>
            <w:tcW w:w="1920" w:type="dxa"/>
          </w:tcPr>
          <w:p w14:paraId="63073584" w14:textId="77777777" w:rsidR="00870854" w:rsidRPr="00E91314" w:rsidRDefault="00870854" w:rsidP="00521A56">
            <w:pPr>
              <w:rPr>
                <w:rFonts w:ascii="Arial" w:eastAsia="Arial Unicode MS" w:hAnsi="Arial"/>
              </w:rPr>
            </w:pPr>
          </w:p>
        </w:tc>
        <w:tc>
          <w:tcPr>
            <w:tcW w:w="1200" w:type="dxa"/>
            <w:shd w:val="clear" w:color="auto" w:fill="auto"/>
          </w:tcPr>
          <w:p w14:paraId="269CE830" w14:textId="77777777" w:rsidR="00870854" w:rsidRPr="00E91314" w:rsidRDefault="00870854" w:rsidP="00521A56">
            <w:pPr>
              <w:rPr>
                <w:rFonts w:ascii="Arial" w:eastAsia="Arial Unicode MS" w:hAnsi="Arial"/>
              </w:rPr>
            </w:pPr>
          </w:p>
        </w:tc>
        <w:tc>
          <w:tcPr>
            <w:tcW w:w="1080" w:type="dxa"/>
            <w:shd w:val="clear" w:color="auto" w:fill="auto"/>
          </w:tcPr>
          <w:p w14:paraId="6C844E1B" w14:textId="77777777" w:rsidR="00870854" w:rsidRPr="00E91314" w:rsidRDefault="00870854" w:rsidP="00521A56">
            <w:pPr>
              <w:rPr>
                <w:rFonts w:ascii="Arial" w:eastAsia="Arial Unicode MS" w:hAnsi="Arial"/>
              </w:rPr>
            </w:pPr>
          </w:p>
        </w:tc>
        <w:tc>
          <w:tcPr>
            <w:tcW w:w="1160" w:type="dxa"/>
            <w:shd w:val="clear" w:color="auto" w:fill="auto"/>
          </w:tcPr>
          <w:p w14:paraId="2AB54564" w14:textId="77777777" w:rsidR="00870854" w:rsidRPr="00E91314" w:rsidRDefault="00870854" w:rsidP="00521A56">
            <w:pPr>
              <w:rPr>
                <w:rFonts w:ascii="Arial" w:eastAsia="Arial Unicode MS" w:hAnsi="Arial"/>
              </w:rPr>
            </w:pPr>
          </w:p>
        </w:tc>
      </w:tr>
      <w:tr w:rsidR="00870854" w:rsidRPr="00E91314" w14:paraId="02BF0A7C" w14:textId="77777777" w:rsidTr="00C53A3A">
        <w:trPr>
          <w:trHeight w:val="217"/>
        </w:trPr>
        <w:tc>
          <w:tcPr>
            <w:tcW w:w="2545" w:type="dxa"/>
            <w:gridSpan w:val="2"/>
          </w:tcPr>
          <w:p w14:paraId="69C895DD" w14:textId="77777777" w:rsidR="00870854" w:rsidRPr="00E91314" w:rsidRDefault="00870854" w:rsidP="00C53A3A">
            <w:pPr>
              <w:rPr>
                <w:rFonts w:eastAsia="Arial Unicode MS"/>
              </w:rPr>
            </w:pPr>
            <w:r w:rsidRPr="00E91314">
              <w:rPr>
                <w:rFonts w:eastAsia="Arial Unicode MS"/>
              </w:rPr>
              <w:t>Frågor/id</w:t>
            </w:r>
          </w:p>
          <w:p w14:paraId="4F2A3A18"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22037965"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7A54E6E3" w14:textId="77777777" w:rsidR="00870854" w:rsidRPr="00E91314" w:rsidRDefault="00870854" w:rsidP="00521A56">
            <w:pPr>
              <w:rPr>
                <w:rFonts w:eastAsia="Arial Unicode MS"/>
              </w:rPr>
            </w:pPr>
            <w:r w:rsidRPr="00E91314">
              <w:rPr>
                <w:rFonts w:eastAsia="Arial Unicode MS"/>
              </w:rPr>
              <w:t>II</w:t>
            </w:r>
          </w:p>
        </w:tc>
        <w:tc>
          <w:tcPr>
            <w:tcW w:w="717" w:type="dxa"/>
          </w:tcPr>
          <w:p w14:paraId="262A9272"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4A40DC2E" w14:textId="77777777" w:rsidR="00870854" w:rsidRPr="00E91314" w:rsidRDefault="00870854" w:rsidP="00521A5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354BB677" w14:textId="77777777" w:rsidR="00870854" w:rsidRPr="00E91314" w:rsidRDefault="00870854" w:rsidP="00521A56">
            <w:pPr>
              <w:rPr>
                <w:rFonts w:ascii="Arial" w:eastAsia="Arial Unicode MS" w:hAnsi="Arial"/>
              </w:rPr>
            </w:pPr>
          </w:p>
        </w:tc>
        <w:tc>
          <w:tcPr>
            <w:tcW w:w="1200" w:type="dxa"/>
            <w:shd w:val="clear" w:color="auto" w:fill="auto"/>
          </w:tcPr>
          <w:p w14:paraId="34A3C055" w14:textId="77777777" w:rsidR="00870854" w:rsidRPr="00E91314" w:rsidRDefault="00870854" w:rsidP="00521A56">
            <w:pPr>
              <w:rPr>
                <w:rFonts w:ascii="Arial" w:eastAsia="Arial Unicode MS" w:hAnsi="Arial"/>
              </w:rPr>
            </w:pPr>
          </w:p>
        </w:tc>
        <w:tc>
          <w:tcPr>
            <w:tcW w:w="1080" w:type="dxa"/>
            <w:shd w:val="clear" w:color="auto" w:fill="auto"/>
          </w:tcPr>
          <w:p w14:paraId="09165333" w14:textId="77777777" w:rsidR="00870854" w:rsidRPr="00E91314" w:rsidRDefault="00870854" w:rsidP="00521A56">
            <w:pPr>
              <w:rPr>
                <w:rFonts w:ascii="Arial" w:eastAsia="Arial Unicode MS" w:hAnsi="Arial"/>
              </w:rPr>
            </w:pPr>
          </w:p>
        </w:tc>
        <w:tc>
          <w:tcPr>
            <w:tcW w:w="1160" w:type="dxa"/>
            <w:shd w:val="clear" w:color="auto" w:fill="auto"/>
          </w:tcPr>
          <w:p w14:paraId="38828898" w14:textId="77777777" w:rsidR="00870854" w:rsidRPr="00E91314" w:rsidRDefault="00870854" w:rsidP="00521A56">
            <w:pPr>
              <w:rPr>
                <w:rFonts w:ascii="Arial" w:eastAsia="Arial Unicode MS" w:hAnsi="Arial"/>
              </w:rPr>
            </w:pPr>
          </w:p>
        </w:tc>
      </w:tr>
      <w:tr w:rsidR="00870854" w:rsidRPr="00E91314" w14:paraId="12715BC7" w14:textId="77777777" w:rsidTr="00C53A3A">
        <w:trPr>
          <w:trHeight w:val="217"/>
        </w:trPr>
        <w:tc>
          <w:tcPr>
            <w:tcW w:w="2545" w:type="dxa"/>
            <w:gridSpan w:val="2"/>
          </w:tcPr>
          <w:p w14:paraId="7601F3A9" w14:textId="77777777" w:rsidR="00870854" w:rsidRPr="00E91314" w:rsidRDefault="00870854" w:rsidP="00C53A3A">
            <w:pPr>
              <w:rPr>
                <w:rFonts w:eastAsia="Arial Unicode MS"/>
              </w:rPr>
            </w:pPr>
          </w:p>
        </w:tc>
        <w:tc>
          <w:tcPr>
            <w:tcW w:w="3410" w:type="dxa"/>
          </w:tcPr>
          <w:p w14:paraId="43ED9894" w14:textId="77777777" w:rsidR="00870854" w:rsidRPr="00E91314" w:rsidRDefault="00870854" w:rsidP="00521A56">
            <w:pPr>
              <w:rPr>
                <w:rFonts w:eastAsia="Arial Unicode MS"/>
              </w:rPr>
            </w:pPr>
          </w:p>
        </w:tc>
        <w:tc>
          <w:tcPr>
            <w:tcW w:w="1140" w:type="dxa"/>
          </w:tcPr>
          <w:p w14:paraId="0D032BD4" w14:textId="77777777" w:rsidR="00870854" w:rsidRPr="00E91314" w:rsidRDefault="00870854" w:rsidP="00521A56">
            <w:pPr>
              <w:rPr>
                <w:rFonts w:eastAsia="Arial Unicode MS"/>
              </w:rPr>
            </w:pPr>
          </w:p>
        </w:tc>
        <w:tc>
          <w:tcPr>
            <w:tcW w:w="717" w:type="dxa"/>
          </w:tcPr>
          <w:p w14:paraId="4DB5111F" w14:textId="77777777" w:rsidR="00870854" w:rsidRPr="00E91314" w:rsidRDefault="00870854" w:rsidP="00521A56">
            <w:pPr>
              <w:rPr>
                <w:rFonts w:eastAsia="Arial Unicode MS"/>
              </w:rPr>
            </w:pPr>
          </w:p>
        </w:tc>
        <w:tc>
          <w:tcPr>
            <w:tcW w:w="1803" w:type="dxa"/>
          </w:tcPr>
          <w:p w14:paraId="365EB970" w14:textId="77777777" w:rsidR="00870854" w:rsidRPr="00E91314" w:rsidRDefault="00870854" w:rsidP="00521A56">
            <w:pPr>
              <w:rPr>
                <w:rFonts w:eastAsia="Arial Unicode MS"/>
              </w:rPr>
            </w:pPr>
          </w:p>
        </w:tc>
        <w:tc>
          <w:tcPr>
            <w:tcW w:w="1920" w:type="dxa"/>
          </w:tcPr>
          <w:p w14:paraId="6AFCDC18" w14:textId="77777777" w:rsidR="00870854" w:rsidRPr="00E91314" w:rsidRDefault="00870854" w:rsidP="00521A56">
            <w:pPr>
              <w:rPr>
                <w:rFonts w:ascii="Arial" w:eastAsia="Arial Unicode MS" w:hAnsi="Arial"/>
              </w:rPr>
            </w:pPr>
          </w:p>
        </w:tc>
        <w:tc>
          <w:tcPr>
            <w:tcW w:w="1200" w:type="dxa"/>
            <w:shd w:val="clear" w:color="auto" w:fill="auto"/>
          </w:tcPr>
          <w:p w14:paraId="01947FD4" w14:textId="77777777" w:rsidR="00870854" w:rsidRPr="00E91314" w:rsidRDefault="00870854" w:rsidP="00521A56">
            <w:pPr>
              <w:rPr>
                <w:rFonts w:ascii="Arial" w:eastAsia="Arial Unicode MS" w:hAnsi="Arial"/>
              </w:rPr>
            </w:pPr>
          </w:p>
        </w:tc>
        <w:tc>
          <w:tcPr>
            <w:tcW w:w="1080" w:type="dxa"/>
            <w:shd w:val="clear" w:color="auto" w:fill="auto"/>
          </w:tcPr>
          <w:p w14:paraId="38F8AC47" w14:textId="77777777" w:rsidR="00870854" w:rsidRPr="00E91314" w:rsidRDefault="00870854" w:rsidP="00521A56">
            <w:pPr>
              <w:rPr>
                <w:rFonts w:ascii="Arial" w:eastAsia="Arial Unicode MS" w:hAnsi="Arial"/>
              </w:rPr>
            </w:pPr>
          </w:p>
        </w:tc>
        <w:tc>
          <w:tcPr>
            <w:tcW w:w="1160" w:type="dxa"/>
            <w:shd w:val="clear" w:color="auto" w:fill="auto"/>
          </w:tcPr>
          <w:p w14:paraId="36F5E57A" w14:textId="77777777" w:rsidR="00870854" w:rsidRPr="00E91314" w:rsidRDefault="00870854" w:rsidP="00521A56">
            <w:pPr>
              <w:rPr>
                <w:rFonts w:ascii="Arial" w:eastAsia="Arial Unicode MS" w:hAnsi="Arial"/>
              </w:rPr>
            </w:pPr>
          </w:p>
        </w:tc>
      </w:tr>
      <w:tr w:rsidR="00870854" w:rsidRPr="00E91314" w14:paraId="2D6EEAB8" w14:textId="77777777" w:rsidTr="00C53A3A">
        <w:trPr>
          <w:gridBefore w:val="1"/>
          <w:wBefore w:w="15" w:type="dxa"/>
          <w:trHeight w:val="217"/>
        </w:trPr>
        <w:tc>
          <w:tcPr>
            <w:tcW w:w="7080" w:type="dxa"/>
            <w:gridSpan w:val="3"/>
            <w:shd w:val="pct25" w:color="auto" w:fill="auto"/>
          </w:tcPr>
          <w:p w14:paraId="21DAAEB2" w14:textId="77777777" w:rsidR="00870854" w:rsidRPr="00E91314" w:rsidRDefault="00870854" w:rsidP="00521A56">
            <w:pPr>
              <w:rPr>
                <w:b/>
              </w:rPr>
            </w:pPr>
            <w:r w:rsidRPr="00E91314">
              <w:rPr>
                <w:b/>
              </w:rPr>
              <w:t>Associationer</w:t>
            </w:r>
          </w:p>
        </w:tc>
        <w:tc>
          <w:tcPr>
            <w:tcW w:w="7880" w:type="dxa"/>
            <w:gridSpan w:val="6"/>
            <w:shd w:val="pct25" w:color="auto" w:fill="auto"/>
          </w:tcPr>
          <w:p w14:paraId="5D6CAE7D" w14:textId="77777777" w:rsidR="00870854" w:rsidRPr="00E91314" w:rsidRDefault="00870854" w:rsidP="00521A56">
            <w:pPr>
              <w:rPr>
                <w:rFonts w:eastAsia="Arial Unicode MS"/>
                <w:b/>
              </w:rPr>
            </w:pPr>
            <w:r w:rsidRPr="00E91314">
              <w:rPr>
                <w:b/>
              </w:rPr>
              <w:t>Beslutsregel</w:t>
            </w:r>
          </w:p>
        </w:tc>
      </w:tr>
      <w:tr w:rsidR="00870854" w:rsidRPr="00E91314" w14:paraId="3714C903" w14:textId="77777777" w:rsidTr="00C53A3A">
        <w:trPr>
          <w:gridBefore w:val="1"/>
          <w:wBefore w:w="15" w:type="dxa"/>
          <w:trHeight w:val="217"/>
        </w:trPr>
        <w:tc>
          <w:tcPr>
            <w:tcW w:w="7080" w:type="dxa"/>
            <w:gridSpan w:val="3"/>
          </w:tcPr>
          <w:p w14:paraId="132F719C"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1E261C34" w14:textId="77777777" w:rsidR="00870854" w:rsidRPr="00E91314" w:rsidRDefault="00870854" w:rsidP="00521A56">
            <w:pPr>
              <w:rPr>
                <w:rFonts w:ascii="Arial" w:eastAsia="Arial Unicode MS" w:hAnsi="Arial"/>
                <w:color w:val="000000"/>
              </w:rPr>
            </w:pPr>
          </w:p>
        </w:tc>
      </w:tr>
      <w:tr w:rsidR="00870854" w:rsidRPr="00E91314" w14:paraId="2714225F" w14:textId="77777777" w:rsidTr="00C53A3A">
        <w:trPr>
          <w:gridBefore w:val="1"/>
          <w:wBefore w:w="15" w:type="dxa"/>
          <w:trHeight w:val="217"/>
        </w:trPr>
        <w:tc>
          <w:tcPr>
            <w:tcW w:w="7080" w:type="dxa"/>
            <w:gridSpan w:val="3"/>
          </w:tcPr>
          <w:p w14:paraId="337054ED" w14:textId="77777777" w:rsidR="00870854" w:rsidRPr="00E91314" w:rsidRDefault="00870854" w:rsidP="00521A56">
            <w:pPr>
              <w:rPr>
                <w:rFonts w:ascii="Arial" w:eastAsia="Arial Unicode MS" w:hAnsi="Arial"/>
                <w:color w:val="000000"/>
              </w:rPr>
            </w:pPr>
          </w:p>
        </w:tc>
        <w:tc>
          <w:tcPr>
            <w:tcW w:w="7880" w:type="dxa"/>
            <w:gridSpan w:val="6"/>
          </w:tcPr>
          <w:p w14:paraId="7776E3F5" w14:textId="77777777" w:rsidR="00870854" w:rsidRPr="00E91314" w:rsidRDefault="00870854" w:rsidP="00521A56">
            <w:pPr>
              <w:rPr>
                <w:rFonts w:ascii="Arial" w:eastAsia="Arial Unicode MS" w:hAnsi="Arial"/>
                <w:color w:val="000000"/>
              </w:rPr>
            </w:pPr>
          </w:p>
        </w:tc>
      </w:tr>
    </w:tbl>
    <w:p w14:paraId="4A774D6F" w14:textId="77777777" w:rsidR="00870854" w:rsidRPr="00E91314" w:rsidRDefault="00870854" w:rsidP="00870854"/>
    <w:p w14:paraId="5DE27AA2" w14:textId="77777777" w:rsidR="00870854" w:rsidRPr="00E91314" w:rsidRDefault="00870854" w:rsidP="00870854"/>
    <w:p w14:paraId="5487747D" w14:textId="77777777" w:rsidR="00870854" w:rsidRPr="00E91314" w:rsidRDefault="00870854" w:rsidP="00870854"/>
    <w:p w14:paraId="6B8CBEDE" w14:textId="77777777" w:rsidR="00870854" w:rsidRPr="00E91314" w:rsidRDefault="00870854" w:rsidP="00870854"/>
    <w:p w14:paraId="1183343A" w14:textId="77777777" w:rsidR="00964956" w:rsidRDefault="00870854" w:rsidP="00AA406D">
      <w:pPr>
        <w:pStyle w:val="Rubrik3"/>
        <w:numPr>
          <w:ilvl w:val="2"/>
          <w:numId w:val="21"/>
        </w:numPr>
        <w:spacing w:before="240" w:after="60"/>
        <w:ind w:left="1134" w:hanging="1134"/>
        <w:rPr>
          <w:i/>
          <w:lang w:val="sv-SE"/>
        </w:rPr>
      </w:pPr>
      <w:r w:rsidRPr="00E91314">
        <w:rPr>
          <w:i/>
          <w:lang w:val="sv-SE"/>
        </w:rPr>
        <w:lastRenderedPageBreak/>
        <w:br w:type="page"/>
      </w:r>
      <w:bookmarkStart w:id="142" w:name="_Toc193243784"/>
    </w:p>
    <w:p w14:paraId="717745FF" w14:textId="77777777" w:rsidR="00964956" w:rsidRPr="00E91314" w:rsidRDefault="00964956" w:rsidP="00964956">
      <w:pPr>
        <w:pStyle w:val="Rubrik3"/>
        <w:numPr>
          <w:ilvl w:val="2"/>
          <w:numId w:val="21"/>
        </w:numPr>
        <w:spacing w:before="240" w:after="60"/>
        <w:ind w:left="1134" w:hanging="1134"/>
        <w:rPr>
          <w:i/>
          <w:lang w:val="sv-SE"/>
        </w:rPr>
      </w:pPr>
      <w:bookmarkStart w:id="143" w:name="_Toc220986034"/>
      <w:r w:rsidRPr="00E91314">
        <w:rPr>
          <w:i/>
          <w:lang w:val="sv-SE"/>
        </w:rPr>
        <w:lastRenderedPageBreak/>
        <w:t>Klass Formulärfråga</w:t>
      </w:r>
      <w:r w:rsidR="007B4C5F">
        <w:rPr>
          <w:i/>
          <w:lang w:val="sv-SE"/>
        </w:rPr>
        <w:t xml:space="preserve"> mal</w:t>
      </w:r>
      <w:r>
        <w:rPr>
          <w:i/>
          <w:lang w:val="sv-SE"/>
        </w:rPr>
        <w:t>l</w:t>
      </w:r>
      <w:r w:rsidRPr="00E91314">
        <w:rPr>
          <w:i/>
          <w:lang w:val="sv-SE"/>
        </w:rPr>
        <w:t xml:space="preserve"> (</w:t>
      </w:r>
      <w:proofErr w:type="spellStart"/>
      <w:r>
        <w:rPr>
          <w:i/>
          <w:lang w:val="sv-SE"/>
        </w:rPr>
        <w:t>Template</w:t>
      </w:r>
      <w:r w:rsidRPr="00E91314">
        <w:rPr>
          <w:i/>
          <w:lang w:val="sv-SE"/>
        </w:rPr>
        <w:t>Question</w:t>
      </w:r>
      <w:proofErr w:type="spellEnd"/>
      <w:r w:rsidRPr="00E91314">
        <w:rPr>
          <w:i/>
          <w:lang w:val="sv-SE"/>
        </w:rPr>
        <w:t>)</w:t>
      </w:r>
      <w:bookmarkEnd w:id="143"/>
    </w:p>
    <w:p w14:paraId="07C538EF" w14:textId="77777777" w:rsidR="00964956" w:rsidRDefault="00964956" w:rsidP="00964956">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fråga</w:t>
      </w:r>
      <w:proofErr w:type="spellEnd"/>
      <w:r>
        <w:t xml:space="preserve"> (Question)</w:t>
      </w:r>
    </w:p>
    <w:p w14:paraId="3425CE84" w14:textId="77777777" w:rsidR="00020E89" w:rsidRPr="00E91314" w:rsidRDefault="00020E89" w:rsidP="00020E89">
      <w:pPr>
        <w:spacing w:after="0"/>
      </w:pPr>
    </w:p>
    <w:p w14:paraId="29705F71" w14:textId="77777777" w:rsidR="00020E89" w:rsidRPr="00E91314" w:rsidRDefault="00020E89" w:rsidP="00020E89">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2F7CA6CD" w14:textId="77777777" w:rsidTr="00A17FCF">
        <w:trPr>
          <w:cantSplit/>
          <w:trHeight w:val="376"/>
        </w:trPr>
        <w:tc>
          <w:tcPr>
            <w:tcW w:w="2545" w:type="dxa"/>
            <w:gridSpan w:val="2"/>
            <w:vMerge w:val="restart"/>
            <w:shd w:val="pct25" w:color="auto" w:fill="auto"/>
          </w:tcPr>
          <w:p w14:paraId="570A4273"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FA40BCC" w14:textId="77777777" w:rsidR="00020E89" w:rsidRPr="00E91314" w:rsidRDefault="00020E89" w:rsidP="00A17FCF">
            <w:r w:rsidRPr="00E91314">
              <w:t>Beskrivning</w:t>
            </w:r>
          </w:p>
        </w:tc>
        <w:tc>
          <w:tcPr>
            <w:tcW w:w="1140" w:type="dxa"/>
            <w:vMerge w:val="restart"/>
            <w:shd w:val="pct25" w:color="auto" w:fill="auto"/>
          </w:tcPr>
          <w:p w14:paraId="136558AB"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32075D82" w14:textId="77777777" w:rsidR="00020E89" w:rsidRPr="00E91314" w:rsidRDefault="00020E89" w:rsidP="00A17FCF">
            <w:proofErr w:type="spellStart"/>
            <w:r w:rsidRPr="00E91314">
              <w:t>Mult</w:t>
            </w:r>
            <w:proofErr w:type="spellEnd"/>
          </w:p>
        </w:tc>
        <w:tc>
          <w:tcPr>
            <w:tcW w:w="1803" w:type="dxa"/>
            <w:vMerge w:val="restart"/>
            <w:shd w:val="pct25" w:color="auto" w:fill="auto"/>
          </w:tcPr>
          <w:p w14:paraId="5F9AFF58" w14:textId="77777777" w:rsidR="00020E89" w:rsidRPr="00E91314" w:rsidRDefault="00020E89" w:rsidP="00A17FC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842B8DF"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12BB1E0D" w14:textId="77777777" w:rsidR="00020E89" w:rsidRPr="00E91314" w:rsidRDefault="00020E89" w:rsidP="00A17FC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020E89" w:rsidRPr="00E91314" w14:paraId="1F49A1F0" w14:textId="77777777" w:rsidTr="00A17FCF">
        <w:trPr>
          <w:cantSplit/>
          <w:trHeight w:val="375"/>
        </w:trPr>
        <w:tc>
          <w:tcPr>
            <w:tcW w:w="2545" w:type="dxa"/>
            <w:gridSpan w:val="2"/>
            <w:vMerge/>
            <w:shd w:val="pct25" w:color="auto" w:fill="auto"/>
          </w:tcPr>
          <w:p w14:paraId="5C17C44A" w14:textId="77777777" w:rsidR="00020E89" w:rsidRPr="00E91314" w:rsidRDefault="00020E89" w:rsidP="00A17FCF"/>
        </w:tc>
        <w:tc>
          <w:tcPr>
            <w:tcW w:w="3410" w:type="dxa"/>
            <w:vMerge/>
            <w:shd w:val="pct25" w:color="auto" w:fill="auto"/>
          </w:tcPr>
          <w:p w14:paraId="16D21F1B" w14:textId="77777777" w:rsidR="00020E89" w:rsidRPr="00E91314" w:rsidRDefault="00020E89" w:rsidP="00A17FCF"/>
        </w:tc>
        <w:tc>
          <w:tcPr>
            <w:tcW w:w="1140" w:type="dxa"/>
            <w:vMerge/>
            <w:shd w:val="pct25" w:color="auto" w:fill="auto"/>
          </w:tcPr>
          <w:p w14:paraId="16000895" w14:textId="77777777" w:rsidR="00020E89" w:rsidRPr="00E91314" w:rsidRDefault="00020E89" w:rsidP="00A17FCF"/>
        </w:tc>
        <w:tc>
          <w:tcPr>
            <w:tcW w:w="717" w:type="dxa"/>
            <w:vMerge/>
            <w:shd w:val="pct25" w:color="auto" w:fill="auto"/>
          </w:tcPr>
          <w:p w14:paraId="1A55F155" w14:textId="77777777" w:rsidR="00020E89" w:rsidRPr="00E91314" w:rsidRDefault="00020E89" w:rsidP="00A17FCF"/>
        </w:tc>
        <w:tc>
          <w:tcPr>
            <w:tcW w:w="1803" w:type="dxa"/>
            <w:vMerge/>
            <w:shd w:val="pct25" w:color="auto" w:fill="auto"/>
          </w:tcPr>
          <w:p w14:paraId="6E17FC01" w14:textId="77777777" w:rsidR="00020E89" w:rsidRPr="00E91314" w:rsidRDefault="00020E89" w:rsidP="00A17FCF"/>
        </w:tc>
        <w:tc>
          <w:tcPr>
            <w:tcW w:w="1920" w:type="dxa"/>
            <w:vMerge/>
            <w:shd w:val="pct25" w:color="auto" w:fill="auto"/>
          </w:tcPr>
          <w:p w14:paraId="292BA00F" w14:textId="77777777" w:rsidR="00020E89" w:rsidRPr="00E91314" w:rsidRDefault="00020E89" w:rsidP="00A17FCF"/>
        </w:tc>
        <w:tc>
          <w:tcPr>
            <w:tcW w:w="1200" w:type="dxa"/>
            <w:tcBorders>
              <w:bottom w:val="single" w:sz="4" w:space="0" w:color="auto"/>
            </w:tcBorders>
            <w:shd w:val="pct25" w:color="auto" w:fill="auto"/>
          </w:tcPr>
          <w:p w14:paraId="09A8364B"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537A2BB"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126A9E5A" w14:textId="77777777" w:rsidR="00020E89" w:rsidRPr="00E91314" w:rsidRDefault="00020E89" w:rsidP="00A17FCF">
            <w:pPr>
              <w:rPr>
                <w:rFonts w:eastAsia="Arial Unicode MS"/>
              </w:rPr>
            </w:pPr>
          </w:p>
        </w:tc>
      </w:tr>
      <w:tr w:rsidR="00044909" w:rsidRPr="00E91314" w14:paraId="33FB3CD9" w14:textId="77777777" w:rsidTr="00A17FCF">
        <w:trPr>
          <w:trHeight w:val="217"/>
        </w:trPr>
        <w:tc>
          <w:tcPr>
            <w:tcW w:w="2545" w:type="dxa"/>
            <w:gridSpan w:val="2"/>
          </w:tcPr>
          <w:p w14:paraId="66D6335A" w14:textId="77777777" w:rsidR="00044909" w:rsidRDefault="00044909" w:rsidP="00A17FCF">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410" w:type="dxa"/>
          </w:tcPr>
          <w:p w14:paraId="427CE241" w14:textId="77777777" w:rsidR="00044909" w:rsidRDefault="00044909" w:rsidP="00A17FCF">
            <w:pPr>
              <w:rPr>
                <w:rFonts w:eastAsia="Arial Unicode MS"/>
              </w:rPr>
            </w:pPr>
            <w:r>
              <w:rPr>
                <w:rFonts w:eastAsia="Arial Unicode MS"/>
              </w:rPr>
              <w:t xml:space="preserve">URL till bild. Bilden kan </w:t>
            </w:r>
            <w:proofErr w:type="gramStart"/>
            <w:r>
              <w:rPr>
                <w:rFonts w:eastAsia="Arial Unicode MS"/>
              </w:rPr>
              <w:t>används</w:t>
            </w:r>
            <w:proofErr w:type="gramEnd"/>
            <w:r>
              <w:rPr>
                <w:rFonts w:eastAsia="Arial Unicode MS"/>
              </w:rPr>
              <w:t xml:space="preserve"> för att illustrera en fråga.</w:t>
            </w:r>
          </w:p>
        </w:tc>
        <w:tc>
          <w:tcPr>
            <w:tcW w:w="1140" w:type="dxa"/>
          </w:tcPr>
          <w:p w14:paraId="4C00BA4B" w14:textId="77777777" w:rsidR="00044909" w:rsidRDefault="00044909" w:rsidP="00A17FCF">
            <w:pPr>
              <w:rPr>
                <w:rFonts w:eastAsia="Arial Unicode MS"/>
              </w:rPr>
            </w:pPr>
            <w:proofErr w:type="spellStart"/>
            <w:r>
              <w:rPr>
                <w:rFonts w:eastAsia="Arial Unicode MS"/>
              </w:rPr>
              <w:t>TXT</w:t>
            </w:r>
            <w:proofErr w:type="spellEnd"/>
          </w:p>
        </w:tc>
        <w:tc>
          <w:tcPr>
            <w:tcW w:w="717" w:type="dxa"/>
          </w:tcPr>
          <w:p w14:paraId="52F7B18D" w14:textId="77777777" w:rsidR="00044909"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0363540E" w14:textId="77777777" w:rsidR="00044909" w:rsidRPr="00E91314" w:rsidRDefault="00044909" w:rsidP="00A17FCF">
            <w:pPr>
              <w:rPr>
                <w:rFonts w:eastAsia="Arial Unicode MS"/>
              </w:rPr>
            </w:pPr>
          </w:p>
        </w:tc>
        <w:tc>
          <w:tcPr>
            <w:tcW w:w="1920" w:type="dxa"/>
          </w:tcPr>
          <w:p w14:paraId="149C4ACC" w14:textId="77777777" w:rsidR="00044909" w:rsidRPr="00E91314" w:rsidRDefault="00044909" w:rsidP="00A17FCF">
            <w:pPr>
              <w:rPr>
                <w:rFonts w:ascii="Arial" w:eastAsia="Arial Unicode MS" w:hAnsi="Arial"/>
              </w:rPr>
            </w:pPr>
            <w:proofErr w:type="spellStart"/>
            <w:r>
              <w:rPr>
                <w:rFonts w:eastAsia="Arial Unicode MS"/>
              </w:rPr>
              <w:t>QuestionType</w:t>
            </w:r>
            <w:proofErr w:type="spellEnd"/>
            <w:r>
              <w:rPr>
                <w:rFonts w:eastAsia="Arial Unicode MS"/>
              </w:rPr>
              <w:t xml:space="preserve"> Image</w:t>
            </w:r>
          </w:p>
        </w:tc>
        <w:tc>
          <w:tcPr>
            <w:tcW w:w="1200" w:type="dxa"/>
            <w:shd w:val="clear" w:color="auto" w:fill="auto"/>
          </w:tcPr>
          <w:p w14:paraId="4AEE1FF1" w14:textId="77777777" w:rsidR="00044909" w:rsidRPr="00E91314" w:rsidRDefault="00044909" w:rsidP="00A17FCF">
            <w:pPr>
              <w:rPr>
                <w:rFonts w:ascii="Arial" w:eastAsia="Arial Unicode MS" w:hAnsi="Arial"/>
              </w:rPr>
            </w:pPr>
          </w:p>
        </w:tc>
        <w:tc>
          <w:tcPr>
            <w:tcW w:w="1080" w:type="dxa"/>
            <w:shd w:val="clear" w:color="auto" w:fill="auto"/>
          </w:tcPr>
          <w:p w14:paraId="2C4C445B" w14:textId="77777777" w:rsidR="00044909" w:rsidRPr="00E91314" w:rsidRDefault="00044909" w:rsidP="00A17FCF">
            <w:pPr>
              <w:rPr>
                <w:rFonts w:ascii="Arial" w:eastAsia="Arial Unicode MS" w:hAnsi="Arial"/>
              </w:rPr>
            </w:pPr>
          </w:p>
        </w:tc>
        <w:tc>
          <w:tcPr>
            <w:tcW w:w="1160" w:type="dxa"/>
            <w:shd w:val="clear" w:color="auto" w:fill="auto"/>
          </w:tcPr>
          <w:p w14:paraId="04E72ECE" w14:textId="77777777" w:rsidR="00044909" w:rsidRPr="00E91314" w:rsidRDefault="00044909" w:rsidP="00A17FCF">
            <w:pPr>
              <w:rPr>
                <w:rFonts w:ascii="Arial" w:eastAsia="Arial Unicode MS" w:hAnsi="Arial"/>
              </w:rPr>
            </w:pPr>
          </w:p>
        </w:tc>
      </w:tr>
      <w:tr w:rsidR="00044909" w:rsidRPr="00E91314" w14:paraId="6627B1B5" w14:textId="77777777" w:rsidTr="00A17FCF">
        <w:trPr>
          <w:trHeight w:val="217"/>
        </w:trPr>
        <w:tc>
          <w:tcPr>
            <w:tcW w:w="2545" w:type="dxa"/>
            <w:gridSpan w:val="2"/>
          </w:tcPr>
          <w:p w14:paraId="485A2A85" w14:textId="77777777" w:rsidR="00044909" w:rsidRPr="00E91314" w:rsidRDefault="0004490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461E1A6A" w14:textId="77777777" w:rsidR="00044909" w:rsidRPr="00E91314" w:rsidRDefault="00044909" w:rsidP="00A17FCF">
            <w:pPr>
              <w:rPr>
                <w:rFonts w:eastAsia="Arial Unicode MS"/>
              </w:rPr>
            </w:pPr>
            <w:r>
              <w:rPr>
                <w:rFonts w:eastAsia="Arial Unicode MS"/>
              </w:rPr>
              <w:t>URL till hjälpsida/mer information.</w:t>
            </w:r>
          </w:p>
        </w:tc>
        <w:tc>
          <w:tcPr>
            <w:tcW w:w="1140" w:type="dxa"/>
          </w:tcPr>
          <w:p w14:paraId="0BE83625"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6671D08D"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75AAA62" w14:textId="77777777" w:rsidR="00044909" w:rsidRPr="00E91314" w:rsidRDefault="00044909" w:rsidP="00A17FCF">
            <w:pPr>
              <w:rPr>
                <w:rFonts w:eastAsia="Arial Unicode MS"/>
              </w:rPr>
            </w:pPr>
          </w:p>
        </w:tc>
        <w:tc>
          <w:tcPr>
            <w:tcW w:w="1920" w:type="dxa"/>
          </w:tcPr>
          <w:p w14:paraId="2C47406D" w14:textId="77777777" w:rsidR="00044909" w:rsidRPr="00E91314" w:rsidRDefault="00044909" w:rsidP="00A17FCF">
            <w:pPr>
              <w:rPr>
                <w:rFonts w:ascii="Arial" w:eastAsia="Arial Unicode MS" w:hAnsi="Arial"/>
              </w:rPr>
            </w:pPr>
          </w:p>
        </w:tc>
        <w:tc>
          <w:tcPr>
            <w:tcW w:w="1200" w:type="dxa"/>
            <w:shd w:val="clear" w:color="auto" w:fill="auto"/>
          </w:tcPr>
          <w:p w14:paraId="447F72BC" w14:textId="77777777" w:rsidR="00044909" w:rsidRPr="00E91314" w:rsidRDefault="00044909" w:rsidP="00A17FCF">
            <w:pPr>
              <w:rPr>
                <w:rFonts w:ascii="Arial" w:eastAsia="Arial Unicode MS" w:hAnsi="Arial"/>
              </w:rPr>
            </w:pPr>
          </w:p>
        </w:tc>
        <w:tc>
          <w:tcPr>
            <w:tcW w:w="1080" w:type="dxa"/>
            <w:shd w:val="clear" w:color="auto" w:fill="auto"/>
          </w:tcPr>
          <w:p w14:paraId="686167AB" w14:textId="77777777" w:rsidR="00044909" w:rsidRPr="00E91314" w:rsidRDefault="00044909" w:rsidP="00A17FCF">
            <w:pPr>
              <w:rPr>
                <w:rFonts w:ascii="Arial" w:eastAsia="Arial Unicode MS" w:hAnsi="Arial"/>
              </w:rPr>
            </w:pPr>
          </w:p>
        </w:tc>
        <w:tc>
          <w:tcPr>
            <w:tcW w:w="1160" w:type="dxa"/>
            <w:shd w:val="clear" w:color="auto" w:fill="auto"/>
          </w:tcPr>
          <w:p w14:paraId="7BD2EEFF" w14:textId="77777777" w:rsidR="00044909" w:rsidRPr="00E91314" w:rsidRDefault="00044909" w:rsidP="00A17FCF">
            <w:pPr>
              <w:rPr>
                <w:rFonts w:ascii="Arial" w:eastAsia="Arial Unicode MS" w:hAnsi="Arial"/>
              </w:rPr>
            </w:pPr>
          </w:p>
        </w:tc>
      </w:tr>
      <w:tr w:rsidR="00044909" w:rsidRPr="00E91314" w14:paraId="2BBF9D93" w14:textId="77777777" w:rsidTr="00A17FCF">
        <w:trPr>
          <w:trHeight w:val="217"/>
        </w:trPr>
        <w:tc>
          <w:tcPr>
            <w:tcW w:w="2545" w:type="dxa"/>
            <w:gridSpan w:val="2"/>
          </w:tcPr>
          <w:p w14:paraId="1BD95D60" w14:textId="77777777" w:rsidR="00044909" w:rsidRPr="00E91314" w:rsidRDefault="00044909" w:rsidP="00A17FCF">
            <w:pPr>
              <w:rPr>
                <w:rFonts w:eastAsia="Arial Unicode MS"/>
              </w:rPr>
            </w:pPr>
            <w:r>
              <w:rPr>
                <w:rFonts w:eastAsia="Arial Unicode MS"/>
              </w:rPr>
              <w:t>(</w:t>
            </w:r>
            <w:proofErr w:type="spellStart"/>
            <w:r>
              <w:rPr>
                <w:rFonts w:eastAsia="Arial Unicode MS"/>
              </w:rPr>
              <w:t>superiorQuestionID</w:t>
            </w:r>
            <w:proofErr w:type="spellEnd"/>
            <w:r>
              <w:rPr>
                <w:rFonts w:eastAsia="Arial Unicode MS"/>
              </w:rPr>
              <w:t>)</w:t>
            </w:r>
          </w:p>
        </w:tc>
        <w:tc>
          <w:tcPr>
            <w:tcW w:w="3410" w:type="dxa"/>
          </w:tcPr>
          <w:p w14:paraId="7CDFDF92" w14:textId="77777777" w:rsidR="00044909" w:rsidRPr="00E91314" w:rsidRDefault="00044909" w:rsidP="00A17FCF">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xml:space="preserve">”. Detta innebär att fältet endast skall valideras/visas om överordnad fråga är besvarad. </w:t>
            </w:r>
          </w:p>
        </w:tc>
        <w:tc>
          <w:tcPr>
            <w:tcW w:w="1140" w:type="dxa"/>
          </w:tcPr>
          <w:p w14:paraId="3390F0FB"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5A799A49"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0620B8D7" w14:textId="77777777" w:rsidR="00044909" w:rsidRPr="00E91314" w:rsidRDefault="00044909" w:rsidP="00A17FCF">
            <w:pPr>
              <w:rPr>
                <w:rFonts w:eastAsia="Arial Unicode MS"/>
              </w:rPr>
            </w:pPr>
            <w:proofErr w:type="spellStart"/>
            <w:r>
              <w:rPr>
                <w:rFonts w:eastAsia="Arial Unicode MS"/>
              </w:rPr>
              <w:t>QuestionID</w:t>
            </w:r>
            <w:proofErr w:type="spellEnd"/>
          </w:p>
        </w:tc>
        <w:tc>
          <w:tcPr>
            <w:tcW w:w="1920" w:type="dxa"/>
          </w:tcPr>
          <w:p w14:paraId="305FCD2C" w14:textId="77777777" w:rsidR="00044909" w:rsidRPr="00E91314" w:rsidRDefault="00044909" w:rsidP="00A17FCF">
            <w:pPr>
              <w:rPr>
                <w:rFonts w:ascii="Arial" w:eastAsia="Arial Unicode MS" w:hAnsi="Arial"/>
              </w:rPr>
            </w:pPr>
          </w:p>
        </w:tc>
        <w:tc>
          <w:tcPr>
            <w:tcW w:w="1200" w:type="dxa"/>
            <w:shd w:val="clear" w:color="auto" w:fill="auto"/>
          </w:tcPr>
          <w:p w14:paraId="664EEC3F" w14:textId="77777777" w:rsidR="00044909" w:rsidRPr="00E91314" w:rsidRDefault="00044909" w:rsidP="00A17FCF">
            <w:pPr>
              <w:rPr>
                <w:rFonts w:ascii="Arial" w:eastAsia="Arial Unicode MS" w:hAnsi="Arial"/>
              </w:rPr>
            </w:pPr>
          </w:p>
        </w:tc>
        <w:tc>
          <w:tcPr>
            <w:tcW w:w="1080" w:type="dxa"/>
            <w:shd w:val="clear" w:color="auto" w:fill="auto"/>
          </w:tcPr>
          <w:p w14:paraId="7CCA0FDD" w14:textId="77777777" w:rsidR="00044909" w:rsidRPr="00E91314" w:rsidRDefault="00044909" w:rsidP="00A17FCF">
            <w:pPr>
              <w:rPr>
                <w:rFonts w:ascii="Arial" w:eastAsia="Arial Unicode MS" w:hAnsi="Arial"/>
              </w:rPr>
            </w:pPr>
          </w:p>
        </w:tc>
        <w:tc>
          <w:tcPr>
            <w:tcW w:w="1160" w:type="dxa"/>
            <w:shd w:val="clear" w:color="auto" w:fill="auto"/>
          </w:tcPr>
          <w:p w14:paraId="6ECF8F76" w14:textId="77777777" w:rsidR="00044909" w:rsidRPr="00E91314" w:rsidRDefault="00044909" w:rsidP="00A17FCF">
            <w:pPr>
              <w:rPr>
                <w:rFonts w:ascii="Arial" w:eastAsia="Arial Unicode MS" w:hAnsi="Arial"/>
              </w:rPr>
            </w:pPr>
          </w:p>
        </w:tc>
      </w:tr>
      <w:tr w:rsidR="00044909" w:rsidRPr="00E91314" w14:paraId="77C00BD3" w14:textId="77777777" w:rsidTr="00A17FCF">
        <w:trPr>
          <w:trHeight w:val="217"/>
        </w:trPr>
        <w:tc>
          <w:tcPr>
            <w:tcW w:w="2545" w:type="dxa"/>
            <w:gridSpan w:val="2"/>
          </w:tcPr>
          <w:p w14:paraId="710CE60B" w14:textId="77777777" w:rsidR="00044909" w:rsidRPr="00E91314" w:rsidRDefault="00044909" w:rsidP="00A17FCF">
            <w:pPr>
              <w:rPr>
                <w:rFonts w:eastAsia="Arial Unicode MS"/>
              </w:rPr>
            </w:pPr>
            <w:r>
              <w:rPr>
                <w:rFonts w:eastAsia="Arial Unicode MS"/>
              </w:rPr>
              <w:t>(</w:t>
            </w:r>
            <w:proofErr w:type="spellStart"/>
            <w:r>
              <w:rPr>
                <w:rFonts w:eastAsia="Arial Unicode MS"/>
              </w:rPr>
              <w:t>superiorAnswerID</w:t>
            </w:r>
            <w:proofErr w:type="spellEnd"/>
            <w:r>
              <w:rPr>
                <w:rFonts w:eastAsia="Arial Unicode MS"/>
              </w:rPr>
              <w:t>)</w:t>
            </w:r>
          </w:p>
        </w:tc>
        <w:tc>
          <w:tcPr>
            <w:tcW w:w="3410" w:type="dxa"/>
          </w:tcPr>
          <w:p w14:paraId="16E22571" w14:textId="77777777" w:rsidR="00044909" w:rsidRDefault="00044909" w:rsidP="00A17FCF">
            <w:pPr>
              <w:rPr>
                <w:rFonts w:eastAsia="Arial Unicode MS"/>
              </w:rPr>
            </w:pPr>
            <w:r>
              <w:rPr>
                <w:rFonts w:eastAsia="Arial Unicode MS"/>
              </w:rPr>
              <w:t>Indikerar att frågan är beroende av ett specifikt svarsalternativ.</w:t>
            </w:r>
          </w:p>
          <w:p w14:paraId="7CC313D3" w14:textId="77777777" w:rsidR="00044909" w:rsidRPr="00E91314" w:rsidRDefault="00044909" w:rsidP="00A17FCF">
            <w:pPr>
              <w:rPr>
                <w:rFonts w:eastAsia="Arial Unicode MS"/>
              </w:rPr>
            </w:pPr>
            <w:r>
              <w:rPr>
                <w:rFonts w:eastAsia="Arial Unicode MS"/>
              </w:rPr>
              <w:t>T.ex. Frågan skall endast visas om ett specifikt svarsalternativ är markerat/valt.</w:t>
            </w:r>
          </w:p>
        </w:tc>
        <w:tc>
          <w:tcPr>
            <w:tcW w:w="1140" w:type="dxa"/>
          </w:tcPr>
          <w:p w14:paraId="62DC7332"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3E3C3495"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6BA15CB" w14:textId="77777777" w:rsidR="00044909" w:rsidRPr="00E91314" w:rsidRDefault="00044909" w:rsidP="00A17FCF">
            <w:pPr>
              <w:rPr>
                <w:rFonts w:eastAsia="Arial Unicode MS"/>
              </w:rPr>
            </w:pPr>
          </w:p>
        </w:tc>
        <w:tc>
          <w:tcPr>
            <w:tcW w:w="1920" w:type="dxa"/>
          </w:tcPr>
          <w:p w14:paraId="4BE2C22B" w14:textId="77777777" w:rsidR="00044909" w:rsidRPr="00E91314" w:rsidRDefault="00044909" w:rsidP="00A17FCF">
            <w:pPr>
              <w:rPr>
                <w:rFonts w:ascii="Arial" w:eastAsia="Arial Unicode MS" w:hAnsi="Arial"/>
              </w:rPr>
            </w:pPr>
          </w:p>
        </w:tc>
        <w:tc>
          <w:tcPr>
            <w:tcW w:w="1200" w:type="dxa"/>
            <w:shd w:val="clear" w:color="auto" w:fill="auto"/>
          </w:tcPr>
          <w:p w14:paraId="553FD904" w14:textId="77777777" w:rsidR="00044909" w:rsidRPr="00E91314" w:rsidRDefault="00044909" w:rsidP="00A17FCF">
            <w:pPr>
              <w:rPr>
                <w:rFonts w:ascii="Arial" w:eastAsia="Arial Unicode MS" w:hAnsi="Arial"/>
              </w:rPr>
            </w:pPr>
          </w:p>
        </w:tc>
        <w:tc>
          <w:tcPr>
            <w:tcW w:w="1080" w:type="dxa"/>
            <w:shd w:val="clear" w:color="auto" w:fill="auto"/>
          </w:tcPr>
          <w:p w14:paraId="0D754FCA" w14:textId="77777777" w:rsidR="00044909" w:rsidRPr="00E91314" w:rsidRDefault="00044909" w:rsidP="00A17FCF">
            <w:pPr>
              <w:rPr>
                <w:rFonts w:ascii="Arial" w:eastAsia="Arial Unicode MS" w:hAnsi="Arial"/>
              </w:rPr>
            </w:pPr>
          </w:p>
        </w:tc>
        <w:tc>
          <w:tcPr>
            <w:tcW w:w="1160" w:type="dxa"/>
            <w:shd w:val="clear" w:color="auto" w:fill="auto"/>
          </w:tcPr>
          <w:p w14:paraId="6882A9FC" w14:textId="77777777" w:rsidR="00044909" w:rsidRPr="00E91314" w:rsidRDefault="00044909" w:rsidP="00A17FCF">
            <w:pPr>
              <w:rPr>
                <w:rFonts w:ascii="Arial" w:eastAsia="Arial Unicode MS" w:hAnsi="Arial"/>
              </w:rPr>
            </w:pPr>
          </w:p>
        </w:tc>
      </w:tr>
      <w:tr w:rsidR="00044909" w:rsidRPr="00E91314" w14:paraId="4C6C4486" w14:textId="77777777" w:rsidTr="00A17FCF">
        <w:trPr>
          <w:trHeight w:val="217"/>
        </w:trPr>
        <w:tc>
          <w:tcPr>
            <w:tcW w:w="2545" w:type="dxa"/>
            <w:gridSpan w:val="2"/>
          </w:tcPr>
          <w:p w14:paraId="1D929158"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1ADEA1D5" w14:textId="77777777" w:rsidR="00044909" w:rsidRPr="00E91314" w:rsidRDefault="00044909" w:rsidP="00A17FCF">
            <w:pPr>
              <w:rPr>
                <w:rFonts w:eastAsia="Arial Unicode MS"/>
              </w:rPr>
            </w:pPr>
            <w:r w:rsidRPr="00E91314">
              <w:rPr>
                <w:rFonts w:eastAsia="Arial Unicode MS"/>
              </w:rPr>
              <w:t>Frågans rubrik.</w:t>
            </w:r>
          </w:p>
          <w:p w14:paraId="69F31914"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2E161704"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207DCCDF"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15294761" w14:textId="77777777" w:rsidR="00044909" w:rsidRPr="00E91314" w:rsidRDefault="00044909" w:rsidP="00A17FCF">
            <w:pPr>
              <w:rPr>
                <w:rFonts w:eastAsia="Arial Unicode MS"/>
              </w:rPr>
            </w:pPr>
          </w:p>
        </w:tc>
        <w:tc>
          <w:tcPr>
            <w:tcW w:w="1920" w:type="dxa"/>
          </w:tcPr>
          <w:p w14:paraId="6BA408D6" w14:textId="77777777" w:rsidR="00044909" w:rsidRPr="00E91314" w:rsidRDefault="00044909" w:rsidP="00A17FCF">
            <w:pPr>
              <w:rPr>
                <w:rFonts w:ascii="Arial" w:eastAsia="Arial Unicode MS" w:hAnsi="Arial"/>
              </w:rPr>
            </w:pPr>
          </w:p>
        </w:tc>
        <w:tc>
          <w:tcPr>
            <w:tcW w:w="1200" w:type="dxa"/>
            <w:shd w:val="clear" w:color="auto" w:fill="auto"/>
          </w:tcPr>
          <w:p w14:paraId="0EF3E737" w14:textId="77777777" w:rsidR="00044909" w:rsidRPr="00E91314" w:rsidRDefault="00044909" w:rsidP="00A17FCF">
            <w:pPr>
              <w:rPr>
                <w:rFonts w:ascii="Arial" w:eastAsia="Arial Unicode MS" w:hAnsi="Arial"/>
              </w:rPr>
            </w:pPr>
          </w:p>
        </w:tc>
        <w:tc>
          <w:tcPr>
            <w:tcW w:w="1080" w:type="dxa"/>
            <w:shd w:val="clear" w:color="auto" w:fill="auto"/>
          </w:tcPr>
          <w:p w14:paraId="3DF9EAFE" w14:textId="77777777" w:rsidR="00044909" w:rsidRPr="00E91314" w:rsidRDefault="00044909" w:rsidP="00A17FCF">
            <w:pPr>
              <w:rPr>
                <w:rFonts w:ascii="Arial" w:eastAsia="Arial Unicode MS" w:hAnsi="Arial"/>
              </w:rPr>
            </w:pPr>
          </w:p>
        </w:tc>
        <w:tc>
          <w:tcPr>
            <w:tcW w:w="1160" w:type="dxa"/>
            <w:shd w:val="clear" w:color="auto" w:fill="auto"/>
          </w:tcPr>
          <w:p w14:paraId="37B8ED16" w14:textId="77777777" w:rsidR="00044909" w:rsidRPr="00E91314" w:rsidRDefault="00044909" w:rsidP="00A17FCF">
            <w:pPr>
              <w:rPr>
                <w:rFonts w:ascii="Arial" w:eastAsia="Arial Unicode MS" w:hAnsi="Arial"/>
              </w:rPr>
            </w:pPr>
          </w:p>
        </w:tc>
      </w:tr>
      <w:tr w:rsidR="00044909" w:rsidRPr="00E91314" w14:paraId="081D50EC" w14:textId="77777777" w:rsidTr="00A17FCF">
        <w:trPr>
          <w:trHeight w:val="217"/>
        </w:trPr>
        <w:tc>
          <w:tcPr>
            <w:tcW w:w="2545" w:type="dxa"/>
            <w:gridSpan w:val="2"/>
          </w:tcPr>
          <w:p w14:paraId="708DB938" w14:textId="77777777" w:rsidR="00044909" w:rsidRPr="00E91314" w:rsidRDefault="00044909" w:rsidP="00A17FCF">
            <w:pPr>
              <w:rPr>
                <w:rFonts w:eastAsia="Arial Unicode MS"/>
              </w:rPr>
            </w:pPr>
            <w:r w:rsidRPr="00E91314">
              <w:rPr>
                <w:rFonts w:eastAsia="Arial Unicode MS"/>
              </w:rPr>
              <w:lastRenderedPageBreak/>
              <w:t>(</w:t>
            </w:r>
            <w:proofErr w:type="spellStart"/>
            <w:r w:rsidRPr="00E91314">
              <w:rPr>
                <w:rFonts w:eastAsia="Arial Unicode MS"/>
              </w:rPr>
              <w:t>Description</w:t>
            </w:r>
            <w:proofErr w:type="spellEnd"/>
            <w:r w:rsidRPr="00E91314">
              <w:rPr>
                <w:rFonts w:eastAsia="Arial Unicode MS"/>
              </w:rPr>
              <w:t>)</w:t>
            </w:r>
          </w:p>
        </w:tc>
        <w:tc>
          <w:tcPr>
            <w:tcW w:w="3410" w:type="dxa"/>
          </w:tcPr>
          <w:p w14:paraId="080792CE" w14:textId="77777777" w:rsidR="00044909" w:rsidRPr="00E91314" w:rsidRDefault="00044909" w:rsidP="00A17FCF">
            <w:pPr>
              <w:rPr>
                <w:rFonts w:eastAsia="Arial Unicode MS"/>
              </w:rPr>
            </w:pPr>
            <w:r w:rsidRPr="00E91314">
              <w:rPr>
                <w:rFonts w:eastAsia="Arial Unicode MS"/>
              </w:rPr>
              <w:t>Frågans beskrivande text eller instruktion till användaren/patient.</w:t>
            </w:r>
          </w:p>
          <w:p w14:paraId="2597AD3F" w14:textId="77777777" w:rsidR="00044909" w:rsidRPr="00E91314" w:rsidRDefault="00044909" w:rsidP="00A17FCF">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46DE1D82"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521ED2FA"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039096FE" w14:textId="77777777" w:rsidR="00044909" w:rsidRPr="00E91314" w:rsidRDefault="00044909" w:rsidP="00A17FCF">
            <w:pPr>
              <w:rPr>
                <w:rFonts w:eastAsia="Arial Unicode MS"/>
              </w:rPr>
            </w:pPr>
          </w:p>
        </w:tc>
        <w:tc>
          <w:tcPr>
            <w:tcW w:w="1920" w:type="dxa"/>
          </w:tcPr>
          <w:p w14:paraId="5CFD3D67" w14:textId="77777777" w:rsidR="00044909" w:rsidRPr="00E91314" w:rsidRDefault="00044909" w:rsidP="00A17FCF">
            <w:pPr>
              <w:rPr>
                <w:rFonts w:ascii="Arial" w:eastAsia="Arial Unicode MS" w:hAnsi="Arial"/>
              </w:rPr>
            </w:pPr>
          </w:p>
        </w:tc>
        <w:tc>
          <w:tcPr>
            <w:tcW w:w="1200" w:type="dxa"/>
            <w:shd w:val="clear" w:color="auto" w:fill="auto"/>
          </w:tcPr>
          <w:p w14:paraId="7A297BEB" w14:textId="77777777" w:rsidR="00044909" w:rsidRPr="00E91314" w:rsidRDefault="00044909" w:rsidP="00A17FCF">
            <w:pPr>
              <w:rPr>
                <w:rFonts w:ascii="Arial" w:eastAsia="Arial Unicode MS" w:hAnsi="Arial"/>
              </w:rPr>
            </w:pPr>
          </w:p>
        </w:tc>
        <w:tc>
          <w:tcPr>
            <w:tcW w:w="1080" w:type="dxa"/>
            <w:shd w:val="clear" w:color="auto" w:fill="auto"/>
          </w:tcPr>
          <w:p w14:paraId="2483EEF8" w14:textId="77777777" w:rsidR="00044909" w:rsidRPr="00E91314" w:rsidRDefault="00044909" w:rsidP="00A17FCF">
            <w:pPr>
              <w:rPr>
                <w:rFonts w:ascii="Arial" w:eastAsia="Arial Unicode MS" w:hAnsi="Arial"/>
              </w:rPr>
            </w:pPr>
          </w:p>
        </w:tc>
        <w:tc>
          <w:tcPr>
            <w:tcW w:w="1160" w:type="dxa"/>
            <w:shd w:val="clear" w:color="auto" w:fill="auto"/>
          </w:tcPr>
          <w:p w14:paraId="747358A9" w14:textId="77777777" w:rsidR="00044909" w:rsidRPr="00E91314" w:rsidRDefault="00044909" w:rsidP="00A17FCF">
            <w:pPr>
              <w:rPr>
                <w:rFonts w:ascii="Arial" w:eastAsia="Arial Unicode MS" w:hAnsi="Arial"/>
              </w:rPr>
            </w:pPr>
          </w:p>
        </w:tc>
      </w:tr>
      <w:tr w:rsidR="00044909" w:rsidRPr="00E91314" w14:paraId="6ED7A758" w14:textId="77777777" w:rsidTr="00A17FCF">
        <w:trPr>
          <w:trHeight w:val="217"/>
        </w:trPr>
        <w:tc>
          <w:tcPr>
            <w:tcW w:w="2545" w:type="dxa"/>
            <w:gridSpan w:val="2"/>
          </w:tcPr>
          <w:p w14:paraId="67B61538"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4F58FAFB" w14:textId="77777777" w:rsidR="00044909" w:rsidRPr="00E91314" w:rsidRDefault="00044909" w:rsidP="00A17FCF">
            <w:pPr>
              <w:rPr>
                <w:rFonts w:eastAsia="Arial Unicode MS"/>
              </w:rPr>
            </w:pPr>
            <w:r w:rsidRPr="00E91314">
              <w:rPr>
                <w:rFonts w:eastAsia="Arial Unicode MS"/>
              </w:rPr>
              <w:t>Frågans unika id. (Producentens unika id)</w:t>
            </w:r>
          </w:p>
        </w:tc>
        <w:tc>
          <w:tcPr>
            <w:tcW w:w="1140" w:type="dxa"/>
          </w:tcPr>
          <w:p w14:paraId="23A14FC5"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7E7DF135" w14:textId="77777777" w:rsidR="00044909" w:rsidRPr="00E91314" w:rsidRDefault="00044909" w:rsidP="00A17FCF">
            <w:pPr>
              <w:rPr>
                <w:rFonts w:eastAsia="Arial Unicode MS"/>
              </w:rPr>
            </w:pPr>
            <w:r w:rsidRPr="00E91314">
              <w:rPr>
                <w:rFonts w:eastAsia="Arial Unicode MS"/>
              </w:rPr>
              <w:t>1</w:t>
            </w:r>
          </w:p>
        </w:tc>
        <w:tc>
          <w:tcPr>
            <w:tcW w:w="1803" w:type="dxa"/>
          </w:tcPr>
          <w:p w14:paraId="409B8ABF" w14:textId="77777777" w:rsidR="00044909" w:rsidRPr="00E91314" w:rsidRDefault="00044909" w:rsidP="00A17FCF">
            <w:pPr>
              <w:rPr>
                <w:rFonts w:eastAsia="Arial Unicode MS"/>
              </w:rPr>
            </w:pPr>
          </w:p>
        </w:tc>
        <w:tc>
          <w:tcPr>
            <w:tcW w:w="1920" w:type="dxa"/>
          </w:tcPr>
          <w:p w14:paraId="2A268B0B" w14:textId="77777777" w:rsidR="00044909" w:rsidRPr="00E91314" w:rsidRDefault="00044909" w:rsidP="00A17FCF">
            <w:pPr>
              <w:rPr>
                <w:rFonts w:ascii="Arial" w:eastAsia="Arial Unicode MS" w:hAnsi="Arial"/>
              </w:rPr>
            </w:pPr>
          </w:p>
        </w:tc>
        <w:tc>
          <w:tcPr>
            <w:tcW w:w="1200" w:type="dxa"/>
            <w:shd w:val="clear" w:color="auto" w:fill="auto"/>
          </w:tcPr>
          <w:p w14:paraId="23B0EDAE" w14:textId="77777777" w:rsidR="00044909" w:rsidRPr="00E91314" w:rsidRDefault="00044909" w:rsidP="00A17FCF">
            <w:pPr>
              <w:rPr>
                <w:rFonts w:ascii="Arial" w:eastAsia="Arial Unicode MS" w:hAnsi="Arial"/>
              </w:rPr>
            </w:pPr>
          </w:p>
        </w:tc>
        <w:tc>
          <w:tcPr>
            <w:tcW w:w="1080" w:type="dxa"/>
            <w:shd w:val="clear" w:color="auto" w:fill="auto"/>
          </w:tcPr>
          <w:p w14:paraId="559AE707" w14:textId="77777777" w:rsidR="00044909" w:rsidRPr="00E91314" w:rsidRDefault="00044909" w:rsidP="00A17FCF">
            <w:pPr>
              <w:rPr>
                <w:rFonts w:ascii="Arial" w:eastAsia="Arial Unicode MS" w:hAnsi="Arial"/>
              </w:rPr>
            </w:pPr>
          </w:p>
        </w:tc>
        <w:tc>
          <w:tcPr>
            <w:tcW w:w="1160" w:type="dxa"/>
            <w:shd w:val="clear" w:color="auto" w:fill="auto"/>
          </w:tcPr>
          <w:p w14:paraId="329DE7F0" w14:textId="77777777" w:rsidR="00044909" w:rsidRPr="00E91314" w:rsidRDefault="00044909" w:rsidP="00A17FCF">
            <w:pPr>
              <w:rPr>
                <w:rFonts w:ascii="Arial" w:eastAsia="Arial Unicode MS" w:hAnsi="Arial"/>
              </w:rPr>
            </w:pPr>
          </w:p>
        </w:tc>
      </w:tr>
      <w:tr w:rsidR="00044909" w:rsidRPr="00E91314" w14:paraId="33E68079" w14:textId="77777777" w:rsidTr="00A17FCF">
        <w:trPr>
          <w:trHeight w:val="217"/>
        </w:trPr>
        <w:tc>
          <w:tcPr>
            <w:tcW w:w="2545" w:type="dxa"/>
            <w:gridSpan w:val="2"/>
          </w:tcPr>
          <w:p w14:paraId="623BCDE8" w14:textId="77777777" w:rsidR="00044909" w:rsidRPr="00E91314" w:rsidRDefault="00044909" w:rsidP="00A17FCF">
            <w:pPr>
              <w:rPr>
                <w:rFonts w:eastAsia="Arial Unicode MS"/>
              </w:rPr>
            </w:pPr>
            <w:r w:rsidRPr="00E91314">
              <w:rPr>
                <w:rFonts w:eastAsia="Arial Unicode MS"/>
              </w:rPr>
              <w:t>(</w:t>
            </w:r>
            <w:proofErr w:type="spellStart"/>
            <w:r>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2B572FB3" w14:textId="77777777" w:rsidR="00044909" w:rsidRPr="00E91314" w:rsidRDefault="00044909" w:rsidP="00A17FCF">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4ACDA784" w14:textId="77777777" w:rsidR="00044909" w:rsidRPr="00E91314" w:rsidRDefault="00044909" w:rsidP="00A17FCF">
            <w:pPr>
              <w:rPr>
                <w:rFonts w:eastAsia="Arial Unicode MS"/>
              </w:rPr>
            </w:pPr>
            <w:r w:rsidRPr="00E91314">
              <w:rPr>
                <w:rFonts w:eastAsia="Arial Unicode MS"/>
              </w:rPr>
              <w:t>T.ex. radio(enkelvärde), checkbox(multivärde) eller fritext.</w:t>
            </w:r>
          </w:p>
        </w:tc>
        <w:tc>
          <w:tcPr>
            <w:tcW w:w="1140" w:type="dxa"/>
          </w:tcPr>
          <w:p w14:paraId="4EA0435A" w14:textId="77777777" w:rsidR="00044909" w:rsidRPr="00E91314" w:rsidRDefault="00044909" w:rsidP="00A17FCF">
            <w:pPr>
              <w:rPr>
                <w:rFonts w:eastAsia="Arial Unicode MS"/>
              </w:rPr>
            </w:pPr>
            <w:proofErr w:type="spellStart"/>
            <w:r w:rsidRPr="00E91314">
              <w:rPr>
                <w:rFonts w:eastAsia="Arial Unicode MS"/>
              </w:rPr>
              <w:t>KTOV</w:t>
            </w:r>
            <w:proofErr w:type="spellEnd"/>
          </w:p>
        </w:tc>
        <w:tc>
          <w:tcPr>
            <w:tcW w:w="717" w:type="dxa"/>
          </w:tcPr>
          <w:p w14:paraId="7544A9B6"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662F9909" w14:textId="77777777" w:rsidR="00044909" w:rsidRPr="00E91314" w:rsidRDefault="00044909" w:rsidP="00A17FCF">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4B0EDA17" w14:textId="77777777" w:rsidR="00044909" w:rsidRPr="00E91314" w:rsidRDefault="00044909" w:rsidP="00A17FCF"/>
        </w:tc>
        <w:tc>
          <w:tcPr>
            <w:tcW w:w="1920" w:type="dxa"/>
          </w:tcPr>
          <w:p w14:paraId="13D18CCF" w14:textId="77777777" w:rsidR="00044909" w:rsidRPr="00E91314" w:rsidRDefault="00044909" w:rsidP="00A17FCF">
            <w:pPr>
              <w:rPr>
                <w:rFonts w:ascii="Arial" w:eastAsia="Arial Unicode MS" w:hAnsi="Arial"/>
              </w:rPr>
            </w:pPr>
          </w:p>
        </w:tc>
        <w:tc>
          <w:tcPr>
            <w:tcW w:w="1200" w:type="dxa"/>
            <w:shd w:val="clear" w:color="auto" w:fill="auto"/>
          </w:tcPr>
          <w:p w14:paraId="69139C9D" w14:textId="77777777" w:rsidR="00044909" w:rsidRPr="00E91314" w:rsidRDefault="00044909" w:rsidP="00A17FCF">
            <w:pPr>
              <w:rPr>
                <w:rFonts w:ascii="Arial" w:eastAsia="Arial Unicode MS" w:hAnsi="Arial"/>
              </w:rPr>
            </w:pPr>
          </w:p>
        </w:tc>
        <w:tc>
          <w:tcPr>
            <w:tcW w:w="1080" w:type="dxa"/>
            <w:shd w:val="clear" w:color="auto" w:fill="auto"/>
          </w:tcPr>
          <w:p w14:paraId="306C34D0" w14:textId="77777777" w:rsidR="00044909" w:rsidRPr="00E91314" w:rsidRDefault="00044909" w:rsidP="00A17FCF">
            <w:pPr>
              <w:rPr>
                <w:rFonts w:ascii="Arial" w:eastAsia="Arial Unicode MS" w:hAnsi="Arial"/>
              </w:rPr>
            </w:pPr>
          </w:p>
        </w:tc>
        <w:tc>
          <w:tcPr>
            <w:tcW w:w="1160" w:type="dxa"/>
            <w:shd w:val="clear" w:color="auto" w:fill="auto"/>
          </w:tcPr>
          <w:p w14:paraId="4232DA1E" w14:textId="77777777" w:rsidR="00044909" w:rsidRPr="00E91314" w:rsidRDefault="00044909" w:rsidP="00A17FCF">
            <w:pPr>
              <w:rPr>
                <w:rFonts w:ascii="Arial" w:eastAsia="Arial Unicode MS" w:hAnsi="Arial"/>
              </w:rPr>
            </w:pPr>
          </w:p>
        </w:tc>
      </w:tr>
      <w:tr w:rsidR="00044909" w:rsidRPr="00E91314" w14:paraId="11540021" w14:textId="77777777" w:rsidTr="00A17FCF">
        <w:trPr>
          <w:trHeight w:val="217"/>
        </w:trPr>
        <w:tc>
          <w:tcPr>
            <w:tcW w:w="2545" w:type="dxa"/>
            <w:gridSpan w:val="2"/>
          </w:tcPr>
          <w:p w14:paraId="2CDB780D"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7A99593F" w14:textId="77777777" w:rsidR="00044909" w:rsidRPr="00E91314" w:rsidRDefault="00044909" w:rsidP="00A17FCF">
            <w:pPr>
              <w:rPr>
                <w:rFonts w:eastAsia="Arial Unicode MS"/>
              </w:rPr>
            </w:pPr>
            <w:r w:rsidRPr="00E91314">
              <w:rPr>
                <w:rFonts w:eastAsia="Arial Unicode MS"/>
              </w:rPr>
              <w:t>Indikerar om frågan är obligatorisk.</w:t>
            </w:r>
          </w:p>
        </w:tc>
        <w:tc>
          <w:tcPr>
            <w:tcW w:w="1140" w:type="dxa"/>
          </w:tcPr>
          <w:p w14:paraId="6801AD83" w14:textId="77777777" w:rsidR="00044909" w:rsidRPr="00E91314" w:rsidRDefault="00044909" w:rsidP="00A17FCF">
            <w:pPr>
              <w:rPr>
                <w:rFonts w:eastAsia="Arial Unicode MS"/>
              </w:rPr>
            </w:pPr>
            <w:r w:rsidRPr="00E91314">
              <w:rPr>
                <w:rFonts w:eastAsia="Arial Unicode MS"/>
              </w:rPr>
              <w:t>S/F</w:t>
            </w:r>
          </w:p>
        </w:tc>
        <w:tc>
          <w:tcPr>
            <w:tcW w:w="717" w:type="dxa"/>
          </w:tcPr>
          <w:p w14:paraId="236A5C86"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426C43AA" w14:textId="77777777" w:rsidR="00044909" w:rsidRPr="00E91314" w:rsidRDefault="00044909" w:rsidP="00A17FCF">
            <w:proofErr w:type="spellStart"/>
            <w:r w:rsidRPr="00E91314">
              <w:t>True</w:t>
            </w:r>
            <w:proofErr w:type="spellEnd"/>
            <w:r w:rsidRPr="00E91314">
              <w:t xml:space="preserve"> = obligatorisk fråga</w:t>
            </w:r>
          </w:p>
          <w:p w14:paraId="4E6CB96F" w14:textId="77777777" w:rsidR="00044909" w:rsidRPr="00E91314" w:rsidRDefault="00044909" w:rsidP="00A17FCF">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3C12A7A6" w14:textId="77777777" w:rsidR="00044909" w:rsidRPr="00E91314" w:rsidRDefault="00044909" w:rsidP="00A17FCF">
            <w:pPr>
              <w:rPr>
                <w:rFonts w:ascii="Arial" w:eastAsia="Arial Unicode MS" w:hAnsi="Arial"/>
              </w:rPr>
            </w:pPr>
          </w:p>
        </w:tc>
        <w:tc>
          <w:tcPr>
            <w:tcW w:w="1200" w:type="dxa"/>
            <w:shd w:val="clear" w:color="auto" w:fill="auto"/>
          </w:tcPr>
          <w:p w14:paraId="32B65A5B" w14:textId="77777777" w:rsidR="00044909" w:rsidRPr="00E91314" w:rsidRDefault="00044909" w:rsidP="00A17FCF">
            <w:pPr>
              <w:rPr>
                <w:rFonts w:ascii="Arial" w:eastAsia="Arial Unicode MS" w:hAnsi="Arial"/>
              </w:rPr>
            </w:pPr>
          </w:p>
        </w:tc>
        <w:tc>
          <w:tcPr>
            <w:tcW w:w="1080" w:type="dxa"/>
            <w:shd w:val="clear" w:color="auto" w:fill="auto"/>
          </w:tcPr>
          <w:p w14:paraId="18B520BD" w14:textId="77777777" w:rsidR="00044909" w:rsidRPr="00E91314" w:rsidRDefault="00044909" w:rsidP="00A17FCF">
            <w:pPr>
              <w:rPr>
                <w:rFonts w:ascii="Arial" w:eastAsia="Arial Unicode MS" w:hAnsi="Arial"/>
              </w:rPr>
            </w:pPr>
          </w:p>
        </w:tc>
        <w:tc>
          <w:tcPr>
            <w:tcW w:w="1160" w:type="dxa"/>
            <w:shd w:val="clear" w:color="auto" w:fill="auto"/>
          </w:tcPr>
          <w:p w14:paraId="77B5B7AB" w14:textId="77777777" w:rsidR="00044909" w:rsidRPr="00E91314" w:rsidRDefault="00044909" w:rsidP="00A17FCF">
            <w:pPr>
              <w:rPr>
                <w:rFonts w:ascii="Arial" w:eastAsia="Arial Unicode MS" w:hAnsi="Arial"/>
              </w:rPr>
            </w:pPr>
          </w:p>
        </w:tc>
      </w:tr>
      <w:tr w:rsidR="00044909" w:rsidRPr="00E91314" w14:paraId="1EEEAD9D" w14:textId="77777777" w:rsidTr="00A17FCF">
        <w:trPr>
          <w:trHeight w:val="217"/>
        </w:trPr>
        <w:tc>
          <w:tcPr>
            <w:tcW w:w="2545" w:type="dxa"/>
            <w:gridSpan w:val="2"/>
          </w:tcPr>
          <w:p w14:paraId="5E959FC5"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MaxNumberOf</w:t>
            </w:r>
            <w:proofErr w:type="spellEnd"/>
            <w:r w:rsidRPr="007A5A03">
              <w:rPr>
                <w:lang w:val="en-US"/>
              </w:rPr>
              <w:t>Choices</w:t>
            </w:r>
            <w:r w:rsidRPr="00E91314">
              <w:rPr>
                <w:rFonts w:eastAsia="Arial Unicode MS"/>
              </w:rPr>
              <w:t>)</w:t>
            </w:r>
          </w:p>
        </w:tc>
        <w:tc>
          <w:tcPr>
            <w:tcW w:w="3410" w:type="dxa"/>
          </w:tcPr>
          <w:p w14:paraId="2D1F21BC" w14:textId="77777777" w:rsidR="00044909" w:rsidRPr="00E91314" w:rsidRDefault="00044909" w:rsidP="00A17FCF">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1E5DE29F" w14:textId="77777777" w:rsidR="00044909" w:rsidRPr="00E91314" w:rsidRDefault="00044909" w:rsidP="00A17FCF">
            <w:pPr>
              <w:rPr>
                <w:rFonts w:eastAsia="Arial Unicode MS"/>
              </w:rPr>
            </w:pPr>
            <w:proofErr w:type="spellStart"/>
            <w:r w:rsidRPr="00E91314">
              <w:rPr>
                <w:rFonts w:eastAsia="Arial Unicode MS"/>
              </w:rPr>
              <w:t>VÄ</w:t>
            </w:r>
            <w:proofErr w:type="spellEnd"/>
          </w:p>
        </w:tc>
        <w:tc>
          <w:tcPr>
            <w:tcW w:w="717" w:type="dxa"/>
          </w:tcPr>
          <w:p w14:paraId="12CB9F84"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8B355CF" w14:textId="77777777" w:rsidR="00044909" w:rsidRPr="00E91314" w:rsidRDefault="00044909" w:rsidP="00A17FCF">
            <w:pPr>
              <w:rPr>
                <w:rFonts w:eastAsia="Arial Unicode MS"/>
              </w:rPr>
            </w:pPr>
          </w:p>
        </w:tc>
        <w:tc>
          <w:tcPr>
            <w:tcW w:w="1920" w:type="dxa"/>
          </w:tcPr>
          <w:p w14:paraId="02EFAB4A"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3F8AD521"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4C1F2303" w14:textId="77777777" w:rsidR="00044909" w:rsidRPr="00E91314" w:rsidRDefault="00044909" w:rsidP="00A17FCF">
            <w:pPr>
              <w:rPr>
                <w:rFonts w:ascii="Arial" w:eastAsia="Arial Unicode MS" w:hAnsi="Arial"/>
              </w:rPr>
            </w:pPr>
          </w:p>
        </w:tc>
        <w:tc>
          <w:tcPr>
            <w:tcW w:w="1080" w:type="dxa"/>
            <w:shd w:val="clear" w:color="auto" w:fill="auto"/>
          </w:tcPr>
          <w:p w14:paraId="618F1AA1" w14:textId="77777777" w:rsidR="00044909" w:rsidRPr="00E91314" w:rsidRDefault="00044909" w:rsidP="00A17FCF">
            <w:pPr>
              <w:rPr>
                <w:rFonts w:ascii="Arial" w:eastAsia="Arial Unicode MS" w:hAnsi="Arial"/>
              </w:rPr>
            </w:pPr>
          </w:p>
        </w:tc>
        <w:tc>
          <w:tcPr>
            <w:tcW w:w="1160" w:type="dxa"/>
            <w:shd w:val="clear" w:color="auto" w:fill="auto"/>
          </w:tcPr>
          <w:p w14:paraId="49FD8BF2" w14:textId="77777777" w:rsidR="00044909" w:rsidRPr="00E91314" w:rsidRDefault="00044909" w:rsidP="00A17FCF">
            <w:pPr>
              <w:rPr>
                <w:rFonts w:ascii="Arial" w:eastAsia="Arial Unicode MS" w:hAnsi="Arial"/>
              </w:rPr>
            </w:pPr>
          </w:p>
        </w:tc>
      </w:tr>
      <w:tr w:rsidR="00044909" w:rsidRPr="00E91314" w14:paraId="56ED001C" w14:textId="77777777" w:rsidTr="00A17FCF">
        <w:trPr>
          <w:trHeight w:val="217"/>
        </w:trPr>
        <w:tc>
          <w:tcPr>
            <w:tcW w:w="2545" w:type="dxa"/>
            <w:gridSpan w:val="2"/>
          </w:tcPr>
          <w:p w14:paraId="45872CB0"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MinNumberOf</w:t>
            </w:r>
            <w:proofErr w:type="spellEnd"/>
            <w:r w:rsidRPr="007A5A03">
              <w:rPr>
                <w:lang w:val="en-US"/>
              </w:rPr>
              <w:t>Choices</w:t>
            </w:r>
            <w:r w:rsidRPr="00E91314">
              <w:rPr>
                <w:rFonts w:eastAsia="Arial Unicode MS"/>
              </w:rPr>
              <w:t>)</w:t>
            </w:r>
          </w:p>
        </w:tc>
        <w:tc>
          <w:tcPr>
            <w:tcW w:w="3410" w:type="dxa"/>
          </w:tcPr>
          <w:p w14:paraId="6DCA2ECE" w14:textId="77777777" w:rsidR="00044909" w:rsidRPr="00E91314" w:rsidRDefault="00044909" w:rsidP="00A17FCF">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007290FF" w14:textId="77777777" w:rsidR="00044909" w:rsidRPr="00E91314" w:rsidRDefault="00044909" w:rsidP="00A17FCF">
            <w:pPr>
              <w:rPr>
                <w:rFonts w:eastAsia="Arial Unicode MS"/>
              </w:rPr>
            </w:pPr>
            <w:proofErr w:type="spellStart"/>
            <w:r w:rsidRPr="00E91314">
              <w:rPr>
                <w:rFonts w:eastAsia="Arial Unicode MS"/>
              </w:rPr>
              <w:t>VÄ</w:t>
            </w:r>
            <w:proofErr w:type="spellEnd"/>
          </w:p>
        </w:tc>
        <w:tc>
          <w:tcPr>
            <w:tcW w:w="717" w:type="dxa"/>
          </w:tcPr>
          <w:p w14:paraId="4631395D"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9727D80" w14:textId="77777777" w:rsidR="00044909" w:rsidRPr="00E91314" w:rsidRDefault="00044909" w:rsidP="00A17FCF">
            <w:pPr>
              <w:rPr>
                <w:rFonts w:eastAsia="Arial Unicode MS"/>
              </w:rPr>
            </w:pPr>
          </w:p>
        </w:tc>
        <w:tc>
          <w:tcPr>
            <w:tcW w:w="1920" w:type="dxa"/>
          </w:tcPr>
          <w:p w14:paraId="68457F33"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4D2DB05A"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6CD34AF4" w14:textId="77777777" w:rsidR="00044909" w:rsidRPr="00E91314" w:rsidRDefault="00044909" w:rsidP="00A17FCF">
            <w:pPr>
              <w:rPr>
                <w:rFonts w:ascii="Arial" w:eastAsia="Arial Unicode MS" w:hAnsi="Arial"/>
              </w:rPr>
            </w:pPr>
          </w:p>
        </w:tc>
        <w:tc>
          <w:tcPr>
            <w:tcW w:w="1080" w:type="dxa"/>
            <w:shd w:val="clear" w:color="auto" w:fill="auto"/>
          </w:tcPr>
          <w:p w14:paraId="00EF5FD1" w14:textId="77777777" w:rsidR="00044909" w:rsidRPr="00E91314" w:rsidRDefault="00044909" w:rsidP="00A17FCF">
            <w:pPr>
              <w:rPr>
                <w:rFonts w:ascii="Arial" w:eastAsia="Arial Unicode MS" w:hAnsi="Arial"/>
              </w:rPr>
            </w:pPr>
          </w:p>
        </w:tc>
        <w:tc>
          <w:tcPr>
            <w:tcW w:w="1160" w:type="dxa"/>
            <w:shd w:val="clear" w:color="auto" w:fill="auto"/>
          </w:tcPr>
          <w:p w14:paraId="7A3B7B10" w14:textId="77777777" w:rsidR="00044909" w:rsidRPr="00E91314" w:rsidRDefault="00044909" w:rsidP="00A17FCF">
            <w:pPr>
              <w:rPr>
                <w:rFonts w:ascii="Arial" w:eastAsia="Arial Unicode MS" w:hAnsi="Arial"/>
              </w:rPr>
            </w:pPr>
          </w:p>
        </w:tc>
      </w:tr>
      <w:tr w:rsidR="00044909" w:rsidRPr="00E91314" w14:paraId="3DD250B6" w14:textId="77777777" w:rsidTr="00A17FCF">
        <w:trPr>
          <w:trHeight w:val="217"/>
        </w:trPr>
        <w:tc>
          <w:tcPr>
            <w:tcW w:w="2545" w:type="dxa"/>
            <w:gridSpan w:val="2"/>
          </w:tcPr>
          <w:p w14:paraId="5D2A1BBF"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3377459B" w14:textId="77777777" w:rsidR="00044909" w:rsidRPr="00E91314" w:rsidRDefault="00044909" w:rsidP="00A17FCF">
            <w:pPr>
              <w:rPr>
                <w:rFonts w:eastAsia="Arial Unicode MS"/>
              </w:rPr>
            </w:pPr>
            <w:r w:rsidRPr="00E91314">
              <w:rPr>
                <w:rFonts w:eastAsia="Arial Unicode MS"/>
              </w:rPr>
              <w:t>Typ av enhet.</w:t>
            </w:r>
          </w:p>
          <w:p w14:paraId="01B60F46" w14:textId="77777777" w:rsidR="00044909" w:rsidRPr="00E91314" w:rsidRDefault="00044909" w:rsidP="00A17FCF">
            <w:pPr>
              <w:rPr>
                <w:rFonts w:eastAsia="Arial Unicode MS"/>
              </w:rPr>
            </w:pPr>
            <w:r w:rsidRPr="00E91314">
              <w:rPr>
                <w:rFonts w:eastAsia="Arial Unicode MS"/>
              </w:rPr>
              <w:lastRenderedPageBreak/>
              <w:t>T.ex. kg, m</w:t>
            </w:r>
          </w:p>
        </w:tc>
        <w:tc>
          <w:tcPr>
            <w:tcW w:w="1140" w:type="dxa"/>
          </w:tcPr>
          <w:p w14:paraId="40749A3D" w14:textId="77777777" w:rsidR="00044909" w:rsidRPr="00E91314" w:rsidRDefault="00044909" w:rsidP="00A17FCF">
            <w:pPr>
              <w:rPr>
                <w:rFonts w:eastAsia="Arial Unicode MS"/>
              </w:rPr>
            </w:pPr>
            <w:proofErr w:type="spellStart"/>
            <w:r w:rsidRPr="00E91314">
              <w:rPr>
                <w:rFonts w:eastAsia="Arial Unicode MS"/>
              </w:rPr>
              <w:lastRenderedPageBreak/>
              <w:t>KTOV</w:t>
            </w:r>
            <w:proofErr w:type="spellEnd"/>
          </w:p>
        </w:tc>
        <w:tc>
          <w:tcPr>
            <w:tcW w:w="717" w:type="dxa"/>
          </w:tcPr>
          <w:p w14:paraId="544DFDA3"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F084123" w14:textId="77777777" w:rsidR="00044909" w:rsidRPr="00E91314" w:rsidRDefault="00044909" w:rsidP="00A17FCF">
            <w:pPr>
              <w:rPr>
                <w:rFonts w:eastAsia="Arial Unicode MS"/>
              </w:rPr>
            </w:pPr>
            <w:r w:rsidRPr="00E91314">
              <w:t>KV enhet</w:t>
            </w:r>
          </w:p>
        </w:tc>
        <w:tc>
          <w:tcPr>
            <w:tcW w:w="1920" w:type="dxa"/>
          </w:tcPr>
          <w:p w14:paraId="0AB7BD46" w14:textId="77777777" w:rsidR="00044909" w:rsidRPr="00E91314" w:rsidRDefault="00044909" w:rsidP="00A17FCF">
            <w:pPr>
              <w:rPr>
                <w:rFonts w:ascii="Arial" w:eastAsia="Arial Unicode MS" w:hAnsi="Arial"/>
              </w:rPr>
            </w:pPr>
          </w:p>
        </w:tc>
        <w:tc>
          <w:tcPr>
            <w:tcW w:w="1200" w:type="dxa"/>
            <w:shd w:val="clear" w:color="auto" w:fill="auto"/>
          </w:tcPr>
          <w:p w14:paraId="45E4ECF0" w14:textId="77777777" w:rsidR="00044909" w:rsidRPr="00E91314" w:rsidRDefault="00044909" w:rsidP="00A17FCF">
            <w:pPr>
              <w:rPr>
                <w:rFonts w:ascii="Arial" w:eastAsia="Arial Unicode MS" w:hAnsi="Arial"/>
              </w:rPr>
            </w:pPr>
          </w:p>
        </w:tc>
        <w:tc>
          <w:tcPr>
            <w:tcW w:w="1080" w:type="dxa"/>
            <w:shd w:val="clear" w:color="auto" w:fill="auto"/>
          </w:tcPr>
          <w:p w14:paraId="7A628A1A" w14:textId="77777777" w:rsidR="00044909" w:rsidRPr="00E91314" w:rsidRDefault="00044909" w:rsidP="00A17FCF">
            <w:pPr>
              <w:rPr>
                <w:rFonts w:ascii="Arial" w:eastAsia="Arial Unicode MS" w:hAnsi="Arial"/>
              </w:rPr>
            </w:pPr>
          </w:p>
        </w:tc>
        <w:tc>
          <w:tcPr>
            <w:tcW w:w="1160" w:type="dxa"/>
            <w:shd w:val="clear" w:color="auto" w:fill="auto"/>
          </w:tcPr>
          <w:p w14:paraId="3158FC42" w14:textId="77777777" w:rsidR="00044909" w:rsidRPr="00E91314" w:rsidRDefault="00044909" w:rsidP="00A17FCF">
            <w:pPr>
              <w:rPr>
                <w:rFonts w:ascii="Arial" w:eastAsia="Arial Unicode MS" w:hAnsi="Arial"/>
              </w:rPr>
            </w:pPr>
          </w:p>
        </w:tc>
      </w:tr>
      <w:tr w:rsidR="00044909" w:rsidRPr="00E91314" w14:paraId="5EB4EA7C" w14:textId="77777777" w:rsidTr="00A17FCF">
        <w:trPr>
          <w:trHeight w:val="217"/>
        </w:trPr>
        <w:tc>
          <w:tcPr>
            <w:tcW w:w="2545" w:type="dxa"/>
            <w:gridSpan w:val="2"/>
          </w:tcPr>
          <w:p w14:paraId="486F1CB3" w14:textId="77777777" w:rsidR="00044909" w:rsidRPr="00E91314" w:rsidRDefault="00044909" w:rsidP="00A17FCF">
            <w:pPr>
              <w:rPr>
                <w:rFonts w:eastAsia="Arial Unicode MS"/>
              </w:rPr>
            </w:pPr>
            <w:r w:rsidRPr="00E91314">
              <w:rPr>
                <w:rFonts w:eastAsia="Arial Unicode MS"/>
              </w:rPr>
              <w:lastRenderedPageBreak/>
              <w:t>(</w:t>
            </w:r>
            <w:proofErr w:type="spellStart"/>
            <w:r w:rsidRPr="00E91314">
              <w:rPr>
                <w:rFonts w:eastAsia="Arial Unicode MS"/>
              </w:rPr>
              <w:t>AnswerMax</w:t>
            </w:r>
            <w:proofErr w:type="spellEnd"/>
            <w:r w:rsidRPr="00E91314">
              <w:rPr>
                <w:rFonts w:eastAsia="Arial Unicode MS"/>
              </w:rPr>
              <w:t>)</w:t>
            </w:r>
          </w:p>
        </w:tc>
        <w:tc>
          <w:tcPr>
            <w:tcW w:w="3410" w:type="dxa"/>
          </w:tcPr>
          <w:p w14:paraId="69ACDCE9" w14:textId="77777777" w:rsidR="00044909" w:rsidRPr="00E91314" w:rsidRDefault="00044909" w:rsidP="00A17FCF">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27A3C757"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51230F46"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490DD2E3"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2601BDE" w14:textId="77777777" w:rsidR="00044909" w:rsidRPr="00E91314" w:rsidRDefault="00044909" w:rsidP="00A17FCF">
            <w:pPr>
              <w:rPr>
                <w:rFonts w:eastAsia="Arial Unicode MS"/>
              </w:rPr>
            </w:pPr>
          </w:p>
        </w:tc>
        <w:tc>
          <w:tcPr>
            <w:tcW w:w="1920" w:type="dxa"/>
          </w:tcPr>
          <w:p w14:paraId="2C19DF7A"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79F1E43" w14:textId="77777777" w:rsidR="00044909" w:rsidRPr="00E91314" w:rsidRDefault="00044909" w:rsidP="00A17FCF">
            <w:pPr>
              <w:rPr>
                <w:rFonts w:ascii="Arial" w:eastAsia="Arial Unicode MS" w:hAnsi="Arial"/>
              </w:rPr>
            </w:pPr>
          </w:p>
        </w:tc>
        <w:tc>
          <w:tcPr>
            <w:tcW w:w="1080" w:type="dxa"/>
            <w:shd w:val="clear" w:color="auto" w:fill="auto"/>
          </w:tcPr>
          <w:p w14:paraId="2E58F377" w14:textId="77777777" w:rsidR="00044909" w:rsidRPr="00E91314" w:rsidRDefault="00044909" w:rsidP="00A17FCF">
            <w:pPr>
              <w:rPr>
                <w:rFonts w:ascii="Arial" w:eastAsia="Arial Unicode MS" w:hAnsi="Arial"/>
              </w:rPr>
            </w:pPr>
          </w:p>
        </w:tc>
        <w:tc>
          <w:tcPr>
            <w:tcW w:w="1160" w:type="dxa"/>
            <w:shd w:val="clear" w:color="auto" w:fill="auto"/>
          </w:tcPr>
          <w:p w14:paraId="2580F147" w14:textId="77777777" w:rsidR="00044909" w:rsidRPr="00E91314" w:rsidRDefault="00044909" w:rsidP="00A17FCF">
            <w:pPr>
              <w:rPr>
                <w:rFonts w:ascii="Arial" w:eastAsia="Arial Unicode MS" w:hAnsi="Arial"/>
              </w:rPr>
            </w:pPr>
          </w:p>
        </w:tc>
      </w:tr>
      <w:tr w:rsidR="00044909" w:rsidRPr="00E91314" w14:paraId="26DD3064" w14:textId="77777777" w:rsidTr="00A17FCF">
        <w:trPr>
          <w:trHeight w:val="217"/>
        </w:trPr>
        <w:tc>
          <w:tcPr>
            <w:tcW w:w="2545" w:type="dxa"/>
            <w:gridSpan w:val="2"/>
          </w:tcPr>
          <w:p w14:paraId="5D949201"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27B20CFA" w14:textId="77777777" w:rsidR="00044909" w:rsidRPr="00E91314" w:rsidRDefault="00044909" w:rsidP="00A17FCF">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74A899C6" w14:textId="77777777" w:rsidR="00044909" w:rsidRPr="00E91314" w:rsidRDefault="00044909" w:rsidP="00A17FCF">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032041A9" w14:textId="77777777" w:rsidR="00044909" w:rsidRPr="00E91314" w:rsidRDefault="00044909" w:rsidP="00A17FCF">
            <w:pPr>
              <w:rPr>
                <w:rFonts w:eastAsia="Arial Unicode MS"/>
              </w:rPr>
            </w:pPr>
          </w:p>
        </w:tc>
        <w:tc>
          <w:tcPr>
            <w:tcW w:w="1140" w:type="dxa"/>
          </w:tcPr>
          <w:p w14:paraId="0783A646"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608E6F8C"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35A2D75" w14:textId="77777777" w:rsidR="00044909" w:rsidRPr="00E91314" w:rsidRDefault="00044909" w:rsidP="00A17FCF">
            <w:pPr>
              <w:rPr>
                <w:rFonts w:eastAsia="Arial Unicode MS"/>
              </w:rPr>
            </w:pPr>
          </w:p>
        </w:tc>
        <w:tc>
          <w:tcPr>
            <w:tcW w:w="1920" w:type="dxa"/>
          </w:tcPr>
          <w:p w14:paraId="458EC9BB"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1DDD7D0" w14:textId="77777777" w:rsidR="00044909" w:rsidRPr="00E91314" w:rsidRDefault="00044909" w:rsidP="00A17FCF">
            <w:pPr>
              <w:rPr>
                <w:rFonts w:ascii="Arial" w:eastAsia="Arial Unicode MS" w:hAnsi="Arial"/>
              </w:rPr>
            </w:pPr>
          </w:p>
        </w:tc>
        <w:tc>
          <w:tcPr>
            <w:tcW w:w="1080" w:type="dxa"/>
            <w:shd w:val="clear" w:color="auto" w:fill="auto"/>
          </w:tcPr>
          <w:p w14:paraId="06AD07FB" w14:textId="77777777" w:rsidR="00044909" w:rsidRPr="00E91314" w:rsidRDefault="00044909" w:rsidP="00A17FCF">
            <w:pPr>
              <w:rPr>
                <w:rFonts w:ascii="Arial" w:eastAsia="Arial Unicode MS" w:hAnsi="Arial"/>
              </w:rPr>
            </w:pPr>
          </w:p>
        </w:tc>
        <w:tc>
          <w:tcPr>
            <w:tcW w:w="1160" w:type="dxa"/>
            <w:shd w:val="clear" w:color="auto" w:fill="auto"/>
          </w:tcPr>
          <w:p w14:paraId="3717CB40" w14:textId="77777777" w:rsidR="00044909" w:rsidRPr="00E91314" w:rsidRDefault="00044909" w:rsidP="00A17FCF">
            <w:pPr>
              <w:rPr>
                <w:rFonts w:ascii="Arial" w:eastAsia="Arial Unicode MS" w:hAnsi="Arial"/>
              </w:rPr>
            </w:pPr>
          </w:p>
        </w:tc>
      </w:tr>
      <w:tr w:rsidR="00044909" w:rsidRPr="00E91314" w14:paraId="45703AD7" w14:textId="77777777" w:rsidTr="00A17FCF">
        <w:trPr>
          <w:trHeight w:val="217"/>
        </w:trPr>
        <w:tc>
          <w:tcPr>
            <w:tcW w:w="2545" w:type="dxa"/>
            <w:gridSpan w:val="2"/>
          </w:tcPr>
          <w:p w14:paraId="0E963383"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3342F17F" w14:textId="77777777" w:rsidR="00044909" w:rsidRPr="00E91314" w:rsidRDefault="00044909" w:rsidP="00A17FCF">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2A3764DD" w14:textId="77777777" w:rsidR="00044909" w:rsidRPr="00E91314" w:rsidRDefault="00044909" w:rsidP="00A17FCF">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2A252FF4"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6FAD69EC"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6AC56B1B"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2AAEC10" w14:textId="77777777" w:rsidR="00044909" w:rsidRPr="00E91314" w:rsidRDefault="00044909" w:rsidP="00A17FCF">
            <w:pPr>
              <w:rPr>
                <w:rFonts w:eastAsia="Arial Unicode MS"/>
              </w:rPr>
            </w:pPr>
          </w:p>
        </w:tc>
        <w:tc>
          <w:tcPr>
            <w:tcW w:w="1920" w:type="dxa"/>
          </w:tcPr>
          <w:p w14:paraId="622EE206"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BA1F392" w14:textId="77777777" w:rsidR="00044909" w:rsidRPr="00E91314" w:rsidRDefault="00044909" w:rsidP="00A17FCF">
            <w:pPr>
              <w:rPr>
                <w:rFonts w:ascii="Arial" w:eastAsia="Arial Unicode MS" w:hAnsi="Arial"/>
              </w:rPr>
            </w:pPr>
          </w:p>
        </w:tc>
        <w:tc>
          <w:tcPr>
            <w:tcW w:w="1080" w:type="dxa"/>
            <w:shd w:val="clear" w:color="auto" w:fill="auto"/>
          </w:tcPr>
          <w:p w14:paraId="4F09F763" w14:textId="77777777" w:rsidR="00044909" w:rsidRPr="00E91314" w:rsidRDefault="00044909" w:rsidP="00A17FCF">
            <w:pPr>
              <w:rPr>
                <w:rFonts w:ascii="Arial" w:eastAsia="Arial Unicode MS" w:hAnsi="Arial"/>
              </w:rPr>
            </w:pPr>
          </w:p>
        </w:tc>
        <w:tc>
          <w:tcPr>
            <w:tcW w:w="1160" w:type="dxa"/>
            <w:shd w:val="clear" w:color="auto" w:fill="auto"/>
          </w:tcPr>
          <w:p w14:paraId="4C647884" w14:textId="77777777" w:rsidR="00044909" w:rsidRPr="00E91314" w:rsidRDefault="00044909" w:rsidP="00A17FCF">
            <w:pPr>
              <w:rPr>
                <w:rFonts w:ascii="Arial" w:eastAsia="Arial Unicode MS" w:hAnsi="Arial"/>
              </w:rPr>
            </w:pPr>
          </w:p>
        </w:tc>
      </w:tr>
      <w:tr w:rsidR="00044909" w:rsidRPr="00E91314" w14:paraId="2A5DCEE0" w14:textId="77777777" w:rsidTr="00A17FCF">
        <w:trPr>
          <w:trHeight w:val="217"/>
        </w:trPr>
        <w:tc>
          <w:tcPr>
            <w:tcW w:w="2545" w:type="dxa"/>
            <w:gridSpan w:val="2"/>
          </w:tcPr>
          <w:p w14:paraId="7D8E309B"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52EB96BB" w14:textId="77777777" w:rsidR="00044909" w:rsidRPr="00E91314" w:rsidRDefault="00044909" w:rsidP="00A17FCF">
            <w:pPr>
              <w:rPr>
                <w:rFonts w:eastAsia="Arial Unicode MS"/>
              </w:rPr>
            </w:pPr>
            <w:r w:rsidRPr="00E91314">
              <w:rPr>
                <w:rFonts w:eastAsia="Arial Unicode MS"/>
              </w:rPr>
              <w:t xml:space="preserve">Inmatningsvalidering </w:t>
            </w:r>
          </w:p>
          <w:p w14:paraId="3302577B"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7BE2D176"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478A9C85"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2BA36F83"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7F9BC39" w14:textId="77777777" w:rsidR="00044909" w:rsidRPr="00E91314" w:rsidRDefault="00044909" w:rsidP="00A17FCF">
            <w:pPr>
              <w:rPr>
                <w:rFonts w:eastAsia="Arial Unicode MS"/>
              </w:rPr>
            </w:pPr>
          </w:p>
        </w:tc>
        <w:tc>
          <w:tcPr>
            <w:tcW w:w="1920" w:type="dxa"/>
          </w:tcPr>
          <w:p w14:paraId="02B6A310"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39A53D0" w14:textId="77777777" w:rsidR="00044909" w:rsidRPr="00E91314" w:rsidRDefault="00044909" w:rsidP="00A17FCF">
            <w:pPr>
              <w:rPr>
                <w:rFonts w:ascii="Arial" w:eastAsia="Arial Unicode MS" w:hAnsi="Arial"/>
              </w:rPr>
            </w:pPr>
          </w:p>
        </w:tc>
        <w:tc>
          <w:tcPr>
            <w:tcW w:w="1080" w:type="dxa"/>
            <w:shd w:val="clear" w:color="auto" w:fill="auto"/>
          </w:tcPr>
          <w:p w14:paraId="428E127B" w14:textId="77777777" w:rsidR="00044909" w:rsidRPr="00E91314" w:rsidRDefault="00044909" w:rsidP="00A17FCF">
            <w:pPr>
              <w:rPr>
                <w:rFonts w:ascii="Arial" w:eastAsia="Arial Unicode MS" w:hAnsi="Arial"/>
              </w:rPr>
            </w:pPr>
          </w:p>
        </w:tc>
        <w:tc>
          <w:tcPr>
            <w:tcW w:w="1160" w:type="dxa"/>
            <w:shd w:val="clear" w:color="auto" w:fill="auto"/>
          </w:tcPr>
          <w:p w14:paraId="5F67C0D7" w14:textId="77777777" w:rsidR="00044909" w:rsidRPr="00E91314" w:rsidRDefault="00044909" w:rsidP="00A17FCF">
            <w:pPr>
              <w:rPr>
                <w:rFonts w:ascii="Arial" w:eastAsia="Arial Unicode MS" w:hAnsi="Arial"/>
              </w:rPr>
            </w:pPr>
          </w:p>
        </w:tc>
      </w:tr>
      <w:tr w:rsidR="00044909" w:rsidRPr="00E91314" w14:paraId="4482A878" w14:textId="77777777" w:rsidTr="00A17FCF">
        <w:trPr>
          <w:trHeight w:val="217"/>
        </w:trPr>
        <w:tc>
          <w:tcPr>
            <w:tcW w:w="2545" w:type="dxa"/>
            <w:gridSpan w:val="2"/>
          </w:tcPr>
          <w:p w14:paraId="6BD627E3"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11C5185E" w14:textId="77777777" w:rsidR="00044909" w:rsidRPr="00E91314" w:rsidRDefault="00044909" w:rsidP="00A17FCF">
            <w:pPr>
              <w:rPr>
                <w:rFonts w:eastAsia="Arial Unicode MS"/>
              </w:rPr>
            </w:pPr>
            <w:r w:rsidRPr="00E91314">
              <w:rPr>
                <w:rFonts w:eastAsia="Arial Unicode MS"/>
              </w:rPr>
              <w:t xml:space="preserve">Specificerar giltiga intervall för inmatning. </w:t>
            </w:r>
          </w:p>
          <w:p w14:paraId="51448D03" w14:textId="77777777" w:rsidR="00044909" w:rsidRPr="00E963D8" w:rsidRDefault="00044909" w:rsidP="00A17FCF">
            <w:pPr>
              <w:rPr>
                <w:rFonts w:eastAsia="Arial Unicode MS"/>
                <w:lang w:val="en-US"/>
              </w:rPr>
            </w:pPr>
            <w:r w:rsidRPr="00E963D8">
              <w:rPr>
                <w:rFonts w:eastAsia="Arial Unicode MS"/>
                <w:lang w:val="en-US"/>
              </w:rPr>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4DE29524" w14:textId="77777777" w:rsidR="00044909" w:rsidRPr="00E91314" w:rsidRDefault="00044909" w:rsidP="00A17FCF">
            <w:pPr>
              <w:rPr>
                <w:rFonts w:eastAsia="Arial Unicode MS"/>
              </w:rPr>
            </w:pPr>
            <w:proofErr w:type="spellStart"/>
            <w:r w:rsidRPr="00E91314">
              <w:rPr>
                <w:rFonts w:eastAsia="Arial Unicode MS"/>
              </w:rPr>
              <w:lastRenderedPageBreak/>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kontroll. Ange värde för temperatur </w:t>
            </w:r>
            <w:r w:rsidRPr="00E91314">
              <w:rPr>
                <w:rFonts w:eastAsia="Arial Unicode MS"/>
              </w:rPr>
              <w:br/>
              <w:t>35-40.</w:t>
            </w:r>
          </w:p>
        </w:tc>
        <w:tc>
          <w:tcPr>
            <w:tcW w:w="1140" w:type="dxa"/>
          </w:tcPr>
          <w:p w14:paraId="088052E2" w14:textId="77777777" w:rsidR="00044909" w:rsidRPr="00E91314" w:rsidRDefault="00044909" w:rsidP="00A17FCF">
            <w:pPr>
              <w:rPr>
                <w:rFonts w:eastAsia="Arial Unicode MS"/>
              </w:rPr>
            </w:pPr>
            <w:proofErr w:type="spellStart"/>
            <w:r w:rsidRPr="00E91314">
              <w:rPr>
                <w:rFonts w:eastAsia="Arial Unicode MS"/>
              </w:rPr>
              <w:lastRenderedPageBreak/>
              <w:t>VÄ</w:t>
            </w:r>
            <w:proofErr w:type="spellEnd"/>
          </w:p>
        </w:tc>
        <w:tc>
          <w:tcPr>
            <w:tcW w:w="717" w:type="dxa"/>
          </w:tcPr>
          <w:p w14:paraId="3DF8628C"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CE96268" w14:textId="77777777" w:rsidR="00044909" w:rsidRPr="00E91314" w:rsidRDefault="00044909" w:rsidP="00A17FCF">
            <w:pPr>
              <w:rPr>
                <w:rFonts w:eastAsia="Arial Unicode MS"/>
              </w:rPr>
            </w:pPr>
          </w:p>
        </w:tc>
        <w:tc>
          <w:tcPr>
            <w:tcW w:w="1920" w:type="dxa"/>
          </w:tcPr>
          <w:p w14:paraId="20712FE9" w14:textId="77777777" w:rsidR="00044909" w:rsidRPr="00E91314" w:rsidRDefault="00044909" w:rsidP="00A17FCF">
            <w:pPr>
              <w:rPr>
                <w:rFonts w:ascii="Arial" w:eastAsia="Arial Unicode MS" w:hAnsi="Arial"/>
              </w:rPr>
            </w:pPr>
          </w:p>
        </w:tc>
        <w:tc>
          <w:tcPr>
            <w:tcW w:w="1200" w:type="dxa"/>
            <w:shd w:val="clear" w:color="auto" w:fill="auto"/>
          </w:tcPr>
          <w:p w14:paraId="3147C880" w14:textId="77777777" w:rsidR="00044909" w:rsidRPr="00E91314" w:rsidRDefault="00044909" w:rsidP="00A17FCF">
            <w:pPr>
              <w:rPr>
                <w:rFonts w:ascii="Arial" w:eastAsia="Arial Unicode MS" w:hAnsi="Arial"/>
              </w:rPr>
            </w:pPr>
          </w:p>
        </w:tc>
        <w:tc>
          <w:tcPr>
            <w:tcW w:w="1080" w:type="dxa"/>
            <w:shd w:val="clear" w:color="auto" w:fill="auto"/>
          </w:tcPr>
          <w:p w14:paraId="29E39B96" w14:textId="77777777" w:rsidR="00044909" w:rsidRPr="00E91314" w:rsidRDefault="00044909" w:rsidP="00A17FCF">
            <w:pPr>
              <w:rPr>
                <w:rFonts w:ascii="Arial" w:eastAsia="Arial Unicode MS" w:hAnsi="Arial"/>
              </w:rPr>
            </w:pPr>
          </w:p>
        </w:tc>
        <w:tc>
          <w:tcPr>
            <w:tcW w:w="1160" w:type="dxa"/>
            <w:shd w:val="clear" w:color="auto" w:fill="auto"/>
          </w:tcPr>
          <w:p w14:paraId="1BD48F1A" w14:textId="77777777" w:rsidR="00044909" w:rsidRPr="00E91314" w:rsidRDefault="00044909" w:rsidP="00A17FCF">
            <w:pPr>
              <w:rPr>
                <w:rFonts w:ascii="Arial" w:eastAsia="Arial Unicode MS" w:hAnsi="Arial"/>
              </w:rPr>
            </w:pPr>
          </w:p>
        </w:tc>
      </w:tr>
      <w:tr w:rsidR="00044909" w:rsidRPr="00E91314" w14:paraId="0317C515" w14:textId="77777777" w:rsidTr="00A17FCF">
        <w:trPr>
          <w:trHeight w:val="217"/>
        </w:trPr>
        <w:tc>
          <w:tcPr>
            <w:tcW w:w="2545" w:type="dxa"/>
            <w:gridSpan w:val="2"/>
          </w:tcPr>
          <w:p w14:paraId="6385DD22" w14:textId="77777777" w:rsidR="00044909" w:rsidRDefault="00044909" w:rsidP="00A17FCF">
            <w:pPr>
              <w:rPr>
                <w:rFonts w:eastAsia="Arial Unicode MS"/>
              </w:rPr>
            </w:pPr>
            <w:proofErr w:type="spellStart"/>
            <w:r>
              <w:rPr>
                <w:rFonts w:eastAsia="Arial Unicode MS"/>
              </w:rPr>
              <w:lastRenderedPageBreak/>
              <w:t>Code</w:t>
            </w:r>
            <w:proofErr w:type="spellEnd"/>
            <w:r>
              <w:rPr>
                <w:rFonts w:eastAsia="Arial Unicode MS"/>
              </w:rPr>
              <w:t xml:space="preserve">/id </w:t>
            </w:r>
          </w:p>
          <w:p w14:paraId="21813D84" w14:textId="77777777" w:rsidR="00044909" w:rsidRPr="00E91314" w:rsidRDefault="00044909" w:rsidP="00A17FCF">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7621B476" w14:textId="77777777" w:rsidR="00044909" w:rsidRPr="00E91314" w:rsidRDefault="00044909" w:rsidP="00A17FCF">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061505F6" w14:textId="77777777" w:rsidR="00044909" w:rsidRPr="00E91314" w:rsidRDefault="00044909" w:rsidP="00A17FCF">
            <w:pPr>
              <w:rPr>
                <w:rFonts w:eastAsia="Arial Unicode MS"/>
              </w:rPr>
            </w:pPr>
            <w:r>
              <w:rPr>
                <w:rFonts w:eastAsia="Arial Unicode MS"/>
              </w:rPr>
              <w:t>II</w:t>
            </w:r>
          </w:p>
        </w:tc>
        <w:tc>
          <w:tcPr>
            <w:tcW w:w="717" w:type="dxa"/>
          </w:tcPr>
          <w:p w14:paraId="6F9261D7"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DC06D24" w14:textId="77777777" w:rsidR="00044909" w:rsidRPr="00E91314" w:rsidRDefault="00044909" w:rsidP="00A17FCF">
            <w:pPr>
              <w:rPr>
                <w:rFonts w:eastAsia="Arial Unicode MS"/>
              </w:rPr>
            </w:pPr>
            <w:r>
              <w:rPr>
                <w:rFonts w:eastAsia="Arial Unicode MS"/>
              </w:rPr>
              <w:t>Länk till objekt</w:t>
            </w:r>
          </w:p>
        </w:tc>
        <w:tc>
          <w:tcPr>
            <w:tcW w:w="1920" w:type="dxa"/>
          </w:tcPr>
          <w:p w14:paraId="3A27D79E" w14:textId="77777777" w:rsidR="00044909" w:rsidRPr="00E91314" w:rsidRDefault="00044909" w:rsidP="00A17FCF">
            <w:pPr>
              <w:rPr>
                <w:rFonts w:ascii="Arial" w:eastAsia="Arial Unicode MS" w:hAnsi="Arial"/>
              </w:rPr>
            </w:pPr>
          </w:p>
        </w:tc>
        <w:tc>
          <w:tcPr>
            <w:tcW w:w="1200" w:type="dxa"/>
            <w:shd w:val="clear" w:color="auto" w:fill="auto"/>
          </w:tcPr>
          <w:p w14:paraId="2587A490" w14:textId="77777777" w:rsidR="00044909" w:rsidRPr="00E91314" w:rsidRDefault="00044909" w:rsidP="00A17FCF">
            <w:pPr>
              <w:rPr>
                <w:rFonts w:ascii="Arial" w:eastAsia="Arial Unicode MS" w:hAnsi="Arial"/>
              </w:rPr>
            </w:pPr>
          </w:p>
        </w:tc>
        <w:tc>
          <w:tcPr>
            <w:tcW w:w="1080" w:type="dxa"/>
            <w:shd w:val="clear" w:color="auto" w:fill="auto"/>
          </w:tcPr>
          <w:p w14:paraId="5FC0EBD2" w14:textId="77777777" w:rsidR="00044909" w:rsidRPr="00E91314" w:rsidRDefault="00044909" w:rsidP="00A17FCF">
            <w:pPr>
              <w:rPr>
                <w:rFonts w:ascii="Arial" w:eastAsia="Arial Unicode MS" w:hAnsi="Arial"/>
              </w:rPr>
            </w:pPr>
          </w:p>
        </w:tc>
        <w:tc>
          <w:tcPr>
            <w:tcW w:w="1160" w:type="dxa"/>
            <w:shd w:val="clear" w:color="auto" w:fill="auto"/>
          </w:tcPr>
          <w:p w14:paraId="0723CA62" w14:textId="77777777" w:rsidR="00044909" w:rsidRPr="00E91314" w:rsidRDefault="00044909" w:rsidP="00A17FCF">
            <w:pPr>
              <w:rPr>
                <w:rFonts w:ascii="Arial" w:eastAsia="Arial Unicode MS" w:hAnsi="Arial"/>
              </w:rPr>
            </w:pPr>
          </w:p>
        </w:tc>
      </w:tr>
      <w:tr w:rsidR="00044909" w:rsidRPr="00E91314" w14:paraId="70891F2C" w14:textId="77777777" w:rsidTr="00A17FCF">
        <w:trPr>
          <w:trHeight w:val="217"/>
        </w:trPr>
        <w:tc>
          <w:tcPr>
            <w:tcW w:w="2545" w:type="dxa"/>
            <w:gridSpan w:val="2"/>
          </w:tcPr>
          <w:p w14:paraId="41F061F0" w14:textId="77777777" w:rsidR="00044909" w:rsidRPr="00E91314" w:rsidRDefault="00044909" w:rsidP="00A17FCF">
            <w:pPr>
              <w:rPr>
                <w:rFonts w:eastAsia="Arial Unicode MS"/>
              </w:rPr>
            </w:pPr>
            <w:r w:rsidRPr="00E91314">
              <w:rPr>
                <w:rFonts w:eastAsia="Arial Unicode MS"/>
              </w:rPr>
              <w:t>Svarsalternativ/id</w:t>
            </w:r>
          </w:p>
          <w:p w14:paraId="3DEA0D94"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5717CBFE" w14:textId="77777777" w:rsidR="00044909" w:rsidRPr="00E91314" w:rsidRDefault="00044909" w:rsidP="00A17FCF">
            <w:pPr>
              <w:rPr>
                <w:rFonts w:eastAsia="Arial Unicode MS"/>
              </w:rPr>
            </w:pPr>
            <w:r w:rsidRPr="00E91314">
              <w:rPr>
                <w:rFonts w:eastAsia="Arial Unicode MS"/>
              </w:rPr>
              <w:t>Koppling till klass för svarsalternativ.</w:t>
            </w:r>
          </w:p>
        </w:tc>
        <w:tc>
          <w:tcPr>
            <w:tcW w:w="1140" w:type="dxa"/>
          </w:tcPr>
          <w:p w14:paraId="46F9B853" w14:textId="77777777" w:rsidR="00044909" w:rsidRPr="00E91314" w:rsidRDefault="00044909" w:rsidP="00A17FCF">
            <w:pPr>
              <w:rPr>
                <w:rFonts w:eastAsia="Arial Unicode MS"/>
              </w:rPr>
            </w:pPr>
            <w:r w:rsidRPr="00E91314">
              <w:rPr>
                <w:rFonts w:eastAsia="Arial Unicode MS"/>
              </w:rPr>
              <w:t>II</w:t>
            </w:r>
          </w:p>
        </w:tc>
        <w:tc>
          <w:tcPr>
            <w:tcW w:w="717" w:type="dxa"/>
          </w:tcPr>
          <w:p w14:paraId="752114F3"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112DB573" w14:textId="77777777" w:rsidR="00044909" w:rsidRPr="00E91314" w:rsidRDefault="00044909" w:rsidP="00A17FCF">
            <w:pPr>
              <w:rPr>
                <w:rFonts w:eastAsia="Arial Unicode MS"/>
              </w:rPr>
            </w:pPr>
            <w:r w:rsidRPr="00E91314">
              <w:rPr>
                <w:rFonts w:eastAsia="Arial Unicode MS"/>
              </w:rPr>
              <w:t>Länk till objekt</w:t>
            </w:r>
          </w:p>
        </w:tc>
        <w:tc>
          <w:tcPr>
            <w:tcW w:w="1920" w:type="dxa"/>
          </w:tcPr>
          <w:p w14:paraId="2196CA55" w14:textId="77777777" w:rsidR="00044909" w:rsidRPr="00E91314" w:rsidRDefault="00044909" w:rsidP="00A17FCF">
            <w:pPr>
              <w:rPr>
                <w:rFonts w:ascii="Arial" w:eastAsia="Arial Unicode MS" w:hAnsi="Arial"/>
              </w:rPr>
            </w:pPr>
          </w:p>
        </w:tc>
        <w:tc>
          <w:tcPr>
            <w:tcW w:w="1200" w:type="dxa"/>
            <w:shd w:val="clear" w:color="auto" w:fill="auto"/>
          </w:tcPr>
          <w:p w14:paraId="30DCD248" w14:textId="77777777" w:rsidR="00044909" w:rsidRPr="00E91314" w:rsidRDefault="00044909" w:rsidP="00A17FCF">
            <w:pPr>
              <w:rPr>
                <w:rFonts w:ascii="Arial" w:eastAsia="Arial Unicode MS" w:hAnsi="Arial"/>
              </w:rPr>
            </w:pPr>
          </w:p>
        </w:tc>
        <w:tc>
          <w:tcPr>
            <w:tcW w:w="1080" w:type="dxa"/>
            <w:shd w:val="clear" w:color="auto" w:fill="auto"/>
          </w:tcPr>
          <w:p w14:paraId="227BDEDD" w14:textId="77777777" w:rsidR="00044909" w:rsidRPr="00E91314" w:rsidRDefault="00044909" w:rsidP="00A17FCF">
            <w:pPr>
              <w:rPr>
                <w:rFonts w:ascii="Arial" w:eastAsia="Arial Unicode MS" w:hAnsi="Arial"/>
              </w:rPr>
            </w:pPr>
          </w:p>
        </w:tc>
        <w:tc>
          <w:tcPr>
            <w:tcW w:w="1160" w:type="dxa"/>
            <w:shd w:val="clear" w:color="auto" w:fill="auto"/>
          </w:tcPr>
          <w:p w14:paraId="05217B70" w14:textId="77777777" w:rsidR="00044909" w:rsidRPr="00E91314" w:rsidRDefault="00044909" w:rsidP="00A17FCF">
            <w:pPr>
              <w:rPr>
                <w:rFonts w:ascii="Arial" w:eastAsia="Arial Unicode MS" w:hAnsi="Arial"/>
              </w:rPr>
            </w:pPr>
          </w:p>
        </w:tc>
      </w:tr>
      <w:tr w:rsidR="00044909" w:rsidRPr="00E91314" w14:paraId="107107AE" w14:textId="77777777" w:rsidTr="00A17FCF">
        <w:trPr>
          <w:trHeight w:val="217"/>
        </w:trPr>
        <w:tc>
          <w:tcPr>
            <w:tcW w:w="2545" w:type="dxa"/>
            <w:gridSpan w:val="2"/>
          </w:tcPr>
          <w:p w14:paraId="577DD09F" w14:textId="77777777" w:rsidR="00044909" w:rsidRPr="00E91314" w:rsidRDefault="00044909" w:rsidP="00A17FCF">
            <w:pPr>
              <w:rPr>
                <w:rFonts w:eastAsia="Arial Unicode MS"/>
              </w:rPr>
            </w:pPr>
          </w:p>
        </w:tc>
        <w:tc>
          <w:tcPr>
            <w:tcW w:w="3410" w:type="dxa"/>
          </w:tcPr>
          <w:p w14:paraId="10B9447F" w14:textId="77777777" w:rsidR="00044909" w:rsidRPr="00E91314" w:rsidRDefault="00044909" w:rsidP="00A17FCF">
            <w:pPr>
              <w:rPr>
                <w:rFonts w:eastAsia="Arial Unicode MS"/>
              </w:rPr>
            </w:pPr>
          </w:p>
        </w:tc>
        <w:tc>
          <w:tcPr>
            <w:tcW w:w="1140" w:type="dxa"/>
          </w:tcPr>
          <w:p w14:paraId="2E8582B8" w14:textId="77777777" w:rsidR="00044909" w:rsidRPr="00E91314" w:rsidRDefault="00044909" w:rsidP="00A17FCF">
            <w:pPr>
              <w:rPr>
                <w:rFonts w:eastAsia="Arial Unicode MS"/>
              </w:rPr>
            </w:pPr>
          </w:p>
        </w:tc>
        <w:tc>
          <w:tcPr>
            <w:tcW w:w="717" w:type="dxa"/>
          </w:tcPr>
          <w:p w14:paraId="52F4AABA" w14:textId="77777777" w:rsidR="00044909" w:rsidRPr="00E91314" w:rsidRDefault="00044909" w:rsidP="00A17FCF">
            <w:pPr>
              <w:rPr>
                <w:rFonts w:eastAsia="Arial Unicode MS"/>
              </w:rPr>
            </w:pPr>
          </w:p>
        </w:tc>
        <w:tc>
          <w:tcPr>
            <w:tcW w:w="1803" w:type="dxa"/>
          </w:tcPr>
          <w:p w14:paraId="0F469244" w14:textId="77777777" w:rsidR="00044909" w:rsidRPr="00E91314" w:rsidRDefault="00044909" w:rsidP="00A17FCF">
            <w:pPr>
              <w:rPr>
                <w:rFonts w:eastAsia="Arial Unicode MS"/>
              </w:rPr>
            </w:pPr>
          </w:p>
        </w:tc>
        <w:tc>
          <w:tcPr>
            <w:tcW w:w="1920" w:type="dxa"/>
          </w:tcPr>
          <w:p w14:paraId="2165F560" w14:textId="77777777" w:rsidR="00044909" w:rsidRPr="00E91314" w:rsidRDefault="00044909" w:rsidP="00A17FCF">
            <w:pPr>
              <w:rPr>
                <w:rFonts w:ascii="Arial" w:eastAsia="Arial Unicode MS" w:hAnsi="Arial"/>
              </w:rPr>
            </w:pPr>
          </w:p>
        </w:tc>
        <w:tc>
          <w:tcPr>
            <w:tcW w:w="1200" w:type="dxa"/>
            <w:shd w:val="clear" w:color="auto" w:fill="auto"/>
          </w:tcPr>
          <w:p w14:paraId="5F831FF7" w14:textId="77777777" w:rsidR="00044909" w:rsidRPr="00E91314" w:rsidRDefault="00044909" w:rsidP="00A17FCF">
            <w:pPr>
              <w:rPr>
                <w:rFonts w:ascii="Arial" w:eastAsia="Arial Unicode MS" w:hAnsi="Arial"/>
              </w:rPr>
            </w:pPr>
          </w:p>
        </w:tc>
        <w:tc>
          <w:tcPr>
            <w:tcW w:w="1080" w:type="dxa"/>
            <w:shd w:val="clear" w:color="auto" w:fill="auto"/>
          </w:tcPr>
          <w:p w14:paraId="446E3A7F" w14:textId="77777777" w:rsidR="00044909" w:rsidRPr="00E91314" w:rsidRDefault="00044909" w:rsidP="00A17FCF">
            <w:pPr>
              <w:rPr>
                <w:rFonts w:ascii="Arial" w:eastAsia="Arial Unicode MS" w:hAnsi="Arial"/>
              </w:rPr>
            </w:pPr>
          </w:p>
        </w:tc>
        <w:tc>
          <w:tcPr>
            <w:tcW w:w="1160" w:type="dxa"/>
            <w:shd w:val="clear" w:color="auto" w:fill="auto"/>
          </w:tcPr>
          <w:p w14:paraId="53C6E5F7" w14:textId="77777777" w:rsidR="00044909" w:rsidRPr="00E91314" w:rsidRDefault="00044909" w:rsidP="00A17FCF">
            <w:pPr>
              <w:rPr>
                <w:rFonts w:ascii="Arial" w:eastAsia="Arial Unicode MS" w:hAnsi="Arial"/>
              </w:rPr>
            </w:pPr>
          </w:p>
        </w:tc>
      </w:tr>
      <w:tr w:rsidR="00044909" w:rsidRPr="00E91314" w14:paraId="67548CE4" w14:textId="77777777" w:rsidTr="00A17FCF">
        <w:trPr>
          <w:trHeight w:val="217"/>
        </w:trPr>
        <w:tc>
          <w:tcPr>
            <w:tcW w:w="2545" w:type="dxa"/>
            <w:gridSpan w:val="2"/>
          </w:tcPr>
          <w:p w14:paraId="5B40549C" w14:textId="77777777" w:rsidR="00044909" w:rsidRPr="00E91314" w:rsidRDefault="00044909" w:rsidP="00A17FCF">
            <w:pPr>
              <w:rPr>
                <w:rFonts w:eastAsia="Arial Unicode MS"/>
              </w:rPr>
            </w:pPr>
          </w:p>
        </w:tc>
        <w:tc>
          <w:tcPr>
            <w:tcW w:w="3410" w:type="dxa"/>
          </w:tcPr>
          <w:p w14:paraId="4DFAB991" w14:textId="77777777" w:rsidR="00044909" w:rsidRPr="00E91314" w:rsidRDefault="00044909" w:rsidP="00A17FCF">
            <w:pPr>
              <w:rPr>
                <w:rFonts w:eastAsia="Arial Unicode MS"/>
              </w:rPr>
            </w:pPr>
          </w:p>
        </w:tc>
        <w:tc>
          <w:tcPr>
            <w:tcW w:w="1140" w:type="dxa"/>
          </w:tcPr>
          <w:p w14:paraId="26ADC1CD" w14:textId="77777777" w:rsidR="00044909" w:rsidRPr="00E91314" w:rsidRDefault="00044909" w:rsidP="00A17FCF">
            <w:pPr>
              <w:rPr>
                <w:rFonts w:eastAsia="Arial Unicode MS"/>
              </w:rPr>
            </w:pPr>
          </w:p>
        </w:tc>
        <w:tc>
          <w:tcPr>
            <w:tcW w:w="717" w:type="dxa"/>
          </w:tcPr>
          <w:p w14:paraId="72F08BF1" w14:textId="77777777" w:rsidR="00044909" w:rsidRPr="00E91314" w:rsidRDefault="00044909" w:rsidP="00A17FCF">
            <w:pPr>
              <w:rPr>
                <w:rFonts w:eastAsia="Arial Unicode MS"/>
              </w:rPr>
            </w:pPr>
          </w:p>
        </w:tc>
        <w:tc>
          <w:tcPr>
            <w:tcW w:w="1803" w:type="dxa"/>
          </w:tcPr>
          <w:p w14:paraId="11359EC8" w14:textId="77777777" w:rsidR="00044909" w:rsidRPr="00E91314" w:rsidRDefault="00044909" w:rsidP="00A17FCF">
            <w:pPr>
              <w:rPr>
                <w:rFonts w:eastAsia="Arial Unicode MS"/>
              </w:rPr>
            </w:pPr>
          </w:p>
        </w:tc>
        <w:tc>
          <w:tcPr>
            <w:tcW w:w="1920" w:type="dxa"/>
          </w:tcPr>
          <w:p w14:paraId="51190671" w14:textId="77777777" w:rsidR="00044909" w:rsidRPr="00E91314" w:rsidRDefault="00044909" w:rsidP="00A17FCF">
            <w:pPr>
              <w:rPr>
                <w:rFonts w:ascii="Arial" w:eastAsia="Arial Unicode MS" w:hAnsi="Arial"/>
              </w:rPr>
            </w:pPr>
          </w:p>
        </w:tc>
        <w:tc>
          <w:tcPr>
            <w:tcW w:w="1200" w:type="dxa"/>
            <w:shd w:val="clear" w:color="auto" w:fill="auto"/>
          </w:tcPr>
          <w:p w14:paraId="48190833" w14:textId="77777777" w:rsidR="00044909" w:rsidRPr="00E91314" w:rsidRDefault="00044909" w:rsidP="00A17FCF">
            <w:pPr>
              <w:rPr>
                <w:rFonts w:ascii="Arial" w:eastAsia="Arial Unicode MS" w:hAnsi="Arial"/>
              </w:rPr>
            </w:pPr>
          </w:p>
        </w:tc>
        <w:tc>
          <w:tcPr>
            <w:tcW w:w="1080" w:type="dxa"/>
            <w:shd w:val="clear" w:color="auto" w:fill="auto"/>
          </w:tcPr>
          <w:p w14:paraId="035C5CA1" w14:textId="77777777" w:rsidR="00044909" w:rsidRPr="00E91314" w:rsidRDefault="00044909" w:rsidP="00A17FCF">
            <w:pPr>
              <w:rPr>
                <w:rFonts w:ascii="Arial" w:eastAsia="Arial Unicode MS" w:hAnsi="Arial"/>
              </w:rPr>
            </w:pPr>
          </w:p>
        </w:tc>
        <w:tc>
          <w:tcPr>
            <w:tcW w:w="1160" w:type="dxa"/>
            <w:shd w:val="clear" w:color="auto" w:fill="auto"/>
          </w:tcPr>
          <w:p w14:paraId="095A46A3" w14:textId="77777777" w:rsidR="00044909" w:rsidRPr="00E91314" w:rsidRDefault="00044909" w:rsidP="00A17FCF">
            <w:pPr>
              <w:rPr>
                <w:rFonts w:ascii="Arial" w:eastAsia="Arial Unicode MS" w:hAnsi="Arial"/>
              </w:rPr>
            </w:pPr>
          </w:p>
        </w:tc>
      </w:tr>
      <w:tr w:rsidR="00044909" w:rsidRPr="00E91314" w14:paraId="0309C832" w14:textId="77777777" w:rsidTr="00A17FCF">
        <w:trPr>
          <w:gridBefore w:val="1"/>
          <w:wBefore w:w="15" w:type="dxa"/>
          <w:trHeight w:val="217"/>
        </w:trPr>
        <w:tc>
          <w:tcPr>
            <w:tcW w:w="7080" w:type="dxa"/>
            <w:gridSpan w:val="3"/>
            <w:shd w:val="pct25" w:color="auto" w:fill="auto"/>
          </w:tcPr>
          <w:p w14:paraId="31ADF114" w14:textId="77777777" w:rsidR="00044909" w:rsidRPr="00E91314" w:rsidRDefault="00044909" w:rsidP="00A17FCF">
            <w:r w:rsidRPr="00E91314">
              <w:t>Associationer</w:t>
            </w:r>
          </w:p>
        </w:tc>
        <w:tc>
          <w:tcPr>
            <w:tcW w:w="7880" w:type="dxa"/>
            <w:gridSpan w:val="6"/>
            <w:shd w:val="pct25" w:color="auto" w:fill="auto"/>
          </w:tcPr>
          <w:p w14:paraId="79065578" w14:textId="77777777" w:rsidR="00044909" w:rsidRPr="00E91314" w:rsidRDefault="00044909" w:rsidP="00A17FCF">
            <w:pPr>
              <w:rPr>
                <w:rFonts w:eastAsia="Arial Unicode MS"/>
              </w:rPr>
            </w:pPr>
            <w:r w:rsidRPr="00E91314">
              <w:t>Beslutsregel</w:t>
            </w:r>
          </w:p>
        </w:tc>
      </w:tr>
      <w:tr w:rsidR="00044909" w:rsidRPr="00E91314" w14:paraId="1B07DAD4" w14:textId="77777777" w:rsidTr="00A17FCF">
        <w:trPr>
          <w:gridBefore w:val="1"/>
          <w:wBefore w:w="15" w:type="dxa"/>
          <w:trHeight w:val="217"/>
        </w:trPr>
        <w:tc>
          <w:tcPr>
            <w:tcW w:w="7080" w:type="dxa"/>
            <w:gridSpan w:val="3"/>
          </w:tcPr>
          <w:p w14:paraId="2951D359"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4325C51E" w14:textId="77777777" w:rsidR="00044909" w:rsidRPr="00E91314" w:rsidRDefault="00044909" w:rsidP="00A17FCF">
            <w:pPr>
              <w:rPr>
                <w:rFonts w:ascii="Arial" w:eastAsia="Arial Unicode MS" w:hAnsi="Arial"/>
                <w:color w:val="000000"/>
              </w:rPr>
            </w:pPr>
          </w:p>
        </w:tc>
      </w:tr>
      <w:tr w:rsidR="00044909" w:rsidRPr="00E91314" w14:paraId="7E651BF0" w14:textId="77777777" w:rsidTr="00A17FCF">
        <w:trPr>
          <w:gridBefore w:val="1"/>
          <w:wBefore w:w="15" w:type="dxa"/>
          <w:trHeight w:val="217"/>
        </w:trPr>
        <w:tc>
          <w:tcPr>
            <w:tcW w:w="7080" w:type="dxa"/>
            <w:gridSpan w:val="3"/>
          </w:tcPr>
          <w:p w14:paraId="1762C312"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42E24B07" w14:textId="77777777" w:rsidR="00044909" w:rsidRPr="00E91314" w:rsidRDefault="00044909" w:rsidP="00A17FCF">
            <w:pPr>
              <w:rPr>
                <w:rFonts w:ascii="Arial" w:eastAsia="Arial Unicode MS" w:hAnsi="Arial"/>
                <w:color w:val="000000"/>
              </w:rPr>
            </w:pPr>
          </w:p>
        </w:tc>
      </w:tr>
    </w:tbl>
    <w:p w14:paraId="07EDC292" w14:textId="77777777" w:rsidR="00020E89" w:rsidRPr="00E91314" w:rsidRDefault="00020E89" w:rsidP="00020E89"/>
    <w:p w14:paraId="474E2298" w14:textId="77777777" w:rsidR="00020E89" w:rsidRPr="00E91314" w:rsidRDefault="00020E89" w:rsidP="00020E89"/>
    <w:p w14:paraId="1B920CF8" w14:textId="77777777" w:rsidR="00020E89" w:rsidRDefault="00020E89" w:rsidP="00964956">
      <w:pPr>
        <w:pStyle w:val="Brdtext"/>
      </w:pPr>
    </w:p>
    <w:p w14:paraId="4D084136" w14:textId="77777777" w:rsidR="00964956" w:rsidRDefault="00964956" w:rsidP="00020E89">
      <w:pPr>
        <w:pStyle w:val="Rubrik3"/>
        <w:spacing w:before="240" w:after="60"/>
        <w:ind w:left="1134"/>
        <w:rPr>
          <w:i/>
          <w:lang w:val="sv-SE"/>
        </w:rPr>
      </w:pPr>
    </w:p>
    <w:p w14:paraId="50BA9A85" w14:textId="77777777" w:rsidR="00020E89" w:rsidRDefault="00020E89" w:rsidP="00020E89">
      <w:pPr>
        <w:pStyle w:val="Brdtext"/>
      </w:pPr>
    </w:p>
    <w:p w14:paraId="21C6BB5B" w14:textId="77777777" w:rsidR="00020E89" w:rsidRDefault="00020E89" w:rsidP="00020E89">
      <w:pPr>
        <w:pStyle w:val="Brdtext"/>
      </w:pPr>
    </w:p>
    <w:p w14:paraId="600E6022" w14:textId="77777777" w:rsidR="00020E89" w:rsidRPr="00020E89" w:rsidRDefault="00020E89" w:rsidP="00020E89">
      <w:pPr>
        <w:pStyle w:val="Brdtext"/>
      </w:pPr>
    </w:p>
    <w:p w14:paraId="228ADC88" w14:textId="77777777" w:rsidR="00870854" w:rsidRPr="00E91314" w:rsidRDefault="00870854" w:rsidP="00AA406D">
      <w:pPr>
        <w:pStyle w:val="Rubrik3"/>
        <w:numPr>
          <w:ilvl w:val="2"/>
          <w:numId w:val="21"/>
        </w:numPr>
        <w:spacing w:before="240" w:after="60"/>
        <w:ind w:left="1134" w:hanging="1134"/>
        <w:rPr>
          <w:i/>
          <w:lang w:val="sv-SE"/>
        </w:rPr>
      </w:pPr>
      <w:bookmarkStart w:id="144" w:name="_Toc220986035"/>
      <w:r w:rsidRPr="00E91314">
        <w:rPr>
          <w:i/>
          <w:lang w:val="sv-SE"/>
        </w:rPr>
        <w:lastRenderedPageBreak/>
        <w:t>Klass Formulärfråga (</w:t>
      </w:r>
      <w:proofErr w:type="spellStart"/>
      <w:r w:rsidRPr="00E91314">
        <w:rPr>
          <w:i/>
          <w:lang w:val="sv-SE"/>
        </w:rPr>
        <w:t>Question</w:t>
      </w:r>
      <w:proofErr w:type="spellEnd"/>
      <w:r w:rsidRPr="00E91314">
        <w:rPr>
          <w:i/>
          <w:lang w:val="sv-SE"/>
        </w:rPr>
        <w:t>)</w:t>
      </w:r>
      <w:bookmarkEnd w:id="142"/>
      <w:bookmarkEnd w:id="144"/>
    </w:p>
    <w:p w14:paraId="443B21A0" w14:textId="77777777" w:rsidR="00870854" w:rsidRPr="00E91314" w:rsidRDefault="00870854" w:rsidP="00870854">
      <w:pPr>
        <w:spacing w:after="0"/>
      </w:pPr>
      <w:r w:rsidRPr="00E91314">
        <w:t>Objektet in</w:t>
      </w:r>
      <w:r w:rsidR="007B4C5F">
        <w:t>nehåller en fråga samt metadata</w:t>
      </w:r>
      <w:r w:rsidRPr="00E91314">
        <w:t xml:space="preserve">. </w:t>
      </w:r>
      <w:r w:rsidRPr="00E91314">
        <w:rPr>
          <w:i/>
        </w:rPr>
        <w:t xml:space="preserve"> </w:t>
      </w:r>
    </w:p>
    <w:p w14:paraId="2B85D742" w14:textId="77777777" w:rsidR="00870854" w:rsidRPr="00E91314" w:rsidRDefault="00870854" w:rsidP="00870854">
      <w:pPr>
        <w:spacing w:after="0"/>
      </w:pPr>
      <w:r w:rsidRPr="00E91314">
        <w:t>Exempel:</w:t>
      </w:r>
    </w:p>
    <w:p w14:paraId="489FDA8A" w14:textId="77777777" w:rsidR="00870854" w:rsidRPr="00E91314" w:rsidRDefault="00870854" w:rsidP="00870854">
      <w:pPr>
        <w:spacing w:after="0"/>
      </w:pPr>
      <w:r w:rsidRPr="00E91314">
        <w:t>”Vilken är din favoritfärg?”</w:t>
      </w:r>
    </w:p>
    <w:p w14:paraId="378FB8A0"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3B36127E" w14:textId="77777777" w:rsidTr="00C53A3A">
        <w:trPr>
          <w:cantSplit/>
          <w:trHeight w:val="376"/>
        </w:trPr>
        <w:tc>
          <w:tcPr>
            <w:tcW w:w="2545" w:type="dxa"/>
            <w:gridSpan w:val="2"/>
            <w:vMerge w:val="restart"/>
            <w:shd w:val="pct25" w:color="auto" w:fill="auto"/>
          </w:tcPr>
          <w:p w14:paraId="1FAA997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ECDF458" w14:textId="77777777" w:rsidR="00870854" w:rsidRPr="00E91314" w:rsidRDefault="00870854" w:rsidP="00521A56">
            <w:r w:rsidRPr="00E91314">
              <w:t>Beskrivning</w:t>
            </w:r>
          </w:p>
        </w:tc>
        <w:tc>
          <w:tcPr>
            <w:tcW w:w="1140" w:type="dxa"/>
            <w:vMerge w:val="restart"/>
            <w:shd w:val="pct25" w:color="auto" w:fill="auto"/>
          </w:tcPr>
          <w:p w14:paraId="6E23C1D0"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6CCF2D7D"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63110806"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1F6DB283"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E660762"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435CF9AC" w14:textId="77777777" w:rsidTr="00C53A3A">
        <w:trPr>
          <w:cantSplit/>
          <w:trHeight w:val="375"/>
        </w:trPr>
        <w:tc>
          <w:tcPr>
            <w:tcW w:w="2545" w:type="dxa"/>
            <w:gridSpan w:val="2"/>
            <w:vMerge/>
            <w:shd w:val="pct25" w:color="auto" w:fill="auto"/>
          </w:tcPr>
          <w:p w14:paraId="24704816" w14:textId="77777777" w:rsidR="00870854" w:rsidRPr="00E91314" w:rsidRDefault="00870854" w:rsidP="00521A56"/>
        </w:tc>
        <w:tc>
          <w:tcPr>
            <w:tcW w:w="3410" w:type="dxa"/>
            <w:vMerge/>
            <w:shd w:val="pct25" w:color="auto" w:fill="auto"/>
          </w:tcPr>
          <w:p w14:paraId="028A4571" w14:textId="77777777" w:rsidR="00870854" w:rsidRPr="00E91314" w:rsidRDefault="00870854" w:rsidP="00521A56"/>
        </w:tc>
        <w:tc>
          <w:tcPr>
            <w:tcW w:w="1140" w:type="dxa"/>
            <w:vMerge/>
            <w:shd w:val="pct25" w:color="auto" w:fill="auto"/>
          </w:tcPr>
          <w:p w14:paraId="0D96C48A" w14:textId="77777777" w:rsidR="00870854" w:rsidRPr="00E91314" w:rsidRDefault="00870854" w:rsidP="00521A56"/>
        </w:tc>
        <w:tc>
          <w:tcPr>
            <w:tcW w:w="717" w:type="dxa"/>
            <w:vMerge/>
            <w:shd w:val="pct25" w:color="auto" w:fill="auto"/>
          </w:tcPr>
          <w:p w14:paraId="6BFE965C" w14:textId="77777777" w:rsidR="00870854" w:rsidRPr="00E91314" w:rsidRDefault="00870854" w:rsidP="00521A56"/>
        </w:tc>
        <w:tc>
          <w:tcPr>
            <w:tcW w:w="1803" w:type="dxa"/>
            <w:vMerge/>
            <w:shd w:val="pct25" w:color="auto" w:fill="auto"/>
          </w:tcPr>
          <w:p w14:paraId="20DB290E" w14:textId="77777777" w:rsidR="00870854" w:rsidRPr="00E91314" w:rsidRDefault="00870854" w:rsidP="00521A56"/>
        </w:tc>
        <w:tc>
          <w:tcPr>
            <w:tcW w:w="1920" w:type="dxa"/>
            <w:vMerge/>
            <w:shd w:val="pct25" w:color="auto" w:fill="auto"/>
          </w:tcPr>
          <w:p w14:paraId="12C2CBA4" w14:textId="77777777" w:rsidR="00870854" w:rsidRPr="00E91314" w:rsidRDefault="00870854" w:rsidP="00521A56"/>
        </w:tc>
        <w:tc>
          <w:tcPr>
            <w:tcW w:w="1200" w:type="dxa"/>
            <w:tcBorders>
              <w:bottom w:val="single" w:sz="4" w:space="0" w:color="auto"/>
            </w:tcBorders>
            <w:shd w:val="pct25" w:color="auto" w:fill="auto"/>
          </w:tcPr>
          <w:p w14:paraId="560B05FA"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FF138E2"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42039F9" w14:textId="77777777" w:rsidR="00870854" w:rsidRPr="00E91314" w:rsidRDefault="00870854" w:rsidP="00521A56">
            <w:pPr>
              <w:rPr>
                <w:rFonts w:eastAsia="Arial Unicode MS"/>
              </w:rPr>
            </w:pPr>
          </w:p>
        </w:tc>
      </w:tr>
      <w:tr w:rsidR="00044909" w:rsidRPr="00E91314" w14:paraId="3A8863EE" w14:textId="77777777" w:rsidTr="00C53A3A">
        <w:trPr>
          <w:trHeight w:val="217"/>
        </w:trPr>
        <w:tc>
          <w:tcPr>
            <w:tcW w:w="2545" w:type="dxa"/>
            <w:gridSpan w:val="2"/>
          </w:tcPr>
          <w:p w14:paraId="60E30AC2" w14:textId="77777777" w:rsidR="00044909" w:rsidRDefault="00044909" w:rsidP="00521A56">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410" w:type="dxa"/>
          </w:tcPr>
          <w:p w14:paraId="01209510" w14:textId="77777777" w:rsidR="00044909" w:rsidRDefault="00044909" w:rsidP="00521A56">
            <w:pPr>
              <w:rPr>
                <w:rFonts w:eastAsia="Arial Unicode MS"/>
              </w:rPr>
            </w:pPr>
            <w:r>
              <w:rPr>
                <w:rFonts w:eastAsia="Arial Unicode MS"/>
              </w:rPr>
              <w:t xml:space="preserve">URL till bild. Bilden kan </w:t>
            </w:r>
            <w:proofErr w:type="gramStart"/>
            <w:r>
              <w:rPr>
                <w:rFonts w:eastAsia="Arial Unicode MS"/>
              </w:rPr>
              <w:t>används</w:t>
            </w:r>
            <w:proofErr w:type="gramEnd"/>
            <w:r>
              <w:rPr>
                <w:rFonts w:eastAsia="Arial Unicode MS"/>
              </w:rPr>
              <w:t xml:space="preserve"> för att illustrera en fråga.</w:t>
            </w:r>
          </w:p>
        </w:tc>
        <w:tc>
          <w:tcPr>
            <w:tcW w:w="1140" w:type="dxa"/>
          </w:tcPr>
          <w:p w14:paraId="5A033F75" w14:textId="77777777" w:rsidR="00044909" w:rsidRDefault="00044909" w:rsidP="00521A56">
            <w:pPr>
              <w:rPr>
                <w:rFonts w:eastAsia="Arial Unicode MS"/>
              </w:rPr>
            </w:pPr>
            <w:proofErr w:type="spellStart"/>
            <w:r>
              <w:rPr>
                <w:rFonts w:eastAsia="Arial Unicode MS"/>
              </w:rPr>
              <w:t>TXT</w:t>
            </w:r>
            <w:proofErr w:type="spellEnd"/>
          </w:p>
        </w:tc>
        <w:tc>
          <w:tcPr>
            <w:tcW w:w="717" w:type="dxa"/>
          </w:tcPr>
          <w:p w14:paraId="49A651A2" w14:textId="77777777" w:rsidR="00044909"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0C9688E6" w14:textId="77777777" w:rsidR="00044909" w:rsidRPr="00E91314" w:rsidRDefault="00044909" w:rsidP="00521A56">
            <w:pPr>
              <w:rPr>
                <w:rFonts w:eastAsia="Arial Unicode MS"/>
              </w:rPr>
            </w:pPr>
          </w:p>
        </w:tc>
        <w:tc>
          <w:tcPr>
            <w:tcW w:w="1920" w:type="dxa"/>
          </w:tcPr>
          <w:p w14:paraId="060E9941" w14:textId="77777777" w:rsidR="00044909" w:rsidRPr="00E91314" w:rsidRDefault="00044909" w:rsidP="00521A56">
            <w:pPr>
              <w:rPr>
                <w:rFonts w:ascii="Arial" w:eastAsia="Arial Unicode MS" w:hAnsi="Arial"/>
              </w:rPr>
            </w:pPr>
            <w:proofErr w:type="spellStart"/>
            <w:r>
              <w:rPr>
                <w:rFonts w:eastAsia="Arial Unicode MS"/>
              </w:rPr>
              <w:t>QuestionType</w:t>
            </w:r>
            <w:proofErr w:type="spellEnd"/>
            <w:r>
              <w:rPr>
                <w:rFonts w:eastAsia="Arial Unicode MS"/>
              </w:rPr>
              <w:t xml:space="preserve"> Image</w:t>
            </w:r>
          </w:p>
        </w:tc>
        <w:tc>
          <w:tcPr>
            <w:tcW w:w="1200" w:type="dxa"/>
            <w:shd w:val="clear" w:color="auto" w:fill="auto"/>
          </w:tcPr>
          <w:p w14:paraId="791A00D7" w14:textId="77777777" w:rsidR="00044909" w:rsidRPr="00E91314" w:rsidRDefault="00044909" w:rsidP="00521A56">
            <w:pPr>
              <w:rPr>
                <w:rFonts w:ascii="Arial" w:eastAsia="Arial Unicode MS" w:hAnsi="Arial"/>
              </w:rPr>
            </w:pPr>
          </w:p>
        </w:tc>
        <w:tc>
          <w:tcPr>
            <w:tcW w:w="1080" w:type="dxa"/>
            <w:shd w:val="clear" w:color="auto" w:fill="auto"/>
          </w:tcPr>
          <w:p w14:paraId="759F3B14" w14:textId="77777777" w:rsidR="00044909" w:rsidRPr="00E91314" w:rsidRDefault="00044909" w:rsidP="00521A56">
            <w:pPr>
              <w:rPr>
                <w:rFonts w:ascii="Arial" w:eastAsia="Arial Unicode MS" w:hAnsi="Arial"/>
              </w:rPr>
            </w:pPr>
          </w:p>
        </w:tc>
        <w:tc>
          <w:tcPr>
            <w:tcW w:w="1160" w:type="dxa"/>
            <w:shd w:val="clear" w:color="auto" w:fill="auto"/>
          </w:tcPr>
          <w:p w14:paraId="78AA5B95" w14:textId="77777777" w:rsidR="00044909" w:rsidRPr="00E91314" w:rsidRDefault="00044909" w:rsidP="00521A56">
            <w:pPr>
              <w:rPr>
                <w:rFonts w:ascii="Arial" w:eastAsia="Arial Unicode MS" w:hAnsi="Arial"/>
              </w:rPr>
            </w:pPr>
          </w:p>
        </w:tc>
      </w:tr>
      <w:tr w:rsidR="00044909" w:rsidRPr="00E91314" w14:paraId="6FCC4C39" w14:textId="77777777" w:rsidTr="00C53A3A">
        <w:trPr>
          <w:trHeight w:val="217"/>
        </w:trPr>
        <w:tc>
          <w:tcPr>
            <w:tcW w:w="2545" w:type="dxa"/>
            <w:gridSpan w:val="2"/>
          </w:tcPr>
          <w:p w14:paraId="1D6E8498" w14:textId="77777777" w:rsidR="00044909" w:rsidRPr="00E91314" w:rsidRDefault="00044909"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33E17A9C" w14:textId="77777777" w:rsidR="00044909" w:rsidRPr="00E91314" w:rsidRDefault="00044909" w:rsidP="00521A56">
            <w:pPr>
              <w:rPr>
                <w:rFonts w:eastAsia="Arial Unicode MS"/>
              </w:rPr>
            </w:pPr>
            <w:r>
              <w:rPr>
                <w:rFonts w:eastAsia="Arial Unicode MS"/>
              </w:rPr>
              <w:t>URL till hjälpsida/mer information.</w:t>
            </w:r>
          </w:p>
        </w:tc>
        <w:tc>
          <w:tcPr>
            <w:tcW w:w="1140" w:type="dxa"/>
          </w:tcPr>
          <w:p w14:paraId="6C297FC5"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0F17A540"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192B4552" w14:textId="77777777" w:rsidR="00044909" w:rsidRPr="00E91314" w:rsidRDefault="00044909" w:rsidP="00521A56">
            <w:pPr>
              <w:rPr>
                <w:rFonts w:eastAsia="Arial Unicode MS"/>
              </w:rPr>
            </w:pPr>
          </w:p>
        </w:tc>
        <w:tc>
          <w:tcPr>
            <w:tcW w:w="1920" w:type="dxa"/>
          </w:tcPr>
          <w:p w14:paraId="2C0F0FB1" w14:textId="77777777" w:rsidR="00044909" w:rsidRPr="00E91314" w:rsidRDefault="00044909" w:rsidP="00521A56">
            <w:pPr>
              <w:rPr>
                <w:rFonts w:ascii="Arial" w:eastAsia="Arial Unicode MS" w:hAnsi="Arial"/>
              </w:rPr>
            </w:pPr>
          </w:p>
        </w:tc>
        <w:tc>
          <w:tcPr>
            <w:tcW w:w="1200" w:type="dxa"/>
            <w:shd w:val="clear" w:color="auto" w:fill="auto"/>
          </w:tcPr>
          <w:p w14:paraId="58D9B5EB" w14:textId="77777777" w:rsidR="00044909" w:rsidRPr="00E91314" w:rsidRDefault="00044909" w:rsidP="00521A56">
            <w:pPr>
              <w:rPr>
                <w:rFonts w:ascii="Arial" w:eastAsia="Arial Unicode MS" w:hAnsi="Arial"/>
              </w:rPr>
            </w:pPr>
          </w:p>
        </w:tc>
        <w:tc>
          <w:tcPr>
            <w:tcW w:w="1080" w:type="dxa"/>
            <w:shd w:val="clear" w:color="auto" w:fill="auto"/>
          </w:tcPr>
          <w:p w14:paraId="3324D030" w14:textId="77777777" w:rsidR="00044909" w:rsidRPr="00E91314" w:rsidRDefault="00044909" w:rsidP="00521A56">
            <w:pPr>
              <w:rPr>
                <w:rFonts w:ascii="Arial" w:eastAsia="Arial Unicode MS" w:hAnsi="Arial"/>
              </w:rPr>
            </w:pPr>
          </w:p>
        </w:tc>
        <w:tc>
          <w:tcPr>
            <w:tcW w:w="1160" w:type="dxa"/>
            <w:shd w:val="clear" w:color="auto" w:fill="auto"/>
          </w:tcPr>
          <w:p w14:paraId="265396C8" w14:textId="77777777" w:rsidR="00044909" w:rsidRPr="00E91314" w:rsidRDefault="00044909" w:rsidP="00521A56">
            <w:pPr>
              <w:rPr>
                <w:rFonts w:ascii="Arial" w:eastAsia="Arial Unicode MS" w:hAnsi="Arial"/>
              </w:rPr>
            </w:pPr>
          </w:p>
        </w:tc>
      </w:tr>
      <w:tr w:rsidR="00044909" w:rsidRPr="00E91314" w14:paraId="1A2EF060" w14:textId="77777777" w:rsidTr="00C53A3A">
        <w:trPr>
          <w:trHeight w:val="217"/>
        </w:trPr>
        <w:tc>
          <w:tcPr>
            <w:tcW w:w="2545" w:type="dxa"/>
            <w:gridSpan w:val="2"/>
          </w:tcPr>
          <w:p w14:paraId="0B95112F" w14:textId="77777777" w:rsidR="00044909" w:rsidRPr="00E91314" w:rsidRDefault="00044909" w:rsidP="009E39DD">
            <w:pPr>
              <w:rPr>
                <w:rFonts w:eastAsia="Arial Unicode MS"/>
              </w:rPr>
            </w:pPr>
            <w:r>
              <w:rPr>
                <w:rFonts w:eastAsia="Arial Unicode MS"/>
              </w:rPr>
              <w:t>(</w:t>
            </w:r>
            <w:proofErr w:type="spellStart"/>
            <w:r>
              <w:rPr>
                <w:rFonts w:eastAsia="Arial Unicode MS"/>
              </w:rPr>
              <w:t>superiorQuestionID</w:t>
            </w:r>
            <w:proofErr w:type="spellEnd"/>
            <w:r>
              <w:rPr>
                <w:rFonts w:eastAsia="Arial Unicode MS"/>
              </w:rPr>
              <w:t>)</w:t>
            </w:r>
          </w:p>
        </w:tc>
        <w:tc>
          <w:tcPr>
            <w:tcW w:w="3410" w:type="dxa"/>
          </w:tcPr>
          <w:p w14:paraId="70C0EFE5" w14:textId="77777777" w:rsidR="00044909" w:rsidRPr="00E91314" w:rsidRDefault="00044909" w:rsidP="00D14C9E">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xml:space="preserve">”. Detta innebär att fältet endast skall valideras/visas om överordnad fråga är besvarad. </w:t>
            </w:r>
          </w:p>
        </w:tc>
        <w:tc>
          <w:tcPr>
            <w:tcW w:w="1140" w:type="dxa"/>
          </w:tcPr>
          <w:p w14:paraId="34C00A65"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465B953D"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279291D" w14:textId="77777777" w:rsidR="00044909" w:rsidRPr="00E91314" w:rsidRDefault="00044909" w:rsidP="00521A56">
            <w:pPr>
              <w:rPr>
                <w:rFonts w:eastAsia="Arial Unicode MS"/>
              </w:rPr>
            </w:pPr>
            <w:proofErr w:type="spellStart"/>
            <w:r>
              <w:rPr>
                <w:rFonts w:eastAsia="Arial Unicode MS"/>
              </w:rPr>
              <w:t>QuestionID</w:t>
            </w:r>
            <w:proofErr w:type="spellEnd"/>
          </w:p>
        </w:tc>
        <w:tc>
          <w:tcPr>
            <w:tcW w:w="1920" w:type="dxa"/>
          </w:tcPr>
          <w:p w14:paraId="3D2B2337" w14:textId="77777777" w:rsidR="00044909" w:rsidRPr="00E91314" w:rsidRDefault="00044909" w:rsidP="00521A56">
            <w:pPr>
              <w:rPr>
                <w:rFonts w:ascii="Arial" w:eastAsia="Arial Unicode MS" w:hAnsi="Arial"/>
              </w:rPr>
            </w:pPr>
          </w:p>
        </w:tc>
        <w:tc>
          <w:tcPr>
            <w:tcW w:w="1200" w:type="dxa"/>
            <w:shd w:val="clear" w:color="auto" w:fill="auto"/>
          </w:tcPr>
          <w:p w14:paraId="3AF2BB1D" w14:textId="77777777" w:rsidR="00044909" w:rsidRPr="00E91314" w:rsidRDefault="00044909" w:rsidP="00521A56">
            <w:pPr>
              <w:rPr>
                <w:rFonts w:ascii="Arial" w:eastAsia="Arial Unicode MS" w:hAnsi="Arial"/>
              </w:rPr>
            </w:pPr>
          </w:p>
        </w:tc>
        <w:tc>
          <w:tcPr>
            <w:tcW w:w="1080" w:type="dxa"/>
            <w:shd w:val="clear" w:color="auto" w:fill="auto"/>
          </w:tcPr>
          <w:p w14:paraId="0D0121FA" w14:textId="77777777" w:rsidR="00044909" w:rsidRPr="00E91314" w:rsidRDefault="00044909" w:rsidP="00521A56">
            <w:pPr>
              <w:rPr>
                <w:rFonts w:ascii="Arial" w:eastAsia="Arial Unicode MS" w:hAnsi="Arial"/>
              </w:rPr>
            </w:pPr>
          </w:p>
        </w:tc>
        <w:tc>
          <w:tcPr>
            <w:tcW w:w="1160" w:type="dxa"/>
            <w:shd w:val="clear" w:color="auto" w:fill="auto"/>
          </w:tcPr>
          <w:p w14:paraId="7F813082" w14:textId="77777777" w:rsidR="00044909" w:rsidRPr="00E91314" w:rsidRDefault="00044909" w:rsidP="00521A56">
            <w:pPr>
              <w:rPr>
                <w:rFonts w:ascii="Arial" w:eastAsia="Arial Unicode MS" w:hAnsi="Arial"/>
              </w:rPr>
            </w:pPr>
          </w:p>
        </w:tc>
      </w:tr>
      <w:tr w:rsidR="00044909" w:rsidRPr="00E91314" w14:paraId="6BB540B7" w14:textId="77777777" w:rsidTr="00C53A3A">
        <w:trPr>
          <w:trHeight w:val="217"/>
        </w:trPr>
        <w:tc>
          <w:tcPr>
            <w:tcW w:w="2545" w:type="dxa"/>
            <w:gridSpan w:val="2"/>
          </w:tcPr>
          <w:p w14:paraId="15C8642D" w14:textId="77777777" w:rsidR="00044909" w:rsidRPr="00E91314" w:rsidRDefault="00044909" w:rsidP="009E39DD">
            <w:pPr>
              <w:rPr>
                <w:rFonts w:eastAsia="Arial Unicode MS"/>
              </w:rPr>
            </w:pPr>
            <w:r>
              <w:rPr>
                <w:rFonts w:eastAsia="Arial Unicode MS"/>
              </w:rPr>
              <w:t>(</w:t>
            </w:r>
            <w:proofErr w:type="spellStart"/>
            <w:r>
              <w:rPr>
                <w:rFonts w:eastAsia="Arial Unicode MS"/>
              </w:rPr>
              <w:t>superiorAnswerID</w:t>
            </w:r>
            <w:proofErr w:type="spellEnd"/>
            <w:r>
              <w:rPr>
                <w:rFonts w:eastAsia="Arial Unicode MS"/>
              </w:rPr>
              <w:t>)</w:t>
            </w:r>
          </w:p>
        </w:tc>
        <w:tc>
          <w:tcPr>
            <w:tcW w:w="3410" w:type="dxa"/>
          </w:tcPr>
          <w:p w14:paraId="43B7C8E5" w14:textId="77777777" w:rsidR="00044909" w:rsidRDefault="00044909" w:rsidP="00521A56">
            <w:pPr>
              <w:rPr>
                <w:rFonts w:eastAsia="Arial Unicode MS"/>
              </w:rPr>
            </w:pPr>
            <w:r>
              <w:rPr>
                <w:rFonts w:eastAsia="Arial Unicode MS"/>
              </w:rPr>
              <w:t>Indikerar att frågan är beroende av ett specifikt svarsalternativ.</w:t>
            </w:r>
          </w:p>
          <w:p w14:paraId="7CA2DC05" w14:textId="77777777" w:rsidR="00044909" w:rsidRPr="00E91314" w:rsidRDefault="00044909" w:rsidP="00521A56">
            <w:pPr>
              <w:rPr>
                <w:rFonts w:eastAsia="Arial Unicode MS"/>
              </w:rPr>
            </w:pPr>
            <w:r>
              <w:rPr>
                <w:rFonts w:eastAsia="Arial Unicode MS"/>
              </w:rPr>
              <w:t>T.ex. Frågan skall endast visas om ett specifikt svarsalternativ är markerat/valt.</w:t>
            </w:r>
          </w:p>
        </w:tc>
        <w:tc>
          <w:tcPr>
            <w:tcW w:w="1140" w:type="dxa"/>
          </w:tcPr>
          <w:p w14:paraId="0EDF9C10"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3372C930"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59CF2D4" w14:textId="77777777" w:rsidR="00044909" w:rsidRPr="00E91314" w:rsidRDefault="00044909" w:rsidP="00521A56">
            <w:pPr>
              <w:rPr>
                <w:rFonts w:eastAsia="Arial Unicode MS"/>
              </w:rPr>
            </w:pPr>
          </w:p>
        </w:tc>
        <w:tc>
          <w:tcPr>
            <w:tcW w:w="1920" w:type="dxa"/>
          </w:tcPr>
          <w:p w14:paraId="011C984B" w14:textId="77777777" w:rsidR="00044909" w:rsidRPr="00E91314" w:rsidRDefault="00044909" w:rsidP="00521A56">
            <w:pPr>
              <w:rPr>
                <w:rFonts w:ascii="Arial" w:eastAsia="Arial Unicode MS" w:hAnsi="Arial"/>
              </w:rPr>
            </w:pPr>
          </w:p>
        </w:tc>
        <w:tc>
          <w:tcPr>
            <w:tcW w:w="1200" w:type="dxa"/>
            <w:shd w:val="clear" w:color="auto" w:fill="auto"/>
          </w:tcPr>
          <w:p w14:paraId="410B3097" w14:textId="77777777" w:rsidR="00044909" w:rsidRPr="00E91314" w:rsidRDefault="00044909" w:rsidP="00521A56">
            <w:pPr>
              <w:rPr>
                <w:rFonts w:ascii="Arial" w:eastAsia="Arial Unicode MS" w:hAnsi="Arial"/>
              </w:rPr>
            </w:pPr>
          </w:p>
        </w:tc>
        <w:tc>
          <w:tcPr>
            <w:tcW w:w="1080" w:type="dxa"/>
            <w:shd w:val="clear" w:color="auto" w:fill="auto"/>
          </w:tcPr>
          <w:p w14:paraId="6553E54D" w14:textId="77777777" w:rsidR="00044909" w:rsidRPr="00E91314" w:rsidRDefault="00044909" w:rsidP="00521A56">
            <w:pPr>
              <w:rPr>
                <w:rFonts w:ascii="Arial" w:eastAsia="Arial Unicode MS" w:hAnsi="Arial"/>
              </w:rPr>
            </w:pPr>
          </w:p>
        </w:tc>
        <w:tc>
          <w:tcPr>
            <w:tcW w:w="1160" w:type="dxa"/>
            <w:shd w:val="clear" w:color="auto" w:fill="auto"/>
          </w:tcPr>
          <w:p w14:paraId="5E90951C" w14:textId="77777777" w:rsidR="00044909" w:rsidRPr="00E91314" w:rsidRDefault="00044909" w:rsidP="00521A56">
            <w:pPr>
              <w:rPr>
                <w:rFonts w:ascii="Arial" w:eastAsia="Arial Unicode MS" w:hAnsi="Arial"/>
              </w:rPr>
            </w:pPr>
          </w:p>
        </w:tc>
      </w:tr>
      <w:tr w:rsidR="00044909" w:rsidRPr="00E91314" w14:paraId="2809DE98" w14:textId="77777777" w:rsidTr="00C53A3A">
        <w:trPr>
          <w:trHeight w:val="217"/>
        </w:trPr>
        <w:tc>
          <w:tcPr>
            <w:tcW w:w="2545" w:type="dxa"/>
            <w:gridSpan w:val="2"/>
          </w:tcPr>
          <w:p w14:paraId="23809BC0"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17E3E48D" w14:textId="77777777" w:rsidR="00044909" w:rsidRPr="00E91314" w:rsidRDefault="00044909" w:rsidP="00521A56">
            <w:pPr>
              <w:rPr>
                <w:rFonts w:eastAsia="Arial Unicode MS"/>
              </w:rPr>
            </w:pPr>
            <w:r w:rsidRPr="00E91314">
              <w:rPr>
                <w:rFonts w:eastAsia="Arial Unicode MS"/>
              </w:rPr>
              <w:t>Frågans rubrik.</w:t>
            </w:r>
          </w:p>
          <w:p w14:paraId="1CC3B9DC"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1BBDEF16"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6089E161"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24981D88" w14:textId="77777777" w:rsidR="00044909" w:rsidRPr="00E91314" w:rsidRDefault="00044909" w:rsidP="00521A56">
            <w:pPr>
              <w:rPr>
                <w:rFonts w:eastAsia="Arial Unicode MS"/>
              </w:rPr>
            </w:pPr>
          </w:p>
        </w:tc>
        <w:tc>
          <w:tcPr>
            <w:tcW w:w="1920" w:type="dxa"/>
          </w:tcPr>
          <w:p w14:paraId="7AB1B555" w14:textId="77777777" w:rsidR="00044909" w:rsidRPr="00E91314" w:rsidRDefault="00044909" w:rsidP="00521A56">
            <w:pPr>
              <w:rPr>
                <w:rFonts w:ascii="Arial" w:eastAsia="Arial Unicode MS" w:hAnsi="Arial"/>
              </w:rPr>
            </w:pPr>
          </w:p>
        </w:tc>
        <w:tc>
          <w:tcPr>
            <w:tcW w:w="1200" w:type="dxa"/>
            <w:shd w:val="clear" w:color="auto" w:fill="auto"/>
          </w:tcPr>
          <w:p w14:paraId="0E86704C" w14:textId="77777777" w:rsidR="00044909" w:rsidRPr="00E91314" w:rsidRDefault="00044909" w:rsidP="00521A56">
            <w:pPr>
              <w:rPr>
                <w:rFonts w:ascii="Arial" w:eastAsia="Arial Unicode MS" w:hAnsi="Arial"/>
              </w:rPr>
            </w:pPr>
          </w:p>
        </w:tc>
        <w:tc>
          <w:tcPr>
            <w:tcW w:w="1080" w:type="dxa"/>
            <w:shd w:val="clear" w:color="auto" w:fill="auto"/>
          </w:tcPr>
          <w:p w14:paraId="568ED52C" w14:textId="77777777" w:rsidR="00044909" w:rsidRPr="00E91314" w:rsidRDefault="00044909" w:rsidP="00521A56">
            <w:pPr>
              <w:rPr>
                <w:rFonts w:ascii="Arial" w:eastAsia="Arial Unicode MS" w:hAnsi="Arial"/>
              </w:rPr>
            </w:pPr>
          </w:p>
        </w:tc>
        <w:tc>
          <w:tcPr>
            <w:tcW w:w="1160" w:type="dxa"/>
            <w:shd w:val="clear" w:color="auto" w:fill="auto"/>
          </w:tcPr>
          <w:p w14:paraId="4094D05A" w14:textId="77777777" w:rsidR="00044909" w:rsidRPr="00E91314" w:rsidRDefault="00044909" w:rsidP="00521A56">
            <w:pPr>
              <w:rPr>
                <w:rFonts w:ascii="Arial" w:eastAsia="Arial Unicode MS" w:hAnsi="Arial"/>
              </w:rPr>
            </w:pPr>
          </w:p>
        </w:tc>
      </w:tr>
      <w:tr w:rsidR="00044909" w:rsidRPr="00E91314" w14:paraId="179B9796" w14:textId="77777777" w:rsidTr="00C53A3A">
        <w:trPr>
          <w:trHeight w:val="217"/>
        </w:trPr>
        <w:tc>
          <w:tcPr>
            <w:tcW w:w="2545" w:type="dxa"/>
            <w:gridSpan w:val="2"/>
          </w:tcPr>
          <w:p w14:paraId="1DAD3527" w14:textId="77777777" w:rsidR="00044909" w:rsidRPr="00E91314" w:rsidRDefault="00044909" w:rsidP="00521A56">
            <w:pPr>
              <w:rPr>
                <w:rFonts w:eastAsia="Arial Unicode MS"/>
              </w:rPr>
            </w:pPr>
            <w:r w:rsidRPr="00E91314">
              <w:rPr>
                <w:rFonts w:eastAsia="Arial Unicode MS"/>
              </w:rPr>
              <w:lastRenderedPageBreak/>
              <w:t>(</w:t>
            </w:r>
            <w:proofErr w:type="spellStart"/>
            <w:r w:rsidRPr="00E91314">
              <w:rPr>
                <w:rFonts w:eastAsia="Arial Unicode MS"/>
              </w:rPr>
              <w:t>Description</w:t>
            </w:r>
            <w:proofErr w:type="spellEnd"/>
            <w:r w:rsidRPr="00E91314">
              <w:rPr>
                <w:rFonts w:eastAsia="Arial Unicode MS"/>
              </w:rPr>
              <w:t>)</w:t>
            </w:r>
          </w:p>
        </w:tc>
        <w:tc>
          <w:tcPr>
            <w:tcW w:w="3410" w:type="dxa"/>
          </w:tcPr>
          <w:p w14:paraId="18DCDB08" w14:textId="77777777" w:rsidR="00044909" w:rsidRPr="00E91314" w:rsidRDefault="00044909" w:rsidP="00521A56">
            <w:pPr>
              <w:rPr>
                <w:rFonts w:eastAsia="Arial Unicode MS"/>
              </w:rPr>
            </w:pPr>
            <w:r w:rsidRPr="00E91314">
              <w:rPr>
                <w:rFonts w:eastAsia="Arial Unicode MS"/>
              </w:rPr>
              <w:t>Frågans beskrivande text eller instruktion till användaren/patient.</w:t>
            </w:r>
          </w:p>
          <w:p w14:paraId="6BCB8EC8" w14:textId="77777777" w:rsidR="00044909" w:rsidRPr="00E91314" w:rsidRDefault="00044909"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7B31766E"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339949D4"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1AB22B33" w14:textId="77777777" w:rsidR="00044909" w:rsidRPr="00E91314" w:rsidRDefault="00044909" w:rsidP="00521A56">
            <w:pPr>
              <w:rPr>
                <w:rFonts w:eastAsia="Arial Unicode MS"/>
              </w:rPr>
            </w:pPr>
          </w:p>
        </w:tc>
        <w:tc>
          <w:tcPr>
            <w:tcW w:w="1920" w:type="dxa"/>
          </w:tcPr>
          <w:p w14:paraId="40300D8F" w14:textId="77777777" w:rsidR="00044909" w:rsidRPr="00E91314" w:rsidRDefault="00044909" w:rsidP="00521A56">
            <w:pPr>
              <w:rPr>
                <w:rFonts w:ascii="Arial" w:eastAsia="Arial Unicode MS" w:hAnsi="Arial"/>
              </w:rPr>
            </w:pPr>
          </w:p>
        </w:tc>
        <w:tc>
          <w:tcPr>
            <w:tcW w:w="1200" w:type="dxa"/>
            <w:shd w:val="clear" w:color="auto" w:fill="auto"/>
          </w:tcPr>
          <w:p w14:paraId="0E84EC1D" w14:textId="77777777" w:rsidR="00044909" w:rsidRPr="00E91314" w:rsidRDefault="00044909" w:rsidP="00521A56">
            <w:pPr>
              <w:rPr>
                <w:rFonts w:ascii="Arial" w:eastAsia="Arial Unicode MS" w:hAnsi="Arial"/>
              </w:rPr>
            </w:pPr>
          </w:p>
        </w:tc>
        <w:tc>
          <w:tcPr>
            <w:tcW w:w="1080" w:type="dxa"/>
            <w:shd w:val="clear" w:color="auto" w:fill="auto"/>
          </w:tcPr>
          <w:p w14:paraId="1C62BAC0" w14:textId="77777777" w:rsidR="00044909" w:rsidRPr="00E91314" w:rsidRDefault="00044909" w:rsidP="00521A56">
            <w:pPr>
              <w:rPr>
                <w:rFonts w:ascii="Arial" w:eastAsia="Arial Unicode MS" w:hAnsi="Arial"/>
              </w:rPr>
            </w:pPr>
          </w:p>
        </w:tc>
        <w:tc>
          <w:tcPr>
            <w:tcW w:w="1160" w:type="dxa"/>
            <w:shd w:val="clear" w:color="auto" w:fill="auto"/>
          </w:tcPr>
          <w:p w14:paraId="12A323A8" w14:textId="77777777" w:rsidR="00044909" w:rsidRPr="00E91314" w:rsidRDefault="00044909" w:rsidP="00521A56">
            <w:pPr>
              <w:rPr>
                <w:rFonts w:ascii="Arial" w:eastAsia="Arial Unicode MS" w:hAnsi="Arial"/>
              </w:rPr>
            </w:pPr>
          </w:p>
        </w:tc>
      </w:tr>
      <w:tr w:rsidR="00044909" w:rsidRPr="00E91314" w14:paraId="46A82E2A" w14:textId="77777777" w:rsidTr="00C53A3A">
        <w:trPr>
          <w:trHeight w:val="217"/>
        </w:trPr>
        <w:tc>
          <w:tcPr>
            <w:tcW w:w="2545" w:type="dxa"/>
            <w:gridSpan w:val="2"/>
          </w:tcPr>
          <w:p w14:paraId="471307C5"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401DE5D6" w14:textId="77777777" w:rsidR="00044909" w:rsidRPr="00E91314" w:rsidRDefault="00044909" w:rsidP="00521A56">
            <w:pPr>
              <w:rPr>
                <w:rFonts w:eastAsia="Arial Unicode MS"/>
              </w:rPr>
            </w:pPr>
            <w:r w:rsidRPr="00E91314">
              <w:rPr>
                <w:rFonts w:eastAsia="Arial Unicode MS"/>
              </w:rPr>
              <w:t>Frågans unika id. (Producentens unika id)</w:t>
            </w:r>
          </w:p>
        </w:tc>
        <w:tc>
          <w:tcPr>
            <w:tcW w:w="1140" w:type="dxa"/>
          </w:tcPr>
          <w:p w14:paraId="56071157"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68312533" w14:textId="77777777" w:rsidR="00044909" w:rsidRPr="00E91314" w:rsidRDefault="00044909" w:rsidP="00521A56">
            <w:pPr>
              <w:rPr>
                <w:rFonts w:eastAsia="Arial Unicode MS"/>
              </w:rPr>
            </w:pPr>
            <w:r w:rsidRPr="00E91314">
              <w:rPr>
                <w:rFonts w:eastAsia="Arial Unicode MS"/>
              </w:rPr>
              <w:t>1</w:t>
            </w:r>
          </w:p>
        </w:tc>
        <w:tc>
          <w:tcPr>
            <w:tcW w:w="1803" w:type="dxa"/>
          </w:tcPr>
          <w:p w14:paraId="406CF343" w14:textId="77777777" w:rsidR="00044909" w:rsidRPr="00E91314" w:rsidRDefault="00044909" w:rsidP="00521A56">
            <w:pPr>
              <w:rPr>
                <w:rFonts w:eastAsia="Arial Unicode MS"/>
              </w:rPr>
            </w:pPr>
          </w:p>
        </w:tc>
        <w:tc>
          <w:tcPr>
            <w:tcW w:w="1920" w:type="dxa"/>
          </w:tcPr>
          <w:p w14:paraId="2EBD3419" w14:textId="77777777" w:rsidR="00044909" w:rsidRPr="00E91314" w:rsidRDefault="00044909" w:rsidP="00521A56">
            <w:pPr>
              <w:rPr>
                <w:rFonts w:ascii="Arial" w:eastAsia="Arial Unicode MS" w:hAnsi="Arial"/>
              </w:rPr>
            </w:pPr>
          </w:p>
        </w:tc>
        <w:tc>
          <w:tcPr>
            <w:tcW w:w="1200" w:type="dxa"/>
            <w:shd w:val="clear" w:color="auto" w:fill="auto"/>
          </w:tcPr>
          <w:p w14:paraId="2B8465FF" w14:textId="77777777" w:rsidR="00044909" w:rsidRPr="00E91314" w:rsidRDefault="00044909" w:rsidP="00521A56">
            <w:pPr>
              <w:rPr>
                <w:rFonts w:ascii="Arial" w:eastAsia="Arial Unicode MS" w:hAnsi="Arial"/>
              </w:rPr>
            </w:pPr>
          </w:p>
        </w:tc>
        <w:tc>
          <w:tcPr>
            <w:tcW w:w="1080" w:type="dxa"/>
            <w:shd w:val="clear" w:color="auto" w:fill="auto"/>
          </w:tcPr>
          <w:p w14:paraId="1149A2FC" w14:textId="77777777" w:rsidR="00044909" w:rsidRPr="00E91314" w:rsidRDefault="00044909" w:rsidP="00521A56">
            <w:pPr>
              <w:rPr>
                <w:rFonts w:ascii="Arial" w:eastAsia="Arial Unicode MS" w:hAnsi="Arial"/>
              </w:rPr>
            </w:pPr>
          </w:p>
        </w:tc>
        <w:tc>
          <w:tcPr>
            <w:tcW w:w="1160" w:type="dxa"/>
            <w:shd w:val="clear" w:color="auto" w:fill="auto"/>
          </w:tcPr>
          <w:p w14:paraId="50FE4BA1" w14:textId="77777777" w:rsidR="00044909" w:rsidRPr="00E91314" w:rsidRDefault="00044909" w:rsidP="00521A56">
            <w:pPr>
              <w:rPr>
                <w:rFonts w:ascii="Arial" w:eastAsia="Arial Unicode MS" w:hAnsi="Arial"/>
              </w:rPr>
            </w:pPr>
          </w:p>
        </w:tc>
      </w:tr>
      <w:tr w:rsidR="00044909" w:rsidRPr="00E91314" w14:paraId="211ACE52" w14:textId="77777777" w:rsidTr="00C53A3A">
        <w:trPr>
          <w:trHeight w:val="217"/>
        </w:trPr>
        <w:tc>
          <w:tcPr>
            <w:tcW w:w="2545" w:type="dxa"/>
            <w:gridSpan w:val="2"/>
          </w:tcPr>
          <w:p w14:paraId="3CFFD075" w14:textId="77777777" w:rsidR="00044909" w:rsidRPr="00E91314" w:rsidRDefault="00044909" w:rsidP="006B4B8D">
            <w:pPr>
              <w:rPr>
                <w:rFonts w:eastAsia="Arial Unicode MS"/>
              </w:rPr>
            </w:pPr>
            <w:r w:rsidRPr="00E91314">
              <w:rPr>
                <w:rFonts w:eastAsia="Arial Unicode MS"/>
              </w:rPr>
              <w:t>(</w:t>
            </w:r>
            <w:proofErr w:type="spellStart"/>
            <w:r>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3CECF21E" w14:textId="77777777" w:rsidR="00044909" w:rsidRPr="00E91314" w:rsidRDefault="00044909" w:rsidP="007F1B18">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69114C07" w14:textId="77777777" w:rsidR="00044909" w:rsidRPr="00E91314" w:rsidRDefault="00044909" w:rsidP="00521A56">
            <w:pPr>
              <w:rPr>
                <w:rFonts w:eastAsia="Arial Unicode MS"/>
              </w:rPr>
            </w:pPr>
            <w:r w:rsidRPr="00E91314">
              <w:rPr>
                <w:rFonts w:eastAsia="Arial Unicode MS"/>
              </w:rPr>
              <w:t>T.ex. radio(enkelvärde), checkbox(multivärde) eller fritext.</w:t>
            </w:r>
          </w:p>
        </w:tc>
        <w:tc>
          <w:tcPr>
            <w:tcW w:w="1140" w:type="dxa"/>
          </w:tcPr>
          <w:p w14:paraId="579E8E4B" w14:textId="77777777" w:rsidR="00044909" w:rsidRPr="00E91314" w:rsidRDefault="00044909" w:rsidP="00521A56">
            <w:pPr>
              <w:rPr>
                <w:rFonts w:eastAsia="Arial Unicode MS"/>
              </w:rPr>
            </w:pPr>
            <w:proofErr w:type="spellStart"/>
            <w:r w:rsidRPr="00E91314">
              <w:rPr>
                <w:rFonts w:eastAsia="Arial Unicode MS"/>
              </w:rPr>
              <w:t>KTOV</w:t>
            </w:r>
            <w:proofErr w:type="spellEnd"/>
          </w:p>
        </w:tc>
        <w:tc>
          <w:tcPr>
            <w:tcW w:w="717" w:type="dxa"/>
          </w:tcPr>
          <w:p w14:paraId="78C5C6B5"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56650A6F" w14:textId="77777777" w:rsidR="00044909" w:rsidRPr="00E91314" w:rsidRDefault="00044909" w:rsidP="007F1B18">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7D4E27C0" w14:textId="77777777" w:rsidR="00044909" w:rsidRPr="00E91314" w:rsidRDefault="00044909" w:rsidP="00521A56"/>
        </w:tc>
        <w:tc>
          <w:tcPr>
            <w:tcW w:w="1920" w:type="dxa"/>
          </w:tcPr>
          <w:p w14:paraId="3A57F260" w14:textId="77777777" w:rsidR="00044909" w:rsidRPr="00E91314" w:rsidRDefault="00044909" w:rsidP="00521A56">
            <w:pPr>
              <w:rPr>
                <w:rFonts w:ascii="Arial" w:eastAsia="Arial Unicode MS" w:hAnsi="Arial"/>
              </w:rPr>
            </w:pPr>
          </w:p>
        </w:tc>
        <w:tc>
          <w:tcPr>
            <w:tcW w:w="1200" w:type="dxa"/>
            <w:shd w:val="clear" w:color="auto" w:fill="auto"/>
          </w:tcPr>
          <w:p w14:paraId="5AFA3001" w14:textId="77777777" w:rsidR="00044909" w:rsidRPr="00E91314" w:rsidRDefault="00044909" w:rsidP="00521A56">
            <w:pPr>
              <w:rPr>
                <w:rFonts w:ascii="Arial" w:eastAsia="Arial Unicode MS" w:hAnsi="Arial"/>
              </w:rPr>
            </w:pPr>
          </w:p>
        </w:tc>
        <w:tc>
          <w:tcPr>
            <w:tcW w:w="1080" w:type="dxa"/>
            <w:shd w:val="clear" w:color="auto" w:fill="auto"/>
          </w:tcPr>
          <w:p w14:paraId="4B107C1E" w14:textId="77777777" w:rsidR="00044909" w:rsidRPr="00E91314" w:rsidRDefault="00044909" w:rsidP="00521A56">
            <w:pPr>
              <w:rPr>
                <w:rFonts w:ascii="Arial" w:eastAsia="Arial Unicode MS" w:hAnsi="Arial"/>
              </w:rPr>
            </w:pPr>
          </w:p>
        </w:tc>
        <w:tc>
          <w:tcPr>
            <w:tcW w:w="1160" w:type="dxa"/>
            <w:shd w:val="clear" w:color="auto" w:fill="auto"/>
          </w:tcPr>
          <w:p w14:paraId="52765800" w14:textId="77777777" w:rsidR="00044909" w:rsidRPr="00E91314" w:rsidRDefault="00044909" w:rsidP="00521A56">
            <w:pPr>
              <w:rPr>
                <w:rFonts w:ascii="Arial" w:eastAsia="Arial Unicode MS" w:hAnsi="Arial"/>
              </w:rPr>
            </w:pPr>
          </w:p>
        </w:tc>
      </w:tr>
      <w:tr w:rsidR="00044909" w:rsidRPr="00E91314" w14:paraId="20ED4ECB" w14:textId="77777777" w:rsidTr="00C53A3A">
        <w:trPr>
          <w:trHeight w:val="217"/>
        </w:trPr>
        <w:tc>
          <w:tcPr>
            <w:tcW w:w="2545" w:type="dxa"/>
            <w:gridSpan w:val="2"/>
          </w:tcPr>
          <w:p w14:paraId="1C69DCDC"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244A98D3" w14:textId="77777777" w:rsidR="00044909" w:rsidRPr="00E91314" w:rsidRDefault="00044909" w:rsidP="00521A56">
            <w:pPr>
              <w:rPr>
                <w:rFonts w:eastAsia="Arial Unicode MS"/>
              </w:rPr>
            </w:pPr>
            <w:r w:rsidRPr="00E91314">
              <w:rPr>
                <w:rFonts w:eastAsia="Arial Unicode MS"/>
              </w:rPr>
              <w:t>Indikerar om frågan är obligatorisk.</w:t>
            </w:r>
          </w:p>
        </w:tc>
        <w:tc>
          <w:tcPr>
            <w:tcW w:w="1140" w:type="dxa"/>
          </w:tcPr>
          <w:p w14:paraId="5CD59345" w14:textId="77777777" w:rsidR="00044909" w:rsidRPr="00E91314" w:rsidRDefault="00044909" w:rsidP="00521A56">
            <w:pPr>
              <w:rPr>
                <w:rFonts w:eastAsia="Arial Unicode MS"/>
              </w:rPr>
            </w:pPr>
            <w:r w:rsidRPr="00E91314">
              <w:rPr>
                <w:rFonts w:eastAsia="Arial Unicode MS"/>
              </w:rPr>
              <w:t>S/F</w:t>
            </w:r>
          </w:p>
        </w:tc>
        <w:tc>
          <w:tcPr>
            <w:tcW w:w="717" w:type="dxa"/>
          </w:tcPr>
          <w:p w14:paraId="087F95E3"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21A5D472" w14:textId="77777777" w:rsidR="00044909" w:rsidRPr="00E91314" w:rsidRDefault="00044909" w:rsidP="00521A56">
            <w:proofErr w:type="spellStart"/>
            <w:r w:rsidRPr="00E91314">
              <w:t>True</w:t>
            </w:r>
            <w:proofErr w:type="spellEnd"/>
            <w:r w:rsidRPr="00E91314">
              <w:t xml:space="preserve"> = obligatorisk fråga</w:t>
            </w:r>
          </w:p>
          <w:p w14:paraId="71D3EEFB" w14:textId="77777777" w:rsidR="00044909" w:rsidRPr="00E91314" w:rsidRDefault="00044909" w:rsidP="00521A56">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6A83FDA8" w14:textId="77777777" w:rsidR="00044909" w:rsidRPr="00E91314" w:rsidRDefault="00044909" w:rsidP="00521A56">
            <w:pPr>
              <w:rPr>
                <w:rFonts w:ascii="Arial" w:eastAsia="Arial Unicode MS" w:hAnsi="Arial"/>
              </w:rPr>
            </w:pPr>
          </w:p>
        </w:tc>
        <w:tc>
          <w:tcPr>
            <w:tcW w:w="1200" w:type="dxa"/>
            <w:shd w:val="clear" w:color="auto" w:fill="auto"/>
          </w:tcPr>
          <w:p w14:paraId="64A6F437" w14:textId="77777777" w:rsidR="00044909" w:rsidRPr="00E91314" w:rsidRDefault="00044909" w:rsidP="00521A56">
            <w:pPr>
              <w:rPr>
                <w:rFonts w:ascii="Arial" w:eastAsia="Arial Unicode MS" w:hAnsi="Arial"/>
              </w:rPr>
            </w:pPr>
          </w:p>
        </w:tc>
        <w:tc>
          <w:tcPr>
            <w:tcW w:w="1080" w:type="dxa"/>
            <w:shd w:val="clear" w:color="auto" w:fill="auto"/>
          </w:tcPr>
          <w:p w14:paraId="73F3C82E" w14:textId="77777777" w:rsidR="00044909" w:rsidRPr="00E91314" w:rsidRDefault="00044909" w:rsidP="00521A56">
            <w:pPr>
              <w:rPr>
                <w:rFonts w:ascii="Arial" w:eastAsia="Arial Unicode MS" w:hAnsi="Arial"/>
              </w:rPr>
            </w:pPr>
          </w:p>
        </w:tc>
        <w:tc>
          <w:tcPr>
            <w:tcW w:w="1160" w:type="dxa"/>
            <w:shd w:val="clear" w:color="auto" w:fill="auto"/>
          </w:tcPr>
          <w:p w14:paraId="6A53839F" w14:textId="77777777" w:rsidR="00044909" w:rsidRPr="00E91314" w:rsidRDefault="00044909" w:rsidP="00521A56">
            <w:pPr>
              <w:rPr>
                <w:rFonts w:ascii="Arial" w:eastAsia="Arial Unicode MS" w:hAnsi="Arial"/>
              </w:rPr>
            </w:pPr>
          </w:p>
        </w:tc>
      </w:tr>
      <w:tr w:rsidR="00044909" w:rsidRPr="00E91314" w14:paraId="6E5CBEC1" w14:textId="77777777" w:rsidTr="00C53A3A">
        <w:trPr>
          <w:trHeight w:val="217"/>
        </w:trPr>
        <w:tc>
          <w:tcPr>
            <w:tcW w:w="2545" w:type="dxa"/>
            <w:gridSpan w:val="2"/>
          </w:tcPr>
          <w:p w14:paraId="4AF48807" w14:textId="77777777" w:rsidR="00044909" w:rsidRPr="00E91314" w:rsidRDefault="00044909" w:rsidP="00E64CE8">
            <w:pPr>
              <w:rPr>
                <w:rFonts w:eastAsia="Arial Unicode MS"/>
              </w:rPr>
            </w:pPr>
            <w:r w:rsidRPr="00E91314">
              <w:rPr>
                <w:rFonts w:eastAsia="Arial Unicode MS"/>
              </w:rPr>
              <w:t>(</w:t>
            </w:r>
            <w:proofErr w:type="spellStart"/>
            <w:r w:rsidRPr="00E91314">
              <w:rPr>
                <w:rFonts w:eastAsia="Arial Unicode MS"/>
              </w:rPr>
              <w:t>MaxNumberOf</w:t>
            </w:r>
            <w:proofErr w:type="spellEnd"/>
            <w:r w:rsidRPr="007A5A03">
              <w:rPr>
                <w:lang w:val="en-US"/>
              </w:rPr>
              <w:t>Choices</w:t>
            </w:r>
            <w:r w:rsidRPr="00E91314">
              <w:rPr>
                <w:rFonts w:eastAsia="Arial Unicode MS"/>
              </w:rPr>
              <w:t>)</w:t>
            </w:r>
          </w:p>
        </w:tc>
        <w:tc>
          <w:tcPr>
            <w:tcW w:w="3410" w:type="dxa"/>
          </w:tcPr>
          <w:p w14:paraId="22135CEC" w14:textId="77777777" w:rsidR="00044909" w:rsidRPr="00E91314" w:rsidRDefault="00044909" w:rsidP="00521A56">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5BE07E2F" w14:textId="77777777" w:rsidR="00044909" w:rsidRPr="00E91314" w:rsidRDefault="00044909" w:rsidP="00521A56">
            <w:pPr>
              <w:rPr>
                <w:rFonts w:eastAsia="Arial Unicode MS"/>
              </w:rPr>
            </w:pPr>
            <w:proofErr w:type="spellStart"/>
            <w:r w:rsidRPr="00E91314">
              <w:rPr>
                <w:rFonts w:eastAsia="Arial Unicode MS"/>
              </w:rPr>
              <w:t>VÄ</w:t>
            </w:r>
            <w:proofErr w:type="spellEnd"/>
          </w:p>
        </w:tc>
        <w:tc>
          <w:tcPr>
            <w:tcW w:w="717" w:type="dxa"/>
          </w:tcPr>
          <w:p w14:paraId="4E55B09B"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8651ADA" w14:textId="77777777" w:rsidR="00044909" w:rsidRPr="00E91314" w:rsidRDefault="00044909" w:rsidP="00521A56">
            <w:pPr>
              <w:rPr>
                <w:rFonts w:eastAsia="Arial Unicode MS"/>
              </w:rPr>
            </w:pPr>
          </w:p>
        </w:tc>
        <w:tc>
          <w:tcPr>
            <w:tcW w:w="1920" w:type="dxa"/>
          </w:tcPr>
          <w:p w14:paraId="69C3F04A"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1CE63195"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4608EDC8" w14:textId="77777777" w:rsidR="00044909" w:rsidRPr="00E91314" w:rsidRDefault="00044909" w:rsidP="00521A56">
            <w:pPr>
              <w:rPr>
                <w:rFonts w:ascii="Arial" w:eastAsia="Arial Unicode MS" w:hAnsi="Arial"/>
              </w:rPr>
            </w:pPr>
          </w:p>
        </w:tc>
        <w:tc>
          <w:tcPr>
            <w:tcW w:w="1080" w:type="dxa"/>
            <w:shd w:val="clear" w:color="auto" w:fill="auto"/>
          </w:tcPr>
          <w:p w14:paraId="5F96E486" w14:textId="77777777" w:rsidR="00044909" w:rsidRPr="00E91314" w:rsidRDefault="00044909" w:rsidP="00521A56">
            <w:pPr>
              <w:rPr>
                <w:rFonts w:ascii="Arial" w:eastAsia="Arial Unicode MS" w:hAnsi="Arial"/>
              </w:rPr>
            </w:pPr>
          </w:p>
        </w:tc>
        <w:tc>
          <w:tcPr>
            <w:tcW w:w="1160" w:type="dxa"/>
            <w:shd w:val="clear" w:color="auto" w:fill="auto"/>
          </w:tcPr>
          <w:p w14:paraId="3AC9E4D6" w14:textId="77777777" w:rsidR="00044909" w:rsidRPr="00E91314" w:rsidRDefault="00044909" w:rsidP="00521A56">
            <w:pPr>
              <w:rPr>
                <w:rFonts w:ascii="Arial" w:eastAsia="Arial Unicode MS" w:hAnsi="Arial"/>
              </w:rPr>
            </w:pPr>
          </w:p>
        </w:tc>
      </w:tr>
      <w:tr w:rsidR="00044909" w:rsidRPr="00E91314" w14:paraId="5B71969D" w14:textId="77777777" w:rsidTr="00C53A3A">
        <w:trPr>
          <w:trHeight w:val="217"/>
        </w:trPr>
        <w:tc>
          <w:tcPr>
            <w:tcW w:w="2545" w:type="dxa"/>
            <w:gridSpan w:val="2"/>
          </w:tcPr>
          <w:p w14:paraId="770EEA38" w14:textId="77777777" w:rsidR="00044909" w:rsidRPr="00E91314" w:rsidRDefault="00044909" w:rsidP="00E64CE8">
            <w:pPr>
              <w:rPr>
                <w:rFonts w:eastAsia="Arial Unicode MS"/>
              </w:rPr>
            </w:pPr>
            <w:r w:rsidRPr="00E91314">
              <w:rPr>
                <w:rFonts w:eastAsia="Arial Unicode MS"/>
              </w:rPr>
              <w:t>(</w:t>
            </w:r>
            <w:proofErr w:type="spellStart"/>
            <w:r w:rsidRPr="00E91314">
              <w:rPr>
                <w:rFonts w:eastAsia="Arial Unicode MS"/>
              </w:rPr>
              <w:t>MinNumberOf</w:t>
            </w:r>
            <w:proofErr w:type="spellEnd"/>
            <w:r w:rsidRPr="007A5A03">
              <w:rPr>
                <w:lang w:val="en-US"/>
              </w:rPr>
              <w:t>Choices</w:t>
            </w:r>
            <w:r w:rsidRPr="00E91314">
              <w:rPr>
                <w:rFonts w:eastAsia="Arial Unicode MS"/>
              </w:rPr>
              <w:t>)</w:t>
            </w:r>
          </w:p>
        </w:tc>
        <w:tc>
          <w:tcPr>
            <w:tcW w:w="3410" w:type="dxa"/>
          </w:tcPr>
          <w:p w14:paraId="123C6D25" w14:textId="77777777" w:rsidR="00044909" w:rsidRPr="00E91314" w:rsidRDefault="00044909" w:rsidP="00521A56">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3333CF3A" w14:textId="77777777" w:rsidR="00044909" w:rsidRPr="00E91314" w:rsidRDefault="00044909" w:rsidP="00521A56">
            <w:pPr>
              <w:rPr>
                <w:rFonts w:eastAsia="Arial Unicode MS"/>
              </w:rPr>
            </w:pPr>
            <w:proofErr w:type="spellStart"/>
            <w:r w:rsidRPr="00E91314">
              <w:rPr>
                <w:rFonts w:eastAsia="Arial Unicode MS"/>
              </w:rPr>
              <w:t>VÄ</w:t>
            </w:r>
            <w:proofErr w:type="spellEnd"/>
          </w:p>
        </w:tc>
        <w:tc>
          <w:tcPr>
            <w:tcW w:w="717" w:type="dxa"/>
          </w:tcPr>
          <w:p w14:paraId="65A1B30B"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75E9813" w14:textId="77777777" w:rsidR="00044909" w:rsidRPr="00E91314" w:rsidRDefault="00044909" w:rsidP="00521A56">
            <w:pPr>
              <w:rPr>
                <w:rFonts w:eastAsia="Arial Unicode MS"/>
              </w:rPr>
            </w:pPr>
          </w:p>
        </w:tc>
        <w:tc>
          <w:tcPr>
            <w:tcW w:w="1920" w:type="dxa"/>
          </w:tcPr>
          <w:p w14:paraId="52FCB3AB"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43858BC0"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754F1C6A" w14:textId="77777777" w:rsidR="00044909" w:rsidRPr="00E91314" w:rsidRDefault="00044909" w:rsidP="00521A56">
            <w:pPr>
              <w:rPr>
                <w:rFonts w:ascii="Arial" w:eastAsia="Arial Unicode MS" w:hAnsi="Arial"/>
              </w:rPr>
            </w:pPr>
          </w:p>
        </w:tc>
        <w:tc>
          <w:tcPr>
            <w:tcW w:w="1080" w:type="dxa"/>
            <w:shd w:val="clear" w:color="auto" w:fill="auto"/>
          </w:tcPr>
          <w:p w14:paraId="7701FC46" w14:textId="77777777" w:rsidR="00044909" w:rsidRPr="00E91314" w:rsidRDefault="00044909" w:rsidP="00521A56">
            <w:pPr>
              <w:rPr>
                <w:rFonts w:ascii="Arial" w:eastAsia="Arial Unicode MS" w:hAnsi="Arial"/>
              </w:rPr>
            </w:pPr>
          </w:p>
        </w:tc>
        <w:tc>
          <w:tcPr>
            <w:tcW w:w="1160" w:type="dxa"/>
            <w:shd w:val="clear" w:color="auto" w:fill="auto"/>
          </w:tcPr>
          <w:p w14:paraId="22380DAE" w14:textId="77777777" w:rsidR="00044909" w:rsidRPr="00E91314" w:rsidRDefault="00044909" w:rsidP="00521A56">
            <w:pPr>
              <w:rPr>
                <w:rFonts w:ascii="Arial" w:eastAsia="Arial Unicode MS" w:hAnsi="Arial"/>
              </w:rPr>
            </w:pPr>
          </w:p>
        </w:tc>
      </w:tr>
      <w:tr w:rsidR="00044909" w:rsidRPr="00E91314" w14:paraId="0AB864B9" w14:textId="77777777" w:rsidTr="00C53A3A">
        <w:trPr>
          <w:trHeight w:val="217"/>
        </w:trPr>
        <w:tc>
          <w:tcPr>
            <w:tcW w:w="2545" w:type="dxa"/>
            <w:gridSpan w:val="2"/>
          </w:tcPr>
          <w:p w14:paraId="2FABED09"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71B1509A" w14:textId="77777777" w:rsidR="00044909" w:rsidRPr="00E91314" w:rsidRDefault="00044909" w:rsidP="003247C2">
            <w:pPr>
              <w:rPr>
                <w:rFonts w:eastAsia="Arial Unicode MS"/>
              </w:rPr>
            </w:pPr>
            <w:r w:rsidRPr="00E91314">
              <w:rPr>
                <w:rFonts w:eastAsia="Arial Unicode MS"/>
              </w:rPr>
              <w:t>Typ av enhet.</w:t>
            </w:r>
          </w:p>
          <w:p w14:paraId="3A6E1816" w14:textId="77777777" w:rsidR="00044909" w:rsidRPr="00E91314" w:rsidRDefault="00044909" w:rsidP="00521A56">
            <w:pPr>
              <w:rPr>
                <w:rFonts w:eastAsia="Arial Unicode MS"/>
              </w:rPr>
            </w:pPr>
            <w:r w:rsidRPr="00E91314">
              <w:rPr>
                <w:rFonts w:eastAsia="Arial Unicode MS"/>
              </w:rPr>
              <w:lastRenderedPageBreak/>
              <w:t>T.ex. kg, m</w:t>
            </w:r>
          </w:p>
        </w:tc>
        <w:tc>
          <w:tcPr>
            <w:tcW w:w="1140" w:type="dxa"/>
          </w:tcPr>
          <w:p w14:paraId="2C9ECC73" w14:textId="77777777" w:rsidR="00044909" w:rsidRPr="00E91314" w:rsidRDefault="00044909" w:rsidP="00521A56">
            <w:pPr>
              <w:rPr>
                <w:rFonts w:eastAsia="Arial Unicode MS"/>
              </w:rPr>
            </w:pPr>
            <w:proofErr w:type="spellStart"/>
            <w:r w:rsidRPr="00E91314">
              <w:rPr>
                <w:rFonts w:eastAsia="Arial Unicode MS"/>
              </w:rPr>
              <w:lastRenderedPageBreak/>
              <w:t>KTOV</w:t>
            </w:r>
            <w:proofErr w:type="spellEnd"/>
          </w:p>
        </w:tc>
        <w:tc>
          <w:tcPr>
            <w:tcW w:w="717" w:type="dxa"/>
          </w:tcPr>
          <w:p w14:paraId="6316240D"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372037A" w14:textId="77777777" w:rsidR="00044909" w:rsidRPr="00E91314" w:rsidRDefault="00044909" w:rsidP="00521A56">
            <w:pPr>
              <w:rPr>
                <w:rFonts w:eastAsia="Arial Unicode MS"/>
              </w:rPr>
            </w:pPr>
            <w:r w:rsidRPr="00E91314">
              <w:t>KV enhet</w:t>
            </w:r>
          </w:p>
        </w:tc>
        <w:tc>
          <w:tcPr>
            <w:tcW w:w="1920" w:type="dxa"/>
          </w:tcPr>
          <w:p w14:paraId="27FC49B8" w14:textId="77777777" w:rsidR="00044909" w:rsidRPr="00E91314" w:rsidRDefault="00044909" w:rsidP="00521A56">
            <w:pPr>
              <w:rPr>
                <w:rFonts w:ascii="Arial" w:eastAsia="Arial Unicode MS" w:hAnsi="Arial"/>
              </w:rPr>
            </w:pPr>
          </w:p>
        </w:tc>
        <w:tc>
          <w:tcPr>
            <w:tcW w:w="1200" w:type="dxa"/>
            <w:shd w:val="clear" w:color="auto" w:fill="auto"/>
          </w:tcPr>
          <w:p w14:paraId="14A4EEFD" w14:textId="77777777" w:rsidR="00044909" w:rsidRPr="00E91314" w:rsidRDefault="00044909" w:rsidP="00521A56">
            <w:pPr>
              <w:rPr>
                <w:rFonts w:ascii="Arial" w:eastAsia="Arial Unicode MS" w:hAnsi="Arial"/>
              </w:rPr>
            </w:pPr>
          </w:p>
        </w:tc>
        <w:tc>
          <w:tcPr>
            <w:tcW w:w="1080" w:type="dxa"/>
            <w:shd w:val="clear" w:color="auto" w:fill="auto"/>
          </w:tcPr>
          <w:p w14:paraId="16711CE8" w14:textId="77777777" w:rsidR="00044909" w:rsidRPr="00E91314" w:rsidRDefault="00044909" w:rsidP="00521A56">
            <w:pPr>
              <w:rPr>
                <w:rFonts w:ascii="Arial" w:eastAsia="Arial Unicode MS" w:hAnsi="Arial"/>
              </w:rPr>
            </w:pPr>
          </w:p>
        </w:tc>
        <w:tc>
          <w:tcPr>
            <w:tcW w:w="1160" w:type="dxa"/>
            <w:shd w:val="clear" w:color="auto" w:fill="auto"/>
          </w:tcPr>
          <w:p w14:paraId="0C6E9E37" w14:textId="77777777" w:rsidR="00044909" w:rsidRPr="00E91314" w:rsidRDefault="00044909" w:rsidP="00521A56">
            <w:pPr>
              <w:rPr>
                <w:rFonts w:ascii="Arial" w:eastAsia="Arial Unicode MS" w:hAnsi="Arial"/>
              </w:rPr>
            </w:pPr>
          </w:p>
        </w:tc>
      </w:tr>
      <w:tr w:rsidR="00044909" w:rsidRPr="00E91314" w14:paraId="57B14F6B" w14:textId="77777777" w:rsidTr="00C53A3A">
        <w:trPr>
          <w:trHeight w:val="217"/>
        </w:trPr>
        <w:tc>
          <w:tcPr>
            <w:tcW w:w="2545" w:type="dxa"/>
            <w:gridSpan w:val="2"/>
          </w:tcPr>
          <w:p w14:paraId="5EFCBE49" w14:textId="77777777" w:rsidR="00044909" w:rsidRPr="00E91314" w:rsidRDefault="00044909" w:rsidP="00521A56">
            <w:pPr>
              <w:rPr>
                <w:rFonts w:eastAsia="Arial Unicode MS"/>
              </w:rPr>
            </w:pPr>
            <w:r w:rsidRPr="00E91314">
              <w:rPr>
                <w:rFonts w:eastAsia="Arial Unicode MS"/>
              </w:rPr>
              <w:lastRenderedPageBreak/>
              <w:t>(</w:t>
            </w:r>
            <w:proofErr w:type="spellStart"/>
            <w:r w:rsidRPr="00E91314">
              <w:rPr>
                <w:rFonts w:eastAsia="Arial Unicode MS"/>
              </w:rPr>
              <w:t>AnswerMax</w:t>
            </w:r>
            <w:proofErr w:type="spellEnd"/>
            <w:r w:rsidRPr="00E91314">
              <w:rPr>
                <w:rFonts w:eastAsia="Arial Unicode MS"/>
              </w:rPr>
              <w:t>)</w:t>
            </w:r>
          </w:p>
        </w:tc>
        <w:tc>
          <w:tcPr>
            <w:tcW w:w="3410" w:type="dxa"/>
          </w:tcPr>
          <w:p w14:paraId="211CCF63" w14:textId="77777777" w:rsidR="00044909" w:rsidRPr="00E91314" w:rsidRDefault="00044909" w:rsidP="003247C2">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694CCCC6"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4258B088"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5F791AC2"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4047E03" w14:textId="77777777" w:rsidR="00044909" w:rsidRPr="00E91314" w:rsidRDefault="00044909" w:rsidP="00521A56">
            <w:pPr>
              <w:rPr>
                <w:rFonts w:eastAsia="Arial Unicode MS"/>
              </w:rPr>
            </w:pPr>
          </w:p>
        </w:tc>
        <w:tc>
          <w:tcPr>
            <w:tcW w:w="1920" w:type="dxa"/>
          </w:tcPr>
          <w:p w14:paraId="7B630464"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0AC5F39" w14:textId="77777777" w:rsidR="00044909" w:rsidRPr="00E91314" w:rsidRDefault="00044909" w:rsidP="00521A56">
            <w:pPr>
              <w:rPr>
                <w:rFonts w:ascii="Arial" w:eastAsia="Arial Unicode MS" w:hAnsi="Arial"/>
              </w:rPr>
            </w:pPr>
          </w:p>
        </w:tc>
        <w:tc>
          <w:tcPr>
            <w:tcW w:w="1080" w:type="dxa"/>
            <w:shd w:val="clear" w:color="auto" w:fill="auto"/>
          </w:tcPr>
          <w:p w14:paraId="0FCDE0F5" w14:textId="77777777" w:rsidR="00044909" w:rsidRPr="00E91314" w:rsidRDefault="00044909" w:rsidP="00521A56">
            <w:pPr>
              <w:rPr>
                <w:rFonts w:ascii="Arial" w:eastAsia="Arial Unicode MS" w:hAnsi="Arial"/>
              </w:rPr>
            </w:pPr>
          </w:p>
        </w:tc>
        <w:tc>
          <w:tcPr>
            <w:tcW w:w="1160" w:type="dxa"/>
            <w:shd w:val="clear" w:color="auto" w:fill="auto"/>
          </w:tcPr>
          <w:p w14:paraId="683BC2E9" w14:textId="77777777" w:rsidR="00044909" w:rsidRPr="00E91314" w:rsidRDefault="00044909" w:rsidP="00521A56">
            <w:pPr>
              <w:rPr>
                <w:rFonts w:ascii="Arial" w:eastAsia="Arial Unicode MS" w:hAnsi="Arial"/>
              </w:rPr>
            </w:pPr>
          </w:p>
        </w:tc>
      </w:tr>
      <w:tr w:rsidR="00044909" w:rsidRPr="00E91314" w14:paraId="408E1AB3" w14:textId="77777777" w:rsidTr="00C53A3A">
        <w:trPr>
          <w:trHeight w:val="217"/>
        </w:trPr>
        <w:tc>
          <w:tcPr>
            <w:tcW w:w="2545" w:type="dxa"/>
            <w:gridSpan w:val="2"/>
          </w:tcPr>
          <w:p w14:paraId="48408F7E"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6FCDA385" w14:textId="77777777" w:rsidR="00044909" w:rsidRPr="00E91314" w:rsidRDefault="00044909" w:rsidP="003247C2">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3F0721D9" w14:textId="77777777" w:rsidR="00044909" w:rsidRPr="00E91314" w:rsidRDefault="00044909"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0FAA577A" w14:textId="77777777" w:rsidR="00044909" w:rsidRPr="00E91314" w:rsidRDefault="00044909" w:rsidP="00521A56">
            <w:pPr>
              <w:rPr>
                <w:rFonts w:eastAsia="Arial Unicode MS"/>
              </w:rPr>
            </w:pPr>
          </w:p>
        </w:tc>
        <w:tc>
          <w:tcPr>
            <w:tcW w:w="1140" w:type="dxa"/>
          </w:tcPr>
          <w:p w14:paraId="14EAAE67"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0A31590C"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231DA9B" w14:textId="77777777" w:rsidR="00044909" w:rsidRPr="00E91314" w:rsidRDefault="00044909" w:rsidP="00521A56">
            <w:pPr>
              <w:rPr>
                <w:rFonts w:eastAsia="Arial Unicode MS"/>
              </w:rPr>
            </w:pPr>
          </w:p>
        </w:tc>
        <w:tc>
          <w:tcPr>
            <w:tcW w:w="1920" w:type="dxa"/>
          </w:tcPr>
          <w:p w14:paraId="6D9C3D74"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DEE807B" w14:textId="77777777" w:rsidR="00044909" w:rsidRPr="00E91314" w:rsidRDefault="00044909" w:rsidP="00521A56">
            <w:pPr>
              <w:rPr>
                <w:rFonts w:ascii="Arial" w:eastAsia="Arial Unicode MS" w:hAnsi="Arial"/>
              </w:rPr>
            </w:pPr>
          </w:p>
        </w:tc>
        <w:tc>
          <w:tcPr>
            <w:tcW w:w="1080" w:type="dxa"/>
            <w:shd w:val="clear" w:color="auto" w:fill="auto"/>
          </w:tcPr>
          <w:p w14:paraId="61C3B38A" w14:textId="77777777" w:rsidR="00044909" w:rsidRPr="00E91314" w:rsidRDefault="00044909" w:rsidP="00521A56">
            <w:pPr>
              <w:rPr>
                <w:rFonts w:ascii="Arial" w:eastAsia="Arial Unicode MS" w:hAnsi="Arial"/>
              </w:rPr>
            </w:pPr>
          </w:p>
        </w:tc>
        <w:tc>
          <w:tcPr>
            <w:tcW w:w="1160" w:type="dxa"/>
            <w:shd w:val="clear" w:color="auto" w:fill="auto"/>
          </w:tcPr>
          <w:p w14:paraId="2BCBB290" w14:textId="77777777" w:rsidR="00044909" w:rsidRPr="00E91314" w:rsidRDefault="00044909" w:rsidP="00521A56">
            <w:pPr>
              <w:rPr>
                <w:rFonts w:ascii="Arial" w:eastAsia="Arial Unicode MS" w:hAnsi="Arial"/>
              </w:rPr>
            </w:pPr>
          </w:p>
        </w:tc>
      </w:tr>
      <w:tr w:rsidR="00044909" w:rsidRPr="00E91314" w14:paraId="04551A6A" w14:textId="77777777" w:rsidTr="00C53A3A">
        <w:trPr>
          <w:trHeight w:val="217"/>
        </w:trPr>
        <w:tc>
          <w:tcPr>
            <w:tcW w:w="2545" w:type="dxa"/>
            <w:gridSpan w:val="2"/>
          </w:tcPr>
          <w:p w14:paraId="26A31D72"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5AAD5EC7" w14:textId="77777777" w:rsidR="00044909" w:rsidRPr="00E91314" w:rsidRDefault="00044909" w:rsidP="003247C2">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4819D341" w14:textId="77777777" w:rsidR="00044909" w:rsidRPr="00E91314" w:rsidRDefault="00044909"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21CA5216"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69BBD7ED"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6657994E"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9A128FE" w14:textId="77777777" w:rsidR="00044909" w:rsidRPr="00E91314" w:rsidRDefault="00044909" w:rsidP="00521A56">
            <w:pPr>
              <w:rPr>
                <w:rFonts w:eastAsia="Arial Unicode MS"/>
              </w:rPr>
            </w:pPr>
          </w:p>
        </w:tc>
        <w:tc>
          <w:tcPr>
            <w:tcW w:w="1920" w:type="dxa"/>
          </w:tcPr>
          <w:p w14:paraId="46AE6214"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AF56FE2" w14:textId="77777777" w:rsidR="00044909" w:rsidRPr="00E91314" w:rsidRDefault="00044909" w:rsidP="00521A56">
            <w:pPr>
              <w:rPr>
                <w:rFonts w:ascii="Arial" w:eastAsia="Arial Unicode MS" w:hAnsi="Arial"/>
              </w:rPr>
            </w:pPr>
          </w:p>
        </w:tc>
        <w:tc>
          <w:tcPr>
            <w:tcW w:w="1080" w:type="dxa"/>
            <w:shd w:val="clear" w:color="auto" w:fill="auto"/>
          </w:tcPr>
          <w:p w14:paraId="24D20A0B" w14:textId="77777777" w:rsidR="00044909" w:rsidRPr="00E91314" w:rsidRDefault="00044909" w:rsidP="00521A56">
            <w:pPr>
              <w:rPr>
                <w:rFonts w:ascii="Arial" w:eastAsia="Arial Unicode MS" w:hAnsi="Arial"/>
              </w:rPr>
            </w:pPr>
          </w:p>
        </w:tc>
        <w:tc>
          <w:tcPr>
            <w:tcW w:w="1160" w:type="dxa"/>
            <w:shd w:val="clear" w:color="auto" w:fill="auto"/>
          </w:tcPr>
          <w:p w14:paraId="28D812C7" w14:textId="77777777" w:rsidR="00044909" w:rsidRPr="00E91314" w:rsidRDefault="00044909" w:rsidP="00521A56">
            <w:pPr>
              <w:rPr>
                <w:rFonts w:ascii="Arial" w:eastAsia="Arial Unicode MS" w:hAnsi="Arial"/>
              </w:rPr>
            </w:pPr>
          </w:p>
        </w:tc>
      </w:tr>
      <w:tr w:rsidR="00044909" w:rsidRPr="00E91314" w14:paraId="7D2E30E3" w14:textId="77777777" w:rsidTr="00C53A3A">
        <w:trPr>
          <w:trHeight w:val="217"/>
        </w:trPr>
        <w:tc>
          <w:tcPr>
            <w:tcW w:w="2545" w:type="dxa"/>
            <w:gridSpan w:val="2"/>
          </w:tcPr>
          <w:p w14:paraId="4FE2F7E0"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514C1C06" w14:textId="77777777" w:rsidR="00044909" w:rsidRPr="00E91314" w:rsidRDefault="00044909" w:rsidP="003247C2">
            <w:pPr>
              <w:rPr>
                <w:rFonts w:eastAsia="Arial Unicode MS"/>
              </w:rPr>
            </w:pPr>
            <w:r w:rsidRPr="00E91314">
              <w:rPr>
                <w:rFonts w:eastAsia="Arial Unicode MS"/>
              </w:rPr>
              <w:t xml:space="preserve">Inmatningsvalidering </w:t>
            </w:r>
          </w:p>
          <w:p w14:paraId="6FDBEF3D" w14:textId="77777777" w:rsidR="00044909" w:rsidRPr="00E91314" w:rsidRDefault="00044909" w:rsidP="003247C2">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6375E7ED"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3D4F572C"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27D0184A"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5409889" w14:textId="77777777" w:rsidR="00044909" w:rsidRPr="00E91314" w:rsidRDefault="00044909" w:rsidP="00521A56">
            <w:pPr>
              <w:rPr>
                <w:rFonts w:eastAsia="Arial Unicode MS"/>
              </w:rPr>
            </w:pPr>
          </w:p>
        </w:tc>
        <w:tc>
          <w:tcPr>
            <w:tcW w:w="1920" w:type="dxa"/>
          </w:tcPr>
          <w:p w14:paraId="4A28AED0"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5C742E6" w14:textId="77777777" w:rsidR="00044909" w:rsidRPr="00E91314" w:rsidRDefault="00044909" w:rsidP="00521A56">
            <w:pPr>
              <w:rPr>
                <w:rFonts w:ascii="Arial" w:eastAsia="Arial Unicode MS" w:hAnsi="Arial"/>
              </w:rPr>
            </w:pPr>
          </w:p>
        </w:tc>
        <w:tc>
          <w:tcPr>
            <w:tcW w:w="1080" w:type="dxa"/>
            <w:shd w:val="clear" w:color="auto" w:fill="auto"/>
          </w:tcPr>
          <w:p w14:paraId="185E2329" w14:textId="77777777" w:rsidR="00044909" w:rsidRPr="00E91314" w:rsidRDefault="00044909" w:rsidP="00521A56">
            <w:pPr>
              <w:rPr>
                <w:rFonts w:ascii="Arial" w:eastAsia="Arial Unicode MS" w:hAnsi="Arial"/>
              </w:rPr>
            </w:pPr>
          </w:p>
        </w:tc>
        <w:tc>
          <w:tcPr>
            <w:tcW w:w="1160" w:type="dxa"/>
            <w:shd w:val="clear" w:color="auto" w:fill="auto"/>
          </w:tcPr>
          <w:p w14:paraId="6E7798CF" w14:textId="77777777" w:rsidR="00044909" w:rsidRPr="00E91314" w:rsidRDefault="00044909" w:rsidP="00521A56">
            <w:pPr>
              <w:rPr>
                <w:rFonts w:ascii="Arial" w:eastAsia="Arial Unicode MS" w:hAnsi="Arial"/>
              </w:rPr>
            </w:pPr>
          </w:p>
        </w:tc>
      </w:tr>
      <w:tr w:rsidR="00044909" w:rsidRPr="00E91314" w14:paraId="764E8630" w14:textId="77777777" w:rsidTr="00C53A3A">
        <w:trPr>
          <w:trHeight w:val="217"/>
        </w:trPr>
        <w:tc>
          <w:tcPr>
            <w:tcW w:w="2545" w:type="dxa"/>
            <w:gridSpan w:val="2"/>
          </w:tcPr>
          <w:p w14:paraId="70165FAF"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2561BA15" w14:textId="77777777" w:rsidR="00044909" w:rsidRPr="00E91314" w:rsidRDefault="00044909" w:rsidP="003247C2">
            <w:pPr>
              <w:rPr>
                <w:rFonts w:eastAsia="Arial Unicode MS"/>
              </w:rPr>
            </w:pPr>
            <w:r w:rsidRPr="00E91314">
              <w:rPr>
                <w:rFonts w:eastAsia="Arial Unicode MS"/>
              </w:rPr>
              <w:t xml:space="preserve">Specificerar giltiga intervall för inmatning. </w:t>
            </w:r>
          </w:p>
          <w:p w14:paraId="312C74B2" w14:textId="77777777" w:rsidR="00044909" w:rsidRPr="00E963D8" w:rsidRDefault="00044909" w:rsidP="003247C2">
            <w:pPr>
              <w:rPr>
                <w:rFonts w:eastAsia="Arial Unicode MS"/>
                <w:lang w:val="en-US"/>
              </w:rPr>
            </w:pPr>
            <w:r w:rsidRPr="00E963D8">
              <w:rPr>
                <w:rFonts w:eastAsia="Arial Unicode MS"/>
                <w:lang w:val="en-US"/>
              </w:rPr>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1185ABEE" w14:textId="77777777" w:rsidR="00044909" w:rsidRPr="00E91314" w:rsidRDefault="00044909" w:rsidP="00521A56">
            <w:pPr>
              <w:rPr>
                <w:rFonts w:eastAsia="Arial Unicode MS"/>
              </w:rPr>
            </w:pPr>
            <w:proofErr w:type="spellStart"/>
            <w:r w:rsidRPr="00E91314">
              <w:rPr>
                <w:rFonts w:eastAsia="Arial Unicode MS"/>
              </w:rPr>
              <w:lastRenderedPageBreak/>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kontroll. Ange värde för temperatur </w:t>
            </w:r>
            <w:r w:rsidRPr="00E91314">
              <w:rPr>
                <w:rFonts w:eastAsia="Arial Unicode MS"/>
              </w:rPr>
              <w:br/>
              <w:t>35-40.</w:t>
            </w:r>
          </w:p>
        </w:tc>
        <w:tc>
          <w:tcPr>
            <w:tcW w:w="1140" w:type="dxa"/>
          </w:tcPr>
          <w:p w14:paraId="50218614" w14:textId="77777777" w:rsidR="00044909" w:rsidRPr="00E91314" w:rsidRDefault="00044909" w:rsidP="00521A56">
            <w:pPr>
              <w:rPr>
                <w:rFonts w:eastAsia="Arial Unicode MS"/>
              </w:rPr>
            </w:pPr>
            <w:proofErr w:type="spellStart"/>
            <w:r w:rsidRPr="00E91314">
              <w:rPr>
                <w:rFonts w:eastAsia="Arial Unicode MS"/>
              </w:rPr>
              <w:lastRenderedPageBreak/>
              <w:t>VÄ</w:t>
            </w:r>
            <w:proofErr w:type="spellEnd"/>
          </w:p>
        </w:tc>
        <w:tc>
          <w:tcPr>
            <w:tcW w:w="717" w:type="dxa"/>
          </w:tcPr>
          <w:p w14:paraId="31218515"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DFB4BF8" w14:textId="77777777" w:rsidR="00044909" w:rsidRPr="00E91314" w:rsidRDefault="00044909" w:rsidP="00521A56">
            <w:pPr>
              <w:rPr>
                <w:rFonts w:eastAsia="Arial Unicode MS"/>
              </w:rPr>
            </w:pPr>
          </w:p>
        </w:tc>
        <w:tc>
          <w:tcPr>
            <w:tcW w:w="1920" w:type="dxa"/>
          </w:tcPr>
          <w:p w14:paraId="5C9E6506" w14:textId="77777777" w:rsidR="00044909" w:rsidRPr="00E91314" w:rsidRDefault="00044909" w:rsidP="00521A56">
            <w:pPr>
              <w:rPr>
                <w:rFonts w:ascii="Arial" w:eastAsia="Arial Unicode MS" w:hAnsi="Arial"/>
              </w:rPr>
            </w:pPr>
          </w:p>
        </w:tc>
        <w:tc>
          <w:tcPr>
            <w:tcW w:w="1200" w:type="dxa"/>
            <w:shd w:val="clear" w:color="auto" w:fill="auto"/>
          </w:tcPr>
          <w:p w14:paraId="439681CE" w14:textId="77777777" w:rsidR="00044909" w:rsidRPr="00E91314" w:rsidRDefault="00044909" w:rsidP="00521A56">
            <w:pPr>
              <w:rPr>
                <w:rFonts w:ascii="Arial" w:eastAsia="Arial Unicode MS" w:hAnsi="Arial"/>
              </w:rPr>
            </w:pPr>
          </w:p>
        </w:tc>
        <w:tc>
          <w:tcPr>
            <w:tcW w:w="1080" w:type="dxa"/>
            <w:shd w:val="clear" w:color="auto" w:fill="auto"/>
          </w:tcPr>
          <w:p w14:paraId="7FFE8184" w14:textId="77777777" w:rsidR="00044909" w:rsidRPr="00E91314" w:rsidRDefault="00044909" w:rsidP="00521A56">
            <w:pPr>
              <w:rPr>
                <w:rFonts w:ascii="Arial" w:eastAsia="Arial Unicode MS" w:hAnsi="Arial"/>
              </w:rPr>
            </w:pPr>
          </w:p>
        </w:tc>
        <w:tc>
          <w:tcPr>
            <w:tcW w:w="1160" w:type="dxa"/>
            <w:shd w:val="clear" w:color="auto" w:fill="auto"/>
          </w:tcPr>
          <w:p w14:paraId="61BBA24E" w14:textId="77777777" w:rsidR="00044909" w:rsidRPr="00E91314" w:rsidRDefault="00044909" w:rsidP="00521A56">
            <w:pPr>
              <w:rPr>
                <w:rFonts w:ascii="Arial" w:eastAsia="Arial Unicode MS" w:hAnsi="Arial"/>
              </w:rPr>
            </w:pPr>
          </w:p>
        </w:tc>
      </w:tr>
      <w:tr w:rsidR="00044909" w:rsidRPr="00E91314" w14:paraId="4A358AE5" w14:textId="77777777" w:rsidTr="00C53A3A">
        <w:trPr>
          <w:trHeight w:val="217"/>
        </w:trPr>
        <w:tc>
          <w:tcPr>
            <w:tcW w:w="2545" w:type="dxa"/>
            <w:gridSpan w:val="2"/>
          </w:tcPr>
          <w:p w14:paraId="3D7EE94E" w14:textId="77777777" w:rsidR="00044909" w:rsidRDefault="00044909" w:rsidP="00521A56">
            <w:pPr>
              <w:rPr>
                <w:rFonts w:eastAsia="Arial Unicode MS"/>
              </w:rPr>
            </w:pPr>
            <w:proofErr w:type="spellStart"/>
            <w:r>
              <w:rPr>
                <w:rFonts w:eastAsia="Arial Unicode MS"/>
              </w:rPr>
              <w:lastRenderedPageBreak/>
              <w:t>Code</w:t>
            </w:r>
            <w:proofErr w:type="spellEnd"/>
            <w:r>
              <w:rPr>
                <w:rFonts w:eastAsia="Arial Unicode MS"/>
              </w:rPr>
              <w:t xml:space="preserve">/id </w:t>
            </w:r>
          </w:p>
          <w:p w14:paraId="48C93791" w14:textId="77777777" w:rsidR="00044909" w:rsidRPr="00E91314" w:rsidRDefault="00044909" w:rsidP="00521A56">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6A659488" w14:textId="77777777" w:rsidR="00044909" w:rsidRPr="00E91314" w:rsidRDefault="00044909" w:rsidP="00A0360C">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560023F6" w14:textId="77777777" w:rsidR="00044909" w:rsidRPr="00E91314" w:rsidRDefault="00044909" w:rsidP="00521A56">
            <w:pPr>
              <w:rPr>
                <w:rFonts w:eastAsia="Arial Unicode MS"/>
              </w:rPr>
            </w:pPr>
            <w:r>
              <w:rPr>
                <w:rFonts w:eastAsia="Arial Unicode MS"/>
              </w:rPr>
              <w:t>II</w:t>
            </w:r>
          </w:p>
        </w:tc>
        <w:tc>
          <w:tcPr>
            <w:tcW w:w="717" w:type="dxa"/>
          </w:tcPr>
          <w:p w14:paraId="5E706630"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190D26C4" w14:textId="77777777" w:rsidR="00044909" w:rsidRPr="00E91314" w:rsidRDefault="00044909" w:rsidP="00521A56">
            <w:pPr>
              <w:rPr>
                <w:rFonts w:eastAsia="Arial Unicode MS"/>
              </w:rPr>
            </w:pPr>
            <w:r>
              <w:rPr>
                <w:rFonts w:eastAsia="Arial Unicode MS"/>
              </w:rPr>
              <w:t>Länk till objekt</w:t>
            </w:r>
          </w:p>
        </w:tc>
        <w:tc>
          <w:tcPr>
            <w:tcW w:w="1920" w:type="dxa"/>
          </w:tcPr>
          <w:p w14:paraId="2894F330" w14:textId="77777777" w:rsidR="00044909" w:rsidRPr="00E91314" w:rsidRDefault="00044909" w:rsidP="00521A56">
            <w:pPr>
              <w:rPr>
                <w:rFonts w:ascii="Arial" w:eastAsia="Arial Unicode MS" w:hAnsi="Arial"/>
              </w:rPr>
            </w:pPr>
          </w:p>
        </w:tc>
        <w:tc>
          <w:tcPr>
            <w:tcW w:w="1200" w:type="dxa"/>
            <w:shd w:val="clear" w:color="auto" w:fill="auto"/>
          </w:tcPr>
          <w:p w14:paraId="754244F0" w14:textId="77777777" w:rsidR="00044909" w:rsidRPr="00E91314" w:rsidRDefault="00044909" w:rsidP="00521A56">
            <w:pPr>
              <w:rPr>
                <w:rFonts w:ascii="Arial" w:eastAsia="Arial Unicode MS" w:hAnsi="Arial"/>
              </w:rPr>
            </w:pPr>
          </w:p>
        </w:tc>
        <w:tc>
          <w:tcPr>
            <w:tcW w:w="1080" w:type="dxa"/>
            <w:shd w:val="clear" w:color="auto" w:fill="auto"/>
          </w:tcPr>
          <w:p w14:paraId="0A5B967D" w14:textId="77777777" w:rsidR="00044909" w:rsidRPr="00E91314" w:rsidRDefault="00044909" w:rsidP="00521A56">
            <w:pPr>
              <w:rPr>
                <w:rFonts w:ascii="Arial" w:eastAsia="Arial Unicode MS" w:hAnsi="Arial"/>
              </w:rPr>
            </w:pPr>
          </w:p>
        </w:tc>
        <w:tc>
          <w:tcPr>
            <w:tcW w:w="1160" w:type="dxa"/>
            <w:shd w:val="clear" w:color="auto" w:fill="auto"/>
          </w:tcPr>
          <w:p w14:paraId="76A8F114" w14:textId="77777777" w:rsidR="00044909" w:rsidRPr="00E91314" w:rsidRDefault="00044909" w:rsidP="00521A56">
            <w:pPr>
              <w:rPr>
                <w:rFonts w:ascii="Arial" w:eastAsia="Arial Unicode MS" w:hAnsi="Arial"/>
              </w:rPr>
            </w:pPr>
          </w:p>
        </w:tc>
      </w:tr>
      <w:tr w:rsidR="00044909" w:rsidRPr="00E91314" w14:paraId="0FF485CF" w14:textId="77777777" w:rsidTr="00C53A3A">
        <w:trPr>
          <w:trHeight w:val="217"/>
        </w:trPr>
        <w:tc>
          <w:tcPr>
            <w:tcW w:w="2545" w:type="dxa"/>
            <w:gridSpan w:val="2"/>
          </w:tcPr>
          <w:p w14:paraId="031E4C23" w14:textId="77777777" w:rsidR="00044909" w:rsidRPr="00E91314" w:rsidRDefault="00044909" w:rsidP="00521A56">
            <w:pPr>
              <w:rPr>
                <w:rFonts w:eastAsia="Arial Unicode MS"/>
              </w:rPr>
            </w:pPr>
            <w:r w:rsidRPr="00E91314">
              <w:rPr>
                <w:rFonts w:eastAsia="Arial Unicode MS"/>
              </w:rPr>
              <w:t>Svarsalternativ/id</w:t>
            </w:r>
          </w:p>
          <w:p w14:paraId="3C5B7F21"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1D28F979" w14:textId="77777777" w:rsidR="00044909" w:rsidRPr="00E91314" w:rsidRDefault="00044909" w:rsidP="00521A56">
            <w:pPr>
              <w:rPr>
                <w:rFonts w:eastAsia="Arial Unicode MS"/>
              </w:rPr>
            </w:pPr>
            <w:r w:rsidRPr="00E91314">
              <w:rPr>
                <w:rFonts w:eastAsia="Arial Unicode MS"/>
              </w:rPr>
              <w:t>Koppling till klass för svarsalternativ.</w:t>
            </w:r>
          </w:p>
        </w:tc>
        <w:tc>
          <w:tcPr>
            <w:tcW w:w="1140" w:type="dxa"/>
          </w:tcPr>
          <w:p w14:paraId="47F75153" w14:textId="77777777" w:rsidR="00044909" w:rsidRPr="00E91314" w:rsidRDefault="00044909" w:rsidP="00521A56">
            <w:pPr>
              <w:rPr>
                <w:rFonts w:eastAsia="Arial Unicode MS"/>
              </w:rPr>
            </w:pPr>
            <w:r w:rsidRPr="00E91314">
              <w:rPr>
                <w:rFonts w:eastAsia="Arial Unicode MS"/>
              </w:rPr>
              <w:t>II</w:t>
            </w:r>
          </w:p>
        </w:tc>
        <w:tc>
          <w:tcPr>
            <w:tcW w:w="717" w:type="dxa"/>
          </w:tcPr>
          <w:p w14:paraId="75F7CA18"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3E10FEF8"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2D123A80" w14:textId="77777777" w:rsidR="00044909" w:rsidRPr="00E91314" w:rsidRDefault="00044909" w:rsidP="00521A56">
            <w:pPr>
              <w:rPr>
                <w:rFonts w:ascii="Arial" w:eastAsia="Arial Unicode MS" w:hAnsi="Arial"/>
              </w:rPr>
            </w:pPr>
          </w:p>
        </w:tc>
        <w:tc>
          <w:tcPr>
            <w:tcW w:w="1200" w:type="dxa"/>
            <w:shd w:val="clear" w:color="auto" w:fill="auto"/>
          </w:tcPr>
          <w:p w14:paraId="2F5B0223" w14:textId="77777777" w:rsidR="00044909" w:rsidRPr="00E91314" w:rsidRDefault="00044909" w:rsidP="00521A56">
            <w:pPr>
              <w:rPr>
                <w:rFonts w:ascii="Arial" w:eastAsia="Arial Unicode MS" w:hAnsi="Arial"/>
              </w:rPr>
            </w:pPr>
          </w:p>
        </w:tc>
        <w:tc>
          <w:tcPr>
            <w:tcW w:w="1080" w:type="dxa"/>
            <w:shd w:val="clear" w:color="auto" w:fill="auto"/>
          </w:tcPr>
          <w:p w14:paraId="516DD70C" w14:textId="77777777" w:rsidR="00044909" w:rsidRPr="00E91314" w:rsidRDefault="00044909" w:rsidP="00521A56">
            <w:pPr>
              <w:rPr>
                <w:rFonts w:ascii="Arial" w:eastAsia="Arial Unicode MS" w:hAnsi="Arial"/>
              </w:rPr>
            </w:pPr>
          </w:p>
        </w:tc>
        <w:tc>
          <w:tcPr>
            <w:tcW w:w="1160" w:type="dxa"/>
            <w:shd w:val="clear" w:color="auto" w:fill="auto"/>
          </w:tcPr>
          <w:p w14:paraId="7DDFDB7F" w14:textId="77777777" w:rsidR="00044909" w:rsidRPr="00E91314" w:rsidRDefault="00044909" w:rsidP="00521A56">
            <w:pPr>
              <w:rPr>
                <w:rFonts w:ascii="Arial" w:eastAsia="Arial Unicode MS" w:hAnsi="Arial"/>
              </w:rPr>
            </w:pPr>
          </w:p>
        </w:tc>
      </w:tr>
      <w:tr w:rsidR="00044909" w:rsidRPr="00E91314" w14:paraId="4AEEBD26" w14:textId="77777777" w:rsidTr="00C53A3A">
        <w:trPr>
          <w:trHeight w:val="217"/>
        </w:trPr>
        <w:tc>
          <w:tcPr>
            <w:tcW w:w="2545" w:type="dxa"/>
            <w:gridSpan w:val="2"/>
          </w:tcPr>
          <w:p w14:paraId="32BE149E" w14:textId="77777777" w:rsidR="00044909" w:rsidRPr="00E91314" w:rsidRDefault="00044909" w:rsidP="00521A56">
            <w:pPr>
              <w:rPr>
                <w:rFonts w:eastAsia="Arial Unicode MS"/>
              </w:rPr>
            </w:pPr>
            <w:r w:rsidRPr="00E91314">
              <w:rPr>
                <w:rFonts w:eastAsia="Arial Unicode MS"/>
              </w:rPr>
              <w:t>Svar/id</w:t>
            </w:r>
          </w:p>
          <w:p w14:paraId="4129B0A3"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w:t>
            </w:r>
            <w:proofErr w:type="spellEnd"/>
            <w:r w:rsidRPr="00E91314">
              <w:rPr>
                <w:rFonts w:eastAsia="Arial Unicode MS"/>
              </w:rPr>
              <w:t>)</w:t>
            </w:r>
          </w:p>
        </w:tc>
        <w:tc>
          <w:tcPr>
            <w:tcW w:w="3410" w:type="dxa"/>
          </w:tcPr>
          <w:p w14:paraId="776A42BD" w14:textId="77777777" w:rsidR="00044909" w:rsidRPr="00E91314" w:rsidRDefault="00044909" w:rsidP="00521A56">
            <w:pPr>
              <w:rPr>
                <w:rFonts w:eastAsia="Arial Unicode MS"/>
              </w:rPr>
            </w:pPr>
            <w:r w:rsidRPr="00E91314">
              <w:rPr>
                <w:rFonts w:eastAsia="Arial Unicode MS"/>
              </w:rPr>
              <w:t>Koppling till klass för patientens svar.</w:t>
            </w:r>
          </w:p>
        </w:tc>
        <w:tc>
          <w:tcPr>
            <w:tcW w:w="1140" w:type="dxa"/>
          </w:tcPr>
          <w:p w14:paraId="428F5195" w14:textId="77777777" w:rsidR="00044909" w:rsidRPr="00E91314" w:rsidRDefault="00044909" w:rsidP="00521A56">
            <w:pPr>
              <w:rPr>
                <w:rFonts w:eastAsia="Arial Unicode MS"/>
              </w:rPr>
            </w:pPr>
            <w:r w:rsidRPr="00E91314">
              <w:rPr>
                <w:rFonts w:eastAsia="Arial Unicode MS"/>
              </w:rPr>
              <w:t>II</w:t>
            </w:r>
          </w:p>
        </w:tc>
        <w:tc>
          <w:tcPr>
            <w:tcW w:w="717" w:type="dxa"/>
          </w:tcPr>
          <w:p w14:paraId="0F39A3F6"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153DE3F"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7981F478" w14:textId="77777777" w:rsidR="00044909" w:rsidRPr="00E91314" w:rsidRDefault="00044909" w:rsidP="00521A56">
            <w:pPr>
              <w:rPr>
                <w:rFonts w:ascii="Arial" w:eastAsia="Arial Unicode MS" w:hAnsi="Arial"/>
              </w:rPr>
            </w:pPr>
          </w:p>
        </w:tc>
        <w:tc>
          <w:tcPr>
            <w:tcW w:w="1200" w:type="dxa"/>
            <w:shd w:val="clear" w:color="auto" w:fill="auto"/>
          </w:tcPr>
          <w:p w14:paraId="098C9AC8" w14:textId="77777777" w:rsidR="00044909" w:rsidRPr="00E91314" w:rsidRDefault="00044909" w:rsidP="00521A56">
            <w:pPr>
              <w:rPr>
                <w:rFonts w:ascii="Arial" w:eastAsia="Arial Unicode MS" w:hAnsi="Arial"/>
              </w:rPr>
            </w:pPr>
          </w:p>
        </w:tc>
        <w:tc>
          <w:tcPr>
            <w:tcW w:w="1080" w:type="dxa"/>
            <w:shd w:val="clear" w:color="auto" w:fill="auto"/>
          </w:tcPr>
          <w:p w14:paraId="721A8F71" w14:textId="77777777" w:rsidR="00044909" w:rsidRPr="00E91314" w:rsidRDefault="00044909" w:rsidP="00521A56">
            <w:pPr>
              <w:rPr>
                <w:rFonts w:ascii="Arial" w:eastAsia="Arial Unicode MS" w:hAnsi="Arial"/>
              </w:rPr>
            </w:pPr>
          </w:p>
        </w:tc>
        <w:tc>
          <w:tcPr>
            <w:tcW w:w="1160" w:type="dxa"/>
            <w:shd w:val="clear" w:color="auto" w:fill="auto"/>
          </w:tcPr>
          <w:p w14:paraId="7FFDE95E" w14:textId="77777777" w:rsidR="00044909" w:rsidRPr="00E91314" w:rsidRDefault="00044909" w:rsidP="00521A56">
            <w:pPr>
              <w:rPr>
                <w:rFonts w:ascii="Arial" w:eastAsia="Arial Unicode MS" w:hAnsi="Arial"/>
              </w:rPr>
            </w:pPr>
          </w:p>
        </w:tc>
      </w:tr>
      <w:tr w:rsidR="00044909" w:rsidRPr="00E91314" w14:paraId="1880B560" w14:textId="77777777" w:rsidTr="00C53A3A">
        <w:trPr>
          <w:trHeight w:val="217"/>
        </w:trPr>
        <w:tc>
          <w:tcPr>
            <w:tcW w:w="2545" w:type="dxa"/>
            <w:gridSpan w:val="2"/>
          </w:tcPr>
          <w:p w14:paraId="43DB3A57" w14:textId="77777777" w:rsidR="00044909" w:rsidRPr="00E91314" w:rsidRDefault="00044909" w:rsidP="00521A56">
            <w:pPr>
              <w:rPr>
                <w:rFonts w:eastAsia="Arial Unicode MS"/>
              </w:rPr>
            </w:pPr>
          </w:p>
        </w:tc>
        <w:tc>
          <w:tcPr>
            <w:tcW w:w="3410" w:type="dxa"/>
          </w:tcPr>
          <w:p w14:paraId="4C59E5C9" w14:textId="77777777" w:rsidR="00044909" w:rsidRPr="00E91314" w:rsidRDefault="00044909" w:rsidP="00521A56">
            <w:pPr>
              <w:rPr>
                <w:rFonts w:eastAsia="Arial Unicode MS"/>
              </w:rPr>
            </w:pPr>
          </w:p>
        </w:tc>
        <w:tc>
          <w:tcPr>
            <w:tcW w:w="1140" w:type="dxa"/>
          </w:tcPr>
          <w:p w14:paraId="2FD1231E" w14:textId="77777777" w:rsidR="00044909" w:rsidRPr="00E91314" w:rsidRDefault="00044909" w:rsidP="00521A56">
            <w:pPr>
              <w:rPr>
                <w:rFonts w:eastAsia="Arial Unicode MS"/>
              </w:rPr>
            </w:pPr>
          </w:p>
        </w:tc>
        <w:tc>
          <w:tcPr>
            <w:tcW w:w="717" w:type="dxa"/>
          </w:tcPr>
          <w:p w14:paraId="053CFA3D" w14:textId="77777777" w:rsidR="00044909" w:rsidRPr="00E91314" w:rsidRDefault="00044909" w:rsidP="00521A56">
            <w:pPr>
              <w:rPr>
                <w:rFonts w:eastAsia="Arial Unicode MS"/>
              </w:rPr>
            </w:pPr>
          </w:p>
        </w:tc>
        <w:tc>
          <w:tcPr>
            <w:tcW w:w="1803" w:type="dxa"/>
          </w:tcPr>
          <w:p w14:paraId="0F589C74" w14:textId="77777777" w:rsidR="00044909" w:rsidRPr="00E91314" w:rsidRDefault="00044909" w:rsidP="00521A56">
            <w:pPr>
              <w:rPr>
                <w:rFonts w:eastAsia="Arial Unicode MS"/>
              </w:rPr>
            </w:pPr>
          </w:p>
        </w:tc>
        <w:tc>
          <w:tcPr>
            <w:tcW w:w="1920" w:type="dxa"/>
          </w:tcPr>
          <w:p w14:paraId="5576BAA6" w14:textId="77777777" w:rsidR="00044909" w:rsidRPr="00E91314" w:rsidRDefault="00044909" w:rsidP="00521A56">
            <w:pPr>
              <w:rPr>
                <w:rFonts w:ascii="Arial" w:eastAsia="Arial Unicode MS" w:hAnsi="Arial"/>
              </w:rPr>
            </w:pPr>
          </w:p>
        </w:tc>
        <w:tc>
          <w:tcPr>
            <w:tcW w:w="1200" w:type="dxa"/>
            <w:shd w:val="clear" w:color="auto" w:fill="auto"/>
          </w:tcPr>
          <w:p w14:paraId="46E34819" w14:textId="77777777" w:rsidR="00044909" w:rsidRPr="00E91314" w:rsidRDefault="00044909" w:rsidP="00521A56">
            <w:pPr>
              <w:rPr>
                <w:rFonts w:ascii="Arial" w:eastAsia="Arial Unicode MS" w:hAnsi="Arial"/>
              </w:rPr>
            </w:pPr>
          </w:p>
        </w:tc>
        <w:tc>
          <w:tcPr>
            <w:tcW w:w="1080" w:type="dxa"/>
            <w:shd w:val="clear" w:color="auto" w:fill="auto"/>
          </w:tcPr>
          <w:p w14:paraId="1851C019" w14:textId="77777777" w:rsidR="00044909" w:rsidRPr="00E91314" w:rsidRDefault="00044909" w:rsidP="00521A56">
            <w:pPr>
              <w:rPr>
                <w:rFonts w:ascii="Arial" w:eastAsia="Arial Unicode MS" w:hAnsi="Arial"/>
              </w:rPr>
            </w:pPr>
          </w:p>
        </w:tc>
        <w:tc>
          <w:tcPr>
            <w:tcW w:w="1160" w:type="dxa"/>
            <w:shd w:val="clear" w:color="auto" w:fill="auto"/>
          </w:tcPr>
          <w:p w14:paraId="134350D5" w14:textId="77777777" w:rsidR="00044909" w:rsidRPr="00E91314" w:rsidRDefault="00044909" w:rsidP="00521A56">
            <w:pPr>
              <w:rPr>
                <w:rFonts w:ascii="Arial" w:eastAsia="Arial Unicode MS" w:hAnsi="Arial"/>
              </w:rPr>
            </w:pPr>
          </w:p>
        </w:tc>
      </w:tr>
      <w:tr w:rsidR="00044909" w:rsidRPr="00E91314" w14:paraId="4780FAB7" w14:textId="77777777" w:rsidTr="00C53A3A">
        <w:trPr>
          <w:trHeight w:val="217"/>
        </w:trPr>
        <w:tc>
          <w:tcPr>
            <w:tcW w:w="2545" w:type="dxa"/>
            <w:gridSpan w:val="2"/>
          </w:tcPr>
          <w:p w14:paraId="1CBAEDFB" w14:textId="77777777" w:rsidR="00044909" w:rsidRPr="00E91314" w:rsidRDefault="00044909" w:rsidP="00521A56">
            <w:pPr>
              <w:rPr>
                <w:rFonts w:eastAsia="Arial Unicode MS"/>
              </w:rPr>
            </w:pPr>
          </w:p>
        </w:tc>
        <w:tc>
          <w:tcPr>
            <w:tcW w:w="3410" w:type="dxa"/>
          </w:tcPr>
          <w:p w14:paraId="4A48824F" w14:textId="77777777" w:rsidR="00044909" w:rsidRPr="00E91314" w:rsidRDefault="00044909" w:rsidP="00521A56">
            <w:pPr>
              <w:rPr>
                <w:rFonts w:eastAsia="Arial Unicode MS"/>
              </w:rPr>
            </w:pPr>
          </w:p>
        </w:tc>
        <w:tc>
          <w:tcPr>
            <w:tcW w:w="1140" w:type="dxa"/>
          </w:tcPr>
          <w:p w14:paraId="5ABBFF84" w14:textId="77777777" w:rsidR="00044909" w:rsidRPr="00E91314" w:rsidRDefault="00044909" w:rsidP="00521A56">
            <w:pPr>
              <w:rPr>
                <w:rFonts w:eastAsia="Arial Unicode MS"/>
              </w:rPr>
            </w:pPr>
          </w:p>
        </w:tc>
        <w:tc>
          <w:tcPr>
            <w:tcW w:w="717" w:type="dxa"/>
          </w:tcPr>
          <w:p w14:paraId="79465D97" w14:textId="77777777" w:rsidR="00044909" w:rsidRPr="00E91314" w:rsidRDefault="00044909" w:rsidP="00521A56">
            <w:pPr>
              <w:rPr>
                <w:rFonts w:eastAsia="Arial Unicode MS"/>
              </w:rPr>
            </w:pPr>
          </w:p>
        </w:tc>
        <w:tc>
          <w:tcPr>
            <w:tcW w:w="1803" w:type="dxa"/>
          </w:tcPr>
          <w:p w14:paraId="1B81669D" w14:textId="77777777" w:rsidR="00044909" w:rsidRPr="00E91314" w:rsidRDefault="00044909" w:rsidP="00521A56">
            <w:pPr>
              <w:rPr>
                <w:rFonts w:eastAsia="Arial Unicode MS"/>
              </w:rPr>
            </w:pPr>
          </w:p>
        </w:tc>
        <w:tc>
          <w:tcPr>
            <w:tcW w:w="1920" w:type="dxa"/>
          </w:tcPr>
          <w:p w14:paraId="4E4A5925" w14:textId="77777777" w:rsidR="00044909" w:rsidRPr="00E91314" w:rsidRDefault="00044909" w:rsidP="00521A56">
            <w:pPr>
              <w:rPr>
                <w:rFonts w:ascii="Arial" w:eastAsia="Arial Unicode MS" w:hAnsi="Arial"/>
              </w:rPr>
            </w:pPr>
          </w:p>
        </w:tc>
        <w:tc>
          <w:tcPr>
            <w:tcW w:w="1200" w:type="dxa"/>
            <w:shd w:val="clear" w:color="auto" w:fill="auto"/>
          </w:tcPr>
          <w:p w14:paraId="154ABE8E" w14:textId="77777777" w:rsidR="00044909" w:rsidRPr="00E91314" w:rsidRDefault="00044909" w:rsidP="00521A56">
            <w:pPr>
              <w:rPr>
                <w:rFonts w:ascii="Arial" w:eastAsia="Arial Unicode MS" w:hAnsi="Arial"/>
              </w:rPr>
            </w:pPr>
          </w:p>
        </w:tc>
        <w:tc>
          <w:tcPr>
            <w:tcW w:w="1080" w:type="dxa"/>
            <w:shd w:val="clear" w:color="auto" w:fill="auto"/>
          </w:tcPr>
          <w:p w14:paraId="6F7D0674" w14:textId="77777777" w:rsidR="00044909" w:rsidRPr="00E91314" w:rsidRDefault="00044909" w:rsidP="00521A56">
            <w:pPr>
              <w:rPr>
                <w:rFonts w:ascii="Arial" w:eastAsia="Arial Unicode MS" w:hAnsi="Arial"/>
              </w:rPr>
            </w:pPr>
          </w:p>
        </w:tc>
        <w:tc>
          <w:tcPr>
            <w:tcW w:w="1160" w:type="dxa"/>
            <w:shd w:val="clear" w:color="auto" w:fill="auto"/>
          </w:tcPr>
          <w:p w14:paraId="2A6D8B2D" w14:textId="77777777" w:rsidR="00044909" w:rsidRPr="00E91314" w:rsidRDefault="00044909" w:rsidP="00521A56">
            <w:pPr>
              <w:rPr>
                <w:rFonts w:ascii="Arial" w:eastAsia="Arial Unicode MS" w:hAnsi="Arial"/>
              </w:rPr>
            </w:pPr>
          </w:p>
        </w:tc>
      </w:tr>
      <w:tr w:rsidR="00044909" w:rsidRPr="00E91314" w14:paraId="0D19227D" w14:textId="77777777" w:rsidTr="00C53A3A">
        <w:trPr>
          <w:gridBefore w:val="1"/>
          <w:wBefore w:w="15" w:type="dxa"/>
          <w:trHeight w:val="217"/>
        </w:trPr>
        <w:tc>
          <w:tcPr>
            <w:tcW w:w="7080" w:type="dxa"/>
            <w:gridSpan w:val="3"/>
            <w:shd w:val="pct25" w:color="auto" w:fill="auto"/>
          </w:tcPr>
          <w:p w14:paraId="3A1F0F41" w14:textId="77777777" w:rsidR="00044909" w:rsidRPr="00E91314" w:rsidRDefault="00044909" w:rsidP="00521A56">
            <w:r w:rsidRPr="00E91314">
              <w:t>Associationer</w:t>
            </w:r>
          </w:p>
        </w:tc>
        <w:tc>
          <w:tcPr>
            <w:tcW w:w="7880" w:type="dxa"/>
            <w:gridSpan w:val="6"/>
            <w:shd w:val="pct25" w:color="auto" w:fill="auto"/>
          </w:tcPr>
          <w:p w14:paraId="5499031C" w14:textId="77777777" w:rsidR="00044909" w:rsidRPr="00E91314" w:rsidRDefault="00044909" w:rsidP="00521A56">
            <w:pPr>
              <w:rPr>
                <w:rFonts w:eastAsia="Arial Unicode MS"/>
              </w:rPr>
            </w:pPr>
            <w:r w:rsidRPr="00E91314">
              <w:t>Beslutsregel</w:t>
            </w:r>
          </w:p>
        </w:tc>
      </w:tr>
      <w:tr w:rsidR="00044909" w:rsidRPr="00E91314" w14:paraId="2368113E" w14:textId="77777777" w:rsidTr="00C53A3A">
        <w:trPr>
          <w:gridBefore w:val="1"/>
          <w:wBefore w:w="15" w:type="dxa"/>
          <w:trHeight w:val="217"/>
        </w:trPr>
        <w:tc>
          <w:tcPr>
            <w:tcW w:w="7080" w:type="dxa"/>
            <w:gridSpan w:val="3"/>
          </w:tcPr>
          <w:p w14:paraId="184CDCAB" w14:textId="77777777" w:rsidR="00044909" w:rsidRPr="00E91314" w:rsidRDefault="00044909"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57BA5BFE" w14:textId="77777777" w:rsidR="00044909" w:rsidRPr="00E91314" w:rsidRDefault="00044909" w:rsidP="00521A56">
            <w:pPr>
              <w:rPr>
                <w:rFonts w:ascii="Arial" w:eastAsia="Arial Unicode MS" w:hAnsi="Arial"/>
                <w:color w:val="000000"/>
              </w:rPr>
            </w:pPr>
          </w:p>
        </w:tc>
      </w:tr>
      <w:tr w:rsidR="00044909" w:rsidRPr="00E91314" w14:paraId="16B7A276" w14:textId="77777777" w:rsidTr="00C53A3A">
        <w:trPr>
          <w:gridBefore w:val="1"/>
          <w:wBefore w:w="15" w:type="dxa"/>
          <w:trHeight w:val="217"/>
        </w:trPr>
        <w:tc>
          <w:tcPr>
            <w:tcW w:w="7080" w:type="dxa"/>
            <w:gridSpan w:val="3"/>
          </w:tcPr>
          <w:p w14:paraId="6A6A3590" w14:textId="77777777" w:rsidR="00044909" w:rsidRPr="00E91314" w:rsidRDefault="00044909" w:rsidP="00C53A3A">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0795BE71" w14:textId="77777777" w:rsidR="00044909" w:rsidRPr="00E91314" w:rsidRDefault="00044909" w:rsidP="00C53A3A">
            <w:pPr>
              <w:rPr>
                <w:rFonts w:ascii="Arial" w:eastAsia="Arial Unicode MS" w:hAnsi="Arial"/>
                <w:color w:val="000000"/>
              </w:rPr>
            </w:pPr>
          </w:p>
        </w:tc>
      </w:tr>
    </w:tbl>
    <w:p w14:paraId="1DE03F31" w14:textId="77777777" w:rsidR="00870854" w:rsidRPr="00E91314" w:rsidRDefault="00870854" w:rsidP="00870854"/>
    <w:p w14:paraId="3EE508BA" w14:textId="77777777" w:rsidR="00870854" w:rsidRPr="00E91314" w:rsidRDefault="00870854" w:rsidP="00870854"/>
    <w:p w14:paraId="738C9DCF" w14:textId="77777777" w:rsidR="00870854" w:rsidRPr="00E91314" w:rsidRDefault="00870854" w:rsidP="00870854"/>
    <w:p w14:paraId="748F1105"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5" w:name="_Toc193243785"/>
      <w:bookmarkStart w:id="146" w:name="_Toc220986036"/>
      <w:r w:rsidRPr="00E91314">
        <w:rPr>
          <w:i/>
          <w:lang w:val="sv-SE"/>
        </w:rPr>
        <w:lastRenderedPageBreak/>
        <w:t>Klass Svarsalternativ (</w:t>
      </w:r>
      <w:proofErr w:type="spellStart"/>
      <w:r w:rsidRPr="00E91314">
        <w:rPr>
          <w:i/>
          <w:lang w:val="sv-SE"/>
        </w:rPr>
        <w:t>AnswerAlternative</w:t>
      </w:r>
      <w:proofErr w:type="spellEnd"/>
      <w:r w:rsidRPr="00E91314">
        <w:rPr>
          <w:i/>
          <w:lang w:val="sv-SE"/>
        </w:rPr>
        <w:t>)</w:t>
      </w:r>
      <w:bookmarkEnd w:id="145"/>
      <w:bookmarkEnd w:id="146"/>
    </w:p>
    <w:p w14:paraId="2F8CF2B7"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4D4820BC" w14:textId="77777777" w:rsidR="00870854" w:rsidRPr="00E91314" w:rsidRDefault="00870854" w:rsidP="00870854">
      <w:pPr>
        <w:spacing w:after="0"/>
      </w:pPr>
    </w:p>
    <w:p w14:paraId="631CA65C" w14:textId="77777777" w:rsidR="00870854" w:rsidRPr="00E91314" w:rsidRDefault="00870854" w:rsidP="00870854">
      <w:pPr>
        <w:spacing w:after="0"/>
      </w:pPr>
      <w:r w:rsidRPr="00E91314">
        <w:t>Exempel:</w:t>
      </w:r>
    </w:p>
    <w:p w14:paraId="5D26FDFF" w14:textId="77777777" w:rsidR="00870854" w:rsidRPr="00E91314" w:rsidRDefault="00870854" w:rsidP="00870854">
      <w:pPr>
        <w:spacing w:after="0"/>
      </w:pPr>
      <w:proofErr w:type="spellStart"/>
      <w:r w:rsidRPr="00E91314">
        <w:t>InputType</w:t>
      </w:r>
      <w:proofErr w:type="spellEnd"/>
      <w:r w:rsidRPr="00E91314">
        <w:t xml:space="preserve"> = checkbox (multivärde)</w:t>
      </w:r>
    </w:p>
    <w:p w14:paraId="3BEB1307"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4445C2E4"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43528C61" w14:textId="77777777" w:rsidR="00870854" w:rsidRPr="00E91314" w:rsidRDefault="00870854" w:rsidP="00870854">
      <w:pPr>
        <w:spacing w:after="0"/>
      </w:pPr>
      <w:r w:rsidRPr="00E91314">
        <w:rPr>
          <w:rFonts w:ascii="MS Gothic" w:eastAsia="MS Gothic" w:hAnsi="MS Gothic"/>
          <w:color w:val="000000"/>
        </w:rPr>
        <w:t>☐ Röd</w:t>
      </w:r>
    </w:p>
    <w:p w14:paraId="50E04020"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2F53E12C" w14:textId="77777777" w:rsidTr="00C53A3A">
        <w:trPr>
          <w:cantSplit/>
          <w:trHeight w:val="376"/>
        </w:trPr>
        <w:tc>
          <w:tcPr>
            <w:tcW w:w="2545" w:type="dxa"/>
            <w:gridSpan w:val="2"/>
            <w:vMerge w:val="restart"/>
            <w:shd w:val="pct25" w:color="auto" w:fill="auto"/>
          </w:tcPr>
          <w:p w14:paraId="4608F220"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03DA20B" w14:textId="77777777" w:rsidR="00870854" w:rsidRPr="00E91314" w:rsidRDefault="00870854" w:rsidP="00521A56">
            <w:r w:rsidRPr="00E91314">
              <w:t>Beskrivning</w:t>
            </w:r>
          </w:p>
        </w:tc>
        <w:tc>
          <w:tcPr>
            <w:tcW w:w="1140" w:type="dxa"/>
            <w:vMerge w:val="restart"/>
            <w:shd w:val="pct25" w:color="auto" w:fill="auto"/>
          </w:tcPr>
          <w:p w14:paraId="377E79D5"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0A14A132"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5478B336"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57FF35D"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8A7FAF9"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31160DC9" w14:textId="77777777" w:rsidTr="00C53A3A">
        <w:trPr>
          <w:cantSplit/>
          <w:trHeight w:val="375"/>
        </w:trPr>
        <w:tc>
          <w:tcPr>
            <w:tcW w:w="2545" w:type="dxa"/>
            <w:gridSpan w:val="2"/>
            <w:vMerge/>
            <w:shd w:val="pct25" w:color="auto" w:fill="auto"/>
          </w:tcPr>
          <w:p w14:paraId="3FF23019" w14:textId="77777777" w:rsidR="00870854" w:rsidRPr="00E91314" w:rsidRDefault="00870854" w:rsidP="00521A56"/>
        </w:tc>
        <w:tc>
          <w:tcPr>
            <w:tcW w:w="3410" w:type="dxa"/>
            <w:vMerge/>
            <w:shd w:val="pct25" w:color="auto" w:fill="auto"/>
          </w:tcPr>
          <w:p w14:paraId="492C0420" w14:textId="77777777" w:rsidR="00870854" w:rsidRPr="00E91314" w:rsidRDefault="00870854" w:rsidP="00521A56"/>
        </w:tc>
        <w:tc>
          <w:tcPr>
            <w:tcW w:w="1140" w:type="dxa"/>
            <w:vMerge/>
            <w:shd w:val="pct25" w:color="auto" w:fill="auto"/>
          </w:tcPr>
          <w:p w14:paraId="38A71FAF" w14:textId="77777777" w:rsidR="00870854" w:rsidRPr="00E91314" w:rsidRDefault="00870854" w:rsidP="00521A56"/>
        </w:tc>
        <w:tc>
          <w:tcPr>
            <w:tcW w:w="720" w:type="dxa"/>
            <w:vMerge/>
            <w:shd w:val="pct25" w:color="auto" w:fill="auto"/>
          </w:tcPr>
          <w:p w14:paraId="7E77512A" w14:textId="77777777" w:rsidR="00870854" w:rsidRPr="00E91314" w:rsidRDefault="00870854" w:rsidP="00521A56"/>
        </w:tc>
        <w:tc>
          <w:tcPr>
            <w:tcW w:w="1800" w:type="dxa"/>
            <w:vMerge/>
            <w:shd w:val="pct25" w:color="auto" w:fill="auto"/>
          </w:tcPr>
          <w:p w14:paraId="4271BB3C" w14:textId="77777777" w:rsidR="00870854" w:rsidRPr="00E91314" w:rsidRDefault="00870854" w:rsidP="00521A56"/>
        </w:tc>
        <w:tc>
          <w:tcPr>
            <w:tcW w:w="1920" w:type="dxa"/>
            <w:vMerge/>
            <w:shd w:val="pct25" w:color="auto" w:fill="auto"/>
          </w:tcPr>
          <w:p w14:paraId="2028B3C2" w14:textId="77777777" w:rsidR="00870854" w:rsidRPr="00E91314" w:rsidRDefault="00870854" w:rsidP="00521A56"/>
        </w:tc>
        <w:tc>
          <w:tcPr>
            <w:tcW w:w="1200" w:type="dxa"/>
            <w:tcBorders>
              <w:bottom w:val="single" w:sz="4" w:space="0" w:color="auto"/>
            </w:tcBorders>
            <w:shd w:val="pct25" w:color="auto" w:fill="auto"/>
          </w:tcPr>
          <w:p w14:paraId="5484CD7A"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5CB9D69"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F6281AF" w14:textId="77777777" w:rsidR="00870854" w:rsidRPr="00E91314" w:rsidRDefault="00870854" w:rsidP="00521A56">
            <w:pPr>
              <w:rPr>
                <w:rFonts w:eastAsia="Arial Unicode MS"/>
              </w:rPr>
            </w:pPr>
          </w:p>
        </w:tc>
      </w:tr>
      <w:tr w:rsidR="00870854" w:rsidRPr="00E91314" w14:paraId="01439B33" w14:textId="77777777" w:rsidTr="00C53A3A">
        <w:trPr>
          <w:trHeight w:val="217"/>
        </w:trPr>
        <w:tc>
          <w:tcPr>
            <w:tcW w:w="2545" w:type="dxa"/>
            <w:gridSpan w:val="2"/>
          </w:tcPr>
          <w:p w14:paraId="361BB18F" w14:textId="77777777" w:rsidR="00870854" w:rsidRPr="00E91314" w:rsidRDefault="00870854" w:rsidP="00521A56">
            <w:pPr>
              <w:rPr>
                <w:rFonts w:eastAsia="Arial Unicode MS"/>
              </w:rPr>
            </w:pPr>
          </w:p>
        </w:tc>
        <w:tc>
          <w:tcPr>
            <w:tcW w:w="3410" w:type="dxa"/>
          </w:tcPr>
          <w:p w14:paraId="5F77971C" w14:textId="77777777" w:rsidR="00870854" w:rsidRPr="00E91314" w:rsidRDefault="00870854" w:rsidP="00521A56">
            <w:pPr>
              <w:rPr>
                <w:rFonts w:eastAsia="Arial Unicode MS"/>
              </w:rPr>
            </w:pPr>
          </w:p>
        </w:tc>
        <w:tc>
          <w:tcPr>
            <w:tcW w:w="1140" w:type="dxa"/>
          </w:tcPr>
          <w:p w14:paraId="09ECF70D" w14:textId="77777777" w:rsidR="00870854" w:rsidRPr="00E91314" w:rsidRDefault="00870854" w:rsidP="00521A56">
            <w:pPr>
              <w:rPr>
                <w:rFonts w:eastAsia="Arial Unicode MS"/>
              </w:rPr>
            </w:pPr>
          </w:p>
        </w:tc>
        <w:tc>
          <w:tcPr>
            <w:tcW w:w="720" w:type="dxa"/>
          </w:tcPr>
          <w:p w14:paraId="62CE5416" w14:textId="77777777" w:rsidR="00870854" w:rsidRPr="00E91314" w:rsidRDefault="00870854" w:rsidP="00521A56">
            <w:pPr>
              <w:rPr>
                <w:rFonts w:eastAsia="Arial Unicode MS"/>
                <w:szCs w:val="20"/>
              </w:rPr>
            </w:pPr>
          </w:p>
        </w:tc>
        <w:tc>
          <w:tcPr>
            <w:tcW w:w="1800" w:type="dxa"/>
          </w:tcPr>
          <w:p w14:paraId="207CA9D5" w14:textId="77777777" w:rsidR="00870854" w:rsidRPr="00E91314" w:rsidRDefault="00870854" w:rsidP="00521A56">
            <w:pPr>
              <w:rPr>
                <w:rFonts w:eastAsia="Arial Unicode MS"/>
              </w:rPr>
            </w:pPr>
          </w:p>
        </w:tc>
        <w:tc>
          <w:tcPr>
            <w:tcW w:w="1920" w:type="dxa"/>
          </w:tcPr>
          <w:p w14:paraId="698C220C" w14:textId="77777777" w:rsidR="00870854" w:rsidRPr="00E91314" w:rsidRDefault="00870854" w:rsidP="00521A56">
            <w:pPr>
              <w:rPr>
                <w:rFonts w:ascii="Arial" w:eastAsia="Arial Unicode MS" w:hAnsi="Arial"/>
              </w:rPr>
            </w:pPr>
          </w:p>
        </w:tc>
        <w:tc>
          <w:tcPr>
            <w:tcW w:w="1200" w:type="dxa"/>
            <w:shd w:val="clear" w:color="auto" w:fill="auto"/>
          </w:tcPr>
          <w:p w14:paraId="4003261D" w14:textId="77777777" w:rsidR="00870854" w:rsidRPr="00E91314" w:rsidRDefault="00870854" w:rsidP="00521A56">
            <w:pPr>
              <w:rPr>
                <w:rFonts w:ascii="Arial" w:eastAsia="Arial Unicode MS" w:hAnsi="Arial"/>
              </w:rPr>
            </w:pPr>
          </w:p>
        </w:tc>
        <w:tc>
          <w:tcPr>
            <w:tcW w:w="1080" w:type="dxa"/>
            <w:shd w:val="clear" w:color="auto" w:fill="auto"/>
          </w:tcPr>
          <w:p w14:paraId="53D9F4C2" w14:textId="77777777" w:rsidR="00870854" w:rsidRPr="00E91314" w:rsidRDefault="00870854" w:rsidP="00521A56">
            <w:pPr>
              <w:rPr>
                <w:rFonts w:ascii="Arial" w:eastAsia="Arial Unicode MS" w:hAnsi="Arial"/>
              </w:rPr>
            </w:pPr>
          </w:p>
        </w:tc>
        <w:tc>
          <w:tcPr>
            <w:tcW w:w="1160" w:type="dxa"/>
            <w:shd w:val="clear" w:color="auto" w:fill="auto"/>
          </w:tcPr>
          <w:p w14:paraId="6B8FA897" w14:textId="77777777" w:rsidR="00870854" w:rsidRPr="00E91314" w:rsidRDefault="00870854" w:rsidP="00521A56">
            <w:pPr>
              <w:rPr>
                <w:rFonts w:ascii="Arial" w:eastAsia="Arial Unicode MS" w:hAnsi="Arial"/>
              </w:rPr>
            </w:pPr>
          </w:p>
        </w:tc>
      </w:tr>
      <w:tr w:rsidR="00870854" w:rsidRPr="00E91314" w14:paraId="101D87CE" w14:textId="77777777" w:rsidTr="00C53A3A">
        <w:trPr>
          <w:trHeight w:val="217"/>
        </w:trPr>
        <w:tc>
          <w:tcPr>
            <w:tcW w:w="2545" w:type="dxa"/>
            <w:gridSpan w:val="2"/>
          </w:tcPr>
          <w:p w14:paraId="19A5AE33"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041896A0" w14:textId="77777777" w:rsidR="00870854" w:rsidRPr="00E91314" w:rsidRDefault="00870854" w:rsidP="00521A56">
            <w:pPr>
              <w:rPr>
                <w:rFonts w:eastAsia="Arial Unicode MS"/>
              </w:rPr>
            </w:pPr>
            <w:r w:rsidRPr="00E91314">
              <w:rPr>
                <w:rFonts w:eastAsia="Arial Unicode MS"/>
              </w:rPr>
              <w:t>Typ av enhet.</w:t>
            </w:r>
          </w:p>
          <w:p w14:paraId="3E572AAA" w14:textId="77777777" w:rsidR="00870854" w:rsidRPr="00E91314" w:rsidRDefault="00870854" w:rsidP="00521A56">
            <w:pPr>
              <w:rPr>
                <w:rFonts w:eastAsia="Arial Unicode MS"/>
              </w:rPr>
            </w:pPr>
            <w:r w:rsidRPr="00E91314">
              <w:rPr>
                <w:rFonts w:eastAsia="Arial Unicode MS"/>
              </w:rPr>
              <w:t>T.ex. kg, m</w:t>
            </w:r>
          </w:p>
        </w:tc>
        <w:tc>
          <w:tcPr>
            <w:tcW w:w="1140" w:type="dxa"/>
          </w:tcPr>
          <w:p w14:paraId="310C963C"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4AEC4F1E" w14:textId="77777777" w:rsidR="00870854" w:rsidRPr="00E91314" w:rsidRDefault="00870854" w:rsidP="00521A56">
            <w:pPr>
              <w:rPr>
                <w:rFonts w:eastAsia="Arial Unicode MS"/>
                <w:szCs w:val="20"/>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6A40B23" w14:textId="77777777" w:rsidR="00870854" w:rsidRPr="00E91314" w:rsidRDefault="00870854" w:rsidP="00521A56">
            <w:pPr>
              <w:rPr>
                <w:rFonts w:eastAsia="Arial Unicode MS"/>
              </w:rPr>
            </w:pPr>
            <w:r w:rsidRPr="00E91314">
              <w:t>KV enhet</w:t>
            </w:r>
          </w:p>
        </w:tc>
        <w:tc>
          <w:tcPr>
            <w:tcW w:w="1920" w:type="dxa"/>
          </w:tcPr>
          <w:p w14:paraId="3E4C245E" w14:textId="77777777" w:rsidR="00870854" w:rsidRPr="00E91314" w:rsidRDefault="00870854" w:rsidP="00521A56">
            <w:pPr>
              <w:rPr>
                <w:rFonts w:ascii="Arial" w:eastAsia="Arial Unicode MS" w:hAnsi="Arial"/>
              </w:rPr>
            </w:pPr>
          </w:p>
        </w:tc>
        <w:tc>
          <w:tcPr>
            <w:tcW w:w="1200" w:type="dxa"/>
            <w:shd w:val="clear" w:color="auto" w:fill="auto"/>
          </w:tcPr>
          <w:p w14:paraId="0A1BFE26" w14:textId="77777777" w:rsidR="00870854" w:rsidRPr="00E91314" w:rsidRDefault="00870854" w:rsidP="00521A56">
            <w:pPr>
              <w:rPr>
                <w:rFonts w:ascii="Arial" w:eastAsia="Arial Unicode MS" w:hAnsi="Arial"/>
              </w:rPr>
            </w:pPr>
          </w:p>
        </w:tc>
        <w:tc>
          <w:tcPr>
            <w:tcW w:w="1080" w:type="dxa"/>
            <w:shd w:val="clear" w:color="auto" w:fill="auto"/>
          </w:tcPr>
          <w:p w14:paraId="6EF19CAB" w14:textId="77777777" w:rsidR="00870854" w:rsidRPr="00E91314" w:rsidRDefault="00870854" w:rsidP="00521A56">
            <w:pPr>
              <w:rPr>
                <w:rFonts w:ascii="Arial" w:eastAsia="Arial Unicode MS" w:hAnsi="Arial"/>
              </w:rPr>
            </w:pPr>
          </w:p>
        </w:tc>
        <w:tc>
          <w:tcPr>
            <w:tcW w:w="1160" w:type="dxa"/>
            <w:shd w:val="clear" w:color="auto" w:fill="auto"/>
          </w:tcPr>
          <w:p w14:paraId="4614340C" w14:textId="77777777" w:rsidR="00870854" w:rsidRPr="00E91314" w:rsidRDefault="00870854" w:rsidP="00521A56">
            <w:pPr>
              <w:rPr>
                <w:rFonts w:ascii="Arial" w:eastAsia="Arial Unicode MS" w:hAnsi="Arial"/>
              </w:rPr>
            </w:pPr>
          </w:p>
        </w:tc>
      </w:tr>
      <w:tr w:rsidR="00870854" w:rsidRPr="00E91314" w14:paraId="2D0DF14C" w14:textId="77777777" w:rsidTr="00C53A3A">
        <w:trPr>
          <w:trHeight w:val="217"/>
        </w:trPr>
        <w:tc>
          <w:tcPr>
            <w:tcW w:w="2545" w:type="dxa"/>
            <w:gridSpan w:val="2"/>
          </w:tcPr>
          <w:p w14:paraId="57EF9C5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AlternativeValue</w:t>
            </w:r>
            <w:proofErr w:type="spellEnd"/>
            <w:r w:rsidRPr="00E91314">
              <w:rPr>
                <w:rFonts w:eastAsia="Arial Unicode MS"/>
              </w:rPr>
              <w:t>)</w:t>
            </w:r>
          </w:p>
        </w:tc>
        <w:tc>
          <w:tcPr>
            <w:tcW w:w="3410" w:type="dxa"/>
          </w:tcPr>
          <w:p w14:paraId="1E4D796B"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1D37C01C"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7ED1BB86" w14:textId="77777777" w:rsidR="00870854" w:rsidRPr="00E91314" w:rsidRDefault="00870854" w:rsidP="00521A56">
            <w:pPr>
              <w:rPr>
                <w:rFonts w:eastAsia="Arial Unicode MS"/>
                <w:szCs w:val="20"/>
              </w:rPr>
            </w:pPr>
            <w:r w:rsidRPr="00E91314">
              <w:rPr>
                <w:rFonts w:eastAsia="Arial Unicode MS"/>
                <w:szCs w:val="20"/>
              </w:rPr>
              <w:t>1</w:t>
            </w:r>
            <w:proofErr w:type="gramStart"/>
            <w:r w:rsidRPr="00E91314">
              <w:rPr>
                <w:rFonts w:eastAsia="Arial Unicode MS"/>
                <w:szCs w:val="20"/>
              </w:rPr>
              <w:t>..</w:t>
            </w:r>
            <w:proofErr w:type="gramEnd"/>
            <w:r w:rsidRPr="00E91314">
              <w:rPr>
                <w:rFonts w:eastAsia="Arial Unicode MS"/>
                <w:szCs w:val="20"/>
              </w:rPr>
              <w:t>*</w:t>
            </w:r>
          </w:p>
        </w:tc>
        <w:tc>
          <w:tcPr>
            <w:tcW w:w="1800" w:type="dxa"/>
          </w:tcPr>
          <w:p w14:paraId="4F13FD36" w14:textId="77777777" w:rsidR="00870854" w:rsidRPr="00E91314" w:rsidRDefault="00870854" w:rsidP="00521A56">
            <w:pPr>
              <w:rPr>
                <w:rFonts w:eastAsia="Arial Unicode MS"/>
              </w:rPr>
            </w:pPr>
          </w:p>
        </w:tc>
        <w:tc>
          <w:tcPr>
            <w:tcW w:w="1920" w:type="dxa"/>
          </w:tcPr>
          <w:p w14:paraId="4CE5F26F" w14:textId="77777777" w:rsidR="00870854" w:rsidRPr="00E91314" w:rsidRDefault="00870854" w:rsidP="00521A56">
            <w:pPr>
              <w:rPr>
                <w:rFonts w:ascii="Arial" w:eastAsia="Arial Unicode MS" w:hAnsi="Arial"/>
              </w:rPr>
            </w:pPr>
          </w:p>
        </w:tc>
        <w:tc>
          <w:tcPr>
            <w:tcW w:w="1200" w:type="dxa"/>
            <w:shd w:val="clear" w:color="auto" w:fill="auto"/>
          </w:tcPr>
          <w:p w14:paraId="2C9262CB" w14:textId="77777777" w:rsidR="00870854" w:rsidRPr="00E91314" w:rsidRDefault="00870854" w:rsidP="00521A56">
            <w:pPr>
              <w:rPr>
                <w:rFonts w:ascii="Arial" w:eastAsia="Arial Unicode MS" w:hAnsi="Arial"/>
              </w:rPr>
            </w:pPr>
          </w:p>
        </w:tc>
        <w:tc>
          <w:tcPr>
            <w:tcW w:w="1080" w:type="dxa"/>
            <w:shd w:val="clear" w:color="auto" w:fill="auto"/>
          </w:tcPr>
          <w:p w14:paraId="06E4D0C1" w14:textId="77777777" w:rsidR="00870854" w:rsidRPr="00E91314" w:rsidRDefault="00870854" w:rsidP="00521A56">
            <w:pPr>
              <w:rPr>
                <w:rFonts w:ascii="Arial" w:eastAsia="Arial Unicode MS" w:hAnsi="Arial"/>
              </w:rPr>
            </w:pPr>
          </w:p>
        </w:tc>
        <w:tc>
          <w:tcPr>
            <w:tcW w:w="1160" w:type="dxa"/>
            <w:shd w:val="clear" w:color="auto" w:fill="auto"/>
          </w:tcPr>
          <w:p w14:paraId="132928C6" w14:textId="77777777" w:rsidR="00870854" w:rsidRPr="00E91314" w:rsidRDefault="00870854" w:rsidP="00521A56">
            <w:pPr>
              <w:rPr>
                <w:rFonts w:ascii="Arial" w:eastAsia="Arial Unicode MS" w:hAnsi="Arial"/>
              </w:rPr>
            </w:pPr>
          </w:p>
        </w:tc>
      </w:tr>
      <w:tr w:rsidR="00870854" w:rsidRPr="00E91314" w14:paraId="7E38D14D" w14:textId="77777777" w:rsidTr="00C53A3A">
        <w:trPr>
          <w:trHeight w:val="217"/>
        </w:trPr>
        <w:tc>
          <w:tcPr>
            <w:tcW w:w="2545" w:type="dxa"/>
            <w:gridSpan w:val="2"/>
          </w:tcPr>
          <w:p w14:paraId="0AEEC163" w14:textId="77777777" w:rsidR="00870854" w:rsidRPr="00E91314" w:rsidRDefault="00870854" w:rsidP="00521A56">
            <w:pPr>
              <w:rPr>
                <w:rFonts w:eastAsia="Arial Unicode MS"/>
              </w:rPr>
            </w:pPr>
            <w:r w:rsidRPr="00E91314">
              <w:rPr>
                <w:rFonts w:eastAsia="Arial Unicode MS"/>
              </w:rPr>
              <w:t>(</w:t>
            </w:r>
            <w:proofErr w:type="spellStart"/>
            <w:r w:rsidR="00DD31C5">
              <w:rPr>
                <w:rFonts w:eastAsia="Arial Unicode MS"/>
              </w:rPr>
              <w:t>answer</w:t>
            </w:r>
            <w:r w:rsidRPr="00E91314">
              <w:rPr>
                <w:rFonts w:eastAsia="Arial Unicode MS"/>
              </w:rPr>
              <w:t>Help</w:t>
            </w:r>
            <w:proofErr w:type="spellEnd"/>
            <w:r w:rsidRPr="00E91314">
              <w:rPr>
                <w:rFonts w:eastAsia="Arial Unicode MS"/>
              </w:rPr>
              <w:t>)</w:t>
            </w:r>
          </w:p>
        </w:tc>
        <w:tc>
          <w:tcPr>
            <w:tcW w:w="3410" w:type="dxa"/>
          </w:tcPr>
          <w:p w14:paraId="047D9F1A" w14:textId="77777777" w:rsidR="00870854" w:rsidRPr="00E91314" w:rsidRDefault="00870854" w:rsidP="00521A56">
            <w:pPr>
              <w:rPr>
                <w:szCs w:val="20"/>
              </w:rPr>
            </w:pPr>
            <w:r w:rsidRPr="00E91314">
              <w:rPr>
                <w:szCs w:val="20"/>
              </w:rPr>
              <w:t>Hjälptext till svarsalternativet. (</w:t>
            </w:r>
            <w:proofErr w:type="spellStart"/>
            <w:r w:rsidRPr="00E91314">
              <w:rPr>
                <w:szCs w:val="20"/>
              </w:rPr>
              <w:t>placeholder</w:t>
            </w:r>
            <w:proofErr w:type="spellEnd"/>
            <w:r w:rsidRPr="00E91314">
              <w:rPr>
                <w:szCs w:val="20"/>
              </w:rPr>
              <w:t>)</w:t>
            </w:r>
          </w:p>
        </w:tc>
        <w:tc>
          <w:tcPr>
            <w:tcW w:w="1140" w:type="dxa"/>
          </w:tcPr>
          <w:p w14:paraId="624D5B6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CB81F50"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4E960FEF" w14:textId="77777777" w:rsidR="00870854" w:rsidRPr="00E91314" w:rsidRDefault="00870854" w:rsidP="00521A56">
            <w:pPr>
              <w:rPr>
                <w:rFonts w:eastAsia="Arial Unicode MS"/>
              </w:rPr>
            </w:pPr>
          </w:p>
        </w:tc>
        <w:tc>
          <w:tcPr>
            <w:tcW w:w="1920" w:type="dxa"/>
          </w:tcPr>
          <w:p w14:paraId="6DEE35CA" w14:textId="77777777" w:rsidR="00870854" w:rsidRPr="00E91314" w:rsidRDefault="00870854" w:rsidP="00521A56">
            <w:pPr>
              <w:rPr>
                <w:rFonts w:ascii="Arial" w:eastAsia="Arial Unicode MS" w:hAnsi="Arial"/>
              </w:rPr>
            </w:pPr>
          </w:p>
        </w:tc>
        <w:tc>
          <w:tcPr>
            <w:tcW w:w="1200" w:type="dxa"/>
            <w:shd w:val="clear" w:color="auto" w:fill="auto"/>
          </w:tcPr>
          <w:p w14:paraId="66926AC9" w14:textId="77777777" w:rsidR="00870854" w:rsidRPr="00E91314" w:rsidRDefault="00870854" w:rsidP="00521A56">
            <w:pPr>
              <w:rPr>
                <w:rFonts w:ascii="Arial" w:eastAsia="Arial Unicode MS" w:hAnsi="Arial"/>
              </w:rPr>
            </w:pPr>
          </w:p>
        </w:tc>
        <w:tc>
          <w:tcPr>
            <w:tcW w:w="1080" w:type="dxa"/>
            <w:shd w:val="clear" w:color="auto" w:fill="auto"/>
          </w:tcPr>
          <w:p w14:paraId="1A178A26" w14:textId="77777777" w:rsidR="00870854" w:rsidRPr="00E91314" w:rsidRDefault="00870854" w:rsidP="00521A56">
            <w:pPr>
              <w:rPr>
                <w:rFonts w:ascii="Arial" w:eastAsia="Arial Unicode MS" w:hAnsi="Arial"/>
              </w:rPr>
            </w:pPr>
          </w:p>
        </w:tc>
        <w:tc>
          <w:tcPr>
            <w:tcW w:w="1160" w:type="dxa"/>
            <w:shd w:val="clear" w:color="auto" w:fill="auto"/>
          </w:tcPr>
          <w:p w14:paraId="141B8137" w14:textId="77777777" w:rsidR="00870854" w:rsidRPr="00E91314" w:rsidRDefault="00870854" w:rsidP="00521A56">
            <w:pPr>
              <w:rPr>
                <w:rFonts w:ascii="Arial" w:eastAsia="Arial Unicode MS" w:hAnsi="Arial"/>
              </w:rPr>
            </w:pPr>
          </w:p>
        </w:tc>
      </w:tr>
      <w:tr w:rsidR="00870854" w:rsidRPr="00E91314" w14:paraId="748D11D6" w14:textId="77777777" w:rsidTr="00C53A3A">
        <w:trPr>
          <w:trHeight w:val="217"/>
        </w:trPr>
        <w:tc>
          <w:tcPr>
            <w:tcW w:w="2545" w:type="dxa"/>
            <w:gridSpan w:val="2"/>
          </w:tcPr>
          <w:p w14:paraId="64C26B4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AlternativID</w:t>
            </w:r>
            <w:proofErr w:type="spellEnd"/>
            <w:r w:rsidRPr="00E91314">
              <w:rPr>
                <w:rFonts w:eastAsia="Arial Unicode MS"/>
              </w:rPr>
              <w:t>)</w:t>
            </w:r>
          </w:p>
        </w:tc>
        <w:tc>
          <w:tcPr>
            <w:tcW w:w="3410" w:type="dxa"/>
          </w:tcPr>
          <w:p w14:paraId="1199BF96" w14:textId="77777777" w:rsidR="00870854" w:rsidRPr="00E91314" w:rsidRDefault="00870854" w:rsidP="00521A56">
            <w:pPr>
              <w:rPr>
                <w:szCs w:val="20"/>
              </w:rPr>
            </w:pPr>
            <w:r w:rsidRPr="00E91314">
              <w:rPr>
                <w:szCs w:val="20"/>
              </w:rPr>
              <w:t xml:space="preserve">Svarsalternativets id. </w:t>
            </w:r>
          </w:p>
        </w:tc>
        <w:tc>
          <w:tcPr>
            <w:tcW w:w="1140" w:type="dxa"/>
          </w:tcPr>
          <w:p w14:paraId="52579397" w14:textId="77777777" w:rsidR="00870854" w:rsidRPr="00E91314" w:rsidRDefault="00870854" w:rsidP="00521A56">
            <w:pPr>
              <w:rPr>
                <w:rFonts w:eastAsia="Arial Unicode MS"/>
              </w:rPr>
            </w:pPr>
            <w:r w:rsidRPr="00E91314">
              <w:rPr>
                <w:rFonts w:eastAsia="Arial Unicode MS"/>
              </w:rPr>
              <w:t>II</w:t>
            </w:r>
          </w:p>
        </w:tc>
        <w:tc>
          <w:tcPr>
            <w:tcW w:w="720" w:type="dxa"/>
          </w:tcPr>
          <w:p w14:paraId="04C5E73E" w14:textId="77777777" w:rsidR="00870854" w:rsidRPr="00E91314" w:rsidRDefault="00662BA6"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3744F1C4" w14:textId="77777777" w:rsidR="00870854" w:rsidRPr="00E91314" w:rsidRDefault="00870854" w:rsidP="00521A56">
            <w:pPr>
              <w:rPr>
                <w:rFonts w:eastAsia="Arial Unicode MS"/>
              </w:rPr>
            </w:pPr>
          </w:p>
        </w:tc>
        <w:tc>
          <w:tcPr>
            <w:tcW w:w="1920" w:type="dxa"/>
          </w:tcPr>
          <w:p w14:paraId="6AFBC78A" w14:textId="77777777" w:rsidR="00870854" w:rsidRPr="00E91314" w:rsidRDefault="00870854" w:rsidP="00521A56">
            <w:pPr>
              <w:rPr>
                <w:rFonts w:ascii="Arial" w:eastAsia="Arial Unicode MS" w:hAnsi="Arial"/>
              </w:rPr>
            </w:pPr>
          </w:p>
        </w:tc>
        <w:tc>
          <w:tcPr>
            <w:tcW w:w="1200" w:type="dxa"/>
            <w:shd w:val="clear" w:color="auto" w:fill="auto"/>
          </w:tcPr>
          <w:p w14:paraId="5822E315" w14:textId="77777777" w:rsidR="00870854" w:rsidRPr="00E91314" w:rsidRDefault="00870854" w:rsidP="00521A56">
            <w:pPr>
              <w:rPr>
                <w:rFonts w:ascii="Arial" w:eastAsia="Arial Unicode MS" w:hAnsi="Arial"/>
              </w:rPr>
            </w:pPr>
          </w:p>
        </w:tc>
        <w:tc>
          <w:tcPr>
            <w:tcW w:w="1080" w:type="dxa"/>
            <w:shd w:val="clear" w:color="auto" w:fill="auto"/>
          </w:tcPr>
          <w:p w14:paraId="4D6E7079" w14:textId="77777777" w:rsidR="00870854" w:rsidRPr="00E91314" w:rsidRDefault="00870854" w:rsidP="00521A56">
            <w:pPr>
              <w:rPr>
                <w:rFonts w:ascii="Arial" w:eastAsia="Arial Unicode MS" w:hAnsi="Arial"/>
              </w:rPr>
            </w:pPr>
          </w:p>
        </w:tc>
        <w:tc>
          <w:tcPr>
            <w:tcW w:w="1160" w:type="dxa"/>
            <w:shd w:val="clear" w:color="auto" w:fill="auto"/>
          </w:tcPr>
          <w:p w14:paraId="20DDB59D" w14:textId="77777777" w:rsidR="00870854" w:rsidRPr="00E91314" w:rsidRDefault="00870854" w:rsidP="00521A56">
            <w:pPr>
              <w:rPr>
                <w:rFonts w:ascii="Arial" w:eastAsia="Arial Unicode MS" w:hAnsi="Arial"/>
              </w:rPr>
            </w:pPr>
          </w:p>
        </w:tc>
      </w:tr>
      <w:tr w:rsidR="001668A3" w:rsidRPr="00E91314" w14:paraId="22ABEA47" w14:textId="77777777" w:rsidTr="00C53A3A">
        <w:trPr>
          <w:trHeight w:val="217"/>
        </w:trPr>
        <w:tc>
          <w:tcPr>
            <w:tcW w:w="2545" w:type="dxa"/>
            <w:gridSpan w:val="2"/>
          </w:tcPr>
          <w:p w14:paraId="62F23BB9" w14:textId="77777777" w:rsidR="001668A3" w:rsidRDefault="001668A3" w:rsidP="007B4C5F">
            <w:pPr>
              <w:rPr>
                <w:rFonts w:eastAsia="Arial Unicode MS"/>
              </w:rPr>
            </w:pPr>
            <w:proofErr w:type="spellStart"/>
            <w:r>
              <w:rPr>
                <w:rFonts w:eastAsia="Arial Unicode MS"/>
              </w:rPr>
              <w:lastRenderedPageBreak/>
              <w:t>Code</w:t>
            </w:r>
            <w:proofErr w:type="spellEnd"/>
            <w:r>
              <w:rPr>
                <w:rFonts w:eastAsia="Arial Unicode MS"/>
              </w:rPr>
              <w:t xml:space="preserve">/id </w:t>
            </w:r>
          </w:p>
          <w:p w14:paraId="01EA0127" w14:textId="77777777" w:rsidR="001668A3" w:rsidRPr="00E91314" w:rsidRDefault="001668A3" w:rsidP="00521A56">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093AD996" w14:textId="77777777" w:rsidR="001668A3" w:rsidRPr="00E91314" w:rsidRDefault="001668A3" w:rsidP="00521A56">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31BA0D9C" w14:textId="77777777" w:rsidR="001668A3" w:rsidRPr="00E91314" w:rsidRDefault="001668A3" w:rsidP="00521A56">
            <w:pPr>
              <w:rPr>
                <w:rFonts w:eastAsia="Arial Unicode MS"/>
              </w:rPr>
            </w:pPr>
            <w:r>
              <w:rPr>
                <w:rFonts w:eastAsia="Arial Unicode MS"/>
              </w:rPr>
              <w:t>II</w:t>
            </w:r>
          </w:p>
        </w:tc>
        <w:tc>
          <w:tcPr>
            <w:tcW w:w="720" w:type="dxa"/>
          </w:tcPr>
          <w:p w14:paraId="49A8FA65" w14:textId="77777777" w:rsidR="001668A3" w:rsidRPr="00E91314" w:rsidRDefault="001668A3"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729AD263" w14:textId="77777777" w:rsidR="001668A3" w:rsidRPr="00E91314" w:rsidRDefault="001668A3" w:rsidP="00521A56">
            <w:pPr>
              <w:rPr>
                <w:rFonts w:eastAsia="Arial Unicode MS"/>
              </w:rPr>
            </w:pPr>
            <w:r>
              <w:rPr>
                <w:rFonts w:eastAsia="Arial Unicode MS"/>
              </w:rPr>
              <w:t>Länk till objekt</w:t>
            </w:r>
          </w:p>
        </w:tc>
        <w:tc>
          <w:tcPr>
            <w:tcW w:w="1920" w:type="dxa"/>
          </w:tcPr>
          <w:p w14:paraId="38861275" w14:textId="77777777" w:rsidR="001668A3" w:rsidRPr="00E91314" w:rsidRDefault="001668A3" w:rsidP="00521A56">
            <w:pPr>
              <w:rPr>
                <w:rFonts w:ascii="Arial" w:eastAsia="Arial Unicode MS" w:hAnsi="Arial"/>
              </w:rPr>
            </w:pPr>
          </w:p>
        </w:tc>
        <w:tc>
          <w:tcPr>
            <w:tcW w:w="1200" w:type="dxa"/>
            <w:shd w:val="clear" w:color="auto" w:fill="auto"/>
          </w:tcPr>
          <w:p w14:paraId="0A7EDAF7" w14:textId="77777777" w:rsidR="001668A3" w:rsidRPr="00E91314" w:rsidRDefault="001668A3" w:rsidP="00521A56">
            <w:pPr>
              <w:rPr>
                <w:rFonts w:ascii="Arial" w:eastAsia="Arial Unicode MS" w:hAnsi="Arial"/>
              </w:rPr>
            </w:pPr>
          </w:p>
        </w:tc>
        <w:tc>
          <w:tcPr>
            <w:tcW w:w="1080" w:type="dxa"/>
            <w:shd w:val="clear" w:color="auto" w:fill="auto"/>
          </w:tcPr>
          <w:p w14:paraId="3FA2DBA5" w14:textId="77777777" w:rsidR="001668A3" w:rsidRPr="00E91314" w:rsidRDefault="001668A3" w:rsidP="00521A56">
            <w:pPr>
              <w:rPr>
                <w:rFonts w:ascii="Arial" w:eastAsia="Arial Unicode MS" w:hAnsi="Arial"/>
              </w:rPr>
            </w:pPr>
          </w:p>
        </w:tc>
        <w:tc>
          <w:tcPr>
            <w:tcW w:w="1160" w:type="dxa"/>
            <w:shd w:val="clear" w:color="auto" w:fill="auto"/>
          </w:tcPr>
          <w:p w14:paraId="65D11F55" w14:textId="77777777" w:rsidR="001668A3" w:rsidRPr="00E91314" w:rsidRDefault="001668A3" w:rsidP="00521A56">
            <w:pPr>
              <w:rPr>
                <w:rFonts w:ascii="Arial" w:eastAsia="Arial Unicode MS" w:hAnsi="Arial"/>
              </w:rPr>
            </w:pPr>
          </w:p>
        </w:tc>
      </w:tr>
      <w:tr w:rsidR="00870854" w:rsidRPr="00E91314" w14:paraId="595D15A9" w14:textId="77777777" w:rsidTr="00C53A3A">
        <w:trPr>
          <w:trHeight w:val="217"/>
        </w:trPr>
        <w:tc>
          <w:tcPr>
            <w:tcW w:w="2545" w:type="dxa"/>
            <w:gridSpan w:val="2"/>
          </w:tcPr>
          <w:p w14:paraId="38477CEF" w14:textId="77777777" w:rsidR="00870854" w:rsidRPr="00E91314" w:rsidRDefault="00870854" w:rsidP="00521A56">
            <w:pPr>
              <w:rPr>
                <w:rFonts w:eastAsia="Arial Unicode MS"/>
              </w:rPr>
            </w:pPr>
          </w:p>
        </w:tc>
        <w:tc>
          <w:tcPr>
            <w:tcW w:w="3410" w:type="dxa"/>
          </w:tcPr>
          <w:p w14:paraId="2990C02E" w14:textId="77777777" w:rsidR="00870854" w:rsidRPr="00E91314" w:rsidRDefault="00870854" w:rsidP="00521A56">
            <w:pPr>
              <w:rPr>
                <w:rFonts w:eastAsia="Arial Unicode MS"/>
              </w:rPr>
            </w:pPr>
          </w:p>
        </w:tc>
        <w:tc>
          <w:tcPr>
            <w:tcW w:w="1140" w:type="dxa"/>
          </w:tcPr>
          <w:p w14:paraId="31297902" w14:textId="77777777" w:rsidR="00870854" w:rsidRPr="00E91314" w:rsidRDefault="00870854" w:rsidP="00521A56">
            <w:pPr>
              <w:rPr>
                <w:rFonts w:eastAsia="Arial Unicode MS"/>
              </w:rPr>
            </w:pPr>
          </w:p>
        </w:tc>
        <w:tc>
          <w:tcPr>
            <w:tcW w:w="720" w:type="dxa"/>
          </w:tcPr>
          <w:p w14:paraId="1F140278" w14:textId="77777777" w:rsidR="00870854" w:rsidRPr="00E91314" w:rsidRDefault="00870854" w:rsidP="00521A56">
            <w:pPr>
              <w:rPr>
                <w:rFonts w:eastAsia="Arial Unicode MS"/>
              </w:rPr>
            </w:pPr>
          </w:p>
        </w:tc>
        <w:tc>
          <w:tcPr>
            <w:tcW w:w="1800" w:type="dxa"/>
          </w:tcPr>
          <w:p w14:paraId="5DAF66AC" w14:textId="77777777" w:rsidR="00870854" w:rsidRPr="00E91314" w:rsidRDefault="00870854" w:rsidP="00521A56">
            <w:pPr>
              <w:rPr>
                <w:rFonts w:eastAsia="Arial Unicode MS"/>
              </w:rPr>
            </w:pPr>
          </w:p>
        </w:tc>
        <w:tc>
          <w:tcPr>
            <w:tcW w:w="1920" w:type="dxa"/>
          </w:tcPr>
          <w:p w14:paraId="2D02AD5A" w14:textId="77777777" w:rsidR="00870854" w:rsidRPr="00E91314" w:rsidRDefault="00870854" w:rsidP="00521A56">
            <w:pPr>
              <w:rPr>
                <w:rFonts w:ascii="Arial" w:eastAsia="Arial Unicode MS" w:hAnsi="Arial"/>
              </w:rPr>
            </w:pPr>
          </w:p>
        </w:tc>
        <w:tc>
          <w:tcPr>
            <w:tcW w:w="1200" w:type="dxa"/>
            <w:shd w:val="clear" w:color="auto" w:fill="auto"/>
          </w:tcPr>
          <w:p w14:paraId="5AC11981" w14:textId="77777777" w:rsidR="00870854" w:rsidRPr="00E91314" w:rsidRDefault="00870854" w:rsidP="00521A56">
            <w:pPr>
              <w:rPr>
                <w:rFonts w:ascii="Arial" w:eastAsia="Arial Unicode MS" w:hAnsi="Arial"/>
              </w:rPr>
            </w:pPr>
          </w:p>
        </w:tc>
        <w:tc>
          <w:tcPr>
            <w:tcW w:w="1080" w:type="dxa"/>
            <w:shd w:val="clear" w:color="auto" w:fill="auto"/>
          </w:tcPr>
          <w:p w14:paraId="3CFC5277" w14:textId="77777777" w:rsidR="00870854" w:rsidRPr="00E91314" w:rsidRDefault="00870854" w:rsidP="00521A56">
            <w:pPr>
              <w:rPr>
                <w:rFonts w:ascii="Arial" w:eastAsia="Arial Unicode MS" w:hAnsi="Arial"/>
              </w:rPr>
            </w:pPr>
          </w:p>
        </w:tc>
        <w:tc>
          <w:tcPr>
            <w:tcW w:w="1160" w:type="dxa"/>
            <w:shd w:val="clear" w:color="auto" w:fill="auto"/>
          </w:tcPr>
          <w:p w14:paraId="36F46896" w14:textId="77777777" w:rsidR="00870854" w:rsidRPr="00E91314" w:rsidRDefault="00870854" w:rsidP="00521A56">
            <w:pPr>
              <w:rPr>
                <w:rFonts w:ascii="Arial" w:eastAsia="Arial Unicode MS" w:hAnsi="Arial"/>
              </w:rPr>
            </w:pPr>
          </w:p>
        </w:tc>
      </w:tr>
      <w:tr w:rsidR="00870854" w:rsidRPr="00E91314" w14:paraId="03A84F38" w14:textId="77777777" w:rsidTr="00C53A3A">
        <w:trPr>
          <w:gridBefore w:val="1"/>
          <w:wBefore w:w="15" w:type="dxa"/>
          <w:trHeight w:val="217"/>
        </w:trPr>
        <w:tc>
          <w:tcPr>
            <w:tcW w:w="7080" w:type="dxa"/>
            <w:gridSpan w:val="3"/>
            <w:shd w:val="pct25" w:color="auto" w:fill="auto"/>
          </w:tcPr>
          <w:p w14:paraId="6314E60F" w14:textId="77777777" w:rsidR="00870854" w:rsidRPr="00E91314" w:rsidRDefault="00870854" w:rsidP="00521A56">
            <w:r w:rsidRPr="00E91314">
              <w:t>Associationer</w:t>
            </w:r>
          </w:p>
        </w:tc>
        <w:tc>
          <w:tcPr>
            <w:tcW w:w="7880" w:type="dxa"/>
            <w:gridSpan w:val="6"/>
            <w:shd w:val="pct25" w:color="auto" w:fill="auto"/>
          </w:tcPr>
          <w:p w14:paraId="33CABC58" w14:textId="77777777" w:rsidR="00870854" w:rsidRPr="00E91314" w:rsidRDefault="00870854" w:rsidP="00521A56">
            <w:pPr>
              <w:rPr>
                <w:rFonts w:eastAsia="Arial Unicode MS"/>
              </w:rPr>
            </w:pPr>
            <w:r w:rsidRPr="00E91314">
              <w:t>Beslutsregel</w:t>
            </w:r>
          </w:p>
        </w:tc>
      </w:tr>
      <w:tr w:rsidR="00870854" w:rsidRPr="00E91314" w14:paraId="36E20EE0" w14:textId="77777777" w:rsidTr="00C53A3A">
        <w:trPr>
          <w:gridBefore w:val="1"/>
          <w:wBefore w:w="15" w:type="dxa"/>
          <w:trHeight w:val="217"/>
        </w:trPr>
        <w:tc>
          <w:tcPr>
            <w:tcW w:w="7080" w:type="dxa"/>
            <w:gridSpan w:val="3"/>
          </w:tcPr>
          <w:p w14:paraId="6AF3C340"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24965906" w14:textId="77777777" w:rsidR="00870854" w:rsidRPr="00E91314" w:rsidRDefault="00870854" w:rsidP="00521A56">
            <w:pPr>
              <w:rPr>
                <w:rFonts w:ascii="Arial" w:eastAsia="Arial Unicode MS" w:hAnsi="Arial"/>
                <w:color w:val="000000"/>
              </w:rPr>
            </w:pPr>
          </w:p>
        </w:tc>
      </w:tr>
      <w:tr w:rsidR="00870854" w:rsidRPr="00E91314" w14:paraId="09B0DC13" w14:textId="77777777" w:rsidTr="00C53A3A">
        <w:trPr>
          <w:gridBefore w:val="1"/>
          <w:wBefore w:w="15" w:type="dxa"/>
          <w:trHeight w:val="217"/>
        </w:trPr>
        <w:tc>
          <w:tcPr>
            <w:tcW w:w="7080" w:type="dxa"/>
            <w:gridSpan w:val="3"/>
          </w:tcPr>
          <w:p w14:paraId="19617D18" w14:textId="77777777" w:rsidR="00870854" w:rsidRPr="00E91314" w:rsidRDefault="00870854" w:rsidP="00521A56">
            <w:pPr>
              <w:rPr>
                <w:rFonts w:ascii="Arial" w:eastAsia="Arial Unicode MS" w:hAnsi="Arial"/>
                <w:color w:val="000000"/>
              </w:rPr>
            </w:pPr>
          </w:p>
        </w:tc>
        <w:tc>
          <w:tcPr>
            <w:tcW w:w="7880" w:type="dxa"/>
            <w:gridSpan w:val="6"/>
          </w:tcPr>
          <w:p w14:paraId="4C08D3C4" w14:textId="77777777" w:rsidR="00870854" w:rsidRPr="00E91314" w:rsidRDefault="00870854" w:rsidP="00521A56">
            <w:pPr>
              <w:rPr>
                <w:rFonts w:ascii="Arial" w:eastAsia="Arial Unicode MS" w:hAnsi="Arial"/>
                <w:color w:val="000000"/>
              </w:rPr>
            </w:pPr>
          </w:p>
        </w:tc>
      </w:tr>
    </w:tbl>
    <w:p w14:paraId="60F77E85" w14:textId="77777777" w:rsidR="00870854" w:rsidRPr="00E91314" w:rsidRDefault="00870854" w:rsidP="00870854"/>
    <w:p w14:paraId="11BDA84F" w14:textId="77777777" w:rsidR="00870854" w:rsidRPr="00E91314" w:rsidRDefault="00870854" w:rsidP="00870854"/>
    <w:p w14:paraId="33EE9912" w14:textId="77777777" w:rsidR="00870854" w:rsidRPr="00E91314" w:rsidRDefault="00870854" w:rsidP="00870854"/>
    <w:p w14:paraId="63730E1F" w14:textId="77777777" w:rsidR="00870854" w:rsidRPr="00E91314" w:rsidRDefault="00870854" w:rsidP="00870854"/>
    <w:p w14:paraId="4FF19925" w14:textId="77777777" w:rsidR="00870854" w:rsidRPr="00E91314" w:rsidRDefault="00870854" w:rsidP="00870854"/>
    <w:p w14:paraId="028D1123" w14:textId="77777777" w:rsidR="00870854" w:rsidRPr="00E91314" w:rsidRDefault="00870854" w:rsidP="00870854"/>
    <w:p w14:paraId="78D72661" w14:textId="77777777" w:rsidR="00870854" w:rsidRPr="00E91314" w:rsidRDefault="00870854" w:rsidP="00870854"/>
    <w:p w14:paraId="70E8600F" w14:textId="77777777" w:rsidR="00870854" w:rsidRPr="00E91314" w:rsidRDefault="00870854" w:rsidP="00870854"/>
    <w:p w14:paraId="1DBA03EE" w14:textId="77777777" w:rsidR="00870854" w:rsidRPr="00E91314" w:rsidRDefault="00870854" w:rsidP="00870854"/>
    <w:p w14:paraId="04358B45" w14:textId="77777777" w:rsidR="00870854" w:rsidRPr="00E91314" w:rsidRDefault="00870854" w:rsidP="00870854">
      <w:pPr>
        <w:pStyle w:val="Rubrik3"/>
        <w:rPr>
          <w:i/>
          <w:lang w:val="sv-SE"/>
        </w:rPr>
      </w:pPr>
    </w:p>
    <w:p w14:paraId="152C8653"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7" w:name="_Toc193243786"/>
      <w:bookmarkStart w:id="148" w:name="_Toc220986037"/>
      <w:r w:rsidRPr="00E91314">
        <w:rPr>
          <w:i/>
          <w:lang w:val="sv-SE"/>
        </w:rPr>
        <w:lastRenderedPageBreak/>
        <w:t>Klass Svar (</w:t>
      </w:r>
      <w:proofErr w:type="spellStart"/>
      <w:r w:rsidRPr="00E91314">
        <w:rPr>
          <w:i/>
          <w:lang w:val="sv-SE"/>
        </w:rPr>
        <w:t>Answer</w:t>
      </w:r>
      <w:proofErr w:type="spellEnd"/>
      <w:r w:rsidRPr="00E91314">
        <w:rPr>
          <w:i/>
          <w:lang w:val="sv-SE"/>
        </w:rPr>
        <w:t>)</w:t>
      </w:r>
      <w:bookmarkEnd w:id="147"/>
      <w:bookmarkEnd w:id="148"/>
    </w:p>
    <w:p w14:paraId="6829D0BA"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273960B7"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32A51C7A" w14:textId="77777777" w:rsidTr="00C53A3A">
        <w:trPr>
          <w:cantSplit/>
          <w:trHeight w:val="376"/>
        </w:trPr>
        <w:tc>
          <w:tcPr>
            <w:tcW w:w="2545" w:type="dxa"/>
            <w:gridSpan w:val="2"/>
            <w:vMerge w:val="restart"/>
            <w:shd w:val="pct25" w:color="auto" w:fill="auto"/>
          </w:tcPr>
          <w:p w14:paraId="5F400A98"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6E35950" w14:textId="77777777" w:rsidR="00870854" w:rsidRPr="00E91314" w:rsidRDefault="00870854" w:rsidP="00521A56">
            <w:r w:rsidRPr="00E91314">
              <w:t>Beskrivning</w:t>
            </w:r>
          </w:p>
        </w:tc>
        <w:tc>
          <w:tcPr>
            <w:tcW w:w="1140" w:type="dxa"/>
            <w:vMerge w:val="restart"/>
            <w:shd w:val="pct25" w:color="auto" w:fill="auto"/>
          </w:tcPr>
          <w:p w14:paraId="4AE621B6"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9A8202D"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41E74F1D"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1D2F39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4D88CF9"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698D0997" w14:textId="77777777" w:rsidTr="00C53A3A">
        <w:trPr>
          <w:cantSplit/>
          <w:trHeight w:val="375"/>
        </w:trPr>
        <w:tc>
          <w:tcPr>
            <w:tcW w:w="2545" w:type="dxa"/>
            <w:gridSpan w:val="2"/>
            <w:vMerge/>
            <w:shd w:val="pct25" w:color="auto" w:fill="auto"/>
          </w:tcPr>
          <w:p w14:paraId="03423D14" w14:textId="77777777" w:rsidR="00870854" w:rsidRPr="00E91314" w:rsidRDefault="00870854" w:rsidP="00521A56"/>
        </w:tc>
        <w:tc>
          <w:tcPr>
            <w:tcW w:w="3410" w:type="dxa"/>
            <w:vMerge/>
            <w:shd w:val="pct25" w:color="auto" w:fill="auto"/>
          </w:tcPr>
          <w:p w14:paraId="1F2DEA0E" w14:textId="77777777" w:rsidR="00870854" w:rsidRPr="00E91314" w:rsidRDefault="00870854" w:rsidP="00521A56"/>
        </w:tc>
        <w:tc>
          <w:tcPr>
            <w:tcW w:w="1140" w:type="dxa"/>
            <w:vMerge/>
            <w:shd w:val="pct25" w:color="auto" w:fill="auto"/>
          </w:tcPr>
          <w:p w14:paraId="3F78E0FF" w14:textId="77777777" w:rsidR="00870854" w:rsidRPr="00E91314" w:rsidRDefault="00870854" w:rsidP="00521A56"/>
        </w:tc>
        <w:tc>
          <w:tcPr>
            <w:tcW w:w="720" w:type="dxa"/>
            <w:vMerge/>
            <w:shd w:val="pct25" w:color="auto" w:fill="auto"/>
          </w:tcPr>
          <w:p w14:paraId="1B5C732D" w14:textId="77777777" w:rsidR="00870854" w:rsidRPr="00E91314" w:rsidRDefault="00870854" w:rsidP="00521A56"/>
        </w:tc>
        <w:tc>
          <w:tcPr>
            <w:tcW w:w="1800" w:type="dxa"/>
            <w:vMerge/>
            <w:shd w:val="pct25" w:color="auto" w:fill="auto"/>
          </w:tcPr>
          <w:p w14:paraId="44BB4556" w14:textId="77777777" w:rsidR="00870854" w:rsidRPr="00E91314" w:rsidRDefault="00870854" w:rsidP="00521A56"/>
        </w:tc>
        <w:tc>
          <w:tcPr>
            <w:tcW w:w="1920" w:type="dxa"/>
            <w:vMerge/>
            <w:shd w:val="pct25" w:color="auto" w:fill="auto"/>
          </w:tcPr>
          <w:p w14:paraId="5F5FD2BA" w14:textId="77777777" w:rsidR="00870854" w:rsidRPr="00E91314" w:rsidRDefault="00870854" w:rsidP="00521A56"/>
        </w:tc>
        <w:tc>
          <w:tcPr>
            <w:tcW w:w="1200" w:type="dxa"/>
            <w:tcBorders>
              <w:bottom w:val="single" w:sz="4" w:space="0" w:color="auto"/>
            </w:tcBorders>
            <w:shd w:val="pct25" w:color="auto" w:fill="auto"/>
          </w:tcPr>
          <w:p w14:paraId="7A240548"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2EB8195"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FD716A8" w14:textId="77777777" w:rsidR="00870854" w:rsidRPr="00E91314" w:rsidRDefault="00870854" w:rsidP="00521A56">
            <w:pPr>
              <w:rPr>
                <w:rFonts w:eastAsia="Arial Unicode MS"/>
              </w:rPr>
            </w:pPr>
          </w:p>
        </w:tc>
      </w:tr>
      <w:tr w:rsidR="00870854" w:rsidRPr="00E91314" w14:paraId="74AC1723" w14:textId="77777777" w:rsidTr="00C53A3A">
        <w:trPr>
          <w:trHeight w:val="217"/>
        </w:trPr>
        <w:tc>
          <w:tcPr>
            <w:tcW w:w="2545" w:type="dxa"/>
            <w:gridSpan w:val="2"/>
          </w:tcPr>
          <w:p w14:paraId="62B5C88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w:t>
            </w:r>
            <w:proofErr w:type="spellEnd"/>
            <w:r w:rsidRPr="00E91314">
              <w:rPr>
                <w:rFonts w:eastAsia="Arial Unicode MS"/>
              </w:rPr>
              <w:t>)</w:t>
            </w:r>
          </w:p>
        </w:tc>
        <w:tc>
          <w:tcPr>
            <w:tcW w:w="3410" w:type="dxa"/>
          </w:tcPr>
          <w:p w14:paraId="72DB1213"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595148BB"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1E600215" w14:textId="77777777" w:rsidR="00870854" w:rsidRPr="00E91314" w:rsidRDefault="00F96264"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643C926E" w14:textId="77777777" w:rsidR="00870854" w:rsidRPr="00E91314" w:rsidRDefault="00870854" w:rsidP="00521A56">
            <w:pPr>
              <w:rPr>
                <w:rFonts w:eastAsia="Arial Unicode MS"/>
              </w:rPr>
            </w:pPr>
          </w:p>
        </w:tc>
        <w:tc>
          <w:tcPr>
            <w:tcW w:w="1920" w:type="dxa"/>
          </w:tcPr>
          <w:p w14:paraId="02CA65A6" w14:textId="77777777" w:rsidR="00870854" w:rsidRPr="00E91314" w:rsidRDefault="00870854" w:rsidP="00521A56">
            <w:pPr>
              <w:rPr>
                <w:rFonts w:ascii="Arial" w:eastAsia="Arial Unicode MS" w:hAnsi="Arial"/>
              </w:rPr>
            </w:pPr>
          </w:p>
        </w:tc>
        <w:tc>
          <w:tcPr>
            <w:tcW w:w="1200" w:type="dxa"/>
            <w:shd w:val="clear" w:color="auto" w:fill="auto"/>
          </w:tcPr>
          <w:p w14:paraId="29AA430F" w14:textId="77777777" w:rsidR="00870854" w:rsidRPr="00E91314" w:rsidRDefault="00870854" w:rsidP="00521A56">
            <w:pPr>
              <w:rPr>
                <w:rFonts w:ascii="Arial" w:eastAsia="Arial Unicode MS" w:hAnsi="Arial"/>
              </w:rPr>
            </w:pPr>
          </w:p>
        </w:tc>
        <w:tc>
          <w:tcPr>
            <w:tcW w:w="1080" w:type="dxa"/>
            <w:shd w:val="clear" w:color="auto" w:fill="auto"/>
          </w:tcPr>
          <w:p w14:paraId="03DB614F" w14:textId="77777777" w:rsidR="00870854" w:rsidRPr="00E91314" w:rsidRDefault="00870854" w:rsidP="00521A56">
            <w:pPr>
              <w:rPr>
                <w:rFonts w:ascii="Arial" w:eastAsia="Arial Unicode MS" w:hAnsi="Arial"/>
              </w:rPr>
            </w:pPr>
          </w:p>
        </w:tc>
        <w:tc>
          <w:tcPr>
            <w:tcW w:w="1160" w:type="dxa"/>
            <w:shd w:val="clear" w:color="auto" w:fill="auto"/>
          </w:tcPr>
          <w:p w14:paraId="1230C96D" w14:textId="77777777" w:rsidR="00870854" w:rsidRPr="00E91314" w:rsidRDefault="00870854" w:rsidP="00521A56">
            <w:pPr>
              <w:rPr>
                <w:rFonts w:ascii="Arial" w:eastAsia="Arial Unicode MS" w:hAnsi="Arial"/>
              </w:rPr>
            </w:pPr>
          </w:p>
        </w:tc>
      </w:tr>
      <w:tr w:rsidR="00870854" w:rsidRPr="00E91314" w14:paraId="0EA4917C" w14:textId="77777777" w:rsidTr="00C53A3A">
        <w:trPr>
          <w:trHeight w:val="217"/>
        </w:trPr>
        <w:tc>
          <w:tcPr>
            <w:tcW w:w="2545" w:type="dxa"/>
            <w:gridSpan w:val="2"/>
          </w:tcPr>
          <w:p w14:paraId="090090EE"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ValueID</w:t>
            </w:r>
            <w:proofErr w:type="spellEnd"/>
            <w:r w:rsidRPr="00E91314">
              <w:rPr>
                <w:rFonts w:eastAsia="Arial Unicode MS"/>
              </w:rPr>
              <w:t>)</w:t>
            </w:r>
          </w:p>
        </w:tc>
        <w:tc>
          <w:tcPr>
            <w:tcW w:w="3410" w:type="dxa"/>
          </w:tcPr>
          <w:p w14:paraId="75C4ADA2"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15462261" w14:textId="77777777" w:rsidR="00870854" w:rsidRPr="00E91314" w:rsidRDefault="00870854" w:rsidP="00521A56">
            <w:pPr>
              <w:rPr>
                <w:rFonts w:eastAsia="Arial Unicode MS"/>
              </w:rPr>
            </w:pPr>
            <w:r w:rsidRPr="00E91314">
              <w:rPr>
                <w:rFonts w:eastAsia="Arial Unicode MS"/>
              </w:rPr>
              <w:t>II</w:t>
            </w:r>
          </w:p>
        </w:tc>
        <w:tc>
          <w:tcPr>
            <w:tcW w:w="720" w:type="dxa"/>
          </w:tcPr>
          <w:p w14:paraId="3EA1A6E6"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A8CA037" w14:textId="77777777" w:rsidR="00870854" w:rsidRPr="00E91314" w:rsidRDefault="00870854" w:rsidP="00521A56">
            <w:pPr>
              <w:rPr>
                <w:rFonts w:eastAsia="Arial Unicode MS"/>
              </w:rPr>
            </w:pPr>
          </w:p>
        </w:tc>
        <w:tc>
          <w:tcPr>
            <w:tcW w:w="1920" w:type="dxa"/>
          </w:tcPr>
          <w:p w14:paraId="5FEB55F0" w14:textId="77777777" w:rsidR="00870854" w:rsidRPr="00E91314" w:rsidRDefault="00870854" w:rsidP="00521A56">
            <w:pPr>
              <w:rPr>
                <w:rFonts w:ascii="Arial" w:eastAsia="Arial Unicode MS" w:hAnsi="Arial"/>
              </w:rPr>
            </w:pPr>
          </w:p>
        </w:tc>
        <w:tc>
          <w:tcPr>
            <w:tcW w:w="1200" w:type="dxa"/>
            <w:shd w:val="clear" w:color="auto" w:fill="auto"/>
          </w:tcPr>
          <w:p w14:paraId="624CD0F8" w14:textId="77777777" w:rsidR="00870854" w:rsidRPr="00E91314" w:rsidRDefault="00870854" w:rsidP="00521A56">
            <w:pPr>
              <w:rPr>
                <w:rFonts w:ascii="Arial" w:eastAsia="Arial Unicode MS" w:hAnsi="Arial"/>
              </w:rPr>
            </w:pPr>
          </w:p>
        </w:tc>
        <w:tc>
          <w:tcPr>
            <w:tcW w:w="1080" w:type="dxa"/>
            <w:shd w:val="clear" w:color="auto" w:fill="auto"/>
          </w:tcPr>
          <w:p w14:paraId="37F9B2CE" w14:textId="77777777" w:rsidR="00870854" w:rsidRPr="00E91314" w:rsidRDefault="00870854" w:rsidP="00521A56">
            <w:pPr>
              <w:rPr>
                <w:rFonts w:ascii="Arial" w:eastAsia="Arial Unicode MS" w:hAnsi="Arial"/>
              </w:rPr>
            </w:pPr>
          </w:p>
        </w:tc>
        <w:tc>
          <w:tcPr>
            <w:tcW w:w="1160" w:type="dxa"/>
            <w:shd w:val="clear" w:color="auto" w:fill="auto"/>
          </w:tcPr>
          <w:p w14:paraId="014D5438" w14:textId="77777777" w:rsidR="00870854" w:rsidRPr="00E91314" w:rsidRDefault="00870854" w:rsidP="00521A56">
            <w:pPr>
              <w:rPr>
                <w:rFonts w:ascii="Arial" w:eastAsia="Arial Unicode MS" w:hAnsi="Arial"/>
              </w:rPr>
            </w:pPr>
          </w:p>
        </w:tc>
      </w:tr>
      <w:tr w:rsidR="00870854" w:rsidRPr="00E91314" w14:paraId="52C9BE1B" w14:textId="77777777" w:rsidTr="00C53A3A">
        <w:trPr>
          <w:trHeight w:val="217"/>
        </w:trPr>
        <w:tc>
          <w:tcPr>
            <w:tcW w:w="2545" w:type="dxa"/>
            <w:gridSpan w:val="2"/>
          </w:tcPr>
          <w:p w14:paraId="5A6DEACF" w14:textId="77777777" w:rsidR="00870854" w:rsidRPr="00E91314" w:rsidRDefault="00870854" w:rsidP="00521A56">
            <w:pPr>
              <w:rPr>
                <w:rFonts w:eastAsia="Arial Unicode MS"/>
              </w:rPr>
            </w:pPr>
            <w:proofErr w:type="spellStart"/>
            <w:r w:rsidRPr="00E91314">
              <w:rPr>
                <w:rFonts w:eastAsia="Arial Unicode MS"/>
              </w:rPr>
              <w:t>Statuskod</w:t>
            </w:r>
            <w:proofErr w:type="spellEnd"/>
            <w:r w:rsidRPr="00E91314">
              <w:rPr>
                <w:rFonts w:eastAsia="Arial Unicode MS"/>
              </w:rPr>
              <w:t>/id</w:t>
            </w:r>
          </w:p>
          <w:p w14:paraId="45D5E559" w14:textId="77777777" w:rsidR="00870854" w:rsidRPr="00E91314" w:rsidRDefault="00870854" w:rsidP="00521A56">
            <w:pPr>
              <w:rPr>
                <w:rFonts w:eastAsia="Arial Unicode MS"/>
              </w:rPr>
            </w:pPr>
            <w:r w:rsidRPr="00E91314">
              <w:rPr>
                <w:rFonts w:eastAsia="Arial Unicode MS"/>
              </w:rPr>
              <w:t>(Status/id)</w:t>
            </w:r>
          </w:p>
        </w:tc>
        <w:tc>
          <w:tcPr>
            <w:tcW w:w="3410" w:type="dxa"/>
          </w:tcPr>
          <w:p w14:paraId="39CC56E8" w14:textId="77777777" w:rsidR="00870854" w:rsidRPr="00E91314" w:rsidRDefault="00870854" w:rsidP="00521A56">
            <w:pPr>
              <w:rPr>
                <w:rFonts w:eastAsia="Arial Unicode MS"/>
              </w:rPr>
            </w:pPr>
            <w:r w:rsidRPr="00E91314">
              <w:rPr>
                <w:rFonts w:eastAsia="Arial Unicode MS"/>
              </w:rPr>
              <w:t xml:space="preserve">Koppling till klass för </w:t>
            </w:r>
            <w:proofErr w:type="spellStart"/>
            <w:r w:rsidRPr="00E91314">
              <w:rPr>
                <w:rFonts w:eastAsia="Arial Unicode MS"/>
              </w:rPr>
              <w:t>statuskod</w:t>
            </w:r>
            <w:proofErr w:type="spellEnd"/>
            <w:r w:rsidRPr="00E91314">
              <w:rPr>
                <w:rFonts w:eastAsia="Arial Unicode MS"/>
              </w:rPr>
              <w:t>.</w:t>
            </w:r>
          </w:p>
        </w:tc>
        <w:tc>
          <w:tcPr>
            <w:tcW w:w="1140" w:type="dxa"/>
          </w:tcPr>
          <w:p w14:paraId="6F2ED85F" w14:textId="77777777" w:rsidR="00870854" w:rsidRPr="00E91314" w:rsidRDefault="00870854" w:rsidP="00521A56">
            <w:pPr>
              <w:rPr>
                <w:rFonts w:eastAsia="Arial Unicode MS"/>
              </w:rPr>
            </w:pPr>
            <w:r w:rsidRPr="00E91314">
              <w:rPr>
                <w:rFonts w:eastAsia="Arial Unicode MS"/>
              </w:rPr>
              <w:t>II</w:t>
            </w:r>
          </w:p>
        </w:tc>
        <w:tc>
          <w:tcPr>
            <w:tcW w:w="720" w:type="dxa"/>
          </w:tcPr>
          <w:p w14:paraId="732FA96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068295AF"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5AB51624" w14:textId="77777777" w:rsidR="00870854" w:rsidRPr="00E91314" w:rsidRDefault="00870854" w:rsidP="00521A56">
            <w:pPr>
              <w:rPr>
                <w:rFonts w:ascii="Arial" w:eastAsia="Arial Unicode MS" w:hAnsi="Arial"/>
              </w:rPr>
            </w:pPr>
          </w:p>
        </w:tc>
        <w:tc>
          <w:tcPr>
            <w:tcW w:w="1200" w:type="dxa"/>
            <w:shd w:val="clear" w:color="auto" w:fill="auto"/>
          </w:tcPr>
          <w:p w14:paraId="701F4C6D" w14:textId="77777777" w:rsidR="00870854" w:rsidRPr="00E91314" w:rsidRDefault="00870854" w:rsidP="00521A56">
            <w:pPr>
              <w:rPr>
                <w:rFonts w:ascii="Arial" w:eastAsia="Arial Unicode MS" w:hAnsi="Arial"/>
              </w:rPr>
            </w:pPr>
          </w:p>
        </w:tc>
        <w:tc>
          <w:tcPr>
            <w:tcW w:w="1080" w:type="dxa"/>
            <w:shd w:val="clear" w:color="auto" w:fill="auto"/>
          </w:tcPr>
          <w:p w14:paraId="7BC3DA45" w14:textId="77777777" w:rsidR="00870854" w:rsidRPr="00E91314" w:rsidRDefault="00870854" w:rsidP="00521A56">
            <w:pPr>
              <w:rPr>
                <w:rFonts w:ascii="Arial" w:eastAsia="Arial Unicode MS" w:hAnsi="Arial"/>
              </w:rPr>
            </w:pPr>
          </w:p>
        </w:tc>
        <w:tc>
          <w:tcPr>
            <w:tcW w:w="1160" w:type="dxa"/>
            <w:shd w:val="clear" w:color="auto" w:fill="auto"/>
          </w:tcPr>
          <w:p w14:paraId="23997FD4" w14:textId="77777777" w:rsidR="00870854" w:rsidRPr="00E91314" w:rsidRDefault="00870854" w:rsidP="00521A56">
            <w:pPr>
              <w:rPr>
                <w:rFonts w:ascii="Arial" w:eastAsia="Arial Unicode MS" w:hAnsi="Arial"/>
              </w:rPr>
            </w:pPr>
          </w:p>
        </w:tc>
      </w:tr>
      <w:tr w:rsidR="00870854" w:rsidRPr="00E91314" w14:paraId="1BCD8F43" w14:textId="77777777" w:rsidTr="00C53A3A">
        <w:trPr>
          <w:trHeight w:val="217"/>
        </w:trPr>
        <w:tc>
          <w:tcPr>
            <w:tcW w:w="2545" w:type="dxa"/>
            <w:gridSpan w:val="2"/>
          </w:tcPr>
          <w:p w14:paraId="208F06B3" w14:textId="77777777" w:rsidR="00870854" w:rsidRPr="00E91314" w:rsidRDefault="00870854" w:rsidP="00521A56">
            <w:pPr>
              <w:rPr>
                <w:rFonts w:eastAsia="Arial Unicode MS"/>
              </w:rPr>
            </w:pPr>
          </w:p>
        </w:tc>
        <w:tc>
          <w:tcPr>
            <w:tcW w:w="3410" w:type="dxa"/>
          </w:tcPr>
          <w:p w14:paraId="2A00C24B" w14:textId="77777777" w:rsidR="00870854" w:rsidRPr="00E91314" w:rsidRDefault="00870854" w:rsidP="00521A56">
            <w:pPr>
              <w:rPr>
                <w:rFonts w:eastAsia="Arial Unicode MS"/>
              </w:rPr>
            </w:pPr>
          </w:p>
        </w:tc>
        <w:tc>
          <w:tcPr>
            <w:tcW w:w="1140" w:type="dxa"/>
          </w:tcPr>
          <w:p w14:paraId="7A2A72BC" w14:textId="77777777" w:rsidR="00870854" w:rsidRPr="00E91314" w:rsidRDefault="00870854" w:rsidP="00521A56">
            <w:pPr>
              <w:rPr>
                <w:rFonts w:eastAsia="Arial Unicode MS"/>
              </w:rPr>
            </w:pPr>
          </w:p>
        </w:tc>
        <w:tc>
          <w:tcPr>
            <w:tcW w:w="720" w:type="dxa"/>
          </w:tcPr>
          <w:p w14:paraId="49809F0A" w14:textId="77777777" w:rsidR="00870854" w:rsidRPr="00E91314" w:rsidRDefault="00870854" w:rsidP="00521A56">
            <w:pPr>
              <w:rPr>
                <w:rFonts w:eastAsia="Arial Unicode MS"/>
              </w:rPr>
            </w:pPr>
          </w:p>
        </w:tc>
        <w:tc>
          <w:tcPr>
            <w:tcW w:w="1800" w:type="dxa"/>
          </w:tcPr>
          <w:p w14:paraId="66622F80" w14:textId="77777777" w:rsidR="00870854" w:rsidRPr="00E91314" w:rsidRDefault="00870854" w:rsidP="00521A56">
            <w:pPr>
              <w:rPr>
                <w:rFonts w:eastAsia="Arial Unicode MS"/>
              </w:rPr>
            </w:pPr>
          </w:p>
        </w:tc>
        <w:tc>
          <w:tcPr>
            <w:tcW w:w="1920" w:type="dxa"/>
          </w:tcPr>
          <w:p w14:paraId="5FC53EC7" w14:textId="77777777" w:rsidR="00870854" w:rsidRPr="00E91314" w:rsidRDefault="00870854" w:rsidP="00521A56">
            <w:pPr>
              <w:rPr>
                <w:rFonts w:ascii="Arial" w:eastAsia="Arial Unicode MS" w:hAnsi="Arial"/>
              </w:rPr>
            </w:pPr>
          </w:p>
        </w:tc>
        <w:tc>
          <w:tcPr>
            <w:tcW w:w="1200" w:type="dxa"/>
            <w:shd w:val="clear" w:color="auto" w:fill="auto"/>
          </w:tcPr>
          <w:p w14:paraId="2D064D1C" w14:textId="77777777" w:rsidR="00870854" w:rsidRPr="00E91314" w:rsidRDefault="00870854" w:rsidP="00521A56">
            <w:pPr>
              <w:rPr>
                <w:rFonts w:ascii="Arial" w:eastAsia="Arial Unicode MS" w:hAnsi="Arial"/>
              </w:rPr>
            </w:pPr>
          </w:p>
        </w:tc>
        <w:tc>
          <w:tcPr>
            <w:tcW w:w="1080" w:type="dxa"/>
            <w:shd w:val="clear" w:color="auto" w:fill="auto"/>
          </w:tcPr>
          <w:p w14:paraId="65C8E577" w14:textId="77777777" w:rsidR="00870854" w:rsidRPr="00E91314" w:rsidRDefault="00870854" w:rsidP="00521A56">
            <w:pPr>
              <w:rPr>
                <w:rFonts w:ascii="Arial" w:eastAsia="Arial Unicode MS" w:hAnsi="Arial"/>
              </w:rPr>
            </w:pPr>
          </w:p>
        </w:tc>
        <w:tc>
          <w:tcPr>
            <w:tcW w:w="1160" w:type="dxa"/>
            <w:shd w:val="clear" w:color="auto" w:fill="auto"/>
          </w:tcPr>
          <w:p w14:paraId="6717EC35" w14:textId="77777777" w:rsidR="00870854" w:rsidRPr="00E91314" w:rsidRDefault="00870854" w:rsidP="00521A56">
            <w:pPr>
              <w:rPr>
                <w:rFonts w:ascii="Arial" w:eastAsia="Arial Unicode MS" w:hAnsi="Arial"/>
              </w:rPr>
            </w:pPr>
          </w:p>
        </w:tc>
      </w:tr>
      <w:tr w:rsidR="00870854" w:rsidRPr="00E91314" w14:paraId="5301C52B" w14:textId="77777777" w:rsidTr="00C53A3A">
        <w:trPr>
          <w:gridBefore w:val="1"/>
          <w:wBefore w:w="15" w:type="dxa"/>
          <w:trHeight w:val="217"/>
        </w:trPr>
        <w:tc>
          <w:tcPr>
            <w:tcW w:w="7080" w:type="dxa"/>
            <w:gridSpan w:val="3"/>
            <w:shd w:val="pct25" w:color="auto" w:fill="auto"/>
          </w:tcPr>
          <w:p w14:paraId="37FDC74B" w14:textId="77777777" w:rsidR="00870854" w:rsidRPr="00E91314" w:rsidRDefault="00870854" w:rsidP="00521A56">
            <w:r w:rsidRPr="00E91314">
              <w:t>Associationer</w:t>
            </w:r>
          </w:p>
        </w:tc>
        <w:tc>
          <w:tcPr>
            <w:tcW w:w="7880" w:type="dxa"/>
            <w:gridSpan w:val="6"/>
            <w:shd w:val="pct25" w:color="auto" w:fill="auto"/>
          </w:tcPr>
          <w:p w14:paraId="1DD36CCD" w14:textId="77777777" w:rsidR="00870854" w:rsidRPr="00E91314" w:rsidRDefault="00870854" w:rsidP="00521A56">
            <w:pPr>
              <w:rPr>
                <w:rFonts w:eastAsia="Arial Unicode MS"/>
              </w:rPr>
            </w:pPr>
            <w:r w:rsidRPr="00E91314">
              <w:t>Beslutsregel</w:t>
            </w:r>
          </w:p>
        </w:tc>
      </w:tr>
      <w:tr w:rsidR="00870854" w:rsidRPr="00E91314" w14:paraId="17F68A6E" w14:textId="77777777" w:rsidTr="00C53A3A">
        <w:trPr>
          <w:gridBefore w:val="1"/>
          <w:wBefore w:w="15" w:type="dxa"/>
          <w:trHeight w:val="217"/>
        </w:trPr>
        <w:tc>
          <w:tcPr>
            <w:tcW w:w="7080" w:type="dxa"/>
            <w:gridSpan w:val="3"/>
          </w:tcPr>
          <w:p w14:paraId="05F5F484"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47B22306" w14:textId="77777777" w:rsidR="00870854" w:rsidRPr="00E91314" w:rsidRDefault="00870854" w:rsidP="00521A56">
            <w:pPr>
              <w:rPr>
                <w:rFonts w:ascii="Arial" w:eastAsia="Arial Unicode MS" w:hAnsi="Arial"/>
                <w:color w:val="000000"/>
              </w:rPr>
            </w:pPr>
          </w:p>
        </w:tc>
      </w:tr>
      <w:tr w:rsidR="00870854" w:rsidRPr="00E91314" w14:paraId="064D9B38" w14:textId="77777777" w:rsidTr="00C53A3A">
        <w:trPr>
          <w:gridBefore w:val="1"/>
          <w:wBefore w:w="15" w:type="dxa"/>
          <w:trHeight w:val="217"/>
        </w:trPr>
        <w:tc>
          <w:tcPr>
            <w:tcW w:w="7080" w:type="dxa"/>
            <w:gridSpan w:val="3"/>
          </w:tcPr>
          <w:p w14:paraId="68294AFE"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xml:space="preserve">) har noll eller en </w:t>
            </w:r>
            <w:proofErr w:type="spellStart"/>
            <w:r w:rsidRPr="00E91314">
              <w:rPr>
                <w:rFonts w:ascii="Arial" w:eastAsia="Arial Unicode MS" w:hAnsi="Arial"/>
                <w:color w:val="000000"/>
              </w:rPr>
              <w:t>statudkod</w:t>
            </w:r>
            <w:proofErr w:type="spellEnd"/>
            <w:r w:rsidRPr="00E91314">
              <w:rPr>
                <w:rFonts w:ascii="Arial" w:eastAsia="Arial Unicode MS" w:hAnsi="Arial"/>
                <w:color w:val="000000"/>
              </w:rPr>
              <w:t xml:space="preserve"> (Status)</w:t>
            </w:r>
          </w:p>
        </w:tc>
        <w:tc>
          <w:tcPr>
            <w:tcW w:w="7880" w:type="dxa"/>
            <w:gridSpan w:val="6"/>
          </w:tcPr>
          <w:p w14:paraId="132ED27C" w14:textId="77777777" w:rsidR="00870854" w:rsidRPr="00E91314" w:rsidRDefault="00870854" w:rsidP="00521A56">
            <w:pPr>
              <w:rPr>
                <w:rFonts w:ascii="Arial" w:eastAsia="Arial Unicode MS" w:hAnsi="Arial"/>
                <w:color w:val="000000"/>
              </w:rPr>
            </w:pPr>
          </w:p>
        </w:tc>
      </w:tr>
    </w:tbl>
    <w:p w14:paraId="6A486159" w14:textId="77777777" w:rsidR="00870854" w:rsidRPr="00E91314" w:rsidRDefault="00870854" w:rsidP="00870854"/>
    <w:p w14:paraId="75CB8166" w14:textId="77777777" w:rsidR="00870854" w:rsidRPr="00E91314" w:rsidRDefault="00870854" w:rsidP="00870854"/>
    <w:p w14:paraId="1B301FBE" w14:textId="77777777" w:rsidR="00870854" w:rsidRPr="00E91314" w:rsidRDefault="00870854" w:rsidP="00870854"/>
    <w:p w14:paraId="203E6EE7" w14:textId="77777777" w:rsidR="00870854" w:rsidRPr="00E91314" w:rsidRDefault="00870854" w:rsidP="00870854"/>
    <w:p w14:paraId="16315436" w14:textId="77777777" w:rsidR="00870854" w:rsidRPr="00E91314" w:rsidRDefault="00870854" w:rsidP="00870854"/>
    <w:p w14:paraId="7D78493F" w14:textId="77777777" w:rsidR="00870854" w:rsidRPr="00E91314" w:rsidRDefault="00870854" w:rsidP="00870854"/>
    <w:p w14:paraId="0A9EE77B" w14:textId="77777777" w:rsidR="00870854" w:rsidRPr="00E91314" w:rsidRDefault="00870854" w:rsidP="00870854"/>
    <w:p w14:paraId="0D231B40" w14:textId="77777777" w:rsidR="00870854" w:rsidRPr="00E91314" w:rsidRDefault="00870854" w:rsidP="00870854"/>
    <w:p w14:paraId="16D91742" w14:textId="77777777" w:rsidR="00870854" w:rsidRPr="00E91314" w:rsidRDefault="00870854" w:rsidP="00870854"/>
    <w:p w14:paraId="215DEA83" w14:textId="77777777" w:rsidR="00870854" w:rsidRPr="00E91314" w:rsidRDefault="00870854" w:rsidP="00870854"/>
    <w:p w14:paraId="2AFA6B86" w14:textId="77777777" w:rsidR="00870854" w:rsidRPr="00E91314" w:rsidRDefault="00870854" w:rsidP="00870854"/>
    <w:p w14:paraId="63FBB58A" w14:textId="77777777" w:rsidR="00870854" w:rsidRPr="00E91314" w:rsidRDefault="00870854" w:rsidP="00AA406D">
      <w:pPr>
        <w:pStyle w:val="Rubrik3"/>
        <w:numPr>
          <w:ilvl w:val="2"/>
          <w:numId w:val="21"/>
        </w:numPr>
        <w:spacing w:before="240" w:after="60"/>
        <w:ind w:left="1134" w:hanging="1134"/>
        <w:rPr>
          <w:i/>
          <w:lang w:val="sv-SE"/>
        </w:rPr>
      </w:pPr>
      <w:bookmarkStart w:id="149" w:name="_Toc193243787"/>
      <w:bookmarkStart w:id="150" w:name="_Toc220986038"/>
      <w:r w:rsidRPr="00E91314">
        <w:rPr>
          <w:i/>
          <w:lang w:val="sv-SE"/>
        </w:rPr>
        <w:t>Klass anropsbekräftelse (Status)</w:t>
      </w:r>
      <w:bookmarkEnd w:id="149"/>
      <w:bookmarkEnd w:id="150"/>
    </w:p>
    <w:p w14:paraId="4A70625F" w14:textId="77777777" w:rsidR="00870854" w:rsidRPr="00E91314" w:rsidRDefault="00870854" w:rsidP="00870854">
      <w:pPr>
        <w:spacing w:after="0"/>
        <w:rPr>
          <w:i/>
        </w:rPr>
      </w:pPr>
      <w:r w:rsidRPr="00E91314">
        <w:t xml:space="preserve">Objekt innehåller </w:t>
      </w:r>
      <w:proofErr w:type="spellStart"/>
      <w:r w:rsidRPr="00E91314">
        <w:t>statuskod</w:t>
      </w:r>
      <w:proofErr w:type="spellEnd"/>
      <w:r w:rsidRPr="00E91314">
        <w:t xml:space="preserve"> och meddelande. </w:t>
      </w:r>
      <w:r w:rsidRPr="00E91314">
        <w:rPr>
          <w:i/>
        </w:rPr>
        <w:t xml:space="preserve"> </w:t>
      </w:r>
    </w:p>
    <w:p w14:paraId="547ABE49"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7CCB734A" w14:textId="77777777" w:rsidTr="00C53A3A">
        <w:trPr>
          <w:cantSplit/>
          <w:trHeight w:val="376"/>
        </w:trPr>
        <w:tc>
          <w:tcPr>
            <w:tcW w:w="2545" w:type="dxa"/>
            <w:gridSpan w:val="2"/>
            <w:vMerge w:val="restart"/>
            <w:shd w:val="pct25" w:color="auto" w:fill="auto"/>
          </w:tcPr>
          <w:p w14:paraId="03E2E651"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2AA6534" w14:textId="77777777" w:rsidR="00870854" w:rsidRPr="00E91314" w:rsidRDefault="00870854" w:rsidP="00521A56">
            <w:r w:rsidRPr="00E91314">
              <w:t>Beskrivning</w:t>
            </w:r>
          </w:p>
        </w:tc>
        <w:tc>
          <w:tcPr>
            <w:tcW w:w="1140" w:type="dxa"/>
            <w:vMerge w:val="restart"/>
            <w:shd w:val="pct25" w:color="auto" w:fill="auto"/>
          </w:tcPr>
          <w:p w14:paraId="4DF94312"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6E8EF8CE"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7DEBECEB"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EECFDC3"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4D00E90"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09936B88" w14:textId="77777777" w:rsidTr="00C53A3A">
        <w:trPr>
          <w:cantSplit/>
          <w:trHeight w:val="375"/>
        </w:trPr>
        <w:tc>
          <w:tcPr>
            <w:tcW w:w="2545" w:type="dxa"/>
            <w:gridSpan w:val="2"/>
            <w:vMerge/>
            <w:shd w:val="pct25" w:color="auto" w:fill="auto"/>
          </w:tcPr>
          <w:p w14:paraId="2412DAF1" w14:textId="77777777" w:rsidR="00870854" w:rsidRPr="00E91314" w:rsidRDefault="00870854" w:rsidP="00521A56"/>
        </w:tc>
        <w:tc>
          <w:tcPr>
            <w:tcW w:w="3410" w:type="dxa"/>
            <w:vMerge/>
            <w:shd w:val="pct25" w:color="auto" w:fill="auto"/>
          </w:tcPr>
          <w:p w14:paraId="0266092D" w14:textId="77777777" w:rsidR="00870854" w:rsidRPr="00E91314" w:rsidRDefault="00870854" w:rsidP="00521A56"/>
        </w:tc>
        <w:tc>
          <w:tcPr>
            <w:tcW w:w="1140" w:type="dxa"/>
            <w:vMerge/>
            <w:shd w:val="pct25" w:color="auto" w:fill="auto"/>
          </w:tcPr>
          <w:p w14:paraId="1F7AAA9D" w14:textId="77777777" w:rsidR="00870854" w:rsidRPr="00E91314" w:rsidRDefault="00870854" w:rsidP="00521A56"/>
        </w:tc>
        <w:tc>
          <w:tcPr>
            <w:tcW w:w="720" w:type="dxa"/>
            <w:vMerge/>
            <w:shd w:val="pct25" w:color="auto" w:fill="auto"/>
          </w:tcPr>
          <w:p w14:paraId="3FF00368" w14:textId="77777777" w:rsidR="00870854" w:rsidRPr="00E91314" w:rsidRDefault="00870854" w:rsidP="00521A56"/>
        </w:tc>
        <w:tc>
          <w:tcPr>
            <w:tcW w:w="1800" w:type="dxa"/>
            <w:vMerge/>
            <w:shd w:val="pct25" w:color="auto" w:fill="auto"/>
          </w:tcPr>
          <w:p w14:paraId="75BF8A5D" w14:textId="77777777" w:rsidR="00870854" w:rsidRPr="00E91314" w:rsidRDefault="00870854" w:rsidP="00521A56"/>
        </w:tc>
        <w:tc>
          <w:tcPr>
            <w:tcW w:w="1920" w:type="dxa"/>
            <w:vMerge/>
            <w:shd w:val="pct25" w:color="auto" w:fill="auto"/>
          </w:tcPr>
          <w:p w14:paraId="502C0CF7" w14:textId="77777777" w:rsidR="00870854" w:rsidRPr="00E91314" w:rsidRDefault="00870854" w:rsidP="00521A56"/>
        </w:tc>
        <w:tc>
          <w:tcPr>
            <w:tcW w:w="1200" w:type="dxa"/>
            <w:tcBorders>
              <w:bottom w:val="single" w:sz="4" w:space="0" w:color="auto"/>
            </w:tcBorders>
            <w:shd w:val="pct25" w:color="auto" w:fill="auto"/>
          </w:tcPr>
          <w:p w14:paraId="44FA513F"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20BBED8"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7A53FF5" w14:textId="77777777" w:rsidR="00870854" w:rsidRPr="00E91314" w:rsidRDefault="00870854" w:rsidP="00521A56">
            <w:pPr>
              <w:rPr>
                <w:rFonts w:eastAsia="Arial Unicode MS"/>
              </w:rPr>
            </w:pPr>
          </w:p>
        </w:tc>
      </w:tr>
      <w:tr w:rsidR="00870854" w:rsidRPr="00E91314" w14:paraId="24FDE2F3" w14:textId="77777777" w:rsidTr="00C53A3A">
        <w:trPr>
          <w:trHeight w:val="217"/>
        </w:trPr>
        <w:tc>
          <w:tcPr>
            <w:tcW w:w="2545" w:type="dxa"/>
            <w:gridSpan w:val="2"/>
          </w:tcPr>
          <w:p w14:paraId="7790E57E"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errorCode</w:t>
            </w:r>
            <w:proofErr w:type="spellEnd"/>
            <w:r w:rsidRPr="00E91314">
              <w:rPr>
                <w:rFonts w:eastAsia="Arial Unicode MS"/>
              </w:rPr>
              <w:t>)</w:t>
            </w:r>
          </w:p>
        </w:tc>
        <w:tc>
          <w:tcPr>
            <w:tcW w:w="3410" w:type="dxa"/>
          </w:tcPr>
          <w:p w14:paraId="0CC10F9C"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65807876"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0C9A27D4"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10F6A525"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Statuskod</w:t>
            </w:r>
            <w:proofErr w:type="spellEnd"/>
          </w:p>
          <w:p w14:paraId="612A2799" w14:textId="77777777" w:rsidR="00870854" w:rsidRPr="00E91314" w:rsidRDefault="00870854" w:rsidP="00521A56">
            <w:pPr>
              <w:rPr>
                <w:rFonts w:eastAsia="Arial Unicode MS"/>
              </w:rPr>
            </w:pPr>
          </w:p>
        </w:tc>
        <w:tc>
          <w:tcPr>
            <w:tcW w:w="1920" w:type="dxa"/>
          </w:tcPr>
          <w:p w14:paraId="293E0A66" w14:textId="77777777" w:rsidR="00870854" w:rsidRPr="00E91314" w:rsidRDefault="00870854" w:rsidP="00521A56">
            <w:pPr>
              <w:rPr>
                <w:rFonts w:ascii="Arial" w:eastAsia="Arial Unicode MS" w:hAnsi="Arial"/>
              </w:rPr>
            </w:pPr>
          </w:p>
        </w:tc>
        <w:tc>
          <w:tcPr>
            <w:tcW w:w="1200" w:type="dxa"/>
            <w:shd w:val="clear" w:color="auto" w:fill="auto"/>
          </w:tcPr>
          <w:p w14:paraId="4C21C186" w14:textId="77777777" w:rsidR="00870854" w:rsidRPr="00E91314" w:rsidRDefault="00870854" w:rsidP="00521A56">
            <w:pPr>
              <w:rPr>
                <w:rFonts w:ascii="Arial" w:eastAsia="Arial Unicode MS" w:hAnsi="Arial"/>
              </w:rPr>
            </w:pPr>
          </w:p>
        </w:tc>
        <w:tc>
          <w:tcPr>
            <w:tcW w:w="1080" w:type="dxa"/>
            <w:shd w:val="clear" w:color="auto" w:fill="auto"/>
          </w:tcPr>
          <w:p w14:paraId="4609FCAF" w14:textId="77777777" w:rsidR="00870854" w:rsidRPr="00E91314" w:rsidRDefault="00870854" w:rsidP="00521A56">
            <w:pPr>
              <w:rPr>
                <w:rFonts w:ascii="Arial" w:eastAsia="Arial Unicode MS" w:hAnsi="Arial"/>
              </w:rPr>
            </w:pPr>
          </w:p>
        </w:tc>
        <w:tc>
          <w:tcPr>
            <w:tcW w:w="1160" w:type="dxa"/>
            <w:shd w:val="clear" w:color="auto" w:fill="auto"/>
          </w:tcPr>
          <w:p w14:paraId="082F9899" w14:textId="77777777" w:rsidR="00870854" w:rsidRPr="00E91314" w:rsidRDefault="00870854" w:rsidP="00521A56">
            <w:pPr>
              <w:rPr>
                <w:rFonts w:ascii="Arial" w:eastAsia="Arial Unicode MS" w:hAnsi="Arial"/>
              </w:rPr>
            </w:pPr>
          </w:p>
        </w:tc>
      </w:tr>
      <w:tr w:rsidR="00870854" w:rsidRPr="00E91314" w14:paraId="2B2FD34A" w14:textId="77777777" w:rsidTr="00C53A3A">
        <w:trPr>
          <w:trHeight w:val="217"/>
        </w:trPr>
        <w:tc>
          <w:tcPr>
            <w:tcW w:w="2545" w:type="dxa"/>
            <w:gridSpan w:val="2"/>
          </w:tcPr>
          <w:p w14:paraId="3AF8550D"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errorText</w:t>
            </w:r>
            <w:proofErr w:type="spellEnd"/>
            <w:r w:rsidRPr="00E91314">
              <w:rPr>
                <w:rFonts w:eastAsia="Arial Unicode MS"/>
              </w:rPr>
              <w:t>)</w:t>
            </w:r>
          </w:p>
        </w:tc>
        <w:tc>
          <w:tcPr>
            <w:tcW w:w="3410" w:type="dxa"/>
          </w:tcPr>
          <w:p w14:paraId="63E3A638" w14:textId="77777777" w:rsidR="00870854" w:rsidRPr="00E91314" w:rsidRDefault="00870854" w:rsidP="00521A56">
            <w:pPr>
              <w:rPr>
                <w:rFonts w:eastAsia="Arial Unicode MS"/>
              </w:rPr>
            </w:pPr>
            <w:r w:rsidRPr="00E91314">
              <w:rPr>
                <w:rFonts w:eastAsia="Arial Unicode MS"/>
              </w:rPr>
              <w:t xml:space="preserve">Felmeddelande, förklarande text. Vid INFO eller </w:t>
            </w:r>
            <w:proofErr w:type="spellStart"/>
            <w:r w:rsidRPr="00E91314">
              <w:rPr>
                <w:rFonts w:eastAsia="Arial Unicode MS"/>
              </w:rPr>
              <w:t>ERROR</w:t>
            </w:r>
            <w:proofErr w:type="spellEnd"/>
            <w:r w:rsidRPr="00E91314">
              <w:rPr>
                <w:rFonts w:eastAsia="Arial Unicode MS"/>
              </w:rPr>
              <w:t>.</w:t>
            </w:r>
          </w:p>
          <w:p w14:paraId="2F6C8BA9" w14:textId="77777777" w:rsidR="00870854" w:rsidRPr="00E91314" w:rsidRDefault="00870854" w:rsidP="00521A56">
            <w:pPr>
              <w:rPr>
                <w:rFonts w:eastAsia="Arial Unicode MS"/>
              </w:rPr>
            </w:pPr>
            <w:r w:rsidRPr="00E91314">
              <w:rPr>
                <w:rFonts w:eastAsia="Arial Unicode MS"/>
              </w:rPr>
              <w:t xml:space="preserve">T.ex. INFO – </w:t>
            </w:r>
            <w:proofErr w:type="gramStart"/>
            <w:r w:rsidRPr="00E91314">
              <w:rPr>
                <w:rFonts w:eastAsia="Arial Unicode MS"/>
              </w:rPr>
              <w:t>Medtag</w:t>
            </w:r>
            <w:proofErr w:type="gramEnd"/>
            <w:r w:rsidRPr="00E91314">
              <w:rPr>
                <w:rFonts w:eastAsia="Arial Unicode MS"/>
              </w:rPr>
              <w:t xml:space="preserve"> legitimation.</w:t>
            </w:r>
          </w:p>
        </w:tc>
        <w:tc>
          <w:tcPr>
            <w:tcW w:w="1140" w:type="dxa"/>
          </w:tcPr>
          <w:p w14:paraId="723699A6"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33B16B8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38777F40" w14:textId="77777777" w:rsidR="00870854" w:rsidRPr="00E91314" w:rsidRDefault="00870854" w:rsidP="00521A56">
            <w:pPr>
              <w:rPr>
                <w:rFonts w:eastAsia="Arial Unicode MS"/>
              </w:rPr>
            </w:pPr>
          </w:p>
        </w:tc>
        <w:tc>
          <w:tcPr>
            <w:tcW w:w="1920" w:type="dxa"/>
          </w:tcPr>
          <w:p w14:paraId="5B59863A" w14:textId="77777777" w:rsidR="00870854" w:rsidRPr="00E91314" w:rsidRDefault="00870854" w:rsidP="00521A56">
            <w:pPr>
              <w:rPr>
                <w:rFonts w:ascii="Arial" w:eastAsia="Arial Unicode MS" w:hAnsi="Arial"/>
              </w:rPr>
            </w:pPr>
          </w:p>
        </w:tc>
        <w:tc>
          <w:tcPr>
            <w:tcW w:w="1200" w:type="dxa"/>
            <w:shd w:val="clear" w:color="auto" w:fill="auto"/>
          </w:tcPr>
          <w:p w14:paraId="147F3FF5" w14:textId="77777777" w:rsidR="00870854" w:rsidRPr="00E91314" w:rsidRDefault="00870854" w:rsidP="00521A56">
            <w:pPr>
              <w:rPr>
                <w:rFonts w:ascii="Arial" w:eastAsia="Arial Unicode MS" w:hAnsi="Arial"/>
              </w:rPr>
            </w:pPr>
          </w:p>
        </w:tc>
        <w:tc>
          <w:tcPr>
            <w:tcW w:w="1080" w:type="dxa"/>
            <w:shd w:val="clear" w:color="auto" w:fill="auto"/>
          </w:tcPr>
          <w:p w14:paraId="70C54828" w14:textId="77777777" w:rsidR="00870854" w:rsidRPr="00E91314" w:rsidRDefault="00870854" w:rsidP="00521A56">
            <w:pPr>
              <w:rPr>
                <w:rFonts w:ascii="Arial" w:eastAsia="Arial Unicode MS" w:hAnsi="Arial"/>
              </w:rPr>
            </w:pPr>
          </w:p>
        </w:tc>
        <w:tc>
          <w:tcPr>
            <w:tcW w:w="1160" w:type="dxa"/>
            <w:shd w:val="clear" w:color="auto" w:fill="auto"/>
          </w:tcPr>
          <w:p w14:paraId="5B6E2289" w14:textId="77777777" w:rsidR="00870854" w:rsidRPr="00E91314" w:rsidRDefault="00870854" w:rsidP="00521A56">
            <w:pPr>
              <w:rPr>
                <w:rFonts w:ascii="Arial" w:eastAsia="Arial Unicode MS" w:hAnsi="Arial"/>
              </w:rPr>
            </w:pPr>
          </w:p>
        </w:tc>
      </w:tr>
      <w:tr w:rsidR="00870854" w:rsidRPr="00E91314" w14:paraId="7C74C5B8" w14:textId="77777777" w:rsidTr="00C53A3A">
        <w:trPr>
          <w:gridBefore w:val="1"/>
          <w:wBefore w:w="15" w:type="dxa"/>
          <w:trHeight w:val="217"/>
        </w:trPr>
        <w:tc>
          <w:tcPr>
            <w:tcW w:w="7080" w:type="dxa"/>
            <w:gridSpan w:val="3"/>
            <w:shd w:val="pct25" w:color="auto" w:fill="auto"/>
          </w:tcPr>
          <w:p w14:paraId="64C9787A" w14:textId="77777777" w:rsidR="00870854" w:rsidRPr="00E91314" w:rsidRDefault="00870854" w:rsidP="00521A56">
            <w:r w:rsidRPr="00E91314">
              <w:t>Associationer</w:t>
            </w:r>
          </w:p>
        </w:tc>
        <w:tc>
          <w:tcPr>
            <w:tcW w:w="7880" w:type="dxa"/>
            <w:gridSpan w:val="6"/>
            <w:shd w:val="pct25" w:color="auto" w:fill="auto"/>
          </w:tcPr>
          <w:p w14:paraId="201FBBCF" w14:textId="77777777" w:rsidR="00870854" w:rsidRPr="00E91314" w:rsidRDefault="00870854" w:rsidP="00521A56">
            <w:pPr>
              <w:rPr>
                <w:rFonts w:eastAsia="Arial Unicode MS"/>
              </w:rPr>
            </w:pPr>
            <w:r w:rsidRPr="00E91314">
              <w:t>Beslutsregel</w:t>
            </w:r>
          </w:p>
        </w:tc>
      </w:tr>
      <w:tr w:rsidR="00870854" w:rsidRPr="00E91314" w14:paraId="61972B28" w14:textId="77777777" w:rsidTr="00C53A3A">
        <w:trPr>
          <w:gridBefore w:val="1"/>
          <w:wBefore w:w="15" w:type="dxa"/>
          <w:trHeight w:val="217"/>
        </w:trPr>
        <w:tc>
          <w:tcPr>
            <w:tcW w:w="7080" w:type="dxa"/>
            <w:gridSpan w:val="3"/>
          </w:tcPr>
          <w:p w14:paraId="26D215A9" w14:textId="77777777" w:rsidR="00870854" w:rsidRPr="00E91314" w:rsidRDefault="00870854" w:rsidP="00521A56">
            <w:pPr>
              <w:rPr>
                <w:rFonts w:ascii="Arial" w:eastAsia="Arial Unicode MS" w:hAnsi="Arial"/>
                <w:color w:val="000000"/>
              </w:rPr>
            </w:pPr>
          </w:p>
        </w:tc>
        <w:tc>
          <w:tcPr>
            <w:tcW w:w="7880" w:type="dxa"/>
            <w:gridSpan w:val="6"/>
          </w:tcPr>
          <w:p w14:paraId="6495CAEF" w14:textId="77777777" w:rsidR="00870854" w:rsidRPr="00E91314" w:rsidRDefault="00870854" w:rsidP="00521A56">
            <w:pPr>
              <w:rPr>
                <w:rFonts w:ascii="Arial" w:eastAsia="Arial Unicode MS" w:hAnsi="Arial"/>
                <w:color w:val="000000"/>
              </w:rPr>
            </w:pPr>
          </w:p>
        </w:tc>
      </w:tr>
      <w:tr w:rsidR="00870854" w:rsidRPr="00E91314" w14:paraId="6676CD72" w14:textId="77777777" w:rsidTr="00C53A3A">
        <w:trPr>
          <w:gridBefore w:val="1"/>
          <w:wBefore w:w="15" w:type="dxa"/>
          <w:trHeight w:val="217"/>
        </w:trPr>
        <w:tc>
          <w:tcPr>
            <w:tcW w:w="7080" w:type="dxa"/>
            <w:gridSpan w:val="3"/>
          </w:tcPr>
          <w:p w14:paraId="7F5F92CA" w14:textId="77777777" w:rsidR="00870854" w:rsidRPr="00E91314" w:rsidRDefault="00870854" w:rsidP="00521A56">
            <w:pPr>
              <w:rPr>
                <w:rFonts w:ascii="Arial" w:eastAsia="Arial Unicode MS" w:hAnsi="Arial"/>
                <w:color w:val="000000"/>
              </w:rPr>
            </w:pPr>
          </w:p>
        </w:tc>
        <w:tc>
          <w:tcPr>
            <w:tcW w:w="7880" w:type="dxa"/>
            <w:gridSpan w:val="6"/>
          </w:tcPr>
          <w:p w14:paraId="108F59DA" w14:textId="77777777" w:rsidR="00870854" w:rsidRPr="00E91314" w:rsidRDefault="00870854" w:rsidP="00521A56">
            <w:pPr>
              <w:rPr>
                <w:rFonts w:ascii="Arial" w:eastAsia="Arial Unicode MS" w:hAnsi="Arial"/>
                <w:color w:val="000000"/>
              </w:rPr>
            </w:pPr>
          </w:p>
        </w:tc>
      </w:tr>
    </w:tbl>
    <w:p w14:paraId="76B472AA" w14:textId="77777777" w:rsidR="0082298D" w:rsidRDefault="0082298D" w:rsidP="00870854"/>
    <w:p w14:paraId="039FE550" w14:textId="77777777" w:rsidR="005E4A35" w:rsidRDefault="005E4A35" w:rsidP="00870854"/>
    <w:p w14:paraId="282CE3CA" w14:textId="77777777" w:rsidR="005E4A35" w:rsidRDefault="005E4A35" w:rsidP="00870854"/>
    <w:p w14:paraId="5D2B78EC" w14:textId="77777777" w:rsidR="005E4A35" w:rsidRPr="00E91314" w:rsidRDefault="005E4A35" w:rsidP="00AA406D">
      <w:pPr>
        <w:pStyle w:val="Rubrik3"/>
        <w:numPr>
          <w:ilvl w:val="2"/>
          <w:numId w:val="21"/>
        </w:numPr>
        <w:spacing w:before="240" w:after="60"/>
        <w:ind w:left="1134" w:hanging="1134"/>
        <w:rPr>
          <w:i/>
          <w:lang w:val="sv-SE"/>
        </w:rPr>
      </w:pPr>
      <w:bookmarkStart w:id="151" w:name="_Toc220986039"/>
      <w:r w:rsidRPr="00E91314">
        <w:rPr>
          <w:i/>
          <w:lang w:val="sv-SE"/>
        </w:rPr>
        <w:t xml:space="preserve">Klass </w:t>
      </w:r>
      <w:r>
        <w:rPr>
          <w:i/>
          <w:lang w:val="sv-SE"/>
        </w:rPr>
        <w:t>Frågerelation</w:t>
      </w:r>
      <w:r w:rsidRPr="00E91314">
        <w:rPr>
          <w:i/>
          <w:lang w:val="sv-SE"/>
        </w:rPr>
        <w:t xml:space="preserve"> (</w:t>
      </w:r>
      <w:proofErr w:type="spellStart"/>
      <w:r>
        <w:rPr>
          <w:i/>
          <w:lang w:val="sv-SE"/>
        </w:rPr>
        <w:t>QuestionSuperior</w:t>
      </w:r>
      <w:proofErr w:type="spellEnd"/>
      <w:r w:rsidRPr="00E91314">
        <w:rPr>
          <w:i/>
          <w:lang w:val="sv-SE"/>
        </w:rPr>
        <w:t>)</w:t>
      </w:r>
      <w:bookmarkEnd w:id="151"/>
    </w:p>
    <w:p w14:paraId="67CAECF1"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6EF0D960"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7F9BD1F7" w14:textId="77777777" w:rsidTr="001D0919">
        <w:trPr>
          <w:cantSplit/>
          <w:trHeight w:val="376"/>
        </w:trPr>
        <w:tc>
          <w:tcPr>
            <w:tcW w:w="2545" w:type="dxa"/>
            <w:gridSpan w:val="2"/>
            <w:vMerge w:val="restart"/>
            <w:shd w:val="pct25" w:color="auto" w:fill="auto"/>
          </w:tcPr>
          <w:p w14:paraId="28D0336F"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651F108" w14:textId="77777777" w:rsidR="005E4A35" w:rsidRPr="00E91314" w:rsidRDefault="005E4A35" w:rsidP="001D0919">
            <w:r w:rsidRPr="00E91314">
              <w:t>Beskrivning</w:t>
            </w:r>
          </w:p>
        </w:tc>
        <w:tc>
          <w:tcPr>
            <w:tcW w:w="1140" w:type="dxa"/>
            <w:vMerge w:val="restart"/>
            <w:shd w:val="pct25" w:color="auto" w:fill="auto"/>
          </w:tcPr>
          <w:p w14:paraId="2098933B"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1854F150" w14:textId="77777777" w:rsidR="005E4A35" w:rsidRPr="00E91314" w:rsidRDefault="005E4A35" w:rsidP="001D0919">
            <w:proofErr w:type="spellStart"/>
            <w:r w:rsidRPr="00E91314">
              <w:t>Mult</w:t>
            </w:r>
            <w:proofErr w:type="spellEnd"/>
          </w:p>
        </w:tc>
        <w:tc>
          <w:tcPr>
            <w:tcW w:w="1800" w:type="dxa"/>
            <w:vMerge w:val="restart"/>
            <w:shd w:val="pct25" w:color="auto" w:fill="auto"/>
          </w:tcPr>
          <w:p w14:paraId="0DBA4A5B" w14:textId="77777777" w:rsidR="005E4A35" w:rsidRPr="00E91314" w:rsidRDefault="005E4A35" w:rsidP="001D0919">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EC332B1"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617C7B87" w14:textId="77777777" w:rsidR="005E4A35" w:rsidRPr="00E91314" w:rsidRDefault="005E4A35" w:rsidP="001D0919">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5E4A35" w:rsidRPr="00E91314" w14:paraId="1BC1FE3B" w14:textId="77777777" w:rsidTr="001D0919">
        <w:trPr>
          <w:cantSplit/>
          <w:trHeight w:val="375"/>
        </w:trPr>
        <w:tc>
          <w:tcPr>
            <w:tcW w:w="2545" w:type="dxa"/>
            <w:gridSpan w:val="2"/>
            <w:vMerge/>
            <w:shd w:val="pct25" w:color="auto" w:fill="auto"/>
          </w:tcPr>
          <w:p w14:paraId="17D2EE77" w14:textId="77777777" w:rsidR="005E4A35" w:rsidRPr="00E91314" w:rsidRDefault="005E4A35" w:rsidP="001D0919"/>
        </w:tc>
        <w:tc>
          <w:tcPr>
            <w:tcW w:w="3410" w:type="dxa"/>
            <w:vMerge/>
            <w:shd w:val="pct25" w:color="auto" w:fill="auto"/>
          </w:tcPr>
          <w:p w14:paraId="1212F6EB" w14:textId="77777777" w:rsidR="005E4A35" w:rsidRPr="00E91314" w:rsidRDefault="005E4A35" w:rsidP="001D0919"/>
        </w:tc>
        <w:tc>
          <w:tcPr>
            <w:tcW w:w="1140" w:type="dxa"/>
            <w:vMerge/>
            <w:shd w:val="pct25" w:color="auto" w:fill="auto"/>
          </w:tcPr>
          <w:p w14:paraId="7C9744DF" w14:textId="77777777" w:rsidR="005E4A35" w:rsidRPr="00E91314" w:rsidRDefault="005E4A35" w:rsidP="001D0919"/>
        </w:tc>
        <w:tc>
          <w:tcPr>
            <w:tcW w:w="720" w:type="dxa"/>
            <w:vMerge/>
            <w:shd w:val="pct25" w:color="auto" w:fill="auto"/>
          </w:tcPr>
          <w:p w14:paraId="523A255B" w14:textId="77777777" w:rsidR="005E4A35" w:rsidRPr="00E91314" w:rsidRDefault="005E4A35" w:rsidP="001D0919"/>
        </w:tc>
        <w:tc>
          <w:tcPr>
            <w:tcW w:w="1800" w:type="dxa"/>
            <w:vMerge/>
            <w:shd w:val="pct25" w:color="auto" w:fill="auto"/>
          </w:tcPr>
          <w:p w14:paraId="1BB80820" w14:textId="77777777" w:rsidR="005E4A35" w:rsidRPr="00E91314" w:rsidRDefault="005E4A35" w:rsidP="001D0919"/>
        </w:tc>
        <w:tc>
          <w:tcPr>
            <w:tcW w:w="1920" w:type="dxa"/>
            <w:vMerge/>
            <w:shd w:val="pct25" w:color="auto" w:fill="auto"/>
          </w:tcPr>
          <w:p w14:paraId="7E1C74F6" w14:textId="77777777" w:rsidR="005E4A35" w:rsidRPr="00E91314" w:rsidRDefault="005E4A35" w:rsidP="001D0919"/>
        </w:tc>
        <w:tc>
          <w:tcPr>
            <w:tcW w:w="1200" w:type="dxa"/>
            <w:tcBorders>
              <w:bottom w:val="single" w:sz="4" w:space="0" w:color="auto"/>
            </w:tcBorders>
            <w:shd w:val="pct25" w:color="auto" w:fill="auto"/>
          </w:tcPr>
          <w:p w14:paraId="24BFEA32"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1883822"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11DE647E" w14:textId="77777777" w:rsidR="005E4A35" w:rsidRPr="00E91314" w:rsidRDefault="005E4A35" w:rsidP="001D0919">
            <w:pPr>
              <w:rPr>
                <w:rFonts w:eastAsia="Arial Unicode MS"/>
              </w:rPr>
            </w:pPr>
          </w:p>
        </w:tc>
      </w:tr>
      <w:tr w:rsidR="005E4A35" w:rsidRPr="00E91314" w14:paraId="0BEE7085" w14:textId="77777777" w:rsidTr="001D0919">
        <w:trPr>
          <w:trHeight w:val="217"/>
        </w:trPr>
        <w:tc>
          <w:tcPr>
            <w:tcW w:w="2545" w:type="dxa"/>
            <w:gridSpan w:val="2"/>
          </w:tcPr>
          <w:p w14:paraId="7C42E9B5" w14:textId="77777777" w:rsidR="005E4A35" w:rsidRPr="00E91314" w:rsidRDefault="005E4A35" w:rsidP="001D0919">
            <w:pPr>
              <w:rPr>
                <w:rFonts w:eastAsia="Arial Unicode MS"/>
              </w:rPr>
            </w:pPr>
            <w:r>
              <w:rPr>
                <w:rFonts w:eastAsia="Arial Unicode MS"/>
              </w:rPr>
              <w:t>(</w:t>
            </w:r>
            <w:proofErr w:type="spellStart"/>
            <w:r w:rsidR="001D0919" w:rsidRPr="001D0919">
              <w:rPr>
                <w:rFonts w:eastAsia="Arial Unicode MS"/>
              </w:rPr>
              <w:t>superiorAnswerAlternativeNumber</w:t>
            </w:r>
            <w:proofErr w:type="spellEnd"/>
            <w:r>
              <w:rPr>
                <w:rFonts w:eastAsia="Arial Unicode MS"/>
              </w:rPr>
              <w:t>)</w:t>
            </w:r>
          </w:p>
        </w:tc>
        <w:tc>
          <w:tcPr>
            <w:tcW w:w="3410" w:type="dxa"/>
          </w:tcPr>
          <w:p w14:paraId="2E0CC183" w14:textId="77777777" w:rsidR="005E4A35" w:rsidRDefault="006241B5" w:rsidP="006241B5">
            <w:pPr>
              <w:rPr>
                <w:rFonts w:eastAsia="Arial Unicode MS"/>
              </w:rPr>
            </w:pPr>
            <w:r>
              <w:rPr>
                <w:rFonts w:eastAsia="Arial Unicode MS"/>
              </w:rPr>
              <w:t>Indikerar att frågan är beroende av att ett specifikt svarsalternativ är besvarat.</w:t>
            </w:r>
          </w:p>
          <w:p w14:paraId="3A6882B3" w14:textId="77777777" w:rsidR="006241B5" w:rsidRPr="00E91314" w:rsidRDefault="006241B5" w:rsidP="006241B5">
            <w:pPr>
              <w:rPr>
                <w:rFonts w:eastAsia="Arial Unicode MS"/>
              </w:rPr>
            </w:pPr>
            <w:proofErr w:type="spellStart"/>
            <w:r>
              <w:rPr>
                <w:rFonts w:eastAsia="Arial Unicode MS"/>
              </w:rPr>
              <w:t>T.e.x</w:t>
            </w:r>
            <w:proofErr w:type="spellEnd"/>
            <w:r>
              <w:rPr>
                <w:rFonts w:eastAsia="Arial Unicode MS"/>
              </w:rPr>
              <w:t xml:space="preserve"> Frågan skall endast visa om invånaren har svarat ”Ja” på en fråga.</w:t>
            </w:r>
          </w:p>
        </w:tc>
        <w:tc>
          <w:tcPr>
            <w:tcW w:w="1140" w:type="dxa"/>
          </w:tcPr>
          <w:p w14:paraId="566AEB23" w14:textId="77777777" w:rsidR="005E4A35" w:rsidRPr="00E91314" w:rsidRDefault="006241B5" w:rsidP="001D0919">
            <w:pPr>
              <w:rPr>
                <w:rFonts w:eastAsia="Arial Unicode MS"/>
              </w:rPr>
            </w:pPr>
            <w:proofErr w:type="spellStart"/>
            <w:r>
              <w:rPr>
                <w:rFonts w:eastAsia="Arial Unicode MS"/>
              </w:rPr>
              <w:t>TXT</w:t>
            </w:r>
            <w:proofErr w:type="spellEnd"/>
          </w:p>
        </w:tc>
        <w:tc>
          <w:tcPr>
            <w:tcW w:w="720" w:type="dxa"/>
          </w:tcPr>
          <w:p w14:paraId="5ECB7CF2"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3F854AF2" w14:textId="77777777" w:rsidR="005E4A35" w:rsidRPr="00E91314" w:rsidRDefault="005E4A35" w:rsidP="001D0919">
            <w:pPr>
              <w:rPr>
                <w:rFonts w:eastAsia="Arial Unicode MS"/>
              </w:rPr>
            </w:pPr>
          </w:p>
          <w:p w14:paraId="7799097E" w14:textId="77777777" w:rsidR="005E4A35" w:rsidRPr="00E91314" w:rsidRDefault="005E4A35" w:rsidP="001D0919">
            <w:pPr>
              <w:rPr>
                <w:rFonts w:eastAsia="Arial Unicode MS"/>
              </w:rPr>
            </w:pPr>
          </w:p>
        </w:tc>
        <w:tc>
          <w:tcPr>
            <w:tcW w:w="1920" w:type="dxa"/>
          </w:tcPr>
          <w:p w14:paraId="450E0FF9" w14:textId="77777777" w:rsidR="005E4A35" w:rsidRPr="00E91314" w:rsidRDefault="005E4A35" w:rsidP="001D0919">
            <w:pPr>
              <w:rPr>
                <w:rFonts w:ascii="Arial" w:eastAsia="Arial Unicode MS" w:hAnsi="Arial"/>
              </w:rPr>
            </w:pPr>
          </w:p>
        </w:tc>
        <w:tc>
          <w:tcPr>
            <w:tcW w:w="1200" w:type="dxa"/>
            <w:shd w:val="clear" w:color="auto" w:fill="auto"/>
          </w:tcPr>
          <w:p w14:paraId="47879E32" w14:textId="77777777" w:rsidR="005E4A35" w:rsidRPr="00E91314" w:rsidRDefault="005E4A35" w:rsidP="001D0919">
            <w:pPr>
              <w:rPr>
                <w:rFonts w:ascii="Arial" w:eastAsia="Arial Unicode MS" w:hAnsi="Arial"/>
              </w:rPr>
            </w:pPr>
          </w:p>
        </w:tc>
        <w:tc>
          <w:tcPr>
            <w:tcW w:w="1080" w:type="dxa"/>
            <w:shd w:val="clear" w:color="auto" w:fill="auto"/>
          </w:tcPr>
          <w:p w14:paraId="38CCBCBB" w14:textId="77777777" w:rsidR="005E4A35" w:rsidRPr="00E91314" w:rsidRDefault="005E4A35" w:rsidP="001D0919">
            <w:pPr>
              <w:rPr>
                <w:rFonts w:ascii="Arial" w:eastAsia="Arial Unicode MS" w:hAnsi="Arial"/>
              </w:rPr>
            </w:pPr>
          </w:p>
        </w:tc>
        <w:tc>
          <w:tcPr>
            <w:tcW w:w="1160" w:type="dxa"/>
            <w:shd w:val="clear" w:color="auto" w:fill="auto"/>
          </w:tcPr>
          <w:p w14:paraId="2171203C" w14:textId="77777777" w:rsidR="005E4A35" w:rsidRPr="00E91314" w:rsidRDefault="005E4A35" w:rsidP="001D0919">
            <w:pPr>
              <w:rPr>
                <w:rFonts w:ascii="Arial" w:eastAsia="Arial Unicode MS" w:hAnsi="Arial"/>
              </w:rPr>
            </w:pPr>
          </w:p>
        </w:tc>
      </w:tr>
      <w:tr w:rsidR="005E4A35" w:rsidRPr="00E91314" w14:paraId="0D0557F3" w14:textId="77777777" w:rsidTr="001D0919">
        <w:trPr>
          <w:trHeight w:val="217"/>
        </w:trPr>
        <w:tc>
          <w:tcPr>
            <w:tcW w:w="2545" w:type="dxa"/>
            <w:gridSpan w:val="2"/>
          </w:tcPr>
          <w:p w14:paraId="555F662C" w14:textId="77777777" w:rsidR="005E4A35" w:rsidRPr="00E91314" w:rsidRDefault="005E4A35" w:rsidP="001D0919">
            <w:pPr>
              <w:rPr>
                <w:rFonts w:eastAsia="Arial Unicode MS"/>
              </w:rPr>
            </w:pPr>
            <w:r w:rsidRPr="00E91314">
              <w:rPr>
                <w:rFonts w:eastAsia="Arial Unicode MS"/>
              </w:rPr>
              <w:t>(</w:t>
            </w:r>
            <w:proofErr w:type="spellStart"/>
            <w:r w:rsidR="006241B5" w:rsidRPr="006241B5">
              <w:rPr>
                <w:rFonts w:eastAsia="Arial Unicode MS"/>
              </w:rPr>
              <w:t>superiorQuestionNumber</w:t>
            </w:r>
            <w:proofErr w:type="spellEnd"/>
            <w:r w:rsidRPr="00E91314">
              <w:rPr>
                <w:rFonts w:eastAsia="Arial Unicode MS"/>
              </w:rPr>
              <w:t>)</w:t>
            </w:r>
          </w:p>
        </w:tc>
        <w:tc>
          <w:tcPr>
            <w:tcW w:w="3410" w:type="dxa"/>
          </w:tcPr>
          <w:p w14:paraId="47DF873E" w14:textId="77777777" w:rsidR="005E4A35" w:rsidRPr="00E91314" w:rsidRDefault="006241B5" w:rsidP="006241B5">
            <w:pPr>
              <w:rPr>
                <w:rFonts w:eastAsia="Arial Unicode MS"/>
              </w:rPr>
            </w:pPr>
            <w:r>
              <w:rPr>
                <w:rFonts w:eastAsia="Arial Unicode MS"/>
              </w:rPr>
              <w:t xml:space="preserve">Indikerar att frågan är beroende av att </w:t>
            </w:r>
            <w:proofErr w:type="gramStart"/>
            <w:r>
              <w:rPr>
                <w:rFonts w:eastAsia="Arial Unicode MS"/>
              </w:rPr>
              <w:t>en  specifikt</w:t>
            </w:r>
            <w:proofErr w:type="gramEnd"/>
            <w:r>
              <w:rPr>
                <w:rFonts w:eastAsia="Arial Unicode MS"/>
              </w:rPr>
              <w:t xml:space="preserve"> fråga är besvarad.</w:t>
            </w:r>
          </w:p>
        </w:tc>
        <w:tc>
          <w:tcPr>
            <w:tcW w:w="1140" w:type="dxa"/>
          </w:tcPr>
          <w:p w14:paraId="65542685" w14:textId="77777777" w:rsidR="005E4A35" w:rsidRPr="00E91314" w:rsidRDefault="005E4A35" w:rsidP="001D0919">
            <w:pPr>
              <w:rPr>
                <w:rFonts w:eastAsia="Arial Unicode MS"/>
              </w:rPr>
            </w:pPr>
            <w:proofErr w:type="spellStart"/>
            <w:r w:rsidRPr="00E91314">
              <w:rPr>
                <w:rFonts w:eastAsia="Arial Unicode MS"/>
              </w:rPr>
              <w:t>TXT</w:t>
            </w:r>
            <w:proofErr w:type="spellEnd"/>
          </w:p>
        </w:tc>
        <w:tc>
          <w:tcPr>
            <w:tcW w:w="720" w:type="dxa"/>
          </w:tcPr>
          <w:p w14:paraId="6856A3B7"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ED396CB" w14:textId="77777777" w:rsidR="005E4A35" w:rsidRPr="00E91314" w:rsidRDefault="005E4A35" w:rsidP="001D0919">
            <w:pPr>
              <w:rPr>
                <w:rFonts w:eastAsia="Arial Unicode MS"/>
              </w:rPr>
            </w:pPr>
          </w:p>
        </w:tc>
        <w:tc>
          <w:tcPr>
            <w:tcW w:w="1920" w:type="dxa"/>
          </w:tcPr>
          <w:p w14:paraId="764CD87D" w14:textId="77777777" w:rsidR="005E4A35" w:rsidRPr="00E91314" w:rsidRDefault="005E4A35" w:rsidP="001D0919">
            <w:pPr>
              <w:rPr>
                <w:rFonts w:ascii="Arial" w:eastAsia="Arial Unicode MS" w:hAnsi="Arial"/>
              </w:rPr>
            </w:pPr>
          </w:p>
        </w:tc>
        <w:tc>
          <w:tcPr>
            <w:tcW w:w="1200" w:type="dxa"/>
            <w:shd w:val="clear" w:color="auto" w:fill="auto"/>
          </w:tcPr>
          <w:p w14:paraId="7D1A1F14" w14:textId="77777777" w:rsidR="005E4A35" w:rsidRPr="00E91314" w:rsidRDefault="005E4A35" w:rsidP="001D0919">
            <w:pPr>
              <w:rPr>
                <w:rFonts w:ascii="Arial" w:eastAsia="Arial Unicode MS" w:hAnsi="Arial"/>
              </w:rPr>
            </w:pPr>
          </w:p>
        </w:tc>
        <w:tc>
          <w:tcPr>
            <w:tcW w:w="1080" w:type="dxa"/>
            <w:shd w:val="clear" w:color="auto" w:fill="auto"/>
          </w:tcPr>
          <w:p w14:paraId="6E274337" w14:textId="77777777" w:rsidR="005E4A35" w:rsidRPr="00E91314" w:rsidRDefault="005E4A35" w:rsidP="001D0919">
            <w:pPr>
              <w:rPr>
                <w:rFonts w:ascii="Arial" w:eastAsia="Arial Unicode MS" w:hAnsi="Arial"/>
              </w:rPr>
            </w:pPr>
          </w:p>
        </w:tc>
        <w:tc>
          <w:tcPr>
            <w:tcW w:w="1160" w:type="dxa"/>
            <w:shd w:val="clear" w:color="auto" w:fill="auto"/>
          </w:tcPr>
          <w:p w14:paraId="734A860B" w14:textId="77777777" w:rsidR="005E4A35" w:rsidRPr="00E91314" w:rsidRDefault="005E4A35" w:rsidP="001D0919">
            <w:pPr>
              <w:rPr>
                <w:rFonts w:ascii="Arial" w:eastAsia="Arial Unicode MS" w:hAnsi="Arial"/>
              </w:rPr>
            </w:pPr>
          </w:p>
        </w:tc>
      </w:tr>
      <w:tr w:rsidR="005E4A35" w:rsidRPr="00E91314" w14:paraId="1E46CCA1" w14:textId="77777777" w:rsidTr="001D0919">
        <w:trPr>
          <w:gridBefore w:val="1"/>
          <w:wBefore w:w="15" w:type="dxa"/>
          <w:trHeight w:val="217"/>
        </w:trPr>
        <w:tc>
          <w:tcPr>
            <w:tcW w:w="7080" w:type="dxa"/>
            <w:gridSpan w:val="3"/>
            <w:shd w:val="pct25" w:color="auto" w:fill="auto"/>
          </w:tcPr>
          <w:p w14:paraId="210BB3CF" w14:textId="77777777" w:rsidR="005E4A35" w:rsidRPr="00E91314" w:rsidRDefault="005E4A35" w:rsidP="001D0919">
            <w:r w:rsidRPr="00E91314">
              <w:t>Associationer</w:t>
            </w:r>
          </w:p>
        </w:tc>
        <w:tc>
          <w:tcPr>
            <w:tcW w:w="7880" w:type="dxa"/>
            <w:gridSpan w:val="6"/>
            <w:shd w:val="pct25" w:color="auto" w:fill="auto"/>
          </w:tcPr>
          <w:p w14:paraId="58FDDE52" w14:textId="77777777" w:rsidR="005E4A35" w:rsidRPr="00E91314" w:rsidRDefault="005E4A35" w:rsidP="001D0919">
            <w:pPr>
              <w:rPr>
                <w:rFonts w:eastAsia="Arial Unicode MS"/>
              </w:rPr>
            </w:pPr>
            <w:r w:rsidRPr="00E91314">
              <w:t>Beslutsregel</w:t>
            </w:r>
          </w:p>
        </w:tc>
      </w:tr>
      <w:tr w:rsidR="005E4A35" w:rsidRPr="00E91314" w14:paraId="7AB47BDA" w14:textId="77777777" w:rsidTr="001D0919">
        <w:trPr>
          <w:gridBefore w:val="1"/>
          <w:wBefore w:w="15" w:type="dxa"/>
          <w:trHeight w:val="217"/>
        </w:trPr>
        <w:tc>
          <w:tcPr>
            <w:tcW w:w="7080" w:type="dxa"/>
            <w:gridSpan w:val="3"/>
          </w:tcPr>
          <w:p w14:paraId="1D24F1FD" w14:textId="77777777" w:rsidR="005E4A35" w:rsidRPr="00E91314" w:rsidRDefault="005E4A35" w:rsidP="001D0919">
            <w:pPr>
              <w:rPr>
                <w:rFonts w:ascii="Arial" w:eastAsia="Arial Unicode MS" w:hAnsi="Arial"/>
                <w:color w:val="000000"/>
              </w:rPr>
            </w:pPr>
          </w:p>
        </w:tc>
        <w:tc>
          <w:tcPr>
            <w:tcW w:w="7880" w:type="dxa"/>
            <w:gridSpan w:val="6"/>
          </w:tcPr>
          <w:p w14:paraId="2D6444E9" w14:textId="77777777" w:rsidR="005E4A35" w:rsidRPr="00E91314" w:rsidRDefault="005E4A35" w:rsidP="001D0919">
            <w:pPr>
              <w:rPr>
                <w:rFonts w:ascii="Arial" w:eastAsia="Arial Unicode MS" w:hAnsi="Arial"/>
                <w:color w:val="000000"/>
              </w:rPr>
            </w:pPr>
          </w:p>
        </w:tc>
      </w:tr>
      <w:tr w:rsidR="005E4A35" w:rsidRPr="00E91314" w14:paraId="6C756F17" w14:textId="77777777" w:rsidTr="001D0919">
        <w:trPr>
          <w:gridBefore w:val="1"/>
          <w:wBefore w:w="15" w:type="dxa"/>
          <w:trHeight w:val="217"/>
        </w:trPr>
        <w:tc>
          <w:tcPr>
            <w:tcW w:w="7080" w:type="dxa"/>
            <w:gridSpan w:val="3"/>
          </w:tcPr>
          <w:p w14:paraId="790058E5" w14:textId="77777777" w:rsidR="005E4A35" w:rsidRPr="00E91314" w:rsidRDefault="005E4A35" w:rsidP="001D0919">
            <w:pPr>
              <w:rPr>
                <w:rFonts w:ascii="Arial" w:eastAsia="Arial Unicode MS" w:hAnsi="Arial"/>
                <w:color w:val="000000"/>
              </w:rPr>
            </w:pPr>
          </w:p>
        </w:tc>
        <w:tc>
          <w:tcPr>
            <w:tcW w:w="7880" w:type="dxa"/>
            <w:gridSpan w:val="6"/>
          </w:tcPr>
          <w:p w14:paraId="1D5F4F64" w14:textId="77777777" w:rsidR="005E4A35" w:rsidRPr="00E91314" w:rsidRDefault="005E4A35" w:rsidP="001D0919">
            <w:pPr>
              <w:rPr>
                <w:rFonts w:ascii="Arial" w:eastAsia="Arial Unicode MS" w:hAnsi="Arial"/>
                <w:color w:val="000000"/>
              </w:rPr>
            </w:pPr>
          </w:p>
        </w:tc>
      </w:tr>
    </w:tbl>
    <w:p w14:paraId="7033B54C" w14:textId="77777777" w:rsidR="005E4A35" w:rsidRDefault="005E4A35" w:rsidP="005E4A35"/>
    <w:p w14:paraId="0ABF0CD7" w14:textId="77777777" w:rsidR="00BB3F52" w:rsidRDefault="00BB3F52" w:rsidP="005E4A35"/>
    <w:p w14:paraId="5E5C3AB1" w14:textId="77777777" w:rsidR="00BB3F52" w:rsidRPr="00E91314" w:rsidRDefault="00BB3F52" w:rsidP="00AA406D">
      <w:pPr>
        <w:pStyle w:val="Rubrik3"/>
        <w:numPr>
          <w:ilvl w:val="2"/>
          <w:numId w:val="21"/>
        </w:numPr>
        <w:spacing w:before="240" w:after="60"/>
        <w:ind w:left="1134" w:hanging="1134"/>
        <w:rPr>
          <w:i/>
          <w:lang w:val="sv-SE"/>
        </w:rPr>
      </w:pPr>
      <w:bookmarkStart w:id="152" w:name="_Toc220986040"/>
      <w:r w:rsidRPr="00E91314">
        <w:rPr>
          <w:i/>
          <w:lang w:val="sv-SE"/>
        </w:rPr>
        <w:lastRenderedPageBreak/>
        <w:t xml:space="preserve">Klass </w:t>
      </w:r>
      <w:proofErr w:type="spellStart"/>
      <w:r>
        <w:rPr>
          <w:i/>
          <w:lang w:val="sv-SE"/>
        </w:rPr>
        <w:t>kodverk</w:t>
      </w:r>
      <w:proofErr w:type="spellEnd"/>
      <w:r w:rsidRPr="00E91314">
        <w:rPr>
          <w:i/>
          <w:lang w:val="sv-SE"/>
        </w:rPr>
        <w:t xml:space="preserve"> (</w:t>
      </w:r>
      <w:proofErr w:type="spellStart"/>
      <w:r>
        <w:rPr>
          <w:i/>
          <w:lang w:val="sv-SE"/>
        </w:rPr>
        <w:t>Code</w:t>
      </w:r>
      <w:proofErr w:type="spellEnd"/>
      <w:r w:rsidRPr="00E91314">
        <w:rPr>
          <w:i/>
          <w:lang w:val="sv-SE"/>
        </w:rPr>
        <w:t>)</w:t>
      </w:r>
      <w:bookmarkEnd w:id="152"/>
    </w:p>
    <w:p w14:paraId="1344870C" w14:textId="77777777" w:rsidR="00AA406D" w:rsidRDefault="00BB3F52" w:rsidP="00AA406D">
      <w:pPr>
        <w:spacing w:after="0"/>
      </w:pPr>
      <w:r w:rsidRPr="00E91314">
        <w:t xml:space="preserve">Objekt innehåller </w:t>
      </w:r>
      <w:r>
        <w:t xml:space="preserve">definition av </w:t>
      </w:r>
      <w:proofErr w:type="spellStart"/>
      <w:r>
        <w:t>kodverk</w:t>
      </w:r>
      <w:proofErr w:type="spellEnd"/>
      <w:r>
        <w:t>/kod.</w:t>
      </w:r>
      <w:r w:rsidRPr="00E91314">
        <w:t xml:space="preserve"> </w:t>
      </w:r>
    </w:p>
    <w:p w14:paraId="46FD9CAB" w14:textId="77777777" w:rsidR="00AA406D" w:rsidRDefault="00AA406D" w:rsidP="00AA406D">
      <w:pPr>
        <w:spacing w:after="0"/>
      </w:pPr>
      <w:r>
        <w:t>Ex:</w:t>
      </w:r>
    </w:p>
    <w:p w14:paraId="0A7026A3" w14:textId="77777777" w:rsidR="00AA406D" w:rsidRDefault="00AA406D" w:rsidP="00AA406D">
      <w:pPr>
        <w:pStyle w:val="Liststycke"/>
        <w:numPr>
          <w:ilvl w:val="0"/>
          <w:numId w:val="28"/>
        </w:numPr>
        <w:spacing w:after="0"/>
      </w:pPr>
      <w:r>
        <w:t>ICD-10(Diagnos kod)</w:t>
      </w:r>
    </w:p>
    <w:p w14:paraId="0B86FEE1" w14:textId="77777777" w:rsidR="00AA406D" w:rsidRDefault="00AA406D" w:rsidP="00AA406D">
      <w:pPr>
        <w:pStyle w:val="Liststycke"/>
        <w:numPr>
          <w:ilvl w:val="0"/>
          <w:numId w:val="28"/>
        </w:numPr>
        <w:spacing w:after="0"/>
      </w:pPr>
      <w:proofErr w:type="spellStart"/>
      <w:r>
        <w:t>KVÅ</w:t>
      </w:r>
      <w:proofErr w:type="spellEnd"/>
      <w:r>
        <w:t xml:space="preserve"> (Operations kod)</w:t>
      </w:r>
    </w:p>
    <w:p w14:paraId="54ECB20A" w14:textId="77777777" w:rsidR="00AA406D" w:rsidRDefault="00AA406D" w:rsidP="00AA406D">
      <w:pPr>
        <w:pStyle w:val="Liststycke"/>
        <w:numPr>
          <w:ilvl w:val="0"/>
          <w:numId w:val="28"/>
        </w:numPr>
        <w:spacing w:after="0"/>
      </w:pPr>
      <w:proofErr w:type="spellStart"/>
      <w:r>
        <w:t>SNOMED</w:t>
      </w:r>
      <w:proofErr w:type="spellEnd"/>
      <w:r>
        <w:t>-CT.</w:t>
      </w:r>
    </w:p>
    <w:p w14:paraId="1776FB3C" w14:textId="77777777" w:rsidR="00BB3F52" w:rsidRPr="00AA406D" w:rsidRDefault="00AA406D" w:rsidP="00AA406D">
      <w:pPr>
        <w:pStyle w:val="Liststycke"/>
        <w:numPr>
          <w:ilvl w:val="0"/>
          <w:numId w:val="28"/>
        </w:numPr>
        <w:spacing w:after="0"/>
        <w:rPr>
          <w:i/>
        </w:rPr>
      </w:pPr>
      <w:r>
        <w:t>EQ5D</w:t>
      </w:r>
      <w:r w:rsidR="00BB3F52" w:rsidRPr="00AA406D">
        <w:rPr>
          <w:i/>
        </w:rPr>
        <w:t xml:space="preserve"> </w:t>
      </w:r>
    </w:p>
    <w:p w14:paraId="4A90D8DB"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05127ABE" w14:textId="77777777" w:rsidTr="007B4C5F">
        <w:trPr>
          <w:cantSplit/>
          <w:trHeight w:val="376"/>
        </w:trPr>
        <w:tc>
          <w:tcPr>
            <w:tcW w:w="2545" w:type="dxa"/>
            <w:gridSpan w:val="2"/>
            <w:vMerge w:val="restart"/>
            <w:shd w:val="pct25" w:color="auto" w:fill="auto"/>
          </w:tcPr>
          <w:p w14:paraId="31DC1BE8" w14:textId="77777777" w:rsidR="00BB3F52" w:rsidRPr="00E91314" w:rsidRDefault="00BB3F52" w:rsidP="007B4C5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4275EA8" w14:textId="77777777" w:rsidR="00BB3F52" w:rsidRPr="00E91314" w:rsidRDefault="00BB3F52" w:rsidP="007B4C5F">
            <w:r w:rsidRPr="00E91314">
              <w:t>Beskrivning</w:t>
            </w:r>
          </w:p>
        </w:tc>
        <w:tc>
          <w:tcPr>
            <w:tcW w:w="1140" w:type="dxa"/>
            <w:vMerge w:val="restart"/>
            <w:shd w:val="pct25" w:color="auto" w:fill="auto"/>
          </w:tcPr>
          <w:p w14:paraId="556748E4" w14:textId="77777777" w:rsidR="00BB3F52" w:rsidRPr="00E91314" w:rsidRDefault="00BB3F52" w:rsidP="007B4C5F">
            <w:pPr>
              <w:rPr>
                <w:rFonts w:eastAsia="Arial Unicode MS"/>
              </w:rPr>
            </w:pPr>
            <w:r w:rsidRPr="00E91314">
              <w:t>Format</w:t>
            </w:r>
          </w:p>
        </w:tc>
        <w:tc>
          <w:tcPr>
            <w:tcW w:w="720" w:type="dxa"/>
            <w:vMerge w:val="restart"/>
            <w:shd w:val="pct25" w:color="auto" w:fill="auto"/>
          </w:tcPr>
          <w:p w14:paraId="76644850" w14:textId="77777777" w:rsidR="00BB3F52" w:rsidRPr="00E91314" w:rsidRDefault="00BB3F52" w:rsidP="007B4C5F">
            <w:proofErr w:type="spellStart"/>
            <w:r w:rsidRPr="00E91314">
              <w:t>Mult</w:t>
            </w:r>
            <w:proofErr w:type="spellEnd"/>
          </w:p>
        </w:tc>
        <w:tc>
          <w:tcPr>
            <w:tcW w:w="1800" w:type="dxa"/>
            <w:vMerge w:val="restart"/>
            <w:shd w:val="pct25" w:color="auto" w:fill="auto"/>
          </w:tcPr>
          <w:p w14:paraId="00371E13" w14:textId="77777777" w:rsidR="00BB3F52" w:rsidRPr="00E91314" w:rsidRDefault="00BB3F52" w:rsidP="007B4C5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D897FDD" w14:textId="77777777" w:rsidR="00BB3F52" w:rsidRPr="00E91314" w:rsidRDefault="00BB3F52" w:rsidP="007B4C5F">
            <w:pPr>
              <w:rPr>
                <w:rFonts w:eastAsia="Arial Unicode MS"/>
              </w:rPr>
            </w:pPr>
            <w:r w:rsidRPr="00E91314">
              <w:t>Beslutsregler och kommentar</w:t>
            </w:r>
          </w:p>
        </w:tc>
        <w:tc>
          <w:tcPr>
            <w:tcW w:w="3440" w:type="dxa"/>
            <w:gridSpan w:val="3"/>
            <w:shd w:val="pct25" w:color="auto" w:fill="auto"/>
          </w:tcPr>
          <w:p w14:paraId="7EFB2DA1" w14:textId="77777777" w:rsidR="00BB3F52" w:rsidRPr="00E91314" w:rsidRDefault="00BB3F52" w:rsidP="007B4C5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BB3F52" w:rsidRPr="00E91314" w14:paraId="79C34BE2" w14:textId="77777777" w:rsidTr="007B4C5F">
        <w:trPr>
          <w:cantSplit/>
          <w:trHeight w:val="375"/>
        </w:trPr>
        <w:tc>
          <w:tcPr>
            <w:tcW w:w="2545" w:type="dxa"/>
            <w:gridSpan w:val="2"/>
            <w:vMerge/>
            <w:shd w:val="pct25" w:color="auto" w:fill="auto"/>
          </w:tcPr>
          <w:p w14:paraId="30FB8B3D" w14:textId="77777777" w:rsidR="00BB3F52" w:rsidRPr="00E91314" w:rsidRDefault="00BB3F52" w:rsidP="007B4C5F"/>
        </w:tc>
        <w:tc>
          <w:tcPr>
            <w:tcW w:w="3410" w:type="dxa"/>
            <w:vMerge/>
            <w:shd w:val="pct25" w:color="auto" w:fill="auto"/>
          </w:tcPr>
          <w:p w14:paraId="3D197030" w14:textId="77777777" w:rsidR="00BB3F52" w:rsidRPr="00E91314" w:rsidRDefault="00BB3F52" w:rsidP="007B4C5F"/>
        </w:tc>
        <w:tc>
          <w:tcPr>
            <w:tcW w:w="1140" w:type="dxa"/>
            <w:vMerge/>
            <w:shd w:val="pct25" w:color="auto" w:fill="auto"/>
          </w:tcPr>
          <w:p w14:paraId="13F1B0CA" w14:textId="77777777" w:rsidR="00BB3F52" w:rsidRPr="00E91314" w:rsidRDefault="00BB3F52" w:rsidP="007B4C5F"/>
        </w:tc>
        <w:tc>
          <w:tcPr>
            <w:tcW w:w="720" w:type="dxa"/>
            <w:vMerge/>
            <w:shd w:val="pct25" w:color="auto" w:fill="auto"/>
          </w:tcPr>
          <w:p w14:paraId="3A17F692" w14:textId="77777777" w:rsidR="00BB3F52" w:rsidRPr="00E91314" w:rsidRDefault="00BB3F52" w:rsidP="007B4C5F"/>
        </w:tc>
        <w:tc>
          <w:tcPr>
            <w:tcW w:w="1800" w:type="dxa"/>
            <w:vMerge/>
            <w:shd w:val="pct25" w:color="auto" w:fill="auto"/>
          </w:tcPr>
          <w:p w14:paraId="445B19ED" w14:textId="77777777" w:rsidR="00BB3F52" w:rsidRPr="00E91314" w:rsidRDefault="00BB3F52" w:rsidP="007B4C5F"/>
        </w:tc>
        <w:tc>
          <w:tcPr>
            <w:tcW w:w="1920" w:type="dxa"/>
            <w:vMerge/>
            <w:shd w:val="pct25" w:color="auto" w:fill="auto"/>
          </w:tcPr>
          <w:p w14:paraId="75FE7F99" w14:textId="77777777" w:rsidR="00BB3F52" w:rsidRPr="00E91314" w:rsidRDefault="00BB3F52" w:rsidP="007B4C5F"/>
        </w:tc>
        <w:tc>
          <w:tcPr>
            <w:tcW w:w="1200" w:type="dxa"/>
            <w:tcBorders>
              <w:bottom w:val="single" w:sz="4" w:space="0" w:color="auto"/>
            </w:tcBorders>
            <w:shd w:val="pct25" w:color="auto" w:fill="auto"/>
          </w:tcPr>
          <w:p w14:paraId="3F71FD01" w14:textId="77777777" w:rsidR="00BB3F52" w:rsidRPr="00E91314" w:rsidRDefault="00BB3F52" w:rsidP="007B4C5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303E2E9" w14:textId="77777777" w:rsidR="00BB3F52" w:rsidRPr="00E91314" w:rsidRDefault="00BB3F52" w:rsidP="007B4C5F">
            <w:pPr>
              <w:rPr>
                <w:rFonts w:eastAsia="Arial Unicode MS"/>
              </w:rPr>
            </w:pPr>
          </w:p>
        </w:tc>
        <w:tc>
          <w:tcPr>
            <w:tcW w:w="1160" w:type="dxa"/>
            <w:tcBorders>
              <w:bottom w:val="single" w:sz="4" w:space="0" w:color="auto"/>
            </w:tcBorders>
            <w:shd w:val="pct25" w:color="auto" w:fill="auto"/>
          </w:tcPr>
          <w:p w14:paraId="1724CC6E" w14:textId="77777777" w:rsidR="00BB3F52" w:rsidRPr="00E91314" w:rsidRDefault="00BB3F52" w:rsidP="007B4C5F">
            <w:pPr>
              <w:rPr>
                <w:rFonts w:eastAsia="Arial Unicode MS"/>
              </w:rPr>
            </w:pPr>
          </w:p>
        </w:tc>
      </w:tr>
      <w:tr w:rsidR="00BB3F52" w:rsidRPr="00E91314" w14:paraId="58A1799E" w14:textId="77777777" w:rsidTr="007B4C5F">
        <w:trPr>
          <w:trHeight w:val="217"/>
        </w:trPr>
        <w:tc>
          <w:tcPr>
            <w:tcW w:w="2545" w:type="dxa"/>
            <w:gridSpan w:val="2"/>
          </w:tcPr>
          <w:p w14:paraId="54431895" w14:textId="77777777" w:rsidR="00BB3F52" w:rsidRPr="00E91314" w:rsidRDefault="00BB3F52" w:rsidP="00BB3F52">
            <w:pPr>
              <w:rPr>
                <w:rFonts w:eastAsia="Arial Unicode MS"/>
              </w:rPr>
            </w:pPr>
            <w:r w:rsidRPr="00E91314">
              <w:rPr>
                <w:rFonts w:eastAsia="Arial Unicode MS"/>
              </w:rPr>
              <w:t>(</w:t>
            </w:r>
            <w:proofErr w:type="spellStart"/>
            <w:r>
              <w:rPr>
                <w:rFonts w:eastAsia="Arial Unicode MS"/>
              </w:rPr>
              <w:t>codeValue</w:t>
            </w:r>
            <w:proofErr w:type="spellEnd"/>
            <w:r w:rsidRPr="00E91314">
              <w:rPr>
                <w:rFonts w:eastAsia="Arial Unicode MS"/>
              </w:rPr>
              <w:t>)</w:t>
            </w:r>
          </w:p>
        </w:tc>
        <w:tc>
          <w:tcPr>
            <w:tcW w:w="3410" w:type="dxa"/>
          </w:tcPr>
          <w:p w14:paraId="2D12F328" w14:textId="77777777" w:rsidR="00BB3F52" w:rsidRPr="00E91314" w:rsidRDefault="00BB3F52" w:rsidP="00BB3F52">
            <w:pPr>
              <w:rPr>
                <w:rFonts w:eastAsia="Arial Unicode MS"/>
              </w:rPr>
            </w:pPr>
            <w:r w:rsidRPr="00BB3F52">
              <w:rPr>
                <w:rFonts w:eastAsia="Arial Unicode MS"/>
              </w:rPr>
              <w:t>Kod som används (</w:t>
            </w:r>
            <w:proofErr w:type="spellStart"/>
            <w:r w:rsidRPr="00BB3F52">
              <w:rPr>
                <w:rFonts w:eastAsia="Arial Unicode MS"/>
              </w:rPr>
              <w:t>Kodverk</w:t>
            </w:r>
            <w:proofErr w:type="spellEnd"/>
            <w:r w:rsidRPr="00BB3F52">
              <w:rPr>
                <w:rFonts w:eastAsia="Arial Unicode MS"/>
              </w:rPr>
              <w:t>).</w:t>
            </w:r>
          </w:p>
          <w:p w14:paraId="4B071601" w14:textId="77777777" w:rsidR="00BB3F52" w:rsidRPr="00E91314" w:rsidRDefault="00BB3F52" w:rsidP="00BB3F52">
            <w:pPr>
              <w:rPr>
                <w:rFonts w:eastAsia="Arial Unicode MS"/>
              </w:rPr>
            </w:pPr>
          </w:p>
        </w:tc>
        <w:tc>
          <w:tcPr>
            <w:tcW w:w="1140" w:type="dxa"/>
          </w:tcPr>
          <w:p w14:paraId="69E40159" w14:textId="77777777" w:rsidR="00BB3F52" w:rsidRPr="00E91314" w:rsidRDefault="00BB3F52" w:rsidP="007B4C5F">
            <w:pPr>
              <w:rPr>
                <w:rFonts w:eastAsia="Arial Unicode MS"/>
              </w:rPr>
            </w:pPr>
            <w:proofErr w:type="spellStart"/>
            <w:r>
              <w:rPr>
                <w:rFonts w:eastAsia="Arial Unicode MS"/>
              </w:rPr>
              <w:t>TXT</w:t>
            </w:r>
            <w:proofErr w:type="spellEnd"/>
          </w:p>
        </w:tc>
        <w:tc>
          <w:tcPr>
            <w:tcW w:w="720" w:type="dxa"/>
          </w:tcPr>
          <w:p w14:paraId="6B149D21" w14:textId="77777777" w:rsidR="00BB3F52" w:rsidRPr="00E91314" w:rsidRDefault="00BB3F52" w:rsidP="007B4C5F">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0DCE71D" w14:textId="77777777" w:rsidR="00BB3F52" w:rsidRPr="00E91314" w:rsidRDefault="00BB3F52" w:rsidP="007B4C5F">
            <w:pPr>
              <w:rPr>
                <w:rFonts w:eastAsia="Arial Unicode MS"/>
              </w:rPr>
            </w:pPr>
          </w:p>
          <w:p w14:paraId="059AFB36" w14:textId="77777777" w:rsidR="00BB3F52" w:rsidRPr="00E91314" w:rsidRDefault="00BB3F52" w:rsidP="007B4C5F">
            <w:pPr>
              <w:rPr>
                <w:rFonts w:eastAsia="Arial Unicode MS"/>
              </w:rPr>
            </w:pPr>
          </w:p>
        </w:tc>
        <w:tc>
          <w:tcPr>
            <w:tcW w:w="1920" w:type="dxa"/>
          </w:tcPr>
          <w:p w14:paraId="25A3F885" w14:textId="77777777" w:rsidR="00BB3F52" w:rsidRPr="00E91314" w:rsidRDefault="00BB3F52" w:rsidP="007B4C5F">
            <w:pPr>
              <w:rPr>
                <w:rFonts w:ascii="Arial" w:eastAsia="Arial Unicode MS" w:hAnsi="Arial"/>
              </w:rPr>
            </w:pPr>
          </w:p>
        </w:tc>
        <w:tc>
          <w:tcPr>
            <w:tcW w:w="1200" w:type="dxa"/>
            <w:shd w:val="clear" w:color="auto" w:fill="auto"/>
          </w:tcPr>
          <w:p w14:paraId="1E81DF1C" w14:textId="77777777" w:rsidR="00BB3F52" w:rsidRPr="00E91314" w:rsidRDefault="00BB3F52" w:rsidP="007B4C5F">
            <w:pPr>
              <w:rPr>
                <w:rFonts w:ascii="Arial" w:eastAsia="Arial Unicode MS" w:hAnsi="Arial"/>
              </w:rPr>
            </w:pPr>
          </w:p>
        </w:tc>
        <w:tc>
          <w:tcPr>
            <w:tcW w:w="1080" w:type="dxa"/>
            <w:shd w:val="clear" w:color="auto" w:fill="auto"/>
          </w:tcPr>
          <w:p w14:paraId="7758F203" w14:textId="77777777" w:rsidR="00BB3F52" w:rsidRPr="00E91314" w:rsidRDefault="00BB3F52" w:rsidP="007B4C5F">
            <w:pPr>
              <w:rPr>
                <w:rFonts w:ascii="Arial" w:eastAsia="Arial Unicode MS" w:hAnsi="Arial"/>
              </w:rPr>
            </w:pPr>
          </w:p>
        </w:tc>
        <w:tc>
          <w:tcPr>
            <w:tcW w:w="1160" w:type="dxa"/>
            <w:shd w:val="clear" w:color="auto" w:fill="auto"/>
          </w:tcPr>
          <w:p w14:paraId="2A4949D0" w14:textId="77777777" w:rsidR="00BB3F52" w:rsidRPr="00E91314" w:rsidRDefault="00BB3F52" w:rsidP="007B4C5F">
            <w:pPr>
              <w:rPr>
                <w:rFonts w:ascii="Arial" w:eastAsia="Arial Unicode MS" w:hAnsi="Arial"/>
              </w:rPr>
            </w:pPr>
          </w:p>
        </w:tc>
      </w:tr>
      <w:tr w:rsidR="00BB3F52" w:rsidRPr="00E91314" w14:paraId="3DD2B98A" w14:textId="77777777" w:rsidTr="007B4C5F">
        <w:trPr>
          <w:trHeight w:val="217"/>
        </w:trPr>
        <w:tc>
          <w:tcPr>
            <w:tcW w:w="2545" w:type="dxa"/>
            <w:gridSpan w:val="2"/>
          </w:tcPr>
          <w:p w14:paraId="45C3800F" w14:textId="77777777" w:rsidR="00BB3F52" w:rsidRPr="00E91314" w:rsidRDefault="00BB3F52" w:rsidP="00BB3F52">
            <w:pPr>
              <w:rPr>
                <w:rFonts w:eastAsia="Arial Unicode MS"/>
              </w:rPr>
            </w:pPr>
            <w:r w:rsidRPr="00E91314">
              <w:rPr>
                <w:rFonts w:eastAsia="Arial Unicode MS"/>
              </w:rPr>
              <w:t>(</w:t>
            </w:r>
            <w:proofErr w:type="spellStart"/>
            <w:r>
              <w:rPr>
                <w:rFonts w:eastAsia="Arial Unicode MS"/>
              </w:rPr>
              <w:t>codeSystem</w:t>
            </w:r>
            <w:proofErr w:type="spellEnd"/>
            <w:r w:rsidRPr="00E91314">
              <w:rPr>
                <w:rFonts w:eastAsia="Arial Unicode MS"/>
              </w:rPr>
              <w:t>)</w:t>
            </w:r>
          </w:p>
        </w:tc>
        <w:tc>
          <w:tcPr>
            <w:tcW w:w="3410" w:type="dxa"/>
          </w:tcPr>
          <w:p w14:paraId="78149B3C" w14:textId="77777777" w:rsidR="00BB3F52" w:rsidRDefault="00BB3F52" w:rsidP="007B4C5F">
            <w:pPr>
              <w:rPr>
                <w:rFonts w:eastAsia="Arial Unicode MS"/>
              </w:rPr>
            </w:pPr>
            <w:r w:rsidRPr="00BB3F52">
              <w:rPr>
                <w:rFonts w:eastAsia="Arial Unicode MS"/>
              </w:rPr>
              <w:t xml:space="preserve">Identifierar vilket </w:t>
            </w:r>
            <w:proofErr w:type="spellStart"/>
            <w:r w:rsidRPr="00BB3F52">
              <w:rPr>
                <w:rFonts w:eastAsia="Arial Unicode MS"/>
              </w:rPr>
              <w:t>kodverk</w:t>
            </w:r>
            <w:proofErr w:type="spellEnd"/>
            <w:r w:rsidRPr="00BB3F52">
              <w:rPr>
                <w:rFonts w:eastAsia="Arial Unicode MS"/>
              </w:rPr>
              <w:t xml:space="preserve"> som används.</w:t>
            </w:r>
          </w:p>
          <w:p w14:paraId="49943A31" w14:textId="77777777" w:rsidR="00AA406D" w:rsidRPr="00E91314" w:rsidRDefault="00AA406D" w:rsidP="007B4C5F">
            <w:pPr>
              <w:rPr>
                <w:rFonts w:eastAsia="Arial Unicode MS"/>
              </w:rPr>
            </w:pPr>
          </w:p>
        </w:tc>
        <w:tc>
          <w:tcPr>
            <w:tcW w:w="1140" w:type="dxa"/>
          </w:tcPr>
          <w:p w14:paraId="56894B22" w14:textId="77777777" w:rsidR="00BB3F52" w:rsidRPr="00E91314" w:rsidRDefault="00BB3F52" w:rsidP="007B4C5F">
            <w:pPr>
              <w:rPr>
                <w:rFonts w:eastAsia="Arial Unicode MS"/>
              </w:rPr>
            </w:pPr>
            <w:proofErr w:type="spellStart"/>
            <w:r w:rsidRPr="00E91314">
              <w:rPr>
                <w:rFonts w:eastAsia="Arial Unicode MS"/>
              </w:rPr>
              <w:t>TXT</w:t>
            </w:r>
            <w:proofErr w:type="spellEnd"/>
          </w:p>
        </w:tc>
        <w:tc>
          <w:tcPr>
            <w:tcW w:w="720" w:type="dxa"/>
          </w:tcPr>
          <w:p w14:paraId="6C142F51" w14:textId="77777777" w:rsidR="00BB3F52" w:rsidRPr="00E91314" w:rsidRDefault="00BB3F52" w:rsidP="007B4C5F">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D6819B4" w14:textId="77777777" w:rsidR="00BB3F52" w:rsidRPr="00E91314" w:rsidRDefault="00BB3F52" w:rsidP="007B4C5F">
            <w:pPr>
              <w:rPr>
                <w:rFonts w:eastAsia="Arial Unicode MS"/>
              </w:rPr>
            </w:pPr>
          </w:p>
        </w:tc>
        <w:tc>
          <w:tcPr>
            <w:tcW w:w="1920" w:type="dxa"/>
          </w:tcPr>
          <w:p w14:paraId="7DAF0227" w14:textId="77777777" w:rsidR="00BB3F52" w:rsidRPr="00E91314" w:rsidRDefault="00BB3F52" w:rsidP="007B4C5F">
            <w:pPr>
              <w:rPr>
                <w:rFonts w:ascii="Arial" w:eastAsia="Arial Unicode MS" w:hAnsi="Arial"/>
              </w:rPr>
            </w:pPr>
          </w:p>
        </w:tc>
        <w:tc>
          <w:tcPr>
            <w:tcW w:w="1200" w:type="dxa"/>
            <w:shd w:val="clear" w:color="auto" w:fill="auto"/>
          </w:tcPr>
          <w:p w14:paraId="3DF2845C" w14:textId="77777777" w:rsidR="00BB3F52" w:rsidRPr="00E91314" w:rsidRDefault="00BB3F52" w:rsidP="007B4C5F">
            <w:pPr>
              <w:rPr>
                <w:rFonts w:ascii="Arial" w:eastAsia="Arial Unicode MS" w:hAnsi="Arial"/>
              </w:rPr>
            </w:pPr>
          </w:p>
        </w:tc>
        <w:tc>
          <w:tcPr>
            <w:tcW w:w="1080" w:type="dxa"/>
            <w:shd w:val="clear" w:color="auto" w:fill="auto"/>
          </w:tcPr>
          <w:p w14:paraId="1BCC905F" w14:textId="77777777" w:rsidR="00BB3F52" w:rsidRPr="00E91314" w:rsidRDefault="00BB3F52" w:rsidP="007B4C5F">
            <w:pPr>
              <w:rPr>
                <w:rFonts w:ascii="Arial" w:eastAsia="Arial Unicode MS" w:hAnsi="Arial"/>
              </w:rPr>
            </w:pPr>
          </w:p>
        </w:tc>
        <w:tc>
          <w:tcPr>
            <w:tcW w:w="1160" w:type="dxa"/>
            <w:shd w:val="clear" w:color="auto" w:fill="auto"/>
          </w:tcPr>
          <w:p w14:paraId="11CB42EA" w14:textId="77777777" w:rsidR="00BB3F52" w:rsidRPr="00E91314" w:rsidRDefault="00BB3F52" w:rsidP="007B4C5F">
            <w:pPr>
              <w:rPr>
                <w:rFonts w:ascii="Arial" w:eastAsia="Arial Unicode MS" w:hAnsi="Arial"/>
              </w:rPr>
            </w:pPr>
          </w:p>
        </w:tc>
      </w:tr>
      <w:tr w:rsidR="00BB3F52" w:rsidRPr="00E91314" w14:paraId="26A326A4" w14:textId="77777777" w:rsidTr="007B4C5F">
        <w:trPr>
          <w:gridBefore w:val="1"/>
          <w:wBefore w:w="15" w:type="dxa"/>
          <w:trHeight w:val="217"/>
        </w:trPr>
        <w:tc>
          <w:tcPr>
            <w:tcW w:w="7080" w:type="dxa"/>
            <w:gridSpan w:val="3"/>
            <w:shd w:val="pct25" w:color="auto" w:fill="auto"/>
          </w:tcPr>
          <w:p w14:paraId="5824B541" w14:textId="77777777" w:rsidR="00BB3F52" w:rsidRPr="00E91314" w:rsidRDefault="00BB3F52" w:rsidP="007B4C5F">
            <w:r w:rsidRPr="00E91314">
              <w:t>Associationer</w:t>
            </w:r>
          </w:p>
        </w:tc>
        <w:tc>
          <w:tcPr>
            <w:tcW w:w="7880" w:type="dxa"/>
            <w:gridSpan w:val="6"/>
            <w:shd w:val="pct25" w:color="auto" w:fill="auto"/>
          </w:tcPr>
          <w:p w14:paraId="134A5B74" w14:textId="77777777" w:rsidR="00BB3F52" w:rsidRPr="00E91314" w:rsidRDefault="00BB3F52" w:rsidP="007B4C5F">
            <w:pPr>
              <w:rPr>
                <w:rFonts w:eastAsia="Arial Unicode MS"/>
              </w:rPr>
            </w:pPr>
            <w:r w:rsidRPr="00E91314">
              <w:t>Beslutsregel</w:t>
            </w:r>
          </w:p>
        </w:tc>
      </w:tr>
      <w:tr w:rsidR="00BB3F52" w:rsidRPr="00E91314" w14:paraId="7B3ED828" w14:textId="77777777" w:rsidTr="007B4C5F">
        <w:trPr>
          <w:gridBefore w:val="1"/>
          <w:wBefore w:w="15" w:type="dxa"/>
          <w:trHeight w:val="217"/>
        </w:trPr>
        <w:tc>
          <w:tcPr>
            <w:tcW w:w="7080" w:type="dxa"/>
            <w:gridSpan w:val="3"/>
          </w:tcPr>
          <w:p w14:paraId="5C0E2F94" w14:textId="77777777" w:rsidR="00BB3F52" w:rsidRPr="00E91314" w:rsidRDefault="00BB3F52" w:rsidP="007B4C5F">
            <w:pPr>
              <w:rPr>
                <w:rFonts w:ascii="Arial" w:eastAsia="Arial Unicode MS" w:hAnsi="Arial"/>
                <w:color w:val="000000"/>
              </w:rPr>
            </w:pPr>
          </w:p>
        </w:tc>
        <w:tc>
          <w:tcPr>
            <w:tcW w:w="7880" w:type="dxa"/>
            <w:gridSpan w:val="6"/>
          </w:tcPr>
          <w:p w14:paraId="27441DFA" w14:textId="77777777" w:rsidR="00BB3F52" w:rsidRPr="00E91314" w:rsidRDefault="00BB3F52" w:rsidP="007B4C5F">
            <w:pPr>
              <w:rPr>
                <w:rFonts w:ascii="Arial" w:eastAsia="Arial Unicode MS" w:hAnsi="Arial"/>
                <w:color w:val="000000"/>
              </w:rPr>
            </w:pPr>
          </w:p>
        </w:tc>
      </w:tr>
      <w:tr w:rsidR="00BB3F52" w:rsidRPr="00E91314" w14:paraId="68CDFF96" w14:textId="77777777" w:rsidTr="007B4C5F">
        <w:trPr>
          <w:gridBefore w:val="1"/>
          <w:wBefore w:w="15" w:type="dxa"/>
          <w:trHeight w:val="217"/>
        </w:trPr>
        <w:tc>
          <w:tcPr>
            <w:tcW w:w="7080" w:type="dxa"/>
            <w:gridSpan w:val="3"/>
          </w:tcPr>
          <w:p w14:paraId="34F77CA7" w14:textId="77777777" w:rsidR="00BB3F52" w:rsidRPr="00E91314" w:rsidRDefault="00BB3F52" w:rsidP="007B4C5F">
            <w:pPr>
              <w:rPr>
                <w:rFonts w:ascii="Arial" w:eastAsia="Arial Unicode MS" w:hAnsi="Arial"/>
                <w:color w:val="000000"/>
              </w:rPr>
            </w:pPr>
          </w:p>
        </w:tc>
        <w:tc>
          <w:tcPr>
            <w:tcW w:w="7880" w:type="dxa"/>
            <w:gridSpan w:val="6"/>
          </w:tcPr>
          <w:p w14:paraId="1575F1E8" w14:textId="77777777" w:rsidR="00BB3F52" w:rsidRPr="00E91314" w:rsidRDefault="00BB3F52" w:rsidP="007B4C5F">
            <w:pPr>
              <w:rPr>
                <w:rFonts w:ascii="Arial" w:eastAsia="Arial Unicode MS" w:hAnsi="Arial"/>
                <w:color w:val="000000"/>
              </w:rPr>
            </w:pPr>
          </w:p>
        </w:tc>
      </w:tr>
    </w:tbl>
    <w:p w14:paraId="41D30112" w14:textId="77777777" w:rsidR="00BB3F52" w:rsidRDefault="00BB3F52" w:rsidP="00BB3F52"/>
    <w:p w14:paraId="56DCF8BD" w14:textId="77777777" w:rsidR="00BB3F52" w:rsidRDefault="00BB3F52" w:rsidP="005E4A35"/>
    <w:p w14:paraId="763F4565" w14:textId="77777777" w:rsidR="005C21F4" w:rsidRDefault="005C21F4" w:rsidP="005E4A35"/>
    <w:p w14:paraId="7456329E" w14:textId="77777777" w:rsidR="005C21F4" w:rsidRPr="00E91314" w:rsidRDefault="005C21F4" w:rsidP="005C21F4">
      <w:pPr>
        <w:pStyle w:val="Rubrik3"/>
        <w:numPr>
          <w:ilvl w:val="2"/>
          <w:numId w:val="21"/>
        </w:numPr>
        <w:spacing w:before="240" w:after="60"/>
        <w:ind w:left="1134" w:hanging="1134"/>
        <w:rPr>
          <w:i/>
          <w:lang w:val="sv-SE"/>
        </w:rPr>
      </w:pPr>
      <w:bookmarkStart w:id="153" w:name="_Toc220986041"/>
      <w:r w:rsidRPr="00E91314">
        <w:rPr>
          <w:i/>
          <w:lang w:val="sv-SE"/>
        </w:rPr>
        <w:lastRenderedPageBreak/>
        <w:t xml:space="preserve">Klass </w:t>
      </w:r>
      <w:r>
        <w:rPr>
          <w:i/>
          <w:lang w:val="sv-SE"/>
        </w:rPr>
        <w:t>Malldelning</w:t>
      </w:r>
      <w:r w:rsidRPr="00E91314">
        <w:rPr>
          <w:i/>
          <w:lang w:val="sv-SE"/>
        </w:rPr>
        <w:t xml:space="preserve"> (</w:t>
      </w:r>
      <w:proofErr w:type="spellStart"/>
      <w:r>
        <w:rPr>
          <w:i/>
          <w:lang w:val="sv-SE"/>
        </w:rPr>
        <w:t>TemplatePropagate</w:t>
      </w:r>
      <w:proofErr w:type="spellEnd"/>
      <w:r w:rsidRPr="00E91314">
        <w:rPr>
          <w:i/>
          <w:lang w:val="sv-SE"/>
        </w:rPr>
        <w:t>)</w:t>
      </w:r>
      <w:bookmarkEnd w:id="153"/>
    </w:p>
    <w:p w14:paraId="29E0CC37" w14:textId="77777777" w:rsidR="005C21F4" w:rsidRDefault="005C21F4" w:rsidP="005C21F4">
      <w:pPr>
        <w:spacing w:after="0"/>
      </w:pPr>
      <w:r w:rsidRPr="005C21F4">
        <w:t xml:space="preserve">Objekt för att definiera om mallen är </w:t>
      </w:r>
      <w:r>
        <w:t>regional/nationell. En standardiserad mall kan användas regionalt eller natione</w:t>
      </w:r>
      <w:r w:rsidR="00D9341F">
        <w:t xml:space="preserve">llt. mall kan delas definieras </w:t>
      </w:r>
      <w:r w:rsidRPr="005C21F4">
        <w:t>global</w:t>
      </w:r>
      <w:r>
        <w:t xml:space="preserve"> (kan)</w:t>
      </w:r>
      <w:r w:rsidRPr="005C21F4">
        <w:t xml:space="preserve">. Attributet </w:t>
      </w:r>
      <w:proofErr w:type="spellStart"/>
      <w:r w:rsidRPr="005C21F4">
        <w:t>countycode</w:t>
      </w:r>
      <w:proofErr w:type="spellEnd"/>
      <w:r w:rsidRPr="005C21F4">
        <w:t xml:space="preserve"> styr mallens tillgänglighet. ISO 3166-2:SE</w:t>
      </w:r>
      <w:r w:rsidRPr="00E91314">
        <w:t xml:space="preserve">Objekt </w:t>
      </w:r>
      <w:r>
        <w:t xml:space="preserve"> information om mallen delas </w:t>
      </w:r>
      <w:proofErr w:type="spellStart"/>
      <w:r>
        <w:t>med.</w:t>
      </w:r>
      <w:r w:rsidRPr="00E91314">
        <w:t>innehåller</w:t>
      </w:r>
      <w:proofErr w:type="spellEnd"/>
      <w:r w:rsidRPr="00E91314">
        <w:t xml:space="preserve"> </w:t>
      </w:r>
      <w:r>
        <w:t xml:space="preserve">definition av </w:t>
      </w:r>
      <w:proofErr w:type="spellStart"/>
      <w:r>
        <w:t>kodverk</w:t>
      </w:r>
      <w:proofErr w:type="spellEnd"/>
      <w:r>
        <w:t>/kod.</w:t>
      </w:r>
      <w:r w:rsidRPr="00E91314">
        <w:t xml:space="preserve"> </w:t>
      </w:r>
    </w:p>
    <w:p w14:paraId="3007145A" w14:textId="77777777" w:rsidR="005C21F4" w:rsidRDefault="005C21F4" w:rsidP="005C21F4">
      <w:pPr>
        <w:spacing w:after="0"/>
      </w:pPr>
      <w:r>
        <w:t>Ex:</w:t>
      </w:r>
    </w:p>
    <w:p w14:paraId="1AA48748" w14:textId="77777777" w:rsidR="005C21F4" w:rsidRPr="00E91314" w:rsidRDefault="005C21F4" w:rsidP="005C21F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C21F4" w:rsidRPr="00E91314" w14:paraId="73EA7AF2" w14:textId="77777777" w:rsidTr="005C21F4">
        <w:trPr>
          <w:cantSplit/>
          <w:trHeight w:val="376"/>
        </w:trPr>
        <w:tc>
          <w:tcPr>
            <w:tcW w:w="2545" w:type="dxa"/>
            <w:gridSpan w:val="2"/>
            <w:vMerge w:val="restart"/>
            <w:shd w:val="pct25" w:color="auto" w:fill="auto"/>
          </w:tcPr>
          <w:p w14:paraId="34E68CAE" w14:textId="77777777" w:rsidR="005C21F4" w:rsidRPr="00E91314" w:rsidRDefault="005C21F4" w:rsidP="005C21F4">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BAFB98B" w14:textId="77777777" w:rsidR="005C21F4" w:rsidRPr="00E91314" w:rsidRDefault="005C21F4" w:rsidP="005C21F4">
            <w:r w:rsidRPr="00E91314">
              <w:t>Beskrivning</w:t>
            </w:r>
          </w:p>
        </w:tc>
        <w:tc>
          <w:tcPr>
            <w:tcW w:w="1140" w:type="dxa"/>
            <w:vMerge w:val="restart"/>
            <w:shd w:val="pct25" w:color="auto" w:fill="auto"/>
          </w:tcPr>
          <w:p w14:paraId="6F6DC42A" w14:textId="77777777" w:rsidR="005C21F4" w:rsidRPr="00E91314" w:rsidRDefault="005C21F4" w:rsidP="005C21F4">
            <w:pPr>
              <w:rPr>
                <w:rFonts w:eastAsia="Arial Unicode MS"/>
              </w:rPr>
            </w:pPr>
            <w:r w:rsidRPr="00E91314">
              <w:t>Format</w:t>
            </w:r>
          </w:p>
        </w:tc>
        <w:tc>
          <w:tcPr>
            <w:tcW w:w="720" w:type="dxa"/>
            <w:vMerge w:val="restart"/>
            <w:shd w:val="pct25" w:color="auto" w:fill="auto"/>
          </w:tcPr>
          <w:p w14:paraId="610B61B6" w14:textId="77777777" w:rsidR="005C21F4" w:rsidRPr="00E91314" w:rsidRDefault="005C21F4" w:rsidP="005C21F4">
            <w:proofErr w:type="spellStart"/>
            <w:r w:rsidRPr="00E91314">
              <w:t>Mult</w:t>
            </w:r>
            <w:proofErr w:type="spellEnd"/>
          </w:p>
        </w:tc>
        <w:tc>
          <w:tcPr>
            <w:tcW w:w="1800" w:type="dxa"/>
            <w:vMerge w:val="restart"/>
            <w:shd w:val="pct25" w:color="auto" w:fill="auto"/>
          </w:tcPr>
          <w:p w14:paraId="0CB07709" w14:textId="77777777" w:rsidR="005C21F4" w:rsidRPr="00E91314" w:rsidRDefault="005C21F4" w:rsidP="005C21F4">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8D347AB" w14:textId="77777777" w:rsidR="005C21F4" w:rsidRPr="00E91314" w:rsidRDefault="005C21F4" w:rsidP="005C21F4">
            <w:pPr>
              <w:rPr>
                <w:rFonts w:eastAsia="Arial Unicode MS"/>
              </w:rPr>
            </w:pPr>
            <w:r w:rsidRPr="00E91314">
              <w:t>Beslutsregler och kommentar</w:t>
            </w:r>
          </w:p>
        </w:tc>
        <w:tc>
          <w:tcPr>
            <w:tcW w:w="3440" w:type="dxa"/>
            <w:gridSpan w:val="3"/>
            <w:shd w:val="pct25" w:color="auto" w:fill="auto"/>
          </w:tcPr>
          <w:p w14:paraId="0C715C31" w14:textId="77777777" w:rsidR="005C21F4" w:rsidRPr="00E91314" w:rsidRDefault="005C21F4" w:rsidP="005C21F4">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5C21F4" w:rsidRPr="00E91314" w14:paraId="12C53273" w14:textId="77777777" w:rsidTr="005C21F4">
        <w:trPr>
          <w:cantSplit/>
          <w:trHeight w:val="375"/>
        </w:trPr>
        <w:tc>
          <w:tcPr>
            <w:tcW w:w="2545" w:type="dxa"/>
            <w:gridSpan w:val="2"/>
            <w:vMerge/>
            <w:shd w:val="pct25" w:color="auto" w:fill="auto"/>
          </w:tcPr>
          <w:p w14:paraId="057B8A22" w14:textId="77777777" w:rsidR="005C21F4" w:rsidRPr="00E91314" w:rsidRDefault="005C21F4" w:rsidP="005C21F4"/>
        </w:tc>
        <w:tc>
          <w:tcPr>
            <w:tcW w:w="3410" w:type="dxa"/>
            <w:vMerge/>
            <w:shd w:val="pct25" w:color="auto" w:fill="auto"/>
          </w:tcPr>
          <w:p w14:paraId="6F6EE356" w14:textId="77777777" w:rsidR="005C21F4" w:rsidRPr="00E91314" w:rsidRDefault="005C21F4" w:rsidP="005C21F4"/>
        </w:tc>
        <w:tc>
          <w:tcPr>
            <w:tcW w:w="1140" w:type="dxa"/>
            <w:vMerge/>
            <w:shd w:val="pct25" w:color="auto" w:fill="auto"/>
          </w:tcPr>
          <w:p w14:paraId="0C1441CC" w14:textId="77777777" w:rsidR="005C21F4" w:rsidRPr="00E91314" w:rsidRDefault="005C21F4" w:rsidP="005C21F4"/>
        </w:tc>
        <w:tc>
          <w:tcPr>
            <w:tcW w:w="720" w:type="dxa"/>
            <w:vMerge/>
            <w:shd w:val="pct25" w:color="auto" w:fill="auto"/>
          </w:tcPr>
          <w:p w14:paraId="002CE3CA" w14:textId="77777777" w:rsidR="005C21F4" w:rsidRPr="00E91314" w:rsidRDefault="005C21F4" w:rsidP="005C21F4"/>
        </w:tc>
        <w:tc>
          <w:tcPr>
            <w:tcW w:w="1800" w:type="dxa"/>
            <w:vMerge/>
            <w:shd w:val="pct25" w:color="auto" w:fill="auto"/>
          </w:tcPr>
          <w:p w14:paraId="552B6418" w14:textId="77777777" w:rsidR="005C21F4" w:rsidRPr="00E91314" w:rsidRDefault="005C21F4" w:rsidP="005C21F4"/>
        </w:tc>
        <w:tc>
          <w:tcPr>
            <w:tcW w:w="1920" w:type="dxa"/>
            <w:vMerge/>
            <w:shd w:val="pct25" w:color="auto" w:fill="auto"/>
          </w:tcPr>
          <w:p w14:paraId="7CABD0E5" w14:textId="77777777" w:rsidR="005C21F4" w:rsidRPr="00E91314" w:rsidRDefault="005C21F4" w:rsidP="005C21F4"/>
        </w:tc>
        <w:tc>
          <w:tcPr>
            <w:tcW w:w="1200" w:type="dxa"/>
            <w:tcBorders>
              <w:bottom w:val="single" w:sz="4" w:space="0" w:color="auto"/>
            </w:tcBorders>
            <w:shd w:val="pct25" w:color="auto" w:fill="auto"/>
          </w:tcPr>
          <w:p w14:paraId="6679EA29" w14:textId="77777777" w:rsidR="005C21F4" w:rsidRPr="00E91314" w:rsidRDefault="005C21F4" w:rsidP="005C21F4">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E19023B" w14:textId="77777777" w:rsidR="005C21F4" w:rsidRPr="00E91314" w:rsidRDefault="005C21F4" w:rsidP="005C21F4">
            <w:pPr>
              <w:rPr>
                <w:rFonts w:eastAsia="Arial Unicode MS"/>
              </w:rPr>
            </w:pPr>
          </w:p>
        </w:tc>
        <w:tc>
          <w:tcPr>
            <w:tcW w:w="1160" w:type="dxa"/>
            <w:tcBorders>
              <w:bottom w:val="single" w:sz="4" w:space="0" w:color="auto"/>
            </w:tcBorders>
            <w:shd w:val="pct25" w:color="auto" w:fill="auto"/>
          </w:tcPr>
          <w:p w14:paraId="50777B62" w14:textId="77777777" w:rsidR="005C21F4" w:rsidRPr="00E91314" w:rsidRDefault="005C21F4" w:rsidP="005C21F4">
            <w:pPr>
              <w:rPr>
                <w:rFonts w:eastAsia="Arial Unicode MS"/>
              </w:rPr>
            </w:pPr>
          </w:p>
        </w:tc>
      </w:tr>
      <w:tr w:rsidR="005C21F4" w:rsidRPr="00E91314" w14:paraId="090FDB6A" w14:textId="77777777" w:rsidTr="005C21F4">
        <w:trPr>
          <w:trHeight w:val="217"/>
        </w:trPr>
        <w:tc>
          <w:tcPr>
            <w:tcW w:w="2545" w:type="dxa"/>
            <w:gridSpan w:val="2"/>
          </w:tcPr>
          <w:p w14:paraId="322D2312" w14:textId="77777777" w:rsidR="005C21F4" w:rsidRPr="00E91314" w:rsidRDefault="005C21F4" w:rsidP="005C21F4">
            <w:pPr>
              <w:rPr>
                <w:rFonts w:eastAsia="Arial Unicode MS"/>
              </w:rPr>
            </w:pPr>
            <w:r w:rsidRPr="00E91314">
              <w:rPr>
                <w:rFonts w:eastAsia="Arial Unicode MS"/>
              </w:rPr>
              <w:t>(</w:t>
            </w:r>
            <w:proofErr w:type="spellStart"/>
            <w:r w:rsidRPr="005C21F4">
              <w:rPr>
                <w:rFonts w:eastAsia="Arial Unicode MS"/>
              </w:rPr>
              <w:t>countycode</w:t>
            </w:r>
            <w:proofErr w:type="spellEnd"/>
            <w:r w:rsidRPr="00E91314">
              <w:rPr>
                <w:rFonts w:eastAsia="Arial Unicode MS"/>
              </w:rPr>
              <w:t>)</w:t>
            </w:r>
          </w:p>
        </w:tc>
        <w:tc>
          <w:tcPr>
            <w:tcW w:w="3410" w:type="dxa"/>
          </w:tcPr>
          <w:p w14:paraId="08A73359" w14:textId="77777777" w:rsidR="00B944DA" w:rsidRPr="00B944DA" w:rsidRDefault="00B944DA" w:rsidP="00B944DA">
            <w:pPr>
              <w:rPr>
                <w:rFonts w:eastAsia="Arial Unicode MS"/>
              </w:rPr>
            </w:pPr>
            <w:r w:rsidRPr="00B944DA">
              <w:rPr>
                <w:rFonts w:eastAsia="Arial Unicode MS"/>
              </w:rPr>
              <w:t xml:space="preserve">Avgränsande fält. Om </w:t>
            </w:r>
            <w:proofErr w:type="spellStart"/>
            <w:r w:rsidRPr="00B944DA">
              <w:rPr>
                <w:rFonts w:eastAsia="Arial Unicode MS"/>
              </w:rPr>
              <w:t>Propagate</w:t>
            </w:r>
            <w:proofErr w:type="spellEnd"/>
            <w:r w:rsidRPr="00B944DA">
              <w:rPr>
                <w:rFonts w:eastAsia="Arial Unicode MS"/>
              </w:rPr>
              <w:t xml:space="preserve"> "</w:t>
            </w:r>
            <w:proofErr w:type="spellStart"/>
            <w:r w:rsidRPr="00B944DA">
              <w:rPr>
                <w:rFonts w:eastAsia="Arial Unicode MS"/>
              </w:rPr>
              <w:t>true</w:t>
            </w:r>
            <w:proofErr w:type="spellEnd"/>
            <w:r w:rsidRPr="00B944DA">
              <w:rPr>
                <w:rFonts w:eastAsia="Arial Unicode MS"/>
              </w:rPr>
              <w:t xml:space="preserve">" kan mallen delas inom en till flera länskoder. </w:t>
            </w:r>
          </w:p>
          <w:p w14:paraId="11698D97" w14:textId="77777777" w:rsidR="00B944DA" w:rsidRPr="00B944DA" w:rsidRDefault="00B944DA" w:rsidP="00B944DA">
            <w:pPr>
              <w:rPr>
                <w:rFonts w:eastAsia="Arial Unicode MS"/>
              </w:rPr>
            </w:pPr>
            <w:r w:rsidRPr="00B944DA">
              <w:rPr>
                <w:rFonts w:eastAsia="Arial Unicode MS"/>
              </w:rPr>
              <w:t>Om attributet är tomt delas mallen utan avgränsning.</w:t>
            </w:r>
          </w:p>
          <w:p w14:paraId="19698C6F" w14:textId="77777777" w:rsidR="00B944DA" w:rsidRPr="00B944DA" w:rsidRDefault="00B944DA" w:rsidP="00B944DA">
            <w:pPr>
              <w:rPr>
                <w:rFonts w:eastAsia="Arial Unicode MS"/>
              </w:rPr>
            </w:pPr>
          </w:p>
          <w:p w14:paraId="013D491B" w14:textId="77777777" w:rsidR="005C21F4" w:rsidRPr="00E91314" w:rsidRDefault="00B944DA" w:rsidP="00B944DA">
            <w:pPr>
              <w:rPr>
                <w:rFonts w:eastAsia="Arial Unicode MS"/>
              </w:rPr>
            </w:pPr>
            <w:r>
              <w:rPr>
                <w:rFonts w:eastAsia="Arial Unicode MS"/>
              </w:rPr>
              <w:t>Avgränsningen</w:t>
            </w:r>
            <w:r w:rsidRPr="00B944DA">
              <w:rPr>
                <w:rFonts w:eastAsia="Arial Unicode MS"/>
              </w:rPr>
              <w:t xml:space="preserve"> (länskod) gäller för inom det län verksamheten (</w:t>
            </w:r>
            <w:proofErr w:type="spellStart"/>
            <w:r w:rsidRPr="00B944DA">
              <w:rPr>
                <w:rFonts w:eastAsia="Arial Unicode MS"/>
              </w:rPr>
              <w:t>hsa</w:t>
            </w:r>
            <w:proofErr w:type="spellEnd"/>
            <w:r w:rsidRPr="00B944DA">
              <w:rPr>
                <w:rFonts w:eastAsia="Arial Unicode MS"/>
              </w:rPr>
              <w:t>-id) verkar inom</w:t>
            </w:r>
            <w:r>
              <w:rPr>
                <w:rFonts w:eastAsia="Arial Unicode MS"/>
              </w:rPr>
              <w:t xml:space="preserve"> (som vill använda mallen)</w:t>
            </w:r>
            <w:r w:rsidRPr="00B944DA">
              <w:rPr>
                <w:rFonts w:eastAsia="Arial Unicode MS"/>
              </w:rPr>
              <w:t>.</w:t>
            </w:r>
          </w:p>
        </w:tc>
        <w:tc>
          <w:tcPr>
            <w:tcW w:w="1140" w:type="dxa"/>
          </w:tcPr>
          <w:p w14:paraId="272A4EED" w14:textId="77777777" w:rsidR="005C21F4" w:rsidRPr="00E91314" w:rsidRDefault="00B944DA" w:rsidP="005C21F4">
            <w:pPr>
              <w:rPr>
                <w:rFonts w:eastAsia="Arial Unicode MS"/>
              </w:rPr>
            </w:pPr>
            <w:proofErr w:type="spellStart"/>
            <w:r w:rsidRPr="00E91314">
              <w:rPr>
                <w:rFonts w:eastAsia="Arial Unicode MS"/>
              </w:rPr>
              <w:t>KTOV</w:t>
            </w:r>
            <w:proofErr w:type="spellEnd"/>
          </w:p>
        </w:tc>
        <w:tc>
          <w:tcPr>
            <w:tcW w:w="720" w:type="dxa"/>
          </w:tcPr>
          <w:p w14:paraId="1D22A3D5" w14:textId="77777777" w:rsidR="005C21F4" w:rsidRPr="00E91314" w:rsidRDefault="00B944DA" w:rsidP="00B944DA">
            <w:pPr>
              <w:rPr>
                <w:rFonts w:eastAsia="Arial Unicode MS"/>
              </w:rPr>
            </w:pPr>
            <w:r>
              <w:rPr>
                <w:rFonts w:eastAsia="Arial Unicode MS"/>
              </w:rPr>
              <w:t>0</w:t>
            </w:r>
            <w:proofErr w:type="gramStart"/>
            <w:r w:rsidR="005C21F4" w:rsidRPr="00E91314">
              <w:rPr>
                <w:rFonts w:eastAsia="Arial Unicode MS"/>
              </w:rPr>
              <w:t>..</w:t>
            </w:r>
            <w:proofErr w:type="gramEnd"/>
            <w:r>
              <w:rPr>
                <w:rFonts w:eastAsia="Arial Unicode MS"/>
              </w:rPr>
              <w:t>*</w:t>
            </w:r>
          </w:p>
        </w:tc>
        <w:tc>
          <w:tcPr>
            <w:tcW w:w="1800" w:type="dxa"/>
          </w:tcPr>
          <w:p w14:paraId="54F3D72A" w14:textId="77777777" w:rsidR="005C21F4" w:rsidRPr="00E91314" w:rsidRDefault="00B944DA" w:rsidP="005C21F4">
            <w:pPr>
              <w:rPr>
                <w:rFonts w:eastAsia="Arial Unicode MS"/>
              </w:rPr>
            </w:pPr>
            <w:r>
              <w:rPr>
                <w:rFonts w:eastAsia="Arial Unicode MS"/>
              </w:rPr>
              <w:t>KV Länskod.</w:t>
            </w:r>
          </w:p>
          <w:p w14:paraId="299251F8" w14:textId="77777777" w:rsidR="005C21F4" w:rsidRPr="00E91314" w:rsidRDefault="005C21F4" w:rsidP="005C21F4">
            <w:pPr>
              <w:rPr>
                <w:rFonts w:eastAsia="Arial Unicode MS"/>
              </w:rPr>
            </w:pPr>
          </w:p>
        </w:tc>
        <w:tc>
          <w:tcPr>
            <w:tcW w:w="1920" w:type="dxa"/>
          </w:tcPr>
          <w:p w14:paraId="6D5F61DF" w14:textId="77777777" w:rsidR="005C21F4" w:rsidRPr="00E91314" w:rsidRDefault="005C21F4" w:rsidP="005C21F4">
            <w:pPr>
              <w:rPr>
                <w:rFonts w:ascii="Arial" w:eastAsia="Arial Unicode MS" w:hAnsi="Arial"/>
              </w:rPr>
            </w:pPr>
          </w:p>
        </w:tc>
        <w:tc>
          <w:tcPr>
            <w:tcW w:w="1200" w:type="dxa"/>
            <w:shd w:val="clear" w:color="auto" w:fill="auto"/>
          </w:tcPr>
          <w:p w14:paraId="7F3A8C7D" w14:textId="77777777" w:rsidR="005C21F4" w:rsidRPr="00E91314" w:rsidRDefault="005C21F4" w:rsidP="005C21F4">
            <w:pPr>
              <w:rPr>
                <w:rFonts w:ascii="Arial" w:eastAsia="Arial Unicode MS" w:hAnsi="Arial"/>
              </w:rPr>
            </w:pPr>
          </w:p>
        </w:tc>
        <w:tc>
          <w:tcPr>
            <w:tcW w:w="1080" w:type="dxa"/>
            <w:shd w:val="clear" w:color="auto" w:fill="auto"/>
          </w:tcPr>
          <w:p w14:paraId="042C8795" w14:textId="77777777" w:rsidR="005C21F4" w:rsidRPr="00E91314" w:rsidRDefault="005C21F4" w:rsidP="005C21F4">
            <w:pPr>
              <w:rPr>
                <w:rFonts w:ascii="Arial" w:eastAsia="Arial Unicode MS" w:hAnsi="Arial"/>
              </w:rPr>
            </w:pPr>
          </w:p>
        </w:tc>
        <w:tc>
          <w:tcPr>
            <w:tcW w:w="1160" w:type="dxa"/>
            <w:shd w:val="clear" w:color="auto" w:fill="auto"/>
          </w:tcPr>
          <w:p w14:paraId="3B5A0F75" w14:textId="77777777" w:rsidR="005C21F4" w:rsidRPr="00E91314" w:rsidRDefault="005C21F4" w:rsidP="005C21F4">
            <w:pPr>
              <w:rPr>
                <w:rFonts w:ascii="Arial" w:eastAsia="Arial Unicode MS" w:hAnsi="Arial"/>
              </w:rPr>
            </w:pPr>
          </w:p>
        </w:tc>
      </w:tr>
      <w:tr w:rsidR="005C21F4" w:rsidRPr="00E91314" w14:paraId="36C1720A" w14:textId="77777777" w:rsidTr="005C21F4">
        <w:trPr>
          <w:trHeight w:val="217"/>
        </w:trPr>
        <w:tc>
          <w:tcPr>
            <w:tcW w:w="2545" w:type="dxa"/>
            <w:gridSpan w:val="2"/>
          </w:tcPr>
          <w:p w14:paraId="4061382A" w14:textId="77777777" w:rsidR="005C21F4" w:rsidRPr="00E91314" w:rsidRDefault="005C21F4" w:rsidP="005C21F4">
            <w:pPr>
              <w:rPr>
                <w:rFonts w:eastAsia="Arial Unicode MS"/>
              </w:rPr>
            </w:pPr>
            <w:r w:rsidRPr="00E91314">
              <w:rPr>
                <w:rFonts w:eastAsia="Arial Unicode MS"/>
              </w:rPr>
              <w:t>(</w:t>
            </w:r>
            <w:proofErr w:type="spellStart"/>
            <w:r w:rsidRPr="005C21F4">
              <w:rPr>
                <w:rFonts w:eastAsia="Arial Unicode MS"/>
              </w:rPr>
              <w:t>propagate</w:t>
            </w:r>
            <w:proofErr w:type="spellEnd"/>
            <w:r w:rsidRPr="00E91314">
              <w:rPr>
                <w:rFonts w:eastAsia="Arial Unicode MS"/>
              </w:rPr>
              <w:t>)</w:t>
            </w:r>
          </w:p>
        </w:tc>
        <w:tc>
          <w:tcPr>
            <w:tcW w:w="3410" w:type="dxa"/>
          </w:tcPr>
          <w:p w14:paraId="6CB4881C" w14:textId="77777777" w:rsidR="00B944DA" w:rsidRPr="00B944DA" w:rsidRDefault="00B944DA" w:rsidP="00B944DA">
            <w:pPr>
              <w:rPr>
                <w:rFonts w:eastAsia="Arial Unicode MS"/>
              </w:rPr>
            </w:pPr>
            <w:r w:rsidRPr="00B944DA">
              <w:rPr>
                <w:rFonts w:eastAsia="Arial Unicode MS"/>
              </w:rPr>
              <w:t>Attribut för att indikera att mallen är global.</w:t>
            </w:r>
          </w:p>
          <w:p w14:paraId="64D686BE" w14:textId="77777777" w:rsidR="005C21F4" w:rsidRPr="00E91314" w:rsidRDefault="00B944DA" w:rsidP="00B944DA">
            <w:pPr>
              <w:rPr>
                <w:rFonts w:eastAsia="Arial Unicode MS"/>
              </w:rPr>
            </w:pPr>
            <w:r w:rsidRPr="00B944DA">
              <w:rPr>
                <w:rFonts w:eastAsia="Arial Unicode MS"/>
              </w:rPr>
              <w:t xml:space="preserve"> </w:t>
            </w:r>
          </w:p>
        </w:tc>
        <w:tc>
          <w:tcPr>
            <w:tcW w:w="1140" w:type="dxa"/>
          </w:tcPr>
          <w:p w14:paraId="14FC0882" w14:textId="77777777" w:rsidR="005C21F4" w:rsidRPr="00E91314" w:rsidRDefault="00B944DA" w:rsidP="005C21F4">
            <w:pPr>
              <w:rPr>
                <w:rFonts w:eastAsia="Arial Unicode MS"/>
              </w:rPr>
            </w:pPr>
            <w:r>
              <w:rPr>
                <w:rFonts w:eastAsia="Arial Unicode MS"/>
              </w:rPr>
              <w:t>S/F</w:t>
            </w:r>
          </w:p>
        </w:tc>
        <w:tc>
          <w:tcPr>
            <w:tcW w:w="720" w:type="dxa"/>
          </w:tcPr>
          <w:p w14:paraId="23DF22C5" w14:textId="77777777" w:rsidR="005C21F4" w:rsidRPr="00E91314" w:rsidRDefault="005C21F4" w:rsidP="005C21F4">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4245943E" w14:textId="77777777" w:rsidR="00B944DA" w:rsidRPr="00B944DA" w:rsidRDefault="00B944DA" w:rsidP="00B944DA">
            <w:pPr>
              <w:rPr>
                <w:rFonts w:eastAsia="Arial Unicode MS"/>
              </w:rPr>
            </w:pPr>
            <w:r>
              <w:rPr>
                <w:rFonts w:eastAsia="Arial Unicode MS"/>
              </w:rPr>
              <w:t>S</w:t>
            </w:r>
            <w:r w:rsidRPr="00B944DA">
              <w:rPr>
                <w:rFonts w:eastAsia="Arial Unicode MS"/>
              </w:rPr>
              <w:t xml:space="preserve"> = Mallen delas (</w:t>
            </w:r>
            <w:proofErr w:type="spellStart"/>
            <w:r w:rsidRPr="00B944DA">
              <w:rPr>
                <w:rFonts w:eastAsia="Arial Unicode MS"/>
              </w:rPr>
              <w:t>t.ex</w:t>
            </w:r>
            <w:proofErr w:type="spellEnd"/>
            <w:r w:rsidRPr="00B944DA">
              <w:rPr>
                <w:rFonts w:eastAsia="Arial Unicode MS"/>
              </w:rPr>
              <w:t xml:space="preserve"> är nationell).</w:t>
            </w:r>
          </w:p>
          <w:p w14:paraId="0254DC9A" w14:textId="77777777" w:rsidR="005C21F4" w:rsidRPr="00E91314" w:rsidRDefault="00B944DA" w:rsidP="00B944DA">
            <w:pPr>
              <w:rPr>
                <w:rFonts w:eastAsia="Arial Unicode MS"/>
              </w:rPr>
            </w:pPr>
            <w:r>
              <w:rPr>
                <w:rFonts w:eastAsia="Arial Unicode MS"/>
              </w:rPr>
              <w:t>F</w:t>
            </w:r>
            <w:r w:rsidRPr="00B944DA">
              <w:rPr>
                <w:rFonts w:eastAsia="Arial Unicode MS"/>
              </w:rPr>
              <w:t xml:space="preserve"> = Mallen delas inte.</w:t>
            </w:r>
          </w:p>
        </w:tc>
        <w:tc>
          <w:tcPr>
            <w:tcW w:w="1920" w:type="dxa"/>
          </w:tcPr>
          <w:p w14:paraId="0C9FBDC4" w14:textId="77777777" w:rsidR="005C21F4" w:rsidRPr="00E91314" w:rsidRDefault="005C21F4" w:rsidP="005C21F4">
            <w:pPr>
              <w:rPr>
                <w:rFonts w:ascii="Arial" w:eastAsia="Arial Unicode MS" w:hAnsi="Arial"/>
              </w:rPr>
            </w:pPr>
          </w:p>
        </w:tc>
        <w:tc>
          <w:tcPr>
            <w:tcW w:w="1200" w:type="dxa"/>
            <w:shd w:val="clear" w:color="auto" w:fill="auto"/>
          </w:tcPr>
          <w:p w14:paraId="673FB60F" w14:textId="77777777" w:rsidR="005C21F4" w:rsidRPr="00E91314" w:rsidRDefault="005C21F4" w:rsidP="005C21F4">
            <w:pPr>
              <w:rPr>
                <w:rFonts w:ascii="Arial" w:eastAsia="Arial Unicode MS" w:hAnsi="Arial"/>
              </w:rPr>
            </w:pPr>
          </w:p>
        </w:tc>
        <w:tc>
          <w:tcPr>
            <w:tcW w:w="1080" w:type="dxa"/>
            <w:shd w:val="clear" w:color="auto" w:fill="auto"/>
          </w:tcPr>
          <w:p w14:paraId="12385494" w14:textId="77777777" w:rsidR="005C21F4" w:rsidRPr="00E91314" w:rsidRDefault="005C21F4" w:rsidP="005C21F4">
            <w:pPr>
              <w:rPr>
                <w:rFonts w:ascii="Arial" w:eastAsia="Arial Unicode MS" w:hAnsi="Arial"/>
              </w:rPr>
            </w:pPr>
          </w:p>
        </w:tc>
        <w:tc>
          <w:tcPr>
            <w:tcW w:w="1160" w:type="dxa"/>
            <w:shd w:val="clear" w:color="auto" w:fill="auto"/>
          </w:tcPr>
          <w:p w14:paraId="161174FB" w14:textId="77777777" w:rsidR="005C21F4" w:rsidRPr="00E91314" w:rsidRDefault="005C21F4" w:rsidP="005C21F4">
            <w:pPr>
              <w:rPr>
                <w:rFonts w:ascii="Arial" w:eastAsia="Arial Unicode MS" w:hAnsi="Arial"/>
              </w:rPr>
            </w:pPr>
          </w:p>
        </w:tc>
      </w:tr>
      <w:tr w:rsidR="005C21F4" w:rsidRPr="00E91314" w14:paraId="2AF493CE" w14:textId="77777777" w:rsidTr="005C21F4">
        <w:trPr>
          <w:gridBefore w:val="1"/>
          <w:wBefore w:w="15" w:type="dxa"/>
          <w:trHeight w:val="217"/>
        </w:trPr>
        <w:tc>
          <w:tcPr>
            <w:tcW w:w="7080" w:type="dxa"/>
            <w:gridSpan w:val="3"/>
            <w:shd w:val="pct25" w:color="auto" w:fill="auto"/>
          </w:tcPr>
          <w:p w14:paraId="3640AD98" w14:textId="77777777" w:rsidR="005C21F4" w:rsidRPr="00E91314" w:rsidRDefault="005C21F4" w:rsidP="005C21F4">
            <w:r w:rsidRPr="00E91314">
              <w:t>Associationer</w:t>
            </w:r>
          </w:p>
        </w:tc>
        <w:tc>
          <w:tcPr>
            <w:tcW w:w="7880" w:type="dxa"/>
            <w:gridSpan w:val="6"/>
            <w:shd w:val="pct25" w:color="auto" w:fill="auto"/>
          </w:tcPr>
          <w:p w14:paraId="6A507064" w14:textId="77777777" w:rsidR="005C21F4" w:rsidRPr="00E91314" w:rsidRDefault="005C21F4" w:rsidP="005C21F4">
            <w:pPr>
              <w:rPr>
                <w:rFonts w:eastAsia="Arial Unicode MS"/>
              </w:rPr>
            </w:pPr>
            <w:r w:rsidRPr="00E91314">
              <w:t>Beslutsregel</w:t>
            </w:r>
          </w:p>
        </w:tc>
      </w:tr>
    </w:tbl>
    <w:p w14:paraId="03D719C2" w14:textId="77777777" w:rsidR="005C21F4" w:rsidRDefault="005C21F4" w:rsidP="005E4A35">
      <w:pPr>
        <w:sectPr w:rsidR="005C21F4" w:rsidSect="00AE12A8">
          <w:pgSz w:w="16838" w:h="11906" w:orient="landscape" w:code="9"/>
          <w:pgMar w:top="1701" w:right="2948" w:bottom="1701" w:left="1814" w:header="340" w:footer="0" w:gutter="0"/>
          <w:cols w:space="708"/>
          <w:titlePg/>
          <w:docGrid w:linePitch="360"/>
        </w:sectPr>
      </w:pPr>
    </w:p>
    <w:p w14:paraId="6E03EBBC" w14:textId="77777777" w:rsidR="008E5DE9" w:rsidRPr="00E91314" w:rsidRDefault="008E5DE9" w:rsidP="008E5DE9">
      <w:pPr>
        <w:pStyle w:val="Rubrik3"/>
        <w:numPr>
          <w:ilvl w:val="2"/>
          <w:numId w:val="21"/>
        </w:numPr>
        <w:spacing w:before="240" w:after="60"/>
        <w:ind w:left="1134" w:hanging="1134"/>
        <w:rPr>
          <w:i/>
          <w:lang w:val="sv-SE"/>
        </w:rPr>
      </w:pPr>
      <w:r w:rsidRPr="00E91314">
        <w:rPr>
          <w:i/>
          <w:lang w:val="sv-SE"/>
        </w:rPr>
        <w:lastRenderedPageBreak/>
        <w:t xml:space="preserve">Klass </w:t>
      </w:r>
      <w:r>
        <w:rPr>
          <w:i/>
          <w:lang w:val="sv-SE"/>
        </w:rPr>
        <w:t>validering</w:t>
      </w:r>
      <w:r w:rsidRPr="00E91314">
        <w:rPr>
          <w:i/>
          <w:lang w:val="sv-SE"/>
        </w:rPr>
        <w:t xml:space="preserve"> (</w:t>
      </w:r>
      <w:proofErr w:type="spellStart"/>
      <w:r>
        <w:rPr>
          <w:i/>
          <w:lang w:val="sv-SE"/>
        </w:rPr>
        <w:t>validationEvent</w:t>
      </w:r>
      <w:proofErr w:type="spellEnd"/>
      <w:r w:rsidRPr="00E91314">
        <w:rPr>
          <w:i/>
          <w:lang w:val="sv-SE"/>
        </w:rPr>
        <w:t>)</w:t>
      </w:r>
    </w:p>
    <w:p w14:paraId="27777758" w14:textId="77777777" w:rsidR="008E5DE9" w:rsidRDefault="008E5DE9" w:rsidP="008E5DE9">
      <w:pPr>
        <w:spacing w:after="0"/>
      </w:pPr>
      <w:r w:rsidRPr="00E91314">
        <w:t xml:space="preserve">Objekt innehåller </w:t>
      </w:r>
      <w:r w:rsidR="00DC028F">
        <w:t>valideringsmeddelanden kopplade till en valideringshändelse.</w:t>
      </w:r>
      <w:r w:rsidRPr="00E91314">
        <w:t xml:space="preserve"> </w:t>
      </w:r>
    </w:p>
    <w:p w14:paraId="2D2A421D" w14:textId="77777777" w:rsidR="008E5DE9" w:rsidRPr="00E91314" w:rsidRDefault="008E5DE9" w:rsidP="008E5DE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E5DE9" w:rsidRPr="00E91314" w14:paraId="6C2235AA" w14:textId="77777777" w:rsidTr="008E5DE9">
        <w:trPr>
          <w:cantSplit/>
          <w:trHeight w:val="376"/>
        </w:trPr>
        <w:tc>
          <w:tcPr>
            <w:tcW w:w="2545" w:type="dxa"/>
            <w:gridSpan w:val="2"/>
            <w:vMerge w:val="restart"/>
            <w:shd w:val="pct25" w:color="auto" w:fill="auto"/>
          </w:tcPr>
          <w:p w14:paraId="49370F87" w14:textId="77777777" w:rsidR="008E5DE9" w:rsidRPr="00E91314" w:rsidRDefault="008E5DE9" w:rsidP="008E5DE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05B8256" w14:textId="77777777" w:rsidR="008E5DE9" w:rsidRPr="00E91314" w:rsidRDefault="008E5DE9" w:rsidP="008E5DE9">
            <w:r w:rsidRPr="00E91314">
              <w:t>Beskrivning</w:t>
            </w:r>
          </w:p>
        </w:tc>
        <w:tc>
          <w:tcPr>
            <w:tcW w:w="1140" w:type="dxa"/>
            <w:vMerge w:val="restart"/>
            <w:shd w:val="pct25" w:color="auto" w:fill="auto"/>
          </w:tcPr>
          <w:p w14:paraId="31A40458" w14:textId="77777777" w:rsidR="008E5DE9" w:rsidRPr="00E91314" w:rsidRDefault="008E5DE9" w:rsidP="008E5DE9">
            <w:pPr>
              <w:rPr>
                <w:rFonts w:eastAsia="Arial Unicode MS"/>
              </w:rPr>
            </w:pPr>
            <w:r w:rsidRPr="00E91314">
              <w:t>Format</w:t>
            </w:r>
          </w:p>
        </w:tc>
        <w:tc>
          <w:tcPr>
            <w:tcW w:w="720" w:type="dxa"/>
            <w:vMerge w:val="restart"/>
            <w:shd w:val="pct25" w:color="auto" w:fill="auto"/>
          </w:tcPr>
          <w:p w14:paraId="7C477B68" w14:textId="77777777" w:rsidR="008E5DE9" w:rsidRPr="00E91314" w:rsidRDefault="008E5DE9" w:rsidP="008E5DE9">
            <w:proofErr w:type="spellStart"/>
            <w:r w:rsidRPr="00E91314">
              <w:t>Mult</w:t>
            </w:r>
            <w:proofErr w:type="spellEnd"/>
          </w:p>
        </w:tc>
        <w:tc>
          <w:tcPr>
            <w:tcW w:w="1800" w:type="dxa"/>
            <w:vMerge w:val="restart"/>
            <w:shd w:val="pct25" w:color="auto" w:fill="auto"/>
          </w:tcPr>
          <w:p w14:paraId="5D564402" w14:textId="77777777" w:rsidR="008E5DE9" w:rsidRPr="00E91314" w:rsidRDefault="008E5DE9" w:rsidP="008E5DE9">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17BEB0D" w14:textId="77777777" w:rsidR="008E5DE9" w:rsidRPr="00E91314" w:rsidRDefault="008E5DE9" w:rsidP="008E5DE9">
            <w:pPr>
              <w:rPr>
                <w:rFonts w:eastAsia="Arial Unicode MS"/>
              </w:rPr>
            </w:pPr>
            <w:r w:rsidRPr="00E91314">
              <w:t>Beslutsregler och kommentar</w:t>
            </w:r>
          </w:p>
        </w:tc>
        <w:tc>
          <w:tcPr>
            <w:tcW w:w="3440" w:type="dxa"/>
            <w:gridSpan w:val="3"/>
            <w:shd w:val="pct25" w:color="auto" w:fill="auto"/>
          </w:tcPr>
          <w:p w14:paraId="19F521E6" w14:textId="77777777" w:rsidR="008E5DE9" w:rsidRPr="00E91314" w:rsidRDefault="008E5DE9" w:rsidP="008E5DE9">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E5DE9" w:rsidRPr="00E91314" w14:paraId="48FC01E6" w14:textId="77777777" w:rsidTr="008E5DE9">
        <w:trPr>
          <w:cantSplit/>
          <w:trHeight w:val="375"/>
        </w:trPr>
        <w:tc>
          <w:tcPr>
            <w:tcW w:w="2545" w:type="dxa"/>
            <w:gridSpan w:val="2"/>
            <w:vMerge/>
            <w:shd w:val="pct25" w:color="auto" w:fill="auto"/>
          </w:tcPr>
          <w:p w14:paraId="7771B50A" w14:textId="77777777" w:rsidR="008E5DE9" w:rsidRPr="00E91314" w:rsidRDefault="008E5DE9" w:rsidP="008E5DE9"/>
        </w:tc>
        <w:tc>
          <w:tcPr>
            <w:tcW w:w="3410" w:type="dxa"/>
            <w:vMerge/>
            <w:shd w:val="pct25" w:color="auto" w:fill="auto"/>
          </w:tcPr>
          <w:p w14:paraId="603B2B41" w14:textId="77777777" w:rsidR="008E5DE9" w:rsidRPr="00E91314" w:rsidRDefault="008E5DE9" w:rsidP="008E5DE9"/>
        </w:tc>
        <w:tc>
          <w:tcPr>
            <w:tcW w:w="1140" w:type="dxa"/>
            <w:vMerge/>
            <w:shd w:val="pct25" w:color="auto" w:fill="auto"/>
          </w:tcPr>
          <w:p w14:paraId="58F748BC" w14:textId="77777777" w:rsidR="008E5DE9" w:rsidRPr="00E91314" w:rsidRDefault="008E5DE9" w:rsidP="008E5DE9"/>
        </w:tc>
        <w:tc>
          <w:tcPr>
            <w:tcW w:w="720" w:type="dxa"/>
            <w:vMerge/>
            <w:shd w:val="pct25" w:color="auto" w:fill="auto"/>
          </w:tcPr>
          <w:p w14:paraId="21AE3242" w14:textId="77777777" w:rsidR="008E5DE9" w:rsidRPr="00E91314" w:rsidRDefault="008E5DE9" w:rsidP="008E5DE9"/>
        </w:tc>
        <w:tc>
          <w:tcPr>
            <w:tcW w:w="1800" w:type="dxa"/>
            <w:vMerge/>
            <w:shd w:val="pct25" w:color="auto" w:fill="auto"/>
          </w:tcPr>
          <w:p w14:paraId="32CADF46" w14:textId="77777777" w:rsidR="008E5DE9" w:rsidRPr="00E91314" w:rsidRDefault="008E5DE9" w:rsidP="008E5DE9"/>
        </w:tc>
        <w:tc>
          <w:tcPr>
            <w:tcW w:w="1920" w:type="dxa"/>
            <w:vMerge/>
            <w:shd w:val="pct25" w:color="auto" w:fill="auto"/>
          </w:tcPr>
          <w:p w14:paraId="2BE45D58" w14:textId="77777777" w:rsidR="008E5DE9" w:rsidRPr="00E91314" w:rsidRDefault="008E5DE9" w:rsidP="008E5DE9"/>
        </w:tc>
        <w:tc>
          <w:tcPr>
            <w:tcW w:w="1200" w:type="dxa"/>
            <w:tcBorders>
              <w:bottom w:val="single" w:sz="4" w:space="0" w:color="auto"/>
            </w:tcBorders>
            <w:shd w:val="pct25" w:color="auto" w:fill="auto"/>
          </w:tcPr>
          <w:p w14:paraId="72DDB56F" w14:textId="77777777" w:rsidR="008E5DE9" w:rsidRPr="00E91314" w:rsidRDefault="008E5DE9" w:rsidP="008E5DE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E865391" w14:textId="77777777" w:rsidR="008E5DE9" w:rsidRPr="00E91314" w:rsidRDefault="008E5DE9" w:rsidP="008E5DE9">
            <w:pPr>
              <w:rPr>
                <w:rFonts w:eastAsia="Arial Unicode MS"/>
              </w:rPr>
            </w:pPr>
          </w:p>
        </w:tc>
        <w:tc>
          <w:tcPr>
            <w:tcW w:w="1160" w:type="dxa"/>
            <w:tcBorders>
              <w:bottom w:val="single" w:sz="4" w:space="0" w:color="auto"/>
            </w:tcBorders>
            <w:shd w:val="pct25" w:color="auto" w:fill="auto"/>
          </w:tcPr>
          <w:p w14:paraId="4240BF69" w14:textId="77777777" w:rsidR="008E5DE9" w:rsidRPr="00E91314" w:rsidRDefault="008E5DE9" w:rsidP="008E5DE9">
            <w:pPr>
              <w:rPr>
                <w:rFonts w:eastAsia="Arial Unicode MS"/>
              </w:rPr>
            </w:pPr>
          </w:p>
        </w:tc>
      </w:tr>
      <w:tr w:rsidR="008E5DE9" w:rsidRPr="00E91314" w14:paraId="5DA9264E" w14:textId="77777777" w:rsidTr="008E5DE9">
        <w:trPr>
          <w:trHeight w:val="217"/>
        </w:trPr>
        <w:tc>
          <w:tcPr>
            <w:tcW w:w="2545" w:type="dxa"/>
            <w:gridSpan w:val="2"/>
          </w:tcPr>
          <w:p w14:paraId="06E1BDD5" w14:textId="77777777" w:rsidR="008E5DE9" w:rsidRPr="00E91314" w:rsidRDefault="008E5DE9" w:rsidP="00DC028F">
            <w:pPr>
              <w:rPr>
                <w:rFonts w:eastAsia="Arial Unicode MS"/>
              </w:rPr>
            </w:pPr>
            <w:r w:rsidRPr="00E91314">
              <w:rPr>
                <w:rFonts w:eastAsia="Arial Unicode MS"/>
              </w:rPr>
              <w:t>(</w:t>
            </w:r>
            <w:r w:rsidR="00DC028F">
              <w:rPr>
                <w:rFonts w:eastAsia="Arial Unicode MS"/>
              </w:rPr>
              <w:t>event</w:t>
            </w:r>
            <w:r w:rsidRPr="00E91314">
              <w:rPr>
                <w:rFonts w:eastAsia="Arial Unicode MS"/>
              </w:rPr>
              <w:t>)</w:t>
            </w:r>
          </w:p>
        </w:tc>
        <w:tc>
          <w:tcPr>
            <w:tcW w:w="3410" w:type="dxa"/>
          </w:tcPr>
          <w:p w14:paraId="1D3C4FB9" w14:textId="77777777" w:rsidR="008E5DE9" w:rsidRDefault="00DC028F" w:rsidP="00DC028F">
            <w:pPr>
              <w:rPr>
                <w:rFonts w:eastAsia="Arial Unicode MS"/>
              </w:rPr>
            </w:pPr>
            <w:r>
              <w:rPr>
                <w:rFonts w:eastAsia="Arial Unicode MS"/>
              </w:rPr>
              <w:t xml:space="preserve">Valideringshändelse. </w:t>
            </w:r>
          </w:p>
          <w:p w14:paraId="2DCB40A7" w14:textId="77777777" w:rsidR="00DC028F" w:rsidRPr="00E91314" w:rsidRDefault="00DC028F" w:rsidP="00DC028F">
            <w:pPr>
              <w:rPr>
                <w:rFonts w:eastAsia="Arial Unicode MS"/>
              </w:rPr>
            </w:pPr>
            <w:r>
              <w:rPr>
                <w:rFonts w:eastAsia="Arial Unicode MS"/>
              </w:rPr>
              <w:t>Ex: ”</w:t>
            </w:r>
            <w:proofErr w:type="spellStart"/>
            <w:r>
              <w:rPr>
                <w:rFonts w:eastAsia="Arial Unicode MS"/>
              </w:rPr>
              <w:t>mandatory</w:t>
            </w:r>
            <w:proofErr w:type="spellEnd"/>
            <w:r>
              <w:rPr>
                <w:rFonts w:eastAsia="Arial Unicode MS"/>
              </w:rPr>
              <w:t>” indikerar att det finns en valideringstext för ett obligatoriskt fält.</w:t>
            </w:r>
          </w:p>
        </w:tc>
        <w:tc>
          <w:tcPr>
            <w:tcW w:w="1140" w:type="dxa"/>
          </w:tcPr>
          <w:p w14:paraId="697C1557" w14:textId="77777777" w:rsidR="008E5DE9" w:rsidRPr="00E91314" w:rsidRDefault="008E5DE9" w:rsidP="008E5DE9">
            <w:pPr>
              <w:rPr>
                <w:rFonts w:eastAsia="Arial Unicode MS"/>
              </w:rPr>
            </w:pPr>
            <w:proofErr w:type="spellStart"/>
            <w:r>
              <w:rPr>
                <w:rFonts w:eastAsia="Arial Unicode MS"/>
              </w:rPr>
              <w:t>TXT</w:t>
            </w:r>
            <w:proofErr w:type="spellEnd"/>
          </w:p>
        </w:tc>
        <w:tc>
          <w:tcPr>
            <w:tcW w:w="720" w:type="dxa"/>
          </w:tcPr>
          <w:p w14:paraId="584BA02B" w14:textId="77777777" w:rsidR="008E5DE9" w:rsidRPr="00E91314" w:rsidRDefault="008E5DE9" w:rsidP="008E5DE9">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84C6B3C" w14:textId="77777777" w:rsidR="008E5DE9" w:rsidRPr="00E91314" w:rsidRDefault="00DC028F" w:rsidP="008E5DE9">
            <w:pPr>
              <w:rPr>
                <w:rFonts w:eastAsia="Arial Unicode MS"/>
              </w:rPr>
            </w:pPr>
            <w:r>
              <w:rPr>
                <w:rFonts w:eastAsia="Arial Unicode MS"/>
              </w:rPr>
              <w:t>KV Valideringshändelse</w:t>
            </w:r>
          </w:p>
          <w:p w14:paraId="56BABFED" w14:textId="77777777" w:rsidR="008E5DE9" w:rsidRPr="00E91314" w:rsidRDefault="008E5DE9" w:rsidP="008E5DE9">
            <w:pPr>
              <w:rPr>
                <w:rFonts w:eastAsia="Arial Unicode MS"/>
              </w:rPr>
            </w:pPr>
          </w:p>
        </w:tc>
        <w:tc>
          <w:tcPr>
            <w:tcW w:w="1920" w:type="dxa"/>
          </w:tcPr>
          <w:p w14:paraId="5561CCD9" w14:textId="77777777" w:rsidR="008E5DE9" w:rsidRPr="00E91314" w:rsidRDefault="008E5DE9" w:rsidP="008E5DE9">
            <w:pPr>
              <w:rPr>
                <w:rFonts w:ascii="Arial" w:eastAsia="Arial Unicode MS" w:hAnsi="Arial"/>
              </w:rPr>
            </w:pPr>
          </w:p>
        </w:tc>
        <w:tc>
          <w:tcPr>
            <w:tcW w:w="1200" w:type="dxa"/>
            <w:shd w:val="clear" w:color="auto" w:fill="auto"/>
          </w:tcPr>
          <w:p w14:paraId="23FC944C" w14:textId="77777777" w:rsidR="008E5DE9" w:rsidRPr="00E91314" w:rsidRDefault="008E5DE9" w:rsidP="008E5DE9">
            <w:pPr>
              <w:rPr>
                <w:rFonts w:ascii="Arial" w:eastAsia="Arial Unicode MS" w:hAnsi="Arial"/>
              </w:rPr>
            </w:pPr>
          </w:p>
        </w:tc>
        <w:tc>
          <w:tcPr>
            <w:tcW w:w="1080" w:type="dxa"/>
            <w:shd w:val="clear" w:color="auto" w:fill="auto"/>
          </w:tcPr>
          <w:p w14:paraId="2BD1FDEE" w14:textId="77777777" w:rsidR="008E5DE9" w:rsidRPr="00E91314" w:rsidRDefault="008E5DE9" w:rsidP="008E5DE9">
            <w:pPr>
              <w:rPr>
                <w:rFonts w:ascii="Arial" w:eastAsia="Arial Unicode MS" w:hAnsi="Arial"/>
              </w:rPr>
            </w:pPr>
          </w:p>
        </w:tc>
        <w:tc>
          <w:tcPr>
            <w:tcW w:w="1160" w:type="dxa"/>
            <w:shd w:val="clear" w:color="auto" w:fill="auto"/>
          </w:tcPr>
          <w:p w14:paraId="32075087" w14:textId="77777777" w:rsidR="008E5DE9" w:rsidRPr="00E91314" w:rsidRDefault="008E5DE9" w:rsidP="008E5DE9">
            <w:pPr>
              <w:rPr>
                <w:rFonts w:ascii="Arial" w:eastAsia="Arial Unicode MS" w:hAnsi="Arial"/>
              </w:rPr>
            </w:pPr>
          </w:p>
        </w:tc>
      </w:tr>
      <w:tr w:rsidR="008E5DE9" w:rsidRPr="00E91314" w14:paraId="6AD4F9F7" w14:textId="77777777" w:rsidTr="008E5DE9">
        <w:trPr>
          <w:trHeight w:val="217"/>
        </w:trPr>
        <w:tc>
          <w:tcPr>
            <w:tcW w:w="2545" w:type="dxa"/>
            <w:gridSpan w:val="2"/>
          </w:tcPr>
          <w:p w14:paraId="3D2F6151" w14:textId="77777777" w:rsidR="008E5DE9" w:rsidRPr="00E91314" w:rsidRDefault="008E5DE9" w:rsidP="00DC028F">
            <w:pPr>
              <w:rPr>
                <w:rFonts w:eastAsia="Arial Unicode MS"/>
              </w:rPr>
            </w:pPr>
            <w:r w:rsidRPr="00E91314">
              <w:rPr>
                <w:rFonts w:eastAsia="Arial Unicode MS"/>
              </w:rPr>
              <w:t>(</w:t>
            </w:r>
            <w:r w:rsidR="00DC028F">
              <w:rPr>
                <w:rFonts w:eastAsia="Arial Unicode MS"/>
              </w:rPr>
              <w:t>text</w:t>
            </w:r>
            <w:r w:rsidRPr="00E91314">
              <w:rPr>
                <w:rFonts w:eastAsia="Arial Unicode MS"/>
              </w:rPr>
              <w:t>)</w:t>
            </w:r>
          </w:p>
        </w:tc>
        <w:tc>
          <w:tcPr>
            <w:tcW w:w="3410" w:type="dxa"/>
          </w:tcPr>
          <w:p w14:paraId="5DB5383E" w14:textId="77777777" w:rsidR="008E5DE9" w:rsidRDefault="00DC028F" w:rsidP="008E5DE9">
            <w:pPr>
              <w:rPr>
                <w:rFonts w:eastAsia="Arial Unicode MS"/>
              </w:rPr>
            </w:pPr>
            <w:r>
              <w:rPr>
                <w:rFonts w:eastAsia="Arial Unicode MS"/>
              </w:rPr>
              <w:t>Valideringstext</w:t>
            </w:r>
            <w:r w:rsidR="008E5DE9" w:rsidRPr="00BB3F52">
              <w:rPr>
                <w:rFonts w:eastAsia="Arial Unicode MS"/>
              </w:rPr>
              <w:t>.</w:t>
            </w:r>
          </w:p>
          <w:p w14:paraId="0C3B77DF" w14:textId="77777777" w:rsidR="00DC028F" w:rsidRDefault="00DC028F" w:rsidP="008E5DE9">
            <w:pPr>
              <w:rPr>
                <w:rFonts w:eastAsia="Arial Unicode MS"/>
              </w:rPr>
            </w:pPr>
            <w:r>
              <w:rPr>
                <w:rFonts w:eastAsia="Arial Unicode MS"/>
              </w:rPr>
              <w:t>Ex: ”Fältet x är obligatoriskt”</w:t>
            </w:r>
          </w:p>
          <w:p w14:paraId="60725537" w14:textId="77777777" w:rsidR="008E5DE9" w:rsidRPr="00E91314" w:rsidRDefault="008E5DE9" w:rsidP="008E5DE9">
            <w:pPr>
              <w:rPr>
                <w:rFonts w:eastAsia="Arial Unicode MS"/>
              </w:rPr>
            </w:pPr>
          </w:p>
        </w:tc>
        <w:tc>
          <w:tcPr>
            <w:tcW w:w="1140" w:type="dxa"/>
          </w:tcPr>
          <w:p w14:paraId="1D3C0975" w14:textId="77777777" w:rsidR="008E5DE9" w:rsidRPr="00E91314" w:rsidRDefault="008E5DE9" w:rsidP="008E5DE9">
            <w:pPr>
              <w:rPr>
                <w:rFonts w:eastAsia="Arial Unicode MS"/>
              </w:rPr>
            </w:pPr>
            <w:proofErr w:type="spellStart"/>
            <w:r w:rsidRPr="00E91314">
              <w:rPr>
                <w:rFonts w:eastAsia="Arial Unicode MS"/>
              </w:rPr>
              <w:t>TXT</w:t>
            </w:r>
            <w:proofErr w:type="spellEnd"/>
          </w:p>
        </w:tc>
        <w:tc>
          <w:tcPr>
            <w:tcW w:w="720" w:type="dxa"/>
          </w:tcPr>
          <w:p w14:paraId="23438541" w14:textId="77777777" w:rsidR="008E5DE9" w:rsidRPr="00E91314" w:rsidRDefault="008E5DE9" w:rsidP="008E5DE9">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705BC77B" w14:textId="77777777" w:rsidR="008E5DE9" w:rsidRPr="00E91314" w:rsidRDefault="008E5DE9" w:rsidP="008E5DE9">
            <w:pPr>
              <w:rPr>
                <w:rFonts w:eastAsia="Arial Unicode MS"/>
              </w:rPr>
            </w:pPr>
          </w:p>
        </w:tc>
        <w:tc>
          <w:tcPr>
            <w:tcW w:w="1920" w:type="dxa"/>
          </w:tcPr>
          <w:p w14:paraId="0C00B4B8" w14:textId="77777777" w:rsidR="008E5DE9" w:rsidRPr="00E91314" w:rsidRDefault="008E5DE9" w:rsidP="008E5DE9">
            <w:pPr>
              <w:rPr>
                <w:rFonts w:ascii="Arial" w:eastAsia="Arial Unicode MS" w:hAnsi="Arial"/>
              </w:rPr>
            </w:pPr>
          </w:p>
        </w:tc>
        <w:tc>
          <w:tcPr>
            <w:tcW w:w="1200" w:type="dxa"/>
            <w:shd w:val="clear" w:color="auto" w:fill="auto"/>
          </w:tcPr>
          <w:p w14:paraId="1221B437" w14:textId="77777777" w:rsidR="008E5DE9" w:rsidRPr="00E91314" w:rsidRDefault="008E5DE9" w:rsidP="008E5DE9">
            <w:pPr>
              <w:rPr>
                <w:rFonts w:ascii="Arial" w:eastAsia="Arial Unicode MS" w:hAnsi="Arial"/>
              </w:rPr>
            </w:pPr>
          </w:p>
        </w:tc>
        <w:tc>
          <w:tcPr>
            <w:tcW w:w="1080" w:type="dxa"/>
            <w:shd w:val="clear" w:color="auto" w:fill="auto"/>
          </w:tcPr>
          <w:p w14:paraId="320B4C64" w14:textId="77777777" w:rsidR="008E5DE9" w:rsidRPr="00E91314" w:rsidRDefault="008E5DE9" w:rsidP="008E5DE9">
            <w:pPr>
              <w:rPr>
                <w:rFonts w:ascii="Arial" w:eastAsia="Arial Unicode MS" w:hAnsi="Arial"/>
              </w:rPr>
            </w:pPr>
          </w:p>
        </w:tc>
        <w:tc>
          <w:tcPr>
            <w:tcW w:w="1160" w:type="dxa"/>
            <w:shd w:val="clear" w:color="auto" w:fill="auto"/>
          </w:tcPr>
          <w:p w14:paraId="767E6AD2" w14:textId="77777777" w:rsidR="008E5DE9" w:rsidRPr="00E91314" w:rsidRDefault="008E5DE9" w:rsidP="008E5DE9">
            <w:pPr>
              <w:rPr>
                <w:rFonts w:ascii="Arial" w:eastAsia="Arial Unicode MS" w:hAnsi="Arial"/>
              </w:rPr>
            </w:pPr>
          </w:p>
        </w:tc>
      </w:tr>
      <w:tr w:rsidR="008E5DE9" w:rsidRPr="00E91314" w14:paraId="16CF3E84" w14:textId="77777777" w:rsidTr="008E5DE9">
        <w:trPr>
          <w:gridBefore w:val="1"/>
          <w:wBefore w:w="15" w:type="dxa"/>
          <w:trHeight w:val="217"/>
        </w:trPr>
        <w:tc>
          <w:tcPr>
            <w:tcW w:w="7080" w:type="dxa"/>
            <w:gridSpan w:val="3"/>
            <w:shd w:val="pct25" w:color="auto" w:fill="auto"/>
          </w:tcPr>
          <w:p w14:paraId="0786665B" w14:textId="77777777" w:rsidR="008E5DE9" w:rsidRPr="00E91314" w:rsidRDefault="008E5DE9" w:rsidP="008E5DE9">
            <w:r w:rsidRPr="00E91314">
              <w:t>Associationer</w:t>
            </w:r>
          </w:p>
        </w:tc>
        <w:tc>
          <w:tcPr>
            <w:tcW w:w="7880" w:type="dxa"/>
            <w:gridSpan w:val="6"/>
            <w:shd w:val="pct25" w:color="auto" w:fill="auto"/>
          </w:tcPr>
          <w:p w14:paraId="4A115AA5" w14:textId="77777777" w:rsidR="008E5DE9" w:rsidRPr="00E91314" w:rsidRDefault="008E5DE9" w:rsidP="008E5DE9">
            <w:pPr>
              <w:rPr>
                <w:rFonts w:eastAsia="Arial Unicode MS"/>
              </w:rPr>
            </w:pPr>
            <w:r w:rsidRPr="00E91314">
              <w:t>Beslutsregel</w:t>
            </w:r>
          </w:p>
        </w:tc>
      </w:tr>
      <w:tr w:rsidR="008E5DE9" w:rsidRPr="00E91314" w14:paraId="5AAB74D6" w14:textId="77777777" w:rsidTr="008E5DE9">
        <w:trPr>
          <w:gridBefore w:val="1"/>
          <w:wBefore w:w="15" w:type="dxa"/>
          <w:trHeight w:val="217"/>
        </w:trPr>
        <w:tc>
          <w:tcPr>
            <w:tcW w:w="7080" w:type="dxa"/>
            <w:gridSpan w:val="3"/>
          </w:tcPr>
          <w:p w14:paraId="279E07E0" w14:textId="77777777" w:rsidR="008E5DE9" w:rsidRPr="00E91314" w:rsidRDefault="008E5DE9" w:rsidP="008E5DE9">
            <w:pPr>
              <w:rPr>
                <w:rFonts w:ascii="Arial" w:eastAsia="Arial Unicode MS" w:hAnsi="Arial"/>
                <w:color w:val="000000"/>
              </w:rPr>
            </w:pPr>
          </w:p>
        </w:tc>
        <w:tc>
          <w:tcPr>
            <w:tcW w:w="7880" w:type="dxa"/>
            <w:gridSpan w:val="6"/>
          </w:tcPr>
          <w:p w14:paraId="74A0DF82" w14:textId="77777777" w:rsidR="008E5DE9" w:rsidRPr="00E91314" w:rsidRDefault="008E5DE9" w:rsidP="008E5DE9">
            <w:pPr>
              <w:rPr>
                <w:rFonts w:ascii="Arial" w:eastAsia="Arial Unicode MS" w:hAnsi="Arial"/>
                <w:color w:val="000000"/>
              </w:rPr>
            </w:pPr>
          </w:p>
        </w:tc>
      </w:tr>
      <w:tr w:rsidR="008E5DE9" w:rsidRPr="00E91314" w14:paraId="3B14F3D6" w14:textId="77777777" w:rsidTr="008E5DE9">
        <w:trPr>
          <w:gridBefore w:val="1"/>
          <w:wBefore w:w="15" w:type="dxa"/>
          <w:trHeight w:val="217"/>
        </w:trPr>
        <w:tc>
          <w:tcPr>
            <w:tcW w:w="7080" w:type="dxa"/>
            <w:gridSpan w:val="3"/>
          </w:tcPr>
          <w:p w14:paraId="7EAE2442" w14:textId="77777777" w:rsidR="008E5DE9" w:rsidRPr="00E91314" w:rsidRDefault="008E5DE9" w:rsidP="008E5DE9">
            <w:pPr>
              <w:rPr>
                <w:rFonts w:ascii="Arial" w:eastAsia="Arial Unicode MS" w:hAnsi="Arial"/>
                <w:color w:val="000000"/>
              </w:rPr>
            </w:pPr>
          </w:p>
        </w:tc>
        <w:tc>
          <w:tcPr>
            <w:tcW w:w="7880" w:type="dxa"/>
            <w:gridSpan w:val="6"/>
          </w:tcPr>
          <w:p w14:paraId="79B1F51B" w14:textId="77777777" w:rsidR="008E5DE9" w:rsidRPr="00E91314" w:rsidRDefault="008E5DE9" w:rsidP="008E5DE9">
            <w:pPr>
              <w:rPr>
                <w:rFonts w:ascii="Arial" w:eastAsia="Arial Unicode MS" w:hAnsi="Arial"/>
                <w:color w:val="000000"/>
              </w:rPr>
            </w:pPr>
          </w:p>
        </w:tc>
      </w:tr>
    </w:tbl>
    <w:p w14:paraId="2DDB294B"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4BCBDFD6" w14:textId="77777777" w:rsidR="00870854" w:rsidRPr="00E91314" w:rsidRDefault="00870854" w:rsidP="00870854"/>
    <w:p w14:paraId="6756FA6B" w14:textId="77777777" w:rsidR="00870854" w:rsidRPr="00E91314" w:rsidRDefault="00870854" w:rsidP="00870854"/>
    <w:p w14:paraId="0ED1C75F" w14:textId="77777777" w:rsidR="00870854" w:rsidRPr="00E91314" w:rsidRDefault="00870854" w:rsidP="00870854"/>
    <w:p w14:paraId="20DA3B97" w14:textId="77777777" w:rsidR="00870854" w:rsidRPr="00E91314" w:rsidRDefault="00870854" w:rsidP="00AA406D">
      <w:pPr>
        <w:pStyle w:val="Rubrik2"/>
        <w:numPr>
          <w:ilvl w:val="1"/>
          <w:numId w:val="21"/>
        </w:numPr>
        <w:spacing w:before="240" w:after="0"/>
        <w:ind w:left="851" w:hanging="851"/>
        <w:rPr>
          <w:lang w:val="sv-SE"/>
        </w:rPr>
      </w:pPr>
      <w:bookmarkStart w:id="154" w:name="_Toc193243788"/>
      <w:bookmarkStart w:id="155" w:name="_Toc220986042"/>
      <w:r w:rsidRPr="00E91314">
        <w:rPr>
          <w:lang w:val="sv-SE"/>
        </w:rPr>
        <w:t>V-MIM Formulärtjänstens meddelanden</w:t>
      </w:r>
      <w:bookmarkEnd w:id="154"/>
      <w:bookmarkEnd w:id="155"/>
    </w:p>
    <w:p w14:paraId="6F2CCC8B" w14:textId="77777777" w:rsidR="00870854" w:rsidRPr="00E91314" w:rsidRDefault="00870854" w:rsidP="00E1286C">
      <w:pPr>
        <w:rPr>
          <w:szCs w:val="20"/>
        </w:rPr>
      </w:pPr>
      <w:r w:rsidRPr="00E91314">
        <w:rPr>
          <w:szCs w:val="20"/>
        </w:rPr>
        <w:t>Sammanställning över formulärtjänstens meddelanden.</w:t>
      </w:r>
    </w:p>
    <w:p w14:paraId="24AFF5A5"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1124DE5F" w14:textId="77777777" w:rsidTr="001531A7">
        <w:tc>
          <w:tcPr>
            <w:tcW w:w="3277" w:type="dxa"/>
          </w:tcPr>
          <w:p w14:paraId="0D6F8C3E" w14:textId="77777777" w:rsidR="00870854" w:rsidRPr="00E91314" w:rsidRDefault="00870854" w:rsidP="00E1286C">
            <w:pPr>
              <w:rPr>
                <w:b/>
                <w:szCs w:val="20"/>
              </w:rPr>
            </w:pPr>
            <w:r w:rsidRPr="00E91314">
              <w:rPr>
                <w:b/>
                <w:szCs w:val="20"/>
              </w:rPr>
              <w:t>Meddelande</w:t>
            </w:r>
          </w:p>
        </w:tc>
        <w:tc>
          <w:tcPr>
            <w:tcW w:w="5443" w:type="dxa"/>
          </w:tcPr>
          <w:p w14:paraId="0B63DD13" w14:textId="77777777" w:rsidR="00870854" w:rsidRPr="00E91314" w:rsidRDefault="00870854" w:rsidP="00E1286C">
            <w:pPr>
              <w:rPr>
                <w:b/>
                <w:szCs w:val="20"/>
              </w:rPr>
            </w:pPr>
            <w:r w:rsidRPr="00E91314">
              <w:rPr>
                <w:b/>
                <w:szCs w:val="20"/>
              </w:rPr>
              <w:t>Beskrivning</w:t>
            </w:r>
          </w:p>
        </w:tc>
      </w:tr>
      <w:tr w:rsidR="00021D7F" w:rsidRPr="00E91314" w14:paraId="6951C6D3" w14:textId="77777777" w:rsidTr="001531A7">
        <w:tc>
          <w:tcPr>
            <w:tcW w:w="3277" w:type="dxa"/>
          </w:tcPr>
          <w:p w14:paraId="4E73AC64" w14:textId="77777777" w:rsidR="00021D7F" w:rsidRDefault="00021D7F" w:rsidP="00E1286C">
            <w:pPr>
              <w:rPr>
                <w:szCs w:val="20"/>
              </w:rPr>
            </w:pPr>
            <w:proofErr w:type="spellStart"/>
            <w:r>
              <w:rPr>
                <w:szCs w:val="20"/>
              </w:rPr>
              <w:t>AnswerAlternativeType</w:t>
            </w:r>
            <w:proofErr w:type="spellEnd"/>
          </w:p>
        </w:tc>
        <w:tc>
          <w:tcPr>
            <w:tcW w:w="5443" w:type="dxa"/>
          </w:tcPr>
          <w:p w14:paraId="46A955EA" w14:textId="77777777" w:rsidR="00021D7F" w:rsidRPr="00E91314" w:rsidRDefault="00021D7F" w:rsidP="00021D7F">
            <w:pPr>
              <w:rPr>
                <w:szCs w:val="20"/>
              </w:rPr>
            </w:pPr>
            <w:r w:rsidRPr="00021D7F">
              <w:rPr>
                <w:szCs w:val="20"/>
              </w:rPr>
              <w:t xml:space="preserve">Objektet innehåller svarsalternativ för en fråga </w:t>
            </w:r>
            <w:r>
              <w:rPr>
                <w:szCs w:val="20"/>
              </w:rPr>
              <w:t>(</w:t>
            </w:r>
            <w:proofErr w:type="spellStart"/>
            <w:r w:rsidRPr="00021D7F">
              <w:rPr>
                <w:szCs w:val="20"/>
              </w:rPr>
              <w:t>QuestionType</w:t>
            </w:r>
            <w:proofErr w:type="spellEnd"/>
            <w:r w:rsidRPr="00021D7F">
              <w:rPr>
                <w:szCs w:val="20"/>
              </w:rPr>
              <w:t xml:space="preserve">).  </w:t>
            </w:r>
          </w:p>
        </w:tc>
      </w:tr>
      <w:tr w:rsidR="00021D7F" w:rsidRPr="00E91314" w14:paraId="1EE9C142" w14:textId="77777777" w:rsidTr="001531A7">
        <w:tc>
          <w:tcPr>
            <w:tcW w:w="3277" w:type="dxa"/>
          </w:tcPr>
          <w:p w14:paraId="01457E2C" w14:textId="77777777" w:rsidR="00021D7F" w:rsidRDefault="00021D7F" w:rsidP="00E1286C">
            <w:pPr>
              <w:rPr>
                <w:szCs w:val="20"/>
              </w:rPr>
            </w:pPr>
            <w:proofErr w:type="spellStart"/>
            <w:r>
              <w:rPr>
                <w:szCs w:val="20"/>
              </w:rPr>
              <w:t>AnswerStatusType</w:t>
            </w:r>
            <w:proofErr w:type="spellEnd"/>
          </w:p>
        </w:tc>
        <w:tc>
          <w:tcPr>
            <w:tcW w:w="5443" w:type="dxa"/>
          </w:tcPr>
          <w:p w14:paraId="62061894" w14:textId="77777777" w:rsidR="00021D7F" w:rsidRPr="00E91314" w:rsidRDefault="00021D7F" w:rsidP="00E1286C">
            <w:pPr>
              <w:rPr>
                <w:szCs w:val="20"/>
              </w:rPr>
            </w:pPr>
            <w:r>
              <w:rPr>
                <w:szCs w:val="20"/>
              </w:rPr>
              <w:t xml:space="preserve">Objektet innehåller </w:t>
            </w:r>
            <w:proofErr w:type="spellStart"/>
            <w:r>
              <w:rPr>
                <w:szCs w:val="20"/>
              </w:rPr>
              <w:t>statuskod</w:t>
            </w:r>
            <w:proofErr w:type="spellEnd"/>
            <w:r>
              <w:rPr>
                <w:szCs w:val="20"/>
              </w:rPr>
              <w:t xml:space="preserve"> och status text. Används för att returnera fel vid servervalidering.</w:t>
            </w:r>
          </w:p>
        </w:tc>
      </w:tr>
      <w:tr w:rsidR="00021D7F" w:rsidRPr="00E91314" w14:paraId="6FD43F5B" w14:textId="77777777" w:rsidTr="001531A7">
        <w:tc>
          <w:tcPr>
            <w:tcW w:w="3277" w:type="dxa"/>
          </w:tcPr>
          <w:p w14:paraId="08A7B79A" w14:textId="77777777" w:rsidR="00021D7F" w:rsidRDefault="00021D7F" w:rsidP="00E1286C">
            <w:pPr>
              <w:rPr>
                <w:szCs w:val="20"/>
              </w:rPr>
            </w:pPr>
            <w:proofErr w:type="spellStart"/>
            <w:r>
              <w:rPr>
                <w:szCs w:val="20"/>
              </w:rPr>
              <w:t>AnswerType</w:t>
            </w:r>
            <w:proofErr w:type="spellEnd"/>
          </w:p>
        </w:tc>
        <w:tc>
          <w:tcPr>
            <w:tcW w:w="5443" w:type="dxa"/>
          </w:tcPr>
          <w:p w14:paraId="253B5262"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04C7EE36" w14:textId="77777777" w:rsidTr="001531A7">
        <w:tc>
          <w:tcPr>
            <w:tcW w:w="3277" w:type="dxa"/>
          </w:tcPr>
          <w:p w14:paraId="3C8F8A62" w14:textId="77777777" w:rsidR="00D838F3" w:rsidRDefault="00D838F3" w:rsidP="00E1286C">
            <w:pPr>
              <w:rPr>
                <w:szCs w:val="20"/>
              </w:rPr>
            </w:pPr>
            <w:proofErr w:type="spellStart"/>
            <w:r>
              <w:rPr>
                <w:szCs w:val="20"/>
              </w:rPr>
              <w:t>CodeType</w:t>
            </w:r>
            <w:proofErr w:type="spellEnd"/>
          </w:p>
        </w:tc>
        <w:tc>
          <w:tcPr>
            <w:tcW w:w="5443" w:type="dxa"/>
          </w:tcPr>
          <w:p w14:paraId="69BCA30C" w14:textId="77777777" w:rsidR="00D838F3" w:rsidRPr="00021D7F" w:rsidRDefault="00D838F3" w:rsidP="00D838F3">
            <w:pPr>
              <w:rPr>
                <w:szCs w:val="20"/>
              </w:rPr>
            </w:pPr>
            <w:r w:rsidRPr="00021D7F">
              <w:rPr>
                <w:szCs w:val="20"/>
              </w:rPr>
              <w:t xml:space="preserve">Objektet innehåller </w:t>
            </w:r>
            <w:r>
              <w:rPr>
                <w:szCs w:val="20"/>
              </w:rPr>
              <w:t>kod/</w:t>
            </w:r>
            <w:proofErr w:type="spellStart"/>
            <w:r>
              <w:rPr>
                <w:szCs w:val="20"/>
              </w:rPr>
              <w:t>kodverk</w:t>
            </w:r>
            <w:proofErr w:type="spellEnd"/>
            <w:r w:rsidR="00272A1C">
              <w:rPr>
                <w:szCs w:val="20"/>
              </w:rPr>
              <w:t xml:space="preserve"> för fråga/svarsalternativ</w:t>
            </w:r>
            <w:r w:rsidRPr="00021D7F">
              <w:rPr>
                <w:szCs w:val="20"/>
              </w:rPr>
              <w:t>.</w:t>
            </w:r>
          </w:p>
        </w:tc>
      </w:tr>
      <w:tr w:rsidR="00D838F3" w:rsidRPr="00E91314" w14:paraId="349883A0" w14:textId="77777777" w:rsidTr="001531A7">
        <w:tc>
          <w:tcPr>
            <w:tcW w:w="3277" w:type="dxa"/>
          </w:tcPr>
          <w:p w14:paraId="050A41D9" w14:textId="77777777" w:rsidR="00D838F3" w:rsidRDefault="00D838F3" w:rsidP="00E1286C">
            <w:pPr>
              <w:rPr>
                <w:szCs w:val="20"/>
              </w:rPr>
            </w:pPr>
            <w:proofErr w:type="spellStart"/>
            <w:r>
              <w:rPr>
                <w:szCs w:val="20"/>
              </w:rPr>
              <w:t>FormRequestResponseType</w:t>
            </w:r>
            <w:proofErr w:type="spellEnd"/>
          </w:p>
        </w:tc>
        <w:tc>
          <w:tcPr>
            <w:tcW w:w="5443" w:type="dxa"/>
          </w:tcPr>
          <w:p w14:paraId="758CC618" w14:textId="77777777" w:rsidR="00D838F3" w:rsidRPr="00E91314" w:rsidRDefault="00D838F3" w:rsidP="00021D7F">
            <w:pPr>
              <w:rPr>
                <w:szCs w:val="20"/>
              </w:rPr>
            </w:pPr>
            <w:r w:rsidRPr="00021D7F">
              <w:rPr>
                <w:szCs w:val="20"/>
              </w:rPr>
              <w:t xml:space="preserve">Objektet returneras </w:t>
            </w:r>
            <w:r>
              <w:rPr>
                <w:szCs w:val="20"/>
              </w:rPr>
              <w:t>status vid en formulärbegäran (</w:t>
            </w:r>
            <w:proofErr w:type="spellStart"/>
            <w:r>
              <w:rPr>
                <w:szCs w:val="20"/>
              </w:rPr>
              <w:t>createFormRequest</w:t>
            </w:r>
            <w:proofErr w:type="spellEnd"/>
            <w:r>
              <w:rPr>
                <w:szCs w:val="20"/>
              </w:rPr>
              <w:t>).</w:t>
            </w:r>
          </w:p>
        </w:tc>
      </w:tr>
      <w:tr w:rsidR="00D838F3" w:rsidRPr="00E91314" w14:paraId="283CDF2E" w14:textId="77777777" w:rsidTr="001531A7">
        <w:tc>
          <w:tcPr>
            <w:tcW w:w="3277" w:type="dxa"/>
          </w:tcPr>
          <w:p w14:paraId="59FE632C" w14:textId="77777777" w:rsidR="00D838F3" w:rsidRDefault="00D838F3" w:rsidP="00E1286C">
            <w:pPr>
              <w:rPr>
                <w:szCs w:val="20"/>
              </w:rPr>
            </w:pPr>
            <w:proofErr w:type="spellStart"/>
            <w:r>
              <w:rPr>
                <w:szCs w:val="20"/>
              </w:rPr>
              <w:t>FormRequestType</w:t>
            </w:r>
            <w:proofErr w:type="spellEnd"/>
          </w:p>
        </w:tc>
        <w:tc>
          <w:tcPr>
            <w:tcW w:w="5443" w:type="dxa"/>
          </w:tcPr>
          <w:p w14:paraId="0F2F64DB" w14:textId="77777777" w:rsidR="00D838F3" w:rsidRPr="00E91314" w:rsidRDefault="00D838F3" w:rsidP="00E1286C">
            <w:pPr>
              <w:rPr>
                <w:szCs w:val="20"/>
              </w:rPr>
            </w:pPr>
            <w:r>
              <w:rPr>
                <w:szCs w:val="20"/>
              </w:rPr>
              <w:t>Objektet används när en formulärbegäran skapas (</w:t>
            </w:r>
            <w:proofErr w:type="spellStart"/>
            <w:r>
              <w:rPr>
                <w:szCs w:val="20"/>
              </w:rPr>
              <w:t>createFormRequest</w:t>
            </w:r>
            <w:proofErr w:type="spellEnd"/>
            <w:r>
              <w:rPr>
                <w:szCs w:val="20"/>
              </w:rPr>
              <w:t>).</w:t>
            </w:r>
          </w:p>
        </w:tc>
      </w:tr>
      <w:tr w:rsidR="00D838F3" w:rsidRPr="00E91314" w14:paraId="05C93168" w14:textId="77777777" w:rsidTr="001531A7">
        <w:tc>
          <w:tcPr>
            <w:tcW w:w="3277" w:type="dxa"/>
          </w:tcPr>
          <w:p w14:paraId="424AB556" w14:textId="77777777" w:rsidR="00D838F3" w:rsidRDefault="00D838F3" w:rsidP="00E1286C">
            <w:pPr>
              <w:rPr>
                <w:szCs w:val="20"/>
              </w:rPr>
            </w:pPr>
            <w:proofErr w:type="spellStart"/>
            <w:r>
              <w:rPr>
                <w:szCs w:val="20"/>
              </w:rPr>
              <w:t>Forms</w:t>
            </w:r>
            <w:r w:rsidRPr="00E91314">
              <w:rPr>
                <w:szCs w:val="20"/>
              </w:rPr>
              <w:t>Type</w:t>
            </w:r>
            <w:proofErr w:type="spellEnd"/>
          </w:p>
        </w:tc>
        <w:tc>
          <w:tcPr>
            <w:tcW w:w="5443" w:type="dxa"/>
          </w:tcPr>
          <w:p w14:paraId="471B84F9"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646E16CA" w14:textId="77777777" w:rsidTr="001531A7">
        <w:tc>
          <w:tcPr>
            <w:tcW w:w="3277" w:type="dxa"/>
          </w:tcPr>
          <w:p w14:paraId="12791A4E" w14:textId="77777777" w:rsidR="00D838F3" w:rsidRDefault="00D838F3" w:rsidP="00E1286C">
            <w:pPr>
              <w:rPr>
                <w:szCs w:val="20"/>
              </w:rPr>
            </w:pPr>
            <w:proofErr w:type="spellStart"/>
            <w:r>
              <w:rPr>
                <w:szCs w:val="20"/>
              </w:rPr>
              <w:t>FormTemplateType</w:t>
            </w:r>
            <w:proofErr w:type="spellEnd"/>
          </w:p>
        </w:tc>
        <w:tc>
          <w:tcPr>
            <w:tcW w:w="5443" w:type="dxa"/>
          </w:tcPr>
          <w:p w14:paraId="4AF2ECAA"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354D65" w:rsidRPr="00E91314" w14:paraId="0C3C2522" w14:textId="77777777" w:rsidTr="001531A7">
        <w:tc>
          <w:tcPr>
            <w:tcW w:w="3277" w:type="dxa"/>
          </w:tcPr>
          <w:p w14:paraId="6E6D25D6" w14:textId="77777777" w:rsidR="00354D65" w:rsidRDefault="00354D65" w:rsidP="00E1286C">
            <w:pPr>
              <w:rPr>
                <w:szCs w:val="20"/>
              </w:rPr>
            </w:pPr>
            <w:proofErr w:type="spellStart"/>
            <w:r>
              <w:rPr>
                <w:szCs w:val="20"/>
              </w:rPr>
              <w:t>FormTemplateInfoType</w:t>
            </w:r>
            <w:proofErr w:type="spellEnd"/>
          </w:p>
        </w:tc>
        <w:tc>
          <w:tcPr>
            <w:tcW w:w="5443" w:type="dxa"/>
          </w:tcPr>
          <w:p w14:paraId="6C517681" w14:textId="77777777" w:rsidR="00354D65" w:rsidRDefault="00354D65" w:rsidP="005F5E42">
            <w:pPr>
              <w:rPr>
                <w:szCs w:val="20"/>
              </w:rPr>
            </w:pPr>
            <w:r>
              <w:rPr>
                <w:szCs w:val="20"/>
              </w:rPr>
              <w:t>Objektet</w:t>
            </w:r>
            <w:r w:rsidRPr="00E91314">
              <w:rPr>
                <w:szCs w:val="20"/>
              </w:rPr>
              <w:t xml:space="preserve"> för att beskriva </w:t>
            </w:r>
            <w:r>
              <w:rPr>
                <w:szCs w:val="20"/>
              </w:rPr>
              <w:t xml:space="preserve">ett urval av </w:t>
            </w:r>
            <w:r w:rsidRPr="00E91314">
              <w:rPr>
                <w:szCs w:val="20"/>
              </w:rPr>
              <w:t>formulärmallar</w:t>
            </w:r>
            <w:r>
              <w:rPr>
                <w:szCs w:val="20"/>
              </w:rPr>
              <w:t xml:space="preserve"> information.</w:t>
            </w:r>
          </w:p>
        </w:tc>
      </w:tr>
      <w:tr w:rsidR="00354D65" w:rsidRPr="00E91314" w14:paraId="0716A71D" w14:textId="77777777" w:rsidTr="001531A7">
        <w:tc>
          <w:tcPr>
            <w:tcW w:w="3277" w:type="dxa"/>
          </w:tcPr>
          <w:p w14:paraId="7A693CF9" w14:textId="77777777" w:rsidR="00354D65" w:rsidRPr="00E91314" w:rsidRDefault="00354D65" w:rsidP="00E1286C">
            <w:pPr>
              <w:rPr>
                <w:szCs w:val="20"/>
              </w:rPr>
            </w:pPr>
            <w:proofErr w:type="spellStart"/>
            <w:r>
              <w:rPr>
                <w:szCs w:val="20"/>
              </w:rPr>
              <w:t>Form</w:t>
            </w:r>
            <w:r w:rsidRPr="00E91314">
              <w:rPr>
                <w:szCs w:val="20"/>
              </w:rPr>
              <w:t>Type</w:t>
            </w:r>
            <w:proofErr w:type="spellEnd"/>
          </w:p>
        </w:tc>
        <w:tc>
          <w:tcPr>
            <w:tcW w:w="5443" w:type="dxa"/>
          </w:tcPr>
          <w:p w14:paraId="3255226E" w14:textId="77777777" w:rsidR="00354D65" w:rsidRPr="00E91314" w:rsidRDefault="00354D65" w:rsidP="005F5E42">
            <w:pPr>
              <w:rPr>
                <w:szCs w:val="20"/>
              </w:rPr>
            </w:pPr>
            <w:r>
              <w:rPr>
                <w:szCs w:val="20"/>
              </w:rPr>
              <w:t>Objektet</w:t>
            </w:r>
            <w:r w:rsidRPr="00E91314">
              <w:rPr>
                <w:szCs w:val="20"/>
              </w:rPr>
              <w:t xml:space="preserve"> innehållande formulärets frågor och svar (block).</w:t>
            </w:r>
          </w:p>
        </w:tc>
      </w:tr>
      <w:tr w:rsidR="00354D65" w:rsidRPr="00E91314" w14:paraId="36597B16" w14:textId="77777777" w:rsidTr="001531A7">
        <w:tc>
          <w:tcPr>
            <w:tcW w:w="3277" w:type="dxa"/>
          </w:tcPr>
          <w:p w14:paraId="0B15AC26" w14:textId="77777777" w:rsidR="00354D65" w:rsidRPr="00E91314" w:rsidRDefault="00354D65" w:rsidP="00E1286C">
            <w:pPr>
              <w:rPr>
                <w:szCs w:val="20"/>
              </w:rPr>
            </w:pPr>
            <w:proofErr w:type="spellStart"/>
            <w:r>
              <w:rPr>
                <w:szCs w:val="20"/>
              </w:rPr>
              <w:t>PageAnswerType</w:t>
            </w:r>
            <w:proofErr w:type="spellEnd"/>
          </w:p>
        </w:tc>
        <w:tc>
          <w:tcPr>
            <w:tcW w:w="5443" w:type="dxa"/>
          </w:tcPr>
          <w:p w14:paraId="5979F283" w14:textId="77777777" w:rsidR="00354D65" w:rsidRPr="00E91314" w:rsidRDefault="00354D65" w:rsidP="00E1286C">
            <w:pPr>
              <w:rPr>
                <w:szCs w:val="20"/>
              </w:rPr>
            </w:pPr>
            <w:r>
              <w:rPr>
                <w:szCs w:val="20"/>
              </w:rPr>
              <w:t>Objektet innehåller invånarens svar på en sidas frågor.</w:t>
            </w:r>
          </w:p>
        </w:tc>
      </w:tr>
      <w:tr w:rsidR="00354D65" w:rsidRPr="00E91314" w14:paraId="37FAB159" w14:textId="77777777" w:rsidTr="001531A7">
        <w:tc>
          <w:tcPr>
            <w:tcW w:w="3277" w:type="dxa"/>
          </w:tcPr>
          <w:p w14:paraId="21D3B943" w14:textId="77777777" w:rsidR="00354D65" w:rsidRPr="00E91314" w:rsidRDefault="00354D65" w:rsidP="00E1286C">
            <w:pPr>
              <w:rPr>
                <w:szCs w:val="20"/>
              </w:rPr>
            </w:pPr>
            <w:proofErr w:type="spellStart"/>
            <w:r>
              <w:rPr>
                <w:szCs w:val="20"/>
              </w:rPr>
              <w:t>PageType</w:t>
            </w:r>
            <w:proofErr w:type="spellEnd"/>
          </w:p>
        </w:tc>
        <w:tc>
          <w:tcPr>
            <w:tcW w:w="5443" w:type="dxa"/>
          </w:tcPr>
          <w:p w14:paraId="5276F0A4" w14:textId="77777777" w:rsidR="00354D65" w:rsidRPr="00E91314" w:rsidRDefault="00354D65" w:rsidP="00B23C27">
            <w:pPr>
              <w:rPr>
                <w:szCs w:val="20"/>
              </w:rPr>
            </w:pPr>
            <w:r>
              <w:rPr>
                <w:szCs w:val="20"/>
              </w:rPr>
              <w:t xml:space="preserve">Objektet </w:t>
            </w:r>
            <w:r w:rsidRPr="00B23C27">
              <w:rPr>
                <w:szCs w:val="20"/>
              </w:rPr>
              <w:t xml:space="preserve">representerar en formulärsida. </w:t>
            </w:r>
          </w:p>
        </w:tc>
      </w:tr>
      <w:tr w:rsidR="00354D65" w:rsidRPr="00E91314" w14:paraId="698A3CA0" w14:textId="77777777" w:rsidTr="001531A7">
        <w:tc>
          <w:tcPr>
            <w:tcW w:w="3277" w:type="dxa"/>
          </w:tcPr>
          <w:p w14:paraId="27728125" w14:textId="77777777" w:rsidR="00354D65" w:rsidRDefault="00354D65" w:rsidP="00E1286C">
            <w:pPr>
              <w:rPr>
                <w:szCs w:val="20"/>
              </w:rPr>
            </w:pPr>
            <w:proofErr w:type="spellStart"/>
            <w:r>
              <w:rPr>
                <w:szCs w:val="20"/>
              </w:rPr>
              <w:t>QuestionAnswerType</w:t>
            </w:r>
            <w:proofErr w:type="spellEnd"/>
          </w:p>
        </w:tc>
        <w:tc>
          <w:tcPr>
            <w:tcW w:w="5443" w:type="dxa"/>
          </w:tcPr>
          <w:p w14:paraId="6ED12BCD" w14:textId="77777777" w:rsidR="00354D65" w:rsidRPr="00E91314" w:rsidRDefault="00354D65" w:rsidP="00E1286C">
            <w:pPr>
              <w:rPr>
                <w:szCs w:val="20"/>
              </w:rPr>
            </w:pPr>
            <w:r w:rsidRPr="00B23C27">
              <w:rPr>
                <w:szCs w:val="20"/>
              </w:rPr>
              <w:t>Objektet innehåller en svaret på en fråga.</w:t>
            </w:r>
          </w:p>
        </w:tc>
      </w:tr>
      <w:tr w:rsidR="00354D65" w:rsidRPr="00E91314" w14:paraId="0FE6D4B7" w14:textId="77777777" w:rsidTr="001531A7">
        <w:tc>
          <w:tcPr>
            <w:tcW w:w="3277" w:type="dxa"/>
          </w:tcPr>
          <w:p w14:paraId="7744A85A" w14:textId="77777777" w:rsidR="00354D65" w:rsidRDefault="00354D65" w:rsidP="00E1286C">
            <w:pPr>
              <w:rPr>
                <w:szCs w:val="20"/>
              </w:rPr>
            </w:pPr>
            <w:proofErr w:type="spellStart"/>
            <w:r w:rsidRPr="00875C03">
              <w:rPr>
                <w:szCs w:val="20"/>
              </w:rPr>
              <w:t>QuestionBlockAnswersType</w:t>
            </w:r>
            <w:proofErr w:type="spellEnd"/>
          </w:p>
        </w:tc>
        <w:tc>
          <w:tcPr>
            <w:tcW w:w="5443" w:type="dxa"/>
          </w:tcPr>
          <w:p w14:paraId="1FFB89EC" w14:textId="77777777" w:rsidR="00354D65" w:rsidRPr="00E91314" w:rsidRDefault="00354D65" w:rsidP="005F5E42">
            <w:pPr>
              <w:rPr>
                <w:szCs w:val="20"/>
              </w:rPr>
            </w:pPr>
            <w:r>
              <w:rPr>
                <w:szCs w:val="20"/>
              </w:rPr>
              <w:t>Objektet</w:t>
            </w:r>
            <w:r w:rsidRPr="00E91314">
              <w:rPr>
                <w:szCs w:val="20"/>
              </w:rPr>
              <w:t xml:space="preserve"> innehåller användarens svar på ett block av frågor.</w:t>
            </w:r>
          </w:p>
        </w:tc>
      </w:tr>
      <w:tr w:rsidR="00354D65" w:rsidRPr="00E91314" w14:paraId="51955699" w14:textId="77777777" w:rsidTr="001531A7">
        <w:tc>
          <w:tcPr>
            <w:tcW w:w="3277" w:type="dxa"/>
          </w:tcPr>
          <w:p w14:paraId="257B29E1" w14:textId="77777777" w:rsidR="00354D65" w:rsidRDefault="00354D65" w:rsidP="00E1286C">
            <w:pPr>
              <w:rPr>
                <w:szCs w:val="20"/>
              </w:rPr>
            </w:pPr>
            <w:proofErr w:type="spellStart"/>
            <w:r>
              <w:rPr>
                <w:szCs w:val="20"/>
              </w:rPr>
              <w:t>QuestionBlock</w:t>
            </w:r>
            <w:r w:rsidRPr="00E91314">
              <w:rPr>
                <w:szCs w:val="20"/>
              </w:rPr>
              <w:t>Type</w:t>
            </w:r>
            <w:proofErr w:type="spellEnd"/>
          </w:p>
        </w:tc>
        <w:tc>
          <w:tcPr>
            <w:tcW w:w="5443" w:type="dxa"/>
          </w:tcPr>
          <w:p w14:paraId="01025577" w14:textId="77777777" w:rsidR="00354D65" w:rsidRPr="00E91314" w:rsidRDefault="00354D65" w:rsidP="005F5E42">
            <w:pPr>
              <w:rPr>
                <w:szCs w:val="20"/>
              </w:rPr>
            </w:pPr>
            <w:r>
              <w:rPr>
                <w:szCs w:val="20"/>
              </w:rPr>
              <w:t>Objektet</w:t>
            </w:r>
            <w:r w:rsidRPr="00E91314">
              <w:rPr>
                <w:szCs w:val="20"/>
              </w:rPr>
              <w:t xml:space="preserve"> innehåller ett block av frågor och svarsalternativ.</w:t>
            </w:r>
          </w:p>
        </w:tc>
      </w:tr>
      <w:tr w:rsidR="00354D65" w:rsidRPr="00E91314" w14:paraId="7D909CA4" w14:textId="77777777" w:rsidTr="001531A7">
        <w:tc>
          <w:tcPr>
            <w:tcW w:w="3277" w:type="dxa"/>
          </w:tcPr>
          <w:p w14:paraId="69281767" w14:textId="77777777" w:rsidR="00354D65" w:rsidRPr="00E91314" w:rsidRDefault="00354D65" w:rsidP="00E1286C">
            <w:pPr>
              <w:rPr>
                <w:szCs w:val="20"/>
              </w:rPr>
            </w:pPr>
            <w:proofErr w:type="spellStart"/>
            <w:r>
              <w:rPr>
                <w:szCs w:val="20"/>
              </w:rPr>
              <w:t>QuestionSuperiorType</w:t>
            </w:r>
            <w:proofErr w:type="spellEnd"/>
          </w:p>
        </w:tc>
        <w:tc>
          <w:tcPr>
            <w:tcW w:w="5443" w:type="dxa"/>
          </w:tcPr>
          <w:p w14:paraId="4216BE55" w14:textId="77777777" w:rsidR="00354D65" w:rsidRPr="00E91314" w:rsidRDefault="00354D65" w:rsidP="00E1286C">
            <w:pPr>
              <w:rPr>
                <w:szCs w:val="20"/>
              </w:rPr>
            </w:pPr>
            <w:r>
              <w:rPr>
                <w:szCs w:val="20"/>
              </w:rPr>
              <w:t>Objektet innehåller relationer till frågor och eller svarsalternativ.</w:t>
            </w:r>
          </w:p>
        </w:tc>
      </w:tr>
      <w:tr w:rsidR="00354D65" w:rsidRPr="00E91314" w14:paraId="0CCE9ADE" w14:textId="77777777" w:rsidTr="001531A7">
        <w:tc>
          <w:tcPr>
            <w:tcW w:w="3277" w:type="dxa"/>
          </w:tcPr>
          <w:p w14:paraId="2FD630A5" w14:textId="77777777" w:rsidR="00354D65" w:rsidRPr="00E91314" w:rsidRDefault="00354D65" w:rsidP="00E1286C">
            <w:pPr>
              <w:rPr>
                <w:szCs w:val="20"/>
              </w:rPr>
            </w:pPr>
            <w:proofErr w:type="spellStart"/>
            <w:r>
              <w:rPr>
                <w:szCs w:val="20"/>
              </w:rPr>
              <w:t>QuestionType</w:t>
            </w:r>
            <w:proofErr w:type="spellEnd"/>
          </w:p>
        </w:tc>
        <w:tc>
          <w:tcPr>
            <w:tcW w:w="5443" w:type="dxa"/>
          </w:tcPr>
          <w:p w14:paraId="47150787" w14:textId="77777777" w:rsidR="00354D65" w:rsidRPr="00E91314" w:rsidRDefault="00354D65" w:rsidP="00E1286C">
            <w:pPr>
              <w:rPr>
                <w:szCs w:val="20"/>
              </w:rPr>
            </w:pPr>
            <w:r>
              <w:rPr>
                <w:szCs w:val="20"/>
              </w:rPr>
              <w:t>Objektet innehåller en fråga.</w:t>
            </w:r>
          </w:p>
        </w:tc>
      </w:tr>
      <w:tr w:rsidR="00354D65" w:rsidRPr="00E91314" w14:paraId="056BED95" w14:textId="77777777" w:rsidTr="001531A7">
        <w:tc>
          <w:tcPr>
            <w:tcW w:w="3277" w:type="dxa"/>
          </w:tcPr>
          <w:p w14:paraId="6D17DB70" w14:textId="77777777" w:rsidR="00354D65" w:rsidRDefault="00354D65" w:rsidP="00865206">
            <w:pPr>
              <w:rPr>
                <w:szCs w:val="20"/>
              </w:rPr>
            </w:pPr>
            <w:proofErr w:type="spellStart"/>
            <w:r>
              <w:rPr>
                <w:szCs w:val="20"/>
              </w:rPr>
              <w:t>ValidationTextType</w:t>
            </w:r>
            <w:proofErr w:type="spellEnd"/>
          </w:p>
        </w:tc>
        <w:tc>
          <w:tcPr>
            <w:tcW w:w="5443" w:type="dxa"/>
          </w:tcPr>
          <w:p w14:paraId="474A38A5" w14:textId="77777777" w:rsidR="00354D65" w:rsidRDefault="00354D65" w:rsidP="00865206">
            <w:pPr>
              <w:rPr>
                <w:szCs w:val="20"/>
              </w:rPr>
            </w:pPr>
            <w:r>
              <w:rPr>
                <w:szCs w:val="20"/>
              </w:rPr>
              <w:t>Objektet innehåller valideringstext.</w:t>
            </w:r>
          </w:p>
        </w:tc>
      </w:tr>
      <w:tr w:rsidR="00354D65" w:rsidRPr="00E91314" w14:paraId="467C9B5F" w14:textId="77777777" w:rsidTr="001531A7">
        <w:tc>
          <w:tcPr>
            <w:tcW w:w="3277" w:type="dxa"/>
          </w:tcPr>
          <w:p w14:paraId="1886263A" w14:textId="77777777" w:rsidR="00354D65" w:rsidRPr="00E91314" w:rsidRDefault="00354D65" w:rsidP="00865206">
            <w:pPr>
              <w:rPr>
                <w:szCs w:val="20"/>
              </w:rPr>
            </w:pPr>
            <w:proofErr w:type="spellStart"/>
            <w:r>
              <w:rPr>
                <w:szCs w:val="20"/>
              </w:rPr>
              <w:t>TemplatePageType</w:t>
            </w:r>
            <w:proofErr w:type="spellEnd"/>
          </w:p>
        </w:tc>
        <w:tc>
          <w:tcPr>
            <w:tcW w:w="5443" w:type="dxa"/>
          </w:tcPr>
          <w:p w14:paraId="6D754247" w14:textId="77777777" w:rsidR="00354D65" w:rsidRPr="00E91314" w:rsidRDefault="00354D65" w:rsidP="00865206">
            <w:pPr>
              <w:rPr>
                <w:szCs w:val="20"/>
              </w:rPr>
            </w:pPr>
            <w:r>
              <w:rPr>
                <w:szCs w:val="20"/>
              </w:rPr>
              <w:t>Objektet innehåller mall för Sida.</w:t>
            </w:r>
          </w:p>
        </w:tc>
      </w:tr>
      <w:tr w:rsidR="00354D65" w:rsidRPr="00E91314" w14:paraId="4BC9927C" w14:textId="77777777" w:rsidTr="001531A7">
        <w:tc>
          <w:tcPr>
            <w:tcW w:w="3277" w:type="dxa"/>
          </w:tcPr>
          <w:p w14:paraId="356175D6" w14:textId="77777777" w:rsidR="00354D65" w:rsidRPr="00E91314" w:rsidRDefault="00354D65" w:rsidP="00E1286C">
            <w:pPr>
              <w:rPr>
                <w:szCs w:val="20"/>
              </w:rPr>
            </w:pPr>
            <w:proofErr w:type="spellStart"/>
            <w:r>
              <w:rPr>
                <w:szCs w:val="20"/>
              </w:rPr>
              <w:t>TemplateQuestionBlock</w:t>
            </w:r>
            <w:r w:rsidRPr="00E91314">
              <w:rPr>
                <w:szCs w:val="20"/>
              </w:rPr>
              <w:t>Type</w:t>
            </w:r>
            <w:proofErr w:type="spellEnd"/>
          </w:p>
        </w:tc>
        <w:tc>
          <w:tcPr>
            <w:tcW w:w="5443" w:type="dxa"/>
          </w:tcPr>
          <w:p w14:paraId="76F262EA" w14:textId="77777777" w:rsidR="00354D65" w:rsidRPr="00E91314" w:rsidRDefault="00354D65" w:rsidP="00E1286C">
            <w:pPr>
              <w:rPr>
                <w:szCs w:val="20"/>
              </w:rPr>
            </w:pPr>
            <w:r>
              <w:rPr>
                <w:szCs w:val="20"/>
              </w:rPr>
              <w:t>Objektet innehåller mall för frågegruppering/block.</w:t>
            </w:r>
          </w:p>
        </w:tc>
      </w:tr>
      <w:tr w:rsidR="00354D65" w:rsidRPr="00E91314" w14:paraId="3248CAA2" w14:textId="77777777" w:rsidTr="001531A7">
        <w:tc>
          <w:tcPr>
            <w:tcW w:w="3277" w:type="dxa"/>
          </w:tcPr>
          <w:p w14:paraId="0F05730B" w14:textId="77777777" w:rsidR="00354D65" w:rsidRDefault="00354D65" w:rsidP="00E1286C">
            <w:pPr>
              <w:rPr>
                <w:szCs w:val="20"/>
              </w:rPr>
            </w:pPr>
            <w:proofErr w:type="spellStart"/>
            <w:r>
              <w:rPr>
                <w:szCs w:val="20"/>
              </w:rPr>
              <w:t>TemplateQuestionType</w:t>
            </w:r>
            <w:proofErr w:type="spellEnd"/>
          </w:p>
        </w:tc>
        <w:tc>
          <w:tcPr>
            <w:tcW w:w="5443" w:type="dxa"/>
          </w:tcPr>
          <w:p w14:paraId="5F1B3839" w14:textId="77777777" w:rsidR="00354D65" w:rsidRPr="00E91314" w:rsidRDefault="00354D65" w:rsidP="00E1286C">
            <w:pPr>
              <w:rPr>
                <w:szCs w:val="20"/>
              </w:rPr>
            </w:pPr>
            <w:r>
              <w:rPr>
                <w:szCs w:val="20"/>
              </w:rPr>
              <w:t>Objektet innehåller mall för fråga.</w:t>
            </w:r>
          </w:p>
        </w:tc>
      </w:tr>
      <w:tr w:rsidR="005704C6" w:rsidRPr="00E91314" w14:paraId="08553075" w14:textId="77777777" w:rsidTr="001531A7">
        <w:tc>
          <w:tcPr>
            <w:tcW w:w="3277" w:type="dxa"/>
          </w:tcPr>
          <w:p w14:paraId="2D928038" w14:textId="77777777" w:rsidR="005704C6" w:rsidRDefault="005704C6" w:rsidP="00E1286C">
            <w:pPr>
              <w:rPr>
                <w:szCs w:val="20"/>
              </w:rPr>
            </w:pPr>
            <w:proofErr w:type="spellStart"/>
            <w:r>
              <w:rPr>
                <w:szCs w:val="20"/>
              </w:rPr>
              <w:t>TemplateRoutingType</w:t>
            </w:r>
            <w:proofErr w:type="spellEnd"/>
          </w:p>
        </w:tc>
        <w:tc>
          <w:tcPr>
            <w:tcW w:w="5443" w:type="dxa"/>
          </w:tcPr>
          <w:p w14:paraId="684DB63D" w14:textId="77777777" w:rsidR="005704C6" w:rsidRDefault="005704C6" w:rsidP="00E1286C">
            <w:pPr>
              <w:rPr>
                <w:szCs w:val="20"/>
              </w:rPr>
            </w:pPr>
            <w:r>
              <w:rPr>
                <w:szCs w:val="20"/>
              </w:rPr>
              <w:t>Objekt för att hantera regler för en sida (</w:t>
            </w:r>
            <w:proofErr w:type="spellStart"/>
            <w:r>
              <w:rPr>
                <w:szCs w:val="20"/>
              </w:rPr>
              <w:t>PageType</w:t>
            </w:r>
            <w:proofErr w:type="spellEnd"/>
            <w:r>
              <w:rPr>
                <w:szCs w:val="20"/>
              </w:rPr>
              <w:t>).</w:t>
            </w:r>
          </w:p>
        </w:tc>
      </w:tr>
      <w:tr w:rsidR="005704C6" w:rsidRPr="00E91314" w14:paraId="16184EF5" w14:textId="77777777" w:rsidTr="001531A7">
        <w:tc>
          <w:tcPr>
            <w:tcW w:w="3277" w:type="dxa"/>
          </w:tcPr>
          <w:p w14:paraId="4730BA5E" w14:textId="77777777" w:rsidR="005704C6" w:rsidRDefault="005704C6" w:rsidP="00E1286C">
            <w:pPr>
              <w:rPr>
                <w:szCs w:val="20"/>
              </w:rPr>
            </w:pPr>
            <w:proofErr w:type="spellStart"/>
            <w:proofErr w:type="gramStart"/>
            <w:r>
              <w:rPr>
                <w:szCs w:val="20"/>
              </w:rPr>
              <w:t>Temp,ateRouteType</w:t>
            </w:r>
            <w:proofErr w:type="spellEnd"/>
            <w:proofErr w:type="gramEnd"/>
          </w:p>
        </w:tc>
        <w:tc>
          <w:tcPr>
            <w:tcW w:w="5443" w:type="dxa"/>
          </w:tcPr>
          <w:p w14:paraId="336A7507" w14:textId="77777777" w:rsidR="005704C6" w:rsidRDefault="005704C6" w:rsidP="00E1286C">
            <w:pPr>
              <w:rPr>
                <w:szCs w:val="20"/>
              </w:rPr>
            </w:pPr>
            <w:r>
              <w:rPr>
                <w:szCs w:val="20"/>
              </w:rPr>
              <w:t>Objekt för att koppla en sida till en regel (</w:t>
            </w:r>
            <w:proofErr w:type="spellStart"/>
            <w:r>
              <w:rPr>
                <w:szCs w:val="20"/>
              </w:rPr>
              <w:t>TemplateRouleType</w:t>
            </w:r>
            <w:proofErr w:type="spellEnd"/>
            <w:r>
              <w:rPr>
                <w:szCs w:val="20"/>
              </w:rPr>
              <w:t>)</w:t>
            </w:r>
          </w:p>
        </w:tc>
      </w:tr>
      <w:tr w:rsidR="005704C6" w:rsidRPr="00E91314" w14:paraId="7003AE69" w14:textId="77777777" w:rsidTr="001531A7">
        <w:tc>
          <w:tcPr>
            <w:tcW w:w="3277" w:type="dxa"/>
          </w:tcPr>
          <w:p w14:paraId="3D99D66F" w14:textId="77777777" w:rsidR="005704C6" w:rsidRDefault="005704C6" w:rsidP="00E1286C">
            <w:pPr>
              <w:rPr>
                <w:szCs w:val="20"/>
              </w:rPr>
            </w:pPr>
            <w:proofErr w:type="spellStart"/>
            <w:r>
              <w:rPr>
                <w:szCs w:val="20"/>
              </w:rPr>
              <w:t>TemplateRuleType</w:t>
            </w:r>
            <w:proofErr w:type="spellEnd"/>
          </w:p>
        </w:tc>
        <w:tc>
          <w:tcPr>
            <w:tcW w:w="5443" w:type="dxa"/>
          </w:tcPr>
          <w:p w14:paraId="51C43A76" w14:textId="77777777" w:rsidR="005704C6" w:rsidRDefault="005704C6" w:rsidP="00E1286C">
            <w:pPr>
              <w:rPr>
                <w:szCs w:val="20"/>
              </w:rPr>
            </w:pPr>
            <w:r>
              <w:rPr>
                <w:szCs w:val="20"/>
              </w:rPr>
              <w:t xml:space="preserve">Objekt för att hantera </w:t>
            </w:r>
            <w:proofErr w:type="spellStart"/>
            <w:r>
              <w:rPr>
                <w:szCs w:val="20"/>
              </w:rPr>
              <w:t>regle</w:t>
            </w:r>
            <w:proofErr w:type="spellEnd"/>
            <w:r>
              <w:rPr>
                <w:szCs w:val="20"/>
              </w:rPr>
              <w:t>.</w:t>
            </w:r>
          </w:p>
        </w:tc>
      </w:tr>
    </w:tbl>
    <w:p w14:paraId="5846E169" w14:textId="77777777" w:rsidR="00870854" w:rsidRPr="00E91314" w:rsidRDefault="00870854" w:rsidP="00870854"/>
    <w:p w14:paraId="32426F4F" w14:textId="77777777" w:rsidR="00CA7BB4" w:rsidRDefault="005B7D56" w:rsidP="00870854">
      <w:r>
        <w:t xml:space="preserve">Se tjänstekontraktsbeskrivning och </w:t>
      </w:r>
      <w:proofErr w:type="spellStart"/>
      <w:r>
        <w:t>WSDL</w:t>
      </w:r>
      <w:proofErr w:type="spellEnd"/>
      <w:r>
        <w:t>/</w:t>
      </w:r>
      <w:proofErr w:type="spellStart"/>
      <w:r>
        <w:t>XSD</w:t>
      </w:r>
      <w:proofErr w:type="spellEnd"/>
      <w:r>
        <w:t xml:space="preserve"> för ytterligare detaljer.</w:t>
      </w:r>
    </w:p>
    <w:p w14:paraId="39B4EE56" w14:textId="77777777" w:rsidR="00D57931" w:rsidRDefault="00D57931" w:rsidP="00870854"/>
    <w:p w14:paraId="6D281B67" w14:textId="77777777" w:rsidR="00D57931" w:rsidRDefault="00D57931" w:rsidP="00870854"/>
    <w:p w14:paraId="36B0272B" w14:textId="77777777" w:rsidR="00D57931" w:rsidRDefault="00D57931" w:rsidP="00870854"/>
    <w:p w14:paraId="1EDB7411" w14:textId="77777777" w:rsidR="00D57931" w:rsidRDefault="00D57931" w:rsidP="00870854"/>
    <w:p w14:paraId="640062AD" w14:textId="77777777" w:rsidR="00D57931" w:rsidRDefault="00D57931" w:rsidP="00870854"/>
    <w:p w14:paraId="7DD67105" w14:textId="77777777" w:rsidR="00D57931" w:rsidRDefault="00D57931" w:rsidP="00870854"/>
    <w:p w14:paraId="26BAB56B" w14:textId="77777777" w:rsidR="00D57931" w:rsidRDefault="00D57931" w:rsidP="00870854"/>
    <w:p w14:paraId="63CE9339" w14:textId="77777777" w:rsidR="00D57931" w:rsidRDefault="00D57931" w:rsidP="00870854"/>
    <w:p w14:paraId="06F2EB3F" w14:textId="77777777" w:rsidR="00D57931" w:rsidRPr="00E91314" w:rsidRDefault="00D57931" w:rsidP="00870854"/>
    <w:p w14:paraId="303774D4" w14:textId="77777777" w:rsidR="00CA7BB4" w:rsidRPr="00E91314" w:rsidRDefault="00CA7BB4" w:rsidP="00870854"/>
    <w:p w14:paraId="5A89B18B" w14:textId="77777777" w:rsidR="00344F4F" w:rsidRPr="00E91314" w:rsidRDefault="00CA7BB4" w:rsidP="00AA406D">
      <w:pPr>
        <w:pStyle w:val="Rubrik3"/>
        <w:numPr>
          <w:ilvl w:val="2"/>
          <w:numId w:val="21"/>
        </w:numPr>
        <w:tabs>
          <w:tab w:val="left" w:pos="964"/>
        </w:tabs>
        <w:spacing w:before="240" w:after="60"/>
        <w:rPr>
          <w:lang w:val="sv-SE"/>
        </w:rPr>
      </w:pPr>
      <w:bookmarkStart w:id="156" w:name="_Toc193243789"/>
      <w:r w:rsidRPr="00E91314">
        <w:rPr>
          <w:lang w:val="sv-SE"/>
        </w:rPr>
        <w:t xml:space="preserve"> </w:t>
      </w:r>
      <w:bookmarkStart w:id="157" w:name="_Toc220986043"/>
      <w:r w:rsidR="00870854" w:rsidRPr="00E91314">
        <w:rPr>
          <w:lang w:val="sv-SE"/>
        </w:rPr>
        <w:t xml:space="preserve">V-MIM </w:t>
      </w:r>
      <w:proofErr w:type="gramStart"/>
      <w:r w:rsidR="00870854" w:rsidRPr="00E91314">
        <w:rPr>
          <w:lang w:val="sv-SE"/>
        </w:rPr>
        <w:t xml:space="preserve">– </w:t>
      </w:r>
      <w:r w:rsidRPr="00E91314">
        <w:rPr>
          <w:lang w:val="sv-SE"/>
        </w:rPr>
        <w:t xml:space="preserve"> </w:t>
      </w:r>
      <w:proofErr w:type="spellStart"/>
      <w:r w:rsidR="0056490B">
        <w:rPr>
          <w:lang w:val="sv-SE"/>
        </w:rPr>
        <w:t>Form</w:t>
      </w:r>
      <w:r w:rsidR="00C85A92">
        <w:rPr>
          <w:lang w:val="sv-SE"/>
        </w:rPr>
        <w:t>s</w:t>
      </w:r>
      <w:r w:rsidR="0056490B">
        <w:rPr>
          <w:lang w:val="sv-SE"/>
        </w:rPr>
        <w:t>Template</w:t>
      </w:r>
      <w:r w:rsidR="00A17FCF">
        <w:rPr>
          <w:lang w:val="sv-SE"/>
        </w:rPr>
        <w:t>Info</w:t>
      </w:r>
      <w:r w:rsidR="00870854" w:rsidRPr="00E91314">
        <w:rPr>
          <w:lang w:val="sv-SE"/>
        </w:rPr>
        <w:t>Typ</w:t>
      </w:r>
      <w:bookmarkEnd w:id="157"/>
      <w:proofErr w:type="spellEnd"/>
      <w:proofErr w:type="gramEnd"/>
    </w:p>
    <w:p w14:paraId="6F6D1B1A" w14:textId="77777777" w:rsidR="00870854" w:rsidRPr="00E91314" w:rsidRDefault="00344F4F" w:rsidP="00344F4F">
      <w:pPr>
        <w:pStyle w:val="Brdtext"/>
        <w:rPr>
          <w:sz w:val="20"/>
          <w:szCs w:val="20"/>
          <w:lang w:val="sv-SE"/>
        </w:rPr>
      </w:pPr>
      <w:r w:rsidRPr="00E91314">
        <w:rPr>
          <w:sz w:val="20"/>
          <w:szCs w:val="20"/>
          <w:lang w:val="sv-SE"/>
        </w:rPr>
        <w:t>Meddelande för att beskriva</w:t>
      </w:r>
      <w:r w:rsidR="00A17FCF">
        <w:rPr>
          <w:sz w:val="20"/>
          <w:szCs w:val="20"/>
          <w:lang w:val="sv-SE"/>
        </w:rPr>
        <w:t xml:space="preserve"> ett urval av attribut från</w:t>
      </w:r>
      <w:r w:rsidRPr="00E91314">
        <w:rPr>
          <w:sz w:val="20"/>
          <w:szCs w:val="20"/>
          <w:lang w:val="sv-SE"/>
        </w:rPr>
        <w:t xml:space="preserve"> formulärmallar (Baserad på V-DIM </w:t>
      </w:r>
      <w:proofErr w:type="spellStart"/>
      <w:r w:rsidRPr="00E91314">
        <w:rPr>
          <w:sz w:val="20"/>
          <w:szCs w:val="20"/>
          <w:lang w:val="sv-SE"/>
        </w:rPr>
        <w:t>FormTemplateType</w:t>
      </w:r>
      <w:proofErr w:type="spellEnd"/>
      <w:r w:rsidRPr="00E91314">
        <w:rPr>
          <w:sz w:val="20"/>
          <w:szCs w:val="20"/>
          <w:lang w:val="sv-SE"/>
        </w:rPr>
        <w:t>).</w:t>
      </w:r>
      <w:bookmarkEnd w:id="156"/>
      <w:r w:rsidR="004F2362" w:rsidRPr="00E91314">
        <w:rPr>
          <w:sz w:val="20"/>
          <w:szCs w:val="20"/>
          <w:lang w:val="sv-SE"/>
        </w:rPr>
        <w:t xml:space="preserve"> Meddelandet returneras av tjänsteproducent.</w:t>
      </w:r>
    </w:p>
    <w:p w14:paraId="47B5AD14"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w:t>
      </w:r>
      <w:proofErr w:type="spellStart"/>
      <w:r w:rsidRPr="00E91314">
        <w:rPr>
          <w:sz w:val="20"/>
          <w:szCs w:val="20"/>
          <w:lang w:val="sv-SE"/>
        </w:rPr>
        <w:t>GetFormTemplates</w:t>
      </w:r>
      <w:proofErr w:type="spellEnd"/>
      <w:r w:rsidRPr="00E91314">
        <w:rPr>
          <w:sz w:val="20"/>
          <w:szCs w:val="20"/>
          <w:lang w:val="sv-SE"/>
        </w:rPr>
        <w:t>”</w:t>
      </w:r>
    </w:p>
    <w:p w14:paraId="1FBDC331" w14:textId="77777777" w:rsidR="004F2362" w:rsidRPr="00E91314" w:rsidRDefault="00A17FCF" w:rsidP="00344F4F">
      <w:pPr>
        <w:pStyle w:val="Brdtext"/>
        <w:rPr>
          <w:lang w:val="sv-SE"/>
        </w:rPr>
      </w:pPr>
      <w:r>
        <w:rPr>
          <w:noProof/>
          <w:lang w:val="sv-SE" w:eastAsia="sv-SE"/>
        </w:rPr>
        <w:drawing>
          <wp:inline distT="0" distB="0" distL="0" distR="0" wp14:anchorId="504482DA" wp14:editId="6F5CC926">
            <wp:extent cx="5400040" cy="3287913"/>
            <wp:effectExtent l="0" t="0" r="1016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7913"/>
                    </a:xfrm>
                    <a:prstGeom prst="rect">
                      <a:avLst/>
                    </a:prstGeom>
                    <a:noFill/>
                    <a:ln>
                      <a:noFill/>
                    </a:ln>
                  </pic:spPr>
                </pic:pic>
              </a:graphicData>
            </a:graphic>
          </wp:inline>
        </w:drawing>
      </w:r>
    </w:p>
    <w:p w14:paraId="4DF5E9FE" w14:textId="77777777" w:rsidR="00870854" w:rsidRPr="00E337C3" w:rsidRDefault="00E337C3" w:rsidP="00870854">
      <w:pPr>
        <w:rPr>
          <w:i/>
        </w:rPr>
      </w:pPr>
      <w:r w:rsidRPr="00E337C3">
        <w:rPr>
          <w:i/>
        </w:rPr>
        <w:t>Detaljering.</w:t>
      </w:r>
    </w:p>
    <w:p w14:paraId="6E1EA224" w14:textId="77777777" w:rsidR="005B07AD" w:rsidRPr="00E91314" w:rsidRDefault="005B07AD" w:rsidP="00870854"/>
    <w:p w14:paraId="283F3C5C" w14:textId="77777777" w:rsidR="00A17FCF" w:rsidRDefault="00A17FCF" w:rsidP="00E337C3">
      <w:pPr>
        <w:pStyle w:val="Rubrik3"/>
        <w:tabs>
          <w:tab w:val="left" w:pos="964"/>
        </w:tabs>
        <w:spacing w:before="240" w:after="60"/>
        <w:rPr>
          <w:lang w:val="sv-SE"/>
        </w:rPr>
      </w:pPr>
      <w:bookmarkStart w:id="158" w:name="_Toc193243790"/>
    </w:p>
    <w:p w14:paraId="1CFB63E0" w14:textId="77777777" w:rsidR="00A17FCF" w:rsidRDefault="00A17FCF">
      <w:pPr>
        <w:spacing w:before="0" w:after="0"/>
        <w:rPr>
          <w:rFonts w:ascii="Arial" w:hAnsi="Arial" w:cs="Arial"/>
          <w:b/>
          <w:bCs/>
          <w:sz w:val="22"/>
          <w:szCs w:val="26"/>
        </w:rPr>
      </w:pPr>
      <w:r>
        <w:br w:type="page"/>
      </w:r>
    </w:p>
    <w:p w14:paraId="733342AB" w14:textId="77777777" w:rsidR="00870854" w:rsidRPr="00E91314" w:rsidRDefault="00870854" w:rsidP="00AA406D">
      <w:pPr>
        <w:pStyle w:val="Rubrik3"/>
        <w:numPr>
          <w:ilvl w:val="2"/>
          <w:numId w:val="21"/>
        </w:numPr>
        <w:tabs>
          <w:tab w:val="left" w:pos="964"/>
        </w:tabs>
        <w:spacing w:before="240" w:after="60"/>
        <w:rPr>
          <w:lang w:val="sv-SE"/>
        </w:rPr>
      </w:pPr>
      <w:bookmarkStart w:id="159" w:name="_Toc220986044"/>
      <w:r w:rsidRPr="00E91314">
        <w:rPr>
          <w:lang w:val="sv-SE"/>
        </w:rPr>
        <w:lastRenderedPageBreak/>
        <w:t xml:space="preserve">V-MIM – </w:t>
      </w:r>
      <w:proofErr w:type="spellStart"/>
      <w:r w:rsidRPr="00E91314">
        <w:rPr>
          <w:lang w:val="sv-SE"/>
        </w:rPr>
        <w:t>FormResponseType</w:t>
      </w:r>
      <w:bookmarkEnd w:id="158"/>
      <w:bookmarkEnd w:id="159"/>
      <w:proofErr w:type="spellEnd"/>
    </w:p>
    <w:p w14:paraId="1091801A" w14:textId="77777777" w:rsidR="00344F4F" w:rsidRPr="00E91314" w:rsidRDefault="00B06028" w:rsidP="00767492">
      <w:r w:rsidRPr="00E91314">
        <w:t xml:space="preserve">Meddelande innehållande formulärets </w:t>
      </w:r>
      <w:proofErr w:type="spellStart"/>
      <w:r w:rsidR="00E62359">
        <w:t>sidor</w:t>
      </w:r>
      <w:r w:rsidRPr="00E91314">
        <w:t>frågor</w:t>
      </w:r>
      <w:proofErr w:type="spellEnd"/>
      <w:r w:rsidRPr="00E91314">
        <w:t xml:space="preserve"> och svar (</w:t>
      </w:r>
      <w:proofErr w:type="spellStart"/>
      <w:r w:rsidRPr="00E91314">
        <w:t>QuestionBlock</w:t>
      </w:r>
      <w:proofErr w:type="spellEnd"/>
      <w:r w:rsidRPr="00E91314">
        <w:t>).</w:t>
      </w:r>
      <w:r w:rsidR="0016573E" w:rsidRPr="00E91314">
        <w:t xml:space="preserve"> Meddelandet returneras av tjänsteproducent.</w:t>
      </w:r>
    </w:p>
    <w:p w14:paraId="38EC212A"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w:t>
      </w:r>
      <w:proofErr w:type="spellStart"/>
      <w:r w:rsidRPr="00E91314">
        <w:rPr>
          <w:sz w:val="20"/>
          <w:szCs w:val="20"/>
          <w:lang w:val="sv-SE"/>
        </w:rPr>
        <w:t>GetForm</w:t>
      </w:r>
      <w:proofErr w:type="spellEnd"/>
      <w:r w:rsidRPr="00E91314">
        <w:rPr>
          <w:sz w:val="20"/>
          <w:szCs w:val="20"/>
          <w:lang w:val="sv-SE"/>
        </w:rPr>
        <w:t>”.</w:t>
      </w:r>
    </w:p>
    <w:p w14:paraId="55C1192E" w14:textId="77777777" w:rsidR="00870854" w:rsidRPr="00E62359" w:rsidRDefault="0016573E" w:rsidP="00AA406D">
      <w:pPr>
        <w:pStyle w:val="Brdtext"/>
        <w:numPr>
          <w:ilvl w:val="0"/>
          <w:numId w:val="17"/>
        </w:numPr>
        <w:rPr>
          <w:lang w:val="sv-SE"/>
        </w:rPr>
      </w:pPr>
      <w:r w:rsidRPr="00E91314">
        <w:rPr>
          <w:sz w:val="20"/>
          <w:szCs w:val="20"/>
          <w:lang w:val="sv-SE"/>
        </w:rPr>
        <w:t>Tjänstekontrakt ”</w:t>
      </w:r>
      <w:proofErr w:type="spellStart"/>
      <w:r w:rsidRPr="00E91314">
        <w:rPr>
          <w:sz w:val="20"/>
          <w:szCs w:val="20"/>
          <w:lang w:val="sv-SE"/>
        </w:rPr>
        <w:t>CreateForm</w:t>
      </w:r>
      <w:proofErr w:type="spellEnd"/>
      <w:r w:rsidRPr="00E91314">
        <w:rPr>
          <w:sz w:val="20"/>
          <w:szCs w:val="20"/>
          <w:lang w:val="sv-SE"/>
        </w:rPr>
        <w:t>”.</w:t>
      </w:r>
    </w:p>
    <w:p w14:paraId="6BEFDA24" w14:textId="77777777" w:rsidR="00E62359" w:rsidRDefault="00032EB0" w:rsidP="00E62359">
      <w:pPr>
        <w:pStyle w:val="Brdtext"/>
        <w:rPr>
          <w:lang w:val="sv-SE"/>
        </w:rPr>
      </w:pPr>
      <w:r>
        <w:rPr>
          <w:noProof/>
          <w:lang w:val="sv-SE" w:eastAsia="sv-SE"/>
        </w:rPr>
        <w:drawing>
          <wp:inline distT="0" distB="0" distL="0" distR="0" wp14:anchorId="559D9C7B" wp14:editId="1A890742">
            <wp:extent cx="4118303" cy="2267086"/>
            <wp:effectExtent l="0" t="0" r="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9106" cy="2267528"/>
                    </a:xfrm>
                    <a:prstGeom prst="rect">
                      <a:avLst/>
                    </a:prstGeom>
                    <a:noFill/>
                    <a:ln>
                      <a:noFill/>
                    </a:ln>
                  </pic:spPr>
                </pic:pic>
              </a:graphicData>
            </a:graphic>
          </wp:inline>
        </w:drawing>
      </w:r>
    </w:p>
    <w:p w14:paraId="6B908E83" w14:textId="77777777" w:rsidR="00E337C3" w:rsidRPr="00E337C3" w:rsidRDefault="00E337C3" w:rsidP="00E62359">
      <w:pPr>
        <w:pStyle w:val="Brdtext"/>
        <w:rPr>
          <w:i/>
          <w:lang w:val="sv-SE"/>
        </w:rPr>
      </w:pPr>
      <w:r w:rsidRPr="00E337C3">
        <w:rPr>
          <w:i/>
          <w:lang w:val="sv-SE"/>
        </w:rPr>
        <w:t>Detaljering.</w:t>
      </w:r>
    </w:p>
    <w:p w14:paraId="23B8261C" w14:textId="77777777" w:rsidR="00870854" w:rsidRDefault="00032EB0" w:rsidP="00870854">
      <w:r>
        <w:rPr>
          <w:noProof/>
          <w:lang w:eastAsia="sv-SE"/>
        </w:rPr>
        <w:lastRenderedPageBreak/>
        <w:drawing>
          <wp:inline distT="0" distB="0" distL="0" distR="0" wp14:anchorId="15E82A06" wp14:editId="06A0E0C1">
            <wp:extent cx="5134303" cy="4498096"/>
            <wp:effectExtent l="0" t="0" r="0" b="0"/>
            <wp:docPr id="2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6619" cy="4500125"/>
                    </a:xfrm>
                    <a:prstGeom prst="rect">
                      <a:avLst/>
                    </a:prstGeom>
                    <a:noFill/>
                    <a:ln>
                      <a:noFill/>
                    </a:ln>
                  </pic:spPr>
                </pic:pic>
              </a:graphicData>
            </a:graphic>
          </wp:inline>
        </w:drawing>
      </w:r>
    </w:p>
    <w:p w14:paraId="6A9AD703" w14:textId="77777777" w:rsidR="00161CB0" w:rsidRPr="00E337C3" w:rsidRDefault="00161CB0" w:rsidP="00E337C3">
      <w:pPr>
        <w:tabs>
          <w:tab w:val="left" w:pos="2926"/>
        </w:tabs>
        <w:rPr>
          <w:i/>
        </w:rPr>
      </w:pPr>
      <w:r w:rsidRPr="00E337C3">
        <w:rPr>
          <w:i/>
        </w:rPr>
        <w:t xml:space="preserve">Detaljering av </w:t>
      </w:r>
      <w:proofErr w:type="spellStart"/>
      <w:r w:rsidR="00AC2FAA" w:rsidRPr="00E337C3">
        <w:rPr>
          <w:i/>
        </w:rPr>
        <w:t>FormType</w:t>
      </w:r>
      <w:proofErr w:type="spellEnd"/>
      <w:r w:rsidR="00E337C3" w:rsidRPr="00E337C3">
        <w:rPr>
          <w:i/>
        </w:rPr>
        <w:t>.</w:t>
      </w:r>
      <w:r w:rsidR="00E337C3" w:rsidRPr="00E337C3">
        <w:rPr>
          <w:i/>
        </w:rPr>
        <w:tab/>
      </w:r>
    </w:p>
    <w:p w14:paraId="51377BEF" w14:textId="77777777" w:rsidR="00B06028" w:rsidRDefault="00B06028">
      <w:pPr>
        <w:spacing w:before="0" w:after="0"/>
        <w:rPr>
          <w:rFonts w:ascii="Arial" w:hAnsi="Arial" w:cs="Arial"/>
          <w:b/>
          <w:bCs/>
          <w:sz w:val="22"/>
          <w:szCs w:val="26"/>
        </w:rPr>
      </w:pPr>
      <w:bookmarkStart w:id="160" w:name="_Toc193243791"/>
    </w:p>
    <w:p w14:paraId="589A649A" w14:textId="77777777" w:rsidR="0082298D" w:rsidRDefault="0082298D">
      <w:pPr>
        <w:spacing w:before="0" w:after="0"/>
        <w:rPr>
          <w:rFonts w:ascii="Arial" w:hAnsi="Arial" w:cs="Arial"/>
          <w:b/>
          <w:bCs/>
          <w:sz w:val="22"/>
          <w:szCs w:val="26"/>
        </w:rPr>
      </w:pPr>
    </w:p>
    <w:p w14:paraId="36124D8D" w14:textId="77777777" w:rsidR="0082298D" w:rsidRDefault="0082298D">
      <w:pPr>
        <w:spacing w:before="0" w:after="0"/>
        <w:rPr>
          <w:rFonts w:ascii="Arial" w:hAnsi="Arial" w:cs="Arial"/>
          <w:b/>
          <w:bCs/>
          <w:sz w:val="22"/>
          <w:szCs w:val="26"/>
        </w:rPr>
      </w:pPr>
    </w:p>
    <w:p w14:paraId="7735D962" w14:textId="77777777" w:rsidR="0082298D" w:rsidRDefault="0082298D">
      <w:pPr>
        <w:spacing w:before="0" w:after="0"/>
        <w:rPr>
          <w:rFonts w:ascii="Arial" w:hAnsi="Arial" w:cs="Arial"/>
          <w:b/>
          <w:bCs/>
          <w:sz w:val="22"/>
          <w:szCs w:val="26"/>
        </w:rPr>
      </w:pPr>
    </w:p>
    <w:p w14:paraId="67E18986" w14:textId="77777777" w:rsidR="0082298D" w:rsidRDefault="0082298D">
      <w:pPr>
        <w:spacing w:before="0" w:after="0"/>
        <w:rPr>
          <w:rFonts w:ascii="Arial" w:hAnsi="Arial" w:cs="Arial"/>
          <w:b/>
          <w:bCs/>
          <w:sz w:val="22"/>
          <w:szCs w:val="26"/>
        </w:rPr>
      </w:pPr>
    </w:p>
    <w:p w14:paraId="5265BC82" w14:textId="77777777" w:rsidR="0082298D" w:rsidRDefault="0082298D">
      <w:pPr>
        <w:spacing w:before="0" w:after="0"/>
        <w:rPr>
          <w:rFonts w:ascii="Arial" w:hAnsi="Arial" w:cs="Arial"/>
          <w:b/>
          <w:bCs/>
          <w:sz w:val="22"/>
          <w:szCs w:val="26"/>
        </w:rPr>
      </w:pPr>
    </w:p>
    <w:p w14:paraId="23FDB779" w14:textId="77777777" w:rsidR="0082298D" w:rsidRDefault="0082298D">
      <w:pPr>
        <w:spacing w:before="0" w:after="0"/>
        <w:rPr>
          <w:rFonts w:ascii="Arial" w:hAnsi="Arial" w:cs="Arial"/>
          <w:b/>
          <w:bCs/>
          <w:sz w:val="22"/>
          <w:szCs w:val="26"/>
        </w:rPr>
      </w:pPr>
    </w:p>
    <w:p w14:paraId="5774542E" w14:textId="77777777" w:rsidR="0082298D" w:rsidRDefault="0082298D">
      <w:pPr>
        <w:spacing w:before="0" w:after="0"/>
        <w:rPr>
          <w:rFonts w:ascii="Arial" w:hAnsi="Arial" w:cs="Arial"/>
          <w:b/>
          <w:bCs/>
          <w:sz w:val="22"/>
          <w:szCs w:val="26"/>
        </w:rPr>
      </w:pPr>
    </w:p>
    <w:p w14:paraId="24CE3D88" w14:textId="77777777" w:rsidR="0082298D" w:rsidRDefault="0082298D">
      <w:pPr>
        <w:spacing w:before="0" w:after="0"/>
        <w:rPr>
          <w:rFonts w:ascii="Arial" w:hAnsi="Arial" w:cs="Arial"/>
          <w:b/>
          <w:bCs/>
          <w:sz w:val="22"/>
          <w:szCs w:val="26"/>
        </w:rPr>
      </w:pPr>
    </w:p>
    <w:p w14:paraId="171B5590" w14:textId="77777777" w:rsidR="0082298D" w:rsidRDefault="0082298D">
      <w:pPr>
        <w:spacing w:before="0" w:after="0"/>
        <w:rPr>
          <w:rFonts w:ascii="Arial" w:hAnsi="Arial" w:cs="Arial"/>
          <w:b/>
          <w:bCs/>
          <w:sz w:val="22"/>
          <w:szCs w:val="26"/>
        </w:rPr>
      </w:pPr>
    </w:p>
    <w:p w14:paraId="0EAE2FE9" w14:textId="77777777" w:rsidR="0082298D" w:rsidRDefault="0082298D">
      <w:pPr>
        <w:spacing w:before="0" w:after="0"/>
        <w:rPr>
          <w:rFonts w:ascii="Arial" w:hAnsi="Arial" w:cs="Arial"/>
          <w:b/>
          <w:bCs/>
          <w:sz w:val="22"/>
          <w:szCs w:val="26"/>
        </w:rPr>
      </w:pPr>
    </w:p>
    <w:p w14:paraId="4B70B2C5" w14:textId="77777777" w:rsidR="0082298D" w:rsidRDefault="0082298D">
      <w:pPr>
        <w:spacing w:before="0" w:after="0"/>
        <w:rPr>
          <w:rFonts w:ascii="Arial" w:hAnsi="Arial" w:cs="Arial"/>
          <w:b/>
          <w:bCs/>
          <w:sz w:val="22"/>
          <w:szCs w:val="26"/>
        </w:rPr>
      </w:pPr>
    </w:p>
    <w:p w14:paraId="3D870117" w14:textId="77777777" w:rsidR="00875C03" w:rsidRDefault="00875C03">
      <w:pPr>
        <w:spacing w:before="0" w:after="0"/>
        <w:rPr>
          <w:rFonts w:ascii="Arial" w:hAnsi="Arial" w:cs="Arial"/>
          <w:b/>
          <w:bCs/>
          <w:sz w:val="22"/>
          <w:szCs w:val="26"/>
        </w:rPr>
      </w:pPr>
    </w:p>
    <w:p w14:paraId="7F419ACE" w14:textId="77777777" w:rsidR="00875C03" w:rsidRDefault="00875C03">
      <w:pPr>
        <w:spacing w:before="0" w:after="0"/>
        <w:rPr>
          <w:rFonts w:ascii="Arial" w:hAnsi="Arial" w:cs="Arial"/>
          <w:b/>
          <w:bCs/>
          <w:sz w:val="22"/>
          <w:szCs w:val="26"/>
        </w:rPr>
      </w:pPr>
    </w:p>
    <w:p w14:paraId="12DCCDAB" w14:textId="77777777" w:rsidR="00875C03" w:rsidRDefault="00875C03">
      <w:pPr>
        <w:spacing w:before="0" w:after="0"/>
        <w:rPr>
          <w:rFonts w:ascii="Arial" w:hAnsi="Arial" w:cs="Arial"/>
          <w:b/>
          <w:bCs/>
          <w:sz w:val="22"/>
          <w:szCs w:val="26"/>
        </w:rPr>
      </w:pPr>
    </w:p>
    <w:p w14:paraId="3BCAE446" w14:textId="77777777" w:rsidR="00875C03" w:rsidRDefault="00875C03">
      <w:pPr>
        <w:spacing w:before="0" w:after="0"/>
        <w:rPr>
          <w:rFonts w:ascii="Arial" w:hAnsi="Arial" w:cs="Arial"/>
          <w:b/>
          <w:bCs/>
          <w:sz w:val="22"/>
          <w:szCs w:val="26"/>
        </w:rPr>
      </w:pPr>
    </w:p>
    <w:p w14:paraId="71A43262" w14:textId="77777777" w:rsidR="00875C03" w:rsidRPr="00E91314" w:rsidRDefault="00875C03">
      <w:pPr>
        <w:spacing w:before="0" w:after="0"/>
        <w:rPr>
          <w:rFonts w:ascii="Arial" w:hAnsi="Arial" w:cs="Arial"/>
          <w:b/>
          <w:bCs/>
          <w:sz w:val="22"/>
          <w:szCs w:val="26"/>
        </w:rPr>
      </w:pPr>
    </w:p>
    <w:p w14:paraId="432DDB74"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t xml:space="preserve"> </w:t>
      </w:r>
      <w:bookmarkStart w:id="161" w:name="_Toc220986045"/>
      <w:r w:rsidR="00870854" w:rsidRPr="00E91314">
        <w:rPr>
          <w:lang w:val="sv-SE"/>
        </w:rPr>
        <w:t xml:space="preserve">V-MIM – </w:t>
      </w:r>
      <w:proofErr w:type="spellStart"/>
      <w:r w:rsidR="00870854" w:rsidRPr="00E91314">
        <w:rPr>
          <w:lang w:val="sv-SE"/>
        </w:rPr>
        <w:t>FormsResponseType</w:t>
      </w:r>
      <w:bookmarkEnd w:id="160"/>
      <w:bookmarkEnd w:id="161"/>
      <w:proofErr w:type="spellEnd"/>
    </w:p>
    <w:p w14:paraId="5148C2BD" w14:textId="77777777" w:rsidR="00870854" w:rsidRPr="00E91314" w:rsidRDefault="00B06028" w:rsidP="00870854">
      <w:pPr>
        <w:rPr>
          <w:szCs w:val="20"/>
        </w:rPr>
      </w:pPr>
      <w:r w:rsidRPr="00E91314">
        <w:rPr>
          <w:szCs w:val="20"/>
        </w:rPr>
        <w:t>Meddelandet innehåller användarens formulär.</w:t>
      </w:r>
    </w:p>
    <w:p w14:paraId="6F639F14" w14:textId="77777777" w:rsidR="005834A1" w:rsidRPr="00E91314" w:rsidRDefault="005834A1" w:rsidP="00AA406D">
      <w:pPr>
        <w:pStyle w:val="Liststycke"/>
        <w:numPr>
          <w:ilvl w:val="0"/>
          <w:numId w:val="26"/>
        </w:numPr>
      </w:pPr>
      <w:r w:rsidRPr="00E91314">
        <w:rPr>
          <w:szCs w:val="20"/>
        </w:rPr>
        <w:t>Tjänstekontrakt ”</w:t>
      </w:r>
      <w:proofErr w:type="spellStart"/>
      <w:r w:rsidRPr="00E91314">
        <w:rPr>
          <w:szCs w:val="20"/>
        </w:rPr>
        <w:t>GetForms</w:t>
      </w:r>
      <w:proofErr w:type="spellEnd"/>
      <w:r w:rsidRPr="00E91314">
        <w:rPr>
          <w:szCs w:val="20"/>
        </w:rPr>
        <w:t>”.</w:t>
      </w:r>
    </w:p>
    <w:p w14:paraId="5BDABAF9" w14:textId="77777777" w:rsidR="005834A1" w:rsidRPr="00E91314" w:rsidRDefault="005834A1" w:rsidP="005834A1"/>
    <w:p w14:paraId="7143D445" w14:textId="77777777" w:rsidR="00767492" w:rsidRDefault="00CA7BB4" w:rsidP="00767492">
      <w:bookmarkStart w:id="162" w:name="_Toc193243792"/>
      <w:r w:rsidRPr="00E91314">
        <w:t xml:space="preserve"> </w:t>
      </w:r>
      <w:r w:rsidR="00032EB0">
        <w:rPr>
          <w:noProof/>
          <w:lang w:eastAsia="sv-SE"/>
        </w:rPr>
        <w:drawing>
          <wp:inline distT="0" distB="0" distL="0" distR="0" wp14:anchorId="64DB04E8" wp14:editId="41582C58">
            <wp:extent cx="5400040" cy="3668951"/>
            <wp:effectExtent l="0" t="0" r="10160" b="0"/>
            <wp:docPr id="3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68951"/>
                    </a:xfrm>
                    <a:prstGeom prst="rect">
                      <a:avLst/>
                    </a:prstGeom>
                    <a:noFill/>
                    <a:ln>
                      <a:noFill/>
                    </a:ln>
                  </pic:spPr>
                </pic:pic>
              </a:graphicData>
            </a:graphic>
          </wp:inline>
        </w:drawing>
      </w:r>
    </w:p>
    <w:p w14:paraId="523357E5" w14:textId="77777777" w:rsidR="00E337C3" w:rsidRPr="00E337C3" w:rsidRDefault="00E337C3" w:rsidP="00767492">
      <w:pPr>
        <w:rPr>
          <w:i/>
        </w:rPr>
      </w:pPr>
      <w:r w:rsidRPr="00E337C3">
        <w:rPr>
          <w:i/>
        </w:rPr>
        <w:t xml:space="preserve">Detaljering </w:t>
      </w:r>
      <w:proofErr w:type="spellStart"/>
      <w:r w:rsidRPr="00E337C3">
        <w:rPr>
          <w:i/>
        </w:rPr>
        <w:t>FormsType</w:t>
      </w:r>
      <w:proofErr w:type="spellEnd"/>
      <w:r w:rsidRPr="00E337C3">
        <w:rPr>
          <w:i/>
        </w:rPr>
        <w:t>.</w:t>
      </w:r>
    </w:p>
    <w:p w14:paraId="16BFDDB6" w14:textId="77777777" w:rsidR="0082298D" w:rsidRDefault="0082298D">
      <w:pPr>
        <w:spacing w:before="0" w:after="0"/>
        <w:rPr>
          <w:rFonts w:ascii="Arial" w:hAnsi="Arial" w:cs="Arial"/>
          <w:b/>
          <w:iCs/>
          <w:sz w:val="22"/>
          <w:szCs w:val="22"/>
          <w:lang w:eastAsia="sv-SE"/>
        </w:rPr>
      </w:pPr>
      <w:r>
        <w:rPr>
          <w:sz w:val="22"/>
          <w:szCs w:val="22"/>
        </w:rPr>
        <w:br w:type="page"/>
      </w:r>
    </w:p>
    <w:p w14:paraId="59A949B6" w14:textId="77777777" w:rsidR="00870854" w:rsidRPr="00E91314" w:rsidRDefault="004A4124" w:rsidP="00767492">
      <w:pPr>
        <w:pStyle w:val="Rubrik3Nr"/>
        <w:rPr>
          <w:sz w:val="22"/>
          <w:szCs w:val="22"/>
        </w:rPr>
      </w:pPr>
      <w:bookmarkStart w:id="163" w:name="_Toc220986046"/>
      <w:r>
        <w:rPr>
          <w:sz w:val="22"/>
          <w:szCs w:val="22"/>
        </w:rPr>
        <w:lastRenderedPageBreak/>
        <w:t xml:space="preserve">V-MIM – </w:t>
      </w:r>
      <w:proofErr w:type="spellStart"/>
      <w:r>
        <w:rPr>
          <w:sz w:val="22"/>
          <w:szCs w:val="22"/>
        </w:rPr>
        <w:t>QuestionBlock</w:t>
      </w:r>
      <w:r w:rsidR="00870854" w:rsidRPr="00E91314">
        <w:rPr>
          <w:sz w:val="22"/>
          <w:szCs w:val="22"/>
        </w:rPr>
        <w:t>Type</w:t>
      </w:r>
      <w:bookmarkEnd w:id="162"/>
      <w:bookmarkEnd w:id="163"/>
      <w:proofErr w:type="spellEnd"/>
    </w:p>
    <w:p w14:paraId="4E7DA69B"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r w:rsidR="00D518D6">
        <w:rPr>
          <w:sz w:val="20"/>
          <w:szCs w:val="20"/>
          <w:lang w:val="sv-SE"/>
        </w:rPr>
        <w:t xml:space="preserve"> Ett </w:t>
      </w:r>
      <w:proofErr w:type="spellStart"/>
      <w:r w:rsidR="00D518D6">
        <w:rPr>
          <w:sz w:val="20"/>
          <w:szCs w:val="20"/>
          <w:lang w:val="sv-SE"/>
        </w:rPr>
        <w:t>QuestionBlockType</w:t>
      </w:r>
      <w:proofErr w:type="spellEnd"/>
      <w:r w:rsidR="00D518D6">
        <w:rPr>
          <w:sz w:val="20"/>
          <w:szCs w:val="20"/>
          <w:lang w:val="sv-SE"/>
        </w:rPr>
        <w:t xml:space="preserve"> ingår alltid i en sida (</w:t>
      </w:r>
      <w:proofErr w:type="spellStart"/>
      <w:r w:rsidR="00D518D6">
        <w:rPr>
          <w:sz w:val="20"/>
          <w:szCs w:val="20"/>
          <w:lang w:val="sv-SE"/>
        </w:rPr>
        <w:t>PageType</w:t>
      </w:r>
      <w:proofErr w:type="spellEnd"/>
      <w:r w:rsidR="00D518D6">
        <w:rPr>
          <w:sz w:val="20"/>
          <w:szCs w:val="20"/>
          <w:lang w:val="sv-SE"/>
        </w:rPr>
        <w:t>).</w:t>
      </w:r>
    </w:p>
    <w:p w14:paraId="456D59D5"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w:t>
      </w:r>
      <w:proofErr w:type="spellStart"/>
      <w:r w:rsidRPr="00E91314">
        <w:rPr>
          <w:sz w:val="20"/>
          <w:szCs w:val="20"/>
          <w:lang w:val="sv-SE"/>
        </w:rPr>
        <w:t>SaveForm</w:t>
      </w:r>
      <w:r w:rsidR="00D518D6">
        <w:rPr>
          <w:sz w:val="20"/>
          <w:szCs w:val="20"/>
          <w:lang w:val="sv-SE"/>
        </w:rPr>
        <w:t>Page</w:t>
      </w:r>
      <w:proofErr w:type="spellEnd"/>
      <w:r w:rsidRPr="00E91314">
        <w:rPr>
          <w:sz w:val="20"/>
          <w:szCs w:val="20"/>
          <w:lang w:val="sv-SE"/>
        </w:rPr>
        <w:t>”.</w:t>
      </w:r>
    </w:p>
    <w:p w14:paraId="0F1C0BD6"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w:t>
      </w:r>
      <w:proofErr w:type="spellStart"/>
      <w:r w:rsidRPr="00E91314">
        <w:rPr>
          <w:sz w:val="20"/>
          <w:szCs w:val="20"/>
          <w:lang w:val="sv-SE"/>
        </w:rPr>
        <w:t>Get</w:t>
      </w:r>
      <w:r w:rsidR="00D518D6">
        <w:rPr>
          <w:sz w:val="20"/>
          <w:szCs w:val="20"/>
          <w:lang w:val="sv-SE"/>
        </w:rPr>
        <w:t>Form</w:t>
      </w:r>
      <w:r w:rsidRPr="00E91314">
        <w:rPr>
          <w:sz w:val="20"/>
          <w:szCs w:val="20"/>
          <w:lang w:val="sv-SE"/>
        </w:rPr>
        <w:t>Question</w:t>
      </w:r>
      <w:r w:rsidR="00D518D6">
        <w:rPr>
          <w:sz w:val="20"/>
          <w:szCs w:val="20"/>
          <w:lang w:val="sv-SE"/>
        </w:rPr>
        <w:t>Page</w:t>
      </w:r>
      <w:proofErr w:type="spellEnd"/>
      <w:r w:rsidRPr="00E91314">
        <w:rPr>
          <w:sz w:val="20"/>
          <w:szCs w:val="20"/>
          <w:lang w:val="sv-SE"/>
        </w:rPr>
        <w:t>”.</w:t>
      </w:r>
    </w:p>
    <w:p w14:paraId="41FEC0D9" w14:textId="77777777" w:rsidR="00870854" w:rsidRDefault="00D518D6" w:rsidP="004A4124">
      <w:pPr>
        <w:pStyle w:val="Brdtext"/>
        <w:rPr>
          <w:lang w:val="sv-SE"/>
        </w:rPr>
      </w:pPr>
      <w:r>
        <w:rPr>
          <w:noProof/>
          <w:lang w:val="sv-SE" w:eastAsia="sv-SE"/>
        </w:rPr>
        <w:drawing>
          <wp:inline distT="0" distB="0" distL="0" distR="0" wp14:anchorId="6EAA13AB" wp14:editId="0DC16FF3">
            <wp:extent cx="5400040" cy="3293197"/>
            <wp:effectExtent l="0" t="0" r="10160" b="889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93197"/>
                    </a:xfrm>
                    <a:prstGeom prst="rect">
                      <a:avLst/>
                    </a:prstGeom>
                    <a:noFill/>
                    <a:ln>
                      <a:noFill/>
                    </a:ln>
                  </pic:spPr>
                </pic:pic>
              </a:graphicData>
            </a:graphic>
          </wp:inline>
        </w:drawing>
      </w:r>
    </w:p>
    <w:p w14:paraId="65390FD5" w14:textId="77777777" w:rsidR="00870854" w:rsidRPr="00E337C3" w:rsidRDefault="00E337C3" w:rsidP="00767492">
      <w:pPr>
        <w:pStyle w:val="Brdtext"/>
        <w:rPr>
          <w:i/>
          <w:noProof/>
          <w:lang w:val="sv-SE"/>
        </w:rPr>
      </w:pPr>
      <w:r w:rsidRPr="00E337C3">
        <w:rPr>
          <w:i/>
          <w:lang w:val="sv-SE"/>
        </w:rPr>
        <w:t xml:space="preserve">Detaljering </w:t>
      </w:r>
      <w:proofErr w:type="spellStart"/>
      <w:r w:rsidRPr="00E337C3">
        <w:rPr>
          <w:i/>
          <w:lang w:val="sv-SE"/>
        </w:rPr>
        <w:t>QuestionBlockType</w:t>
      </w:r>
      <w:proofErr w:type="spellEnd"/>
      <w:r>
        <w:rPr>
          <w:i/>
          <w:lang w:val="sv-SE"/>
        </w:rPr>
        <w:t xml:space="preserve"> </w:t>
      </w:r>
      <w:r w:rsidR="00D518D6" w:rsidRPr="00E337C3">
        <w:rPr>
          <w:b/>
          <w:i/>
          <w:noProof/>
          <w:lang w:val="sv-SE"/>
        </w:rPr>
        <w:t>Answer (</w:t>
      </w:r>
      <w:r w:rsidR="00870854" w:rsidRPr="00E337C3">
        <w:rPr>
          <w:b/>
          <w:i/>
          <w:noProof/>
          <w:lang w:val="sv-SE"/>
        </w:rPr>
        <w:t>AnswerType</w:t>
      </w:r>
      <w:r w:rsidR="00D518D6" w:rsidRPr="00E337C3">
        <w:rPr>
          <w:b/>
          <w:i/>
          <w:noProof/>
          <w:lang w:val="sv-SE"/>
        </w:rPr>
        <w:t>)</w:t>
      </w:r>
      <w:r w:rsidR="00870854" w:rsidRPr="00E337C3">
        <w:rPr>
          <w:b/>
          <w:i/>
          <w:noProof/>
          <w:lang w:val="sv-SE"/>
        </w:rPr>
        <w:t xml:space="preserve"> </w:t>
      </w:r>
      <w:r w:rsidR="00870854" w:rsidRPr="00E337C3">
        <w:rPr>
          <w:i/>
          <w:noProof/>
          <w:lang w:val="sv-SE"/>
        </w:rPr>
        <w:t>finns endast om användaren har besvarat frågan.</w:t>
      </w:r>
    </w:p>
    <w:p w14:paraId="592157C3" w14:textId="77777777" w:rsidR="008649DA" w:rsidRDefault="008649DA">
      <w:pPr>
        <w:spacing w:before="0" w:after="0"/>
        <w:rPr>
          <w:rFonts w:ascii="Arial" w:hAnsi="Arial" w:cs="Arial"/>
          <w:b/>
          <w:bCs/>
          <w:sz w:val="22"/>
          <w:szCs w:val="26"/>
        </w:rPr>
      </w:pPr>
      <w:bookmarkStart w:id="164" w:name="_Toc193243793"/>
    </w:p>
    <w:p w14:paraId="6F30B791" w14:textId="77777777" w:rsidR="004A4124" w:rsidRDefault="00161CB0">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50F07540" wp14:editId="33CEE607">
            <wp:extent cx="5400040" cy="4154712"/>
            <wp:effectExtent l="0" t="0" r="10160" b="11430"/>
            <wp:docPr id="3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54712"/>
                    </a:xfrm>
                    <a:prstGeom prst="rect">
                      <a:avLst/>
                    </a:prstGeom>
                    <a:noFill/>
                    <a:ln>
                      <a:noFill/>
                    </a:ln>
                  </pic:spPr>
                </pic:pic>
              </a:graphicData>
            </a:graphic>
          </wp:inline>
        </w:drawing>
      </w:r>
    </w:p>
    <w:p w14:paraId="3AFF2CD0" w14:textId="77777777" w:rsidR="00161CB0" w:rsidRPr="00E337C3" w:rsidRDefault="00161CB0" w:rsidP="00AC2FAA">
      <w:pPr>
        <w:rPr>
          <w:i/>
        </w:rPr>
      </w:pPr>
      <w:r w:rsidRPr="00E337C3">
        <w:rPr>
          <w:i/>
        </w:rPr>
        <w:t xml:space="preserve">Detaljering av </w:t>
      </w:r>
      <w:proofErr w:type="spellStart"/>
      <w:r w:rsidRPr="00E337C3">
        <w:rPr>
          <w:i/>
        </w:rPr>
        <w:t>QuestionType</w:t>
      </w:r>
      <w:proofErr w:type="spellEnd"/>
      <w:r w:rsidR="00E337C3" w:rsidRPr="00E337C3">
        <w:rPr>
          <w:i/>
        </w:rPr>
        <w:t>.</w:t>
      </w:r>
    </w:p>
    <w:p w14:paraId="6A66FA35" w14:textId="77777777" w:rsidR="00161CB0" w:rsidRDefault="00161CB0" w:rsidP="00161CB0">
      <w:pPr>
        <w:pStyle w:val="Rubrik3"/>
        <w:tabs>
          <w:tab w:val="left" w:pos="964"/>
        </w:tabs>
        <w:spacing w:before="240" w:after="60"/>
        <w:rPr>
          <w:lang w:val="sv-SE"/>
        </w:rPr>
      </w:pPr>
    </w:p>
    <w:p w14:paraId="0B99AA82" w14:textId="77777777" w:rsidR="00161CB0" w:rsidRDefault="00161CB0">
      <w:pPr>
        <w:spacing w:before="0" w:after="0"/>
        <w:rPr>
          <w:rFonts w:ascii="Arial" w:hAnsi="Arial" w:cs="Arial"/>
          <w:b/>
          <w:bCs/>
          <w:sz w:val="22"/>
          <w:szCs w:val="26"/>
        </w:rPr>
      </w:pPr>
      <w:r>
        <w:br w:type="page"/>
      </w:r>
    </w:p>
    <w:p w14:paraId="212EFC3E" w14:textId="77777777" w:rsidR="00870854" w:rsidRPr="00E91314" w:rsidRDefault="00870854" w:rsidP="00AA406D">
      <w:pPr>
        <w:pStyle w:val="Rubrik3"/>
        <w:numPr>
          <w:ilvl w:val="2"/>
          <w:numId w:val="21"/>
        </w:numPr>
        <w:tabs>
          <w:tab w:val="left" w:pos="964"/>
        </w:tabs>
        <w:spacing w:before="240" w:after="60"/>
        <w:rPr>
          <w:lang w:val="sv-SE"/>
        </w:rPr>
      </w:pPr>
      <w:bookmarkStart w:id="165" w:name="_Toc220986047"/>
      <w:r w:rsidRPr="00E91314">
        <w:rPr>
          <w:lang w:val="sv-SE"/>
        </w:rPr>
        <w:lastRenderedPageBreak/>
        <w:t xml:space="preserve">V-MIM – </w:t>
      </w:r>
      <w:proofErr w:type="spellStart"/>
      <w:r w:rsidRPr="00E91314">
        <w:rPr>
          <w:lang w:val="sv-SE"/>
        </w:rPr>
        <w:t>Question</w:t>
      </w:r>
      <w:r w:rsidR="0072744E" w:rsidRPr="00E91314">
        <w:rPr>
          <w:lang w:val="sv-SE"/>
        </w:rPr>
        <w:t>Block</w:t>
      </w:r>
      <w:r w:rsidRPr="00E91314">
        <w:rPr>
          <w:lang w:val="sv-SE"/>
        </w:rPr>
        <w:t>AnswersType</w:t>
      </w:r>
      <w:bookmarkEnd w:id="164"/>
      <w:bookmarkEnd w:id="165"/>
      <w:proofErr w:type="spellEnd"/>
    </w:p>
    <w:p w14:paraId="228FA726"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7C0C215C"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7868CE57" w14:textId="77777777" w:rsidR="00CA351C"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w:t>
      </w:r>
      <w:proofErr w:type="spellStart"/>
      <w:r w:rsidR="00CA351C" w:rsidRPr="00E91314">
        <w:rPr>
          <w:sz w:val="20"/>
          <w:szCs w:val="20"/>
          <w:lang w:val="sv-SE"/>
        </w:rPr>
        <w:t>SaveForm</w:t>
      </w:r>
      <w:r w:rsidR="00E337C3">
        <w:rPr>
          <w:sz w:val="20"/>
          <w:szCs w:val="20"/>
          <w:lang w:val="sv-SE"/>
        </w:rPr>
        <w:t>Page</w:t>
      </w:r>
      <w:proofErr w:type="spellEnd"/>
      <w:r w:rsidR="00CA351C" w:rsidRPr="00E91314">
        <w:rPr>
          <w:sz w:val="20"/>
          <w:szCs w:val="20"/>
          <w:lang w:val="sv-SE"/>
        </w:rPr>
        <w:t>”.</w:t>
      </w:r>
    </w:p>
    <w:p w14:paraId="67C0CCA0" w14:textId="77777777" w:rsidR="00482C60" w:rsidRDefault="00482C60" w:rsidP="00482C60">
      <w:pPr>
        <w:pStyle w:val="Brdtext"/>
        <w:ind w:left="1440"/>
        <w:rPr>
          <w:sz w:val="20"/>
          <w:szCs w:val="20"/>
          <w:lang w:val="sv-SE"/>
        </w:rPr>
      </w:pPr>
    </w:p>
    <w:p w14:paraId="6A76FB0D" w14:textId="77777777" w:rsidR="00482C60" w:rsidRDefault="00482C60" w:rsidP="00482C60">
      <w:pPr>
        <w:pStyle w:val="Brdtext"/>
        <w:rPr>
          <w:sz w:val="20"/>
          <w:szCs w:val="20"/>
          <w:lang w:val="sv-SE"/>
        </w:rPr>
      </w:pPr>
      <w:r>
        <w:rPr>
          <w:noProof/>
          <w:sz w:val="20"/>
          <w:szCs w:val="20"/>
          <w:lang w:val="sv-SE" w:eastAsia="sv-SE"/>
        </w:rPr>
        <w:drawing>
          <wp:inline distT="0" distB="0" distL="0" distR="0" wp14:anchorId="235B62DA" wp14:editId="03EC038A">
            <wp:extent cx="5400040" cy="1532392"/>
            <wp:effectExtent l="0" t="0" r="10160" b="0"/>
            <wp:docPr id="4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32392"/>
                    </a:xfrm>
                    <a:prstGeom prst="rect">
                      <a:avLst/>
                    </a:prstGeom>
                    <a:noFill/>
                    <a:ln>
                      <a:noFill/>
                    </a:ln>
                  </pic:spPr>
                </pic:pic>
              </a:graphicData>
            </a:graphic>
          </wp:inline>
        </w:drawing>
      </w:r>
    </w:p>
    <w:p w14:paraId="718A1542" w14:textId="77777777" w:rsidR="00482C60" w:rsidRDefault="00482C60" w:rsidP="00482C60">
      <w:pPr>
        <w:pStyle w:val="Brdtext"/>
        <w:rPr>
          <w:i/>
          <w:sz w:val="20"/>
          <w:szCs w:val="20"/>
          <w:lang w:val="sv-SE"/>
        </w:rPr>
      </w:pPr>
      <w:r w:rsidRPr="00482C60">
        <w:rPr>
          <w:i/>
          <w:sz w:val="20"/>
          <w:szCs w:val="20"/>
          <w:lang w:val="sv-SE"/>
        </w:rPr>
        <w:t>Översikt</w:t>
      </w:r>
    </w:p>
    <w:p w14:paraId="595E88A0" w14:textId="77777777" w:rsidR="00482C60" w:rsidRDefault="00482C60" w:rsidP="00482C60">
      <w:pPr>
        <w:pStyle w:val="Brdtext"/>
        <w:rPr>
          <w:i/>
          <w:sz w:val="20"/>
          <w:szCs w:val="20"/>
          <w:lang w:val="sv-SE"/>
        </w:rPr>
      </w:pPr>
    </w:p>
    <w:p w14:paraId="1AAC4183" w14:textId="77777777" w:rsidR="00482C60" w:rsidRPr="00482C60" w:rsidRDefault="00482C60" w:rsidP="00482C60">
      <w:pPr>
        <w:pStyle w:val="Brdtext"/>
        <w:rPr>
          <w:i/>
          <w:sz w:val="20"/>
          <w:szCs w:val="20"/>
          <w:lang w:val="sv-SE"/>
        </w:rPr>
      </w:pPr>
    </w:p>
    <w:p w14:paraId="5D59FAD5" w14:textId="77777777" w:rsidR="00CA351C" w:rsidRDefault="00E337C3" w:rsidP="00CB14C2">
      <w:pPr>
        <w:pStyle w:val="Brdtext"/>
        <w:rPr>
          <w:lang w:val="sv-SE"/>
        </w:rPr>
      </w:pPr>
      <w:r>
        <w:rPr>
          <w:noProof/>
          <w:lang w:val="sv-SE" w:eastAsia="sv-SE"/>
        </w:rPr>
        <w:drawing>
          <wp:inline distT="0" distB="0" distL="0" distR="0" wp14:anchorId="10507D68" wp14:editId="7AE7C210">
            <wp:extent cx="5400040" cy="1521724"/>
            <wp:effectExtent l="0" t="0" r="10160" b="2540"/>
            <wp:docPr id="3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521724"/>
                    </a:xfrm>
                    <a:prstGeom prst="rect">
                      <a:avLst/>
                    </a:prstGeom>
                    <a:noFill/>
                    <a:ln>
                      <a:noFill/>
                    </a:ln>
                  </pic:spPr>
                </pic:pic>
              </a:graphicData>
            </a:graphic>
          </wp:inline>
        </w:drawing>
      </w:r>
    </w:p>
    <w:p w14:paraId="5FF898B7" w14:textId="77777777" w:rsidR="00E337C3" w:rsidRDefault="00E337C3" w:rsidP="00CB14C2">
      <w:pPr>
        <w:pStyle w:val="Brdtext"/>
        <w:rPr>
          <w:i/>
          <w:lang w:val="sv-SE"/>
        </w:rPr>
      </w:pPr>
      <w:r w:rsidRPr="00E337C3">
        <w:rPr>
          <w:i/>
          <w:lang w:val="sv-SE"/>
        </w:rPr>
        <w:t xml:space="preserve">Detaljering </w:t>
      </w:r>
      <w:proofErr w:type="spellStart"/>
      <w:r w:rsidRPr="00E337C3">
        <w:rPr>
          <w:i/>
          <w:lang w:val="sv-SE"/>
        </w:rPr>
        <w:t>SaveFormPageType</w:t>
      </w:r>
      <w:proofErr w:type="spellEnd"/>
      <w:r>
        <w:rPr>
          <w:i/>
          <w:lang w:val="sv-SE"/>
        </w:rPr>
        <w:t>.</w:t>
      </w:r>
    </w:p>
    <w:p w14:paraId="5F078E6D" w14:textId="77777777" w:rsidR="00E337C3" w:rsidRPr="00E337C3" w:rsidRDefault="00E337C3" w:rsidP="00CB14C2">
      <w:pPr>
        <w:pStyle w:val="Brdtext"/>
        <w:rPr>
          <w:i/>
          <w:lang w:val="sv-SE"/>
        </w:rPr>
      </w:pPr>
    </w:p>
    <w:p w14:paraId="3FEFE5A8" w14:textId="77777777" w:rsidR="00E337C3" w:rsidRPr="00E91314" w:rsidRDefault="00E337C3" w:rsidP="00CB14C2">
      <w:pPr>
        <w:pStyle w:val="Brdtext"/>
        <w:rPr>
          <w:lang w:val="sv-SE"/>
        </w:rPr>
      </w:pPr>
    </w:p>
    <w:p w14:paraId="714A33BF" w14:textId="77777777" w:rsidR="00870854" w:rsidRDefault="00E337C3" w:rsidP="00870854">
      <w:r>
        <w:rPr>
          <w:noProof/>
          <w:lang w:eastAsia="sv-SE"/>
        </w:rPr>
        <w:drawing>
          <wp:inline distT="0" distB="0" distL="0" distR="0" wp14:anchorId="280CE45D" wp14:editId="11A183B4">
            <wp:extent cx="5400040" cy="1178930"/>
            <wp:effectExtent l="0" t="0" r="10160" b="0"/>
            <wp:docPr id="4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78930"/>
                    </a:xfrm>
                    <a:prstGeom prst="rect">
                      <a:avLst/>
                    </a:prstGeom>
                    <a:noFill/>
                    <a:ln>
                      <a:noFill/>
                    </a:ln>
                  </pic:spPr>
                </pic:pic>
              </a:graphicData>
            </a:graphic>
          </wp:inline>
        </w:drawing>
      </w:r>
    </w:p>
    <w:p w14:paraId="46B01ECC" w14:textId="77777777" w:rsidR="00E337C3" w:rsidRDefault="00E337C3" w:rsidP="00870854">
      <w:pPr>
        <w:rPr>
          <w:i/>
        </w:rPr>
      </w:pPr>
      <w:r w:rsidRPr="00E337C3">
        <w:rPr>
          <w:i/>
        </w:rPr>
        <w:lastRenderedPageBreak/>
        <w:t xml:space="preserve">Detaljering </w:t>
      </w:r>
      <w:proofErr w:type="spellStart"/>
      <w:r w:rsidRPr="00E337C3">
        <w:rPr>
          <w:i/>
        </w:rPr>
        <w:t>PageAnswerType</w:t>
      </w:r>
      <w:proofErr w:type="spellEnd"/>
      <w:r w:rsidRPr="00E337C3">
        <w:rPr>
          <w:i/>
        </w:rPr>
        <w:t>.</w:t>
      </w:r>
    </w:p>
    <w:p w14:paraId="6D9A4E0D" w14:textId="77777777" w:rsidR="00E337C3" w:rsidRPr="00E337C3" w:rsidRDefault="00E337C3" w:rsidP="00870854">
      <w:pPr>
        <w:rPr>
          <w:i/>
        </w:rPr>
      </w:pPr>
    </w:p>
    <w:p w14:paraId="53B12FAC" w14:textId="77777777" w:rsidR="00870854" w:rsidRPr="00E91314" w:rsidRDefault="00870854" w:rsidP="00870854"/>
    <w:p w14:paraId="4F7EC980" w14:textId="77777777" w:rsidR="00870854" w:rsidRDefault="00E337C3" w:rsidP="00870854">
      <w:r>
        <w:rPr>
          <w:noProof/>
          <w:lang w:eastAsia="sv-SE"/>
        </w:rPr>
        <w:drawing>
          <wp:inline distT="0" distB="0" distL="0" distR="0" wp14:anchorId="7C46418A" wp14:editId="2E4D5155">
            <wp:extent cx="5400040" cy="1023858"/>
            <wp:effectExtent l="0" t="0" r="10160" b="0"/>
            <wp:docPr id="4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23858"/>
                    </a:xfrm>
                    <a:prstGeom prst="rect">
                      <a:avLst/>
                    </a:prstGeom>
                    <a:noFill/>
                    <a:ln>
                      <a:noFill/>
                    </a:ln>
                  </pic:spPr>
                </pic:pic>
              </a:graphicData>
            </a:graphic>
          </wp:inline>
        </w:drawing>
      </w:r>
    </w:p>
    <w:p w14:paraId="4E05228B" w14:textId="77777777" w:rsidR="00E337C3" w:rsidRDefault="00E337C3" w:rsidP="00870854">
      <w:pPr>
        <w:rPr>
          <w:i/>
        </w:rPr>
      </w:pPr>
      <w:r w:rsidRPr="00E337C3">
        <w:rPr>
          <w:i/>
        </w:rPr>
        <w:t xml:space="preserve">Detaljering </w:t>
      </w:r>
      <w:proofErr w:type="spellStart"/>
      <w:r w:rsidRPr="00E337C3">
        <w:rPr>
          <w:i/>
        </w:rPr>
        <w:t>QuestionBlockAnswerType</w:t>
      </w:r>
      <w:proofErr w:type="spellEnd"/>
      <w:r w:rsidRPr="00E337C3">
        <w:rPr>
          <w:i/>
        </w:rPr>
        <w:t>.</w:t>
      </w:r>
    </w:p>
    <w:p w14:paraId="360B0FAE" w14:textId="77777777" w:rsidR="00E337C3" w:rsidRDefault="00E337C3" w:rsidP="00870854">
      <w:pPr>
        <w:rPr>
          <w:i/>
        </w:rPr>
      </w:pPr>
    </w:p>
    <w:p w14:paraId="6165503D" w14:textId="77777777" w:rsidR="00E337C3" w:rsidRDefault="00E337C3" w:rsidP="00870854">
      <w:pPr>
        <w:rPr>
          <w:i/>
        </w:rPr>
      </w:pPr>
    </w:p>
    <w:p w14:paraId="06C41FB0" w14:textId="77777777" w:rsidR="00E337C3" w:rsidRDefault="00E337C3" w:rsidP="00870854">
      <w:pPr>
        <w:rPr>
          <w:i/>
        </w:rPr>
      </w:pPr>
    </w:p>
    <w:p w14:paraId="2D004927" w14:textId="77777777" w:rsidR="00E337C3" w:rsidRDefault="00E337C3" w:rsidP="00870854">
      <w:pPr>
        <w:rPr>
          <w:i/>
        </w:rPr>
      </w:pPr>
    </w:p>
    <w:p w14:paraId="7F032911" w14:textId="77777777" w:rsidR="00E337C3" w:rsidRDefault="00E337C3" w:rsidP="00870854">
      <w:pPr>
        <w:rPr>
          <w:i/>
        </w:rPr>
      </w:pPr>
      <w:r>
        <w:rPr>
          <w:i/>
          <w:noProof/>
          <w:lang w:eastAsia="sv-SE"/>
        </w:rPr>
        <w:drawing>
          <wp:inline distT="0" distB="0" distL="0" distR="0" wp14:anchorId="6735E9A4" wp14:editId="1A512886">
            <wp:extent cx="5400040" cy="1075181"/>
            <wp:effectExtent l="0" t="0" r="10160" b="0"/>
            <wp:docPr id="42"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75181"/>
                    </a:xfrm>
                    <a:prstGeom prst="rect">
                      <a:avLst/>
                    </a:prstGeom>
                    <a:noFill/>
                    <a:ln>
                      <a:noFill/>
                    </a:ln>
                  </pic:spPr>
                </pic:pic>
              </a:graphicData>
            </a:graphic>
          </wp:inline>
        </w:drawing>
      </w:r>
    </w:p>
    <w:p w14:paraId="374B7174" w14:textId="77777777" w:rsidR="00E337C3" w:rsidRDefault="00E337C3" w:rsidP="00870854">
      <w:pPr>
        <w:rPr>
          <w:i/>
        </w:rPr>
      </w:pPr>
      <w:r>
        <w:rPr>
          <w:i/>
        </w:rPr>
        <w:t xml:space="preserve">Detaljering </w:t>
      </w:r>
      <w:proofErr w:type="spellStart"/>
      <w:r>
        <w:rPr>
          <w:i/>
        </w:rPr>
        <w:t>QuestionAnswerType</w:t>
      </w:r>
      <w:proofErr w:type="spellEnd"/>
      <w:r>
        <w:rPr>
          <w:i/>
        </w:rPr>
        <w:t>.</w:t>
      </w:r>
    </w:p>
    <w:p w14:paraId="644C47C7" w14:textId="77777777" w:rsidR="00E337C3" w:rsidRDefault="00E337C3" w:rsidP="00870854">
      <w:pPr>
        <w:rPr>
          <w:i/>
        </w:rPr>
      </w:pPr>
    </w:p>
    <w:p w14:paraId="5D6A98EC" w14:textId="77777777" w:rsidR="00E337C3" w:rsidRDefault="00E337C3" w:rsidP="00870854">
      <w:pPr>
        <w:rPr>
          <w:i/>
        </w:rPr>
      </w:pPr>
    </w:p>
    <w:p w14:paraId="5D798AB2" w14:textId="77777777" w:rsidR="00E337C3" w:rsidRDefault="00E337C3" w:rsidP="00870854">
      <w:pPr>
        <w:rPr>
          <w:i/>
        </w:rPr>
      </w:pPr>
      <w:r>
        <w:rPr>
          <w:i/>
          <w:noProof/>
          <w:lang w:eastAsia="sv-SE"/>
        </w:rPr>
        <w:drawing>
          <wp:inline distT="0" distB="0" distL="0" distR="0" wp14:anchorId="368C5E65" wp14:editId="420E07A2">
            <wp:extent cx="5400040" cy="948815"/>
            <wp:effectExtent l="0" t="0" r="10160" b="0"/>
            <wp:docPr id="4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48815"/>
                    </a:xfrm>
                    <a:prstGeom prst="rect">
                      <a:avLst/>
                    </a:prstGeom>
                    <a:noFill/>
                    <a:ln>
                      <a:noFill/>
                    </a:ln>
                  </pic:spPr>
                </pic:pic>
              </a:graphicData>
            </a:graphic>
          </wp:inline>
        </w:drawing>
      </w:r>
    </w:p>
    <w:p w14:paraId="1ACABD43" w14:textId="77777777" w:rsidR="00E337C3" w:rsidRPr="00E337C3" w:rsidRDefault="00E337C3" w:rsidP="00870854">
      <w:pPr>
        <w:rPr>
          <w:i/>
        </w:rPr>
      </w:pPr>
      <w:r>
        <w:rPr>
          <w:i/>
        </w:rPr>
        <w:t xml:space="preserve">Detaljering </w:t>
      </w:r>
      <w:proofErr w:type="spellStart"/>
      <w:r>
        <w:rPr>
          <w:i/>
        </w:rPr>
        <w:t>AnswerType</w:t>
      </w:r>
      <w:proofErr w:type="spellEnd"/>
      <w:r>
        <w:rPr>
          <w:i/>
        </w:rPr>
        <w:t>.</w:t>
      </w:r>
    </w:p>
    <w:p w14:paraId="6ECB6AB6" w14:textId="77777777" w:rsidR="00CB14C2" w:rsidRDefault="00CB14C2" w:rsidP="00870854"/>
    <w:p w14:paraId="0CC9AAE0" w14:textId="77777777" w:rsidR="00E337C3" w:rsidRDefault="00E337C3" w:rsidP="00870854"/>
    <w:p w14:paraId="2FAD1670" w14:textId="77777777" w:rsidR="00CB14C2" w:rsidRPr="00E91314" w:rsidRDefault="00CB14C2" w:rsidP="00870854"/>
    <w:p w14:paraId="1E428FF8" w14:textId="77777777" w:rsidR="00482C60" w:rsidRDefault="00CA7BB4" w:rsidP="00482C60">
      <w:pPr>
        <w:pStyle w:val="Rubrik3Nr"/>
        <w:numPr>
          <w:ilvl w:val="0"/>
          <w:numId w:val="0"/>
        </w:numPr>
        <w:ind w:left="794"/>
      </w:pPr>
      <w:bookmarkStart w:id="166" w:name="_Toc193243794"/>
      <w:r w:rsidRPr="00E91314">
        <w:t xml:space="preserve"> </w:t>
      </w:r>
    </w:p>
    <w:p w14:paraId="7A99E94B" w14:textId="77777777" w:rsidR="00482C60" w:rsidRDefault="00482C60">
      <w:pPr>
        <w:spacing w:before="0" w:after="0"/>
        <w:rPr>
          <w:rFonts w:ascii="Arial" w:hAnsi="Arial" w:cs="Arial"/>
          <w:b/>
          <w:iCs/>
          <w:szCs w:val="26"/>
          <w:lang w:eastAsia="sv-SE"/>
        </w:rPr>
      </w:pPr>
      <w:r>
        <w:br w:type="page"/>
      </w:r>
    </w:p>
    <w:p w14:paraId="7D97D808" w14:textId="77777777" w:rsidR="00870854" w:rsidRPr="00E91314" w:rsidRDefault="00870854" w:rsidP="005C29CF">
      <w:pPr>
        <w:pStyle w:val="Rubrik3Nr"/>
      </w:pPr>
      <w:bookmarkStart w:id="167" w:name="_Toc220986048"/>
      <w:r w:rsidRPr="00E91314">
        <w:lastRenderedPageBreak/>
        <w:t xml:space="preserve">V-MIM – </w:t>
      </w:r>
      <w:proofErr w:type="spellStart"/>
      <w:r w:rsidR="0035727F">
        <w:t>AnswerSatus</w:t>
      </w:r>
      <w:r w:rsidRPr="00E91314">
        <w:t>Type</w:t>
      </w:r>
      <w:bookmarkEnd w:id="166"/>
      <w:bookmarkEnd w:id="167"/>
      <w:proofErr w:type="spellEnd"/>
    </w:p>
    <w:p w14:paraId="4547996D" w14:textId="77777777" w:rsidR="00870854" w:rsidRPr="00E91314" w:rsidRDefault="00A55487" w:rsidP="00870854">
      <w:r>
        <w:rPr>
          <w:szCs w:val="20"/>
        </w:rPr>
        <w:t xml:space="preserve">Valideringsmeddelande. Innehåller </w:t>
      </w:r>
      <w:proofErr w:type="spellStart"/>
      <w:r>
        <w:rPr>
          <w:szCs w:val="20"/>
        </w:rPr>
        <w:t>statustkod</w:t>
      </w:r>
      <w:proofErr w:type="spellEnd"/>
      <w:r>
        <w:rPr>
          <w:szCs w:val="20"/>
        </w:rPr>
        <w:t xml:space="preserve"> och felmeddelande.</w:t>
      </w:r>
    </w:p>
    <w:p w14:paraId="66D5C170" w14:textId="77777777" w:rsidR="00870854" w:rsidRPr="00E91314" w:rsidRDefault="001768B9" w:rsidP="00870854">
      <w:r>
        <w:rPr>
          <w:noProof/>
          <w:lang w:eastAsia="sv-SE"/>
        </w:rPr>
        <w:drawing>
          <wp:inline distT="0" distB="0" distL="0" distR="0" wp14:anchorId="2F479B82" wp14:editId="692592E8">
            <wp:extent cx="5400040" cy="1338055"/>
            <wp:effectExtent l="0" t="0" r="10160" b="8255"/>
            <wp:docPr id="4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338055"/>
                    </a:xfrm>
                    <a:prstGeom prst="rect">
                      <a:avLst/>
                    </a:prstGeom>
                    <a:noFill/>
                    <a:ln>
                      <a:noFill/>
                    </a:ln>
                  </pic:spPr>
                </pic:pic>
              </a:graphicData>
            </a:graphic>
          </wp:inline>
        </w:drawing>
      </w:r>
    </w:p>
    <w:p w14:paraId="316AD389" w14:textId="77777777" w:rsidR="00870854" w:rsidRPr="00E91314" w:rsidRDefault="00870854" w:rsidP="00870854"/>
    <w:p w14:paraId="6A41ED2F" w14:textId="77777777" w:rsidR="00CA7BB4" w:rsidRPr="00E91314" w:rsidRDefault="00CA7BB4" w:rsidP="005C29CF">
      <w:pPr>
        <w:pStyle w:val="Rubrik3Nr"/>
      </w:pPr>
      <w:bookmarkStart w:id="168" w:name="_Toc220986049"/>
      <w:r w:rsidRPr="00E91314">
        <w:t xml:space="preserve">V-MIM </w:t>
      </w:r>
      <w:r w:rsidR="0076564F" w:rsidRPr="00E91314">
        <w:t xml:space="preserve">– </w:t>
      </w:r>
      <w:proofErr w:type="spellStart"/>
      <w:r w:rsidRPr="00E91314">
        <w:t>FormRequestType</w:t>
      </w:r>
      <w:bookmarkEnd w:id="168"/>
      <w:proofErr w:type="spellEnd"/>
    </w:p>
    <w:p w14:paraId="7E3509AC"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53C11760" w14:textId="77777777" w:rsidR="00C74A5A" w:rsidRPr="00E91314" w:rsidRDefault="00C74A5A" w:rsidP="00AA406D">
      <w:pPr>
        <w:pStyle w:val="Liststycke"/>
        <w:numPr>
          <w:ilvl w:val="0"/>
          <w:numId w:val="17"/>
        </w:numPr>
      </w:pPr>
      <w:r w:rsidRPr="00E91314">
        <w:t>Tjänstekontrakt ”</w:t>
      </w:r>
      <w:proofErr w:type="spellStart"/>
      <w:r w:rsidR="00BD5254" w:rsidRPr="00E91314">
        <w:t>CreateFormRequest</w:t>
      </w:r>
      <w:proofErr w:type="spellEnd"/>
      <w:r w:rsidRPr="00E91314">
        <w:t>”.</w:t>
      </w:r>
    </w:p>
    <w:p w14:paraId="31AA9C83" w14:textId="77777777" w:rsidR="00870854" w:rsidRPr="00E91314" w:rsidRDefault="00A679C3" w:rsidP="00870854">
      <w:r>
        <w:rPr>
          <w:noProof/>
          <w:lang w:eastAsia="sv-SE"/>
        </w:rPr>
        <w:drawing>
          <wp:inline distT="0" distB="0" distL="0" distR="0" wp14:anchorId="6181AF76" wp14:editId="47353242">
            <wp:extent cx="5400040" cy="1628408"/>
            <wp:effectExtent l="0" t="0" r="1016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628408"/>
                    </a:xfrm>
                    <a:prstGeom prst="rect">
                      <a:avLst/>
                    </a:prstGeom>
                    <a:noFill/>
                    <a:ln>
                      <a:noFill/>
                    </a:ln>
                  </pic:spPr>
                </pic:pic>
              </a:graphicData>
            </a:graphic>
          </wp:inline>
        </w:drawing>
      </w:r>
    </w:p>
    <w:p w14:paraId="794310DF" w14:textId="77777777" w:rsidR="005C29CF" w:rsidRPr="00E91314" w:rsidRDefault="005C29CF" w:rsidP="00870854"/>
    <w:p w14:paraId="1CEB3F90" w14:textId="77777777" w:rsidR="00A55487" w:rsidRDefault="00A55487" w:rsidP="00870854"/>
    <w:p w14:paraId="07F2373B" w14:textId="77777777" w:rsidR="001768B9" w:rsidRDefault="001768B9">
      <w:pPr>
        <w:spacing w:before="0" w:after="0"/>
        <w:rPr>
          <w:rFonts w:ascii="Arial" w:hAnsi="Arial" w:cs="Arial"/>
          <w:b/>
          <w:iCs/>
          <w:szCs w:val="26"/>
          <w:lang w:eastAsia="sv-SE"/>
        </w:rPr>
      </w:pPr>
      <w:r>
        <w:br w:type="page"/>
      </w:r>
    </w:p>
    <w:p w14:paraId="723D8395" w14:textId="77777777" w:rsidR="001768B9" w:rsidRDefault="001768B9" w:rsidP="003D2BB9">
      <w:pPr>
        <w:pStyle w:val="Rubrik3Nr"/>
      </w:pPr>
      <w:bookmarkStart w:id="169" w:name="_Toc220986050"/>
      <w:r>
        <w:lastRenderedPageBreak/>
        <w:t xml:space="preserve">V-MIM - </w:t>
      </w:r>
      <w:proofErr w:type="spellStart"/>
      <w:r>
        <w:t>FormTemplateType</w:t>
      </w:r>
      <w:bookmarkEnd w:id="169"/>
      <w:proofErr w:type="spellEnd"/>
      <w:r w:rsidR="003D2BB9" w:rsidRPr="00E91314">
        <w:t xml:space="preserve"> </w:t>
      </w:r>
    </w:p>
    <w:p w14:paraId="3CEDF153" w14:textId="77777777" w:rsidR="001768B9" w:rsidRPr="001768B9" w:rsidRDefault="001768B9" w:rsidP="001768B9">
      <w:proofErr w:type="spellStart"/>
      <w:r>
        <w:t>FormTemplateType</w:t>
      </w:r>
      <w:proofErr w:type="spellEnd"/>
      <w:r>
        <w:t xml:space="preserve"> utgör mallen för ett formulär.</w:t>
      </w:r>
    </w:p>
    <w:p w14:paraId="0F4FE348" w14:textId="77777777" w:rsidR="001768B9" w:rsidRPr="001768B9" w:rsidRDefault="00892518" w:rsidP="001768B9">
      <w:r>
        <w:rPr>
          <w:noProof/>
          <w:lang w:eastAsia="sv-SE"/>
        </w:rPr>
        <w:drawing>
          <wp:inline distT="0" distB="0" distL="0" distR="0" wp14:anchorId="5ED5F97F" wp14:editId="51D17013">
            <wp:extent cx="5400040" cy="3668150"/>
            <wp:effectExtent l="0" t="0" r="1016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668150"/>
                    </a:xfrm>
                    <a:prstGeom prst="rect">
                      <a:avLst/>
                    </a:prstGeom>
                    <a:noFill/>
                    <a:ln>
                      <a:noFill/>
                    </a:ln>
                  </pic:spPr>
                </pic:pic>
              </a:graphicData>
            </a:graphic>
          </wp:inline>
        </w:drawing>
      </w:r>
    </w:p>
    <w:p w14:paraId="06CF0ABD" w14:textId="77777777" w:rsidR="00997495" w:rsidRDefault="00997495" w:rsidP="00997495">
      <w:pPr>
        <w:pStyle w:val="Rubrik3Nr"/>
      </w:pPr>
      <w:bookmarkStart w:id="170" w:name="_Toc220986051"/>
      <w:r>
        <w:t xml:space="preserve">V-MIM </w:t>
      </w:r>
      <w:proofErr w:type="spellStart"/>
      <w:r>
        <w:t>TemplateRoutingType</w:t>
      </w:r>
      <w:bookmarkEnd w:id="170"/>
      <w:proofErr w:type="spellEnd"/>
      <w:r>
        <w:tab/>
      </w:r>
    </w:p>
    <w:p w14:paraId="4FDBB65F" w14:textId="77777777" w:rsidR="00997495" w:rsidRDefault="00997495" w:rsidP="00997495">
      <w:r>
        <w:t>Objekt för att hantera regler för en sida (</w:t>
      </w:r>
      <w:proofErr w:type="spellStart"/>
      <w:r>
        <w:t>PageType</w:t>
      </w:r>
      <w:proofErr w:type="spellEnd"/>
      <w:r>
        <w:t>).</w:t>
      </w:r>
    </w:p>
    <w:p w14:paraId="3AF03FD1" w14:textId="77777777" w:rsidR="00997495" w:rsidRDefault="00D9341F" w:rsidP="00997495">
      <w:pPr>
        <w:pStyle w:val="Rubrik3Nr"/>
      </w:pPr>
      <w:bookmarkStart w:id="171" w:name="_Toc220986052"/>
      <w:r>
        <w:t xml:space="preserve">V-MIM </w:t>
      </w:r>
      <w:proofErr w:type="spellStart"/>
      <w:r>
        <w:t>Templ</w:t>
      </w:r>
      <w:r w:rsidR="00997495">
        <w:t>ateRouteType</w:t>
      </w:r>
      <w:bookmarkEnd w:id="171"/>
      <w:proofErr w:type="spellEnd"/>
      <w:r w:rsidR="00997495">
        <w:tab/>
      </w:r>
    </w:p>
    <w:p w14:paraId="2DCCFE95" w14:textId="77777777" w:rsidR="00997495" w:rsidRDefault="00997495" w:rsidP="00997495">
      <w:r>
        <w:t>Objekt för att koppla en sida till en regel (</w:t>
      </w:r>
      <w:proofErr w:type="spellStart"/>
      <w:r>
        <w:t>TemplateRouleType</w:t>
      </w:r>
      <w:proofErr w:type="spellEnd"/>
      <w:r>
        <w:t>)</w:t>
      </w:r>
    </w:p>
    <w:p w14:paraId="2C4F62D0" w14:textId="77777777" w:rsidR="00997495" w:rsidRDefault="00997495" w:rsidP="00997495">
      <w:pPr>
        <w:pStyle w:val="Rubrik3Nr"/>
      </w:pPr>
      <w:bookmarkStart w:id="172" w:name="_Toc220986053"/>
      <w:r>
        <w:t xml:space="preserve">V-MIM </w:t>
      </w:r>
      <w:proofErr w:type="spellStart"/>
      <w:r>
        <w:t>TemplateRuleType</w:t>
      </w:r>
      <w:bookmarkEnd w:id="172"/>
      <w:proofErr w:type="spellEnd"/>
      <w:r>
        <w:tab/>
      </w:r>
    </w:p>
    <w:p w14:paraId="7C8E8061" w14:textId="77777777" w:rsidR="00997495" w:rsidRDefault="00997495" w:rsidP="00997495">
      <w:r>
        <w:t>Objekt för att hantera regler.</w:t>
      </w:r>
    </w:p>
    <w:p w14:paraId="01DFF9A3" w14:textId="77777777" w:rsidR="00997495" w:rsidRDefault="00997495" w:rsidP="00997495"/>
    <w:p w14:paraId="08788104" w14:textId="77777777" w:rsidR="00997495" w:rsidRDefault="00997495" w:rsidP="00997495"/>
    <w:p w14:paraId="11FA1CAC" w14:textId="77777777" w:rsidR="00997495" w:rsidRDefault="00997495" w:rsidP="00997495"/>
    <w:p w14:paraId="432AAF04" w14:textId="77777777" w:rsidR="00997495" w:rsidRDefault="00997495" w:rsidP="00997495"/>
    <w:p w14:paraId="5789146A" w14:textId="77777777" w:rsidR="00997495" w:rsidRDefault="00997495" w:rsidP="00997495"/>
    <w:p w14:paraId="40E11481" w14:textId="77777777" w:rsidR="00997495" w:rsidRDefault="00997495" w:rsidP="00997495"/>
    <w:p w14:paraId="15DC6538" w14:textId="77777777" w:rsidR="00997495" w:rsidRDefault="00997495" w:rsidP="00997495"/>
    <w:p w14:paraId="4323CC57" w14:textId="77777777" w:rsidR="00997495" w:rsidRDefault="00997495" w:rsidP="00997495"/>
    <w:p w14:paraId="4F630BE2" w14:textId="77777777" w:rsidR="00997495" w:rsidRDefault="00997495" w:rsidP="00997495"/>
    <w:p w14:paraId="25CBB49F" w14:textId="77777777" w:rsidR="002B2574" w:rsidRDefault="001768B9" w:rsidP="003D2BB9">
      <w:pPr>
        <w:pStyle w:val="Rubrik3Nr"/>
      </w:pPr>
      <w:bookmarkStart w:id="173" w:name="_Toc220986054"/>
      <w:r>
        <w:t xml:space="preserve">V-MIM - </w:t>
      </w:r>
      <w:proofErr w:type="spellStart"/>
      <w:r w:rsidR="002B2574">
        <w:t>TemplatePageType</w:t>
      </w:r>
      <w:bookmarkEnd w:id="173"/>
      <w:proofErr w:type="spellEnd"/>
      <w:r w:rsidR="002B2574">
        <w:tab/>
      </w:r>
    </w:p>
    <w:p w14:paraId="12DCF13C" w14:textId="77777777" w:rsidR="001768B9" w:rsidRDefault="005C21F4" w:rsidP="001768B9">
      <w:r>
        <w:t xml:space="preserve">Mall för en sida (ingår i </w:t>
      </w:r>
      <w:proofErr w:type="spellStart"/>
      <w:r>
        <w:t>FormTemplateType</w:t>
      </w:r>
      <w:proofErr w:type="spellEnd"/>
      <w:r>
        <w:t>).</w:t>
      </w:r>
    </w:p>
    <w:p w14:paraId="411F4A7C" w14:textId="77777777" w:rsidR="005C21F4" w:rsidRPr="001768B9" w:rsidRDefault="005C21F4" w:rsidP="001768B9">
      <w:r>
        <w:rPr>
          <w:noProof/>
          <w:lang w:eastAsia="sv-SE"/>
        </w:rPr>
        <w:drawing>
          <wp:inline distT="0" distB="0" distL="0" distR="0" wp14:anchorId="6AC57B2A" wp14:editId="3512FA89">
            <wp:extent cx="5400040" cy="1439860"/>
            <wp:effectExtent l="0" t="0" r="10160" b="8255"/>
            <wp:docPr id="48"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39860"/>
                    </a:xfrm>
                    <a:prstGeom prst="rect">
                      <a:avLst/>
                    </a:prstGeom>
                    <a:noFill/>
                    <a:ln>
                      <a:noFill/>
                    </a:ln>
                  </pic:spPr>
                </pic:pic>
              </a:graphicData>
            </a:graphic>
          </wp:inline>
        </w:drawing>
      </w:r>
    </w:p>
    <w:p w14:paraId="68796005" w14:textId="77777777" w:rsidR="001768B9" w:rsidRPr="001768B9" w:rsidRDefault="001768B9" w:rsidP="001768B9"/>
    <w:p w14:paraId="13658C04" w14:textId="77777777" w:rsidR="005C21F4" w:rsidRDefault="005C21F4">
      <w:pPr>
        <w:spacing w:before="0" w:after="0"/>
        <w:rPr>
          <w:rFonts w:ascii="Arial" w:hAnsi="Arial" w:cs="Arial"/>
          <w:b/>
          <w:iCs/>
          <w:szCs w:val="26"/>
          <w:lang w:eastAsia="sv-SE"/>
        </w:rPr>
      </w:pPr>
      <w:r>
        <w:br w:type="page"/>
      </w:r>
    </w:p>
    <w:p w14:paraId="39B93405" w14:textId="77777777" w:rsidR="002B2574" w:rsidRDefault="003D2BB9" w:rsidP="003D2BB9">
      <w:pPr>
        <w:pStyle w:val="Rubrik3Nr"/>
      </w:pPr>
      <w:bookmarkStart w:id="174" w:name="_Toc220986055"/>
      <w:r w:rsidRPr="00E91314">
        <w:lastRenderedPageBreak/>
        <w:t xml:space="preserve">V-MIM </w:t>
      </w:r>
      <w:r>
        <w:t xml:space="preserve">– </w:t>
      </w:r>
      <w:proofErr w:type="spellStart"/>
      <w:r w:rsidR="002B2574">
        <w:t>TemplateQuestionBlockType</w:t>
      </w:r>
      <w:bookmarkEnd w:id="174"/>
      <w:proofErr w:type="spellEnd"/>
      <w:r w:rsidR="002B2574">
        <w:tab/>
      </w:r>
    </w:p>
    <w:p w14:paraId="110D70FF" w14:textId="77777777" w:rsidR="005C21F4" w:rsidRDefault="005C21F4" w:rsidP="005C21F4">
      <w:r>
        <w:t xml:space="preserve">Mall för en fråge gruppering (ingår i </w:t>
      </w:r>
      <w:proofErr w:type="spellStart"/>
      <w:r>
        <w:t>TemplatePageType</w:t>
      </w:r>
      <w:proofErr w:type="spellEnd"/>
      <w:r>
        <w:t>).</w:t>
      </w:r>
    </w:p>
    <w:p w14:paraId="4BB49D8F" w14:textId="77777777" w:rsidR="005C21F4" w:rsidRPr="005C21F4" w:rsidRDefault="005C21F4" w:rsidP="005C21F4">
      <w:r>
        <w:rPr>
          <w:noProof/>
          <w:lang w:eastAsia="sv-SE"/>
        </w:rPr>
        <w:drawing>
          <wp:inline distT="0" distB="0" distL="0" distR="0" wp14:anchorId="34223269" wp14:editId="1EF4BB6A">
            <wp:extent cx="5400040" cy="3039883"/>
            <wp:effectExtent l="0" t="0" r="10160" b="8255"/>
            <wp:docPr id="49"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039883"/>
                    </a:xfrm>
                    <a:prstGeom prst="rect">
                      <a:avLst/>
                    </a:prstGeom>
                    <a:noFill/>
                    <a:ln>
                      <a:noFill/>
                    </a:ln>
                  </pic:spPr>
                </pic:pic>
              </a:graphicData>
            </a:graphic>
          </wp:inline>
        </w:drawing>
      </w:r>
    </w:p>
    <w:p w14:paraId="6B0D5641" w14:textId="77777777" w:rsidR="005C21F4" w:rsidRDefault="005C21F4">
      <w:pPr>
        <w:spacing w:before="0" w:after="0"/>
        <w:rPr>
          <w:rFonts w:ascii="Arial" w:hAnsi="Arial" w:cs="Arial"/>
          <w:b/>
          <w:iCs/>
          <w:szCs w:val="26"/>
          <w:lang w:eastAsia="sv-SE"/>
        </w:rPr>
      </w:pPr>
      <w:r>
        <w:br w:type="page"/>
      </w:r>
    </w:p>
    <w:p w14:paraId="79B2FD9C" w14:textId="77777777" w:rsidR="002B2574" w:rsidRDefault="003D2BB9" w:rsidP="003D2BB9">
      <w:pPr>
        <w:pStyle w:val="Rubrik3Nr"/>
      </w:pPr>
      <w:bookmarkStart w:id="175" w:name="_Toc220986056"/>
      <w:r w:rsidRPr="00E91314">
        <w:lastRenderedPageBreak/>
        <w:t xml:space="preserve">V-MIM – </w:t>
      </w:r>
      <w:proofErr w:type="spellStart"/>
      <w:r w:rsidR="002B2574">
        <w:t>TemplateQuestionType</w:t>
      </w:r>
      <w:bookmarkEnd w:id="175"/>
      <w:proofErr w:type="spellEnd"/>
      <w:r w:rsidR="002B2574">
        <w:tab/>
      </w:r>
    </w:p>
    <w:p w14:paraId="62B84F91" w14:textId="77777777" w:rsidR="005C21F4" w:rsidRPr="005C21F4" w:rsidRDefault="005C21F4" w:rsidP="005C21F4">
      <w:r>
        <w:t xml:space="preserve">Mall för en fråga (ingår i </w:t>
      </w:r>
      <w:proofErr w:type="spellStart"/>
      <w:r>
        <w:t>TemplateQuestionBlockType</w:t>
      </w:r>
      <w:proofErr w:type="spellEnd"/>
      <w:r>
        <w:t>).</w:t>
      </w:r>
    </w:p>
    <w:p w14:paraId="53D15E4B" w14:textId="77777777" w:rsidR="002B2574" w:rsidRDefault="002B2574" w:rsidP="00870854"/>
    <w:p w14:paraId="221B3D50" w14:textId="77777777" w:rsidR="005C21F4" w:rsidRDefault="001B0EA5" w:rsidP="00870854">
      <w:r>
        <w:rPr>
          <w:noProof/>
          <w:lang w:eastAsia="sv-SE"/>
        </w:rPr>
        <w:drawing>
          <wp:inline distT="0" distB="0" distL="0" distR="0" wp14:anchorId="2DC6A01C" wp14:editId="37F91A67">
            <wp:extent cx="5400040" cy="3559208"/>
            <wp:effectExtent l="0" t="0" r="1016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59208"/>
                    </a:xfrm>
                    <a:prstGeom prst="rect">
                      <a:avLst/>
                    </a:prstGeom>
                    <a:noFill/>
                    <a:ln>
                      <a:noFill/>
                    </a:ln>
                  </pic:spPr>
                </pic:pic>
              </a:graphicData>
            </a:graphic>
          </wp:inline>
        </w:drawing>
      </w:r>
    </w:p>
    <w:p w14:paraId="0A0BE648" w14:textId="77777777" w:rsidR="005704C6" w:rsidRDefault="005704C6" w:rsidP="00870854"/>
    <w:p w14:paraId="058DFED3" w14:textId="77777777" w:rsidR="005704C6" w:rsidRDefault="005704C6" w:rsidP="00870854">
      <w:pPr>
        <w:sectPr w:rsidR="005704C6" w:rsidSect="0082298D">
          <w:pgSz w:w="11906" w:h="16838" w:code="9"/>
          <w:pgMar w:top="2948" w:right="1701" w:bottom="1814" w:left="1701" w:header="340" w:footer="0" w:gutter="0"/>
          <w:cols w:space="708"/>
          <w:titlePg/>
          <w:docGrid w:linePitch="360"/>
        </w:sectPr>
      </w:pPr>
    </w:p>
    <w:p w14:paraId="33758DA4" w14:textId="77777777" w:rsidR="00870854" w:rsidRPr="00E91314" w:rsidRDefault="00870854" w:rsidP="00870854"/>
    <w:p w14:paraId="3FC78DC4" w14:textId="77777777" w:rsidR="00870854" w:rsidRPr="00E91314" w:rsidRDefault="00870854" w:rsidP="00AA406D">
      <w:pPr>
        <w:pStyle w:val="Rubrik2"/>
        <w:numPr>
          <w:ilvl w:val="1"/>
          <w:numId w:val="21"/>
        </w:numPr>
        <w:spacing w:before="240" w:after="0"/>
        <w:ind w:left="851" w:hanging="851"/>
        <w:rPr>
          <w:lang w:val="sv-SE"/>
        </w:rPr>
      </w:pPr>
      <w:bookmarkStart w:id="176" w:name="_Toc138576302"/>
      <w:bookmarkStart w:id="177" w:name="_Toc193243795"/>
      <w:bookmarkStart w:id="178" w:name="_Toc220986057"/>
      <w:r w:rsidRPr="00E91314">
        <w:rPr>
          <w:lang w:val="sv-SE"/>
        </w:rPr>
        <w:t xml:space="preserve">Terminologier, </w:t>
      </w:r>
      <w:proofErr w:type="spellStart"/>
      <w:r w:rsidRPr="00E91314">
        <w:rPr>
          <w:lang w:val="sv-SE"/>
        </w:rPr>
        <w:t>kodverk</w:t>
      </w:r>
      <w:bookmarkEnd w:id="132"/>
      <w:bookmarkEnd w:id="133"/>
      <w:bookmarkEnd w:id="176"/>
      <w:proofErr w:type="spellEnd"/>
      <w:r w:rsidRPr="00E91314">
        <w:rPr>
          <w:lang w:val="sv-SE"/>
        </w:rPr>
        <w:t xml:space="preserve"> och identifierare (</w:t>
      </w:r>
      <w:r w:rsidRPr="00E91314">
        <w:rPr>
          <w:sz w:val="26"/>
          <w:lang w:val="sv-SE"/>
        </w:rPr>
        <w:t>t/k/i)</w:t>
      </w:r>
      <w:bookmarkEnd w:id="177"/>
      <w:bookmarkEnd w:id="178"/>
    </w:p>
    <w:p w14:paraId="65967317" w14:textId="77777777" w:rsidR="00870854" w:rsidRPr="00E91314" w:rsidRDefault="00870854" w:rsidP="00767492">
      <w:pPr>
        <w:rPr>
          <w:i/>
        </w:rPr>
      </w:pPr>
      <w:r w:rsidRPr="00E91314">
        <w:t xml:space="preserve">Terminologier, </w:t>
      </w:r>
      <w:proofErr w:type="spellStart"/>
      <w:r w:rsidRPr="00E91314">
        <w:t>kodverk</w:t>
      </w:r>
      <w:proofErr w:type="spellEnd"/>
      <w:r w:rsidRPr="00E91314">
        <w:t xml:space="preserve">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729"/>
        <w:gridCol w:w="2545"/>
        <w:gridCol w:w="2407"/>
        <w:gridCol w:w="1262"/>
        <w:gridCol w:w="863"/>
        <w:gridCol w:w="1690"/>
        <w:gridCol w:w="1640"/>
        <w:gridCol w:w="896"/>
        <w:gridCol w:w="1273"/>
      </w:tblGrid>
      <w:tr w:rsidR="00060D01" w:rsidRPr="00E91314" w14:paraId="385A8EEE" w14:textId="77777777" w:rsidTr="00C53A3A">
        <w:trPr>
          <w:tblHeader/>
        </w:trPr>
        <w:tc>
          <w:tcPr>
            <w:tcW w:w="455" w:type="pct"/>
            <w:shd w:val="clear" w:color="auto" w:fill="C0C0C0"/>
          </w:tcPr>
          <w:p w14:paraId="57CA1FDB" w14:textId="77777777" w:rsidR="00870854" w:rsidRPr="00E91314" w:rsidRDefault="00870854" w:rsidP="004369F9">
            <w:r w:rsidRPr="00E91314">
              <w:t>Namn</w:t>
            </w:r>
          </w:p>
        </w:tc>
        <w:tc>
          <w:tcPr>
            <w:tcW w:w="449" w:type="pct"/>
            <w:shd w:val="clear" w:color="auto" w:fill="C0C0C0"/>
          </w:tcPr>
          <w:p w14:paraId="003500FC" w14:textId="77777777" w:rsidR="00870854" w:rsidRPr="00E91314" w:rsidRDefault="00870854" w:rsidP="004369F9">
            <w:r w:rsidRPr="00E91314">
              <w:t>Syfte</w:t>
            </w:r>
          </w:p>
        </w:tc>
        <w:tc>
          <w:tcPr>
            <w:tcW w:w="960" w:type="pct"/>
            <w:shd w:val="clear" w:color="auto" w:fill="C0C0C0"/>
          </w:tcPr>
          <w:p w14:paraId="0C7370A8" w14:textId="77777777" w:rsidR="00870854" w:rsidRPr="00E91314" w:rsidRDefault="00870854" w:rsidP="004369F9">
            <w:r w:rsidRPr="00E91314">
              <w:t>Innehåll. språk</w:t>
            </w:r>
          </w:p>
        </w:tc>
        <w:tc>
          <w:tcPr>
            <w:tcW w:w="742" w:type="pct"/>
            <w:shd w:val="clear" w:color="auto" w:fill="C0C0C0"/>
          </w:tcPr>
          <w:p w14:paraId="43B59DD9" w14:textId="77777777" w:rsidR="00870854" w:rsidRPr="00E91314" w:rsidRDefault="00870854" w:rsidP="004369F9">
            <w:r w:rsidRPr="00E91314">
              <w:t xml:space="preserve">Föreskrift, standard, internationellt </w:t>
            </w:r>
            <w:proofErr w:type="spellStart"/>
            <w:r w:rsidRPr="00E91314">
              <w:t>kodverk</w:t>
            </w:r>
            <w:proofErr w:type="spellEnd"/>
          </w:p>
        </w:tc>
        <w:tc>
          <w:tcPr>
            <w:tcW w:w="424" w:type="pct"/>
            <w:shd w:val="clear" w:color="auto" w:fill="C0C0C0"/>
          </w:tcPr>
          <w:p w14:paraId="29755442" w14:textId="77777777" w:rsidR="00870854" w:rsidRPr="00E91314" w:rsidRDefault="00870854" w:rsidP="004369F9">
            <w:r w:rsidRPr="00E91314">
              <w:t>Fastställt av</w:t>
            </w:r>
          </w:p>
        </w:tc>
        <w:tc>
          <w:tcPr>
            <w:tcW w:w="534" w:type="pct"/>
            <w:shd w:val="clear" w:color="auto" w:fill="C0C0C0"/>
          </w:tcPr>
          <w:p w14:paraId="152E28A5" w14:textId="77777777" w:rsidR="00870854" w:rsidRPr="00E91314" w:rsidRDefault="00870854" w:rsidP="004369F9">
            <w:proofErr w:type="spellStart"/>
            <w:r w:rsidRPr="00E91314">
              <w:t>OID</w:t>
            </w:r>
            <w:proofErr w:type="spellEnd"/>
            <w:r w:rsidRPr="00E91314">
              <w:t xml:space="preserve">-nummer och ägaren av </w:t>
            </w:r>
            <w:proofErr w:type="spellStart"/>
            <w:r w:rsidRPr="00E91314">
              <w:t>OID</w:t>
            </w:r>
            <w:proofErr w:type="spellEnd"/>
            <w:r w:rsidRPr="00E91314">
              <w:t>-numret</w:t>
            </w:r>
          </w:p>
        </w:tc>
        <w:tc>
          <w:tcPr>
            <w:tcW w:w="609" w:type="pct"/>
            <w:shd w:val="clear" w:color="auto" w:fill="C0C0C0"/>
          </w:tcPr>
          <w:p w14:paraId="26D9EC0E" w14:textId="77777777" w:rsidR="00870854" w:rsidRPr="00E91314" w:rsidRDefault="00870854" w:rsidP="004369F9">
            <w:r w:rsidRPr="00E91314">
              <w:t xml:space="preserve">Ägare/förvaltare, länkar och revideringsprocess </w:t>
            </w:r>
          </w:p>
        </w:tc>
        <w:tc>
          <w:tcPr>
            <w:tcW w:w="344" w:type="pct"/>
            <w:shd w:val="clear" w:color="auto" w:fill="C0C0C0"/>
          </w:tcPr>
          <w:p w14:paraId="11418BB6" w14:textId="77777777" w:rsidR="00870854" w:rsidRPr="00E91314" w:rsidRDefault="00870854" w:rsidP="004369F9">
            <w:r w:rsidRPr="00E91314">
              <w:t xml:space="preserve">Återfinns i </w:t>
            </w:r>
            <w:proofErr w:type="gramStart"/>
            <w:r w:rsidRPr="00E91314">
              <w:t>Klass / attribut</w:t>
            </w:r>
            <w:proofErr w:type="gramEnd"/>
          </w:p>
        </w:tc>
        <w:tc>
          <w:tcPr>
            <w:tcW w:w="483" w:type="pct"/>
            <w:shd w:val="clear" w:color="auto" w:fill="C0C0C0"/>
          </w:tcPr>
          <w:p w14:paraId="1A99888E" w14:textId="77777777" w:rsidR="00870854" w:rsidRPr="00E91314" w:rsidRDefault="00870854" w:rsidP="004369F9">
            <w:proofErr w:type="spellStart"/>
            <w:r w:rsidRPr="00E91314">
              <w:t>Ev</w:t>
            </w:r>
            <w:proofErr w:type="spellEnd"/>
            <w:r w:rsidRPr="00E91314">
              <w:t xml:space="preserve"> begränsningar</w:t>
            </w:r>
          </w:p>
          <w:p w14:paraId="0F187559" w14:textId="77777777" w:rsidR="00870854" w:rsidRPr="00E91314" w:rsidRDefault="00870854" w:rsidP="004369F9"/>
        </w:tc>
      </w:tr>
      <w:tr w:rsidR="00870854" w:rsidRPr="00E91314" w14:paraId="6F5E9465" w14:textId="77777777" w:rsidTr="00C53A3A">
        <w:tc>
          <w:tcPr>
            <w:tcW w:w="455" w:type="pct"/>
            <w:vAlign w:val="center"/>
          </w:tcPr>
          <w:p w14:paraId="052A11C3" w14:textId="77777777" w:rsidR="00870854" w:rsidRPr="00E91314" w:rsidRDefault="00870854" w:rsidP="00767492">
            <w:r w:rsidRPr="00E91314">
              <w:t>KV Formulärkategori</w:t>
            </w:r>
          </w:p>
        </w:tc>
        <w:tc>
          <w:tcPr>
            <w:tcW w:w="449" w:type="pct"/>
            <w:vAlign w:val="center"/>
          </w:tcPr>
          <w:p w14:paraId="39F81C63" w14:textId="77777777" w:rsidR="00870854" w:rsidRPr="00E91314" w:rsidRDefault="00870854" w:rsidP="00767492">
            <w:proofErr w:type="spellStart"/>
            <w:r w:rsidRPr="00E91314">
              <w:t>Kodverk</w:t>
            </w:r>
            <w:proofErr w:type="spellEnd"/>
            <w:r w:rsidRPr="00E91314">
              <w:t xml:space="preserve"> för formulärkategori</w:t>
            </w:r>
          </w:p>
          <w:p w14:paraId="7E65E4CB" w14:textId="77777777" w:rsidR="00870854" w:rsidRPr="00E91314" w:rsidRDefault="00870854" w:rsidP="00767492"/>
        </w:tc>
        <w:tc>
          <w:tcPr>
            <w:tcW w:w="960" w:type="pct"/>
            <w:vAlign w:val="center"/>
          </w:tcPr>
          <w:p w14:paraId="26072FFE" w14:textId="77777777" w:rsidR="00870854" w:rsidRPr="00E91314" w:rsidRDefault="00870854" w:rsidP="00767492">
            <w:proofErr w:type="spellStart"/>
            <w:r w:rsidRPr="00E91314">
              <w:t>Kodverk</w:t>
            </w:r>
            <w:proofErr w:type="spellEnd"/>
            <w:r w:rsidRPr="00E91314">
              <w:t xml:space="preserve"> saknas</w:t>
            </w:r>
          </w:p>
          <w:p w14:paraId="7CC8DAA4" w14:textId="77777777" w:rsidR="00870854" w:rsidRPr="00E91314" w:rsidRDefault="00870854" w:rsidP="00767492"/>
          <w:p w14:paraId="4078CEB2" w14:textId="77777777" w:rsidR="00870854" w:rsidRPr="00E91314" w:rsidRDefault="00870854" w:rsidP="00767492">
            <w:r w:rsidRPr="00E91314">
              <w:t>Exempel</w:t>
            </w:r>
          </w:p>
          <w:p w14:paraId="759E6C16" w14:textId="77777777" w:rsidR="00870854" w:rsidRPr="00E91314" w:rsidRDefault="00870854" w:rsidP="00767492">
            <w:r w:rsidRPr="00E91314">
              <w:t>Anmälan</w:t>
            </w:r>
          </w:p>
          <w:p w14:paraId="59A577A2" w14:textId="77777777" w:rsidR="00870854" w:rsidRPr="00E91314" w:rsidRDefault="00870854" w:rsidP="00767492">
            <w:r w:rsidRPr="00E91314">
              <w:t>Registrering</w:t>
            </w:r>
          </w:p>
          <w:p w14:paraId="3BEB7491" w14:textId="77777777" w:rsidR="00870854" w:rsidRPr="00E91314" w:rsidRDefault="00870854" w:rsidP="00767492">
            <w:r w:rsidRPr="00E91314">
              <w:t>Deklaration</w:t>
            </w:r>
          </w:p>
        </w:tc>
        <w:tc>
          <w:tcPr>
            <w:tcW w:w="742" w:type="pct"/>
          </w:tcPr>
          <w:p w14:paraId="52E3BC09" w14:textId="77777777" w:rsidR="00870854" w:rsidRPr="00E91314" w:rsidRDefault="00870854" w:rsidP="00767492"/>
        </w:tc>
        <w:tc>
          <w:tcPr>
            <w:tcW w:w="424" w:type="pct"/>
          </w:tcPr>
          <w:p w14:paraId="05B18B8D" w14:textId="77777777" w:rsidR="00870854" w:rsidRPr="00E91314" w:rsidRDefault="00870854" w:rsidP="00767492"/>
        </w:tc>
        <w:tc>
          <w:tcPr>
            <w:tcW w:w="534" w:type="pct"/>
          </w:tcPr>
          <w:p w14:paraId="07435161" w14:textId="77777777" w:rsidR="00870854" w:rsidRPr="00E91314" w:rsidRDefault="00870854" w:rsidP="00767492"/>
        </w:tc>
        <w:tc>
          <w:tcPr>
            <w:tcW w:w="609" w:type="pct"/>
          </w:tcPr>
          <w:p w14:paraId="3C95AFB5" w14:textId="77777777" w:rsidR="00870854" w:rsidRPr="00E91314" w:rsidRDefault="00870854" w:rsidP="00767492"/>
        </w:tc>
        <w:tc>
          <w:tcPr>
            <w:tcW w:w="344" w:type="pct"/>
          </w:tcPr>
          <w:p w14:paraId="558298CE" w14:textId="77777777" w:rsidR="00870854" w:rsidRPr="00E91314" w:rsidRDefault="00870854" w:rsidP="00767492"/>
        </w:tc>
        <w:tc>
          <w:tcPr>
            <w:tcW w:w="483" w:type="pct"/>
          </w:tcPr>
          <w:p w14:paraId="0E2CFFD0" w14:textId="77777777" w:rsidR="00870854" w:rsidRPr="00E91314" w:rsidRDefault="00870854" w:rsidP="00767492"/>
        </w:tc>
      </w:tr>
      <w:tr w:rsidR="00870854" w:rsidRPr="00E91314" w14:paraId="594BF64E" w14:textId="77777777" w:rsidTr="00C53A3A">
        <w:tc>
          <w:tcPr>
            <w:tcW w:w="455" w:type="pct"/>
            <w:vAlign w:val="center"/>
          </w:tcPr>
          <w:p w14:paraId="1A6FCB9F" w14:textId="77777777" w:rsidR="00870854" w:rsidRPr="00E91314" w:rsidRDefault="00870854" w:rsidP="00767492">
            <w:r w:rsidRPr="00E91314">
              <w:t xml:space="preserve">KV </w:t>
            </w:r>
            <w:proofErr w:type="spellStart"/>
            <w:r w:rsidRPr="00E91314">
              <w:t>Malltyp</w:t>
            </w:r>
            <w:proofErr w:type="spellEnd"/>
          </w:p>
        </w:tc>
        <w:tc>
          <w:tcPr>
            <w:tcW w:w="449" w:type="pct"/>
            <w:vAlign w:val="center"/>
          </w:tcPr>
          <w:p w14:paraId="4DE36003" w14:textId="77777777" w:rsidR="00870854" w:rsidRPr="00E91314" w:rsidRDefault="00870854" w:rsidP="00767492">
            <w:proofErr w:type="spellStart"/>
            <w:r w:rsidRPr="00E91314">
              <w:t>Kodverk</w:t>
            </w:r>
            <w:proofErr w:type="spellEnd"/>
            <w:r w:rsidRPr="00E91314">
              <w:t xml:space="preserve"> för </w:t>
            </w:r>
            <w:proofErr w:type="spellStart"/>
            <w:r w:rsidRPr="00E91314">
              <w:t>malltyp</w:t>
            </w:r>
            <w:proofErr w:type="spellEnd"/>
          </w:p>
        </w:tc>
        <w:tc>
          <w:tcPr>
            <w:tcW w:w="960" w:type="pct"/>
            <w:vAlign w:val="center"/>
          </w:tcPr>
          <w:p w14:paraId="26E73759" w14:textId="77777777" w:rsidR="00870854" w:rsidRPr="00E91314" w:rsidRDefault="00870854" w:rsidP="00767492">
            <w:proofErr w:type="spellStart"/>
            <w:r w:rsidRPr="00E91314">
              <w:t>Kodverk</w:t>
            </w:r>
            <w:proofErr w:type="spellEnd"/>
            <w:r w:rsidRPr="00E91314">
              <w:t xml:space="preserve"> saknas</w:t>
            </w:r>
          </w:p>
          <w:p w14:paraId="0F430629" w14:textId="77777777" w:rsidR="00870854" w:rsidRPr="00E91314" w:rsidRDefault="00870854" w:rsidP="00767492"/>
          <w:p w14:paraId="1950088C" w14:textId="77777777" w:rsidR="00870854" w:rsidRPr="00E91314" w:rsidRDefault="00870854" w:rsidP="00767492">
            <w:r w:rsidRPr="00E91314">
              <w:t>Exempel</w:t>
            </w:r>
          </w:p>
          <w:p w14:paraId="2E64986F" w14:textId="77777777" w:rsidR="00870854" w:rsidRPr="00E91314" w:rsidRDefault="00870854" w:rsidP="00767492">
            <w:r w:rsidRPr="00E91314">
              <w:t>Mödrahälsovårdsjournal 1 - MHV1</w:t>
            </w:r>
          </w:p>
        </w:tc>
        <w:tc>
          <w:tcPr>
            <w:tcW w:w="742" w:type="pct"/>
          </w:tcPr>
          <w:p w14:paraId="6438AF4B" w14:textId="77777777" w:rsidR="00870854" w:rsidRPr="00E91314" w:rsidRDefault="00870854" w:rsidP="00767492"/>
        </w:tc>
        <w:tc>
          <w:tcPr>
            <w:tcW w:w="424" w:type="pct"/>
          </w:tcPr>
          <w:p w14:paraId="6DA9A955" w14:textId="77777777" w:rsidR="00870854" w:rsidRPr="00E91314" w:rsidRDefault="00870854" w:rsidP="00767492"/>
        </w:tc>
        <w:tc>
          <w:tcPr>
            <w:tcW w:w="534" w:type="pct"/>
          </w:tcPr>
          <w:p w14:paraId="20D220F6" w14:textId="77777777" w:rsidR="00870854" w:rsidRPr="00E91314" w:rsidRDefault="00870854" w:rsidP="00767492"/>
        </w:tc>
        <w:tc>
          <w:tcPr>
            <w:tcW w:w="609" w:type="pct"/>
          </w:tcPr>
          <w:p w14:paraId="3847333E" w14:textId="77777777" w:rsidR="00870854" w:rsidRPr="00E91314" w:rsidRDefault="00870854" w:rsidP="00767492"/>
        </w:tc>
        <w:tc>
          <w:tcPr>
            <w:tcW w:w="344" w:type="pct"/>
          </w:tcPr>
          <w:p w14:paraId="1E859C01" w14:textId="77777777" w:rsidR="00870854" w:rsidRPr="00E91314" w:rsidRDefault="00870854" w:rsidP="00767492"/>
        </w:tc>
        <w:tc>
          <w:tcPr>
            <w:tcW w:w="483" w:type="pct"/>
          </w:tcPr>
          <w:p w14:paraId="06BE9AF9" w14:textId="77777777" w:rsidR="00870854" w:rsidRPr="00E91314" w:rsidRDefault="00870854" w:rsidP="00767492"/>
        </w:tc>
      </w:tr>
      <w:tr w:rsidR="00870854" w:rsidRPr="00E91314" w14:paraId="0140FDCE" w14:textId="77777777" w:rsidTr="00C53A3A">
        <w:tc>
          <w:tcPr>
            <w:tcW w:w="455" w:type="pct"/>
            <w:vAlign w:val="center"/>
          </w:tcPr>
          <w:p w14:paraId="523502D9" w14:textId="77777777" w:rsidR="00870854" w:rsidRPr="00E91314" w:rsidRDefault="00870854" w:rsidP="00767492">
            <w:r w:rsidRPr="00E91314">
              <w:t>KV Språk</w:t>
            </w:r>
          </w:p>
        </w:tc>
        <w:tc>
          <w:tcPr>
            <w:tcW w:w="449" w:type="pct"/>
            <w:vAlign w:val="center"/>
          </w:tcPr>
          <w:p w14:paraId="56BB29FA" w14:textId="77777777" w:rsidR="00870854" w:rsidRPr="00E91314" w:rsidRDefault="00870854" w:rsidP="00767492">
            <w:proofErr w:type="spellStart"/>
            <w:r w:rsidRPr="00E91314">
              <w:t>Kodverk</w:t>
            </w:r>
            <w:proofErr w:type="spellEnd"/>
            <w:r w:rsidRPr="00E91314">
              <w:t xml:space="preserve"> för formulärspråk.</w:t>
            </w:r>
          </w:p>
        </w:tc>
        <w:tc>
          <w:tcPr>
            <w:tcW w:w="960" w:type="pct"/>
            <w:vAlign w:val="center"/>
          </w:tcPr>
          <w:p w14:paraId="65465248" w14:textId="77777777" w:rsidR="00870854" w:rsidRPr="00E91314" w:rsidRDefault="00870854" w:rsidP="00767492"/>
        </w:tc>
        <w:tc>
          <w:tcPr>
            <w:tcW w:w="742" w:type="pct"/>
          </w:tcPr>
          <w:p w14:paraId="55CF74AA" w14:textId="77777777" w:rsidR="00870854" w:rsidRPr="00E91314" w:rsidRDefault="00870854" w:rsidP="00767492"/>
        </w:tc>
        <w:tc>
          <w:tcPr>
            <w:tcW w:w="424" w:type="pct"/>
          </w:tcPr>
          <w:p w14:paraId="12BB75CD" w14:textId="77777777" w:rsidR="00870854" w:rsidRPr="00E91314" w:rsidRDefault="00870854" w:rsidP="00767492">
            <w:proofErr w:type="spellStart"/>
            <w:r w:rsidRPr="00E91314">
              <w:t>CeHis</w:t>
            </w:r>
            <w:proofErr w:type="spellEnd"/>
          </w:p>
        </w:tc>
        <w:tc>
          <w:tcPr>
            <w:tcW w:w="534" w:type="pct"/>
          </w:tcPr>
          <w:p w14:paraId="3CA2FD5C" w14:textId="77777777" w:rsidR="00870854" w:rsidRPr="00E91314" w:rsidRDefault="00870854" w:rsidP="00767492">
            <w:pPr>
              <w:rPr>
                <w:szCs w:val="20"/>
              </w:rPr>
            </w:pPr>
            <w:r w:rsidRPr="00E91314">
              <w:rPr>
                <w:szCs w:val="20"/>
              </w:rPr>
              <w:t>1.2.752.129.2.2.1.9</w:t>
            </w:r>
          </w:p>
          <w:p w14:paraId="53DE7BA0" w14:textId="77777777" w:rsidR="00870854" w:rsidRPr="00E91314" w:rsidRDefault="00870854" w:rsidP="00767492">
            <w:pPr>
              <w:rPr>
                <w:szCs w:val="20"/>
              </w:rPr>
            </w:pPr>
          </w:p>
        </w:tc>
        <w:tc>
          <w:tcPr>
            <w:tcW w:w="609" w:type="pct"/>
          </w:tcPr>
          <w:p w14:paraId="193994BA" w14:textId="77777777" w:rsidR="00870854" w:rsidRPr="00E91314" w:rsidRDefault="00870854" w:rsidP="00767492">
            <w:pPr>
              <w:rPr>
                <w:szCs w:val="20"/>
              </w:rPr>
            </w:pPr>
            <w:r w:rsidRPr="00E91314">
              <w:rPr>
                <w:szCs w:val="20"/>
              </w:rPr>
              <w:t>Sveriges Kommuner och Landsting</w:t>
            </w:r>
          </w:p>
          <w:p w14:paraId="510B50C0" w14:textId="77777777" w:rsidR="00870854" w:rsidRPr="00E91314" w:rsidRDefault="00870854" w:rsidP="00767492">
            <w:pPr>
              <w:rPr>
                <w:szCs w:val="20"/>
              </w:rPr>
            </w:pPr>
          </w:p>
        </w:tc>
        <w:tc>
          <w:tcPr>
            <w:tcW w:w="344" w:type="pct"/>
          </w:tcPr>
          <w:p w14:paraId="3A25C3E5" w14:textId="77777777" w:rsidR="00870854" w:rsidRPr="00E91314" w:rsidRDefault="00870854" w:rsidP="00767492"/>
        </w:tc>
        <w:tc>
          <w:tcPr>
            <w:tcW w:w="483" w:type="pct"/>
          </w:tcPr>
          <w:p w14:paraId="55D9027B" w14:textId="77777777" w:rsidR="00870854" w:rsidRPr="00E91314" w:rsidRDefault="00870854" w:rsidP="00767492"/>
        </w:tc>
      </w:tr>
      <w:tr w:rsidR="00870854" w:rsidRPr="00E91314" w14:paraId="1015CE5E" w14:textId="77777777" w:rsidTr="00C53A3A">
        <w:tc>
          <w:tcPr>
            <w:tcW w:w="455" w:type="pct"/>
            <w:vAlign w:val="center"/>
          </w:tcPr>
          <w:p w14:paraId="35558880" w14:textId="77777777" w:rsidR="00870854" w:rsidRPr="00E91314" w:rsidRDefault="004E2086" w:rsidP="00767492">
            <w:r>
              <w:t xml:space="preserve">KV </w:t>
            </w:r>
            <w:proofErr w:type="spellStart"/>
            <w:r>
              <w:t>Inmatnings</w:t>
            </w:r>
            <w:r w:rsidR="00870854" w:rsidRPr="00E91314">
              <w:t>typ</w:t>
            </w:r>
            <w:proofErr w:type="spellEnd"/>
          </w:p>
        </w:tc>
        <w:tc>
          <w:tcPr>
            <w:tcW w:w="449" w:type="pct"/>
            <w:vAlign w:val="center"/>
          </w:tcPr>
          <w:p w14:paraId="2D6266FA" w14:textId="77777777" w:rsidR="00870854" w:rsidRPr="00E91314" w:rsidRDefault="00870854" w:rsidP="00767492">
            <w:proofErr w:type="spellStart"/>
            <w:r w:rsidRPr="00E91314">
              <w:t>Kodverk</w:t>
            </w:r>
            <w:proofErr w:type="spellEnd"/>
            <w:r w:rsidRPr="00E91314">
              <w:t xml:space="preserve"> för </w:t>
            </w:r>
            <w:proofErr w:type="spellStart"/>
            <w:r w:rsidRPr="00E91314">
              <w:t>inmatningstyp</w:t>
            </w:r>
            <w:proofErr w:type="spellEnd"/>
          </w:p>
        </w:tc>
        <w:tc>
          <w:tcPr>
            <w:tcW w:w="960" w:type="pct"/>
            <w:vAlign w:val="center"/>
          </w:tcPr>
          <w:p w14:paraId="331546F2" w14:textId="77777777" w:rsidR="00870854" w:rsidRPr="00E91314" w:rsidRDefault="00870854" w:rsidP="00767492">
            <w:r w:rsidRPr="00E91314">
              <w:t>Följande typer stödjs.</w:t>
            </w:r>
          </w:p>
          <w:p w14:paraId="524F83FF" w14:textId="77777777" w:rsidR="00870854" w:rsidRPr="00E91314" w:rsidRDefault="00870854" w:rsidP="00767492">
            <w:r w:rsidRPr="00E91314">
              <w:t>Inmatning kan vara av följande huvudtyper:</w:t>
            </w:r>
          </w:p>
          <w:p w14:paraId="4F87BA2B" w14:textId="77777777" w:rsidR="00870854" w:rsidRPr="00E91314" w:rsidRDefault="00870854" w:rsidP="00767492">
            <w:r w:rsidRPr="00E91314">
              <w:t>Enkelvärde</w:t>
            </w:r>
          </w:p>
          <w:p w14:paraId="24FDF4C4" w14:textId="77777777" w:rsidR="00870854" w:rsidRPr="00E91314" w:rsidRDefault="00870854" w:rsidP="00767492">
            <w:r w:rsidRPr="00E91314">
              <w:t>Multivärde</w:t>
            </w:r>
          </w:p>
          <w:p w14:paraId="3DA3C152" w14:textId="77777777" w:rsidR="00870854" w:rsidRPr="00E91314" w:rsidRDefault="00870854" w:rsidP="00767492">
            <w:r w:rsidRPr="00E91314">
              <w:t xml:space="preserve">Fritext </w:t>
            </w:r>
          </w:p>
          <w:p w14:paraId="4E3C3085" w14:textId="77777777" w:rsidR="00870854" w:rsidRPr="00E91314" w:rsidRDefault="00870854" w:rsidP="00767492">
            <w:r w:rsidRPr="00E91314">
              <w:t>Exempel på inmatningstyper:</w:t>
            </w:r>
          </w:p>
          <w:p w14:paraId="761E2DF6" w14:textId="77777777" w:rsidR="00870854" w:rsidRDefault="00706EFB" w:rsidP="00767492">
            <w:pPr>
              <w:rPr>
                <w:lang w:val="en-US"/>
              </w:rPr>
            </w:pPr>
            <w:r>
              <w:rPr>
                <w:lang w:val="en-US"/>
              </w:rPr>
              <w:t>T</w:t>
            </w:r>
            <w:r w:rsidR="00870854" w:rsidRPr="00E963D8">
              <w:rPr>
                <w:lang w:val="en-US"/>
              </w:rPr>
              <w:t>ext</w:t>
            </w:r>
          </w:p>
          <w:p w14:paraId="7ED639CA" w14:textId="77777777" w:rsidR="00706EFB" w:rsidRPr="00E963D8" w:rsidRDefault="00706EFB" w:rsidP="00767492">
            <w:pPr>
              <w:rPr>
                <w:lang w:val="en-US"/>
              </w:rPr>
            </w:pPr>
            <w:proofErr w:type="spellStart"/>
            <w:proofErr w:type="gramStart"/>
            <w:r>
              <w:rPr>
                <w:lang w:val="en-US"/>
              </w:rPr>
              <w:lastRenderedPageBreak/>
              <w:t>textarea</w:t>
            </w:r>
            <w:proofErr w:type="spellEnd"/>
            <w:proofErr w:type="gramEnd"/>
          </w:p>
          <w:p w14:paraId="7B73EB4C" w14:textId="77777777" w:rsidR="00870854" w:rsidRPr="00E963D8" w:rsidRDefault="00870854" w:rsidP="00767492">
            <w:pPr>
              <w:rPr>
                <w:lang w:val="en-US"/>
              </w:rPr>
            </w:pPr>
            <w:r w:rsidRPr="00E963D8">
              <w:rPr>
                <w:lang w:val="en-US"/>
              </w:rPr>
              <w:t>Checkbox</w:t>
            </w:r>
          </w:p>
          <w:p w14:paraId="2916B8A0" w14:textId="77777777" w:rsidR="00870854" w:rsidRDefault="00F8363B" w:rsidP="00767492">
            <w:pPr>
              <w:rPr>
                <w:lang w:val="en-US"/>
              </w:rPr>
            </w:pPr>
            <w:r>
              <w:rPr>
                <w:lang w:val="en-US"/>
              </w:rPr>
              <w:t>Radio</w:t>
            </w:r>
          </w:p>
          <w:p w14:paraId="67B588E5" w14:textId="77777777" w:rsidR="00F8363B" w:rsidRDefault="00F8363B" w:rsidP="00767492">
            <w:pPr>
              <w:rPr>
                <w:lang w:val="en-US"/>
              </w:rPr>
            </w:pPr>
            <w:r>
              <w:rPr>
                <w:lang w:val="en-US"/>
              </w:rPr>
              <w:t>Select</w:t>
            </w:r>
          </w:p>
          <w:p w14:paraId="3A51B0ED" w14:textId="77777777" w:rsidR="00F8363B" w:rsidRPr="00E963D8" w:rsidRDefault="00F8363B" w:rsidP="00767492">
            <w:pPr>
              <w:rPr>
                <w:lang w:val="en-US"/>
              </w:rPr>
            </w:pPr>
            <w:proofErr w:type="spellStart"/>
            <w:r>
              <w:rPr>
                <w:lang w:val="en-US"/>
              </w:rPr>
              <w:t>SelectMultiple</w:t>
            </w:r>
            <w:proofErr w:type="spellEnd"/>
          </w:p>
          <w:p w14:paraId="6AFD57FA" w14:textId="77777777" w:rsidR="00870854" w:rsidRPr="00E963D8" w:rsidRDefault="00870854" w:rsidP="00767492">
            <w:pPr>
              <w:rPr>
                <w:lang w:val="en-US"/>
              </w:rPr>
            </w:pPr>
            <w:r w:rsidRPr="00E963D8">
              <w:rPr>
                <w:lang w:val="en-US"/>
              </w:rPr>
              <w:t>Number</w:t>
            </w:r>
          </w:p>
          <w:p w14:paraId="1424F088" w14:textId="77777777" w:rsidR="00870854" w:rsidRPr="00E963D8" w:rsidRDefault="00870854" w:rsidP="00767492">
            <w:pPr>
              <w:rPr>
                <w:lang w:val="en-US"/>
              </w:rPr>
            </w:pPr>
            <w:r w:rsidRPr="00E963D8">
              <w:rPr>
                <w:lang w:val="en-US"/>
              </w:rPr>
              <w:t>URL</w:t>
            </w:r>
          </w:p>
          <w:p w14:paraId="682C5BA8" w14:textId="77777777" w:rsidR="00870854" w:rsidRPr="00E963D8" w:rsidRDefault="00870854" w:rsidP="00767492">
            <w:pPr>
              <w:rPr>
                <w:lang w:val="en-US"/>
              </w:rPr>
            </w:pPr>
            <w:r w:rsidRPr="00E963D8">
              <w:rPr>
                <w:lang w:val="en-US"/>
              </w:rPr>
              <w:t>Date and time</w:t>
            </w:r>
          </w:p>
          <w:p w14:paraId="08C53C76" w14:textId="77777777" w:rsidR="00870854" w:rsidRPr="00E963D8" w:rsidRDefault="00870854" w:rsidP="00767492">
            <w:pPr>
              <w:rPr>
                <w:lang w:val="en-US"/>
              </w:rPr>
            </w:pPr>
            <w:r w:rsidRPr="00E963D8">
              <w:rPr>
                <w:lang w:val="en-US"/>
              </w:rPr>
              <w:t>Date</w:t>
            </w:r>
          </w:p>
          <w:p w14:paraId="11AD3B15" w14:textId="77777777" w:rsidR="00870854" w:rsidRPr="00E963D8" w:rsidRDefault="00870854" w:rsidP="00767492">
            <w:pPr>
              <w:rPr>
                <w:lang w:val="en-US"/>
              </w:rPr>
            </w:pPr>
            <w:r w:rsidRPr="00E963D8">
              <w:rPr>
                <w:lang w:val="en-US"/>
              </w:rPr>
              <w:t>Month</w:t>
            </w:r>
          </w:p>
          <w:p w14:paraId="3DC061A8" w14:textId="77777777" w:rsidR="00870854" w:rsidRPr="00E963D8" w:rsidRDefault="00870854" w:rsidP="00767492">
            <w:pPr>
              <w:rPr>
                <w:lang w:val="en-US"/>
              </w:rPr>
            </w:pPr>
            <w:r w:rsidRPr="00E963D8">
              <w:rPr>
                <w:lang w:val="en-US"/>
              </w:rPr>
              <w:t>Week</w:t>
            </w:r>
          </w:p>
          <w:p w14:paraId="186F3962" w14:textId="77777777" w:rsidR="00870854" w:rsidRPr="00E963D8" w:rsidRDefault="00870854" w:rsidP="00767492">
            <w:pPr>
              <w:rPr>
                <w:lang w:val="en-US"/>
              </w:rPr>
            </w:pPr>
            <w:r w:rsidRPr="00E963D8">
              <w:rPr>
                <w:lang w:val="en-US"/>
              </w:rPr>
              <w:t>Time</w:t>
            </w:r>
          </w:p>
          <w:p w14:paraId="7DF925C9" w14:textId="77777777" w:rsidR="00870854" w:rsidRPr="00E963D8" w:rsidRDefault="00870854" w:rsidP="00767492">
            <w:pPr>
              <w:rPr>
                <w:lang w:val="en-US"/>
              </w:rPr>
            </w:pPr>
            <w:r w:rsidRPr="00E963D8">
              <w:rPr>
                <w:lang w:val="en-US"/>
              </w:rPr>
              <w:t>Local date and time</w:t>
            </w:r>
          </w:p>
          <w:p w14:paraId="5A2B9145" w14:textId="77777777" w:rsidR="00870854" w:rsidRDefault="00870854" w:rsidP="00767492">
            <w:pPr>
              <w:rPr>
                <w:lang w:val="en-US"/>
              </w:rPr>
            </w:pPr>
            <w:r w:rsidRPr="00E963D8">
              <w:rPr>
                <w:lang w:val="en-US"/>
              </w:rPr>
              <w:t>Range</w:t>
            </w:r>
          </w:p>
          <w:p w14:paraId="5470EAA4" w14:textId="77777777" w:rsidR="000A0069" w:rsidRPr="00875C03" w:rsidRDefault="000A0069" w:rsidP="00767492">
            <w:pPr>
              <w:rPr>
                <w:lang w:val="en-US"/>
              </w:rPr>
            </w:pPr>
            <w:r>
              <w:rPr>
                <w:lang w:val="en-US"/>
              </w:rPr>
              <w:t>Image</w:t>
            </w:r>
          </w:p>
        </w:tc>
        <w:tc>
          <w:tcPr>
            <w:tcW w:w="742" w:type="pct"/>
          </w:tcPr>
          <w:p w14:paraId="0AE688F9" w14:textId="77777777" w:rsidR="00870854" w:rsidRPr="00E91314" w:rsidRDefault="00870854" w:rsidP="00767492"/>
        </w:tc>
        <w:tc>
          <w:tcPr>
            <w:tcW w:w="424" w:type="pct"/>
          </w:tcPr>
          <w:p w14:paraId="49216171" w14:textId="77777777" w:rsidR="00870854" w:rsidRPr="00E91314" w:rsidRDefault="00870854" w:rsidP="00767492">
            <w:r w:rsidRPr="00E91314">
              <w:t>W3C *</w:t>
            </w:r>
          </w:p>
        </w:tc>
        <w:tc>
          <w:tcPr>
            <w:tcW w:w="534" w:type="pct"/>
          </w:tcPr>
          <w:p w14:paraId="20A4139B" w14:textId="77777777" w:rsidR="00870854" w:rsidRPr="00E91314" w:rsidRDefault="00870854" w:rsidP="00767492">
            <w:r w:rsidRPr="00E91314">
              <w:t>Version HTML5</w:t>
            </w:r>
          </w:p>
        </w:tc>
        <w:tc>
          <w:tcPr>
            <w:tcW w:w="609" w:type="pct"/>
          </w:tcPr>
          <w:p w14:paraId="5190D5D5" w14:textId="77777777" w:rsidR="00870854" w:rsidRPr="00E91314" w:rsidRDefault="00870854" w:rsidP="00767492">
            <w:r w:rsidRPr="00E91314">
              <w:t>W3C *</w:t>
            </w:r>
          </w:p>
        </w:tc>
        <w:tc>
          <w:tcPr>
            <w:tcW w:w="344" w:type="pct"/>
          </w:tcPr>
          <w:p w14:paraId="3C6832E2" w14:textId="77777777" w:rsidR="00870854" w:rsidRPr="00E91314" w:rsidRDefault="00870854" w:rsidP="00767492"/>
        </w:tc>
        <w:tc>
          <w:tcPr>
            <w:tcW w:w="483" w:type="pct"/>
          </w:tcPr>
          <w:p w14:paraId="0474CE2A" w14:textId="77777777" w:rsidR="00870854" w:rsidRPr="00E91314" w:rsidRDefault="00870854" w:rsidP="00767492"/>
        </w:tc>
      </w:tr>
      <w:tr w:rsidR="00870854" w:rsidRPr="00E91314" w14:paraId="7E62E04E" w14:textId="77777777" w:rsidTr="00C53A3A">
        <w:tc>
          <w:tcPr>
            <w:tcW w:w="455" w:type="pct"/>
            <w:vAlign w:val="center"/>
          </w:tcPr>
          <w:p w14:paraId="2F9AACF6" w14:textId="77777777" w:rsidR="00870854" w:rsidRPr="00E91314" w:rsidRDefault="00870854" w:rsidP="00767492">
            <w:r w:rsidRPr="00E91314">
              <w:lastRenderedPageBreak/>
              <w:t>KV Form Status</w:t>
            </w:r>
          </w:p>
        </w:tc>
        <w:tc>
          <w:tcPr>
            <w:tcW w:w="449" w:type="pct"/>
            <w:vAlign w:val="center"/>
          </w:tcPr>
          <w:p w14:paraId="5BEA37C7" w14:textId="77777777" w:rsidR="00870854" w:rsidRPr="00E91314" w:rsidRDefault="00870854" w:rsidP="00767492">
            <w:proofErr w:type="spellStart"/>
            <w:r w:rsidRPr="00E91314">
              <w:t>Kodverk</w:t>
            </w:r>
            <w:proofErr w:type="spellEnd"/>
            <w:r w:rsidRPr="00E91314">
              <w:t xml:space="preserve"> för </w:t>
            </w:r>
            <w:proofErr w:type="spellStart"/>
            <w:r w:rsidRPr="00E91314">
              <w:t>formuläretsstatus</w:t>
            </w:r>
            <w:proofErr w:type="spellEnd"/>
          </w:p>
        </w:tc>
        <w:tc>
          <w:tcPr>
            <w:tcW w:w="960" w:type="pct"/>
            <w:vAlign w:val="center"/>
          </w:tcPr>
          <w:p w14:paraId="436AA209" w14:textId="77777777" w:rsidR="00870854" w:rsidRPr="00E91314" w:rsidRDefault="00870854" w:rsidP="00767492">
            <w:proofErr w:type="spellStart"/>
            <w:r w:rsidRPr="00E91314">
              <w:t>COMPLETED</w:t>
            </w:r>
            <w:proofErr w:type="spellEnd"/>
            <w:r w:rsidRPr="00E91314">
              <w:t xml:space="preserve"> = Skickat</w:t>
            </w:r>
          </w:p>
          <w:p w14:paraId="6CD71DD1" w14:textId="77777777" w:rsidR="00870854" w:rsidRPr="00E91314" w:rsidRDefault="00870854" w:rsidP="00767492">
            <w:proofErr w:type="spellStart"/>
            <w:r w:rsidRPr="00E91314">
              <w:t>ONGOING</w:t>
            </w:r>
            <w:proofErr w:type="spellEnd"/>
            <w:r w:rsidRPr="00E91314">
              <w:t xml:space="preserve"> = Pågående, svar har temporärsparats</w:t>
            </w:r>
          </w:p>
          <w:p w14:paraId="139FC002" w14:textId="77777777" w:rsidR="00870854" w:rsidRPr="00E91314" w:rsidRDefault="00870854" w:rsidP="00767492">
            <w:proofErr w:type="spellStart"/>
            <w:r w:rsidRPr="00E91314">
              <w:lastRenderedPageBreak/>
              <w:t>PENDING_COMPLETION</w:t>
            </w:r>
            <w:proofErr w:type="spellEnd"/>
            <w:r w:rsidRPr="00E91314">
              <w:t xml:space="preserve"> = Pågående, </w:t>
            </w:r>
            <w:proofErr w:type="spellStart"/>
            <w:r w:rsidRPr="00E91314">
              <w:t>svarr</w:t>
            </w:r>
            <w:proofErr w:type="spellEnd"/>
            <w:r w:rsidRPr="00E91314">
              <w:t xml:space="preserve"> har temporärsparats. Alla frågor är </w:t>
            </w:r>
            <w:proofErr w:type="gramStart"/>
            <w:r w:rsidRPr="00E91314">
              <w:t>bes     varade</w:t>
            </w:r>
            <w:proofErr w:type="gramEnd"/>
            <w:r w:rsidRPr="00E91314">
              <w:t xml:space="preserve"> (färdigt ej skickat).</w:t>
            </w:r>
          </w:p>
        </w:tc>
        <w:tc>
          <w:tcPr>
            <w:tcW w:w="742" w:type="pct"/>
          </w:tcPr>
          <w:p w14:paraId="7295C18C" w14:textId="77777777" w:rsidR="00870854" w:rsidRPr="00E91314" w:rsidRDefault="00870854" w:rsidP="00767492"/>
        </w:tc>
        <w:tc>
          <w:tcPr>
            <w:tcW w:w="424" w:type="pct"/>
          </w:tcPr>
          <w:p w14:paraId="762F1A3B" w14:textId="77777777" w:rsidR="00870854" w:rsidRPr="00E91314" w:rsidRDefault="00870854" w:rsidP="00767492"/>
        </w:tc>
        <w:tc>
          <w:tcPr>
            <w:tcW w:w="534" w:type="pct"/>
          </w:tcPr>
          <w:p w14:paraId="080E4BBD" w14:textId="77777777" w:rsidR="00870854" w:rsidRPr="00E91314" w:rsidRDefault="00870854" w:rsidP="00767492"/>
        </w:tc>
        <w:tc>
          <w:tcPr>
            <w:tcW w:w="609" w:type="pct"/>
          </w:tcPr>
          <w:p w14:paraId="277C4058" w14:textId="77777777" w:rsidR="00870854" w:rsidRPr="00E91314" w:rsidRDefault="00870854" w:rsidP="00767492"/>
        </w:tc>
        <w:tc>
          <w:tcPr>
            <w:tcW w:w="344" w:type="pct"/>
          </w:tcPr>
          <w:p w14:paraId="64BD29A9" w14:textId="77777777" w:rsidR="00870854" w:rsidRPr="00E91314" w:rsidRDefault="00870854" w:rsidP="00767492"/>
        </w:tc>
        <w:tc>
          <w:tcPr>
            <w:tcW w:w="483" w:type="pct"/>
          </w:tcPr>
          <w:p w14:paraId="47F4335A" w14:textId="77777777" w:rsidR="00870854" w:rsidRPr="00E91314" w:rsidRDefault="00870854" w:rsidP="00767492"/>
        </w:tc>
      </w:tr>
      <w:tr w:rsidR="00870854" w:rsidRPr="00E91314" w14:paraId="55D5C1BA" w14:textId="77777777" w:rsidTr="00C53A3A">
        <w:tc>
          <w:tcPr>
            <w:tcW w:w="455" w:type="pct"/>
            <w:vAlign w:val="center"/>
          </w:tcPr>
          <w:p w14:paraId="3243FDA8" w14:textId="77777777" w:rsidR="00870854" w:rsidRPr="00E91314" w:rsidRDefault="00870854" w:rsidP="00767492">
            <w:r w:rsidRPr="00E91314">
              <w:lastRenderedPageBreak/>
              <w:t xml:space="preserve">KV </w:t>
            </w:r>
            <w:proofErr w:type="spellStart"/>
            <w:r w:rsidRPr="00E91314">
              <w:t>Statuskod</w:t>
            </w:r>
            <w:proofErr w:type="spellEnd"/>
          </w:p>
        </w:tc>
        <w:tc>
          <w:tcPr>
            <w:tcW w:w="449" w:type="pct"/>
            <w:vAlign w:val="center"/>
          </w:tcPr>
          <w:p w14:paraId="7566F077" w14:textId="77777777" w:rsidR="00870854" w:rsidRPr="00E91314" w:rsidRDefault="00870854" w:rsidP="00767492">
            <w:proofErr w:type="spellStart"/>
            <w:r w:rsidRPr="00E91314">
              <w:t>Kodverk</w:t>
            </w:r>
            <w:proofErr w:type="spellEnd"/>
            <w:r w:rsidRPr="00E91314">
              <w:t xml:space="preserve"> för logisk </w:t>
            </w:r>
            <w:proofErr w:type="spellStart"/>
            <w:r w:rsidRPr="00E91314">
              <w:t>felhantering</w:t>
            </w:r>
            <w:proofErr w:type="spellEnd"/>
          </w:p>
        </w:tc>
        <w:tc>
          <w:tcPr>
            <w:tcW w:w="960" w:type="pct"/>
            <w:vAlign w:val="center"/>
          </w:tcPr>
          <w:p w14:paraId="09240EA7" w14:textId="77777777" w:rsidR="00870854" w:rsidRPr="00E91314" w:rsidRDefault="00870854" w:rsidP="00767492">
            <w:r w:rsidRPr="00E91314">
              <w:t>OK - Transaktion utförd</w:t>
            </w:r>
          </w:p>
          <w:p w14:paraId="4752D53D" w14:textId="77777777" w:rsidR="00870854" w:rsidRPr="00E91314" w:rsidRDefault="00870854" w:rsidP="00767492">
            <w:r w:rsidRPr="00E91314">
              <w:t>INFO - Transaktion utförd med kommentar.</w:t>
            </w:r>
          </w:p>
          <w:p w14:paraId="4FCB6452" w14:textId="77777777" w:rsidR="00870854" w:rsidRPr="00E91314" w:rsidRDefault="00870854" w:rsidP="00767492">
            <w:proofErr w:type="spellStart"/>
            <w:r w:rsidRPr="00E91314">
              <w:t>ERROR</w:t>
            </w:r>
            <w:proofErr w:type="spellEnd"/>
            <w:r w:rsidRPr="00E91314">
              <w:t xml:space="preserve"> - Transaktion </w:t>
            </w:r>
            <w:proofErr w:type="gramStart"/>
            <w:r w:rsidRPr="00E91314">
              <w:t>ej</w:t>
            </w:r>
            <w:proofErr w:type="gramEnd"/>
            <w:r w:rsidRPr="00E91314">
              <w:t xml:space="preserve"> genomförd</w:t>
            </w:r>
          </w:p>
        </w:tc>
        <w:tc>
          <w:tcPr>
            <w:tcW w:w="742" w:type="pct"/>
          </w:tcPr>
          <w:p w14:paraId="48D46B7D" w14:textId="77777777" w:rsidR="00870854" w:rsidRPr="00E91314" w:rsidRDefault="00870854" w:rsidP="00767492"/>
        </w:tc>
        <w:tc>
          <w:tcPr>
            <w:tcW w:w="424" w:type="pct"/>
          </w:tcPr>
          <w:p w14:paraId="182C821D" w14:textId="77777777" w:rsidR="00870854" w:rsidRPr="00E91314" w:rsidRDefault="00870854" w:rsidP="00767492"/>
        </w:tc>
        <w:tc>
          <w:tcPr>
            <w:tcW w:w="534" w:type="pct"/>
          </w:tcPr>
          <w:p w14:paraId="7E8854FE" w14:textId="77777777" w:rsidR="00870854" w:rsidRPr="00E91314" w:rsidRDefault="00870854" w:rsidP="00767492"/>
        </w:tc>
        <w:tc>
          <w:tcPr>
            <w:tcW w:w="609" w:type="pct"/>
          </w:tcPr>
          <w:p w14:paraId="4F3198E5" w14:textId="77777777" w:rsidR="00870854" w:rsidRPr="00E91314" w:rsidRDefault="00870854" w:rsidP="00767492"/>
        </w:tc>
        <w:tc>
          <w:tcPr>
            <w:tcW w:w="344" w:type="pct"/>
          </w:tcPr>
          <w:p w14:paraId="3CC37683" w14:textId="77777777" w:rsidR="00870854" w:rsidRPr="00E91314" w:rsidRDefault="00870854" w:rsidP="00767492"/>
        </w:tc>
        <w:tc>
          <w:tcPr>
            <w:tcW w:w="483" w:type="pct"/>
          </w:tcPr>
          <w:p w14:paraId="31A659F4" w14:textId="77777777" w:rsidR="00870854" w:rsidRPr="00E91314" w:rsidRDefault="00870854" w:rsidP="00767492"/>
        </w:tc>
      </w:tr>
      <w:tr w:rsidR="00870854" w:rsidRPr="00E91314" w14:paraId="6B2FB8CC" w14:textId="77777777" w:rsidTr="00C53A3A">
        <w:tc>
          <w:tcPr>
            <w:tcW w:w="455" w:type="pct"/>
            <w:vAlign w:val="center"/>
          </w:tcPr>
          <w:p w14:paraId="0475DF7B" w14:textId="77777777" w:rsidR="00870854" w:rsidRPr="00E91314" w:rsidRDefault="00870854" w:rsidP="00C53A3A">
            <w:r w:rsidRPr="00E91314">
              <w:t>KV enhet</w:t>
            </w:r>
          </w:p>
        </w:tc>
        <w:tc>
          <w:tcPr>
            <w:tcW w:w="449" w:type="pct"/>
            <w:vAlign w:val="center"/>
          </w:tcPr>
          <w:p w14:paraId="390B1C2B" w14:textId="77777777" w:rsidR="00870854" w:rsidRPr="00E91314" w:rsidRDefault="00870854" w:rsidP="00C53A3A">
            <w:pPr>
              <w:spacing w:after="0"/>
            </w:pPr>
            <w:proofErr w:type="spellStart"/>
            <w:r w:rsidRPr="00E91314">
              <w:t>Kodverk</w:t>
            </w:r>
            <w:proofErr w:type="spellEnd"/>
            <w:r w:rsidRPr="00E91314">
              <w:t xml:space="preserve"> för måttenheter</w:t>
            </w:r>
          </w:p>
        </w:tc>
        <w:tc>
          <w:tcPr>
            <w:tcW w:w="960" w:type="pct"/>
            <w:vAlign w:val="center"/>
          </w:tcPr>
          <w:p w14:paraId="7A447715" w14:textId="77777777" w:rsidR="00870854" w:rsidRPr="00E91314" w:rsidRDefault="00870854" w:rsidP="00C53A3A">
            <w:r w:rsidRPr="00E91314">
              <w:t>Grundenheter samt härledda SI-enheter beskrivs med dess beteckning.</w:t>
            </w:r>
          </w:p>
          <w:p w14:paraId="2F995C30" w14:textId="77777777" w:rsidR="00870854" w:rsidRPr="00E91314" w:rsidRDefault="00870854" w:rsidP="00C53A3A">
            <w:r w:rsidRPr="00E91314">
              <w:t xml:space="preserve">T.ex. km, m, cm, kg, mm Hg </w:t>
            </w:r>
            <w:proofErr w:type="spellStart"/>
            <w:r w:rsidRPr="00E91314">
              <w:t>etc</w:t>
            </w:r>
            <w:proofErr w:type="spellEnd"/>
          </w:p>
        </w:tc>
        <w:tc>
          <w:tcPr>
            <w:tcW w:w="742" w:type="pct"/>
          </w:tcPr>
          <w:p w14:paraId="29726525" w14:textId="77777777" w:rsidR="00870854" w:rsidRPr="00E91314" w:rsidRDefault="00870854" w:rsidP="00C53A3A">
            <w:pPr>
              <w:spacing w:after="0"/>
            </w:pPr>
            <w:r w:rsidRPr="00E91314">
              <w:t xml:space="preserve">Måttenheter enligt SI-systemet. </w:t>
            </w:r>
            <w:proofErr w:type="spellStart"/>
            <w:r w:rsidRPr="00E91314">
              <w:t>SWEDAC</w:t>
            </w:r>
            <w:proofErr w:type="spellEnd"/>
            <w:r w:rsidRPr="00E91314">
              <w:t xml:space="preserve"> (STAFS 2009:26)</w:t>
            </w:r>
          </w:p>
        </w:tc>
        <w:tc>
          <w:tcPr>
            <w:tcW w:w="424" w:type="pct"/>
          </w:tcPr>
          <w:p w14:paraId="249F0FC3" w14:textId="77777777" w:rsidR="00870854" w:rsidRPr="00E91314" w:rsidRDefault="00870854" w:rsidP="00C53A3A">
            <w:pPr>
              <w:spacing w:after="0"/>
            </w:pPr>
          </w:p>
        </w:tc>
        <w:tc>
          <w:tcPr>
            <w:tcW w:w="534" w:type="pct"/>
          </w:tcPr>
          <w:p w14:paraId="052C8515" w14:textId="77777777" w:rsidR="00870854" w:rsidRPr="00E91314" w:rsidRDefault="00870854" w:rsidP="00C53A3A">
            <w:pPr>
              <w:spacing w:after="0"/>
            </w:pPr>
          </w:p>
        </w:tc>
        <w:tc>
          <w:tcPr>
            <w:tcW w:w="609" w:type="pct"/>
          </w:tcPr>
          <w:p w14:paraId="17FA36EC" w14:textId="77777777" w:rsidR="00870854" w:rsidRPr="00E91314" w:rsidRDefault="00870854" w:rsidP="00C53A3A">
            <w:pPr>
              <w:spacing w:after="0"/>
            </w:pPr>
          </w:p>
        </w:tc>
        <w:tc>
          <w:tcPr>
            <w:tcW w:w="344" w:type="pct"/>
          </w:tcPr>
          <w:p w14:paraId="7519A95D" w14:textId="77777777" w:rsidR="00870854" w:rsidRPr="00E91314" w:rsidRDefault="00870854" w:rsidP="00C53A3A">
            <w:pPr>
              <w:spacing w:after="0"/>
            </w:pPr>
          </w:p>
        </w:tc>
        <w:tc>
          <w:tcPr>
            <w:tcW w:w="483" w:type="pct"/>
          </w:tcPr>
          <w:p w14:paraId="74834660" w14:textId="77777777" w:rsidR="00870854" w:rsidRPr="00E91314" w:rsidRDefault="00870854" w:rsidP="00C53A3A">
            <w:pPr>
              <w:spacing w:after="0"/>
            </w:pPr>
          </w:p>
        </w:tc>
      </w:tr>
      <w:tr w:rsidR="00B944DA" w:rsidRPr="00E91314" w14:paraId="45D21453" w14:textId="77777777" w:rsidTr="00C53A3A">
        <w:tc>
          <w:tcPr>
            <w:tcW w:w="455" w:type="pct"/>
            <w:vAlign w:val="center"/>
          </w:tcPr>
          <w:p w14:paraId="20D167EB" w14:textId="77777777" w:rsidR="00B944DA" w:rsidRPr="00E91314" w:rsidRDefault="00B944DA" w:rsidP="00C53A3A">
            <w:r w:rsidRPr="00B944DA">
              <w:t>KV Länskod</w:t>
            </w:r>
          </w:p>
        </w:tc>
        <w:tc>
          <w:tcPr>
            <w:tcW w:w="449" w:type="pct"/>
            <w:vAlign w:val="center"/>
          </w:tcPr>
          <w:p w14:paraId="1C8C54F3" w14:textId="77777777" w:rsidR="00B944DA" w:rsidRPr="00E91314" w:rsidRDefault="00B944DA" w:rsidP="00C53A3A">
            <w:pPr>
              <w:spacing w:after="0"/>
            </w:pPr>
            <w:proofErr w:type="spellStart"/>
            <w:r>
              <w:t>Kodverk</w:t>
            </w:r>
            <w:proofErr w:type="spellEnd"/>
            <w:r>
              <w:t xml:space="preserve"> för länskod</w:t>
            </w:r>
            <w:proofErr w:type="gramStart"/>
            <w:r>
              <w:t>,.</w:t>
            </w:r>
            <w:proofErr w:type="gramEnd"/>
          </w:p>
        </w:tc>
        <w:tc>
          <w:tcPr>
            <w:tcW w:w="960" w:type="pct"/>
            <w:vAlign w:val="center"/>
          </w:tcPr>
          <w:p w14:paraId="4EA3B90E" w14:textId="77777777" w:rsidR="00B944DA" w:rsidRPr="00E91314" w:rsidRDefault="00B944DA" w:rsidP="00B944DA">
            <w:proofErr w:type="spellStart"/>
            <w:r>
              <w:t>Kodverk</w:t>
            </w:r>
            <w:proofErr w:type="spellEnd"/>
            <w:r>
              <w:t xml:space="preserve"> för länskod.</w:t>
            </w:r>
            <w:r w:rsidRPr="00B944DA">
              <w:t xml:space="preserve"> </w:t>
            </w:r>
          </w:p>
        </w:tc>
        <w:tc>
          <w:tcPr>
            <w:tcW w:w="742" w:type="pct"/>
          </w:tcPr>
          <w:p w14:paraId="79FF3290" w14:textId="77777777" w:rsidR="00B944DA" w:rsidRPr="00E91314" w:rsidRDefault="00B944DA" w:rsidP="00C53A3A">
            <w:pPr>
              <w:spacing w:after="0"/>
            </w:pPr>
            <w:r>
              <w:t xml:space="preserve">Länskod enligt </w:t>
            </w:r>
            <w:r w:rsidRPr="00B944DA">
              <w:t>ISO 3166-2:SE</w:t>
            </w:r>
          </w:p>
        </w:tc>
        <w:tc>
          <w:tcPr>
            <w:tcW w:w="424" w:type="pct"/>
          </w:tcPr>
          <w:p w14:paraId="4E43AE68" w14:textId="77777777" w:rsidR="00B944DA" w:rsidRPr="00E91314" w:rsidRDefault="00B944DA" w:rsidP="00C53A3A">
            <w:pPr>
              <w:spacing w:after="0"/>
            </w:pPr>
          </w:p>
        </w:tc>
        <w:tc>
          <w:tcPr>
            <w:tcW w:w="534" w:type="pct"/>
          </w:tcPr>
          <w:p w14:paraId="15869B6F" w14:textId="77777777" w:rsidR="00B944DA" w:rsidRPr="00E91314" w:rsidRDefault="00B944DA" w:rsidP="00C53A3A">
            <w:pPr>
              <w:spacing w:after="0"/>
            </w:pPr>
          </w:p>
        </w:tc>
        <w:tc>
          <w:tcPr>
            <w:tcW w:w="609" w:type="pct"/>
          </w:tcPr>
          <w:p w14:paraId="6805A805" w14:textId="77777777" w:rsidR="00B944DA" w:rsidRPr="00E91314" w:rsidRDefault="00B944DA" w:rsidP="00C53A3A">
            <w:pPr>
              <w:spacing w:after="0"/>
            </w:pPr>
          </w:p>
        </w:tc>
        <w:tc>
          <w:tcPr>
            <w:tcW w:w="344" w:type="pct"/>
          </w:tcPr>
          <w:p w14:paraId="3C0BB896" w14:textId="77777777" w:rsidR="00B944DA" w:rsidRPr="00E91314" w:rsidRDefault="00B944DA" w:rsidP="00C53A3A">
            <w:pPr>
              <w:spacing w:after="0"/>
            </w:pPr>
          </w:p>
        </w:tc>
        <w:tc>
          <w:tcPr>
            <w:tcW w:w="483" w:type="pct"/>
          </w:tcPr>
          <w:p w14:paraId="28B51422" w14:textId="77777777" w:rsidR="00B944DA" w:rsidRPr="00E91314" w:rsidRDefault="00B944DA" w:rsidP="00C53A3A">
            <w:pPr>
              <w:spacing w:after="0"/>
            </w:pPr>
          </w:p>
        </w:tc>
      </w:tr>
      <w:tr w:rsidR="003024D9" w:rsidRPr="00E91314" w14:paraId="138C8E17" w14:textId="77777777" w:rsidTr="00C53A3A">
        <w:tc>
          <w:tcPr>
            <w:tcW w:w="455" w:type="pct"/>
            <w:vAlign w:val="center"/>
          </w:tcPr>
          <w:p w14:paraId="276281EE" w14:textId="77777777" w:rsidR="003024D9" w:rsidRPr="00B944DA" w:rsidRDefault="003024D9" w:rsidP="00C53A3A">
            <w:r>
              <w:t xml:space="preserve">KV </w:t>
            </w:r>
            <w:r>
              <w:lastRenderedPageBreak/>
              <w:t>valideringshändelse</w:t>
            </w:r>
          </w:p>
        </w:tc>
        <w:tc>
          <w:tcPr>
            <w:tcW w:w="449" w:type="pct"/>
            <w:vAlign w:val="center"/>
          </w:tcPr>
          <w:p w14:paraId="091F4FC5" w14:textId="77777777" w:rsidR="003024D9" w:rsidRDefault="003024D9" w:rsidP="00C53A3A">
            <w:pPr>
              <w:spacing w:after="0"/>
            </w:pPr>
            <w:proofErr w:type="spellStart"/>
            <w:r>
              <w:lastRenderedPageBreak/>
              <w:t>Kodverk</w:t>
            </w:r>
            <w:proofErr w:type="spellEnd"/>
            <w:r>
              <w:t xml:space="preserve"> för </w:t>
            </w:r>
            <w:r>
              <w:lastRenderedPageBreak/>
              <w:t>formulärvalideringshändelser.</w:t>
            </w:r>
          </w:p>
        </w:tc>
        <w:tc>
          <w:tcPr>
            <w:tcW w:w="960" w:type="pct"/>
            <w:vAlign w:val="center"/>
          </w:tcPr>
          <w:p w14:paraId="1143F6E9" w14:textId="77777777" w:rsidR="003024D9" w:rsidRDefault="003024D9" w:rsidP="003024D9">
            <w:pPr>
              <w:rPr>
                <w:rFonts w:eastAsia="Arial Unicode MS"/>
              </w:rPr>
            </w:pPr>
            <w:proofErr w:type="spellStart"/>
            <w:r>
              <w:rPr>
                <w:rFonts w:eastAsia="Arial Unicode MS"/>
              </w:rPr>
              <w:lastRenderedPageBreak/>
              <w:t>Gilgitga</w:t>
            </w:r>
            <w:proofErr w:type="spellEnd"/>
            <w:r>
              <w:rPr>
                <w:rFonts w:eastAsia="Arial Unicode MS"/>
              </w:rPr>
              <w:t xml:space="preserve"> värden</w:t>
            </w:r>
          </w:p>
          <w:p w14:paraId="776400EA" w14:textId="77777777" w:rsidR="003024D9" w:rsidRDefault="003024D9" w:rsidP="003024D9">
            <w:pPr>
              <w:rPr>
                <w:rFonts w:eastAsia="Arial Unicode MS"/>
              </w:rPr>
            </w:pPr>
            <w:proofErr w:type="spellStart"/>
            <w:r w:rsidRPr="00DC028F">
              <w:rPr>
                <w:rFonts w:eastAsia="Arial Unicode MS"/>
              </w:rPr>
              <w:lastRenderedPageBreak/>
              <w:t>mandatory</w:t>
            </w:r>
            <w:proofErr w:type="spellEnd"/>
            <w:r w:rsidRPr="00DC028F">
              <w:rPr>
                <w:rFonts w:eastAsia="Arial Unicode MS"/>
              </w:rPr>
              <w:t xml:space="preserve"> </w:t>
            </w:r>
          </w:p>
          <w:p w14:paraId="5283FAA8" w14:textId="77777777" w:rsidR="003024D9" w:rsidRDefault="003024D9" w:rsidP="003024D9">
            <w:pPr>
              <w:rPr>
                <w:rFonts w:eastAsia="Arial Unicode MS"/>
              </w:rPr>
            </w:pPr>
            <w:proofErr w:type="spellStart"/>
            <w:r w:rsidRPr="00DC028F">
              <w:rPr>
                <w:rFonts w:eastAsia="Arial Unicode MS"/>
              </w:rPr>
              <w:t>answerMax</w:t>
            </w:r>
            <w:proofErr w:type="spellEnd"/>
            <w:r w:rsidRPr="00DC028F">
              <w:rPr>
                <w:rFonts w:eastAsia="Arial Unicode MS"/>
              </w:rPr>
              <w:t xml:space="preserve"> </w:t>
            </w:r>
          </w:p>
          <w:p w14:paraId="2C33DD5E" w14:textId="77777777" w:rsidR="003024D9" w:rsidRDefault="003024D9" w:rsidP="003024D9">
            <w:pPr>
              <w:rPr>
                <w:rFonts w:eastAsia="Arial Unicode MS"/>
              </w:rPr>
            </w:pPr>
            <w:proofErr w:type="spellStart"/>
            <w:r w:rsidRPr="00DC028F">
              <w:rPr>
                <w:rFonts w:eastAsia="Arial Unicode MS"/>
              </w:rPr>
              <w:t>answerMin</w:t>
            </w:r>
            <w:proofErr w:type="spellEnd"/>
            <w:r w:rsidRPr="00DC028F">
              <w:rPr>
                <w:rFonts w:eastAsia="Arial Unicode MS"/>
              </w:rPr>
              <w:t xml:space="preserve"> </w:t>
            </w:r>
          </w:p>
          <w:p w14:paraId="5CC02CEC" w14:textId="77777777" w:rsidR="003024D9" w:rsidRDefault="003024D9" w:rsidP="003024D9">
            <w:pPr>
              <w:rPr>
                <w:rFonts w:eastAsia="Arial Unicode MS"/>
              </w:rPr>
            </w:pPr>
            <w:proofErr w:type="spellStart"/>
            <w:r w:rsidRPr="00DC028F">
              <w:rPr>
                <w:rFonts w:eastAsia="Arial Unicode MS"/>
              </w:rPr>
              <w:t>answerMaxLength</w:t>
            </w:r>
            <w:proofErr w:type="spellEnd"/>
            <w:r w:rsidRPr="00DC028F">
              <w:rPr>
                <w:rFonts w:eastAsia="Arial Unicode MS"/>
              </w:rPr>
              <w:t xml:space="preserve"> </w:t>
            </w:r>
            <w:proofErr w:type="spellStart"/>
            <w:r w:rsidRPr="00DC028F">
              <w:rPr>
                <w:rFonts w:eastAsia="Arial Unicode MS"/>
              </w:rPr>
              <w:t>answerPattern</w:t>
            </w:r>
            <w:proofErr w:type="spellEnd"/>
          </w:p>
          <w:p w14:paraId="53884867" w14:textId="77777777" w:rsidR="003024D9" w:rsidRDefault="003024D9" w:rsidP="003024D9">
            <w:proofErr w:type="spellStart"/>
            <w:r>
              <w:rPr>
                <w:rFonts w:eastAsia="Arial Unicode MS"/>
              </w:rPr>
              <w:t>m</w:t>
            </w:r>
            <w:r w:rsidRPr="00DC028F">
              <w:rPr>
                <w:rFonts w:eastAsia="Arial Unicode MS"/>
              </w:rPr>
              <w:t>axNumberOfChoises</w:t>
            </w:r>
            <w:proofErr w:type="spellEnd"/>
            <w:r w:rsidRPr="00DC028F">
              <w:rPr>
                <w:rFonts w:eastAsia="Arial Unicode MS"/>
              </w:rPr>
              <w:t xml:space="preserve"> </w:t>
            </w:r>
            <w:proofErr w:type="spellStart"/>
            <w:r w:rsidRPr="00DC028F">
              <w:rPr>
                <w:rFonts w:eastAsia="Arial Unicode MS"/>
              </w:rPr>
              <w:t>minNumberOfChoises</w:t>
            </w:r>
            <w:proofErr w:type="spellEnd"/>
            <w:r w:rsidRPr="00DC028F">
              <w:rPr>
                <w:rFonts w:eastAsia="Arial Unicode MS"/>
              </w:rPr>
              <w:t xml:space="preserve"> </w:t>
            </w:r>
            <w:proofErr w:type="spellStart"/>
            <w:r w:rsidRPr="00DC028F">
              <w:rPr>
                <w:rFonts w:eastAsia="Arial Unicode MS"/>
              </w:rPr>
              <w:t>answerSuperior</w:t>
            </w:r>
            <w:proofErr w:type="spellEnd"/>
          </w:p>
        </w:tc>
        <w:tc>
          <w:tcPr>
            <w:tcW w:w="742" w:type="pct"/>
          </w:tcPr>
          <w:p w14:paraId="2E4E7C1F" w14:textId="77777777" w:rsidR="003024D9" w:rsidRDefault="003024D9" w:rsidP="00C53A3A">
            <w:pPr>
              <w:spacing w:after="0"/>
            </w:pPr>
          </w:p>
        </w:tc>
        <w:tc>
          <w:tcPr>
            <w:tcW w:w="424" w:type="pct"/>
          </w:tcPr>
          <w:p w14:paraId="13FC8FE6" w14:textId="77777777" w:rsidR="003024D9" w:rsidRPr="00E91314" w:rsidRDefault="003024D9" w:rsidP="00C53A3A">
            <w:pPr>
              <w:spacing w:after="0"/>
            </w:pPr>
          </w:p>
        </w:tc>
        <w:tc>
          <w:tcPr>
            <w:tcW w:w="534" w:type="pct"/>
          </w:tcPr>
          <w:p w14:paraId="5B292DD7" w14:textId="77777777" w:rsidR="003024D9" w:rsidRPr="00E91314" w:rsidRDefault="003024D9" w:rsidP="00C53A3A">
            <w:pPr>
              <w:spacing w:after="0"/>
            </w:pPr>
          </w:p>
        </w:tc>
        <w:tc>
          <w:tcPr>
            <w:tcW w:w="609" w:type="pct"/>
          </w:tcPr>
          <w:p w14:paraId="55D06F4A" w14:textId="77777777" w:rsidR="003024D9" w:rsidRPr="00E91314" w:rsidRDefault="003024D9" w:rsidP="00C53A3A">
            <w:pPr>
              <w:spacing w:after="0"/>
            </w:pPr>
          </w:p>
        </w:tc>
        <w:tc>
          <w:tcPr>
            <w:tcW w:w="344" w:type="pct"/>
          </w:tcPr>
          <w:p w14:paraId="384A5016" w14:textId="77777777" w:rsidR="003024D9" w:rsidRPr="00E91314" w:rsidRDefault="003024D9" w:rsidP="00C53A3A">
            <w:pPr>
              <w:spacing w:after="0"/>
            </w:pPr>
          </w:p>
        </w:tc>
        <w:tc>
          <w:tcPr>
            <w:tcW w:w="483" w:type="pct"/>
          </w:tcPr>
          <w:p w14:paraId="15EF2C8B" w14:textId="77777777" w:rsidR="003024D9" w:rsidRPr="00E91314" w:rsidRDefault="003024D9" w:rsidP="00C53A3A">
            <w:pPr>
              <w:spacing w:after="0"/>
            </w:pPr>
          </w:p>
        </w:tc>
      </w:tr>
      <w:tr w:rsidR="00E80F66" w:rsidRPr="00E91314" w14:paraId="3C602BBD" w14:textId="77777777" w:rsidTr="00C53A3A">
        <w:tc>
          <w:tcPr>
            <w:tcW w:w="455" w:type="pct"/>
            <w:vAlign w:val="center"/>
          </w:tcPr>
          <w:p w14:paraId="4653F7D3" w14:textId="507ABB9D" w:rsidR="00E80F66" w:rsidRDefault="00E80F66" w:rsidP="00C53A3A">
            <w:r>
              <w:rPr>
                <w:rFonts w:eastAsia="Arial Unicode MS"/>
              </w:rPr>
              <w:lastRenderedPageBreak/>
              <w:t>KV Publicerings status</w:t>
            </w:r>
          </w:p>
        </w:tc>
        <w:tc>
          <w:tcPr>
            <w:tcW w:w="449" w:type="pct"/>
            <w:vAlign w:val="center"/>
          </w:tcPr>
          <w:p w14:paraId="1E5725B5" w14:textId="77777777" w:rsidR="00E80F66" w:rsidRDefault="00E80F66" w:rsidP="00C53A3A">
            <w:pPr>
              <w:spacing w:after="0"/>
            </w:pPr>
          </w:p>
        </w:tc>
        <w:tc>
          <w:tcPr>
            <w:tcW w:w="960" w:type="pct"/>
            <w:vAlign w:val="center"/>
          </w:tcPr>
          <w:p w14:paraId="1979C727" w14:textId="77777777" w:rsidR="00E80F66" w:rsidRPr="00E80F66" w:rsidRDefault="00E80F66" w:rsidP="00E80F66">
            <w:pPr>
              <w:rPr>
                <w:rFonts w:eastAsia="Arial Unicode MS"/>
              </w:rPr>
            </w:pPr>
            <w:proofErr w:type="spellStart"/>
            <w:r w:rsidRPr="00E80F66">
              <w:rPr>
                <w:rFonts w:eastAsia="Arial Unicode MS"/>
              </w:rPr>
              <w:t>Unpublished</w:t>
            </w:r>
            <w:proofErr w:type="spellEnd"/>
          </w:p>
          <w:p w14:paraId="6FD9EAF2" w14:textId="77777777" w:rsidR="00E80F66" w:rsidRPr="00E80F66" w:rsidRDefault="00E80F66" w:rsidP="00E80F66">
            <w:pPr>
              <w:rPr>
                <w:rFonts w:eastAsia="Arial Unicode MS"/>
              </w:rPr>
            </w:pPr>
            <w:proofErr w:type="spellStart"/>
            <w:r w:rsidRPr="00E80F66">
              <w:rPr>
                <w:rFonts w:eastAsia="Arial Unicode MS"/>
              </w:rPr>
              <w:t>Pending</w:t>
            </w:r>
            <w:proofErr w:type="spellEnd"/>
          </w:p>
          <w:p w14:paraId="16174692" w14:textId="77777777" w:rsidR="00E80F66" w:rsidRPr="00E80F66" w:rsidRDefault="00E80F66" w:rsidP="00E80F66">
            <w:pPr>
              <w:rPr>
                <w:rFonts w:eastAsia="Arial Unicode MS"/>
              </w:rPr>
            </w:pPr>
            <w:proofErr w:type="spellStart"/>
            <w:r w:rsidRPr="00E80F66">
              <w:rPr>
                <w:rFonts w:eastAsia="Arial Unicode MS"/>
              </w:rPr>
              <w:t>Published</w:t>
            </w:r>
            <w:proofErr w:type="spellEnd"/>
          </w:p>
          <w:p w14:paraId="104E523F" w14:textId="15FAFDDF" w:rsidR="00E80F66" w:rsidRDefault="00E80F66" w:rsidP="00E80F66">
            <w:pPr>
              <w:rPr>
                <w:rFonts w:eastAsia="Arial Unicode MS"/>
              </w:rPr>
            </w:pPr>
            <w:proofErr w:type="spellStart"/>
            <w:r w:rsidRPr="00E80F66">
              <w:rPr>
                <w:rFonts w:eastAsia="Arial Unicode MS"/>
              </w:rPr>
              <w:t>Archived</w:t>
            </w:r>
            <w:proofErr w:type="spellEnd"/>
          </w:p>
        </w:tc>
        <w:tc>
          <w:tcPr>
            <w:tcW w:w="742" w:type="pct"/>
          </w:tcPr>
          <w:p w14:paraId="27B5E4EC" w14:textId="77777777" w:rsidR="00E80F66" w:rsidRDefault="00E80F66" w:rsidP="00C53A3A">
            <w:pPr>
              <w:spacing w:after="0"/>
            </w:pPr>
          </w:p>
        </w:tc>
        <w:tc>
          <w:tcPr>
            <w:tcW w:w="424" w:type="pct"/>
          </w:tcPr>
          <w:p w14:paraId="081C07C1" w14:textId="77777777" w:rsidR="00E80F66" w:rsidRPr="00E91314" w:rsidRDefault="00E80F66" w:rsidP="00C53A3A">
            <w:pPr>
              <w:spacing w:after="0"/>
            </w:pPr>
          </w:p>
        </w:tc>
        <w:tc>
          <w:tcPr>
            <w:tcW w:w="534" w:type="pct"/>
          </w:tcPr>
          <w:p w14:paraId="36623EAC" w14:textId="77777777" w:rsidR="00E80F66" w:rsidRPr="00E91314" w:rsidRDefault="00E80F66" w:rsidP="00C53A3A">
            <w:pPr>
              <w:spacing w:after="0"/>
            </w:pPr>
          </w:p>
        </w:tc>
        <w:tc>
          <w:tcPr>
            <w:tcW w:w="609" w:type="pct"/>
          </w:tcPr>
          <w:p w14:paraId="720B11DE" w14:textId="77777777" w:rsidR="00E80F66" w:rsidRPr="00E91314" w:rsidRDefault="00E80F66" w:rsidP="00C53A3A">
            <w:pPr>
              <w:spacing w:after="0"/>
            </w:pPr>
          </w:p>
        </w:tc>
        <w:tc>
          <w:tcPr>
            <w:tcW w:w="344" w:type="pct"/>
          </w:tcPr>
          <w:p w14:paraId="2DB95322" w14:textId="77777777" w:rsidR="00E80F66" w:rsidRPr="00E91314" w:rsidRDefault="00E80F66" w:rsidP="00C53A3A">
            <w:pPr>
              <w:spacing w:after="0"/>
            </w:pPr>
          </w:p>
        </w:tc>
        <w:tc>
          <w:tcPr>
            <w:tcW w:w="483" w:type="pct"/>
          </w:tcPr>
          <w:p w14:paraId="39B6FEF7" w14:textId="77777777" w:rsidR="00E80F66" w:rsidRPr="00E91314" w:rsidRDefault="00E80F66" w:rsidP="00C53A3A">
            <w:pPr>
              <w:spacing w:after="0"/>
            </w:pPr>
          </w:p>
        </w:tc>
      </w:tr>
    </w:tbl>
    <w:p w14:paraId="1233C7AC" w14:textId="77777777" w:rsidR="00870854" w:rsidRPr="00E91314" w:rsidRDefault="00870854" w:rsidP="00870854">
      <w:r w:rsidRPr="00E91314">
        <w:t>* http://www.w3.org/TR/html5/the-input-element.html#attr-input-type</w:t>
      </w:r>
    </w:p>
    <w:p w14:paraId="677FD79D" w14:textId="77777777" w:rsidR="00870854" w:rsidRPr="00E91314" w:rsidRDefault="00870854" w:rsidP="00870854"/>
    <w:p w14:paraId="2E7FA2D7" w14:textId="77777777" w:rsidR="00870854" w:rsidRPr="00E91314" w:rsidRDefault="00870854" w:rsidP="008F1AAF"/>
    <w:bookmarkEnd w:id="105"/>
    <w:p w14:paraId="7196CECB" w14:textId="77777777" w:rsidR="004369F9" w:rsidRPr="00E91314" w:rsidRDefault="004369F9" w:rsidP="004369F9">
      <w:pPr>
        <w:spacing w:before="0" w:after="0"/>
      </w:pPr>
    </w:p>
    <w:p w14:paraId="418846E5"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86E66C" w14:textId="77777777" w:rsidR="00F8363B" w:rsidRDefault="00F8363B">
      <w:r>
        <w:separator/>
      </w:r>
    </w:p>
    <w:p w14:paraId="21427CA0" w14:textId="77777777" w:rsidR="00F8363B" w:rsidRDefault="00F8363B"/>
    <w:p w14:paraId="0EB3D33B" w14:textId="77777777" w:rsidR="00F8363B" w:rsidRDefault="00F8363B"/>
  </w:endnote>
  <w:endnote w:type="continuationSeparator" w:id="0">
    <w:p w14:paraId="5EEF6F65" w14:textId="77777777" w:rsidR="00F8363B" w:rsidRDefault="00F8363B">
      <w:r>
        <w:continuationSeparator/>
      </w:r>
    </w:p>
    <w:p w14:paraId="229150F5" w14:textId="77777777" w:rsidR="00F8363B" w:rsidRDefault="00F8363B"/>
    <w:p w14:paraId="3BDB839F" w14:textId="77777777" w:rsidR="00F8363B" w:rsidRDefault="00F836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F8363B" w:rsidRPr="00A5683B" w14:paraId="03720136" w14:textId="77777777">
      <w:trPr>
        <w:trHeight w:hRule="exact" w:val="624"/>
      </w:trPr>
      <w:tc>
        <w:tcPr>
          <w:tcW w:w="2160" w:type="dxa"/>
        </w:tcPr>
        <w:p w14:paraId="411909C2" w14:textId="77777777" w:rsidR="00F8363B" w:rsidRPr="00A5683B" w:rsidRDefault="00F8363B" w:rsidP="005636F2">
          <w:pPr>
            <w:pStyle w:val="Sidfot"/>
            <w:rPr>
              <w:lang w:val="sv-SE"/>
            </w:rPr>
          </w:pPr>
          <w:r>
            <w:rPr>
              <w:lang w:val="sv-SE"/>
            </w:rPr>
            <w:t>Bolag</w:t>
          </w:r>
        </w:p>
      </w:tc>
      <w:tc>
        <w:tcPr>
          <w:tcW w:w="2160" w:type="dxa"/>
        </w:tcPr>
        <w:p w14:paraId="7898343C" w14:textId="77777777" w:rsidR="00F8363B" w:rsidRPr="00A5683B" w:rsidRDefault="00F8363B" w:rsidP="005636F2">
          <w:pPr>
            <w:pStyle w:val="Sidfot"/>
            <w:rPr>
              <w:lang w:val="sv-SE"/>
            </w:rPr>
          </w:pPr>
          <w:r>
            <w:rPr>
              <w:lang w:val="sv-SE"/>
            </w:rPr>
            <w:t>Adress</w:t>
          </w:r>
        </w:p>
      </w:tc>
      <w:tc>
        <w:tcPr>
          <w:tcW w:w="2160" w:type="dxa"/>
        </w:tcPr>
        <w:p w14:paraId="0218DD0F" w14:textId="77777777" w:rsidR="00F8363B" w:rsidRPr="00B76FCB" w:rsidRDefault="00F8363B" w:rsidP="000778A6">
          <w:pPr>
            <w:pStyle w:val="Sidfot"/>
            <w:rPr>
              <w:lang w:val="de-DE"/>
            </w:rPr>
          </w:pPr>
          <w:r>
            <w:rPr>
              <w:lang w:val="de-DE"/>
            </w:rPr>
            <w:t xml:space="preserve">Tel </w:t>
          </w:r>
        </w:p>
        <w:p w14:paraId="0EE53449" w14:textId="77777777" w:rsidR="00F8363B" w:rsidRPr="00B76FCB" w:rsidRDefault="00F8363B" w:rsidP="000778A6">
          <w:pPr>
            <w:pStyle w:val="Sidfot"/>
            <w:rPr>
              <w:lang w:val="de-DE"/>
            </w:rPr>
          </w:pPr>
          <w:r>
            <w:rPr>
              <w:lang w:val="de-DE"/>
            </w:rPr>
            <w:t>Mail</w:t>
          </w:r>
        </w:p>
        <w:p w14:paraId="0A1391F7" w14:textId="77777777" w:rsidR="00F8363B" w:rsidRPr="00B76FCB" w:rsidRDefault="00F8363B" w:rsidP="000366A8">
          <w:pPr>
            <w:pStyle w:val="Sidfot"/>
            <w:rPr>
              <w:lang w:val="de-DE"/>
            </w:rPr>
          </w:pPr>
          <w:proofErr w:type="spellStart"/>
          <w:r w:rsidRPr="00B76FCB">
            <w:rPr>
              <w:lang w:val="de-DE"/>
            </w:rPr>
            <w:t>ww</w:t>
          </w:r>
          <w:r>
            <w:rPr>
              <w:lang w:val="de-DE"/>
            </w:rPr>
            <w:t>Web</w:t>
          </w:r>
          <w:proofErr w:type="spellEnd"/>
        </w:p>
      </w:tc>
      <w:tc>
        <w:tcPr>
          <w:tcW w:w="1980" w:type="dxa"/>
        </w:tcPr>
        <w:p w14:paraId="2BD3791D" w14:textId="77777777" w:rsidR="00F8363B" w:rsidRPr="00A5683B" w:rsidRDefault="00F8363B" w:rsidP="005636F2">
          <w:pPr>
            <w:pStyle w:val="Sidfot"/>
            <w:rPr>
              <w:lang w:val="sv-SE"/>
            </w:rPr>
          </w:pPr>
          <w:r w:rsidRPr="00A5683B">
            <w:rPr>
              <w:lang w:val="sv-SE"/>
            </w:rPr>
            <w:t>Organisationsnummer</w:t>
          </w:r>
        </w:p>
        <w:p w14:paraId="6ADA12D7" w14:textId="77777777" w:rsidR="00F8363B" w:rsidRPr="00A5683B" w:rsidRDefault="00F8363B" w:rsidP="000366A8">
          <w:pPr>
            <w:pStyle w:val="Sidfot"/>
            <w:rPr>
              <w:lang w:val="sv-SE"/>
            </w:rPr>
          </w:pPr>
        </w:p>
      </w:tc>
      <w:tc>
        <w:tcPr>
          <w:tcW w:w="1260" w:type="dxa"/>
        </w:tcPr>
        <w:p w14:paraId="4B11C2FB" w14:textId="77777777" w:rsidR="00F8363B" w:rsidRPr="00A5683B" w:rsidRDefault="00F8363B"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5B67CF">
            <w:rPr>
              <w:rStyle w:val="Sidnummer"/>
              <w:noProof/>
              <w:lang w:val="sv-SE"/>
            </w:rPr>
            <w:t>7</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5B67CF">
            <w:rPr>
              <w:rStyle w:val="Sidnummer"/>
              <w:noProof/>
              <w:lang w:val="sv-SE"/>
            </w:rPr>
            <w:t>113</w:t>
          </w:r>
          <w:r w:rsidRPr="00A5683B">
            <w:rPr>
              <w:rStyle w:val="Sidnummer"/>
              <w:lang w:val="sv-SE"/>
            </w:rPr>
            <w:fldChar w:fldCharType="end"/>
          </w:r>
        </w:p>
      </w:tc>
    </w:tr>
  </w:tbl>
  <w:p w14:paraId="47A528EB" w14:textId="77777777" w:rsidR="00F8363B" w:rsidRPr="00A5683B" w:rsidRDefault="00F8363B">
    <w:pPr>
      <w:pStyle w:val="Sidfot"/>
      <w:rPr>
        <w:lang w:val="sv-SE"/>
      </w:rPr>
    </w:pPr>
    <w:r w:rsidRPr="00A5683B">
      <w:rPr>
        <w:lang w:val="sv-SE"/>
      </w:rPr>
      <w:br/>
    </w:r>
  </w:p>
  <w:p w14:paraId="261F90F8" w14:textId="77777777" w:rsidR="00F8363B" w:rsidRPr="00A5683B" w:rsidRDefault="00F8363B"/>
  <w:p w14:paraId="24094C84" w14:textId="77777777" w:rsidR="00F8363B" w:rsidRPr="00A5683B" w:rsidRDefault="00F8363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F2943" w14:textId="77777777" w:rsidR="00F8363B" w:rsidRDefault="00F8363B"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76BF27" w14:textId="77777777" w:rsidR="00F8363B" w:rsidRDefault="00F8363B">
      <w:r>
        <w:separator/>
      </w:r>
    </w:p>
    <w:p w14:paraId="68901DEC" w14:textId="77777777" w:rsidR="00F8363B" w:rsidRDefault="00F8363B"/>
    <w:p w14:paraId="7BD8D001" w14:textId="77777777" w:rsidR="00F8363B" w:rsidRDefault="00F8363B"/>
  </w:footnote>
  <w:footnote w:type="continuationSeparator" w:id="0">
    <w:p w14:paraId="62867CC4" w14:textId="77777777" w:rsidR="00F8363B" w:rsidRDefault="00F8363B">
      <w:r>
        <w:continuationSeparator/>
      </w:r>
    </w:p>
    <w:p w14:paraId="5C6D603D" w14:textId="77777777" w:rsidR="00F8363B" w:rsidRDefault="00F8363B"/>
    <w:p w14:paraId="6B11F9B8" w14:textId="77777777" w:rsidR="00F8363B" w:rsidRDefault="00F8363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E7FD1C" w14:textId="77777777" w:rsidR="00F8363B" w:rsidRDefault="00F8363B"/>
  <w:p w14:paraId="42E5F0D1" w14:textId="77777777" w:rsidR="00F8363B" w:rsidRDefault="00F8363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F8363B" w:rsidRPr="00144360" w14:paraId="3E1D1EA2" w14:textId="77777777" w:rsidTr="007F3251">
      <w:trPr>
        <w:trHeight w:hRule="exact" w:val="454"/>
      </w:trPr>
      <w:tc>
        <w:tcPr>
          <w:tcW w:w="6287" w:type="dxa"/>
          <w:tcBorders>
            <w:top w:val="nil"/>
            <w:bottom w:val="nil"/>
          </w:tcBorders>
        </w:tcPr>
        <w:p w14:paraId="5F1AF95A" w14:textId="77777777" w:rsidR="00F8363B" w:rsidRDefault="00F8363B" w:rsidP="005636F2">
          <w:pPr>
            <w:pStyle w:val="Sidhuvud"/>
          </w:pPr>
        </w:p>
        <w:p w14:paraId="28DCD14E" w14:textId="77777777" w:rsidR="00F8363B" w:rsidRPr="002D1CAF" w:rsidRDefault="00F8363B" w:rsidP="005636F2">
          <w:pPr>
            <w:pStyle w:val="Sidhuvud"/>
          </w:pPr>
        </w:p>
      </w:tc>
      <w:tc>
        <w:tcPr>
          <w:tcW w:w="3277" w:type="dxa"/>
          <w:tcBorders>
            <w:top w:val="nil"/>
            <w:bottom w:val="nil"/>
          </w:tcBorders>
        </w:tcPr>
        <w:p w14:paraId="3A566E7C" w14:textId="77777777" w:rsidR="00F8363B" w:rsidRPr="00144360" w:rsidRDefault="00F8363B" w:rsidP="00F572EE">
          <w:pPr>
            <w:pStyle w:val="Sidhuvud"/>
          </w:pPr>
          <w:r>
            <w:rPr>
              <w:i/>
            </w:rPr>
            <w:t>Mina Hälsotjänster,</w:t>
          </w:r>
          <w:r>
            <w:t xml:space="preserve"> </w:t>
          </w:r>
          <w:fldSimple w:instr=" DOCPROPERTY  Title  \* MERGEFORMAT ">
            <w:r>
              <w:t>SAD Hälsodeklaration Formulärtjänst</w:t>
            </w:r>
          </w:fldSimple>
        </w:p>
      </w:tc>
      <w:tc>
        <w:tcPr>
          <w:tcW w:w="3095" w:type="dxa"/>
          <w:tcBorders>
            <w:top w:val="nil"/>
            <w:bottom w:val="nil"/>
          </w:tcBorders>
        </w:tcPr>
        <w:p w14:paraId="20D95A06" w14:textId="77777777" w:rsidR="00F8363B" w:rsidRPr="00144360" w:rsidRDefault="00F8363B" w:rsidP="00F572EE">
          <w:pPr>
            <w:pStyle w:val="Sidhuvud"/>
          </w:pPr>
          <w:r>
            <w:t>PA8</w:t>
          </w:r>
        </w:p>
      </w:tc>
      <w:tc>
        <w:tcPr>
          <w:tcW w:w="1274" w:type="dxa"/>
          <w:tcBorders>
            <w:top w:val="nil"/>
            <w:bottom w:val="nil"/>
          </w:tcBorders>
        </w:tcPr>
        <w:p w14:paraId="4D5F5CE3" w14:textId="77777777" w:rsidR="00F8363B" w:rsidRDefault="00F8363B" w:rsidP="005636F2">
          <w:pPr>
            <w:pStyle w:val="Sidhuvud"/>
          </w:pPr>
          <w:r>
            <w:t>Senast ändrad</w:t>
          </w:r>
        </w:p>
        <w:p w14:paraId="5E7B5FF5" w14:textId="77777777" w:rsidR="00F8363B" w:rsidRPr="00144360" w:rsidRDefault="00706EFB" w:rsidP="00010830">
          <w:pPr>
            <w:pStyle w:val="Sidhuvud"/>
          </w:pPr>
          <w:fldSimple w:instr=" DOCPROPERTY  Ändrad  \* MERGEFORMAT ">
            <w:r w:rsidR="00F8363B">
              <w:t>2011-01-27</w:t>
            </w:r>
          </w:fldSimple>
        </w:p>
      </w:tc>
    </w:tr>
    <w:tr w:rsidR="00F8363B" w:rsidRPr="00144360" w14:paraId="201329BA"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7E2D0484" w14:textId="77777777" w:rsidR="00F8363B" w:rsidRPr="000366A8" w:rsidRDefault="00F8363B" w:rsidP="004C4DAE">
          <w:pPr>
            <w:pStyle w:val="Sidhuvud"/>
            <w:rPr>
              <w:sz w:val="24"/>
            </w:rPr>
          </w:pPr>
          <w:r>
            <w:rPr>
              <w:noProof/>
              <w:lang w:eastAsia="sv-SE"/>
            </w:rPr>
            <w:drawing>
              <wp:inline distT="0" distB="0" distL="0" distR="0" wp14:anchorId="32BEF82E" wp14:editId="6343DD5E">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F8363B" w:rsidRPr="00144360" w14:paraId="6A896F0C"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1A347C18" w14:textId="77777777" w:rsidR="00F8363B" w:rsidRPr="000366A8" w:rsidRDefault="00F8363B" w:rsidP="004C4DAE">
          <w:pPr>
            <w:pStyle w:val="Sidhuvud"/>
            <w:rPr>
              <w:noProof/>
              <w:sz w:val="24"/>
              <w:lang w:eastAsia="sv-SE"/>
            </w:rPr>
          </w:pPr>
        </w:p>
      </w:tc>
    </w:tr>
  </w:tbl>
  <w:p w14:paraId="35760064" w14:textId="77777777" w:rsidR="00F8363B" w:rsidRDefault="00F8363B" w:rsidP="00E123DA">
    <w:pPr>
      <w:pStyle w:val="Sidhuvud"/>
    </w:pPr>
  </w:p>
  <w:p w14:paraId="0AF9DECA" w14:textId="77777777" w:rsidR="00F8363B" w:rsidRDefault="00F8363B"/>
  <w:p w14:paraId="2EE4926C" w14:textId="77777777" w:rsidR="00F8363B" w:rsidRDefault="00F8363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F8363B" w:rsidRPr="00144360" w14:paraId="4F884D87" w14:textId="77777777" w:rsidTr="008964DF">
      <w:trPr>
        <w:trHeight w:hRule="exact" w:val="454"/>
      </w:trPr>
      <w:tc>
        <w:tcPr>
          <w:tcW w:w="5011" w:type="dxa"/>
          <w:tcBorders>
            <w:top w:val="nil"/>
            <w:left w:val="nil"/>
            <w:bottom w:val="nil"/>
            <w:right w:val="nil"/>
          </w:tcBorders>
        </w:tcPr>
        <w:p w14:paraId="2934F35A" w14:textId="77777777" w:rsidR="00F8363B" w:rsidRPr="00E123DA" w:rsidRDefault="00F8363B" w:rsidP="00E123DA">
          <w:pPr>
            <w:pStyle w:val="Sidhuvud"/>
          </w:pPr>
          <w:bookmarkStart w:id="109" w:name="zhLogo"/>
          <w:r>
            <w:rPr>
              <w:noProof/>
              <w:lang w:eastAsia="sv-SE"/>
            </w:rPr>
            <w:drawing>
              <wp:inline distT="0" distB="0" distL="0" distR="0" wp14:anchorId="3D904520" wp14:editId="62B8BEA1">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9"/>
        </w:p>
      </w:tc>
      <w:tc>
        <w:tcPr>
          <w:tcW w:w="3060" w:type="dxa"/>
          <w:tcBorders>
            <w:top w:val="nil"/>
            <w:left w:val="nil"/>
            <w:bottom w:val="nil"/>
            <w:right w:val="nil"/>
          </w:tcBorders>
        </w:tcPr>
        <w:p w14:paraId="6F689331" w14:textId="77777777" w:rsidR="00F8363B" w:rsidRPr="00E123DA" w:rsidRDefault="00F8363B" w:rsidP="00E123DA">
          <w:pPr>
            <w:pStyle w:val="Sidhuvud"/>
          </w:pPr>
        </w:p>
      </w:tc>
      <w:tc>
        <w:tcPr>
          <w:tcW w:w="900" w:type="dxa"/>
          <w:tcBorders>
            <w:top w:val="nil"/>
            <w:left w:val="nil"/>
            <w:bottom w:val="nil"/>
            <w:right w:val="nil"/>
          </w:tcBorders>
        </w:tcPr>
        <w:p w14:paraId="19E3B44A" w14:textId="77777777" w:rsidR="00F8363B" w:rsidRPr="00E123DA" w:rsidRDefault="00F8363B" w:rsidP="00E123DA">
          <w:pPr>
            <w:pStyle w:val="Sidhuvud"/>
          </w:pPr>
        </w:p>
      </w:tc>
    </w:tr>
  </w:tbl>
  <w:p w14:paraId="3B131B4B" w14:textId="77777777" w:rsidR="00F8363B" w:rsidRDefault="00F8363B" w:rsidP="00E123DA">
    <w:pPr>
      <w:pStyle w:val="Sidhuvud"/>
    </w:pPr>
  </w:p>
  <w:p w14:paraId="670AF19F" w14:textId="77777777" w:rsidR="00F8363B" w:rsidRDefault="00F8363B" w:rsidP="00E123DA">
    <w:pPr>
      <w:pStyle w:val="Sidhuvud"/>
    </w:pPr>
  </w:p>
  <w:p w14:paraId="29E457C0" w14:textId="77777777" w:rsidR="00F8363B" w:rsidRPr="00144360" w:rsidRDefault="00F8363B"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4.05pt;height:9.3pt" o:bullet="t">
        <v:imagedata r:id="rId1" o:title="Pil-v2-Word"/>
      </v:shape>
    </w:pict>
  </w:numPicBullet>
  <w:abstractNum w:abstractNumId="0">
    <w:nsid w:val="FFFFFF7C"/>
    <w:multiLevelType w:val="singleLevel"/>
    <w:tmpl w:val="A416914A"/>
    <w:lvl w:ilvl="0">
      <w:start w:val="1"/>
      <w:numFmt w:val="decimal"/>
      <w:lvlText w:val="%1."/>
      <w:lvlJc w:val="left"/>
      <w:pPr>
        <w:tabs>
          <w:tab w:val="num" w:pos="1492"/>
        </w:tabs>
        <w:ind w:left="1492" w:hanging="360"/>
      </w:pPr>
    </w:lvl>
  </w:abstractNum>
  <w:abstractNum w:abstractNumId="1">
    <w:nsid w:val="FFFFFF7D"/>
    <w:multiLevelType w:val="singleLevel"/>
    <w:tmpl w:val="B4A24594"/>
    <w:lvl w:ilvl="0">
      <w:start w:val="1"/>
      <w:numFmt w:val="decimal"/>
      <w:lvlText w:val="%1."/>
      <w:lvlJc w:val="left"/>
      <w:pPr>
        <w:tabs>
          <w:tab w:val="num" w:pos="1209"/>
        </w:tabs>
        <w:ind w:left="1209" w:hanging="360"/>
      </w:pPr>
    </w:lvl>
  </w:abstractNum>
  <w:abstractNum w:abstractNumId="2">
    <w:nsid w:val="FFFFFF7E"/>
    <w:multiLevelType w:val="singleLevel"/>
    <w:tmpl w:val="4102400C"/>
    <w:lvl w:ilvl="0">
      <w:start w:val="1"/>
      <w:numFmt w:val="decimal"/>
      <w:lvlText w:val="%1."/>
      <w:lvlJc w:val="left"/>
      <w:pPr>
        <w:tabs>
          <w:tab w:val="num" w:pos="926"/>
        </w:tabs>
        <w:ind w:left="926" w:hanging="360"/>
      </w:pPr>
    </w:lvl>
  </w:abstractNum>
  <w:abstractNum w:abstractNumId="3">
    <w:nsid w:val="FFFFFF7F"/>
    <w:multiLevelType w:val="singleLevel"/>
    <w:tmpl w:val="2938BA34"/>
    <w:lvl w:ilvl="0">
      <w:start w:val="1"/>
      <w:numFmt w:val="decimal"/>
      <w:lvlText w:val="%1."/>
      <w:lvlJc w:val="left"/>
      <w:pPr>
        <w:tabs>
          <w:tab w:val="num" w:pos="643"/>
        </w:tabs>
        <w:ind w:left="643" w:hanging="360"/>
      </w:pPr>
    </w:lvl>
  </w:abstractNum>
  <w:abstractNum w:abstractNumId="4">
    <w:nsid w:val="FFFFFF80"/>
    <w:multiLevelType w:val="singleLevel"/>
    <w:tmpl w:val="3CAE66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E48BD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A08F6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19CEA8A"/>
    <w:lvl w:ilvl="0">
      <w:start w:val="1"/>
      <w:numFmt w:val="bullet"/>
      <w:lvlText w:val=""/>
      <w:lvlJc w:val="left"/>
      <w:pPr>
        <w:tabs>
          <w:tab w:val="num" w:pos="643"/>
        </w:tabs>
        <w:ind w:left="643" w:hanging="360"/>
      </w:pPr>
      <w:rPr>
        <w:rFonts w:ascii="Symbol" w:hAnsi="Symbol" w:hint="default"/>
      </w:rPr>
    </w:lvl>
  </w:abstractNum>
  <w:abstractNum w:abstractNumId="8">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19">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28">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2">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3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3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4"/>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32"/>
  </w:num>
  <w:num w:numId="5">
    <w:abstractNumId w:val="12"/>
  </w:num>
  <w:num w:numId="6">
    <w:abstractNumId w:val="38"/>
  </w:num>
  <w:num w:numId="7">
    <w:abstractNumId w:val="22"/>
  </w:num>
  <w:num w:numId="8">
    <w:abstractNumId w:val="25"/>
  </w:num>
  <w:num w:numId="9">
    <w:abstractNumId w:val="11"/>
  </w:num>
  <w:num w:numId="10">
    <w:abstractNumId w:val="26"/>
  </w:num>
  <w:num w:numId="11">
    <w:abstractNumId w:val="37"/>
  </w:num>
  <w:num w:numId="12">
    <w:abstractNumId w:val="14"/>
  </w:num>
  <w:num w:numId="13">
    <w:abstractNumId w:val="15"/>
  </w:num>
  <w:num w:numId="14">
    <w:abstractNumId w:val="17"/>
  </w:num>
  <w:num w:numId="15">
    <w:abstractNumId w:val="28"/>
  </w:num>
  <w:num w:numId="16">
    <w:abstractNumId w:val="10"/>
  </w:num>
  <w:num w:numId="17">
    <w:abstractNumId w:val="23"/>
  </w:num>
  <w:num w:numId="18">
    <w:abstractNumId w:val="16"/>
  </w:num>
  <w:num w:numId="19">
    <w:abstractNumId w:val="33"/>
  </w:num>
  <w:num w:numId="20">
    <w:abstractNumId w:val="36"/>
  </w:num>
  <w:num w:numId="21">
    <w:abstractNumId w:val="31"/>
  </w:num>
  <w:num w:numId="22">
    <w:abstractNumId w:val="18"/>
  </w:num>
  <w:num w:numId="23">
    <w:abstractNumId w:val="8"/>
  </w:num>
  <w:num w:numId="24">
    <w:abstractNumId w:val="19"/>
  </w:num>
  <w:num w:numId="25">
    <w:abstractNumId w:val="35"/>
  </w:num>
  <w:num w:numId="26">
    <w:abstractNumId w:val="13"/>
  </w:num>
  <w:num w:numId="27">
    <w:abstractNumId w:val="24"/>
  </w:num>
  <w:num w:numId="28">
    <w:abstractNumId w:val="9"/>
  </w:num>
  <w:num w:numId="29">
    <w:abstractNumId w:val="39"/>
  </w:num>
  <w:num w:numId="30">
    <w:abstractNumId w:val="21"/>
  </w:num>
  <w:num w:numId="31">
    <w:abstractNumId w:val="30"/>
  </w:num>
  <w:num w:numId="32">
    <w:abstractNumId w:val="29"/>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0E89"/>
    <w:rsid w:val="00021D7F"/>
    <w:rsid w:val="00021F4A"/>
    <w:rsid w:val="00023883"/>
    <w:rsid w:val="00030E97"/>
    <w:rsid w:val="00032123"/>
    <w:rsid w:val="00032EB0"/>
    <w:rsid w:val="0003330A"/>
    <w:rsid w:val="000366A8"/>
    <w:rsid w:val="000375AA"/>
    <w:rsid w:val="0003768F"/>
    <w:rsid w:val="00040B32"/>
    <w:rsid w:val="000437A5"/>
    <w:rsid w:val="00043A24"/>
    <w:rsid w:val="000441D6"/>
    <w:rsid w:val="00044909"/>
    <w:rsid w:val="00050118"/>
    <w:rsid w:val="000506C0"/>
    <w:rsid w:val="0005142E"/>
    <w:rsid w:val="0005362C"/>
    <w:rsid w:val="00054397"/>
    <w:rsid w:val="00054775"/>
    <w:rsid w:val="000568FE"/>
    <w:rsid w:val="00060D01"/>
    <w:rsid w:val="00061FED"/>
    <w:rsid w:val="00063288"/>
    <w:rsid w:val="00063D9C"/>
    <w:rsid w:val="00066A88"/>
    <w:rsid w:val="000753E2"/>
    <w:rsid w:val="0007602D"/>
    <w:rsid w:val="000772BB"/>
    <w:rsid w:val="000778A6"/>
    <w:rsid w:val="00080B27"/>
    <w:rsid w:val="00080C86"/>
    <w:rsid w:val="0008206B"/>
    <w:rsid w:val="000833D2"/>
    <w:rsid w:val="00087A9F"/>
    <w:rsid w:val="00092AAE"/>
    <w:rsid w:val="00094EDD"/>
    <w:rsid w:val="000A0069"/>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0F5B55"/>
    <w:rsid w:val="001001FE"/>
    <w:rsid w:val="00100AAA"/>
    <w:rsid w:val="00101F26"/>
    <w:rsid w:val="00102FB2"/>
    <w:rsid w:val="00104E54"/>
    <w:rsid w:val="00105ACD"/>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1CB0"/>
    <w:rsid w:val="00162DF2"/>
    <w:rsid w:val="001632C7"/>
    <w:rsid w:val="0016573E"/>
    <w:rsid w:val="00165C0F"/>
    <w:rsid w:val="001665AA"/>
    <w:rsid w:val="001668A3"/>
    <w:rsid w:val="00167C6B"/>
    <w:rsid w:val="001701C7"/>
    <w:rsid w:val="00172B60"/>
    <w:rsid w:val="00173758"/>
    <w:rsid w:val="00174DA4"/>
    <w:rsid w:val="001768B9"/>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0EA5"/>
    <w:rsid w:val="001B25EF"/>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07A88"/>
    <w:rsid w:val="002140F4"/>
    <w:rsid w:val="00214505"/>
    <w:rsid w:val="002169A2"/>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1C"/>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574"/>
    <w:rsid w:val="002B2D5B"/>
    <w:rsid w:val="002B3595"/>
    <w:rsid w:val="002B4458"/>
    <w:rsid w:val="002B67F9"/>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24D9"/>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4D65"/>
    <w:rsid w:val="00355609"/>
    <w:rsid w:val="00356278"/>
    <w:rsid w:val="003567B8"/>
    <w:rsid w:val="0035727F"/>
    <w:rsid w:val="00357B9A"/>
    <w:rsid w:val="00360D43"/>
    <w:rsid w:val="003639C1"/>
    <w:rsid w:val="00364A87"/>
    <w:rsid w:val="003657D7"/>
    <w:rsid w:val="00366C56"/>
    <w:rsid w:val="00367751"/>
    <w:rsid w:val="003722F6"/>
    <w:rsid w:val="003743C9"/>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5546"/>
    <w:rsid w:val="003C696A"/>
    <w:rsid w:val="003D0829"/>
    <w:rsid w:val="003D151D"/>
    <w:rsid w:val="003D2BB9"/>
    <w:rsid w:val="003D2F30"/>
    <w:rsid w:val="003D4984"/>
    <w:rsid w:val="003D5467"/>
    <w:rsid w:val="003D66B7"/>
    <w:rsid w:val="003D767F"/>
    <w:rsid w:val="003E298A"/>
    <w:rsid w:val="003E5BE4"/>
    <w:rsid w:val="003E5C85"/>
    <w:rsid w:val="003F02E5"/>
    <w:rsid w:val="003F2B6D"/>
    <w:rsid w:val="003F3B64"/>
    <w:rsid w:val="003F5B93"/>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2C60"/>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D7A1F"/>
    <w:rsid w:val="004E2086"/>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0B4D"/>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4C6"/>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8669D"/>
    <w:rsid w:val="0059082A"/>
    <w:rsid w:val="005910E1"/>
    <w:rsid w:val="005915EF"/>
    <w:rsid w:val="00593A67"/>
    <w:rsid w:val="005964E4"/>
    <w:rsid w:val="005979A4"/>
    <w:rsid w:val="005A032B"/>
    <w:rsid w:val="005A4F6D"/>
    <w:rsid w:val="005A70A3"/>
    <w:rsid w:val="005A72C4"/>
    <w:rsid w:val="005B05AC"/>
    <w:rsid w:val="005B07AD"/>
    <w:rsid w:val="005B0882"/>
    <w:rsid w:val="005B0B2D"/>
    <w:rsid w:val="005B4045"/>
    <w:rsid w:val="005B67CF"/>
    <w:rsid w:val="005B6BCD"/>
    <w:rsid w:val="005B7D56"/>
    <w:rsid w:val="005C063E"/>
    <w:rsid w:val="005C1DB0"/>
    <w:rsid w:val="005C21F4"/>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00C3"/>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266"/>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CD6"/>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06EFB"/>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36CDC"/>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87AAD"/>
    <w:rsid w:val="0079145C"/>
    <w:rsid w:val="00791585"/>
    <w:rsid w:val="00793AC0"/>
    <w:rsid w:val="0079479C"/>
    <w:rsid w:val="00795D03"/>
    <w:rsid w:val="00796EB8"/>
    <w:rsid w:val="00797810"/>
    <w:rsid w:val="00797BD1"/>
    <w:rsid w:val="007A397D"/>
    <w:rsid w:val="007A3BB1"/>
    <w:rsid w:val="007A40BB"/>
    <w:rsid w:val="007A425E"/>
    <w:rsid w:val="007A6041"/>
    <w:rsid w:val="007A69D3"/>
    <w:rsid w:val="007A7BED"/>
    <w:rsid w:val="007B30C6"/>
    <w:rsid w:val="007B4C5F"/>
    <w:rsid w:val="007B6FE4"/>
    <w:rsid w:val="007B73AE"/>
    <w:rsid w:val="007C066E"/>
    <w:rsid w:val="007C0CFB"/>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2518"/>
    <w:rsid w:val="008930E7"/>
    <w:rsid w:val="008959E7"/>
    <w:rsid w:val="008964DF"/>
    <w:rsid w:val="0089787F"/>
    <w:rsid w:val="008A006E"/>
    <w:rsid w:val="008A0380"/>
    <w:rsid w:val="008A0994"/>
    <w:rsid w:val="008A0C89"/>
    <w:rsid w:val="008A3A1F"/>
    <w:rsid w:val="008B0FFE"/>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5DE9"/>
    <w:rsid w:val="008E762B"/>
    <w:rsid w:val="008F1AAF"/>
    <w:rsid w:val="008F1C56"/>
    <w:rsid w:val="008F1EAD"/>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4956"/>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97495"/>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17FCF"/>
    <w:rsid w:val="00A21E1F"/>
    <w:rsid w:val="00A223AA"/>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679C3"/>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6954"/>
    <w:rsid w:val="00AB0579"/>
    <w:rsid w:val="00AB0691"/>
    <w:rsid w:val="00AB11DC"/>
    <w:rsid w:val="00AB1689"/>
    <w:rsid w:val="00AB38FD"/>
    <w:rsid w:val="00AB4439"/>
    <w:rsid w:val="00AC2FAA"/>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6D9D"/>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4DA"/>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57F0"/>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630A"/>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18D6"/>
    <w:rsid w:val="00D53558"/>
    <w:rsid w:val="00D54DB9"/>
    <w:rsid w:val="00D56684"/>
    <w:rsid w:val="00D56B91"/>
    <w:rsid w:val="00D57931"/>
    <w:rsid w:val="00D60783"/>
    <w:rsid w:val="00D60CCD"/>
    <w:rsid w:val="00D618C7"/>
    <w:rsid w:val="00D63E12"/>
    <w:rsid w:val="00D65583"/>
    <w:rsid w:val="00D658D8"/>
    <w:rsid w:val="00D70F92"/>
    <w:rsid w:val="00D74D0C"/>
    <w:rsid w:val="00D74FF9"/>
    <w:rsid w:val="00D8049F"/>
    <w:rsid w:val="00D82F73"/>
    <w:rsid w:val="00D838F3"/>
    <w:rsid w:val="00D83D2E"/>
    <w:rsid w:val="00D871F3"/>
    <w:rsid w:val="00D87FDF"/>
    <w:rsid w:val="00D91139"/>
    <w:rsid w:val="00D9341F"/>
    <w:rsid w:val="00D937F1"/>
    <w:rsid w:val="00DA038D"/>
    <w:rsid w:val="00DA0D4A"/>
    <w:rsid w:val="00DA1E0C"/>
    <w:rsid w:val="00DA231C"/>
    <w:rsid w:val="00DA2753"/>
    <w:rsid w:val="00DA7395"/>
    <w:rsid w:val="00DB1F84"/>
    <w:rsid w:val="00DB441C"/>
    <w:rsid w:val="00DB4F11"/>
    <w:rsid w:val="00DB5224"/>
    <w:rsid w:val="00DC028F"/>
    <w:rsid w:val="00DC02AC"/>
    <w:rsid w:val="00DC23CD"/>
    <w:rsid w:val="00DC2963"/>
    <w:rsid w:val="00DC2FF7"/>
    <w:rsid w:val="00DC3336"/>
    <w:rsid w:val="00DC3DEC"/>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37C3"/>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2359"/>
    <w:rsid w:val="00E63886"/>
    <w:rsid w:val="00E64CE8"/>
    <w:rsid w:val="00E66D3C"/>
    <w:rsid w:val="00E7164B"/>
    <w:rsid w:val="00E727F9"/>
    <w:rsid w:val="00E73226"/>
    <w:rsid w:val="00E739EE"/>
    <w:rsid w:val="00E80F66"/>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2DDF"/>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4C6"/>
    <w:rsid w:val="00F6766C"/>
    <w:rsid w:val="00F67AA0"/>
    <w:rsid w:val="00F71E14"/>
    <w:rsid w:val="00F71E20"/>
    <w:rsid w:val="00F721E1"/>
    <w:rsid w:val="00F7282B"/>
    <w:rsid w:val="00F75531"/>
    <w:rsid w:val="00F75926"/>
    <w:rsid w:val="00F8062A"/>
    <w:rsid w:val="00F8363B"/>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A709D"/>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2155C16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1A4463-C31E-2345-8A9D-36BDC90B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1275</TotalTime>
  <Pages>113</Pages>
  <Words>14461</Words>
  <Characters>76644</Characters>
  <Application>Microsoft Macintosh Word</Application>
  <DocSecurity>0</DocSecurity>
  <Lines>638</Lines>
  <Paragraphs>181</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90924</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119</cp:revision>
  <cp:lastPrinted>2012-03-29T13:58:00Z</cp:lastPrinted>
  <dcterms:created xsi:type="dcterms:W3CDTF">2012-06-26T07:26:00Z</dcterms:created>
  <dcterms:modified xsi:type="dcterms:W3CDTF">2013-03-22T13:25:00Z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