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2E6CE538" w:rsidR="00F25F5B" w:rsidRDefault="00BB409B" w:rsidP="00F25F5B">
      <w:pPr>
        <w:tabs>
          <w:tab w:val="left" w:pos="2552"/>
        </w:tabs>
        <w:spacing w:line="240" w:lineRule="auto"/>
        <w:jc w:val="center"/>
        <w:rPr>
          <w:sz w:val="48"/>
          <w:szCs w:val="48"/>
        </w:rPr>
      </w:pPr>
      <w:r>
        <w:fldChar w:fldCharType="begin"/>
      </w:r>
      <w:r>
        <w:instrText xml:space="preserve"> TITLE   \* MERGEFORMAT </w:instrText>
      </w:r>
      <w:r>
        <w:fldChar w:fldCharType="separate"/>
      </w:r>
      <w:r w:rsidR="00734652" w:rsidRPr="00734652">
        <w:rPr>
          <w:color w:val="76923C" w:themeColor="accent3" w:themeShade="BF"/>
          <w:sz w:val="48"/>
          <w:szCs w:val="48"/>
        </w:rPr>
        <w:t>Patientportal</w:t>
      </w:r>
      <w:r>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77777777"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734652" w:rsidRPr="00734652">
          <w:rPr>
            <w:rFonts w:ascii="Arial" w:hAnsi="Arial"/>
            <w:b/>
            <w:color w:val="9BBB59" w:themeColor="accent3"/>
            <w:sz w:val="36"/>
          </w:rPr>
          <w:t>1</w:t>
        </w:r>
      </w:fldSimple>
      <w:r w:rsidRPr="00F74D93">
        <w:rPr>
          <w:rFonts w:ascii="Arial" w:hAnsi="Arial"/>
          <w:sz w:val="36"/>
        </w:rPr>
        <w:t>.</w:t>
      </w:r>
      <w:fldSimple w:instr=" DOCPROPERTY &quot;Version_2&quot; \* MERGEFORMAT ">
        <w:r w:rsidR="00734652" w:rsidRPr="00734652">
          <w:rPr>
            <w:rFonts w:ascii="Arial" w:hAnsi="Arial"/>
            <w:b/>
            <w:color w:val="9BBB59" w:themeColor="accent3"/>
            <w:sz w:val="36"/>
          </w:rPr>
          <w:t>0</w:t>
        </w:r>
      </w:fldSimple>
      <w:r w:rsidRPr="00F74D93">
        <w:rPr>
          <w:rFonts w:ascii="Arial" w:hAnsi="Arial"/>
          <w:sz w:val="36"/>
        </w:rPr>
        <w:t>.</w:t>
      </w:r>
      <w:fldSimple w:instr=" DOCPROPERTY  &quot;Version_3&quot; \* MERGEFORMAT ">
        <w:r w:rsidR="00734652" w:rsidRPr="00734652">
          <w:rPr>
            <w:rFonts w:ascii="Arial" w:hAnsi="Arial"/>
            <w:b/>
            <w:color w:val="9BBB59" w:themeColor="accent3"/>
            <w:sz w:val="36"/>
          </w:rPr>
          <w:t>0</w:t>
        </w:r>
      </w:fldSimple>
    </w:p>
    <w:p w14:paraId="5659363F" w14:textId="77777777" w:rsidR="002D631E" w:rsidRDefault="002D631E" w:rsidP="00F25F5B">
      <w:pPr>
        <w:tabs>
          <w:tab w:val="left" w:pos="2552"/>
        </w:tabs>
        <w:spacing w:line="240" w:lineRule="auto"/>
        <w:jc w:val="center"/>
        <w:rPr>
          <w:sz w:val="32"/>
          <w:szCs w:val="32"/>
        </w:rPr>
      </w:pPr>
    </w:p>
    <w:p w14:paraId="37830127" w14:textId="5D7597E8" w:rsidR="00F25F5B" w:rsidRDefault="00E36706" w:rsidP="00F25F5B">
      <w:pPr>
        <w:tabs>
          <w:tab w:val="left" w:pos="2552"/>
        </w:tabs>
        <w:spacing w:line="240" w:lineRule="auto"/>
        <w:jc w:val="center"/>
        <w:rPr>
          <w:sz w:val="32"/>
          <w:szCs w:val="32"/>
        </w:rPr>
      </w:pPr>
      <w:r>
        <w:rPr>
          <w:sz w:val="32"/>
          <w:szCs w:val="32"/>
        </w:rPr>
        <w:t>2014</w:t>
      </w:r>
      <w:r w:rsidR="00F25F5B">
        <w:rPr>
          <w:sz w:val="32"/>
          <w:szCs w:val="32"/>
        </w:rPr>
        <w:t>-05-2</w:t>
      </w:r>
      <w:r>
        <w:rPr>
          <w:sz w:val="32"/>
          <w:szCs w:val="32"/>
        </w:rPr>
        <w:t>6</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153F6932" w14:textId="77777777" w:rsidR="00734652" w:rsidRDefault="00C54F68">
          <w:pPr>
            <w:pStyle w:val="Innehll1"/>
            <w:tabs>
              <w:tab w:val="left" w:pos="326"/>
              <w:tab w:val="right" w:leader="dot" w:pos="8664"/>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734652">
            <w:rPr>
              <w:noProof/>
            </w:rPr>
            <w:t>1</w:t>
          </w:r>
          <w:r w:rsidR="00734652">
            <w:rPr>
              <w:rFonts w:asciiTheme="minorHAnsi" w:eastAsiaTheme="minorEastAsia" w:hAnsiTheme="minorHAnsi" w:cstheme="minorBidi"/>
              <w:noProof/>
              <w:sz w:val="24"/>
              <w:szCs w:val="24"/>
              <w:lang w:eastAsia="ja-JP"/>
            </w:rPr>
            <w:tab/>
          </w:r>
          <w:r w:rsidR="00734652">
            <w:rPr>
              <w:noProof/>
            </w:rPr>
            <w:t>Inledning</w:t>
          </w:r>
          <w:r w:rsidR="00734652">
            <w:rPr>
              <w:noProof/>
            </w:rPr>
            <w:tab/>
          </w:r>
          <w:r w:rsidR="00734652">
            <w:rPr>
              <w:noProof/>
            </w:rPr>
            <w:fldChar w:fldCharType="begin"/>
          </w:r>
          <w:r w:rsidR="00734652">
            <w:rPr>
              <w:noProof/>
            </w:rPr>
            <w:instrText xml:space="preserve"> PAGEREF _Toc263325160 \h </w:instrText>
          </w:r>
          <w:r w:rsidR="00734652">
            <w:rPr>
              <w:noProof/>
            </w:rPr>
          </w:r>
          <w:r w:rsidR="00734652">
            <w:rPr>
              <w:noProof/>
            </w:rPr>
            <w:fldChar w:fldCharType="separate"/>
          </w:r>
          <w:r w:rsidR="00734652">
            <w:rPr>
              <w:noProof/>
            </w:rPr>
            <w:t>5</w:t>
          </w:r>
          <w:r w:rsidR="00734652">
            <w:rPr>
              <w:noProof/>
            </w:rPr>
            <w:fldChar w:fldCharType="end"/>
          </w:r>
        </w:p>
        <w:p w14:paraId="3CB3730A" w14:textId="77777777" w:rsidR="00734652" w:rsidRDefault="00734652">
          <w:pPr>
            <w:pStyle w:val="Innehll1"/>
            <w:tabs>
              <w:tab w:val="left" w:pos="352"/>
              <w:tab w:val="right" w:leader="dot" w:pos="8664"/>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_Toc263325161 \h </w:instrText>
          </w:r>
          <w:r>
            <w:rPr>
              <w:noProof/>
            </w:rPr>
          </w:r>
          <w:r>
            <w:rPr>
              <w:noProof/>
            </w:rPr>
            <w:fldChar w:fldCharType="separate"/>
          </w:r>
          <w:r>
            <w:rPr>
              <w:noProof/>
            </w:rPr>
            <w:t>5</w:t>
          </w:r>
          <w:r>
            <w:rPr>
              <w:noProof/>
            </w:rPr>
            <w:fldChar w:fldCharType="end"/>
          </w:r>
        </w:p>
        <w:p w14:paraId="4B51123C" w14:textId="77777777" w:rsidR="00734652" w:rsidRDefault="00734652">
          <w:pPr>
            <w:pStyle w:val="Innehll2"/>
            <w:tabs>
              <w:tab w:val="left" w:pos="692"/>
              <w:tab w:val="right" w:leader="dot" w:pos="8664"/>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 xml:space="preserve">Version </w:t>
          </w:r>
          <w:r w:rsidRPr="00C62F63">
            <w:rPr>
              <w:b/>
              <w:noProof/>
              <w:color w:val="76923C" w:themeColor="accent3" w:themeShade="BF"/>
            </w:rPr>
            <w:t>1</w:t>
          </w:r>
          <w:r>
            <w:rPr>
              <w:noProof/>
            </w:rPr>
            <w:t>.</w:t>
          </w:r>
          <w:r w:rsidRPr="00C62F63">
            <w:rPr>
              <w:b/>
              <w:noProof/>
              <w:color w:val="76923C" w:themeColor="accent3" w:themeShade="BF"/>
            </w:rPr>
            <w:t>0</w:t>
          </w:r>
          <w:r>
            <w:rPr>
              <w:noProof/>
            </w:rPr>
            <w:t>.</w:t>
          </w:r>
          <w:r w:rsidRPr="00C62F63">
            <w:rPr>
              <w:b/>
              <w:noProof/>
              <w:color w:val="76923C" w:themeColor="accent3" w:themeShade="BF"/>
            </w:rPr>
            <w:t>0</w:t>
          </w:r>
          <w:r>
            <w:rPr>
              <w:noProof/>
            </w:rPr>
            <w:t>.</w:t>
          </w:r>
          <w:r>
            <w:rPr>
              <w:noProof/>
            </w:rPr>
            <w:tab/>
          </w:r>
          <w:r>
            <w:rPr>
              <w:noProof/>
            </w:rPr>
            <w:fldChar w:fldCharType="begin"/>
          </w:r>
          <w:r>
            <w:rPr>
              <w:noProof/>
            </w:rPr>
            <w:instrText xml:space="preserve"> PAGEREF _Toc263325162 \h </w:instrText>
          </w:r>
          <w:r>
            <w:rPr>
              <w:noProof/>
            </w:rPr>
          </w:r>
          <w:r>
            <w:rPr>
              <w:noProof/>
            </w:rPr>
            <w:fldChar w:fldCharType="separate"/>
          </w:r>
          <w:r>
            <w:rPr>
              <w:noProof/>
            </w:rPr>
            <w:t>5</w:t>
          </w:r>
          <w:r>
            <w:rPr>
              <w:noProof/>
            </w:rPr>
            <w:fldChar w:fldCharType="end"/>
          </w:r>
        </w:p>
        <w:p w14:paraId="00356C34" w14:textId="77777777" w:rsidR="00734652" w:rsidRDefault="00734652">
          <w:pPr>
            <w:pStyle w:val="Innehll3"/>
            <w:tabs>
              <w:tab w:val="left" w:pos="1031"/>
              <w:tab w:val="right" w:leader="dot" w:pos="8664"/>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_Toc263325163 \h </w:instrText>
          </w:r>
          <w:r>
            <w:rPr>
              <w:noProof/>
            </w:rPr>
          </w:r>
          <w:r>
            <w:rPr>
              <w:noProof/>
            </w:rPr>
            <w:fldChar w:fldCharType="separate"/>
          </w:r>
          <w:r>
            <w:rPr>
              <w:noProof/>
            </w:rPr>
            <w:t>5</w:t>
          </w:r>
          <w:r>
            <w:rPr>
              <w:noProof/>
            </w:rPr>
            <w:fldChar w:fldCharType="end"/>
          </w:r>
        </w:p>
        <w:p w14:paraId="1C84C9A7" w14:textId="77777777" w:rsidR="00734652" w:rsidRDefault="00734652">
          <w:pPr>
            <w:pStyle w:val="Innehll3"/>
            <w:tabs>
              <w:tab w:val="left" w:pos="1057"/>
              <w:tab w:val="right" w:leader="dot" w:pos="8664"/>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_Toc263325164 \h </w:instrText>
          </w:r>
          <w:r>
            <w:rPr>
              <w:noProof/>
            </w:rPr>
          </w:r>
          <w:r>
            <w:rPr>
              <w:noProof/>
            </w:rPr>
            <w:fldChar w:fldCharType="separate"/>
          </w:r>
          <w:r>
            <w:rPr>
              <w:noProof/>
            </w:rPr>
            <w:t>6</w:t>
          </w:r>
          <w:r>
            <w:rPr>
              <w:noProof/>
            </w:rPr>
            <w:fldChar w:fldCharType="end"/>
          </w:r>
        </w:p>
        <w:p w14:paraId="2D38DF71" w14:textId="77777777" w:rsidR="00734652" w:rsidRDefault="00734652">
          <w:pPr>
            <w:pStyle w:val="Innehll3"/>
            <w:tabs>
              <w:tab w:val="left" w:pos="1056"/>
              <w:tab w:val="right" w:leader="dot" w:pos="8664"/>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_Toc263325165 \h </w:instrText>
          </w:r>
          <w:r>
            <w:rPr>
              <w:noProof/>
            </w:rPr>
          </w:r>
          <w:r>
            <w:rPr>
              <w:noProof/>
            </w:rPr>
            <w:fldChar w:fldCharType="separate"/>
          </w:r>
          <w:r>
            <w:rPr>
              <w:noProof/>
            </w:rPr>
            <w:t>6</w:t>
          </w:r>
          <w:r>
            <w:rPr>
              <w:noProof/>
            </w:rPr>
            <w:fldChar w:fldCharType="end"/>
          </w:r>
        </w:p>
        <w:p w14:paraId="79E0B6C2" w14:textId="77777777" w:rsidR="00734652" w:rsidRDefault="00734652">
          <w:pPr>
            <w:pStyle w:val="Innehll3"/>
            <w:tabs>
              <w:tab w:val="left" w:pos="1058"/>
              <w:tab w:val="right" w:leader="dot" w:pos="8664"/>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_Toc263325166 \h </w:instrText>
          </w:r>
          <w:r>
            <w:rPr>
              <w:noProof/>
            </w:rPr>
          </w:r>
          <w:r>
            <w:rPr>
              <w:noProof/>
            </w:rPr>
            <w:fldChar w:fldCharType="separate"/>
          </w:r>
          <w:r>
            <w:rPr>
              <w:noProof/>
            </w:rPr>
            <w:t>6</w:t>
          </w:r>
          <w:r>
            <w:rPr>
              <w:noProof/>
            </w:rPr>
            <w:fldChar w:fldCharType="end"/>
          </w:r>
        </w:p>
        <w:p w14:paraId="3CD01FF8" w14:textId="77777777" w:rsidR="00734652" w:rsidRDefault="00734652">
          <w:pPr>
            <w:pStyle w:val="Innehll1"/>
            <w:tabs>
              <w:tab w:val="left" w:pos="350"/>
              <w:tab w:val="right" w:leader="dot" w:pos="8664"/>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_Toc263325167 \h </w:instrText>
          </w:r>
          <w:r>
            <w:rPr>
              <w:noProof/>
            </w:rPr>
          </w:r>
          <w:r>
            <w:rPr>
              <w:noProof/>
            </w:rPr>
            <w:fldChar w:fldCharType="separate"/>
          </w:r>
          <w:r>
            <w:rPr>
              <w:noProof/>
            </w:rPr>
            <w:t>6</w:t>
          </w:r>
          <w:r>
            <w:rPr>
              <w:noProof/>
            </w:rPr>
            <w:fldChar w:fldCharType="end"/>
          </w:r>
        </w:p>
        <w:p w14:paraId="176751BA" w14:textId="77777777" w:rsidR="00734652" w:rsidRDefault="00734652">
          <w:pPr>
            <w:pStyle w:val="Innehll2"/>
            <w:tabs>
              <w:tab w:val="left" w:pos="690"/>
              <w:tab w:val="right" w:leader="dot" w:pos="8664"/>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_Toc263325168 \h </w:instrText>
          </w:r>
          <w:r>
            <w:rPr>
              <w:noProof/>
            </w:rPr>
          </w:r>
          <w:r>
            <w:rPr>
              <w:noProof/>
            </w:rPr>
            <w:fldChar w:fldCharType="separate"/>
          </w:r>
          <w:r>
            <w:rPr>
              <w:noProof/>
            </w:rPr>
            <w:t>6</w:t>
          </w:r>
          <w:r>
            <w:rPr>
              <w:noProof/>
            </w:rPr>
            <w:fldChar w:fldCharType="end"/>
          </w:r>
        </w:p>
        <w:p w14:paraId="71B6FDDF" w14:textId="77777777" w:rsidR="00734652" w:rsidRDefault="00734652">
          <w:pPr>
            <w:pStyle w:val="Innehll3"/>
            <w:tabs>
              <w:tab w:val="left" w:pos="1030"/>
              <w:tab w:val="right" w:leader="dot" w:pos="8664"/>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_Toc263325169 \h </w:instrText>
          </w:r>
          <w:r>
            <w:rPr>
              <w:noProof/>
            </w:rPr>
          </w:r>
          <w:r>
            <w:rPr>
              <w:noProof/>
            </w:rPr>
            <w:fldChar w:fldCharType="separate"/>
          </w:r>
          <w:r>
            <w:rPr>
              <w:noProof/>
            </w:rPr>
            <w:t>6</w:t>
          </w:r>
          <w:r>
            <w:rPr>
              <w:noProof/>
            </w:rPr>
            <w:fldChar w:fldCharType="end"/>
          </w:r>
        </w:p>
        <w:p w14:paraId="143641C9" w14:textId="77777777" w:rsidR="00734652" w:rsidRDefault="00734652">
          <w:pPr>
            <w:pStyle w:val="Innehll3"/>
            <w:tabs>
              <w:tab w:val="left" w:pos="1056"/>
              <w:tab w:val="right" w:leader="dot" w:pos="8664"/>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_Toc263325170 \h </w:instrText>
          </w:r>
          <w:r>
            <w:rPr>
              <w:noProof/>
            </w:rPr>
          </w:r>
          <w:r>
            <w:rPr>
              <w:noProof/>
            </w:rPr>
            <w:fldChar w:fldCharType="separate"/>
          </w:r>
          <w:r>
            <w:rPr>
              <w:noProof/>
            </w:rPr>
            <w:t>7</w:t>
          </w:r>
          <w:r>
            <w:rPr>
              <w:noProof/>
            </w:rPr>
            <w:fldChar w:fldCharType="end"/>
          </w:r>
        </w:p>
        <w:p w14:paraId="0086738C" w14:textId="77777777" w:rsidR="00734652" w:rsidRDefault="00734652">
          <w:pPr>
            <w:pStyle w:val="Innehll2"/>
            <w:tabs>
              <w:tab w:val="left" w:pos="716"/>
              <w:tab w:val="right" w:leader="dot" w:pos="8664"/>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_Toc263325171 \h </w:instrText>
          </w:r>
          <w:r>
            <w:rPr>
              <w:noProof/>
            </w:rPr>
          </w:r>
          <w:r>
            <w:rPr>
              <w:noProof/>
            </w:rPr>
            <w:fldChar w:fldCharType="separate"/>
          </w:r>
          <w:r>
            <w:rPr>
              <w:noProof/>
            </w:rPr>
            <w:t>7</w:t>
          </w:r>
          <w:r>
            <w:rPr>
              <w:noProof/>
            </w:rPr>
            <w:fldChar w:fldCharType="end"/>
          </w:r>
        </w:p>
        <w:p w14:paraId="410B65D3" w14:textId="77777777" w:rsidR="00734652" w:rsidRDefault="00734652">
          <w:pPr>
            <w:pStyle w:val="Innehll2"/>
            <w:tabs>
              <w:tab w:val="left" w:pos="715"/>
              <w:tab w:val="right" w:leader="dot" w:pos="8664"/>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_Toc263325172 \h </w:instrText>
          </w:r>
          <w:r>
            <w:rPr>
              <w:noProof/>
            </w:rPr>
          </w:r>
          <w:r>
            <w:rPr>
              <w:noProof/>
            </w:rPr>
            <w:fldChar w:fldCharType="separate"/>
          </w:r>
          <w:r>
            <w:rPr>
              <w:noProof/>
            </w:rPr>
            <w:t>7</w:t>
          </w:r>
          <w:r>
            <w:rPr>
              <w:noProof/>
            </w:rPr>
            <w:fldChar w:fldCharType="end"/>
          </w:r>
        </w:p>
        <w:p w14:paraId="6D4E30AF" w14:textId="77777777" w:rsidR="00734652" w:rsidRDefault="00734652">
          <w:pPr>
            <w:pStyle w:val="Innehll1"/>
            <w:tabs>
              <w:tab w:val="left" w:pos="353"/>
              <w:tab w:val="right" w:leader="dot" w:pos="8664"/>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_Toc263325173 \h </w:instrText>
          </w:r>
          <w:r>
            <w:rPr>
              <w:noProof/>
            </w:rPr>
          </w:r>
          <w:r>
            <w:rPr>
              <w:noProof/>
            </w:rPr>
            <w:fldChar w:fldCharType="separate"/>
          </w:r>
          <w:r>
            <w:rPr>
              <w:noProof/>
            </w:rPr>
            <w:t>7</w:t>
          </w:r>
          <w:r>
            <w:rPr>
              <w:noProof/>
            </w:rPr>
            <w:fldChar w:fldCharType="end"/>
          </w:r>
        </w:p>
        <w:p w14:paraId="6BAE977E" w14:textId="77777777" w:rsidR="00734652" w:rsidRDefault="00734652">
          <w:pPr>
            <w:pStyle w:val="Innehll2"/>
            <w:tabs>
              <w:tab w:val="left" w:pos="693"/>
              <w:tab w:val="right" w:leader="dot" w:pos="8664"/>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_Toc263325174 \h </w:instrText>
          </w:r>
          <w:r>
            <w:rPr>
              <w:noProof/>
            </w:rPr>
          </w:r>
          <w:r>
            <w:rPr>
              <w:noProof/>
            </w:rPr>
            <w:fldChar w:fldCharType="separate"/>
          </w:r>
          <w:r>
            <w:rPr>
              <w:noProof/>
            </w:rPr>
            <w:t>8</w:t>
          </w:r>
          <w:r>
            <w:rPr>
              <w:noProof/>
            </w:rPr>
            <w:fldChar w:fldCharType="end"/>
          </w:r>
        </w:p>
        <w:p w14:paraId="23F6A899" w14:textId="77777777" w:rsidR="00734652" w:rsidRDefault="00734652">
          <w:pPr>
            <w:pStyle w:val="Innehll2"/>
            <w:tabs>
              <w:tab w:val="left" w:pos="719"/>
              <w:tab w:val="right" w:leader="dot" w:pos="8664"/>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_Toc263325175 \h </w:instrText>
          </w:r>
          <w:r>
            <w:rPr>
              <w:noProof/>
            </w:rPr>
          </w:r>
          <w:r>
            <w:rPr>
              <w:noProof/>
            </w:rPr>
            <w:fldChar w:fldCharType="separate"/>
          </w:r>
          <w:r>
            <w:rPr>
              <w:noProof/>
            </w:rPr>
            <w:t>8</w:t>
          </w:r>
          <w:r>
            <w:rPr>
              <w:noProof/>
            </w:rPr>
            <w:fldChar w:fldCharType="end"/>
          </w:r>
        </w:p>
        <w:p w14:paraId="48AEB7BE" w14:textId="77777777" w:rsidR="00734652" w:rsidRDefault="00734652">
          <w:pPr>
            <w:pStyle w:val="Innehll3"/>
            <w:tabs>
              <w:tab w:val="left" w:pos="1058"/>
              <w:tab w:val="right" w:leader="dot" w:pos="8664"/>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_Toc263325176 \h </w:instrText>
          </w:r>
          <w:r>
            <w:rPr>
              <w:noProof/>
            </w:rPr>
          </w:r>
          <w:r>
            <w:rPr>
              <w:noProof/>
            </w:rPr>
            <w:fldChar w:fldCharType="separate"/>
          </w:r>
          <w:r>
            <w:rPr>
              <w:noProof/>
            </w:rPr>
            <w:t>8</w:t>
          </w:r>
          <w:r>
            <w:rPr>
              <w:noProof/>
            </w:rPr>
            <w:fldChar w:fldCharType="end"/>
          </w:r>
        </w:p>
        <w:p w14:paraId="71CBDCC5" w14:textId="77777777" w:rsidR="00734652" w:rsidRDefault="00734652">
          <w:pPr>
            <w:pStyle w:val="Innehll3"/>
            <w:tabs>
              <w:tab w:val="left" w:pos="1084"/>
              <w:tab w:val="right" w:leader="dot" w:pos="8664"/>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_Toc263325177 \h </w:instrText>
          </w:r>
          <w:r>
            <w:rPr>
              <w:noProof/>
            </w:rPr>
          </w:r>
          <w:r>
            <w:rPr>
              <w:noProof/>
            </w:rPr>
            <w:fldChar w:fldCharType="separate"/>
          </w:r>
          <w:r>
            <w:rPr>
              <w:noProof/>
            </w:rPr>
            <w:t>8</w:t>
          </w:r>
          <w:r>
            <w:rPr>
              <w:noProof/>
            </w:rPr>
            <w:fldChar w:fldCharType="end"/>
          </w:r>
        </w:p>
        <w:p w14:paraId="34E16F39" w14:textId="77777777" w:rsidR="00734652" w:rsidRDefault="00734652">
          <w:pPr>
            <w:pStyle w:val="Innehll2"/>
            <w:tabs>
              <w:tab w:val="left" w:pos="717"/>
              <w:tab w:val="right" w:leader="dot" w:pos="8664"/>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_Toc263325178 \h </w:instrText>
          </w:r>
          <w:r>
            <w:rPr>
              <w:noProof/>
            </w:rPr>
          </w:r>
          <w:r>
            <w:rPr>
              <w:noProof/>
            </w:rPr>
            <w:fldChar w:fldCharType="separate"/>
          </w:r>
          <w:r>
            <w:rPr>
              <w:noProof/>
            </w:rPr>
            <w:t>8</w:t>
          </w:r>
          <w:r>
            <w:rPr>
              <w:noProof/>
            </w:rPr>
            <w:fldChar w:fldCharType="end"/>
          </w:r>
        </w:p>
        <w:p w14:paraId="4774A8B6" w14:textId="77777777" w:rsidR="00734652" w:rsidRDefault="00734652">
          <w:pPr>
            <w:pStyle w:val="Innehll3"/>
            <w:tabs>
              <w:tab w:val="left" w:pos="1057"/>
              <w:tab w:val="right" w:leader="dot" w:pos="8664"/>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_Toc263325179 \h </w:instrText>
          </w:r>
          <w:r>
            <w:rPr>
              <w:noProof/>
            </w:rPr>
          </w:r>
          <w:r>
            <w:rPr>
              <w:noProof/>
            </w:rPr>
            <w:fldChar w:fldCharType="separate"/>
          </w:r>
          <w:r>
            <w:rPr>
              <w:noProof/>
            </w:rPr>
            <w:t>8</w:t>
          </w:r>
          <w:r>
            <w:rPr>
              <w:noProof/>
            </w:rPr>
            <w:fldChar w:fldCharType="end"/>
          </w:r>
        </w:p>
        <w:p w14:paraId="61792123" w14:textId="77777777" w:rsidR="00734652" w:rsidRDefault="00734652">
          <w:pPr>
            <w:pStyle w:val="Innehll3"/>
            <w:tabs>
              <w:tab w:val="left" w:pos="1083"/>
              <w:tab w:val="right" w:leader="dot" w:pos="8664"/>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_Toc263325180 \h </w:instrText>
          </w:r>
          <w:r>
            <w:rPr>
              <w:noProof/>
            </w:rPr>
          </w:r>
          <w:r>
            <w:rPr>
              <w:noProof/>
            </w:rPr>
            <w:fldChar w:fldCharType="separate"/>
          </w:r>
          <w:r>
            <w:rPr>
              <w:noProof/>
            </w:rPr>
            <w:t>9</w:t>
          </w:r>
          <w:r>
            <w:rPr>
              <w:noProof/>
            </w:rPr>
            <w:fldChar w:fldCharType="end"/>
          </w:r>
        </w:p>
        <w:p w14:paraId="7EF91F71" w14:textId="77777777" w:rsidR="00734652" w:rsidRDefault="00734652">
          <w:pPr>
            <w:pStyle w:val="Innehll1"/>
            <w:tabs>
              <w:tab w:val="left" w:pos="346"/>
              <w:tab w:val="right" w:leader="dot" w:pos="8664"/>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_Toc263325181 \h </w:instrText>
          </w:r>
          <w:r>
            <w:rPr>
              <w:noProof/>
            </w:rPr>
          </w:r>
          <w:r>
            <w:rPr>
              <w:noProof/>
            </w:rPr>
            <w:fldChar w:fldCharType="separate"/>
          </w:r>
          <w:r>
            <w:rPr>
              <w:noProof/>
            </w:rPr>
            <w:t>9</w:t>
          </w:r>
          <w:r>
            <w:rPr>
              <w:noProof/>
            </w:rPr>
            <w:fldChar w:fldCharType="end"/>
          </w:r>
        </w:p>
        <w:p w14:paraId="36382930" w14:textId="77777777" w:rsidR="00734652" w:rsidRDefault="00734652">
          <w:pPr>
            <w:pStyle w:val="Innehll2"/>
            <w:tabs>
              <w:tab w:val="left" w:pos="686"/>
              <w:tab w:val="right" w:leader="dot" w:pos="8664"/>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_Toc263325182 \h </w:instrText>
          </w:r>
          <w:r>
            <w:rPr>
              <w:noProof/>
            </w:rPr>
          </w:r>
          <w:r>
            <w:rPr>
              <w:noProof/>
            </w:rPr>
            <w:fldChar w:fldCharType="separate"/>
          </w:r>
          <w:r>
            <w:rPr>
              <w:noProof/>
            </w:rPr>
            <w:t>10</w:t>
          </w:r>
          <w:r>
            <w:rPr>
              <w:noProof/>
            </w:rPr>
            <w:fldChar w:fldCharType="end"/>
          </w:r>
        </w:p>
        <w:p w14:paraId="2390E916" w14:textId="77777777" w:rsidR="00734652" w:rsidRDefault="00734652">
          <w:pPr>
            <w:pStyle w:val="Innehll2"/>
            <w:tabs>
              <w:tab w:val="left" w:pos="711"/>
              <w:tab w:val="right" w:leader="dot" w:pos="8664"/>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_Toc263325183 \h </w:instrText>
          </w:r>
          <w:r>
            <w:rPr>
              <w:noProof/>
            </w:rPr>
          </w:r>
          <w:r>
            <w:rPr>
              <w:noProof/>
            </w:rPr>
            <w:fldChar w:fldCharType="separate"/>
          </w:r>
          <w:r>
            <w:rPr>
              <w:noProof/>
            </w:rPr>
            <w:t>11</w:t>
          </w:r>
          <w:r>
            <w:rPr>
              <w:noProof/>
            </w:rPr>
            <w:fldChar w:fldCharType="end"/>
          </w:r>
        </w:p>
        <w:p w14:paraId="094AB1E2" w14:textId="77777777" w:rsidR="00734652" w:rsidRDefault="00734652">
          <w:pPr>
            <w:pStyle w:val="Innehll3"/>
            <w:tabs>
              <w:tab w:val="left" w:pos="1051"/>
              <w:tab w:val="right" w:leader="dot" w:pos="8664"/>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_Toc263325184 \h </w:instrText>
          </w:r>
          <w:r>
            <w:rPr>
              <w:noProof/>
            </w:rPr>
          </w:r>
          <w:r>
            <w:rPr>
              <w:noProof/>
            </w:rPr>
            <w:fldChar w:fldCharType="separate"/>
          </w:r>
          <w:r>
            <w:rPr>
              <w:noProof/>
            </w:rPr>
            <w:t>11</w:t>
          </w:r>
          <w:r>
            <w:rPr>
              <w:noProof/>
            </w:rPr>
            <w:fldChar w:fldCharType="end"/>
          </w:r>
        </w:p>
        <w:p w14:paraId="1196EA1F" w14:textId="77777777" w:rsidR="00734652" w:rsidRDefault="00734652">
          <w:pPr>
            <w:pStyle w:val="Innehll3"/>
            <w:tabs>
              <w:tab w:val="left" w:pos="1077"/>
              <w:tab w:val="right" w:leader="dot" w:pos="8664"/>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_Toc263325185 \h </w:instrText>
          </w:r>
          <w:r>
            <w:rPr>
              <w:noProof/>
            </w:rPr>
          </w:r>
          <w:r>
            <w:rPr>
              <w:noProof/>
            </w:rPr>
            <w:fldChar w:fldCharType="separate"/>
          </w:r>
          <w:r>
            <w:rPr>
              <w:noProof/>
            </w:rPr>
            <w:t>11</w:t>
          </w:r>
          <w:r>
            <w:rPr>
              <w:noProof/>
            </w:rPr>
            <w:fldChar w:fldCharType="end"/>
          </w:r>
        </w:p>
        <w:p w14:paraId="65A05185" w14:textId="77777777" w:rsidR="00734652" w:rsidRDefault="00734652">
          <w:pPr>
            <w:pStyle w:val="Innehll1"/>
            <w:tabs>
              <w:tab w:val="left" w:pos="353"/>
              <w:tab w:val="right" w:leader="dot" w:pos="8664"/>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_Toc263325186 \h </w:instrText>
          </w:r>
          <w:r>
            <w:rPr>
              <w:noProof/>
            </w:rPr>
          </w:r>
          <w:r>
            <w:rPr>
              <w:noProof/>
            </w:rPr>
            <w:fldChar w:fldCharType="separate"/>
          </w:r>
          <w:r>
            <w:rPr>
              <w:noProof/>
            </w:rPr>
            <w:t>12</w:t>
          </w:r>
          <w:r>
            <w:rPr>
              <w:noProof/>
            </w:rPr>
            <w:fldChar w:fldCharType="end"/>
          </w:r>
        </w:p>
        <w:p w14:paraId="5264463D" w14:textId="77777777" w:rsidR="00734652" w:rsidRDefault="00734652">
          <w:pPr>
            <w:pStyle w:val="Innehll2"/>
            <w:tabs>
              <w:tab w:val="left" w:pos="693"/>
              <w:tab w:val="right" w:leader="dot" w:pos="8664"/>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_Toc263325187 \h </w:instrText>
          </w:r>
          <w:r>
            <w:rPr>
              <w:noProof/>
            </w:rPr>
          </w:r>
          <w:r>
            <w:rPr>
              <w:noProof/>
            </w:rPr>
            <w:fldChar w:fldCharType="separate"/>
          </w:r>
          <w:r>
            <w:rPr>
              <w:noProof/>
            </w:rPr>
            <w:t>12</w:t>
          </w:r>
          <w:r>
            <w:rPr>
              <w:noProof/>
            </w:rPr>
            <w:fldChar w:fldCharType="end"/>
          </w:r>
        </w:p>
        <w:p w14:paraId="6BE773B7" w14:textId="77777777" w:rsidR="00734652" w:rsidRDefault="00734652">
          <w:pPr>
            <w:pStyle w:val="Innehll3"/>
            <w:tabs>
              <w:tab w:val="left" w:pos="1033"/>
              <w:tab w:val="right" w:leader="dot" w:pos="8664"/>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_Toc263325188 \h </w:instrText>
          </w:r>
          <w:r>
            <w:rPr>
              <w:noProof/>
            </w:rPr>
          </w:r>
          <w:r>
            <w:rPr>
              <w:noProof/>
            </w:rPr>
            <w:fldChar w:fldCharType="separate"/>
          </w:r>
          <w:r>
            <w:rPr>
              <w:noProof/>
            </w:rPr>
            <w:t>12</w:t>
          </w:r>
          <w:r>
            <w:rPr>
              <w:noProof/>
            </w:rPr>
            <w:fldChar w:fldCharType="end"/>
          </w:r>
        </w:p>
        <w:p w14:paraId="294F205A" w14:textId="77777777" w:rsidR="00734652" w:rsidRDefault="00734652">
          <w:pPr>
            <w:pStyle w:val="Innehll3"/>
            <w:tabs>
              <w:tab w:val="left" w:pos="1059"/>
              <w:tab w:val="right" w:leader="dot" w:pos="8664"/>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_Toc263325189 \h </w:instrText>
          </w:r>
          <w:r>
            <w:rPr>
              <w:noProof/>
            </w:rPr>
          </w:r>
          <w:r>
            <w:rPr>
              <w:noProof/>
            </w:rPr>
            <w:fldChar w:fldCharType="separate"/>
          </w:r>
          <w:r>
            <w:rPr>
              <w:noProof/>
            </w:rPr>
            <w:t>12</w:t>
          </w:r>
          <w:r>
            <w:rPr>
              <w:noProof/>
            </w:rPr>
            <w:fldChar w:fldCharType="end"/>
          </w:r>
        </w:p>
        <w:p w14:paraId="5B98F3B0" w14:textId="77777777" w:rsidR="00734652" w:rsidRDefault="00734652">
          <w:pPr>
            <w:pStyle w:val="Innehll3"/>
            <w:tabs>
              <w:tab w:val="left" w:pos="1057"/>
              <w:tab w:val="right" w:leader="dot" w:pos="8664"/>
            </w:tabs>
            <w:rPr>
              <w:rFonts w:asciiTheme="minorHAnsi" w:eastAsiaTheme="minorEastAsia" w:hAnsiTheme="minorHAnsi" w:cstheme="minorBidi"/>
              <w:noProof/>
              <w:sz w:val="24"/>
              <w:szCs w:val="24"/>
              <w:lang w:eastAsia="ja-JP"/>
            </w:rPr>
          </w:pPr>
          <w:r>
            <w:rPr>
              <w:noProof/>
            </w:rPr>
            <w:lastRenderedPageBreak/>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_Toc263325190 \h </w:instrText>
          </w:r>
          <w:r>
            <w:rPr>
              <w:noProof/>
            </w:rPr>
          </w:r>
          <w:r>
            <w:rPr>
              <w:noProof/>
            </w:rPr>
            <w:fldChar w:fldCharType="separate"/>
          </w:r>
          <w:r>
            <w:rPr>
              <w:noProof/>
            </w:rPr>
            <w:t>13</w:t>
          </w:r>
          <w:r>
            <w:rPr>
              <w:noProof/>
            </w:rPr>
            <w:fldChar w:fldCharType="end"/>
          </w:r>
        </w:p>
        <w:p w14:paraId="15C97C5C" w14:textId="77777777" w:rsidR="00734652" w:rsidRDefault="00734652">
          <w:pPr>
            <w:pStyle w:val="Innehll2"/>
            <w:tabs>
              <w:tab w:val="left" w:pos="719"/>
              <w:tab w:val="right" w:leader="dot" w:pos="8664"/>
            </w:tabs>
            <w:rPr>
              <w:rFonts w:asciiTheme="minorHAnsi" w:eastAsiaTheme="minorEastAsia" w:hAnsiTheme="minorHAnsi" w:cstheme="minorBidi"/>
              <w:noProof/>
              <w:sz w:val="24"/>
              <w:szCs w:val="24"/>
              <w:lang w:eastAsia="ja-JP"/>
            </w:rPr>
          </w:pPr>
          <w:r w:rsidRPr="00734652">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_Toc263325191 \h </w:instrText>
          </w:r>
          <w:r>
            <w:rPr>
              <w:noProof/>
            </w:rPr>
          </w:r>
          <w:r>
            <w:rPr>
              <w:noProof/>
            </w:rPr>
            <w:fldChar w:fldCharType="separate"/>
          </w:r>
          <w:r>
            <w:rPr>
              <w:noProof/>
            </w:rPr>
            <w:t>15</w:t>
          </w:r>
          <w:r>
            <w:rPr>
              <w:noProof/>
            </w:rPr>
            <w:fldChar w:fldCharType="end"/>
          </w:r>
        </w:p>
        <w:p w14:paraId="6DB48B98" w14:textId="77777777" w:rsidR="00734652" w:rsidRDefault="00734652">
          <w:pPr>
            <w:pStyle w:val="Innehll3"/>
            <w:tabs>
              <w:tab w:val="left" w:pos="1059"/>
              <w:tab w:val="right" w:leader="dot" w:pos="8664"/>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_Toc263325192 \h </w:instrText>
          </w:r>
          <w:r>
            <w:rPr>
              <w:noProof/>
            </w:rPr>
          </w:r>
          <w:r>
            <w:rPr>
              <w:noProof/>
            </w:rPr>
            <w:fldChar w:fldCharType="separate"/>
          </w:r>
          <w:r>
            <w:rPr>
              <w:noProof/>
            </w:rPr>
            <w:t>15</w:t>
          </w:r>
          <w:r>
            <w:rPr>
              <w:noProof/>
            </w:rPr>
            <w:fldChar w:fldCharType="end"/>
          </w:r>
        </w:p>
        <w:p w14:paraId="425C2C92" w14:textId="77777777" w:rsidR="00734652" w:rsidRDefault="00734652">
          <w:pPr>
            <w:pStyle w:val="Innehll3"/>
            <w:tabs>
              <w:tab w:val="left" w:pos="1084"/>
              <w:tab w:val="right" w:leader="dot" w:pos="8664"/>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_Toc263325193 \h </w:instrText>
          </w:r>
          <w:r>
            <w:rPr>
              <w:noProof/>
            </w:rPr>
          </w:r>
          <w:r>
            <w:rPr>
              <w:noProof/>
            </w:rPr>
            <w:fldChar w:fldCharType="separate"/>
          </w:r>
          <w:r>
            <w:rPr>
              <w:noProof/>
            </w:rPr>
            <w:t>15</w:t>
          </w:r>
          <w:r>
            <w:rPr>
              <w:noProof/>
            </w:rPr>
            <w:fldChar w:fldCharType="end"/>
          </w:r>
        </w:p>
        <w:p w14:paraId="6526BBAC" w14:textId="77777777" w:rsidR="00734652" w:rsidRDefault="00734652">
          <w:pPr>
            <w:pStyle w:val="Innehll3"/>
            <w:tabs>
              <w:tab w:val="left" w:pos="1083"/>
              <w:tab w:val="right" w:leader="dot" w:pos="8664"/>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_Toc263325194 \h </w:instrText>
          </w:r>
          <w:r>
            <w:rPr>
              <w:noProof/>
            </w:rPr>
          </w:r>
          <w:r>
            <w:rPr>
              <w:noProof/>
            </w:rPr>
            <w:fldChar w:fldCharType="separate"/>
          </w:r>
          <w:r>
            <w:rPr>
              <w:noProof/>
            </w:rPr>
            <w:t>15</w:t>
          </w:r>
          <w:r>
            <w:rPr>
              <w:noProof/>
            </w:rPr>
            <w:fldChar w:fldCharType="end"/>
          </w:r>
        </w:p>
        <w:p w14:paraId="189021DD" w14:textId="77777777" w:rsidR="00C54F68" w:rsidRDefault="00C54F68">
          <w:r>
            <w:fldChar w:fldCharType="end"/>
          </w:r>
        </w:p>
      </w:sdtContent>
    </w:sdt>
    <w:p w14:paraId="6C6FE3AA" w14:textId="77777777" w:rsidR="007E47C0" w:rsidRDefault="007E47C0" w:rsidP="007E47C0"/>
    <w:p w14:paraId="639BCEEF" w14:textId="0942FC7D" w:rsidR="004255A2" w:rsidRPr="00D738C3" w:rsidRDefault="00C54F68" w:rsidP="004255A2">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514BAB">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514BAB">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514BAB">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514BAB">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514BAB">
            <w:pPr>
              <w:pStyle w:val="TableText"/>
            </w:pPr>
            <w:r w:rsidRPr="00A31996">
              <w:t>Granskad av</w:t>
            </w:r>
          </w:p>
        </w:tc>
      </w:tr>
      <w:tr w:rsidR="004255A2" w14:paraId="59B83073" w14:textId="77777777" w:rsidTr="00514BAB">
        <w:tc>
          <w:tcPr>
            <w:tcW w:w="964" w:type="dxa"/>
          </w:tcPr>
          <w:p w14:paraId="2BC5E9BD" w14:textId="77777777" w:rsidR="004255A2" w:rsidRDefault="004255A2" w:rsidP="00514BAB">
            <w:pPr>
              <w:pStyle w:val="TableText"/>
            </w:pPr>
            <w:r w:rsidRPr="00C824CA">
              <w:t>PA1</w:t>
            </w:r>
          </w:p>
        </w:tc>
        <w:tc>
          <w:tcPr>
            <w:tcW w:w="1224" w:type="dxa"/>
          </w:tcPr>
          <w:p w14:paraId="62A4BB9E" w14:textId="7579C7A5" w:rsidR="004255A2" w:rsidRDefault="00B60513" w:rsidP="00514BAB">
            <w:pPr>
              <w:pStyle w:val="TableText"/>
            </w:pPr>
            <w:r>
              <w:t>2014-05-26</w:t>
            </w:r>
          </w:p>
        </w:tc>
        <w:tc>
          <w:tcPr>
            <w:tcW w:w="4140" w:type="dxa"/>
          </w:tcPr>
          <w:p w14:paraId="64BE92EF" w14:textId="2ABDDE4D" w:rsidR="004255A2" w:rsidRDefault="00B60513" w:rsidP="00514BAB">
            <w:pPr>
              <w:pStyle w:val="TableText"/>
            </w:pPr>
            <w:r>
              <w:t>Upprättat dokument</w:t>
            </w:r>
          </w:p>
        </w:tc>
        <w:tc>
          <w:tcPr>
            <w:tcW w:w="1980" w:type="dxa"/>
          </w:tcPr>
          <w:p w14:paraId="7E17C24C" w14:textId="1B2F3068" w:rsidR="004255A2" w:rsidRDefault="00B60513" w:rsidP="00E4518B">
            <w:pPr>
              <w:pStyle w:val="TableText"/>
            </w:pPr>
            <w:r>
              <w:t>Bjö</w:t>
            </w:r>
            <w:r w:rsidR="00E4518B">
              <w:t>rn Hedman</w:t>
            </w:r>
          </w:p>
        </w:tc>
        <w:tc>
          <w:tcPr>
            <w:tcW w:w="1440" w:type="dxa"/>
          </w:tcPr>
          <w:p w14:paraId="7085D7E4" w14:textId="77777777" w:rsidR="004255A2" w:rsidRDefault="004255A2" w:rsidP="00514BAB">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514BAB">
            <w:pPr>
              <w:pStyle w:val="TableText"/>
            </w:pPr>
            <w:r>
              <w:t>Namn</w:t>
            </w:r>
          </w:p>
        </w:tc>
        <w:tc>
          <w:tcPr>
            <w:tcW w:w="2892" w:type="dxa"/>
            <w:shd w:val="clear" w:color="auto" w:fill="DDD9C3" w:themeFill="background2" w:themeFillShade="E6"/>
          </w:tcPr>
          <w:p w14:paraId="3AEE7573" w14:textId="77777777" w:rsidR="004255A2" w:rsidRPr="00A31996" w:rsidRDefault="004255A2" w:rsidP="00514BAB">
            <w:pPr>
              <w:pStyle w:val="TableText"/>
            </w:pPr>
            <w:r>
              <w:t>Dokument</w:t>
            </w:r>
          </w:p>
        </w:tc>
        <w:tc>
          <w:tcPr>
            <w:tcW w:w="2472" w:type="dxa"/>
            <w:shd w:val="clear" w:color="auto" w:fill="DDD9C3" w:themeFill="background2" w:themeFillShade="E6"/>
          </w:tcPr>
          <w:p w14:paraId="691C9A83" w14:textId="77777777" w:rsidR="004255A2" w:rsidRPr="00A31996" w:rsidRDefault="004255A2" w:rsidP="00514BAB">
            <w:pPr>
              <w:pStyle w:val="TableText"/>
            </w:pPr>
            <w:r>
              <w:t>Kommentar</w:t>
            </w:r>
          </w:p>
        </w:tc>
        <w:tc>
          <w:tcPr>
            <w:tcW w:w="3339" w:type="dxa"/>
            <w:shd w:val="clear" w:color="auto" w:fill="DDD9C3" w:themeFill="background2" w:themeFillShade="E6"/>
          </w:tcPr>
          <w:p w14:paraId="09607659" w14:textId="77777777" w:rsidR="004255A2" w:rsidRPr="00A31996" w:rsidRDefault="004255A2" w:rsidP="00514BAB">
            <w:pPr>
              <w:pStyle w:val="TableText"/>
            </w:pPr>
            <w:r>
              <w:t>Länk</w:t>
            </w:r>
          </w:p>
        </w:tc>
      </w:tr>
      <w:tr w:rsidR="004255A2" w14:paraId="1638D443" w14:textId="77777777" w:rsidTr="00514BAB">
        <w:tc>
          <w:tcPr>
            <w:tcW w:w="964" w:type="dxa"/>
          </w:tcPr>
          <w:p w14:paraId="7121E73A" w14:textId="77777777" w:rsidR="004255A2" w:rsidRDefault="004255A2" w:rsidP="00514BAB">
            <w:pPr>
              <w:pStyle w:val="TableText"/>
            </w:pPr>
            <w:r>
              <w:t>R1</w:t>
            </w:r>
          </w:p>
        </w:tc>
        <w:tc>
          <w:tcPr>
            <w:tcW w:w="2892" w:type="dxa"/>
          </w:tcPr>
          <w:p w14:paraId="3CB096E1" w14:textId="77777777" w:rsidR="004255A2" w:rsidRDefault="004255A2" w:rsidP="00514BAB">
            <w:pPr>
              <w:pStyle w:val="TableText"/>
            </w:pPr>
            <w:r>
              <w:t xml:space="preserve">Arkitekturella beslut – </w:t>
            </w:r>
            <w:r w:rsidR="00BB409B">
              <w:fldChar w:fldCharType="begin"/>
            </w:r>
            <w:r w:rsidR="00BB409B">
              <w:instrText xml:space="preserve"> TITLE  \* MERGEFORMAT </w:instrText>
            </w:r>
            <w:r w:rsidR="00BB409B">
              <w:fldChar w:fldCharType="separate"/>
            </w:r>
            <w:r w:rsidR="00734652" w:rsidRPr="00734652">
              <w:rPr>
                <w:color w:val="9BBB59" w:themeColor="accent3"/>
              </w:rPr>
              <w:t>Patientportal</w:t>
            </w:r>
            <w:r w:rsidR="00BB409B">
              <w:rPr>
                <w:color w:val="9BBB59" w:themeColor="accent3"/>
              </w:rPr>
              <w:fldChar w:fldCharType="end"/>
            </w:r>
          </w:p>
        </w:tc>
        <w:tc>
          <w:tcPr>
            <w:tcW w:w="2472" w:type="dxa"/>
          </w:tcPr>
          <w:p w14:paraId="5D99047D" w14:textId="77777777" w:rsidR="004255A2" w:rsidRDefault="004255A2" w:rsidP="00514BAB">
            <w:pPr>
              <w:pStyle w:val="TableText"/>
            </w:pPr>
            <w:r>
              <w:t>Obligatoriskt</w:t>
            </w:r>
          </w:p>
        </w:tc>
        <w:tc>
          <w:tcPr>
            <w:tcW w:w="3339" w:type="dxa"/>
          </w:tcPr>
          <w:p w14:paraId="524E0594" w14:textId="52175DC8" w:rsidR="004255A2" w:rsidRDefault="00BB409B" w:rsidP="00514BAB">
            <w:pPr>
              <w:pStyle w:val="TableText"/>
            </w:pPr>
            <w:r w:rsidRPr="00BB409B">
              <w:t>https</w:t>
            </w:r>
            <w:proofErr w:type="gramStart"/>
            <w:r w:rsidRPr="00BB409B">
              <w:t>://</w:t>
            </w:r>
            <w:proofErr w:type="gramEnd"/>
            <w:r w:rsidRPr="00BB409B">
              <w:t>code.google.com/p/rivta/source/browse/ServiceInteractions/riv/eservicesupply/patientportal/trunk/docs/Arkitekturella%20beslut%20-Patientportal-%20AddMessage.docx</w:t>
            </w:r>
            <w:bookmarkStart w:id="7" w:name="_GoBack"/>
            <w:bookmarkEnd w:id="7"/>
          </w:p>
        </w:tc>
      </w:tr>
      <w:tr w:rsidR="00030D6C" w14:paraId="0AF4DD3F" w14:textId="77777777" w:rsidTr="00514BAB">
        <w:tc>
          <w:tcPr>
            <w:tcW w:w="964" w:type="dxa"/>
          </w:tcPr>
          <w:p w14:paraId="487F8514" w14:textId="6ED873CE" w:rsidR="00030D6C" w:rsidRDefault="00030D6C" w:rsidP="00514BAB">
            <w:pPr>
              <w:pStyle w:val="TableText"/>
            </w:pPr>
            <w:r>
              <w:t>R2</w:t>
            </w:r>
          </w:p>
        </w:tc>
        <w:tc>
          <w:tcPr>
            <w:tcW w:w="2892" w:type="dxa"/>
          </w:tcPr>
          <w:p w14:paraId="5F2132A5" w14:textId="00DF8F57" w:rsidR="00030D6C" w:rsidRDefault="00030D6C" w:rsidP="00514BAB">
            <w:pPr>
              <w:pStyle w:val="TableText"/>
            </w:pPr>
            <w:proofErr w:type="spellStart"/>
            <w:r>
              <w:t>RIVTA</w:t>
            </w:r>
            <w:proofErr w:type="spellEnd"/>
            <w:r>
              <w:t xml:space="preserve"> flera dokument</w:t>
            </w:r>
          </w:p>
        </w:tc>
        <w:tc>
          <w:tcPr>
            <w:tcW w:w="2472" w:type="dxa"/>
          </w:tcPr>
          <w:p w14:paraId="17A0D0BD" w14:textId="1B8AA67E" w:rsidR="00030D6C" w:rsidRDefault="00030D6C" w:rsidP="00514BAB">
            <w:pPr>
              <w:pStyle w:val="TableText"/>
            </w:pPr>
            <w:r>
              <w:t>Finns på Webben</w:t>
            </w:r>
          </w:p>
        </w:tc>
        <w:tc>
          <w:tcPr>
            <w:tcW w:w="3339" w:type="dxa"/>
          </w:tcPr>
          <w:p w14:paraId="0F74B29D" w14:textId="3DFEE46A" w:rsidR="00030D6C" w:rsidRPr="00F74D93" w:rsidRDefault="00BB409B" w:rsidP="00514BAB">
            <w:pPr>
              <w:pStyle w:val="TableText"/>
              <w:rPr>
                <w:highlight w:val="yellow"/>
              </w:rPr>
            </w:pPr>
            <w:hyperlink r:id="rId9" w:history="1">
              <w:r w:rsidR="00B60513" w:rsidRPr="00B60513">
                <w:rPr>
                  <w:rStyle w:val="Hyperlnk"/>
                </w:rPr>
                <w:t>http://www.rivta.se</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B60513">
            <w:pPr>
              <w:pStyle w:val="TableText"/>
            </w:pPr>
            <w:r>
              <w:t>Förkortning</w:t>
            </w:r>
          </w:p>
        </w:tc>
        <w:tc>
          <w:tcPr>
            <w:tcW w:w="3827" w:type="dxa"/>
            <w:shd w:val="clear" w:color="auto" w:fill="DDD9C3" w:themeFill="background2" w:themeFillShade="E6"/>
          </w:tcPr>
          <w:p w14:paraId="356148A9" w14:textId="2CF1EC0C" w:rsidR="00030D6C" w:rsidRPr="00A31996" w:rsidRDefault="00030D6C" w:rsidP="00030D6C">
            <w:pPr>
              <w:pStyle w:val="TableText"/>
            </w:pPr>
            <w:r>
              <w:t>Betydelse</w:t>
            </w:r>
          </w:p>
        </w:tc>
        <w:tc>
          <w:tcPr>
            <w:tcW w:w="4252" w:type="dxa"/>
            <w:shd w:val="clear" w:color="auto" w:fill="DDD9C3" w:themeFill="background2" w:themeFillShade="E6"/>
          </w:tcPr>
          <w:p w14:paraId="702D52E8" w14:textId="77777777" w:rsidR="00030D6C" w:rsidRPr="00A31996" w:rsidRDefault="00030D6C" w:rsidP="00B60513">
            <w:pPr>
              <w:pStyle w:val="TableText"/>
            </w:pPr>
            <w:r>
              <w:t>Kommentar</w:t>
            </w:r>
          </w:p>
        </w:tc>
      </w:tr>
      <w:tr w:rsidR="00030D6C" w14:paraId="767601B1" w14:textId="77777777" w:rsidTr="00030D6C">
        <w:tc>
          <w:tcPr>
            <w:tcW w:w="1588" w:type="dxa"/>
          </w:tcPr>
          <w:p w14:paraId="1BDFEF5C" w14:textId="668FE46F" w:rsidR="00030D6C" w:rsidRDefault="00030D6C" w:rsidP="00B60513">
            <w:pPr>
              <w:pStyle w:val="TableText"/>
            </w:pPr>
          </w:p>
        </w:tc>
        <w:tc>
          <w:tcPr>
            <w:tcW w:w="3827" w:type="dxa"/>
          </w:tcPr>
          <w:p w14:paraId="78EE5E21" w14:textId="57F96472" w:rsidR="00030D6C" w:rsidRDefault="00030D6C" w:rsidP="00B60513">
            <w:pPr>
              <w:pStyle w:val="TableText"/>
            </w:pPr>
          </w:p>
        </w:tc>
        <w:tc>
          <w:tcPr>
            <w:tcW w:w="4252" w:type="dxa"/>
          </w:tcPr>
          <w:p w14:paraId="6B9E23A7" w14:textId="158F4C53" w:rsidR="00030D6C" w:rsidRDefault="00030D6C" w:rsidP="00B60513">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8" w:name="_Toc357754843"/>
      <w:bookmarkStart w:id="9" w:name="_Toc263325160"/>
      <w:r>
        <w:t>Inledning</w:t>
      </w:r>
      <w:bookmarkEnd w:id="1"/>
      <w:bookmarkEnd w:id="2"/>
      <w:bookmarkEnd w:id="3"/>
      <w:bookmarkEnd w:id="4"/>
      <w:bookmarkEnd w:id="5"/>
      <w:bookmarkEnd w:id="6"/>
      <w:bookmarkEnd w:id="8"/>
      <w:bookmarkEnd w:id="9"/>
    </w:p>
    <w:p w14:paraId="5C3D27ED" w14:textId="26534B6B" w:rsidR="007E47C0" w:rsidRDefault="007E47C0" w:rsidP="007E47C0">
      <w:r>
        <w:t xml:space="preserve">Detta är beskrivningen av tjänstekontrakten i tjänstedomänen </w:t>
      </w:r>
      <w:proofErr w:type="spellStart"/>
      <w:proofErr w:type="gramStart"/>
      <w:r w:rsidR="008C2F6E">
        <w:t>Infrastructure:eservicesupply</w:t>
      </w:r>
      <w:proofErr w:type="gramEnd"/>
      <w:r w:rsidR="008C2F6E">
        <w:t>:patientportal</w:t>
      </w:r>
      <w:proofErr w:type="spellEnd"/>
      <w:r>
        <w:t>. Den svenska benämningen är ”</w:t>
      </w:r>
      <w:proofErr w:type="spellStart"/>
      <w:proofErr w:type="gramStart"/>
      <w:r w:rsidR="008C2F6E">
        <w:t>I</w:t>
      </w:r>
      <w:r w:rsidR="008C2F6E" w:rsidRPr="008C2F6E">
        <w:t>nfrastruktur:etjänsteförsörjning</w:t>
      </w:r>
      <w:proofErr w:type="gramEnd"/>
      <w:r w:rsidR="008C2F6E" w:rsidRPr="008C2F6E">
        <w:t>:patientportal</w:t>
      </w:r>
      <w:proofErr w:type="spellEnd"/>
      <w:r>
        <w:t>”.</w:t>
      </w:r>
      <w:r w:rsidR="00030D6C">
        <w:t xml:space="preserve"> Tjänstekontrakten är baserade på </w:t>
      </w:r>
      <w:proofErr w:type="spellStart"/>
      <w:r w:rsidR="00030D6C">
        <w:t>RIVTA</w:t>
      </w:r>
      <w:proofErr w:type="spellEnd"/>
      <w:r w:rsidR="00030D6C">
        <w:t xml:space="preserve"> 2.1 [R2] och reglerade genom arkitekturella beslut [R1]. </w:t>
      </w:r>
      <w:r>
        <w:t xml:space="preserve"> </w:t>
      </w:r>
    </w:p>
    <w:p w14:paraId="6480FDE4" w14:textId="77777777" w:rsidR="008C2F6E" w:rsidRDefault="008C2F6E" w:rsidP="007E47C0"/>
    <w:p w14:paraId="4399129B" w14:textId="77777777" w:rsidR="008C2F6E" w:rsidRDefault="008C2F6E" w:rsidP="007E47C0"/>
    <w:p w14:paraId="3131966D" w14:textId="77777777" w:rsidR="007E47C0" w:rsidRDefault="007E47C0" w:rsidP="007E47C0"/>
    <w:p w14:paraId="56649994" w14:textId="77777777" w:rsidR="007E47C0" w:rsidRPr="0077723D" w:rsidRDefault="007E47C0" w:rsidP="007E47C0">
      <w:pPr>
        <w:rPr>
          <w:color w:val="4F81BD" w:themeColor="accent1"/>
        </w:rPr>
      </w:pPr>
      <w:r w:rsidRPr="0077723D">
        <w:rPr>
          <w:color w:val="4F81BD" w:themeColor="accent1"/>
        </w:rPr>
        <w:t>Övergripande beskrivning av de processer som stöds av denna domän.</w:t>
      </w:r>
    </w:p>
    <w:p w14:paraId="6C64B5A1" w14:textId="77777777" w:rsidR="007E47C0" w:rsidRDefault="007E47C0"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t>
      </w:r>
      <w:proofErr w:type="spellStart"/>
      <w:r>
        <w:t>WSDL</w:t>
      </w:r>
      <w:proofErr w:type="spellEnd"/>
      <w:r>
        <w:t xml:space="preserve">-filer).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6E78496C" w:rsidR="007E47C0" w:rsidRPr="00C1259D" w:rsidRDefault="00030D6C" w:rsidP="007E47C0">
      <w:pPr>
        <w:tabs>
          <w:tab w:val="left" w:pos="7110"/>
        </w:tabs>
      </w:pPr>
      <w:r>
        <w:rPr>
          <w:noProof/>
          <w:lang w:eastAsia="sv-SE"/>
        </w:rPr>
        <mc:AlternateContent>
          <mc:Choice Requires="wps">
            <w:drawing>
              <wp:inline distT="0" distB="0" distL="0" distR="0" wp14:anchorId="64CEEA4E" wp14:editId="00AC565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282EC2F" w14:textId="77777777" w:rsidR="00557E97" w:rsidRPr="004255A2" w:rsidRDefault="00557E97" w:rsidP="004255A2">
                            <w:r w:rsidRPr="004255A2">
                              <w:t>I arbetet har följande personer deltagit:</w:t>
                            </w:r>
                          </w:p>
                          <w:p w14:paraId="33ABAB67" w14:textId="77777777" w:rsidR="00557E97" w:rsidRDefault="00557E97" w:rsidP="007E47C0"/>
                          <w:p w14:paraId="5BDB7093" w14:textId="77777777" w:rsidR="00557E97" w:rsidRDefault="00557E97" w:rsidP="004255A2">
                            <w:r w:rsidRPr="004255A2">
                              <w:rPr>
                                <w:szCs w:val="20"/>
                              </w:rPr>
                              <w:t>Tjänstedomänansvarig</w:t>
                            </w:r>
                            <w:r w:rsidRPr="00FE3AAD">
                              <w:t>:</w:t>
                            </w:r>
                          </w:p>
                          <w:p w14:paraId="0C7A8F4C" w14:textId="77777777" w:rsidR="00557E97" w:rsidRPr="00FE3AAD" w:rsidRDefault="00557E97" w:rsidP="004255A2"/>
                          <w:p w14:paraId="54D80C8F" w14:textId="79C41596" w:rsidR="00557E97" w:rsidRDefault="00AB41DF" w:rsidP="004255A2">
                            <w:pPr>
                              <w:rPr>
                                <w:i/>
                              </w:rPr>
                            </w:pPr>
                            <w:proofErr w:type="spellStart"/>
                            <w:r w:rsidRPr="00AB41DF">
                              <w:rPr>
                                <w:highlight w:val="yellow"/>
                              </w:rPr>
                              <w:t>TBD</w:t>
                            </w:r>
                            <w:proofErr w:type="spellEnd"/>
                          </w:p>
                          <w:p w14:paraId="7F669B65" w14:textId="77777777" w:rsidR="00557E97" w:rsidRPr="00FE3AAD" w:rsidRDefault="00557E97" w:rsidP="007E47C0">
                            <w:pPr>
                              <w:rPr>
                                <w:i/>
                              </w:rPr>
                            </w:pPr>
                          </w:p>
                          <w:p w14:paraId="1E645C8B" w14:textId="334DF1D9" w:rsidR="00557E97" w:rsidRDefault="00557E97" w:rsidP="004255A2">
                            <w:r w:rsidRPr="009B4414">
                              <w:t>Projektgrupp</w:t>
                            </w:r>
                            <w:r>
                              <w:t xml:space="preserve"> </w:t>
                            </w:r>
                            <w:r>
                              <w:rPr>
                                <w:highlight w:val="yellow"/>
                              </w:rPr>
                              <w:t>2014-04-01</w:t>
                            </w:r>
                            <w:r w:rsidRPr="00861A25">
                              <w:rPr>
                                <w:highlight w:val="yellow"/>
                              </w:rPr>
                              <w:t xml:space="preserve"> </w:t>
                            </w:r>
                            <w:r>
                              <w:rPr>
                                <w:highlight w:val="yellow"/>
                              </w:rPr>
                              <w:t xml:space="preserve">– </w:t>
                            </w:r>
                            <w:proofErr w:type="gramStart"/>
                            <w:r>
                              <w:rPr>
                                <w:highlight w:val="yellow"/>
                              </w:rPr>
                              <w:t>2014-06</w:t>
                            </w:r>
                            <w:proofErr w:type="gramEnd"/>
                            <w:r>
                              <w:rPr>
                                <w:highlight w:val="yellow"/>
                              </w:rPr>
                              <w:t>-xx</w:t>
                            </w:r>
                            <w:r>
                              <w:t>:</w:t>
                            </w:r>
                          </w:p>
                          <w:p w14:paraId="0B3EF4E0" w14:textId="77777777" w:rsidR="00557E97" w:rsidRPr="009B4414" w:rsidRDefault="00557E97" w:rsidP="004255A2"/>
                          <w:p w14:paraId="0944E795" w14:textId="1568D907" w:rsidR="00557E97" w:rsidRPr="009B4414" w:rsidRDefault="00557E97" w:rsidP="007E47C0">
                            <w:r>
                              <w:rPr>
                                <w:highlight w:val="yellow"/>
                              </w:rPr>
                              <w:t>Björn Hedman</w:t>
                            </w:r>
                            <w:r w:rsidRPr="005F7BD9">
                              <w:rPr>
                                <w:highlight w:val="yellow"/>
                              </w:rPr>
                              <w:t xml:space="preserve">, </w:t>
                            </w:r>
                            <w:r>
                              <w:rPr>
                                <w:highlight w:val="yellow"/>
                              </w:rPr>
                              <w:t>SLL-</w:t>
                            </w:r>
                            <w:proofErr w:type="spellStart"/>
                            <w:r>
                              <w:rPr>
                                <w:highlight w:val="yellow"/>
                              </w:rPr>
                              <w:t>HSF</w:t>
                            </w:r>
                            <w:proofErr w:type="spellEnd"/>
                            <w:r>
                              <w:rPr>
                                <w:highlight w:val="yellow"/>
                              </w:rPr>
                              <w:t>, Arkitekt</w:t>
                            </w:r>
                          </w:p>
                          <w:p w14:paraId="3374E711" w14:textId="77777777" w:rsidR="00557E97" w:rsidRPr="00861A25" w:rsidRDefault="00557E97" w:rsidP="007E47C0">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282EC2F" w14:textId="77777777" w:rsidR="00557E97" w:rsidRPr="004255A2" w:rsidRDefault="00557E97" w:rsidP="004255A2">
                      <w:r w:rsidRPr="004255A2">
                        <w:t>I arbetet har följande personer deltagit:</w:t>
                      </w:r>
                    </w:p>
                    <w:p w14:paraId="33ABAB67" w14:textId="77777777" w:rsidR="00557E97" w:rsidRDefault="00557E97" w:rsidP="007E47C0"/>
                    <w:p w14:paraId="5BDB7093" w14:textId="77777777" w:rsidR="00557E97" w:rsidRDefault="00557E97" w:rsidP="004255A2">
                      <w:r w:rsidRPr="004255A2">
                        <w:rPr>
                          <w:szCs w:val="20"/>
                        </w:rPr>
                        <w:t>Tjänstedomänansvarig</w:t>
                      </w:r>
                      <w:r w:rsidRPr="00FE3AAD">
                        <w:t>:</w:t>
                      </w:r>
                    </w:p>
                    <w:p w14:paraId="0C7A8F4C" w14:textId="77777777" w:rsidR="00557E97" w:rsidRPr="00FE3AAD" w:rsidRDefault="00557E97" w:rsidP="004255A2"/>
                    <w:p w14:paraId="54D80C8F" w14:textId="79C41596" w:rsidR="00557E97" w:rsidRDefault="00AB41DF" w:rsidP="004255A2">
                      <w:pPr>
                        <w:rPr>
                          <w:i/>
                        </w:rPr>
                      </w:pPr>
                      <w:bookmarkStart w:id="10" w:name="_GoBack"/>
                      <w:bookmarkEnd w:id="10"/>
                      <w:proofErr w:type="spellStart"/>
                      <w:r w:rsidRPr="00AB41DF">
                        <w:rPr>
                          <w:highlight w:val="yellow"/>
                        </w:rPr>
                        <w:t>TBD</w:t>
                      </w:r>
                      <w:proofErr w:type="spellEnd"/>
                    </w:p>
                    <w:p w14:paraId="7F669B65" w14:textId="77777777" w:rsidR="00557E97" w:rsidRPr="00FE3AAD" w:rsidRDefault="00557E97" w:rsidP="007E47C0">
                      <w:pPr>
                        <w:rPr>
                          <w:i/>
                        </w:rPr>
                      </w:pPr>
                    </w:p>
                    <w:p w14:paraId="1E645C8B" w14:textId="334DF1D9" w:rsidR="00557E97" w:rsidRDefault="00557E97" w:rsidP="004255A2">
                      <w:r w:rsidRPr="009B4414">
                        <w:t>Projektgrupp</w:t>
                      </w:r>
                      <w:r>
                        <w:t xml:space="preserve"> </w:t>
                      </w:r>
                      <w:r>
                        <w:rPr>
                          <w:highlight w:val="yellow"/>
                        </w:rPr>
                        <w:t>2014-04-01</w:t>
                      </w:r>
                      <w:r w:rsidRPr="00861A25">
                        <w:rPr>
                          <w:highlight w:val="yellow"/>
                        </w:rPr>
                        <w:t xml:space="preserve"> </w:t>
                      </w:r>
                      <w:r>
                        <w:rPr>
                          <w:highlight w:val="yellow"/>
                        </w:rPr>
                        <w:t xml:space="preserve">– </w:t>
                      </w:r>
                      <w:proofErr w:type="gramStart"/>
                      <w:r>
                        <w:rPr>
                          <w:highlight w:val="yellow"/>
                        </w:rPr>
                        <w:t>2014-06</w:t>
                      </w:r>
                      <w:proofErr w:type="gramEnd"/>
                      <w:r>
                        <w:rPr>
                          <w:highlight w:val="yellow"/>
                        </w:rPr>
                        <w:t>-xx</w:t>
                      </w:r>
                      <w:r>
                        <w:t>:</w:t>
                      </w:r>
                    </w:p>
                    <w:p w14:paraId="0B3EF4E0" w14:textId="77777777" w:rsidR="00557E97" w:rsidRPr="009B4414" w:rsidRDefault="00557E97" w:rsidP="004255A2"/>
                    <w:p w14:paraId="0944E795" w14:textId="1568D907" w:rsidR="00557E97" w:rsidRPr="009B4414" w:rsidRDefault="00557E97" w:rsidP="007E47C0">
                      <w:r>
                        <w:rPr>
                          <w:highlight w:val="yellow"/>
                        </w:rPr>
                        <w:t>Björn Hedman</w:t>
                      </w:r>
                      <w:r w:rsidRPr="005F7BD9">
                        <w:rPr>
                          <w:highlight w:val="yellow"/>
                        </w:rPr>
                        <w:t xml:space="preserve">, </w:t>
                      </w:r>
                      <w:r>
                        <w:rPr>
                          <w:highlight w:val="yellow"/>
                        </w:rPr>
                        <w:t>SLL-</w:t>
                      </w:r>
                      <w:proofErr w:type="spellStart"/>
                      <w:r>
                        <w:rPr>
                          <w:highlight w:val="yellow"/>
                        </w:rPr>
                        <w:t>HSF</w:t>
                      </w:r>
                      <w:proofErr w:type="spellEnd"/>
                      <w:r>
                        <w:rPr>
                          <w:highlight w:val="yellow"/>
                        </w:rPr>
                        <w:t>, Arkitekt</w:t>
                      </w:r>
                    </w:p>
                    <w:p w14:paraId="3374E711" w14:textId="77777777" w:rsidR="00557E97" w:rsidRPr="00861A25" w:rsidRDefault="00557E97" w:rsidP="007E47C0">
                      <w:pPr>
                        <w:rPr>
                          <w:i/>
                        </w:rPr>
                      </w:pPr>
                      <w:r>
                        <w:rPr>
                          <w:i/>
                        </w:rPr>
                        <w:t>…</w:t>
                      </w:r>
                    </w:p>
                  </w:txbxContent>
                </v:textbox>
                <w10:anchorlock/>
              </v:shape>
            </w:pict>
          </mc:Fallback>
        </mc:AlternateContent>
      </w:r>
      <w:r w:rsidR="007E47C0">
        <w:tab/>
      </w:r>
    </w:p>
    <w:p w14:paraId="49915903" w14:textId="77777777" w:rsidR="007E47C0" w:rsidRDefault="007E47C0" w:rsidP="007E47C0">
      <w:pPr>
        <w:pStyle w:val="Rubrik1"/>
      </w:pPr>
      <w:bookmarkStart w:id="10" w:name="_Toc198086678"/>
      <w:bookmarkStart w:id="11" w:name="_Toc224960918"/>
      <w:bookmarkStart w:id="12" w:name="_Toc357754844"/>
      <w:bookmarkStart w:id="13" w:name="_Toc263325161"/>
      <w:bookmarkStart w:id="14" w:name="_Toc163300578"/>
      <w:bookmarkStart w:id="15" w:name="_Toc163300880"/>
      <w:bookmarkStart w:id="16" w:name="_Toc198366954"/>
      <w:r>
        <w:t>Versionsinformation</w:t>
      </w:r>
      <w:bookmarkEnd w:id="10"/>
      <w:bookmarkEnd w:id="11"/>
      <w:bookmarkEnd w:id="12"/>
      <w:bookmarkEnd w:id="13"/>
    </w:p>
    <w:p w14:paraId="6810B110" w14:textId="58575EF5" w:rsidR="007E47C0" w:rsidRDefault="007E47C0" w:rsidP="007E47C0">
      <w:r>
        <w:t xml:space="preserve">Denna revision av tjänstekontraktsbeskrivningen handlar om version </w:t>
      </w:r>
      <w:fldSimple w:instr=" DOCPROPERTY  &quot;Version_1&quot; \* MERGEFORMAT ">
        <w:r w:rsidR="00734652" w:rsidRPr="00734652">
          <w:rPr>
            <w:b/>
            <w:color w:val="76923C" w:themeColor="accent3" w:themeShade="BF"/>
          </w:rPr>
          <w:t>1</w:t>
        </w:r>
      </w:fldSimple>
      <w:r>
        <w:t>.</w:t>
      </w:r>
      <w:fldSimple w:instr=" DOCPROPERTY &quot;Version_2&quot; \* MERGEFORMAT ">
        <w:r w:rsidR="00734652" w:rsidRPr="00734652">
          <w:rPr>
            <w:b/>
            <w:color w:val="76923C" w:themeColor="accent3" w:themeShade="BF"/>
          </w:rPr>
          <w:t>0</w:t>
        </w:r>
      </w:fldSimple>
      <w:r>
        <w:t>.</w:t>
      </w:r>
      <w:fldSimple w:instr=" DOCPROPERTY &quot;Version_3&quot; \* MERGEFORMAT ">
        <w:r w:rsidR="00734652" w:rsidRPr="00734652">
          <w:rPr>
            <w:b/>
            <w:color w:val="76923C" w:themeColor="accent3" w:themeShade="BF"/>
          </w:rPr>
          <w:t>0</w:t>
        </w:r>
      </w:fldSimple>
      <w:r>
        <w:t xml:space="preserve">. </w:t>
      </w:r>
    </w:p>
    <w:p w14:paraId="2AE2B5DF" w14:textId="77777777" w:rsidR="00030D6C" w:rsidRDefault="00030D6C" w:rsidP="007E47C0"/>
    <w:p w14:paraId="63659F02" w14:textId="77777777" w:rsidR="007E47C0" w:rsidRDefault="007E47C0" w:rsidP="007E47C0">
      <w:pPr>
        <w:pStyle w:val="Rubrik2"/>
      </w:pPr>
      <w:bookmarkStart w:id="17" w:name="_Toc357754845"/>
      <w:bookmarkStart w:id="18" w:name="_Toc263325162"/>
      <w:bookmarkStart w:id="19" w:name="_Toc163300882"/>
      <w:r>
        <w:t xml:space="preserve">Version </w:t>
      </w:r>
      <w:fldSimple w:instr=" DOCPROPERTY  &quot;Version_1&quot; \* MERGEFORMAT ">
        <w:r w:rsidR="00734652" w:rsidRPr="00734652">
          <w:rPr>
            <w:b/>
            <w:color w:val="76923C" w:themeColor="accent3" w:themeShade="BF"/>
          </w:rPr>
          <w:t>1</w:t>
        </w:r>
      </w:fldSimple>
      <w:r>
        <w:t>.</w:t>
      </w:r>
      <w:fldSimple w:instr=" DOCPROPERTY &quot;Version_2&quot; \* MERGEFORMAT ">
        <w:r w:rsidR="00734652" w:rsidRPr="00734652">
          <w:rPr>
            <w:b/>
            <w:color w:val="76923C" w:themeColor="accent3" w:themeShade="BF"/>
          </w:rPr>
          <w:t>0</w:t>
        </w:r>
      </w:fldSimple>
      <w:r>
        <w:t>.</w:t>
      </w:r>
      <w:fldSimple w:instr=" DOCPROPERTY &quot;Version_3&quot; \* MERGEFORMAT ">
        <w:r w:rsidR="00734652" w:rsidRPr="00734652">
          <w:rPr>
            <w:b/>
            <w:color w:val="76923C" w:themeColor="accent3" w:themeShade="BF"/>
          </w:rPr>
          <w:t>0</w:t>
        </w:r>
      </w:fldSimple>
      <w:r>
        <w:t>.</w:t>
      </w:r>
      <w:bookmarkEnd w:id="17"/>
      <w:bookmarkEnd w:id="18"/>
    </w:p>
    <w:p w14:paraId="4C91F4A8" w14:textId="77777777" w:rsidR="007E47C0" w:rsidRDefault="007E47C0" w:rsidP="007E47C0">
      <w:pPr>
        <w:pStyle w:val="Rubrik3"/>
      </w:pPr>
      <w:bookmarkStart w:id="20" w:name="_Toc263325163"/>
      <w:r>
        <w:t>Oförändrade tjänstekontrakt</w:t>
      </w:r>
      <w:bookmarkEnd w:id="20"/>
    </w:p>
    <w:p w14:paraId="16639E36" w14:textId="50C8AE53" w:rsidR="007E47C0" w:rsidRPr="006D354F" w:rsidRDefault="00D738C3" w:rsidP="007E47C0">
      <w:pPr>
        <w:numPr>
          <w:ilvl w:val="0"/>
          <w:numId w:val="26"/>
        </w:numPr>
      </w:pPr>
      <w:proofErr w:type="gramStart"/>
      <w:r>
        <w:t>Ej</w:t>
      </w:r>
      <w:proofErr w:type="gramEnd"/>
      <w:r>
        <w:t xml:space="preserve"> tillämpligt</w:t>
      </w:r>
    </w:p>
    <w:p w14:paraId="4009D7B0" w14:textId="77777777" w:rsidR="007E47C0" w:rsidRDefault="007E47C0" w:rsidP="007E47C0">
      <w:pPr>
        <w:pStyle w:val="Rubrik3"/>
      </w:pPr>
      <w:bookmarkStart w:id="21" w:name="_Toc263325164"/>
      <w:r>
        <w:lastRenderedPageBreak/>
        <w:t>Nya tjänstekontrakt</w:t>
      </w:r>
      <w:bookmarkEnd w:id="21"/>
    </w:p>
    <w:p w14:paraId="54A45A65" w14:textId="77777777" w:rsidR="007E47C0" w:rsidRDefault="007E47C0" w:rsidP="007E47C0">
      <w:r>
        <w:t>Följande nya tjänstekontrakt finns från och med denna version:</w:t>
      </w:r>
    </w:p>
    <w:p w14:paraId="402CBE44" w14:textId="23E07079" w:rsidR="007E47C0" w:rsidRPr="00BC1F0B" w:rsidRDefault="006D354F" w:rsidP="007E47C0">
      <w:pPr>
        <w:numPr>
          <w:ilvl w:val="0"/>
          <w:numId w:val="27"/>
        </w:numPr>
      </w:pPr>
      <w:proofErr w:type="spellStart"/>
      <w:r w:rsidRPr="00BC1F0B">
        <w:t>AddMessageToPatientPortalInbox</w:t>
      </w:r>
      <w:proofErr w:type="spellEnd"/>
    </w:p>
    <w:p w14:paraId="1C9BE658" w14:textId="744795C4" w:rsidR="006D354F" w:rsidRPr="00BC1F0B" w:rsidRDefault="006D354F" w:rsidP="007E47C0">
      <w:pPr>
        <w:numPr>
          <w:ilvl w:val="0"/>
          <w:numId w:val="27"/>
        </w:numPr>
      </w:pPr>
      <w:proofErr w:type="spellStart"/>
      <w:r w:rsidRPr="00BC1F0B">
        <w:t>IsActiveUser</w:t>
      </w:r>
      <w:proofErr w:type="spellEnd"/>
    </w:p>
    <w:p w14:paraId="0F8C0DEC" w14:textId="77777777" w:rsidR="00E131FD" w:rsidRPr="00DC5529" w:rsidRDefault="00E131FD" w:rsidP="00E131FD">
      <w:pPr>
        <w:rPr>
          <w:highlight w:val="yellow"/>
        </w:rPr>
      </w:pPr>
    </w:p>
    <w:p w14:paraId="43F82F38" w14:textId="43024D0C" w:rsidR="007E47C0" w:rsidRDefault="007E47C0" w:rsidP="007E47C0">
      <w:pPr>
        <w:pStyle w:val="Rubrik3"/>
      </w:pPr>
      <w:bookmarkStart w:id="22" w:name="_Toc263325165"/>
      <w:r>
        <w:t>Förändrade tjänstekontrakt</w:t>
      </w:r>
      <w:bookmarkEnd w:id="22"/>
    </w:p>
    <w:p w14:paraId="2B01D46B" w14:textId="2B017936" w:rsidR="007E47C0" w:rsidRDefault="00BC1F0B" w:rsidP="007E47C0">
      <w:proofErr w:type="gramStart"/>
      <w:r>
        <w:t>Ej</w:t>
      </w:r>
      <w:proofErr w:type="gramEnd"/>
      <w:r>
        <w:t xml:space="preserve"> tillämpligt</w:t>
      </w:r>
    </w:p>
    <w:p w14:paraId="003EC8D1" w14:textId="77777777" w:rsidR="007E47C0" w:rsidRPr="0038515C" w:rsidRDefault="007E47C0" w:rsidP="007E47C0"/>
    <w:p w14:paraId="03AAB965" w14:textId="77777777" w:rsidR="007E47C0" w:rsidRDefault="007E47C0" w:rsidP="007E47C0">
      <w:pPr>
        <w:pStyle w:val="Rubrik3"/>
      </w:pPr>
      <w:bookmarkStart w:id="23" w:name="_Toc263325166"/>
      <w:r>
        <w:t>Utgångna tjänstekontrakt</w:t>
      </w:r>
      <w:bookmarkEnd w:id="23"/>
    </w:p>
    <w:p w14:paraId="4D7E989C" w14:textId="2AAA39F8" w:rsidR="007E47C0" w:rsidRPr="00C63695" w:rsidRDefault="00BC1F0B" w:rsidP="006D354F">
      <w:proofErr w:type="gramStart"/>
      <w:r>
        <w:t>Ej</w:t>
      </w:r>
      <w:proofErr w:type="gramEnd"/>
      <w:r>
        <w:t xml:space="preserve"> tillämpligt</w:t>
      </w:r>
    </w:p>
    <w:p w14:paraId="0CB18193" w14:textId="77777777" w:rsidR="007E47C0" w:rsidRDefault="007E47C0" w:rsidP="007E47C0">
      <w:pPr>
        <w:pStyle w:val="Rubrik1"/>
      </w:pPr>
      <w:bookmarkStart w:id="24" w:name="_Toc357754847"/>
      <w:bookmarkStart w:id="25" w:name="_Toc263325167"/>
      <w:bookmarkEnd w:id="19"/>
      <w:r>
        <w:t>Tjänstedomänens arkitektur</w:t>
      </w:r>
      <w:bookmarkEnd w:id="24"/>
      <w:bookmarkEnd w:id="25"/>
    </w:p>
    <w:p w14:paraId="10C4A345" w14:textId="77777777" w:rsidR="007E47C0" w:rsidRDefault="007E47C0" w:rsidP="007E47C0">
      <w:pPr>
        <w:rPr>
          <w:color w:val="4F81BD" w:themeColor="accent1"/>
        </w:rPr>
      </w:pPr>
      <w:r w:rsidRPr="0085644F">
        <w:rPr>
          <w:color w:val="4F81BD" w:themeColor="accent1"/>
        </w:rP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rsidRPr="0085644F">
        <w:rPr>
          <w:color w:val="4F81BD" w:themeColor="accent1"/>
        </w:rPr>
        <w:t>nyttjas</w:t>
      </w:r>
      <w:proofErr w:type="gramEnd"/>
      <w:r w:rsidRPr="0085644F">
        <w:rPr>
          <w:color w:val="4F81BD" w:themeColor="accent1"/>
        </w:rPr>
        <w:t xml:space="preserve"> i de olika stegen. </w:t>
      </w:r>
    </w:p>
    <w:p w14:paraId="62B850C0" w14:textId="77777777" w:rsidR="007E47C0" w:rsidRDefault="007E47C0" w:rsidP="007E47C0">
      <w:pPr>
        <w:rPr>
          <w:color w:val="4F81BD" w:themeColor="accent1"/>
        </w:rPr>
      </w:pPr>
    </w:p>
    <w:p w14:paraId="53FEC8EA" w14:textId="77777777" w:rsidR="007E47C0" w:rsidRPr="0085644F" w:rsidRDefault="007E47C0" w:rsidP="007E47C0">
      <w:pPr>
        <w:pStyle w:val="Rubrik2"/>
      </w:pPr>
      <w:bookmarkStart w:id="26" w:name="_Toc357754848"/>
      <w:bookmarkStart w:id="27" w:name="_Toc263325168"/>
      <w:r>
        <w:t>Flöden</w:t>
      </w:r>
      <w:bookmarkEnd w:id="26"/>
      <w:bookmarkEnd w:id="27"/>
    </w:p>
    <w:p w14:paraId="65E9BCD0" w14:textId="73632C45" w:rsidR="00785375" w:rsidRPr="00785375" w:rsidRDefault="00C5259A" w:rsidP="00785375">
      <w:pPr>
        <w:pStyle w:val="Rubrik3"/>
      </w:pPr>
      <w:bookmarkStart w:id="28" w:name="_Toc263325169"/>
      <w:r w:rsidRPr="00F61A01">
        <w:t xml:space="preserve">Kontrollera att </w:t>
      </w:r>
      <w:r w:rsidR="007F732D">
        <w:t>person</w:t>
      </w:r>
      <w:r w:rsidRPr="00F61A01">
        <w:t xml:space="preserve"> är aktiv</w:t>
      </w:r>
      <w:r w:rsidR="007F732D">
        <w:t xml:space="preserve"> användare</w:t>
      </w:r>
      <w:r w:rsidRPr="00F61A01">
        <w:t xml:space="preserve"> och skicka meddelande</w:t>
      </w:r>
      <w:bookmarkEnd w:id="28"/>
    </w:p>
    <w:p w14:paraId="1A95749C" w14:textId="77777777" w:rsidR="00F61A01" w:rsidRPr="00F61A01" w:rsidRDefault="00F61A01" w:rsidP="00F61A01"/>
    <w:p w14:paraId="1B8B8629" w14:textId="77777777" w:rsidR="007E47C0" w:rsidRDefault="007E47C0" w:rsidP="007E47C0">
      <w:pPr>
        <w:pStyle w:val="Rubrik4"/>
      </w:pPr>
      <w:r>
        <w:t>Arbetsflöde</w:t>
      </w:r>
    </w:p>
    <w:p w14:paraId="443D0273" w14:textId="19DB492C" w:rsidR="00785375" w:rsidRDefault="00785375" w:rsidP="00785375">
      <w:pPr>
        <w:pStyle w:val="Liststycke"/>
        <w:numPr>
          <w:ilvl w:val="0"/>
          <w:numId w:val="32"/>
        </w:numPr>
      </w:pPr>
      <w:r>
        <w:t xml:space="preserve">Konsumerande system anropar tjänsten </w:t>
      </w:r>
      <w:proofErr w:type="spellStart"/>
      <w:r>
        <w:t>IsActiveUser</w:t>
      </w:r>
      <w:proofErr w:type="spellEnd"/>
    </w:p>
    <w:p w14:paraId="5EB9D2DD" w14:textId="7939FD93" w:rsidR="00785375" w:rsidRDefault="00785375" w:rsidP="00785375">
      <w:pPr>
        <w:pStyle w:val="Liststycke"/>
        <w:numPr>
          <w:ilvl w:val="1"/>
          <w:numId w:val="32"/>
        </w:numPr>
      </w:pPr>
      <w:r>
        <w:t xml:space="preserve">Producent svarar med status för aktuell individ och </w:t>
      </w:r>
      <w:proofErr w:type="gramStart"/>
      <w:r>
        <w:t>eventuella  aktiverade</w:t>
      </w:r>
      <w:proofErr w:type="gramEnd"/>
      <w:r>
        <w:t xml:space="preserve"> notifieringsmetoder som en (aktiv) användare har valt.</w:t>
      </w:r>
    </w:p>
    <w:p w14:paraId="36FF3FA9" w14:textId="3A72A496" w:rsidR="00785375" w:rsidRPr="00785375" w:rsidRDefault="007F732D" w:rsidP="00785375">
      <w:pPr>
        <w:pStyle w:val="Liststycke"/>
        <w:numPr>
          <w:ilvl w:val="0"/>
          <w:numId w:val="32"/>
        </w:numPr>
      </w:pPr>
      <w:r>
        <w:t>Om</w:t>
      </w:r>
      <w:r w:rsidR="00785375">
        <w:t xml:space="preserve"> aktiv användare så anropar k</w:t>
      </w:r>
      <w:r w:rsidR="00CF2BBD">
        <w:t>onsument</w:t>
      </w:r>
      <w:r w:rsidR="00785375">
        <w:t xml:space="preserve">en </w:t>
      </w:r>
      <w:proofErr w:type="spellStart"/>
      <w:r w:rsidR="00785375">
        <w:t>AddMessageToPatientPortalInbox</w:t>
      </w:r>
      <w:proofErr w:type="spellEnd"/>
      <w:r w:rsidR="00CF2BBD">
        <w:t xml:space="preserve"> </w:t>
      </w:r>
      <w:r>
        <w:t xml:space="preserve">och </w:t>
      </w:r>
      <w:r w:rsidR="00CF2BBD">
        <w:t>levererar meddelande.</w:t>
      </w:r>
    </w:p>
    <w:p w14:paraId="5E042810" w14:textId="77777777" w:rsidR="00E131FD" w:rsidRDefault="00E131FD" w:rsidP="00E131FD">
      <w:pPr>
        <w:pStyle w:val="Rubrik5"/>
      </w:pPr>
      <w:r w:rsidRPr="00E131FD">
        <w:t>Roller</w:t>
      </w:r>
    </w:p>
    <w:p w14:paraId="1D2AF0D7" w14:textId="4FD54DF2" w:rsidR="00785375" w:rsidRDefault="00785375" w:rsidP="00785375">
      <w:r>
        <w:t>Tjänstekonsument</w:t>
      </w:r>
    </w:p>
    <w:p w14:paraId="13661F8E" w14:textId="451C2211" w:rsidR="00785375" w:rsidRDefault="00785375" w:rsidP="00785375">
      <w:r>
        <w:t>Tjänsteproducent</w:t>
      </w:r>
    </w:p>
    <w:p w14:paraId="6353C841" w14:textId="77777777" w:rsidR="00785375" w:rsidRPr="00785375" w:rsidRDefault="00785375" w:rsidP="00785375"/>
    <w:p w14:paraId="71D7552B" w14:textId="77777777" w:rsidR="007E47C0" w:rsidRDefault="007E47C0" w:rsidP="007E47C0">
      <w:pPr>
        <w:pStyle w:val="Rubrik4"/>
      </w:pPr>
      <w:r>
        <w:t>Sekvensdiagram</w:t>
      </w:r>
    </w:p>
    <w:p w14:paraId="40954944" w14:textId="77777777" w:rsidR="007F732D" w:rsidRDefault="007F732D" w:rsidP="007F732D"/>
    <w:p w14:paraId="3A2886C7" w14:textId="77777777" w:rsidR="007F732D" w:rsidRDefault="007F732D" w:rsidP="007F732D"/>
    <w:p w14:paraId="6CEB44F6" w14:textId="6180C6F1" w:rsidR="007E47C0" w:rsidRPr="007B79AC" w:rsidRDefault="003659EF" w:rsidP="007E47C0">
      <w:pPr>
        <w:tabs>
          <w:tab w:val="left" w:pos="3912"/>
        </w:tabs>
        <w:rPr>
          <w:color w:val="4F81BD" w:themeColor="accent1"/>
        </w:rPr>
      </w:pPr>
      <w:r>
        <w:rPr>
          <w:noProof/>
          <w:color w:val="4F81BD" w:themeColor="accent1"/>
          <w:lang w:eastAsia="sv-SE"/>
        </w:rPr>
        <w:lastRenderedPageBreak/>
        <w:drawing>
          <wp:inline distT="0" distB="0" distL="0" distR="0" wp14:anchorId="676CA6E9" wp14:editId="13CDF8A8">
            <wp:extent cx="5507990" cy="3910761"/>
            <wp:effectExtent l="0" t="0" r="3810" b="127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910761"/>
                    </a:xfrm>
                    <a:prstGeom prst="rect">
                      <a:avLst/>
                    </a:prstGeom>
                    <a:noFill/>
                    <a:ln>
                      <a:noFill/>
                    </a:ln>
                  </pic:spPr>
                </pic:pic>
              </a:graphicData>
            </a:graphic>
          </wp:inline>
        </w:drawing>
      </w:r>
    </w:p>
    <w:p w14:paraId="18C17267" w14:textId="77777777" w:rsidR="007E47C0" w:rsidRPr="006E7140" w:rsidRDefault="007E47C0" w:rsidP="007E47C0"/>
    <w:p w14:paraId="504E9596" w14:textId="0E8D478A" w:rsidR="007E47C0" w:rsidRPr="007F732D" w:rsidRDefault="007F732D" w:rsidP="007E47C0">
      <w:pPr>
        <w:pStyle w:val="Rubrik3"/>
      </w:pPr>
      <w:bookmarkStart w:id="29" w:name="_Toc263325170"/>
      <w:r w:rsidRPr="007F732D">
        <w:t>Skicka meddelande till person som redan är identifierad som aktiv användare</w:t>
      </w:r>
      <w:bookmarkEnd w:id="29"/>
      <w:r w:rsidRPr="007F732D">
        <w:t xml:space="preserve"> </w:t>
      </w:r>
    </w:p>
    <w:p w14:paraId="71CD6FDC" w14:textId="1FB43AD1" w:rsidR="007E47C0" w:rsidRDefault="007E47C0" w:rsidP="007E47C0">
      <w:pPr>
        <w:rPr>
          <w:color w:val="4F81BD" w:themeColor="accent1"/>
        </w:rPr>
      </w:pPr>
    </w:p>
    <w:p w14:paraId="714938FD" w14:textId="77777777" w:rsidR="007E47C0" w:rsidRDefault="007E47C0" w:rsidP="007E47C0">
      <w:pPr>
        <w:rPr>
          <w:color w:val="4F81BD" w:themeColor="accent1"/>
        </w:rPr>
      </w:pPr>
    </w:p>
    <w:p w14:paraId="7563F3F1" w14:textId="169249A2" w:rsidR="007F732D" w:rsidRPr="00785375" w:rsidRDefault="007F732D" w:rsidP="007F732D">
      <w:pPr>
        <w:pStyle w:val="Liststycke"/>
        <w:numPr>
          <w:ilvl w:val="0"/>
          <w:numId w:val="32"/>
        </w:numPr>
      </w:pPr>
      <w:r>
        <w:t xml:space="preserve">Konsument anropar </w:t>
      </w:r>
      <w:proofErr w:type="spellStart"/>
      <w:r>
        <w:t>AddMessageToPatientPortalInbox</w:t>
      </w:r>
      <w:proofErr w:type="spellEnd"/>
      <w:r>
        <w:t xml:space="preserve"> och levererar meddelande.</w:t>
      </w:r>
    </w:p>
    <w:p w14:paraId="0AD22BEC" w14:textId="77777777" w:rsidR="007E47C0" w:rsidRPr="003727DE" w:rsidRDefault="007E47C0" w:rsidP="007E47C0"/>
    <w:p w14:paraId="095CBE55" w14:textId="77777777" w:rsidR="007E47C0" w:rsidRDefault="007E47C0" w:rsidP="007E47C0">
      <w:pPr>
        <w:rPr>
          <w:color w:val="4F81BD" w:themeColor="accent1"/>
        </w:rPr>
      </w:pPr>
    </w:p>
    <w:p w14:paraId="45FE7814" w14:textId="77777777" w:rsidR="007E47C0" w:rsidRPr="00ED2822" w:rsidRDefault="007E47C0" w:rsidP="007E47C0">
      <w:pPr>
        <w:pStyle w:val="Rubrik2"/>
      </w:pPr>
      <w:bookmarkStart w:id="30" w:name="_Toc357754849"/>
      <w:bookmarkStart w:id="31" w:name="_Toc263325171"/>
      <w:r w:rsidRPr="00ED2822">
        <w:t>Adressering</w:t>
      </w:r>
      <w:bookmarkEnd w:id="30"/>
      <w:bookmarkEnd w:id="31"/>
    </w:p>
    <w:p w14:paraId="4E516FC1" w14:textId="0F6B6482" w:rsidR="007E47C0" w:rsidRPr="00A97AC9" w:rsidRDefault="00A97AC9" w:rsidP="007E47C0">
      <w:r w:rsidRPr="00A97AC9">
        <w:t xml:space="preserve">Adressering inom domänen hanteras via </w:t>
      </w:r>
      <w:proofErr w:type="spellStart"/>
      <w:r w:rsidRPr="00A97AC9">
        <w:t>LogicalAddress</w:t>
      </w:r>
      <w:proofErr w:type="spellEnd"/>
      <w:r w:rsidRPr="00A97AC9">
        <w:t>, domänen är systemadresserad och avser funktionscertifikat</w:t>
      </w:r>
      <w:r w:rsidR="00C5259A">
        <w:t xml:space="preserve"> (</w:t>
      </w:r>
      <w:proofErr w:type="spellStart"/>
      <w:r w:rsidR="00C5259A">
        <w:t>f.n</w:t>
      </w:r>
      <w:proofErr w:type="spellEnd"/>
      <w:r w:rsidR="00C5259A">
        <w:t xml:space="preserve"> enligt </w:t>
      </w:r>
      <w:proofErr w:type="spellStart"/>
      <w:r w:rsidR="00C5259A">
        <w:t>SITHS</w:t>
      </w:r>
      <w:proofErr w:type="spellEnd"/>
      <w:r w:rsidR="00C5259A">
        <w:t>) för producenten.</w:t>
      </w:r>
    </w:p>
    <w:p w14:paraId="25392CCF" w14:textId="77777777" w:rsidR="007E47C0" w:rsidRDefault="007E47C0" w:rsidP="007E47C0">
      <w:pPr>
        <w:rPr>
          <w:highlight w:val="yellow"/>
        </w:rPr>
      </w:pPr>
    </w:p>
    <w:p w14:paraId="1D78D80B" w14:textId="77777777" w:rsidR="007E47C0" w:rsidRPr="00ED2822" w:rsidRDefault="007E47C0" w:rsidP="007E47C0">
      <w:pPr>
        <w:pStyle w:val="Rubrik2"/>
      </w:pPr>
      <w:bookmarkStart w:id="32" w:name="_Toc357754850"/>
      <w:bookmarkStart w:id="33" w:name="_Toc263325172"/>
      <w:proofErr w:type="spellStart"/>
      <w:r w:rsidRPr="00ED2822">
        <w:t>Aggregering</w:t>
      </w:r>
      <w:proofErr w:type="spellEnd"/>
      <w:r w:rsidRPr="00ED2822">
        <w:t xml:space="preserve"> och engagemangsindex</w:t>
      </w:r>
      <w:bookmarkEnd w:id="32"/>
      <w:bookmarkEnd w:id="33"/>
    </w:p>
    <w:p w14:paraId="4004E57A" w14:textId="64982118" w:rsidR="007E47C0" w:rsidRPr="00A97AC9" w:rsidRDefault="00A97AC9" w:rsidP="007E47C0">
      <w:r w:rsidRPr="00A97AC9">
        <w:t>Inga krav på engagemangsindex</w:t>
      </w:r>
      <w:r w:rsidR="007C450B">
        <w:t xml:space="preserve"> eller </w:t>
      </w:r>
      <w:proofErr w:type="spellStart"/>
      <w:r w:rsidR="007C450B">
        <w:t>aggregering</w:t>
      </w:r>
      <w:proofErr w:type="spellEnd"/>
      <w:r w:rsidR="007C450B">
        <w:t xml:space="preserve"> finns</w:t>
      </w:r>
      <w:r w:rsidR="00510715">
        <w:t>.</w:t>
      </w:r>
    </w:p>
    <w:p w14:paraId="16E45E1A" w14:textId="77777777" w:rsidR="007E47C0" w:rsidRPr="00A97AC9" w:rsidRDefault="007E47C0" w:rsidP="007E47C0"/>
    <w:p w14:paraId="1D3E811B" w14:textId="77777777" w:rsidR="007E47C0" w:rsidRDefault="007E47C0" w:rsidP="007E47C0">
      <w:pPr>
        <w:pStyle w:val="Rubrik1"/>
      </w:pPr>
      <w:bookmarkStart w:id="34" w:name="_Toc224960921"/>
      <w:bookmarkStart w:id="35" w:name="_Toc357754852"/>
      <w:bookmarkStart w:id="36" w:name="_Toc263325173"/>
      <w:r>
        <w:t>Tjänstedomänens krav och regler</w:t>
      </w:r>
      <w:bookmarkEnd w:id="34"/>
      <w:bookmarkEnd w:id="35"/>
      <w:bookmarkEnd w:id="36"/>
    </w:p>
    <w:p w14:paraId="69DD0193" w14:textId="77777777" w:rsidR="005B6105" w:rsidRDefault="005B6105" w:rsidP="007E47C0">
      <w:pPr>
        <w:rPr>
          <w:color w:val="4F81BD" w:themeColor="accent1"/>
        </w:rPr>
      </w:pPr>
    </w:p>
    <w:p w14:paraId="7D892E8E" w14:textId="77777777" w:rsidR="007E47C0" w:rsidRDefault="007E47C0" w:rsidP="007E47C0"/>
    <w:p w14:paraId="5E92558B" w14:textId="2C67D58D" w:rsidR="005B6105" w:rsidRDefault="005B6105" w:rsidP="007E47C0">
      <w:r>
        <w:lastRenderedPageBreak/>
        <w:t xml:space="preserve">Tjänsterna avser att tillhandahålla en säker kanal för att meddela sig med invånare som är användare av en portaltjänst. Syftet är att relevanta system ska kunna skicka meddelanden som berör invånaren gällande pågående eller framtida </w:t>
      </w:r>
      <w:proofErr w:type="spellStart"/>
      <w:r>
        <w:t>hälso</w:t>
      </w:r>
      <w:proofErr w:type="spellEnd"/>
      <w:r>
        <w:t xml:space="preserve"> och sjukvårdsärenden.</w:t>
      </w:r>
    </w:p>
    <w:p w14:paraId="5C8790BC" w14:textId="77777777" w:rsidR="00AC77DE" w:rsidRDefault="00AC77DE" w:rsidP="007E47C0"/>
    <w:p w14:paraId="57C86A11" w14:textId="31FF0C46" w:rsidR="00AC77DE" w:rsidRDefault="00AC77DE" w:rsidP="007E47C0">
      <w:r>
        <w:t>Om tjänsteproducent inte svarar är det konsuments ansvar att göra rimligt antal försök till omsändningar.</w:t>
      </w:r>
    </w:p>
    <w:p w14:paraId="00038BAA" w14:textId="77777777" w:rsidR="00896A20" w:rsidRDefault="00AC77DE" w:rsidP="007E47C0">
      <w:r>
        <w:t>Frekvensen</w:t>
      </w:r>
      <w:r w:rsidR="00896A20">
        <w:t xml:space="preserve"> och antal</w:t>
      </w:r>
      <w:r>
        <w:t xml:space="preserve"> för omsändning </w:t>
      </w:r>
      <w:r w:rsidR="00896A20">
        <w:t xml:space="preserve">bör vara relevant för meddelandets prioritet. Vid upprepande misslyckade försök ska fördröjningen mellan försöken öka för att inte i sig </w:t>
      </w:r>
      <w:proofErr w:type="gramStart"/>
      <w:r w:rsidR="00896A20">
        <w:t>själv  orsaka</w:t>
      </w:r>
      <w:proofErr w:type="gramEnd"/>
      <w:r w:rsidR="00896A20">
        <w:t xml:space="preserve"> ytterligare störning i en situation där producent är överbelastad. </w:t>
      </w:r>
    </w:p>
    <w:p w14:paraId="18D8B80D" w14:textId="77777777" w:rsidR="00106C28" w:rsidRDefault="00106C28" w:rsidP="007E47C0"/>
    <w:p w14:paraId="3E99EBFD" w14:textId="359DDC0D" w:rsidR="00AC77DE" w:rsidRDefault="00896A20" w:rsidP="007E47C0">
      <w:r>
        <w:t xml:space="preserve">Exempel: </w:t>
      </w:r>
    </w:p>
    <w:p w14:paraId="532173B8" w14:textId="72CF7F44" w:rsidR="00896A20" w:rsidRDefault="00896A20" w:rsidP="007E47C0">
      <w:r>
        <w:t>Omsändningsförsök 1 efter 4 sekunder</w:t>
      </w:r>
    </w:p>
    <w:p w14:paraId="3FCE924E" w14:textId="7B0AB5C8" w:rsidR="00896A20" w:rsidRDefault="00896A20" w:rsidP="007E47C0">
      <w:r>
        <w:t>Försök 2 efter ytterligare 20 sekunder</w:t>
      </w:r>
    </w:p>
    <w:p w14:paraId="1D52581B" w14:textId="69861486" w:rsidR="00896A20" w:rsidRDefault="00896A20" w:rsidP="007E47C0">
      <w:r>
        <w:t>Försök 3 efter ytterligare 5 minuter</w:t>
      </w:r>
    </w:p>
    <w:p w14:paraId="64ECBFC7" w14:textId="216E50B3" w:rsidR="00896A20" w:rsidRDefault="00896A20" w:rsidP="007E47C0">
      <w:r>
        <w:t>Försök 4 efter ytterligare 30 minuter</w:t>
      </w:r>
    </w:p>
    <w:p w14:paraId="051F80AE" w14:textId="0AB05002" w:rsidR="007F732D" w:rsidRDefault="00896A20" w:rsidP="007E47C0">
      <w:r>
        <w:t>Osv tills konsument inte längre anser att det är relevant</w:t>
      </w:r>
      <w:r w:rsidR="00B124EB">
        <w:t xml:space="preserve"> att försöka fler ggr eller tills felet är åtgärdat.</w:t>
      </w:r>
    </w:p>
    <w:p w14:paraId="2EE899FA" w14:textId="77777777" w:rsidR="005B6105" w:rsidRDefault="005B6105" w:rsidP="007E47C0"/>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Rubrik2"/>
      </w:pPr>
      <w:bookmarkStart w:id="37" w:name="_Toc357754853"/>
      <w:bookmarkStart w:id="38" w:name="_Toc263325174"/>
      <w:r>
        <w:t>Informationssäkerhet och juridik</w:t>
      </w:r>
      <w:bookmarkEnd w:id="37"/>
      <w:bookmarkEnd w:id="38"/>
    </w:p>
    <w:p w14:paraId="1294C1E3" w14:textId="77777777" w:rsidR="00265F33" w:rsidRDefault="00265F33" w:rsidP="00265F33">
      <w:pPr>
        <w:rPr>
          <w:color w:val="4F81BD" w:themeColor="accent1"/>
        </w:rPr>
      </w:pPr>
      <w:r w:rsidRPr="007B79AC">
        <w:rPr>
          <w:color w:val="4F81BD" w:themeColor="accent1"/>
        </w:rPr>
        <w:t>Se Tjänstekontraktsbeskrivning – exempel</w:t>
      </w:r>
      <w:r>
        <w:rPr>
          <w:color w:val="4F81BD" w:themeColor="accent1"/>
        </w:rPr>
        <w:t>.</w:t>
      </w:r>
    </w:p>
    <w:p w14:paraId="6FDED503" w14:textId="77777777" w:rsidR="007E47C0" w:rsidRDefault="007E47C0" w:rsidP="007E47C0">
      <w:pPr>
        <w:pStyle w:val="Rubrik2"/>
      </w:pPr>
      <w:bookmarkStart w:id="39" w:name="_Toc357754854"/>
      <w:bookmarkStart w:id="40" w:name="_Toc263325175"/>
      <w:proofErr w:type="spellStart"/>
      <w:r>
        <w:t>Felhantering</w:t>
      </w:r>
      <w:bookmarkEnd w:id="39"/>
      <w:bookmarkEnd w:id="40"/>
      <w:proofErr w:type="spellEnd"/>
    </w:p>
    <w:p w14:paraId="32151510" w14:textId="77777777" w:rsidR="00E131FD" w:rsidRDefault="00E131FD" w:rsidP="00E131FD">
      <w:pPr>
        <w:pStyle w:val="Rubrik3"/>
      </w:pPr>
      <w:bookmarkStart w:id="41" w:name="_Toc263325176"/>
      <w:r>
        <w:t>Krav på en tjänsteproducent</w:t>
      </w:r>
      <w:bookmarkEnd w:id="41"/>
    </w:p>
    <w:p w14:paraId="6DD5DC61" w14:textId="77777777" w:rsidR="00265F33" w:rsidRDefault="00265F33" w:rsidP="00265F33">
      <w:pPr>
        <w:pStyle w:val="Rubrik4"/>
      </w:pPr>
      <w:r>
        <w:t xml:space="preserve">Logiska fel </w:t>
      </w:r>
    </w:p>
    <w:p w14:paraId="40745FB6" w14:textId="6EE7FFB1" w:rsidR="00265F33" w:rsidRDefault="00ED2822" w:rsidP="00ED2822">
      <w:r>
        <w:t xml:space="preserve">Logiskt fel för </w:t>
      </w:r>
      <w:proofErr w:type="spellStart"/>
      <w:r>
        <w:t>Addmessage</w:t>
      </w:r>
      <w:proofErr w:type="spellEnd"/>
      <w:r>
        <w:t xml:space="preserve"> är att angiven användare inte finns i systemet</w:t>
      </w:r>
    </w:p>
    <w:p w14:paraId="65B86AD9" w14:textId="77777777" w:rsidR="00ED2822" w:rsidRDefault="00ED2822" w:rsidP="00ED2822"/>
    <w:p w14:paraId="4B88A74D" w14:textId="77777777" w:rsidR="00265F33" w:rsidRDefault="00265F33" w:rsidP="00265F33">
      <w:pPr>
        <w:pStyle w:val="Rubrik4"/>
      </w:pPr>
      <w:r>
        <w:t>Tekniska fel</w:t>
      </w:r>
    </w:p>
    <w:p w14:paraId="54871B2D" w14:textId="78F4EEC7" w:rsidR="00265F33" w:rsidRDefault="00ED2822" w:rsidP="00ED2822">
      <w:r>
        <w:t xml:space="preserve">Tekniska fel är standard </w:t>
      </w:r>
      <w:proofErr w:type="spellStart"/>
      <w:r>
        <w:t>SOAP</w:t>
      </w:r>
      <w:proofErr w:type="spellEnd"/>
    </w:p>
    <w:p w14:paraId="62E4E27D" w14:textId="77777777" w:rsidR="00ED2822" w:rsidRDefault="00ED2822" w:rsidP="00ED2822"/>
    <w:p w14:paraId="5E2A5DE5" w14:textId="77777777" w:rsidR="00E131FD" w:rsidRPr="00E131FD" w:rsidRDefault="00E131FD" w:rsidP="00E131FD">
      <w:pPr>
        <w:pStyle w:val="Rubrik3"/>
      </w:pPr>
      <w:bookmarkStart w:id="42" w:name="_Toc263325177"/>
      <w:r>
        <w:t>Krav på en tjänstekonsument</w:t>
      </w:r>
      <w:bookmarkEnd w:id="42"/>
    </w:p>
    <w:p w14:paraId="1A60FE26" w14:textId="77777777" w:rsidR="00265F33" w:rsidRDefault="00265F33" w:rsidP="00265F33">
      <w:pPr>
        <w:pStyle w:val="Rubrik4"/>
      </w:pPr>
      <w:r>
        <w:t xml:space="preserve">Logiska fel </w:t>
      </w:r>
    </w:p>
    <w:p w14:paraId="1602B71F" w14:textId="538B0311" w:rsidR="00265F33" w:rsidRDefault="0040644F" w:rsidP="00ED2822">
      <w:proofErr w:type="gramStart"/>
      <w:r>
        <w:t>Ej</w:t>
      </w:r>
      <w:proofErr w:type="gramEnd"/>
      <w:r>
        <w:t xml:space="preserve"> tillämpligt</w:t>
      </w:r>
    </w:p>
    <w:p w14:paraId="3267CF5D" w14:textId="77777777" w:rsidR="0040644F" w:rsidRDefault="0040644F" w:rsidP="00ED2822"/>
    <w:p w14:paraId="0137E666" w14:textId="77777777" w:rsidR="00265F33" w:rsidRDefault="00265F33" w:rsidP="00265F33">
      <w:pPr>
        <w:pStyle w:val="Rubrik4"/>
      </w:pPr>
      <w:r>
        <w:t>Tekniska fel</w:t>
      </w:r>
    </w:p>
    <w:p w14:paraId="38E6EF76" w14:textId="26E44732" w:rsidR="00ED2822" w:rsidRDefault="00ED2822" w:rsidP="00ED2822">
      <w:r>
        <w:t xml:space="preserve">Tekniska fel är standard </w:t>
      </w:r>
      <w:proofErr w:type="spellStart"/>
      <w:r>
        <w:t>SOAP</w:t>
      </w:r>
      <w:proofErr w:type="spellEnd"/>
      <w:r w:rsidR="005C54C7">
        <w:t xml:space="preserve"> </w:t>
      </w:r>
      <w:proofErr w:type="spellStart"/>
      <w:r w:rsidR="005C54C7">
        <w:t>exeptions</w:t>
      </w:r>
      <w:proofErr w:type="spellEnd"/>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43" w:name="_Toc263325178"/>
      <w:r>
        <w:t>Icke funktionella krav</w:t>
      </w:r>
      <w:bookmarkEnd w:id="43"/>
    </w:p>
    <w:p w14:paraId="17627E3F" w14:textId="60C41C29" w:rsidR="00265F33" w:rsidRPr="00265F33" w:rsidRDefault="0040644F" w:rsidP="00ED2822">
      <w:proofErr w:type="gramStart"/>
      <w:r>
        <w:t>Ej</w:t>
      </w:r>
      <w:proofErr w:type="gramEnd"/>
      <w:r>
        <w:t xml:space="preserve"> tillämpligt</w:t>
      </w:r>
    </w:p>
    <w:p w14:paraId="3891E3B2" w14:textId="77777777" w:rsidR="007E47C0" w:rsidRDefault="007E47C0" w:rsidP="00C54F68">
      <w:pPr>
        <w:pStyle w:val="Rubrik3"/>
      </w:pPr>
      <w:bookmarkStart w:id="44" w:name="_Toc263325179"/>
      <w:r>
        <w:t>SLA krav</w:t>
      </w:r>
      <w:bookmarkEnd w:id="44"/>
    </w:p>
    <w:p w14:paraId="505468A0" w14:textId="77777777" w:rsidR="007E47C0" w:rsidRPr="00286484" w:rsidRDefault="007E47C0" w:rsidP="007E47C0">
      <w:pPr>
        <w:rPr>
          <w:color w:val="4F81BD" w:themeColor="accent1"/>
        </w:rPr>
      </w:pPr>
    </w:p>
    <w:p w14:paraId="513E955F" w14:textId="77777777" w:rsidR="007E47C0" w:rsidRDefault="007E47C0" w:rsidP="007E47C0">
      <w:r>
        <w:lastRenderedPageBreak/>
        <w:t>Följande generella SLA-krav gäller för alla tjänsteproducenter som tillhandahåller tjänster. Dessa krav gäller där inget annat anges för ett specifikt tjänstekontrakt.</w:t>
      </w:r>
    </w:p>
    <w:p w14:paraId="51424386" w14:textId="77777777" w:rsidR="0089249B" w:rsidRDefault="0089249B" w:rsidP="007E47C0"/>
    <w:p w14:paraId="0E98549D" w14:textId="77777777" w:rsidR="0089249B" w:rsidRPr="0089249B" w:rsidRDefault="0089249B" w:rsidP="0089249B">
      <w:pPr>
        <w:rPr>
          <w:highlight w:val="yellow"/>
        </w:rPr>
      </w:pPr>
      <w:r w:rsidRPr="0089249B">
        <w:rPr>
          <w:highlight w:val="yellow"/>
        </w:rPr>
        <w:t>Kompletteras</w:t>
      </w:r>
    </w:p>
    <w:p w14:paraId="04F2BE84" w14:textId="77777777" w:rsidR="0089249B" w:rsidRPr="0089249B" w:rsidRDefault="0089249B" w:rsidP="0089249B">
      <w:pPr>
        <w:rPr>
          <w:highlight w:val="yellow"/>
        </w:rPr>
      </w:pPr>
    </w:p>
    <w:p w14:paraId="6F837942" w14:textId="77777777" w:rsidR="0089249B" w:rsidRPr="0089249B" w:rsidRDefault="0089249B" w:rsidP="0089249B">
      <w:pPr>
        <w:rPr>
          <w:highlight w:val="yellow"/>
        </w:rPr>
      </w:pPr>
      <w:r w:rsidRPr="0089249B">
        <w:rPr>
          <w:highlight w:val="yellow"/>
        </w:rPr>
        <w:t>SLA</w:t>
      </w:r>
    </w:p>
    <w:p w14:paraId="21CFD8BB" w14:textId="77777777" w:rsidR="0089249B" w:rsidRPr="0089249B" w:rsidRDefault="0089249B" w:rsidP="0089249B">
      <w:pPr>
        <w:pStyle w:val="Liststycke"/>
        <w:numPr>
          <w:ilvl w:val="0"/>
          <w:numId w:val="30"/>
        </w:numPr>
        <w:spacing w:line="240" w:lineRule="auto"/>
        <w:rPr>
          <w:highlight w:val="yellow"/>
        </w:rPr>
      </w:pPr>
      <w:r w:rsidRPr="0089249B">
        <w:rPr>
          <w:highlight w:val="yellow"/>
        </w:rPr>
        <w:t>Svarstider.</w:t>
      </w:r>
    </w:p>
    <w:p w14:paraId="3DBA4C3C" w14:textId="77777777" w:rsidR="0089249B" w:rsidRPr="0089249B" w:rsidRDefault="0089249B" w:rsidP="0089249B">
      <w:pPr>
        <w:pStyle w:val="Liststycke"/>
        <w:numPr>
          <w:ilvl w:val="0"/>
          <w:numId w:val="30"/>
        </w:numPr>
        <w:spacing w:line="240" w:lineRule="auto"/>
        <w:rPr>
          <w:highlight w:val="yellow"/>
        </w:rPr>
      </w:pPr>
      <w:r w:rsidRPr="0089249B">
        <w:rPr>
          <w:highlight w:val="yellow"/>
        </w:rPr>
        <w:t xml:space="preserve">Volymbegränsningar för </w:t>
      </w:r>
      <w:proofErr w:type="spellStart"/>
      <w:r w:rsidRPr="0089249B">
        <w:rPr>
          <w:highlight w:val="yellow"/>
        </w:rPr>
        <w:t>batchkörning</w:t>
      </w:r>
      <w:proofErr w:type="spellEnd"/>
      <w:r w:rsidRPr="0089249B">
        <w:rPr>
          <w:highlight w:val="yellow"/>
        </w:rPr>
        <w:t xml:space="preserve">, </w:t>
      </w:r>
    </w:p>
    <w:p w14:paraId="2F0B6C85" w14:textId="77777777" w:rsidR="0089249B" w:rsidRPr="0089249B" w:rsidRDefault="0089249B" w:rsidP="0089249B">
      <w:pPr>
        <w:pStyle w:val="Liststycke"/>
        <w:numPr>
          <w:ilvl w:val="1"/>
          <w:numId w:val="30"/>
        </w:numPr>
        <w:spacing w:line="240" w:lineRule="auto"/>
        <w:rPr>
          <w:highlight w:val="yellow"/>
        </w:rPr>
      </w:pPr>
      <w:r w:rsidRPr="0089249B">
        <w:rPr>
          <w:highlight w:val="yellow"/>
        </w:rPr>
        <w:t>hur många anrop per sekund är ok</w:t>
      </w:r>
    </w:p>
    <w:p w14:paraId="644EF22C" w14:textId="77777777" w:rsidR="0089249B" w:rsidRPr="0089249B" w:rsidRDefault="0089249B" w:rsidP="0089249B">
      <w:pPr>
        <w:pStyle w:val="Liststycke"/>
        <w:numPr>
          <w:ilvl w:val="1"/>
          <w:numId w:val="30"/>
        </w:numPr>
        <w:spacing w:line="240" w:lineRule="auto"/>
        <w:rPr>
          <w:highlight w:val="yellow"/>
        </w:rPr>
      </w:pPr>
      <w:r w:rsidRPr="0089249B">
        <w:rPr>
          <w:highlight w:val="yellow"/>
        </w:rPr>
        <w:t>tillsammans med hur många anrop i följd är ok</w:t>
      </w:r>
    </w:p>
    <w:p w14:paraId="43AD633E" w14:textId="77777777" w:rsidR="0089249B" w:rsidRPr="0089249B" w:rsidRDefault="0089249B" w:rsidP="0089249B">
      <w:pPr>
        <w:pStyle w:val="Liststycke"/>
        <w:ind w:left="1440"/>
        <w:rPr>
          <w:highlight w:val="yellow"/>
        </w:rPr>
      </w:pPr>
    </w:p>
    <w:p w14:paraId="6DC51285" w14:textId="77777777" w:rsidR="0089249B" w:rsidRPr="0089249B" w:rsidRDefault="0089249B" w:rsidP="0089249B">
      <w:pPr>
        <w:pStyle w:val="Liststycke"/>
        <w:ind w:left="1440"/>
        <w:rPr>
          <w:highlight w:val="yellow"/>
        </w:rPr>
      </w:pPr>
      <w:r w:rsidRPr="0089249B">
        <w:rPr>
          <w:highlight w:val="yellow"/>
        </w:rPr>
        <w:t xml:space="preserve">Exempel, man kan tänka sig att tjänsten klarar 200 anrop i sekunder under 5 sekunder, därefter fylls interna köer </w:t>
      </w:r>
      <w:proofErr w:type="spellStart"/>
      <w:r w:rsidRPr="0089249B">
        <w:rPr>
          <w:highlight w:val="yellow"/>
        </w:rPr>
        <w:t>m.m</w:t>
      </w:r>
      <w:proofErr w:type="spellEnd"/>
      <w:r w:rsidRPr="0089249B">
        <w:rPr>
          <w:highlight w:val="yellow"/>
        </w:rPr>
        <w:t xml:space="preserve"> upp och svarstiderna ökar. Då innebär det ju att maximala </w:t>
      </w:r>
      <w:proofErr w:type="spellStart"/>
      <w:r w:rsidRPr="0089249B">
        <w:rPr>
          <w:highlight w:val="yellow"/>
        </w:rPr>
        <w:t>batchstorleken</w:t>
      </w:r>
      <w:proofErr w:type="spellEnd"/>
      <w:r w:rsidRPr="0089249B">
        <w:rPr>
          <w:highlight w:val="yellow"/>
        </w:rPr>
        <w:t xml:space="preserve"> är 1000 meddelanden.</w:t>
      </w:r>
    </w:p>
    <w:p w14:paraId="3C645FB8" w14:textId="77777777" w:rsidR="0089249B" w:rsidRPr="0089249B" w:rsidRDefault="0089249B" w:rsidP="0089249B">
      <w:pPr>
        <w:pStyle w:val="Liststycke"/>
        <w:ind w:left="1440"/>
        <w:rPr>
          <w:highlight w:val="yellow"/>
        </w:rPr>
      </w:pPr>
    </w:p>
    <w:p w14:paraId="71B8E2CB" w14:textId="77777777" w:rsidR="0089249B" w:rsidRPr="0089249B" w:rsidRDefault="0089249B" w:rsidP="0089249B">
      <w:pPr>
        <w:pStyle w:val="Liststycke"/>
        <w:ind w:left="1440"/>
        <w:rPr>
          <w:highlight w:val="yellow"/>
        </w:rPr>
      </w:pPr>
      <w:r w:rsidRPr="0089249B">
        <w:rPr>
          <w:highlight w:val="yellow"/>
        </w:rPr>
        <w:t xml:space="preserve">Om man istället säger att tjänsten klarar 100 anrop i sekunden under 20 </w:t>
      </w:r>
      <w:proofErr w:type="gramStart"/>
      <w:r w:rsidRPr="0089249B">
        <w:rPr>
          <w:highlight w:val="yellow"/>
        </w:rPr>
        <w:t>sekunder ,</w:t>
      </w:r>
      <w:proofErr w:type="gramEnd"/>
      <w:r w:rsidRPr="0089249B">
        <w:rPr>
          <w:highlight w:val="yellow"/>
        </w:rPr>
        <w:t xml:space="preserve">eftersom tekniken då ”hinner med” bättre. Så blir ju maximala </w:t>
      </w:r>
      <w:proofErr w:type="spellStart"/>
      <w:r w:rsidRPr="0089249B">
        <w:rPr>
          <w:highlight w:val="yellow"/>
        </w:rPr>
        <w:t>batchstorleken</w:t>
      </w:r>
      <w:proofErr w:type="spellEnd"/>
      <w:r w:rsidRPr="0089249B">
        <w:rPr>
          <w:highlight w:val="yellow"/>
        </w:rPr>
        <w:t xml:space="preserve"> 2000 meddelanden</w:t>
      </w:r>
    </w:p>
    <w:p w14:paraId="5CE1747D" w14:textId="77777777" w:rsidR="0089249B" w:rsidRPr="0089249B" w:rsidRDefault="0089249B" w:rsidP="0089249B">
      <w:pPr>
        <w:pStyle w:val="Liststycke"/>
        <w:ind w:left="1440"/>
        <w:rPr>
          <w:highlight w:val="yellow"/>
        </w:rPr>
      </w:pPr>
    </w:p>
    <w:p w14:paraId="503ECB3B" w14:textId="77777777" w:rsidR="0089249B" w:rsidRPr="0089249B" w:rsidRDefault="0089249B" w:rsidP="0089249B">
      <w:pPr>
        <w:pStyle w:val="Liststycke"/>
        <w:ind w:left="1440"/>
        <w:rPr>
          <w:highlight w:val="yellow"/>
        </w:rPr>
      </w:pPr>
      <w:r w:rsidRPr="0089249B">
        <w:rPr>
          <w:highlight w:val="yellow"/>
        </w:rPr>
        <w:t>Till detta så behöver man ju då också besluta vilken ”</w:t>
      </w:r>
      <w:proofErr w:type="spellStart"/>
      <w:r w:rsidRPr="0089249B">
        <w:rPr>
          <w:highlight w:val="yellow"/>
        </w:rPr>
        <w:t>cooldown</w:t>
      </w:r>
      <w:proofErr w:type="spellEnd"/>
      <w:r w:rsidRPr="0089249B">
        <w:rPr>
          <w:highlight w:val="yellow"/>
        </w:rPr>
        <w:t xml:space="preserve">” period som behövs mellan </w:t>
      </w:r>
      <w:proofErr w:type="spellStart"/>
      <w:r w:rsidRPr="0089249B">
        <w:rPr>
          <w:highlight w:val="yellow"/>
        </w:rPr>
        <w:t>batcherna</w:t>
      </w:r>
      <w:proofErr w:type="spellEnd"/>
      <w:r w:rsidRPr="0089249B">
        <w:rPr>
          <w:highlight w:val="yellow"/>
        </w:rPr>
        <w:t>. (</w:t>
      </w:r>
      <w:proofErr w:type="gramStart"/>
      <w:r w:rsidRPr="0089249B">
        <w:rPr>
          <w:highlight w:val="yellow"/>
        </w:rPr>
        <w:t>dvs</w:t>
      </w:r>
      <w:proofErr w:type="gramEnd"/>
      <w:r w:rsidRPr="0089249B">
        <w:rPr>
          <w:highlight w:val="yellow"/>
        </w:rPr>
        <w:t xml:space="preserve"> tiden tills att tjänsten åter är redo att ta emot en </w:t>
      </w:r>
      <w:proofErr w:type="spellStart"/>
      <w:r w:rsidRPr="0089249B">
        <w:rPr>
          <w:highlight w:val="yellow"/>
        </w:rPr>
        <w:t>batch</w:t>
      </w:r>
      <w:proofErr w:type="spellEnd"/>
      <w:r w:rsidRPr="0089249B">
        <w:rPr>
          <w:highlight w:val="yellow"/>
        </w:rPr>
        <w:t xml:space="preserve"> av maxstorlek </w:t>
      </w:r>
    </w:p>
    <w:p w14:paraId="14077EE3" w14:textId="77777777" w:rsidR="0089249B" w:rsidRPr="0089249B" w:rsidRDefault="0089249B" w:rsidP="0089249B">
      <w:pPr>
        <w:pStyle w:val="Liststycke"/>
        <w:ind w:left="1440"/>
        <w:rPr>
          <w:highlight w:val="yellow"/>
        </w:rPr>
      </w:pPr>
    </w:p>
    <w:p w14:paraId="7E9B85E1" w14:textId="77777777" w:rsidR="0089249B" w:rsidRPr="00D66C6F" w:rsidRDefault="0089249B" w:rsidP="0089249B">
      <w:pPr>
        <w:pStyle w:val="Liststycke"/>
        <w:ind w:left="1440"/>
      </w:pPr>
      <w:r w:rsidRPr="0089249B">
        <w:rPr>
          <w:highlight w:val="yellow"/>
        </w:rPr>
        <w:t>Rimligt att göra mindre labb och kontroll mot specifikationer från leverantör för att fastställa nivåer.</w:t>
      </w:r>
    </w:p>
    <w:p w14:paraId="2F6C0A84" w14:textId="77777777" w:rsidR="0089249B" w:rsidRPr="00D66C6F" w:rsidRDefault="0089249B" w:rsidP="0089249B">
      <w:pPr>
        <w:pStyle w:val="Liststycke"/>
        <w:ind w:left="1440"/>
      </w:pPr>
    </w:p>
    <w:p w14:paraId="7625436B" w14:textId="77777777" w:rsidR="0089249B" w:rsidRDefault="0089249B" w:rsidP="007E47C0"/>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514BAB">
        <w:tc>
          <w:tcPr>
            <w:tcW w:w="2268" w:type="dxa"/>
          </w:tcPr>
          <w:p w14:paraId="2136F66E" w14:textId="77777777" w:rsidR="007E47C0" w:rsidRPr="00D957CA" w:rsidRDefault="007E47C0" w:rsidP="00514BAB">
            <w:pPr>
              <w:rPr>
                <w:b/>
              </w:rPr>
            </w:pPr>
            <w:r>
              <w:rPr>
                <w:b/>
              </w:rPr>
              <w:t>Kategori</w:t>
            </w:r>
          </w:p>
        </w:tc>
        <w:tc>
          <w:tcPr>
            <w:tcW w:w="4154" w:type="dxa"/>
          </w:tcPr>
          <w:p w14:paraId="5498AD94" w14:textId="77777777" w:rsidR="007E47C0" w:rsidRPr="00D957CA" w:rsidRDefault="007E47C0" w:rsidP="00514BAB">
            <w:pPr>
              <w:rPr>
                <w:b/>
              </w:rPr>
            </w:pPr>
            <w:r>
              <w:rPr>
                <w:b/>
              </w:rPr>
              <w:t>Värde</w:t>
            </w:r>
          </w:p>
        </w:tc>
        <w:tc>
          <w:tcPr>
            <w:tcW w:w="3266" w:type="dxa"/>
          </w:tcPr>
          <w:p w14:paraId="0047FBE2" w14:textId="77777777" w:rsidR="007E47C0" w:rsidRDefault="007E47C0" w:rsidP="00514BAB">
            <w:pPr>
              <w:rPr>
                <w:b/>
              </w:rPr>
            </w:pPr>
            <w:r>
              <w:rPr>
                <w:b/>
              </w:rPr>
              <w:t>Beskrivning</w:t>
            </w:r>
          </w:p>
        </w:tc>
      </w:tr>
      <w:tr w:rsidR="007E47C0" w14:paraId="13694575" w14:textId="77777777" w:rsidTr="00514BAB">
        <w:tc>
          <w:tcPr>
            <w:tcW w:w="2268" w:type="dxa"/>
          </w:tcPr>
          <w:p w14:paraId="05D9E5C8" w14:textId="77777777" w:rsidR="007E47C0" w:rsidRPr="000B4BFF" w:rsidRDefault="007E47C0" w:rsidP="00514BAB">
            <w:r>
              <w:t>Svarstid</w:t>
            </w:r>
          </w:p>
        </w:tc>
        <w:tc>
          <w:tcPr>
            <w:tcW w:w="4154" w:type="dxa"/>
          </w:tcPr>
          <w:p w14:paraId="1350CED3" w14:textId="18FE98BD" w:rsidR="007E47C0" w:rsidRPr="007C7B21" w:rsidRDefault="007E47C0" w:rsidP="00514BAB">
            <w:pPr>
              <w:rPr>
                <w:highlight w:val="yellow"/>
              </w:rPr>
            </w:pPr>
          </w:p>
        </w:tc>
        <w:tc>
          <w:tcPr>
            <w:tcW w:w="3266" w:type="dxa"/>
          </w:tcPr>
          <w:p w14:paraId="1E1B2BBA" w14:textId="77777777" w:rsidR="007E47C0" w:rsidRDefault="007E47C0" w:rsidP="00514BAB"/>
        </w:tc>
      </w:tr>
      <w:tr w:rsidR="007E47C0" w14:paraId="6892E310" w14:textId="77777777" w:rsidTr="00514BAB">
        <w:tc>
          <w:tcPr>
            <w:tcW w:w="2268" w:type="dxa"/>
          </w:tcPr>
          <w:p w14:paraId="489A4689" w14:textId="77777777" w:rsidR="007E47C0" w:rsidRPr="000B4BFF" w:rsidRDefault="007E47C0" w:rsidP="00514BAB">
            <w:r>
              <w:t>Tillgänglighet</w:t>
            </w:r>
          </w:p>
        </w:tc>
        <w:tc>
          <w:tcPr>
            <w:tcW w:w="4154" w:type="dxa"/>
          </w:tcPr>
          <w:p w14:paraId="6190D5FA" w14:textId="7A365C2E" w:rsidR="007E47C0" w:rsidRPr="007C7B21" w:rsidRDefault="007E47C0" w:rsidP="00514BAB">
            <w:pPr>
              <w:rPr>
                <w:highlight w:val="yellow"/>
              </w:rPr>
            </w:pPr>
          </w:p>
        </w:tc>
        <w:tc>
          <w:tcPr>
            <w:tcW w:w="3266" w:type="dxa"/>
          </w:tcPr>
          <w:p w14:paraId="0C6DBA5B" w14:textId="77777777" w:rsidR="007E47C0" w:rsidRDefault="007E47C0" w:rsidP="00514BAB"/>
        </w:tc>
      </w:tr>
      <w:tr w:rsidR="007E47C0" w14:paraId="6595DB9B" w14:textId="77777777" w:rsidTr="00514BAB">
        <w:tc>
          <w:tcPr>
            <w:tcW w:w="2268" w:type="dxa"/>
          </w:tcPr>
          <w:p w14:paraId="661DCAE1" w14:textId="77777777" w:rsidR="007E47C0" w:rsidRDefault="007E47C0" w:rsidP="00514BAB">
            <w:r>
              <w:t>Last</w:t>
            </w:r>
          </w:p>
        </w:tc>
        <w:tc>
          <w:tcPr>
            <w:tcW w:w="4154" w:type="dxa"/>
          </w:tcPr>
          <w:p w14:paraId="1FFD136D" w14:textId="127B4288" w:rsidR="007E47C0" w:rsidRPr="007C7B21" w:rsidRDefault="007E47C0" w:rsidP="00514BAB">
            <w:pPr>
              <w:rPr>
                <w:highlight w:val="yellow"/>
              </w:rPr>
            </w:pPr>
          </w:p>
        </w:tc>
        <w:tc>
          <w:tcPr>
            <w:tcW w:w="3266" w:type="dxa"/>
          </w:tcPr>
          <w:p w14:paraId="4ADEEF79" w14:textId="77777777" w:rsidR="007E47C0" w:rsidRDefault="007E47C0" w:rsidP="00514BAB"/>
        </w:tc>
      </w:tr>
      <w:tr w:rsidR="007E47C0" w14:paraId="22C61358" w14:textId="77777777" w:rsidTr="00514BAB">
        <w:tc>
          <w:tcPr>
            <w:tcW w:w="2268" w:type="dxa"/>
          </w:tcPr>
          <w:p w14:paraId="4116C3AB" w14:textId="77777777" w:rsidR="007E47C0" w:rsidRDefault="007E47C0" w:rsidP="00514BAB">
            <w:r>
              <w:t>Aktualitet</w:t>
            </w:r>
          </w:p>
        </w:tc>
        <w:tc>
          <w:tcPr>
            <w:tcW w:w="4154" w:type="dxa"/>
          </w:tcPr>
          <w:p w14:paraId="215D425A" w14:textId="1DB40B96" w:rsidR="007E47C0" w:rsidRPr="007C7B21" w:rsidRDefault="007E47C0" w:rsidP="00514BAB">
            <w:pPr>
              <w:rPr>
                <w:highlight w:val="yellow"/>
              </w:rPr>
            </w:pPr>
          </w:p>
        </w:tc>
        <w:tc>
          <w:tcPr>
            <w:tcW w:w="3266" w:type="dxa"/>
          </w:tcPr>
          <w:p w14:paraId="11C73843" w14:textId="77777777" w:rsidR="007E47C0" w:rsidRDefault="007E47C0" w:rsidP="00514BAB"/>
        </w:tc>
      </w:tr>
      <w:tr w:rsidR="007E47C0" w14:paraId="16B77227" w14:textId="77777777" w:rsidTr="00514BAB">
        <w:tc>
          <w:tcPr>
            <w:tcW w:w="2268" w:type="dxa"/>
          </w:tcPr>
          <w:p w14:paraId="23E0E8DE" w14:textId="77777777" w:rsidR="007E47C0" w:rsidRPr="007C7B21" w:rsidRDefault="007E47C0" w:rsidP="00514BAB">
            <w:pPr>
              <w:rPr>
                <w:highlight w:val="yellow"/>
              </w:rPr>
            </w:pPr>
            <w:r w:rsidRPr="00D14337">
              <w:t>Återställningstid</w:t>
            </w:r>
          </w:p>
        </w:tc>
        <w:tc>
          <w:tcPr>
            <w:tcW w:w="4154" w:type="dxa"/>
          </w:tcPr>
          <w:p w14:paraId="06525495" w14:textId="1F2D4B77" w:rsidR="007E47C0" w:rsidRDefault="007E47C0" w:rsidP="00514BAB">
            <w:pPr>
              <w:tabs>
                <w:tab w:val="left" w:pos="2935"/>
              </w:tabs>
              <w:jc w:val="both"/>
              <w:rPr>
                <w:highlight w:val="yellow"/>
              </w:rPr>
            </w:pPr>
          </w:p>
        </w:tc>
        <w:tc>
          <w:tcPr>
            <w:tcW w:w="3266" w:type="dxa"/>
          </w:tcPr>
          <w:p w14:paraId="1F8399FE" w14:textId="27B4E322" w:rsidR="007E47C0" w:rsidRDefault="007E47C0" w:rsidP="00514BAB"/>
        </w:tc>
      </w:tr>
      <w:tr w:rsidR="007E47C0" w14:paraId="2FB6358A" w14:textId="77777777" w:rsidTr="00514BAB">
        <w:tc>
          <w:tcPr>
            <w:tcW w:w="2268" w:type="dxa"/>
          </w:tcPr>
          <w:p w14:paraId="16A30395" w14:textId="617A4D17" w:rsidR="007E47C0" w:rsidRPr="007C7B21" w:rsidRDefault="007E47C0" w:rsidP="00514BAB">
            <w:pPr>
              <w:rPr>
                <w:highlight w:val="yellow"/>
              </w:rPr>
            </w:pPr>
          </w:p>
        </w:tc>
        <w:tc>
          <w:tcPr>
            <w:tcW w:w="4154" w:type="dxa"/>
          </w:tcPr>
          <w:p w14:paraId="06CD3490" w14:textId="77777777" w:rsidR="007E47C0" w:rsidRDefault="007E47C0" w:rsidP="00514BAB">
            <w:pPr>
              <w:rPr>
                <w:highlight w:val="yellow"/>
              </w:rPr>
            </w:pPr>
          </w:p>
        </w:tc>
        <w:tc>
          <w:tcPr>
            <w:tcW w:w="3266" w:type="dxa"/>
          </w:tcPr>
          <w:p w14:paraId="09662C17" w14:textId="77777777" w:rsidR="007E47C0" w:rsidRDefault="007E47C0" w:rsidP="00514BAB"/>
        </w:tc>
      </w:tr>
    </w:tbl>
    <w:p w14:paraId="7C30B809" w14:textId="77777777" w:rsidR="007E47C0" w:rsidRDefault="007E47C0" w:rsidP="007E47C0">
      <w:pPr>
        <w:pStyle w:val="Brdtext"/>
      </w:pPr>
    </w:p>
    <w:p w14:paraId="7411275B" w14:textId="77777777" w:rsidR="00265F33" w:rsidRPr="00894F7B" w:rsidRDefault="00265F33" w:rsidP="00C54F68">
      <w:pPr>
        <w:pStyle w:val="Rubrik3"/>
      </w:pPr>
      <w:bookmarkStart w:id="45" w:name="_Toc263325180"/>
      <w:r>
        <w:t>Övriga krav</w:t>
      </w:r>
      <w:bookmarkEnd w:id="45"/>
    </w:p>
    <w:p w14:paraId="511FB216" w14:textId="77777777" w:rsidR="007E47C0" w:rsidRDefault="007E47C0" w:rsidP="007E47C0">
      <w:pPr>
        <w:pStyle w:val="Rubrik1"/>
      </w:pPr>
      <w:bookmarkStart w:id="46" w:name="_Toc224960922"/>
      <w:bookmarkStart w:id="47" w:name="_Toc357754855"/>
      <w:bookmarkStart w:id="48" w:name="_Toc263325181"/>
      <w:bookmarkEnd w:id="14"/>
      <w:bookmarkEnd w:id="15"/>
      <w:bookmarkEnd w:id="16"/>
      <w:r>
        <w:t xml:space="preserve">Tjänstedomänens </w:t>
      </w:r>
      <w:bookmarkEnd w:id="46"/>
      <w:r>
        <w:t>meddelandemodeller</w:t>
      </w:r>
      <w:bookmarkEnd w:id="47"/>
      <w:bookmarkEnd w:id="48"/>
    </w:p>
    <w:p w14:paraId="3C9FB2A4" w14:textId="6DB142CD" w:rsidR="008049D5" w:rsidRDefault="00882BF7" w:rsidP="007E47C0">
      <w:bookmarkStart w:id="49" w:name="_Toc224960923"/>
      <w:r>
        <w:t>Sam</w:t>
      </w:r>
      <w:r w:rsidR="00ED5659">
        <w:t>t</w:t>
      </w:r>
      <w:r>
        <w:t>liga klasser</w:t>
      </w:r>
      <w:r w:rsidRPr="00882BF7">
        <w:t xml:space="preserve"> i mod</w:t>
      </w:r>
      <w:r w:rsidR="000A6324">
        <w:t>ellen har bedö</w:t>
      </w:r>
      <w:r>
        <w:t>mts ligga utanför V-</w:t>
      </w:r>
      <w:proofErr w:type="spellStart"/>
      <w:r>
        <w:t>TIMs</w:t>
      </w:r>
      <w:proofErr w:type="spellEnd"/>
      <w:r>
        <w:t xml:space="preserve"> tillämpningsområde och har därfö</w:t>
      </w:r>
      <w:r w:rsidRPr="00882BF7">
        <w:t xml:space="preserve">r inte </w:t>
      </w:r>
      <w:proofErr w:type="spellStart"/>
      <w:r w:rsidRPr="00882BF7">
        <w:t>mappats</w:t>
      </w:r>
      <w:proofErr w:type="spellEnd"/>
      <w:r w:rsidRPr="00882BF7">
        <w:t xml:space="preserve"> mot V-TIM</w:t>
      </w:r>
      <w:r w:rsidR="000A6324">
        <w:t>.</w:t>
      </w:r>
    </w:p>
    <w:p w14:paraId="559513BF" w14:textId="77777777" w:rsidR="008049D5" w:rsidRDefault="008049D5" w:rsidP="007E47C0"/>
    <w:p w14:paraId="53235BE1" w14:textId="77777777" w:rsidR="008049D5" w:rsidRDefault="008049D5" w:rsidP="007E47C0"/>
    <w:p w14:paraId="3EA94F76" w14:textId="3806AD21" w:rsidR="007E47C0" w:rsidRDefault="000A6324" w:rsidP="007E47C0">
      <w:pPr>
        <w:pStyle w:val="Rubrik2"/>
      </w:pPr>
      <w:bookmarkStart w:id="50" w:name="_Toc263325182"/>
      <w:r>
        <w:lastRenderedPageBreak/>
        <w:t>Modell</w:t>
      </w:r>
      <w:bookmarkEnd w:id="50"/>
    </w:p>
    <w:p w14:paraId="2038A5DC" w14:textId="1A2B4491" w:rsidR="007E47C0" w:rsidRPr="006476DE" w:rsidRDefault="0089249B" w:rsidP="007E47C0">
      <w:pPr>
        <w:rPr>
          <w:b/>
        </w:rPr>
      </w:pPr>
      <w:proofErr w:type="spellStart"/>
      <w:r w:rsidRPr="006476DE">
        <w:rPr>
          <w:b/>
        </w:rPr>
        <w:t>IsActiveUser</w:t>
      </w:r>
      <w:proofErr w:type="spellEnd"/>
    </w:p>
    <w:p w14:paraId="383FAF95" w14:textId="6A20880D" w:rsidR="007E47C0" w:rsidRPr="002F2D14" w:rsidRDefault="007E47C0" w:rsidP="007E47C0">
      <w:pPr>
        <w:ind w:left="-851"/>
      </w:pPr>
    </w:p>
    <w:p w14:paraId="78767C7F" w14:textId="7AD62560" w:rsidR="00ED2822" w:rsidRDefault="00ED2822" w:rsidP="00ED2822">
      <w:pPr>
        <w:keepNext/>
      </w:pPr>
      <w:r>
        <w:rPr>
          <w:noProof/>
          <w:lang w:eastAsia="sv-SE"/>
        </w:rPr>
        <w:drawing>
          <wp:inline distT="0" distB="0" distL="0" distR="0" wp14:anchorId="2DDE854B" wp14:editId="4FC1051E">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7D103814" w14:textId="1956FF52" w:rsidR="00ED2822" w:rsidRDefault="00ED2822" w:rsidP="00ED2822">
      <w:pPr>
        <w:pStyle w:val="Beskrivning"/>
      </w:pPr>
      <w:r>
        <w:t xml:space="preserve">Figur </w:t>
      </w:r>
      <w:fldSimple w:instr=" SEQ Figur \* ARABIC ">
        <w:r w:rsidR="00734652">
          <w:rPr>
            <w:noProof/>
          </w:rPr>
          <w:t>1</w:t>
        </w:r>
      </w:fldSimple>
      <w:r>
        <w:t xml:space="preserve"> Returnerad status för användarkonto</w:t>
      </w:r>
    </w:p>
    <w:p w14:paraId="32866B54" w14:textId="77777777" w:rsidR="006476DE" w:rsidRDefault="006476DE" w:rsidP="006476DE"/>
    <w:p w14:paraId="7713ECA4" w14:textId="77777777" w:rsidR="006476DE" w:rsidRPr="006476DE" w:rsidRDefault="006476DE" w:rsidP="006476DE">
      <w:pPr>
        <w:keepNext/>
        <w:rPr>
          <w:b/>
        </w:rPr>
      </w:pPr>
      <w:proofErr w:type="spellStart"/>
      <w:r w:rsidRPr="006476DE">
        <w:rPr>
          <w:b/>
        </w:rPr>
        <w:t>AddMessageToPatientPortal</w:t>
      </w:r>
      <w:proofErr w:type="spellEnd"/>
    </w:p>
    <w:p w14:paraId="69D04C81" w14:textId="77777777" w:rsidR="006476DE" w:rsidRPr="006476DE" w:rsidRDefault="006476DE" w:rsidP="006476DE"/>
    <w:p w14:paraId="35E95DD8" w14:textId="77777777" w:rsidR="00ED2822" w:rsidRDefault="00ED2822" w:rsidP="00ED2822">
      <w:pPr>
        <w:keepNext/>
      </w:pPr>
      <w:r w:rsidRPr="003D0443">
        <w:rPr>
          <w:noProof/>
          <w:lang w:eastAsia="sv-SE"/>
        </w:rPr>
        <w:drawing>
          <wp:inline distT="0" distB="0" distL="0" distR="0" wp14:anchorId="63715173" wp14:editId="199291A2">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6CE97223" w14:textId="2A88A10C" w:rsidR="007E47C0" w:rsidRPr="002F2D14" w:rsidRDefault="00ED2822" w:rsidP="00ED2822">
      <w:pPr>
        <w:pStyle w:val="Beskrivning"/>
      </w:pPr>
      <w:r>
        <w:t xml:space="preserve">Figur </w:t>
      </w:r>
      <w:fldSimple w:instr=" SEQ Figur \* ARABIC ">
        <w:r w:rsidR="00734652">
          <w:rPr>
            <w:noProof/>
          </w:rPr>
          <w:t>2</w:t>
        </w:r>
      </w:fldSimple>
      <w:r>
        <w:t xml:space="preserve"> Meddelande till invånare</w:t>
      </w:r>
    </w:p>
    <w:p w14:paraId="52CC9895" w14:textId="77777777" w:rsidR="007E47C0" w:rsidRPr="002F2D14" w:rsidRDefault="007E47C0" w:rsidP="007E47C0"/>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514BAB" w:rsidRPr="00F80392" w14:paraId="351F3DE1" w14:textId="77777777" w:rsidTr="00B767DA">
        <w:tc>
          <w:tcPr>
            <w:tcW w:w="4040" w:type="dxa"/>
            <w:shd w:val="clear" w:color="auto" w:fill="4F81BD"/>
          </w:tcPr>
          <w:p w14:paraId="0E066D50" w14:textId="77777777" w:rsidR="00514BAB" w:rsidRPr="00F80392" w:rsidRDefault="00514BAB" w:rsidP="00514BAB">
            <w:pPr>
              <w:rPr>
                <w:rFonts w:ascii="Calibri" w:hAnsi="Calibri"/>
                <w:b/>
                <w:bCs/>
                <w:sz w:val="22"/>
              </w:rPr>
            </w:pPr>
            <w:proofErr w:type="spellStart"/>
            <w:r w:rsidRPr="00F80392">
              <w:rPr>
                <w:rFonts w:ascii="Calibri" w:hAnsi="Calibri"/>
                <w:b/>
                <w:bCs/>
                <w:sz w:val="22"/>
              </w:rPr>
              <w:t>Klass.attribut</w:t>
            </w:r>
            <w:proofErr w:type="spellEnd"/>
          </w:p>
        </w:tc>
        <w:tc>
          <w:tcPr>
            <w:tcW w:w="4041" w:type="dxa"/>
            <w:shd w:val="clear" w:color="auto" w:fill="4F81BD"/>
          </w:tcPr>
          <w:p w14:paraId="279C6018" w14:textId="77777777" w:rsidR="00514BAB" w:rsidRPr="00F80392" w:rsidRDefault="00514BAB" w:rsidP="00514BAB">
            <w:pPr>
              <w:rPr>
                <w:rFonts w:ascii="Calibri" w:hAnsi="Calibri"/>
                <w:b/>
                <w:bCs/>
                <w:sz w:val="22"/>
              </w:rPr>
            </w:pPr>
            <w:r>
              <w:rPr>
                <w:rFonts w:ascii="Calibri" w:hAnsi="Calibri"/>
                <w:b/>
                <w:bCs/>
                <w:sz w:val="22"/>
              </w:rPr>
              <w:t>Mappning mot V-TIM 2.2</w:t>
            </w:r>
          </w:p>
        </w:tc>
      </w:tr>
      <w:tr w:rsidR="00514BAB" w:rsidRPr="00F80392" w14:paraId="09E0186F" w14:textId="77777777" w:rsidTr="00B767DA">
        <w:tc>
          <w:tcPr>
            <w:tcW w:w="4040" w:type="dxa"/>
            <w:tcBorders>
              <w:top w:val="single" w:sz="8" w:space="0" w:color="4F81BD"/>
              <w:left w:val="single" w:sz="8" w:space="0" w:color="4F81BD"/>
              <w:bottom w:val="single" w:sz="8" w:space="0" w:color="4F81BD"/>
            </w:tcBorders>
            <w:shd w:val="clear" w:color="auto" w:fill="auto"/>
          </w:tcPr>
          <w:p w14:paraId="0EB745B3" w14:textId="77777777" w:rsidR="005B6105" w:rsidRDefault="005B6105" w:rsidP="005B6105">
            <w:pPr>
              <w:rPr>
                <w:sz w:val="22"/>
                <w:u w:val="single"/>
              </w:rPr>
            </w:pPr>
            <w:proofErr w:type="gramStart"/>
            <w:r>
              <w:t>Ej</w:t>
            </w:r>
            <w:proofErr w:type="gramEnd"/>
            <w:r>
              <w:t xml:space="preserve"> tillämpligt</w:t>
            </w:r>
          </w:p>
          <w:p w14:paraId="0A95AD52" w14:textId="055E5388" w:rsidR="00514BAB" w:rsidRPr="008049D5" w:rsidRDefault="00514BAB" w:rsidP="00B767DA">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308E9AFF" w14:textId="77777777" w:rsidR="005B6105" w:rsidRDefault="005B6105" w:rsidP="005B6105">
            <w:pPr>
              <w:rPr>
                <w:sz w:val="22"/>
                <w:u w:val="single"/>
              </w:rPr>
            </w:pPr>
            <w:proofErr w:type="gramStart"/>
            <w:r>
              <w:t>Ej</w:t>
            </w:r>
            <w:proofErr w:type="gramEnd"/>
            <w:r>
              <w:t xml:space="preserve"> tillämpligt</w:t>
            </w:r>
          </w:p>
          <w:p w14:paraId="2B26C854" w14:textId="27F9ADD5" w:rsidR="00514BAB" w:rsidRPr="008049D5" w:rsidRDefault="00514BAB" w:rsidP="00514BAB">
            <w:pPr>
              <w:rPr>
                <w:rFonts w:ascii="Calibri" w:hAnsi="Calibri"/>
                <w:sz w:val="22"/>
              </w:rPr>
            </w:pPr>
          </w:p>
        </w:tc>
      </w:tr>
      <w:tr w:rsidR="00514BAB" w:rsidRPr="00F80392" w14:paraId="74E21DBA" w14:textId="77777777" w:rsidTr="00B767DA">
        <w:tc>
          <w:tcPr>
            <w:tcW w:w="4040" w:type="dxa"/>
            <w:shd w:val="clear" w:color="auto" w:fill="auto"/>
          </w:tcPr>
          <w:p w14:paraId="75160C99" w14:textId="3303D833" w:rsidR="00514BAB" w:rsidRPr="002E5AA2" w:rsidRDefault="00514BAB" w:rsidP="00514BAB">
            <w:pPr>
              <w:rPr>
                <w:rFonts w:ascii="Calibri" w:hAnsi="Calibri"/>
                <w:b/>
                <w:bCs/>
                <w:sz w:val="22"/>
                <w:highlight w:val="yellow"/>
              </w:rPr>
            </w:pPr>
          </w:p>
        </w:tc>
        <w:tc>
          <w:tcPr>
            <w:tcW w:w="4041" w:type="dxa"/>
            <w:tcBorders>
              <w:top w:val="single" w:sz="4" w:space="0" w:color="auto"/>
            </w:tcBorders>
            <w:shd w:val="clear" w:color="auto" w:fill="auto"/>
          </w:tcPr>
          <w:p w14:paraId="69EE4536" w14:textId="3589E50F" w:rsidR="00514BAB" w:rsidRPr="002E5AA2" w:rsidRDefault="00514BAB" w:rsidP="00514BAB">
            <w:pPr>
              <w:rPr>
                <w:rFonts w:ascii="Calibri" w:hAnsi="Calibri"/>
                <w:sz w:val="22"/>
                <w:highlight w:val="yellow"/>
              </w:rPr>
            </w:pPr>
          </w:p>
        </w:tc>
      </w:tr>
    </w:tbl>
    <w:p w14:paraId="219B651A" w14:textId="77777777" w:rsidR="007E47C0" w:rsidRDefault="007E47C0" w:rsidP="007E47C0">
      <w:bookmarkStart w:id="51" w:name="_Toc176141590"/>
      <w:bookmarkStart w:id="52" w:name="_Toc176141594"/>
      <w:bookmarkStart w:id="53" w:name="_Toc182360207"/>
      <w:bookmarkStart w:id="54" w:name="_Toc182360366"/>
      <w:bookmarkStart w:id="55" w:name="_Toc182362292"/>
      <w:bookmarkEnd w:id="51"/>
      <w:bookmarkEnd w:id="52"/>
      <w:bookmarkEnd w:id="53"/>
      <w:bookmarkEnd w:id="54"/>
      <w:bookmarkEnd w:id="55"/>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64EBE9AB" w14:textId="77777777" w:rsidR="007E47C0" w:rsidRDefault="007E47C0" w:rsidP="007E47C0">
      <w:pPr>
        <w:pStyle w:val="Rubrik2"/>
      </w:pPr>
      <w:bookmarkStart w:id="56" w:name="_Toc357754857"/>
      <w:bookmarkStart w:id="57" w:name="_Toc263325183"/>
      <w:r>
        <w:lastRenderedPageBreak/>
        <w:t>Formatregler</w:t>
      </w:r>
      <w:bookmarkEnd w:id="56"/>
      <w:bookmarkEnd w:id="57"/>
    </w:p>
    <w:p w14:paraId="3633DC09" w14:textId="70C75600" w:rsidR="005918FF" w:rsidRDefault="00674F2C" w:rsidP="007E47C0">
      <w:pPr>
        <w:pStyle w:val="Rubrik3"/>
      </w:pPr>
      <w:bookmarkStart w:id="58" w:name="_Toc263325184"/>
      <w:r>
        <w:t>Organisations</w:t>
      </w:r>
      <w:r w:rsidRPr="00674F2C">
        <w:t>i</w:t>
      </w:r>
      <w:r w:rsidR="005918FF" w:rsidRPr="00674F2C">
        <w:t>dentitet</w:t>
      </w:r>
      <w:bookmarkEnd w:id="58"/>
    </w:p>
    <w:p w14:paraId="1AD5E1E2" w14:textId="31525D7D" w:rsidR="00674F2C" w:rsidRPr="00674F2C" w:rsidRDefault="00674F2C" w:rsidP="00674F2C">
      <w:r>
        <w:t xml:space="preserve">Organisation identifieras med </w:t>
      </w:r>
      <w:proofErr w:type="spellStart"/>
      <w:r>
        <w:t>unitid</w:t>
      </w:r>
      <w:proofErr w:type="spellEnd"/>
      <w:r>
        <w:t xml:space="preserve">, detta är normalt </w:t>
      </w:r>
      <w:proofErr w:type="spellStart"/>
      <w:r>
        <w:t>HSAID</w:t>
      </w:r>
      <w:proofErr w:type="spellEnd"/>
      <w:r>
        <w:t xml:space="preserve"> inom hälsa och sjukvård men eftersom det vid kontraktets utformning inte säkert går att avgränsa framtida användning till att bara gälla organisationer med </w:t>
      </w:r>
      <w:proofErr w:type="spellStart"/>
      <w:r>
        <w:t>HSAID</w:t>
      </w:r>
      <w:proofErr w:type="spellEnd"/>
      <w:r>
        <w:t xml:space="preserve"> så</w:t>
      </w:r>
      <w:r w:rsidR="00AF1AC8">
        <w:t xml:space="preserve"> används här det mer generiska benämnda </w:t>
      </w:r>
      <w:proofErr w:type="spellStart"/>
      <w:r w:rsidR="00AF1AC8">
        <w:t>O</w:t>
      </w:r>
      <w:r>
        <w:t>rganisation</w:t>
      </w:r>
      <w:r w:rsidR="00AF1AC8">
        <w:t>UnitIdType</w:t>
      </w:r>
      <w:proofErr w:type="spellEnd"/>
    </w:p>
    <w:p w14:paraId="7E8D1092" w14:textId="77777777" w:rsidR="005918FF" w:rsidRPr="005918FF" w:rsidRDefault="005918FF" w:rsidP="005918FF">
      <w:pPr>
        <w:rPr>
          <w:highlight w:val="yellow"/>
        </w:rPr>
      </w:pPr>
    </w:p>
    <w:p w14:paraId="49703CA2" w14:textId="44ABC2F9" w:rsidR="007E47C0" w:rsidRPr="00AF1AC8" w:rsidRDefault="005918FF" w:rsidP="007E47C0">
      <w:pPr>
        <w:pStyle w:val="Rubrik3"/>
      </w:pPr>
      <w:bookmarkStart w:id="59" w:name="_Toc263325185"/>
      <w:r w:rsidRPr="00AF1AC8">
        <w:t>Personidentitet</w:t>
      </w:r>
      <w:bookmarkEnd w:id="59"/>
    </w:p>
    <w:p w14:paraId="3FD941A0" w14:textId="0CB78054" w:rsidR="00AF1AC8" w:rsidRPr="00AF1AC8" w:rsidRDefault="00AF1AC8" w:rsidP="00AF1AC8">
      <w:r w:rsidRPr="00AF1AC8">
        <w:t xml:space="preserve">Personer som adresseras via tjänsten identifieras via id som följer formatreglerna för person eller samordningsnummer. </w:t>
      </w:r>
    </w:p>
    <w:p w14:paraId="037BEFD0" w14:textId="77777777" w:rsidR="005918FF" w:rsidRPr="005918FF" w:rsidRDefault="005918FF" w:rsidP="005918FF">
      <w:pPr>
        <w:rPr>
          <w:highlight w:val="yellow"/>
        </w:rPr>
      </w:pPr>
    </w:p>
    <w:p w14:paraId="203F4481" w14:textId="77777777" w:rsidR="005918FF" w:rsidRPr="005918FF" w:rsidRDefault="005918FF" w:rsidP="005918FF">
      <w:pPr>
        <w:rPr>
          <w:highlight w:val="yellow"/>
        </w:rPr>
      </w:pP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Rubrik1"/>
      </w:pPr>
      <w:bookmarkStart w:id="60" w:name="_Toc357754858"/>
      <w:bookmarkStart w:id="61" w:name="_Toc263325186"/>
      <w:r>
        <w:lastRenderedPageBreak/>
        <w:t>Tjänstekontrakt</w:t>
      </w:r>
      <w:bookmarkEnd w:id="49"/>
      <w:bookmarkEnd w:id="60"/>
      <w:bookmarkEnd w:id="61"/>
    </w:p>
    <w:p w14:paraId="1E8F2F97" w14:textId="6224BCAE" w:rsidR="007E47C0" w:rsidRPr="0089249B" w:rsidRDefault="00F82DB5" w:rsidP="007E47C0">
      <w:pPr>
        <w:pStyle w:val="Rubrik2"/>
      </w:pPr>
      <w:bookmarkStart w:id="62" w:name="_Toc357754859"/>
      <w:bookmarkStart w:id="63" w:name="_Toc263325187"/>
      <w:proofErr w:type="spellStart"/>
      <w:r w:rsidRPr="0089249B">
        <w:t>AddMessageToPatientPortalInboxInteraction</w:t>
      </w:r>
      <w:bookmarkEnd w:id="62"/>
      <w:bookmarkEnd w:id="63"/>
      <w:proofErr w:type="spellEnd"/>
    </w:p>
    <w:p w14:paraId="04809F6F" w14:textId="67EF5B19" w:rsidR="00F82DB5" w:rsidRDefault="00F82DB5" w:rsidP="00F82DB5">
      <w:r w:rsidRPr="0089249B">
        <w:t>Används för att ett system ska kunna</w:t>
      </w:r>
      <w:r>
        <w:t xml:space="preserve"> lägga till ett meddelande i invånarens inkorg. Tjänsteinteraktionen realiserar följande användningsfall:</w:t>
      </w:r>
    </w:p>
    <w:p w14:paraId="5571120E" w14:textId="77777777" w:rsidR="00F82DB5" w:rsidRDefault="00F82DB5" w:rsidP="00F82DB5"/>
    <w:p w14:paraId="6DCE8DC8" w14:textId="77777777" w:rsidR="00F82DB5" w:rsidRDefault="00F82DB5" w:rsidP="00F82DB5">
      <w:r>
        <w:t>”Skicka meddelande till invånare som använder patientportal”</w:t>
      </w:r>
    </w:p>
    <w:p w14:paraId="6486C691" w14:textId="77777777" w:rsidR="00F82DB5" w:rsidRDefault="00F82DB5" w:rsidP="00F82DB5"/>
    <w:p w14:paraId="7D90F680" w14:textId="77777777" w:rsidR="007E47C0" w:rsidRDefault="007E47C0" w:rsidP="007E47C0">
      <w:pPr>
        <w:pStyle w:val="Rubrik3"/>
      </w:pPr>
      <w:bookmarkStart w:id="64" w:name="_Toc263325188"/>
      <w:r>
        <w:t>Version</w:t>
      </w:r>
      <w:bookmarkEnd w:id="64"/>
    </w:p>
    <w:p w14:paraId="62696F27" w14:textId="54D90D50" w:rsidR="007E47C0" w:rsidRDefault="00F82DB5" w:rsidP="007E47C0">
      <w:r w:rsidRPr="00F82DB5">
        <w:t>1.0</w:t>
      </w:r>
    </w:p>
    <w:p w14:paraId="01DA24DB" w14:textId="77777777" w:rsidR="007E47C0" w:rsidRPr="00C55071" w:rsidRDefault="007E47C0" w:rsidP="007E47C0"/>
    <w:p w14:paraId="28C49870" w14:textId="77777777" w:rsidR="007E47C0" w:rsidRDefault="007E47C0" w:rsidP="007E47C0">
      <w:pPr>
        <w:pStyle w:val="Rubrik3"/>
      </w:pPr>
      <w:bookmarkStart w:id="65" w:name="_Toc263325189"/>
      <w:r>
        <w:t>Fältregler</w:t>
      </w:r>
      <w:bookmarkEnd w:id="65"/>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proofErr w:type="spellStart"/>
            <w:r>
              <w:rPr>
                <w:b/>
              </w:rPr>
              <w:t>Kardinalitet</w:t>
            </w:r>
            <w:proofErr w:type="spellEnd"/>
          </w:p>
        </w:tc>
      </w:tr>
      <w:tr w:rsidR="00F82DB5" w14:paraId="75F129A2" w14:textId="77777777" w:rsidTr="00514BAB">
        <w:tc>
          <w:tcPr>
            <w:tcW w:w="2660" w:type="dxa"/>
          </w:tcPr>
          <w:p w14:paraId="14EADC20" w14:textId="77777777" w:rsidR="00F82DB5" w:rsidRPr="00556159" w:rsidRDefault="00F82DB5" w:rsidP="00514BAB">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110B61AA" w14:textId="1386B25E"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69631A72"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F82DB5" w:rsidRPr="00BC5B0B" w:rsidRDefault="00F82DB5" w:rsidP="00514BAB">
            <w:pPr>
              <w:pStyle w:val="TableParagraph"/>
              <w:spacing w:line="226" w:lineRule="exact"/>
              <w:ind w:left="102"/>
              <w:rPr>
                <w:rFonts w:ascii="Times New Roman" w:eastAsia="Times New Roman" w:hAnsi="Times New Roman" w:cs="Times New Roman"/>
                <w:spacing w:val="-1"/>
                <w:sz w:val="20"/>
                <w:szCs w:val="20"/>
              </w:rPr>
            </w:pPr>
          </w:p>
        </w:tc>
      </w:tr>
      <w:tr w:rsidR="00F82DB5" w14:paraId="1AFD06C3" w14:textId="77777777" w:rsidTr="00514BAB">
        <w:tc>
          <w:tcPr>
            <w:tcW w:w="2660" w:type="dxa"/>
          </w:tcPr>
          <w:p w14:paraId="1AB934F6" w14:textId="34920C83" w:rsidR="00F82DB5" w:rsidRPr="00556159" w:rsidRDefault="00F82DB5" w:rsidP="00514BAB">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subjectOfCareId</w:t>
            </w:r>
            <w:proofErr w:type="spellEnd"/>
          </w:p>
        </w:tc>
        <w:tc>
          <w:tcPr>
            <w:tcW w:w="1417" w:type="dxa"/>
          </w:tcPr>
          <w:p w14:paraId="4E317D29" w14:textId="46FED379"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3531A15A" w14:textId="77777777" w:rsidR="00F82DB5" w:rsidRDefault="00F82DB5" w:rsidP="00F82DB5">
            <w:r>
              <w:t xml:space="preserve">Person- eller samordningsnummer </w:t>
            </w:r>
            <w:proofErr w:type="spellStart"/>
            <w:r>
              <w:t>enl</w:t>
            </w:r>
            <w:proofErr w:type="spellEnd"/>
            <w:r>
              <w:t xml:space="preserve"> format:</w:t>
            </w:r>
          </w:p>
          <w:p w14:paraId="5B9B7CC9" w14:textId="4C07D2DC"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70F24A0" w14:textId="2ACC8E4D"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651A8622" w14:textId="77777777" w:rsidTr="00514BAB">
        <w:tc>
          <w:tcPr>
            <w:tcW w:w="2660" w:type="dxa"/>
          </w:tcPr>
          <w:p w14:paraId="5FF3911F" w14:textId="61F6D016" w:rsidR="00F82DB5" w:rsidRPr="00556159" w:rsidRDefault="00F82DB5" w:rsidP="00514BAB">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message</w:t>
            </w:r>
            <w:proofErr w:type="spellEnd"/>
          </w:p>
        </w:tc>
        <w:tc>
          <w:tcPr>
            <w:tcW w:w="1417" w:type="dxa"/>
          </w:tcPr>
          <w:p w14:paraId="1E133D1D" w14:textId="3903B262"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w:t>
            </w:r>
            <w:r>
              <w:softHyphen/>
            </w:r>
            <w:r>
              <w:softHyphen/>
              <w:t>Type</w:t>
            </w:r>
            <w:proofErr w:type="spellEnd"/>
          </w:p>
        </w:tc>
        <w:tc>
          <w:tcPr>
            <w:tcW w:w="4111" w:type="dxa"/>
          </w:tcPr>
          <w:p w14:paraId="631C35C2" w14:textId="6331219A"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r>
              <w:t xml:space="preserve">Ett element av typen </w:t>
            </w:r>
            <w:proofErr w:type="spellStart"/>
            <w:r>
              <w:t>MessageType</w:t>
            </w:r>
            <w:proofErr w:type="spellEnd"/>
            <w:r>
              <w:t xml:space="preserve"> som representerar ett meddelande</w:t>
            </w:r>
          </w:p>
        </w:tc>
        <w:tc>
          <w:tcPr>
            <w:tcW w:w="1418" w:type="dxa"/>
          </w:tcPr>
          <w:p w14:paraId="4C474478" w14:textId="047BEC8E"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45824F73" w14:textId="77777777" w:rsidTr="00514BAB">
        <w:tc>
          <w:tcPr>
            <w:tcW w:w="2660" w:type="dxa"/>
          </w:tcPr>
          <w:p w14:paraId="23BC34A7" w14:textId="5499B54E"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notify</w:t>
            </w:r>
            <w:proofErr w:type="spellEnd"/>
          </w:p>
        </w:tc>
        <w:tc>
          <w:tcPr>
            <w:tcW w:w="1417" w:type="dxa"/>
          </w:tcPr>
          <w:p w14:paraId="063CB1C7" w14:textId="5DDF22E1"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617CE13A" w14:textId="48504BB3" w:rsidR="00F82DB5" w:rsidRPr="00556159" w:rsidRDefault="00B07F66" w:rsidP="00514BAB">
            <w:pPr>
              <w:pStyle w:val="TableParagraph"/>
              <w:spacing w:line="226" w:lineRule="exact"/>
              <w:ind w:left="102"/>
              <w:rPr>
                <w:rFonts w:ascii="Times New Roman" w:eastAsia="Times New Roman" w:hAnsi="Times New Roman" w:cs="Times New Roman"/>
                <w:spacing w:val="-1"/>
                <w:sz w:val="20"/>
                <w:szCs w:val="20"/>
                <w:highlight w:val="yellow"/>
              </w:rPr>
            </w:pPr>
            <w:r>
              <w:t>Anger om konsument önskar att</w:t>
            </w:r>
            <w:r w:rsidR="00F82DB5">
              <w:t xml:space="preserve"> notifiering ska ske enligt personens </w:t>
            </w:r>
            <w:proofErr w:type="gramStart"/>
            <w:r w:rsidR="00F82DB5">
              <w:t xml:space="preserve">inställningar </w:t>
            </w:r>
            <w:r>
              <w:t xml:space="preserve"> (</w:t>
            </w:r>
            <w:proofErr w:type="spellStart"/>
            <w:r>
              <w:t>sourceSystem</w:t>
            </w:r>
            <w:proofErr w:type="spellEnd"/>
            <w:proofErr w:type="gramEnd"/>
            <w:r>
              <w:t xml:space="preserve"> måste då också anges)</w:t>
            </w:r>
          </w:p>
        </w:tc>
        <w:tc>
          <w:tcPr>
            <w:tcW w:w="1418" w:type="dxa"/>
          </w:tcPr>
          <w:p w14:paraId="0ED96848" w14:textId="212EA921"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6F024A89" w14:textId="77777777" w:rsidTr="00514BAB">
        <w:tc>
          <w:tcPr>
            <w:tcW w:w="2660" w:type="dxa"/>
          </w:tcPr>
          <w:p w14:paraId="3932AFE8" w14:textId="27CD5EF5"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sourceSystem</w:t>
            </w:r>
            <w:proofErr w:type="spellEnd"/>
          </w:p>
        </w:tc>
        <w:tc>
          <w:tcPr>
            <w:tcW w:w="1417" w:type="dxa"/>
          </w:tcPr>
          <w:p w14:paraId="68931A44" w14:textId="0735F70E" w:rsidR="00F82DB5" w:rsidRPr="00556159" w:rsidRDefault="00D81C42" w:rsidP="00514BAB">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E6D88F" w14:textId="53D245D7" w:rsidR="00F82DB5" w:rsidRPr="00556159" w:rsidRDefault="00F82DB5" w:rsidP="00514BAB">
            <w:pPr>
              <w:pStyle w:val="TableParagraph"/>
              <w:spacing w:line="226" w:lineRule="exact"/>
              <w:ind w:left="102"/>
              <w:rPr>
                <w:rFonts w:ascii="Times New Roman" w:eastAsia="Times New Roman" w:hAnsi="Times New Roman" w:cs="Times New Roman"/>
                <w:spacing w:val="-1"/>
                <w:sz w:val="20"/>
                <w:szCs w:val="20"/>
                <w:highlight w:val="yellow"/>
              </w:rPr>
            </w:pPr>
            <w:r>
              <w:t xml:space="preserve">Det sändande systemets ID enligt konfiguration i mottagande system (producenten) om system </w:t>
            </w:r>
            <w:proofErr w:type="gramStart"/>
            <w:r>
              <w:t>ej</w:t>
            </w:r>
            <w:proofErr w:type="gramEnd"/>
            <w:r>
              <w:t xml:space="preserve"> anges kan varken </w:t>
            </w:r>
            <w:proofErr w:type="spellStart"/>
            <w:r>
              <w:t>SSO</w:t>
            </w:r>
            <w:proofErr w:type="spellEnd"/>
            <w:r>
              <w:t xml:space="preserve"> länkning eller notifiering ske</w:t>
            </w:r>
            <w:r w:rsidR="003D1452">
              <w:t xml:space="preserve">. Används för eventuell fördelning av kostnader i samband med </w:t>
            </w:r>
            <w:proofErr w:type="gramStart"/>
            <w:r w:rsidR="003D1452">
              <w:t>notifiering</w:t>
            </w:r>
            <w:proofErr w:type="gramEnd"/>
          </w:p>
        </w:tc>
        <w:tc>
          <w:tcPr>
            <w:tcW w:w="1418" w:type="dxa"/>
          </w:tcPr>
          <w:p w14:paraId="620EDB5C" w14:textId="267028C6" w:rsidR="00F82DB5" w:rsidRPr="00F82DB5" w:rsidRDefault="00F82DB5" w:rsidP="00514BAB">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F82DB5" w14:paraId="13E2BEF2" w14:textId="77777777" w:rsidTr="00514BAB">
        <w:tc>
          <w:tcPr>
            <w:tcW w:w="2660" w:type="dxa"/>
          </w:tcPr>
          <w:p w14:paraId="45F25C1C" w14:textId="77777777" w:rsidR="00F82DB5" w:rsidRPr="00556159" w:rsidRDefault="00F82DB5" w:rsidP="00514BAB">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7DC47F33" w14:textId="77777777"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650D058" w14:textId="77777777" w:rsidR="00F82DB5" w:rsidRDefault="00F82DB5"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555B3E3" w14:textId="77777777" w:rsidR="00F82DB5" w:rsidRPr="00BC5B0B" w:rsidRDefault="00F82DB5" w:rsidP="00514BAB">
            <w:pPr>
              <w:pStyle w:val="TableParagraph"/>
              <w:spacing w:line="226" w:lineRule="exact"/>
              <w:ind w:left="102"/>
              <w:rPr>
                <w:rFonts w:ascii="Times New Roman" w:eastAsia="Times New Roman" w:hAnsi="Times New Roman" w:cs="Times New Roman"/>
                <w:spacing w:val="-1"/>
                <w:sz w:val="20"/>
                <w:szCs w:val="20"/>
              </w:rPr>
            </w:pPr>
          </w:p>
        </w:tc>
      </w:tr>
      <w:tr w:rsidR="00D81C42" w14:paraId="31942003" w14:textId="77777777" w:rsidTr="00514BAB">
        <w:tc>
          <w:tcPr>
            <w:tcW w:w="2660" w:type="dxa"/>
          </w:tcPr>
          <w:p w14:paraId="7CC3F538" w14:textId="6CCD31CC" w:rsidR="00D81C42" w:rsidRPr="00F82DB5" w:rsidRDefault="00D81C42" w:rsidP="00514BAB">
            <w:pPr>
              <w:pStyle w:val="TableParagraph"/>
              <w:spacing w:line="229" w:lineRule="exact"/>
              <w:ind w:left="102"/>
              <w:rPr>
                <w:rFonts w:ascii="Times New Roman" w:eastAsia="Times New Roman" w:hAnsi="Times New Roman" w:cs="Times New Roman"/>
                <w:spacing w:val="-1"/>
                <w:sz w:val="20"/>
                <w:szCs w:val="20"/>
              </w:rPr>
            </w:pPr>
            <w:proofErr w:type="spellStart"/>
            <w:r>
              <w:t>messageThreadId</w:t>
            </w:r>
            <w:proofErr w:type="spellEnd"/>
          </w:p>
        </w:tc>
        <w:tc>
          <w:tcPr>
            <w:tcW w:w="1417" w:type="dxa"/>
          </w:tcPr>
          <w:p w14:paraId="04A3651A" w14:textId="2DC4F20E"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0B6A3E63" w14:textId="75871DB7" w:rsidR="00D81C42" w:rsidRPr="00F82DB5" w:rsidRDefault="00A929DB" w:rsidP="00514BAB">
            <w:pPr>
              <w:pStyle w:val="TableParagraph"/>
              <w:spacing w:line="226" w:lineRule="exact"/>
              <w:ind w:left="102"/>
              <w:rPr>
                <w:rFonts w:ascii="Times New Roman" w:eastAsia="Times New Roman" w:hAnsi="Times New Roman" w:cs="Times New Roman"/>
                <w:spacing w:val="-1"/>
                <w:sz w:val="20"/>
                <w:szCs w:val="20"/>
              </w:rPr>
            </w:pPr>
            <w:r>
              <w:t>Returnerat värde är s</w:t>
            </w:r>
            <w:r w:rsidR="00D81C42">
              <w:t>amma som anges i meddelandet i frågan om detta är angivet</w:t>
            </w:r>
            <w:r w:rsidR="004D7820">
              <w:t xml:space="preserve"> annars utelämnas detta</w:t>
            </w:r>
            <w:r w:rsidR="00D81C42">
              <w:t>.</w:t>
            </w:r>
          </w:p>
        </w:tc>
        <w:tc>
          <w:tcPr>
            <w:tcW w:w="1418" w:type="dxa"/>
          </w:tcPr>
          <w:p w14:paraId="05E80854" w14:textId="1C4A9D74" w:rsidR="00D81C42" w:rsidRPr="00F82DB5" w:rsidRDefault="004D7820"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D81C42">
              <w:rPr>
                <w:rFonts w:ascii="Times New Roman" w:eastAsia="Times New Roman" w:hAnsi="Times New Roman" w:cs="Times New Roman"/>
                <w:spacing w:val="-1"/>
                <w:sz w:val="20"/>
                <w:szCs w:val="20"/>
              </w:rPr>
              <w:t>..</w:t>
            </w:r>
            <w:proofErr w:type="gramEnd"/>
            <w:r w:rsidR="00D81C42">
              <w:rPr>
                <w:rFonts w:ascii="Times New Roman" w:eastAsia="Times New Roman" w:hAnsi="Times New Roman" w:cs="Times New Roman"/>
                <w:spacing w:val="-1"/>
                <w:sz w:val="20"/>
                <w:szCs w:val="20"/>
              </w:rPr>
              <w:t>1</w:t>
            </w:r>
          </w:p>
        </w:tc>
      </w:tr>
      <w:tr w:rsidR="0045152E" w14:paraId="6A709708" w14:textId="77777777" w:rsidTr="00514BAB">
        <w:tc>
          <w:tcPr>
            <w:tcW w:w="2660" w:type="dxa"/>
          </w:tcPr>
          <w:p w14:paraId="73DA280E" w14:textId="61EFE4E8" w:rsidR="0045152E" w:rsidRDefault="0045152E" w:rsidP="00514BAB">
            <w:pPr>
              <w:pStyle w:val="TableParagraph"/>
              <w:spacing w:line="229" w:lineRule="exact"/>
              <w:ind w:left="102"/>
            </w:pPr>
            <w:proofErr w:type="spellStart"/>
            <w:r w:rsidRPr="0045152E">
              <w:t>notificationSent</w:t>
            </w:r>
            <w:proofErr w:type="spellEnd"/>
          </w:p>
        </w:tc>
        <w:tc>
          <w:tcPr>
            <w:tcW w:w="1417" w:type="dxa"/>
          </w:tcPr>
          <w:p w14:paraId="133F93A8" w14:textId="292A5B93" w:rsidR="0045152E" w:rsidRDefault="0045152E" w:rsidP="00514BAB">
            <w:pPr>
              <w:pStyle w:val="TableParagraph"/>
              <w:spacing w:line="226" w:lineRule="exact"/>
              <w:ind w:left="102"/>
            </w:pPr>
            <w:proofErr w:type="spellStart"/>
            <w:r w:rsidRPr="0045152E">
              <w:t>notificationMethodType</w:t>
            </w:r>
            <w:proofErr w:type="spellEnd"/>
          </w:p>
        </w:tc>
        <w:tc>
          <w:tcPr>
            <w:tcW w:w="4111" w:type="dxa"/>
          </w:tcPr>
          <w:p w14:paraId="09103D2C" w14:textId="78E510B9" w:rsidR="0045152E" w:rsidRDefault="0045152E" w:rsidP="00D403EC">
            <w:pPr>
              <w:pStyle w:val="TableParagraph"/>
              <w:spacing w:line="226" w:lineRule="exact"/>
              <w:ind w:left="102"/>
            </w:pPr>
            <w:r>
              <w:t xml:space="preserve">Returnerar </w:t>
            </w:r>
            <w:proofErr w:type="spellStart"/>
            <w:r w:rsidR="00421936">
              <w:t>ev</w:t>
            </w:r>
            <w:proofErr w:type="spellEnd"/>
            <w:r w:rsidR="00421936">
              <w:t xml:space="preserve"> </w:t>
            </w:r>
            <w:proofErr w:type="gramStart"/>
            <w:r w:rsidR="00421936">
              <w:t>n</w:t>
            </w:r>
            <w:r w:rsidR="00522D31">
              <w:t>otifieringsmetoder</w:t>
            </w:r>
            <w:proofErr w:type="gramEnd"/>
            <w:r w:rsidR="00522D31">
              <w:t xml:space="preserve"> s</w:t>
            </w:r>
            <w:r w:rsidR="00D403EC">
              <w:t>om använts (om producent har stöd för detta</w:t>
            </w:r>
            <w:r w:rsidR="00522D31">
              <w:t>)</w:t>
            </w:r>
          </w:p>
        </w:tc>
        <w:tc>
          <w:tcPr>
            <w:tcW w:w="1418" w:type="dxa"/>
          </w:tcPr>
          <w:p w14:paraId="4F0769BF" w14:textId="5907DD49" w:rsidR="0045152E" w:rsidRDefault="0045152E"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81C42" w14:paraId="04509539" w14:textId="77777777" w:rsidTr="00514BAB">
        <w:tc>
          <w:tcPr>
            <w:tcW w:w="2660" w:type="dxa"/>
          </w:tcPr>
          <w:p w14:paraId="28606E85" w14:textId="16FC4F6E" w:rsidR="00D81C42" w:rsidRPr="00F82DB5" w:rsidRDefault="00D81C42" w:rsidP="00514BAB">
            <w:pPr>
              <w:pStyle w:val="TableParagraph"/>
              <w:spacing w:line="229" w:lineRule="exact"/>
              <w:ind w:left="102"/>
              <w:rPr>
                <w:rFonts w:ascii="Times New Roman" w:eastAsia="Times New Roman" w:hAnsi="Times New Roman" w:cs="Times New Roman"/>
                <w:spacing w:val="-1"/>
                <w:sz w:val="20"/>
                <w:szCs w:val="20"/>
              </w:rPr>
            </w:pPr>
            <w:proofErr w:type="spellStart"/>
            <w:r>
              <w:t>resultCode</w:t>
            </w:r>
            <w:proofErr w:type="spellEnd"/>
          </w:p>
        </w:tc>
        <w:tc>
          <w:tcPr>
            <w:tcW w:w="1417" w:type="dxa"/>
          </w:tcPr>
          <w:p w14:paraId="167CBF35" w14:textId="1F4524CB"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proofErr w:type="spellStart"/>
            <w:r>
              <w:t>Kodverk</w:t>
            </w:r>
            <w:proofErr w:type="spellEnd"/>
          </w:p>
        </w:tc>
        <w:tc>
          <w:tcPr>
            <w:tcW w:w="4111" w:type="dxa"/>
          </w:tcPr>
          <w:p w14:paraId="4AC01464" w14:textId="0634DA0B" w:rsidR="00D81C42" w:rsidRPr="00F82DB5" w:rsidRDefault="006764A8" w:rsidP="00514BAB">
            <w:pPr>
              <w:pStyle w:val="TableParagraph"/>
              <w:spacing w:line="226" w:lineRule="exact"/>
              <w:ind w:left="102"/>
              <w:rPr>
                <w:rFonts w:ascii="Times New Roman" w:eastAsia="Times New Roman" w:hAnsi="Times New Roman" w:cs="Times New Roman"/>
                <w:spacing w:val="-1"/>
                <w:sz w:val="20"/>
                <w:szCs w:val="20"/>
              </w:rPr>
            </w:pPr>
            <w:r>
              <w:t xml:space="preserve">OK, INFO, </w:t>
            </w:r>
            <w:proofErr w:type="spellStart"/>
            <w:r>
              <w:t>ERR</w:t>
            </w:r>
            <w:r w:rsidR="00D81C42">
              <w:t>OR</w:t>
            </w:r>
            <w:proofErr w:type="spellEnd"/>
          </w:p>
        </w:tc>
        <w:tc>
          <w:tcPr>
            <w:tcW w:w="1418" w:type="dxa"/>
          </w:tcPr>
          <w:p w14:paraId="45DB2CC0" w14:textId="327432D3"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81C42" w14:paraId="3D9E10FF" w14:textId="77777777" w:rsidTr="00514BAB">
        <w:tc>
          <w:tcPr>
            <w:tcW w:w="2660" w:type="dxa"/>
          </w:tcPr>
          <w:p w14:paraId="1BECACC1" w14:textId="687FED39" w:rsidR="00D81C42" w:rsidRPr="00F82DB5" w:rsidRDefault="00D81C42" w:rsidP="00514BAB">
            <w:pPr>
              <w:pStyle w:val="TableParagraph"/>
              <w:spacing w:line="229" w:lineRule="exact"/>
              <w:ind w:left="102"/>
              <w:rPr>
                <w:rFonts w:ascii="Times New Roman" w:eastAsia="Times New Roman" w:hAnsi="Times New Roman" w:cs="Times New Roman"/>
                <w:spacing w:val="-1"/>
                <w:sz w:val="20"/>
                <w:szCs w:val="20"/>
              </w:rPr>
            </w:pPr>
            <w:proofErr w:type="spellStart"/>
            <w:r>
              <w:t>resultText</w:t>
            </w:r>
            <w:proofErr w:type="spellEnd"/>
          </w:p>
        </w:tc>
        <w:tc>
          <w:tcPr>
            <w:tcW w:w="1417" w:type="dxa"/>
          </w:tcPr>
          <w:p w14:paraId="61AC1CDC" w14:textId="3AA1370B"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4EA2EFAB" w14:textId="77777777" w:rsidR="00D81C42" w:rsidRDefault="00D81C42" w:rsidP="00514BAB">
            <w:pPr>
              <w:pStyle w:val="TableParagraph"/>
              <w:spacing w:line="226" w:lineRule="exact"/>
              <w:ind w:left="102"/>
            </w:pPr>
            <w:r>
              <w:t xml:space="preserve">Felmeddelande Förklarande text, returneras alltid för INFO och </w:t>
            </w:r>
            <w:proofErr w:type="spellStart"/>
            <w:r>
              <w:t>ERROR</w:t>
            </w:r>
            <w:proofErr w:type="spellEnd"/>
          </w:p>
          <w:p w14:paraId="22DC1F55" w14:textId="339FA3C2" w:rsidR="006764A8" w:rsidRPr="00F82DB5" w:rsidRDefault="006764A8"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1AAB992" w14:textId="2ECE9229" w:rsidR="00D81C42" w:rsidRPr="00F82DB5" w:rsidRDefault="00D81C42" w:rsidP="00514BAB">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A9CCDFC"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166002" w:rsidRPr="00BC5B0B" w14:paraId="6908F8E1" w14:textId="77777777" w:rsidTr="00166002">
        <w:tc>
          <w:tcPr>
            <w:tcW w:w="2660" w:type="dxa"/>
          </w:tcPr>
          <w:p w14:paraId="242C5EAB" w14:textId="7BCBC836" w:rsidR="00166002" w:rsidRPr="00556159" w:rsidRDefault="00166002" w:rsidP="00166002">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MessageType</w:t>
            </w:r>
            <w:proofErr w:type="spellEnd"/>
          </w:p>
        </w:tc>
        <w:tc>
          <w:tcPr>
            <w:tcW w:w="1417" w:type="dxa"/>
          </w:tcPr>
          <w:p w14:paraId="55389325"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671E827"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AE407B9" w14:textId="77777777" w:rsidR="00166002" w:rsidRPr="00BC5B0B" w:rsidRDefault="00166002" w:rsidP="00166002">
            <w:pPr>
              <w:pStyle w:val="TableParagraph"/>
              <w:spacing w:line="226" w:lineRule="exact"/>
              <w:ind w:left="102"/>
              <w:rPr>
                <w:rFonts w:ascii="Times New Roman" w:eastAsia="Times New Roman" w:hAnsi="Times New Roman" w:cs="Times New Roman"/>
                <w:spacing w:val="-1"/>
                <w:sz w:val="20"/>
                <w:szCs w:val="20"/>
              </w:rPr>
            </w:pPr>
          </w:p>
        </w:tc>
      </w:tr>
      <w:tr w:rsidR="00166002" w:rsidRPr="00F82DB5" w14:paraId="0A2B4AAE" w14:textId="77777777" w:rsidTr="00166002">
        <w:tc>
          <w:tcPr>
            <w:tcW w:w="2660" w:type="dxa"/>
          </w:tcPr>
          <w:p w14:paraId="1840C42E" w14:textId="16A5D906" w:rsidR="00166002" w:rsidRPr="00556159" w:rsidRDefault="00166002"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organisationUnit</w:t>
            </w:r>
            <w:proofErr w:type="spellEnd"/>
          </w:p>
        </w:tc>
        <w:tc>
          <w:tcPr>
            <w:tcW w:w="1417" w:type="dxa"/>
          </w:tcPr>
          <w:p w14:paraId="07B2D688" w14:textId="7383753F"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orgUnitType</w:t>
            </w:r>
            <w:proofErr w:type="spellEnd"/>
          </w:p>
        </w:tc>
        <w:tc>
          <w:tcPr>
            <w:tcW w:w="4111" w:type="dxa"/>
          </w:tcPr>
          <w:p w14:paraId="1BBB637A" w14:textId="1535E953"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Id för meddelandets avsändare (</w:t>
            </w:r>
            <w:proofErr w:type="spellStart"/>
            <w:r>
              <w:t>hsaid</w:t>
            </w:r>
            <w:proofErr w:type="spellEnd"/>
            <w:r>
              <w:t>)</w:t>
            </w:r>
          </w:p>
        </w:tc>
        <w:tc>
          <w:tcPr>
            <w:tcW w:w="1418" w:type="dxa"/>
          </w:tcPr>
          <w:p w14:paraId="7EE3F497" w14:textId="7CEAF676"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166002" w:rsidRPr="00F82DB5" w14:paraId="108B309E" w14:textId="77777777" w:rsidTr="00166002">
        <w:tc>
          <w:tcPr>
            <w:tcW w:w="2660" w:type="dxa"/>
          </w:tcPr>
          <w:p w14:paraId="39DCB892" w14:textId="5CFE1A1B" w:rsidR="00166002" w:rsidRPr="00556159" w:rsidRDefault="00166002"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messageThreadId</w:t>
            </w:r>
            <w:proofErr w:type="spellEnd"/>
          </w:p>
        </w:tc>
        <w:tc>
          <w:tcPr>
            <w:tcW w:w="1417" w:type="dxa"/>
          </w:tcPr>
          <w:p w14:paraId="63A19E31" w14:textId="1B3C66C9"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A3E9FE2" w14:textId="773FF2DA"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att relatera flera meddelanden </w:t>
            </w:r>
            <w:r>
              <w:lastRenderedPageBreak/>
              <w:t>(trådning). Om detta inte anges blir meddelandet orelaterat.</w:t>
            </w:r>
          </w:p>
        </w:tc>
        <w:tc>
          <w:tcPr>
            <w:tcW w:w="1418" w:type="dxa"/>
          </w:tcPr>
          <w:p w14:paraId="5F887206" w14:textId="6B547A1F"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lastRenderedPageBreak/>
              <w:t>0</w:t>
            </w:r>
            <w:proofErr w:type="gramStart"/>
            <w:r>
              <w:t>..</w:t>
            </w:r>
            <w:proofErr w:type="gramEnd"/>
            <w:r>
              <w:t>1</w:t>
            </w:r>
          </w:p>
        </w:tc>
      </w:tr>
      <w:tr w:rsidR="00166002" w:rsidRPr="00F82DB5" w14:paraId="189A8767" w14:textId="77777777" w:rsidTr="00166002">
        <w:tc>
          <w:tcPr>
            <w:tcW w:w="2660" w:type="dxa"/>
          </w:tcPr>
          <w:p w14:paraId="46D4C81C" w14:textId="22DDEAE1"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lastRenderedPageBreak/>
              <w:t>messageDescription</w:t>
            </w:r>
            <w:proofErr w:type="spellEnd"/>
          </w:p>
        </w:tc>
        <w:tc>
          <w:tcPr>
            <w:tcW w:w="1417" w:type="dxa"/>
          </w:tcPr>
          <w:p w14:paraId="6C0DA22D" w14:textId="368877B4"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213878A" w14:textId="2C65168C"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2243A841" w14:textId="3D1ED0C0"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166002" w:rsidRPr="00F82DB5" w14:paraId="3E38DE6E" w14:textId="77777777" w:rsidTr="00166002">
        <w:tc>
          <w:tcPr>
            <w:tcW w:w="2660" w:type="dxa"/>
          </w:tcPr>
          <w:p w14:paraId="7B494053" w14:textId="623B320F"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messageText</w:t>
            </w:r>
            <w:proofErr w:type="spellEnd"/>
          </w:p>
        </w:tc>
        <w:tc>
          <w:tcPr>
            <w:tcW w:w="1417" w:type="dxa"/>
          </w:tcPr>
          <w:p w14:paraId="44359C0D" w14:textId="13FC6143"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57B067C7" w14:textId="6985C908"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t>Meddelandets text</w:t>
            </w:r>
            <w:r w:rsidR="004961FD">
              <w:t xml:space="preserve"> lämpligen</w:t>
            </w:r>
            <w:r>
              <w:t xml:space="preserve"> i XML-format (</w:t>
            </w:r>
            <w:proofErr w:type="spellStart"/>
            <w:r>
              <w:t>docBook</w:t>
            </w:r>
            <w:proofErr w:type="spellEnd"/>
            <w:r>
              <w:t>)</w:t>
            </w:r>
          </w:p>
        </w:tc>
        <w:tc>
          <w:tcPr>
            <w:tcW w:w="1418" w:type="dxa"/>
          </w:tcPr>
          <w:p w14:paraId="258A1AF5" w14:textId="38CE783E"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166002" w:rsidRPr="00F82DB5" w14:paraId="3920D160" w14:textId="77777777" w:rsidTr="00166002">
        <w:tc>
          <w:tcPr>
            <w:tcW w:w="2660" w:type="dxa"/>
          </w:tcPr>
          <w:p w14:paraId="4EE5DAF0" w14:textId="63E7AD26" w:rsidR="00166002" w:rsidRPr="00556159"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SSOLink</w:t>
            </w:r>
            <w:proofErr w:type="spellEnd"/>
          </w:p>
        </w:tc>
        <w:tc>
          <w:tcPr>
            <w:tcW w:w="1417" w:type="dxa"/>
          </w:tcPr>
          <w:p w14:paraId="630D1442" w14:textId="49EA87B6" w:rsidR="00166002" w:rsidRPr="00F375E6"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F375E6">
              <w:t>SSOLinkType</w:t>
            </w:r>
            <w:proofErr w:type="spellEnd"/>
          </w:p>
        </w:tc>
        <w:tc>
          <w:tcPr>
            <w:tcW w:w="4111" w:type="dxa"/>
          </w:tcPr>
          <w:p w14:paraId="07CF1779" w14:textId="45652317" w:rsidR="00166002" w:rsidRPr="00F375E6" w:rsidRDefault="00166002" w:rsidP="00166002">
            <w:pPr>
              <w:pStyle w:val="TableParagraph"/>
              <w:spacing w:line="226" w:lineRule="exact"/>
              <w:ind w:left="102"/>
              <w:rPr>
                <w:rFonts w:ascii="Times New Roman" w:eastAsia="Times New Roman" w:hAnsi="Times New Roman" w:cs="Times New Roman"/>
                <w:spacing w:val="-1"/>
                <w:sz w:val="20"/>
                <w:szCs w:val="20"/>
                <w:highlight w:val="yellow"/>
              </w:rPr>
            </w:pPr>
            <w:r w:rsidRPr="00F375E6">
              <w:t xml:space="preserve">Information för att skapa en länk med stöd för </w:t>
            </w:r>
            <w:proofErr w:type="spellStart"/>
            <w:r w:rsidRPr="00F375E6">
              <w:t>SSO</w:t>
            </w:r>
            <w:proofErr w:type="spellEnd"/>
            <w:r w:rsidRPr="00F375E6">
              <w:t xml:space="preserve"> via samtliga aktuella identifieringsmekanismer i producentsystem</w:t>
            </w:r>
            <w:proofErr w:type="gramStart"/>
            <w:r w:rsidRPr="00F375E6">
              <w:t xml:space="preserve"> (beror av anslutande systems </w:t>
            </w:r>
            <w:proofErr w:type="spellStart"/>
            <w:r w:rsidRPr="00F375E6">
              <w:t>kapabiltet</w:t>
            </w:r>
            <w:proofErr w:type="spellEnd"/>
            <w:proofErr w:type="gramEnd"/>
          </w:p>
        </w:tc>
        <w:tc>
          <w:tcPr>
            <w:tcW w:w="1418" w:type="dxa"/>
          </w:tcPr>
          <w:p w14:paraId="2EC43B39" w14:textId="53FFF841" w:rsidR="00166002" w:rsidRPr="00F82DB5" w:rsidRDefault="00166002"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6700C903" w14:textId="77777777" w:rsidR="00166002" w:rsidRDefault="00166002" w:rsidP="007E47C0"/>
    <w:p w14:paraId="5B4CA6A0" w14:textId="77777777" w:rsidR="00166002" w:rsidRDefault="00166002" w:rsidP="00166002"/>
    <w:tbl>
      <w:tblPr>
        <w:tblStyle w:val="Tabellrutnt"/>
        <w:tblW w:w="9606" w:type="dxa"/>
        <w:tblLayout w:type="fixed"/>
        <w:tblLook w:val="04A0" w:firstRow="1" w:lastRow="0" w:firstColumn="1" w:lastColumn="0" w:noHBand="0" w:noVBand="1"/>
      </w:tblPr>
      <w:tblGrid>
        <w:gridCol w:w="2660"/>
        <w:gridCol w:w="1417"/>
        <w:gridCol w:w="4111"/>
        <w:gridCol w:w="1418"/>
      </w:tblGrid>
      <w:tr w:rsidR="00166002" w:rsidRPr="00BC5B0B" w14:paraId="22C308A4" w14:textId="77777777" w:rsidTr="00166002">
        <w:tc>
          <w:tcPr>
            <w:tcW w:w="2660" w:type="dxa"/>
          </w:tcPr>
          <w:p w14:paraId="26A11E5F" w14:textId="6F3B6061" w:rsidR="00166002" w:rsidRPr="00556159" w:rsidRDefault="00166002" w:rsidP="00166002">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SSOLinkType</w:t>
            </w:r>
            <w:proofErr w:type="spellEnd"/>
          </w:p>
        </w:tc>
        <w:tc>
          <w:tcPr>
            <w:tcW w:w="1417" w:type="dxa"/>
          </w:tcPr>
          <w:p w14:paraId="0E16D89D"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80B80F" w14:textId="77777777" w:rsidR="00166002" w:rsidRDefault="00166002" w:rsidP="00166002">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E21D3B0" w14:textId="77777777" w:rsidR="00166002" w:rsidRPr="00BC5B0B" w:rsidRDefault="00166002" w:rsidP="00166002">
            <w:pPr>
              <w:pStyle w:val="TableParagraph"/>
              <w:spacing w:line="226" w:lineRule="exact"/>
              <w:ind w:left="102"/>
              <w:rPr>
                <w:rFonts w:ascii="Times New Roman" w:eastAsia="Times New Roman" w:hAnsi="Times New Roman" w:cs="Times New Roman"/>
                <w:spacing w:val="-1"/>
                <w:sz w:val="20"/>
                <w:szCs w:val="20"/>
              </w:rPr>
            </w:pPr>
          </w:p>
        </w:tc>
      </w:tr>
      <w:tr w:rsidR="00FC09FC" w:rsidRPr="00F82DB5" w14:paraId="723E12D4" w14:textId="77777777" w:rsidTr="00166002">
        <w:tc>
          <w:tcPr>
            <w:tcW w:w="2660" w:type="dxa"/>
          </w:tcPr>
          <w:p w14:paraId="2F2F3F3D" w14:textId="02564CC6" w:rsidR="00FC09FC" w:rsidRPr="00556159" w:rsidRDefault="00FC09FC"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linkSystemID</w:t>
            </w:r>
            <w:proofErr w:type="spellEnd"/>
          </w:p>
        </w:tc>
        <w:tc>
          <w:tcPr>
            <w:tcW w:w="1417" w:type="dxa"/>
          </w:tcPr>
          <w:p w14:paraId="4299E1D3" w14:textId="43CC0080"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792D40" w14:textId="043C0DAA"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7C9C2AC" w14:textId="00022AB8"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FC09FC" w:rsidRPr="00F82DB5" w14:paraId="723FC59A" w14:textId="77777777" w:rsidTr="00166002">
        <w:tc>
          <w:tcPr>
            <w:tcW w:w="2660" w:type="dxa"/>
          </w:tcPr>
          <w:p w14:paraId="526540C2" w14:textId="6E2D9820" w:rsidR="00FC09FC" w:rsidRPr="00556159" w:rsidRDefault="00FC09FC" w:rsidP="00166002">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linkText</w:t>
            </w:r>
            <w:proofErr w:type="spellEnd"/>
          </w:p>
        </w:tc>
        <w:tc>
          <w:tcPr>
            <w:tcW w:w="1417" w:type="dxa"/>
          </w:tcPr>
          <w:p w14:paraId="11722221" w14:textId="6632082C"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29402AF" w14:textId="2870740D"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6337E457" w14:textId="7D20D80F"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FC09FC" w:rsidRPr="00F82DB5" w14:paraId="05583711" w14:textId="77777777" w:rsidTr="00166002">
        <w:tc>
          <w:tcPr>
            <w:tcW w:w="2660" w:type="dxa"/>
          </w:tcPr>
          <w:p w14:paraId="138CA9A5" w14:textId="700DA045"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queryString</w:t>
            </w:r>
            <w:proofErr w:type="spellEnd"/>
          </w:p>
        </w:tc>
        <w:tc>
          <w:tcPr>
            <w:tcW w:w="1417" w:type="dxa"/>
          </w:tcPr>
          <w:p w14:paraId="1654ECCB" w14:textId="55CA7BC3"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53FADC0D" w14:textId="77777777" w:rsidR="00FC09FC" w:rsidRDefault="00FC09FC" w:rsidP="0045152E">
            <w:r>
              <w:t>Parametrar som ska finnas med i länken (</w:t>
            </w:r>
            <w:proofErr w:type="spellStart"/>
            <w:r>
              <w:t>queryString</w:t>
            </w:r>
            <w:proofErr w:type="spellEnd"/>
            <w:r>
              <w:t>)</w:t>
            </w:r>
          </w:p>
          <w:p w14:paraId="530CF705" w14:textId="59D8D45C"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Basurl</w:t>
            </w:r>
            <w:proofErr w:type="spellEnd"/>
            <w:r>
              <w:t xml:space="preserve"> för länken hämtas från konfigurering, nyckel för uppslag är id i </w:t>
            </w:r>
            <w:proofErr w:type="spellStart"/>
            <w:r>
              <w:t>linkSystemID</w:t>
            </w:r>
            <w:proofErr w:type="spellEnd"/>
          </w:p>
        </w:tc>
        <w:tc>
          <w:tcPr>
            <w:tcW w:w="1418" w:type="dxa"/>
          </w:tcPr>
          <w:p w14:paraId="336D5B66" w14:textId="6E57AE00"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FC09FC" w:rsidRPr="00F82DB5" w14:paraId="26DC5A8E" w14:textId="77777777" w:rsidTr="00166002">
        <w:tc>
          <w:tcPr>
            <w:tcW w:w="2660" w:type="dxa"/>
          </w:tcPr>
          <w:p w14:paraId="244546F1" w14:textId="34BB3B60"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w:t>
            </w:r>
            <w:proofErr w:type="spellEnd"/>
          </w:p>
        </w:tc>
        <w:tc>
          <w:tcPr>
            <w:tcW w:w="1417" w:type="dxa"/>
          </w:tcPr>
          <w:p w14:paraId="10BF5522" w14:textId="0DE191A4"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linkTypeType</w:t>
            </w:r>
            <w:proofErr w:type="spellEnd"/>
          </w:p>
        </w:tc>
        <w:tc>
          <w:tcPr>
            <w:tcW w:w="4111" w:type="dxa"/>
          </w:tcPr>
          <w:p w14:paraId="219D0A29" w14:textId="77777777" w:rsidR="00FC09FC" w:rsidRDefault="00FC09FC" w:rsidP="0045152E">
            <w:r>
              <w:t xml:space="preserve">Anger hur länken ska öppnas. </w:t>
            </w:r>
            <w:proofErr w:type="gramStart"/>
            <w:r>
              <w:t>Faktiskt</w:t>
            </w:r>
            <w:proofErr w:type="gramEnd"/>
            <w:r>
              <w:t xml:space="preserve"> funktion och vilka typer som stöds beror av funktionalitet hos </w:t>
            </w:r>
            <w:proofErr w:type="spellStart"/>
            <w:r>
              <w:t>producentet</w:t>
            </w:r>
            <w:proofErr w:type="spellEnd"/>
            <w:r>
              <w:t xml:space="preserve">. Detaljer definieras i </w:t>
            </w:r>
            <w:proofErr w:type="gramStart"/>
            <w:r>
              <w:t>respektive  producentbeskrivning</w:t>
            </w:r>
            <w:proofErr w:type="gramEnd"/>
          </w:p>
          <w:p w14:paraId="209B889C" w14:textId="77777777" w:rsidR="00FC09FC" w:rsidRDefault="00FC09FC" w:rsidP="0045152E"/>
          <w:p w14:paraId="09D4879E" w14:textId="77777777" w:rsidR="00FC09FC" w:rsidRDefault="00FC09FC" w:rsidP="0045152E">
            <w:r>
              <w:t xml:space="preserve">Möjliga värden och exempel på användning. </w:t>
            </w:r>
          </w:p>
          <w:p w14:paraId="39635BB1" w14:textId="77777777" w:rsidR="00FC09FC" w:rsidRDefault="00FC09FC" w:rsidP="0045152E">
            <w:proofErr w:type="spellStart"/>
            <w:r>
              <w:t>CurrentTarget</w:t>
            </w:r>
            <w:proofErr w:type="spellEnd"/>
            <w:r>
              <w:t>= Befintlig plats (samma fönster)</w:t>
            </w:r>
          </w:p>
          <w:p w14:paraId="33C15DFB" w14:textId="77777777" w:rsidR="00FC09FC" w:rsidRDefault="00FC09FC" w:rsidP="0045152E">
            <w:proofErr w:type="spellStart"/>
            <w:r>
              <w:t>NewTarget</w:t>
            </w:r>
            <w:proofErr w:type="spellEnd"/>
            <w:r>
              <w:t>=Ny plats</w:t>
            </w:r>
            <w:proofErr w:type="gramStart"/>
            <w:r>
              <w:t>( nytt fönster)</w:t>
            </w:r>
            <w:proofErr w:type="gramEnd"/>
          </w:p>
          <w:p w14:paraId="1C3F475E" w14:textId="77777777" w:rsidR="00FC09FC" w:rsidRDefault="00FC09FC" w:rsidP="0045152E">
            <w:proofErr w:type="spellStart"/>
            <w:r>
              <w:t>Widget</w:t>
            </w:r>
            <w:proofErr w:type="spellEnd"/>
            <w:r>
              <w:t>=</w:t>
            </w:r>
            <w:proofErr w:type="spellStart"/>
            <w:r>
              <w:t>Widgetläge</w:t>
            </w:r>
            <w:proofErr w:type="spellEnd"/>
            <w:r>
              <w:t xml:space="preserve"> enligt producent spe</w:t>
            </w:r>
          </w:p>
          <w:p w14:paraId="1731BB11" w14:textId="42A1AB2E" w:rsidR="00FC09FC" w:rsidRPr="00556159" w:rsidRDefault="00FC09FC" w:rsidP="00166002">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Embedded</w:t>
            </w:r>
            <w:proofErr w:type="spellEnd"/>
            <w:r>
              <w:t>=</w:t>
            </w:r>
            <w:proofErr w:type="spellStart"/>
            <w:r>
              <w:t>ib</w:t>
            </w:r>
            <w:proofErr w:type="spellEnd"/>
          </w:p>
        </w:tc>
        <w:tc>
          <w:tcPr>
            <w:tcW w:w="1418" w:type="dxa"/>
          </w:tcPr>
          <w:p w14:paraId="69E23A1D" w14:textId="4F30C8DF" w:rsidR="00FC09FC" w:rsidRPr="00F82DB5" w:rsidRDefault="00FC09FC" w:rsidP="00166002">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0C970D8C" w14:textId="77777777" w:rsidR="007E47C0" w:rsidRPr="00ED19D0" w:rsidRDefault="007E47C0" w:rsidP="007E47C0">
      <w:pPr>
        <w:pStyle w:val="Brdtext"/>
      </w:pPr>
    </w:p>
    <w:p w14:paraId="310A0B9C" w14:textId="6D66EDAA" w:rsidR="007E47C0" w:rsidRPr="00A929DB" w:rsidRDefault="00776D68" w:rsidP="007E47C0">
      <w:pPr>
        <w:pStyle w:val="Rubrik3"/>
      </w:pPr>
      <w:bookmarkStart w:id="66" w:name="_Toc263325190"/>
      <w:r>
        <w:t>Övriga regler</w:t>
      </w:r>
      <w:bookmarkEnd w:id="66"/>
    </w:p>
    <w:p w14:paraId="4BFDB07A" w14:textId="59719211" w:rsidR="00847AB2" w:rsidRPr="00C127F9" w:rsidRDefault="00847AB2" w:rsidP="00674F2C">
      <w:pPr>
        <w:rPr>
          <w:b/>
        </w:rPr>
      </w:pPr>
      <w:r w:rsidRPr="00C127F9">
        <w:rPr>
          <w:b/>
        </w:rPr>
        <w:t xml:space="preserve">Kontrollera att </w:t>
      </w:r>
      <w:r w:rsidR="00C127F9">
        <w:rPr>
          <w:b/>
        </w:rPr>
        <w:t>person är användare av portal</w:t>
      </w:r>
    </w:p>
    <w:p w14:paraId="0EE33C35" w14:textId="30954957" w:rsidR="00674F2C" w:rsidRDefault="00052C54" w:rsidP="00674F2C">
      <w:r>
        <w:t>Om anropande system inte</w:t>
      </w:r>
      <w:r w:rsidR="00674F2C">
        <w:t xml:space="preserve"> med säkerhet</w:t>
      </w:r>
      <w:r>
        <w:t xml:space="preserve"> </w:t>
      </w:r>
      <w:r w:rsidR="00674F2C">
        <w:t>vet att aktuell användare är registrerad</w:t>
      </w:r>
      <w:r w:rsidR="00C127F9">
        <w:t>/aktiv användare av portalen</w:t>
      </w:r>
      <w:r w:rsidR="00674F2C">
        <w:t xml:space="preserve"> så ska först tjänsten </w:t>
      </w:r>
      <w:proofErr w:type="spellStart"/>
      <w:r w:rsidR="00674F2C">
        <w:t>IsActiveUser</w:t>
      </w:r>
      <w:proofErr w:type="spellEnd"/>
      <w:r w:rsidR="00674F2C">
        <w:t xml:space="preserve"> an</w:t>
      </w:r>
      <w:r w:rsidR="00E767D2">
        <w:t>ropas för kontroll innan meddelande skickas</w:t>
      </w:r>
    </w:p>
    <w:p w14:paraId="3E897EAB" w14:textId="77777777" w:rsidR="00674F2C" w:rsidRDefault="00674F2C" w:rsidP="00674F2C"/>
    <w:p w14:paraId="114BA8F6" w14:textId="50AE7F6A" w:rsidR="00A57E7F" w:rsidRDefault="00A57E7F" w:rsidP="00674F2C">
      <w:pPr>
        <w:rPr>
          <w:b/>
        </w:rPr>
      </w:pPr>
      <w:proofErr w:type="spellStart"/>
      <w:r>
        <w:rPr>
          <w:b/>
        </w:rPr>
        <w:t>messageText</w:t>
      </w:r>
      <w:proofErr w:type="spellEnd"/>
    </w:p>
    <w:p w14:paraId="515AF167" w14:textId="3344F9B6" w:rsidR="00A57E7F" w:rsidRDefault="00A57E7F" w:rsidP="00674F2C">
      <w:r>
        <w:t xml:space="preserve">Meddelandets textinnehåll. Producent definierar vilket stöd som finns för </w:t>
      </w:r>
      <w:proofErr w:type="spellStart"/>
      <w:r>
        <w:t>formattering</w:t>
      </w:r>
      <w:proofErr w:type="spellEnd"/>
      <w:r>
        <w:t xml:space="preserve"> så som exempelvis </w:t>
      </w:r>
      <w:proofErr w:type="spellStart"/>
      <w:r>
        <w:t>docBook</w:t>
      </w:r>
      <w:proofErr w:type="spellEnd"/>
      <w:r>
        <w:t>.</w:t>
      </w:r>
    </w:p>
    <w:p w14:paraId="7DC34E66" w14:textId="77777777" w:rsidR="00A57E7F" w:rsidRDefault="00A57E7F" w:rsidP="00674F2C"/>
    <w:p w14:paraId="48A3A134" w14:textId="77777777" w:rsidR="00A57E7F" w:rsidRPr="00A57E7F" w:rsidRDefault="00A57E7F" w:rsidP="00674F2C"/>
    <w:p w14:paraId="3BCD2F8D" w14:textId="77777777" w:rsidR="00674F2C" w:rsidRPr="00674F2C" w:rsidRDefault="00674F2C" w:rsidP="00674F2C">
      <w:pPr>
        <w:rPr>
          <w:b/>
        </w:rPr>
      </w:pPr>
      <w:proofErr w:type="spellStart"/>
      <w:r w:rsidRPr="00674F2C">
        <w:rPr>
          <w:b/>
        </w:rPr>
        <w:t>MessageThreadID</w:t>
      </w:r>
      <w:proofErr w:type="spellEnd"/>
    </w:p>
    <w:p w14:paraId="49A60E5C" w14:textId="77777777" w:rsidR="00674F2C" w:rsidRPr="00674F2C" w:rsidRDefault="00674F2C" w:rsidP="00674F2C">
      <w:r w:rsidRPr="00674F2C">
        <w:t xml:space="preserve">Om </w:t>
      </w:r>
      <w:proofErr w:type="spellStart"/>
      <w:r w:rsidRPr="00674F2C">
        <w:t>messageThreadId</w:t>
      </w:r>
      <w:proofErr w:type="spellEnd"/>
      <w:r w:rsidRPr="00674F2C">
        <w:t xml:space="preserve"> anges i anropet så är det samma som returneras i svaret</w:t>
      </w:r>
    </w:p>
    <w:p w14:paraId="0281CCF9" w14:textId="77777777" w:rsidR="00674F2C" w:rsidRPr="00674F2C" w:rsidRDefault="00674F2C" w:rsidP="00674F2C">
      <w:r w:rsidRPr="00674F2C">
        <w:t xml:space="preserve">Om inget </w:t>
      </w:r>
      <w:proofErr w:type="spellStart"/>
      <w:proofErr w:type="gramStart"/>
      <w:r w:rsidRPr="00674F2C">
        <w:t>messageThreadID</w:t>
      </w:r>
      <w:proofErr w:type="spellEnd"/>
      <w:r w:rsidRPr="00674F2C">
        <w:t xml:space="preserve">  angavs</w:t>
      </w:r>
      <w:proofErr w:type="gramEnd"/>
      <w:r w:rsidRPr="00674F2C">
        <w:t xml:space="preserve"> i frågan så blir objektet tomt i svaret</w:t>
      </w:r>
    </w:p>
    <w:p w14:paraId="48A10F00" w14:textId="77777777" w:rsidR="00674F2C" w:rsidRDefault="00674F2C" w:rsidP="00674F2C">
      <w:pPr>
        <w:rPr>
          <w:b/>
        </w:rPr>
      </w:pPr>
    </w:p>
    <w:p w14:paraId="136F70B1" w14:textId="4A7FAE53" w:rsidR="00FB7269" w:rsidRPr="00674F2C" w:rsidRDefault="002F478F" w:rsidP="00674F2C">
      <w:pPr>
        <w:rPr>
          <w:b/>
        </w:rPr>
      </w:pPr>
      <w:proofErr w:type="spellStart"/>
      <w:r>
        <w:rPr>
          <w:b/>
        </w:rPr>
        <w:t>r</w:t>
      </w:r>
      <w:r w:rsidR="00FB7269">
        <w:rPr>
          <w:b/>
        </w:rPr>
        <w:t>esultCode</w:t>
      </w:r>
      <w:proofErr w:type="spellEnd"/>
    </w:p>
    <w:p w14:paraId="0C6B8239" w14:textId="3DD1F59D" w:rsidR="00FB7269" w:rsidRDefault="00FB7269" w:rsidP="00FB7269">
      <w:r w:rsidRPr="00674F2C">
        <w:t xml:space="preserve">Om </w:t>
      </w:r>
      <w:proofErr w:type="spellStart"/>
      <w:r w:rsidRPr="00674F2C">
        <w:t>resultCode</w:t>
      </w:r>
      <w:proofErr w:type="spellEnd"/>
      <w:r w:rsidRPr="00674F2C">
        <w:t xml:space="preserve"> INFO eller</w:t>
      </w:r>
      <w:r>
        <w:t xml:space="preserve"> </w:t>
      </w:r>
      <w:proofErr w:type="spellStart"/>
      <w:r>
        <w:t>ERROR</w:t>
      </w:r>
      <w:proofErr w:type="spellEnd"/>
      <w:r>
        <w:t xml:space="preserve"> så returneras också </w:t>
      </w:r>
      <w:r w:rsidRPr="00674F2C">
        <w:t xml:space="preserve">objektet </w:t>
      </w:r>
      <w:proofErr w:type="spellStart"/>
      <w:r w:rsidRPr="00674F2C">
        <w:t>resultText</w:t>
      </w:r>
      <w:proofErr w:type="spellEnd"/>
      <w:r w:rsidRPr="00674F2C">
        <w:t xml:space="preserve"> med information om anledningen</w:t>
      </w:r>
      <w:r w:rsidR="005038F8">
        <w:t xml:space="preserve">. </w:t>
      </w:r>
      <w:proofErr w:type="spellStart"/>
      <w:r w:rsidR="005038F8">
        <w:t>ERROR</w:t>
      </w:r>
      <w:proofErr w:type="spellEnd"/>
      <w:r w:rsidR="005038F8">
        <w:t xml:space="preserve"> antyder</w:t>
      </w:r>
      <w:r w:rsidR="00BF2B22">
        <w:t xml:space="preserve"> logiskt fel (tekniska fel hanteras av </w:t>
      </w:r>
      <w:proofErr w:type="spellStart"/>
      <w:r w:rsidR="00BF2B22">
        <w:t>SOAP</w:t>
      </w:r>
      <w:proofErr w:type="spellEnd"/>
      <w:r w:rsidR="00BF2B22">
        <w:t xml:space="preserve"> </w:t>
      </w:r>
      <w:proofErr w:type="spellStart"/>
      <w:r w:rsidR="00BF2B22">
        <w:t>exeptions</w:t>
      </w:r>
      <w:proofErr w:type="spellEnd"/>
      <w:r w:rsidR="00BF2B22">
        <w:t>)</w:t>
      </w:r>
      <w:r w:rsidR="002F478F">
        <w:t xml:space="preserve"> </w:t>
      </w:r>
      <w:proofErr w:type="gramStart"/>
      <w:r w:rsidR="002F478F">
        <w:t>tex</w:t>
      </w:r>
      <w:proofErr w:type="gramEnd"/>
      <w:r w:rsidR="002F478F">
        <w:t xml:space="preserve"> om användaren inte är aktiv användare.</w:t>
      </w:r>
    </w:p>
    <w:p w14:paraId="02EFE48C" w14:textId="77777777" w:rsidR="0045152E" w:rsidRDefault="0045152E" w:rsidP="00674F2C"/>
    <w:p w14:paraId="63AD5A3B" w14:textId="77777777" w:rsidR="00FB7269" w:rsidRDefault="00FB7269" w:rsidP="00674F2C"/>
    <w:p w14:paraId="7A11C359" w14:textId="77777777" w:rsidR="0045152E" w:rsidRPr="0045152E" w:rsidRDefault="0045152E" w:rsidP="0045152E">
      <w:pPr>
        <w:spacing w:line="240" w:lineRule="auto"/>
        <w:rPr>
          <w:b/>
        </w:rPr>
      </w:pPr>
      <w:proofErr w:type="spellStart"/>
      <w:r w:rsidRPr="0045152E">
        <w:rPr>
          <w:b/>
        </w:rPr>
        <w:t>notificationSent</w:t>
      </w:r>
      <w:proofErr w:type="spellEnd"/>
    </w:p>
    <w:p w14:paraId="481F767F" w14:textId="20B913E7" w:rsidR="0045152E" w:rsidRDefault="0045152E" w:rsidP="00674F2C">
      <w:r>
        <w:t>Om</w:t>
      </w:r>
      <w:r w:rsidR="00522833">
        <w:t xml:space="preserve"> producent har stöd för detta så returneras de typer av </w:t>
      </w:r>
      <w:proofErr w:type="gramStart"/>
      <w:r w:rsidR="00522833">
        <w:t>notifieringar</w:t>
      </w:r>
      <w:proofErr w:type="gramEnd"/>
      <w:r w:rsidR="00522833">
        <w:t xml:space="preserve"> som meddelandet resulterade i. </w:t>
      </w:r>
    </w:p>
    <w:p w14:paraId="55A9D8E9" w14:textId="77777777" w:rsidR="00FC09FC" w:rsidRDefault="00FC09FC" w:rsidP="00674F2C"/>
    <w:p w14:paraId="301959FA" w14:textId="579DA403" w:rsidR="00FC09FC" w:rsidRPr="00FC09FC" w:rsidRDefault="00FC09FC" w:rsidP="00674F2C">
      <w:pPr>
        <w:rPr>
          <w:b/>
        </w:rPr>
      </w:pPr>
      <w:proofErr w:type="spellStart"/>
      <w:r w:rsidRPr="00FC09FC">
        <w:rPr>
          <w:b/>
        </w:rPr>
        <w:t>SSOLinkType</w:t>
      </w:r>
      <w:proofErr w:type="spellEnd"/>
    </w:p>
    <w:p w14:paraId="589A7C55" w14:textId="0344F143" w:rsidR="00674F2C" w:rsidRDefault="00FC09FC" w:rsidP="00674F2C">
      <w:proofErr w:type="spellStart"/>
      <w:r>
        <w:t>SSOLinkType</w:t>
      </w:r>
      <w:proofErr w:type="spellEnd"/>
      <w:r>
        <w:t xml:space="preserve"> används för att skapa en länk till ett externt system med stöd för ”singel </w:t>
      </w:r>
      <w:proofErr w:type="spellStart"/>
      <w:r>
        <w:t>sign</w:t>
      </w:r>
      <w:proofErr w:type="spellEnd"/>
      <w:r>
        <w:t xml:space="preserve"> on” oavsett vilken metod för identifiering som används i det länkade systemet. I informationen för länken anges </w:t>
      </w:r>
      <w:proofErr w:type="spellStart"/>
      <w:proofErr w:type="gramStart"/>
      <w:r>
        <w:t>systemId</w:t>
      </w:r>
      <w:proofErr w:type="spellEnd"/>
      <w:r>
        <w:t xml:space="preserve">  (länkat</w:t>
      </w:r>
      <w:proofErr w:type="gramEnd"/>
      <w:r>
        <w:t xml:space="preserve"> system behöver vara konfigurerat i portalen), länktext, parametrar för aktuellt anrop samt vilken typ av länk som avses (nytt fönster, befintlig fönster osv)</w:t>
      </w:r>
    </w:p>
    <w:p w14:paraId="6E7E6DBE" w14:textId="1118FB17" w:rsidR="00FC09FC" w:rsidRDefault="00FC09FC" w:rsidP="00674F2C">
      <w:r>
        <w:t xml:space="preserve">Observera att </w:t>
      </w:r>
      <w:proofErr w:type="spellStart"/>
      <w:r>
        <w:t>basurl</w:t>
      </w:r>
      <w:proofErr w:type="spellEnd"/>
      <w:r>
        <w:t xml:space="preserve"> för länken hämtas från systeminställningar i </w:t>
      </w:r>
      <w:proofErr w:type="spellStart"/>
      <w:r>
        <w:t>runtime</w:t>
      </w:r>
      <w:proofErr w:type="spellEnd"/>
      <w:r w:rsidR="00303713">
        <w:t xml:space="preserve"> till denna läggs därefter parametrar som angivit i </w:t>
      </w:r>
      <w:proofErr w:type="spellStart"/>
      <w:r w:rsidR="00303713">
        <w:t>queryString</w:t>
      </w:r>
      <w:proofErr w:type="spellEnd"/>
      <w:r w:rsidR="00303713">
        <w:t xml:space="preserve"> och eventuell information för identitetshantering.</w:t>
      </w:r>
    </w:p>
    <w:p w14:paraId="5BF02DF0" w14:textId="281F25AF" w:rsidR="00FC09FC" w:rsidRDefault="00FC09FC" w:rsidP="00674F2C">
      <w:r>
        <w:rPr>
          <w:noProof/>
          <w:lang w:eastAsia="sv-SE"/>
        </w:rPr>
        <w:drawing>
          <wp:inline distT="0" distB="0" distL="0" distR="0" wp14:anchorId="4DF567B7" wp14:editId="5A98B9B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72A315AF" w14:textId="77777777" w:rsidR="007E47C0" w:rsidRDefault="007E47C0" w:rsidP="007E47C0">
      <w:pPr>
        <w:rPr>
          <w:color w:val="4F81BD" w:themeColor="accent1"/>
        </w:rPr>
      </w:pPr>
    </w:p>
    <w:p w14:paraId="65861C5F" w14:textId="2CBDE608" w:rsidR="00674F2C" w:rsidRDefault="00776D68" w:rsidP="00776D68">
      <w:pPr>
        <w:pStyle w:val="Rubrik4"/>
      </w:pPr>
      <w:r w:rsidRPr="00776D68">
        <w:t>Icke funktionella krav</w:t>
      </w:r>
    </w:p>
    <w:p w14:paraId="3BA914C1" w14:textId="77777777" w:rsidR="007E47C0" w:rsidRPr="00776D68" w:rsidRDefault="007E47C0" w:rsidP="00776D68">
      <w:pPr>
        <w:pStyle w:val="Rubrik5"/>
      </w:pPr>
      <w:r w:rsidRPr="00776D68">
        <w:t>SLA-krav</w:t>
      </w:r>
    </w:p>
    <w:p w14:paraId="608E05AE" w14:textId="77777777" w:rsidR="007E47C0" w:rsidRDefault="007E47C0" w:rsidP="007E47C0">
      <w:r w:rsidRPr="008B016A">
        <w:t>Följande SLA-krav gäller för producenter av detta tjänstekontrakt.</w:t>
      </w:r>
    </w:p>
    <w:p w14:paraId="2611EDB0" w14:textId="77777777" w:rsidR="007E47C0" w:rsidRPr="008B016A" w:rsidRDefault="007E47C0" w:rsidP="007E47C0"/>
    <w:p w14:paraId="293D763B" w14:textId="77777777" w:rsidR="007E47C0" w:rsidRPr="000B492D" w:rsidRDefault="007E47C0" w:rsidP="007E47C0">
      <w:pPr>
        <w:rPr>
          <w:lang w:eastAsia="sv-SE"/>
        </w:rPr>
      </w:pPr>
    </w:p>
    <w:p w14:paraId="35ED7845" w14:textId="5CDACAF6" w:rsidR="007E47C0" w:rsidRPr="000E3884" w:rsidRDefault="007E47C0" w:rsidP="007E47C0">
      <w:pPr>
        <w:pStyle w:val="Rubrik2"/>
      </w:pPr>
      <w:r>
        <w:br w:type="page"/>
      </w:r>
      <w:bookmarkStart w:id="67" w:name="_Toc263325191"/>
      <w:proofErr w:type="spellStart"/>
      <w:r w:rsidR="00674F2C" w:rsidRPr="000E3884">
        <w:lastRenderedPageBreak/>
        <w:t>IsActiveUser</w:t>
      </w:r>
      <w:bookmarkEnd w:id="67"/>
      <w:proofErr w:type="spellEnd"/>
    </w:p>
    <w:p w14:paraId="14E9BC67" w14:textId="77777777" w:rsidR="007E47C0" w:rsidRPr="000E3884" w:rsidRDefault="007E47C0" w:rsidP="007E47C0"/>
    <w:bookmarkEnd w:id="0"/>
    <w:p w14:paraId="4563AC98" w14:textId="089EA6ED" w:rsidR="004D0A61" w:rsidRPr="000E3884" w:rsidRDefault="004D0A61" w:rsidP="004D0A61">
      <w:r w:rsidRPr="000E3884">
        <w:t>Tjänsten används för att ett konsumerande system ska kunna kontrollera om en individ är aktiv/</w:t>
      </w:r>
      <w:proofErr w:type="spellStart"/>
      <w:r w:rsidRPr="000E3884">
        <w:t>registerad</w:t>
      </w:r>
      <w:proofErr w:type="spellEnd"/>
      <w:r w:rsidRPr="000E3884">
        <w:t xml:space="preserve"> användare av ett system.</w:t>
      </w:r>
    </w:p>
    <w:p w14:paraId="0BCC319F" w14:textId="77777777" w:rsidR="003D4979" w:rsidRPr="000E3884" w:rsidRDefault="003D4979" w:rsidP="004D0A61"/>
    <w:p w14:paraId="3EB6B67C" w14:textId="43981179" w:rsidR="003D4979" w:rsidRPr="003D4979" w:rsidRDefault="00495391" w:rsidP="003D4979">
      <w:r w:rsidRPr="000E3884">
        <w:t>Tjänsten tar</w:t>
      </w:r>
      <w:r w:rsidR="003D4979" w:rsidRPr="000E3884">
        <w:t xml:space="preserve"> ett </w:t>
      </w:r>
      <w:proofErr w:type="spellStart"/>
      <w:r w:rsidR="003D4979" w:rsidRPr="000E3884">
        <w:t>person</w:t>
      </w:r>
      <w:r w:rsidR="00DB3DA4" w:rsidRPr="000E3884">
        <w:t>id</w:t>
      </w:r>
      <w:proofErr w:type="spellEnd"/>
      <w:r w:rsidR="003D2AB0" w:rsidRPr="000E3884">
        <w:t xml:space="preserve"> (personnummer)</w:t>
      </w:r>
      <w:r w:rsidR="003D4979" w:rsidRPr="000E3884">
        <w:t xml:space="preserve"> i frågan och returnerar status</w:t>
      </w:r>
      <w:r w:rsidR="003D4979" w:rsidRPr="003D4979">
        <w:t xml:space="preserve"> för individen och om denne har aktiverat någon form av n</w:t>
      </w:r>
      <w:r w:rsidR="003D4979">
        <w:t xml:space="preserve">otifiering via SMS eller epost </w:t>
      </w:r>
      <w:proofErr w:type="gramStart"/>
      <w:r w:rsidR="003D4979">
        <w:t>.</w:t>
      </w:r>
      <w:r w:rsidR="003D4979" w:rsidRPr="003D4979">
        <w:t>Notera</w:t>
      </w:r>
      <w:proofErr w:type="gramEnd"/>
      <w:r w:rsidR="003D4979" w:rsidRPr="003D4979">
        <w:t xml:space="preserve"> att de som returneras är endast status för vad som är aktiverat inte några</w:t>
      </w:r>
      <w:r w:rsidR="003D4979">
        <w:t xml:space="preserve"> faktiska</w:t>
      </w:r>
      <w:r w:rsidR="003D4979" w:rsidRPr="003D4979">
        <w:t xml:space="preserve"> uppgifter </w:t>
      </w:r>
      <w:r w:rsidR="003D4979">
        <w:t>om adresser eller telefonnummer</w:t>
      </w:r>
    </w:p>
    <w:p w14:paraId="1BE11DCF" w14:textId="77777777" w:rsidR="004D0A61" w:rsidRDefault="004D0A61" w:rsidP="004D0A61"/>
    <w:p w14:paraId="264158D4" w14:textId="77777777" w:rsidR="004D0A61" w:rsidRDefault="004D0A61" w:rsidP="004D0A61">
      <w:r>
        <w:t>”Kontrollera aktiv användare”</w:t>
      </w:r>
    </w:p>
    <w:p w14:paraId="65ED89DE" w14:textId="77777777" w:rsidR="00793064" w:rsidRDefault="00793064">
      <w:pPr>
        <w:spacing w:line="240" w:lineRule="auto"/>
        <w:rPr>
          <w:rFonts w:eastAsia="Times New Roman"/>
          <w:bCs/>
          <w:sz w:val="30"/>
          <w:szCs w:val="28"/>
        </w:rPr>
      </w:pPr>
    </w:p>
    <w:p w14:paraId="255C9314" w14:textId="77777777" w:rsidR="009D58C0" w:rsidRDefault="009D58C0" w:rsidP="009D58C0">
      <w:pPr>
        <w:pStyle w:val="Rubrik3"/>
      </w:pPr>
      <w:bookmarkStart w:id="68" w:name="_Toc263325192"/>
      <w:r>
        <w:t>Version</w:t>
      </w:r>
      <w:bookmarkEnd w:id="68"/>
    </w:p>
    <w:p w14:paraId="23AF8F75" w14:textId="3134AD05" w:rsidR="009D58C0" w:rsidRDefault="009D58C0" w:rsidP="009D58C0">
      <w:r w:rsidRPr="009D58C0">
        <w:t>1.0</w:t>
      </w:r>
    </w:p>
    <w:p w14:paraId="211F5259" w14:textId="77777777" w:rsidR="009D58C0" w:rsidRPr="00C55071" w:rsidRDefault="009D58C0" w:rsidP="009D58C0"/>
    <w:p w14:paraId="49A6E7D0" w14:textId="77777777" w:rsidR="009D58C0" w:rsidRDefault="009D58C0" w:rsidP="009D58C0">
      <w:pPr>
        <w:pStyle w:val="Rubrik3"/>
      </w:pPr>
      <w:bookmarkStart w:id="69" w:name="_Toc263325193"/>
      <w:r>
        <w:t>Fältregler</w:t>
      </w:r>
      <w:bookmarkEnd w:id="69"/>
    </w:p>
    <w:p w14:paraId="2317FB58" w14:textId="77777777" w:rsidR="009D58C0" w:rsidRDefault="009D58C0" w:rsidP="009D58C0">
      <w:r>
        <w:t xml:space="preserve">Nedanstående tabell beskriver varje element i begäran och svar. Har namnet en * finns ytterligare regler för detta element och beskrivs mer i detalj i stycket Regler. </w:t>
      </w:r>
    </w:p>
    <w:p w14:paraId="6A121E35" w14:textId="77777777" w:rsidR="009D58C0" w:rsidRDefault="009D58C0" w:rsidP="009D58C0"/>
    <w:tbl>
      <w:tblPr>
        <w:tblStyle w:val="Tabellrutnt"/>
        <w:tblW w:w="9606" w:type="dxa"/>
        <w:tblLayout w:type="fixed"/>
        <w:tblLook w:val="04A0" w:firstRow="1" w:lastRow="0" w:firstColumn="1" w:lastColumn="0" w:noHBand="0" w:noVBand="1"/>
      </w:tblPr>
      <w:tblGrid>
        <w:gridCol w:w="2660"/>
        <w:gridCol w:w="1417"/>
        <w:gridCol w:w="4111"/>
        <w:gridCol w:w="1418"/>
      </w:tblGrid>
      <w:tr w:rsidR="009D58C0" w14:paraId="37D5C8DB" w14:textId="77777777" w:rsidTr="009D58C0">
        <w:trPr>
          <w:trHeight w:val="384"/>
        </w:trPr>
        <w:tc>
          <w:tcPr>
            <w:tcW w:w="2660" w:type="dxa"/>
            <w:shd w:val="clear" w:color="auto" w:fill="D9D9D9" w:themeFill="background1" w:themeFillShade="D9"/>
            <w:vAlign w:val="bottom"/>
          </w:tcPr>
          <w:p w14:paraId="541DBCC8" w14:textId="77777777" w:rsidR="009D58C0" w:rsidRDefault="009D58C0" w:rsidP="009D58C0">
            <w:pPr>
              <w:rPr>
                <w:b/>
              </w:rPr>
            </w:pPr>
            <w:r>
              <w:rPr>
                <w:b/>
              </w:rPr>
              <w:t>Namn</w:t>
            </w:r>
          </w:p>
        </w:tc>
        <w:tc>
          <w:tcPr>
            <w:tcW w:w="1417" w:type="dxa"/>
            <w:shd w:val="clear" w:color="auto" w:fill="D9D9D9" w:themeFill="background1" w:themeFillShade="D9"/>
            <w:vAlign w:val="bottom"/>
          </w:tcPr>
          <w:p w14:paraId="13E02338" w14:textId="77777777" w:rsidR="009D58C0" w:rsidRDefault="009D58C0" w:rsidP="009D58C0">
            <w:pPr>
              <w:rPr>
                <w:b/>
              </w:rPr>
            </w:pPr>
            <w:r>
              <w:rPr>
                <w:b/>
              </w:rPr>
              <w:t>Typ</w:t>
            </w:r>
          </w:p>
        </w:tc>
        <w:tc>
          <w:tcPr>
            <w:tcW w:w="4111" w:type="dxa"/>
            <w:shd w:val="clear" w:color="auto" w:fill="D9D9D9" w:themeFill="background1" w:themeFillShade="D9"/>
            <w:vAlign w:val="bottom"/>
          </w:tcPr>
          <w:p w14:paraId="18B3D7AA" w14:textId="77777777" w:rsidR="009D58C0" w:rsidRDefault="009D58C0" w:rsidP="009D58C0">
            <w:pPr>
              <w:rPr>
                <w:b/>
              </w:rPr>
            </w:pPr>
            <w:r>
              <w:rPr>
                <w:b/>
              </w:rPr>
              <w:t>Beskrivning</w:t>
            </w:r>
          </w:p>
        </w:tc>
        <w:tc>
          <w:tcPr>
            <w:tcW w:w="1418" w:type="dxa"/>
            <w:shd w:val="clear" w:color="auto" w:fill="D9D9D9" w:themeFill="background1" w:themeFillShade="D9"/>
            <w:vAlign w:val="bottom"/>
          </w:tcPr>
          <w:p w14:paraId="466550B3" w14:textId="77777777" w:rsidR="009D58C0" w:rsidRDefault="009D58C0" w:rsidP="009D58C0">
            <w:pPr>
              <w:rPr>
                <w:b/>
              </w:rPr>
            </w:pPr>
            <w:proofErr w:type="spellStart"/>
            <w:r>
              <w:rPr>
                <w:b/>
              </w:rPr>
              <w:t>Kardinalitet</w:t>
            </w:r>
            <w:proofErr w:type="spellEnd"/>
          </w:p>
        </w:tc>
      </w:tr>
      <w:tr w:rsidR="009D58C0" w14:paraId="01BCA790" w14:textId="77777777" w:rsidTr="009D58C0">
        <w:tc>
          <w:tcPr>
            <w:tcW w:w="2660" w:type="dxa"/>
          </w:tcPr>
          <w:p w14:paraId="1F874DA1" w14:textId="77777777" w:rsidR="009D58C0" w:rsidRPr="00556159" w:rsidRDefault="009D58C0" w:rsidP="009D58C0">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24B9EBB0"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0B937C62"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34176CFB" w14:textId="77777777" w:rsidR="009D58C0" w:rsidRPr="00BC5B0B" w:rsidRDefault="009D58C0" w:rsidP="009D58C0">
            <w:pPr>
              <w:pStyle w:val="TableParagraph"/>
              <w:spacing w:line="226" w:lineRule="exact"/>
              <w:ind w:left="102"/>
              <w:rPr>
                <w:rFonts w:ascii="Times New Roman" w:eastAsia="Times New Roman" w:hAnsi="Times New Roman" w:cs="Times New Roman"/>
                <w:spacing w:val="-1"/>
                <w:sz w:val="20"/>
                <w:szCs w:val="20"/>
              </w:rPr>
            </w:pPr>
          </w:p>
        </w:tc>
      </w:tr>
      <w:tr w:rsidR="009D58C0" w14:paraId="492DA3F2" w14:textId="77777777" w:rsidTr="009D58C0">
        <w:tc>
          <w:tcPr>
            <w:tcW w:w="2660" w:type="dxa"/>
          </w:tcPr>
          <w:p w14:paraId="4A8D4151" w14:textId="33D63139"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1A3FE2">
              <w:t>subjectOfCare</w:t>
            </w:r>
            <w:r>
              <w:t>Id</w:t>
            </w:r>
            <w:proofErr w:type="spellEnd"/>
          </w:p>
        </w:tc>
        <w:tc>
          <w:tcPr>
            <w:tcW w:w="1417" w:type="dxa"/>
          </w:tcPr>
          <w:p w14:paraId="280F92B3" w14:textId="03749566"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2A940C4C" w14:textId="77777777" w:rsidR="009D58C0" w:rsidRDefault="009D58C0" w:rsidP="009D58C0">
            <w:r>
              <w:t xml:space="preserve">Person- eller samordningsnummer </w:t>
            </w:r>
            <w:proofErr w:type="spellStart"/>
            <w:r>
              <w:t>enl</w:t>
            </w:r>
            <w:proofErr w:type="spellEnd"/>
            <w:r>
              <w:t xml:space="preserve"> format:</w:t>
            </w:r>
          </w:p>
          <w:p w14:paraId="39ED194F" w14:textId="0CA899D4"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57F0BA73" w14:textId="22AC009F" w:rsidR="009D58C0" w:rsidRPr="00556159" w:rsidRDefault="009D58C0" w:rsidP="009D58C0">
            <w:pPr>
              <w:pStyle w:val="TableParagraph"/>
              <w:spacing w:line="226" w:lineRule="exact"/>
              <w:ind w:left="102"/>
              <w:rPr>
                <w:rFonts w:ascii="Times New Roman" w:eastAsia="Times New Roman" w:hAnsi="Times New Roman" w:cs="Times New Roman"/>
                <w:spacing w:val="-1"/>
                <w:sz w:val="20"/>
                <w:szCs w:val="20"/>
                <w:highlight w:val="yellow"/>
              </w:rPr>
            </w:pPr>
            <w:r w:rsidRPr="001A3FE2">
              <w:t>1</w:t>
            </w:r>
            <w:proofErr w:type="gramStart"/>
            <w:r w:rsidRPr="001A3FE2">
              <w:t>..</w:t>
            </w:r>
            <w:proofErr w:type="gramEnd"/>
            <w:r w:rsidRPr="001A3FE2">
              <w:t>1</w:t>
            </w:r>
          </w:p>
        </w:tc>
      </w:tr>
      <w:tr w:rsidR="009D58C0" w14:paraId="53895BDD" w14:textId="77777777" w:rsidTr="009D58C0">
        <w:tc>
          <w:tcPr>
            <w:tcW w:w="2660" w:type="dxa"/>
          </w:tcPr>
          <w:p w14:paraId="76F75067" w14:textId="77777777" w:rsidR="009D58C0" w:rsidRPr="00556159" w:rsidRDefault="009D58C0" w:rsidP="009D58C0">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8D4894A"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5CA397C0" w14:textId="77777777" w:rsidR="009D58C0" w:rsidRDefault="009D58C0" w:rsidP="009D58C0">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B017F9D" w14:textId="77777777" w:rsidR="009D58C0" w:rsidRPr="00BC5B0B" w:rsidRDefault="009D58C0" w:rsidP="009D58C0">
            <w:pPr>
              <w:pStyle w:val="TableParagraph"/>
              <w:spacing w:line="226" w:lineRule="exact"/>
              <w:ind w:left="102"/>
              <w:rPr>
                <w:rFonts w:ascii="Times New Roman" w:eastAsia="Times New Roman" w:hAnsi="Times New Roman" w:cs="Times New Roman"/>
                <w:spacing w:val="-1"/>
                <w:sz w:val="20"/>
                <w:szCs w:val="20"/>
              </w:rPr>
            </w:pPr>
          </w:p>
        </w:tc>
      </w:tr>
      <w:tr w:rsidR="0032047D" w14:paraId="2D73FB57" w14:textId="77777777" w:rsidTr="009D58C0">
        <w:tc>
          <w:tcPr>
            <w:tcW w:w="2660" w:type="dxa"/>
          </w:tcPr>
          <w:p w14:paraId="5795FF1B" w14:textId="191932C5" w:rsidR="0032047D" w:rsidRPr="00556159" w:rsidRDefault="0032047D" w:rsidP="009D58C0">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30689623" w14:textId="5A5F70BC" w:rsidR="0032047D" w:rsidRPr="00556159" w:rsidRDefault="0032047D"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375482B3" w14:textId="0E927F51" w:rsidR="0032047D" w:rsidRPr="00556159" w:rsidRDefault="0032047D" w:rsidP="009D58C0">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True</w:t>
            </w:r>
            <w:proofErr w:type="spellEnd"/>
            <w:r>
              <w:t xml:space="preserve"> om personen är </w:t>
            </w:r>
            <w:proofErr w:type="spellStart"/>
            <w:r>
              <w:t>registerad</w:t>
            </w:r>
            <w:proofErr w:type="spellEnd"/>
            <w:r>
              <w:t xml:space="preserve"> användare</w:t>
            </w:r>
          </w:p>
        </w:tc>
        <w:tc>
          <w:tcPr>
            <w:tcW w:w="1418" w:type="dxa"/>
          </w:tcPr>
          <w:p w14:paraId="4026D988" w14:textId="7C1B2C16" w:rsidR="0032047D" w:rsidRPr="00556159" w:rsidRDefault="0032047D" w:rsidP="009D58C0">
            <w:pPr>
              <w:pStyle w:val="TableParagraph"/>
              <w:spacing w:line="226" w:lineRule="exact"/>
              <w:ind w:left="102"/>
              <w:rPr>
                <w:rFonts w:ascii="Times New Roman" w:eastAsia="Times New Roman" w:hAnsi="Times New Roman" w:cs="Times New Roman"/>
                <w:spacing w:val="-1"/>
                <w:sz w:val="20"/>
                <w:szCs w:val="20"/>
                <w:highlight w:val="yellow"/>
              </w:rPr>
            </w:pPr>
            <w:r>
              <w:t>1</w:t>
            </w:r>
            <w:proofErr w:type="gramStart"/>
            <w:r>
              <w:t>..</w:t>
            </w:r>
            <w:proofErr w:type="gramEnd"/>
            <w:r>
              <w:t>1</w:t>
            </w:r>
          </w:p>
        </w:tc>
      </w:tr>
      <w:tr w:rsidR="0032047D" w14:paraId="21EF30B6" w14:textId="77777777" w:rsidTr="009D58C0">
        <w:tc>
          <w:tcPr>
            <w:tcW w:w="2660" w:type="dxa"/>
          </w:tcPr>
          <w:p w14:paraId="06EDA175" w14:textId="39775096" w:rsidR="0032047D" w:rsidRPr="00BE7DC6" w:rsidRDefault="0032047D" w:rsidP="009D58C0">
            <w:pPr>
              <w:pStyle w:val="TableParagraph"/>
              <w:spacing w:line="229" w:lineRule="exact"/>
              <w:ind w:left="102"/>
              <w:rPr>
                <w:rFonts w:ascii="Times New Roman" w:eastAsia="Times New Roman" w:hAnsi="Times New Roman" w:cs="Times New Roman"/>
                <w:spacing w:val="-1"/>
                <w:sz w:val="20"/>
                <w:szCs w:val="20"/>
              </w:rPr>
            </w:pPr>
            <w:proofErr w:type="spellStart"/>
            <w:r w:rsidRPr="00BE7DC6">
              <w:t>activeNotificationMethods</w:t>
            </w:r>
            <w:proofErr w:type="spellEnd"/>
          </w:p>
        </w:tc>
        <w:tc>
          <w:tcPr>
            <w:tcW w:w="1417" w:type="dxa"/>
          </w:tcPr>
          <w:p w14:paraId="6557CABC" w14:textId="315B696D" w:rsidR="0032047D" w:rsidRPr="00BE7DC6" w:rsidRDefault="0032047D" w:rsidP="009D58C0">
            <w:pPr>
              <w:pStyle w:val="TableParagraph"/>
              <w:spacing w:line="226" w:lineRule="exact"/>
              <w:ind w:left="102"/>
              <w:rPr>
                <w:rFonts w:ascii="Times New Roman" w:eastAsia="Times New Roman" w:hAnsi="Times New Roman" w:cs="Times New Roman"/>
                <w:spacing w:val="-1"/>
                <w:sz w:val="20"/>
                <w:szCs w:val="20"/>
              </w:rPr>
            </w:pPr>
            <w:proofErr w:type="spellStart"/>
            <w:r w:rsidRPr="00BE7DC6">
              <w:t>notificationMethodType</w:t>
            </w:r>
            <w:proofErr w:type="spellEnd"/>
          </w:p>
        </w:tc>
        <w:tc>
          <w:tcPr>
            <w:tcW w:w="4111" w:type="dxa"/>
          </w:tcPr>
          <w:p w14:paraId="1AE859C2" w14:textId="77777777" w:rsidR="0032047D" w:rsidRPr="00BE7DC6" w:rsidRDefault="0032047D" w:rsidP="00166002">
            <w:r w:rsidRPr="00BE7DC6">
              <w:t xml:space="preserve">Listar aktuella metoder för </w:t>
            </w:r>
            <w:proofErr w:type="spellStart"/>
            <w:r w:rsidRPr="00BE7DC6">
              <w:t>notifering</w:t>
            </w:r>
            <w:proofErr w:type="spellEnd"/>
          </w:p>
          <w:p w14:paraId="5EC8352D" w14:textId="77777777" w:rsidR="0032047D" w:rsidRPr="00BE7DC6" w:rsidRDefault="0032047D" w:rsidP="0032047D">
            <w:pPr>
              <w:pStyle w:val="Liststycke"/>
              <w:numPr>
                <w:ilvl w:val="0"/>
                <w:numId w:val="31"/>
              </w:numPr>
            </w:pPr>
            <w:r w:rsidRPr="00BE7DC6">
              <w:t>SMS</w:t>
            </w:r>
          </w:p>
          <w:p w14:paraId="41ACE70C" w14:textId="77777777" w:rsidR="0032047D" w:rsidRPr="00BE7DC6" w:rsidRDefault="0032047D" w:rsidP="0032047D">
            <w:pPr>
              <w:pStyle w:val="Liststycke"/>
              <w:numPr>
                <w:ilvl w:val="0"/>
                <w:numId w:val="31"/>
              </w:numPr>
            </w:pPr>
            <w:r w:rsidRPr="00BE7DC6">
              <w:t>email</w:t>
            </w:r>
          </w:p>
          <w:p w14:paraId="74098834" w14:textId="2128A030" w:rsidR="0032047D" w:rsidRPr="00BE7DC6" w:rsidRDefault="0032047D" w:rsidP="0032047D">
            <w:pPr>
              <w:pStyle w:val="TableParagraph"/>
              <w:numPr>
                <w:ilvl w:val="0"/>
                <w:numId w:val="31"/>
              </w:numPr>
              <w:spacing w:line="226" w:lineRule="exact"/>
              <w:rPr>
                <w:rFonts w:ascii="Times New Roman" w:eastAsia="Times New Roman" w:hAnsi="Times New Roman" w:cs="Times New Roman"/>
                <w:spacing w:val="-1"/>
                <w:sz w:val="20"/>
                <w:szCs w:val="20"/>
              </w:rPr>
            </w:pPr>
            <w:proofErr w:type="spellStart"/>
            <w:r w:rsidRPr="00BE7DC6">
              <w:t>other</w:t>
            </w:r>
            <w:proofErr w:type="spellEnd"/>
          </w:p>
        </w:tc>
        <w:tc>
          <w:tcPr>
            <w:tcW w:w="1418" w:type="dxa"/>
          </w:tcPr>
          <w:p w14:paraId="2CBB2109" w14:textId="744AC459" w:rsidR="0032047D" w:rsidRPr="00BE7DC6" w:rsidRDefault="0032047D" w:rsidP="009D58C0">
            <w:pPr>
              <w:pStyle w:val="TableParagraph"/>
              <w:spacing w:line="226" w:lineRule="exact"/>
              <w:ind w:left="102"/>
              <w:rPr>
                <w:rFonts w:ascii="Times New Roman" w:eastAsia="Times New Roman" w:hAnsi="Times New Roman" w:cs="Times New Roman"/>
                <w:spacing w:val="-1"/>
                <w:sz w:val="20"/>
                <w:szCs w:val="20"/>
              </w:rPr>
            </w:pPr>
            <w:r w:rsidRPr="00BE7DC6">
              <w:t>0</w:t>
            </w:r>
            <w:proofErr w:type="gramStart"/>
            <w:r w:rsidRPr="00BE7DC6">
              <w:t>..</w:t>
            </w:r>
            <w:proofErr w:type="gramEnd"/>
            <w:r w:rsidRPr="00BE7DC6">
              <w:t>*</w:t>
            </w:r>
          </w:p>
        </w:tc>
      </w:tr>
    </w:tbl>
    <w:p w14:paraId="557E16A4" w14:textId="77777777" w:rsidR="009D58C0" w:rsidRDefault="009D58C0" w:rsidP="009D58C0"/>
    <w:p w14:paraId="613769D8" w14:textId="77777777" w:rsidR="009D58C0" w:rsidRPr="00ED19D0" w:rsidRDefault="009D58C0" w:rsidP="009D58C0">
      <w:pPr>
        <w:pStyle w:val="Brdtext"/>
      </w:pPr>
    </w:p>
    <w:p w14:paraId="25E45C43" w14:textId="77777777" w:rsidR="009D58C0" w:rsidRDefault="009D58C0" w:rsidP="009D58C0">
      <w:pPr>
        <w:pStyle w:val="Rubrik3"/>
      </w:pPr>
      <w:bookmarkStart w:id="70" w:name="_Toc263325194"/>
      <w:r>
        <w:t>Övriga regler</w:t>
      </w:r>
      <w:bookmarkEnd w:id="70"/>
    </w:p>
    <w:p w14:paraId="501C586E" w14:textId="0B8996E7" w:rsidR="009D58C0" w:rsidRDefault="005B6105" w:rsidP="009D58C0">
      <w:pPr>
        <w:rPr>
          <w:sz w:val="22"/>
          <w:u w:val="single"/>
        </w:rPr>
      </w:pPr>
      <w:proofErr w:type="gramStart"/>
      <w:r>
        <w:t>Ej</w:t>
      </w:r>
      <w:proofErr w:type="gramEnd"/>
      <w:r>
        <w:t xml:space="preserve"> tillämpligt</w:t>
      </w:r>
    </w:p>
    <w:p w14:paraId="2B66B274" w14:textId="77777777" w:rsidR="009D58C0" w:rsidRDefault="009D58C0" w:rsidP="009D58C0">
      <w:pPr>
        <w:rPr>
          <w:color w:val="4F81BD" w:themeColor="accent1"/>
        </w:rPr>
      </w:pPr>
    </w:p>
    <w:p w14:paraId="1DD8D2CD" w14:textId="77777777" w:rsidR="009D58C0" w:rsidRPr="00776D68" w:rsidRDefault="009D58C0" w:rsidP="009D58C0">
      <w:pPr>
        <w:pStyle w:val="Rubrik4"/>
      </w:pPr>
      <w:r w:rsidRPr="00776D68">
        <w:t>Icke funktionella krav</w:t>
      </w:r>
    </w:p>
    <w:p w14:paraId="1108457C" w14:textId="77777777" w:rsidR="005B6105" w:rsidRDefault="005B6105" w:rsidP="005B6105">
      <w:pPr>
        <w:rPr>
          <w:sz w:val="22"/>
          <w:u w:val="single"/>
        </w:rPr>
      </w:pPr>
      <w:proofErr w:type="gramStart"/>
      <w:r>
        <w:t>Ej</w:t>
      </w:r>
      <w:proofErr w:type="gramEnd"/>
      <w:r>
        <w:t xml:space="preserve"> tillämpligt</w:t>
      </w:r>
    </w:p>
    <w:p w14:paraId="1DC689F1" w14:textId="77777777" w:rsidR="009D58C0" w:rsidRPr="00776D68" w:rsidRDefault="009D58C0" w:rsidP="009D58C0">
      <w:pPr>
        <w:pStyle w:val="Rubrik5"/>
      </w:pPr>
      <w:r w:rsidRPr="00776D68">
        <w:t>SLA-krav</w:t>
      </w:r>
    </w:p>
    <w:p w14:paraId="64A69D98" w14:textId="7BCD7DE7" w:rsidR="009D58C0" w:rsidRDefault="002B6787" w:rsidP="009D58C0">
      <w:r>
        <w:t xml:space="preserve"> </w:t>
      </w:r>
      <w:r w:rsidRPr="002B6787">
        <w:rPr>
          <w:highlight w:val="yellow"/>
        </w:rPr>
        <w:t xml:space="preserve">För </w:t>
      </w:r>
      <w:proofErr w:type="spellStart"/>
      <w:r w:rsidRPr="002B6787">
        <w:rPr>
          <w:highlight w:val="yellow"/>
        </w:rPr>
        <w:t>batchkörning</w:t>
      </w:r>
      <w:proofErr w:type="spellEnd"/>
      <w:r w:rsidRPr="002B6787">
        <w:rPr>
          <w:highlight w:val="yellow"/>
        </w:rPr>
        <w:t xml:space="preserve"> gälle</w:t>
      </w:r>
      <w:r>
        <w:rPr>
          <w:highlight w:val="yellow"/>
        </w:rPr>
        <w:t>r</w:t>
      </w:r>
      <w:proofErr w:type="gramStart"/>
      <w:r>
        <w:rPr>
          <w:highlight w:val="yellow"/>
        </w:rPr>
        <w:t>….</w:t>
      </w:r>
      <w:proofErr w:type="gramEnd"/>
      <w:r>
        <w:rPr>
          <w:highlight w:val="yellow"/>
        </w:rPr>
        <w:t>kompletteras</w:t>
      </w:r>
    </w:p>
    <w:p w14:paraId="6D644A53" w14:textId="77777777" w:rsidR="009D58C0" w:rsidRPr="008B016A" w:rsidRDefault="009D58C0" w:rsidP="009D58C0"/>
    <w:p w14:paraId="31DF42E8" w14:textId="77777777" w:rsidR="009D58C0" w:rsidRPr="000B492D" w:rsidRDefault="009D58C0" w:rsidP="009D58C0">
      <w:pPr>
        <w:rPr>
          <w:lang w:eastAsia="sv-SE"/>
        </w:rPr>
      </w:pPr>
    </w:p>
    <w:p w14:paraId="5070C007" w14:textId="5D16986B" w:rsidR="009D58C0" w:rsidRDefault="009D58C0" w:rsidP="009D58C0">
      <w:pPr>
        <w:spacing w:line="240" w:lineRule="auto"/>
        <w:rPr>
          <w:rFonts w:eastAsia="Times New Roman"/>
          <w:bCs/>
          <w:sz w:val="30"/>
          <w:szCs w:val="28"/>
        </w:rPr>
      </w:pPr>
      <w:r>
        <w:br w:type="page"/>
      </w:r>
    </w:p>
    <w:sectPr w:rsidR="009D58C0" w:rsidSect="007B025E">
      <w:headerReference w:type="default" r:id="rId14"/>
      <w:headerReference w:type="first" r:id="rId15"/>
      <w:footerReference w:type="first" r:id="rId1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307F0" w14:textId="77777777" w:rsidR="00557E97" w:rsidRDefault="00557E97" w:rsidP="00C72B17">
      <w:pPr>
        <w:spacing w:line="240" w:lineRule="auto"/>
      </w:pPr>
      <w:r>
        <w:separator/>
      </w:r>
    </w:p>
  </w:endnote>
  <w:endnote w:type="continuationSeparator" w:id="0">
    <w:p w14:paraId="0B5440DA" w14:textId="77777777" w:rsidR="00557E97" w:rsidRDefault="00557E9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7E97" w:rsidRDefault="00557E97">
    <w:pPr>
      <w:pStyle w:val="Sidfot"/>
    </w:pPr>
  </w:p>
  <w:p w14:paraId="12C113D0" w14:textId="77777777" w:rsidR="00557E97" w:rsidRDefault="00557E97">
    <w:pPr>
      <w:pStyle w:val="Sidfot"/>
    </w:pPr>
  </w:p>
  <w:p w14:paraId="1421CB49" w14:textId="77777777" w:rsidR="00557E97" w:rsidRDefault="00557E97">
    <w:pPr>
      <w:pStyle w:val="Sidfot"/>
    </w:pPr>
  </w:p>
  <w:p w14:paraId="6F807640" w14:textId="77777777" w:rsidR="00557E97" w:rsidRDefault="00557E97">
    <w:pPr>
      <w:pStyle w:val="Sidfot"/>
    </w:pPr>
  </w:p>
  <w:p w14:paraId="2E456113" w14:textId="77777777" w:rsidR="00557E97" w:rsidRDefault="00557E97">
    <w:pPr>
      <w:pStyle w:val="Sidfot"/>
    </w:pPr>
  </w:p>
  <w:p w14:paraId="36A9D811" w14:textId="77777777" w:rsidR="00557E97" w:rsidRDefault="00557E97">
    <w:pPr>
      <w:pStyle w:val="Sidfot"/>
    </w:pPr>
  </w:p>
  <w:p w14:paraId="2CD2C690" w14:textId="77777777" w:rsidR="00557E97" w:rsidRDefault="00557E97" w:rsidP="00956547">
    <w:pPr>
      <w:pStyle w:val="Sidfot"/>
    </w:pPr>
    <w:bookmarkStart w:id="84"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84"/>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FE153" w14:textId="77777777" w:rsidR="00557E97" w:rsidRDefault="00557E97" w:rsidP="00C72B17">
      <w:pPr>
        <w:spacing w:line="240" w:lineRule="auto"/>
      </w:pPr>
      <w:r>
        <w:separator/>
      </w:r>
    </w:p>
  </w:footnote>
  <w:footnote w:type="continuationSeparator" w:id="0">
    <w:p w14:paraId="2933DD54" w14:textId="77777777" w:rsidR="00557E97" w:rsidRDefault="00557E9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557E97" w:rsidRDefault="00557E97"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1" w:name="Date1"/>
    <w:r>
      <w:t>23 maj 2013</w:t>
    </w:r>
    <w:bookmarkEnd w:id="71"/>
  </w:p>
  <w:p w14:paraId="005707D8" w14:textId="588DF0F6" w:rsidR="00557E97" w:rsidRDefault="00557E97" w:rsidP="008303EF">
    <w:pPr>
      <w:tabs>
        <w:tab w:val="left" w:pos="6237"/>
      </w:tabs>
    </w:pPr>
    <w:r>
      <w:tab/>
    </w:r>
    <w:bookmarkStart w:id="72" w:name="LDnr1"/>
    <w:bookmarkEnd w:id="72"/>
    <w:r>
      <w:t xml:space="preserve"> </w:t>
    </w:r>
    <w:bookmarkStart w:id="73" w:name="Dnr1"/>
    <w:bookmarkEnd w:id="73"/>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57E97" w:rsidRPr="00C05223" w:rsidRDefault="00557E9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B409B">
                            <w:rPr>
                              <w:noProof/>
                              <w:sz w:val="16"/>
                              <w:szCs w:val="16"/>
                            </w:rPr>
                            <w:t>4</w:t>
                          </w:r>
                          <w:r w:rsidRPr="00E12C4A">
                            <w:rPr>
                              <w:sz w:val="16"/>
                              <w:szCs w:val="16"/>
                            </w:rPr>
                            <w:fldChar w:fldCharType="end"/>
                          </w:r>
                          <w:r w:rsidRPr="00E12C4A">
                            <w:rPr>
                              <w:sz w:val="16"/>
                              <w:szCs w:val="16"/>
                            </w:rPr>
                            <w:t xml:space="preserve"> (</w:t>
                          </w:r>
                          <w:fldSimple w:instr=" SECTIONPAGES   \* MERGEFORMAT ">
                            <w:r w:rsidR="00BB409B" w:rsidRPr="00BB409B">
                              <w:rPr>
                                <w:noProof/>
                                <w:sz w:val="16"/>
                                <w:szCs w:val="16"/>
                              </w:rPr>
                              <w:t>16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57E97" w:rsidRPr="00C05223" w:rsidRDefault="00557E9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B409B">
                      <w:rPr>
                        <w:noProof/>
                        <w:sz w:val="16"/>
                        <w:szCs w:val="16"/>
                      </w:rPr>
                      <w:t>4</w:t>
                    </w:r>
                    <w:r w:rsidRPr="00E12C4A">
                      <w:rPr>
                        <w:sz w:val="16"/>
                        <w:szCs w:val="16"/>
                      </w:rPr>
                      <w:fldChar w:fldCharType="end"/>
                    </w:r>
                    <w:r w:rsidRPr="00E12C4A">
                      <w:rPr>
                        <w:sz w:val="16"/>
                        <w:szCs w:val="16"/>
                      </w:rPr>
                      <w:t xml:space="preserve"> (</w:t>
                    </w:r>
                    <w:fldSimple w:instr=" SECTIONPAGES   \* MERGEFORMAT ">
                      <w:r w:rsidR="00BB409B" w:rsidRPr="00BB409B">
                        <w:rPr>
                          <w:noProof/>
                          <w:sz w:val="16"/>
                          <w:szCs w:val="16"/>
                        </w:rPr>
                        <w:t>16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557E97" w:rsidRDefault="00557E97"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4" w:name="Date"/>
    <w:r>
      <w:t>23 maj 2013</w:t>
    </w:r>
    <w:bookmarkEnd w:id="74"/>
  </w:p>
  <w:p w14:paraId="587ABBD2" w14:textId="77777777" w:rsidR="00557E97" w:rsidRDefault="00557E97" w:rsidP="00D774BC">
    <w:pPr>
      <w:tabs>
        <w:tab w:val="left" w:pos="6237"/>
      </w:tabs>
    </w:pPr>
    <w:r>
      <w:tab/>
    </w:r>
    <w:bookmarkStart w:id="75" w:name="LDnr"/>
    <w:bookmarkEnd w:id="75"/>
    <w:r>
      <w:t xml:space="preserve"> </w:t>
    </w:r>
    <w:bookmarkStart w:id="76" w:name="Dnr"/>
    <w:bookmarkEnd w:id="76"/>
  </w:p>
  <w:p w14:paraId="77845D5F" w14:textId="77777777" w:rsidR="00557E97" w:rsidRDefault="00557E97"/>
  <w:tbl>
    <w:tblPr>
      <w:tblW w:w="9180" w:type="dxa"/>
      <w:tblLayout w:type="fixed"/>
      <w:tblLook w:val="04A0" w:firstRow="1" w:lastRow="0" w:firstColumn="1" w:lastColumn="0" w:noHBand="0" w:noVBand="1"/>
    </w:tblPr>
    <w:tblGrid>
      <w:gridCol w:w="956"/>
      <w:gridCol w:w="1199"/>
      <w:gridCol w:w="4049"/>
      <w:gridCol w:w="2976"/>
    </w:tblGrid>
    <w:tr w:rsidR="00557E97" w:rsidRPr="0024387D" w14:paraId="7770CDCA" w14:textId="77777777" w:rsidTr="00364AE6">
      <w:tc>
        <w:tcPr>
          <w:tcW w:w="2155" w:type="dxa"/>
          <w:gridSpan w:val="2"/>
        </w:tcPr>
        <w:p w14:paraId="2BFF0FE8" w14:textId="77777777" w:rsidR="00557E97" w:rsidRPr="0024387D" w:rsidRDefault="00557E97"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557E97" w:rsidRPr="0024387D" w:rsidRDefault="00557E97" w:rsidP="00514BAB">
          <w:pPr>
            <w:pStyle w:val="Sidhuvud"/>
            <w:rPr>
              <w:rFonts w:cs="Georgia"/>
              <w:sz w:val="12"/>
              <w:szCs w:val="12"/>
            </w:rPr>
          </w:pPr>
          <w:r w:rsidRPr="0024387D">
            <w:rPr>
              <w:rFonts w:cs="Georgia"/>
              <w:sz w:val="12"/>
              <w:szCs w:val="12"/>
            </w:rPr>
            <w:t>Hornsgatan 20, 118 82 Stockholm</w:t>
          </w:r>
        </w:p>
        <w:p w14:paraId="143C4590" w14:textId="77777777" w:rsidR="00557E97" w:rsidRPr="0024387D" w:rsidRDefault="00557E97"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77" w:name="PhoneDirect"/>
          <w:bookmarkStart w:id="78" w:name="LMobile"/>
          <w:bookmarkEnd w:id="77"/>
          <w:bookmarkEnd w:id="78"/>
          <w:r w:rsidRPr="0024387D">
            <w:rPr>
              <w:rFonts w:cs="Georgia"/>
              <w:sz w:val="12"/>
              <w:szCs w:val="12"/>
            </w:rPr>
            <w:t xml:space="preserve"> </w:t>
          </w:r>
          <w:bookmarkStart w:id="79" w:name="Mobile"/>
          <w:bookmarkEnd w:id="79"/>
        </w:p>
        <w:p w14:paraId="674555CA" w14:textId="77777777" w:rsidR="00557E97" w:rsidRDefault="00557E97" w:rsidP="00514BAB">
          <w:pPr>
            <w:pStyle w:val="Sidhuvud"/>
            <w:rPr>
              <w:rFonts w:cs="Georgia"/>
              <w:sz w:val="12"/>
              <w:szCs w:val="12"/>
            </w:rPr>
          </w:pPr>
        </w:p>
        <w:p w14:paraId="69F9143A" w14:textId="77777777" w:rsidR="00557E97" w:rsidRPr="002F2EFD" w:rsidRDefault="00557E97" w:rsidP="00514BAB">
          <w:pPr>
            <w:pStyle w:val="Sidhuvud"/>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00734652">
            <w:rPr>
              <w:rFonts w:cs="Georgia"/>
              <w:color w:val="008000"/>
              <w:sz w:val="12"/>
              <w:szCs w:val="12"/>
            </w:rPr>
            <w:t>ARK_0015</w:t>
          </w:r>
          <w:r w:rsidRPr="002F2EFD">
            <w:rPr>
              <w:rFonts w:cs="Georgia"/>
              <w:color w:val="008000"/>
              <w:sz w:val="12"/>
              <w:szCs w:val="12"/>
            </w:rPr>
            <w:fldChar w:fldCharType="end"/>
          </w:r>
        </w:p>
        <w:bookmarkStart w:id="80" w:name="Email"/>
        <w:bookmarkEnd w:id="80"/>
        <w:p w14:paraId="1389D9DA" w14:textId="77777777" w:rsidR="00557E97" w:rsidRDefault="00557E97"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sz w:val="12"/>
              <w:szCs w:val="12"/>
            </w:rPr>
            <w:fldChar w:fldCharType="end"/>
          </w:r>
        </w:p>
        <w:p w14:paraId="2A773F70" w14:textId="77777777" w:rsidR="00557E97" w:rsidRPr="0024387D" w:rsidRDefault="00557E97" w:rsidP="00514BAB">
          <w:pPr>
            <w:pStyle w:val="Sidhuvud"/>
            <w:rPr>
              <w:rFonts w:cs="Georgia"/>
              <w:sz w:val="12"/>
              <w:szCs w:val="12"/>
            </w:rPr>
          </w:pPr>
        </w:p>
      </w:tc>
      <w:tc>
        <w:tcPr>
          <w:tcW w:w="4049" w:type="dxa"/>
        </w:tcPr>
        <w:p w14:paraId="3BC96ADA" w14:textId="77777777" w:rsidR="00557E97" w:rsidRPr="0024387D" w:rsidRDefault="00557E97" w:rsidP="00514BAB">
          <w:pPr>
            <w:pStyle w:val="Sidhuvud"/>
            <w:rPr>
              <w:rFonts w:cs="Georgia"/>
              <w:sz w:val="14"/>
              <w:szCs w:val="14"/>
            </w:rPr>
          </w:pPr>
        </w:p>
      </w:tc>
      <w:tc>
        <w:tcPr>
          <w:tcW w:w="2976" w:type="dxa"/>
        </w:tcPr>
        <w:p w14:paraId="39150BC1" w14:textId="77777777" w:rsidR="00557E97" w:rsidRDefault="00557E97" w:rsidP="00514BAB">
          <w:r>
            <w:t xml:space="preserve"> </w:t>
          </w:r>
          <w:bookmarkStart w:id="81" w:name="slask"/>
          <w:bookmarkStart w:id="82" w:name="Addressee"/>
          <w:bookmarkEnd w:id="81"/>
          <w:bookmarkEnd w:id="82"/>
        </w:p>
      </w:tc>
    </w:tr>
    <w:tr w:rsidR="00557E97" w:rsidRPr="00F456CC" w14:paraId="726051DA" w14:textId="77777777" w:rsidTr="00364AE6">
      <w:tc>
        <w:tcPr>
          <w:tcW w:w="956" w:type="dxa"/>
          <w:tcBorders>
            <w:right w:val="single" w:sz="4" w:space="0" w:color="auto"/>
          </w:tcBorders>
        </w:tcPr>
        <w:p w14:paraId="3D93C70D" w14:textId="77777777" w:rsidR="00557E97" w:rsidRPr="00F456CC" w:rsidRDefault="00557E97"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7E97" w:rsidRPr="00F456CC" w:rsidRDefault="00557E97"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57E97" w:rsidRPr="002C11AF" w:rsidRDefault="00557E97" w:rsidP="00514BAB">
          <w:pPr>
            <w:pStyle w:val="Sidhuvud"/>
            <w:rPr>
              <w:rFonts w:cs="Georgia"/>
              <w:sz w:val="12"/>
              <w:szCs w:val="12"/>
            </w:rPr>
          </w:pPr>
        </w:p>
      </w:tc>
      <w:tc>
        <w:tcPr>
          <w:tcW w:w="2976" w:type="dxa"/>
        </w:tcPr>
        <w:p w14:paraId="09468B72" w14:textId="77777777" w:rsidR="00557E97" w:rsidRPr="002C11AF" w:rsidRDefault="00557E97" w:rsidP="00514BAB">
          <w:pPr>
            <w:pStyle w:val="Sidhuvud"/>
            <w:rPr>
              <w:rFonts w:cs="Georgia"/>
              <w:sz w:val="12"/>
              <w:szCs w:val="12"/>
            </w:rPr>
          </w:pPr>
        </w:p>
      </w:tc>
    </w:tr>
  </w:tbl>
  <w:p w14:paraId="7431164C" w14:textId="77777777" w:rsidR="00557E97" w:rsidRDefault="00557E97" w:rsidP="003755FD">
    <w:pPr>
      <w:pStyle w:val="Sidhuvud"/>
    </w:pPr>
    <w:bookmarkStart w:id="83" w:name="Radera2"/>
    <w:bookmarkEnd w:id="83"/>
  </w:p>
  <w:p w14:paraId="1A31566D" w14:textId="77777777" w:rsidR="00557E97" w:rsidRDefault="00557E97" w:rsidP="003755FD">
    <w:pPr>
      <w:pStyle w:val="Sidhuvud"/>
    </w:pPr>
  </w:p>
  <w:p w14:paraId="71CD4DF7" w14:textId="77777777" w:rsidR="00557E97" w:rsidRDefault="00557E97" w:rsidP="003755FD">
    <w:pPr>
      <w:pStyle w:val="Sidhuvud"/>
    </w:pPr>
  </w:p>
  <w:p w14:paraId="6C34E9AD" w14:textId="7ABCC737" w:rsidR="00557E97" w:rsidRPr="003755FD" w:rsidRDefault="00557E97"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57E97" w:rsidRPr="00C05223" w:rsidRDefault="00557E9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B409B">
                            <w:rPr>
                              <w:noProof/>
                              <w:sz w:val="16"/>
                              <w:szCs w:val="16"/>
                            </w:rPr>
                            <w:t>1</w:t>
                          </w:r>
                          <w:r w:rsidRPr="00E12C4A">
                            <w:rPr>
                              <w:sz w:val="16"/>
                              <w:szCs w:val="16"/>
                            </w:rPr>
                            <w:fldChar w:fldCharType="end"/>
                          </w:r>
                          <w:r w:rsidRPr="00E12C4A">
                            <w:rPr>
                              <w:sz w:val="16"/>
                              <w:szCs w:val="16"/>
                            </w:rPr>
                            <w:t xml:space="preserve"> (</w:t>
                          </w:r>
                          <w:fldSimple w:instr=" SECTIONPAGES   \* MERGEFORMAT ">
                            <w:r w:rsidR="00BB409B" w:rsidRPr="00BB409B">
                              <w:rPr>
                                <w:noProof/>
                                <w:sz w:val="16"/>
                                <w:szCs w:val="16"/>
                              </w:rPr>
                              <w:t>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57E97" w:rsidRPr="00C05223" w:rsidRDefault="00557E9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B409B">
                      <w:rPr>
                        <w:noProof/>
                        <w:sz w:val="16"/>
                        <w:szCs w:val="16"/>
                      </w:rPr>
                      <w:t>1</w:t>
                    </w:r>
                    <w:r w:rsidRPr="00E12C4A">
                      <w:rPr>
                        <w:sz w:val="16"/>
                        <w:szCs w:val="16"/>
                      </w:rPr>
                      <w:fldChar w:fldCharType="end"/>
                    </w:r>
                    <w:r w:rsidRPr="00E12C4A">
                      <w:rPr>
                        <w:sz w:val="16"/>
                        <w:szCs w:val="16"/>
                      </w:rPr>
                      <w:t xml:space="preserve"> (</w:t>
                    </w:r>
                    <w:fldSimple w:instr=" SECTIONPAGES   \* MERGEFORMAT ">
                      <w:r w:rsidR="00BB409B" w:rsidRPr="00BB409B">
                        <w:rPr>
                          <w:noProof/>
                          <w:sz w:val="16"/>
                          <w:szCs w:val="16"/>
                        </w:rPr>
                        <w:t>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BA6667E"/>
    <w:multiLevelType w:val="hybridMultilevel"/>
    <w:tmpl w:val="877058F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4"/>
  </w:num>
  <w:num w:numId="4">
    <w:abstractNumId w:val="7"/>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9"/>
  </w:num>
  <w:num w:numId="21">
    <w:abstractNumId w:val="8"/>
  </w:num>
  <w:num w:numId="22">
    <w:abstractNumId w:val="2"/>
  </w:num>
  <w:num w:numId="23">
    <w:abstractNumId w:val="21"/>
  </w:num>
  <w:num w:numId="24">
    <w:abstractNumId w:val="11"/>
  </w:num>
  <w:num w:numId="25">
    <w:abstractNumId w:val="12"/>
  </w:num>
  <w:num w:numId="26">
    <w:abstractNumId w:val="29"/>
  </w:num>
  <w:num w:numId="27">
    <w:abstractNumId w:val="30"/>
  </w:num>
  <w:num w:numId="28">
    <w:abstractNumId w:val="10"/>
  </w:num>
  <w:num w:numId="29">
    <w:abstractNumId w:val="19"/>
  </w:num>
  <w:num w:numId="30">
    <w:abstractNumId w:val="6"/>
  </w:num>
  <w:num w:numId="31">
    <w:abstractNumId w:val="2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2C54"/>
    <w:rsid w:val="00053977"/>
    <w:rsid w:val="0008100A"/>
    <w:rsid w:val="000844ED"/>
    <w:rsid w:val="000954B2"/>
    <w:rsid w:val="000A6324"/>
    <w:rsid w:val="000A69BD"/>
    <w:rsid w:val="000C1ACF"/>
    <w:rsid w:val="000C776C"/>
    <w:rsid w:val="000D4323"/>
    <w:rsid w:val="000E020A"/>
    <w:rsid w:val="000E190F"/>
    <w:rsid w:val="000E3884"/>
    <w:rsid w:val="00100B52"/>
    <w:rsid w:val="00106C28"/>
    <w:rsid w:val="00116504"/>
    <w:rsid w:val="001233FB"/>
    <w:rsid w:val="00140785"/>
    <w:rsid w:val="001502F9"/>
    <w:rsid w:val="00160052"/>
    <w:rsid w:val="00166002"/>
    <w:rsid w:val="001714C5"/>
    <w:rsid w:val="001752B9"/>
    <w:rsid w:val="00183401"/>
    <w:rsid w:val="00184750"/>
    <w:rsid w:val="00191B2C"/>
    <w:rsid w:val="001B2C00"/>
    <w:rsid w:val="001C046C"/>
    <w:rsid w:val="001C1E6E"/>
    <w:rsid w:val="002047F2"/>
    <w:rsid w:val="00212825"/>
    <w:rsid w:val="00224476"/>
    <w:rsid w:val="00226F03"/>
    <w:rsid w:val="0024387D"/>
    <w:rsid w:val="00246426"/>
    <w:rsid w:val="00265F33"/>
    <w:rsid w:val="00267208"/>
    <w:rsid w:val="00277ADB"/>
    <w:rsid w:val="0029087A"/>
    <w:rsid w:val="00291C0D"/>
    <w:rsid w:val="002A59E4"/>
    <w:rsid w:val="002A77D2"/>
    <w:rsid w:val="002B6787"/>
    <w:rsid w:val="002C11AF"/>
    <w:rsid w:val="002D5B10"/>
    <w:rsid w:val="002D631E"/>
    <w:rsid w:val="002E6348"/>
    <w:rsid w:val="002F2EFD"/>
    <w:rsid w:val="002F478F"/>
    <w:rsid w:val="002F7E28"/>
    <w:rsid w:val="00303713"/>
    <w:rsid w:val="0030710D"/>
    <w:rsid w:val="0032047D"/>
    <w:rsid w:val="00322A41"/>
    <w:rsid w:val="00325EBF"/>
    <w:rsid w:val="00364AE6"/>
    <w:rsid w:val="00364D31"/>
    <w:rsid w:val="003659EF"/>
    <w:rsid w:val="003755FD"/>
    <w:rsid w:val="00390030"/>
    <w:rsid w:val="00394F76"/>
    <w:rsid w:val="003A1F89"/>
    <w:rsid w:val="003A5D00"/>
    <w:rsid w:val="003C2D14"/>
    <w:rsid w:val="003D1452"/>
    <w:rsid w:val="003D21E1"/>
    <w:rsid w:val="003D2AB0"/>
    <w:rsid w:val="003D4979"/>
    <w:rsid w:val="00405057"/>
    <w:rsid w:val="0040644F"/>
    <w:rsid w:val="00415214"/>
    <w:rsid w:val="00415791"/>
    <w:rsid w:val="00421936"/>
    <w:rsid w:val="004255A2"/>
    <w:rsid w:val="004375C9"/>
    <w:rsid w:val="004433BE"/>
    <w:rsid w:val="00444C74"/>
    <w:rsid w:val="0045152E"/>
    <w:rsid w:val="00460BEE"/>
    <w:rsid w:val="00467B63"/>
    <w:rsid w:val="00482B99"/>
    <w:rsid w:val="00491FA2"/>
    <w:rsid w:val="0049416E"/>
    <w:rsid w:val="00495391"/>
    <w:rsid w:val="004961FD"/>
    <w:rsid w:val="004B0B17"/>
    <w:rsid w:val="004B347C"/>
    <w:rsid w:val="004C349F"/>
    <w:rsid w:val="004D0A61"/>
    <w:rsid w:val="004D7820"/>
    <w:rsid w:val="004F2686"/>
    <w:rsid w:val="004F39E1"/>
    <w:rsid w:val="005038F8"/>
    <w:rsid w:val="00510715"/>
    <w:rsid w:val="00514BAB"/>
    <w:rsid w:val="00522833"/>
    <w:rsid w:val="00522D31"/>
    <w:rsid w:val="00525CF4"/>
    <w:rsid w:val="005408F3"/>
    <w:rsid w:val="005477ED"/>
    <w:rsid w:val="005521B0"/>
    <w:rsid w:val="00557E97"/>
    <w:rsid w:val="0056497A"/>
    <w:rsid w:val="0057032F"/>
    <w:rsid w:val="005918FF"/>
    <w:rsid w:val="0059544B"/>
    <w:rsid w:val="005957FC"/>
    <w:rsid w:val="005A0069"/>
    <w:rsid w:val="005A11F9"/>
    <w:rsid w:val="005A2DFC"/>
    <w:rsid w:val="005A6077"/>
    <w:rsid w:val="005A6380"/>
    <w:rsid w:val="005B6105"/>
    <w:rsid w:val="005B6762"/>
    <w:rsid w:val="005C5369"/>
    <w:rsid w:val="005C54C7"/>
    <w:rsid w:val="005D655F"/>
    <w:rsid w:val="005D6C3E"/>
    <w:rsid w:val="005E710A"/>
    <w:rsid w:val="00602874"/>
    <w:rsid w:val="006217E0"/>
    <w:rsid w:val="00633EAD"/>
    <w:rsid w:val="006476DE"/>
    <w:rsid w:val="00650709"/>
    <w:rsid w:val="00653081"/>
    <w:rsid w:val="00661F2C"/>
    <w:rsid w:val="006648CB"/>
    <w:rsid w:val="00674F2C"/>
    <w:rsid w:val="006764A8"/>
    <w:rsid w:val="00686189"/>
    <w:rsid w:val="0069359C"/>
    <w:rsid w:val="006A4A7F"/>
    <w:rsid w:val="006A4E14"/>
    <w:rsid w:val="006C4B94"/>
    <w:rsid w:val="006D354F"/>
    <w:rsid w:val="006E7C71"/>
    <w:rsid w:val="00702AFD"/>
    <w:rsid w:val="00707704"/>
    <w:rsid w:val="00714301"/>
    <w:rsid w:val="0072035C"/>
    <w:rsid w:val="007231DB"/>
    <w:rsid w:val="00727057"/>
    <w:rsid w:val="007306AD"/>
    <w:rsid w:val="00734652"/>
    <w:rsid w:val="00776D68"/>
    <w:rsid w:val="007804CB"/>
    <w:rsid w:val="00785375"/>
    <w:rsid w:val="007871FB"/>
    <w:rsid w:val="00793064"/>
    <w:rsid w:val="007A0162"/>
    <w:rsid w:val="007A2939"/>
    <w:rsid w:val="007B025E"/>
    <w:rsid w:val="007B2DED"/>
    <w:rsid w:val="007C2A05"/>
    <w:rsid w:val="007C34B3"/>
    <w:rsid w:val="007C450B"/>
    <w:rsid w:val="007C7D7A"/>
    <w:rsid w:val="007E47C0"/>
    <w:rsid w:val="007E481B"/>
    <w:rsid w:val="007F0F3A"/>
    <w:rsid w:val="007F732D"/>
    <w:rsid w:val="008049D5"/>
    <w:rsid w:val="00805333"/>
    <w:rsid w:val="00817886"/>
    <w:rsid w:val="008303EF"/>
    <w:rsid w:val="00832F02"/>
    <w:rsid w:val="008465AF"/>
    <w:rsid w:val="00847AB2"/>
    <w:rsid w:val="00882BF7"/>
    <w:rsid w:val="00892362"/>
    <w:rsid w:val="0089249B"/>
    <w:rsid w:val="00894A39"/>
    <w:rsid w:val="008962E0"/>
    <w:rsid w:val="00896A20"/>
    <w:rsid w:val="008977F7"/>
    <w:rsid w:val="008B23F2"/>
    <w:rsid w:val="008B34A4"/>
    <w:rsid w:val="008B397F"/>
    <w:rsid w:val="008C2F6E"/>
    <w:rsid w:val="008C400C"/>
    <w:rsid w:val="008C7C3E"/>
    <w:rsid w:val="008D7540"/>
    <w:rsid w:val="008D797D"/>
    <w:rsid w:val="008E73EF"/>
    <w:rsid w:val="008F38AA"/>
    <w:rsid w:val="008F6ADA"/>
    <w:rsid w:val="009036DE"/>
    <w:rsid w:val="00917AF8"/>
    <w:rsid w:val="00934DF5"/>
    <w:rsid w:val="00956547"/>
    <w:rsid w:val="0097025D"/>
    <w:rsid w:val="00987592"/>
    <w:rsid w:val="009A056B"/>
    <w:rsid w:val="009A24FD"/>
    <w:rsid w:val="009A70FF"/>
    <w:rsid w:val="009A7229"/>
    <w:rsid w:val="009B1690"/>
    <w:rsid w:val="009B473C"/>
    <w:rsid w:val="009B5AA8"/>
    <w:rsid w:val="009C5E05"/>
    <w:rsid w:val="009D07E0"/>
    <w:rsid w:val="009D5269"/>
    <w:rsid w:val="009D58C0"/>
    <w:rsid w:val="009E057D"/>
    <w:rsid w:val="009E2F3A"/>
    <w:rsid w:val="009E508B"/>
    <w:rsid w:val="009F1D5A"/>
    <w:rsid w:val="009F3594"/>
    <w:rsid w:val="00A03D94"/>
    <w:rsid w:val="00A35D2A"/>
    <w:rsid w:val="00A50E40"/>
    <w:rsid w:val="00A57E7F"/>
    <w:rsid w:val="00A7260B"/>
    <w:rsid w:val="00A7347F"/>
    <w:rsid w:val="00A80E12"/>
    <w:rsid w:val="00A81BE1"/>
    <w:rsid w:val="00A8749F"/>
    <w:rsid w:val="00A929DB"/>
    <w:rsid w:val="00A97AC9"/>
    <w:rsid w:val="00AA3E23"/>
    <w:rsid w:val="00AB41DF"/>
    <w:rsid w:val="00AB63BF"/>
    <w:rsid w:val="00AC77DE"/>
    <w:rsid w:val="00AD6D79"/>
    <w:rsid w:val="00AF1559"/>
    <w:rsid w:val="00AF1AC8"/>
    <w:rsid w:val="00AF3B49"/>
    <w:rsid w:val="00AF7B2A"/>
    <w:rsid w:val="00B07F66"/>
    <w:rsid w:val="00B10EEB"/>
    <w:rsid w:val="00B124EB"/>
    <w:rsid w:val="00B1310A"/>
    <w:rsid w:val="00B14DBA"/>
    <w:rsid w:val="00B60513"/>
    <w:rsid w:val="00B6227B"/>
    <w:rsid w:val="00B72189"/>
    <w:rsid w:val="00B767DA"/>
    <w:rsid w:val="00B77D5E"/>
    <w:rsid w:val="00B86215"/>
    <w:rsid w:val="00B90A42"/>
    <w:rsid w:val="00BB02BA"/>
    <w:rsid w:val="00BB409B"/>
    <w:rsid w:val="00BC1F0B"/>
    <w:rsid w:val="00BD3476"/>
    <w:rsid w:val="00BD68EB"/>
    <w:rsid w:val="00BE7DC6"/>
    <w:rsid w:val="00BF2B22"/>
    <w:rsid w:val="00C00D40"/>
    <w:rsid w:val="00C04B41"/>
    <w:rsid w:val="00C10D6D"/>
    <w:rsid w:val="00C127F9"/>
    <w:rsid w:val="00C14894"/>
    <w:rsid w:val="00C14D25"/>
    <w:rsid w:val="00C20DBF"/>
    <w:rsid w:val="00C26EAC"/>
    <w:rsid w:val="00C375AB"/>
    <w:rsid w:val="00C427B8"/>
    <w:rsid w:val="00C5259A"/>
    <w:rsid w:val="00C52D77"/>
    <w:rsid w:val="00C5331E"/>
    <w:rsid w:val="00C54788"/>
    <w:rsid w:val="00C54F68"/>
    <w:rsid w:val="00C66377"/>
    <w:rsid w:val="00C71635"/>
    <w:rsid w:val="00C72B17"/>
    <w:rsid w:val="00C72FDC"/>
    <w:rsid w:val="00C824CA"/>
    <w:rsid w:val="00C875DE"/>
    <w:rsid w:val="00C94169"/>
    <w:rsid w:val="00CA5F92"/>
    <w:rsid w:val="00CC270E"/>
    <w:rsid w:val="00CC7016"/>
    <w:rsid w:val="00CC70DA"/>
    <w:rsid w:val="00CE0FA6"/>
    <w:rsid w:val="00CE1031"/>
    <w:rsid w:val="00CE7DFC"/>
    <w:rsid w:val="00CF2BBD"/>
    <w:rsid w:val="00CF4460"/>
    <w:rsid w:val="00CF47A0"/>
    <w:rsid w:val="00D037DF"/>
    <w:rsid w:val="00D21C11"/>
    <w:rsid w:val="00D403EC"/>
    <w:rsid w:val="00D43587"/>
    <w:rsid w:val="00D53A9A"/>
    <w:rsid w:val="00D738C3"/>
    <w:rsid w:val="00D774BC"/>
    <w:rsid w:val="00D81C42"/>
    <w:rsid w:val="00D91240"/>
    <w:rsid w:val="00D93512"/>
    <w:rsid w:val="00DA1759"/>
    <w:rsid w:val="00DA5D2D"/>
    <w:rsid w:val="00DB3DA4"/>
    <w:rsid w:val="00DB56E2"/>
    <w:rsid w:val="00DC3968"/>
    <w:rsid w:val="00E1012B"/>
    <w:rsid w:val="00E10F5F"/>
    <w:rsid w:val="00E127E3"/>
    <w:rsid w:val="00E12C4A"/>
    <w:rsid w:val="00E131FD"/>
    <w:rsid w:val="00E2294E"/>
    <w:rsid w:val="00E36706"/>
    <w:rsid w:val="00E4518B"/>
    <w:rsid w:val="00E46C51"/>
    <w:rsid w:val="00E738E4"/>
    <w:rsid w:val="00E767D2"/>
    <w:rsid w:val="00E809F3"/>
    <w:rsid w:val="00E9789B"/>
    <w:rsid w:val="00EB1451"/>
    <w:rsid w:val="00EB1E88"/>
    <w:rsid w:val="00EB63D6"/>
    <w:rsid w:val="00EC3FBC"/>
    <w:rsid w:val="00EC5E28"/>
    <w:rsid w:val="00ED2822"/>
    <w:rsid w:val="00ED3446"/>
    <w:rsid w:val="00ED5659"/>
    <w:rsid w:val="00EE04DB"/>
    <w:rsid w:val="00EE0737"/>
    <w:rsid w:val="00EE64E3"/>
    <w:rsid w:val="00EE7FE7"/>
    <w:rsid w:val="00F07598"/>
    <w:rsid w:val="00F25F5B"/>
    <w:rsid w:val="00F34EBF"/>
    <w:rsid w:val="00F375E6"/>
    <w:rsid w:val="00F456CC"/>
    <w:rsid w:val="00F46893"/>
    <w:rsid w:val="00F61A01"/>
    <w:rsid w:val="00F82DB5"/>
    <w:rsid w:val="00F85F1F"/>
    <w:rsid w:val="00FA39CF"/>
    <w:rsid w:val="00FB1144"/>
    <w:rsid w:val="00FB20B9"/>
    <w:rsid w:val="00FB3539"/>
    <w:rsid w:val="00FB7269"/>
    <w:rsid w:val="00FC09F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yp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yp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yp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ED2822"/>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yp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yp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yp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ED2822"/>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rivta.se" TargetMode="External"/><Relationship Id="rId10"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48AC6D-97C3-6741-969D-F6344DCA0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160</TotalTime>
  <Pages>16</Pages>
  <Words>1955</Words>
  <Characters>12693</Characters>
  <Application>Microsoft Macintosh Word</Application>
  <DocSecurity>0</DocSecurity>
  <Lines>668</Lines>
  <Paragraphs>395</Paragraphs>
  <ScaleCrop>false</ScaleCrop>
  <HeadingPairs>
    <vt:vector size="2" baseType="variant">
      <vt:variant>
        <vt:lpstr>Titel</vt:lpstr>
      </vt:variant>
      <vt:variant>
        <vt:i4>1</vt:i4>
      </vt:variant>
    </vt:vector>
  </HeadingPairs>
  <TitlesOfParts>
    <vt:vector size="1" baseType="lpstr">
      <vt:lpstr>AddMessageToPatientPortalInbox</vt:lpstr>
    </vt:vector>
  </TitlesOfParts>
  <Manager/>
  <Company/>
  <LinksUpToDate>false</LinksUpToDate>
  <CharactersWithSpaces>14253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
  <cp:keywords/>
  <dc:description/>
  <cp:lastModifiedBy>björn hedman</cp:lastModifiedBy>
  <cp:revision>68</cp:revision>
  <dcterms:created xsi:type="dcterms:W3CDTF">2014-05-26T07:14:00Z</dcterms:created>
  <dcterms:modified xsi:type="dcterms:W3CDTF">2014-06-02T09:02:00Z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