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3B76F4" w14:textId="77777777" w:rsidR="005C063E" w:rsidRPr="00E91314" w:rsidRDefault="008964DF" w:rsidP="005C063E">
      <w:pPr>
        <w:spacing w:before="1800" w:after="120"/>
        <w:rPr>
          <w:rFonts w:ascii="Arial" w:hAnsi="Arial" w:cs="Arial"/>
          <w:i/>
          <w:color w:val="00A9A7"/>
          <w:sz w:val="56"/>
          <w:szCs w:val="56"/>
        </w:rPr>
      </w:pPr>
      <w:bookmarkStart w:id="0" w:name="OLE_LINK8"/>
      <w:bookmarkStart w:id="1" w:name="OLE_LINK9"/>
      <w:r w:rsidRPr="00E91314">
        <w:rPr>
          <w:rFonts w:ascii="Arial" w:hAnsi="Arial" w:cs="Arial"/>
          <w:i/>
          <w:color w:val="00A9A7"/>
          <w:sz w:val="56"/>
          <w:szCs w:val="56"/>
        </w:rPr>
        <w:t xml:space="preserve">Mina </w:t>
      </w:r>
      <w:proofErr w:type="gramStart"/>
      <w:r w:rsidRPr="00E91314">
        <w:rPr>
          <w:rFonts w:ascii="Arial" w:hAnsi="Arial" w:cs="Arial"/>
          <w:i/>
          <w:color w:val="00A9A7"/>
          <w:sz w:val="56"/>
          <w:szCs w:val="56"/>
        </w:rPr>
        <w:t xml:space="preserve">Hälsotjänster </w:t>
      </w:r>
      <w:r w:rsidR="00A00B21" w:rsidRPr="00E91314">
        <w:rPr>
          <w:rFonts w:ascii="Arial" w:hAnsi="Arial" w:cs="Arial"/>
          <w:i/>
          <w:color w:val="00A9A7"/>
          <w:sz w:val="56"/>
          <w:szCs w:val="56"/>
        </w:rPr>
        <w:t xml:space="preserve"> </w:t>
      </w:r>
      <w:r w:rsidR="00E067BC" w:rsidRPr="00E91314">
        <w:rPr>
          <w:rFonts w:ascii="Arial" w:hAnsi="Arial" w:cs="Arial"/>
          <w:i/>
          <w:color w:val="00A9A7"/>
          <w:sz w:val="56"/>
          <w:szCs w:val="56"/>
        </w:rPr>
        <w:t xml:space="preserve"> </w:t>
      </w:r>
      <w:r w:rsidR="009F7906" w:rsidRPr="00E91314">
        <w:rPr>
          <w:rFonts w:ascii="Arial" w:hAnsi="Arial" w:cs="Arial"/>
          <w:i/>
          <w:color w:val="00A9A7"/>
          <w:sz w:val="56"/>
          <w:szCs w:val="56"/>
        </w:rPr>
        <w:t>Hälsodeklaration</w:t>
      </w:r>
      <w:proofErr w:type="gramEnd"/>
      <w:r w:rsidR="009F7906" w:rsidRPr="00E91314">
        <w:rPr>
          <w:rFonts w:ascii="Arial" w:hAnsi="Arial" w:cs="Arial"/>
          <w:i/>
          <w:color w:val="00A9A7"/>
          <w:sz w:val="56"/>
          <w:szCs w:val="56"/>
        </w:rPr>
        <w:t xml:space="preserve"> - formulärtjänst</w:t>
      </w:r>
      <w:r w:rsidRPr="00E91314">
        <w:rPr>
          <w:rFonts w:ascii="Arial" w:hAnsi="Arial" w:cs="Arial"/>
          <w:i/>
          <w:color w:val="00A9A7"/>
          <w:sz w:val="56"/>
          <w:szCs w:val="56"/>
        </w:rPr>
        <w:t xml:space="preserve"> SAD</w:t>
      </w:r>
    </w:p>
    <w:bookmarkEnd w:id="0"/>
    <w:bookmarkEnd w:id="1"/>
    <w:p w14:paraId="044F1FAF" w14:textId="77777777" w:rsidR="005C063E" w:rsidRDefault="0095079B" w:rsidP="005C063E">
      <w:pPr>
        <w:spacing w:before="1800" w:after="120"/>
        <w:rPr>
          <w:rFonts w:ascii="Arial" w:hAnsi="Arial" w:cs="Arial"/>
          <w:sz w:val="52"/>
          <w:szCs w:val="52"/>
        </w:rPr>
      </w:pPr>
      <w:r w:rsidRPr="00E91314">
        <w:rPr>
          <w:rFonts w:ascii="Arial" w:hAnsi="Arial" w:cs="Arial"/>
          <w:sz w:val="52"/>
          <w:szCs w:val="52"/>
        </w:rPr>
        <w:t>RIV-specifikation</w:t>
      </w:r>
      <w:r w:rsidRPr="00E91314">
        <w:rPr>
          <w:rFonts w:ascii="Arial" w:hAnsi="Arial" w:cs="Arial"/>
          <w:sz w:val="52"/>
          <w:szCs w:val="52"/>
        </w:rPr>
        <w:br/>
      </w:r>
      <w:r w:rsidR="00CA447F" w:rsidRPr="00E91314">
        <w:rPr>
          <w:rFonts w:ascii="Arial" w:hAnsi="Arial" w:cs="Arial"/>
          <w:sz w:val="52"/>
          <w:szCs w:val="52"/>
        </w:rPr>
        <w:fldChar w:fldCharType="begin"/>
      </w:r>
      <w:r w:rsidR="00CA447F" w:rsidRPr="00E91314">
        <w:rPr>
          <w:rFonts w:ascii="Arial" w:hAnsi="Arial" w:cs="Arial"/>
          <w:sz w:val="52"/>
          <w:szCs w:val="52"/>
        </w:rPr>
        <w:instrText xml:space="preserve"> DOCPROPERTY  Title  \* MERGEFORMAT </w:instrText>
      </w:r>
      <w:r w:rsidR="00CA447F" w:rsidRPr="00E91314">
        <w:rPr>
          <w:rFonts w:ascii="Arial" w:hAnsi="Arial" w:cs="Arial"/>
          <w:sz w:val="52"/>
          <w:szCs w:val="52"/>
        </w:rPr>
        <w:fldChar w:fldCharType="separate"/>
      </w:r>
      <w:r w:rsidRPr="00E91314">
        <w:rPr>
          <w:rFonts w:ascii="Arial" w:hAnsi="Arial" w:cs="Arial"/>
          <w:sz w:val="52"/>
          <w:szCs w:val="52"/>
        </w:rPr>
        <w:t xml:space="preserve">Kap 4.1 </w:t>
      </w:r>
      <w:r w:rsidR="000366A8" w:rsidRPr="00E91314">
        <w:rPr>
          <w:rFonts w:ascii="Arial" w:hAnsi="Arial" w:cs="Arial"/>
          <w:sz w:val="52"/>
          <w:szCs w:val="52"/>
        </w:rPr>
        <w:t xml:space="preserve">SAD </w:t>
      </w:r>
      <w:r w:rsidR="00CA447F" w:rsidRPr="00E91314">
        <w:rPr>
          <w:rFonts w:ascii="Arial" w:hAnsi="Arial" w:cs="Arial"/>
          <w:sz w:val="52"/>
          <w:szCs w:val="52"/>
        </w:rPr>
        <w:fldChar w:fldCharType="end"/>
      </w:r>
    </w:p>
    <w:p w14:paraId="6A7F3EC6" w14:textId="77777777" w:rsidR="002B67F9" w:rsidRPr="00255CF5" w:rsidRDefault="002B67F9" w:rsidP="002B67F9">
      <w:pPr>
        <w:pStyle w:val="Friform"/>
        <w:rPr>
          <w:rFonts w:ascii="Arial" w:hAnsi="Arial"/>
          <w:b/>
          <w:sz w:val="36"/>
          <w:lang w:val="sv-SE"/>
        </w:rPr>
      </w:pPr>
      <w:r>
        <w:rPr>
          <w:rFonts w:ascii="Arial" w:hAnsi="Arial"/>
          <w:sz w:val="36"/>
          <w:lang w:val="sv-SE"/>
        </w:rPr>
        <w:t>Utgåva PA1</w:t>
      </w:r>
      <w:r w:rsidR="00066983">
        <w:rPr>
          <w:rFonts w:ascii="Arial" w:hAnsi="Arial"/>
          <w:sz w:val="36"/>
          <w:lang w:val="sv-SE"/>
        </w:rPr>
        <w:t>2</w:t>
      </w:r>
    </w:p>
    <w:p w14:paraId="2E98195B" w14:textId="77777777" w:rsidR="002B67F9" w:rsidRPr="00E91314" w:rsidRDefault="002B67F9" w:rsidP="005C063E">
      <w:pPr>
        <w:spacing w:before="1800" w:after="120"/>
        <w:rPr>
          <w:rFonts w:ascii="Arial" w:hAnsi="Arial" w:cs="Arial"/>
          <w:sz w:val="52"/>
          <w:szCs w:val="52"/>
        </w:rPr>
      </w:pPr>
    </w:p>
    <w:p w14:paraId="1C1184CA" w14:textId="77777777" w:rsidR="0059082A" w:rsidRPr="00E91314" w:rsidRDefault="005C063E" w:rsidP="005C063E">
      <w:pPr>
        <w:pStyle w:val="Brdtext"/>
        <w:rPr>
          <w:rFonts w:ascii="Arial" w:hAnsi="Arial" w:cs="Arial"/>
          <w:b/>
          <w:sz w:val="36"/>
          <w:szCs w:val="36"/>
          <w:lang w:val="sv-SE"/>
        </w:rPr>
      </w:pPr>
      <w:r w:rsidRPr="00E91314">
        <w:rPr>
          <w:color w:val="00A9A7"/>
          <w:sz w:val="40"/>
          <w:szCs w:val="40"/>
          <w:lang w:val="sv-SE"/>
        </w:rPr>
        <w:br w:type="page"/>
      </w:r>
      <w:r w:rsidR="003121C3" w:rsidRPr="00E91314">
        <w:rPr>
          <w:rFonts w:ascii="Arial" w:hAnsi="Arial" w:cs="Arial"/>
          <w:b/>
          <w:sz w:val="36"/>
          <w:szCs w:val="36"/>
          <w:lang w:val="sv-SE"/>
        </w:rPr>
        <w:lastRenderedPageBreak/>
        <w:t>Innehållsförteckning</w:t>
      </w:r>
      <w:r w:rsidR="003D5467" w:rsidRPr="00E91314">
        <w:rPr>
          <w:rFonts w:ascii="Arial" w:hAnsi="Arial" w:cs="Arial"/>
          <w:b/>
          <w:sz w:val="36"/>
          <w:szCs w:val="36"/>
          <w:lang w:val="sv-SE"/>
        </w:rPr>
        <w:t xml:space="preserve"> </w:t>
      </w:r>
    </w:p>
    <w:p w14:paraId="671FECDB" w14:textId="77777777" w:rsidR="00670CD6" w:rsidRDefault="00102FB2">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sidRPr="00E91314">
        <w:rPr>
          <w:b w:val="0"/>
        </w:rPr>
        <w:fldChar w:fldCharType="begin"/>
      </w:r>
      <w:r w:rsidR="004671D3" w:rsidRPr="00E91314">
        <w:rPr>
          <w:b w:val="0"/>
        </w:rPr>
        <w:instrText xml:space="preserve"> TOC \o "1-3" \u </w:instrText>
      </w:r>
      <w:r w:rsidRPr="00E91314">
        <w:rPr>
          <w:b w:val="0"/>
        </w:rPr>
        <w:fldChar w:fldCharType="separate"/>
      </w:r>
      <w:r w:rsidR="00670CD6">
        <w:rPr>
          <w:noProof/>
        </w:rPr>
        <w:t>1.</w:t>
      </w:r>
      <w:r w:rsidR="00670CD6">
        <w:rPr>
          <w:rFonts w:asciiTheme="minorHAnsi" w:eastAsiaTheme="minorEastAsia" w:hAnsiTheme="minorHAnsi" w:cstheme="minorBidi"/>
          <w:b w:val="0"/>
          <w:noProof/>
          <w:color w:val="auto"/>
          <w:sz w:val="24"/>
          <w:lang w:val="en-US" w:eastAsia="ja-JP"/>
        </w:rPr>
        <w:tab/>
      </w:r>
      <w:r w:rsidR="00670CD6">
        <w:rPr>
          <w:noProof/>
        </w:rPr>
        <w:t>Allmän beskrivning</w:t>
      </w:r>
      <w:r w:rsidR="00670CD6">
        <w:rPr>
          <w:noProof/>
        </w:rPr>
        <w:tab/>
      </w:r>
      <w:r w:rsidR="00670CD6">
        <w:rPr>
          <w:noProof/>
        </w:rPr>
        <w:fldChar w:fldCharType="begin"/>
      </w:r>
      <w:r w:rsidR="00670CD6">
        <w:rPr>
          <w:noProof/>
        </w:rPr>
        <w:instrText xml:space="preserve"> PAGEREF _Toc220985970 \h </w:instrText>
      </w:r>
      <w:r w:rsidR="00670CD6">
        <w:rPr>
          <w:noProof/>
        </w:rPr>
      </w:r>
      <w:r w:rsidR="00670CD6">
        <w:rPr>
          <w:noProof/>
        </w:rPr>
        <w:fldChar w:fldCharType="separate"/>
      </w:r>
      <w:r w:rsidR="00670CD6">
        <w:rPr>
          <w:noProof/>
        </w:rPr>
        <w:t>8</w:t>
      </w:r>
      <w:r w:rsidR="00670CD6">
        <w:rPr>
          <w:noProof/>
        </w:rPr>
        <w:fldChar w:fldCharType="end"/>
      </w:r>
    </w:p>
    <w:p w14:paraId="4ECE8598"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1.1.</w:t>
      </w:r>
      <w:r>
        <w:rPr>
          <w:rFonts w:asciiTheme="minorHAnsi" w:eastAsiaTheme="minorEastAsia" w:hAnsiTheme="minorHAnsi" w:cstheme="minorBidi"/>
          <w:noProof/>
          <w:color w:val="auto"/>
          <w:sz w:val="24"/>
          <w:lang w:val="en-US" w:eastAsia="ja-JP"/>
        </w:rPr>
        <w:tab/>
      </w:r>
      <w:r>
        <w:rPr>
          <w:noProof/>
        </w:rPr>
        <w:t>Syfte</w:t>
      </w:r>
      <w:r>
        <w:rPr>
          <w:noProof/>
        </w:rPr>
        <w:tab/>
      </w:r>
      <w:r>
        <w:rPr>
          <w:noProof/>
        </w:rPr>
        <w:fldChar w:fldCharType="begin"/>
      </w:r>
      <w:r>
        <w:rPr>
          <w:noProof/>
        </w:rPr>
        <w:instrText xml:space="preserve"> PAGEREF _Toc220985971 \h </w:instrText>
      </w:r>
      <w:r>
        <w:rPr>
          <w:noProof/>
        </w:rPr>
      </w:r>
      <w:r>
        <w:rPr>
          <w:noProof/>
        </w:rPr>
        <w:fldChar w:fldCharType="separate"/>
      </w:r>
      <w:r>
        <w:rPr>
          <w:noProof/>
        </w:rPr>
        <w:t>10</w:t>
      </w:r>
      <w:r>
        <w:rPr>
          <w:noProof/>
        </w:rPr>
        <w:fldChar w:fldCharType="end"/>
      </w:r>
    </w:p>
    <w:p w14:paraId="63E7F19B"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1.2.</w:t>
      </w:r>
      <w:r>
        <w:rPr>
          <w:rFonts w:asciiTheme="minorHAnsi" w:eastAsiaTheme="minorEastAsia" w:hAnsiTheme="minorHAnsi" w:cstheme="minorBidi"/>
          <w:noProof/>
          <w:color w:val="auto"/>
          <w:sz w:val="24"/>
          <w:lang w:val="en-US" w:eastAsia="ja-JP"/>
        </w:rPr>
        <w:tab/>
      </w:r>
      <w:r>
        <w:rPr>
          <w:noProof/>
        </w:rPr>
        <w:t>Målgrupp</w:t>
      </w:r>
      <w:r>
        <w:rPr>
          <w:noProof/>
        </w:rPr>
        <w:tab/>
      </w:r>
      <w:r>
        <w:rPr>
          <w:noProof/>
        </w:rPr>
        <w:fldChar w:fldCharType="begin"/>
      </w:r>
      <w:r>
        <w:rPr>
          <w:noProof/>
        </w:rPr>
        <w:instrText xml:space="preserve"> PAGEREF _Toc220985972 \h </w:instrText>
      </w:r>
      <w:r>
        <w:rPr>
          <w:noProof/>
        </w:rPr>
      </w:r>
      <w:r>
        <w:rPr>
          <w:noProof/>
        </w:rPr>
        <w:fldChar w:fldCharType="separate"/>
      </w:r>
      <w:r>
        <w:rPr>
          <w:noProof/>
        </w:rPr>
        <w:t>11</w:t>
      </w:r>
      <w:r>
        <w:rPr>
          <w:noProof/>
        </w:rPr>
        <w:fldChar w:fldCharType="end"/>
      </w:r>
    </w:p>
    <w:p w14:paraId="542CBBE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1.2.1.</w:t>
      </w:r>
      <w:r>
        <w:rPr>
          <w:rFonts w:asciiTheme="minorHAnsi" w:eastAsiaTheme="minorEastAsia" w:hAnsiTheme="minorHAnsi" w:cstheme="minorBidi"/>
          <w:noProof/>
          <w:color w:val="auto"/>
          <w:sz w:val="24"/>
          <w:lang w:val="en-US" w:eastAsia="ja-JP"/>
        </w:rPr>
        <w:tab/>
      </w:r>
      <w:r>
        <w:rPr>
          <w:noProof/>
        </w:rPr>
        <w:t>Styrande dokument</w:t>
      </w:r>
      <w:r>
        <w:rPr>
          <w:noProof/>
        </w:rPr>
        <w:tab/>
      </w:r>
      <w:r>
        <w:rPr>
          <w:noProof/>
        </w:rPr>
        <w:fldChar w:fldCharType="begin"/>
      </w:r>
      <w:r>
        <w:rPr>
          <w:noProof/>
        </w:rPr>
        <w:instrText xml:space="preserve"> PAGEREF _Toc220985973 \h </w:instrText>
      </w:r>
      <w:r>
        <w:rPr>
          <w:noProof/>
        </w:rPr>
      </w:r>
      <w:r>
        <w:rPr>
          <w:noProof/>
        </w:rPr>
        <w:fldChar w:fldCharType="separate"/>
      </w:r>
      <w:r>
        <w:rPr>
          <w:noProof/>
        </w:rPr>
        <w:t>11</w:t>
      </w:r>
      <w:r>
        <w:rPr>
          <w:noProof/>
        </w:rPr>
        <w:fldChar w:fldCharType="end"/>
      </w:r>
    </w:p>
    <w:p w14:paraId="5331324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1.2.2.</w:t>
      </w:r>
      <w:r>
        <w:rPr>
          <w:rFonts w:asciiTheme="minorHAnsi" w:eastAsiaTheme="minorEastAsia" w:hAnsiTheme="minorHAnsi" w:cstheme="minorBidi"/>
          <w:noProof/>
          <w:color w:val="auto"/>
          <w:sz w:val="24"/>
          <w:lang w:val="en-US" w:eastAsia="ja-JP"/>
        </w:rPr>
        <w:tab/>
      </w:r>
      <w:r>
        <w:rPr>
          <w:noProof/>
        </w:rPr>
        <w:t>Stödjande dokument</w:t>
      </w:r>
      <w:r>
        <w:rPr>
          <w:noProof/>
        </w:rPr>
        <w:tab/>
      </w:r>
      <w:r>
        <w:rPr>
          <w:noProof/>
        </w:rPr>
        <w:fldChar w:fldCharType="begin"/>
      </w:r>
      <w:r>
        <w:rPr>
          <w:noProof/>
        </w:rPr>
        <w:instrText xml:space="preserve"> PAGEREF _Toc220985974 \h </w:instrText>
      </w:r>
      <w:r>
        <w:rPr>
          <w:noProof/>
        </w:rPr>
      </w:r>
      <w:r>
        <w:rPr>
          <w:noProof/>
        </w:rPr>
        <w:fldChar w:fldCharType="separate"/>
      </w:r>
      <w:r>
        <w:rPr>
          <w:noProof/>
        </w:rPr>
        <w:t>11</w:t>
      </w:r>
      <w:r>
        <w:rPr>
          <w:noProof/>
        </w:rPr>
        <w:fldChar w:fldCharType="end"/>
      </w:r>
    </w:p>
    <w:p w14:paraId="2163CCAE"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1.3.</w:t>
      </w:r>
      <w:r>
        <w:rPr>
          <w:rFonts w:asciiTheme="minorHAnsi" w:eastAsiaTheme="minorEastAsia" w:hAnsiTheme="minorHAnsi" w:cstheme="minorBidi"/>
          <w:noProof/>
          <w:color w:val="auto"/>
          <w:sz w:val="24"/>
          <w:lang w:val="en-US" w:eastAsia="ja-JP"/>
        </w:rPr>
        <w:tab/>
      </w:r>
      <w:r>
        <w:rPr>
          <w:noProof/>
        </w:rPr>
        <w:t>Arkitekturell representation</w:t>
      </w:r>
      <w:r>
        <w:rPr>
          <w:noProof/>
        </w:rPr>
        <w:tab/>
      </w:r>
      <w:r>
        <w:rPr>
          <w:noProof/>
        </w:rPr>
        <w:fldChar w:fldCharType="begin"/>
      </w:r>
      <w:r>
        <w:rPr>
          <w:noProof/>
        </w:rPr>
        <w:instrText xml:space="preserve"> PAGEREF _Toc220985975 \h </w:instrText>
      </w:r>
      <w:r>
        <w:rPr>
          <w:noProof/>
        </w:rPr>
      </w:r>
      <w:r>
        <w:rPr>
          <w:noProof/>
        </w:rPr>
        <w:fldChar w:fldCharType="separate"/>
      </w:r>
      <w:r>
        <w:rPr>
          <w:noProof/>
        </w:rPr>
        <w:t>12</w:t>
      </w:r>
      <w:r>
        <w:rPr>
          <w:noProof/>
        </w:rPr>
        <w:fldChar w:fldCharType="end"/>
      </w:r>
    </w:p>
    <w:p w14:paraId="0CAFE9BC"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1.4.</w:t>
      </w:r>
      <w:r>
        <w:rPr>
          <w:rFonts w:asciiTheme="minorHAnsi" w:eastAsiaTheme="minorEastAsia" w:hAnsiTheme="minorHAnsi" w:cstheme="minorBidi"/>
          <w:noProof/>
          <w:color w:val="auto"/>
          <w:sz w:val="24"/>
          <w:lang w:val="en-US" w:eastAsia="ja-JP"/>
        </w:rPr>
        <w:tab/>
      </w:r>
      <w:r>
        <w:rPr>
          <w:noProof/>
        </w:rPr>
        <w:t>Arkitekturella mål</w:t>
      </w:r>
      <w:r>
        <w:rPr>
          <w:noProof/>
        </w:rPr>
        <w:tab/>
      </w:r>
      <w:r>
        <w:rPr>
          <w:noProof/>
        </w:rPr>
        <w:fldChar w:fldCharType="begin"/>
      </w:r>
      <w:r>
        <w:rPr>
          <w:noProof/>
        </w:rPr>
        <w:instrText xml:space="preserve"> PAGEREF _Toc220985976 \h </w:instrText>
      </w:r>
      <w:r>
        <w:rPr>
          <w:noProof/>
        </w:rPr>
      </w:r>
      <w:r>
        <w:rPr>
          <w:noProof/>
        </w:rPr>
        <w:fldChar w:fldCharType="separate"/>
      </w:r>
      <w:r>
        <w:rPr>
          <w:noProof/>
        </w:rPr>
        <w:t>13</w:t>
      </w:r>
      <w:r>
        <w:rPr>
          <w:noProof/>
        </w:rPr>
        <w:fldChar w:fldCharType="end"/>
      </w:r>
    </w:p>
    <w:p w14:paraId="53A67F7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1.4.1.</w:t>
      </w:r>
      <w:r>
        <w:rPr>
          <w:rFonts w:asciiTheme="minorHAnsi" w:eastAsiaTheme="minorEastAsia" w:hAnsiTheme="minorHAnsi" w:cstheme="minorBidi"/>
          <w:noProof/>
          <w:color w:val="auto"/>
          <w:sz w:val="24"/>
          <w:lang w:val="en-US" w:eastAsia="ja-JP"/>
        </w:rPr>
        <w:tab/>
      </w:r>
      <w:r>
        <w:rPr>
          <w:noProof/>
        </w:rPr>
        <w:t>Mål</w:t>
      </w:r>
      <w:r>
        <w:rPr>
          <w:noProof/>
        </w:rPr>
        <w:tab/>
      </w:r>
      <w:r>
        <w:rPr>
          <w:noProof/>
        </w:rPr>
        <w:fldChar w:fldCharType="begin"/>
      </w:r>
      <w:r>
        <w:rPr>
          <w:noProof/>
        </w:rPr>
        <w:instrText xml:space="preserve"> PAGEREF _Toc220985977 \h </w:instrText>
      </w:r>
      <w:r>
        <w:rPr>
          <w:noProof/>
        </w:rPr>
      </w:r>
      <w:r>
        <w:rPr>
          <w:noProof/>
        </w:rPr>
        <w:fldChar w:fldCharType="separate"/>
      </w:r>
      <w:r>
        <w:rPr>
          <w:noProof/>
        </w:rPr>
        <w:t>13</w:t>
      </w:r>
      <w:r>
        <w:rPr>
          <w:noProof/>
        </w:rPr>
        <w:fldChar w:fldCharType="end"/>
      </w:r>
    </w:p>
    <w:p w14:paraId="35745AC9"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1.5.</w:t>
      </w:r>
      <w:r>
        <w:rPr>
          <w:rFonts w:asciiTheme="minorHAnsi" w:eastAsiaTheme="minorEastAsia" w:hAnsiTheme="minorHAnsi" w:cstheme="minorBidi"/>
          <w:noProof/>
          <w:color w:val="auto"/>
          <w:sz w:val="24"/>
          <w:lang w:val="en-US" w:eastAsia="ja-JP"/>
        </w:rPr>
        <w:tab/>
      </w:r>
      <w:r>
        <w:rPr>
          <w:noProof/>
        </w:rPr>
        <w:t>Arkitekturella beslut</w:t>
      </w:r>
      <w:r>
        <w:rPr>
          <w:noProof/>
        </w:rPr>
        <w:tab/>
      </w:r>
      <w:r>
        <w:rPr>
          <w:noProof/>
        </w:rPr>
        <w:fldChar w:fldCharType="begin"/>
      </w:r>
      <w:r>
        <w:rPr>
          <w:noProof/>
        </w:rPr>
        <w:instrText xml:space="preserve"> PAGEREF _Toc220985978 \h </w:instrText>
      </w:r>
      <w:r>
        <w:rPr>
          <w:noProof/>
        </w:rPr>
      </w:r>
      <w:r>
        <w:rPr>
          <w:noProof/>
        </w:rPr>
        <w:fldChar w:fldCharType="separate"/>
      </w:r>
      <w:r>
        <w:rPr>
          <w:noProof/>
        </w:rPr>
        <w:t>14</w:t>
      </w:r>
      <w:r>
        <w:rPr>
          <w:noProof/>
        </w:rPr>
        <w:fldChar w:fldCharType="end"/>
      </w:r>
    </w:p>
    <w:p w14:paraId="4BCB9C1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1.5.1.</w:t>
      </w:r>
      <w:r>
        <w:rPr>
          <w:rFonts w:asciiTheme="minorHAnsi" w:eastAsiaTheme="minorEastAsia" w:hAnsiTheme="minorHAnsi" w:cstheme="minorBidi"/>
          <w:noProof/>
          <w:color w:val="auto"/>
          <w:sz w:val="24"/>
          <w:lang w:val="en-US" w:eastAsia="ja-JP"/>
        </w:rPr>
        <w:tab/>
      </w:r>
      <w:r>
        <w:rPr>
          <w:noProof/>
        </w:rPr>
        <w:t>Signering av formulär</w:t>
      </w:r>
      <w:r>
        <w:rPr>
          <w:noProof/>
        </w:rPr>
        <w:tab/>
      </w:r>
      <w:r>
        <w:rPr>
          <w:noProof/>
        </w:rPr>
        <w:fldChar w:fldCharType="begin"/>
      </w:r>
      <w:r>
        <w:rPr>
          <w:noProof/>
        </w:rPr>
        <w:instrText xml:space="preserve"> PAGEREF _Toc220985979 \h </w:instrText>
      </w:r>
      <w:r>
        <w:rPr>
          <w:noProof/>
        </w:rPr>
      </w:r>
      <w:r>
        <w:rPr>
          <w:noProof/>
        </w:rPr>
        <w:fldChar w:fldCharType="separate"/>
      </w:r>
      <w:r>
        <w:rPr>
          <w:noProof/>
        </w:rPr>
        <w:t>14</w:t>
      </w:r>
      <w:r>
        <w:rPr>
          <w:noProof/>
        </w:rPr>
        <w:fldChar w:fldCharType="end"/>
      </w:r>
    </w:p>
    <w:p w14:paraId="5D30451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1.5.2.</w:t>
      </w:r>
      <w:r>
        <w:rPr>
          <w:rFonts w:asciiTheme="minorHAnsi" w:eastAsiaTheme="minorEastAsia" w:hAnsiTheme="minorHAnsi" w:cstheme="minorBidi"/>
          <w:noProof/>
          <w:color w:val="auto"/>
          <w:sz w:val="24"/>
          <w:lang w:val="en-US" w:eastAsia="ja-JP"/>
        </w:rPr>
        <w:tab/>
      </w:r>
      <w:r>
        <w:rPr>
          <w:noProof/>
        </w:rPr>
        <w:t>Stöd för ärenderutin</w:t>
      </w:r>
      <w:r>
        <w:rPr>
          <w:noProof/>
        </w:rPr>
        <w:tab/>
      </w:r>
      <w:r>
        <w:rPr>
          <w:noProof/>
        </w:rPr>
        <w:fldChar w:fldCharType="begin"/>
      </w:r>
      <w:r>
        <w:rPr>
          <w:noProof/>
        </w:rPr>
        <w:instrText xml:space="preserve"> PAGEREF _Toc220985980 \h </w:instrText>
      </w:r>
      <w:r>
        <w:rPr>
          <w:noProof/>
        </w:rPr>
      </w:r>
      <w:r>
        <w:rPr>
          <w:noProof/>
        </w:rPr>
        <w:fldChar w:fldCharType="separate"/>
      </w:r>
      <w:r>
        <w:rPr>
          <w:noProof/>
        </w:rPr>
        <w:t>14</w:t>
      </w:r>
      <w:r>
        <w:rPr>
          <w:noProof/>
        </w:rPr>
        <w:fldChar w:fldCharType="end"/>
      </w:r>
    </w:p>
    <w:p w14:paraId="1FD6A32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1.5.3.</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_Toc220985981 \h </w:instrText>
      </w:r>
      <w:r>
        <w:rPr>
          <w:noProof/>
        </w:rPr>
      </w:r>
      <w:r>
        <w:rPr>
          <w:noProof/>
        </w:rPr>
        <w:fldChar w:fldCharType="separate"/>
      </w:r>
      <w:r>
        <w:rPr>
          <w:noProof/>
        </w:rPr>
        <w:t>14</w:t>
      </w:r>
      <w:r>
        <w:rPr>
          <w:noProof/>
        </w:rPr>
        <w:fldChar w:fldCharType="end"/>
      </w:r>
    </w:p>
    <w:p w14:paraId="083DB9F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1.5.4.</w:t>
      </w:r>
      <w:r>
        <w:rPr>
          <w:rFonts w:asciiTheme="minorHAnsi" w:eastAsiaTheme="minorEastAsia" w:hAnsiTheme="minorHAnsi" w:cstheme="minorBidi"/>
          <w:noProof/>
          <w:color w:val="auto"/>
          <w:sz w:val="24"/>
          <w:lang w:val="en-US" w:eastAsia="ja-JP"/>
        </w:rPr>
        <w:tab/>
      </w:r>
      <w:r>
        <w:rPr>
          <w:noProof/>
        </w:rPr>
        <w:t>Avgränsning användande av engagemangsindex</w:t>
      </w:r>
      <w:r>
        <w:rPr>
          <w:noProof/>
        </w:rPr>
        <w:tab/>
      </w:r>
      <w:r>
        <w:rPr>
          <w:noProof/>
        </w:rPr>
        <w:fldChar w:fldCharType="begin"/>
      </w:r>
      <w:r>
        <w:rPr>
          <w:noProof/>
        </w:rPr>
        <w:instrText xml:space="preserve"> PAGEREF _Toc220985982 \h </w:instrText>
      </w:r>
      <w:r>
        <w:rPr>
          <w:noProof/>
        </w:rPr>
      </w:r>
      <w:r>
        <w:rPr>
          <w:noProof/>
        </w:rPr>
        <w:fldChar w:fldCharType="separate"/>
      </w:r>
      <w:r>
        <w:rPr>
          <w:noProof/>
        </w:rPr>
        <w:t>15</w:t>
      </w:r>
      <w:r>
        <w:rPr>
          <w:noProof/>
        </w:rPr>
        <w:fldChar w:fldCharType="end"/>
      </w:r>
    </w:p>
    <w:p w14:paraId="4313949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1.5.5.</w:t>
      </w:r>
      <w:r>
        <w:rPr>
          <w:rFonts w:asciiTheme="minorHAnsi" w:eastAsiaTheme="minorEastAsia" w:hAnsiTheme="minorHAnsi" w:cstheme="minorBidi"/>
          <w:noProof/>
          <w:color w:val="auto"/>
          <w:sz w:val="24"/>
          <w:lang w:val="en-US" w:eastAsia="ja-JP"/>
        </w:rPr>
        <w:tab/>
      </w:r>
      <w:r>
        <w:rPr>
          <w:noProof/>
        </w:rPr>
        <w:t>Presentationsregler grafiskt gränssnitt</w:t>
      </w:r>
      <w:r>
        <w:rPr>
          <w:noProof/>
        </w:rPr>
        <w:tab/>
      </w:r>
      <w:r>
        <w:rPr>
          <w:noProof/>
        </w:rPr>
        <w:fldChar w:fldCharType="begin"/>
      </w:r>
      <w:r>
        <w:rPr>
          <w:noProof/>
        </w:rPr>
        <w:instrText xml:space="preserve"> PAGEREF _Toc220985983 \h </w:instrText>
      </w:r>
      <w:r>
        <w:rPr>
          <w:noProof/>
        </w:rPr>
      </w:r>
      <w:r>
        <w:rPr>
          <w:noProof/>
        </w:rPr>
        <w:fldChar w:fldCharType="separate"/>
      </w:r>
      <w:r>
        <w:rPr>
          <w:noProof/>
        </w:rPr>
        <w:t>15</w:t>
      </w:r>
      <w:r>
        <w:rPr>
          <w:noProof/>
        </w:rPr>
        <w:fldChar w:fldCharType="end"/>
      </w:r>
    </w:p>
    <w:p w14:paraId="6139361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1.5.6.</w:t>
      </w:r>
      <w:r>
        <w:rPr>
          <w:rFonts w:asciiTheme="minorHAnsi" w:eastAsiaTheme="minorEastAsia" w:hAnsiTheme="minorHAnsi" w:cstheme="minorBidi"/>
          <w:noProof/>
          <w:color w:val="auto"/>
          <w:sz w:val="24"/>
          <w:lang w:val="en-US" w:eastAsia="ja-JP"/>
        </w:rPr>
        <w:tab/>
      </w:r>
      <w:r>
        <w:rPr>
          <w:noProof/>
        </w:rPr>
        <w:t>Användargränssnitt saknas</w:t>
      </w:r>
      <w:r>
        <w:rPr>
          <w:noProof/>
        </w:rPr>
        <w:tab/>
      </w:r>
      <w:r>
        <w:rPr>
          <w:noProof/>
        </w:rPr>
        <w:fldChar w:fldCharType="begin"/>
      </w:r>
      <w:r>
        <w:rPr>
          <w:noProof/>
        </w:rPr>
        <w:instrText xml:space="preserve"> PAGEREF _Toc220985984 \h </w:instrText>
      </w:r>
      <w:r>
        <w:rPr>
          <w:noProof/>
        </w:rPr>
      </w:r>
      <w:r>
        <w:rPr>
          <w:noProof/>
        </w:rPr>
        <w:fldChar w:fldCharType="separate"/>
      </w:r>
      <w:r>
        <w:rPr>
          <w:noProof/>
        </w:rPr>
        <w:t>15</w:t>
      </w:r>
      <w:r>
        <w:rPr>
          <w:noProof/>
        </w:rPr>
        <w:fldChar w:fldCharType="end"/>
      </w:r>
    </w:p>
    <w:p w14:paraId="6ADD994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1.5.7.</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_Toc220985985 \h </w:instrText>
      </w:r>
      <w:r>
        <w:rPr>
          <w:noProof/>
        </w:rPr>
      </w:r>
      <w:r>
        <w:rPr>
          <w:noProof/>
        </w:rPr>
        <w:fldChar w:fldCharType="separate"/>
      </w:r>
      <w:r>
        <w:rPr>
          <w:noProof/>
        </w:rPr>
        <w:t>16</w:t>
      </w:r>
      <w:r>
        <w:rPr>
          <w:noProof/>
        </w:rPr>
        <w:fldChar w:fldCharType="end"/>
      </w:r>
    </w:p>
    <w:p w14:paraId="524F039A"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1.6.</w:t>
      </w:r>
      <w:r>
        <w:rPr>
          <w:rFonts w:asciiTheme="minorHAnsi" w:eastAsiaTheme="minorEastAsia" w:hAnsiTheme="minorHAnsi" w:cstheme="minorBidi"/>
          <w:noProof/>
          <w:color w:val="auto"/>
          <w:sz w:val="24"/>
          <w:lang w:val="en-US" w:eastAsia="ja-JP"/>
        </w:rPr>
        <w:tab/>
      </w:r>
      <w:r>
        <w:rPr>
          <w:noProof/>
        </w:rPr>
        <w:t>Prioriterade områden</w:t>
      </w:r>
      <w:r>
        <w:rPr>
          <w:noProof/>
        </w:rPr>
        <w:tab/>
      </w:r>
      <w:r>
        <w:rPr>
          <w:noProof/>
        </w:rPr>
        <w:fldChar w:fldCharType="begin"/>
      </w:r>
      <w:r>
        <w:rPr>
          <w:noProof/>
        </w:rPr>
        <w:instrText xml:space="preserve"> PAGEREF _Toc220985986 \h </w:instrText>
      </w:r>
      <w:r>
        <w:rPr>
          <w:noProof/>
        </w:rPr>
      </w:r>
      <w:r>
        <w:rPr>
          <w:noProof/>
        </w:rPr>
        <w:fldChar w:fldCharType="separate"/>
      </w:r>
      <w:r>
        <w:rPr>
          <w:noProof/>
        </w:rPr>
        <w:t>16</w:t>
      </w:r>
      <w:r>
        <w:rPr>
          <w:noProof/>
        </w:rPr>
        <w:fldChar w:fldCharType="end"/>
      </w:r>
    </w:p>
    <w:p w14:paraId="3C4A02B0"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sidRPr="00663D5A">
        <w:rPr>
          <w:noProof/>
        </w:rPr>
        <w:t>1.7.</w:t>
      </w:r>
      <w:r>
        <w:rPr>
          <w:rFonts w:asciiTheme="minorHAnsi" w:eastAsiaTheme="minorEastAsia" w:hAnsiTheme="minorHAnsi" w:cstheme="minorBidi"/>
          <w:noProof/>
          <w:color w:val="auto"/>
          <w:sz w:val="24"/>
          <w:lang w:val="en-US" w:eastAsia="ja-JP"/>
        </w:rPr>
        <w:tab/>
      </w:r>
      <w:r w:rsidRPr="00663D5A">
        <w:rPr>
          <w:noProof/>
        </w:rPr>
        <w:t>Följsamhet mot T-bokens styrande principer</w:t>
      </w:r>
      <w:r>
        <w:rPr>
          <w:noProof/>
        </w:rPr>
        <w:tab/>
      </w:r>
      <w:r>
        <w:rPr>
          <w:noProof/>
        </w:rPr>
        <w:fldChar w:fldCharType="begin"/>
      </w:r>
      <w:r>
        <w:rPr>
          <w:noProof/>
        </w:rPr>
        <w:instrText xml:space="preserve"> PAGEREF _Toc220985987 \h </w:instrText>
      </w:r>
      <w:r>
        <w:rPr>
          <w:noProof/>
        </w:rPr>
      </w:r>
      <w:r>
        <w:rPr>
          <w:noProof/>
        </w:rPr>
        <w:fldChar w:fldCharType="separate"/>
      </w:r>
      <w:r>
        <w:rPr>
          <w:noProof/>
        </w:rPr>
        <w:t>17</w:t>
      </w:r>
      <w:r>
        <w:rPr>
          <w:noProof/>
        </w:rPr>
        <w:fldChar w:fldCharType="end"/>
      </w:r>
    </w:p>
    <w:p w14:paraId="7E55E84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1.7.1.</w:t>
      </w:r>
      <w:r>
        <w:rPr>
          <w:rFonts w:asciiTheme="minorHAnsi" w:eastAsiaTheme="minorEastAsia" w:hAnsiTheme="minorHAnsi" w:cstheme="minorBidi"/>
          <w:noProof/>
          <w:color w:val="auto"/>
          <w:sz w:val="24"/>
          <w:lang w:val="en-US" w:eastAsia="ja-JP"/>
        </w:rPr>
        <w:tab/>
      </w:r>
      <w:r>
        <w:rPr>
          <w:noProof/>
        </w:rPr>
        <w:t>IT2: Informationssäkerhet</w:t>
      </w:r>
      <w:r>
        <w:rPr>
          <w:noProof/>
        </w:rPr>
        <w:tab/>
      </w:r>
      <w:r>
        <w:rPr>
          <w:noProof/>
        </w:rPr>
        <w:fldChar w:fldCharType="begin"/>
      </w:r>
      <w:r>
        <w:rPr>
          <w:noProof/>
        </w:rPr>
        <w:instrText xml:space="preserve"> PAGEREF _Toc220985988 \h </w:instrText>
      </w:r>
      <w:r>
        <w:rPr>
          <w:noProof/>
        </w:rPr>
      </w:r>
      <w:r>
        <w:rPr>
          <w:noProof/>
        </w:rPr>
        <w:fldChar w:fldCharType="separate"/>
      </w:r>
      <w:r>
        <w:rPr>
          <w:noProof/>
        </w:rPr>
        <w:t>17</w:t>
      </w:r>
      <w:r>
        <w:rPr>
          <w:noProof/>
        </w:rPr>
        <w:fldChar w:fldCharType="end"/>
      </w:r>
    </w:p>
    <w:p w14:paraId="40BE1EC1"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1.7.2.</w:t>
      </w:r>
      <w:r>
        <w:rPr>
          <w:rFonts w:asciiTheme="minorHAnsi" w:eastAsiaTheme="minorEastAsia" w:hAnsiTheme="minorHAnsi" w:cstheme="minorBidi"/>
          <w:noProof/>
          <w:color w:val="auto"/>
          <w:sz w:val="24"/>
          <w:lang w:val="en-US" w:eastAsia="ja-JP"/>
        </w:rPr>
        <w:tab/>
      </w:r>
      <w:r>
        <w:rPr>
          <w:noProof/>
        </w:rPr>
        <w:t>IT3: Nationell funktionell skalbarhet</w:t>
      </w:r>
      <w:r>
        <w:rPr>
          <w:noProof/>
        </w:rPr>
        <w:tab/>
      </w:r>
      <w:r>
        <w:rPr>
          <w:noProof/>
        </w:rPr>
        <w:fldChar w:fldCharType="begin"/>
      </w:r>
      <w:r>
        <w:rPr>
          <w:noProof/>
        </w:rPr>
        <w:instrText xml:space="preserve"> PAGEREF _Toc220985989 \h </w:instrText>
      </w:r>
      <w:r>
        <w:rPr>
          <w:noProof/>
        </w:rPr>
      </w:r>
      <w:r>
        <w:rPr>
          <w:noProof/>
        </w:rPr>
        <w:fldChar w:fldCharType="separate"/>
      </w:r>
      <w:r>
        <w:rPr>
          <w:noProof/>
        </w:rPr>
        <w:t>18</w:t>
      </w:r>
      <w:r>
        <w:rPr>
          <w:noProof/>
        </w:rPr>
        <w:fldChar w:fldCharType="end"/>
      </w:r>
    </w:p>
    <w:p w14:paraId="58AE95E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1.7.3.</w:t>
      </w:r>
      <w:r>
        <w:rPr>
          <w:rFonts w:asciiTheme="minorHAnsi" w:eastAsiaTheme="minorEastAsia" w:hAnsiTheme="minorHAnsi" w:cstheme="minorBidi"/>
          <w:noProof/>
          <w:color w:val="auto"/>
          <w:sz w:val="24"/>
          <w:lang w:val="en-US" w:eastAsia="ja-JP"/>
        </w:rPr>
        <w:tab/>
      </w:r>
      <w:r>
        <w:rPr>
          <w:noProof/>
        </w:rPr>
        <w:t>IT4: Lös koppling</w:t>
      </w:r>
      <w:r>
        <w:rPr>
          <w:noProof/>
        </w:rPr>
        <w:tab/>
      </w:r>
      <w:r>
        <w:rPr>
          <w:noProof/>
        </w:rPr>
        <w:fldChar w:fldCharType="begin"/>
      </w:r>
      <w:r>
        <w:rPr>
          <w:noProof/>
        </w:rPr>
        <w:instrText xml:space="preserve"> PAGEREF _Toc220985990 \h </w:instrText>
      </w:r>
      <w:r>
        <w:rPr>
          <w:noProof/>
        </w:rPr>
      </w:r>
      <w:r>
        <w:rPr>
          <w:noProof/>
        </w:rPr>
        <w:fldChar w:fldCharType="separate"/>
      </w:r>
      <w:r>
        <w:rPr>
          <w:noProof/>
        </w:rPr>
        <w:t>18</w:t>
      </w:r>
      <w:r>
        <w:rPr>
          <w:noProof/>
        </w:rPr>
        <w:fldChar w:fldCharType="end"/>
      </w:r>
    </w:p>
    <w:p w14:paraId="3CBA675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1.7.4.</w:t>
      </w:r>
      <w:r>
        <w:rPr>
          <w:rFonts w:asciiTheme="minorHAnsi" w:eastAsiaTheme="minorEastAsia" w:hAnsiTheme="minorHAnsi" w:cstheme="minorBidi"/>
          <w:noProof/>
          <w:color w:val="auto"/>
          <w:sz w:val="24"/>
          <w:lang w:val="en-US" w:eastAsia="ja-JP"/>
        </w:rPr>
        <w:tab/>
      </w:r>
      <w:r>
        <w:rPr>
          <w:noProof/>
        </w:rPr>
        <w:t>IT5: Lokalt driven e-tjänsteförsörjning</w:t>
      </w:r>
      <w:r>
        <w:rPr>
          <w:noProof/>
        </w:rPr>
        <w:tab/>
      </w:r>
      <w:r>
        <w:rPr>
          <w:noProof/>
        </w:rPr>
        <w:fldChar w:fldCharType="begin"/>
      </w:r>
      <w:r>
        <w:rPr>
          <w:noProof/>
        </w:rPr>
        <w:instrText xml:space="preserve"> PAGEREF _Toc220985991 \h </w:instrText>
      </w:r>
      <w:r>
        <w:rPr>
          <w:noProof/>
        </w:rPr>
      </w:r>
      <w:r>
        <w:rPr>
          <w:noProof/>
        </w:rPr>
        <w:fldChar w:fldCharType="separate"/>
      </w:r>
      <w:r>
        <w:rPr>
          <w:noProof/>
        </w:rPr>
        <w:t>20</w:t>
      </w:r>
      <w:r>
        <w:rPr>
          <w:noProof/>
        </w:rPr>
        <w:fldChar w:fldCharType="end"/>
      </w:r>
    </w:p>
    <w:p w14:paraId="561B179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1.7.5.</w:t>
      </w:r>
      <w:r>
        <w:rPr>
          <w:rFonts w:asciiTheme="minorHAnsi" w:eastAsiaTheme="minorEastAsia" w:hAnsiTheme="minorHAnsi" w:cstheme="minorBidi"/>
          <w:noProof/>
          <w:color w:val="auto"/>
          <w:sz w:val="24"/>
          <w:lang w:val="en-US" w:eastAsia="ja-JP"/>
        </w:rPr>
        <w:tab/>
      </w:r>
      <w:r>
        <w:rPr>
          <w:noProof/>
        </w:rPr>
        <w:t>IT6: Samverkan i federation</w:t>
      </w:r>
      <w:r>
        <w:rPr>
          <w:noProof/>
        </w:rPr>
        <w:tab/>
      </w:r>
      <w:r>
        <w:rPr>
          <w:noProof/>
        </w:rPr>
        <w:fldChar w:fldCharType="begin"/>
      </w:r>
      <w:r>
        <w:rPr>
          <w:noProof/>
        </w:rPr>
        <w:instrText xml:space="preserve"> PAGEREF _Toc220985992 \h </w:instrText>
      </w:r>
      <w:r>
        <w:rPr>
          <w:noProof/>
        </w:rPr>
      </w:r>
      <w:r>
        <w:rPr>
          <w:noProof/>
        </w:rPr>
        <w:fldChar w:fldCharType="separate"/>
      </w:r>
      <w:r>
        <w:rPr>
          <w:noProof/>
        </w:rPr>
        <w:t>21</w:t>
      </w:r>
      <w:r>
        <w:rPr>
          <w:noProof/>
        </w:rPr>
        <w:fldChar w:fldCharType="end"/>
      </w:r>
    </w:p>
    <w:p w14:paraId="68651BC0"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1.8.</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_Toc220985993 \h </w:instrText>
      </w:r>
      <w:r>
        <w:rPr>
          <w:noProof/>
        </w:rPr>
      </w:r>
      <w:r>
        <w:rPr>
          <w:noProof/>
        </w:rPr>
        <w:fldChar w:fldCharType="separate"/>
      </w:r>
      <w:r>
        <w:rPr>
          <w:noProof/>
        </w:rPr>
        <w:t>24</w:t>
      </w:r>
      <w:r>
        <w:rPr>
          <w:noProof/>
        </w:rPr>
        <w:fldChar w:fldCharType="end"/>
      </w:r>
    </w:p>
    <w:p w14:paraId="09E6866B"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1.8.1.</w:t>
      </w:r>
      <w:r>
        <w:rPr>
          <w:rFonts w:asciiTheme="minorHAnsi" w:eastAsiaTheme="minorEastAsia" w:hAnsiTheme="minorHAnsi" w:cstheme="minorBidi"/>
          <w:noProof/>
          <w:color w:val="auto"/>
          <w:sz w:val="24"/>
          <w:lang w:val="en-US" w:eastAsia="ja-JP"/>
        </w:rPr>
        <w:tab/>
      </w:r>
      <w:r>
        <w:rPr>
          <w:noProof/>
        </w:rPr>
        <w:t>Översikt och mål</w:t>
      </w:r>
      <w:r>
        <w:rPr>
          <w:noProof/>
        </w:rPr>
        <w:tab/>
      </w:r>
      <w:r>
        <w:rPr>
          <w:noProof/>
        </w:rPr>
        <w:fldChar w:fldCharType="begin"/>
      </w:r>
      <w:r>
        <w:rPr>
          <w:noProof/>
        </w:rPr>
        <w:instrText xml:space="preserve"> PAGEREF _Toc220985994 \h </w:instrText>
      </w:r>
      <w:r>
        <w:rPr>
          <w:noProof/>
        </w:rPr>
      </w:r>
      <w:r>
        <w:rPr>
          <w:noProof/>
        </w:rPr>
        <w:fldChar w:fldCharType="separate"/>
      </w:r>
      <w:r>
        <w:rPr>
          <w:noProof/>
        </w:rPr>
        <w:t>26</w:t>
      </w:r>
      <w:r>
        <w:rPr>
          <w:noProof/>
        </w:rPr>
        <w:fldChar w:fldCharType="end"/>
      </w:r>
    </w:p>
    <w:p w14:paraId="6BBF7F6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1.8.2.</w:t>
      </w:r>
      <w:r>
        <w:rPr>
          <w:rFonts w:asciiTheme="minorHAnsi" w:eastAsiaTheme="minorEastAsia" w:hAnsiTheme="minorHAnsi" w:cstheme="minorBidi"/>
          <w:noProof/>
          <w:color w:val="auto"/>
          <w:sz w:val="24"/>
          <w:lang w:val="en-US" w:eastAsia="ja-JP"/>
        </w:rPr>
        <w:tab/>
      </w:r>
      <w:r>
        <w:rPr>
          <w:noProof/>
        </w:rPr>
        <w:t>Teknisk lösning</w:t>
      </w:r>
      <w:r>
        <w:rPr>
          <w:noProof/>
        </w:rPr>
        <w:tab/>
      </w:r>
      <w:r>
        <w:rPr>
          <w:noProof/>
        </w:rPr>
        <w:fldChar w:fldCharType="begin"/>
      </w:r>
      <w:r>
        <w:rPr>
          <w:noProof/>
        </w:rPr>
        <w:instrText xml:space="preserve"> PAGEREF _Toc220985995 \h </w:instrText>
      </w:r>
      <w:r>
        <w:rPr>
          <w:noProof/>
        </w:rPr>
      </w:r>
      <w:r>
        <w:rPr>
          <w:noProof/>
        </w:rPr>
        <w:fldChar w:fldCharType="separate"/>
      </w:r>
      <w:r>
        <w:rPr>
          <w:noProof/>
        </w:rPr>
        <w:t>28</w:t>
      </w:r>
      <w:r>
        <w:rPr>
          <w:noProof/>
        </w:rPr>
        <w:fldChar w:fldCharType="end"/>
      </w:r>
    </w:p>
    <w:p w14:paraId="2C8765AA"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lastRenderedPageBreak/>
        <w:t>2.</w:t>
      </w:r>
      <w:r>
        <w:rPr>
          <w:rFonts w:asciiTheme="minorHAnsi" w:eastAsiaTheme="minorEastAsia" w:hAnsiTheme="minorHAnsi" w:cstheme="minorBidi"/>
          <w:b w:val="0"/>
          <w:noProof/>
          <w:color w:val="auto"/>
          <w:sz w:val="24"/>
          <w:lang w:val="en-US" w:eastAsia="ja-JP"/>
        </w:rPr>
        <w:tab/>
      </w:r>
      <w:r>
        <w:rPr>
          <w:noProof/>
        </w:rPr>
        <w:t>Användargränssnitt</w:t>
      </w:r>
      <w:r>
        <w:rPr>
          <w:noProof/>
        </w:rPr>
        <w:tab/>
      </w:r>
      <w:r>
        <w:rPr>
          <w:noProof/>
        </w:rPr>
        <w:fldChar w:fldCharType="begin"/>
      </w:r>
      <w:r>
        <w:rPr>
          <w:noProof/>
        </w:rPr>
        <w:instrText xml:space="preserve"> PAGEREF _Toc220985996 \h </w:instrText>
      </w:r>
      <w:r>
        <w:rPr>
          <w:noProof/>
        </w:rPr>
      </w:r>
      <w:r>
        <w:rPr>
          <w:noProof/>
        </w:rPr>
        <w:fldChar w:fldCharType="separate"/>
      </w:r>
      <w:r>
        <w:rPr>
          <w:noProof/>
        </w:rPr>
        <w:t>32</w:t>
      </w:r>
      <w:r>
        <w:rPr>
          <w:noProof/>
        </w:rPr>
        <w:fldChar w:fldCharType="end"/>
      </w:r>
    </w:p>
    <w:p w14:paraId="6153FD1A"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2.1.</w:t>
      </w:r>
      <w:r>
        <w:rPr>
          <w:rFonts w:asciiTheme="minorHAnsi" w:eastAsiaTheme="minorEastAsia" w:hAnsiTheme="minorHAnsi" w:cstheme="minorBidi"/>
          <w:noProof/>
          <w:color w:val="auto"/>
          <w:sz w:val="24"/>
          <w:lang w:val="en-US" w:eastAsia="ja-JP"/>
        </w:rPr>
        <w:tab/>
      </w:r>
      <w:r>
        <w:rPr>
          <w:noProof/>
        </w:rPr>
        <w:t>Användargränssnitt för invånare</w:t>
      </w:r>
      <w:r>
        <w:rPr>
          <w:noProof/>
        </w:rPr>
        <w:tab/>
      </w:r>
      <w:r>
        <w:rPr>
          <w:noProof/>
        </w:rPr>
        <w:fldChar w:fldCharType="begin"/>
      </w:r>
      <w:r>
        <w:rPr>
          <w:noProof/>
        </w:rPr>
        <w:instrText xml:space="preserve"> PAGEREF _Toc220985997 \h </w:instrText>
      </w:r>
      <w:r>
        <w:rPr>
          <w:noProof/>
        </w:rPr>
      </w:r>
      <w:r>
        <w:rPr>
          <w:noProof/>
        </w:rPr>
        <w:fldChar w:fldCharType="separate"/>
      </w:r>
      <w:r>
        <w:rPr>
          <w:noProof/>
        </w:rPr>
        <w:t>32</w:t>
      </w:r>
      <w:r>
        <w:rPr>
          <w:noProof/>
        </w:rPr>
        <w:fldChar w:fldCharType="end"/>
      </w:r>
    </w:p>
    <w:p w14:paraId="6E21C02F"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2.2.</w:t>
      </w:r>
      <w:r>
        <w:rPr>
          <w:rFonts w:asciiTheme="minorHAnsi" w:eastAsiaTheme="minorEastAsia" w:hAnsiTheme="minorHAnsi" w:cstheme="minorBidi"/>
          <w:noProof/>
          <w:color w:val="auto"/>
          <w:sz w:val="24"/>
          <w:lang w:val="en-US" w:eastAsia="ja-JP"/>
        </w:rPr>
        <w:tab/>
      </w:r>
      <w:r>
        <w:rPr>
          <w:noProof/>
        </w:rPr>
        <w:t>Användargränssnitt för administratör av formulärmotor</w:t>
      </w:r>
      <w:r>
        <w:rPr>
          <w:noProof/>
        </w:rPr>
        <w:tab/>
      </w:r>
      <w:r>
        <w:rPr>
          <w:noProof/>
        </w:rPr>
        <w:fldChar w:fldCharType="begin"/>
      </w:r>
      <w:r>
        <w:rPr>
          <w:noProof/>
        </w:rPr>
        <w:instrText xml:space="preserve"> PAGEREF _Toc220985998 \h </w:instrText>
      </w:r>
      <w:r>
        <w:rPr>
          <w:noProof/>
        </w:rPr>
      </w:r>
      <w:r>
        <w:rPr>
          <w:noProof/>
        </w:rPr>
        <w:fldChar w:fldCharType="separate"/>
      </w:r>
      <w:r>
        <w:rPr>
          <w:noProof/>
        </w:rPr>
        <w:t>32</w:t>
      </w:r>
      <w:r>
        <w:rPr>
          <w:noProof/>
        </w:rPr>
        <w:fldChar w:fldCharType="end"/>
      </w:r>
    </w:p>
    <w:p w14:paraId="1FD6C0F0"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2.3.</w:t>
      </w:r>
      <w:r>
        <w:rPr>
          <w:rFonts w:asciiTheme="minorHAnsi" w:eastAsiaTheme="minorEastAsia" w:hAnsiTheme="minorHAnsi" w:cstheme="minorBidi"/>
          <w:noProof/>
          <w:color w:val="auto"/>
          <w:sz w:val="24"/>
          <w:lang w:val="en-US" w:eastAsia="ja-JP"/>
        </w:rPr>
        <w:tab/>
      </w:r>
      <w:r>
        <w:rPr>
          <w:noProof/>
        </w:rPr>
        <w:t>Användargränssnitt för medarbetare</w:t>
      </w:r>
      <w:r>
        <w:rPr>
          <w:noProof/>
        </w:rPr>
        <w:tab/>
      </w:r>
      <w:r>
        <w:rPr>
          <w:noProof/>
        </w:rPr>
        <w:fldChar w:fldCharType="begin"/>
      </w:r>
      <w:r>
        <w:rPr>
          <w:noProof/>
        </w:rPr>
        <w:instrText xml:space="preserve"> PAGEREF _Toc220985999 \h </w:instrText>
      </w:r>
      <w:r>
        <w:rPr>
          <w:noProof/>
        </w:rPr>
      </w:r>
      <w:r>
        <w:rPr>
          <w:noProof/>
        </w:rPr>
        <w:fldChar w:fldCharType="separate"/>
      </w:r>
      <w:r>
        <w:rPr>
          <w:noProof/>
        </w:rPr>
        <w:t>33</w:t>
      </w:r>
      <w:r>
        <w:rPr>
          <w:noProof/>
        </w:rPr>
        <w:fldChar w:fldCharType="end"/>
      </w:r>
    </w:p>
    <w:p w14:paraId="0CB48664"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2.4.</w:t>
      </w:r>
      <w:r>
        <w:rPr>
          <w:rFonts w:asciiTheme="minorHAnsi" w:eastAsiaTheme="minorEastAsia" w:hAnsiTheme="minorHAnsi" w:cstheme="minorBidi"/>
          <w:noProof/>
          <w:color w:val="auto"/>
          <w:sz w:val="24"/>
          <w:lang w:val="en-US" w:eastAsia="ja-JP"/>
        </w:rPr>
        <w:tab/>
      </w:r>
      <w:r>
        <w:rPr>
          <w:noProof/>
        </w:rPr>
        <w:t>Användningsfall – Översikt</w:t>
      </w:r>
      <w:r>
        <w:rPr>
          <w:noProof/>
        </w:rPr>
        <w:tab/>
      </w:r>
      <w:r>
        <w:rPr>
          <w:noProof/>
        </w:rPr>
        <w:fldChar w:fldCharType="begin"/>
      </w:r>
      <w:r>
        <w:rPr>
          <w:noProof/>
        </w:rPr>
        <w:instrText xml:space="preserve"> PAGEREF _Toc220986000 \h </w:instrText>
      </w:r>
      <w:r>
        <w:rPr>
          <w:noProof/>
        </w:rPr>
      </w:r>
      <w:r>
        <w:rPr>
          <w:noProof/>
        </w:rPr>
        <w:fldChar w:fldCharType="separate"/>
      </w:r>
      <w:r>
        <w:rPr>
          <w:noProof/>
        </w:rPr>
        <w:t>34</w:t>
      </w:r>
      <w:r>
        <w:rPr>
          <w:noProof/>
        </w:rPr>
        <w:fldChar w:fldCharType="end"/>
      </w:r>
    </w:p>
    <w:p w14:paraId="04945D95"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2.5.</w:t>
      </w:r>
      <w:r>
        <w:rPr>
          <w:rFonts w:asciiTheme="minorHAnsi" w:eastAsiaTheme="minorEastAsia" w:hAnsiTheme="minorHAnsi" w:cstheme="minorBidi"/>
          <w:noProof/>
          <w:color w:val="auto"/>
          <w:sz w:val="24"/>
          <w:lang w:val="en-US" w:eastAsia="ja-JP"/>
        </w:rPr>
        <w:tab/>
      </w:r>
      <w:r>
        <w:rPr>
          <w:noProof/>
        </w:rPr>
        <w:t>Aktörsinformation</w:t>
      </w:r>
      <w:r>
        <w:rPr>
          <w:noProof/>
        </w:rPr>
        <w:tab/>
      </w:r>
      <w:r>
        <w:rPr>
          <w:noProof/>
        </w:rPr>
        <w:fldChar w:fldCharType="begin"/>
      </w:r>
      <w:r>
        <w:rPr>
          <w:noProof/>
        </w:rPr>
        <w:instrText xml:space="preserve"> PAGEREF _Toc220986001 \h </w:instrText>
      </w:r>
      <w:r>
        <w:rPr>
          <w:noProof/>
        </w:rPr>
      </w:r>
      <w:r>
        <w:rPr>
          <w:noProof/>
        </w:rPr>
        <w:fldChar w:fldCharType="separate"/>
      </w:r>
      <w:r>
        <w:rPr>
          <w:noProof/>
        </w:rPr>
        <w:t>35</w:t>
      </w:r>
      <w:r>
        <w:rPr>
          <w:noProof/>
        </w:rPr>
        <w:fldChar w:fldCharType="end"/>
      </w:r>
    </w:p>
    <w:p w14:paraId="4AD6D9E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2.5.1.</w:t>
      </w:r>
      <w:r>
        <w:rPr>
          <w:rFonts w:asciiTheme="minorHAnsi" w:eastAsiaTheme="minorEastAsia" w:hAnsiTheme="minorHAnsi" w:cstheme="minorBidi"/>
          <w:noProof/>
          <w:color w:val="auto"/>
          <w:sz w:val="24"/>
          <w:lang w:val="en-US" w:eastAsia="ja-JP"/>
        </w:rPr>
        <w:tab/>
      </w:r>
      <w:r>
        <w:rPr>
          <w:noProof/>
        </w:rPr>
        <w:t>Användare/Patient</w:t>
      </w:r>
      <w:r>
        <w:rPr>
          <w:noProof/>
        </w:rPr>
        <w:tab/>
      </w:r>
      <w:r>
        <w:rPr>
          <w:noProof/>
        </w:rPr>
        <w:fldChar w:fldCharType="begin"/>
      </w:r>
      <w:r>
        <w:rPr>
          <w:noProof/>
        </w:rPr>
        <w:instrText xml:space="preserve"> PAGEREF _Toc220986002 \h </w:instrText>
      </w:r>
      <w:r>
        <w:rPr>
          <w:noProof/>
        </w:rPr>
      </w:r>
      <w:r>
        <w:rPr>
          <w:noProof/>
        </w:rPr>
        <w:fldChar w:fldCharType="separate"/>
      </w:r>
      <w:r>
        <w:rPr>
          <w:noProof/>
        </w:rPr>
        <w:t>35</w:t>
      </w:r>
      <w:r>
        <w:rPr>
          <w:noProof/>
        </w:rPr>
        <w:fldChar w:fldCharType="end"/>
      </w:r>
    </w:p>
    <w:p w14:paraId="2F720BF2"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2.5.2.</w:t>
      </w:r>
      <w:r>
        <w:rPr>
          <w:rFonts w:asciiTheme="minorHAnsi" w:eastAsiaTheme="minorEastAsia" w:hAnsiTheme="minorHAnsi" w:cstheme="minorBidi"/>
          <w:noProof/>
          <w:color w:val="auto"/>
          <w:sz w:val="24"/>
          <w:lang w:val="en-US" w:eastAsia="ja-JP"/>
        </w:rPr>
        <w:tab/>
      </w:r>
      <w:r>
        <w:rPr>
          <w:noProof/>
        </w:rPr>
        <w:t>Medarbetare/Vård personal</w:t>
      </w:r>
      <w:r>
        <w:rPr>
          <w:noProof/>
        </w:rPr>
        <w:tab/>
      </w:r>
      <w:r>
        <w:rPr>
          <w:noProof/>
        </w:rPr>
        <w:fldChar w:fldCharType="begin"/>
      </w:r>
      <w:r>
        <w:rPr>
          <w:noProof/>
        </w:rPr>
        <w:instrText xml:space="preserve"> PAGEREF _Toc220986003 \h </w:instrText>
      </w:r>
      <w:r>
        <w:rPr>
          <w:noProof/>
        </w:rPr>
      </w:r>
      <w:r>
        <w:rPr>
          <w:noProof/>
        </w:rPr>
        <w:fldChar w:fldCharType="separate"/>
      </w:r>
      <w:r>
        <w:rPr>
          <w:noProof/>
        </w:rPr>
        <w:t>35</w:t>
      </w:r>
      <w:r>
        <w:rPr>
          <w:noProof/>
        </w:rPr>
        <w:fldChar w:fldCharType="end"/>
      </w:r>
    </w:p>
    <w:p w14:paraId="4541100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2.5.3.</w:t>
      </w:r>
      <w:r>
        <w:rPr>
          <w:rFonts w:asciiTheme="minorHAnsi" w:eastAsiaTheme="minorEastAsia" w:hAnsiTheme="minorHAnsi" w:cstheme="minorBidi"/>
          <w:noProof/>
          <w:color w:val="auto"/>
          <w:sz w:val="24"/>
          <w:lang w:val="en-US" w:eastAsia="ja-JP"/>
        </w:rPr>
        <w:tab/>
      </w:r>
      <w:r>
        <w:rPr>
          <w:noProof/>
        </w:rPr>
        <w:t>Mina Vårdkontakter</w:t>
      </w:r>
      <w:r>
        <w:rPr>
          <w:noProof/>
        </w:rPr>
        <w:tab/>
      </w:r>
      <w:r>
        <w:rPr>
          <w:noProof/>
        </w:rPr>
        <w:fldChar w:fldCharType="begin"/>
      </w:r>
      <w:r>
        <w:rPr>
          <w:noProof/>
        </w:rPr>
        <w:instrText xml:space="preserve"> PAGEREF _Toc220986004 \h </w:instrText>
      </w:r>
      <w:r>
        <w:rPr>
          <w:noProof/>
        </w:rPr>
      </w:r>
      <w:r>
        <w:rPr>
          <w:noProof/>
        </w:rPr>
        <w:fldChar w:fldCharType="separate"/>
      </w:r>
      <w:r>
        <w:rPr>
          <w:noProof/>
        </w:rPr>
        <w:t>35</w:t>
      </w:r>
      <w:r>
        <w:rPr>
          <w:noProof/>
        </w:rPr>
        <w:fldChar w:fldCharType="end"/>
      </w:r>
    </w:p>
    <w:p w14:paraId="6C103FC5"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2.5.4.</w:t>
      </w:r>
      <w:r>
        <w:rPr>
          <w:rFonts w:asciiTheme="minorHAnsi" w:eastAsiaTheme="minorEastAsia" w:hAnsiTheme="minorHAnsi" w:cstheme="minorBidi"/>
          <w:noProof/>
          <w:color w:val="auto"/>
          <w:sz w:val="24"/>
          <w:lang w:val="en-US" w:eastAsia="ja-JP"/>
        </w:rPr>
        <w:tab/>
      </w:r>
      <w:r>
        <w:rPr>
          <w:noProof/>
        </w:rPr>
        <w:t>Formulärmotor</w:t>
      </w:r>
      <w:r>
        <w:rPr>
          <w:noProof/>
        </w:rPr>
        <w:tab/>
      </w:r>
      <w:r>
        <w:rPr>
          <w:noProof/>
        </w:rPr>
        <w:fldChar w:fldCharType="begin"/>
      </w:r>
      <w:r>
        <w:rPr>
          <w:noProof/>
        </w:rPr>
        <w:instrText xml:space="preserve"> PAGEREF _Toc220986005 \h </w:instrText>
      </w:r>
      <w:r>
        <w:rPr>
          <w:noProof/>
        </w:rPr>
      </w:r>
      <w:r>
        <w:rPr>
          <w:noProof/>
        </w:rPr>
        <w:fldChar w:fldCharType="separate"/>
      </w:r>
      <w:r>
        <w:rPr>
          <w:noProof/>
        </w:rPr>
        <w:t>35</w:t>
      </w:r>
      <w:r>
        <w:rPr>
          <w:noProof/>
        </w:rPr>
        <w:fldChar w:fldCharType="end"/>
      </w:r>
    </w:p>
    <w:p w14:paraId="466B4BF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2.5.5.</w:t>
      </w:r>
      <w:r>
        <w:rPr>
          <w:rFonts w:asciiTheme="minorHAnsi" w:eastAsiaTheme="minorEastAsia" w:hAnsiTheme="minorHAnsi" w:cstheme="minorBidi"/>
          <w:noProof/>
          <w:color w:val="auto"/>
          <w:sz w:val="24"/>
          <w:lang w:val="en-US" w:eastAsia="ja-JP"/>
        </w:rPr>
        <w:tab/>
      </w:r>
      <w:r>
        <w:rPr>
          <w:noProof/>
        </w:rPr>
        <w:t>Vårdsystem</w:t>
      </w:r>
      <w:r>
        <w:rPr>
          <w:noProof/>
        </w:rPr>
        <w:tab/>
      </w:r>
      <w:r>
        <w:rPr>
          <w:noProof/>
        </w:rPr>
        <w:fldChar w:fldCharType="begin"/>
      </w:r>
      <w:r>
        <w:rPr>
          <w:noProof/>
        </w:rPr>
        <w:instrText xml:space="preserve"> PAGEREF _Toc220986006 \h </w:instrText>
      </w:r>
      <w:r>
        <w:rPr>
          <w:noProof/>
        </w:rPr>
      </w:r>
      <w:r>
        <w:rPr>
          <w:noProof/>
        </w:rPr>
        <w:fldChar w:fldCharType="separate"/>
      </w:r>
      <w:r>
        <w:rPr>
          <w:noProof/>
        </w:rPr>
        <w:t>36</w:t>
      </w:r>
      <w:r>
        <w:rPr>
          <w:noProof/>
        </w:rPr>
        <w:fldChar w:fldCharType="end"/>
      </w:r>
    </w:p>
    <w:p w14:paraId="1D4F50F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2.5.6.</w:t>
      </w:r>
      <w:r>
        <w:rPr>
          <w:rFonts w:asciiTheme="minorHAnsi" w:eastAsiaTheme="minorEastAsia" w:hAnsiTheme="minorHAnsi" w:cstheme="minorBidi"/>
          <w:noProof/>
          <w:color w:val="auto"/>
          <w:sz w:val="24"/>
          <w:lang w:val="en-US" w:eastAsia="ja-JP"/>
        </w:rPr>
        <w:tab/>
      </w:r>
      <w:r>
        <w:rPr>
          <w:noProof/>
        </w:rPr>
        <w:t>Engagemangsindex</w:t>
      </w:r>
      <w:r>
        <w:rPr>
          <w:noProof/>
        </w:rPr>
        <w:tab/>
      </w:r>
      <w:r>
        <w:rPr>
          <w:noProof/>
        </w:rPr>
        <w:fldChar w:fldCharType="begin"/>
      </w:r>
      <w:r>
        <w:rPr>
          <w:noProof/>
        </w:rPr>
        <w:instrText xml:space="preserve"> PAGEREF _Toc220986007 \h </w:instrText>
      </w:r>
      <w:r>
        <w:rPr>
          <w:noProof/>
        </w:rPr>
      </w:r>
      <w:r>
        <w:rPr>
          <w:noProof/>
        </w:rPr>
        <w:fldChar w:fldCharType="separate"/>
      </w:r>
      <w:r>
        <w:rPr>
          <w:noProof/>
        </w:rPr>
        <w:t>36</w:t>
      </w:r>
      <w:r>
        <w:rPr>
          <w:noProof/>
        </w:rPr>
        <w:fldChar w:fldCharType="end"/>
      </w:r>
    </w:p>
    <w:p w14:paraId="06E24A69"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2.6.</w:t>
      </w:r>
      <w:r>
        <w:rPr>
          <w:rFonts w:asciiTheme="minorHAnsi" w:eastAsiaTheme="minorEastAsia" w:hAnsiTheme="minorHAnsi" w:cstheme="minorBidi"/>
          <w:noProof/>
          <w:color w:val="auto"/>
          <w:sz w:val="24"/>
          <w:lang w:val="en-US" w:eastAsia="ja-JP"/>
        </w:rPr>
        <w:tab/>
      </w:r>
      <w:r>
        <w:rPr>
          <w:noProof/>
        </w:rPr>
        <w:t>Logisk realisering</w:t>
      </w:r>
      <w:r>
        <w:rPr>
          <w:noProof/>
        </w:rPr>
        <w:tab/>
      </w:r>
      <w:r>
        <w:rPr>
          <w:noProof/>
        </w:rPr>
        <w:fldChar w:fldCharType="begin"/>
      </w:r>
      <w:r>
        <w:rPr>
          <w:noProof/>
        </w:rPr>
        <w:instrText xml:space="preserve"> PAGEREF _Toc220986008 \h </w:instrText>
      </w:r>
      <w:r>
        <w:rPr>
          <w:noProof/>
        </w:rPr>
      </w:r>
      <w:r>
        <w:rPr>
          <w:noProof/>
        </w:rPr>
        <w:fldChar w:fldCharType="separate"/>
      </w:r>
      <w:r>
        <w:rPr>
          <w:noProof/>
        </w:rPr>
        <w:t>37</w:t>
      </w:r>
      <w:r>
        <w:rPr>
          <w:noProof/>
        </w:rPr>
        <w:fldChar w:fldCharType="end"/>
      </w:r>
    </w:p>
    <w:p w14:paraId="324D4B7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2.6.1.</w:t>
      </w:r>
      <w:r>
        <w:rPr>
          <w:rFonts w:asciiTheme="minorHAnsi" w:eastAsiaTheme="minorEastAsia" w:hAnsiTheme="minorHAnsi" w:cstheme="minorBidi"/>
          <w:noProof/>
          <w:color w:val="auto"/>
          <w:sz w:val="24"/>
          <w:lang w:val="en-US" w:eastAsia="ja-JP"/>
        </w:rPr>
        <w:tab/>
      </w:r>
      <w:r>
        <w:rPr>
          <w:noProof/>
        </w:rPr>
        <w:t>Flöde AF-1 Skapa formulärmall</w:t>
      </w:r>
      <w:r>
        <w:rPr>
          <w:noProof/>
        </w:rPr>
        <w:tab/>
      </w:r>
      <w:r>
        <w:rPr>
          <w:noProof/>
        </w:rPr>
        <w:fldChar w:fldCharType="begin"/>
      </w:r>
      <w:r>
        <w:rPr>
          <w:noProof/>
        </w:rPr>
        <w:instrText xml:space="preserve"> PAGEREF _Toc220986009 \h </w:instrText>
      </w:r>
      <w:r>
        <w:rPr>
          <w:noProof/>
        </w:rPr>
      </w:r>
      <w:r>
        <w:rPr>
          <w:noProof/>
        </w:rPr>
        <w:fldChar w:fldCharType="separate"/>
      </w:r>
      <w:r>
        <w:rPr>
          <w:noProof/>
        </w:rPr>
        <w:t>37</w:t>
      </w:r>
      <w:r>
        <w:rPr>
          <w:noProof/>
        </w:rPr>
        <w:fldChar w:fldCharType="end"/>
      </w:r>
    </w:p>
    <w:p w14:paraId="5A555D0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2.6.2.</w:t>
      </w:r>
      <w:r>
        <w:rPr>
          <w:rFonts w:asciiTheme="minorHAnsi" w:eastAsiaTheme="minorEastAsia" w:hAnsiTheme="minorHAnsi" w:cstheme="minorBidi"/>
          <w:noProof/>
          <w:color w:val="auto"/>
          <w:sz w:val="24"/>
          <w:lang w:val="en-US" w:eastAsia="ja-JP"/>
        </w:rPr>
        <w:tab/>
      </w:r>
      <w:r>
        <w:rPr>
          <w:noProof/>
        </w:rPr>
        <w:t>Flöde AF-2 Begär formulärinsamling av patient</w:t>
      </w:r>
      <w:r>
        <w:rPr>
          <w:noProof/>
        </w:rPr>
        <w:tab/>
      </w:r>
      <w:r>
        <w:rPr>
          <w:noProof/>
        </w:rPr>
        <w:fldChar w:fldCharType="begin"/>
      </w:r>
      <w:r>
        <w:rPr>
          <w:noProof/>
        </w:rPr>
        <w:instrText xml:space="preserve"> PAGEREF _Toc220986010 \h </w:instrText>
      </w:r>
      <w:r>
        <w:rPr>
          <w:noProof/>
        </w:rPr>
      </w:r>
      <w:r>
        <w:rPr>
          <w:noProof/>
        </w:rPr>
        <w:fldChar w:fldCharType="separate"/>
      </w:r>
      <w:r>
        <w:rPr>
          <w:noProof/>
        </w:rPr>
        <w:t>38</w:t>
      </w:r>
      <w:r>
        <w:rPr>
          <w:noProof/>
        </w:rPr>
        <w:fldChar w:fldCharType="end"/>
      </w:r>
    </w:p>
    <w:p w14:paraId="17DF1AAF"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2.6.3.</w:t>
      </w:r>
      <w:r>
        <w:rPr>
          <w:rFonts w:asciiTheme="minorHAnsi" w:eastAsiaTheme="minorEastAsia" w:hAnsiTheme="minorHAnsi" w:cstheme="minorBidi"/>
          <w:noProof/>
          <w:color w:val="auto"/>
          <w:sz w:val="24"/>
          <w:lang w:val="en-US" w:eastAsia="ja-JP"/>
        </w:rPr>
        <w:tab/>
      </w:r>
      <w:r>
        <w:rPr>
          <w:noProof/>
        </w:rPr>
        <w:t>Flöde AF-3A Patient fyller i formulär (redan skapat)</w:t>
      </w:r>
      <w:r>
        <w:rPr>
          <w:noProof/>
        </w:rPr>
        <w:tab/>
      </w:r>
      <w:r>
        <w:rPr>
          <w:noProof/>
        </w:rPr>
        <w:fldChar w:fldCharType="begin"/>
      </w:r>
      <w:r>
        <w:rPr>
          <w:noProof/>
        </w:rPr>
        <w:instrText xml:space="preserve"> PAGEREF _Toc220986011 \h </w:instrText>
      </w:r>
      <w:r>
        <w:rPr>
          <w:noProof/>
        </w:rPr>
      </w:r>
      <w:r>
        <w:rPr>
          <w:noProof/>
        </w:rPr>
        <w:fldChar w:fldCharType="separate"/>
      </w:r>
      <w:r>
        <w:rPr>
          <w:noProof/>
        </w:rPr>
        <w:t>40</w:t>
      </w:r>
      <w:r>
        <w:rPr>
          <w:noProof/>
        </w:rPr>
        <w:fldChar w:fldCharType="end"/>
      </w:r>
    </w:p>
    <w:p w14:paraId="650F5B1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2.6.4.</w:t>
      </w:r>
      <w:r>
        <w:rPr>
          <w:rFonts w:asciiTheme="minorHAnsi" w:eastAsiaTheme="minorEastAsia" w:hAnsiTheme="minorHAnsi" w:cstheme="minorBidi"/>
          <w:noProof/>
          <w:color w:val="auto"/>
          <w:sz w:val="24"/>
          <w:lang w:val="en-US" w:eastAsia="ja-JP"/>
        </w:rPr>
        <w:tab/>
      </w:r>
      <w:r>
        <w:rPr>
          <w:noProof/>
        </w:rPr>
        <w:t>Flöde AF-3B Patient fyller i formulär</w:t>
      </w:r>
      <w:r>
        <w:rPr>
          <w:noProof/>
        </w:rPr>
        <w:tab/>
      </w:r>
      <w:r>
        <w:rPr>
          <w:noProof/>
        </w:rPr>
        <w:fldChar w:fldCharType="begin"/>
      </w:r>
      <w:r>
        <w:rPr>
          <w:noProof/>
        </w:rPr>
        <w:instrText xml:space="preserve"> PAGEREF _Toc220986012 \h </w:instrText>
      </w:r>
      <w:r>
        <w:rPr>
          <w:noProof/>
        </w:rPr>
      </w:r>
      <w:r>
        <w:rPr>
          <w:noProof/>
        </w:rPr>
        <w:fldChar w:fldCharType="separate"/>
      </w:r>
      <w:r>
        <w:rPr>
          <w:noProof/>
        </w:rPr>
        <w:t>42</w:t>
      </w:r>
      <w:r>
        <w:rPr>
          <w:noProof/>
        </w:rPr>
        <w:fldChar w:fldCharType="end"/>
      </w:r>
    </w:p>
    <w:p w14:paraId="1925EE4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2.6.5.</w:t>
      </w:r>
      <w:r>
        <w:rPr>
          <w:rFonts w:asciiTheme="minorHAnsi" w:eastAsiaTheme="minorEastAsia" w:hAnsiTheme="minorHAnsi" w:cstheme="minorBidi"/>
          <w:noProof/>
          <w:color w:val="auto"/>
          <w:sz w:val="24"/>
          <w:lang w:val="en-US" w:eastAsia="ja-JP"/>
        </w:rPr>
        <w:tab/>
      </w:r>
      <w:r>
        <w:rPr>
          <w:noProof/>
        </w:rPr>
        <w:t>Flöde AF-4 Återuppta formulär.</w:t>
      </w:r>
      <w:r>
        <w:rPr>
          <w:noProof/>
        </w:rPr>
        <w:tab/>
      </w:r>
      <w:r>
        <w:rPr>
          <w:noProof/>
        </w:rPr>
        <w:fldChar w:fldCharType="begin"/>
      </w:r>
      <w:r>
        <w:rPr>
          <w:noProof/>
        </w:rPr>
        <w:instrText xml:space="preserve"> PAGEREF _Toc220986013 \h </w:instrText>
      </w:r>
      <w:r>
        <w:rPr>
          <w:noProof/>
        </w:rPr>
      </w:r>
      <w:r>
        <w:rPr>
          <w:noProof/>
        </w:rPr>
        <w:fldChar w:fldCharType="separate"/>
      </w:r>
      <w:r>
        <w:rPr>
          <w:noProof/>
        </w:rPr>
        <w:t>44</w:t>
      </w:r>
      <w:r>
        <w:rPr>
          <w:noProof/>
        </w:rPr>
        <w:fldChar w:fldCharType="end"/>
      </w:r>
    </w:p>
    <w:p w14:paraId="5F31DAE0"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2.6.6.</w:t>
      </w:r>
      <w:r>
        <w:rPr>
          <w:rFonts w:asciiTheme="minorHAnsi" w:eastAsiaTheme="minorEastAsia" w:hAnsiTheme="minorHAnsi" w:cstheme="minorBidi"/>
          <w:noProof/>
          <w:color w:val="auto"/>
          <w:sz w:val="24"/>
          <w:lang w:val="en-US" w:eastAsia="ja-JP"/>
        </w:rPr>
        <w:tab/>
      </w:r>
      <w:r>
        <w:rPr>
          <w:noProof/>
        </w:rPr>
        <w:t>Flöde AF-5 Notifiera</w:t>
      </w:r>
      <w:r>
        <w:rPr>
          <w:noProof/>
        </w:rPr>
        <w:tab/>
      </w:r>
      <w:r>
        <w:rPr>
          <w:noProof/>
        </w:rPr>
        <w:fldChar w:fldCharType="begin"/>
      </w:r>
      <w:r>
        <w:rPr>
          <w:noProof/>
        </w:rPr>
        <w:instrText xml:space="preserve"> PAGEREF _Toc220986014 \h </w:instrText>
      </w:r>
      <w:r>
        <w:rPr>
          <w:noProof/>
        </w:rPr>
      </w:r>
      <w:r>
        <w:rPr>
          <w:noProof/>
        </w:rPr>
        <w:fldChar w:fldCharType="separate"/>
      </w:r>
      <w:r>
        <w:rPr>
          <w:noProof/>
        </w:rPr>
        <w:t>45</w:t>
      </w:r>
      <w:r>
        <w:rPr>
          <w:noProof/>
        </w:rPr>
        <w:fldChar w:fldCharType="end"/>
      </w:r>
    </w:p>
    <w:p w14:paraId="16A6A41C"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2.6.7.</w:t>
      </w:r>
      <w:r>
        <w:rPr>
          <w:rFonts w:asciiTheme="minorHAnsi" w:eastAsiaTheme="minorEastAsia" w:hAnsiTheme="minorHAnsi" w:cstheme="minorBidi"/>
          <w:noProof/>
          <w:color w:val="auto"/>
          <w:sz w:val="24"/>
          <w:lang w:val="en-US" w:eastAsia="ja-JP"/>
        </w:rPr>
        <w:tab/>
      </w:r>
      <w:r>
        <w:rPr>
          <w:noProof/>
        </w:rPr>
        <w:t>Flöde AF-6 Vårdsystem hämtar användarens/patientens formulär.</w:t>
      </w:r>
      <w:r>
        <w:rPr>
          <w:noProof/>
        </w:rPr>
        <w:tab/>
      </w:r>
      <w:r>
        <w:rPr>
          <w:noProof/>
        </w:rPr>
        <w:fldChar w:fldCharType="begin"/>
      </w:r>
      <w:r>
        <w:rPr>
          <w:noProof/>
        </w:rPr>
        <w:instrText xml:space="preserve"> PAGEREF _Toc220986015 \h </w:instrText>
      </w:r>
      <w:r>
        <w:rPr>
          <w:noProof/>
        </w:rPr>
      </w:r>
      <w:r>
        <w:rPr>
          <w:noProof/>
        </w:rPr>
        <w:fldChar w:fldCharType="separate"/>
      </w:r>
      <w:r>
        <w:rPr>
          <w:noProof/>
        </w:rPr>
        <w:t>46</w:t>
      </w:r>
      <w:r>
        <w:rPr>
          <w:noProof/>
        </w:rPr>
        <w:fldChar w:fldCharType="end"/>
      </w:r>
    </w:p>
    <w:p w14:paraId="11F28CC2"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3.</w:t>
      </w:r>
      <w:r>
        <w:rPr>
          <w:rFonts w:asciiTheme="minorHAnsi" w:eastAsiaTheme="minorEastAsia" w:hAnsiTheme="minorHAnsi" w:cstheme="minorBidi"/>
          <w:b w:val="0"/>
          <w:noProof/>
          <w:color w:val="auto"/>
          <w:sz w:val="24"/>
          <w:lang w:val="en-US" w:eastAsia="ja-JP"/>
        </w:rPr>
        <w:tab/>
      </w:r>
      <w:r>
        <w:rPr>
          <w:noProof/>
        </w:rPr>
        <w:t>Logisk arkitektur</w:t>
      </w:r>
      <w:r>
        <w:rPr>
          <w:noProof/>
        </w:rPr>
        <w:tab/>
      </w:r>
      <w:r>
        <w:rPr>
          <w:noProof/>
        </w:rPr>
        <w:fldChar w:fldCharType="begin"/>
      </w:r>
      <w:r>
        <w:rPr>
          <w:noProof/>
        </w:rPr>
        <w:instrText xml:space="preserve"> PAGEREF _Toc220986016 \h </w:instrText>
      </w:r>
      <w:r>
        <w:rPr>
          <w:noProof/>
        </w:rPr>
      </w:r>
      <w:r>
        <w:rPr>
          <w:noProof/>
        </w:rPr>
        <w:fldChar w:fldCharType="separate"/>
      </w:r>
      <w:r>
        <w:rPr>
          <w:noProof/>
        </w:rPr>
        <w:t>47</w:t>
      </w:r>
      <w:r>
        <w:rPr>
          <w:noProof/>
        </w:rPr>
        <w:fldChar w:fldCharType="end"/>
      </w:r>
    </w:p>
    <w:p w14:paraId="210EA600"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3.1.</w:t>
      </w:r>
      <w:r>
        <w:rPr>
          <w:rFonts w:asciiTheme="minorHAnsi" w:eastAsiaTheme="minorEastAsia" w:hAnsiTheme="minorHAnsi" w:cstheme="minorBidi"/>
          <w:noProof/>
          <w:color w:val="auto"/>
          <w:sz w:val="24"/>
          <w:lang w:val="en-US" w:eastAsia="ja-JP"/>
        </w:rPr>
        <w:tab/>
      </w:r>
      <w:r>
        <w:rPr>
          <w:noProof/>
        </w:rPr>
        <w:t>Översikt</w:t>
      </w:r>
      <w:r>
        <w:rPr>
          <w:noProof/>
        </w:rPr>
        <w:tab/>
      </w:r>
      <w:r>
        <w:rPr>
          <w:noProof/>
        </w:rPr>
        <w:fldChar w:fldCharType="begin"/>
      </w:r>
      <w:r>
        <w:rPr>
          <w:noProof/>
        </w:rPr>
        <w:instrText xml:space="preserve"> PAGEREF _Toc220986017 \h </w:instrText>
      </w:r>
      <w:r>
        <w:rPr>
          <w:noProof/>
        </w:rPr>
      </w:r>
      <w:r>
        <w:rPr>
          <w:noProof/>
        </w:rPr>
        <w:fldChar w:fldCharType="separate"/>
      </w:r>
      <w:r>
        <w:rPr>
          <w:noProof/>
        </w:rPr>
        <w:t>48</w:t>
      </w:r>
      <w:r>
        <w:rPr>
          <w:noProof/>
        </w:rPr>
        <w:fldChar w:fldCharType="end"/>
      </w:r>
    </w:p>
    <w:p w14:paraId="4A03185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3.1.1.</w:t>
      </w:r>
      <w:r>
        <w:rPr>
          <w:rFonts w:asciiTheme="minorHAnsi" w:eastAsiaTheme="minorEastAsia" w:hAnsiTheme="minorHAnsi" w:cstheme="minorBidi"/>
          <w:noProof/>
          <w:color w:val="auto"/>
          <w:sz w:val="24"/>
          <w:lang w:val="en-US" w:eastAsia="ja-JP"/>
        </w:rPr>
        <w:tab/>
      </w:r>
      <w:r>
        <w:rPr>
          <w:noProof/>
        </w:rPr>
        <w:t>Övergripande komponentbeskrivning</w:t>
      </w:r>
      <w:r>
        <w:rPr>
          <w:noProof/>
        </w:rPr>
        <w:tab/>
      </w:r>
      <w:r>
        <w:rPr>
          <w:noProof/>
        </w:rPr>
        <w:fldChar w:fldCharType="begin"/>
      </w:r>
      <w:r>
        <w:rPr>
          <w:noProof/>
        </w:rPr>
        <w:instrText xml:space="preserve"> PAGEREF _Toc220986018 \h </w:instrText>
      </w:r>
      <w:r>
        <w:rPr>
          <w:noProof/>
        </w:rPr>
      </w:r>
      <w:r>
        <w:rPr>
          <w:noProof/>
        </w:rPr>
        <w:fldChar w:fldCharType="separate"/>
      </w:r>
      <w:r>
        <w:rPr>
          <w:noProof/>
        </w:rPr>
        <w:t>49</w:t>
      </w:r>
      <w:r>
        <w:rPr>
          <w:noProof/>
        </w:rPr>
        <w:fldChar w:fldCharType="end"/>
      </w:r>
    </w:p>
    <w:p w14:paraId="73C92F8C" w14:textId="77777777" w:rsidR="00670CD6" w:rsidRDefault="00670CD6">
      <w:pPr>
        <w:pStyle w:val="Innehll1"/>
        <w:tabs>
          <w:tab w:val="left" w:pos="407"/>
          <w:tab w:val="right" w:leader="dot" w:pos="8494"/>
        </w:tabs>
        <w:rPr>
          <w:rFonts w:asciiTheme="minorHAnsi" w:eastAsiaTheme="minorEastAsia" w:hAnsiTheme="minorHAnsi" w:cstheme="minorBidi"/>
          <w:b w:val="0"/>
          <w:noProof/>
          <w:color w:val="auto"/>
          <w:sz w:val="24"/>
          <w:lang w:val="en-US" w:eastAsia="ja-JP"/>
        </w:rPr>
      </w:pPr>
      <w:r>
        <w:rPr>
          <w:noProof/>
        </w:rPr>
        <w:t>4.</w:t>
      </w:r>
      <w:r>
        <w:rPr>
          <w:rFonts w:asciiTheme="minorHAnsi" w:eastAsiaTheme="minorEastAsia" w:hAnsiTheme="minorHAnsi" w:cstheme="minorBidi"/>
          <w:b w:val="0"/>
          <w:noProof/>
          <w:color w:val="auto"/>
          <w:sz w:val="24"/>
          <w:lang w:val="en-US" w:eastAsia="ja-JP"/>
        </w:rPr>
        <w:tab/>
      </w:r>
      <w:r>
        <w:rPr>
          <w:noProof/>
        </w:rPr>
        <w:t>Informationsmodell</w:t>
      </w:r>
      <w:r>
        <w:rPr>
          <w:noProof/>
        </w:rPr>
        <w:tab/>
      </w:r>
      <w:r>
        <w:rPr>
          <w:noProof/>
        </w:rPr>
        <w:fldChar w:fldCharType="begin"/>
      </w:r>
      <w:r>
        <w:rPr>
          <w:noProof/>
        </w:rPr>
        <w:instrText xml:space="preserve"> PAGEREF _Toc220986019 \h </w:instrText>
      </w:r>
      <w:r>
        <w:rPr>
          <w:noProof/>
        </w:rPr>
      </w:r>
      <w:r>
        <w:rPr>
          <w:noProof/>
        </w:rPr>
        <w:fldChar w:fldCharType="separate"/>
      </w:r>
      <w:r>
        <w:rPr>
          <w:noProof/>
        </w:rPr>
        <w:t>51</w:t>
      </w:r>
      <w:r>
        <w:rPr>
          <w:noProof/>
        </w:rPr>
        <w:fldChar w:fldCharType="end"/>
      </w:r>
    </w:p>
    <w:p w14:paraId="0831F052"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4.1.</w:t>
      </w:r>
      <w:r>
        <w:rPr>
          <w:rFonts w:asciiTheme="minorHAnsi" w:eastAsiaTheme="minorEastAsia" w:hAnsiTheme="minorHAnsi" w:cstheme="minorBidi"/>
          <w:noProof/>
          <w:color w:val="auto"/>
          <w:sz w:val="24"/>
          <w:lang w:val="en-US" w:eastAsia="ja-JP"/>
        </w:rPr>
        <w:tab/>
      </w:r>
      <w:r>
        <w:rPr>
          <w:noProof/>
        </w:rPr>
        <w:t>Informationsflöden</w:t>
      </w:r>
      <w:r>
        <w:rPr>
          <w:noProof/>
        </w:rPr>
        <w:tab/>
      </w:r>
      <w:r>
        <w:rPr>
          <w:noProof/>
        </w:rPr>
        <w:fldChar w:fldCharType="begin"/>
      </w:r>
      <w:r>
        <w:rPr>
          <w:noProof/>
        </w:rPr>
        <w:instrText xml:space="preserve"> PAGEREF _Toc220986020 \h </w:instrText>
      </w:r>
      <w:r>
        <w:rPr>
          <w:noProof/>
        </w:rPr>
      </w:r>
      <w:r>
        <w:rPr>
          <w:noProof/>
        </w:rPr>
        <w:fldChar w:fldCharType="separate"/>
      </w:r>
      <w:r>
        <w:rPr>
          <w:noProof/>
        </w:rPr>
        <w:t>51</w:t>
      </w:r>
      <w:r>
        <w:rPr>
          <w:noProof/>
        </w:rPr>
        <w:fldChar w:fldCharType="end"/>
      </w:r>
    </w:p>
    <w:p w14:paraId="7EDD20F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4.1.1.</w:t>
      </w:r>
      <w:r>
        <w:rPr>
          <w:rFonts w:asciiTheme="minorHAnsi" w:eastAsiaTheme="minorEastAsia" w:hAnsiTheme="minorHAnsi" w:cstheme="minorBidi"/>
          <w:noProof/>
          <w:color w:val="auto"/>
          <w:sz w:val="24"/>
          <w:lang w:val="en-US" w:eastAsia="ja-JP"/>
        </w:rPr>
        <w:tab/>
      </w:r>
      <w:r>
        <w:rPr>
          <w:noProof/>
        </w:rPr>
        <w:t>Övergripande flöde</w:t>
      </w:r>
      <w:r>
        <w:rPr>
          <w:noProof/>
        </w:rPr>
        <w:tab/>
      </w:r>
      <w:r>
        <w:rPr>
          <w:noProof/>
        </w:rPr>
        <w:fldChar w:fldCharType="begin"/>
      </w:r>
      <w:r>
        <w:rPr>
          <w:noProof/>
        </w:rPr>
        <w:instrText xml:space="preserve"> PAGEREF _Toc220986021 \h </w:instrText>
      </w:r>
      <w:r>
        <w:rPr>
          <w:noProof/>
        </w:rPr>
      </w:r>
      <w:r>
        <w:rPr>
          <w:noProof/>
        </w:rPr>
        <w:fldChar w:fldCharType="separate"/>
      </w:r>
      <w:r>
        <w:rPr>
          <w:noProof/>
        </w:rPr>
        <w:t>51</w:t>
      </w:r>
      <w:r>
        <w:rPr>
          <w:noProof/>
        </w:rPr>
        <w:fldChar w:fldCharType="end"/>
      </w:r>
    </w:p>
    <w:p w14:paraId="0446F09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4.1.2.</w:t>
      </w:r>
      <w:r>
        <w:rPr>
          <w:rFonts w:asciiTheme="minorHAnsi" w:eastAsiaTheme="minorEastAsia" w:hAnsiTheme="minorHAnsi" w:cstheme="minorBidi"/>
          <w:noProof/>
          <w:color w:val="auto"/>
          <w:sz w:val="24"/>
          <w:lang w:val="en-US" w:eastAsia="ja-JP"/>
        </w:rPr>
        <w:tab/>
      </w:r>
      <w:r>
        <w:rPr>
          <w:noProof/>
        </w:rPr>
        <w:t>Processbeskrivning</w:t>
      </w:r>
      <w:r>
        <w:rPr>
          <w:noProof/>
        </w:rPr>
        <w:tab/>
      </w:r>
      <w:r>
        <w:rPr>
          <w:noProof/>
        </w:rPr>
        <w:fldChar w:fldCharType="begin"/>
      </w:r>
      <w:r>
        <w:rPr>
          <w:noProof/>
        </w:rPr>
        <w:instrText xml:space="preserve"> PAGEREF _Toc220986022 \h </w:instrText>
      </w:r>
      <w:r>
        <w:rPr>
          <w:noProof/>
        </w:rPr>
      </w:r>
      <w:r>
        <w:rPr>
          <w:noProof/>
        </w:rPr>
        <w:fldChar w:fldCharType="separate"/>
      </w:r>
      <w:r>
        <w:rPr>
          <w:noProof/>
        </w:rPr>
        <w:t>53</w:t>
      </w:r>
      <w:r>
        <w:rPr>
          <w:noProof/>
        </w:rPr>
        <w:fldChar w:fldCharType="end"/>
      </w:r>
    </w:p>
    <w:p w14:paraId="30887559" w14:textId="77777777" w:rsidR="00670CD6" w:rsidRDefault="00670CD6">
      <w:pPr>
        <w:pStyle w:val="Innehll2"/>
        <w:tabs>
          <w:tab w:val="left" w:pos="795"/>
          <w:tab w:val="right" w:leader="dot" w:pos="8494"/>
        </w:tabs>
        <w:rPr>
          <w:rFonts w:asciiTheme="minorHAnsi" w:eastAsiaTheme="minorEastAsia" w:hAnsiTheme="minorHAnsi" w:cstheme="minorBidi"/>
          <w:noProof/>
          <w:color w:val="auto"/>
          <w:sz w:val="24"/>
          <w:lang w:val="en-US" w:eastAsia="ja-JP"/>
        </w:rPr>
      </w:pPr>
      <w:r>
        <w:rPr>
          <w:noProof/>
        </w:rPr>
        <w:t>4.2.</w:t>
      </w:r>
      <w:r>
        <w:rPr>
          <w:rFonts w:asciiTheme="minorHAnsi" w:eastAsiaTheme="minorEastAsia" w:hAnsiTheme="minorHAnsi" w:cstheme="minorBidi"/>
          <w:noProof/>
          <w:color w:val="auto"/>
          <w:sz w:val="24"/>
          <w:lang w:val="en-US" w:eastAsia="ja-JP"/>
        </w:rPr>
        <w:tab/>
      </w:r>
      <w:r>
        <w:rPr>
          <w:noProof/>
        </w:rPr>
        <w:t>Beskrivning av informationsstruktur  I-delen</w:t>
      </w:r>
      <w:r>
        <w:rPr>
          <w:noProof/>
        </w:rPr>
        <w:tab/>
      </w:r>
      <w:r>
        <w:rPr>
          <w:noProof/>
        </w:rPr>
        <w:fldChar w:fldCharType="begin"/>
      </w:r>
      <w:r>
        <w:rPr>
          <w:noProof/>
        </w:rPr>
        <w:instrText xml:space="preserve"> PAGEREF _Toc220986023 \h </w:instrText>
      </w:r>
      <w:r>
        <w:rPr>
          <w:noProof/>
        </w:rPr>
      </w:r>
      <w:r>
        <w:rPr>
          <w:noProof/>
        </w:rPr>
        <w:fldChar w:fldCharType="separate"/>
      </w:r>
      <w:r>
        <w:rPr>
          <w:noProof/>
        </w:rPr>
        <w:t>55</w:t>
      </w:r>
      <w:r>
        <w:rPr>
          <w:noProof/>
        </w:rPr>
        <w:fldChar w:fldCharType="end"/>
      </w:r>
    </w:p>
    <w:p w14:paraId="7E0A9C6A"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lastRenderedPageBreak/>
        <w:t>1.1</w:t>
      </w:r>
      <w:r>
        <w:rPr>
          <w:rFonts w:asciiTheme="minorHAnsi" w:eastAsiaTheme="minorEastAsia" w:hAnsiTheme="minorHAnsi" w:cstheme="minorBidi"/>
          <w:noProof/>
          <w:color w:val="auto"/>
          <w:sz w:val="24"/>
          <w:lang w:val="en-US" w:eastAsia="ja-JP"/>
        </w:rPr>
        <w:tab/>
      </w:r>
      <w:r w:rsidRPr="00663D5A">
        <w:rPr>
          <w:noProof/>
        </w:rPr>
        <w:t>Verksamhetsorienterad domäninformationsmodell (V-DIM)</w:t>
      </w:r>
      <w:r>
        <w:rPr>
          <w:noProof/>
        </w:rPr>
        <w:tab/>
      </w:r>
      <w:r>
        <w:rPr>
          <w:noProof/>
        </w:rPr>
        <w:fldChar w:fldCharType="begin"/>
      </w:r>
      <w:r>
        <w:rPr>
          <w:noProof/>
        </w:rPr>
        <w:instrText xml:space="preserve"> PAGEREF _Toc220986024 \h </w:instrText>
      </w:r>
      <w:r>
        <w:rPr>
          <w:noProof/>
        </w:rPr>
      </w:r>
      <w:r>
        <w:rPr>
          <w:noProof/>
        </w:rPr>
        <w:fldChar w:fldCharType="separate"/>
      </w:r>
      <w:r>
        <w:rPr>
          <w:noProof/>
        </w:rPr>
        <w:t>57</w:t>
      </w:r>
      <w:r>
        <w:rPr>
          <w:noProof/>
        </w:rPr>
        <w:fldChar w:fldCharType="end"/>
      </w:r>
    </w:p>
    <w:p w14:paraId="781F7A7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4.2.1.</w:t>
      </w:r>
      <w:r>
        <w:rPr>
          <w:rFonts w:asciiTheme="minorHAnsi" w:eastAsiaTheme="minorEastAsia" w:hAnsiTheme="minorHAnsi" w:cstheme="minorBidi"/>
          <w:noProof/>
          <w:color w:val="auto"/>
          <w:sz w:val="24"/>
          <w:lang w:val="en-US" w:eastAsia="ja-JP"/>
        </w:rPr>
        <w:tab/>
      </w:r>
      <w:r>
        <w:rPr>
          <w:noProof/>
        </w:rPr>
        <w:t>Gränssnittets koppling till informationsmodellen</w:t>
      </w:r>
      <w:r>
        <w:rPr>
          <w:noProof/>
        </w:rPr>
        <w:tab/>
      </w:r>
      <w:r>
        <w:rPr>
          <w:noProof/>
        </w:rPr>
        <w:fldChar w:fldCharType="begin"/>
      </w:r>
      <w:r>
        <w:rPr>
          <w:noProof/>
        </w:rPr>
        <w:instrText xml:space="preserve"> PAGEREF _Toc220986025 \h </w:instrText>
      </w:r>
      <w:r>
        <w:rPr>
          <w:noProof/>
        </w:rPr>
      </w:r>
      <w:r>
        <w:rPr>
          <w:noProof/>
        </w:rPr>
        <w:fldChar w:fldCharType="separate"/>
      </w:r>
      <w:r>
        <w:rPr>
          <w:noProof/>
        </w:rPr>
        <w:t>58</w:t>
      </w:r>
      <w:r>
        <w:rPr>
          <w:noProof/>
        </w:rPr>
        <w:fldChar w:fldCharType="end"/>
      </w:r>
    </w:p>
    <w:p w14:paraId="6AAA90C8"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1.2</w:t>
      </w:r>
      <w:r>
        <w:rPr>
          <w:rFonts w:asciiTheme="minorHAnsi" w:eastAsiaTheme="minorEastAsia" w:hAnsiTheme="minorHAnsi" w:cstheme="minorBidi"/>
          <w:noProof/>
          <w:color w:val="auto"/>
          <w:sz w:val="24"/>
          <w:lang w:val="en-US" w:eastAsia="ja-JP"/>
        </w:rPr>
        <w:tab/>
      </w:r>
      <w:r w:rsidRPr="00663D5A">
        <w:rPr>
          <w:noProof/>
        </w:rPr>
        <w:t>Klasser och attribut V-DIM</w:t>
      </w:r>
      <w:r>
        <w:rPr>
          <w:noProof/>
        </w:rPr>
        <w:tab/>
      </w:r>
      <w:r>
        <w:rPr>
          <w:noProof/>
        </w:rPr>
        <w:fldChar w:fldCharType="begin"/>
      </w:r>
      <w:r>
        <w:rPr>
          <w:noProof/>
        </w:rPr>
        <w:instrText xml:space="preserve"> PAGEREF _Toc220986026 \h </w:instrText>
      </w:r>
      <w:r>
        <w:rPr>
          <w:noProof/>
        </w:rPr>
      </w:r>
      <w:r>
        <w:rPr>
          <w:noProof/>
        </w:rPr>
        <w:fldChar w:fldCharType="separate"/>
      </w:r>
      <w:r>
        <w:rPr>
          <w:noProof/>
        </w:rPr>
        <w:t>61</w:t>
      </w:r>
      <w:r>
        <w:rPr>
          <w:noProof/>
        </w:rPr>
        <w:fldChar w:fldCharType="end"/>
      </w:r>
    </w:p>
    <w:p w14:paraId="2C81293E"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1.2.1</w:t>
      </w:r>
      <w:r>
        <w:rPr>
          <w:rFonts w:asciiTheme="minorHAnsi" w:eastAsiaTheme="minorEastAsia" w:hAnsiTheme="minorHAnsi" w:cstheme="minorBidi"/>
          <w:noProof/>
          <w:color w:val="auto"/>
          <w:sz w:val="24"/>
          <w:lang w:val="en-US" w:eastAsia="ja-JP"/>
        </w:rPr>
        <w:tab/>
      </w:r>
      <w:r w:rsidRPr="00663D5A">
        <w:rPr>
          <w:i/>
          <w:noProof/>
        </w:rPr>
        <w:t>Klass Formulär (Form)</w:t>
      </w:r>
      <w:r>
        <w:rPr>
          <w:noProof/>
        </w:rPr>
        <w:tab/>
      </w:r>
      <w:r>
        <w:rPr>
          <w:noProof/>
        </w:rPr>
        <w:fldChar w:fldCharType="begin"/>
      </w:r>
      <w:r>
        <w:rPr>
          <w:noProof/>
        </w:rPr>
        <w:instrText xml:space="preserve"> PAGEREF _Toc220986027 \h </w:instrText>
      </w:r>
      <w:r>
        <w:rPr>
          <w:noProof/>
        </w:rPr>
      </w:r>
      <w:r>
        <w:rPr>
          <w:noProof/>
        </w:rPr>
        <w:fldChar w:fldCharType="separate"/>
      </w:r>
      <w:r>
        <w:rPr>
          <w:noProof/>
        </w:rPr>
        <w:t>61</w:t>
      </w:r>
      <w:r>
        <w:rPr>
          <w:noProof/>
        </w:rPr>
        <w:fldChar w:fldCharType="end"/>
      </w:r>
    </w:p>
    <w:p w14:paraId="7217E82B"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1.2.3</w:t>
      </w:r>
      <w:r>
        <w:rPr>
          <w:rFonts w:asciiTheme="minorHAnsi" w:eastAsiaTheme="minorEastAsia" w:hAnsiTheme="minorHAnsi" w:cstheme="minorBidi"/>
          <w:noProof/>
          <w:color w:val="auto"/>
          <w:sz w:val="24"/>
          <w:lang w:val="en-US" w:eastAsia="ja-JP"/>
        </w:rPr>
        <w:tab/>
      </w:r>
      <w:r w:rsidRPr="00663D5A">
        <w:rPr>
          <w:i/>
          <w:noProof/>
        </w:rPr>
        <w:t>Klass Formulärmall (FormTemplateInfo)</w:t>
      </w:r>
      <w:r>
        <w:rPr>
          <w:noProof/>
        </w:rPr>
        <w:tab/>
      </w:r>
      <w:r>
        <w:rPr>
          <w:noProof/>
        </w:rPr>
        <w:fldChar w:fldCharType="begin"/>
      </w:r>
      <w:r>
        <w:rPr>
          <w:noProof/>
        </w:rPr>
        <w:instrText xml:space="preserve"> PAGEREF _Toc220986028 \h </w:instrText>
      </w:r>
      <w:r>
        <w:rPr>
          <w:noProof/>
        </w:rPr>
      </w:r>
      <w:r>
        <w:rPr>
          <w:noProof/>
        </w:rPr>
        <w:fldChar w:fldCharType="separate"/>
      </w:r>
      <w:r>
        <w:rPr>
          <w:noProof/>
        </w:rPr>
        <w:t>65</w:t>
      </w:r>
      <w:r>
        <w:rPr>
          <w:noProof/>
        </w:rPr>
        <w:fldChar w:fldCharType="end"/>
      </w:r>
    </w:p>
    <w:p w14:paraId="1A329FC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1.2.4</w:t>
      </w:r>
      <w:r>
        <w:rPr>
          <w:rFonts w:asciiTheme="minorHAnsi" w:eastAsiaTheme="minorEastAsia" w:hAnsiTheme="minorHAnsi" w:cstheme="minorBidi"/>
          <w:noProof/>
          <w:color w:val="auto"/>
          <w:sz w:val="24"/>
          <w:lang w:val="en-US" w:eastAsia="ja-JP"/>
        </w:rPr>
        <w:tab/>
      </w:r>
      <w:r w:rsidRPr="00663D5A">
        <w:rPr>
          <w:i/>
          <w:noProof/>
        </w:rPr>
        <w:t>Klass Formulärmall (FormTemplate)</w:t>
      </w:r>
      <w:r>
        <w:rPr>
          <w:noProof/>
        </w:rPr>
        <w:tab/>
      </w:r>
      <w:r>
        <w:rPr>
          <w:noProof/>
        </w:rPr>
        <w:fldChar w:fldCharType="begin"/>
      </w:r>
      <w:r>
        <w:rPr>
          <w:noProof/>
        </w:rPr>
        <w:instrText xml:space="preserve"> PAGEREF _Toc220986029 \h </w:instrText>
      </w:r>
      <w:r>
        <w:rPr>
          <w:noProof/>
        </w:rPr>
      </w:r>
      <w:r>
        <w:rPr>
          <w:noProof/>
        </w:rPr>
        <w:fldChar w:fldCharType="separate"/>
      </w:r>
      <w:r>
        <w:rPr>
          <w:noProof/>
        </w:rPr>
        <w:t>68</w:t>
      </w:r>
      <w:r>
        <w:rPr>
          <w:noProof/>
        </w:rPr>
        <w:fldChar w:fldCharType="end"/>
      </w:r>
    </w:p>
    <w:p w14:paraId="23275268"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1.2.5</w:t>
      </w:r>
      <w:r>
        <w:rPr>
          <w:rFonts w:asciiTheme="minorHAnsi" w:eastAsiaTheme="minorEastAsia" w:hAnsiTheme="minorHAnsi" w:cstheme="minorBidi"/>
          <w:noProof/>
          <w:color w:val="auto"/>
          <w:sz w:val="24"/>
          <w:lang w:val="en-US" w:eastAsia="ja-JP"/>
        </w:rPr>
        <w:tab/>
      </w:r>
      <w:r w:rsidRPr="00663D5A">
        <w:rPr>
          <w:i/>
          <w:noProof/>
        </w:rPr>
        <w:t>Klass Formulärsida (TemplatePage)</w:t>
      </w:r>
      <w:r>
        <w:rPr>
          <w:noProof/>
        </w:rPr>
        <w:tab/>
      </w:r>
      <w:r>
        <w:rPr>
          <w:noProof/>
        </w:rPr>
        <w:fldChar w:fldCharType="begin"/>
      </w:r>
      <w:r>
        <w:rPr>
          <w:noProof/>
        </w:rPr>
        <w:instrText xml:space="preserve"> PAGEREF _Toc220986030 \h </w:instrText>
      </w:r>
      <w:r>
        <w:rPr>
          <w:noProof/>
        </w:rPr>
      </w:r>
      <w:r>
        <w:rPr>
          <w:noProof/>
        </w:rPr>
        <w:fldChar w:fldCharType="separate"/>
      </w:r>
      <w:r>
        <w:rPr>
          <w:noProof/>
        </w:rPr>
        <w:t>72</w:t>
      </w:r>
      <w:r>
        <w:rPr>
          <w:noProof/>
        </w:rPr>
        <w:fldChar w:fldCharType="end"/>
      </w:r>
    </w:p>
    <w:p w14:paraId="36912876"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1.2.6</w:t>
      </w:r>
      <w:r>
        <w:rPr>
          <w:rFonts w:asciiTheme="minorHAnsi" w:eastAsiaTheme="minorEastAsia" w:hAnsiTheme="minorHAnsi" w:cstheme="minorBidi"/>
          <w:noProof/>
          <w:color w:val="auto"/>
          <w:sz w:val="24"/>
          <w:lang w:val="en-US" w:eastAsia="ja-JP"/>
        </w:rPr>
        <w:tab/>
      </w:r>
      <w:r w:rsidRPr="00663D5A">
        <w:rPr>
          <w:i/>
          <w:noProof/>
        </w:rPr>
        <w:t>Klass Formulärsida (Page)</w:t>
      </w:r>
      <w:r>
        <w:rPr>
          <w:noProof/>
        </w:rPr>
        <w:tab/>
      </w:r>
      <w:r>
        <w:rPr>
          <w:noProof/>
        </w:rPr>
        <w:fldChar w:fldCharType="begin"/>
      </w:r>
      <w:r>
        <w:rPr>
          <w:noProof/>
        </w:rPr>
        <w:instrText xml:space="preserve"> PAGEREF _Toc220986031 \h </w:instrText>
      </w:r>
      <w:r>
        <w:rPr>
          <w:noProof/>
        </w:rPr>
      </w:r>
      <w:r>
        <w:rPr>
          <w:noProof/>
        </w:rPr>
        <w:fldChar w:fldCharType="separate"/>
      </w:r>
      <w:r>
        <w:rPr>
          <w:noProof/>
        </w:rPr>
        <w:t>74</w:t>
      </w:r>
      <w:r>
        <w:rPr>
          <w:noProof/>
        </w:rPr>
        <w:fldChar w:fldCharType="end"/>
      </w:r>
    </w:p>
    <w:p w14:paraId="79CA180C"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1.2.7</w:t>
      </w:r>
      <w:r>
        <w:rPr>
          <w:rFonts w:asciiTheme="minorHAnsi" w:eastAsiaTheme="minorEastAsia" w:hAnsiTheme="minorHAnsi" w:cstheme="minorBidi"/>
          <w:noProof/>
          <w:color w:val="auto"/>
          <w:sz w:val="24"/>
          <w:lang w:val="en-US" w:eastAsia="ja-JP"/>
        </w:rPr>
        <w:tab/>
      </w:r>
      <w:r w:rsidRPr="00663D5A">
        <w:rPr>
          <w:i/>
          <w:noProof/>
        </w:rPr>
        <w:t>Klass Frågegrupperingsmall (TemplateQuestionBlock)</w:t>
      </w:r>
      <w:r>
        <w:rPr>
          <w:noProof/>
        </w:rPr>
        <w:tab/>
      </w:r>
      <w:r>
        <w:rPr>
          <w:noProof/>
        </w:rPr>
        <w:fldChar w:fldCharType="begin"/>
      </w:r>
      <w:r>
        <w:rPr>
          <w:noProof/>
        </w:rPr>
        <w:instrText xml:space="preserve"> PAGEREF _Toc220986032 \h </w:instrText>
      </w:r>
      <w:r>
        <w:rPr>
          <w:noProof/>
        </w:rPr>
      </w:r>
      <w:r>
        <w:rPr>
          <w:noProof/>
        </w:rPr>
        <w:fldChar w:fldCharType="separate"/>
      </w:r>
      <w:r>
        <w:rPr>
          <w:noProof/>
        </w:rPr>
        <w:t>76</w:t>
      </w:r>
      <w:r>
        <w:rPr>
          <w:noProof/>
        </w:rPr>
        <w:fldChar w:fldCharType="end"/>
      </w:r>
    </w:p>
    <w:p w14:paraId="590974C0"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i/>
          <w:noProof/>
        </w:rPr>
        <w:t>1.2.8</w:t>
      </w:r>
      <w:r>
        <w:rPr>
          <w:rFonts w:asciiTheme="minorHAnsi" w:eastAsiaTheme="minorEastAsia" w:hAnsiTheme="minorHAnsi" w:cstheme="minorBidi"/>
          <w:noProof/>
          <w:color w:val="auto"/>
          <w:sz w:val="24"/>
          <w:lang w:val="en-US" w:eastAsia="ja-JP"/>
        </w:rPr>
        <w:tab/>
      </w:r>
      <w:r w:rsidRPr="00663D5A">
        <w:rPr>
          <w:i/>
          <w:noProof/>
        </w:rPr>
        <w:t>Klass Frågegruppering (QuestionBlock)</w:t>
      </w:r>
      <w:r>
        <w:rPr>
          <w:noProof/>
        </w:rPr>
        <w:tab/>
      </w:r>
      <w:r>
        <w:rPr>
          <w:noProof/>
        </w:rPr>
        <w:fldChar w:fldCharType="begin"/>
      </w:r>
      <w:r>
        <w:rPr>
          <w:noProof/>
        </w:rPr>
        <w:instrText xml:space="preserve"> PAGEREF _Toc220986033 \h </w:instrText>
      </w:r>
      <w:r>
        <w:rPr>
          <w:noProof/>
        </w:rPr>
      </w:r>
      <w:r>
        <w:rPr>
          <w:noProof/>
        </w:rPr>
        <w:fldChar w:fldCharType="separate"/>
      </w:r>
      <w:r>
        <w:rPr>
          <w:noProof/>
        </w:rPr>
        <w:t>77</w:t>
      </w:r>
      <w:r>
        <w:rPr>
          <w:noProof/>
        </w:rPr>
        <w:fldChar w:fldCharType="end"/>
      </w:r>
    </w:p>
    <w:p w14:paraId="5AD0D545"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1.2.10</w:t>
      </w:r>
      <w:r>
        <w:rPr>
          <w:rFonts w:asciiTheme="minorHAnsi" w:eastAsiaTheme="minorEastAsia" w:hAnsiTheme="minorHAnsi" w:cstheme="minorBidi"/>
          <w:noProof/>
          <w:color w:val="auto"/>
          <w:sz w:val="24"/>
          <w:lang w:val="en-US" w:eastAsia="ja-JP"/>
        </w:rPr>
        <w:tab/>
      </w:r>
      <w:r w:rsidRPr="00663D5A">
        <w:rPr>
          <w:i/>
          <w:noProof/>
        </w:rPr>
        <w:t>Klass Formulärfråga mall (TemplateQuestion)</w:t>
      </w:r>
      <w:r>
        <w:rPr>
          <w:noProof/>
        </w:rPr>
        <w:tab/>
      </w:r>
      <w:r>
        <w:rPr>
          <w:noProof/>
        </w:rPr>
        <w:fldChar w:fldCharType="begin"/>
      </w:r>
      <w:r>
        <w:rPr>
          <w:noProof/>
        </w:rPr>
        <w:instrText xml:space="preserve"> PAGEREF _Toc220986034 \h </w:instrText>
      </w:r>
      <w:r>
        <w:rPr>
          <w:noProof/>
        </w:rPr>
      </w:r>
      <w:r>
        <w:rPr>
          <w:noProof/>
        </w:rPr>
        <w:fldChar w:fldCharType="separate"/>
      </w:r>
      <w:r>
        <w:rPr>
          <w:noProof/>
        </w:rPr>
        <w:t>80</w:t>
      </w:r>
      <w:r>
        <w:rPr>
          <w:noProof/>
        </w:rPr>
        <w:fldChar w:fldCharType="end"/>
      </w:r>
    </w:p>
    <w:p w14:paraId="1892AB02"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1.2.11</w:t>
      </w:r>
      <w:r>
        <w:rPr>
          <w:rFonts w:asciiTheme="minorHAnsi" w:eastAsiaTheme="minorEastAsia" w:hAnsiTheme="minorHAnsi" w:cstheme="minorBidi"/>
          <w:noProof/>
          <w:color w:val="auto"/>
          <w:sz w:val="24"/>
          <w:lang w:val="en-US" w:eastAsia="ja-JP"/>
        </w:rPr>
        <w:tab/>
      </w:r>
      <w:r w:rsidRPr="00663D5A">
        <w:rPr>
          <w:i/>
          <w:noProof/>
        </w:rPr>
        <w:t>Klass Formulärfråga (Question)</w:t>
      </w:r>
      <w:r>
        <w:rPr>
          <w:noProof/>
        </w:rPr>
        <w:tab/>
      </w:r>
      <w:r>
        <w:rPr>
          <w:noProof/>
        </w:rPr>
        <w:fldChar w:fldCharType="begin"/>
      </w:r>
      <w:r>
        <w:rPr>
          <w:noProof/>
        </w:rPr>
        <w:instrText xml:space="preserve"> PAGEREF _Toc220986035 \h </w:instrText>
      </w:r>
      <w:r>
        <w:rPr>
          <w:noProof/>
        </w:rPr>
      </w:r>
      <w:r>
        <w:rPr>
          <w:noProof/>
        </w:rPr>
        <w:fldChar w:fldCharType="separate"/>
      </w:r>
      <w:r>
        <w:rPr>
          <w:noProof/>
        </w:rPr>
        <w:t>84</w:t>
      </w:r>
      <w:r>
        <w:rPr>
          <w:noProof/>
        </w:rPr>
        <w:fldChar w:fldCharType="end"/>
      </w:r>
    </w:p>
    <w:p w14:paraId="4DB737A1"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1.2.12</w:t>
      </w:r>
      <w:r>
        <w:rPr>
          <w:rFonts w:asciiTheme="minorHAnsi" w:eastAsiaTheme="minorEastAsia" w:hAnsiTheme="minorHAnsi" w:cstheme="minorBidi"/>
          <w:noProof/>
          <w:color w:val="auto"/>
          <w:sz w:val="24"/>
          <w:lang w:val="en-US" w:eastAsia="ja-JP"/>
        </w:rPr>
        <w:tab/>
      </w:r>
      <w:r w:rsidRPr="00663D5A">
        <w:rPr>
          <w:i/>
          <w:noProof/>
        </w:rPr>
        <w:t>Klass Svarsalternativ (AnswerAlternative)</w:t>
      </w:r>
      <w:r>
        <w:rPr>
          <w:noProof/>
        </w:rPr>
        <w:tab/>
      </w:r>
      <w:r>
        <w:rPr>
          <w:noProof/>
        </w:rPr>
        <w:fldChar w:fldCharType="begin"/>
      </w:r>
      <w:r>
        <w:rPr>
          <w:noProof/>
        </w:rPr>
        <w:instrText xml:space="preserve"> PAGEREF _Toc220986036 \h </w:instrText>
      </w:r>
      <w:r>
        <w:rPr>
          <w:noProof/>
        </w:rPr>
      </w:r>
      <w:r>
        <w:rPr>
          <w:noProof/>
        </w:rPr>
        <w:fldChar w:fldCharType="separate"/>
      </w:r>
      <w:r>
        <w:rPr>
          <w:noProof/>
        </w:rPr>
        <w:t>88</w:t>
      </w:r>
      <w:r>
        <w:rPr>
          <w:noProof/>
        </w:rPr>
        <w:fldChar w:fldCharType="end"/>
      </w:r>
    </w:p>
    <w:p w14:paraId="08DDF568"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1.2.13</w:t>
      </w:r>
      <w:r>
        <w:rPr>
          <w:rFonts w:asciiTheme="minorHAnsi" w:eastAsiaTheme="minorEastAsia" w:hAnsiTheme="minorHAnsi" w:cstheme="minorBidi"/>
          <w:noProof/>
          <w:color w:val="auto"/>
          <w:sz w:val="24"/>
          <w:lang w:val="en-US" w:eastAsia="ja-JP"/>
        </w:rPr>
        <w:tab/>
      </w:r>
      <w:r w:rsidRPr="00663D5A">
        <w:rPr>
          <w:i/>
          <w:noProof/>
        </w:rPr>
        <w:t>Klass Svar (Answer)</w:t>
      </w:r>
      <w:r>
        <w:rPr>
          <w:noProof/>
        </w:rPr>
        <w:tab/>
      </w:r>
      <w:r>
        <w:rPr>
          <w:noProof/>
        </w:rPr>
        <w:fldChar w:fldCharType="begin"/>
      </w:r>
      <w:r>
        <w:rPr>
          <w:noProof/>
        </w:rPr>
        <w:instrText xml:space="preserve"> PAGEREF _Toc220986037 \h </w:instrText>
      </w:r>
      <w:r>
        <w:rPr>
          <w:noProof/>
        </w:rPr>
      </w:r>
      <w:r>
        <w:rPr>
          <w:noProof/>
        </w:rPr>
        <w:fldChar w:fldCharType="separate"/>
      </w:r>
      <w:r>
        <w:rPr>
          <w:noProof/>
        </w:rPr>
        <w:t>90</w:t>
      </w:r>
      <w:r>
        <w:rPr>
          <w:noProof/>
        </w:rPr>
        <w:fldChar w:fldCharType="end"/>
      </w:r>
    </w:p>
    <w:p w14:paraId="461C490F"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1.2.14</w:t>
      </w:r>
      <w:r>
        <w:rPr>
          <w:rFonts w:asciiTheme="minorHAnsi" w:eastAsiaTheme="minorEastAsia" w:hAnsiTheme="minorHAnsi" w:cstheme="minorBidi"/>
          <w:noProof/>
          <w:color w:val="auto"/>
          <w:sz w:val="24"/>
          <w:lang w:val="en-US" w:eastAsia="ja-JP"/>
        </w:rPr>
        <w:tab/>
      </w:r>
      <w:r w:rsidRPr="00663D5A">
        <w:rPr>
          <w:i/>
          <w:noProof/>
        </w:rPr>
        <w:t>Klass anropsbekräftelse (Status)</w:t>
      </w:r>
      <w:r>
        <w:rPr>
          <w:noProof/>
        </w:rPr>
        <w:tab/>
      </w:r>
      <w:r>
        <w:rPr>
          <w:noProof/>
        </w:rPr>
        <w:fldChar w:fldCharType="begin"/>
      </w:r>
      <w:r>
        <w:rPr>
          <w:noProof/>
        </w:rPr>
        <w:instrText xml:space="preserve"> PAGEREF _Toc220986038 \h </w:instrText>
      </w:r>
      <w:r>
        <w:rPr>
          <w:noProof/>
        </w:rPr>
      </w:r>
      <w:r>
        <w:rPr>
          <w:noProof/>
        </w:rPr>
        <w:fldChar w:fldCharType="separate"/>
      </w:r>
      <w:r>
        <w:rPr>
          <w:noProof/>
        </w:rPr>
        <w:t>91</w:t>
      </w:r>
      <w:r>
        <w:rPr>
          <w:noProof/>
        </w:rPr>
        <w:fldChar w:fldCharType="end"/>
      </w:r>
    </w:p>
    <w:p w14:paraId="462B99B8"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1.2.15</w:t>
      </w:r>
      <w:r>
        <w:rPr>
          <w:rFonts w:asciiTheme="minorHAnsi" w:eastAsiaTheme="minorEastAsia" w:hAnsiTheme="minorHAnsi" w:cstheme="minorBidi"/>
          <w:noProof/>
          <w:color w:val="auto"/>
          <w:sz w:val="24"/>
          <w:lang w:val="en-US" w:eastAsia="ja-JP"/>
        </w:rPr>
        <w:tab/>
      </w:r>
      <w:r w:rsidRPr="00663D5A">
        <w:rPr>
          <w:i/>
          <w:noProof/>
        </w:rPr>
        <w:t>Klass Frågerelation (QuestionSuperior)</w:t>
      </w:r>
      <w:r>
        <w:rPr>
          <w:noProof/>
        </w:rPr>
        <w:tab/>
      </w:r>
      <w:r>
        <w:rPr>
          <w:noProof/>
        </w:rPr>
        <w:fldChar w:fldCharType="begin"/>
      </w:r>
      <w:r>
        <w:rPr>
          <w:noProof/>
        </w:rPr>
        <w:instrText xml:space="preserve"> PAGEREF _Toc220986039 \h </w:instrText>
      </w:r>
      <w:r>
        <w:rPr>
          <w:noProof/>
        </w:rPr>
      </w:r>
      <w:r>
        <w:rPr>
          <w:noProof/>
        </w:rPr>
        <w:fldChar w:fldCharType="separate"/>
      </w:r>
      <w:r>
        <w:rPr>
          <w:noProof/>
        </w:rPr>
        <w:t>92</w:t>
      </w:r>
      <w:r>
        <w:rPr>
          <w:noProof/>
        </w:rPr>
        <w:fldChar w:fldCharType="end"/>
      </w:r>
    </w:p>
    <w:p w14:paraId="11B4F672"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1.2.16</w:t>
      </w:r>
      <w:r>
        <w:rPr>
          <w:rFonts w:asciiTheme="minorHAnsi" w:eastAsiaTheme="minorEastAsia" w:hAnsiTheme="minorHAnsi" w:cstheme="minorBidi"/>
          <w:noProof/>
          <w:color w:val="auto"/>
          <w:sz w:val="24"/>
          <w:lang w:val="en-US" w:eastAsia="ja-JP"/>
        </w:rPr>
        <w:tab/>
      </w:r>
      <w:r w:rsidRPr="00663D5A">
        <w:rPr>
          <w:i/>
          <w:noProof/>
        </w:rPr>
        <w:t>Klass kodverk (Code)</w:t>
      </w:r>
      <w:r>
        <w:rPr>
          <w:noProof/>
        </w:rPr>
        <w:tab/>
      </w:r>
      <w:r>
        <w:rPr>
          <w:noProof/>
        </w:rPr>
        <w:fldChar w:fldCharType="begin"/>
      </w:r>
      <w:r>
        <w:rPr>
          <w:noProof/>
        </w:rPr>
        <w:instrText xml:space="preserve"> PAGEREF _Toc220986040 \h </w:instrText>
      </w:r>
      <w:r>
        <w:rPr>
          <w:noProof/>
        </w:rPr>
      </w:r>
      <w:r>
        <w:rPr>
          <w:noProof/>
        </w:rPr>
        <w:fldChar w:fldCharType="separate"/>
      </w:r>
      <w:r>
        <w:rPr>
          <w:noProof/>
        </w:rPr>
        <w:t>93</w:t>
      </w:r>
      <w:r>
        <w:rPr>
          <w:noProof/>
        </w:rPr>
        <w:fldChar w:fldCharType="end"/>
      </w:r>
    </w:p>
    <w:p w14:paraId="665F3BA5" w14:textId="77777777" w:rsidR="00670CD6" w:rsidRDefault="00670CD6">
      <w:pPr>
        <w:pStyle w:val="Innehll3"/>
        <w:tabs>
          <w:tab w:val="left" w:pos="1238"/>
          <w:tab w:val="right" w:leader="dot" w:pos="8494"/>
        </w:tabs>
        <w:rPr>
          <w:rFonts w:asciiTheme="minorHAnsi" w:eastAsiaTheme="minorEastAsia" w:hAnsiTheme="minorHAnsi" w:cstheme="minorBidi"/>
          <w:noProof/>
          <w:color w:val="auto"/>
          <w:sz w:val="24"/>
          <w:lang w:val="en-US" w:eastAsia="ja-JP"/>
        </w:rPr>
      </w:pPr>
      <w:r w:rsidRPr="00663D5A">
        <w:rPr>
          <w:i/>
          <w:noProof/>
        </w:rPr>
        <w:t>1.2.17</w:t>
      </w:r>
      <w:r>
        <w:rPr>
          <w:rFonts w:asciiTheme="minorHAnsi" w:eastAsiaTheme="minorEastAsia" w:hAnsiTheme="minorHAnsi" w:cstheme="minorBidi"/>
          <w:noProof/>
          <w:color w:val="auto"/>
          <w:sz w:val="24"/>
          <w:lang w:val="en-US" w:eastAsia="ja-JP"/>
        </w:rPr>
        <w:tab/>
      </w:r>
      <w:r w:rsidRPr="00663D5A">
        <w:rPr>
          <w:i/>
          <w:noProof/>
        </w:rPr>
        <w:t>Klass Malldelning (TemplatePropagate)</w:t>
      </w:r>
      <w:r>
        <w:rPr>
          <w:noProof/>
        </w:rPr>
        <w:tab/>
      </w:r>
      <w:r>
        <w:rPr>
          <w:noProof/>
        </w:rPr>
        <w:fldChar w:fldCharType="begin"/>
      </w:r>
      <w:r>
        <w:rPr>
          <w:noProof/>
        </w:rPr>
        <w:instrText xml:space="preserve"> PAGEREF _Toc220986041 \h </w:instrText>
      </w:r>
      <w:r>
        <w:rPr>
          <w:noProof/>
        </w:rPr>
      </w:r>
      <w:r>
        <w:rPr>
          <w:noProof/>
        </w:rPr>
        <w:fldChar w:fldCharType="separate"/>
      </w:r>
      <w:r>
        <w:rPr>
          <w:noProof/>
        </w:rPr>
        <w:t>94</w:t>
      </w:r>
      <w:r>
        <w:rPr>
          <w:noProof/>
        </w:rPr>
        <w:fldChar w:fldCharType="end"/>
      </w:r>
    </w:p>
    <w:p w14:paraId="6E8006AD"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1.3</w:t>
      </w:r>
      <w:r>
        <w:rPr>
          <w:rFonts w:asciiTheme="minorHAnsi" w:eastAsiaTheme="minorEastAsia" w:hAnsiTheme="minorHAnsi" w:cstheme="minorBidi"/>
          <w:noProof/>
          <w:color w:val="auto"/>
          <w:sz w:val="24"/>
          <w:lang w:val="en-US" w:eastAsia="ja-JP"/>
        </w:rPr>
        <w:tab/>
      </w:r>
      <w:r w:rsidRPr="00663D5A">
        <w:rPr>
          <w:noProof/>
        </w:rPr>
        <w:t>V-MIM Formulärtjänstens meddelanden</w:t>
      </w:r>
      <w:r>
        <w:rPr>
          <w:noProof/>
        </w:rPr>
        <w:tab/>
      </w:r>
      <w:r>
        <w:rPr>
          <w:noProof/>
        </w:rPr>
        <w:fldChar w:fldCharType="begin"/>
      </w:r>
      <w:r>
        <w:rPr>
          <w:noProof/>
        </w:rPr>
        <w:instrText xml:space="preserve"> PAGEREF _Toc220986042 \h </w:instrText>
      </w:r>
      <w:r>
        <w:rPr>
          <w:noProof/>
        </w:rPr>
      </w:r>
      <w:r>
        <w:rPr>
          <w:noProof/>
        </w:rPr>
        <w:fldChar w:fldCharType="separate"/>
      </w:r>
      <w:r>
        <w:rPr>
          <w:noProof/>
        </w:rPr>
        <w:t>96</w:t>
      </w:r>
      <w:r>
        <w:rPr>
          <w:noProof/>
        </w:rPr>
        <w:fldChar w:fldCharType="end"/>
      </w:r>
    </w:p>
    <w:p w14:paraId="408CFD9A"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1.3.1</w:t>
      </w:r>
      <w:r>
        <w:rPr>
          <w:rFonts w:asciiTheme="minorHAnsi" w:eastAsiaTheme="minorEastAsia" w:hAnsiTheme="minorHAnsi" w:cstheme="minorBidi"/>
          <w:noProof/>
          <w:color w:val="auto"/>
          <w:sz w:val="24"/>
          <w:lang w:val="en-US" w:eastAsia="ja-JP"/>
        </w:rPr>
        <w:tab/>
      </w:r>
      <w:r w:rsidRPr="00663D5A">
        <w:rPr>
          <w:noProof/>
        </w:rPr>
        <w:t>V-MIM –  FormsTemplateInfoTyp</w:t>
      </w:r>
      <w:r>
        <w:rPr>
          <w:noProof/>
        </w:rPr>
        <w:tab/>
      </w:r>
      <w:r>
        <w:rPr>
          <w:noProof/>
        </w:rPr>
        <w:fldChar w:fldCharType="begin"/>
      </w:r>
      <w:r>
        <w:rPr>
          <w:noProof/>
        </w:rPr>
        <w:instrText xml:space="preserve"> PAGEREF _Toc220986043 \h </w:instrText>
      </w:r>
      <w:r>
        <w:rPr>
          <w:noProof/>
        </w:rPr>
      </w:r>
      <w:r>
        <w:rPr>
          <w:noProof/>
        </w:rPr>
        <w:fldChar w:fldCharType="separate"/>
      </w:r>
      <w:r>
        <w:rPr>
          <w:noProof/>
        </w:rPr>
        <w:t>97</w:t>
      </w:r>
      <w:r>
        <w:rPr>
          <w:noProof/>
        </w:rPr>
        <w:fldChar w:fldCharType="end"/>
      </w:r>
    </w:p>
    <w:p w14:paraId="7BE9E65E"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1.3.2</w:t>
      </w:r>
      <w:r>
        <w:rPr>
          <w:rFonts w:asciiTheme="minorHAnsi" w:eastAsiaTheme="minorEastAsia" w:hAnsiTheme="minorHAnsi" w:cstheme="minorBidi"/>
          <w:noProof/>
          <w:color w:val="auto"/>
          <w:sz w:val="24"/>
          <w:lang w:val="en-US" w:eastAsia="ja-JP"/>
        </w:rPr>
        <w:tab/>
      </w:r>
      <w:r w:rsidRPr="00663D5A">
        <w:rPr>
          <w:noProof/>
        </w:rPr>
        <w:t>V-MIM – FormResponseType</w:t>
      </w:r>
      <w:r>
        <w:rPr>
          <w:noProof/>
        </w:rPr>
        <w:tab/>
      </w:r>
      <w:r>
        <w:rPr>
          <w:noProof/>
        </w:rPr>
        <w:fldChar w:fldCharType="begin"/>
      </w:r>
      <w:r>
        <w:rPr>
          <w:noProof/>
        </w:rPr>
        <w:instrText xml:space="preserve"> PAGEREF _Toc220986044 \h </w:instrText>
      </w:r>
      <w:r>
        <w:rPr>
          <w:noProof/>
        </w:rPr>
      </w:r>
      <w:r>
        <w:rPr>
          <w:noProof/>
        </w:rPr>
        <w:fldChar w:fldCharType="separate"/>
      </w:r>
      <w:r>
        <w:rPr>
          <w:noProof/>
        </w:rPr>
        <w:t>98</w:t>
      </w:r>
      <w:r>
        <w:rPr>
          <w:noProof/>
        </w:rPr>
        <w:fldChar w:fldCharType="end"/>
      </w:r>
    </w:p>
    <w:p w14:paraId="573793CA"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1.3.3</w:t>
      </w:r>
      <w:r>
        <w:rPr>
          <w:rFonts w:asciiTheme="minorHAnsi" w:eastAsiaTheme="minorEastAsia" w:hAnsiTheme="minorHAnsi" w:cstheme="minorBidi"/>
          <w:noProof/>
          <w:color w:val="auto"/>
          <w:sz w:val="24"/>
          <w:lang w:val="en-US" w:eastAsia="ja-JP"/>
        </w:rPr>
        <w:tab/>
      </w:r>
      <w:r w:rsidRPr="00663D5A">
        <w:rPr>
          <w:noProof/>
        </w:rPr>
        <w:t>V-MIM – FormsResponseType</w:t>
      </w:r>
      <w:r>
        <w:rPr>
          <w:noProof/>
        </w:rPr>
        <w:tab/>
      </w:r>
      <w:r>
        <w:rPr>
          <w:noProof/>
        </w:rPr>
        <w:fldChar w:fldCharType="begin"/>
      </w:r>
      <w:r>
        <w:rPr>
          <w:noProof/>
        </w:rPr>
        <w:instrText xml:space="preserve"> PAGEREF _Toc220986045 \h </w:instrText>
      </w:r>
      <w:r>
        <w:rPr>
          <w:noProof/>
        </w:rPr>
      </w:r>
      <w:r>
        <w:rPr>
          <w:noProof/>
        </w:rPr>
        <w:fldChar w:fldCharType="separate"/>
      </w:r>
      <w:r>
        <w:rPr>
          <w:noProof/>
        </w:rPr>
        <w:t>100</w:t>
      </w:r>
      <w:r>
        <w:rPr>
          <w:noProof/>
        </w:rPr>
        <w:fldChar w:fldCharType="end"/>
      </w:r>
    </w:p>
    <w:p w14:paraId="0A2D9F1A"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4.2.2.</w:t>
      </w:r>
      <w:r>
        <w:rPr>
          <w:rFonts w:asciiTheme="minorHAnsi" w:eastAsiaTheme="minorEastAsia" w:hAnsiTheme="minorHAnsi" w:cstheme="minorBidi"/>
          <w:noProof/>
          <w:color w:val="auto"/>
          <w:sz w:val="24"/>
          <w:lang w:val="en-US" w:eastAsia="ja-JP"/>
        </w:rPr>
        <w:tab/>
      </w:r>
      <w:r>
        <w:rPr>
          <w:noProof/>
        </w:rPr>
        <w:t>V-MIM – QuestionBlockType</w:t>
      </w:r>
      <w:r>
        <w:rPr>
          <w:noProof/>
        </w:rPr>
        <w:tab/>
      </w:r>
      <w:r>
        <w:rPr>
          <w:noProof/>
        </w:rPr>
        <w:fldChar w:fldCharType="begin"/>
      </w:r>
      <w:r>
        <w:rPr>
          <w:noProof/>
        </w:rPr>
        <w:instrText xml:space="preserve"> PAGEREF _Toc220986046 \h </w:instrText>
      </w:r>
      <w:r>
        <w:rPr>
          <w:noProof/>
        </w:rPr>
      </w:r>
      <w:r>
        <w:rPr>
          <w:noProof/>
        </w:rPr>
        <w:fldChar w:fldCharType="separate"/>
      </w:r>
      <w:r>
        <w:rPr>
          <w:noProof/>
        </w:rPr>
        <w:t>101</w:t>
      </w:r>
      <w:r>
        <w:rPr>
          <w:noProof/>
        </w:rPr>
        <w:fldChar w:fldCharType="end"/>
      </w:r>
    </w:p>
    <w:p w14:paraId="133D5F72" w14:textId="77777777" w:rsidR="00670CD6" w:rsidRDefault="00670CD6">
      <w:pPr>
        <w:pStyle w:val="Innehll3"/>
        <w:tabs>
          <w:tab w:val="left" w:pos="1127"/>
          <w:tab w:val="right" w:leader="dot" w:pos="8494"/>
        </w:tabs>
        <w:rPr>
          <w:rFonts w:asciiTheme="minorHAnsi" w:eastAsiaTheme="minorEastAsia" w:hAnsiTheme="minorHAnsi" w:cstheme="minorBidi"/>
          <w:noProof/>
          <w:color w:val="auto"/>
          <w:sz w:val="24"/>
          <w:lang w:val="en-US" w:eastAsia="ja-JP"/>
        </w:rPr>
      </w:pPr>
      <w:r w:rsidRPr="00663D5A">
        <w:rPr>
          <w:noProof/>
        </w:rPr>
        <w:t>1.3.4</w:t>
      </w:r>
      <w:r>
        <w:rPr>
          <w:rFonts w:asciiTheme="minorHAnsi" w:eastAsiaTheme="minorEastAsia" w:hAnsiTheme="minorHAnsi" w:cstheme="minorBidi"/>
          <w:noProof/>
          <w:color w:val="auto"/>
          <w:sz w:val="24"/>
          <w:lang w:val="en-US" w:eastAsia="ja-JP"/>
        </w:rPr>
        <w:tab/>
      </w:r>
      <w:r w:rsidRPr="00663D5A">
        <w:rPr>
          <w:noProof/>
        </w:rPr>
        <w:t>V-MIM – QuestionBlockAnswersType</w:t>
      </w:r>
      <w:r>
        <w:rPr>
          <w:noProof/>
        </w:rPr>
        <w:tab/>
      </w:r>
      <w:r>
        <w:rPr>
          <w:noProof/>
        </w:rPr>
        <w:fldChar w:fldCharType="begin"/>
      </w:r>
      <w:r>
        <w:rPr>
          <w:noProof/>
        </w:rPr>
        <w:instrText xml:space="preserve"> PAGEREF _Toc220986047 \h </w:instrText>
      </w:r>
      <w:r>
        <w:rPr>
          <w:noProof/>
        </w:rPr>
      </w:r>
      <w:r>
        <w:rPr>
          <w:noProof/>
        </w:rPr>
        <w:fldChar w:fldCharType="separate"/>
      </w:r>
      <w:r>
        <w:rPr>
          <w:noProof/>
        </w:rPr>
        <w:t>103</w:t>
      </w:r>
      <w:r>
        <w:rPr>
          <w:noProof/>
        </w:rPr>
        <w:fldChar w:fldCharType="end"/>
      </w:r>
    </w:p>
    <w:p w14:paraId="34835854"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4.2.3.</w:t>
      </w:r>
      <w:r>
        <w:rPr>
          <w:rFonts w:asciiTheme="minorHAnsi" w:eastAsiaTheme="minorEastAsia" w:hAnsiTheme="minorHAnsi" w:cstheme="minorBidi"/>
          <w:noProof/>
          <w:color w:val="auto"/>
          <w:sz w:val="24"/>
          <w:lang w:val="en-US" w:eastAsia="ja-JP"/>
        </w:rPr>
        <w:tab/>
      </w:r>
      <w:r>
        <w:rPr>
          <w:noProof/>
        </w:rPr>
        <w:t>V-MIM – AnswerSatusType</w:t>
      </w:r>
      <w:r>
        <w:rPr>
          <w:noProof/>
        </w:rPr>
        <w:tab/>
      </w:r>
      <w:r>
        <w:rPr>
          <w:noProof/>
        </w:rPr>
        <w:fldChar w:fldCharType="begin"/>
      </w:r>
      <w:r>
        <w:rPr>
          <w:noProof/>
        </w:rPr>
        <w:instrText xml:space="preserve"> PAGEREF _Toc220986048 \h </w:instrText>
      </w:r>
      <w:r>
        <w:rPr>
          <w:noProof/>
        </w:rPr>
      </w:r>
      <w:r>
        <w:rPr>
          <w:noProof/>
        </w:rPr>
        <w:fldChar w:fldCharType="separate"/>
      </w:r>
      <w:r>
        <w:rPr>
          <w:noProof/>
        </w:rPr>
        <w:t>105</w:t>
      </w:r>
      <w:r>
        <w:rPr>
          <w:noProof/>
        </w:rPr>
        <w:fldChar w:fldCharType="end"/>
      </w:r>
    </w:p>
    <w:p w14:paraId="2DE06609"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4.2.4.</w:t>
      </w:r>
      <w:r>
        <w:rPr>
          <w:rFonts w:asciiTheme="minorHAnsi" w:eastAsiaTheme="minorEastAsia" w:hAnsiTheme="minorHAnsi" w:cstheme="minorBidi"/>
          <w:noProof/>
          <w:color w:val="auto"/>
          <w:sz w:val="24"/>
          <w:lang w:val="en-US" w:eastAsia="ja-JP"/>
        </w:rPr>
        <w:tab/>
      </w:r>
      <w:r>
        <w:rPr>
          <w:noProof/>
        </w:rPr>
        <w:t>V-MIM – FormRequestType</w:t>
      </w:r>
      <w:r>
        <w:rPr>
          <w:noProof/>
        </w:rPr>
        <w:tab/>
      </w:r>
      <w:r>
        <w:rPr>
          <w:noProof/>
        </w:rPr>
        <w:fldChar w:fldCharType="begin"/>
      </w:r>
      <w:r>
        <w:rPr>
          <w:noProof/>
        </w:rPr>
        <w:instrText xml:space="preserve"> PAGEREF _Toc220986049 \h </w:instrText>
      </w:r>
      <w:r>
        <w:rPr>
          <w:noProof/>
        </w:rPr>
      </w:r>
      <w:r>
        <w:rPr>
          <w:noProof/>
        </w:rPr>
        <w:fldChar w:fldCharType="separate"/>
      </w:r>
      <w:r>
        <w:rPr>
          <w:noProof/>
        </w:rPr>
        <w:t>105</w:t>
      </w:r>
      <w:r>
        <w:rPr>
          <w:noProof/>
        </w:rPr>
        <w:fldChar w:fldCharType="end"/>
      </w:r>
    </w:p>
    <w:p w14:paraId="14B720BE"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4.2.5.</w:t>
      </w:r>
      <w:r>
        <w:rPr>
          <w:rFonts w:asciiTheme="minorHAnsi" w:eastAsiaTheme="minorEastAsia" w:hAnsiTheme="minorHAnsi" w:cstheme="minorBidi"/>
          <w:noProof/>
          <w:color w:val="auto"/>
          <w:sz w:val="24"/>
          <w:lang w:val="en-US" w:eastAsia="ja-JP"/>
        </w:rPr>
        <w:tab/>
      </w:r>
      <w:r>
        <w:rPr>
          <w:noProof/>
        </w:rPr>
        <w:t>V-MIM - FormTemplateType</w:t>
      </w:r>
      <w:r>
        <w:rPr>
          <w:noProof/>
        </w:rPr>
        <w:tab/>
      </w:r>
      <w:r>
        <w:rPr>
          <w:noProof/>
        </w:rPr>
        <w:fldChar w:fldCharType="begin"/>
      </w:r>
      <w:r>
        <w:rPr>
          <w:noProof/>
        </w:rPr>
        <w:instrText xml:space="preserve"> PAGEREF _Toc220986050 \h </w:instrText>
      </w:r>
      <w:r>
        <w:rPr>
          <w:noProof/>
        </w:rPr>
      </w:r>
      <w:r>
        <w:rPr>
          <w:noProof/>
        </w:rPr>
        <w:fldChar w:fldCharType="separate"/>
      </w:r>
      <w:r>
        <w:rPr>
          <w:noProof/>
        </w:rPr>
        <w:t>106</w:t>
      </w:r>
      <w:r>
        <w:rPr>
          <w:noProof/>
        </w:rPr>
        <w:fldChar w:fldCharType="end"/>
      </w:r>
    </w:p>
    <w:p w14:paraId="506FD8B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4.2.6.</w:t>
      </w:r>
      <w:r>
        <w:rPr>
          <w:rFonts w:asciiTheme="minorHAnsi" w:eastAsiaTheme="minorEastAsia" w:hAnsiTheme="minorHAnsi" w:cstheme="minorBidi"/>
          <w:noProof/>
          <w:color w:val="auto"/>
          <w:sz w:val="24"/>
          <w:lang w:val="en-US" w:eastAsia="ja-JP"/>
        </w:rPr>
        <w:tab/>
      </w:r>
      <w:r>
        <w:rPr>
          <w:noProof/>
        </w:rPr>
        <w:t>V-MIM TemplateRoutingType</w:t>
      </w:r>
      <w:r>
        <w:rPr>
          <w:noProof/>
        </w:rPr>
        <w:tab/>
      </w:r>
      <w:r>
        <w:rPr>
          <w:noProof/>
        </w:rPr>
        <w:fldChar w:fldCharType="begin"/>
      </w:r>
      <w:r>
        <w:rPr>
          <w:noProof/>
        </w:rPr>
        <w:instrText xml:space="preserve"> PAGEREF _Toc220986051 \h </w:instrText>
      </w:r>
      <w:r>
        <w:rPr>
          <w:noProof/>
        </w:rPr>
      </w:r>
      <w:r>
        <w:rPr>
          <w:noProof/>
        </w:rPr>
        <w:fldChar w:fldCharType="separate"/>
      </w:r>
      <w:r>
        <w:rPr>
          <w:noProof/>
        </w:rPr>
        <w:t>106</w:t>
      </w:r>
      <w:r>
        <w:rPr>
          <w:noProof/>
        </w:rPr>
        <w:fldChar w:fldCharType="end"/>
      </w:r>
    </w:p>
    <w:p w14:paraId="6DD9A717"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lastRenderedPageBreak/>
        <w:t>4.2.7.</w:t>
      </w:r>
      <w:r>
        <w:rPr>
          <w:rFonts w:asciiTheme="minorHAnsi" w:eastAsiaTheme="minorEastAsia" w:hAnsiTheme="minorHAnsi" w:cstheme="minorBidi"/>
          <w:noProof/>
          <w:color w:val="auto"/>
          <w:sz w:val="24"/>
          <w:lang w:val="en-US" w:eastAsia="ja-JP"/>
        </w:rPr>
        <w:tab/>
      </w:r>
      <w:r>
        <w:rPr>
          <w:noProof/>
        </w:rPr>
        <w:t>V-MIM Temp,ateRouteType</w:t>
      </w:r>
      <w:r>
        <w:rPr>
          <w:noProof/>
        </w:rPr>
        <w:tab/>
      </w:r>
      <w:r>
        <w:rPr>
          <w:noProof/>
        </w:rPr>
        <w:fldChar w:fldCharType="begin"/>
      </w:r>
      <w:r>
        <w:rPr>
          <w:noProof/>
        </w:rPr>
        <w:instrText xml:space="preserve"> PAGEREF _Toc220986052 \h </w:instrText>
      </w:r>
      <w:r>
        <w:rPr>
          <w:noProof/>
        </w:rPr>
      </w:r>
      <w:r>
        <w:rPr>
          <w:noProof/>
        </w:rPr>
        <w:fldChar w:fldCharType="separate"/>
      </w:r>
      <w:r>
        <w:rPr>
          <w:noProof/>
        </w:rPr>
        <w:t>106</w:t>
      </w:r>
      <w:r>
        <w:rPr>
          <w:noProof/>
        </w:rPr>
        <w:fldChar w:fldCharType="end"/>
      </w:r>
    </w:p>
    <w:p w14:paraId="51EC098D"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4.2.8.</w:t>
      </w:r>
      <w:r>
        <w:rPr>
          <w:rFonts w:asciiTheme="minorHAnsi" w:eastAsiaTheme="minorEastAsia" w:hAnsiTheme="minorHAnsi" w:cstheme="minorBidi"/>
          <w:noProof/>
          <w:color w:val="auto"/>
          <w:sz w:val="24"/>
          <w:lang w:val="en-US" w:eastAsia="ja-JP"/>
        </w:rPr>
        <w:tab/>
      </w:r>
      <w:r>
        <w:rPr>
          <w:noProof/>
        </w:rPr>
        <w:t>V-MIM TemplateRuleType</w:t>
      </w:r>
      <w:r>
        <w:rPr>
          <w:noProof/>
        </w:rPr>
        <w:tab/>
      </w:r>
      <w:r>
        <w:rPr>
          <w:noProof/>
        </w:rPr>
        <w:fldChar w:fldCharType="begin"/>
      </w:r>
      <w:r>
        <w:rPr>
          <w:noProof/>
        </w:rPr>
        <w:instrText xml:space="preserve"> PAGEREF _Toc220986053 \h </w:instrText>
      </w:r>
      <w:r>
        <w:rPr>
          <w:noProof/>
        </w:rPr>
      </w:r>
      <w:r>
        <w:rPr>
          <w:noProof/>
        </w:rPr>
        <w:fldChar w:fldCharType="separate"/>
      </w:r>
      <w:r>
        <w:rPr>
          <w:noProof/>
        </w:rPr>
        <w:t>106</w:t>
      </w:r>
      <w:r>
        <w:rPr>
          <w:noProof/>
        </w:rPr>
        <w:fldChar w:fldCharType="end"/>
      </w:r>
    </w:p>
    <w:p w14:paraId="67374B26" w14:textId="77777777" w:rsidR="00670CD6" w:rsidRDefault="00670CD6">
      <w:pPr>
        <w:pStyle w:val="Innehll3"/>
        <w:tabs>
          <w:tab w:val="left" w:pos="1182"/>
          <w:tab w:val="right" w:leader="dot" w:pos="8494"/>
        </w:tabs>
        <w:rPr>
          <w:rFonts w:asciiTheme="minorHAnsi" w:eastAsiaTheme="minorEastAsia" w:hAnsiTheme="minorHAnsi" w:cstheme="minorBidi"/>
          <w:noProof/>
          <w:color w:val="auto"/>
          <w:sz w:val="24"/>
          <w:lang w:val="en-US" w:eastAsia="ja-JP"/>
        </w:rPr>
      </w:pPr>
      <w:r>
        <w:rPr>
          <w:noProof/>
        </w:rPr>
        <w:t>4.2.9.</w:t>
      </w:r>
      <w:r>
        <w:rPr>
          <w:rFonts w:asciiTheme="minorHAnsi" w:eastAsiaTheme="minorEastAsia" w:hAnsiTheme="minorHAnsi" w:cstheme="minorBidi"/>
          <w:noProof/>
          <w:color w:val="auto"/>
          <w:sz w:val="24"/>
          <w:lang w:val="en-US" w:eastAsia="ja-JP"/>
        </w:rPr>
        <w:tab/>
      </w:r>
      <w:r>
        <w:rPr>
          <w:noProof/>
        </w:rPr>
        <w:t>V-MIM - TemplatePageType</w:t>
      </w:r>
      <w:r>
        <w:rPr>
          <w:noProof/>
        </w:rPr>
        <w:tab/>
      </w:r>
      <w:r>
        <w:rPr>
          <w:noProof/>
        </w:rPr>
        <w:fldChar w:fldCharType="begin"/>
      </w:r>
      <w:r>
        <w:rPr>
          <w:noProof/>
        </w:rPr>
        <w:instrText xml:space="preserve"> PAGEREF _Toc220986054 \h </w:instrText>
      </w:r>
      <w:r>
        <w:rPr>
          <w:noProof/>
        </w:rPr>
      </w:r>
      <w:r>
        <w:rPr>
          <w:noProof/>
        </w:rPr>
        <w:fldChar w:fldCharType="separate"/>
      </w:r>
      <w:r>
        <w:rPr>
          <w:noProof/>
        </w:rPr>
        <w:t>107</w:t>
      </w:r>
      <w:r>
        <w:rPr>
          <w:noProof/>
        </w:rPr>
        <w:fldChar w:fldCharType="end"/>
      </w:r>
    </w:p>
    <w:p w14:paraId="4F4AE458"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4.2.10.</w:t>
      </w:r>
      <w:r>
        <w:rPr>
          <w:rFonts w:asciiTheme="minorHAnsi" w:eastAsiaTheme="minorEastAsia" w:hAnsiTheme="minorHAnsi" w:cstheme="minorBidi"/>
          <w:noProof/>
          <w:color w:val="auto"/>
          <w:sz w:val="24"/>
          <w:lang w:val="en-US" w:eastAsia="ja-JP"/>
        </w:rPr>
        <w:tab/>
      </w:r>
      <w:r>
        <w:rPr>
          <w:noProof/>
        </w:rPr>
        <w:t>V-MIM – TemplateQuestionBlockType</w:t>
      </w:r>
      <w:r>
        <w:rPr>
          <w:noProof/>
        </w:rPr>
        <w:tab/>
      </w:r>
      <w:r>
        <w:rPr>
          <w:noProof/>
        </w:rPr>
        <w:fldChar w:fldCharType="begin"/>
      </w:r>
      <w:r>
        <w:rPr>
          <w:noProof/>
        </w:rPr>
        <w:instrText xml:space="preserve"> PAGEREF _Toc220986055 \h </w:instrText>
      </w:r>
      <w:r>
        <w:rPr>
          <w:noProof/>
        </w:rPr>
      </w:r>
      <w:r>
        <w:rPr>
          <w:noProof/>
        </w:rPr>
        <w:fldChar w:fldCharType="separate"/>
      </w:r>
      <w:r>
        <w:rPr>
          <w:noProof/>
        </w:rPr>
        <w:t>108</w:t>
      </w:r>
      <w:r>
        <w:rPr>
          <w:noProof/>
        </w:rPr>
        <w:fldChar w:fldCharType="end"/>
      </w:r>
    </w:p>
    <w:p w14:paraId="0726E142" w14:textId="77777777" w:rsidR="00670CD6" w:rsidRDefault="00670CD6">
      <w:pPr>
        <w:pStyle w:val="Innehll3"/>
        <w:tabs>
          <w:tab w:val="left" w:pos="1294"/>
          <w:tab w:val="right" w:leader="dot" w:pos="8494"/>
        </w:tabs>
        <w:rPr>
          <w:rFonts w:asciiTheme="minorHAnsi" w:eastAsiaTheme="minorEastAsia" w:hAnsiTheme="minorHAnsi" w:cstheme="minorBidi"/>
          <w:noProof/>
          <w:color w:val="auto"/>
          <w:sz w:val="24"/>
          <w:lang w:val="en-US" w:eastAsia="ja-JP"/>
        </w:rPr>
      </w:pPr>
      <w:r>
        <w:rPr>
          <w:noProof/>
        </w:rPr>
        <w:t>4.2.11.</w:t>
      </w:r>
      <w:r>
        <w:rPr>
          <w:rFonts w:asciiTheme="minorHAnsi" w:eastAsiaTheme="minorEastAsia" w:hAnsiTheme="minorHAnsi" w:cstheme="minorBidi"/>
          <w:noProof/>
          <w:color w:val="auto"/>
          <w:sz w:val="24"/>
          <w:lang w:val="en-US" w:eastAsia="ja-JP"/>
        </w:rPr>
        <w:tab/>
      </w:r>
      <w:r>
        <w:rPr>
          <w:noProof/>
        </w:rPr>
        <w:t>V-MIM – TemplateQuestionType</w:t>
      </w:r>
      <w:r>
        <w:rPr>
          <w:noProof/>
        </w:rPr>
        <w:tab/>
      </w:r>
      <w:r>
        <w:rPr>
          <w:noProof/>
        </w:rPr>
        <w:fldChar w:fldCharType="begin"/>
      </w:r>
      <w:r>
        <w:rPr>
          <w:noProof/>
        </w:rPr>
        <w:instrText xml:space="preserve"> PAGEREF _Toc220986056 \h </w:instrText>
      </w:r>
      <w:r>
        <w:rPr>
          <w:noProof/>
        </w:rPr>
      </w:r>
      <w:r>
        <w:rPr>
          <w:noProof/>
        </w:rPr>
        <w:fldChar w:fldCharType="separate"/>
      </w:r>
      <w:r>
        <w:rPr>
          <w:noProof/>
        </w:rPr>
        <w:t>109</w:t>
      </w:r>
      <w:r>
        <w:rPr>
          <w:noProof/>
        </w:rPr>
        <w:fldChar w:fldCharType="end"/>
      </w:r>
    </w:p>
    <w:p w14:paraId="799C59EB" w14:textId="77777777" w:rsidR="00670CD6" w:rsidRDefault="00670CD6">
      <w:pPr>
        <w:pStyle w:val="Innehll2"/>
        <w:tabs>
          <w:tab w:val="left" w:pos="739"/>
          <w:tab w:val="right" w:leader="dot" w:pos="8494"/>
        </w:tabs>
        <w:rPr>
          <w:rFonts w:asciiTheme="minorHAnsi" w:eastAsiaTheme="minorEastAsia" w:hAnsiTheme="minorHAnsi" w:cstheme="minorBidi"/>
          <w:noProof/>
          <w:color w:val="auto"/>
          <w:sz w:val="24"/>
          <w:lang w:val="en-US" w:eastAsia="ja-JP"/>
        </w:rPr>
      </w:pPr>
      <w:r w:rsidRPr="00663D5A">
        <w:rPr>
          <w:noProof/>
        </w:rPr>
        <w:t>1.4</w:t>
      </w:r>
      <w:r>
        <w:rPr>
          <w:rFonts w:asciiTheme="minorHAnsi" w:eastAsiaTheme="minorEastAsia" w:hAnsiTheme="minorHAnsi" w:cstheme="minorBidi"/>
          <w:noProof/>
          <w:color w:val="auto"/>
          <w:sz w:val="24"/>
          <w:lang w:val="en-US" w:eastAsia="ja-JP"/>
        </w:rPr>
        <w:tab/>
      </w:r>
      <w:r w:rsidRPr="00663D5A">
        <w:rPr>
          <w:noProof/>
        </w:rPr>
        <w:t>Terminologier, kodverk och identifierare (t/k/i)</w:t>
      </w:r>
      <w:r>
        <w:rPr>
          <w:noProof/>
        </w:rPr>
        <w:tab/>
      </w:r>
      <w:r>
        <w:rPr>
          <w:noProof/>
        </w:rPr>
        <w:fldChar w:fldCharType="begin"/>
      </w:r>
      <w:r>
        <w:rPr>
          <w:noProof/>
        </w:rPr>
        <w:instrText xml:space="preserve"> PAGEREF _Toc220986057 \h </w:instrText>
      </w:r>
      <w:r>
        <w:rPr>
          <w:noProof/>
        </w:rPr>
      </w:r>
      <w:r>
        <w:rPr>
          <w:noProof/>
        </w:rPr>
        <w:fldChar w:fldCharType="separate"/>
      </w:r>
      <w:r>
        <w:rPr>
          <w:noProof/>
        </w:rPr>
        <w:t>110</w:t>
      </w:r>
      <w:r>
        <w:rPr>
          <w:noProof/>
        </w:rPr>
        <w:fldChar w:fldCharType="end"/>
      </w:r>
    </w:p>
    <w:p w14:paraId="7E328E5E" w14:textId="77777777" w:rsidR="00FF3929" w:rsidRPr="00E91314" w:rsidRDefault="00102FB2" w:rsidP="0074710D">
      <w:pPr>
        <w:pStyle w:val="Brdtext"/>
        <w:rPr>
          <w:rFonts w:ascii="Arial" w:hAnsi="Arial"/>
          <w:b/>
          <w:color w:val="1C1C1C"/>
          <w:sz w:val="20"/>
          <w:lang w:val="sv-SE"/>
        </w:rPr>
      </w:pPr>
      <w:r w:rsidRPr="00E91314">
        <w:rPr>
          <w:rFonts w:ascii="Arial" w:hAnsi="Arial"/>
          <w:b/>
          <w:color w:val="1C1C1C"/>
          <w:sz w:val="20"/>
          <w:lang w:val="sv-SE"/>
        </w:rPr>
        <w:fldChar w:fldCharType="end"/>
      </w:r>
    </w:p>
    <w:p w14:paraId="748CB20B" w14:textId="77777777" w:rsidR="00851179" w:rsidRPr="00E91314" w:rsidRDefault="00FF3929" w:rsidP="0074710D">
      <w:pPr>
        <w:pStyle w:val="Brdtext"/>
        <w:rPr>
          <w:rFonts w:ascii="Arial" w:hAnsi="Arial"/>
          <w:b/>
          <w:color w:val="1C1C1C"/>
          <w:sz w:val="20"/>
          <w:lang w:val="sv-SE"/>
        </w:rPr>
      </w:pPr>
      <w:r w:rsidRPr="00E91314">
        <w:rPr>
          <w:rFonts w:ascii="Arial" w:hAnsi="Arial"/>
          <w:b/>
          <w:color w:val="1C1C1C"/>
          <w:sz w:val="20"/>
          <w:lang w:val="sv-SE"/>
        </w:rPr>
        <w:br w:type="page"/>
      </w:r>
    </w:p>
    <w:p w14:paraId="5497409D" w14:textId="77777777" w:rsidR="003A7BD9" w:rsidRPr="00E91314" w:rsidRDefault="003A7BD9" w:rsidP="0074710D">
      <w:pPr>
        <w:pStyle w:val="Brdtext"/>
        <w:rPr>
          <w:rFonts w:ascii="Arial" w:hAnsi="Arial"/>
          <w:color w:val="1C1C1C"/>
          <w:sz w:val="20"/>
          <w:lang w:val="sv-SE"/>
        </w:rPr>
      </w:pPr>
    </w:p>
    <w:p w14:paraId="4996A12C" w14:textId="77777777" w:rsidR="00B76FCB" w:rsidRPr="00E91314" w:rsidRDefault="00B76FCB" w:rsidP="001F2036">
      <w:pPr>
        <w:pStyle w:val="Brdtext"/>
        <w:rPr>
          <w:rFonts w:ascii="Arial" w:hAnsi="Arial" w:cs="Arial"/>
          <w:sz w:val="36"/>
          <w:szCs w:val="36"/>
          <w:lang w:val="sv-SE"/>
        </w:rPr>
      </w:pPr>
      <w:r w:rsidRPr="00E91314">
        <w:rPr>
          <w:rFonts w:ascii="Arial" w:hAnsi="Arial" w:cs="Arial"/>
          <w:b/>
          <w:sz w:val="36"/>
          <w:szCs w:val="36"/>
          <w:lang w:val="sv-SE"/>
        </w:rPr>
        <w:t>Figurer</w:t>
      </w:r>
    </w:p>
    <w:p w14:paraId="32B20288" w14:textId="77777777" w:rsidR="002169A2" w:rsidRDefault="00B94BD1">
      <w:pPr>
        <w:pStyle w:val="Figurfrteckning"/>
        <w:tabs>
          <w:tab w:val="right" w:leader="dot" w:pos="8494"/>
        </w:tabs>
        <w:rPr>
          <w:rFonts w:asciiTheme="minorHAnsi" w:eastAsiaTheme="minorEastAsia" w:hAnsiTheme="minorHAnsi" w:cstheme="minorBidi"/>
          <w:noProof/>
          <w:sz w:val="24"/>
          <w:lang w:val="en-US" w:eastAsia="ja-JP"/>
        </w:rPr>
      </w:pPr>
      <w:r w:rsidRPr="00E91314">
        <w:fldChar w:fldCharType="begin"/>
      </w:r>
      <w:r w:rsidRPr="00E91314">
        <w:instrText xml:space="preserve"> TOC \h \z \c "Figur" </w:instrText>
      </w:r>
      <w:r w:rsidRPr="00E91314">
        <w:fldChar w:fldCharType="separate"/>
      </w:r>
      <w:r w:rsidR="002169A2" w:rsidRPr="00750190">
        <w:rPr>
          <w:noProof/>
        </w:rPr>
        <w:t>Figur 1: Översiktlig bild på lösningens olika aktörer.  SAD omfattar tjänstekontraktet mellan tjänstekonsument/tjänsteproducent.</w:t>
      </w:r>
      <w:r w:rsidR="002169A2">
        <w:rPr>
          <w:noProof/>
        </w:rPr>
        <w:tab/>
      </w:r>
      <w:r w:rsidR="002169A2">
        <w:rPr>
          <w:noProof/>
        </w:rPr>
        <w:fldChar w:fldCharType="begin"/>
      </w:r>
      <w:r w:rsidR="002169A2">
        <w:rPr>
          <w:noProof/>
        </w:rPr>
        <w:instrText xml:space="preserve"> PAGEREF _Toc220550763 \h </w:instrText>
      </w:r>
      <w:r w:rsidR="002169A2">
        <w:rPr>
          <w:noProof/>
        </w:rPr>
      </w:r>
      <w:r w:rsidR="002169A2">
        <w:rPr>
          <w:noProof/>
        </w:rPr>
        <w:fldChar w:fldCharType="separate"/>
      </w:r>
      <w:r w:rsidR="002169A2">
        <w:rPr>
          <w:noProof/>
        </w:rPr>
        <w:t>9</w:t>
      </w:r>
      <w:r w:rsidR="002169A2">
        <w:rPr>
          <w:noProof/>
        </w:rPr>
        <w:fldChar w:fldCharType="end"/>
      </w:r>
    </w:p>
    <w:p w14:paraId="7217E44F"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 xml:space="preserve"> Figur 2: Översikt</w:t>
      </w:r>
      <w:r>
        <w:rPr>
          <w:noProof/>
        </w:rPr>
        <w:tab/>
      </w:r>
      <w:r>
        <w:rPr>
          <w:noProof/>
        </w:rPr>
        <w:fldChar w:fldCharType="begin"/>
      </w:r>
      <w:r>
        <w:rPr>
          <w:noProof/>
        </w:rPr>
        <w:instrText xml:space="preserve"> PAGEREF _Toc220550764 \h </w:instrText>
      </w:r>
      <w:r>
        <w:rPr>
          <w:noProof/>
        </w:rPr>
      </w:r>
      <w:r>
        <w:rPr>
          <w:noProof/>
        </w:rPr>
        <w:fldChar w:fldCharType="separate"/>
      </w:r>
      <w:r>
        <w:rPr>
          <w:noProof/>
        </w:rPr>
        <w:t>24</w:t>
      </w:r>
      <w:r>
        <w:rPr>
          <w:noProof/>
        </w:rPr>
        <w:fldChar w:fldCharType="end"/>
      </w:r>
    </w:p>
    <w:p w14:paraId="199EA0C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3: Översikt och mål</w:t>
      </w:r>
      <w:r>
        <w:rPr>
          <w:noProof/>
        </w:rPr>
        <w:tab/>
      </w:r>
      <w:r>
        <w:rPr>
          <w:noProof/>
        </w:rPr>
        <w:fldChar w:fldCharType="begin"/>
      </w:r>
      <w:r>
        <w:rPr>
          <w:noProof/>
        </w:rPr>
        <w:instrText xml:space="preserve"> PAGEREF _Toc220550765 \h </w:instrText>
      </w:r>
      <w:r>
        <w:rPr>
          <w:noProof/>
        </w:rPr>
      </w:r>
      <w:r>
        <w:rPr>
          <w:noProof/>
        </w:rPr>
        <w:fldChar w:fldCharType="separate"/>
      </w:r>
      <w:r>
        <w:rPr>
          <w:noProof/>
        </w:rPr>
        <w:t>27</w:t>
      </w:r>
      <w:r>
        <w:rPr>
          <w:noProof/>
        </w:rPr>
        <w:fldChar w:fldCharType="end"/>
      </w:r>
    </w:p>
    <w:p w14:paraId="758B230C"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4: Övergripande bild teknisk lösning</w:t>
      </w:r>
      <w:r>
        <w:rPr>
          <w:noProof/>
        </w:rPr>
        <w:tab/>
      </w:r>
      <w:r>
        <w:rPr>
          <w:noProof/>
        </w:rPr>
        <w:fldChar w:fldCharType="begin"/>
      </w:r>
      <w:r>
        <w:rPr>
          <w:noProof/>
        </w:rPr>
        <w:instrText xml:space="preserve"> PAGEREF _Toc220550766 \h </w:instrText>
      </w:r>
      <w:r>
        <w:rPr>
          <w:noProof/>
        </w:rPr>
      </w:r>
      <w:r>
        <w:rPr>
          <w:noProof/>
        </w:rPr>
        <w:fldChar w:fldCharType="separate"/>
      </w:r>
      <w:r>
        <w:rPr>
          <w:noProof/>
        </w:rPr>
        <w:t>28</w:t>
      </w:r>
      <w:r>
        <w:rPr>
          <w:noProof/>
        </w:rPr>
        <w:fldChar w:fldCharType="end"/>
      </w:r>
    </w:p>
    <w:p w14:paraId="75CC700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5:Schematisk (förenklad) användningsfallsöversikt</w:t>
      </w:r>
      <w:r>
        <w:rPr>
          <w:noProof/>
        </w:rPr>
        <w:tab/>
      </w:r>
      <w:r>
        <w:rPr>
          <w:noProof/>
        </w:rPr>
        <w:fldChar w:fldCharType="begin"/>
      </w:r>
      <w:r>
        <w:rPr>
          <w:noProof/>
        </w:rPr>
        <w:instrText xml:space="preserve"> PAGEREF _Toc220550767 \h </w:instrText>
      </w:r>
      <w:r>
        <w:rPr>
          <w:noProof/>
        </w:rPr>
      </w:r>
      <w:r>
        <w:rPr>
          <w:noProof/>
        </w:rPr>
        <w:fldChar w:fldCharType="separate"/>
      </w:r>
      <w:r>
        <w:rPr>
          <w:noProof/>
        </w:rPr>
        <w:t>34</w:t>
      </w:r>
      <w:r>
        <w:rPr>
          <w:noProof/>
        </w:rPr>
        <w:fldChar w:fldCharType="end"/>
      </w:r>
    </w:p>
    <w:p w14:paraId="3EF1BEE3"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sidRPr="00750190">
        <w:rPr>
          <w:noProof/>
        </w:rPr>
        <w:t>Figur 6:Aktörsinformation</w:t>
      </w:r>
      <w:r>
        <w:rPr>
          <w:noProof/>
        </w:rPr>
        <w:tab/>
      </w:r>
      <w:r>
        <w:rPr>
          <w:noProof/>
        </w:rPr>
        <w:fldChar w:fldCharType="begin"/>
      </w:r>
      <w:r>
        <w:rPr>
          <w:noProof/>
        </w:rPr>
        <w:instrText xml:space="preserve"> PAGEREF _Toc220550768 \h </w:instrText>
      </w:r>
      <w:r>
        <w:rPr>
          <w:noProof/>
        </w:rPr>
      </w:r>
      <w:r>
        <w:rPr>
          <w:noProof/>
        </w:rPr>
        <w:fldChar w:fldCharType="separate"/>
      </w:r>
      <w:r>
        <w:rPr>
          <w:noProof/>
        </w:rPr>
        <w:t>35</w:t>
      </w:r>
      <w:r>
        <w:rPr>
          <w:noProof/>
        </w:rPr>
        <w:fldChar w:fldCharType="end"/>
      </w:r>
    </w:p>
    <w:p w14:paraId="5B34F34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6: Tjänstekontraktsinteraktioner</w:t>
      </w:r>
      <w:r>
        <w:rPr>
          <w:noProof/>
        </w:rPr>
        <w:tab/>
      </w:r>
      <w:r>
        <w:rPr>
          <w:noProof/>
        </w:rPr>
        <w:fldChar w:fldCharType="begin"/>
      </w:r>
      <w:r>
        <w:rPr>
          <w:noProof/>
        </w:rPr>
        <w:instrText xml:space="preserve"> PAGEREF _Toc220550769 \h </w:instrText>
      </w:r>
      <w:r>
        <w:rPr>
          <w:noProof/>
        </w:rPr>
      </w:r>
      <w:r>
        <w:rPr>
          <w:noProof/>
        </w:rPr>
        <w:fldChar w:fldCharType="separate"/>
      </w:r>
      <w:r>
        <w:rPr>
          <w:noProof/>
        </w:rPr>
        <w:t>37</w:t>
      </w:r>
      <w:r>
        <w:rPr>
          <w:noProof/>
        </w:rPr>
        <w:fldChar w:fldCharType="end"/>
      </w:r>
    </w:p>
    <w:p w14:paraId="19663C25"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7: Flöde AF-2</w:t>
      </w:r>
      <w:r>
        <w:rPr>
          <w:noProof/>
        </w:rPr>
        <w:tab/>
      </w:r>
      <w:r>
        <w:rPr>
          <w:noProof/>
        </w:rPr>
        <w:fldChar w:fldCharType="begin"/>
      </w:r>
      <w:r>
        <w:rPr>
          <w:noProof/>
        </w:rPr>
        <w:instrText xml:space="preserve"> PAGEREF _Toc220550770 \h </w:instrText>
      </w:r>
      <w:r>
        <w:rPr>
          <w:noProof/>
        </w:rPr>
      </w:r>
      <w:r>
        <w:rPr>
          <w:noProof/>
        </w:rPr>
        <w:fldChar w:fldCharType="separate"/>
      </w:r>
      <w:r>
        <w:rPr>
          <w:noProof/>
        </w:rPr>
        <w:t>38</w:t>
      </w:r>
      <w:r>
        <w:rPr>
          <w:noProof/>
        </w:rPr>
        <w:fldChar w:fldCharType="end"/>
      </w:r>
    </w:p>
    <w:p w14:paraId="021E1E4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8: Flöde AF-3A</w:t>
      </w:r>
      <w:r>
        <w:rPr>
          <w:noProof/>
        </w:rPr>
        <w:tab/>
      </w:r>
      <w:r>
        <w:rPr>
          <w:noProof/>
        </w:rPr>
        <w:fldChar w:fldCharType="begin"/>
      </w:r>
      <w:r>
        <w:rPr>
          <w:noProof/>
        </w:rPr>
        <w:instrText xml:space="preserve"> PAGEREF _Toc220550771 \h </w:instrText>
      </w:r>
      <w:r>
        <w:rPr>
          <w:noProof/>
        </w:rPr>
      </w:r>
      <w:r>
        <w:rPr>
          <w:noProof/>
        </w:rPr>
        <w:fldChar w:fldCharType="separate"/>
      </w:r>
      <w:r>
        <w:rPr>
          <w:noProof/>
        </w:rPr>
        <w:t>40</w:t>
      </w:r>
      <w:r>
        <w:rPr>
          <w:noProof/>
        </w:rPr>
        <w:fldChar w:fldCharType="end"/>
      </w:r>
    </w:p>
    <w:p w14:paraId="587B49AD"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9: Flöde AF-3B</w:t>
      </w:r>
      <w:r>
        <w:rPr>
          <w:noProof/>
        </w:rPr>
        <w:tab/>
      </w:r>
      <w:r>
        <w:rPr>
          <w:noProof/>
        </w:rPr>
        <w:fldChar w:fldCharType="begin"/>
      </w:r>
      <w:r>
        <w:rPr>
          <w:noProof/>
        </w:rPr>
        <w:instrText xml:space="preserve"> PAGEREF _Toc220550772 \h </w:instrText>
      </w:r>
      <w:r>
        <w:rPr>
          <w:noProof/>
        </w:rPr>
      </w:r>
      <w:r>
        <w:rPr>
          <w:noProof/>
        </w:rPr>
        <w:fldChar w:fldCharType="separate"/>
      </w:r>
      <w:r>
        <w:rPr>
          <w:noProof/>
        </w:rPr>
        <w:t>42</w:t>
      </w:r>
      <w:r>
        <w:rPr>
          <w:noProof/>
        </w:rPr>
        <w:fldChar w:fldCharType="end"/>
      </w:r>
    </w:p>
    <w:p w14:paraId="0CC6562F"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10: Flöde AF-4</w:t>
      </w:r>
      <w:r>
        <w:rPr>
          <w:noProof/>
        </w:rPr>
        <w:tab/>
      </w:r>
      <w:r>
        <w:rPr>
          <w:noProof/>
        </w:rPr>
        <w:fldChar w:fldCharType="begin"/>
      </w:r>
      <w:r>
        <w:rPr>
          <w:noProof/>
        </w:rPr>
        <w:instrText xml:space="preserve"> PAGEREF _Toc220550773 \h </w:instrText>
      </w:r>
      <w:r>
        <w:rPr>
          <w:noProof/>
        </w:rPr>
      </w:r>
      <w:r>
        <w:rPr>
          <w:noProof/>
        </w:rPr>
        <w:fldChar w:fldCharType="separate"/>
      </w:r>
      <w:r>
        <w:rPr>
          <w:noProof/>
        </w:rPr>
        <w:t>44</w:t>
      </w:r>
      <w:r>
        <w:rPr>
          <w:noProof/>
        </w:rPr>
        <w:fldChar w:fldCharType="end"/>
      </w:r>
    </w:p>
    <w:p w14:paraId="2FE4F582"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11: Flöde AF-6</w:t>
      </w:r>
      <w:r>
        <w:rPr>
          <w:noProof/>
        </w:rPr>
        <w:tab/>
      </w:r>
      <w:r>
        <w:rPr>
          <w:noProof/>
        </w:rPr>
        <w:fldChar w:fldCharType="begin"/>
      </w:r>
      <w:r>
        <w:rPr>
          <w:noProof/>
        </w:rPr>
        <w:instrText xml:space="preserve"> PAGEREF _Toc220550774 \h </w:instrText>
      </w:r>
      <w:r>
        <w:rPr>
          <w:noProof/>
        </w:rPr>
      </w:r>
      <w:r>
        <w:rPr>
          <w:noProof/>
        </w:rPr>
        <w:fldChar w:fldCharType="separate"/>
      </w:r>
      <w:r>
        <w:rPr>
          <w:noProof/>
        </w:rPr>
        <w:t>46</w:t>
      </w:r>
      <w:r>
        <w:rPr>
          <w:noProof/>
        </w:rPr>
        <w:fldChar w:fldCharType="end"/>
      </w:r>
    </w:p>
    <w:p w14:paraId="7DAB4B0C"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12: Översiktlig modell över lösningens ansvarsområden.</w:t>
      </w:r>
      <w:r>
        <w:rPr>
          <w:noProof/>
        </w:rPr>
        <w:tab/>
      </w:r>
      <w:r>
        <w:rPr>
          <w:noProof/>
        </w:rPr>
        <w:fldChar w:fldCharType="begin"/>
      </w:r>
      <w:r>
        <w:rPr>
          <w:noProof/>
        </w:rPr>
        <w:instrText xml:space="preserve"> PAGEREF _Toc220550775 \h </w:instrText>
      </w:r>
      <w:r>
        <w:rPr>
          <w:noProof/>
        </w:rPr>
      </w:r>
      <w:r>
        <w:rPr>
          <w:noProof/>
        </w:rPr>
        <w:fldChar w:fldCharType="separate"/>
      </w:r>
      <w:r>
        <w:rPr>
          <w:noProof/>
        </w:rPr>
        <w:t>48</w:t>
      </w:r>
      <w:r>
        <w:rPr>
          <w:noProof/>
        </w:rPr>
        <w:fldChar w:fldCharType="end"/>
      </w:r>
    </w:p>
    <w:p w14:paraId="2F6B0EDC"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13: Övergripande flöde</w:t>
      </w:r>
      <w:r>
        <w:rPr>
          <w:noProof/>
        </w:rPr>
        <w:tab/>
      </w:r>
      <w:r>
        <w:rPr>
          <w:noProof/>
        </w:rPr>
        <w:fldChar w:fldCharType="begin"/>
      </w:r>
      <w:r>
        <w:rPr>
          <w:noProof/>
        </w:rPr>
        <w:instrText xml:space="preserve"> PAGEREF _Toc220550776 \h </w:instrText>
      </w:r>
      <w:r>
        <w:rPr>
          <w:noProof/>
        </w:rPr>
      </w:r>
      <w:r>
        <w:rPr>
          <w:noProof/>
        </w:rPr>
        <w:fldChar w:fldCharType="separate"/>
      </w:r>
      <w:r>
        <w:rPr>
          <w:noProof/>
        </w:rPr>
        <w:t>51</w:t>
      </w:r>
      <w:r>
        <w:rPr>
          <w:noProof/>
        </w:rPr>
        <w:fldChar w:fldCharType="end"/>
      </w:r>
    </w:p>
    <w:p w14:paraId="3925DF5F"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14: Informationsflöde.</w:t>
      </w:r>
      <w:r>
        <w:rPr>
          <w:noProof/>
        </w:rPr>
        <w:tab/>
      </w:r>
      <w:r>
        <w:rPr>
          <w:noProof/>
        </w:rPr>
        <w:fldChar w:fldCharType="begin"/>
      </w:r>
      <w:r>
        <w:rPr>
          <w:noProof/>
        </w:rPr>
        <w:instrText xml:space="preserve"> PAGEREF _Toc220550777 \h </w:instrText>
      </w:r>
      <w:r>
        <w:rPr>
          <w:noProof/>
        </w:rPr>
      </w:r>
      <w:r>
        <w:rPr>
          <w:noProof/>
        </w:rPr>
        <w:fldChar w:fldCharType="separate"/>
      </w:r>
      <w:r>
        <w:rPr>
          <w:noProof/>
        </w:rPr>
        <w:t>54</w:t>
      </w:r>
      <w:r>
        <w:rPr>
          <w:noProof/>
        </w:rPr>
        <w:fldChar w:fldCharType="end"/>
      </w:r>
    </w:p>
    <w:p w14:paraId="7CF703FE"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15: Informationsmodell</w:t>
      </w:r>
      <w:r>
        <w:rPr>
          <w:noProof/>
        </w:rPr>
        <w:tab/>
      </w:r>
      <w:r>
        <w:rPr>
          <w:noProof/>
        </w:rPr>
        <w:fldChar w:fldCharType="begin"/>
      </w:r>
      <w:r>
        <w:rPr>
          <w:noProof/>
        </w:rPr>
        <w:instrText xml:space="preserve"> PAGEREF _Toc220550778 \h </w:instrText>
      </w:r>
      <w:r>
        <w:rPr>
          <w:noProof/>
        </w:rPr>
      </w:r>
      <w:r>
        <w:rPr>
          <w:noProof/>
        </w:rPr>
        <w:fldChar w:fldCharType="separate"/>
      </w:r>
      <w:r>
        <w:rPr>
          <w:noProof/>
        </w:rPr>
        <w:t>57</w:t>
      </w:r>
      <w:r>
        <w:rPr>
          <w:noProof/>
        </w:rPr>
        <w:fldChar w:fldCharType="end"/>
      </w:r>
    </w:p>
    <w:p w14:paraId="2B61283A"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17: Exempel Informationsmodell och grafiskt gränssnitt</w:t>
      </w:r>
      <w:r>
        <w:rPr>
          <w:noProof/>
        </w:rPr>
        <w:tab/>
      </w:r>
      <w:r>
        <w:rPr>
          <w:noProof/>
        </w:rPr>
        <w:fldChar w:fldCharType="begin"/>
      </w:r>
      <w:r>
        <w:rPr>
          <w:noProof/>
        </w:rPr>
        <w:instrText xml:space="preserve"> PAGEREF _Toc220550779 \h </w:instrText>
      </w:r>
      <w:r>
        <w:rPr>
          <w:noProof/>
        </w:rPr>
      </w:r>
      <w:r>
        <w:rPr>
          <w:noProof/>
        </w:rPr>
        <w:fldChar w:fldCharType="separate"/>
      </w:r>
      <w:r>
        <w:rPr>
          <w:noProof/>
        </w:rPr>
        <w:t>58</w:t>
      </w:r>
      <w:r>
        <w:rPr>
          <w:noProof/>
        </w:rPr>
        <w:fldChar w:fldCharType="end"/>
      </w:r>
    </w:p>
    <w:p w14:paraId="495103C6"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18: Exempel Informationsmodell och grafiskt gränssnitt.</w:t>
      </w:r>
      <w:r>
        <w:rPr>
          <w:noProof/>
        </w:rPr>
        <w:tab/>
      </w:r>
      <w:r>
        <w:rPr>
          <w:noProof/>
        </w:rPr>
        <w:fldChar w:fldCharType="begin"/>
      </w:r>
      <w:r>
        <w:rPr>
          <w:noProof/>
        </w:rPr>
        <w:instrText xml:space="preserve"> PAGEREF _Toc220550780 \h </w:instrText>
      </w:r>
      <w:r>
        <w:rPr>
          <w:noProof/>
        </w:rPr>
      </w:r>
      <w:r>
        <w:rPr>
          <w:noProof/>
        </w:rPr>
        <w:fldChar w:fldCharType="separate"/>
      </w:r>
      <w:r>
        <w:rPr>
          <w:noProof/>
        </w:rPr>
        <w:t>59</w:t>
      </w:r>
      <w:r>
        <w:rPr>
          <w:noProof/>
        </w:rPr>
        <w:fldChar w:fldCharType="end"/>
      </w:r>
    </w:p>
    <w:p w14:paraId="440AA071" w14:textId="77777777" w:rsidR="002169A2" w:rsidRDefault="002169A2">
      <w:pPr>
        <w:pStyle w:val="Figurfrteckning"/>
        <w:tabs>
          <w:tab w:val="right" w:leader="dot" w:pos="8494"/>
        </w:tabs>
        <w:rPr>
          <w:rFonts w:asciiTheme="minorHAnsi" w:eastAsiaTheme="minorEastAsia" w:hAnsiTheme="minorHAnsi" w:cstheme="minorBidi"/>
          <w:noProof/>
          <w:sz w:val="24"/>
          <w:lang w:val="en-US" w:eastAsia="ja-JP"/>
        </w:rPr>
      </w:pPr>
      <w:r>
        <w:rPr>
          <w:noProof/>
        </w:rPr>
        <w:t>Figur 19: Exempel Informationsmodell och grafiskt gränssnitt.</w:t>
      </w:r>
      <w:r>
        <w:rPr>
          <w:noProof/>
        </w:rPr>
        <w:tab/>
      </w:r>
      <w:r>
        <w:rPr>
          <w:noProof/>
        </w:rPr>
        <w:fldChar w:fldCharType="begin"/>
      </w:r>
      <w:r>
        <w:rPr>
          <w:noProof/>
        </w:rPr>
        <w:instrText xml:space="preserve"> PAGEREF _Toc220550781 \h </w:instrText>
      </w:r>
      <w:r>
        <w:rPr>
          <w:noProof/>
        </w:rPr>
      </w:r>
      <w:r>
        <w:rPr>
          <w:noProof/>
        </w:rPr>
        <w:fldChar w:fldCharType="separate"/>
      </w:r>
      <w:r>
        <w:rPr>
          <w:noProof/>
        </w:rPr>
        <w:t>60</w:t>
      </w:r>
      <w:r>
        <w:rPr>
          <w:noProof/>
        </w:rPr>
        <w:fldChar w:fldCharType="end"/>
      </w:r>
    </w:p>
    <w:p w14:paraId="66B9DCE6" w14:textId="77777777" w:rsidR="00851179" w:rsidRPr="00E91314" w:rsidRDefault="00B94BD1" w:rsidP="001F2036">
      <w:pPr>
        <w:pStyle w:val="Brdtext"/>
        <w:rPr>
          <w:lang w:val="sv-SE"/>
        </w:rPr>
      </w:pPr>
      <w:r w:rsidRPr="00E91314">
        <w:rPr>
          <w:lang w:val="sv-SE"/>
        </w:rPr>
        <w:fldChar w:fldCharType="end"/>
      </w:r>
      <w:r w:rsidR="00851179" w:rsidRPr="00E91314">
        <w:rPr>
          <w:lang w:val="sv-SE"/>
        </w:rPr>
        <w:br w:type="page"/>
      </w:r>
    </w:p>
    <w:tbl>
      <w:tblPr>
        <w:tblW w:w="882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Look w:val="01E0" w:firstRow="1" w:lastRow="1" w:firstColumn="1" w:lastColumn="1" w:noHBand="0" w:noVBand="0"/>
      </w:tblPr>
      <w:tblGrid>
        <w:gridCol w:w="962"/>
        <w:gridCol w:w="2856"/>
        <w:gridCol w:w="5002"/>
      </w:tblGrid>
      <w:tr w:rsidR="00E31BAF" w:rsidRPr="00E91314" w14:paraId="08D68D63" w14:textId="77777777">
        <w:tc>
          <w:tcPr>
            <w:tcW w:w="8820" w:type="dxa"/>
            <w:gridSpan w:val="3"/>
            <w:tcBorders>
              <w:top w:val="single" w:sz="4" w:space="0" w:color="00A9A7"/>
              <w:left w:val="single" w:sz="4" w:space="0" w:color="00A9A7"/>
              <w:bottom w:val="single" w:sz="4" w:space="0" w:color="00A9A7"/>
              <w:right w:val="single" w:sz="4" w:space="0" w:color="00A9A7"/>
            </w:tcBorders>
            <w:shd w:val="solid" w:color="00A9A7" w:fill="FFFFFF"/>
          </w:tcPr>
          <w:p w14:paraId="035C5932" w14:textId="77777777" w:rsidR="00E31BAF" w:rsidRPr="00E91314" w:rsidRDefault="004615B6" w:rsidP="00B31B26">
            <w:pPr>
              <w:pStyle w:val="Brdtext"/>
              <w:spacing w:beforeLines="20" w:before="48"/>
              <w:rPr>
                <w:rFonts w:ascii="Arial" w:hAnsi="Arial"/>
                <w:b/>
                <w:bCs/>
                <w:color w:val="FFFFFF"/>
                <w:lang w:val="sv-SE"/>
              </w:rPr>
            </w:pPr>
            <w:r w:rsidRPr="00E91314">
              <w:rPr>
                <w:color w:val="FFFFFF"/>
                <w:lang w:val="sv-SE"/>
              </w:rPr>
              <w:lastRenderedPageBreak/>
              <w:br w:type="page"/>
            </w:r>
            <w:r w:rsidRPr="00E91314">
              <w:rPr>
                <w:rFonts w:ascii="Arial" w:hAnsi="Arial"/>
                <w:b/>
                <w:bCs/>
                <w:color w:val="1C1C1C"/>
                <w:sz w:val="20"/>
                <w:lang w:val="sv-SE"/>
              </w:rPr>
              <w:br w:type="page"/>
            </w:r>
            <w:r w:rsidR="00DA7395" w:rsidRPr="00E91314">
              <w:rPr>
                <w:rFonts w:ascii="Arial" w:hAnsi="Arial"/>
                <w:color w:val="FFFFFF"/>
                <w:lang w:val="sv-SE"/>
              </w:rPr>
              <w:br w:type="page"/>
            </w:r>
            <w:r w:rsidR="00E31BAF" w:rsidRPr="00E91314">
              <w:rPr>
                <w:rFonts w:ascii="Arial" w:hAnsi="Arial"/>
                <w:b/>
                <w:bCs/>
                <w:color w:val="FFFFFF"/>
                <w:lang w:val="sv-SE"/>
              </w:rPr>
              <w:br w:type="page"/>
            </w:r>
            <w:r w:rsidR="00EB44BC" w:rsidRPr="00E91314">
              <w:rPr>
                <w:rFonts w:ascii="Arial" w:hAnsi="Arial"/>
                <w:b/>
                <w:bCs/>
                <w:color w:val="FFFFFF"/>
                <w:lang w:val="sv-SE"/>
              </w:rPr>
              <w:t>Revision</w:t>
            </w:r>
            <w:r w:rsidR="00E31BAF" w:rsidRPr="00E91314">
              <w:rPr>
                <w:rFonts w:ascii="Arial" w:hAnsi="Arial"/>
                <w:b/>
                <w:bCs/>
                <w:color w:val="FFFFFF"/>
                <w:lang w:val="sv-SE"/>
              </w:rPr>
              <w:t>shistorik</w:t>
            </w:r>
          </w:p>
        </w:tc>
      </w:tr>
      <w:tr w:rsidR="00B71CD5" w:rsidRPr="00E91314" w14:paraId="02AFEDCD" w14:textId="77777777" w:rsidTr="004D55E9">
        <w:tc>
          <w:tcPr>
            <w:tcW w:w="962" w:type="dxa"/>
            <w:shd w:val="clear" w:color="auto" w:fill="auto"/>
          </w:tcPr>
          <w:p w14:paraId="29FAC79D" w14:textId="77777777" w:rsidR="00B71CD5" w:rsidRPr="00E91314" w:rsidRDefault="00E31BAF" w:rsidP="001F2036">
            <w:pPr>
              <w:pStyle w:val="Brdtext"/>
              <w:rPr>
                <w:rFonts w:ascii="Arial" w:hAnsi="Arial"/>
                <w:lang w:val="sv-SE"/>
              </w:rPr>
            </w:pPr>
            <w:bookmarkStart w:id="2" w:name="_Toc260686762"/>
            <w:r w:rsidRPr="00E91314">
              <w:rPr>
                <w:rFonts w:ascii="Arial" w:hAnsi="Arial"/>
                <w:lang w:val="sv-SE"/>
              </w:rPr>
              <w:t>Version</w:t>
            </w:r>
          </w:p>
        </w:tc>
        <w:tc>
          <w:tcPr>
            <w:tcW w:w="2856" w:type="dxa"/>
            <w:shd w:val="clear" w:color="auto" w:fill="auto"/>
          </w:tcPr>
          <w:p w14:paraId="14C891CD" w14:textId="77777777" w:rsidR="00B71CD5" w:rsidRPr="00E91314" w:rsidRDefault="00E31BAF" w:rsidP="001F2036">
            <w:pPr>
              <w:pStyle w:val="Brdtext"/>
              <w:rPr>
                <w:rFonts w:ascii="Arial" w:hAnsi="Arial"/>
                <w:lang w:val="sv-SE"/>
              </w:rPr>
            </w:pPr>
            <w:r w:rsidRPr="00E91314">
              <w:rPr>
                <w:rFonts w:ascii="Arial" w:hAnsi="Arial"/>
                <w:lang w:val="sv-SE"/>
              </w:rPr>
              <w:t>Författare</w:t>
            </w:r>
          </w:p>
        </w:tc>
        <w:tc>
          <w:tcPr>
            <w:tcW w:w="5002" w:type="dxa"/>
            <w:shd w:val="clear" w:color="auto" w:fill="auto"/>
          </w:tcPr>
          <w:p w14:paraId="6D8E2F0D" w14:textId="77777777" w:rsidR="00B71CD5" w:rsidRPr="00E91314" w:rsidRDefault="00E31BAF" w:rsidP="001F2036">
            <w:pPr>
              <w:pStyle w:val="Brdtext"/>
              <w:rPr>
                <w:rFonts w:ascii="Arial" w:hAnsi="Arial"/>
                <w:lang w:val="sv-SE"/>
              </w:rPr>
            </w:pPr>
            <w:r w:rsidRPr="00E91314">
              <w:rPr>
                <w:rFonts w:ascii="Arial" w:hAnsi="Arial"/>
                <w:lang w:val="sv-SE"/>
              </w:rPr>
              <w:t>Kommentar</w:t>
            </w:r>
          </w:p>
        </w:tc>
      </w:tr>
      <w:tr w:rsidR="0061374F" w:rsidRPr="00E91314" w14:paraId="40FB63DF" w14:textId="77777777" w:rsidTr="004D55E9">
        <w:tc>
          <w:tcPr>
            <w:tcW w:w="962" w:type="dxa"/>
            <w:shd w:val="clear" w:color="auto" w:fill="auto"/>
          </w:tcPr>
          <w:p w14:paraId="3242907D"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PA1</w:t>
            </w:r>
          </w:p>
        </w:tc>
        <w:tc>
          <w:tcPr>
            <w:tcW w:w="2856" w:type="dxa"/>
            <w:shd w:val="clear" w:color="auto" w:fill="auto"/>
          </w:tcPr>
          <w:p w14:paraId="3EADDC09" w14:textId="77777777" w:rsidR="0061374F" w:rsidRPr="00E91314" w:rsidRDefault="008964DF"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2EDF20D5" w14:textId="77777777" w:rsidR="0061374F" w:rsidRPr="00E91314" w:rsidRDefault="008964DF" w:rsidP="007117DC">
            <w:pPr>
              <w:pStyle w:val="StyleTableText12pt"/>
              <w:spacing w:before="0" w:after="0"/>
              <w:rPr>
                <w:rFonts w:ascii="Arial" w:hAnsi="Arial"/>
                <w:lang w:eastAsia="en-US"/>
              </w:rPr>
            </w:pPr>
            <w:r w:rsidRPr="00E91314">
              <w:rPr>
                <w:rFonts w:ascii="Arial" w:hAnsi="Arial"/>
                <w:lang w:eastAsia="en-US"/>
              </w:rPr>
              <w:t>Utkast1</w:t>
            </w:r>
          </w:p>
        </w:tc>
      </w:tr>
      <w:tr w:rsidR="0061374F" w:rsidRPr="00E91314" w14:paraId="5EFC54C6" w14:textId="77777777" w:rsidTr="004D55E9">
        <w:tc>
          <w:tcPr>
            <w:tcW w:w="962" w:type="dxa"/>
            <w:shd w:val="clear" w:color="auto" w:fill="auto"/>
          </w:tcPr>
          <w:p w14:paraId="07332959" w14:textId="77777777" w:rsidR="0061374F" w:rsidRPr="00E91314" w:rsidRDefault="0074550E" w:rsidP="007117DC">
            <w:pPr>
              <w:pStyle w:val="StyleTableText12pt"/>
              <w:spacing w:before="0" w:after="0"/>
              <w:rPr>
                <w:rFonts w:ascii="Arial" w:hAnsi="Arial"/>
                <w:lang w:eastAsia="en-US"/>
              </w:rPr>
            </w:pPr>
            <w:r>
              <w:rPr>
                <w:rFonts w:ascii="Arial" w:hAnsi="Arial"/>
                <w:lang w:eastAsia="en-US"/>
              </w:rPr>
              <w:t>PA2</w:t>
            </w:r>
          </w:p>
        </w:tc>
        <w:tc>
          <w:tcPr>
            <w:tcW w:w="2856" w:type="dxa"/>
            <w:shd w:val="clear" w:color="auto" w:fill="auto"/>
          </w:tcPr>
          <w:p w14:paraId="50C5EBCF" w14:textId="77777777" w:rsidR="0061374F" w:rsidRPr="00E91314" w:rsidRDefault="00B20CBD" w:rsidP="001F2036">
            <w:pPr>
              <w:pStyle w:val="Brdtext"/>
              <w:rPr>
                <w:rFonts w:ascii="Arial" w:hAnsi="Arial"/>
                <w:lang w:val="sv-SE"/>
              </w:rPr>
            </w:pPr>
            <w:r w:rsidRPr="00E91314">
              <w:rPr>
                <w:rFonts w:ascii="Arial" w:hAnsi="Arial"/>
                <w:lang w:val="sv-SE"/>
              </w:rPr>
              <w:t>Anders Björk</w:t>
            </w:r>
          </w:p>
        </w:tc>
        <w:tc>
          <w:tcPr>
            <w:tcW w:w="5002" w:type="dxa"/>
            <w:shd w:val="clear" w:color="auto" w:fill="auto"/>
          </w:tcPr>
          <w:p w14:paraId="53F4520B" w14:textId="77777777" w:rsidR="00A5499A" w:rsidRPr="00E91314" w:rsidRDefault="00B20CBD" w:rsidP="00D45A7F">
            <w:pPr>
              <w:pStyle w:val="StyleTableText12pt"/>
              <w:spacing w:before="0" w:after="0"/>
              <w:rPr>
                <w:rFonts w:ascii="Arial" w:hAnsi="Arial"/>
                <w:lang w:eastAsia="en-US"/>
              </w:rPr>
            </w:pPr>
            <w:r w:rsidRPr="00E91314">
              <w:rPr>
                <w:rFonts w:ascii="Arial" w:hAnsi="Arial"/>
                <w:lang w:eastAsia="en-US"/>
              </w:rPr>
              <w:t>Uppdatering/Revidering</w:t>
            </w:r>
          </w:p>
        </w:tc>
      </w:tr>
      <w:tr w:rsidR="0061374F" w:rsidRPr="00E91314" w14:paraId="2B7C8449" w14:textId="77777777" w:rsidTr="004D55E9">
        <w:tc>
          <w:tcPr>
            <w:tcW w:w="962" w:type="dxa"/>
            <w:shd w:val="clear" w:color="auto" w:fill="auto"/>
          </w:tcPr>
          <w:p w14:paraId="114D1589"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PA3</w:t>
            </w:r>
          </w:p>
        </w:tc>
        <w:tc>
          <w:tcPr>
            <w:tcW w:w="2856" w:type="dxa"/>
            <w:shd w:val="clear" w:color="auto" w:fill="auto"/>
          </w:tcPr>
          <w:p w14:paraId="553FE7EF" w14:textId="77777777" w:rsidR="0061374F" w:rsidRPr="00E91314" w:rsidRDefault="00CE37D1" w:rsidP="00CA447F">
            <w:pPr>
              <w:pStyle w:val="Brdtext"/>
              <w:rPr>
                <w:rFonts w:ascii="Arial" w:hAnsi="Arial"/>
                <w:lang w:val="sv-SE"/>
              </w:rPr>
            </w:pPr>
            <w:r w:rsidRPr="00E91314">
              <w:rPr>
                <w:rFonts w:ascii="Arial" w:hAnsi="Arial"/>
                <w:lang w:val="sv-SE"/>
              </w:rPr>
              <w:t>Marco de Luca</w:t>
            </w:r>
          </w:p>
        </w:tc>
        <w:tc>
          <w:tcPr>
            <w:tcW w:w="5002" w:type="dxa"/>
            <w:shd w:val="clear" w:color="auto" w:fill="auto"/>
          </w:tcPr>
          <w:p w14:paraId="0FB19A63" w14:textId="77777777" w:rsidR="0061374F" w:rsidRPr="00E91314" w:rsidRDefault="00CE37D1" w:rsidP="003B5002">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0362D27F" w14:textId="77777777" w:rsidTr="004D55E9">
        <w:tc>
          <w:tcPr>
            <w:tcW w:w="962" w:type="dxa"/>
            <w:shd w:val="clear" w:color="auto" w:fill="auto"/>
          </w:tcPr>
          <w:p w14:paraId="62EBA076"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PA4</w:t>
            </w:r>
          </w:p>
        </w:tc>
        <w:tc>
          <w:tcPr>
            <w:tcW w:w="2856" w:type="dxa"/>
            <w:shd w:val="clear" w:color="auto" w:fill="auto"/>
          </w:tcPr>
          <w:p w14:paraId="0477B4B3" w14:textId="77777777" w:rsidR="0061374F" w:rsidRPr="00E91314" w:rsidRDefault="00FA6B4E"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7F5BE4BB" w14:textId="77777777" w:rsidR="0061374F" w:rsidRPr="00E91314" w:rsidRDefault="00FA6B4E"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61374F" w:rsidRPr="00E91314" w14:paraId="26E30674" w14:textId="77777777" w:rsidTr="004D55E9">
        <w:tc>
          <w:tcPr>
            <w:tcW w:w="962" w:type="dxa"/>
            <w:shd w:val="clear" w:color="auto" w:fill="auto"/>
          </w:tcPr>
          <w:p w14:paraId="01320FA8"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PA5</w:t>
            </w:r>
          </w:p>
        </w:tc>
        <w:tc>
          <w:tcPr>
            <w:tcW w:w="2856" w:type="dxa"/>
            <w:shd w:val="clear" w:color="auto" w:fill="auto"/>
          </w:tcPr>
          <w:p w14:paraId="788F5860" w14:textId="77777777" w:rsidR="0061374F" w:rsidRPr="00E91314" w:rsidRDefault="006071FD"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2E3E4B7F" w14:textId="77777777" w:rsidR="0061374F" w:rsidRPr="00E91314" w:rsidRDefault="006071FD" w:rsidP="007117DC">
            <w:pPr>
              <w:pStyle w:val="TableText0"/>
              <w:spacing w:before="0" w:after="0"/>
              <w:rPr>
                <w:rFonts w:ascii="Arial" w:hAnsi="Arial"/>
                <w:sz w:val="20"/>
                <w:lang w:eastAsia="en-US"/>
              </w:rPr>
            </w:pPr>
            <w:r w:rsidRPr="00E91314">
              <w:rPr>
                <w:rFonts w:ascii="Arial" w:hAnsi="Arial"/>
                <w:sz w:val="20"/>
                <w:lang w:eastAsia="en-US"/>
              </w:rPr>
              <w:t>Uppdatering och rensning</w:t>
            </w:r>
          </w:p>
        </w:tc>
      </w:tr>
      <w:tr w:rsidR="0061374F" w:rsidRPr="00E91314" w14:paraId="23DFE00C" w14:textId="77777777" w:rsidTr="004D55E9">
        <w:tc>
          <w:tcPr>
            <w:tcW w:w="962" w:type="dxa"/>
            <w:shd w:val="clear" w:color="auto" w:fill="auto"/>
          </w:tcPr>
          <w:p w14:paraId="6E7B5645" w14:textId="77777777" w:rsidR="0061374F" w:rsidRPr="00E91314" w:rsidRDefault="0074550E" w:rsidP="007117DC">
            <w:pPr>
              <w:pStyle w:val="TableText0"/>
              <w:spacing w:before="0" w:after="0"/>
              <w:rPr>
                <w:rFonts w:ascii="Arial" w:hAnsi="Arial"/>
                <w:sz w:val="20"/>
                <w:lang w:eastAsia="en-US"/>
              </w:rPr>
            </w:pPr>
            <w:r>
              <w:rPr>
                <w:rFonts w:ascii="Arial" w:hAnsi="Arial"/>
                <w:lang w:eastAsia="en-US"/>
              </w:rPr>
              <w:t>PA6</w:t>
            </w:r>
          </w:p>
        </w:tc>
        <w:tc>
          <w:tcPr>
            <w:tcW w:w="2856" w:type="dxa"/>
            <w:shd w:val="clear" w:color="auto" w:fill="auto"/>
          </w:tcPr>
          <w:p w14:paraId="0CA995DF" w14:textId="77777777" w:rsidR="0061374F" w:rsidRPr="00E91314" w:rsidRDefault="00C36ADC"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0E748C7" w14:textId="77777777" w:rsidR="0061374F" w:rsidRPr="00E91314" w:rsidRDefault="00C36ADC" w:rsidP="007117DC">
            <w:pPr>
              <w:pStyle w:val="TableText0"/>
              <w:spacing w:before="0" w:after="0"/>
              <w:rPr>
                <w:rFonts w:ascii="Arial" w:hAnsi="Arial"/>
                <w:sz w:val="20"/>
                <w:lang w:eastAsia="en-US"/>
              </w:rPr>
            </w:pPr>
            <w:r w:rsidRPr="00E91314">
              <w:rPr>
                <w:rFonts w:ascii="Arial" w:hAnsi="Arial"/>
                <w:sz w:val="20"/>
                <w:lang w:eastAsia="en-US"/>
              </w:rPr>
              <w:t>Uppdatering</w:t>
            </w:r>
          </w:p>
        </w:tc>
      </w:tr>
      <w:tr w:rsidR="004D55E9" w:rsidRPr="00E91314" w14:paraId="5B8FF020" w14:textId="77777777" w:rsidTr="004D55E9">
        <w:tc>
          <w:tcPr>
            <w:tcW w:w="962" w:type="dxa"/>
            <w:shd w:val="clear" w:color="auto" w:fill="auto"/>
          </w:tcPr>
          <w:p w14:paraId="5EA2F976" w14:textId="77777777" w:rsidR="004D55E9" w:rsidRPr="00E91314" w:rsidRDefault="0074550E" w:rsidP="007117DC">
            <w:pPr>
              <w:pStyle w:val="TableText0"/>
              <w:spacing w:before="0" w:after="0"/>
              <w:rPr>
                <w:rFonts w:ascii="Arial" w:hAnsi="Arial"/>
                <w:sz w:val="20"/>
                <w:lang w:eastAsia="en-US"/>
              </w:rPr>
            </w:pPr>
            <w:r>
              <w:rPr>
                <w:rFonts w:ascii="Arial" w:hAnsi="Arial"/>
                <w:lang w:eastAsia="en-US"/>
              </w:rPr>
              <w:t>PA6.1</w:t>
            </w:r>
          </w:p>
        </w:tc>
        <w:tc>
          <w:tcPr>
            <w:tcW w:w="2856" w:type="dxa"/>
            <w:shd w:val="clear" w:color="auto" w:fill="auto"/>
          </w:tcPr>
          <w:p w14:paraId="2D48FA30" w14:textId="77777777" w:rsidR="004D55E9" w:rsidRPr="00E91314" w:rsidRDefault="004D55E9" w:rsidP="001F2036">
            <w:pPr>
              <w:pStyle w:val="Brdtext"/>
              <w:rPr>
                <w:rFonts w:ascii="Arial" w:hAnsi="Arial"/>
                <w:lang w:val="sv-SE"/>
              </w:rPr>
            </w:pPr>
            <w:r w:rsidRPr="00E91314">
              <w:rPr>
                <w:rFonts w:ascii="Arial" w:hAnsi="Arial"/>
                <w:lang w:val="sv-SE"/>
              </w:rPr>
              <w:t>Marco de Luca</w:t>
            </w:r>
          </w:p>
        </w:tc>
        <w:tc>
          <w:tcPr>
            <w:tcW w:w="5002" w:type="dxa"/>
            <w:shd w:val="clear" w:color="auto" w:fill="auto"/>
          </w:tcPr>
          <w:p w14:paraId="63B2C081" w14:textId="77777777" w:rsidR="004D55E9" w:rsidRPr="00E91314" w:rsidRDefault="004D55E9" w:rsidP="007117DC">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(mindre)</w:t>
            </w:r>
          </w:p>
        </w:tc>
      </w:tr>
      <w:tr w:rsidR="00BE0E54" w:rsidRPr="00E91314" w14:paraId="585097A9" w14:textId="77777777" w:rsidTr="004D55E9">
        <w:tc>
          <w:tcPr>
            <w:tcW w:w="962" w:type="dxa"/>
            <w:shd w:val="clear" w:color="auto" w:fill="auto"/>
          </w:tcPr>
          <w:p w14:paraId="3BFBDE9B" w14:textId="77777777" w:rsidR="00BE0E54" w:rsidRPr="00E91314" w:rsidRDefault="0074550E" w:rsidP="00BD6E5E">
            <w:pPr>
              <w:pStyle w:val="TableText0"/>
              <w:spacing w:before="0" w:after="0"/>
              <w:rPr>
                <w:rFonts w:ascii="Arial" w:hAnsi="Arial"/>
                <w:sz w:val="20"/>
                <w:lang w:eastAsia="en-US"/>
              </w:rPr>
            </w:pPr>
            <w:r>
              <w:rPr>
                <w:rFonts w:ascii="Arial" w:hAnsi="Arial"/>
                <w:lang w:eastAsia="en-US"/>
              </w:rPr>
              <w:t>PA7</w:t>
            </w:r>
          </w:p>
        </w:tc>
        <w:tc>
          <w:tcPr>
            <w:tcW w:w="2856" w:type="dxa"/>
            <w:shd w:val="clear" w:color="auto" w:fill="auto"/>
          </w:tcPr>
          <w:p w14:paraId="4897B820" w14:textId="77777777" w:rsidR="00BE0E54" w:rsidRPr="00E91314" w:rsidRDefault="00BE0E54" w:rsidP="00BD6E5E">
            <w:pPr>
              <w:pStyle w:val="Brdtext"/>
              <w:rPr>
                <w:rFonts w:ascii="Arial" w:hAnsi="Arial"/>
                <w:lang w:val="sv-SE"/>
              </w:rPr>
            </w:pPr>
            <w:r w:rsidRPr="00E91314">
              <w:rPr>
                <w:rFonts w:ascii="Arial" w:hAnsi="Arial"/>
                <w:lang w:val="sv-SE"/>
              </w:rPr>
              <w:t>Marco de Luca</w:t>
            </w:r>
          </w:p>
        </w:tc>
        <w:tc>
          <w:tcPr>
            <w:tcW w:w="5002" w:type="dxa"/>
            <w:shd w:val="clear" w:color="auto" w:fill="auto"/>
          </w:tcPr>
          <w:p w14:paraId="7F7F78F7" w14:textId="77777777" w:rsidR="00BE0E54" w:rsidRPr="00E91314" w:rsidRDefault="00BE0E54" w:rsidP="00BE0E54">
            <w:pPr>
              <w:pStyle w:val="TableText0"/>
              <w:spacing w:before="0" w:after="0"/>
              <w:rPr>
                <w:rFonts w:ascii="Arial" w:hAnsi="Arial"/>
                <w:sz w:val="20"/>
                <w:lang w:eastAsia="en-US"/>
              </w:rPr>
            </w:pPr>
            <w:r w:rsidRPr="00E91314">
              <w:rPr>
                <w:rFonts w:ascii="Arial" w:hAnsi="Arial"/>
                <w:sz w:val="20"/>
                <w:lang w:eastAsia="en-US"/>
              </w:rPr>
              <w:t>Uppdatering</w:t>
            </w:r>
            <w:r>
              <w:rPr>
                <w:rFonts w:ascii="Arial" w:hAnsi="Arial"/>
                <w:sz w:val="20"/>
                <w:lang w:eastAsia="en-US"/>
              </w:rPr>
              <w:t xml:space="preserve"> (Feedback från Lennart E, AL-T)</w:t>
            </w:r>
          </w:p>
        </w:tc>
      </w:tr>
      <w:tr w:rsidR="00742830" w:rsidRPr="00E91314" w14:paraId="13097232" w14:textId="77777777" w:rsidTr="004D55E9">
        <w:tc>
          <w:tcPr>
            <w:tcW w:w="962" w:type="dxa"/>
            <w:shd w:val="clear" w:color="auto" w:fill="auto"/>
          </w:tcPr>
          <w:p w14:paraId="26D71905" w14:textId="77777777" w:rsidR="00742830" w:rsidRDefault="0074550E" w:rsidP="00BD6E5E">
            <w:pPr>
              <w:pStyle w:val="TableText0"/>
              <w:spacing w:before="0" w:after="0"/>
              <w:rPr>
                <w:rFonts w:ascii="Arial" w:hAnsi="Arial"/>
                <w:sz w:val="20"/>
                <w:lang w:eastAsia="en-US"/>
              </w:rPr>
            </w:pPr>
            <w:r>
              <w:rPr>
                <w:rFonts w:ascii="Arial" w:hAnsi="Arial"/>
                <w:sz w:val="20"/>
                <w:lang w:eastAsia="en-US"/>
              </w:rPr>
              <w:t>PA8</w:t>
            </w:r>
          </w:p>
        </w:tc>
        <w:tc>
          <w:tcPr>
            <w:tcW w:w="2856" w:type="dxa"/>
            <w:shd w:val="clear" w:color="auto" w:fill="auto"/>
          </w:tcPr>
          <w:p w14:paraId="24E79A80" w14:textId="77777777" w:rsidR="00742830" w:rsidRPr="00E91314" w:rsidRDefault="00742830" w:rsidP="00BD6E5E">
            <w:pPr>
              <w:pStyle w:val="Brdtext"/>
              <w:rPr>
                <w:rFonts w:ascii="Arial" w:hAnsi="Arial"/>
                <w:lang w:val="sv-SE"/>
              </w:rPr>
            </w:pPr>
            <w:r>
              <w:rPr>
                <w:rFonts w:ascii="Arial" w:hAnsi="Arial"/>
                <w:lang w:val="sv-SE"/>
              </w:rPr>
              <w:t>Marco de Luca</w:t>
            </w:r>
          </w:p>
        </w:tc>
        <w:tc>
          <w:tcPr>
            <w:tcW w:w="5002" w:type="dxa"/>
            <w:shd w:val="clear" w:color="auto" w:fill="auto"/>
          </w:tcPr>
          <w:p w14:paraId="641EF77D" w14:textId="77777777" w:rsidR="00742830" w:rsidRPr="00E91314" w:rsidRDefault="00742830" w:rsidP="00BE0E54">
            <w:pPr>
              <w:pStyle w:val="TableText0"/>
              <w:spacing w:before="0" w:after="0"/>
              <w:rPr>
                <w:rFonts w:ascii="Arial" w:hAnsi="Arial"/>
                <w:sz w:val="20"/>
                <w:lang w:eastAsia="en-US"/>
              </w:rPr>
            </w:pPr>
            <w:r>
              <w:rPr>
                <w:rFonts w:ascii="Arial" w:hAnsi="Arial"/>
                <w:sz w:val="20"/>
                <w:lang w:eastAsia="en-US"/>
              </w:rPr>
              <w:t>Uppdatering efter mötet med AL-T (2012-05-28).</w:t>
            </w:r>
          </w:p>
        </w:tc>
      </w:tr>
      <w:tr w:rsidR="00553DE3" w:rsidRPr="00E91314" w14:paraId="4CDB6CD8" w14:textId="77777777" w:rsidTr="004D55E9">
        <w:tc>
          <w:tcPr>
            <w:tcW w:w="962" w:type="dxa"/>
            <w:shd w:val="clear" w:color="auto" w:fill="auto"/>
          </w:tcPr>
          <w:p w14:paraId="6C6E9E56" w14:textId="77777777" w:rsidR="00553DE3" w:rsidRDefault="003247C2" w:rsidP="00BD6E5E">
            <w:pPr>
              <w:pStyle w:val="TableText0"/>
              <w:spacing w:before="0" w:after="0"/>
              <w:rPr>
                <w:rFonts w:ascii="Arial" w:hAnsi="Arial"/>
                <w:sz w:val="20"/>
                <w:lang w:eastAsia="en-US"/>
              </w:rPr>
            </w:pPr>
            <w:r>
              <w:rPr>
                <w:rFonts w:ascii="Arial" w:hAnsi="Arial"/>
                <w:sz w:val="20"/>
                <w:lang w:eastAsia="en-US"/>
              </w:rPr>
              <w:t>PA</w:t>
            </w:r>
            <w:r w:rsidR="00553DE3">
              <w:rPr>
                <w:rFonts w:ascii="Arial" w:hAnsi="Arial"/>
                <w:sz w:val="20"/>
                <w:lang w:eastAsia="en-US"/>
              </w:rPr>
              <w:t>9</w:t>
            </w:r>
          </w:p>
        </w:tc>
        <w:tc>
          <w:tcPr>
            <w:tcW w:w="2856" w:type="dxa"/>
            <w:shd w:val="clear" w:color="auto" w:fill="auto"/>
          </w:tcPr>
          <w:p w14:paraId="6ABD2F98" w14:textId="77777777" w:rsidR="00553DE3" w:rsidRPr="00E91314" w:rsidRDefault="00553DE3" w:rsidP="003247C2">
            <w:pPr>
              <w:pStyle w:val="Brdtext"/>
              <w:rPr>
                <w:rFonts w:ascii="Arial" w:hAnsi="Arial"/>
                <w:lang w:val="sv-SE"/>
              </w:rPr>
            </w:pPr>
            <w:r>
              <w:rPr>
                <w:rFonts w:ascii="Arial" w:hAnsi="Arial"/>
                <w:lang w:val="sv-SE"/>
              </w:rPr>
              <w:t>Marco de Luca</w:t>
            </w:r>
          </w:p>
        </w:tc>
        <w:tc>
          <w:tcPr>
            <w:tcW w:w="5002" w:type="dxa"/>
            <w:shd w:val="clear" w:color="auto" w:fill="auto"/>
          </w:tcPr>
          <w:p w14:paraId="76D7B8DA" w14:textId="77777777" w:rsidR="002169A2" w:rsidRDefault="00553DE3" w:rsidP="00BE0E54">
            <w:pPr>
              <w:pStyle w:val="TableText0"/>
              <w:spacing w:before="0" w:after="0"/>
              <w:rPr>
                <w:rFonts w:ascii="Arial" w:hAnsi="Arial"/>
                <w:sz w:val="20"/>
                <w:lang w:eastAsia="en-US"/>
              </w:rPr>
            </w:pPr>
            <w:r>
              <w:rPr>
                <w:rFonts w:ascii="Arial" w:hAnsi="Arial"/>
                <w:sz w:val="20"/>
                <w:lang w:eastAsia="en-US"/>
              </w:rPr>
              <w:t>Uppdatering.</w:t>
            </w:r>
          </w:p>
        </w:tc>
      </w:tr>
      <w:tr w:rsidR="002169A2" w:rsidRPr="00E91314" w14:paraId="1CA40550" w14:textId="77777777" w:rsidTr="004D55E9">
        <w:tc>
          <w:tcPr>
            <w:tcW w:w="962" w:type="dxa"/>
            <w:shd w:val="clear" w:color="auto" w:fill="auto"/>
          </w:tcPr>
          <w:p w14:paraId="18EB78CE" w14:textId="77777777" w:rsidR="002169A2" w:rsidRDefault="002169A2" w:rsidP="00BD6E5E">
            <w:pPr>
              <w:pStyle w:val="TableText0"/>
              <w:spacing w:before="0" w:after="0"/>
              <w:rPr>
                <w:rFonts w:ascii="Arial" w:hAnsi="Arial"/>
                <w:sz w:val="20"/>
                <w:lang w:eastAsia="en-US"/>
              </w:rPr>
            </w:pPr>
            <w:r>
              <w:rPr>
                <w:rFonts w:ascii="Arial" w:hAnsi="Arial"/>
                <w:sz w:val="20"/>
                <w:lang w:eastAsia="en-US"/>
              </w:rPr>
              <w:t>PA10</w:t>
            </w:r>
          </w:p>
        </w:tc>
        <w:tc>
          <w:tcPr>
            <w:tcW w:w="2856" w:type="dxa"/>
            <w:shd w:val="clear" w:color="auto" w:fill="auto"/>
          </w:tcPr>
          <w:p w14:paraId="1C86449D" w14:textId="77777777" w:rsidR="002169A2" w:rsidRDefault="002169A2" w:rsidP="003247C2">
            <w:pPr>
              <w:pStyle w:val="Brdtext"/>
              <w:rPr>
                <w:rFonts w:ascii="Arial" w:hAnsi="Arial"/>
                <w:lang w:val="sv-SE"/>
              </w:rPr>
            </w:pPr>
            <w:r>
              <w:rPr>
                <w:rFonts w:ascii="Arial" w:hAnsi="Arial"/>
                <w:lang w:val="sv-SE"/>
              </w:rPr>
              <w:t>Marco de Luca</w:t>
            </w:r>
          </w:p>
        </w:tc>
        <w:tc>
          <w:tcPr>
            <w:tcW w:w="5002" w:type="dxa"/>
            <w:shd w:val="clear" w:color="auto" w:fill="auto"/>
          </w:tcPr>
          <w:p w14:paraId="66030357" w14:textId="77777777" w:rsidR="002169A2" w:rsidRDefault="002169A2" w:rsidP="00BE0E54">
            <w:pPr>
              <w:pStyle w:val="TableText0"/>
              <w:spacing w:before="0" w:after="0"/>
              <w:rPr>
                <w:rFonts w:ascii="Arial" w:hAnsi="Arial"/>
                <w:sz w:val="20"/>
                <w:lang w:eastAsia="en-US"/>
              </w:rPr>
            </w:pPr>
            <w:r>
              <w:rPr>
                <w:rFonts w:ascii="Arial" w:hAnsi="Arial"/>
                <w:sz w:val="20"/>
                <w:lang w:eastAsia="en-US"/>
              </w:rPr>
              <w:t>Uppdatering.</w:t>
            </w:r>
          </w:p>
        </w:tc>
      </w:tr>
      <w:tr w:rsidR="005B67CF" w:rsidRPr="00E91314" w14:paraId="7451A058" w14:textId="77777777" w:rsidTr="004D55E9">
        <w:tc>
          <w:tcPr>
            <w:tcW w:w="962" w:type="dxa"/>
            <w:shd w:val="clear" w:color="auto" w:fill="auto"/>
          </w:tcPr>
          <w:p w14:paraId="5B6C8655" w14:textId="77777777" w:rsidR="005B67CF" w:rsidRDefault="005B67CF" w:rsidP="00BD6E5E">
            <w:pPr>
              <w:pStyle w:val="TableText0"/>
              <w:spacing w:before="0" w:after="0"/>
              <w:rPr>
                <w:rFonts w:ascii="Arial" w:hAnsi="Arial"/>
                <w:sz w:val="20"/>
                <w:lang w:eastAsia="en-US"/>
              </w:rPr>
            </w:pPr>
            <w:r>
              <w:rPr>
                <w:rFonts w:ascii="Arial" w:hAnsi="Arial"/>
                <w:sz w:val="20"/>
                <w:lang w:eastAsia="en-US"/>
              </w:rPr>
              <w:t>PA1</w:t>
            </w:r>
            <w:r w:rsidR="00066983">
              <w:rPr>
                <w:rFonts w:ascii="Arial" w:hAnsi="Arial"/>
                <w:sz w:val="20"/>
                <w:lang w:eastAsia="en-US"/>
              </w:rPr>
              <w:t>1</w:t>
            </w:r>
          </w:p>
        </w:tc>
        <w:tc>
          <w:tcPr>
            <w:tcW w:w="2856" w:type="dxa"/>
            <w:shd w:val="clear" w:color="auto" w:fill="auto"/>
          </w:tcPr>
          <w:p w14:paraId="6D6A5486" w14:textId="77777777" w:rsidR="005B67CF" w:rsidRDefault="005B67CF" w:rsidP="003247C2">
            <w:pPr>
              <w:pStyle w:val="Brdtext"/>
              <w:rPr>
                <w:rFonts w:ascii="Arial" w:hAnsi="Arial"/>
                <w:lang w:val="sv-SE"/>
              </w:rPr>
            </w:pPr>
            <w:r>
              <w:rPr>
                <w:rFonts w:ascii="Arial" w:hAnsi="Arial"/>
                <w:lang w:val="sv-SE"/>
              </w:rPr>
              <w:t>Marco de Luca</w:t>
            </w:r>
          </w:p>
        </w:tc>
        <w:tc>
          <w:tcPr>
            <w:tcW w:w="5002" w:type="dxa"/>
            <w:shd w:val="clear" w:color="auto" w:fill="auto"/>
          </w:tcPr>
          <w:p w14:paraId="23399D3B" w14:textId="77777777" w:rsidR="005B67CF" w:rsidRDefault="005B67CF" w:rsidP="00BE0E54">
            <w:pPr>
              <w:pStyle w:val="TableText0"/>
              <w:spacing w:before="0" w:after="0"/>
              <w:rPr>
                <w:rFonts w:ascii="Arial" w:hAnsi="Arial"/>
                <w:sz w:val="20"/>
                <w:lang w:eastAsia="en-US"/>
              </w:rPr>
            </w:pPr>
            <w:r>
              <w:rPr>
                <w:rFonts w:ascii="Arial" w:hAnsi="Arial"/>
                <w:sz w:val="20"/>
                <w:lang w:eastAsia="en-US"/>
              </w:rPr>
              <w:t>Uppdatering (</w:t>
            </w:r>
            <w:proofErr w:type="spellStart"/>
            <w:r>
              <w:rPr>
                <w:rFonts w:ascii="Arial" w:hAnsi="Arial"/>
                <w:sz w:val="20"/>
                <w:lang w:eastAsia="en-US"/>
              </w:rPr>
              <w:t>publishStatus</w:t>
            </w:r>
            <w:proofErr w:type="spellEnd"/>
            <w:r>
              <w:rPr>
                <w:rFonts w:ascii="Arial" w:hAnsi="Arial"/>
                <w:sz w:val="20"/>
                <w:lang w:eastAsia="en-US"/>
              </w:rPr>
              <w:t>).</w:t>
            </w:r>
          </w:p>
        </w:tc>
      </w:tr>
      <w:tr w:rsidR="00066983" w:rsidRPr="00E91314" w14:paraId="7F5F560A" w14:textId="77777777" w:rsidTr="004D55E9">
        <w:tc>
          <w:tcPr>
            <w:tcW w:w="962" w:type="dxa"/>
            <w:shd w:val="clear" w:color="auto" w:fill="auto"/>
          </w:tcPr>
          <w:p w14:paraId="7A814DD8" w14:textId="77777777" w:rsidR="00066983" w:rsidRDefault="00066983" w:rsidP="00BD6E5E">
            <w:pPr>
              <w:pStyle w:val="TableText0"/>
              <w:spacing w:before="0" w:after="0"/>
              <w:rPr>
                <w:rFonts w:ascii="Arial" w:hAnsi="Arial"/>
                <w:sz w:val="20"/>
                <w:lang w:eastAsia="en-US"/>
              </w:rPr>
            </w:pPr>
            <w:r>
              <w:rPr>
                <w:rFonts w:ascii="Arial" w:hAnsi="Arial"/>
                <w:sz w:val="20"/>
                <w:lang w:eastAsia="en-US"/>
              </w:rPr>
              <w:t>PA12</w:t>
            </w:r>
          </w:p>
        </w:tc>
        <w:tc>
          <w:tcPr>
            <w:tcW w:w="2856" w:type="dxa"/>
            <w:shd w:val="clear" w:color="auto" w:fill="auto"/>
          </w:tcPr>
          <w:p w14:paraId="4D945DAA" w14:textId="77777777" w:rsidR="00066983" w:rsidRDefault="00066983" w:rsidP="003247C2">
            <w:pPr>
              <w:pStyle w:val="Brdtext"/>
              <w:rPr>
                <w:rFonts w:ascii="Arial" w:hAnsi="Arial"/>
                <w:lang w:val="sv-SE"/>
              </w:rPr>
            </w:pPr>
            <w:r>
              <w:rPr>
                <w:rFonts w:ascii="Arial" w:hAnsi="Arial"/>
                <w:lang w:val="sv-SE"/>
              </w:rPr>
              <w:t>Marco de Luca</w:t>
            </w:r>
          </w:p>
        </w:tc>
        <w:tc>
          <w:tcPr>
            <w:tcW w:w="5002" w:type="dxa"/>
            <w:shd w:val="clear" w:color="auto" w:fill="auto"/>
          </w:tcPr>
          <w:p w14:paraId="4FDA28E2" w14:textId="77777777" w:rsidR="00066983" w:rsidRDefault="00066983" w:rsidP="00BE0E54">
            <w:pPr>
              <w:pStyle w:val="TableText0"/>
              <w:spacing w:before="0" w:after="0"/>
              <w:rPr>
                <w:rFonts w:ascii="Arial" w:hAnsi="Arial"/>
                <w:sz w:val="20"/>
                <w:lang w:eastAsia="en-US"/>
              </w:rPr>
            </w:pPr>
            <w:r>
              <w:rPr>
                <w:rFonts w:ascii="Arial" w:hAnsi="Arial"/>
                <w:sz w:val="20"/>
                <w:lang w:eastAsia="en-US"/>
              </w:rPr>
              <w:t xml:space="preserve">Uppdatering av </w:t>
            </w:r>
            <w:proofErr w:type="spellStart"/>
            <w:r>
              <w:rPr>
                <w:rFonts w:ascii="Arial" w:hAnsi="Arial"/>
                <w:sz w:val="20"/>
                <w:lang w:eastAsia="en-US"/>
              </w:rPr>
              <w:t>TemplateInfoType</w:t>
            </w:r>
            <w:proofErr w:type="spellEnd"/>
          </w:p>
        </w:tc>
      </w:tr>
    </w:tbl>
    <w:p w14:paraId="0774CC13" w14:textId="77777777" w:rsidR="007E318B" w:rsidRPr="00E91314" w:rsidRDefault="007E318B" w:rsidP="007E318B">
      <w:pPr>
        <w:pStyle w:val="Brdtext"/>
        <w:rPr>
          <w:lang w:val="sv-SE"/>
        </w:rPr>
      </w:pPr>
      <w:bookmarkStart w:id="3" w:name="_Toc265146572"/>
      <w:bookmarkEnd w:id="2"/>
    </w:p>
    <w:p w14:paraId="26C5B3EB" w14:textId="77777777" w:rsidR="007D78C6" w:rsidRPr="00E91314" w:rsidRDefault="007D78C6" w:rsidP="007D78C6">
      <w:pPr>
        <w:pStyle w:val="Punktlista"/>
        <w:numPr>
          <w:ilvl w:val="0"/>
          <w:numId w:val="0"/>
        </w:numPr>
        <w:ind w:left="207" w:hanging="207"/>
        <w:rPr>
          <w:lang w:val="sv-SE"/>
        </w:rPr>
      </w:pPr>
    </w:p>
    <w:p w14:paraId="09940EFF" w14:textId="77777777" w:rsidR="00010830" w:rsidRPr="00E91314" w:rsidRDefault="00010830">
      <w:pPr>
        <w:spacing w:before="0" w:after="0"/>
        <w:rPr>
          <w:sz w:val="22"/>
        </w:rPr>
      </w:pPr>
      <w:r w:rsidRPr="00E91314">
        <w:br w:type="page"/>
      </w:r>
    </w:p>
    <w:p w14:paraId="10101133" w14:textId="77777777" w:rsidR="0051135A" w:rsidRPr="00E91314" w:rsidRDefault="00E03916" w:rsidP="0051135A">
      <w:pPr>
        <w:pStyle w:val="Rubrik1Nr"/>
      </w:pPr>
      <w:bookmarkStart w:id="4" w:name="_Toc220985970"/>
      <w:bookmarkEnd w:id="3"/>
      <w:r w:rsidRPr="00E91314">
        <w:lastRenderedPageBreak/>
        <w:t>Allmän beskrivning</w:t>
      </w:r>
      <w:bookmarkEnd w:id="4"/>
      <w:r w:rsidR="00E73226" w:rsidRPr="00E91314">
        <w:t xml:space="preserve"> </w:t>
      </w:r>
    </w:p>
    <w:p w14:paraId="53708CB8" w14:textId="77777777" w:rsidR="00FD1B11" w:rsidRPr="00E91314" w:rsidRDefault="00A03992" w:rsidP="008E762B">
      <w:r w:rsidRPr="00E91314">
        <w:t>D</w:t>
      </w:r>
      <w:r w:rsidR="00FD1B11" w:rsidRPr="00E91314">
        <w:t>okument beskriver hur tjänstekontraktet ”</w:t>
      </w:r>
      <w:r w:rsidR="00FD1B11" w:rsidRPr="00E91314">
        <w:rPr>
          <w:b/>
        </w:rPr>
        <w:t>formulärtjänst</w:t>
      </w:r>
      <w:r w:rsidR="00FD1B11" w:rsidRPr="00E91314">
        <w:t>” är implementerat hos konsumenten Mina vårdkontakter och hur producenten Siemens formulär</w:t>
      </w:r>
      <w:r w:rsidR="00975CB7">
        <w:t xml:space="preserve">motor </w:t>
      </w:r>
      <w:r w:rsidR="00FD1B11" w:rsidRPr="00E91314">
        <w:t>implementerar tjänstekontraktet.</w:t>
      </w:r>
    </w:p>
    <w:p w14:paraId="1FD35BB8" w14:textId="77777777" w:rsidR="00FD5363" w:rsidRPr="00E91314" w:rsidRDefault="00FD5363" w:rsidP="008E762B"/>
    <w:p w14:paraId="0A725267" w14:textId="77777777" w:rsidR="00FD5363" w:rsidRPr="00E91314" w:rsidRDefault="00FD5363" w:rsidP="008E762B">
      <w:pPr>
        <w:rPr>
          <w:b/>
        </w:rPr>
      </w:pPr>
      <w:r w:rsidRPr="00E91314">
        <w:rPr>
          <w:b/>
        </w:rPr>
        <w:t>Dokumentet skall ses som en referenstillämpning av tjänstekontraktet formulärtjänst.</w:t>
      </w:r>
    </w:p>
    <w:p w14:paraId="5ECFE181" w14:textId="77777777" w:rsidR="00FD1B11" w:rsidRPr="00E91314" w:rsidRDefault="00FD1B11" w:rsidP="008E762B"/>
    <w:p w14:paraId="680AF285" w14:textId="77777777" w:rsidR="00FD1B11" w:rsidRPr="00E91314" w:rsidRDefault="00FD1B11" w:rsidP="008E762B">
      <w:r w:rsidRPr="00E91314">
        <w:t xml:space="preserve">Tjänstekontraktet kan användas på </w:t>
      </w:r>
      <w:r w:rsidR="009A73F4" w:rsidRPr="00E91314">
        <w:t xml:space="preserve">många </w:t>
      </w:r>
      <w:r w:rsidRPr="00E91314">
        <w:t>olika sätt. Dokumentet bör ses som vägledande för hur andra aktörer använder tjänstekontraktet formulärtjänst.</w:t>
      </w:r>
    </w:p>
    <w:p w14:paraId="0706BE4C" w14:textId="77777777" w:rsidR="00FD1B11" w:rsidRPr="00E91314" w:rsidRDefault="00FD1B11" w:rsidP="008E762B"/>
    <w:p w14:paraId="28BF2541" w14:textId="77777777" w:rsidR="005C7681" w:rsidRPr="00E91314" w:rsidRDefault="004E3594" w:rsidP="008E762B">
      <w:r w:rsidRPr="00E91314">
        <w:t xml:space="preserve">Att kunna samla in information från användare/patienter är ett viktigt steg i många vårdprocesser. </w:t>
      </w:r>
      <w:r w:rsidR="005B05AC" w:rsidRPr="00E91314">
        <w:t xml:space="preserve">Tjänstekontraktet formulärtjänst är ett tjänstekontrakt framtaget för att </w:t>
      </w:r>
      <w:r w:rsidR="009A73F4" w:rsidRPr="00E91314">
        <w:t>ge</w:t>
      </w:r>
      <w:r w:rsidR="005B05AC" w:rsidRPr="00E91314">
        <w:t xml:space="preserve"> </w:t>
      </w:r>
      <w:r w:rsidR="00297CAA" w:rsidRPr="00E91314">
        <w:t xml:space="preserve">olika verksamheter en möjlighet att </w:t>
      </w:r>
      <w:r w:rsidR="005B05AC" w:rsidRPr="00E91314">
        <w:t>samla in olika typer av information från användare/patient</w:t>
      </w:r>
      <w:r w:rsidR="009A73F4" w:rsidRPr="00E91314">
        <w:t xml:space="preserve"> som en del av en vårdprocess</w:t>
      </w:r>
      <w:r w:rsidR="005B05AC" w:rsidRPr="00E91314">
        <w:t>.</w:t>
      </w:r>
      <w:r w:rsidR="00AE0B87" w:rsidRPr="00E91314">
        <w:t xml:space="preserve"> Formulärtjänst är en dynamisk tjänst för att samla in information, till skillnad från traditionella, fasta tjänstekontrakt som reglerar en fördefinierad process mellan två parter.</w:t>
      </w:r>
    </w:p>
    <w:p w14:paraId="4804F891" w14:textId="77777777" w:rsidR="005C7681" w:rsidRPr="00E91314" w:rsidRDefault="005C7681" w:rsidP="008E762B"/>
    <w:p w14:paraId="01C0B73C" w14:textId="77777777" w:rsidR="005C7681" w:rsidRPr="00E91314" w:rsidRDefault="005C7681" w:rsidP="005C7681">
      <w:r w:rsidRPr="00E91314">
        <w:t xml:space="preserve">Tjänstekontraktet kan används enskilt eller i olika steg i en vårdprocess. </w:t>
      </w:r>
    </w:p>
    <w:p w14:paraId="59422321" w14:textId="77777777" w:rsidR="005B05AC" w:rsidRPr="00E91314" w:rsidRDefault="005B05AC" w:rsidP="008E762B"/>
    <w:p w14:paraId="594A9AE1" w14:textId="77777777" w:rsidR="005B05AC" w:rsidRPr="00E91314" w:rsidRDefault="005B05AC" w:rsidP="008E762B">
      <w:r w:rsidRPr="00E91314">
        <w:t>Exempel på användningsområden.</w:t>
      </w:r>
    </w:p>
    <w:p w14:paraId="1E249E2E" w14:textId="77777777" w:rsidR="005B05AC" w:rsidRPr="00E91314" w:rsidRDefault="005B05AC" w:rsidP="00AA406D">
      <w:pPr>
        <w:numPr>
          <w:ilvl w:val="0"/>
          <w:numId w:val="8"/>
        </w:numPr>
      </w:pPr>
      <w:r w:rsidRPr="00E91314">
        <w:t>Hälsodeklaration</w:t>
      </w:r>
    </w:p>
    <w:p w14:paraId="7DD50886" w14:textId="77777777" w:rsidR="005B05AC" w:rsidRPr="00E91314" w:rsidRDefault="005B05AC" w:rsidP="00AA406D">
      <w:pPr>
        <w:numPr>
          <w:ilvl w:val="0"/>
          <w:numId w:val="8"/>
        </w:numPr>
      </w:pPr>
      <w:r w:rsidRPr="00E91314">
        <w:t>Uppföljning biverkningar</w:t>
      </w:r>
    </w:p>
    <w:p w14:paraId="70B4F742" w14:textId="77777777" w:rsidR="005B05AC" w:rsidRPr="00E91314" w:rsidRDefault="005B05AC" w:rsidP="00AA406D">
      <w:pPr>
        <w:numPr>
          <w:ilvl w:val="0"/>
          <w:numId w:val="8"/>
        </w:numPr>
      </w:pPr>
      <w:r w:rsidRPr="00E91314">
        <w:t>Undersökningar</w:t>
      </w:r>
    </w:p>
    <w:p w14:paraId="697EA578" w14:textId="77777777" w:rsidR="009E0353" w:rsidRPr="00E91314" w:rsidRDefault="009E0353" w:rsidP="009E0353"/>
    <w:p w14:paraId="3A9EEE98" w14:textId="77777777" w:rsidR="00BD3612" w:rsidRPr="00E91314" w:rsidRDefault="00247AD8" w:rsidP="007F3251">
      <w:r w:rsidRPr="00E91314">
        <w:t>Dokumentet fokuserar på hur tjänstekontraktet och dess klient (</w:t>
      </w:r>
      <w:r w:rsidR="00CA1913" w:rsidRPr="00E91314">
        <w:t>tjänste</w:t>
      </w:r>
      <w:r w:rsidRPr="00E91314">
        <w:t>konsument) fungerar. Tanken är att olika formulär</w:t>
      </w:r>
      <w:r w:rsidR="009E0353" w:rsidRPr="00E91314">
        <w:t>motorer</w:t>
      </w:r>
      <w:r w:rsidRPr="00E91314">
        <w:t xml:space="preserve"> (</w:t>
      </w:r>
      <w:r w:rsidR="00CA1913" w:rsidRPr="00E91314">
        <w:t>tjänste</w:t>
      </w:r>
      <w:r w:rsidRPr="00E91314">
        <w:t xml:space="preserve">producenter) skall </w:t>
      </w:r>
      <w:r w:rsidR="00BD3612" w:rsidRPr="00E91314">
        <w:t>kan ansluta sig till tjänstekontraktet för att på systematiserat sätt samla in information till vården.</w:t>
      </w:r>
    </w:p>
    <w:p w14:paraId="7E341CAD" w14:textId="77777777" w:rsidR="00BD3612" w:rsidRPr="00E91314" w:rsidRDefault="00BD3612" w:rsidP="007F3251"/>
    <w:p w14:paraId="303D026C" w14:textId="77777777" w:rsidR="007F3251" w:rsidRPr="00E91314" w:rsidRDefault="00717FFC" w:rsidP="007F3251">
      <w:r>
        <w:t xml:space="preserve">Tjänstekontraktet skall kunna användas kanaloberoende vilket innebär att respektive </w:t>
      </w:r>
      <w:r w:rsidR="00650537">
        <w:t xml:space="preserve">tjänsteproducent och tjänstekonsument med stor frihet kan utforma sina system. </w:t>
      </w:r>
    </w:p>
    <w:p w14:paraId="2F92C087" w14:textId="77777777" w:rsidR="009B7C3A" w:rsidRDefault="0058669D" w:rsidP="00EB50CA">
      <w:pPr>
        <w:pStyle w:val="Beskrivning1"/>
        <w:rPr>
          <w:lang w:val="sv-SE"/>
        </w:rPr>
      </w:pPr>
      <w:bookmarkStart w:id="5" w:name="_Toc265471489"/>
      <w:bookmarkStart w:id="6" w:name="_Toc271121519"/>
      <w:r>
        <w:rPr>
          <w:noProof/>
          <w:lang w:val="sv-SE" w:eastAsia="sv-SE"/>
        </w:rPr>
        <w:lastRenderedPageBreak/>
        <w:drawing>
          <wp:inline distT="0" distB="0" distL="0" distR="0" wp14:anchorId="0EBA3ADE" wp14:editId="19710315">
            <wp:extent cx="6138611" cy="3129874"/>
            <wp:effectExtent l="0" t="0" r="8255" b="0"/>
            <wp:docPr id="1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39895" cy="3130529"/>
                    </a:xfrm>
                    <a:prstGeom prst="rect">
                      <a:avLst/>
                    </a:prstGeom>
                    <a:noFill/>
                    <a:ln>
                      <a:noFill/>
                    </a:ln>
                  </pic:spPr>
                </pic:pic>
              </a:graphicData>
            </a:graphic>
          </wp:inline>
        </w:drawing>
      </w:r>
    </w:p>
    <w:p w14:paraId="2BF0C5F9" w14:textId="77777777" w:rsidR="00A60276" w:rsidRPr="00E91314" w:rsidRDefault="00606E91" w:rsidP="00EB50CA">
      <w:pPr>
        <w:pStyle w:val="Beskrivning1"/>
        <w:rPr>
          <w:lang w:val="sv-SE"/>
        </w:rPr>
      </w:pPr>
      <w:bookmarkStart w:id="7" w:name="_Toc220550763"/>
      <w:r w:rsidRPr="00E91314">
        <w:rPr>
          <w:lang w:val="sv-SE"/>
        </w:rPr>
        <w:t xml:space="preserve">Figur </w:t>
      </w:r>
      <w:r w:rsidR="00102FB2" w:rsidRPr="00E91314">
        <w:rPr>
          <w:lang w:val="sv-SE"/>
        </w:rPr>
        <w:fldChar w:fldCharType="begin"/>
      </w:r>
      <w:r w:rsidRPr="00E91314">
        <w:rPr>
          <w:lang w:val="sv-SE"/>
        </w:rPr>
        <w:instrText xml:space="preserve"> SEQ Figur \* ARABIC </w:instrText>
      </w:r>
      <w:r w:rsidR="00102FB2" w:rsidRPr="00E91314">
        <w:rPr>
          <w:lang w:val="sv-SE"/>
        </w:rPr>
        <w:fldChar w:fldCharType="separate"/>
      </w:r>
      <w:r w:rsidR="000772BB" w:rsidRPr="00E91314">
        <w:rPr>
          <w:noProof/>
          <w:lang w:val="sv-SE"/>
        </w:rPr>
        <w:t>1</w:t>
      </w:r>
      <w:r w:rsidR="00102FB2" w:rsidRPr="00E91314">
        <w:rPr>
          <w:lang w:val="sv-SE"/>
        </w:rPr>
        <w:fldChar w:fldCharType="end"/>
      </w:r>
      <w:r w:rsidRPr="00E91314">
        <w:rPr>
          <w:lang w:val="sv-SE"/>
        </w:rPr>
        <w:t xml:space="preserve">: </w:t>
      </w:r>
      <w:bookmarkEnd w:id="5"/>
      <w:r w:rsidR="00CF1D2B" w:rsidRPr="00E91314">
        <w:rPr>
          <w:lang w:val="sv-SE"/>
        </w:rPr>
        <w:t xml:space="preserve">Översiktlig bild på </w:t>
      </w:r>
      <w:r w:rsidR="00247AD8" w:rsidRPr="00E91314">
        <w:rPr>
          <w:lang w:val="sv-SE"/>
        </w:rPr>
        <w:t xml:space="preserve">lösningens olika aktörer. </w:t>
      </w:r>
      <w:bookmarkEnd w:id="6"/>
      <w:r w:rsidR="00A60276" w:rsidRPr="00E91314">
        <w:rPr>
          <w:lang w:val="sv-SE"/>
        </w:rPr>
        <w:t xml:space="preserve"> </w:t>
      </w:r>
      <w:r w:rsidR="00C5485A" w:rsidRPr="00E91314">
        <w:rPr>
          <w:lang w:val="sv-SE"/>
        </w:rPr>
        <w:t xml:space="preserve">SAD omfattar tjänstekontraktet mellan </w:t>
      </w:r>
      <w:r w:rsidR="00266BB2" w:rsidRPr="00E91314">
        <w:rPr>
          <w:lang w:val="sv-SE"/>
        </w:rPr>
        <w:t>tjänste</w:t>
      </w:r>
      <w:r w:rsidR="00C5485A" w:rsidRPr="00E91314">
        <w:rPr>
          <w:lang w:val="sv-SE"/>
        </w:rPr>
        <w:t>konsument/</w:t>
      </w:r>
      <w:r w:rsidR="00266BB2" w:rsidRPr="00E91314">
        <w:rPr>
          <w:lang w:val="sv-SE"/>
        </w:rPr>
        <w:t>tjänste</w:t>
      </w:r>
      <w:r w:rsidR="00C5485A" w:rsidRPr="00E91314">
        <w:rPr>
          <w:lang w:val="sv-SE"/>
        </w:rPr>
        <w:t>producent.</w:t>
      </w:r>
      <w:bookmarkEnd w:id="7"/>
    </w:p>
    <w:p w14:paraId="4EE7AD82" w14:textId="77777777" w:rsidR="00606E91" w:rsidRPr="00E91314" w:rsidRDefault="00E73226" w:rsidP="00EB50CA">
      <w:pPr>
        <w:pStyle w:val="Beskrivning1"/>
        <w:rPr>
          <w:lang w:val="sv-SE"/>
        </w:rPr>
      </w:pPr>
      <w:r w:rsidRPr="00E91314">
        <w:rPr>
          <w:lang w:val="sv-SE"/>
        </w:rPr>
        <w:t xml:space="preserve"> </w:t>
      </w:r>
    </w:p>
    <w:p w14:paraId="28F83C14" w14:textId="77777777" w:rsidR="00606E91" w:rsidRPr="00E91314" w:rsidRDefault="00606E91" w:rsidP="00606E91">
      <w:pPr>
        <w:pStyle w:val="Brdtext"/>
        <w:rPr>
          <w:lang w:val="sv-SE"/>
        </w:rPr>
      </w:pPr>
    </w:p>
    <w:p w14:paraId="56259BAA" w14:textId="77777777" w:rsidR="00BD3612" w:rsidRPr="00E91314" w:rsidRDefault="00BD3612" w:rsidP="00BD3612"/>
    <w:p w14:paraId="7BD19EC6" w14:textId="77777777" w:rsidR="009E0353" w:rsidRPr="00E91314" w:rsidRDefault="009E0353" w:rsidP="00BD3612"/>
    <w:p w14:paraId="33C4FFDA" w14:textId="77777777" w:rsidR="001F448D" w:rsidRPr="00E91314" w:rsidRDefault="001F448D" w:rsidP="00CB4B90"/>
    <w:p w14:paraId="279813A8" w14:textId="77777777" w:rsidR="00CB4B90" w:rsidRPr="00E91314" w:rsidRDefault="00FD1B11" w:rsidP="00CB4B90">
      <w:r w:rsidRPr="00E91314">
        <w:t>Projektet ”Mina Hälsotjänster” har tillsammans med Mina vårdkontakter och Siemens arbetat med att ta fram tjänstekontraktet</w:t>
      </w:r>
      <w:r w:rsidR="009E0353" w:rsidRPr="00E91314">
        <w:t xml:space="preserve"> formulärtjänst.</w:t>
      </w:r>
      <w:r w:rsidR="00CB4B90" w:rsidRPr="00E91314">
        <w:t xml:space="preserve"> </w:t>
      </w:r>
    </w:p>
    <w:p w14:paraId="1036D61F" w14:textId="77777777" w:rsidR="00CB4B90" w:rsidRPr="00E91314" w:rsidRDefault="00CB4B90" w:rsidP="00CB4B90"/>
    <w:p w14:paraId="22C11EAF" w14:textId="77777777" w:rsidR="00BD3612" w:rsidRPr="00E91314" w:rsidRDefault="00CB4B90" w:rsidP="00BD3612">
      <w:r w:rsidRPr="00E91314">
        <w:t xml:space="preserve">Projektet har </w:t>
      </w:r>
      <w:r w:rsidR="009E0353" w:rsidRPr="00E91314">
        <w:t>även</w:t>
      </w:r>
      <w:r w:rsidRPr="00E91314">
        <w:t xml:space="preserve"> samverkat med </w:t>
      </w:r>
      <w:r w:rsidR="00BD3612" w:rsidRPr="00E91314">
        <w:t>”Patientens kvalitetsregister”</w:t>
      </w:r>
      <w:r w:rsidRPr="00E91314">
        <w:t xml:space="preserve"> som </w:t>
      </w:r>
      <w:r w:rsidR="00BD3612" w:rsidRPr="00E91314">
        <w:t xml:space="preserve">syftar till att </w:t>
      </w:r>
      <w:proofErr w:type="spellStart"/>
      <w:r w:rsidR="00BD3612" w:rsidRPr="00E91314">
        <w:t>kravställa</w:t>
      </w:r>
      <w:proofErr w:type="spellEnd"/>
      <w:r w:rsidR="00BD3612" w:rsidRPr="00E91314">
        <w:t xml:space="preserve"> en nationell instans av formulär</w:t>
      </w:r>
      <w:r w:rsidR="006417BE">
        <w:t>motor enligt formulärtjänstens koncept.</w:t>
      </w:r>
      <w:r w:rsidR="00BD3612" w:rsidRPr="00E91314">
        <w:t xml:space="preserve"> </w:t>
      </w:r>
      <w:r w:rsidR="00654CFB" w:rsidRPr="00E91314">
        <w:t xml:space="preserve"> </w:t>
      </w:r>
    </w:p>
    <w:p w14:paraId="65C2D49F" w14:textId="77777777" w:rsidR="00BD3612" w:rsidRPr="00E91314" w:rsidRDefault="00BD3612" w:rsidP="00BD3612"/>
    <w:p w14:paraId="7E63C8AD" w14:textId="77777777" w:rsidR="00BD3612" w:rsidRPr="00E91314" w:rsidRDefault="00BD3612" w:rsidP="00BD3612">
      <w:r w:rsidRPr="00E91314">
        <w:t>Siemens</w:t>
      </w:r>
    </w:p>
    <w:p w14:paraId="55168AC9" w14:textId="77777777" w:rsidR="00BD3612" w:rsidRPr="00E91314" w:rsidRDefault="00BD3612" w:rsidP="00BD3612">
      <w:r w:rsidRPr="00E91314">
        <w:t>Siemens planerar att ta fram en formulär</w:t>
      </w:r>
      <w:r w:rsidR="00654CFB" w:rsidRPr="00E91314">
        <w:t>motor</w:t>
      </w:r>
      <w:r w:rsidRPr="00E91314">
        <w:t xml:space="preserve"> (</w:t>
      </w:r>
      <w:r w:rsidR="00CB4B90" w:rsidRPr="00E91314">
        <w:t xml:space="preserve">licensierad </w:t>
      </w:r>
      <w:r w:rsidRPr="00E91314">
        <w:t>produkt) baserad på tjänstekontraktet</w:t>
      </w:r>
      <w:r w:rsidR="00654CFB" w:rsidRPr="00E91314">
        <w:t xml:space="preserve"> formulärtjänst</w:t>
      </w:r>
      <w:r w:rsidRPr="00E91314">
        <w:t xml:space="preserve">. Produkten integreras mot </w:t>
      </w:r>
      <w:r w:rsidR="00CB4B90" w:rsidRPr="00E91314">
        <w:t xml:space="preserve">Siemens vårdsystem </w:t>
      </w:r>
      <w:proofErr w:type="spellStart"/>
      <w:r w:rsidR="00B12FFA" w:rsidRPr="00E91314">
        <w:t>Melior</w:t>
      </w:r>
      <w:proofErr w:type="spellEnd"/>
      <w:r w:rsidR="00B12FFA" w:rsidRPr="00E91314">
        <w:t xml:space="preserve"> och </w:t>
      </w:r>
      <w:proofErr w:type="spellStart"/>
      <w:r w:rsidR="00B12FFA" w:rsidRPr="00E91314">
        <w:t>O</w:t>
      </w:r>
      <w:r w:rsidRPr="00E91314">
        <w:t>bstetrix</w:t>
      </w:r>
      <w:proofErr w:type="spellEnd"/>
      <w:r w:rsidRPr="00E91314">
        <w:t xml:space="preserve">. </w:t>
      </w:r>
    </w:p>
    <w:p w14:paraId="5CD71743" w14:textId="77777777" w:rsidR="00CB4B90" w:rsidRPr="00E91314" w:rsidRDefault="00CB4B90" w:rsidP="00BD3612"/>
    <w:p w14:paraId="42A441CD" w14:textId="77777777" w:rsidR="00650537" w:rsidRDefault="00650537">
      <w:pPr>
        <w:spacing w:before="0" w:after="0"/>
        <w:rPr>
          <w:rFonts w:ascii="Arial" w:hAnsi="Arial" w:cs="Arial"/>
          <w:bCs/>
          <w:iCs/>
          <w:sz w:val="28"/>
          <w:szCs w:val="28"/>
          <w:lang w:eastAsia="sv-SE"/>
        </w:rPr>
      </w:pPr>
      <w:bookmarkStart w:id="8" w:name="_Toc150236479"/>
      <w:bookmarkStart w:id="9" w:name="_Toc265471410"/>
      <w:r>
        <w:br w:type="page"/>
      </w:r>
    </w:p>
    <w:p w14:paraId="327D34DC" w14:textId="77777777" w:rsidR="00AF0882" w:rsidRPr="00E91314" w:rsidRDefault="00606E91" w:rsidP="008E35A1">
      <w:pPr>
        <w:pStyle w:val="Rubrik2Nr"/>
      </w:pPr>
      <w:bookmarkStart w:id="10" w:name="_Toc220985971"/>
      <w:r w:rsidRPr="00E91314">
        <w:lastRenderedPageBreak/>
        <w:t>Syfte</w:t>
      </w:r>
      <w:bookmarkEnd w:id="8"/>
      <w:bookmarkEnd w:id="9"/>
      <w:bookmarkEnd w:id="10"/>
    </w:p>
    <w:p w14:paraId="0861982B" w14:textId="77777777" w:rsidR="00F025A3" w:rsidRPr="00E91314" w:rsidRDefault="00297CAA" w:rsidP="007F3251">
      <w:r w:rsidRPr="00E91314">
        <w:t xml:space="preserve">Projektets huvudsyfte är att ta fram en e-tjänst och tjänstekontrakt för </w:t>
      </w:r>
      <w:r w:rsidR="007D7A2A" w:rsidRPr="00E91314">
        <w:t xml:space="preserve">att </w:t>
      </w:r>
      <w:r w:rsidRPr="00E91314">
        <w:t>möjliggöra e</w:t>
      </w:r>
      <w:r w:rsidR="00C565D9" w:rsidRPr="00E91314">
        <w:t>tt</w:t>
      </w:r>
      <w:r w:rsidRPr="00E91314">
        <w:t xml:space="preserve"> systematiserat sätt att samla in olika typer av </w:t>
      </w:r>
      <w:r w:rsidRPr="00E91314">
        <w:rPr>
          <w:b/>
        </w:rPr>
        <w:t>information från patienter</w:t>
      </w:r>
      <w:r w:rsidRPr="00E91314">
        <w:t>.</w:t>
      </w:r>
      <w:r w:rsidR="00605EE4" w:rsidRPr="00E91314">
        <w:t xml:space="preserve"> </w:t>
      </w:r>
      <w:r w:rsidR="00F025A3" w:rsidRPr="00E91314">
        <w:t xml:space="preserve">Arkitekturen lämpar sig också för formulärbaserad </w:t>
      </w:r>
      <w:r w:rsidR="00F025A3" w:rsidRPr="00E91314">
        <w:rPr>
          <w:b/>
        </w:rPr>
        <w:t>inmatning inom professionen</w:t>
      </w:r>
      <w:r w:rsidR="00F025A3" w:rsidRPr="00E91314">
        <w:t xml:space="preserve">, så som kvalitetsregister. </w:t>
      </w:r>
    </w:p>
    <w:p w14:paraId="23175E99" w14:textId="77777777" w:rsidR="00F025A3" w:rsidRPr="00E91314" w:rsidRDefault="00F025A3" w:rsidP="007F3251"/>
    <w:p w14:paraId="5294D72B" w14:textId="77777777" w:rsidR="00F025A3" w:rsidRPr="00E91314" w:rsidRDefault="00605EE4" w:rsidP="007F3251">
      <w:r w:rsidRPr="00E91314">
        <w:t xml:space="preserve">Genom att basera lösningen på ett nationellt tjänstekontrakt </w:t>
      </w:r>
      <w:r w:rsidR="00167C6B" w:rsidRPr="00E91314">
        <w:t xml:space="preserve">kommer </w:t>
      </w:r>
      <w:r w:rsidRPr="00E91314">
        <w:t xml:space="preserve">många aktörer </w:t>
      </w:r>
      <w:r w:rsidR="00167C6B" w:rsidRPr="00E91314">
        <w:t xml:space="preserve">kunna </w:t>
      </w:r>
      <w:r w:rsidRPr="00E91314">
        <w:t>utveckla stöd för tjänstekontraktet i form av formulär</w:t>
      </w:r>
      <w:r w:rsidR="00C565D9" w:rsidRPr="00E91314">
        <w:t>motorer eller egna klienter</w:t>
      </w:r>
      <w:r w:rsidR="00F025A3" w:rsidRPr="00E91314">
        <w:t xml:space="preserve">. </w:t>
      </w:r>
    </w:p>
    <w:p w14:paraId="330F6051" w14:textId="77777777" w:rsidR="00605EE4" w:rsidRPr="00E91314" w:rsidRDefault="00605EE4" w:rsidP="007F3251"/>
    <w:p w14:paraId="6FEED924" w14:textId="77777777" w:rsidR="007F3251" w:rsidRPr="00E91314" w:rsidRDefault="00605EE4" w:rsidP="007F3251">
      <w:r w:rsidRPr="00E91314">
        <w:t>Formulärtjänsten kommer stödja verksamheter</w:t>
      </w:r>
      <w:r w:rsidR="00297CAA" w:rsidRPr="00E91314">
        <w:t xml:space="preserve"> i olika steg i sin vårdprocess</w:t>
      </w:r>
      <w:r w:rsidRPr="00E91314">
        <w:t>. Formulärtjänsten</w:t>
      </w:r>
      <w:r w:rsidR="005964E4" w:rsidRPr="00E91314">
        <w:t xml:space="preserve"> med formulä</w:t>
      </w:r>
      <w:r w:rsidR="00167C6B" w:rsidRPr="00E91314">
        <w:t>rmotor</w:t>
      </w:r>
      <w:r w:rsidRPr="00E91314">
        <w:t xml:space="preserve"> möjliggör för vårdaktörer att samla in </w:t>
      </w:r>
      <w:r w:rsidR="00297CAA" w:rsidRPr="00E91314">
        <w:t>formulärinformation från patienter</w:t>
      </w:r>
      <w:r w:rsidR="00FD5AD5" w:rsidRPr="00E91314">
        <w:t xml:space="preserve"> eller inom professionen</w:t>
      </w:r>
      <w:r w:rsidR="00297CAA" w:rsidRPr="00E91314">
        <w:t>.</w:t>
      </w:r>
    </w:p>
    <w:p w14:paraId="390D327D" w14:textId="77777777" w:rsidR="00297CAA" w:rsidRPr="00E91314" w:rsidRDefault="00297CAA" w:rsidP="007F3251"/>
    <w:p w14:paraId="4A56BB5A" w14:textId="77777777" w:rsidR="00297CAA" w:rsidRPr="00E91314" w:rsidRDefault="00297CAA" w:rsidP="007F3251">
      <w:r w:rsidRPr="00E91314">
        <w:t>Målet är att ta fr</w:t>
      </w:r>
      <w:r w:rsidR="00167C6B" w:rsidRPr="00E91314">
        <w:t>am ett generiskt sätt för vård</w:t>
      </w:r>
      <w:r w:rsidRPr="00E91314">
        <w:t xml:space="preserve"> och närliggande aktörer </w:t>
      </w:r>
      <w:r w:rsidR="00167C6B" w:rsidRPr="00E91314">
        <w:t xml:space="preserve">hantera formulärinformation </w:t>
      </w:r>
      <w:r w:rsidR="00605EE4" w:rsidRPr="00E91314">
        <w:t>från patienter</w:t>
      </w:r>
      <w:r w:rsidRPr="00E91314">
        <w:t>. Lösningen är generisk och inte kopplad till en specifik plattform eller programmeringsspråk då tjänstekontrakt används.</w:t>
      </w:r>
    </w:p>
    <w:p w14:paraId="7C5E52A5" w14:textId="77777777" w:rsidR="00C67722" w:rsidRPr="00E91314" w:rsidRDefault="00C67722" w:rsidP="00C67722"/>
    <w:p w14:paraId="499573CF" w14:textId="77777777" w:rsidR="00B83A07" w:rsidRPr="00E91314" w:rsidRDefault="00B83A07" w:rsidP="00C67722"/>
    <w:p w14:paraId="0588AD63" w14:textId="77777777" w:rsidR="00002630" w:rsidRPr="00E91314" w:rsidRDefault="00002630" w:rsidP="00C67722"/>
    <w:p w14:paraId="677052A1" w14:textId="77777777" w:rsidR="00002630" w:rsidRPr="00E91314" w:rsidRDefault="00002630" w:rsidP="00C67722"/>
    <w:p w14:paraId="5B1ED602" w14:textId="77777777" w:rsidR="00002630" w:rsidRDefault="00002630" w:rsidP="00C67722"/>
    <w:p w14:paraId="4904FDAB" w14:textId="77777777" w:rsidR="006417BE" w:rsidRPr="00E91314" w:rsidRDefault="006417BE" w:rsidP="00C67722"/>
    <w:p w14:paraId="5F845506" w14:textId="77777777" w:rsidR="00650537" w:rsidRDefault="00650537">
      <w:pPr>
        <w:spacing w:before="0" w:after="0"/>
        <w:rPr>
          <w:rFonts w:ascii="Arial" w:hAnsi="Arial" w:cs="Arial"/>
          <w:bCs/>
          <w:iCs/>
          <w:sz w:val="28"/>
          <w:szCs w:val="28"/>
          <w:lang w:eastAsia="sv-SE"/>
        </w:rPr>
      </w:pPr>
      <w:bookmarkStart w:id="11" w:name="_Toc150236480"/>
      <w:bookmarkStart w:id="12" w:name="_Toc265471411"/>
      <w:r>
        <w:br w:type="page"/>
      </w:r>
    </w:p>
    <w:p w14:paraId="72BEA117" w14:textId="77777777" w:rsidR="00606E91" w:rsidRPr="00E91314" w:rsidRDefault="00606E91" w:rsidP="005616AC">
      <w:pPr>
        <w:pStyle w:val="Rubrik2Nr"/>
      </w:pPr>
      <w:bookmarkStart w:id="13" w:name="_Toc220985972"/>
      <w:r w:rsidRPr="00E91314">
        <w:lastRenderedPageBreak/>
        <w:t>Målgrupp</w:t>
      </w:r>
      <w:bookmarkEnd w:id="11"/>
      <w:bookmarkEnd w:id="12"/>
      <w:bookmarkEnd w:id="13"/>
    </w:p>
    <w:p w14:paraId="1636EE5D" w14:textId="77777777" w:rsidR="00C565D9" w:rsidRPr="00E91314" w:rsidRDefault="006C1001" w:rsidP="00B12FFA">
      <w:pPr>
        <w:rPr>
          <w:rStyle w:val="Starkbetoning"/>
          <w:b w:val="0"/>
          <w:i w:val="0"/>
          <w:color w:val="auto"/>
        </w:rPr>
      </w:pPr>
      <w:r w:rsidRPr="00E91314">
        <w:rPr>
          <w:rStyle w:val="Starkbetoning"/>
          <w:b w:val="0"/>
          <w:i w:val="0"/>
          <w:color w:val="auto"/>
        </w:rPr>
        <w:t>De huvudsakliga målgrupperna för detta dokument är: systemägare, systemförvaltare, tjänsteproducenter, arkitekturledningen, systemarkitekter</w:t>
      </w:r>
      <w:r w:rsidR="00C565D9" w:rsidRPr="00E91314">
        <w:rPr>
          <w:rStyle w:val="Starkbetoning"/>
          <w:b w:val="0"/>
          <w:i w:val="0"/>
          <w:color w:val="auto"/>
        </w:rPr>
        <w:t>, verksamhetsutvecklare</w:t>
      </w:r>
      <w:r w:rsidRPr="00E91314">
        <w:rPr>
          <w:rStyle w:val="Starkbetoning"/>
          <w:b w:val="0"/>
          <w:i w:val="0"/>
          <w:color w:val="auto"/>
        </w:rPr>
        <w:t xml:space="preserve"> och utvecklingsteam.</w:t>
      </w:r>
      <w:r w:rsidR="009E0353" w:rsidRPr="00E91314">
        <w:rPr>
          <w:rStyle w:val="Starkbetoning"/>
          <w:b w:val="0"/>
          <w:i w:val="0"/>
          <w:color w:val="auto"/>
        </w:rPr>
        <w:t xml:space="preserve"> </w:t>
      </w:r>
    </w:p>
    <w:p w14:paraId="546314C4" w14:textId="77777777" w:rsidR="00C565D9" w:rsidRPr="00E91314" w:rsidRDefault="00C565D9" w:rsidP="00B12FFA">
      <w:pPr>
        <w:rPr>
          <w:rStyle w:val="Starkbetoning"/>
          <w:b w:val="0"/>
          <w:i w:val="0"/>
          <w:color w:val="auto"/>
        </w:rPr>
      </w:pPr>
    </w:p>
    <w:p w14:paraId="782078C5" w14:textId="77777777" w:rsidR="00C53A3A" w:rsidRPr="00E91314" w:rsidRDefault="009E0353" w:rsidP="00B12FFA">
      <w:pPr>
        <w:rPr>
          <w:rStyle w:val="Starkbetoning"/>
          <w:b w:val="0"/>
          <w:i w:val="0"/>
          <w:color w:val="auto"/>
        </w:rPr>
      </w:pPr>
      <w:r w:rsidRPr="00E91314">
        <w:rPr>
          <w:rStyle w:val="Starkbetoning"/>
          <w:b w:val="0"/>
          <w:i w:val="0"/>
          <w:color w:val="auto"/>
        </w:rPr>
        <w:t xml:space="preserve">Dokumentet beskriver hur typfallet av formulärtjänst </w:t>
      </w:r>
      <w:r w:rsidR="00C565D9" w:rsidRPr="00E91314">
        <w:rPr>
          <w:rStyle w:val="Starkbetoning"/>
          <w:b w:val="0"/>
          <w:i w:val="0"/>
          <w:color w:val="auto"/>
        </w:rPr>
        <w:t>kan</w:t>
      </w:r>
      <w:r w:rsidR="00C53A3A" w:rsidRPr="00E91314">
        <w:rPr>
          <w:rStyle w:val="Starkbetoning"/>
          <w:b w:val="0"/>
          <w:i w:val="0"/>
          <w:color w:val="auto"/>
        </w:rPr>
        <w:t xml:space="preserve"> implementeras.</w:t>
      </w:r>
    </w:p>
    <w:p w14:paraId="10C6080B" w14:textId="77777777" w:rsidR="00916B6A" w:rsidRPr="00E91314" w:rsidRDefault="00916B6A" w:rsidP="00B12FFA">
      <w:pPr>
        <w:rPr>
          <w:rStyle w:val="Starkbetoning"/>
          <w:b w:val="0"/>
          <w:i w:val="0"/>
          <w:color w:val="auto"/>
        </w:rPr>
      </w:pPr>
    </w:p>
    <w:p w14:paraId="182F45D2" w14:textId="77777777" w:rsidR="00C53A3A" w:rsidRPr="00E91314" w:rsidRDefault="00C53A3A" w:rsidP="00C53A3A">
      <w:pPr>
        <w:pStyle w:val="Rubrik3Nr"/>
      </w:pPr>
      <w:bookmarkStart w:id="14" w:name="_Toc179610493"/>
      <w:bookmarkStart w:id="15" w:name="_Toc220985973"/>
      <w:r w:rsidRPr="00E91314">
        <w:t>Styrande dokument</w:t>
      </w:r>
      <w:bookmarkEnd w:id="14"/>
      <w:bookmarkEnd w:id="15"/>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16"/>
        <w:gridCol w:w="1596"/>
        <w:gridCol w:w="6747"/>
      </w:tblGrid>
      <w:tr w:rsidR="00C53A3A" w:rsidRPr="00E91314" w14:paraId="26513CE3" w14:textId="77777777" w:rsidTr="00C53A3A">
        <w:tc>
          <w:tcPr>
            <w:tcW w:w="529" w:type="dxa"/>
            <w:shd w:val="clear" w:color="auto" w:fill="00A9A7"/>
          </w:tcPr>
          <w:p w14:paraId="68964920"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1346" w:type="dxa"/>
            <w:shd w:val="clear" w:color="auto" w:fill="00A9A7"/>
          </w:tcPr>
          <w:p w14:paraId="68804789"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984" w:type="dxa"/>
            <w:shd w:val="clear" w:color="auto" w:fill="00A9A7"/>
          </w:tcPr>
          <w:p w14:paraId="1C4536BA"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C53A3A" w:rsidRPr="00E91314" w14:paraId="721E19CB" w14:textId="77777777" w:rsidTr="00C53A3A">
        <w:tc>
          <w:tcPr>
            <w:tcW w:w="529" w:type="dxa"/>
          </w:tcPr>
          <w:p w14:paraId="1599969A" w14:textId="77777777" w:rsidR="00C53A3A" w:rsidRPr="00E91314" w:rsidRDefault="00C53A3A" w:rsidP="00C53A3A">
            <w:r w:rsidRPr="00E91314">
              <w:t>S1</w:t>
            </w:r>
          </w:p>
        </w:tc>
        <w:tc>
          <w:tcPr>
            <w:tcW w:w="1346" w:type="dxa"/>
          </w:tcPr>
          <w:p w14:paraId="40334605" w14:textId="77777777" w:rsidR="00C53A3A" w:rsidRPr="00E91314" w:rsidRDefault="00C53A3A" w:rsidP="00C53A3A">
            <w:pPr>
              <w:rPr>
                <w:szCs w:val="16"/>
              </w:rPr>
            </w:pPr>
            <w:r w:rsidRPr="00E91314">
              <w:rPr>
                <w:szCs w:val="16"/>
              </w:rPr>
              <w:t>IT-strategi</w:t>
            </w:r>
          </w:p>
        </w:tc>
        <w:tc>
          <w:tcPr>
            <w:tcW w:w="6984" w:type="dxa"/>
          </w:tcPr>
          <w:p w14:paraId="0A1210E0" w14:textId="77777777" w:rsidR="00C53A3A" w:rsidRPr="00E91314" w:rsidRDefault="00C53A3A" w:rsidP="00C53A3A">
            <w:pPr>
              <w:rPr>
                <w:iCs/>
                <w:szCs w:val="16"/>
              </w:rPr>
            </w:pPr>
            <w:r w:rsidRPr="00E91314">
              <w:rPr>
                <w:iCs/>
                <w:szCs w:val="16"/>
              </w:rPr>
              <w:t>http://www.cehis.se/arkitektur_regelverk/</w:t>
            </w:r>
          </w:p>
        </w:tc>
      </w:tr>
      <w:tr w:rsidR="00C53A3A" w:rsidRPr="00E91314" w14:paraId="12FE9108" w14:textId="77777777" w:rsidTr="00C53A3A">
        <w:tc>
          <w:tcPr>
            <w:tcW w:w="529" w:type="dxa"/>
          </w:tcPr>
          <w:p w14:paraId="07D07856" w14:textId="77777777" w:rsidR="00C53A3A" w:rsidRPr="00E91314" w:rsidRDefault="00C53A3A" w:rsidP="00C53A3A">
            <w:r w:rsidRPr="00E91314">
              <w:t>S2</w:t>
            </w:r>
          </w:p>
        </w:tc>
        <w:tc>
          <w:tcPr>
            <w:tcW w:w="1346" w:type="dxa"/>
          </w:tcPr>
          <w:p w14:paraId="63A52AD2" w14:textId="77777777" w:rsidR="00C53A3A" w:rsidRPr="00E91314" w:rsidRDefault="00C53A3A" w:rsidP="00C53A3A">
            <w:pPr>
              <w:rPr>
                <w:szCs w:val="16"/>
              </w:rPr>
            </w:pPr>
            <w:r w:rsidRPr="00E91314">
              <w:rPr>
                <w:szCs w:val="16"/>
              </w:rPr>
              <w:t>T-boken</w:t>
            </w:r>
          </w:p>
        </w:tc>
        <w:tc>
          <w:tcPr>
            <w:tcW w:w="6984" w:type="dxa"/>
          </w:tcPr>
          <w:p w14:paraId="5268A13D"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024B1030" w14:textId="77777777" w:rsidTr="00C53A3A">
        <w:tc>
          <w:tcPr>
            <w:tcW w:w="529" w:type="dxa"/>
          </w:tcPr>
          <w:p w14:paraId="4B0E9AA6" w14:textId="77777777" w:rsidR="00C53A3A" w:rsidRPr="00E91314" w:rsidRDefault="00C53A3A" w:rsidP="00C53A3A">
            <w:r w:rsidRPr="00E91314">
              <w:t>S3</w:t>
            </w:r>
          </w:p>
        </w:tc>
        <w:tc>
          <w:tcPr>
            <w:tcW w:w="1346" w:type="dxa"/>
          </w:tcPr>
          <w:p w14:paraId="0A4FBBBB" w14:textId="77777777" w:rsidR="00C53A3A" w:rsidRPr="00E91314" w:rsidRDefault="00C53A3A" w:rsidP="00C53A3A">
            <w:pPr>
              <w:rPr>
                <w:szCs w:val="16"/>
              </w:rPr>
            </w:pPr>
            <w:r w:rsidRPr="00E91314">
              <w:rPr>
                <w:szCs w:val="16"/>
              </w:rPr>
              <w:t>RIV-metoden</w:t>
            </w:r>
          </w:p>
        </w:tc>
        <w:tc>
          <w:tcPr>
            <w:tcW w:w="6984" w:type="dxa"/>
          </w:tcPr>
          <w:p w14:paraId="2FE1BE37" w14:textId="77777777" w:rsidR="00C53A3A" w:rsidRPr="00E91314" w:rsidRDefault="001D6503" w:rsidP="00C53A3A">
            <w:pPr>
              <w:rPr>
                <w:szCs w:val="16"/>
              </w:rPr>
            </w:pPr>
            <w:r w:rsidRPr="00E91314">
              <w:rPr>
                <w:szCs w:val="16"/>
              </w:rPr>
              <w:t>http://www.cehis.se/arkitektur_regelverk/</w:t>
            </w:r>
          </w:p>
        </w:tc>
      </w:tr>
      <w:tr w:rsidR="00C53A3A" w:rsidRPr="00E91314" w14:paraId="59008048" w14:textId="77777777" w:rsidTr="00C53A3A">
        <w:tc>
          <w:tcPr>
            <w:tcW w:w="529" w:type="dxa"/>
          </w:tcPr>
          <w:p w14:paraId="14B8AA80" w14:textId="77777777" w:rsidR="00C53A3A" w:rsidRPr="00E91314" w:rsidRDefault="00C53A3A" w:rsidP="00C53A3A">
            <w:r w:rsidRPr="00E91314">
              <w:t>S4</w:t>
            </w:r>
          </w:p>
        </w:tc>
        <w:tc>
          <w:tcPr>
            <w:tcW w:w="1346" w:type="dxa"/>
          </w:tcPr>
          <w:p w14:paraId="0B71B8A9" w14:textId="77777777" w:rsidR="00C53A3A" w:rsidRPr="00E91314" w:rsidRDefault="00C53A3A" w:rsidP="00C53A3A">
            <w:pPr>
              <w:rPr>
                <w:szCs w:val="16"/>
              </w:rPr>
            </w:pPr>
            <w:r w:rsidRPr="00E91314">
              <w:rPr>
                <w:szCs w:val="16"/>
              </w:rPr>
              <w:t xml:space="preserve">Målbild </w:t>
            </w:r>
            <w:proofErr w:type="spellStart"/>
            <w:r w:rsidRPr="00E91314">
              <w:rPr>
                <w:szCs w:val="16"/>
              </w:rPr>
              <w:t>eHälsa</w:t>
            </w:r>
            <w:proofErr w:type="spellEnd"/>
          </w:p>
        </w:tc>
        <w:tc>
          <w:tcPr>
            <w:tcW w:w="6984" w:type="dxa"/>
          </w:tcPr>
          <w:p w14:paraId="24C5F2CE" w14:textId="77777777" w:rsidR="00C53A3A" w:rsidRPr="00E91314" w:rsidRDefault="001D6503" w:rsidP="00C53A3A">
            <w:pPr>
              <w:rPr>
                <w:szCs w:val="16"/>
              </w:rPr>
            </w:pPr>
            <w:r w:rsidRPr="00E91314">
              <w:rPr>
                <w:szCs w:val="16"/>
              </w:rPr>
              <w:t>http://www.cehis.se/arkitektur_regelverk/verksamhetsarkitektur/</w:t>
            </w:r>
          </w:p>
        </w:tc>
      </w:tr>
      <w:tr w:rsidR="00C53A3A" w:rsidRPr="00E91314" w14:paraId="0D0AA993" w14:textId="77777777" w:rsidTr="00C53A3A">
        <w:tc>
          <w:tcPr>
            <w:tcW w:w="529" w:type="dxa"/>
          </w:tcPr>
          <w:p w14:paraId="034633E2" w14:textId="77777777" w:rsidR="00C53A3A" w:rsidRPr="00E91314" w:rsidRDefault="00C53A3A" w:rsidP="00C53A3A">
            <w:r w:rsidRPr="00E91314">
              <w:t>S5</w:t>
            </w:r>
          </w:p>
        </w:tc>
        <w:tc>
          <w:tcPr>
            <w:tcW w:w="1346" w:type="dxa"/>
          </w:tcPr>
          <w:p w14:paraId="374123E4" w14:textId="77777777" w:rsidR="00C53A3A" w:rsidRPr="00E91314" w:rsidRDefault="00C53A3A" w:rsidP="00C53A3A">
            <w:pPr>
              <w:rPr>
                <w:szCs w:val="16"/>
              </w:rPr>
            </w:pPr>
            <w:r w:rsidRPr="00E91314">
              <w:rPr>
                <w:szCs w:val="16"/>
              </w:rPr>
              <w:t>VIT-boken</w:t>
            </w:r>
          </w:p>
        </w:tc>
        <w:tc>
          <w:tcPr>
            <w:tcW w:w="6984" w:type="dxa"/>
          </w:tcPr>
          <w:p w14:paraId="590AC3E9" w14:textId="77777777" w:rsidR="00C53A3A" w:rsidRPr="00E91314" w:rsidRDefault="001D6503" w:rsidP="00C53A3A">
            <w:pPr>
              <w:rPr>
                <w:szCs w:val="16"/>
              </w:rPr>
            </w:pPr>
            <w:r w:rsidRPr="00E91314">
              <w:rPr>
                <w:szCs w:val="16"/>
              </w:rPr>
              <w:t>http://www.cehis.se/arkitektur_regelverk/teknisk_arkitektur/</w:t>
            </w:r>
          </w:p>
        </w:tc>
      </w:tr>
      <w:tr w:rsidR="00C53A3A" w:rsidRPr="00E91314" w14:paraId="362D2C2D" w14:textId="77777777" w:rsidTr="00C53A3A">
        <w:tc>
          <w:tcPr>
            <w:tcW w:w="529" w:type="dxa"/>
          </w:tcPr>
          <w:p w14:paraId="6D181D67" w14:textId="77777777" w:rsidR="00C53A3A" w:rsidRPr="00E91314" w:rsidRDefault="00C53A3A" w:rsidP="00C53A3A">
            <w:r w:rsidRPr="00E91314">
              <w:t>S6</w:t>
            </w:r>
          </w:p>
        </w:tc>
        <w:tc>
          <w:tcPr>
            <w:tcW w:w="1346" w:type="dxa"/>
          </w:tcPr>
          <w:p w14:paraId="512CF0AD" w14:textId="77777777" w:rsidR="00C53A3A" w:rsidRPr="00E91314" w:rsidRDefault="00C53A3A" w:rsidP="00C53A3A">
            <w:pPr>
              <w:rPr>
                <w:szCs w:val="16"/>
              </w:rPr>
            </w:pPr>
            <w:r w:rsidRPr="00E91314">
              <w:rPr>
                <w:szCs w:val="16"/>
              </w:rPr>
              <w:t>RIV Tekniska Anvisningar</w:t>
            </w:r>
          </w:p>
        </w:tc>
        <w:tc>
          <w:tcPr>
            <w:tcW w:w="6984" w:type="dxa"/>
          </w:tcPr>
          <w:p w14:paraId="441A0B38" w14:textId="77777777" w:rsidR="00C53A3A" w:rsidRPr="00E91314" w:rsidRDefault="001D6503" w:rsidP="00C53A3A">
            <w:pPr>
              <w:rPr>
                <w:szCs w:val="16"/>
              </w:rPr>
            </w:pPr>
            <w:r w:rsidRPr="00E91314">
              <w:rPr>
                <w:szCs w:val="16"/>
              </w:rPr>
              <w:t>http://code.google.com/p/rivta/</w:t>
            </w:r>
          </w:p>
        </w:tc>
      </w:tr>
      <w:tr w:rsidR="00C53A3A" w:rsidRPr="00E91314" w14:paraId="53A7F20C" w14:textId="77777777" w:rsidTr="00C53A3A">
        <w:tc>
          <w:tcPr>
            <w:tcW w:w="529" w:type="dxa"/>
          </w:tcPr>
          <w:p w14:paraId="7E048319" w14:textId="77777777" w:rsidR="00C53A3A" w:rsidRPr="00E91314" w:rsidRDefault="00C53A3A" w:rsidP="00C53A3A">
            <w:r w:rsidRPr="00E91314">
              <w:t>S7</w:t>
            </w:r>
          </w:p>
        </w:tc>
        <w:tc>
          <w:tcPr>
            <w:tcW w:w="1346" w:type="dxa"/>
          </w:tcPr>
          <w:p w14:paraId="0E266499" w14:textId="77777777" w:rsidR="00C53A3A" w:rsidRPr="00E91314" w:rsidRDefault="00C53A3A" w:rsidP="00C53A3A">
            <w:pPr>
              <w:rPr>
                <w:szCs w:val="16"/>
              </w:rPr>
            </w:pPr>
            <w:r w:rsidRPr="00E91314">
              <w:rPr>
                <w:szCs w:val="16"/>
              </w:rPr>
              <w:t>Nationella tjänsteplattformen</w:t>
            </w:r>
          </w:p>
        </w:tc>
        <w:tc>
          <w:tcPr>
            <w:tcW w:w="6984" w:type="dxa"/>
          </w:tcPr>
          <w:p w14:paraId="71EE07A3" w14:textId="77777777" w:rsidR="00C53A3A" w:rsidRPr="00E91314" w:rsidRDefault="001D6503" w:rsidP="00C53A3A">
            <w:pPr>
              <w:rPr>
                <w:szCs w:val="16"/>
              </w:rPr>
            </w:pPr>
            <w:r w:rsidRPr="00E91314">
              <w:rPr>
                <w:szCs w:val="16"/>
              </w:rPr>
              <w:t>http://www.cehis.se/infrastruktur/tjansteplattform/</w:t>
            </w:r>
          </w:p>
        </w:tc>
      </w:tr>
    </w:tbl>
    <w:p w14:paraId="6CFD9DAF" w14:textId="77777777" w:rsidR="00C53A3A" w:rsidRPr="00E91314" w:rsidRDefault="00C53A3A" w:rsidP="00C53A3A">
      <w:pPr>
        <w:pStyle w:val="Rubrik3Nr"/>
      </w:pPr>
      <w:bookmarkStart w:id="16" w:name="_Toc148168196"/>
      <w:bookmarkStart w:id="17" w:name="_Toc150236483"/>
      <w:bookmarkStart w:id="18" w:name="_Toc265471414"/>
      <w:bookmarkStart w:id="19" w:name="_Toc179610494"/>
      <w:bookmarkStart w:id="20" w:name="_Toc220985974"/>
      <w:r w:rsidRPr="00E91314">
        <w:t>Stödjande dokument</w:t>
      </w:r>
      <w:bookmarkEnd w:id="16"/>
      <w:bookmarkEnd w:id="17"/>
      <w:bookmarkEnd w:id="18"/>
      <w:bookmarkEnd w:id="19"/>
      <w:bookmarkEnd w:id="20"/>
    </w:p>
    <w:tbl>
      <w:tblPr>
        <w:tblW w:w="88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42"/>
        <w:gridCol w:w="2028"/>
        <w:gridCol w:w="6089"/>
      </w:tblGrid>
      <w:tr w:rsidR="00345F0B" w:rsidRPr="00E91314" w14:paraId="0DDFCF8A" w14:textId="77777777" w:rsidTr="00C53A3A">
        <w:tc>
          <w:tcPr>
            <w:tcW w:w="742" w:type="dxa"/>
            <w:shd w:val="clear" w:color="auto" w:fill="00A9A7"/>
          </w:tcPr>
          <w:p w14:paraId="58972EEB" w14:textId="77777777" w:rsidR="00C53A3A" w:rsidRPr="00E91314" w:rsidRDefault="00C53A3A" w:rsidP="00C53A3A">
            <w:pPr>
              <w:pStyle w:val="Tabletext"/>
              <w:spacing w:after="0"/>
              <w:rPr>
                <w:b/>
                <w:color w:val="FFFFFF"/>
                <w:lang w:val="sv-SE"/>
              </w:rPr>
            </w:pPr>
            <w:r w:rsidRPr="00E91314">
              <w:rPr>
                <w:b/>
                <w:color w:val="FFFFFF"/>
                <w:lang w:val="sv-SE"/>
              </w:rPr>
              <w:t>Ref</w:t>
            </w:r>
          </w:p>
        </w:tc>
        <w:tc>
          <w:tcPr>
            <w:tcW w:w="2028" w:type="dxa"/>
            <w:shd w:val="clear" w:color="auto" w:fill="00A9A7"/>
          </w:tcPr>
          <w:p w14:paraId="3AEFE063" w14:textId="77777777" w:rsidR="00C53A3A" w:rsidRPr="00E91314" w:rsidRDefault="00C53A3A" w:rsidP="00C53A3A">
            <w:pPr>
              <w:pStyle w:val="Tabletext"/>
              <w:spacing w:after="0"/>
              <w:rPr>
                <w:b/>
                <w:color w:val="FFFFFF"/>
                <w:lang w:val="sv-SE"/>
              </w:rPr>
            </w:pPr>
            <w:r w:rsidRPr="00E91314">
              <w:rPr>
                <w:b/>
                <w:color w:val="FFFFFF"/>
                <w:lang w:val="sv-SE"/>
              </w:rPr>
              <w:t>Dokument ID</w:t>
            </w:r>
          </w:p>
        </w:tc>
        <w:tc>
          <w:tcPr>
            <w:tcW w:w="6089" w:type="dxa"/>
            <w:shd w:val="clear" w:color="auto" w:fill="00A9A7"/>
          </w:tcPr>
          <w:p w14:paraId="1F8008D6" w14:textId="77777777" w:rsidR="00C53A3A" w:rsidRPr="00E91314" w:rsidRDefault="00C53A3A" w:rsidP="00C53A3A">
            <w:pPr>
              <w:pStyle w:val="Tabletext"/>
              <w:spacing w:after="0"/>
              <w:rPr>
                <w:b/>
                <w:color w:val="FFFFFF"/>
                <w:lang w:val="sv-SE"/>
              </w:rPr>
            </w:pPr>
            <w:r w:rsidRPr="00E91314">
              <w:rPr>
                <w:b/>
                <w:color w:val="FFFFFF"/>
                <w:lang w:val="sv-SE"/>
              </w:rPr>
              <w:t>Dokument</w:t>
            </w:r>
          </w:p>
        </w:tc>
      </w:tr>
      <w:tr w:rsidR="00345F0B" w:rsidRPr="00E91314" w14:paraId="51639091" w14:textId="77777777" w:rsidTr="00C53A3A">
        <w:tc>
          <w:tcPr>
            <w:tcW w:w="742" w:type="dxa"/>
          </w:tcPr>
          <w:p w14:paraId="5E2993C8" w14:textId="77777777" w:rsidR="00C53A3A" w:rsidRPr="00E91314" w:rsidRDefault="00C53A3A" w:rsidP="00C53A3A">
            <w:pPr>
              <w:pStyle w:val="Tabletext"/>
              <w:spacing w:after="0"/>
              <w:rPr>
                <w:lang w:val="sv-SE"/>
              </w:rPr>
            </w:pPr>
            <w:r w:rsidRPr="00E91314">
              <w:rPr>
                <w:lang w:val="sv-SE"/>
              </w:rPr>
              <w:t>R1</w:t>
            </w:r>
          </w:p>
        </w:tc>
        <w:tc>
          <w:tcPr>
            <w:tcW w:w="2028" w:type="dxa"/>
          </w:tcPr>
          <w:p w14:paraId="7C1757C3" w14:textId="77777777" w:rsidR="00C53A3A" w:rsidRPr="00E91314" w:rsidRDefault="00916B6A" w:rsidP="00C53A3A">
            <w:pPr>
              <w:pStyle w:val="Tabletext"/>
              <w:spacing w:after="0"/>
              <w:rPr>
                <w:lang w:val="sv-SE"/>
              </w:rPr>
            </w:pPr>
            <w:r w:rsidRPr="00E91314">
              <w:rPr>
                <w:lang w:val="sv-SE"/>
              </w:rPr>
              <w:t>Engagemangsindex</w:t>
            </w:r>
          </w:p>
        </w:tc>
        <w:tc>
          <w:tcPr>
            <w:tcW w:w="6089" w:type="dxa"/>
          </w:tcPr>
          <w:p w14:paraId="268EDA90" w14:textId="77777777" w:rsidR="00C53A3A" w:rsidRPr="00E91314" w:rsidRDefault="00345F0B" w:rsidP="00916B6A">
            <w:pPr>
              <w:rPr>
                <w:rStyle w:val="Starkbetoning"/>
                <w:b w:val="0"/>
                <w:i w:val="0"/>
                <w:color w:val="auto"/>
              </w:rPr>
            </w:pPr>
            <w:r w:rsidRPr="00345F0B">
              <w:t>http://code.google.com/p/rivta/</w:t>
            </w:r>
          </w:p>
        </w:tc>
      </w:tr>
      <w:tr w:rsidR="00345F0B" w:rsidRPr="00E91314" w14:paraId="05CDA2BC" w14:textId="77777777" w:rsidTr="00C53A3A">
        <w:tc>
          <w:tcPr>
            <w:tcW w:w="742" w:type="dxa"/>
          </w:tcPr>
          <w:p w14:paraId="73ADE4BD" w14:textId="77777777" w:rsidR="00916B6A" w:rsidRPr="00E91314" w:rsidRDefault="00345F0B" w:rsidP="00C53A3A">
            <w:pPr>
              <w:pStyle w:val="Tabletext"/>
              <w:spacing w:after="0"/>
              <w:rPr>
                <w:lang w:val="sv-SE"/>
              </w:rPr>
            </w:pPr>
            <w:r>
              <w:rPr>
                <w:lang w:val="sv-SE"/>
              </w:rPr>
              <w:t>R2</w:t>
            </w:r>
          </w:p>
        </w:tc>
        <w:tc>
          <w:tcPr>
            <w:tcW w:w="2028" w:type="dxa"/>
          </w:tcPr>
          <w:p w14:paraId="712D0D3C" w14:textId="77777777" w:rsidR="00916B6A" w:rsidRPr="00E91314" w:rsidRDefault="00345F0B" w:rsidP="00345F0B">
            <w:pPr>
              <w:pStyle w:val="Tabletext"/>
              <w:spacing w:after="0"/>
              <w:rPr>
                <w:lang w:val="sv-SE"/>
              </w:rPr>
            </w:pPr>
            <w:r>
              <w:rPr>
                <w:lang w:val="sv-SE"/>
              </w:rPr>
              <w:t xml:space="preserve">Formulärtjänst </w:t>
            </w:r>
          </w:p>
        </w:tc>
        <w:tc>
          <w:tcPr>
            <w:tcW w:w="6089" w:type="dxa"/>
          </w:tcPr>
          <w:p w14:paraId="6861AA42" w14:textId="77777777" w:rsidR="00916B6A" w:rsidRPr="00E91314" w:rsidRDefault="00345F0B" w:rsidP="00916B6A">
            <w:pPr>
              <w:rPr>
                <w:rStyle w:val="Starkbetoning"/>
                <w:b w:val="0"/>
                <w:i w:val="0"/>
                <w:color w:val="auto"/>
              </w:rPr>
            </w:pPr>
            <w:proofErr w:type="gramStart"/>
            <w:r>
              <w:t xml:space="preserve">Tjänstekontraktsbeskrivning  </w:t>
            </w:r>
            <w:r w:rsidRPr="00345F0B">
              <w:t>http</w:t>
            </w:r>
            <w:proofErr w:type="gramEnd"/>
            <w:r w:rsidRPr="00345F0B">
              <w:t>://code.google.com/p/rivta/</w:t>
            </w:r>
          </w:p>
        </w:tc>
      </w:tr>
    </w:tbl>
    <w:p w14:paraId="3CE8CA55" w14:textId="77777777" w:rsidR="00C53A3A" w:rsidRPr="00E91314" w:rsidRDefault="00C53A3A" w:rsidP="00B12FFA">
      <w:pPr>
        <w:rPr>
          <w:b/>
          <w:i/>
        </w:rPr>
      </w:pPr>
    </w:p>
    <w:p w14:paraId="49A6F605" w14:textId="77777777" w:rsidR="00916B6A" w:rsidRPr="00E91314" w:rsidRDefault="00916B6A" w:rsidP="00B12FFA">
      <w:pPr>
        <w:rPr>
          <w:b/>
          <w:i/>
        </w:rPr>
      </w:pPr>
    </w:p>
    <w:p w14:paraId="2539012C" w14:textId="77777777" w:rsidR="00002630" w:rsidRPr="00E91314" w:rsidRDefault="00002630">
      <w:pPr>
        <w:spacing w:before="0" w:after="0"/>
        <w:rPr>
          <w:rFonts w:ascii="Arial" w:hAnsi="Arial" w:cs="Arial"/>
          <w:bCs/>
          <w:iCs/>
          <w:sz w:val="28"/>
          <w:szCs w:val="28"/>
          <w:lang w:eastAsia="sv-SE"/>
        </w:rPr>
      </w:pPr>
      <w:bookmarkStart w:id="21" w:name="_Toc265471415"/>
      <w:r w:rsidRPr="00E91314">
        <w:br w:type="page"/>
      </w:r>
    </w:p>
    <w:p w14:paraId="16EEC948" w14:textId="77777777" w:rsidR="00C340A0" w:rsidRPr="00E91314" w:rsidRDefault="0026237D" w:rsidP="008A3A1F">
      <w:pPr>
        <w:pStyle w:val="Rubrik2Nr"/>
        <w:rPr>
          <w:rStyle w:val="Starkbetoning"/>
          <w:b w:val="0"/>
          <w:bCs/>
          <w:i w:val="0"/>
          <w:iCs/>
          <w:color w:val="auto"/>
        </w:rPr>
      </w:pPr>
      <w:bookmarkStart w:id="22" w:name="_Toc220985975"/>
      <w:proofErr w:type="spellStart"/>
      <w:r w:rsidRPr="00E91314">
        <w:lastRenderedPageBreak/>
        <w:t>A</w:t>
      </w:r>
      <w:r w:rsidR="000A57BC" w:rsidRPr="00E91314">
        <w:t>rkitekturell</w:t>
      </w:r>
      <w:proofErr w:type="spellEnd"/>
      <w:r w:rsidR="00606E91" w:rsidRPr="00E91314">
        <w:t xml:space="preserve"> representation</w:t>
      </w:r>
      <w:bookmarkEnd w:id="21"/>
      <w:bookmarkEnd w:id="22"/>
    </w:p>
    <w:p w14:paraId="61AC8FE4" w14:textId="77777777" w:rsidR="00C53A3A" w:rsidRPr="00E91314" w:rsidRDefault="00441689" w:rsidP="008A3A1F">
      <w:pPr>
        <w:rPr>
          <w:rStyle w:val="Starkbetoning"/>
          <w:b w:val="0"/>
          <w:bCs w:val="0"/>
          <w:i w:val="0"/>
          <w:iCs w:val="0"/>
          <w:color w:val="auto"/>
        </w:rPr>
      </w:pPr>
      <w:r w:rsidRPr="00E91314">
        <w:rPr>
          <w:rStyle w:val="Starkbetoning"/>
          <w:b w:val="0"/>
          <w:bCs w:val="0"/>
          <w:i w:val="0"/>
          <w:iCs w:val="0"/>
          <w:color w:val="auto"/>
        </w:rPr>
        <w:t>Ambitionsnivån är att dokumentet</w:t>
      </w:r>
      <w:r w:rsidR="008A3A1F" w:rsidRPr="00E91314">
        <w:rPr>
          <w:rStyle w:val="Starkbetoning"/>
          <w:b w:val="0"/>
          <w:bCs w:val="0"/>
          <w:i w:val="0"/>
          <w:iCs w:val="0"/>
          <w:color w:val="auto"/>
        </w:rPr>
        <w:t xml:space="preserve"> ska</w:t>
      </w:r>
      <w:r w:rsidRPr="00E91314">
        <w:rPr>
          <w:rStyle w:val="Starkbetoning"/>
          <w:b w:val="0"/>
          <w:bCs w:val="0"/>
          <w:i w:val="0"/>
          <w:iCs w:val="0"/>
          <w:color w:val="auto"/>
        </w:rPr>
        <w:t>ll</w:t>
      </w:r>
      <w:r w:rsidR="008A3A1F" w:rsidRPr="00E91314">
        <w:rPr>
          <w:rStyle w:val="Starkbetoning"/>
          <w:b w:val="0"/>
          <w:bCs w:val="0"/>
          <w:i w:val="0"/>
          <w:iCs w:val="0"/>
          <w:color w:val="auto"/>
        </w:rPr>
        <w:t xml:space="preserve"> beskriva </w:t>
      </w:r>
      <w:proofErr w:type="spellStart"/>
      <w:r w:rsidR="008A3A1F" w:rsidRPr="00E91314">
        <w:rPr>
          <w:rStyle w:val="Starkbetoning"/>
          <w:b w:val="0"/>
          <w:bCs w:val="0"/>
          <w:i w:val="0"/>
          <w:iCs w:val="0"/>
          <w:color w:val="auto"/>
        </w:rPr>
        <w:t>arkitektu</w:t>
      </w:r>
      <w:r w:rsidR="00DD6269">
        <w:rPr>
          <w:rStyle w:val="Starkbetoning"/>
          <w:b w:val="0"/>
          <w:bCs w:val="0"/>
          <w:i w:val="0"/>
          <w:iCs w:val="0"/>
          <w:color w:val="auto"/>
        </w:rPr>
        <w:t>r</w:t>
      </w:r>
      <w:r w:rsidR="008A3A1F" w:rsidRPr="00E91314">
        <w:rPr>
          <w:rStyle w:val="Starkbetoning"/>
          <w:b w:val="0"/>
          <w:bCs w:val="0"/>
          <w:i w:val="0"/>
          <w:iCs w:val="0"/>
          <w:color w:val="auto"/>
        </w:rPr>
        <w:t>ella</w:t>
      </w:r>
      <w:proofErr w:type="spellEnd"/>
      <w:r w:rsidR="008A3A1F" w:rsidRPr="00E91314">
        <w:rPr>
          <w:rStyle w:val="Starkbetoning"/>
          <w:b w:val="0"/>
          <w:bCs w:val="0"/>
          <w:i w:val="0"/>
          <w:iCs w:val="0"/>
          <w:color w:val="auto"/>
        </w:rPr>
        <w:t xml:space="preserve"> komponenter </w:t>
      </w:r>
      <w:r w:rsidR="00DD6269">
        <w:rPr>
          <w:rStyle w:val="Starkbetoning"/>
          <w:b w:val="0"/>
          <w:bCs w:val="0"/>
          <w:i w:val="0"/>
          <w:iCs w:val="0"/>
          <w:color w:val="auto"/>
        </w:rPr>
        <w:t xml:space="preserve">som är </w:t>
      </w:r>
      <w:r w:rsidR="008A3A1F" w:rsidRPr="00E91314">
        <w:rPr>
          <w:rStyle w:val="Starkbetoning"/>
          <w:b w:val="0"/>
          <w:bCs w:val="0"/>
          <w:i w:val="0"/>
          <w:iCs w:val="0"/>
          <w:color w:val="auto"/>
        </w:rPr>
        <w:t xml:space="preserve">nödvändiga </w:t>
      </w:r>
      <w:r w:rsidR="002D566D" w:rsidRPr="00E91314">
        <w:rPr>
          <w:rStyle w:val="Starkbetoning"/>
          <w:b w:val="0"/>
          <w:bCs w:val="0"/>
          <w:i w:val="0"/>
          <w:iCs w:val="0"/>
          <w:color w:val="auto"/>
        </w:rPr>
        <w:t xml:space="preserve">för </w:t>
      </w:r>
      <w:r w:rsidR="00C53A3A" w:rsidRPr="00E91314">
        <w:rPr>
          <w:rStyle w:val="Starkbetoning"/>
          <w:b w:val="0"/>
          <w:bCs w:val="0"/>
          <w:i w:val="0"/>
          <w:iCs w:val="0"/>
          <w:color w:val="auto"/>
        </w:rPr>
        <w:t xml:space="preserve">att </w:t>
      </w:r>
      <w:r w:rsidR="00C53A3A" w:rsidRPr="00E91314">
        <w:rPr>
          <w:rStyle w:val="Starkbetoning"/>
          <w:bCs w:val="0"/>
          <w:i w:val="0"/>
          <w:iCs w:val="0"/>
          <w:color w:val="auto"/>
        </w:rPr>
        <w:t>använda tjänstekontraktet</w:t>
      </w:r>
      <w:r w:rsidR="00C53A3A" w:rsidRPr="00E91314">
        <w:rPr>
          <w:rStyle w:val="Starkbetoning"/>
          <w:b w:val="0"/>
          <w:bCs w:val="0"/>
          <w:i w:val="0"/>
          <w:iCs w:val="0"/>
          <w:color w:val="auto"/>
        </w:rPr>
        <w:t xml:space="preserve"> </w:t>
      </w:r>
      <w:r w:rsidR="002D566D" w:rsidRPr="00E91314">
        <w:rPr>
          <w:rStyle w:val="Starkbetoning"/>
          <w:b w:val="0"/>
          <w:bCs w:val="0"/>
          <w:i w:val="0"/>
          <w:iCs w:val="0"/>
          <w:color w:val="auto"/>
        </w:rPr>
        <w:t>och realisera</w:t>
      </w:r>
      <w:r w:rsidR="008A3A1F" w:rsidRPr="00E91314">
        <w:rPr>
          <w:rStyle w:val="Starkbetoning"/>
          <w:b w:val="0"/>
          <w:bCs w:val="0"/>
          <w:i w:val="0"/>
          <w:iCs w:val="0"/>
          <w:color w:val="auto"/>
        </w:rPr>
        <w:t xml:space="preserve"> e-tjänsten </w:t>
      </w:r>
      <w:r w:rsidR="000A57BC" w:rsidRPr="00E91314">
        <w:rPr>
          <w:rStyle w:val="Starkbetoning"/>
          <w:b w:val="0"/>
          <w:bCs w:val="0"/>
          <w:i w:val="0"/>
          <w:iCs w:val="0"/>
          <w:color w:val="auto"/>
        </w:rPr>
        <w:t>formulärtjän</w:t>
      </w:r>
      <w:r w:rsidR="00A8619C" w:rsidRPr="00E91314">
        <w:rPr>
          <w:rStyle w:val="Starkbetoning"/>
          <w:b w:val="0"/>
          <w:bCs w:val="0"/>
          <w:i w:val="0"/>
          <w:iCs w:val="0"/>
          <w:color w:val="auto"/>
        </w:rPr>
        <w:t>s</w:t>
      </w:r>
      <w:r w:rsidR="000A57BC" w:rsidRPr="00E91314">
        <w:rPr>
          <w:rStyle w:val="Starkbetoning"/>
          <w:b w:val="0"/>
          <w:bCs w:val="0"/>
          <w:i w:val="0"/>
          <w:iCs w:val="0"/>
          <w:color w:val="auto"/>
        </w:rPr>
        <w:t>t</w:t>
      </w:r>
      <w:r w:rsidR="008A3A1F" w:rsidRPr="00E91314">
        <w:rPr>
          <w:rStyle w:val="Starkbetoning"/>
          <w:b w:val="0"/>
          <w:bCs w:val="0"/>
          <w:i w:val="0"/>
          <w:iCs w:val="0"/>
          <w:color w:val="auto"/>
        </w:rPr>
        <w:t xml:space="preserve">.  Dock kommer fokus ligga på e-tjänsten och integrationen med </w:t>
      </w:r>
      <w:r w:rsidR="00C2336B" w:rsidRPr="00E91314">
        <w:rPr>
          <w:rStyle w:val="Starkbetoning"/>
          <w:b w:val="0"/>
          <w:bCs w:val="0"/>
          <w:i w:val="0"/>
          <w:iCs w:val="0"/>
          <w:color w:val="auto"/>
        </w:rPr>
        <w:t xml:space="preserve">formulärmotorn som använder tjänstekontraktet. </w:t>
      </w:r>
      <w:r w:rsidR="00505055" w:rsidRPr="00E91314">
        <w:rPr>
          <w:rStyle w:val="Starkbetoning"/>
          <w:b w:val="0"/>
          <w:bCs w:val="0"/>
          <w:i w:val="0"/>
          <w:iCs w:val="0"/>
          <w:color w:val="auto"/>
        </w:rPr>
        <w:t>Fokus ligger</w:t>
      </w:r>
      <w:r w:rsidR="00C53A3A" w:rsidRPr="00E91314">
        <w:rPr>
          <w:rStyle w:val="Starkbetoning"/>
          <w:b w:val="0"/>
          <w:bCs w:val="0"/>
          <w:i w:val="0"/>
          <w:iCs w:val="0"/>
          <w:color w:val="auto"/>
        </w:rPr>
        <w:t xml:space="preserve"> på </w:t>
      </w:r>
      <w:r w:rsidR="00505055" w:rsidRPr="00E91314">
        <w:rPr>
          <w:rStyle w:val="Starkbetoning"/>
          <w:b w:val="0"/>
          <w:bCs w:val="0"/>
          <w:i w:val="0"/>
          <w:iCs w:val="0"/>
          <w:color w:val="auto"/>
        </w:rPr>
        <w:t>integrationsarkitekturen</w:t>
      </w:r>
      <w:r w:rsidR="00C53A3A" w:rsidRPr="00E91314">
        <w:rPr>
          <w:rStyle w:val="Starkbetoning"/>
          <w:b w:val="0"/>
          <w:bCs w:val="0"/>
          <w:i w:val="0"/>
          <w:iCs w:val="0"/>
          <w:color w:val="auto"/>
        </w:rPr>
        <w:t>.</w:t>
      </w:r>
    </w:p>
    <w:p w14:paraId="34191BA2" w14:textId="77777777" w:rsidR="008A3A1F" w:rsidRPr="00E91314" w:rsidRDefault="008A3A1F" w:rsidP="008A3A1F">
      <w:pPr>
        <w:rPr>
          <w:rStyle w:val="Starkbetoning"/>
          <w:b w:val="0"/>
          <w:bCs w:val="0"/>
          <w:i w:val="0"/>
          <w:iCs w:val="0"/>
          <w:color w:val="auto"/>
        </w:rPr>
      </w:pPr>
    </w:p>
    <w:p w14:paraId="4245EEB7" w14:textId="77777777" w:rsidR="008A3A1F" w:rsidRPr="00E91314" w:rsidRDefault="008A3A1F" w:rsidP="008A3A1F">
      <w:pPr>
        <w:rPr>
          <w:rStyle w:val="Starkbetoning"/>
          <w:b w:val="0"/>
          <w:bCs w:val="0"/>
          <w:i w:val="0"/>
          <w:iCs w:val="0"/>
          <w:color w:val="auto"/>
        </w:rPr>
      </w:pPr>
      <w:r w:rsidRPr="00E91314">
        <w:rPr>
          <w:rStyle w:val="Starkbetoning"/>
          <w:b w:val="0"/>
          <w:i w:val="0"/>
          <w:color w:val="auto"/>
        </w:rPr>
        <w:t>Detaljerad dokumentation av bakomliggande system beskrivs av respektive förvaltning.</w:t>
      </w:r>
    </w:p>
    <w:p w14:paraId="0FE3CCA8" w14:textId="77777777" w:rsidR="00C340A0" w:rsidRPr="00E91314" w:rsidRDefault="00C340A0" w:rsidP="00C340A0"/>
    <w:p w14:paraId="312F0B45" w14:textId="77777777" w:rsidR="00C340A0" w:rsidRPr="00E91314" w:rsidRDefault="00C340A0" w:rsidP="00C340A0"/>
    <w:p w14:paraId="74D01F6B" w14:textId="77777777" w:rsidR="00C340A0" w:rsidRPr="00E91314" w:rsidRDefault="00C340A0" w:rsidP="00C340A0"/>
    <w:p w14:paraId="6F524567" w14:textId="77777777" w:rsidR="009E0353" w:rsidRPr="00E91314" w:rsidRDefault="009E0353" w:rsidP="00C340A0"/>
    <w:p w14:paraId="423D723C" w14:textId="77777777" w:rsidR="009E0353" w:rsidRPr="00E91314" w:rsidRDefault="009E0353" w:rsidP="00C340A0"/>
    <w:p w14:paraId="4A543E57" w14:textId="77777777" w:rsidR="009E0353" w:rsidRPr="00E91314" w:rsidRDefault="009E0353" w:rsidP="00C340A0"/>
    <w:p w14:paraId="1CE86194" w14:textId="77777777" w:rsidR="009E0353" w:rsidRPr="00E91314" w:rsidRDefault="009E0353" w:rsidP="00C340A0"/>
    <w:p w14:paraId="19F439AB" w14:textId="77777777" w:rsidR="009E0353" w:rsidRPr="00E91314" w:rsidRDefault="009E0353" w:rsidP="00C340A0"/>
    <w:p w14:paraId="495512DD" w14:textId="77777777" w:rsidR="009E0353" w:rsidRPr="00E91314" w:rsidRDefault="009E0353" w:rsidP="00C340A0"/>
    <w:p w14:paraId="5FC17589" w14:textId="77777777" w:rsidR="00746F99" w:rsidRPr="00E91314" w:rsidRDefault="00746F99">
      <w:pPr>
        <w:spacing w:before="0" w:after="0"/>
        <w:rPr>
          <w:rFonts w:ascii="Arial" w:hAnsi="Arial" w:cs="Arial"/>
          <w:bCs/>
          <w:iCs/>
          <w:sz w:val="28"/>
          <w:szCs w:val="28"/>
          <w:lang w:eastAsia="sv-SE"/>
        </w:rPr>
      </w:pPr>
      <w:bookmarkStart w:id="23" w:name="_Toc265471416"/>
      <w:r w:rsidRPr="00E91314">
        <w:br w:type="page"/>
      </w:r>
    </w:p>
    <w:p w14:paraId="1BC6ED07" w14:textId="77777777" w:rsidR="00606E91" w:rsidRPr="00E91314" w:rsidRDefault="00244C27" w:rsidP="00606E91">
      <w:pPr>
        <w:pStyle w:val="Rubrik2Nr"/>
      </w:pPr>
      <w:bookmarkStart w:id="24" w:name="_Toc220985976"/>
      <w:proofErr w:type="spellStart"/>
      <w:r w:rsidRPr="00E91314">
        <w:lastRenderedPageBreak/>
        <w:t>Arkitekturella</w:t>
      </w:r>
      <w:proofErr w:type="spellEnd"/>
      <w:r w:rsidRPr="00E91314">
        <w:t xml:space="preserve"> m</w:t>
      </w:r>
      <w:r w:rsidR="00606E91" w:rsidRPr="00E91314">
        <w:t>ål</w:t>
      </w:r>
      <w:bookmarkEnd w:id="23"/>
      <w:bookmarkEnd w:id="24"/>
    </w:p>
    <w:p w14:paraId="397FDA5E" w14:textId="77777777" w:rsidR="00606E91" w:rsidRPr="00E91314" w:rsidRDefault="00244C27" w:rsidP="00937E40">
      <w:pPr>
        <w:pStyle w:val="Rubrik3Nr"/>
      </w:pPr>
      <w:bookmarkStart w:id="25" w:name="_Toc265471417"/>
      <w:bookmarkStart w:id="26" w:name="_Toc220985977"/>
      <w:r w:rsidRPr="00E91314">
        <w:t>M</w:t>
      </w:r>
      <w:r w:rsidR="00606E91" w:rsidRPr="00E91314">
        <w:t>ål</w:t>
      </w:r>
      <w:bookmarkEnd w:id="25"/>
      <w:bookmarkEnd w:id="26"/>
    </w:p>
    <w:p w14:paraId="78E92428" w14:textId="77777777" w:rsidR="003C696A" w:rsidRPr="00E91314" w:rsidRDefault="00A922B4" w:rsidP="003C696A">
      <w:pPr>
        <w:rPr>
          <w:rStyle w:val="Starkbetoning"/>
          <w:b w:val="0"/>
          <w:bCs w:val="0"/>
          <w:i w:val="0"/>
          <w:iCs w:val="0"/>
          <w:color w:val="auto"/>
        </w:rPr>
      </w:pPr>
      <w:r w:rsidRPr="00E91314">
        <w:rPr>
          <w:rStyle w:val="Starkbetoning"/>
          <w:b w:val="0"/>
          <w:i w:val="0"/>
          <w:color w:val="auto"/>
        </w:rPr>
        <w:t xml:space="preserve">Formulärtjänsten </w:t>
      </w:r>
      <w:r w:rsidR="003C696A" w:rsidRPr="00E91314">
        <w:rPr>
          <w:rStyle w:val="Starkbetoning"/>
          <w:b w:val="0"/>
          <w:i w:val="0"/>
          <w:color w:val="auto"/>
        </w:rPr>
        <w:t xml:space="preserve">har arbetat enligt följande </w:t>
      </w:r>
      <w:proofErr w:type="spellStart"/>
      <w:r w:rsidR="003C696A" w:rsidRPr="00E91314">
        <w:rPr>
          <w:rStyle w:val="Starkbetoning"/>
          <w:b w:val="0"/>
          <w:i w:val="0"/>
          <w:color w:val="auto"/>
        </w:rPr>
        <w:t>arkitekturella</w:t>
      </w:r>
      <w:proofErr w:type="spellEnd"/>
      <w:r w:rsidR="003C696A" w:rsidRPr="00E91314">
        <w:rPr>
          <w:rStyle w:val="Starkbetoning"/>
          <w:b w:val="0"/>
          <w:i w:val="0"/>
          <w:color w:val="auto"/>
        </w:rPr>
        <w:t xml:space="preserve"> mål:</w:t>
      </w:r>
    </w:p>
    <w:p w14:paraId="231D14D5"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Följsamhet mot Nationella IT-strategin. Detta är ett övergripande mål för samtliga invånartjänster.</w:t>
      </w:r>
    </w:p>
    <w:p w14:paraId="2DB5046D" w14:textId="77777777" w:rsidR="003C696A" w:rsidRPr="00E91314" w:rsidRDefault="003C696A" w:rsidP="00AA406D">
      <w:pPr>
        <w:numPr>
          <w:ilvl w:val="0"/>
          <w:numId w:val="6"/>
        </w:numPr>
        <w:rPr>
          <w:rStyle w:val="Starkbetoning"/>
          <w:b w:val="0"/>
          <w:bCs w:val="0"/>
          <w:i w:val="0"/>
          <w:iCs w:val="0"/>
          <w:color w:val="auto"/>
        </w:rPr>
      </w:pPr>
      <w:r w:rsidRPr="00E91314">
        <w:rPr>
          <w:rStyle w:val="Starkbetoning"/>
          <w:b w:val="0"/>
          <w:i w:val="0"/>
          <w:color w:val="auto"/>
        </w:rPr>
        <w:t xml:space="preserve">Följsamhet mot T-bokens styrande </w:t>
      </w:r>
      <w:r w:rsidRPr="00E91314">
        <w:rPr>
          <w:b/>
          <w:i/>
          <w:szCs w:val="22"/>
        </w:rPr>
        <w:t>IT-principer som bland annat säkerställer spårbarhet, skalbarhet, flexibilitet och interoperabilitet.</w:t>
      </w:r>
      <w:r w:rsidRPr="00E91314">
        <w:rPr>
          <w:rStyle w:val="Starkbetoning"/>
          <w:b w:val="0"/>
          <w:i w:val="0"/>
          <w:color w:val="auto"/>
        </w:rPr>
        <w:t xml:space="preserve"> I detta mål ingår bl.a. att ta fram arkitekturdokumentation enligt mallar från Arkitekturledningen, som granskar dess arkitekturdokumentation.</w:t>
      </w:r>
    </w:p>
    <w:p w14:paraId="1477834C" w14:textId="77777777" w:rsidR="006417BE" w:rsidRPr="006417BE" w:rsidRDefault="00A922B4" w:rsidP="00AA406D">
      <w:pPr>
        <w:numPr>
          <w:ilvl w:val="0"/>
          <w:numId w:val="6"/>
        </w:numPr>
        <w:rPr>
          <w:rStyle w:val="Starkbetoning"/>
          <w:b w:val="0"/>
          <w:bCs w:val="0"/>
          <w:i w:val="0"/>
          <w:iCs w:val="0"/>
          <w:color w:val="auto"/>
        </w:rPr>
      </w:pPr>
      <w:r w:rsidRPr="00E91314">
        <w:rPr>
          <w:rStyle w:val="Starkbetoning"/>
          <w:b w:val="0"/>
          <w:i w:val="0"/>
          <w:color w:val="auto"/>
        </w:rPr>
        <w:t xml:space="preserve">Tjänstekontraktet </w:t>
      </w:r>
      <w:r w:rsidR="003C696A" w:rsidRPr="00E91314">
        <w:rPr>
          <w:rStyle w:val="Starkbetoning"/>
          <w:b w:val="0"/>
          <w:i w:val="0"/>
          <w:color w:val="auto"/>
        </w:rPr>
        <w:t xml:space="preserve">ingår i </w:t>
      </w:r>
      <w:r w:rsidRPr="00E91314">
        <w:rPr>
          <w:rStyle w:val="Starkbetoning"/>
          <w:b w:val="0"/>
          <w:i w:val="0"/>
          <w:color w:val="auto"/>
        </w:rPr>
        <w:t xml:space="preserve">projektet </w:t>
      </w:r>
      <w:r w:rsidR="003C696A" w:rsidRPr="00E91314">
        <w:rPr>
          <w:rStyle w:val="Starkbetoning"/>
          <w:b w:val="0"/>
          <w:i w:val="0"/>
          <w:color w:val="auto"/>
        </w:rPr>
        <w:t>”</w:t>
      </w:r>
      <w:r w:rsidRPr="00E91314">
        <w:rPr>
          <w:rStyle w:val="Starkbetoning"/>
          <w:b w:val="0"/>
          <w:i w:val="0"/>
          <w:color w:val="auto"/>
        </w:rPr>
        <w:t>Mina Hälsotjänster</w:t>
      </w:r>
      <w:r w:rsidR="003C696A" w:rsidRPr="00E91314">
        <w:rPr>
          <w:rStyle w:val="Starkbetoning"/>
          <w:b w:val="0"/>
          <w:i w:val="0"/>
          <w:color w:val="auto"/>
        </w:rPr>
        <w:t>”.</w:t>
      </w:r>
      <w:r w:rsidR="006417BE">
        <w:rPr>
          <w:rStyle w:val="Starkbetoning"/>
          <w:b w:val="0"/>
          <w:i w:val="0"/>
          <w:color w:val="auto"/>
        </w:rPr>
        <w:t xml:space="preserve"> </w:t>
      </w:r>
      <w:r w:rsidR="006417BE" w:rsidRPr="006417BE">
        <w:rPr>
          <w:rStyle w:val="Starkbetoning"/>
          <w:b w:val="0"/>
          <w:i w:val="0"/>
          <w:color w:val="auto"/>
        </w:rPr>
        <w:t>Mina hälsotjänster syftar till att skapa nya och bättre möjligheter för utveckling av värdeskapande e-tjänster som ökar tillgängligheten och individens delaktighet i sin hälsa, vård och omsorg</w:t>
      </w:r>
    </w:p>
    <w:p w14:paraId="47F4A8D7" w14:textId="77777777" w:rsidR="00EF6C79" w:rsidRPr="00E91314" w:rsidRDefault="00EF6C79" w:rsidP="00AA406D">
      <w:pPr>
        <w:numPr>
          <w:ilvl w:val="0"/>
          <w:numId w:val="6"/>
        </w:numPr>
        <w:rPr>
          <w:rStyle w:val="Starkbetoning"/>
          <w:b w:val="0"/>
          <w:bCs w:val="0"/>
          <w:i w:val="0"/>
          <w:iCs w:val="0"/>
          <w:color w:val="auto"/>
        </w:rPr>
      </w:pPr>
      <w:r w:rsidRPr="00E91314">
        <w:rPr>
          <w:rStyle w:val="Starkbetoning"/>
          <w:b w:val="0"/>
          <w:i w:val="0"/>
          <w:color w:val="auto"/>
        </w:rPr>
        <w:t>Uppnå l</w:t>
      </w:r>
      <w:r w:rsidR="001C4DA9" w:rsidRPr="00E91314">
        <w:rPr>
          <w:rStyle w:val="Starkbetoning"/>
          <w:b w:val="0"/>
          <w:bCs w:val="0"/>
          <w:i w:val="0"/>
          <w:iCs w:val="0"/>
          <w:color w:val="auto"/>
        </w:rPr>
        <w:t>ös koppling mellan formulärmotorer, vårdsystem och e-tjänster</w:t>
      </w:r>
      <w:r w:rsidRPr="00E91314">
        <w:rPr>
          <w:rStyle w:val="Starkbetoning"/>
          <w:b w:val="0"/>
          <w:bCs w:val="0"/>
          <w:i w:val="0"/>
          <w:iCs w:val="0"/>
          <w:color w:val="auto"/>
        </w:rPr>
        <w:t>.</w:t>
      </w:r>
    </w:p>
    <w:p w14:paraId="0FFE1CB8"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en hög grad av återanvändbarhet</w:t>
      </w:r>
      <w:r w:rsidR="00F6766C" w:rsidRPr="00E91314">
        <w:rPr>
          <w:rStyle w:val="Starkbetoning"/>
          <w:b w:val="0"/>
          <w:bCs w:val="0"/>
          <w:i w:val="0"/>
          <w:iCs w:val="0"/>
          <w:color w:val="auto"/>
        </w:rPr>
        <w:t xml:space="preserve"> av e-tjänster, formulärmotorer och vårdsystem</w:t>
      </w:r>
      <w:r w:rsidRPr="00E91314">
        <w:rPr>
          <w:rStyle w:val="Starkbetoning"/>
          <w:b w:val="0"/>
          <w:bCs w:val="0"/>
          <w:i w:val="0"/>
          <w:iCs w:val="0"/>
          <w:color w:val="auto"/>
        </w:rPr>
        <w:t xml:space="preserve">. </w:t>
      </w:r>
    </w:p>
    <w:p w14:paraId="22A085CE" w14:textId="77777777" w:rsidR="00EF6C79" w:rsidRPr="00E91314" w:rsidRDefault="00EF6C79"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e-tjänsteplattform och vårdsystem att använda olika formulärmotorer</w:t>
      </w:r>
      <w:r w:rsidR="00F6766C" w:rsidRPr="00E91314">
        <w:rPr>
          <w:rStyle w:val="Starkbetoning"/>
          <w:b w:val="0"/>
          <w:bCs w:val="0"/>
          <w:i w:val="0"/>
          <w:iCs w:val="0"/>
          <w:color w:val="auto"/>
        </w:rPr>
        <w:t>.</w:t>
      </w:r>
    </w:p>
    <w:p w14:paraId="0339E3D7" w14:textId="77777777" w:rsidR="00F6766C" w:rsidRPr="00E91314" w:rsidRDefault="00F6766C" w:rsidP="00AA406D">
      <w:pPr>
        <w:numPr>
          <w:ilvl w:val="1"/>
          <w:numId w:val="6"/>
        </w:numPr>
        <w:rPr>
          <w:rStyle w:val="Starkbetoning"/>
          <w:b w:val="0"/>
          <w:bCs w:val="0"/>
          <w:i w:val="0"/>
          <w:iCs w:val="0"/>
          <w:color w:val="auto"/>
        </w:rPr>
      </w:pPr>
      <w:r w:rsidRPr="00E91314">
        <w:rPr>
          <w:rStyle w:val="Starkbetoning"/>
          <w:b w:val="0"/>
          <w:bCs w:val="0"/>
          <w:i w:val="0"/>
          <w:iCs w:val="0"/>
          <w:color w:val="auto"/>
        </w:rPr>
        <w:t>Möjliggöra för många aktörer att tillhandahålla lösningar baserade på tjänstekontraktet.</w:t>
      </w:r>
    </w:p>
    <w:p w14:paraId="5EE664D4" w14:textId="77777777" w:rsidR="003C696A" w:rsidRPr="00E91314" w:rsidRDefault="00F6766C" w:rsidP="00AA406D">
      <w:pPr>
        <w:numPr>
          <w:ilvl w:val="0"/>
          <w:numId w:val="6"/>
        </w:numPr>
      </w:pPr>
      <w:r w:rsidRPr="00E91314">
        <w:rPr>
          <w:rStyle w:val="Starkbetoning"/>
          <w:b w:val="0"/>
          <w:bCs w:val="0"/>
          <w:i w:val="0"/>
          <w:iCs w:val="0"/>
          <w:color w:val="auto"/>
        </w:rPr>
        <w:t>Återanvända nationell infrastruktur som tjänsteplattformar och engagemangs index.</w:t>
      </w:r>
    </w:p>
    <w:p w14:paraId="47B6FBEC" w14:textId="77777777" w:rsidR="003C696A" w:rsidRPr="00E91314" w:rsidRDefault="003C696A" w:rsidP="003C696A"/>
    <w:p w14:paraId="51EB7496" w14:textId="77777777" w:rsidR="009E0353" w:rsidRPr="00E91314" w:rsidRDefault="009E0353">
      <w:pPr>
        <w:spacing w:before="0" w:after="0"/>
        <w:rPr>
          <w:rFonts w:ascii="Arial" w:hAnsi="Arial" w:cs="Arial"/>
          <w:bCs/>
          <w:iCs/>
          <w:sz w:val="28"/>
          <w:szCs w:val="28"/>
          <w:lang w:eastAsia="sv-SE"/>
        </w:rPr>
      </w:pPr>
      <w:r w:rsidRPr="00E91314">
        <w:br w:type="page"/>
      </w:r>
    </w:p>
    <w:p w14:paraId="50E46EE4" w14:textId="77777777" w:rsidR="00F221A3" w:rsidRPr="00E91314" w:rsidRDefault="00791585" w:rsidP="00F221A3">
      <w:pPr>
        <w:pStyle w:val="Rubrik2Nr"/>
      </w:pPr>
      <w:bookmarkStart w:id="27" w:name="_Toc220985978"/>
      <w:proofErr w:type="spellStart"/>
      <w:r w:rsidRPr="00E91314">
        <w:lastRenderedPageBreak/>
        <w:t>Arkitekturella</w:t>
      </w:r>
      <w:proofErr w:type="spellEnd"/>
      <w:r w:rsidRPr="00E91314">
        <w:t xml:space="preserve"> beslut</w:t>
      </w:r>
      <w:bookmarkEnd w:id="27"/>
    </w:p>
    <w:p w14:paraId="667EF6D8" w14:textId="77777777" w:rsidR="00787384" w:rsidRPr="00E91314" w:rsidRDefault="00485234" w:rsidP="00485234">
      <w:pPr>
        <w:pStyle w:val="Rubrik3Nr"/>
      </w:pPr>
      <w:bookmarkStart w:id="28" w:name="_Toc220985979"/>
      <w:r w:rsidRPr="00E91314">
        <w:t>Signering av formulär</w:t>
      </w:r>
      <w:bookmarkEnd w:id="28"/>
    </w:p>
    <w:p w14:paraId="2FD0AA64" w14:textId="77777777" w:rsidR="008B3787" w:rsidRPr="00E91314" w:rsidRDefault="008B3787" w:rsidP="00485234">
      <w:r w:rsidRPr="00E91314">
        <w:t xml:space="preserve">Lösningen kommer i den första versionen inte ta fram en arkitektur för att stödja elektronisk signering. </w:t>
      </w:r>
    </w:p>
    <w:p w14:paraId="732583B5" w14:textId="77777777" w:rsidR="008B3787" w:rsidRPr="00E91314" w:rsidRDefault="008B3787" w:rsidP="00485234"/>
    <w:p w14:paraId="013ABE9A" w14:textId="77777777" w:rsidR="008B3787" w:rsidRPr="00E91314" w:rsidRDefault="008B3787" w:rsidP="008B3787">
      <w:pPr>
        <w:pStyle w:val="Rubrik3Nr"/>
      </w:pPr>
      <w:bookmarkStart w:id="29" w:name="_Toc220985980"/>
      <w:r w:rsidRPr="00E91314">
        <w:t>Stöd för ärenderutin</w:t>
      </w:r>
      <w:bookmarkEnd w:id="29"/>
    </w:p>
    <w:p w14:paraId="45AED98F" w14:textId="77777777" w:rsidR="008B3787" w:rsidRPr="00E91314" w:rsidRDefault="008B3787" w:rsidP="008B3787">
      <w:r w:rsidRPr="00E91314">
        <w:t>I första versionen av tjänstekontraktet kommer ärenderutin inte stödjas. Med ärenderutin menas stöd för att återkoppla till ett specifikt formulär.</w:t>
      </w:r>
    </w:p>
    <w:p w14:paraId="5FDD24F4" w14:textId="77777777" w:rsidR="008B3787" w:rsidRPr="00E91314" w:rsidRDefault="008B3787" w:rsidP="00AA406D">
      <w:pPr>
        <w:pStyle w:val="Liststycke"/>
        <w:numPr>
          <w:ilvl w:val="0"/>
          <w:numId w:val="6"/>
        </w:numPr>
      </w:pPr>
      <w:proofErr w:type="spellStart"/>
      <w:r w:rsidRPr="00E91314">
        <w:t>Delsvar</w:t>
      </w:r>
      <w:proofErr w:type="spellEnd"/>
    </w:p>
    <w:p w14:paraId="41DFA06C" w14:textId="77777777" w:rsidR="008B3787" w:rsidRPr="00E91314" w:rsidRDefault="008B3787" w:rsidP="00AA406D">
      <w:pPr>
        <w:pStyle w:val="Liststycke"/>
        <w:numPr>
          <w:ilvl w:val="1"/>
          <w:numId w:val="6"/>
        </w:numPr>
      </w:pPr>
      <w:r w:rsidRPr="00E91314">
        <w:t>Statusuppdatering kopplad till formulär. T.ex. Status kopplad till ”Förnya recept”.</w:t>
      </w:r>
    </w:p>
    <w:p w14:paraId="3B1A2BC5" w14:textId="77777777" w:rsidR="008B3787" w:rsidRPr="00E91314" w:rsidRDefault="008B3787" w:rsidP="00AA406D">
      <w:pPr>
        <w:pStyle w:val="Liststycke"/>
        <w:numPr>
          <w:ilvl w:val="0"/>
          <w:numId w:val="6"/>
        </w:numPr>
      </w:pPr>
      <w:r w:rsidRPr="00E91314">
        <w:t>Motfråga</w:t>
      </w:r>
    </w:p>
    <w:p w14:paraId="760E0AEA" w14:textId="77777777" w:rsidR="008B3787" w:rsidRPr="00E91314" w:rsidRDefault="008B3787" w:rsidP="00AA406D">
      <w:pPr>
        <w:pStyle w:val="Liststycke"/>
        <w:numPr>
          <w:ilvl w:val="1"/>
          <w:numId w:val="6"/>
        </w:numPr>
      </w:pPr>
      <w:r w:rsidRPr="00E91314">
        <w:t>Möjlighet att skicka begäran kom komplet</w:t>
      </w:r>
      <w:r w:rsidR="009F48F5" w:rsidRPr="00E91314">
        <w:t>tering till ett formulär/formulä</w:t>
      </w:r>
      <w:r w:rsidRPr="00E91314">
        <w:t>rfråga.</w:t>
      </w:r>
    </w:p>
    <w:p w14:paraId="13C5B7DC" w14:textId="77777777" w:rsidR="008B3787" w:rsidRPr="00E91314" w:rsidRDefault="008B3787" w:rsidP="00AA406D">
      <w:pPr>
        <w:pStyle w:val="Liststycke"/>
        <w:numPr>
          <w:ilvl w:val="0"/>
          <w:numId w:val="6"/>
        </w:numPr>
      </w:pPr>
      <w:r w:rsidRPr="00E91314">
        <w:t xml:space="preserve">Svar </w:t>
      </w:r>
    </w:p>
    <w:p w14:paraId="232B2859" w14:textId="77777777" w:rsidR="001F1D4B" w:rsidRPr="00E91314" w:rsidRDefault="001F1D4B" w:rsidP="00AA406D">
      <w:pPr>
        <w:pStyle w:val="Liststycke"/>
        <w:numPr>
          <w:ilvl w:val="1"/>
          <w:numId w:val="6"/>
        </w:numPr>
      </w:pPr>
      <w:r w:rsidRPr="00E91314">
        <w:t>Svar kopplat till ett formulär.</w:t>
      </w:r>
    </w:p>
    <w:p w14:paraId="49B7A55D" w14:textId="77777777" w:rsidR="008B3787" w:rsidRPr="00E91314" w:rsidRDefault="008B3787" w:rsidP="00485234"/>
    <w:p w14:paraId="254FC21E" w14:textId="77777777" w:rsidR="00485234" w:rsidRPr="00E91314" w:rsidRDefault="008B3787" w:rsidP="008B3787">
      <w:pPr>
        <w:pStyle w:val="Rubrik3Nr"/>
      </w:pPr>
      <w:bookmarkStart w:id="30" w:name="_Toc220985981"/>
      <w:r w:rsidRPr="00E91314">
        <w:t>Formulärmotor</w:t>
      </w:r>
      <w:bookmarkEnd w:id="30"/>
    </w:p>
    <w:p w14:paraId="7FD6D0DC" w14:textId="77777777" w:rsidR="009608D0" w:rsidRPr="00E91314" w:rsidRDefault="001A0897" w:rsidP="009608D0">
      <w:r w:rsidRPr="00E91314">
        <w:t xml:space="preserve">En formulärmotor kommer inte tas fram av projektet. </w:t>
      </w:r>
      <w:r w:rsidR="00B75E7F" w:rsidRPr="00E91314">
        <w:t>En formulärmotor för att stödja tjänstekontrakten kommer med största sannolikhet inte utvecklas</w:t>
      </w:r>
      <w:r w:rsidRPr="00E91314">
        <w:t xml:space="preserve"> utan en produkt kommer eftersökas.</w:t>
      </w:r>
    </w:p>
    <w:p w14:paraId="6F179190" w14:textId="77777777" w:rsidR="009F48F5" w:rsidRPr="00E91314" w:rsidRDefault="009F48F5" w:rsidP="009608D0"/>
    <w:p w14:paraId="76383513" w14:textId="77777777" w:rsidR="009F48F5" w:rsidRPr="00E91314" w:rsidRDefault="009F48F5" w:rsidP="009608D0">
      <w:r w:rsidRPr="00E91314">
        <w:t>Under projektets pilot kommer Siemens produkt används som formulärmotor.</w:t>
      </w:r>
    </w:p>
    <w:p w14:paraId="65590C2B" w14:textId="77777777" w:rsidR="009F48F5" w:rsidRPr="00E91314" w:rsidRDefault="009F48F5" w:rsidP="009608D0"/>
    <w:p w14:paraId="2434A79D" w14:textId="77777777" w:rsidR="004F6412" w:rsidRPr="00E91314" w:rsidRDefault="009706D5" w:rsidP="009608D0">
      <w:r>
        <w:t>Se 2.5 Aktörsinformation för en mer målande beskrivning av ”</w:t>
      </w:r>
      <w:r w:rsidRPr="009706D5">
        <w:rPr>
          <w:b/>
        </w:rPr>
        <w:t>formulärmotor</w:t>
      </w:r>
      <w:r>
        <w:t>”.</w:t>
      </w:r>
    </w:p>
    <w:p w14:paraId="130EEB49" w14:textId="77777777" w:rsidR="004F6412" w:rsidRPr="00E91314" w:rsidRDefault="004F6412" w:rsidP="009608D0"/>
    <w:p w14:paraId="3E64FA4E" w14:textId="77777777" w:rsidR="004F6412" w:rsidRPr="00E91314" w:rsidRDefault="004F6412" w:rsidP="009608D0"/>
    <w:p w14:paraId="42E3514F" w14:textId="77777777" w:rsidR="006B25D9" w:rsidRDefault="006B25D9">
      <w:pPr>
        <w:spacing w:before="0" w:after="0"/>
        <w:rPr>
          <w:rFonts w:ascii="Arial" w:hAnsi="Arial" w:cs="Arial"/>
          <w:b/>
          <w:iCs/>
          <w:szCs w:val="26"/>
          <w:lang w:eastAsia="sv-SE"/>
        </w:rPr>
      </w:pPr>
      <w:bookmarkStart w:id="31" w:name="_Toc193246104"/>
      <w:r>
        <w:br w:type="page"/>
      </w:r>
    </w:p>
    <w:p w14:paraId="25B32EC6" w14:textId="77777777" w:rsidR="00DC6B0E" w:rsidRDefault="00DC6B0E" w:rsidP="00DC6B0E">
      <w:pPr>
        <w:pStyle w:val="Rubrik3Nr"/>
      </w:pPr>
      <w:bookmarkStart w:id="32" w:name="_Toc220985982"/>
      <w:r>
        <w:lastRenderedPageBreak/>
        <w:t>Avgränsning användande av engagemangsindex</w:t>
      </w:r>
      <w:bookmarkEnd w:id="31"/>
      <w:bookmarkEnd w:id="32"/>
    </w:p>
    <w:p w14:paraId="66162B0F" w14:textId="77777777" w:rsidR="0028091A" w:rsidRDefault="00DC6B0E" w:rsidP="00DC6B0E">
      <w:r>
        <w:t xml:space="preserve">Lösningen är utformad för att kunna integreras med verksamheten(och dess verksamhetssystem) mer eller mindre. </w:t>
      </w:r>
    </w:p>
    <w:p w14:paraId="7B7EC313" w14:textId="77777777" w:rsidR="0028091A" w:rsidRDefault="0028091A" w:rsidP="00AA406D">
      <w:pPr>
        <w:pStyle w:val="Liststycke"/>
        <w:numPr>
          <w:ilvl w:val="0"/>
          <w:numId w:val="31"/>
        </w:numPr>
      </w:pPr>
      <w:r>
        <w:t xml:space="preserve">”Mer” integration medger hög grad av automatisering och få manuella steg. </w:t>
      </w:r>
    </w:p>
    <w:p w14:paraId="490EADEE" w14:textId="77777777" w:rsidR="006B25D9" w:rsidRDefault="006B25D9" w:rsidP="00AA406D">
      <w:pPr>
        <w:pStyle w:val="Liststycke"/>
        <w:numPr>
          <w:ilvl w:val="1"/>
          <w:numId w:val="31"/>
        </w:numPr>
      </w:pPr>
      <w:r>
        <w:t>Medger automatisk integration mot underliggande verksamhetssystem</w:t>
      </w:r>
    </w:p>
    <w:p w14:paraId="53337161" w14:textId="77777777" w:rsidR="006B25D9" w:rsidRDefault="006B25D9" w:rsidP="00AA406D">
      <w:pPr>
        <w:pStyle w:val="Liststycke"/>
        <w:numPr>
          <w:ilvl w:val="2"/>
          <w:numId w:val="31"/>
        </w:numPr>
      </w:pPr>
      <w:r>
        <w:t>Patientens ifyllda formulär överförs då till t.ex. journalsystem.</w:t>
      </w:r>
    </w:p>
    <w:p w14:paraId="779181FB" w14:textId="77777777" w:rsidR="006B25D9" w:rsidRDefault="006B25D9" w:rsidP="00AA406D">
      <w:pPr>
        <w:pStyle w:val="Liststycke"/>
        <w:numPr>
          <w:ilvl w:val="2"/>
          <w:numId w:val="31"/>
        </w:numPr>
      </w:pPr>
      <w:r>
        <w:t xml:space="preserve">Automatiskt tillgängliggöra t.ex. en Hälsodeklaration då patienten blir inskriven i verksamhetssystemet. </w:t>
      </w:r>
    </w:p>
    <w:p w14:paraId="24348208" w14:textId="77777777" w:rsidR="0028091A" w:rsidRDefault="0028091A" w:rsidP="00AA406D">
      <w:pPr>
        <w:pStyle w:val="Liststycke"/>
        <w:numPr>
          <w:ilvl w:val="0"/>
          <w:numId w:val="31"/>
        </w:numPr>
      </w:pPr>
      <w:r>
        <w:t>”</w:t>
      </w:r>
      <w:r w:rsidR="006B25D9">
        <w:t>Mindre</w:t>
      </w:r>
      <w:r>
        <w:t xml:space="preserve">” </w:t>
      </w:r>
      <w:r w:rsidR="006B25D9">
        <w:t xml:space="preserve">innebär avsaknad av </w:t>
      </w:r>
      <w:r>
        <w:t>integration</w:t>
      </w:r>
      <w:r w:rsidR="006B25D9">
        <w:t xml:space="preserve"> och </w:t>
      </w:r>
      <w:r>
        <w:t xml:space="preserve">kan </w:t>
      </w:r>
      <w:proofErr w:type="gramStart"/>
      <w:r>
        <w:t>innebär</w:t>
      </w:r>
      <w:proofErr w:type="gramEnd"/>
      <w:r>
        <w:t xml:space="preserve"> mycket manuellt arbete.</w:t>
      </w:r>
    </w:p>
    <w:p w14:paraId="0D6D2C86" w14:textId="77777777" w:rsidR="0028091A" w:rsidRDefault="0028091A" w:rsidP="0028091A"/>
    <w:p w14:paraId="3051CC53" w14:textId="77777777" w:rsidR="0028091A" w:rsidRPr="003D4984" w:rsidRDefault="0028091A" w:rsidP="0028091A">
      <w:pPr>
        <w:rPr>
          <w:b/>
        </w:rPr>
      </w:pPr>
      <w:r>
        <w:t xml:space="preserve"> </w:t>
      </w:r>
      <w:r w:rsidR="006B25D9" w:rsidRPr="003D4984">
        <w:rPr>
          <w:b/>
        </w:rPr>
        <w:t>Lösningen användningsområde avgör graden av integration.</w:t>
      </w:r>
      <w:r w:rsidR="00CB4EC4">
        <w:rPr>
          <w:b/>
        </w:rPr>
        <w:t xml:space="preserve">  </w:t>
      </w:r>
    </w:p>
    <w:p w14:paraId="4D18561B" w14:textId="77777777" w:rsidR="0028091A" w:rsidRDefault="0028091A" w:rsidP="00DC6B0E"/>
    <w:p w14:paraId="39AC2E5D" w14:textId="77777777" w:rsidR="004F6412" w:rsidRDefault="006B25D9" w:rsidP="006B25D9">
      <w:r>
        <w:t xml:space="preserve">Det är rekommenderat att använda Engagemangsindex för att möjliggöra hög grad av automatisering, men det är </w:t>
      </w:r>
      <w:r w:rsidRPr="006B25D9">
        <w:rPr>
          <w:b/>
        </w:rPr>
        <w:t>inget krav</w:t>
      </w:r>
      <w:r w:rsidR="003D4984">
        <w:t>.</w:t>
      </w:r>
    </w:p>
    <w:p w14:paraId="1D7B767C" w14:textId="77777777" w:rsidR="00A4615C" w:rsidRDefault="00A4615C" w:rsidP="006B25D9"/>
    <w:p w14:paraId="247D3E94" w14:textId="77777777" w:rsidR="00A4615C" w:rsidRPr="00E91314" w:rsidRDefault="00A4615C" w:rsidP="00A4615C">
      <w:pPr>
        <w:pStyle w:val="Rubrik3Nr"/>
      </w:pPr>
      <w:bookmarkStart w:id="33" w:name="_Toc220985983"/>
      <w:r>
        <w:t xml:space="preserve">Presentationsregler </w:t>
      </w:r>
      <w:r w:rsidR="00CB4EC4">
        <w:t>grafiskt gränssnitt</w:t>
      </w:r>
      <w:bookmarkEnd w:id="33"/>
    </w:p>
    <w:p w14:paraId="73D66AD6" w14:textId="77777777" w:rsidR="00CB4EC4" w:rsidRDefault="00CB4EC4" w:rsidP="009608D0">
      <w:r>
        <w:t xml:space="preserve">Formulärtjänst är tänkt att vara kanaloberoende. Detta innebär att det inte finns </w:t>
      </w:r>
      <w:proofErr w:type="gramStart"/>
      <w:r>
        <w:t>detaljerad regler</w:t>
      </w:r>
      <w:proofErr w:type="gramEnd"/>
      <w:r>
        <w:t xml:space="preserve"> eller riktlinjer kring det grafiska gränssnittets utformning.</w:t>
      </w:r>
    </w:p>
    <w:p w14:paraId="03CD80FE" w14:textId="77777777" w:rsidR="004F6412" w:rsidRDefault="00002760" w:rsidP="009608D0">
      <w:r>
        <w:t xml:space="preserve">Tjänstekontraktsbeskrivningen innehåller </w:t>
      </w:r>
      <w:r w:rsidR="00CB4EC4">
        <w:t xml:space="preserve">dock övergripande </w:t>
      </w:r>
      <w:r>
        <w:t>riktlinjer för hur formulär (frågor, svar, svarsalternativ) skall presenteras.</w:t>
      </w:r>
    </w:p>
    <w:p w14:paraId="7DDA3D74" w14:textId="77777777" w:rsidR="00CB4EC4" w:rsidRDefault="00CB4EC4" w:rsidP="009608D0"/>
    <w:p w14:paraId="38747949" w14:textId="77777777" w:rsidR="00002760" w:rsidRDefault="00002760" w:rsidP="009608D0">
      <w:r>
        <w:t>Det kommer dock behövs förtydligas ytterligare kring:</w:t>
      </w:r>
    </w:p>
    <w:p w14:paraId="675DBFF5" w14:textId="77777777" w:rsidR="00002760" w:rsidRDefault="00002760" w:rsidP="00AA406D">
      <w:pPr>
        <w:pStyle w:val="Liststycke"/>
        <w:numPr>
          <w:ilvl w:val="0"/>
          <w:numId w:val="31"/>
        </w:numPr>
      </w:pPr>
      <w:r>
        <w:t>Presentationsregler.</w:t>
      </w:r>
    </w:p>
    <w:p w14:paraId="1299FD10" w14:textId="77777777" w:rsidR="00002760" w:rsidRDefault="00002760" w:rsidP="00AA406D">
      <w:pPr>
        <w:pStyle w:val="Liststycke"/>
        <w:numPr>
          <w:ilvl w:val="0"/>
          <w:numId w:val="31"/>
        </w:numPr>
      </w:pPr>
      <w:r>
        <w:t xml:space="preserve">Valideringsregler. </w:t>
      </w:r>
    </w:p>
    <w:p w14:paraId="388E073C" w14:textId="77777777" w:rsidR="00002760" w:rsidRDefault="00002760" w:rsidP="00AA406D">
      <w:pPr>
        <w:pStyle w:val="Liststycke"/>
        <w:numPr>
          <w:ilvl w:val="0"/>
          <w:numId w:val="31"/>
        </w:numPr>
      </w:pPr>
      <w:r>
        <w:t>Informationshantering.</w:t>
      </w:r>
    </w:p>
    <w:p w14:paraId="3BB85A05" w14:textId="77777777" w:rsidR="00002760" w:rsidRDefault="00002760" w:rsidP="00AA406D">
      <w:pPr>
        <w:pStyle w:val="Liststycke"/>
        <w:numPr>
          <w:ilvl w:val="0"/>
          <w:numId w:val="31"/>
        </w:numPr>
      </w:pPr>
      <w:proofErr w:type="spellStart"/>
      <w:r>
        <w:t>Etc</w:t>
      </w:r>
      <w:proofErr w:type="spellEnd"/>
    </w:p>
    <w:p w14:paraId="2A6247C3" w14:textId="77777777" w:rsidR="00002760" w:rsidRDefault="00002760" w:rsidP="00002760"/>
    <w:p w14:paraId="1767C46E" w14:textId="77777777" w:rsidR="00002760" w:rsidRDefault="00002760" w:rsidP="00002760">
      <w:r>
        <w:t xml:space="preserve">Detaljering av </w:t>
      </w:r>
      <w:r w:rsidR="00CB4EC4">
        <w:t xml:space="preserve">ovanstående </w:t>
      </w:r>
      <w:r>
        <w:t>regelverk ingår inte i denna version. Vi</w:t>
      </w:r>
      <w:r w:rsidR="000E18FA">
        <w:t>d</w:t>
      </w:r>
      <w:r>
        <w:t xml:space="preserve"> första implementationen kommer presentationsregler tas fram.</w:t>
      </w:r>
    </w:p>
    <w:p w14:paraId="02E77978" w14:textId="77777777" w:rsidR="000E18FA" w:rsidRDefault="000E18FA" w:rsidP="00002760"/>
    <w:p w14:paraId="052BAB57" w14:textId="77777777" w:rsidR="000E18FA" w:rsidRDefault="000E18FA" w:rsidP="000E18FA">
      <w:pPr>
        <w:pStyle w:val="Rubrik3Nr"/>
      </w:pPr>
      <w:bookmarkStart w:id="34" w:name="_Toc220985984"/>
      <w:r>
        <w:t>Användargränssnitt</w:t>
      </w:r>
      <w:r w:rsidR="00CB4EC4">
        <w:t xml:space="preserve"> saknas</w:t>
      </w:r>
      <w:bookmarkEnd w:id="34"/>
    </w:p>
    <w:p w14:paraId="7758EBAA" w14:textId="77777777" w:rsidR="000E18FA" w:rsidRDefault="000E18FA" w:rsidP="000E18FA">
      <w:r>
        <w:t xml:space="preserve">I denna version av lösningen ingår inget användargränssnitt. SAD och tjänstekontraktsbeskrivning skall ses som en implementationsguide för formulärtjänst. </w:t>
      </w:r>
    </w:p>
    <w:p w14:paraId="2955DF65" w14:textId="77777777" w:rsidR="000E18FA" w:rsidRDefault="000E18FA" w:rsidP="000E18FA"/>
    <w:p w14:paraId="5E67FFFA" w14:textId="77777777" w:rsidR="000E18FA" w:rsidRDefault="000E18FA" w:rsidP="000E18FA">
      <w:r>
        <w:t>Vid första implementationen kommer användargränssnitt tas fram.</w:t>
      </w:r>
    </w:p>
    <w:p w14:paraId="56D4154D" w14:textId="77777777" w:rsidR="000E18FA" w:rsidRDefault="000E18FA" w:rsidP="000E18FA"/>
    <w:p w14:paraId="21421200" w14:textId="77777777" w:rsidR="009E0353" w:rsidRDefault="009E0353">
      <w:pPr>
        <w:spacing w:before="0" w:after="0"/>
      </w:pPr>
      <w:bookmarkStart w:id="35" w:name="_Toc265471419"/>
      <w:r w:rsidRPr="00E91314">
        <w:br w:type="page"/>
      </w:r>
    </w:p>
    <w:p w14:paraId="7EB95A78" w14:textId="77777777" w:rsidR="00ED5B66" w:rsidRDefault="00ED5B66" w:rsidP="00ED5B66">
      <w:pPr>
        <w:pStyle w:val="Rubrik3Nr"/>
      </w:pPr>
      <w:bookmarkStart w:id="36" w:name="_Toc220985985"/>
      <w:r>
        <w:lastRenderedPageBreak/>
        <w:t>Formulärmotor</w:t>
      </w:r>
      <w:bookmarkEnd w:id="36"/>
      <w:r>
        <w:t xml:space="preserve"> </w:t>
      </w:r>
    </w:p>
    <w:p w14:paraId="27D0B0F2" w14:textId="77777777" w:rsidR="00ED5B66" w:rsidRDefault="00ED5B66" w:rsidP="00ED5B66">
      <w:r>
        <w:t xml:space="preserve">I denna version av lösningen ingår inget användargränssnitt eller detaljerad information om formulärmotor. SAD och tjänstekontraktsbeskrivning skall ses som en implementationsguide för formulärtjänst. </w:t>
      </w:r>
    </w:p>
    <w:p w14:paraId="0C20F76E" w14:textId="77777777" w:rsidR="00ED5B66" w:rsidRDefault="00ED5B66">
      <w:pPr>
        <w:spacing w:before="0" w:after="0"/>
        <w:rPr>
          <w:rFonts w:ascii="Arial" w:hAnsi="Arial" w:cs="Arial"/>
          <w:bCs/>
          <w:iCs/>
          <w:sz w:val="28"/>
          <w:szCs w:val="28"/>
          <w:lang w:eastAsia="sv-SE"/>
        </w:rPr>
      </w:pPr>
    </w:p>
    <w:p w14:paraId="67C0DD52" w14:textId="77777777" w:rsidR="00ED5B66" w:rsidRDefault="00ED5B66" w:rsidP="00ED5B66">
      <w:pPr>
        <w:rPr>
          <w:lang w:eastAsia="sv-SE"/>
        </w:rPr>
      </w:pPr>
      <w:r>
        <w:rPr>
          <w:lang w:eastAsia="sv-SE"/>
        </w:rPr>
        <w:t>Detaljerad information kring formulärmotorn tas fram av den part som utvecklar denna.</w:t>
      </w:r>
    </w:p>
    <w:p w14:paraId="6CF792FD" w14:textId="77777777" w:rsidR="00ED5B66" w:rsidRDefault="00ED5B66">
      <w:pPr>
        <w:spacing w:before="0" w:after="0"/>
        <w:rPr>
          <w:rFonts w:ascii="Arial" w:hAnsi="Arial" w:cs="Arial"/>
          <w:bCs/>
          <w:iCs/>
          <w:sz w:val="28"/>
          <w:szCs w:val="28"/>
          <w:lang w:eastAsia="sv-SE"/>
        </w:rPr>
      </w:pPr>
    </w:p>
    <w:p w14:paraId="70CEEBF1" w14:textId="77777777" w:rsidR="00ED5B66" w:rsidRPr="00E91314" w:rsidRDefault="00ED5B66">
      <w:pPr>
        <w:spacing w:before="0" w:after="0"/>
        <w:rPr>
          <w:rFonts w:ascii="Arial" w:hAnsi="Arial" w:cs="Arial"/>
          <w:bCs/>
          <w:iCs/>
          <w:sz w:val="28"/>
          <w:szCs w:val="28"/>
          <w:lang w:eastAsia="sv-SE"/>
        </w:rPr>
      </w:pPr>
    </w:p>
    <w:p w14:paraId="4D3E7C74" w14:textId="77777777" w:rsidR="00606E91" w:rsidRPr="00E91314" w:rsidRDefault="00606E91" w:rsidP="00C81915">
      <w:pPr>
        <w:pStyle w:val="Rubrik2Nr"/>
      </w:pPr>
      <w:bookmarkStart w:id="37" w:name="_Toc220985986"/>
      <w:r w:rsidRPr="00E91314">
        <w:t>Prioriterade områden</w:t>
      </w:r>
      <w:bookmarkEnd w:id="35"/>
      <w:bookmarkEnd w:id="37"/>
    </w:p>
    <w:p w14:paraId="71394A60" w14:textId="77777777" w:rsidR="00F314A1" w:rsidRPr="00E91314" w:rsidRDefault="00CE3D9A" w:rsidP="00CE3D9A">
      <w:r w:rsidRPr="00E91314">
        <w:t xml:space="preserve">Projektet prioriterar framtagandet av </w:t>
      </w:r>
      <w:r w:rsidRPr="00E91314">
        <w:rPr>
          <w:b/>
        </w:rPr>
        <w:t>tjänstekontraktet</w:t>
      </w:r>
      <w:r w:rsidRPr="00E91314">
        <w:t xml:space="preserve"> och </w:t>
      </w:r>
      <w:r w:rsidR="009E0353" w:rsidRPr="00E91314">
        <w:t>en klient</w:t>
      </w:r>
      <w:r w:rsidRPr="00E91314">
        <w:t>/e-tjänsten</w:t>
      </w:r>
      <w:r w:rsidR="00F314A1" w:rsidRPr="00E91314">
        <w:t>(tjänstekonsument)</w:t>
      </w:r>
      <w:r w:rsidRPr="00E91314">
        <w:t xml:space="preserve"> i Mina vårdkontakter. </w:t>
      </w:r>
      <w:r w:rsidR="009E0353" w:rsidRPr="00E91314">
        <w:t>Användandet av en</w:t>
      </w:r>
      <w:r w:rsidR="00F314A1" w:rsidRPr="00E91314">
        <w:t xml:space="preserve"> formulärmotor (tjänsteproducent) beskriv</w:t>
      </w:r>
      <w:r w:rsidR="00EE44EE">
        <w:t>s</w:t>
      </w:r>
      <w:r w:rsidR="009E0353" w:rsidRPr="00E91314">
        <w:t xml:space="preserve"> övergripande. Under piloten kommer Siemens </w:t>
      </w:r>
      <w:r w:rsidR="00CA1741" w:rsidRPr="00E91314">
        <w:t>formulärmotor användas</w:t>
      </w:r>
      <w:r w:rsidR="00F314A1" w:rsidRPr="00E91314">
        <w:t xml:space="preserve">. </w:t>
      </w:r>
    </w:p>
    <w:p w14:paraId="3DE735B8" w14:textId="77777777" w:rsidR="00F314A1" w:rsidRPr="00E91314" w:rsidRDefault="00F314A1" w:rsidP="00CE3D9A"/>
    <w:p w14:paraId="6A049C99" w14:textId="77777777" w:rsidR="00F314A1" w:rsidRPr="00E91314" w:rsidRDefault="00F314A1" w:rsidP="00CE3D9A">
      <w:r w:rsidRPr="00E91314">
        <w:t xml:space="preserve">Projektet </w:t>
      </w:r>
      <w:r w:rsidR="00FA0166" w:rsidRPr="00E91314">
        <w:t>arbetar</w:t>
      </w:r>
      <w:r w:rsidRPr="00E91314">
        <w:t xml:space="preserve"> enligt följande prioritering:</w:t>
      </w:r>
    </w:p>
    <w:p w14:paraId="4DF881BB" w14:textId="77777777" w:rsidR="00F314A1" w:rsidRPr="00E91314" w:rsidRDefault="00F314A1" w:rsidP="00AA406D">
      <w:pPr>
        <w:numPr>
          <w:ilvl w:val="0"/>
          <w:numId w:val="10"/>
        </w:numPr>
      </w:pPr>
      <w:r w:rsidRPr="00E91314">
        <w:t xml:space="preserve">Ta fram ett </w:t>
      </w:r>
      <w:r w:rsidRPr="00E91314">
        <w:rPr>
          <w:b/>
        </w:rPr>
        <w:t>nationellt tjänstekontrakt</w:t>
      </w:r>
      <w:r w:rsidRPr="00E91314">
        <w:t xml:space="preserve"> för formulärhantering. Denna SAD skall kunna användas som en implementationsguide för kommande </w:t>
      </w:r>
      <w:r w:rsidR="00CA1741" w:rsidRPr="00E91314">
        <w:t xml:space="preserve">klienter och </w:t>
      </w:r>
      <w:r w:rsidRPr="00E91314">
        <w:t>formulärmotorer.</w:t>
      </w:r>
    </w:p>
    <w:p w14:paraId="5195CF34" w14:textId="77777777" w:rsidR="00F314A1" w:rsidRPr="00E91314" w:rsidRDefault="00F314A1" w:rsidP="00AA406D">
      <w:pPr>
        <w:numPr>
          <w:ilvl w:val="0"/>
          <w:numId w:val="10"/>
        </w:numPr>
      </w:pPr>
      <w:r w:rsidRPr="00E91314">
        <w:t>Ta fram en e-tjänst</w:t>
      </w:r>
      <w:r w:rsidR="00CA1741" w:rsidRPr="00E91314">
        <w:t>(klient)</w:t>
      </w:r>
      <w:r w:rsidRPr="00E91314">
        <w:t xml:space="preserve"> baserad på tjänstekontraktet. E-tjänsten</w:t>
      </w:r>
      <w:r w:rsidR="00CA1741" w:rsidRPr="00E91314">
        <w:t>(klient)</w:t>
      </w:r>
      <w:r w:rsidRPr="00E91314">
        <w:t xml:space="preserve"> utvecklas i Mina vårdkontakter.</w:t>
      </w:r>
    </w:p>
    <w:p w14:paraId="7B3AE9C9" w14:textId="77777777" w:rsidR="00F314A1" w:rsidRPr="00EE44EE" w:rsidRDefault="00F314A1" w:rsidP="00AA406D">
      <w:pPr>
        <w:numPr>
          <w:ilvl w:val="0"/>
          <w:numId w:val="10"/>
        </w:numPr>
        <w:rPr>
          <w:b/>
        </w:rPr>
      </w:pPr>
      <w:r w:rsidRPr="00E91314">
        <w:t xml:space="preserve">Komplettera med tjänstekontraktet för att stödja en </w:t>
      </w:r>
      <w:r w:rsidRPr="00E91314">
        <w:rPr>
          <w:b/>
        </w:rPr>
        <w:t>ärenderutin</w:t>
      </w:r>
      <w:r w:rsidR="00505A5F" w:rsidRPr="00E91314">
        <w:t xml:space="preserve"> (</w:t>
      </w:r>
      <w:r w:rsidR="00505A5F" w:rsidRPr="00EE44EE">
        <w:rPr>
          <w:b/>
        </w:rPr>
        <w:t xml:space="preserve">kommande faser, </w:t>
      </w:r>
      <w:proofErr w:type="gramStart"/>
      <w:r w:rsidR="00505A5F" w:rsidRPr="00EE44EE">
        <w:rPr>
          <w:b/>
        </w:rPr>
        <w:t>ej</w:t>
      </w:r>
      <w:proofErr w:type="gramEnd"/>
      <w:r w:rsidR="00505A5F" w:rsidRPr="00EE44EE">
        <w:rPr>
          <w:b/>
        </w:rPr>
        <w:t xml:space="preserve"> inkluderat i denna leverans)</w:t>
      </w:r>
      <w:r w:rsidRPr="00EE44EE">
        <w:rPr>
          <w:b/>
        </w:rPr>
        <w:t>.</w:t>
      </w:r>
    </w:p>
    <w:p w14:paraId="1E27B371" w14:textId="77777777" w:rsidR="00505A5F" w:rsidRPr="00E91314" w:rsidRDefault="00F314A1" w:rsidP="00AA406D">
      <w:pPr>
        <w:numPr>
          <w:ilvl w:val="1"/>
          <w:numId w:val="10"/>
        </w:numPr>
      </w:pPr>
      <w:r w:rsidRPr="00E91314">
        <w:t xml:space="preserve">Patienten skall via tjänstekonsument kunna kommunicera </w:t>
      </w:r>
      <w:r w:rsidR="0034284D">
        <w:t>med</w:t>
      </w:r>
      <w:r w:rsidRPr="00E91314">
        <w:t xml:space="preserve"> vården</w:t>
      </w:r>
      <w:r w:rsidR="00505A5F" w:rsidRPr="00E91314">
        <w:t xml:space="preserve"> via</w:t>
      </w:r>
      <w:r w:rsidRPr="00E91314">
        <w:t xml:space="preserve"> tjänsteproducent</w:t>
      </w:r>
      <w:r w:rsidR="00505A5F" w:rsidRPr="00E91314">
        <w:t xml:space="preserve">. </w:t>
      </w:r>
      <w:r w:rsidRPr="00E91314">
        <w:t xml:space="preserve"> </w:t>
      </w:r>
      <w:r w:rsidR="00505A5F" w:rsidRPr="00E91314">
        <w:t>Ett formulär skall då kunna besvaras. T.ex. En begäran om förnya rece</w:t>
      </w:r>
      <w:r w:rsidR="00567132" w:rsidRPr="00E91314">
        <w:t>pt skall kunna besvaras med mot</w:t>
      </w:r>
      <w:r w:rsidR="00505A5F" w:rsidRPr="00E91314">
        <w:t xml:space="preserve">frågor, ges </w:t>
      </w:r>
      <w:proofErr w:type="spellStart"/>
      <w:r w:rsidR="00505A5F" w:rsidRPr="00E91314">
        <w:t>delsvar</w:t>
      </w:r>
      <w:proofErr w:type="spellEnd"/>
      <w:r w:rsidR="00505A5F" w:rsidRPr="00E91314">
        <w:t xml:space="preserve"> samt besvaras.</w:t>
      </w:r>
    </w:p>
    <w:p w14:paraId="741BAD6C" w14:textId="77777777" w:rsidR="00CE3D9A" w:rsidRPr="00E91314" w:rsidRDefault="00505A5F" w:rsidP="00AA406D">
      <w:pPr>
        <w:numPr>
          <w:ilvl w:val="0"/>
          <w:numId w:val="10"/>
        </w:numPr>
      </w:pPr>
      <w:r w:rsidRPr="00E91314">
        <w:t>Ta fram en formulärmotor (tjänsteproducent). Underlag från projektet Patientens kvalitetsregister kommer bla</w:t>
      </w:r>
      <w:r w:rsidR="00EE44EE">
        <w:t>nd annat att</w:t>
      </w:r>
      <w:r w:rsidRPr="00E91314">
        <w:t xml:space="preserve"> används för att </w:t>
      </w:r>
      <w:proofErr w:type="spellStart"/>
      <w:r w:rsidRPr="00E91314">
        <w:t>kravställa</w:t>
      </w:r>
      <w:proofErr w:type="spellEnd"/>
      <w:r w:rsidRPr="00E91314">
        <w:t xml:space="preserve"> </w:t>
      </w:r>
      <w:r w:rsidR="00FA0166" w:rsidRPr="00E91314">
        <w:t>formulärmotorn</w:t>
      </w:r>
      <w:r w:rsidRPr="00E91314">
        <w:t xml:space="preserve"> (</w:t>
      </w:r>
      <w:r w:rsidRPr="00E91314">
        <w:rPr>
          <w:b/>
        </w:rPr>
        <w:t xml:space="preserve">kommande faser, </w:t>
      </w:r>
      <w:proofErr w:type="gramStart"/>
      <w:r w:rsidRPr="00E91314">
        <w:rPr>
          <w:b/>
        </w:rPr>
        <w:t>ej</w:t>
      </w:r>
      <w:proofErr w:type="gramEnd"/>
      <w:r w:rsidRPr="00E91314">
        <w:rPr>
          <w:b/>
        </w:rPr>
        <w:t xml:space="preserve"> inkluderat i denna leverans</w:t>
      </w:r>
      <w:r w:rsidRPr="00E91314">
        <w:t>).</w:t>
      </w:r>
    </w:p>
    <w:p w14:paraId="64D8EAFD" w14:textId="77777777" w:rsidR="00FA0166" w:rsidRPr="00E91314" w:rsidRDefault="00FA0166" w:rsidP="00CE3D9A"/>
    <w:p w14:paraId="70BBD555" w14:textId="77777777" w:rsidR="00EB7B2D" w:rsidRPr="00E91314" w:rsidRDefault="00EB7B2D" w:rsidP="00CE3D9A">
      <w:r w:rsidRPr="00E91314">
        <w:t xml:space="preserve">Den övergripande prioriteringen är att etablera en nationell standard för formulärhantering. Genom standardisering få marknadens formulärmotorer </w:t>
      </w:r>
      <w:r w:rsidR="009A0019">
        <w:t xml:space="preserve">möjlighet </w:t>
      </w:r>
      <w:r w:rsidRPr="00E91314">
        <w:t xml:space="preserve">att stödja tjänstekontraktet och därmed </w:t>
      </w:r>
      <w:r w:rsidR="009A0019">
        <w:t xml:space="preserve">kan </w:t>
      </w:r>
      <w:r w:rsidRPr="00E91314">
        <w:rPr>
          <w:b/>
        </w:rPr>
        <w:t>många aktörer att uppträda som tjänsteproducenter.</w:t>
      </w:r>
      <w:r w:rsidRPr="00E91314">
        <w:t xml:space="preserve"> Att använda tjänstekontraktet medger en lös koppling samt ger förutsättningar för direktöverföring till vårdsystemen.</w:t>
      </w:r>
    </w:p>
    <w:p w14:paraId="70F40D85" w14:textId="77777777" w:rsidR="00EB7B2D" w:rsidRPr="00E91314" w:rsidRDefault="00EB7B2D" w:rsidP="00CE3D9A"/>
    <w:p w14:paraId="5DB79A08" w14:textId="77777777" w:rsidR="00CE3D9A" w:rsidRPr="00E91314" w:rsidRDefault="00CE3D9A" w:rsidP="00CE3D9A">
      <w:r w:rsidRPr="00E91314">
        <w:t xml:space="preserve">Producenter måste dock följa tjänstekontraktets funktionella krav samt de icke funktionella krav som uttrycks </w:t>
      </w:r>
      <w:r w:rsidR="00C57C26" w:rsidRPr="00E91314">
        <w:t>i tjänstekontraktsbeskrivning och implementationsguide.</w:t>
      </w:r>
    </w:p>
    <w:p w14:paraId="679D0257" w14:textId="77777777" w:rsidR="004E69A8" w:rsidRPr="00E91314" w:rsidRDefault="004E69A8" w:rsidP="004E69A8"/>
    <w:p w14:paraId="0D6FB0DB" w14:textId="77777777" w:rsidR="009E255F" w:rsidRPr="00E91314" w:rsidRDefault="009E255F" w:rsidP="004E69A8"/>
    <w:p w14:paraId="10E06E98" w14:textId="77777777" w:rsidR="00002630" w:rsidRPr="00E91314" w:rsidRDefault="00002630">
      <w:pPr>
        <w:spacing w:before="0" w:after="0"/>
        <w:rPr>
          <w:rFonts w:ascii="Arial" w:hAnsi="Arial" w:cs="Arial"/>
          <w:bCs/>
          <w:iCs/>
          <w:sz w:val="28"/>
          <w:szCs w:val="28"/>
          <w:lang w:eastAsia="sv-SE"/>
        </w:rPr>
      </w:pPr>
      <w:r w:rsidRPr="00E91314">
        <w:br w:type="page"/>
      </w:r>
    </w:p>
    <w:p w14:paraId="0CFF7711" w14:textId="77777777" w:rsidR="00746F99" w:rsidRPr="00E91314" w:rsidRDefault="004F6412" w:rsidP="00746F99">
      <w:pPr>
        <w:pStyle w:val="Rubrik2Nr"/>
        <w:rPr>
          <w:bCs w:val="0"/>
        </w:rPr>
      </w:pPr>
      <w:r w:rsidRPr="00E91314">
        <w:lastRenderedPageBreak/>
        <w:t xml:space="preserve"> </w:t>
      </w:r>
      <w:bookmarkStart w:id="38" w:name="_Toc220985987"/>
      <w:r w:rsidR="00746F99" w:rsidRPr="00E91314">
        <w:rPr>
          <w:bCs w:val="0"/>
        </w:rPr>
        <w:t>Följsamhet mot T-bokens styrande principer</w:t>
      </w:r>
      <w:bookmarkEnd w:id="38"/>
    </w:p>
    <w:p w14:paraId="3F878358" w14:textId="77777777" w:rsidR="00746F99" w:rsidRDefault="0034284D" w:rsidP="0034284D">
      <w:r>
        <w:t>Avsnittet beskriver hur</w:t>
      </w:r>
      <w:r w:rsidRPr="0034284D">
        <w:t xml:space="preserve"> projektet tagit hänsyn till </w:t>
      </w:r>
      <w:r>
        <w:t xml:space="preserve">T-bokens </w:t>
      </w:r>
      <w:r w:rsidRPr="0034284D">
        <w:t xml:space="preserve">de styrande principerna. </w:t>
      </w:r>
      <w:r>
        <w:t xml:space="preserve">Avsnittet obligatoriskt och läsas av arkitekturledningen. </w:t>
      </w:r>
    </w:p>
    <w:p w14:paraId="4CC69B56" w14:textId="77777777" w:rsidR="0034284D" w:rsidRPr="00E91314" w:rsidRDefault="0034284D" w:rsidP="0034284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55DE7062" w14:textId="77777777" w:rsidTr="009E255F">
        <w:tc>
          <w:tcPr>
            <w:tcW w:w="8644" w:type="dxa"/>
            <w:gridSpan w:val="2"/>
            <w:shd w:val="clear" w:color="auto" w:fill="auto"/>
          </w:tcPr>
          <w:p w14:paraId="7A42204F" w14:textId="77777777" w:rsidR="00746F99" w:rsidRPr="00E91314" w:rsidRDefault="00746F99" w:rsidP="009E255F">
            <w:pPr>
              <w:pStyle w:val="Rubrik3Nr"/>
            </w:pPr>
            <w:bookmarkStart w:id="39" w:name="_Toc271877305"/>
            <w:bookmarkStart w:id="40" w:name="_Toc155248467"/>
            <w:bookmarkStart w:id="41" w:name="_Toc272420748"/>
            <w:bookmarkStart w:id="42" w:name="_Toc179610502"/>
            <w:bookmarkStart w:id="43" w:name="_Toc220985988"/>
            <w:r w:rsidRPr="00E91314">
              <w:t>IT2: Informationssäkerhet</w:t>
            </w:r>
            <w:bookmarkEnd w:id="39"/>
            <w:bookmarkEnd w:id="40"/>
            <w:bookmarkEnd w:id="41"/>
            <w:bookmarkEnd w:id="42"/>
            <w:bookmarkEnd w:id="43"/>
          </w:p>
        </w:tc>
      </w:tr>
      <w:tr w:rsidR="00746F99" w:rsidRPr="00E91314" w14:paraId="05DFC47A" w14:textId="77777777" w:rsidTr="009E255F">
        <w:tc>
          <w:tcPr>
            <w:tcW w:w="3936" w:type="dxa"/>
            <w:shd w:val="clear" w:color="auto" w:fill="auto"/>
          </w:tcPr>
          <w:p w14:paraId="518A38D7"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3EB376C2"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3E1E5E63" w14:textId="77777777" w:rsidTr="009E255F">
        <w:tc>
          <w:tcPr>
            <w:tcW w:w="3936" w:type="dxa"/>
            <w:shd w:val="clear" w:color="auto" w:fill="auto"/>
          </w:tcPr>
          <w:p w14:paraId="7481212F" w14:textId="77777777" w:rsidR="00746F99" w:rsidRPr="00E91314" w:rsidRDefault="00746F99" w:rsidP="009E255F">
            <w:pPr>
              <w:rPr>
                <w:i/>
              </w:rPr>
            </w:pPr>
            <w:r w:rsidRPr="00E91314">
              <w:rPr>
                <w:i/>
              </w:rPr>
              <w:t>Verksamhetskritiskt IT-stöd designas för att möta verksamhetens krav på tillgänglighet vid frånfall av ett externt beroende. Ju fler beroenden till andra komponenters tillgänglighet, desto lägre egen tillgänglighet.</w:t>
            </w:r>
          </w:p>
        </w:tc>
        <w:tc>
          <w:tcPr>
            <w:tcW w:w="4708" w:type="dxa"/>
            <w:shd w:val="clear" w:color="auto" w:fill="auto"/>
          </w:tcPr>
          <w:p w14:paraId="18E2F001" w14:textId="77777777" w:rsidR="00746F99" w:rsidRPr="00E91314" w:rsidRDefault="00746F99" w:rsidP="009E255F">
            <w:r w:rsidRPr="00E91314">
              <w:t xml:space="preserve">Producerande och konsumerande system skall utvecklas för att kunna tillmötesgå hög tillgänglighet. </w:t>
            </w:r>
          </w:p>
          <w:p w14:paraId="551E0771" w14:textId="77777777" w:rsidR="00746F99" w:rsidRPr="00E91314" w:rsidRDefault="00746F99" w:rsidP="009E255F">
            <w:r w:rsidRPr="00E91314">
              <w:t xml:space="preserve">Formulärtjänsten skall tillgängliggöras i en redundant infrastruktur och IT miljö. </w:t>
            </w:r>
          </w:p>
          <w:p w14:paraId="7C1052EA" w14:textId="77777777" w:rsidR="00746F99" w:rsidRPr="00E91314" w:rsidRDefault="00746F99" w:rsidP="00AA406D">
            <w:pPr>
              <w:numPr>
                <w:ilvl w:val="0"/>
                <w:numId w:val="6"/>
              </w:numPr>
            </w:pPr>
            <w:r w:rsidRPr="00E91314">
              <w:t xml:space="preserve">Applikationsserver och databas skall </w:t>
            </w:r>
            <w:proofErr w:type="spellStart"/>
            <w:r w:rsidRPr="00E91314">
              <w:t>driftas</w:t>
            </w:r>
            <w:proofErr w:type="spellEnd"/>
            <w:r w:rsidRPr="00E91314">
              <w:t xml:space="preserve"> i en HA miljö.</w:t>
            </w:r>
          </w:p>
          <w:p w14:paraId="1949C52F" w14:textId="77777777" w:rsidR="00746F99" w:rsidRPr="00E91314" w:rsidRDefault="00746F99" w:rsidP="00AA406D">
            <w:pPr>
              <w:numPr>
                <w:ilvl w:val="0"/>
                <w:numId w:val="6"/>
              </w:numPr>
            </w:pPr>
            <w:r w:rsidRPr="00E91314">
              <w:t xml:space="preserve">Infrastruktur skall så lång det </w:t>
            </w:r>
            <w:proofErr w:type="gramStart"/>
            <w:r w:rsidRPr="00E91314">
              <w:t>är</w:t>
            </w:r>
            <w:proofErr w:type="gramEnd"/>
            <w:r w:rsidRPr="00E91314">
              <w:t xml:space="preserve"> möjligt använda en redundant design.</w:t>
            </w:r>
          </w:p>
        </w:tc>
      </w:tr>
      <w:tr w:rsidR="00746F99" w:rsidRPr="00E91314" w14:paraId="7527F980" w14:textId="77777777" w:rsidTr="009E255F">
        <w:tc>
          <w:tcPr>
            <w:tcW w:w="3936" w:type="dxa"/>
            <w:shd w:val="clear" w:color="auto" w:fill="auto"/>
          </w:tcPr>
          <w:p w14:paraId="2E17CC4A" w14:textId="77777777" w:rsidR="00746F99" w:rsidRPr="00E91314" w:rsidRDefault="00746F99" w:rsidP="009E255F">
            <w:pPr>
              <w:rPr>
                <w:i/>
              </w:rPr>
            </w:pPr>
            <w:r w:rsidRPr="00E91314">
              <w:rPr>
                <w:i/>
              </w:rPr>
              <w:t>Verksamhetskritiska nationella stödtjänster (t.ex. tillgång till behörighetsstyrande information) erbjuder möjlighet till lokala instanser som med tillräcklig aktualitet hålls uppdaterade med nationell master.</w:t>
            </w:r>
          </w:p>
        </w:tc>
        <w:tc>
          <w:tcPr>
            <w:tcW w:w="4708" w:type="dxa"/>
            <w:shd w:val="clear" w:color="auto" w:fill="auto"/>
          </w:tcPr>
          <w:p w14:paraId="620501EE"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3FBBDB78" w14:textId="77777777" w:rsidTr="009E255F">
        <w:tc>
          <w:tcPr>
            <w:tcW w:w="3936" w:type="dxa"/>
            <w:shd w:val="clear" w:color="auto" w:fill="auto"/>
          </w:tcPr>
          <w:p w14:paraId="199B8EE0" w14:textId="77777777" w:rsidR="00746F99" w:rsidRPr="00E91314" w:rsidRDefault="00746F99" w:rsidP="009E255F">
            <w:pPr>
              <w:rPr>
                <w:i/>
              </w:rPr>
            </w:pPr>
            <w:r w:rsidRPr="00E91314">
              <w:rPr>
                <w:i/>
              </w:rPr>
              <w:t>Krav mellan integrerande parter regleras genom integrationsavtal. Integrationsavtal är det avtal där informationsägaren godkänner att en ett visst system får agera mot information genom ett visst tjänstekontrakt. Exempelvis skall enligt integrationsprocessen för den nationella tjänsteplattformen ett avtalsnummer för ett integrationsavtal registreras i samband med att man "öppnar dörren" för en viss tjänstekonsument mot en viss kombination av informationsägare och tjänstekontrakt.</w:t>
            </w:r>
          </w:p>
        </w:tc>
        <w:tc>
          <w:tcPr>
            <w:tcW w:w="4708" w:type="dxa"/>
            <w:shd w:val="clear" w:color="auto" w:fill="auto"/>
          </w:tcPr>
          <w:p w14:paraId="7FC4E616" w14:textId="77777777" w:rsidR="00746F99" w:rsidRPr="00E91314" w:rsidRDefault="00746F99" w:rsidP="00A5026E">
            <w:r w:rsidRPr="00E91314">
              <w:t xml:space="preserve">TP förvaltningens anslutningsprocess följs. </w:t>
            </w:r>
          </w:p>
        </w:tc>
      </w:tr>
      <w:tr w:rsidR="00746F99" w:rsidRPr="00E91314" w14:paraId="3D69DCCB" w14:textId="77777777" w:rsidTr="009E255F">
        <w:tc>
          <w:tcPr>
            <w:tcW w:w="3936" w:type="dxa"/>
            <w:shd w:val="clear" w:color="auto" w:fill="auto"/>
          </w:tcPr>
          <w:p w14:paraId="24DF5FA4" w14:textId="77777777" w:rsidR="00746F99" w:rsidRPr="00E91314" w:rsidRDefault="00746F99" w:rsidP="009E255F">
            <w:pPr>
              <w:rPr>
                <w:i/>
              </w:rPr>
            </w:pPr>
            <w:r w:rsidRPr="00E91314">
              <w:rPr>
                <w:i/>
              </w:rPr>
              <w:t>Arkitekturen måste möjliggöra tillräcklig tillgänglighet vid flera samverkande system.</w:t>
            </w:r>
          </w:p>
        </w:tc>
        <w:tc>
          <w:tcPr>
            <w:tcW w:w="4708" w:type="dxa"/>
            <w:shd w:val="clear" w:color="auto" w:fill="auto"/>
          </w:tcPr>
          <w:p w14:paraId="2864D046" w14:textId="77777777" w:rsidR="00746F99" w:rsidRPr="00E91314" w:rsidRDefault="00746F99" w:rsidP="009E255F">
            <w:r w:rsidRPr="00E91314">
              <w:t>Nationell redundant infrastruktur används.</w:t>
            </w:r>
          </w:p>
          <w:p w14:paraId="3E96E206" w14:textId="77777777" w:rsidR="00746F99" w:rsidRPr="00E91314" w:rsidRDefault="00746F99" w:rsidP="009E255F">
            <w:r w:rsidRPr="00E91314">
              <w:t>Lokal infrastruktur är(skall) utformad på ett redundant sätt.</w:t>
            </w:r>
          </w:p>
        </w:tc>
      </w:tr>
      <w:tr w:rsidR="00746F99" w:rsidRPr="00E91314" w14:paraId="23B8FD34" w14:textId="77777777" w:rsidTr="009E255F">
        <w:tc>
          <w:tcPr>
            <w:tcW w:w="3936" w:type="dxa"/>
            <w:shd w:val="clear" w:color="auto" w:fill="auto"/>
          </w:tcPr>
          <w:p w14:paraId="21481EB5" w14:textId="77777777" w:rsidR="00746F99" w:rsidRPr="00E91314" w:rsidRDefault="00746F99" w:rsidP="009E255F">
            <w:pPr>
              <w:rPr>
                <w:i/>
              </w:rPr>
            </w:pPr>
            <w:r w:rsidRPr="00E91314">
              <w:rPr>
                <w:i/>
              </w:rPr>
              <w:t>En sammantagen tolkning av tillämpliga lagar och förordningars konsekvenser för teknisk realisering av informationsfångst, utbyte och lagring.</w:t>
            </w:r>
          </w:p>
        </w:tc>
        <w:tc>
          <w:tcPr>
            <w:tcW w:w="4708" w:type="dxa"/>
            <w:shd w:val="clear" w:color="auto" w:fill="auto"/>
          </w:tcPr>
          <w:p w14:paraId="66CEB9C1" w14:textId="77777777" w:rsidR="00746F99" w:rsidRPr="00E91314" w:rsidRDefault="00746F99" w:rsidP="00E93C54">
            <w:r w:rsidRPr="00E91314">
              <w:t xml:space="preserve">Formulärtjänsten är granskad av projektets jurist Andreas </w:t>
            </w:r>
            <w:proofErr w:type="spellStart"/>
            <w:r w:rsidRPr="00E91314">
              <w:t>Hager</w:t>
            </w:r>
            <w:proofErr w:type="spellEnd"/>
            <w:r w:rsidRPr="00E91314">
              <w:t xml:space="preserve">. </w:t>
            </w:r>
            <w:r w:rsidR="00AE3BAA" w:rsidRPr="00E91314">
              <w:t xml:space="preserve">Generella </w:t>
            </w:r>
            <w:r w:rsidRPr="00E91314">
              <w:t xml:space="preserve">Juridiska förutsättningar och riktlinjer </w:t>
            </w:r>
            <w:r w:rsidR="002C05EC" w:rsidRPr="00E91314">
              <w:t>för e-tjänste</w:t>
            </w:r>
            <w:r w:rsidR="00E93C54" w:rsidRPr="00E91314">
              <w:t xml:space="preserve">n/tjänstekontraktet finns i tjänstekontraktsbeskrivningen. </w:t>
            </w:r>
          </w:p>
        </w:tc>
      </w:tr>
      <w:tr w:rsidR="00746F99" w:rsidRPr="00E91314" w14:paraId="36E62873" w14:textId="77777777" w:rsidTr="009E255F">
        <w:tc>
          <w:tcPr>
            <w:tcW w:w="3936" w:type="dxa"/>
            <w:shd w:val="clear" w:color="auto" w:fill="auto"/>
          </w:tcPr>
          <w:p w14:paraId="0AD67070" w14:textId="77777777" w:rsidR="00746F99" w:rsidRPr="00E91314" w:rsidRDefault="00746F99" w:rsidP="009E255F">
            <w:pPr>
              <w:rPr>
                <w:i/>
              </w:rPr>
            </w:pPr>
            <w:r w:rsidRPr="00E91314">
              <w:rPr>
                <w:i/>
              </w:rPr>
              <w:t xml:space="preserve">Förutsättningar för spårbarhet etableras i form av loggningsregler för komponenter som </w:t>
            </w:r>
            <w:r w:rsidRPr="00E91314">
              <w:rPr>
                <w:i/>
              </w:rPr>
              <w:lastRenderedPageBreak/>
              <w:t>deltar i säkert informationsutbyte.</w:t>
            </w:r>
          </w:p>
        </w:tc>
        <w:tc>
          <w:tcPr>
            <w:tcW w:w="4708" w:type="dxa"/>
            <w:shd w:val="clear" w:color="auto" w:fill="auto"/>
          </w:tcPr>
          <w:p w14:paraId="5FA4232C" w14:textId="77777777" w:rsidR="00746F99" w:rsidRPr="00E91314" w:rsidRDefault="00746F99" w:rsidP="009E255F">
            <w:r w:rsidRPr="00E91314">
              <w:lastRenderedPageBreak/>
              <w:t>Tjänstekonsument och tjänsteproducent ansvarar för att följa de krav som finns på spårbarhet och loggning.</w:t>
            </w:r>
            <w:r w:rsidR="00696FF2" w:rsidRPr="00E91314">
              <w:t xml:space="preserve"> </w:t>
            </w:r>
          </w:p>
        </w:tc>
      </w:tr>
      <w:tr w:rsidR="00746F99" w:rsidRPr="00E91314" w14:paraId="31FC4EB5" w14:textId="77777777" w:rsidTr="009E255F">
        <w:tc>
          <w:tcPr>
            <w:tcW w:w="3936" w:type="dxa"/>
            <w:shd w:val="clear" w:color="auto" w:fill="auto"/>
          </w:tcPr>
          <w:p w14:paraId="36AA98F9" w14:textId="77777777" w:rsidR="00746F99" w:rsidRPr="00E91314" w:rsidRDefault="00746F99" w:rsidP="009E255F">
            <w:pPr>
              <w:rPr>
                <w:i/>
              </w:rPr>
            </w:pPr>
            <w:r w:rsidRPr="00E91314">
              <w:rPr>
                <w:i/>
              </w:rPr>
              <w:lastRenderedPageBreak/>
              <w:t>Interoperabla, internationellt beprövade och för leverantörer tillgängliga standarder tillämpas för kommunikation mellan parter som har upprättat tillit.</w:t>
            </w:r>
          </w:p>
        </w:tc>
        <w:tc>
          <w:tcPr>
            <w:tcW w:w="4708" w:type="dxa"/>
            <w:shd w:val="clear" w:color="auto" w:fill="auto"/>
          </w:tcPr>
          <w:p w14:paraId="49BB5017" w14:textId="77777777" w:rsidR="00746F99" w:rsidRPr="00E91314" w:rsidRDefault="00746F99" w:rsidP="009E255F">
            <w:r w:rsidRPr="00E91314">
              <w:t>Lösning är framtagen i enlighet med T-boken och RIV-TA 2.1.</w:t>
            </w:r>
          </w:p>
        </w:tc>
      </w:tr>
    </w:tbl>
    <w:p w14:paraId="3764531E"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7BAFB413" w14:textId="77777777" w:rsidTr="009E255F">
        <w:tc>
          <w:tcPr>
            <w:tcW w:w="8644" w:type="dxa"/>
            <w:gridSpan w:val="2"/>
            <w:shd w:val="clear" w:color="auto" w:fill="auto"/>
          </w:tcPr>
          <w:p w14:paraId="1ED565D1" w14:textId="77777777" w:rsidR="00746F99" w:rsidRPr="00E91314" w:rsidRDefault="00746F99" w:rsidP="009E255F">
            <w:pPr>
              <w:pStyle w:val="Rubrik3Nr"/>
            </w:pPr>
            <w:bookmarkStart w:id="44" w:name="_Toc179610503"/>
            <w:bookmarkStart w:id="45" w:name="_Toc220985989"/>
            <w:r w:rsidRPr="00E91314">
              <w:t>IT3: Nationell funktionell skalbarhet</w:t>
            </w:r>
            <w:bookmarkEnd w:id="44"/>
            <w:bookmarkEnd w:id="45"/>
          </w:p>
        </w:tc>
      </w:tr>
      <w:tr w:rsidR="00746F99" w:rsidRPr="00E91314" w14:paraId="4BC66D32" w14:textId="77777777" w:rsidTr="009E255F">
        <w:tc>
          <w:tcPr>
            <w:tcW w:w="3936" w:type="dxa"/>
            <w:shd w:val="clear" w:color="auto" w:fill="auto"/>
          </w:tcPr>
          <w:p w14:paraId="1E9C431A"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6BC6FC35"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233CDF8E" w14:textId="77777777" w:rsidTr="009E255F">
        <w:tc>
          <w:tcPr>
            <w:tcW w:w="3936" w:type="dxa"/>
            <w:shd w:val="clear" w:color="auto" w:fill="auto"/>
          </w:tcPr>
          <w:p w14:paraId="1657FF64" w14:textId="77777777" w:rsidR="00746F99" w:rsidRPr="00E91314" w:rsidRDefault="00746F99" w:rsidP="009E255F">
            <w:pPr>
              <w:rPr>
                <w:i/>
              </w:rPr>
            </w:pPr>
            <w:r w:rsidRPr="00E91314">
              <w:rPr>
                <w:i/>
              </w:rPr>
              <w:t>Nationella tjänstekontrakt definieras med nationell täckning som funktionell omfattning. Det är möjligt för ett centraliserat verksamhetssystem som användas av alla verksamheter i Sverige att realisera varje standardiserat tjänstekontrakt. Det får inte finnas underförstådda funktionella avgränsningar till regioner, kommuner, landsting eller andra organisatoriska avgränsningar i nationella tjänstekontrakt.</w:t>
            </w:r>
          </w:p>
        </w:tc>
        <w:tc>
          <w:tcPr>
            <w:tcW w:w="4708" w:type="dxa"/>
            <w:shd w:val="clear" w:color="auto" w:fill="auto"/>
          </w:tcPr>
          <w:p w14:paraId="48ED6C34" w14:textId="77777777" w:rsidR="00746F99" w:rsidRPr="00E91314" w:rsidRDefault="00746F99" w:rsidP="009E255F">
            <w:r w:rsidRPr="00E91314">
              <w:t>Konsument och producent är utformade för att skala nationellt. Inga regionala begräsningar finns.</w:t>
            </w:r>
          </w:p>
          <w:p w14:paraId="575CEEAA" w14:textId="77777777" w:rsidR="00746F99" w:rsidRPr="00E91314" w:rsidRDefault="00746F99" w:rsidP="009E255F">
            <w:pPr>
              <w:rPr>
                <w:i/>
                <w:szCs w:val="20"/>
              </w:rPr>
            </w:pPr>
          </w:p>
        </w:tc>
      </w:tr>
      <w:tr w:rsidR="00746F99" w:rsidRPr="00E91314" w14:paraId="1F4F7F27" w14:textId="77777777" w:rsidTr="009E255F">
        <w:tc>
          <w:tcPr>
            <w:tcW w:w="3936" w:type="dxa"/>
            <w:shd w:val="clear" w:color="auto" w:fill="auto"/>
          </w:tcPr>
          <w:p w14:paraId="7158FE5C" w14:textId="77777777" w:rsidR="00746F99" w:rsidRPr="00E91314" w:rsidRDefault="00746F99" w:rsidP="009E255F">
            <w:pPr>
              <w:rPr>
                <w:i/>
              </w:rPr>
            </w:pPr>
            <w:r w:rsidRPr="00E91314">
              <w:rPr>
                <w:i/>
              </w:rPr>
              <w:t>SLA ska definieras för varje tjänstekontrakt. Detta SLA ska ta hänsyn till framtida kapacitet för tjänstekontraktet med avseende på transaktionsvolym, variationer i användningsmönster och krav på tillgänglighet, i kombination med förmåga till kontinuerlig förändring.</w:t>
            </w:r>
          </w:p>
        </w:tc>
        <w:tc>
          <w:tcPr>
            <w:tcW w:w="4708" w:type="dxa"/>
            <w:shd w:val="clear" w:color="auto" w:fill="auto"/>
          </w:tcPr>
          <w:p w14:paraId="7E22FCF7" w14:textId="77777777" w:rsidR="00746F99" w:rsidRPr="00E91314" w:rsidRDefault="00746F99" w:rsidP="009E255F">
            <w:r w:rsidRPr="00E91314">
              <w:t xml:space="preserve">En SLA finns definierad i tjänstekontraktsbeskrivning. </w:t>
            </w:r>
          </w:p>
        </w:tc>
      </w:tr>
      <w:tr w:rsidR="00746F99" w:rsidRPr="00E91314" w14:paraId="7CAAFFBC" w14:textId="77777777" w:rsidTr="009E255F">
        <w:tc>
          <w:tcPr>
            <w:tcW w:w="3936" w:type="dxa"/>
            <w:shd w:val="clear" w:color="auto" w:fill="auto"/>
          </w:tcPr>
          <w:p w14:paraId="47CDB28A" w14:textId="77777777" w:rsidR="00746F99" w:rsidRPr="00E91314" w:rsidRDefault="00746F99" w:rsidP="009E255F">
            <w:pPr>
              <w:rPr>
                <w:i/>
              </w:rPr>
            </w:pPr>
            <w:r w:rsidRPr="00E91314">
              <w:rPr>
                <w:i/>
              </w:rPr>
              <w:t xml:space="preserve">Integration ska ske över en integrationsinfrastruktur (t.ex. </w:t>
            </w:r>
            <w:proofErr w:type="spellStart"/>
            <w:r w:rsidRPr="00E91314">
              <w:rPr>
                <w:i/>
              </w:rPr>
              <w:t>virtualiseringsplattform</w:t>
            </w:r>
            <w:proofErr w:type="spellEnd"/>
            <w:r w:rsidRPr="00E91314">
              <w:rPr>
                <w:i/>
              </w:rPr>
              <w:t>) som möjliggör uppföljning av tjänsteproducenters fullföljande av SLA.</w:t>
            </w:r>
          </w:p>
        </w:tc>
        <w:tc>
          <w:tcPr>
            <w:tcW w:w="4708" w:type="dxa"/>
            <w:shd w:val="clear" w:color="auto" w:fill="auto"/>
          </w:tcPr>
          <w:p w14:paraId="39473AE4" w14:textId="77777777" w:rsidR="00746F99" w:rsidRPr="00E91314" w:rsidRDefault="00746F99" w:rsidP="009E255F">
            <w:r w:rsidRPr="00E91314">
              <w:t>Nationell tjänsteplattform används för all extern kommunikation.</w:t>
            </w:r>
          </w:p>
        </w:tc>
      </w:tr>
      <w:tr w:rsidR="00746F99" w:rsidRPr="00E91314" w14:paraId="35694BAF" w14:textId="77777777" w:rsidTr="009E255F">
        <w:tc>
          <w:tcPr>
            <w:tcW w:w="3936" w:type="dxa"/>
            <w:shd w:val="clear" w:color="auto" w:fill="auto"/>
          </w:tcPr>
          <w:p w14:paraId="4721D75E" w14:textId="77777777" w:rsidR="00746F99" w:rsidRPr="00E91314" w:rsidRDefault="00746F99" w:rsidP="009E255F">
            <w:pPr>
              <w:rPr>
                <w:i/>
              </w:rPr>
            </w:pPr>
            <w:r w:rsidRPr="00E91314">
              <w:rPr>
                <w:i/>
              </w:rPr>
              <w:t xml:space="preserve">System och e-tjänster som upphandlas kan utökas med fler organisationer som kunder utan krav på infrastrukturella ingrepp (jämför s.k. </w:t>
            </w:r>
            <w:proofErr w:type="spellStart"/>
            <w:r w:rsidRPr="00E91314">
              <w:rPr>
                <w:i/>
              </w:rPr>
              <w:t>SaaS</w:t>
            </w:r>
            <w:proofErr w:type="spellEnd"/>
            <w:r w:rsidRPr="00E91314">
              <w:rPr>
                <w:i/>
              </w:rPr>
              <w:t>)</w:t>
            </w:r>
          </w:p>
        </w:tc>
        <w:tc>
          <w:tcPr>
            <w:tcW w:w="4708" w:type="dxa"/>
            <w:shd w:val="clear" w:color="auto" w:fill="auto"/>
          </w:tcPr>
          <w:p w14:paraId="78500597" w14:textId="77777777" w:rsidR="00746F99" w:rsidRDefault="00A5026E" w:rsidP="009E255F">
            <w:r>
              <w:t>Arkitekturen medger lös koppling med hjälp av nationell arkitektur och tjänstekontrakt.</w:t>
            </w:r>
          </w:p>
          <w:p w14:paraId="30F366E5" w14:textId="77777777" w:rsidR="00A5026E" w:rsidRDefault="00A5026E" w:rsidP="009E255F"/>
          <w:p w14:paraId="04BF2E8B" w14:textId="77777777" w:rsidR="00A5026E" w:rsidRPr="00E91314" w:rsidRDefault="00A5026E" w:rsidP="009E255F">
            <w:r>
              <w:t xml:space="preserve">Formulärtjänst är tänkt att kunna användas som en </w:t>
            </w:r>
            <w:proofErr w:type="spellStart"/>
            <w:r>
              <w:t>SaaS</w:t>
            </w:r>
            <w:proofErr w:type="spellEnd"/>
            <w:r>
              <w:t xml:space="preserve"> tjänst.</w:t>
            </w:r>
          </w:p>
        </w:tc>
      </w:tr>
    </w:tbl>
    <w:p w14:paraId="23895377"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356E4E92" w14:textId="77777777" w:rsidTr="009E255F">
        <w:tc>
          <w:tcPr>
            <w:tcW w:w="8644" w:type="dxa"/>
            <w:gridSpan w:val="2"/>
            <w:shd w:val="clear" w:color="auto" w:fill="auto"/>
          </w:tcPr>
          <w:p w14:paraId="6653BC5E" w14:textId="77777777" w:rsidR="00746F99" w:rsidRPr="00E91314" w:rsidRDefault="00746F99" w:rsidP="009E255F">
            <w:pPr>
              <w:pStyle w:val="Rubrik3Nr"/>
            </w:pPr>
            <w:bookmarkStart w:id="46" w:name="_Toc271877307"/>
            <w:bookmarkStart w:id="47" w:name="_Toc155248469"/>
            <w:bookmarkStart w:id="48" w:name="_Toc272420750"/>
            <w:bookmarkStart w:id="49" w:name="_Toc179610504"/>
            <w:bookmarkStart w:id="50" w:name="_Toc220985990"/>
            <w:r w:rsidRPr="00E91314">
              <w:t>IT4: Lös koppling</w:t>
            </w:r>
            <w:bookmarkEnd w:id="46"/>
            <w:bookmarkEnd w:id="47"/>
            <w:bookmarkEnd w:id="48"/>
            <w:bookmarkEnd w:id="49"/>
            <w:bookmarkEnd w:id="50"/>
          </w:p>
        </w:tc>
      </w:tr>
      <w:tr w:rsidR="00746F99" w:rsidRPr="00E91314" w14:paraId="7FA6C1D3" w14:textId="77777777" w:rsidTr="009E255F">
        <w:tc>
          <w:tcPr>
            <w:tcW w:w="3936" w:type="dxa"/>
            <w:shd w:val="clear" w:color="auto" w:fill="auto"/>
          </w:tcPr>
          <w:p w14:paraId="63C90A82"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32A50467"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76E27A20" w14:textId="77777777" w:rsidTr="009E255F">
        <w:tc>
          <w:tcPr>
            <w:tcW w:w="3936" w:type="dxa"/>
            <w:shd w:val="clear" w:color="auto" w:fill="auto"/>
          </w:tcPr>
          <w:p w14:paraId="3B66B6C3" w14:textId="77777777" w:rsidR="00746F99" w:rsidRPr="00E91314" w:rsidRDefault="00746F99" w:rsidP="009E255F">
            <w:pPr>
              <w:rPr>
                <w:i/>
              </w:rPr>
            </w:pPr>
            <w:r w:rsidRPr="00E91314">
              <w:rPr>
                <w:i/>
              </w:rPr>
              <w:t xml:space="preserve">Meddelandeutbyte baseras på att </w:t>
            </w:r>
            <w:r w:rsidRPr="00E91314">
              <w:rPr>
                <w:i/>
              </w:rPr>
              <w:lastRenderedPageBreak/>
              <w:t>kommunikation etableras utgående från vem som äger informationen som ska konsumeras eller berikas, inte vilket system, plattform, datalager eller tekniskt gränssnitt som informationsägaren för stunden använder för att hantera informationen. Genom centralt administrerad förmedlingstjänst skapas lös koppling mellan informationskonsument och informationsägarens tekniska lösning.</w:t>
            </w:r>
          </w:p>
        </w:tc>
        <w:tc>
          <w:tcPr>
            <w:tcW w:w="4708" w:type="dxa"/>
            <w:shd w:val="clear" w:color="auto" w:fill="auto"/>
          </w:tcPr>
          <w:p w14:paraId="6E7E1B19" w14:textId="77777777" w:rsidR="00746F99" w:rsidRPr="00E91314" w:rsidRDefault="00746F99" w:rsidP="009E255F">
            <w:pPr>
              <w:rPr>
                <w:i/>
                <w:szCs w:val="20"/>
              </w:rPr>
            </w:pPr>
            <w:r w:rsidRPr="00E91314">
              <w:lastRenderedPageBreak/>
              <w:t>Meddelan</w:t>
            </w:r>
            <w:r w:rsidR="00A5026E">
              <w:t xml:space="preserve">deutbyte är </w:t>
            </w:r>
            <w:proofErr w:type="gramStart"/>
            <w:r w:rsidR="00A5026E">
              <w:t>baserade</w:t>
            </w:r>
            <w:proofErr w:type="gramEnd"/>
            <w:r w:rsidR="00A5026E">
              <w:t xml:space="preserve"> på meddelanden i V-</w:t>
            </w:r>
            <w:r w:rsidR="00A5026E">
              <w:lastRenderedPageBreak/>
              <w:t>MIM i tjänstekontrakt. Tjänstekontrakten</w:t>
            </w:r>
            <w:r w:rsidRPr="00E91314">
              <w:t xml:space="preserve"> följer T-boken och RIV-TA2.1</w:t>
            </w:r>
          </w:p>
        </w:tc>
      </w:tr>
      <w:tr w:rsidR="00746F99" w:rsidRPr="00E91314" w14:paraId="3F4D7822" w14:textId="77777777" w:rsidTr="009E255F">
        <w:tc>
          <w:tcPr>
            <w:tcW w:w="3936" w:type="dxa"/>
            <w:shd w:val="clear" w:color="auto" w:fill="auto"/>
          </w:tcPr>
          <w:p w14:paraId="69741B21" w14:textId="77777777" w:rsidR="00746F99" w:rsidRPr="00E91314" w:rsidRDefault="00746F99" w:rsidP="009E255F">
            <w:pPr>
              <w:rPr>
                <w:i/>
              </w:rPr>
            </w:pPr>
            <w:r w:rsidRPr="00E91314">
              <w:rPr>
                <w:i/>
              </w:rPr>
              <w:lastRenderedPageBreak/>
              <w:t>En arkitektur som skapar lös koppling mellan konsumenter och producenter, avseende adressering och standarder för kommunikation.</w:t>
            </w:r>
          </w:p>
        </w:tc>
        <w:tc>
          <w:tcPr>
            <w:tcW w:w="4708" w:type="dxa"/>
            <w:shd w:val="clear" w:color="auto" w:fill="auto"/>
          </w:tcPr>
          <w:p w14:paraId="2641A46C" w14:textId="77777777" w:rsidR="00746F99" w:rsidRPr="00E91314" w:rsidRDefault="00746F99" w:rsidP="009E255F">
            <w:r w:rsidRPr="00E91314">
              <w:t>T-boken och RIV-TA 2.1 tillämpas.</w:t>
            </w:r>
          </w:p>
        </w:tc>
      </w:tr>
      <w:tr w:rsidR="00746F99" w:rsidRPr="00E91314" w14:paraId="39056F4C" w14:textId="77777777" w:rsidTr="009E255F">
        <w:tc>
          <w:tcPr>
            <w:tcW w:w="3936" w:type="dxa"/>
            <w:shd w:val="clear" w:color="auto" w:fill="auto"/>
          </w:tcPr>
          <w:p w14:paraId="1A069356" w14:textId="77777777" w:rsidR="00746F99" w:rsidRPr="00E91314" w:rsidRDefault="00746F99" w:rsidP="009E255F">
            <w:pPr>
              <w:rPr>
                <w:i/>
              </w:rPr>
            </w:pPr>
            <w:r w:rsidRPr="00E91314">
              <w:rPr>
                <w:i/>
              </w:rPr>
              <w:t>En nationell integrationspunkt ska kunna erbjudas för varje nationellt standardiserat tjänstekontrakt, som en fasad mot bakomliggande brokiga systemlandskap.</w:t>
            </w:r>
          </w:p>
        </w:tc>
        <w:tc>
          <w:tcPr>
            <w:tcW w:w="4708" w:type="dxa"/>
            <w:shd w:val="clear" w:color="auto" w:fill="auto"/>
          </w:tcPr>
          <w:p w14:paraId="094EFBB3" w14:textId="77777777" w:rsidR="00746F99" w:rsidRPr="00E91314" w:rsidRDefault="00746F99" w:rsidP="009E255F">
            <w:r w:rsidRPr="00E91314">
              <w:t>T-boken och RIV-TA 2.1 tillämpas.</w:t>
            </w:r>
          </w:p>
          <w:p w14:paraId="361AB102" w14:textId="77777777" w:rsidR="00746F99" w:rsidRPr="00E91314" w:rsidRDefault="00746F99" w:rsidP="009E255F">
            <w:proofErr w:type="gramStart"/>
            <w:r w:rsidRPr="00E91314">
              <w:t>-</w:t>
            </w:r>
            <w:proofErr w:type="gramEnd"/>
            <w:r w:rsidRPr="00E91314">
              <w:t xml:space="preserve"> T-bokens anslutningsarkitektur tillämpas.</w:t>
            </w:r>
          </w:p>
        </w:tc>
      </w:tr>
      <w:tr w:rsidR="00746F99" w:rsidRPr="00E91314" w14:paraId="0616E9E1" w14:textId="77777777" w:rsidTr="009E255F">
        <w:tc>
          <w:tcPr>
            <w:tcW w:w="3936" w:type="dxa"/>
            <w:shd w:val="clear" w:color="auto" w:fill="auto"/>
          </w:tcPr>
          <w:p w14:paraId="208B7AB9" w14:textId="77777777" w:rsidR="00746F99" w:rsidRPr="00E91314" w:rsidRDefault="00746F99" w:rsidP="009E255F">
            <w:pPr>
              <w:rPr>
                <w:i/>
              </w:rPr>
            </w:pPr>
            <w:r w:rsidRPr="00E91314">
              <w:rPr>
                <w:i/>
              </w:rPr>
              <w:t>Nationella tjänstekontrakt förvaltas i en nationellt koordinerad förvaltning.</w:t>
            </w:r>
          </w:p>
        </w:tc>
        <w:tc>
          <w:tcPr>
            <w:tcW w:w="4708" w:type="dxa"/>
            <w:shd w:val="clear" w:color="auto" w:fill="auto"/>
          </w:tcPr>
          <w:p w14:paraId="21EFC2F5" w14:textId="77777777" w:rsidR="00746F99" w:rsidRPr="00E91314" w:rsidRDefault="00746F99" w:rsidP="009E255F">
            <w:r w:rsidRPr="00E91314">
              <w:t xml:space="preserve">Tjänstekontraktet </w:t>
            </w:r>
            <w:proofErr w:type="gramStart"/>
            <w:r w:rsidRPr="00E91314">
              <w:rPr>
                <w:b/>
              </w:rPr>
              <w:t>kommer</w:t>
            </w:r>
            <w:proofErr w:type="gramEnd"/>
            <w:r w:rsidRPr="00E91314">
              <w:t xml:space="preserve"> </w:t>
            </w:r>
            <w:proofErr w:type="gramStart"/>
            <w:r w:rsidRPr="00E91314">
              <w:t>förvaltas</w:t>
            </w:r>
            <w:proofErr w:type="gramEnd"/>
            <w:r w:rsidRPr="00E91314">
              <w:t xml:space="preserve"> av tjänstedomänan</w:t>
            </w:r>
            <w:r w:rsidR="00A5026E">
              <w:t>svarig Mina Hälsotjänster/Mina v</w:t>
            </w:r>
            <w:r w:rsidRPr="00E91314">
              <w:t>årdkontakter.</w:t>
            </w:r>
          </w:p>
        </w:tc>
      </w:tr>
      <w:tr w:rsidR="00746F99" w:rsidRPr="00E91314" w14:paraId="59F7589A" w14:textId="77777777" w:rsidTr="009E255F">
        <w:tc>
          <w:tcPr>
            <w:tcW w:w="3936" w:type="dxa"/>
            <w:shd w:val="clear" w:color="auto" w:fill="auto"/>
          </w:tcPr>
          <w:p w14:paraId="38170B0B" w14:textId="77777777" w:rsidR="00746F99" w:rsidRPr="00E91314" w:rsidRDefault="00746F99" w:rsidP="009E255F">
            <w:pPr>
              <w:rPr>
                <w:i/>
              </w:rPr>
            </w:pPr>
            <w:r w:rsidRPr="00E91314">
              <w:rPr>
                <w:i/>
              </w:rPr>
              <w:t xml:space="preserve">För en process inom vård och omsorg kan flera tjänstekontrakt ingå. Därför är det viktigt att alla tjänstekontrakt baseras på en gemensam </w:t>
            </w:r>
            <w:proofErr w:type="spellStart"/>
            <w:r w:rsidRPr="00E91314">
              <w:rPr>
                <w:i/>
              </w:rPr>
              <w:t>referensmodell</w:t>
            </w:r>
            <w:proofErr w:type="spellEnd"/>
            <w:r w:rsidRPr="00E91314">
              <w:rPr>
                <w:i/>
              </w:rPr>
              <w:t xml:space="preserve"> för informationsstruktur.</w:t>
            </w:r>
          </w:p>
        </w:tc>
        <w:tc>
          <w:tcPr>
            <w:tcW w:w="4708" w:type="dxa"/>
            <w:shd w:val="clear" w:color="auto" w:fill="auto"/>
          </w:tcPr>
          <w:p w14:paraId="670F8893"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6DA731A8" w14:textId="77777777" w:rsidTr="009E255F">
        <w:tc>
          <w:tcPr>
            <w:tcW w:w="3936" w:type="dxa"/>
            <w:shd w:val="clear" w:color="auto" w:fill="auto"/>
          </w:tcPr>
          <w:p w14:paraId="010EE6B0" w14:textId="77777777" w:rsidR="00746F99" w:rsidRPr="00E91314" w:rsidRDefault="00746F99" w:rsidP="009E255F">
            <w:pPr>
              <w:rPr>
                <w:i/>
              </w:rPr>
            </w:pPr>
            <w:r w:rsidRPr="00E91314">
              <w:rPr>
                <w:i/>
              </w:rPr>
              <w:t>Parter som samverkar i enlighet med arkitekturen integrerar med system hos parter som lyder under annan styrning (t.ex. myndigheter, kunder och leverantörer). Det kan leda till att vård- och omsorgsgivare antingen:</w:t>
            </w:r>
          </w:p>
          <w:p w14:paraId="33B4A024" w14:textId="77777777" w:rsidR="00746F99" w:rsidRPr="00E91314" w:rsidRDefault="00746F99" w:rsidP="009E255F">
            <w:pPr>
              <w:rPr>
                <w:i/>
              </w:rPr>
            </w:pPr>
            <w:r w:rsidRPr="00E91314">
              <w:rPr>
                <w:i/>
              </w:rPr>
              <w:t>o</w:t>
            </w:r>
            <w:r w:rsidRPr="00E91314">
              <w:rPr>
                <w:i/>
              </w:rPr>
              <w:tab/>
              <w:t>Nationellt bryggar informationen (semantisk översättning) eller</w:t>
            </w:r>
          </w:p>
          <w:p w14:paraId="33705361" w14:textId="77777777" w:rsidR="00746F99" w:rsidRPr="00E91314" w:rsidRDefault="00746F99" w:rsidP="009E255F">
            <w:pPr>
              <w:rPr>
                <w:i/>
              </w:rPr>
            </w:pPr>
            <w:r w:rsidRPr="00E91314">
              <w:rPr>
                <w:i/>
              </w:rPr>
              <w:t>o</w:t>
            </w:r>
            <w:r w:rsidRPr="00E91314">
              <w:rPr>
                <w:i/>
              </w:rPr>
              <w:tab/>
              <w:t xml:space="preserve">Nationellt införlivar externt förvaltat tjänstekontrakt som standard. </w:t>
            </w:r>
          </w:p>
          <w:p w14:paraId="773B8E75" w14:textId="77777777" w:rsidR="00746F99" w:rsidRPr="00E91314" w:rsidRDefault="00746F99" w:rsidP="009E255F">
            <w:pPr>
              <w:rPr>
                <w:i/>
              </w:rPr>
            </w:pPr>
            <w:r w:rsidRPr="00E91314">
              <w:rPr>
                <w:i/>
              </w:rPr>
              <w:t xml:space="preserve">Observera att semantisk bryggning av information till vårdens </w:t>
            </w:r>
            <w:proofErr w:type="spellStart"/>
            <w:r w:rsidRPr="00E91314">
              <w:rPr>
                <w:i/>
              </w:rPr>
              <w:t>referensmodell</w:t>
            </w:r>
            <w:proofErr w:type="spellEnd"/>
            <w:r w:rsidRPr="00E91314">
              <w:rPr>
                <w:i/>
              </w:rPr>
              <w:t xml:space="preserve"> förutsätter en nationell förvaltning av bryggningstjänster.</w:t>
            </w:r>
          </w:p>
          <w:p w14:paraId="42D51B5F" w14:textId="77777777" w:rsidR="00746F99" w:rsidRPr="00E91314" w:rsidRDefault="00746F99" w:rsidP="009E255F">
            <w:pPr>
              <w:rPr>
                <w:i/>
              </w:rPr>
            </w:pPr>
            <w:r w:rsidRPr="00E91314">
              <w:rPr>
                <w:i/>
              </w:rPr>
              <w:t>För att införliva ett externt förvaltat tjänstekontrakt förutsätts en transparent, robust och uthållig tjänstekontraktsförvaltning hos den externa parten.</w:t>
            </w:r>
          </w:p>
        </w:tc>
        <w:tc>
          <w:tcPr>
            <w:tcW w:w="4708" w:type="dxa"/>
            <w:shd w:val="clear" w:color="auto" w:fill="auto"/>
          </w:tcPr>
          <w:p w14:paraId="0487ED4C"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0769D02A" w14:textId="77777777" w:rsidTr="009E255F">
        <w:tc>
          <w:tcPr>
            <w:tcW w:w="3936" w:type="dxa"/>
            <w:shd w:val="clear" w:color="auto" w:fill="auto"/>
          </w:tcPr>
          <w:p w14:paraId="4228EAF3" w14:textId="77777777" w:rsidR="00746F99" w:rsidRPr="00E91314" w:rsidRDefault="00746F99" w:rsidP="009E255F">
            <w:pPr>
              <w:rPr>
                <w:i/>
              </w:rPr>
            </w:pPr>
            <w:r w:rsidRPr="00E91314">
              <w:rPr>
                <w:i/>
              </w:rPr>
              <w:lastRenderedPageBreak/>
              <w:t>Befintliga system behöver anpassas till nationella tjänstekontrakt. Detta kan göras av leverantörer direkt i produkten, eller genom fristående integrationskomponenter (”anslutningar”). En anslutning bör ligga nära (logiskt vara en del av) det system som ansluts, oavsett om det är i rollen som konsument eller producent för anslutningen som genomförs.</w:t>
            </w:r>
          </w:p>
        </w:tc>
        <w:tc>
          <w:tcPr>
            <w:tcW w:w="4708" w:type="dxa"/>
            <w:shd w:val="clear" w:color="auto" w:fill="auto"/>
          </w:tcPr>
          <w:p w14:paraId="36CA3BED" w14:textId="77777777" w:rsidR="00746F99" w:rsidRPr="00E91314" w:rsidRDefault="00BD6E5E" w:rsidP="00BD6E5E">
            <w:r>
              <w:t>Tillämpas.</w:t>
            </w:r>
          </w:p>
        </w:tc>
      </w:tr>
      <w:tr w:rsidR="00746F99" w:rsidRPr="00E91314" w14:paraId="5AFB3502" w14:textId="77777777" w:rsidTr="009E255F">
        <w:tc>
          <w:tcPr>
            <w:tcW w:w="3936" w:type="dxa"/>
            <w:shd w:val="clear" w:color="auto" w:fill="auto"/>
          </w:tcPr>
          <w:p w14:paraId="01637F4D" w14:textId="77777777" w:rsidR="00746F99" w:rsidRPr="00E91314" w:rsidRDefault="00746F99" w:rsidP="009E255F">
            <w:pPr>
              <w:rPr>
                <w:i/>
              </w:rPr>
            </w:pPr>
            <w:r w:rsidRPr="00E91314">
              <w:rPr>
                <w:i/>
              </w:rPr>
              <w:t>Interoperabla standarder för meddelandeutbyte tillämpas, så att integration med till exempel en Web Service kan utföras utan att anropande system behöver tillföras en för tjänsteproducenten specialskriven integrationsmodul (s.k. agent).</w:t>
            </w:r>
          </w:p>
        </w:tc>
        <w:tc>
          <w:tcPr>
            <w:tcW w:w="4708" w:type="dxa"/>
            <w:shd w:val="clear" w:color="auto" w:fill="auto"/>
          </w:tcPr>
          <w:p w14:paraId="61176E9C" w14:textId="77777777" w:rsidR="00746F99" w:rsidRPr="00E91314" w:rsidRDefault="00746F99" w:rsidP="009E255F">
            <w:r w:rsidRPr="00E91314">
              <w:t>Tjänstekontrakt är utformade enligt RIV-TA 2.1.</w:t>
            </w:r>
          </w:p>
        </w:tc>
      </w:tr>
    </w:tbl>
    <w:p w14:paraId="722D66F7" w14:textId="77777777" w:rsidR="00746F99" w:rsidRPr="00E91314" w:rsidRDefault="00746F99" w:rsidP="00746F99"/>
    <w:p w14:paraId="52D3F862"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181FC78E" w14:textId="77777777" w:rsidTr="009E255F">
        <w:tc>
          <w:tcPr>
            <w:tcW w:w="8644" w:type="dxa"/>
            <w:gridSpan w:val="2"/>
            <w:shd w:val="clear" w:color="auto" w:fill="auto"/>
          </w:tcPr>
          <w:p w14:paraId="28EC9BBF" w14:textId="77777777" w:rsidR="00746F99" w:rsidRPr="00E91314" w:rsidRDefault="00746F99" w:rsidP="009E255F">
            <w:pPr>
              <w:pStyle w:val="Rubrik3Nr"/>
            </w:pPr>
            <w:bookmarkStart w:id="51" w:name="_Toc271877308"/>
            <w:bookmarkStart w:id="52" w:name="_Toc155248470"/>
            <w:bookmarkStart w:id="53" w:name="_Toc272420751"/>
            <w:bookmarkStart w:id="54" w:name="_Toc179610505"/>
            <w:bookmarkStart w:id="55" w:name="_Toc220985991"/>
            <w:r w:rsidRPr="00E91314">
              <w:t>IT5: Lokalt driven e-tjänsteförsörjning</w:t>
            </w:r>
            <w:bookmarkEnd w:id="51"/>
            <w:bookmarkEnd w:id="52"/>
            <w:bookmarkEnd w:id="53"/>
            <w:bookmarkEnd w:id="54"/>
            <w:bookmarkEnd w:id="55"/>
          </w:p>
        </w:tc>
      </w:tr>
      <w:tr w:rsidR="00746F99" w:rsidRPr="00E91314" w14:paraId="4558A2E8" w14:textId="77777777" w:rsidTr="009E255F">
        <w:tc>
          <w:tcPr>
            <w:tcW w:w="3936" w:type="dxa"/>
            <w:shd w:val="clear" w:color="auto" w:fill="auto"/>
          </w:tcPr>
          <w:p w14:paraId="16374BE9" w14:textId="77777777" w:rsidR="00746F99" w:rsidRPr="00E91314" w:rsidRDefault="00746F99" w:rsidP="009E255F">
            <w:pPr>
              <w:rPr>
                <w:i/>
                <w:szCs w:val="20"/>
              </w:rPr>
            </w:pPr>
            <w:r w:rsidRPr="00E91314">
              <w:rPr>
                <w:i/>
                <w:szCs w:val="20"/>
              </w:rPr>
              <w:t>Förutsättningar att uppfylla</w:t>
            </w:r>
          </w:p>
        </w:tc>
        <w:tc>
          <w:tcPr>
            <w:tcW w:w="4708" w:type="dxa"/>
            <w:shd w:val="clear" w:color="auto" w:fill="auto"/>
          </w:tcPr>
          <w:p w14:paraId="6267DB65"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7CCAC474" w14:textId="77777777" w:rsidTr="009E255F">
        <w:tc>
          <w:tcPr>
            <w:tcW w:w="3936" w:type="dxa"/>
            <w:shd w:val="clear" w:color="auto" w:fill="auto"/>
          </w:tcPr>
          <w:p w14:paraId="746E89BA" w14:textId="77777777" w:rsidR="00746F99" w:rsidRPr="00E91314" w:rsidRDefault="00746F99" w:rsidP="009E255F">
            <w:pPr>
              <w:rPr>
                <w:i/>
              </w:rPr>
            </w:pPr>
            <w:r w:rsidRPr="00E91314">
              <w:rPr>
                <w:i/>
              </w:rPr>
              <w:t>När utveckling av källkod är en del av en tjänsteleverans skall följande beaktas:</w:t>
            </w:r>
          </w:p>
          <w:p w14:paraId="4FA6908B" w14:textId="77777777" w:rsidR="00746F99" w:rsidRPr="00E91314" w:rsidRDefault="00746F99" w:rsidP="009E255F">
            <w:pPr>
              <w:rPr>
                <w:i/>
              </w:rPr>
            </w:pPr>
            <w:r w:rsidRPr="00E91314">
              <w:rPr>
                <w:i/>
              </w:rPr>
              <w:t>o</w:t>
            </w:r>
            <w:r w:rsidRPr="00E91314">
              <w:rPr>
                <w:i/>
              </w:rPr>
              <w:tab/>
              <w:t>Alla leveranser tillgängliggörs under öppen källkodslicens. Valet av licensformer samordnas nationellt genom rekommendationer.</w:t>
            </w:r>
          </w:p>
          <w:p w14:paraId="4403F498" w14:textId="77777777" w:rsidR="00746F99" w:rsidRPr="00E91314" w:rsidRDefault="00746F99" w:rsidP="009E255F">
            <w:pPr>
              <w:rPr>
                <w:i/>
              </w:rPr>
            </w:pPr>
            <w:r w:rsidRPr="00E91314">
              <w:rPr>
                <w:i/>
              </w:rPr>
              <w:t>o</w:t>
            </w:r>
            <w:r w:rsidRPr="00E91314">
              <w:rPr>
                <w:i/>
              </w:rPr>
              <w:tab/>
              <w:t>Utvecklingen bedrivs från start i en allmänt tillgänglig (över öppna nätverk) projektinfrastruktur där förvaltningsorganisation kan förändras över tiden inom ramen för en kontinuerligt tillgänglig projektinfrastruktur (analogi: ”Projektplatsen för e-tjänsteutveckling”).</w:t>
            </w:r>
          </w:p>
          <w:p w14:paraId="66CB4BB9" w14:textId="77777777" w:rsidR="00746F99" w:rsidRPr="00E91314" w:rsidRDefault="00746F99" w:rsidP="009E255F">
            <w:pPr>
              <w:rPr>
                <w:i/>
              </w:rPr>
            </w:pPr>
            <w:r w:rsidRPr="00E91314">
              <w:rPr>
                <w:i/>
              </w:rPr>
              <w:t>o</w:t>
            </w:r>
            <w:r w:rsidRPr="00E91314">
              <w:rPr>
                <w:i/>
              </w:rPr>
              <w:tab/>
              <w:t xml:space="preserve">Det innebär full insyn och åtkomst för utvecklare till källkod, versionshantering, ärendehantering, </w:t>
            </w:r>
            <w:proofErr w:type="spellStart"/>
            <w:r w:rsidRPr="00E91314">
              <w:rPr>
                <w:i/>
              </w:rPr>
              <w:t>stödforum</w:t>
            </w:r>
            <w:proofErr w:type="spellEnd"/>
            <w:r w:rsidRPr="00E91314">
              <w:rPr>
                <w:i/>
              </w:rPr>
              <w:t xml:space="preserve"> och andra element i en projektinfrastruktur under projektets och förvaltningens hela livscykel.   </w:t>
            </w:r>
          </w:p>
          <w:p w14:paraId="2024F69D" w14:textId="77777777" w:rsidR="00746F99" w:rsidRPr="00E91314" w:rsidRDefault="00746F99" w:rsidP="009E255F">
            <w:pPr>
              <w:rPr>
                <w:i/>
              </w:rPr>
            </w:pPr>
            <w:r w:rsidRPr="00E91314">
              <w:rPr>
                <w:i/>
              </w:rPr>
              <w:t>o</w:t>
            </w:r>
            <w:r w:rsidRPr="00E91314">
              <w:rPr>
                <w:i/>
              </w:rPr>
              <w:tab/>
              <w:t>Upphandlade e-tjänster fungerar på de vanligaste plattformarna hos vårdgivarna och hos nationella driftspartners (Windows, Linux, Unix) t.ex. genom att vara byggda för att exekvera på en s.k. Java virtuell maskin.</w:t>
            </w:r>
          </w:p>
          <w:p w14:paraId="4515A8EC" w14:textId="77777777" w:rsidR="00746F99" w:rsidRPr="00E91314" w:rsidRDefault="00746F99" w:rsidP="009E255F">
            <w:pPr>
              <w:rPr>
                <w:i/>
              </w:rPr>
            </w:pPr>
            <w:r w:rsidRPr="00E91314">
              <w:rPr>
                <w:i/>
              </w:rPr>
              <w:lastRenderedPageBreak/>
              <w:t>o</w:t>
            </w:r>
            <w:r w:rsidRPr="00E91314">
              <w:rPr>
                <w:i/>
              </w:rPr>
              <w:tab/>
              <w:t xml:space="preserve">Gemensam </w:t>
            </w:r>
            <w:proofErr w:type="spellStart"/>
            <w:r w:rsidRPr="00E91314">
              <w:rPr>
                <w:i/>
              </w:rPr>
              <w:t>referensmodell</w:t>
            </w:r>
            <w:proofErr w:type="spellEnd"/>
            <w:r w:rsidRPr="00E91314">
              <w:rPr>
                <w:i/>
              </w:rPr>
              <w:t xml:space="preserve"> för e-tjänsters interna uppbyggnad stimulerar och förenklar återanvändning och överföring av förvaltningsansvar mellan organisationer.</w:t>
            </w:r>
          </w:p>
        </w:tc>
        <w:tc>
          <w:tcPr>
            <w:tcW w:w="4708" w:type="dxa"/>
            <w:shd w:val="clear" w:color="auto" w:fill="auto"/>
          </w:tcPr>
          <w:p w14:paraId="6AFE2EF0" w14:textId="77777777" w:rsidR="00ED427F" w:rsidRDefault="00ED427F" w:rsidP="009E255F">
            <w:r>
              <w:lastRenderedPageBreak/>
              <w:t xml:space="preserve">Tjänstekontraktet är framtaget under öppen källkodslicens. </w:t>
            </w:r>
          </w:p>
          <w:p w14:paraId="345B98C9" w14:textId="77777777" w:rsidR="00ED427F" w:rsidRDefault="00ED427F" w:rsidP="009E255F"/>
          <w:p w14:paraId="39012A91" w14:textId="77777777" w:rsidR="00ED427F" w:rsidRPr="00E91314" w:rsidRDefault="00ED427F" w:rsidP="009E255F">
            <w:pPr>
              <w:rPr>
                <w:i/>
                <w:szCs w:val="20"/>
              </w:rPr>
            </w:pPr>
            <w:r>
              <w:t>Det är rekommenderat att tjänsteproducent använder öppen källkod då det är möjligt.</w:t>
            </w:r>
          </w:p>
        </w:tc>
      </w:tr>
      <w:tr w:rsidR="00746F99" w:rsidRPr="00E91314" w14:paraId="4198366D" w14:textId="77777777" w:rsidTr="009E255F">
        <w:tc>
          <w:tcPr>
            <w:tcW w:w="3936" w:type="dxa"/>
            <w:shd w:val="clear" w:color="auto" w:fill="auto"/>
          </w:tcPr>
          <w:p w14:paraId="09DF96CC" w14:textId="77777777" w:rsidR="00746F99" w:rsidRPr="00E91314" w:rsidRDefault="00746F99" w:rsidP="009E255F">
            <w:pPr>
              <w:rPr>
                <w:i/>
              </w:rPr>
            </w:pPr>
            <w:r w:rsidRPr="00E91314">
              <w:rPr>
                <w:i/>
              </w:rPr>
              <w:lastRenderedPageBreak/>
              <w:t>Minsta möjliga – men tillräcklig – mängd standarder och stödjande gemensamma grundbultar för nationella e-tjänstekanaler säkerställer att även utvecklingsenheter i mindre organisationer kan bidra med e-tjänster för en integrerad användarupplevelse och att en gemensam back-</w:t>
            </w:r>
            <w:proofErr w:type="spellStart"/>
            <w:r w:rsidRPr="00E91314">
              <w:rPr>
                <w:i/>
              </w:rPr>
              <w:t>office</w:t>
            </w:r>
            <w:proofErr w:type="spellEnd"/>
            <w:r w:rsidRPr="00E91314">
              <w:rPr>
                <w:i/>
              </w:rPr>
              <w:t xml:space="preserve"> för anslutning av huvudmän till e-tjänster finns etablerad. I den mån etablerade standarder med bred tillämpning i kommersiella e-tjänster finns (t.ex. för </w:t>
            </w:r>
            <w:proofErr w:type="spellStart"/>
            <w:r w:rsidRPr="00E91314">
              <w:rPr>
                <w:i/>
              </w:rPr>
              <w:t>single</w:t>
            </w:r>
            <w:proofErr w:type="spellEnd"/>
            <w:r w:rsidRPr="00E91314">
              <w:rPr>
                <w:i/>
              </w:rPr>
              <w:t>-</w:t>
            </w:r>
            <w:proofErr w:type="spellStart"/>
            <w:r w:rsidRPr="00E91314">
              <w:rPr>
                <w:i/>
              </w:rPr>
              <w:t>sign</w:t>
            </w:r>
            <w:proofErr w:type="spellEnd"/>
            <w:r w:rsidRPr="00E91314">
              <w:rPr>
                <w:i/>
              </w:rPr>
              <w:t xml:space="preserve">-on), bör de användas i syfte att möjliggöra upphandling av </w:t>
            </w:r>
            <w:proofErr w:type="spellStart"/>
            <w:r w:rsidRPr="00E91314">
              <w:rPr>
                <w:i/>
              </w:rPr>
              <w:t>hyllprodukter</w:t>
            </w:r>
            <w:proofErr w:type="spellEnd"/>
            <w:r w:rsidRPr="00E91314">
              <w:rPr>
                <w:i/>
              </w:rPr>
              <w:t>.</w:t>
            </w:r>
          </w:p>
        </w:tc>
        <w:tc>
          <w:tcPr>
            <w:tcW w:w="4708" w:type="dxa"/>
            <w:shd w:val="clear" w:color="auto" w:fill="auto"/>
          </w:tcPr>
          <w:p w14:paraId="61A8BEF0" w14:textId="77777777" w:rsidR="00746F99" w:rsidRDefault="00746F99" w:rsidP="009E255F">
            <w:r w:rsidRPr="00E91314">
              <w:t>Tillämpbar.</w:t>
            </w:r>
          </w:p>
          <w:p w14:paraId="21B1EB2F" w14:textId="77777777" w:rsidR="00ED427F" w:rsidRPr="00E91314" w:rsidRDefault="00ED427F" w:rsidP="009E255F">
            <w:proofErr w:type="gramStart"/>
            <w:r>
              <w:t>-</w:t>
            </w:r>
            <w:proofErr w:type="gramEnd"/>
            <w:r>
              <w:t xml:space="preserve"> Standarder enligt RIV-TA.</w:t>
            </w:r>
          </w:p>
        </w:tc>
      </w:tr>
      <w:tr w:rsidR="00746F99" w:rsidRPr="00E91314" w14:paraId="336AFAAC" w14:textId="77777777" w:rsidTr="009E255F">
        <w:tc>
          <w:tcPr>
            <w:tcW w:w="3936" w:type="dxa"/>
            <w:shd w:val="clear" w:color="auto" w:fill="auto"/>
          </w:tcPr>
          <w:p w14:paraId="076CD0F6" w14:textId="77777777" w:rsidR="00746F99" w:rsidRPr="00E91314" w:rsidRDefault="00746F99" w:rsidP="009E255F">
            <w:pPr>
              <w:rPr>
                <w:i/>
              </w:rPr>
            </w:pPr>
            <w:r w:rsidRPr="00E91314">
              <w:rPr>
                <w:i/>
              </w:rPr>
              <w:t xml:space="preserve">Utveckling sker mot globalt dominerande portabilitetsstandarder i de fall mellanvara (applikationsservrar) tillämpas. Det är möjliggöraren för </w:t>
            </w:r>
            <w:proofErr w:type="gramStart"/>
            <w:r w:rsidRPr="00E91314">
              <w:rPr>
                <w:i/>
              </w:rPr>
              <w:t>nyttjande</w:t>
            </w:r>
            <w:proofErr w:type="gramEnd"/>
            <w:r w:rsidRPr="00E91314">
              <w:rPr>
                <w:i/>
              </w:rPr>
              <w:t xml:space="preserve"> av </w:t>
            </w:r>
            <w:proofErr w:type="spellStart"/>
            <w:r w:rsidRPr="00E91314">
              <w:rPr>
                <w:i/>
              </w:rPr>
              <w:t>free-ware</w:t>
            </w:r>
            <w:proofErr w:type="spellEnd"/>
            <w:r w:rsidRPr="00E91314">
              <w:rPr>
                <w:i/>
              </w:rPr>
              <w:t xml:space="preserve"> och lågkostnadsverktyg i organisationer som inte orkar bära tunga licenskostnader för komplexa utvecklingsverktyg och driftsplattformar.</w:t>
            </w:r>
          </w:p>
        </w:tc>
        <w:tc>
          <w:tcPr>
            <w:tcW w:w="4708" w:type="dxa"/>
            <w:shd w:val="clear" w:color="auto" w:fill="auto"/>
          </w:tcPr>
          <w:p w14:paraId="74992D47" w14:textId="77777777" w:rsidR="00746F99" w:rsidRPr="00E91314" w:rsidRDefault="00746F99" w:rsidP="009E255F">
            <w:r w:rsidRPr="00E91314">
              <w:t>Tillämpas när det är möjligt.</w:t>
            </w:r>
          </w:p>
        </w:tc>
      </w:tr>
      <w:tr w:rsidR="00746F99" w:rsidRPr="00E91314" w14:paraId="00DAAE4D" w14:textId="77777777" w:rsidTr="009E255F">
        <w:tc>
          <w:tcPr>
            <w:tcW w:w="3936" w:type="dxa"/>
            <w:shd w:val="clear" w:color="auto" w:fill="auto"/>
          </w:tcPr>
          <w:p w14:paraId="2A1F7852" w14:textId="77777777" w:rsidR="00746F99" w:rsidRPr="00E91314" w:rsidRDefault="00746F99" w:rsidP="009E255F">
            <w:pPr>
              <w:rPr>
                <w:i/>
              </w:rPr>
            </w:pPr>
            <w:r w:rsidRPr="00E91314">
              <w:rPr>
                <w:i/>
              </w:rPr>
              <w:t xml:space="preserve">Nationell (eller regional – beroende på sammanhang vård/omsorg) förvaltning är etablerad (t.ex. s.k. Portal </w:t>
            </w:r>
            <w:proofErr w:type="spellStart"/>
            <w:r w:rsidRPr="00E91314">
              <w:rPr>
                <w:i/>
              </w:rPr>
              <w:t>Governance</w:t>
            </w:r>
            <w:proofErr w:type="spellEnd"/>
            <w:r w:rsidRPr="00E91314">
              <w:rPr>
                <w:i/>
              </w:rPr>
              <w:t>), med effektiva processer för att införliva lokalt utvecklade e-tjänster i nationella e-tjänstekanaler. Systematisk och effektiv allokering av resurser för drift är en viktig grundförutsättning.</w:t>
            </w:r>
          </w:p>
        </w:tc>
        <w:tc>
          <w:tcPr>
            <w:tcW w:w="4708" w:type="dxa"/>
            <w:shd w:val="clear" w:color="auto" w:fill="auto"/>
          </w:tcPr>
          <w:p w14:paraId="1457A17B" w14:textId="77777777" w:rsidR="00746F99" w:rsidRPr="00E91314" w:rsidRDefault="00746F99" w:rsidP="009E255F">
            <w:r w:rsidRPr="00E91314">
              <w:t>&lt;</w:t>
            </w:r>
            <w:proofErr w:type="gramStart"/>
            <w:r w:rsidRPr="00E91314">
              <w:t>Ej</w:t>
            </w:r>
            <w:proofErr w:type="gramEnd"/>
            <w:r w:rsidRPr="00E91314">
              <w:t xml:space="preserve"> tillämpbar&gt;</w:t>
            </w:r>
          </w:p>
        </w:tc>
      </w:tr>
      <w:tr w:rsidR="00746F99" w:rsidRPr="00E91314" w14:paraId="5BCCB3D3" w14:textId="77777777" w:rsidTr="009E255F">
        <w:tc>
          <w:tcPr>
            <w:tcW w:w="3936" w:type="dxa"/>
            <w:shd w:val="clear" w:color="auto" w:fill="auto"/>
          </w:tcPr>
          <w:p w14:paraId="605D5F71" w14:textId="77777777" w:rsidR="00746F99" w:rsidRPr="00E91314" w:rsidRDefault="00746F99" w:rsidP="009E255F">
            <w:pPr>
              <w:rPr>
                <w:i/>
              </w:rPr>
            </w:pPr>
            <w:r w:rsidRPr="00E91314">
              <w:rPr>
                <w:i/>
              </w:rPr>
              <w:t xml:space="preserve">Genom lokal </w:t>
            </w:r>
            <w:proofErr w:type="spellStart"/>
            <w:r w:rsidRPr="00E91314">
              <w:rPr>
                <w:i/>
              </w:rPr>
              <w:t>governance</w:t>
            </w:r>
            <w:proofErr w:type="spellEnd"/>
            <w:r w:rsidRPr="00E91314">
              <w:rPr>
                <w:i/>
              </w:rPr>
              <w:t xml:space="preserve"> och tillämpning av det nationella regelverket får lokala projekt den stöttning som behövs för att från början bygga in förutsättningar för integration i samordnade (t.ex. nationella) e-tjänstekanaler.</w:t>
            </w:r>
          </w:p>
        </w:tc>
        <w:tc>
          <w:tcPr>
            <w:tcW w:w="4708" w:type="dxa"/>
            <w:shd w:val="clear" w:color="auto" w:fill="auto"/>
          </w:tcPr>
          <w:p w14:paraId="792356FA" w14:textId="77777777" w:rsidR="00746F99" w:rsidRPr="00E91314" w:rsidRDefault="00746F99" w:rsidP="009E255F">
            <w:r w:rsidRPr="00E91314">
              <w:t>&lt;</w:t>
            </w:r>
            <w:proofErr w:type="gramStart"/>
            <w:r w:rsidRPr="00E91314">
              <w:t>Ej</w:t>
            </w:r>
            <w:proofErr w:type="gramEnd"/>
            <w:r w:rsidRPr="00E91314">
              <w:t xml:space="preserve"> tillämpbar&gt;</w:t>
            </w:r>
          </w:p>
        </w:tc>
      </w:tr>
    </w:tbl>
    <w:p w14:paraId="571B7AFF" w14:textId="77777777" w:rsidR="00746F99" w:rsidRPr="00E91314" w:rsidRDefault="00746F99" w:rsidP="00746F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6"/>
        <w:gridCol w:w="4708"/>
      </w:tblGrid>
      <w:tr w:rsidR="00746F99" w:rsidRPr="00E91314" w14:paraId="440CDB5D" w14:textId="77777777" w:rsidTr="009E255F">
        <w:tc>
          <w:tcPr>
            <w:tcW w:w="8644" w:type="dxa"/>
            <w:gridSpan w:val="2"/>
            <w:shd w:val="clear" w:color="auto" w:fill="auto"/>
          </w:tcPr>
          <w:p w14:paraId="544A5E34" w14:textId="77777777" w:rsidR="00746F99" w:rsidRPr="00E91314" w:rsidRDefault="00746F99" w:rsidP="009E255F">
            <w:pPr>
              <w:pStyle w:val="Rubrik3Nr"/>
            </w:pPr>
            <w:bookmarkStart w:id="56" w:name="_Toc155248471"/>
            <w:bookmarkStart w:id="57" w:name="_Toc272420752"/>
            <w:bookmarkStart w:id="58" w:name="_Toc179610506"/>
            <w:bookmarkStart w:id="59" w:name="_Toc220985992"/>
            <w:r w:rsidRPr="00E91314">
              <w:t>IT6: Samverkan i federation</w:t>
            </w:r>
            <w:bookmarkEnd w:id="56"/>
            <w:bookmarkEnd w:id="57"/>
            <w:bookmarkEnd w:id="58"/>
            <w:bookmarkEnd w:id="59"/>
          </w:p>
        </w:tc>
      </w:tr>
      <w:tr w:rsidR="00746F99" w:rsidRPr="00E91314" w14:paraId="611DD644" w14:textId="77777777" w:rsidTr="009E255F">
        <w:tc>
          <w:tcPr>
            <w:tcW w:w="3936" w:type="dxa"/>
            <w:shd w:val="clear" w:color="auto" w:fill="auto"/>
          </w:tcPr>
          <w:p w14:paraId="3C485CE5" w14:textId="77777777" w:rsidR="00746F99" w:rsidRPr="00E91314" w:rsidRDefault="00746F99" w:rsidP="009E255F">
            <w:pPr>
              <w:rPr>
                <w:i/>
                <w:szCs w:val="20"/>
              </w:rPr>
            </w:pPr>
            <w:r w:rsidRPr="00E91314">
              <w:rPr>
                <w:i/>
                <w:szCs w:val="20"/>
              </w:rPr>
              <w:t>Förutsättningar</w:t>
            </w:r>
          </w:p>
        </w:tc>
        <w:tc>
          <w:tcPr>
            <w:tcW w:w="4708" w:type="dxa"/>
            <w:shd w:val="clear" w:color="auto" w:fill="auto"/>
          </w:tcPr>
          <w:p w14:paraId="3F209C6D" w14:textId="77777777" w:rsidR="00746F99" w:rsidRPr="00E91314" w:rsidRDefault="00746F99" w:rsidP="009E255F">
            <w:pPr>
              <w:rPr>
                <w:i/>
                <w:szCs w:val="20"/>
              </w:rPr>
            </w:pPr>
            <w:proofErr w:type="spellStart"/>
            <w:r w:rsidRPr="00E91314">
              <w:rPr>
                <w:i/>
                <w:szCs w:val="20"/>
              </w:rPr>
              <w:t>Uppfyllnad</w:t>
            </w:r>
            <w:proofErr w:type="spellEnd"/>
          </w:p>
        </w:tc>
      </w:tr>
      <w:tr w:rsidR="00746F99" w:rsidRPr="00E91314" w14:paraId="48F066CC" w14:textId="77777777" w:rsidTr="009E255F">
        <w:tc>
          <w:tcPr>
            <w:tcW w:w="3936" w:type="dxa"/>
            <w:shd w:val="clear" w:color="auto" w:fill="auto"/>
          </w:tcPr>
          <w:p w14:paraId="50B1D248" w14:textId="77777777" w:rsidR="00746F99" w:rsidRPr="00E91314" w:rsidRDefault="00746F99" w:rsidP="009E255F">
            <w:pPr>
              <w:rPr>
                <w:i/>
              </w:rPr>
            </w:pPr>
            <w:r w:rsidRPr="00E91314">
              <w:rPr>
                <w:i/>
              </w:rPr>
              <w:lastRenderedPageBreak/>
              <w:t>Att gemensamma gränssnitt i alla federativa utbyten finns framtagna och beskrivna, vilket möjliggör kostnadseffektiva och leverantörsneutrala lösningar.</w:t>
            </w:r>
          </w:p>
        </w:tc>
        <w:tc>
          <w:tcPr>
            <w:tcW w:w="4708" w:type="dxa"/>
            <w:shd w:val="clear" w:color="auto" w:fill="auto"/>
          </w:tcPr>
          <w:p w14:paraId="50DCFD5B" w14:textId="77777777" w:rsidR="00746F99" w:rsidRPr="00E91314" w:rsidRDefault="00746F99" w:rsidP="009E255F">
            <w:pPr>
              <w:rPr>
                <w:i/>
                <w:szCs w:val="20"/>
              </w:rPr>
            </w:pPr>
            <w:r w:rsidRPr="00E91314">
              <w:t>&lt;</w:t>
            </w:r>
            <w:proofErr w:type="gramStart"/>
            <w:r w:rsidRPr="00E91314">
              <w:t>Ej</w:t>
            </w:r>
            <w:proofErr w:type="gramEnd"/>
            <w:r w:rsidRPr="00E91314">
              <w:t xml:space="preserve"> tillämpbar&gt;</w:t>
            </w:r>
          </w:p>
        </w:tc>
      </w:tr>
      <w:tr w:rsidR="00746F99" w:rsidRPr="00E91314" w14:paraId="7BDE55E2" w14:textId="77777777" w:rsidTr="009E255F">
        <w:tc>
          <w:tcPr>
            <w:tcW w:w="3936" w:type="dxa"/>
            <w:shd w:val="clear" w:color="auto" w:fill="auto"/>
          </w:tcPr>
          <w:p w14:paraId="49A478AD" w14:textId="77777777" w:rsidR="00746F99" w:rsidRPr="00E91314" w:rsidRDefault="00746F99" w:rsidP="009E255F">
            <w:pPr>
              <w:rPr>
                <w:i/>
              </w:rPr>
            </w:pPr>
            <w:r w:rsidRPr="00E91314">
              <w:rPr>
                <w:i/>
              </w:rPr>
              <w:t>Det behövs organ och processer för att godkänna utgivare av elektroniska identitetsintyg och certifikat som är giltiga i federationen.</w:t>
            </w:r>
          </w:p>
        </w:tc>
        <w:tc>
          <w:tcPr>
            <w:tcW w:w="4708" w:type="dxa"/>
            <w:shd w:val="clear" w:color="auto" w:fill="auto"/>
          </w:tcPr>
          <w:p w14:paraId="45B65326" w14:textId="77777777" w:rsidR="00746F99" w:rsidRPr="00E91314" w:rsidRDefault="00746F99" w:rsidP="009E255F">
            <w:proofErr w:type="spellStart"/>
            <w:r w:rsidRPr="00E91314">
              <w:t>SITHS</w:t>
            </w:r>
            <w:proofErr w:type="spellEnd"/>
            <w:r w:rsidRPr="00E91314">
              <w:t xml:space="preserve"> </w:t>
            </w:r>
            <w:proofErr w:type="spellStart"/>
            <w:r w:rsidRPr="00E91314">
              <w:t>HCC</w:t>
            </w:r>
            <w:proofErr w:type="spellEnd"/>
            <w:r w:rsidRPr="00E91314">
              <w:t xml:space="preserve"> </w:t>
            </w:r>
            <w:r w:rsidR="00ED427F" w:rsidRPr="00E91314">
              <w:t>certifikat</w:t>
            </w:r>
            <w:r w:rsidRPr="00E91314">
              <w:t xml:space="preserve"> används i enlighet med T-boken och RIV-TA2.1. </w:t>
            </w:r>
          </w:p>
          <w:p w14:paraId="7EA0AB86" w14:textId="77777777" w:rsidR="00746F99" w:rsidRPr="00E91314" w:rsidRDefault="00746F99" w:rsidP="00AA406D">
            <w:pPr>
              <w:numPr>
                <w:ilvl w:val="0"/>
                <w:numId w:val="6"/>
              </w:numPr>
            </w:pPr>
            <w:r w:rsidRPr="00E91314">
              <w:t xml:space="preserve">Nationell eller regional </w:t>
            </w:r>
            <w:proofErr w:type="spellStart"/>
            <w:r w:rsidRPr="00E91314">
              <w:t>SITHS</w:t>
            </w:r>
            <w:proofErr w:type="spellEnd"/>
            <w:r w:rsidRPr="00E91314">
              <w:t xml:space="preserve"> förvaltning ansvarar för utgivning av certifikat.</w:t>
            </w:r>
          </w:p>
          <w:p w14:paraId="74E121E5" w14:textId="77777777" w:rsidR="00746F99" w:rsidRPr="00E91314" w:rsidRDefault="00746F99" w:rsidP="009E255F"/>
        </w:tc>
      </w:tr>
      <w:tr w:rsidR="00746F99" w:rsidRPr="00E91314" w14:paraId="001B499D" w14:textId="77777777" w:rsidTr="009E255F">
        <w:tc>
          <w:tcPr>
            <w:tcW w:w="3936" w:type="dxa"/>
            <w:shd w:val="clear" w:color="auto" w:fill="auto"/>
          </w:tcPr>
          <w:p w14:paraId="1B91BD82" w14:textId="77777777" w:rsidR="00746F99" w:rsidRPr="00E91314" w:rsidRDefault="00746F99" w:rsidP="009E255F">
            <w:pPr>
              <w:rPr>
                <w:i/>
              </w:rPr>
            </w:pPr>
            <w:r w:rsidRPr="00E91314">
              <w:rPr>
                <w:i/>
              </w:rPr>
              <w:t>Aktörer i olika nät, inklusive öppna nät ska vara välkomna i elektronisk samverkan genom att samverkande komponenter är säkra.</w:t>
            </w:r>
          </w:p>
        </w:tc>
        <w:tc>
          <w:tcPr>
            <w:tcW w:w="4708" w:type="dxa"/>
            <w:shd w:val="clear" w:color="auto" w:fill="auto"/>
          </w:tcPr>
          <w:p w14:paraId="411FE830" w14:textId="77777777" w:rsidR="00746F99" w:rsidRPr="00E91314" w:rsidRDefault="00746F99" w:rsidP="009E255F">
            <w:r w:rsidRPr="00E91314">
              <w:t>Kommunikation sker via nation</w:t>
            </w:r>
            <w:r w:rsidR="00833192" w:rsidRPr="00E91314">
              <w:t>ellt tjänsteplattform och välkomnar därmed samverkan.</w:t>
            </w:r>
          </w:p>
        </w:tc>
      </w:tr>
      <w:tr w:rsidR="00746F99" w:rsidRPr="00E91314" w14:paraId="46D17837" w14:textId="77777777" w:rsidTr="009E255F">
        <w:tc>
          <w:tcPr>
            <w:tcW w:w="3936" w:type="dxa"/>
            <w:shd w:val="clear" w:color="auto" w:fill="auto"/>
          </w:tcPr>
          <w:p w14:paraId="31E3CD26" w14:textId="77777777" w:rsidR="00746F99" w:rsidRPr="00E91314" w:rsidRDefault="00746F99" w:rsidP="009E255F">
            <w:pPr>
              <w:rPr>
                <w:i/>
              </w:rPr>
            </w:pPr>
            <w:r w:rsidRPr="00E91314">
              <w:rPr>
                <w:i/>
              </w:rPr>
              <w:t>Att Ingående parter i federationen är överens om ett antal gemensamma ståndpunkter:</w:t>
            </w:r>
          </w:p>
          <w:p w14:paraId="0B41FEBB" w14:textId="77777777" w:rsidR="00746F99" w:rsidRPr="00E91314" w:rsidRDefault="00746F99" w:rsidP="009E255F">
            <w:pPr>
              <w:rPr>
                <w:i/>
              </w:rPr>
            </w:pPr>
            <w:r w:rsidRPr="00E91314">
              <w:rPr>
                <w:i/>
              </w:rPr>
              <w:t>o</w:t>
            </w:r>
            <w:r w:rsidRPr="00E91314">
              <w:rPr>
                <w:i/>
              </w:rPr>
              <w:tab/>
              <w:t>att stark autentisering likställs med 2-faktors autentisering</w:t>
            </w:r>
          </w:p>
          <w:p w14:paraId="7DD5F836" w14:textId="77777777" w:rsidR="00746F99" w:rsidRPr="00E91314" w:rsidRDefault="00746F99" w:rsidP="009E255F">
            <w:pPr>
              <w:rPr>
                <w:i/>
              </w:rPr>
            </w:pPr>
            <w:r w:rsidRPr="00E91314">
              <w:rPr>
                <w:i/>
              </w:rPr>
              <w:t>o</w:t>
            </w:r>
            <w:r w:rsidRPr="00E91314">
              <w:rPr>
                <w:i/>
              </w:rPr>
              <w:tab/>
              <w:t xml:space="preserve">att vid samverkan acceptera följande metoder för stark autentisering; eID, PKI med lagring av </w:t>
            </w:r>
            <w:proofErr w:type="spellStart"/>
            <w:r w:rsidRPr="00E91314">
              <w:rPr>
                <w:i/>
              </w:rPr>
              <w:t>nyckelpar</w:t>
            </w:r>
            <w:proofErr w:type="spellEnd"/>
            <w:r w:rsidRPr="00E91314">
              <w:rPr>
                <w:i/>
              </w:rPr>
              <w:t xml:space="preserve"> på </w:t>
            </w:r>
            <w:proofErr w:type="spellStart"/>
            <w:r w:rsidRPr="00E91314">
              <w:rPr>
                <w:i/>
              </w:rPr>
              <w:t>SmartCard</w:t>
            </w:r>
            <w:proofErr w:type="spellEnd"/>
            <w:r w:rsidRPr="00E91314">
              <w:rPr>
                <w:i/>
              </w:rPr>
              <w:t xml:space="preserve"> eller motsvarande och metoder baserade på engångslösenord, antingen genererade i en fysisk enhet eller säkert distribuerad till fysisk enhet</w:t>
            </w:r>
          </w:p>
          <w:p w14:paraId="14A03D3C" w14:textId="77777777" w:rsidR="00746F99" w:rsidRPr="00E91314" w:rsidRDefault="00746F99" w:rsidP="009E255F">
            <w:pPr>
              <w:rPr>
                <w:i/>
              </w:rPr>
            </w:pPr>
            <w:r w:rsidRPr="00E91314">
              <w:rPr>
                <w:i/>
              </w:rPr>
              <w:t>o</w:t>
            </w:r>
            <w:r w:rsidRPr="00E91314">
              <w:rPr>
                <w:i/>
              </w:rPr>
              <w:tab/>
              <w:t xml:space="preserve">att tillämpa en gemensam certifikat- och utfärdarpolicy, likvärdig med </w:t>
            </w:r>
            <w:proofErr w:type="spellStart"/>
            <w:r w:rsidRPr="00E91314">
              <w:rPr>
                <w:i/>
              </w:rPr>
              <w:t>SITHS</w:t>
            </w:r>
            <w:proofErr w:type="spellEnd"/>
            <w:r w:rsidRPr="00E91314">
              <w:rPr>
                <w:i/>
              </w:rPr>
              <w:t>, som ett minimikrav för egen eller annans PKI</w:t>
            </w:r>
          </w:p>
          <w:p w14:paraId="6259E5F6" w14:textId="77777777" w:rsidR="00746F99" w:rsidRPr="00E91314" w:rsidRDefault="00746F99" w:rsidP="009E255F">
            <w:pPr>
              <w:rPr>
                <w:i/>
              </w:rPr>
            </w:pPr>
            <w:r w:rsidRPr="00E91314">
              <w:rPr>
                <w:i/>
              </w:rPr>
              <w:t>o</w:t>
            </w:r>
            <w:r w:rsidRPr="00E91314">
              <w:rPr>
                <w:i/>
              </w:rPr>
              <w:tab/>
              <w:t>att sträva mot en autentiseringslösning, framför flera olika, för att realisera stark autentisering i den egna organisationen och i federation</w:t>
            </w:r>
          </w:p>
          <w:p w14:paraId="2DD7ECEE" w14:textId="77777777" w:rsidR="00746F99" w:rsidRPr="00E91314" w:rsidRDefault="00746F99" w:rsidP="009E255F">
            <w:pPr>
              <w:rPr>
                <w:i/>
              </w:rPr>
            </w:pPr>
            <w:r w:rsidRPr="00E91314">
              <w:rPr>
                <w:i/>
              </w:rPr>
              <w:t>o</w:t>
            </w:r>
            <w:r w:rsidRPr="00E91314">
              <w:rPr>
                <w:i/>
              </w:rPr>
              <w:tab/>
              <w:t xml:space="preserve">att enbart acceptera SAMLv2, eller senare version, vid </w:t>
            </w:r>
            <w:proofErr w:type="spellStart"/>
            <w:r w:rsidRPr="00E91314">
              <w:rPr>
                <w:i/>
              </w:rPr>
              <w:t>identitetsfederering</w:t>
            </w:r>
            <w:proofErr w:type="spellEnd"/>
            <w:r w:rsidRPr="00E91314">
              <w:rPr>
                <w:i/>
              </w:rPr>
              <w:t xml:space="preserve"> samt tydliggöra att det i förekommande fall är det enda sättet att logga in och säkerställa det inte finns någon bakväg in</w:t>
            </w:r>
          </w:p>
          <w:p w14:paraId="4FA922C7" w14:textId="77777777" w:rsidR="00746F99" w:rsidRPr="00E91314" w:rsidRDefault="00746F99" w:rsidP="009E255F">
            <w:pPr>
              <w:rPr>
                <w:i/>
              </w:rPr>
            </w:pPr>
            <w:r w:rsidRPr="00E91314">
              <w:rPr>
                <w:i/>
              </w:rPr>
              <w:t>o</w:t>
            </w:r>
            <w:r w:rsidRPr="00E91314">
              <w:rPr>
                <w:i/>
              </w:rPr>
              <w:tab/>
              <w:t>att tillämpa ett gemensamt ramverk för att ingå i en federation</w:t>
            </w:r>
          </w:p>
          <w:p w14:paraId="26A80E9A" w14:textId="77777777" w:rsidR="00746F99" w:rsidRPr="00E91314" w:rsidRDefault="00746F99" w:rsidP="009E255F">
            <w:pPr>
              <w:rPr>
                <w:i/>
              </w:rPr>
            </w:pPr>
            <w:r w:rsidRPr="00E91314">
              <w:rPr>
                <w:i/>
              </w:rPr>
              <w:t>o</w:t>
            </w:r>
            <w:r w:rsidRPr="00E91314">
              <w:rPr>
                <w:i/>
              </w:rPr>
              <w:tab/>
              <w:t xml:space="preserve">att tillämpa en gemensam katalogpolicy, med utgångspunkt från </w:t>
            </w:r>
            <w:proofErr w:type="spellStart"/>
            <w:r w:rsidRPr="00E91314">
              <w:rPr>
                <w:i/>
              </w:rPr>
              <w:t>HSA</w:t>
            </w:r>
            <w:proofErr w:type="spellEnd"/>
            <w:r w:rsidRPr="00E91314">
              <w:rPr>
                <w:i/>
              </w:rPr>
              <w:t xml:space="preserve"> policy, som ett minimikrav för egna kataloger</w:t>
            </w:r>
          </w:p>
          <w:p w14:paraId="1844E96A" w14:textId="77777777" w:rsidR="00746F99" w:rsidRPr="00E91314" w:rsidRDefault="00746F99" w:rsidP="009E255F">
            <w:pPr>
              <w:rPr>
                <w:i/>
              </w:rPr>
            </w:pPr>
            <w:r w:rsidRPr="00E91314">
              <w:rPr>
                <w:i/>
              </w:rPr>
              <w:t>o</w:t>
            </w:r>
            <w:r w:rsidRPr="00E91314">
              <w:rPr>
                <w:i/>
              </w:rPr>
              <w:tab/>
              <w:t xml:space="preserve">att stäva mot att all gränsöverskridande kommunikation skall </w:t>
            </w:r>
            <w:r w:rsidRPr="00E91314">
              <w:rPr>
                <w:i/>
              </w:rPr>
              <w:lastRenderedPageBreak/>
              <w:t xml:space="preserve">vara möjlig både över </w:t>
            </w:r>
            <w:proofErr w:type="spellStart"/>
            <w:r w:rsidRPr="00E91314">
              <w:rPr>
                <w:i/>
              </w:rPr>
              <w:t>Sjunet</w:t>
            </w:r>
            <w:proofErr w:type="spellEnd"/>
            <w:r w:rsidRPr="00E91314">
              <w:rPr>
                <w:i/>
              </w:rPr>
              <w:t xml:space="preserve"> och Internet. Det är den egna organisationen som beslutar vilken tillgänglighet som är tillräcklig för anslutningen</w:t>
            </w:r>
          </w:p>
          <w:p w14:paraId="26BB3537" w14:textId="77777777" w:rsidR="00746F99" w:rsidRPr="00E91314" w:rsidRDefault="00746F99" w:rsidP="009E255F">
            <w:pPr>
              <w:rPr>
                <w:i/>
              </w:rPr>
            </w:pPr>
            <w:r w:rsidRPr="00E91314">
              <w:rPr>
                <w:i/>
              </w:rPr>
              <w:t>o</w:t>
            </w:r>
            <w:r w:rsidRPr="00E91314">
              <w:rPr>
                <w:i/>
              </w:rPr>
              <w:tab/>
              <w:t>att sträva efter att möjliggöra kontroll av trafik till och från den egna infrastrukturen i en eller få kontrollpunkter</w:t>
            </w:r>
          </w:p>
          <w:p w14:paraId="76F5512C" w14:textId="77777777" w:rsidR="00746F99" w:rsidRPr="00E91314" w:rsidRDefault="00746F99" w:rsidP="009E255F">
            <w:pPr>
              <w:rPr>
                <w:i/>
              </w:rPr>
            </w:pPr>
            <w:r w:rsidRPr="00E91314">
              <w:rPr>
                <w:i/>
              </w:rPr>
              <w:t>o</w:t>
            </w:r>
            <w:r w:rsidRPr="00E91314">
              <w:rPr>
                <w:i/>
              </w:rPr>
              <w:tab/>
              <w:t xml:space="preserve">Att utgå från att kommunikation över Internet och </w:t>
            </w:r>
            <w:proofErr w:type="spellStart"/>
            <w:r w:rsidRPr="00E91314">
              <w:rPr>
                <w:i/>
              </w:rPr>
              <w:t>Sjunet</w:t>
            </w:r>
            <w:proofErr w:type="spellEnd"/>
            <w:r w:rsidRPr="00E91314">
              <w:rPr>
                <w:i/>
              </w:rPr>
              <w:t xml:space="preserve"> har ett likvärdigt skyddsbehov</w:t>
            </w:r>
          </w:p>
        </w:tc>
        <w:tc>
          <w:tcPr>
            <w:tcW w:w="4708" w:type="dxa"/>
            <w:shd w:val="clear" w:color="auto" w:fill="auto"/>
          </w:tcPr>
          <w:p w14:paraId="3C380F27" w14:textId="77777777" w:rsidR="00833192" w:rsidRPr="00E91314" w:rsidRDefault="00833192" w:rsidP="00AA406D">
            <w:pPr>
              <w:pStyle w:val="Liststycke"/>
              <w:numPr>
                <w:ilvl w:val="0"/>
                <w:numId w:val="25"/>
              </w:numPr>
            </w:pPr>
            <w:r w:rsidRPr="00E91314">
              <w:lastRenderedPageBreak/>
              <w:t xml:space="preserve">Stark autentisering likställs med 2-faktors autentisering. Stark autentiserings uppnås genom att använda Mina Hälsotjänster autentiseringstjänster alternativt Mina vårdkontakters autentisering. </w:t>
            </w:r>
          </w:p>
          <w:p w14:paraId="4DAA22E9" w14:textId="77777777" w:rsidR="00833192" w:rsidRPr="00E91314" w:rsidRDefault="00833192" w:rsidP="00AA406D">
            <w:pPr>
              <w:pStyle w:val="Liststycke"/>
              <w:numPr>
                <w:ilvl w:val="1"/>
                <w:numId w:val="25"/>
              </w:numPr>
            </w:pPr>
            <w:r w:rsidRPr="00E91314">
              <w:t xml:space="preserve">Mina Hälsotjänsters autentiseringstjänst stödjer SAMLv2. Att samverka i federation är möjligt när e-legitimationsnämnden 2014/2015 är färdiga med sin </w:t>
            </w:r>
            <w:r w:rsidR="001319C6" w:rsidRPr="00E91314">
              <w:t>federationslösning.</w:t>
            </w:r>
            <w:r w:rsidRPr="00E91314">
              <w:t xml:space="preserve"> </w:t>
            </w:r>
          </w:p>
          <w:p w14:paraId="130A1306" w14:textId="77777777" w:rsidR="00833192" w:rsidRPr="00E91314" w:rsidRDefault="00833192" w:rsidP="00AA406D">
            <w:pPr>
              <w:pStyle w:val="Liststycke"/>
              <w:numPr>
                <w:ilvl w:val="0"/>
                <w:numId w:val="25"/>
              </w:numPr>
            </w:pPr>
            <w:proofErr w:type="spellStart"/>
            <w:r w:rsidRPr="00E91314">
              <w:t>SITHS</w:t>
            </w:r>
            <w:proofErr w:type="spellEnd"/>
            <w:r w:rsidRPr="00E91314">
              <w:t xml:space="preserve"> PKI infrastruktur tillämpas för att säkra system kommunikation.</w:t>
            </w:r>
          </w:p>
          <w:p w14:paraId="04888082" w14:textId="77777777" w:rsidR="001319C6" w:rsidRPr="00E91314" w:rsidRDefault="001319C6" w:rsidP="00AA406D">
            <w:pPr>
              <w:pStyle w:val="Liststycke"/>
              <w:numPr>
                <w:ilvl w:val="0"/>
                <w:numId w:val="25"/>
              </w:numPr>
            </w:pPr>
            <w:proofErr w:type="spellStart"/>
            <w:r w:rsidRPr="00E91314">
              <w:t>HSA</w:t>
            </w:r>
            <w:proofErr w:type="spellEnd"/>
            <w:r w:rsidRPr="00E91314">
              <w:t xml:space="preserve"> katalogen ligger till grund för identifiering av vårdgivare, vårdenheter och medarbetare.</w:t>
            </w:r>
          </w:p>
          <w:p w14:paraId="03B6BEF7" w14:textId="77777777" w:rsidR="001319C6" w:rsidRDefault="001319C6" w:rsidP="00AA406D">
            <w:pPr>
              <w:pStyle w:val="Liststycke"/>
              <w:numPr>
                <w:ilvl w:val="0"/>
                <w:numId w:val="25"/>
              </w:numPr>
            </w:pPr>
            <w:r w:rsidRPr="00E91314">
              <w:t>Kommunikation sker över tjänsteplattformen vilken kommer tillgängliggöras på internet/</w:t>
            </w:r>
            <w:proofErr w:type="spellStart"/>
            <w:r w:rsidRPr="00E91314">
              <w:t>sjunet</w:t>
            </w:r>
            <w:proofErr w:type="spellEnd"/>
            <w:r w:rsidRPr="00E91314">
              <w:t>.</w:t>
            </w:r>
          </w:p>
          <w:p w14:paraId="14C8C500" w14:textId="77777777" w:rsidR="00ED427F" w:rsidRDefault="00ED427F" w:rsidP="00ED427F"/>
          <w:p w14:paraId="753A5E79" w14:textId="77777777" w:rsidR="006B1196" w:rsidRDefault="006B1196" w:rsidP="00ED427F">
            <w:r>
              <w:t>Övrigt:</w:t>
            </w:r>
          </w:p>
          <w:p w14:paraId="5B47411D" w14:textId="77777777" w:rsidR="006B1196" w:rsidRDefault="006B1196" w:rsidP="00AA406D">
            <w:pPr>
              <w:pStyle w:val="Liststycke"/>
              <w:numPr>
                <w:ilvl w:val="0"/>
                <w:numId w:val="30"/>
              </w:numPr>
            </w:pPr>
            <w:r>
              <w:t xml:space="preserve">I de fall autentisering av medarbetare/vårdpersonal </w:t>
            </w:r>
            <w:proofErr w:type="gramStart"/>
            <w:r>
              <w:t>förekommer</w:t>
            </w:r>
            <w:proofErr w:type="gramEnd"/>
            <w:r>
              <w:t xml:space="preserve"> </w:t>
            </w:r>
            <w:proofErr w:type="gramStart"/>
            <w:r>
              <w:t>är</w:t>
            </w:r>
            <w:proofErr w:type="gramEnd"/>
            <w:r>
              <w:t xml:space="preserve"> det rekommenderat att </w:t>
            </w:r>
            <w:proofErr w:type="spellStart"/>
            <w:r>
              <w:t>Ineras</w:t>
            </w:r>
            <w:proofErr w:type="spellEnd"/>
            <w:r>
              <w:t xml:space="preserve"> Säkerhetstjänster används.</w:t>
            </w:r>
          </w:p>
          <w:p w14:paraId="5799EACC" w14:textId="77777777" w:rsidR="00746F99" w:rsidRPr="00E91314" w:rsidRDefault="00746F99" w:rsidP="009E255F"/>
        </w:tc>
      </w:tr>
      <w:tr w:rsidR="00833192" w:rsidRPr="00E91314" w14:paraId="1D4A2547" w14:textId="77777777" w:rsidTr="009E255F">
        <w:tc>
          <w:tcPr>
            <w:tcW w:w="3936" w:type="dxa"/>
            <w:shd w:val="clear" w:color="auto" w:fill="auto"/>
          </w:tcPr>
          <w:p w14:paraId="6CFDA33B" w14:textId="77777777" w:rsidR="00833192" w:rsidRPr="00E91314" w:rsidRDefault="00833192" w:rsidP="009E255F">
            <w:pPr>
              <w:rPr>
                <w:i/>
              </w:rPr>
            </w:pPr>
          </w:p>
        </w:tc>
        <w:tc>
          <w:tcPr>
            <w:tcW w:w="4708" w:type="dxa"/>
            <w:shd w:val="clear" w:color="auto" w:fill="auto"/>
          </w:tcPr>
          <w:p w14:paraId="596BF2B0" w14:textId="77777777" w:rsidR="00833192" w:rsidRPr="00E91314" w:rsidRDefault="00833192" w:rsidP="00AA406D">
            <w:pPr>
              <w:pStyle w:val="Liststycke"/>
              <w:numPr>
                <w:ilvl w:val="0"/>
                <w:numId w:val="25"/>
              </w:numPr>
            </w:pPr>
          </w:p>
        </w:tc>
      </w:tr>
    </w:tbl>
    <w:p w14:paraId="4084D861" w14:textId="77777777" w:rsidR="00746F99" w:rsidRPr="00E91314" w:rsidRDefault="00746F99" w:rsidP="00746F99"/>
    <w:p w14:paraId="436DD4EF" w14:textId="77777777" w:rsidR="00F35C43" w:rsidRPr="00E91314" w:rsidRDefault="00F35C43" w:rsidP="004F6412">
      <w:pPr>
        <w:pStyle w:val="Rubrik2Nr"/>
        <w:numPr>
          <w:ilvl w:val="0"/>
          <w:numId w:val="0"/>
        </w:numPr>
      </w:pPr>
    </w:p>
    <w:p w14:paraId="678EAA8A" w14:textId="77777777" w:rsidR="00606E91" w:rsidRPr="00E91314" w:rsidRDefault="004E69A8" w:rsidP="00606E91">
      <w:pPr>
        <w:pStyle w:val="Rubrik2Nr"/>
      </w:pPr>
      <w:bookmarkStart w:id="60" w:name="_Toc265471421"/>
      <w:r w:rsidRPr="00E91314">
        <w:br w:type="page"/>
      </w:r>
      <w:bookmarkStart w:id="61" w:name="_Toc220985993"/>
      <w:r w:rsidR="00606E91" w:rsidRPr="00E91314">
        <w:lastRenderedPageBreak/>
        <w:t>Översikt</w:t>
      </w:r>
      <w:bookmarkEnd w:id="60"/>
      <w:bookmarkEnd w:id="61"/>
    </w:p>
    <w:p w14:paraId="6731688A" w14:textId="77777777" w:rsidR="00063288" w:rsidRPr="00E91314" w:rsidRDefault="00063288" w:rsidP="00063288"/>
    <w:p w14:paraId="6D84725D" w14:textId="77777777" w:rsidR="00973419" w:rsidRPr="00E91314" w:rsidRDefault="008B0FFE" w:rsidP="00E02927">
      <w:pPr>
        <w:pStyle w:val="Beskrivning"/>
        <w:rPr>
          <w:i/>
        </w:rPr>
      </w:pPr>
      <w:bookmarkStart w:id="62" w:name="_Toc220550764"/>
      <w:r>
        <w:rPr>
          <w:noProof/>
          <w:lang w:val="sv-SE" w:eastAsia="sv-SE"/>
        </w:rPr>
        <w:drawing>
          <wp:inline distT="0" distB="0" distL="0" distR="0" wp14:anchorId="1F900B75" wp14:editId="74143E46">
            <wp:extent cx="5327437" cy="2652149"/>
            <wp:effectExtent l="0" t="0" r="6985"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8107" cy="2652482"/>
                    </a:xfrm>
                    <a:prstGeom prst="rect">
                      <a:avLst/>
                    </a:prstGeom>
                    <a:noFill/>
                    <a:ln>
                      <a:noFill/>
                    </a:ln>
                  </pic:spPr>
                </pic:pic>
              </a:graphicData>
            </a:graphic>
          </wp:inline>
        </w:drawing>
      </w:r>
      <w:r w:rsidR="00973419" w:rsidRPr="00E91314">
        <w:t xml:space="preserve"> Figur </w:t>
      </w:r>
      <w:r w:rsidR="00973419" w:rsidRPr="00E91314">
        <w:fldChar w:fldCharType="begin"/>
      </w:r>
      <w:r w:rsidR="00973419" w:rsidRPr="00E91314">
        <w:instrText xml:space="preserve"> SEQ Figur \* ARABIC </w:instrText>
      </w:r>
      <w:r w:rsidR="00973419" w:rsidRPr="00E91314">
        <w:fldChar w:fldCharType="separate"/>
      </w:r>
      <w:r w:rsidR="000772BB" w:rsidRPr="00E91314">
        <w:rPr>
          <w:noProof/>
        </w:rPr>
        <w:t>2</w:t>
      </w:r>
      <w:r w:rsidR="00973419" w:rsidRPr="00E91314">
        <w:rPr>
          <w:noProof/>
        </w:rPr>
        <w:fldChar w:fldCharType="end"/>
      </w:r>
      <w:r w:rsidR="00973419" w:rsidRPr="00E91314">
        <w:t>: Översikt</w:t>
      </w:r>
      <w:bookmarkEnd w:id="62"/>
      <w:r w:rsidR="00973419" w:rsidRPr="00E91314">
        <w:rPr>
          <w:i/>
        </w:rPr>
        <w:t xml:space="preserve"> </w:t>
      </w:r>
    </w:p>
    <w:p w14:paraId="0D2439C6" w14:textId="77777777" w:rsidR="00063288" w:rsidRPr="00E91314" w:rsidRDefault="00063288" w:rsidP="00063288">
      <w:r w:rsidRPr="00E91314">
        <w:rPr>
          <w:i/>
        </w:rPr>
        <w:t xml:space="preserve">Bilden </w:t>
      </w:r>
      <w:r w:rsidR="00DE36B0" w:rsidRPr="00E91314">
        <w:rPr>
          <w:i/>
        </w:rPr>
        <w:t xml:space="preserve">illustrerar hur illustrerar hur </w:t>
      </w:r>
      <w:r w:rsidR="00FB5364" w:rsidRPr="00E91314">
        <w:rPr>
          <w:i/>
        </w:rPr>
        <w:t>olika aktörer samverkar för att samla in patientinformation.</w:t>
      </w:r>
      <w:r w:rsidR="00FB5364" w:rsidRPr="00E91314">
        <w:t xml:space="preserve"> </w:t>
      </w:r>
      <w:r w:rsidR="00FA7004" w:rsidRPr="00E91314">
        <w:rPr>
          <w:i/>
        </w:rPr>
        <w:t>Observera att dokumentets fokus är hur tjänstekontraktet är utformat och är tänkt att</w:t>
      </w:r>
      <w:r w:rsidR="00CA1741" w:rsidRPr="00E91314">
        <w:rPr>
          <w:i/>
        </w:rPr>
        <w:t xml:space="preserve"> användas</w:t>
      </w:r>
      <w:r w:rsidR="00FA7004" w:rsidRPr="00E91314">
        <w:rPr>
          <w:i/>
        </w:rPr>
        <w:t>.</w:t>
      </w:r>
      <w:r w:rsidR="00043A24" w:rsidRPr="00E91314">
        <w:rPr>
          <w:i/>
        </w:rPr>
        <w:t xml:space="preserve"> </w:t>
      </w:r>
      <w:r w:rsidR="00043A24" w:rsidRPr="00E91314">
        <w:rPr>
          <w:b/>
          <w:i/>
        </w:rPr>
        <w:t>Engagemangsindex kommer inte användas initialt.</w:t>
      </w:r>
    </w:p>
    <w:p w14:paraId="41C90844" w14:textId="77777777" w:rsidR="00063288" w:rsidRPr="00E91314" w:rsidRDefault="00063288" w:rsidP="00063288"/>
    <w:p w14:paraId="584F0067" w14:textId="77777777" w:rsidR="0063557F" w:rsidRPr="00E91314" w:rsidRDefault="0063557F" w:rsidP="00063288">
      <w:r w:rsidRPr="00E91314">
        <w:t>Flöde:</w:t>
      </w:r>
    </w:p>
    <w:p w14:paraId="69CF583E" w14:textId="77777777" w:rsidR="00AB38FD" w:rsidRPr="00E91314" w:rsidRDefault="00AB38FD" w:rsidP="00063288">
      <w:r w:rsidRPr="00E91314">
        <w:t>Medarbetare/vårdpersonal har i ett tidigare steg (</w:t>
      </w:r>
      <w:proofErr w:type="gramStart"/>
      <w:r w:rsidRPr="00E91314">
        <w:t>ej</w:t>
      </w:r>
      <w:proofErr w:type="gramEnd"/>
      <w:r w:rsidRPr="00E91314">
        <w:t xml:space="preserve"> beskrivet) skapat/hämtat en mall som skall användas av patienten vid formulärbegäran.</w:t>
      </w:r>
      <w:r w:rsidR="00593A67" w:rsidRPr="00E91314">
        <w:t xml:space="preserve"> </w:t>
      </w:r>
      <w:r w:rsidRPr="00E91314">
        <w:t xml:space="preserve">En formulärmall innehåller information och instruktioner om formuläret, information och vårdgivare, frågor och dess svarsalternativ. </w:t>
      </w:r>
    </w:p>
    <w:p w14:paraId="527920C8" w14:textId="77777777" w:rsidR="00AB38FD" w:rsidRPr="00E91314" w:rsidRDefault="00AB38FD" w:rsidP="00063288"/>
    <w:p w14:paraId="0BEB85D5" w14:textId="77777777" w:rsidR="00593A67" w:rsidRPr="00E91314" w:rsidRDefault="0063557F" w:rsidP="00AA406D">
      <w:pPr>
        <w:numPr>
          <w:ilvl w:val="0"/>
          <w:numId w:val="9"/>
        </w:numPr>
      </w:pPr>
      <w:r w:rsidRPr="00E91314">
        <w:t xml:space="preserve">Vårdpersonal </w:t>
      </w:r>
      <w:r w:rsidR="00CA1741" w:rsidRPr="00E91314">
        <w:t xml:space="preserve">skickar en </w:t>
      </w:r>
      <w:r w:rsidR="00CA1741" w:rsidRPr="00E91314">
        <w:rPr>
          <w:b/>
        </w:rPr>
        <w:t>formulärbegäran</w:t>
      </w:r>
      <w:r w:rsidR="006451D0" w:rsidRPr="00E91314">
        <w:t xml:space="preserve"> för sin patient/</w:t>
      </w:r>
      <w:r w:rsidRPr="00E91314">
        <w:t>patientgrupp.</w:t>
      </w:r>
      <w:r w:rsidR="006451D0" w:rsidRPr="00E91314">
        <w:t xml:space="preserve">  </w:t>
      </w:r>
      <w:r w:rsidRPr="00E91314">
        <w:br/>
      </w:r>
      <w:proofErr w:type="gramStart"/>
      <w:r w:rsidRPr="00E91314">
        <w:t>-</w:t>
      </w:r>
      <w:proofErr w:type="gramEnd"/>
      <w:r w:rsidR="006451D0" w:rsidRPr="00E91314">
        <w:t xml:space="preserve">Vårdsystemet anropar </w:t>
      </w:r>
      <w:r w:rsidR="006451D0" w:rsidRPr="00E91314">
        <w:rPr>
          <w:b/>
        </w:rPr>
        <w:t>formulärmotorn</w:t>
      </w:r>
      <w:r w:rsidR="006451D0" w:rsidRPr="00E91314">
        <w:t xml:space="preserve"> för att skapa en formulärbegäran. Se användningsfall </w:t>
      </w:r>
      <w:r w:rsidR="00593A67" w:rsidRPr="00E91314">
        <w:t>”AF-2 Begär formulärinsamling”.</w:t>
      </w:r>
      <w:r w:rsidR="006451D0" w:rsidRPr="00E91314">
        <w:t xml:space="preserve"> </w:t>
      </w:r>
      <w:r w:rsidR="00900D13" w:rsidRPr="00E91314">
        <w:t>Ett ID för begäran skapas av vårdsystemet.</w:t>
      </w:r>
    </w:p>
    <w:p w14:paraId="6579E271" w14:textId="77777777" w:rsidR="0063557F" w:rsidRPr="00E91314" w:rsidRDefault="00593A67" w:rsidP="00AA406D">
      <w:pPr>
        <w:numPr>
          <w:ilvl w:val="0"/>
          <w:numId w:val="9"/>
        </w:numPr>
      </w:pPr>
      <w:r w:rsidRPr="00E91314">
        <w:rPr>
          <w:b/>
        </w:rPr>
        <w:t>Formulärmotorn</w:t>
      </w:r>
      <w:r w:rsidRPr="00E91314">
        <w:t xml:space="preserve"> </w:t>
      </w:r>
      <w:proofErr w:type="gramStart"/>
      <w:r w:rsidRPr="00E91314">
        <w:t>mottager</w:t>
      </w:r>
      <w:proofErr w:type="gramEnd"/>
      <w:r w:rsidRPr="00E91314">
        <w:t xml:space="preserve"> och skapar en formulärbegäran. Formulärmotorn har nu en informationsmängd som bör annonseras till sin omvärld (</w:t>
      </w:r>
      <w:r w:rsidR="005713BB" w:rsidRPr="00E91314">
        <w:t xml:space="preserve">Formulärmotorn har en skapad formulärbegäran </w:t>
      </w:r>
      <w:proofErr w:type="gramStart"/>
      <w:r w:rsidR="005713BB" w:rsidRPr="00E91314">
        <w:t>dvs</w:t>
      </w:r>
      <w:proofErr w:type="gramEnd"/>
      <w:r w:rsidR="005713BB" w:rsidRPr="00E91314">
        <w:t xml:space="preserve"> jag har ett formulär som en patient skall fylla i</w:t>
      </w:r>
      <w:r w:rsidRPr="00E91314">
        <w:t xml:space="preserve">). </w:t>
      </w:r>
      <w:r w:rsidR="0063557F" w:rsidRPr="00E91314">
        <w:br/>
      </w:r>
      <w:proofErr w:type="gramStart"/>
      <w:r w:rsidR="0063557F" w:rsidRPr="00E91314">
        <w:t>-</w:t>
      </w:r>
      <w:proofErr w:type="gramEnd"/>
      <w:r w:rsidR="005713BB" w:rsidRPr="00E91314">
        <w:t>Formulärmotorn anropar engagemangsindex och en d</w:t>
      </w:r>
      <w:r w:rsidR="0063557F" w:rsidRPr="00E91314">
        <w:t xml:space="preserve">omänspecifik </w:t>
      </w:r>
      <w:r w:rsidR="005713BB" w:rsidRPr="00E91314">
        <w:t xml:space="preserve">indexpost </w:t>
      </w:r>
      <w:r w:rsidR="0097140E" w:rsidRPr="00E91314">
        <w:t xml:space="preserve">för formulärbegäran </w:t>
      </w:r>
      <w:r w:rsidR="005713BB" w:rsidRPr="00E91314">
        <w:t>skapas. Se tjänstekontraktsbeskrivning för detaljer kring informationsbehov för tjänstedomänen.</w:t>
      </w:r>
    </w:p>
    <w:p w14:paraId="0FF0ED62" w14:textId="77777777" w:rsidR="0063557F" w:rsidRPr="00E91314" w:rsidRDefault="0063557F" w:rsidP="00AA406D">
      <w:pPr>
        <w:numPr>
          <w:ilvl w:val="0"/>
          <w:numId w:val="9"/>
        </w:numPr>
      </w:pPr>
      <w:r w:rsidRPr="00E91314">
        <w:rPr>
          <w:b/>
        </w:rPr>
        <w:t>Engagemangsindex</w:t>
      </w:r>
      <w:r w:rsidRPr="00E91314">
        <w:t xml:space="preserve"> </w:t>
      </w:r>
      <w:r w:rsidR="005713BB" w:rsidRPr="00E91314">
        <w:t xml:space="preserve">mottager indexpost och </w:t>
      </w:r>
      <w:r w:rsidRPr="00E91314">
        <w:t xml:space="preserve">notifierar </w:t>
      </w:r>
      <w:r w:rsidR="005713BB" w:rsidRPr="00E91314">
        <w:t xml:space="preserve">dess </w:t>
      </w:r>
      <w:proofErr w:type="gramStart"/>
      <w:r w:rsidRPr="00E91314">
        <w:t>prenumeranten</w:t>
      </w:r>
      <w:proofErr w:type="gramEnd"/>
      <w:r w:rsidR="005713BB" w:rsidRPr="00E91314">
        <w:t>. I detta fall</w:t>
      </w:r>
      <w:r w:rsidRPr="00E91314">
        <w:t xml:space="preserve"> ”Mina vårdkontakter”</w:t>
      </w:r>
      <w:r w:rsidR="001866D6" w:rsidRPr="00E91314">
        <w:t xml:space="preserve"> (e-tjänsten)</w:t>
      </w:r>
      <w:r w:rsidRPr="00E91314">
        <w:t>.</w:t>
      </w:r>
    </w:p>
    <w:p w14:paraId="28CF8465" w14:textId="77777777" w:rsidR="0063557F" w:rsidRPr="00E91314" w:rsidRDefault="0063557F" w:rsidP="00AA406D">
      <w:pPr>
        <w:numPr>
          <w:ilvl w:val="0"/>
          <w:numId w:val="9"/>
        </w:numPr>
      </w:pPr>
      <w:r w:rsidRPr="00E91314">
        <w:rPr>
          <w:b/>
        </w:rPr>
        <w:lastRenderedPageBreak/>
        <w:t>Mina vårdkontakter</w:t>
      </w:r>
      <w:r w:rsidRPr="00E91314">
        <w:t xml:space="preserve"> </w:t>
      </w:r>
      <w:proofErr w:type="gramStart"/>
      <w:r w:rsidR="005713BB" w:rsidRPr="00E91314">
        <w:t>mottager</w:t>
      </w:r>
      <w:proofErr w:type="gramEnd"/>
      <w:r w:rsidR="005713BB" w:rsidRPr="00E91314">
        <w:t xml:space="preserve"> notifiering och agerar baserat på sitt regelverk för e-tjänsten och patienten</w:t>
      </w:r>
      <w:r w:rsidRPr="00E91314">
        <w:t>.</w:t>
      </w:r>
      <w:r w:rsidRPr="00E91314">
        <w:br/>
      </w:r>
      <w:proofErr w:type="gramStart"/>
      <w:r w:rsidRPr="00E91314">
        <w:t>-</w:t>
      </w:r>
      <w:proofErr w:type="gramEnd"/>
      <w:r w:rsidRPr="00E91314">
        <w:t>Kan avisera patient</w:t>
      </w:r>
      <w:r w:rsidRPr="00E91314">
        <w:br/>
        <w:t xml:space="preserve">-Ger patient </w:t>
      </w:r>
      <w:r w:rsidR="001866D6" w:rsidRPr="00E91314">
        <w:rPr>
          <w:b/>
        </w:rPr>
        <w:t>tillgång till e-tjänsten</w:t>
      </w:r>
      <w:r w:rsidR="006E1BBA" w:rsidRPr="00E91314">
        <w:rPr>
          <w:b/>
        </w:rPr>
        <w:t xml:space="preserve"> formulär</w:t>
      </w:r>
      <w:r w:rsidR="001866D6" w:rsidRPr="00E91314">
        <w:t xml:space="preserve">. </w:t>
      </w:r>
      <w:r w:rsidR="006E1BBA" w:rsidRPr="00E91314">
        <w:t xml:space="preserve"> </w:t>
      </w:r>
    </w:p>
    <w:p w14:paraId="3C16EE95" w14:textId="77777777" w:rsidR="0063557F" w:rsidRPr="00E91314" w:rsidRDefault="0063557F" w:rsidP="00AA406D">
      <w:pPr>
        <w:numPr>
          <w:ilvl w:val="0"/>
          <w:numId w:val="9"/>
        </w:numPr>
      </w:pPr>
      <w:r w:rsidRPr="00E91314">
        <w:rPr>
          <w:b/>
        </w:rPr>
        <w:t>Patienten</w:t>
      </w:r>
      <w:r w:rsidRPr="00E91314">
        <w:t xml:space="preserve"> använder e-tjänsten ”formulär”. Tjänstekontraktet används för att överföra frågor/svar.</w:t>
      </w:r>
      <w:r w:rsidR="0097140E" w:rsidRPr="00E91314">
        <w:br/>
      </w:r>
      <w:proofErr w:type="gramStart"/>
      <w:r w:rsidR="0097140E" w:rsidRPr="00E91314">
        <w:t>-</w:t>
      </w:r>
      <w:proofErr w:type="gramEnd"/>
      <w:r w:rsidR="0097140E" w:rsidRPr="00E91314">
        <w:t>Sparar/avslutar formuläret.</w:t>
      </w:r>
      <w:r w:rsidR="00900D13" w:rsidRPr="00E91314">
        <w:br/>
      </w:r>
      <w:r w:rsidR="00900D13" w:rsidRPr="00E91314">
        <w:br/>
      </w:r>
      <w:r w:rsidR="00900D13" w:rsidRPr="00E91314">
        <w:br/>
      </w:r>
      <w:r w:rsidR="00900D13" w:rsidRPr="00E91314">
        <w:br/>
      </w:r>
      <w:r w:rsidR="00900D13" w:rsidRPr="00E91314">
        <w:br/>
      </w:r>
      <w:r w:rsidR="00900D13" w:rsidRPr="00E91314">
        <w:br/>
      </w:r>
      <w:r w:rsidR="00900D13" w:rsidRPr="00E91314">
        <w:br/>
      </w:r>
    </w:p>
    <w:p w14:paraId="56CBA671" w14:textId="77777777" w:rsidR="00900D13" w:rsidRPr="00E91314" w:rsidRDefault="0097140E" w:rsidP="00AA406D">
      <w:pPr>
        <w:numPr>
          <w:ilvl w:val="0"/>
          <w:numId w:val="9"/>
        </w:numPr>
      </w:pPr>
      <w:r w:rsidRPr="00E91314">
        <w:rPr>
          <w:b/>
        </w:rPr>
        <w:t>Formulärmotorn</w:t>
      </w:r>
      <w:r w:rsidRPr="00E91314">
        <w:t xml:space="preserve"> har nu en informationsmängd som bör annonseras till sin omvärld. (Formulärmotorn har ett besvarat formulär som bör skickas vidare i vårdprocessen).</w:t>
      </w:r>
      <w:r w:rsidRPr="00E91314">
        <w:br/>
      </w:r>
      <w:proofErr w:type="gramStart"/>
      <w:r w:rsidRPr="00E91314">
        <w:t>-</w:t>
      </w:r>
      <w:proofErr w:type="gramEnd"/>
      <w:r w:rsidRPr="00E91314">
        <w:t>Formulärmotorn anropar engagemangsindex och en domänspecifik indexpost för formulärbegäran skapas. Se tjänstekontraktsbeskrivning för detaljer kring informationsbehov för tjänstedomänen.</w:t>
      </w:r>
    </w:p>
    <w:p w14:paraId="5DBD0E7F" w14:textId="77777777" w:rsidR="00900D13" w:rsidRPr="00E91314" w:rsidRDefault="00900D13" w:rsidP="00AA406D">
      <w:pPr>
        <w:numPr>
          <w:ilvl w:val="0"/>
          <w:numId w:val="9"/>
        </w:numPr>
      </w:pPr>
      <w:r w:rsidRPr="00E91314">
        <w:rPr>
          <w:b/>
        </w:rPr>
        <w:t xml:space="preserve">Engagemangsindex </w:t>
      </w:r>
      <w:r w:rsidRPr="00E91314">
        <w:t xml:space="preserve">mottager indexpost och notifierar dess </w:t>
      </w:r>
      <w:proofErr w:type="gramStart"/>
      <w:r w:rsidRPr="00E91314">
        <w:t>prenumeranten</w:t>
      </w:r>
      <w:proofErr w:type="gramEnd"/>
      <w:r w:rsidRPr="00E91314">
        <w:t xml:space="preserve">.  </w:t>
      </w:r>
    </w:p>
    <w:p w14:paraId="38E208FC" w14:textId="77777777" w:rsidR="00226099" w:rsidRPr="00E91314" w:rsidRDefault="00900D13" w:rsidP="00AA406D">
      <w:pPr>
        <w:numPr>
          <w:ilvl w:val="0"/>
          <w:numId w:val="9"/>
        </w:numPr>
      </w:pPr>
      <w:r w:rsidRPr="00E91314">
        <w:rPr>
          <w:b/>
        </w:rPr>
        <w:t xml:space="preserve">Vårdsystemet </w:t>
      </w:r>
      <w:proofErr w:type="gramStart"/>
      <w:r w:rsidRPr="00E91314">
        <w:t>mottager</w:t>
      </w:r>
      <w:proofErr w:type="gramEnd"/>
      <w:r w:rsidRPr="00E91314">
        <w:t xml:space="preserve"> notifieringen från engagemangsindex. Genom att analysera ID på </w:t>
      </w:r>
      <w:proofErr w:type="gramStart"/>
      <w:r w:rsidRPr="00E91314">
        <w:t>notifieringen</w:t>
      </w:r>
      <w:proofErr w:type="gramEnd"/>
      <w:r w:rsidRPr="00E91314">
        <w:t xml:space="preserve"> kan vårdsystemet avgöra om vårdsystemet skall hämta det besvarade formuläret från formulärmotorn.</w:t>
      </w:r>
      <w:r w:rsidRPr="00E91314">
        <w:br/>
      </w:r>
      <w:proofErr w:type="gramStart"/>
      <w:r w:rsidRPr="00E91314">
        <w:t>-</w:t>
      </w:r>
      <w:proofErr w:type="gramEnd"/>
      <w:r w:rsidRPr="00E91314">
        <w:t xml:space="preserve">Vårdsystemet anropar formulärmotorn och hämtar formuläret (frågor/svar). </w:t>
      </w:r>
    </w:p>
    <w:p w14:paraId="527F8622" w14:textId="77777777" w:rsidR="00226099" w:rsidRPr="00E91314" w:rsidRDefault="00226099" w:rsidP="00226099"/>
    <w:p w14:paraId="0149B759" w14:textId="77777777" w:rsidR="00226099" w:rsidRPr="00E91314" w:rsidRDefault="00900D13" w:rsidP="00226099">
      <w:r w:rsidRPr="00E91314">
        <w:t xml:space="preserve">Ovanstående exempel visar hur vårdsystem, formulärmotor och e-tjänst kan samverka genom att använda tjänstekontrakt och nationell infrastruktur. </w:t>
      </w:r>
    </w:p>
    <w:p w14:paraId="040B8184" w14:textId="77777777" w:rsidR="00226099" w:rsidRPr="00E91314" w:rsidRDefault="00226099" w:rsidP="00226099"/>
    <w:p w14:paraId="48745090" w14:textId="77777777" w:rsidR="00226099" w:rsidRPr="00E91314" w:rsidRDefault="00226099" w:rsidP="00226099"/>
    <w:p w14:paraId="31437EB6" w14:textId="77777777" w:rsidR="00226099" w:rsidRPr="00E91314" w:rsidRDefault="00226099" w:rsidP="00226099"/>
    <w:p w14:paraId="0560D0E8" w14:textId="77777777" w:rsidR="00226099" w:rsidRPr="00E91314" w:rsidRDefault="00226099" w:rsidP="00226099"/>
    <w:p w14:paraId="6E3AFE04" w14:textId="77777777" w:rsidR="00226099" w:rsidRPr="00E91314" w:rsidRDefault="00226099" w:rsidP="00226099"/>
    <w:p w14:paraId="682FBFF5" w14:textId="77777777" w:rsidR="004C3653" w:rsidRPr="00E91314" w:rsidRDefault="004C3653">
      <w:pPr>
        <w:spacing w:before="0" w:after="0"/>
        <w:rPr>
          <w:rFonts w:ascii="Arial" w:hAnsi="Arial" w:cs="Arial"/>
          <w:b/>
          <w:iCs/>
          <w:szCs w:val="26"/>
          <w:lang w:eastAsia="sv-SE"/>
        </w:rPr>
      </w:pPr>
      <w:r w:rsidRPr="00E91314">
        <w:br w:type="page"/>
      </w:r>
    </w:p>
    <w:p w14:paraId="0AE41869" w14:textId="77777777" w:rsidR="00606E91" w:rsidRPr="00E91314" w:rsidRDefault="00606E91" w:rsidP="00937E40">
      <w:pPr>
        <w:pStyle w:val="Rubrik3Nr"/>
      </w:pPr>
      <w:bookmarkStart w:id="63" w:name="_Toc220985994"/>
      <w:r w:rsidRPr="00E91314">
        <w:lastRenderedPageBreak/>
        <w:t>Översikt och mål</w:t>
      </w:r>
      <w:bookmarkEnd w:id="63"/>
    </w:p>
    <w:p w14:paraId="6B893807" w14:textId="77777777" w:rsidR="00E4121A" w:rsidRPr="00E91314" w:rsidRDefault="00E4121A" w:rsidP="00CB71B1">
      <w:r w:rsidRPr="00E91314">
        <w:t>Avsn</w:t>
      </w:r>
      <w:r w:rsidR="00525947" w:rsidRPr="00E91314">
        <w:t xml:space="preserve">ittet </w:t>
      </w:r>
      <w:r w:rsidR="00827898" w:rsidRPr="00E91314">
        <w:t>visar</w:t>
      </w:r>
      <w:r w:rsidR="00525947" w:rsidRPr="00E91314">
        <w:t xml:space="preserve"> övergripande beroenden</w:t>
      </w:r>
      <w:r w:rsidRPr="00E91314">
        <w:t>, integrationer, användning av gemensamma och andra</w:t>
      </w:r>
      <w:r w:rsidR="00525947" w:rsidRPr="00E91314">
        <w:t xml:space="preserve"> </w:t>
      </w:r>
      <w:r w:rsidRPr="00E91314">
        <w:t>funktioner/tjänster.</w:t>
      </w:r>
    </w:p>
    <w:p w14:paraId="0A37541D" w14:textId="77777777" w:rsidR="00C977E1" w:rsidRPr="00E91314" w:rsidRDefault="00C977E1" w:rsidP="00CB71B1"/>
    <w:p w14:paraId="07A2A1D9" w14:textId="77777777" w:rsidR="00CB71B1" w:rsidRPr="00E91314" w:rsidRDefault="00CB71B1" w:rsidP="00CB71B1">
      <w:r w:rsidRPr="00E91314">
        <w:t xml:space="preserve">Lösningen som baseras på ett nationellt tjänstekontrakt utvecklas i enlighet med den nationella referensarkitekturen. </w:t>
      </w:r>
      <w:r w:rsidR="003D767F" w:rsidRPr="00E91314">
        <w:t>Lösningen följer den modell som referensarkitekturen föreskriver</w:t>
      </w:r>
      <w:r w:rsidRPr="00E91314">
        <w:t>.</w:t>
      </w:r>
      <w:r w:rsidR="009106B4" w:rsidRPr="00E91314">
        <w:t xml:space="preserve"> Se T-Boken för mer information om referensarkitekturen.</w:t>
      </w:r>
    </w:p>
    <w:p w14:paraId="0527B5FC" w14:textId="77777777" w:rsidR="00E45A1F" w:rsidRPr="00E91314" w:rsidRDefault="00E45A1F" w:rsidP="00CB71B1"/>
    <w:p w14:paraId="5F7D4835" w14:textId="77777777" w:rsidR="00E45A1F" w:rsidRPr="00E91314" w:rsidRDefault="00E45A1F" w:rsidP="00CB71B1">
      <w:r w:rsidRPr="00E91314">
        <w:t xml:space="preserve">Lösningen förutsätter att nationell infrastruktur </w:t>
      </w:r>
      <w:proofErr w:type="gramStart"/>
      <w:r w:rsidRPr="00E91314">
        <w:t>nyttjas</w:t>
      </w:r>
      <w:proofErr w:type="gramEnd"/>
      <w:r w:rsidRPr="00E91314">
        <w:t>.</w:t>
      </w:r>
    </w:p>
    <w:p w14:paraId="6447F3EA" w14:textId="77777777" w:rsidR="00F2215B" w:rsidRPr="00E91314" w:rsidRDefault="00F2215B" w:rsidP="00AA406D">
      <w:pPr>
        <w:pStyle w:val="Liststycke"/>
        <w:numPr>
          <w:ilvl w:val="0"/>
          <w:numId w:val="25"/>
        </w:numPr>
      </w:pPr>
      <w:r w:rsidRPr="00E91314">
        <w:t>Nationell tjänsteplattform (N-TP).</w:t>
      </w:r>
    </w:p>
    <w:p w14:paraId="37654FF8" w14:textId="77777777" w:rsidR="00F2215B" w:rsidRPr="00E91314" w:rsidRDefault="00F2215B" w:rsidP="00AA406D">
      <w:pPr>
        <w:pStyle w:val="Liststycke"/>
        <w:numPr>
          <w:ilvl w:val="1"/>
          <w:numId w:val="25"/>
        </w:numPr>
      </w:pPr>
      <w:r w:rsidRPr="00E91314">
        <w:t xml:space="preserve">Tjänsteplattformen ansvarar för </w:t>
      </w:r>
      <w:r w:rsidR="00B8339A" w:rsidRPr="00E91314">
        <w:t xml:space="preserve">behörighetskontroll, </w:t>
      </w:r>
      <w:proofErr w:type="spellStart"/>
      <w:r w:rsidR="00B8339A" w:rsidRPr="00E91314">
        <w:t>virtualisering</w:t>
      </w:r>
      <w:proofErr w:type="spellEnd"/>
      <w:r w:rsidR="00B8339A" w:rsidRPr="00E91314">
        <w:t xml:space="preserve"> och tjänsteadressering.</w:t>
      </w:r>
    </w:p>
    <w:p w14:paraId="44B9AF84" w14:textId="77777777" w:rsidR="000D2096" w:rsidRDefault="00672AFF" w:rsidP="00AA406D">
      <w:pPr>
        <w:pStyle w:val="Liststycke"/>
        <w:numPr>
          <w:ilvl w:val="1"/>
          <w:numId w:val="25"/>
        </w:numPr>
      </w:pPr>
      <w:r w:rsidRPr="00E91314">
        <w:t>NTP används för att s</w:t>
      </w:r>
      <w:r w:rsidR="00B8339A" w:rsidRPr="00E91314">
        <w:t>ammankopplat tjänsteproducent och tjänstekonsument.</w:t>
      </w:r>
    </w:p>
    <w:p w14:paraId="228F2D4D" w14:textId="77777777" w:rsidR="000D2096" w:rsidRPr="00E91314" w:rsidRDefault="000D2096" w:rsidP="00AA406D">
      <w:pPr>
        <w:pStyle w:val="Liststycke"/>
        <w:numPr>
          <w:ilvl w:val="0"/>
          <w:numId w:val="25"/>
        </w:numPr>
      </w:pPr>
      <w:r>
        <w:t xml:space="preserve">Regional tjänsteplattform(R-TP) bör användas för att ansluta regionala och lokala formulärmotorer.  </w:t>
      </w:r>
    </w:p>
    <w:p w14:paraId="69C9AE59" w14:textId="77777777" w:rsidR="00F2215B" w:rsidRPr="00E91314" w:rsidRDefault="00F2215B" w:rsidP="00AA406D">
      <w:pPr>
        <w:pStyle w:val="Liststycke"/>
        <w:numPr>
          <w:ilvl w:val="0"/>
          <w:numId w:val="25"/>
        </w:numPr>
      </w:pPr>
      <w:proofErr w:type="spellStart"/>
      <w:r w:rsidRPr="00E91314">
        <w:t>SITHS</w:t>
      </w:r>
      <w:proofErr w:type="spellEnd"/>
      <w:r w:rsidRPr="00E91314">
        <w:t xml:space="preserve"> </w:t>
      </w:r>
      <w:proofErr w:type="spellStart"/>
      <w:r w:rsidRPr="00E91314">
        <w:t>HCC</w:t>
      </w:r>
      <w:proofErr w:type="spellEnd"/>
    </w:p>
    <w:p w14:paraId="79328231" w14:textId="77777777" w:rsidR="00B8339A" w:rsidRPr="00E91314" w:rsidRDefault="00B8339A" w:rsidP="00AA406D">
      <w:pPr>
        <w:pStyle w:val="Liststycke"/>
        <w:numPr>
          <w:ilvl w:val="1"/>
          <w:numId w:val="25"/>
        </w:numPr>
      </w:pPr>
      <w:r w:rsidRPr="00E91314">
        <w:t>PKI infrastruktur</w:t>
      </w:r>
    </w:p>
    <w:p w14:paraId="21B9874A" w14:textId="77777777" w:rsidR="00B8339A" w:rsidRPr="00E91314" w:rsidRDefault="00672AFF" w:rsidP="00AA406D">
      <w:pPr>
        <w:pStyle w:val="Liststycke"/>
        <w:numPr>
          <w:ilvl w:val="1"/>
          <w:numId w:val="25"/>
        </w:numPr>
      </w:pPr>
      <w:proofErr w:type="spellStart"/>
      <w:r w:rsidRPr="00E91314">
        <w:t>SITHS</w:t>
      </w:r>
      <w:proofErr w:type="spellEnd"/>
      <w:r w:rsidRPr="00E91314">
        <w:t xml:space="preserve"> </w:t>
      </w:r>
      <w:proofErr w:type="spellStart"/>
      <w:r w:rsidRPr="00E91314">
        <w:t>HCC</w:t>
      </w:r>
      <w:proofErr w:type="spellEnd"/>
      <w:r w:rsidRPr="00E91314">
        <w:t xml:space="preserve"> certifikat a</w:t>
      </w:r>
      <w:r w:rsidR="00B8339A" w:rsidRPr="00E91314">
        <w:t>nvänds för att autentisera samtliga systemaktörer.</w:t>
      </w:r>
    </w:p>
    <w:p w14:paraId="6587F487" w14:textId="77777777" w:rsidR="00F2215B" w:rsidRPr="00E91314" w:rsidRDefault="00F2215B" w:rsidP="00AA406D">
      <w:pPr>
        <w:pStyle w:val="Liststycke"/>
        <w:numPr>
          <w:ilvl w:val="0"/>
          <w:numId w:val="25"/>
        </w:numPr>
      </w:pPr>
      <w:proofErr w:type="spellStart"/>
      <w:r w:rsidRPr="00E91314">
        <w:t>HSA</w:t>
      </w:r>
      <w:proofErr w:type="spellEnd"/>
      <w:r w:rsidRPr="00E91314">
        <w:t xml:space="preserve"> katalog</w:t>
      </w:r>
    </w:p>
    <w:p w14:paraId="2BBCC64C" w14:textId="77777777" w:rsidR="002C3181" w:rsidRPr="00E91314" w:rsidRDefault="00672AFF" w:rsidP="00AA406D">
      <w:pPr>
        <w:pStyle w:val="Liststycke"/>
        <w:numPr>
          <w:ilvl w:val="1"/>
          <w:numId w:val="25"/>
        </w:numPr>
      </w:pPr>
      <w:r w:rsidRPr="00E91314">
        <w:t>Katalog som innehållande</w:t>
      </w:r>
      <w:r w:rsidR="002C3181" w:rsidRPr="00E91314">
        <w:t xml:space="preserve"> uppgifter om personer, funktioner och enheter i Sveriges kommuner, landsting och privata vårdgivare. </w:t>
      </w:r>
    </w:p>
    <w:p w14:paraId="041010A1" w14:textId="77777777" w:rsidR="002C3181" w:rsidRPr="00E91314" w:rsidRDefault="002C3181" w:rsidP="00AA406D">
      <w:pPr>
        <w:pStyle w:val="Liststycke"/>
        <w:numPr>
          <w:ilvl w:val="1"/>
          <w:numId w:val="25"/>
        </w:numPr>
      </w:pPr>
      <w:proofErr w:type="spellStart"/>
      <w:r w:rsidRPr="00E91314">
        <w:t>HSA</w:t>
      </w:r>
      <w:proofErr w:type="spellEnd"/>
      <w:r w:rsidR="00672AFF" w:rsidRPr="00E91314">
        <w:t xml:space="preserve"> (</w:t>
      </w:r>
      <w:proofErr w:type="spellStart"/>
      <w:r w:rsidR="00672AFF" w:rsidRPr="00E91314">
        <w:t>Hsa</w:t>
      </w:r>
      <w:proofErr w:type="spellEnd"/>
      <w:r w:rsidR="00672AFF" w:rsidRPr="00E91314">
        <w:t>-id) används för att identifiera vårdgivare, vårdenheter och medarbetare.</w:t>
      </w:r>
    </w:p>
    <w:p w14:paraId="775A9ABF" w14:textId="77777777" w:rsidR="00F2215B" w:rsidRPr="00E91314" w:rsidRDefault="00F2215B" w:rsidP="00AA406D">
      <w:pPr>
        <w:pStyle w:val="Liststycke"/>
        <w:numPr>
          <w:ilvl w:val="0"/>
          <w:numId w:val="25"/>
        </w:numPr>
      </w:pPr>
      <w:r w:rsidRPr="00E91314">
        <w:t>Engagemangsindex</w:t>
      </w:r>
      <w:r w:rsidR="00672AFF" w:rsidRPr="00E91314">
        <w:t xml:space="preserve"> (EI)</w:t>
      </w:r>
    </w:p>
    <w:p w14:paraId="69EF7C4F" w14:textId="77777777" w:rsidR="00672AFF" w:rsidRPr="00E91314" w:rsidRDefault="00672AFF" w:rsidP="00AA406D">
      <w:pPr>
        <w:pStyle w:val="Liststycke"/>
        <w:numPr>
          <w:ilvl w:val="1"/>
          <w:numId w:val="25"/>
        </w:numPr>
      </w:pPr>
      <w:r w:rsidRPr="00E91314">
        <w:t>Stödtjänsten används för att indexera patientens informationsmängder.</w:t>
      </w:r>
    </w:p>
    <w:p w14:paraId="2380C455" w14:textId="77777777" w:rsidR="00672AFF" w:rsidRPr="00E91314" w:rsidRDefault="00672AFF" w:rsidP="00AA406D">
      <w:pPr>
        <w:pStyle w:val="Liststycke"/>
        <w:numPr>
          <w:ilvl w:val="1"/>
          <w:numId w:val="25"/>
        </w:numPr>
      </w:pPr>
      <w:r w:rsidRPr="00E91314">
        <w:t xml:space="preserve">EI används för att </w:t>
      </w:r>
      <w:proofErr w:type="gramStart"/>
      <w:r w:rsidRPr="00E91314">
        <w:t>notifiera</w:t>
      </w:r>
      <w:proofErr w:type="gramEnd"/>
      <w:r w:rsidRPr="00E91314">
        <w:t xml:space="preserve"> intressenter och möjliggöra insamling av formulärdata.</w:t>
      </w:r>
    </w:p>
    <w:p w14:paraId="1DF8BE5B" w14:textId="77777777" w:rsidR="00CB71B1" w:rsidRPr="00E91314" w:rsidRDefault="00CB71B1" w:rsidP="00CB71B1"/>
    <w:p w14:paraId="6AAB7BDA" w14:textId="77777777" w:rsidR="00C977E1" w:rsidRPr="00E91314" w:rsidRDefault="00C977E1" w:rsidP="00CB71B1">
      <w:r w:rsidRPr="00E91314">
        <w:t xml:space="preserve">Lösningen består av </w:t>
      </w:r>
      <w:r w:rsidR="009106B4" w:rsidRPr="00E91314">
        <w:t>fyra</w:t>
      </w:r>
      <w:r w:rsidRPr="00E91314">
        <w:t xml:space="preserve"> huvudaktörer.</w:t>
      </w:r>
    </w:p>
    <w:p w14:paraId="4FBB4F62" w14:textId="77777777" w:rsidR="00C977E1" w:rsidRPr="00E91314" w:rsidRDefault="00C977E1" w:rsidP="00AA406D">
      <w:pPr>
        <w:pStyle w:val="Liststycke"/>
        <w:numPr>
          <w:ilvl w:val="0"/>
          <w:numId w:val="19"/>
        </w:numPr>
      </w:pPr>
      <w:r w:rsidRPr="00E91314">
        <w:t>E-tjänsten</w:t>
      </w:r>
    </w:p>
    <w:p w14:paraId="5FE13FBC" w14:textId="77777777" w:rsidR="00525E95" w:rsidRPr="00E91314" w:rsidRDefault="00525E95" w:rsidP="00AA406D">
      <w:pPr>
        <w:pStyle w:val="Liststycke"/>
        <w:numPr>
          <w:ilvl w:val="1"/>
          <w:numId w:val="19"/>
        </w:numPr>
      </w:pPr>
      <w:r w:rsidRPr="00E91314">
        <w:t xml:space="preserve">I Mina vårdkontakter utvecklas en ”klient” för att stödja tjänstekontraktet. </w:t>
      </w:r>
    </w:p>
    <w:p w14:paraId="5F570708" w14:textId="77777777" w:rsidR="00C977E1" w:rsidRPr="00E91314" w:rsidRDefault="00C977E1" w:rsidP="00AA406D">
      <w:pPr>
        <w:pStyle w:val="Liststycke"/>
        <w:numPr>
          <w:ilvl w:val="0"/>
          <w:numId w:val="19"/>
        </w:numPr>
      </w:pPr>
      <w:r w:rsidRPr="00E91314">
        <w:t>Formulärmotor</w:t>
      </w:r>
    </w:p>
    <w:p w14:paraId="28B5A1CA" w14:textId="77777777" w:rsidR="00525E95" w:rsidRPr="00E91314" w:rsidRDefault="00525E95" w:rsidP="00AA406D">
      <w:pPr>
        <w:pStyle w:val="Liststycke"/>
        <w:numPr>
          <w:ilvl w:val="1"/>
          <w:numId w:val="19"/>
        </w:numPr>
      </w:pPr>
      <w:r w:rsidRPr="00E91314">
        <w:t>Formulärmotorn är den aktör som formulärlogik, formulär, frågor och svar. Formulärmotorn integrerar mot bakomliggande vårdsystem.</w:t>
      </w:r>
    </w:p>
    <w:p w14:paraId="5B0C7ABA" w14:textId="77777777" w:rsidR="00C977E1" w:rsidRPr="00E91314" w:rsidRDefault="00C977E1" w:rsidP="00AA406D">
      <w:pPr>
        <w:pStyle w:val="Liststycke"/>
        <w:numPr>
          <w:ilvl w:val="0"/>
          <w:numId w:val="19"/>
        </w:numPr>
      </w:pPr>
      <w:r w:rsidRPr="00E91314">
        <w:t>Vårdsystem</w:t>
      </w:r>
    </w:p>
    <w:p w14:paraId="08CD2231" w14:textId="77777777" w:rsidR="00E45A1F" w:rsidRPr="00E91314" w:rsidRDefault="00E45A1F" w:rsidP="00AA406D">
      <w:pPr>
        <w:pStyle w:val="Liststycke"/>
        <w:numPr>
          <w:ilvl w:val="1"/>
          <w:numId w:val="19"/>
        </w:numPr>
      </w:pPr>
      <w:r w:rsidRPr="00E91314">
        <w:t>Verksamhetens vårdsystem som t.ex. journalsystem.</w:t>
      </w:r>
    </w:p>
    <w:p w14:paraId="40A56580" w14:textId="77777777" w:rsidR="004222B8" w:rsidRPr="00E91314" w:rsidRDefault="004222B8" w:rsidP="00AA406D">
      <w:pPr>
        <w:pStyle w:val="Liststycke"/>
        <w:numPr>
          <w:ilvl w:val="0"/>
          <w:numId w:val="19"/>
        </w:numPr>
      </w:pPr>
      <w:r w:rsidRPr="00E91314">
        <w:t>Stödtjänster</w:t>
      </w:r>
    </w:p>
    <w:p w14:paraId="2433C614" w14:textId="77777777" w:rsidR="00E45A1F" w:rsidRPr="00E91314" w:rsidRDefault="00E45A1F" w:rsidP="00AA406D">
      <w:pPr>
        <w:pStyle w:val="Liststycke"/>
        <w:numPr>
          <w:ilvl w:val="1"/>
          <w:numId w:val="19"/>
        </w:numPr>
      </w:pPr>
      <w:r w:rsidRPr="00E91314">
        <w:t>Engagemangsindex</w:t>
      </w:r>
    </w:p>
    <w:p w14:paraId="7142BA4A" w14:textId="77777777" w:rsidR="00E45A1F" w:rsidRPr="00E91314" w:rsidRDefault="00E45A1F" w:rsidP="00E45A1F"/>
    <w:p w14:paraId="27F19E99" w14:textId="77777777" w:rsidR="00C977E1" w:rsidRPr="00E91314" w:rsidRDefault="004055DC" w:rsidP="00E4121A">
      <w:r>
        <w:rPr>
          <w:noProof/>
          <w:lang w:eastAsia="sv-SE"/>
        </w:rPr>
        <w:lastRenderedPageBreak/>
        <w:drawing>
          <wp:inline distT="0" distB="0" distL="0" distR="0" wp14:anchorId="47A5FB2A" wp14:editId="45A15E49">
            <wp:extent cx="5400040" cy="3800661"/>
            <wp:effectExtent l="0" t="0" r="10160" b="9525"/>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00661"/>
                    </a:xfrm>
                    <a:prstGeom prst="rect">
                      <a:avLst/>
                    </a:prstGeom>
                    <a:noFill/>
                    <a:ln>
                      <a:noFill/>
                    </a:ln>
                  </pic:spPr>
                </pic:pic>
              </a:graphicData>
            </a:graphic>
          </wp:inline>
        </w:drawing>
      </w:r>
    </w:p>
    <w:p w14:paraId="7B5E14D7" w14:textId="77777777" w:rsidR="0037745A" w:rsidRPr="00E91314" w:rsidRDefault="0037745A" w:rsidP="0091614C">
      <w:pPr>
        <w:pStyle w:val="Beskrivning"/>
      </w:pPr>
      <w:bookmarkStart w:id="64" w:name="_Toc220550765"/>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3</w:t>
      </w:r>
      <w:r w:rsidRPr="00E91314">
        <w:rPr>
          <w:noProof/>
        </w:rPr>
        <w:fldChar w:fldCharType="end"/>
      </w:r>
      <w:r w:rsidRPr="00E91314">
        <w:t>: Översikt och mål</w:t>
      </w:r>
      <w:bookmarkEnd w:id="64"/>
    </w:p>
    <w:p w14:paraId="63528453" w14:textId="77777777" w:rsidR="002F2D2F" w:rsidRPr="00E91314" w:rsidRDefault="0037745A" w:rsidP="00146411">
      <w:pPr>
        <w:rPr>
          <w:i/>
        </w:rPr>
      </w:pPr>
      <w:r w:rsidRPr="00E91314">
        <w:rPr>
          <w:i/>
        </w:rPr>
        <w:t xml:space="preserve"> </w:t>
      </w:r>
      <w:r w:rsidR="00FE7AC4" w:rsidRPr="00E91314">
        <w:rPr>
          <w:i/>
        </w:rPr>
        <w:t>Bilden illustrerar lösningens huvud</w:t>
      </w:r>
      <w:r w:rsidR="00827898" w:rsidRPr="00E91314">
        <w:rPr>
          <w:i/>
        </w:rPr>
        <w:t>aktörer</w:t>
      </w:r>
    </w:p>
    <w:p w14:paraId="6FAB46AE" w14:textId="77777777" w:rsidR="002F2D2F" w:rsidRPr="00E91314" w:rsidRDefault="002F2D2F" w:rsidP="00146411">
      <w:pPr>
        <w:rPr>
          <w:i/>
        </w:rPr>
      </w:pPr>
    </w:p>
    <w:p w14:paraId="18C37BF2" w14:textId="77777777" w:rsidR="00AB11DC" w:rsidRPr="00E91314" w:rsidRDefault="002F2D2F" w:rsidP="00146411">
      <w:r w:rsidRPr="00E91314">
        <w:t>Lösningen följer T-boken referensarkitektur för tjänstekontrakt.</w:t>
      </w:r>
      <w:r w:rsidR="002D4C99" w:rsidRPr="00E91314">
        <w:br w:type="page"/>
      </w:r>
    </w:p>
    <w:p w14:paraId="1E76BAC6" w14:textId="77777777" w:rsidR="00146411" w:rsidRPr="00E91314" w:rsidRDefault="00606E91" w:rsidP="00146411">
      <w:pPr>
        <w:pStyle w:val="Rubrik3Nr"/>
      </w:pPr>
      <w:bookmarkStart w:id="65" w:name="_Toc220985995"/>
      <w:r w:rsidRPr="00E91314">
        <w:lastRenderedPageBreak/>
        <w:t>Teknisk lösning</w:t>
      </w:r>
      <w:bookmarkEnd w:id="65"/>
    </w:p>
    <w:p w14:paraId="4BE7F8D3" w14:textId="77777777" w:rsidR="00146411" w:rsidRPr="00E91314" w:rsidRDefault="00146411" w:rsidP="00146411">
      <w:pPr>
        <w:rPr>
          <w:i/>
        </w:rPr>
      </w:pPr>
    </w:p>
    <w:p w14:paraId="1D4187A7" w14:textId="77777777" w:rsidR="00146411" w:rsidRPr="00E91314" w:rsidRDefault="0005142E" w:rsidP="00146411">
      <w:r w:rsidRPr="00E91314">
        <w:rPr>
          <w:noProof/>
          <w:lang w:eastAsia="sv-SE"/>
        </w:rPr>
        <w:drawing>
          <wp:inline distT="0" distB="0" distL="0" distR="0" wp14:anchorId="5AAB032A" wp14:editId="6DA54AA1">
            <wp:extent cx="5400040" cy="2833050"/>
            <wp:effectExtent l="0" t="0" r="10160" b="12065"/>
            <wp:docPr id="2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833050"/>
                    </a:xfrm>
                    <a:prstGeom prst="rect">
                      <a:avLst/>
                    </a:prstGeom>
                    <a:noFill/>
                    <a:ln>
                      <a:noFill/>
                    </a:ln>
                  </pic:spPr>
                </pic:pic>
              </a:graphicData>
            </a:graphic>
          </wp:inline>
        </w:drawing>
      </w:r>
    </w:p>
    <w:p w14:paraId="75FDD2B4" w14:textId="77777777" w:rsidR="0037745A" w:rsidRPr="00E91314" w:rsidRDefault="0037745A" w:rsidP="009F1B8A">
      <w:pPr>
        <w:pStyle w:val="Beskrivning"/>
        <w:rPr>
          <w:i/>
        </w:rPr>
      </w:pPr>
      <w:bookmarkStart w:id="66" w:name="_Toc22055076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4</w:t>
      </w:r>
      <w:r w:rsidRPr="00E91314">
        <w:rPr>
          <w:noProof/>
        </w:rPr>
        <w:fldChar w:fldCharType="end"/>
      </w:r>
      <w:r w:rsidRPr="00E91314">
        <w:t>: Övergripande bild teknisk lösning</w:t>
      </w:r>
      <w:bookmarkEnd w:id="66"/>
      <w:r w:rsidRPr="00E91314">
        <w:rPr>
          <w:i/>
        </w:rPr>
        <w:t xml:space="preserve"> </w:t>
      </w:r>
    </w:p>
    <w:p w14:paraId="258936B5" w14:textId="77777777" w:rsidR="00146411" w:rsidRPr="00E91314" w:rsidRDefault="00146411" w:rsidP="00146411">
      <w:pPr>
        <w:rPr>
          <w:i/>
        </w:rPr>
      </w:pPr>
      <w:r w:rsidRPr="00E91314">
        <w:rPr>
          <w:i/>
        </w:rPr>
        <w:t>Bilden illustrerar formulärtjänstens övergripande tekniska komponenter samt dessa samverkar i lösningen.</w:t>
      </w:r>
    </w:p>
    <w:p w14:paraId="1C048636" w14:textId="77777777" w:rsidR="00146411" w:rsidRPr="00E91314" w:rsidRDefault="00146411" w:rsidP="00146411"/>
    <w:p w14:paraId="749D91E4" w14:textId="77777777" w:rsidR="00CE18D0" w:rsidRPr="00E91314" w:rsidRDefault="00146411" w:rsidP="00CE18D0">
      <w:pPr>
        <w:pStyle w:val="Rubrik5"/>
      </w:pPr>
      <w:r w:rsidRPr="00E91314">
        <w:t>Mina vårdkontakter:</w:t>
      </w:r>
    </w:p>
    <w:p w14:paraId="5BF2D495" w14:textId="77777777" w:rsidR="00146411" w:rsidRDefault="00AB11DC" w:rsidP="00146411">
      <w:r w:rsidRPr="00E91314">
        <w:t xml:space="preserve">Mina vårdkontakter ansvarar alla delar som omfattar användaren/patienten. </w:t>
      </w:r>
      <w:r w:rsidR="00146411" w:rsidRPr="00E91314">
        <w:t>E-tjänsten</w:t>
      </w:r>
      <w:r w:rsidR="00D60783" w:rsidRPr="00E91314">
        <w:t xml:space="preserve"> formulär</w:t>
      </w:r>
      <w:r w:rsidR="00146411" w:rsidRPr="00E91314">
        <w:t xml:space="preserve"> (klienten) realiseras i portalen Mina vårdkontakter. </w:t>
      </w:r>
    </w:p>
    <w:p w14:paraId="0DD2429B" w14:textId="77777777" w:rsidR="004055DC" w:rsidRDefault="004055DC" w:rsidP="00146411"/>
    <w:p w14:paraId="5651EC0E" w14:textId="77777777" w:rsidR="004055DC" w:rsidRDefault="004055DC" w:rsidP="004055DC">
      <w:r w:rsidRPr="00E91314">
        <w:t>Integration ASB:</w:t>
      </w:r>
    </w:p>
    <w:p w14:paraId="1FD9B452" w14:textId="77777777" w:rsidR="004055DC" w:rsidRPr="00E91314" w:rsidRDefault="004055DC" w:rsidP="004055DC">
      <w:r>
        <w:t xml:space="preserve">ASB </w:t>
      </w:r>
      <w:proofErr w:type="gramStart"/>
      <w:r>
        <w:t xml:space="preserve">integrationsmotor </w:t>
      </w:r>
      <w:r w:rsidRPr="00E91314">
        <w:t xml:space="preserve"> tillhandahåller</w:t>
      </w:r>
      <w:proofErr w:type="gramEnd"/>
      <w:r w:rsidRPr="00E91314">
        <w:t xml:space="preserve"> formulärtjänsten API mot e-tjänsten.  </w:t>
      </w:r>
      <w:proofErr w:type="spellStart"/>
      <w:r w:rsidRPr="00E91314">
        <w:t>ASB’n</w:t>
      </w:r>
      <w:proofErr w:type="spellEnd"/>
      <w:r w:rsidRPr="00E91314">
        <w:t xml:space="preserve"> skall i detta sammanhang ses som en intern komponent/del av Mina vårdkontakters portalplattform. </w:t>
      </w:r>
    </w:p>
    <w:p w14:paraId="7DE78274" w14:textId="77777777" w:rsidR="004055DC" w:rsidRPr="00E91314" w:rsidRDefault="004055DC" w:rsidP="004055DC"/>
    <w:p w14:paraId="3584A616" w14:textId="77777777" w:rsidR="004055DC" w:rsidRPr="00E91314" w:rsidRDefault="004055DC" w:rsidP="004055DC">
      <w:r w:rsidRPr="00E91314">
        <w:t xml:space="preserve">Detaljerad dokumentation (T.ex. SAD) av Mina vårdkontakter systemet och dess komponenter kan fås av Mina vårdkontakters förvaltning.  </w:t>
      </w:r>
    </w:p>
    <w:p w14:paraId="3CE45CE7" w14:textId="77777777" w:rsidR="004055DC" w:rsidRPr="00E91314" w:rsidRDefault="004055DC" w:rsidP="00146411"/>
    <w:p w14:paraId="1FCCEBA0" w14:textId="77777777" w:rsidR="00146411" w:rsidRPr="00E91314" w:rsidRDefault="00CA3633" w:rsidP="00146411">
      <w:r w:rsidRPr="00E91314">
        <w:t>Mina vårdkontakters h</w:t>
      </w:r>
      <w:r w:rsidR="008516A9" w:rsidRPr="00E91314">
        <w:t>uvud</w:t>
      </w:r>
      <w:r w:rsidR="00146411" w:rsidRPr="00E91314">
        <w:t>funktionalitet:</w:t>
      </w:r>
    </w:p>
    <w:p w14:paraId="13782D92" w14:textId="77777777" w:rsidR="008516A9" w:rsidRPr="00E91314" w:rsidRDefault="00146411" w:rsidP="00AA406D">
      <w:pPr>
        <w:numPr>
          <w:ilvl w:val="0"/>
          <w:numId w:val="6"/>
        </w:numPr>
      </w:pPr>
      <w:r w:rsidRPr="00E91314">
        <w:t>Autentisering</w:t>
      </w:r>
      <w:r w:rsidR="001D1B5A" w:rsidRPr="00E91314">
        <w:t>.</w:t>
      </w:r>
    </w:p>
    <w:p w14:paraId="047908B8" w14:textId="77777777" w:rsidR="008516A9" w:rsidRPr="00E91314" w:rsidRDefault="008516A9" w:rsidP="00AA406D">
      <w:pPr>
        <w:numPr>
          <w:ilvl w:val="1"/>
          <w:numId w:val="6"/>
        </w:numPr>
      </w:pPr>
      <w:r w:rsidRPr="00E91314">
        <w:t>Stark autentisering tillämpas. Användaren kan använda olika typer av e-legitimationer eller engångslösenord.</w:t>
      </w:r>
    </w:p>
    <w:p w14:paraId="325023AE" w14:textId="77777777" w:rsidR="00146411" w:rsidRPr="00E91314" w:rsidRDefault="008516A9" w:rsidP="00AA406D">
      <w:pPr>
        <w:numPr>
          <w:ilvl w:val="0"/>
          <w:numId w:val="6"/>
        </w:numPr>
      </w:pPr>
      <w:r w:rsidRPr="00E91314">
        <w:t>Auktorisering</w:t>
      </w:r>
      <w:r w:rsidR="001D1B5A" w:rsidRPr="00E91314">
        <w:t>.</w:t>
      </w:r>
    </w:p>
    <w:p w14:paraId="4775A3D3" w14:textId="77777777" w:rsidR="008516A9" w:rsidRPr="00E91314" w:rsidRDefault="008516A9" w:rsidP="00AA406D">
      <w:pPr>
        <w:numPr>
          <w:ilvl w:val="1"/>
          <w:numId w:val="6"/>
        </w:numPr>
      </w:pPr>
      <w:r w:rsidRPr="00E91314">
        <w:lastRenderedPageBreak/>
        <w:t xml:space="preserve">Mina vårdkontakter </w:t>
      </w:r>
      <w:r w:rsidR="00674A15" w:rsidRPr="00E91314">
        <w:t>ansvarar för att auktorisera användaren.</w:t>
      </w:r>
    </w:p>
    <w:p w14:paraId="071AB8C9" w14:textId="77777777" w:rsidR="00146411" w:rsidRPr="00E91314" w:rsidRDefault="00146411" w:rsidP="00AA406D">
      <w:pPr>
        <w:numPr>
          <w:ilvl w:val="0"/>
          <w:numId w:val="6"/>
        </w:numPr>
      </w:pPr>
      <w:r w:rsidRPr="00E91314">
        <w:t>Menytjänst</w:t>
      </w:r>
      <w:r w:rsidR="001D1B5A" w:rsidRPr="00E91314">
        <w:t>.</w:t>
      </w:r>
    </w:p>
    <w:p w14:paraId="272FB669" w14:textId="77777777" w:rsidR="00674A15" w:rsidRPr="00E91314" w:rsidRDefault="00674A15" w:rsidP="00AA406D">
      <w:pPr>
        <w:numPr>
          <w:ilvl w:val="1"/>
          <w:numId w:val="6"/>
        </w:numPr>
      </w:pPr>
      <w:r w:rsidRPr="00E91314">
        <w:t>Menytjänsten presenterar/tillhandahåller e-tjänsten för invånaren baserat olika faktorer som vårdrelation, geografisk tillhörighet pågående vårdrelation.</w:t>
      </w:r>
    </w:p>
    <w:p w14:paraId="6C75A73E" w14:textId="77777777" w:rsidR="00146411" w:rsidRPr="00E91314" w:rsidRDefault="00146411" w:rsidP="00AA406D">
      <w:pPr>
        <w:numPr>
          <w:ilvl w:val="0"/>
          <w:numId w:val="6"/>
        </w:numPr>
      </w:pPr>
      <w:r w:rsidRPr="00E91314">
        <w:t>Integ</w:t>
      </w:r>
      <w:r w:rsidR="0019173E" w:rsidRPr="00E91314">
        <w:t>rationskomponent</w:t>
      </w:r>
      <w:r w:rsidR="00D04D3E" w:rsidRPr="00E91314">
        <w:t xml:space="preserve"> ASB</w:t>
      </w:r>
      <w:r w:rsidR="001D1B5A" w:rsidRPr="00E91314">
        <w:t>.</w:t>
      </w:r>
    </w:p>
    <w:p w14:paraId="789DF233" w14:textId="77777777" w:rsidR="00674A15" w:rsidRPr="00E91314" w:rsidRDefault="00674A15" w:rsidP="00AA406D">
      <w:pPr>
        <w:numPr>
          <w:ilvl w:val="1"/>
          <w:numId w:val="6"/>
        </w:numPr>
      </w:pPr>
      <w:r w:rsidRPr="00E91314">
        <w:t>Integrationsmotor för att integrera mot olika system (stödtjänster/tjänstekontrakt).</w:t>
      </w:r>
    </w:p>
    <w:p w14:paraId="5E619852" w14:textId="77777777" w:rsidR="00087A9F" w:rsidRPr="00E91314" w:rsidRDefault="00A92202" w:rsidP="00AA406D">
      <w:pPr>
        <w:numPr>
          <w:ilvl w:val="0"/>
          <w:numId w:val="6"/>
        </w:numPr>
      </w:pPr>
      <w:r w:rsidRPr="00E91314">
        <w:t xml:space="preserve">Tar emot </w:t>
      </w:r>
      <w:proofErr w:type="gramStart"/>
      <w:r w:rsidRPr="00E91314">
        <w:t>notifiering</w:t>
      </w:r>
      <w:proofErr w:type="gramEnd"/>
      <w:r w:rsidRPr="00E91314">
        <w:t xml:space="preserve"> från engagemangsindex</w:t>
      </w:r>
      <w:r w:rsidR="001D1B5A" w:rsidRPr="00E91314">
        <w:t>.</w:t>
      </w:r>
    </w:p>
    <w:p w14:paraId="611D5D20" w14:textId="77777777" w:rsidR="00CA3633" w:rsidRPr="00E91314" w:rsidRDefault="00A92202" w:rsidP="00AA406D">
      <w:pPr>
        <w:numPr>
          <w:ilvl w:val="1"/>
          <w:numId w:val="6"/>
        </w:numPr>
      </w:pPr>
      <w:r w:rsidRPr="00E91314">
        <w:t xml:space="preserve">Analyserar </w:t>
      </w:r>
      <w:proofErr w:type="gramStart"/>
      <w:r w:rsidRPr="00E91314">
        <w:t>notifieringar</w:t>
      </w:r>
      <w:proofErr w:type="gramEnd"/>
      <w:r w:rsidRPr="00E91314">
        <w:t xml:space="preserve"> och presenterar formulär.</w:t>
      </w:r>
    </w:p>
    <w:p w14:paraId="3E8A7E93" w14:textId="77777777" w:rsidR="00CA3633" w:rsidRPr="00E91314" w:rsidRDefault="00CA3633" w:rsidP="00CA3633"/>
    <w:p w14:paraId="6226A118" w14:textId="77777777" w:rsidR="00CA3633" w:rsidRPr="00E91314" w:rsidRDefault="00CA3633" w:rsidP="00CA3633">
      <w:r w:rsidRPr="00E91314">
        <w:t>E-tjänstens huvudfunktion</w:t>
      </w:r>
      <w:r w:rsidR="00CE18D0" w:rsidRPr="00E91314">
        <w:t>alitet</w:t>
      </w:r>
    </w:p>
    <w:p w14:paraId="7EFF11CC" w14:textId="77777777" w:rsidR="00CA3633" w:rsidRPr="00E91314" w:rsidRDefault="00CA3633" w:rsidP="00CA3633">
      <w:r w:rsidRPr="00E91314">
        <w:t>Tillhandahåller e-tjänsten ger användaren möjlighet att besvara formulärmotorns formulär frågor.</w:t>
      </w:r>
    </w:p>
    <w:p w14:paraId="1A5AB786" w14:textId="77777777" w:rsidR="00CA3633" w:rsidRPr="00E91314" w:rsidRDefault="00CA3633" w:rsidP="00CA3633">
      <w:r w:rsidRPr="00E91314">
        <w:t xml:space="preserve">Mina vårdkontakter har ett antal stödfunktioner som e-tjänsten kommer att </w:t>
      </w:r>
      <w:proofErr w:type="gramStart"/>
      <w:r w:rsidRPr="00E91314">
        <w:t>nyttja</w:t>
      </w:r>
      <w:proofErr w:type="gramEnd"/>
      <w:r w:rsidRPr="00E91314">
        <w:t>:</w:t>
      </w:r>
    </w:p>
    <w:p w14:paraId="253F3F43" w14:textId="77777777" w:rsidR="00CA3633" w:rsidRPr="00E91314" w:rsidRDefault="00CA3633" w:rsidP="00AA406D">
      <w:pPr>
        <w:numPr>
          <w:ilvl w:val="0"/>
          <w:numId w:val="7"/>
        </w:numPr>
      </w:pPr>
      <w:r w:rsidRPr="00E91314">
        <w:t>E-tjänsten har följande funktionalitet.</w:t>
      </w:r>
    </w:p>
    <w:p w14:paraId="066AADEF" w14:textId="77777777" w:rsidR="00CA3633" w:rsidRPr="00E91314" w:rsidRDefault="00CA3633" w:rsidP="00AA406D">
      <w:pPr>
        <w:numPr>
          <w:ilvl w:val="1"/>
          <w:numId w:val="7"/>
        </w:numPr>
      </w:pPr>
      <w:r w:rsidRPr="00E91314">
        <w:t>Visa formulär</w:t>
      </w:r>
    </w:p>
    <w:p w14:paraId="459F4CF7" w14:textId="77777777" w:rsidR="00CA3633" w:rsidRPr="00E91314" w:rsidRDefault="00CA3633" w:rsidP="00AA406D">
      <w:pPr>
        <w:numPr>
          <w:ilvl w:val="1"/>
          <w:numId w:val="7"/>
        </w:numPr>
      </w:pPr>
      <w:r w:rsidRPr="00E91314">
        <w:t>Besvara formulär</w:t>
      </w:r>
    </w:p>
    <w:p w14:paraId="0B5880D7" w14:textId="77777777" w:rsidR="00CA3633" w:rsidRPr="00E91314" w:rsidRDefault="00CA3633" w:rsidP="00AA406D">
      <w:pPr>
        <w:numPr>
          <w:ilvl w:val="1"/>
          <w:numId w:val="7"/>
        </w:numPr>
      </w:pPr>
      <w:r w:rsidRPr="00E91314">
        <w:t>Skicka formulär</w:t>
      </w:r>
    </w:p>
    <w:p w14:paraId="5D537B2A" w14:textId="77777777" w:rsidR="00CA3633" w:rsidRPr="00E91314" w:rsidRDefault="00CA3633" w:rsidP="00AA406D">
      <w:pPr>
        <w:numPr>
          <w:ilvl w:val="1"/>
          <w:numId w:val="7"/>
        </w:numPr>
      </w:pPr>
      <w:r w:rsidRPr="00E91314">
        <w:t>Avsluta formulär</w:t>
      </w:r>
    </w:p>
    <w:p w14:paraId="66A8E9E6" w14:textId="77777777" w:rsidR="00CA3633" w:rsidRDefault="00CA3633" w:rsidP="00AA406D">
      <w:pPr>
        <w:numPr>
          <w:ilvl w:val="1"/>
          <w:numId w:val="7"/>
        </w:numPr>
      </w:pPr>
      <w:r w:rsidRPr="00E91314">
        <w:t xml:space="preserve">Avbryt formulär </w:t>
      </w:r>
    </w:p>
    <w:p w14:paraId="79220F1E" w14:textId="77777777" w:rsidR="004055DC" w:rsidRDefault="004055DC" w:rsidP="00AA406D">
      <w:pPr>
        <w:numPr>
          <w:ilvl w:val="0"/>
          <w:numId w:val="7"/>
        </w:numPr>
      </w:pPr>
      <w:r>
        <w:t xml:space="preserve">E-tjänsten förbinder sig att presentera formulär(frågor, svar och svarsalternativ.) i enlighet med tjänstekontraktsbeskrivningen. </w:t>
      </w:r>
    </w:p>
    <w:p w14:paraId="2AAAE7B0" w14:textId="77777777" w:rsidR="004055DC" w:rsidRPr="00E91314" w:rsidRDefault="004055DC" w:rsidP="00AA406D">
      <w:pPr>
        <w:numPr>
          <w:ilvl w:val="0"/>
          <w:numId w:val="7"/>
        </w:numPr>
      </w:pPr>
      <w:r>
        <w:t>I samband med den första implementationen kommer</w:t>
      </w:r>
      <w:r w:rsidR="000E18FA">
        <w:t xml:space="preserve"> presentationsregler för formulä</w:t>
      </w:r>
      <w:r>
        <w:t>r förtydligas.</w:t>
      </w:r>
    </w:p>
    <w:p w14:paraId="79871317" w14:textId="77777777" w:rsidR="00585C9E" w:rsidRPr="00E91314" w:rsidRDefault="00585C9E" w:rsidP="00585C9E"/>
    <w:p w14:paraId="4DF4567C" w14:textId="77777777" w:rsidR="00AB11DC" w:rsidRPr="00E91314" w:rsidRDefault="00AB11DC" w:rsidP="00581014"/>
    <w:p w14:paraId="31A6BA13" w14:textId="77777777" w:rsidR="00146411" w:rsidRPr="00E91314" w:rsidRDefault="00146411" w:rsidP="00146411"/>
    <w:p w14:paraId="643D3B60" w14:textId="77777777" w:rsidR="007B30C6" w:rsidRPr="00E91314" w:rsidRDefault="007B30C6" w:rsidP="00146411"/>
    <w:p w14:paraId="1C1BAEDD" w14:textId="77777777" w:rsidR="00146411" w:rsidRPr="00E91314" w:rsidRDefault="00146411" w:rsidP="00146411">
      <w:pPr>
        <w:pStyle w:val="Rubrik5"/>
      </w:pPr>
      <w:r w:rsidRPr="00E91314">
        <w:t>Nationell tjänsteplattform TP</w:t>
      </w:r>
      <w:r w:rsidR="005F04D8" w:rsidRPr="00E91314">
        <w:t xml:space="preserve"> (NTP)</w:t>
      </w:r>
    </w:p>
    <w:p w14:paraId="6D1017B8" w14:textId="77777777" w:rsidR="005F04D8" w:rsidRPr="00E91314" w:rsidRDefault="005F04D8" w:rsidP="005F04D8">
      <w:r w:rsidRPr="00E91314">
        <w:t xml:space="preserve">NTP hanterar kommunikation mellan konsument (e-tjänst) och producent (Formulärtjänst, kvalitetsregister </w:t>
      </w:r>
      <w:proofErr w:type="spellStart"/>
      <w:r w:rsidRPr="00E91314">
        <w:t>etc</w:t>
      </w:r>
      <w:proofErr w:type="spellEnd"/>
      <w:r w:rsidRPr="00E91314">
        <w:t>).</w:t>
      </w:r>
    </w:p>
    <w:p w14:paraId="1D6AD9F8" w14:textId="77777777" w:rsidR="00146411" w:rsidRPr="00E91314" w:rsidRDefault="00146411" w:rsidP="00146411">
      <w:r w:rsidRPr="00E91314">
        <w:t xml:space="preserve">Tjänstekontraktet installeras och används i enlighet med T-boken och RIV-TA. </w:t>
      </w:r>
    </w:p>
    <w:p w14:paraId="2738B6C4" w14:textId="77777777" w:rsidR="007B30C6" w:rsidRPr="00E91314" w:rsidRDefault="007B30C6" w:rsidP="00146411"/>
    <w:p w14:paraId="45C85578" w14:textId="77777777" w:rsidR="00146411" w:rsidRPr="00E91314" w:rsidRDefault="007B30C6" w:rsidP="00146411">
      <w:r w:rsidRPr="00E91314">
        <w:t>Huvud</w:t>
      </w:r>
      <w:r w:rsidR="00146411" w:rsidRPr="00E91314">
        <w:t>funktionalitet:</w:t>
      </w:r>
    </w:p>
    <w:p w14:paraId="3183B563" w14:textId="77777777" w:rsidR="005F04D8" w:rsidRPr="00E91314" w:rsidRDefault="005F04D8" w:rsidP="00AA406D">
      <w:pPr>
        <w:numPr>
          <w:ilvl w:val="0"/>
          <w:numId w:val="6"/>
        </w:numPr>
      </w:pPr>
      <w:proofErr w:type="spellStart"/>
      <w:r w:rsidRPr="00E91314">
        <w:rPr>
          <w:bCs/>
        </w:rPr>
        <w:t>Virtualisering</w:t>
      </w:r>
      <w:proofErr w:type="spellEnd"/>
      <w:r w:rsidRPr="00E91314">
        <w:t xml:space="preserve"> av tjänstekontrakt ”Formulärtjänst”</w:t>
      </w:r>
    </w:p>
    <w:p w14:paraId="24D253CF" w14:textId="77777777" w:rsidR="005F04D8" w:rsidRPr="00E91314" w:rsidRDefault="005F04D8" w:rsidP="00AA406D">
      <w:pPr>
        <w:numPr>
          <w:ilvl w:val="0"/>
          <w:numId w:val="6"/>
        </w:numPr>
      </w:pPr>
      <w:r w:rsidRPr="00E91314">
        <w:t>Tjänstea</w:t>
      </w:r>
      <w:r w:rsidR="00146411" w:rsidRPr="00E91314">
        <w:t>dressering</w:t>
      </w:r>
    </w:p>
    <w:p w14:paraId="33E5F28F" w14:textId="77777777" w:rsidR="00146411" w:rsidRPr="00E91314" w:rsidRDefault="005F04D8" w:rsidP="00AA406D">
      <w:pPr>
        <w:numPr>
          <w:ilvl w:val="0"/>
          <w:numId w:val="6"/>
        </w:numPr>
      </w:pPr>
      <w:r w:rsidRPr="00E91314">
        <w:t>Autentisering av konsument och producent</w:t>
      </w:r>
    </w:p>
    <w:p w14:paraId="179720EF" w14:textId="77777777" w:rsidR="00146411" w:rsidRPr="00E91314" w:rsidRDefault="00146411" w:rsidP="00146411"/>
    <w:p w14:paraId="1BD72128" w14:textId="77777777" w:rsidR="008A006E" w:rsidRPr="00E91314" w:rsidRDefault="008A006E" w:rsidP="00146411"/>
    <w:p w14:paraId="271FB514" w14:textId="77777777" w:rsidR="007813AD" w:rsidRPr="00E91314" w:rsidRDefault="007813AD">
      <w:pPr>
        <w:spacing w:before="0" w:after="0"/>
        <w:rPr>
          <w:b/>
          <w:bCs/>
          <w:i/>
          <w:iCs/>
          <w:sz w:val="26"/>
          <w:szCs w:val="26"/>
        </w:rPr>
      </w:pPr>
      <w:r w:rsidRPr="00E91314">
        <w:br w:type="page"/>
      </w:r>
    </w:p>
    <w:p w14:paraId="067286ED" w14:textId="77777777" w:rsidR="007813AD" w:rsidRPr="00E91314" w:rsidRDefault="00146411" w:rsidP="00B2679B">
      <w:pPr>
        <w:pStyle w:val="Rubrik5"/>
      </w:pPr>
      <w:r w:rsidRPr="00E91314">
        <w:lastRenderedPageBreak/>
        <w:t>Tjänsteproducent – Formulär</w:t>
      </w:r>
      <w:r w:rsidR="007B30C6" w:rsidRPr="00E91314">
        <w:t>motor</w:t>
      </w:r>
    </w:p>
    <w:p w14:paraId="72AEF096" w14:textId="77777777" w:rsidR="009678CB" w:rsidRPr="00E91314" w:rsidRDefault="00DE0D14" w:rsidP="009678CB">
      <w:r w:rsidRPr="00E91314">
        <w:t>Siemens f</w:t>
      </w:r>
      <w:r w:rsidR="009678CB" w:rsidRPr="00E91314">
        <w:t>ormulär</w:t>
      </w:r>
      <w:r w:rsidRPr="00E91314">
        <w:t>motor</w:t>
      </w:r>
      <w:r w:rsidR="009678CB" w:rsidRPr="00E91314">
        <w:t xml:space="preserve"> består i praktiken av en ”yttre” och ”inre” tjänst.</w:t>
      </w:r>
    </w:p>
    <w:p w14:paraId="3C509710" w14:textId="77777777" w:rsidR="009678CB" w:rsidRPr="00E91314" w:rsidRDefault="009678CB" w:rsidP="009678CB"/>
    <w:p w14:paraId="7AC0224A" w14:textId="77777777" w:rsidR="009678CB" w:rsidRPr="00E91314" w:rsidRDefault="006146D8" w:rsidP="009678CB">
      <w:r w:rsidRPr="00E91314">
        <w:t xml:space="preserve">Den yttre </w:t>
      </w:r>
      <w:r w:rsidR="009678CB" w:rsidRPr="00E91314">
        <w:t xml:space="preserve">tjänsten blir den tjänst som exponeras mot Mina vårdkontakter, benämns </w:t>
      </w:r>
      <w:proofErr w:type="spellStart"/>
      <w:r w:rsidR="009678CB" w:rsidRPr="00E91314">
        <w:t>Siemens</w:t>
      </w:r>
      <w:proofErr w:type="gramStart"/>
      <w:r w:rsidR="009678CB" w:rsidRPr="00E91314">
        <w:t>.SMS</w:t>
      </w:r>
      <w:proofErr w:type="gramEnd"/>
      <w:r w:rsidR="009678CB" w:rsidRPr="00E91314">
        <w:t>.Services.External.MVK.TemplateService</w:t>
      </w:r>
      <w:proofErr w:type="spellEnd"/>
      <w:r w:rsidR="009678CB" w:rsidRPr="00E91314">
        <w:t xml:space="preserve">. Den yttre tjänsten implementerar </w:t>
      </w:r>
      <w:r w:rsidRPr="00E91314">
        <w:t>således</w:t>
      </w:r>
      <w:r w:rsidR="00386466" w:rsidRPr="00E91314">
        <w:t xml:space="preserve"> </w:t>
      </w:r>
      <w:r w:rsidR="009678CB" w:rsidRPr="00E91314">
        <w:t xml:space="preserve">det nationella tjänstekontraktet. </w:t>
      </w:r>
    </w:p>
    <w:p w14:paraId="37F07D26" w14:textId="77777777" w:rsidR="009678CB" w:rsidRPr="00E91314" w:rsidRDefault="009678CB" w:rsidP="009678CB"/>
    <w:p w14:paraId="1FFDF5D8" w14:textId="77777777" w:rsidR="009678CB" w:rsidRPr="00E91314" w:rsidRDefault="006146D8" w:rsidP="009678CB">
      <w:r w:rsidRPr="00E91314">
        <w:t xml:space="preserve">Den inre </w:t>
      </w:r>
      <w:r w:rsidR="009678CB" w:rsidRPr="00E91314">
        <w:t xml:space="preserve">tjänsten, benämns </w:t>
      </w:r>
      <w:proofErr w:type="spellStart"/>
      <w:r w:rsidR="009678CB" w:rsidRPr="00E91314">
        <w:t>Siemens</w:t>
      </w:r>
      <w:proofErr w:type="gramStart"/>
      <w:r w:rsidR="009678CB" w:rsidRPr="00E91314">
        <w:t>.SMS</w:t>
      </w:r>
      <w:proofErr w:type="gramEnd"/>
      <w:r w:rsidR="009678CB" w:rsidRPr="00E91314">
        <w:t>.Services</w:t>
      </w:r>
      <w:r w:rsidR="00386466" w:rsidRPr="00E91314">
        <w:t>.Activity.MVK.TemplateManager</w:t>
      </w:r>
      <w:proofErr w:type="spellEnd"/>
      <w:r w:rsidR="00386466" w:rsidRPr="00E91314">
        <w:t xml:space="preserve">, </w:t>
      </w:r>
      <w:r w:rsidR="009678CB" w:rsidRPr="00E91314">
        <w:t xml:space="preserve">blir den som </w:t>
      </w:r>
      <w:r w:rsidR="00386466" w:rsidRPr="00E91314">
        <w:t xml:space="preserve">tjänst som </w:t>
      </w:r>
      <w:r w:rsidR="009678CB" w:rsidRPr="00E91314">
        <w:t>"tjänar</w:t>
      </w:r>
      <w:r w:rsidR="00386466" w:rsidRPr="00E91314">
        <w:t xml:space="preserve">" den yttre tjänsten och blir </w:t>
      </w:r>
      <w:r w:rsidR="009678CB" w:rsidRPr="00E91314">
        <w:t xml:space="preserve">den </w:t>
      </w:r>
      <w:r w:rsidR="00386466" w:rsidRPr="00E91314">
        <w:t xml:space="preserve">tjänst </w:t>
      </w:r>
      <w:r w:rsidR="009678CB" w:rsidRPr="00E91314">
        <w:t xml:space="preserve">som hanterar all </w:t>
      </w:r>
      <w:r w:rsidR="00386466" w:rsidRPr="00E91314">
        <w:t xml:space="preserve">interna </w:t>
      </w:r>
      <w:r w:rsidR="009678CB" w:rsidRPr="00E91314">
        <w:t>programlogik</w:t>
      </w:r>
      <w:r w:rsidRPr="00E91314">
        <w:t xml:space="preserve"> (i praktiken en </w:t>
      </w:r>
      <w:proofErr w:type="spellStart"/>
      <w:r w:rsidRPr="00E91314">
        <w:t>sk</w:t>
      </w:r>
      <w:proofErr w:type="spellEnd"/>
      <w:r w:rsidRPr="00E91314">
        <w:t xml:space="preserve"> aktivitetstjänst)</w:t>
      </w:r>
      <w:r w:rsidR="009678CB" w:rsidRPr="00E91314">
        <w:t xml:space="preserve">. Den inre tjänsten kommer att byggas modulärt, komponentbaserat, </w:t>
      </w:r>
      <w:r w:rsidRPr="00E91314">
        <w:t xml:space="preserve">vilket innebär att den kommer att bestå av </w:t>
      </w:r>
      <w:r w:rsidR="00386466" w:rsidRPr="00E91314">
        <w:t>ett flertal</w:t>
      </w:r>
      <w:r w:rsidR="009678CB" w:rsidRPr="00E91314">
        <w:t xml:space="preserve"> </w:t>
      </w:r>
      <w:proofErr w:type="spellStart"/>
      <w:proofErr w:type="gramStart"/>
      <w:r w:rsidR="009678CB" w:rsidRPr="00E91314">
        <w:t>sk</w:t>
      </w:r>
      <w:proofErr w:type="spellEnd"/>
      <w:proofErr w:type="gramEnd"/>
      <w:r w:rsidR="009678CB" w:rsidRPr="00E91314">
        <w:t xml:space="preserve"> </w:t>
      </w:r>
      <w:proofErr w:type="spellStart"/>
      <w:r w:rsidR="009678CB" w:rsidRPr="00E91314">
        <w:t>providers</w:t>
      </w:r>
      <w:proofErr w:type="spellEnd"/>
      <w:r w:rsidR="009678CB" w:rsidRPr="00E91314">
        <w:t xml:space="preserve"> där varje </w:t>
      </w:r>
      <w:proofErr w:type="spellStart"/>
      <w:r w:rsidR="009678CB" w:rsidRPr="00E91314">
        <w:t>provider</w:t>
      </w:r>
      <w:proofErr w:type="spellEnd"/>
      <w:r w:rsidR="009678CB" w:rsidRPr="00E91314">
        <w:t xml:space="preserve"> kommer att ansvara för en </w:t>
      </w:r>
      <w:r w:rsidRPr="00E91314">
        <w:t xml:space="preserve">specifik </w:t>
      </w:r>
      <w:r w:rsidR="009678CB" w:rsidRPr="00E91314">
        <w:t xml:space="preserve">mall/frågeformulär. På så vis blir det lätt att </w:t>
      </w:r>
      <w:r w:rsidR="00386466" w:rsidRPr="00E91314">
        <w:t xml:space="preserve">i framtiden </w:t>
      </w:r>
      <w:r w:rsidR="009678CB" w:rsidRPr="00E91314">
        <w:t xml:space="preserve">implementera </w:t>
      </w:r>
      <w:r w:rsidR="00386466" w:rsidRPr="00E91314">
        <w:t>nya</w:t>
      </w:r>
      <w:r w:rsidR="009678CB" w:rsidRPr="00E91314">
        <w:t xml:space="preserve"> formulär </w:t>
      </w:r>
      <w:r w:rsidR="00386466" w:rsidRPr="00E91314">
        <w:t xml:space="preserve">i formulärmotorn </w:t>
      </w:r>
      <w:r w:rsidR="009678CB" w:rsidRPr="00E91314">
        <w:t>utan att tidigare</w:t>
      </w:r>
      <w:r w:rsidRPr="00E91314">
        <w:t>,</w:t>
      </w:r>
      <w:r w:rsidR="009678CB" w:rsidRPr="00E91314">
        <w:t xml:space="preserve"> </w:t>
      </w:r>
      <w:r w:rsidR="00386466" w:rsidRPr="00E91314">
        <w:t xml:space="preserve">redan implementerade </w:t>
      </w:r>
      <w:r w:rsidR="009678CB" w:rsidRPr="00E91314">
        <w:t>flöden, formulär, påverkas.</w:t>
      </w:r>
    </w:p>
    <w:p w14:paraId="6CCD2D8B" w14:textId="77777777" w:rsidR="009678CB" w:rsidRPr="00E91314" w:rsidRDefault="009678CB" w:rsidP="009678CB"/>
    <w:p w14:paraId="165911AE" w14:textId="77777777" w:rsidR="009678CB" w:rsidRPr="00E91314" w:rsidRDefault="009678CB" w:rsidP="009678CB">
      <w:r w:rsidRPr="00E91314">
        <w:t xml:space="preserve">I botten finns </w:t>
      </w:r>
      <w:r w:rsidR="00386466" w:rsidRPr="00E91314">
        <w:t xml:space="preserve">slutligen </w:t>
      </w:r>
      <w:r w:rsidRPr="00E91314">
        <w:t xml:space="preserve">en applikationsdatabas där formulär, formulärsvar, </w:t>
      </w:r>
      <w:proofErr w:type="spellStart"/>
      <w:r w:rsidRPr="00E91314">
        <w:t>routinginfo</w:t>
      </w:r>
      <w:r w:rsidR="00386466" w:rsidRPr="00E91314">
        <w:t>rmation</w:t>
      </w:r>
      <w:proofErr w:type="spellEnd"/>
      <w:r w:rsidRPr="00E91314">
        <w:t xml:space="preserve">, systemkonfiguration </w:t>
      </w:r>
      <w:proofErr w:type="spellStart"/>
      <w:r w:rsidRPr="00E91314">
        <w:t>etc</w:t>
      </w:r>
      <w:proofErr w:type="spellEnd"/>
      <w:r w:rsidRPr="00E91314">
        <w:t xml:space="preserve"> kan sparas. Svarsformulären kan </w:t>
      </w:r>
      <w:r w:rsidR="00386466" w:rsidRPr="00E91314">
        <w:t xml:space="preserve">slutligen </w:t>
      </w:r>
      <w:r w:rsidRPr="00E91314">
        <w:t xml:space="preserve">väljas att importeras </w:t>
      </w:r>
      <w:r w:rsidR="00386466" w:rsidRPr="00E91314">
        <w:t xml:space="preserve">från frågemotorn in </w:t>
      </w:r>
      <w:r w:rsidRPr="00E91314">
        <w:t xml:space="preserve">till </w:t>
      </w:r>
      <w:proofErr w:type="spellStart"/>
      <w:r w:rsidRPr="00E91314">
        <w:t>resp</w:t>
      </w:r>
      <w:proofErr w:type="spellEnd"/>
      <w:r w:rsidRPr="00E91314">
        <w:t xml:space="preserve"> journalsystem</w:t>
      </w:r>
      <w:r w:rsidR="00386466" w:rsidRPr="00E91314">
        <w:t xml:space="preserve">. Exakt HUR man väljer att importera varje frågemall till </w:t>
      </w:r>
      <w:proofErr w:type="spellStart"/>
      <w:r w:rsidR="00386466" w:rsidRPr="00E91314">
        <w:t>resp</w:t>
      </w:r>
      <w:proofErr w:type="spellEnd"/>
      <w:r w:rsidR="00386466" w:rsidRPr="00E91314">
        <w:t xml:space="preserve"> journalsystem, får bestämmas från fall till fall. </w:t>
      </w:r>
      <w:proofErr w:type="gramStart"/>
      <w:r w:rsidR="00386466" w:rsidRPr="00E91314">
        <w:t>Här  råder</w:t>
      </w:r>
      <w:proofErr w:type="gramEnd"/>
      <w:r w:rsidR="00386466" w:rsidRPr="00E91314">
        <w:t xml:space="preserve"> i praktiken ett slags </w:t>
      </w:r>
      <w:r w:rsidRPr="00E91314">
        <w:t xml:space="preserve">plugin-tänk </w:t>
      </w:r>
      <w:r w:rsidR="00386466" w:rsidRPr="00E91314">
        <w:t xml:space="preserve">där valfriheten inte på något sätt begränsas av frågemotorns arkitektur, utan detta blir helt upp till </w:t>
      </w:r>
      <w:proofErr w:type="spellStart"/>
      <w:r w:rsidR="00386466" w:rsidRPr="00E91314">
        <w:t>resp</w:t>
      </w:r>
      <w:proofErr w:type="spellEnd"/>
      <w:r w:rsidR="00386466" w:rsidRPr="00E91314">
        <w:t xml:space="preserve"> journalsystem att bestämma hur detta ”lyfts” in i </w:t>
      </w:r>
      <w:proofErr w:type="spellStart"/>
      <w:r w:rsidR="00386466" w:rsidRPr="00E91314">
        <w:t>systemet.</w:t>
      </w:r>
      <w:r w:rsidR="006146D8" w:rsidRPr="00E91314">
        <w:t>I</w:t>
      </w:r>
      <w:proofErr w:type="spellEnd"/>
      <w:r w:rsidR="006146D8" w:rsidRPr="00E91314">
        <w:t xml:space="preserve"> praktiken kommer just denna del i framtiden att utgöras av specifika mindre integrationer mot journalsystemet.</w:t>
      </w:r>
    </w:p>
    <w:p w14:paraId="7207EE24" w14:textId="77777777" w:rsidR="009678CB" w:rsidRPr="00E91314" w:rsidRDefault="009678CB" w:rsidP="009678CB"/>
    <w:p w14:paraId="3547C22E" w14:textId="77777777" w:rsidR="009678CB" w:rsidRPr="00E91314" w:rsidRDefault="009678CB" w:rsidP="009678CB">
      <w:r w:rsidRPr="00E91314">
        <w:t xml:space="preserve">All programlogik för att kunna hantera oändligt </w:t>
      </w:r>
      <w:r w:rsidR="00386466" w:rsidRPr="00E91314">
        <w:t>antal</w:t>
      </w:r>
      <w:r w:rsidRPr="00E91314">
        <w:t xml:space="preserve"> frågemallar och journalsystem bygger på </w:t>
      </w:r>
      <w:proofErr w:type="gramStart"/>
      <w:r w:rsidR="00386466" w:rsidRPr="00E91314">
        <w:t>att  id</w:t>
      </w:r>
      <w:proofErr w:type="gramEnd"/>
      <w:r w:rsidRPr="00E91314">
        <w:t xml:space="preserve"> för varje formulär, journalsystem, avdelning, patient </w:t>
      </w:r>
      <w:r w:rsidR="00386466" w:rsidRPr="00E91314">
        <w:t>är unika (</w:t>
      </w:r>
      <w:proofErr w:type="spellStart"/>
      <w:r w:rsidR="00386466" w:rsidRPr="00E91314">
        <w:t>GUID</w:t>
      </w:r>
      <w:proofErr w:type="spellEnd"/>
      <w:r w:rsidR="00386466" w:rsidRPr="00E91314">
        <w:t>/</w:t>
      </w:r>
      <w:proofErr w:type="spellStart"/>
      <w:r w:rsidR="00386466" w:rsidRPr="00E91314">
        <w:t>UUID</w:t>
      </w:r>
      <w:proofErr w:type="spellEnd"/>
      <w:r w:rsidR="00386466" w:rsidRPr="00E91314">
        <w:t xml:space="preserve">, </w:t>
      </w:r>
      <w:proofErr w:type="spellStart"/>
      <w:r w:rsidR="00386466" w:rsidRPr="00E91314">
        <w:t>HSAID</w:t>
      </w:r>
      <w:proofErr w:type="spellEnd"/>
      <w:r w:rsidR="00386466" w:rsidRPr="00E91314">
        <w:t>)</w:t>
      </w:r>
      <w:r w:rsidRPr="00E91314">
        <w:t>. Liknande programlogik finns sedan tidigare i Siemens applikationer</w:t>
      </w:r>
      <w:r w:rsidR="00386466" w:rsidRPr="00E91314">
        <w:t>, exempelvis</w:t>
      </w:r>
      <w:r w:rsidRPr="00E91314">
        <w:t xml:space="preserve"> SIE2.</w:t>
      </w:r>
    </w:p>
    <w:p w14:paraId="1CF13628" w14:textId="77777777" w:rsidR="009678CB" w:rsidRPr="00E91314" w:rsidRDefault="009678CB" w:rsidP="009678CB"/>
    <w:p w14:paraId="6CB74F08" w14:textId="77777777" w:rsidR="009678CB" w:rsidRPr="00E91314" w:rsidRDefault="009678CB" w:rsidP="009678CB">
      <w:r w:rsidRPr="00E91314">
        <w:t xml:space="preserve">Siemens Formulärtjänst utgör därmed en plattform för hantering av statiska likväl dynamiska frågeformulär. Med dynamiska frågeformulär avses i sammanhanget frågeformulär som inte per definition är </w:t>
      </w:r>
      <w:r w:rsidR="00386466" w:rsidRPr="00E91314">
        <w:t>”</w:t>
      </w:r>
      <w:r w:rsidRPr="00E91314">
        <w:t>top-down</w:t>
      </w:r>
      <w:r w:rsidR="00386466" w:rsidRPr="00E91314">
        <w:t>” baserade</w:t>
      </w:r>
      <w:r w:rsidRPr="00E91314">
        <w:t>, utan där nästkommande fråga baseras, utgår från, det senaste svaret.</w:t>
      </w:r>
    </w:p>
    <w:p w14:paraId="4F5FD014" w14:textId="77777777" w:rsidR="009678CB" w:rsidRPr="00E91314" w:rsidRDefault="009678CB" w:rsidP="009678CB"/>
    <w:p w14:paraId="29BE77F1" w14:textId="77777777" w:rsidR="009678CB" w:rsidRPr="00E91314" w:rsidRDefault="009678CB" w:rsidP="009678CB">
      <w:r w:rsidRPr="00E91314">
        <w:t>Exempelvis:</w:t>
      </w:r>
    </w:p>
    <w:p w14:paraId="0B0C28E1" w14:textId="77777777" w:rsidR="009678CB" w:rsidRPr="00E91314" w:rsidRDefault="009678CB" w:rsidP="009678CB">
      <w:r w:rsidRPr="00E91314">
        <w:t xml:space="preserve">Fråga 3 = "Har du haft tidigare </w:t>
      </w:r>
      <w:proofErr w:type="gramStart"/>
      <w:r w:rsidRPr="00E91314">
        <w:t>sjukdomar ?</w:t>
      </w:r>
      <w:proofErr w:type="gramEnd"/>
      <w:r w:rsidRPr="00E91314">
        <w:t>" JA/NEJ.</w:t>
      </w:r>
    </w:p>
    <w:p w14:paraId="6C88E86C" w14:textId="77777777" w:rsidR="009678CB" w:rsidRPr="00E91314" w:rsidRDefault="009678CB" w:rsidP="009678CB"/>
    <w:p w14:paraId="5B496946" w14:textId="77777777" w:rsidR="009678CB" w:rsidRPr="00E91314" w:rsidRDefault="00386466" w:rsidP="009678CB">
      <w:pPr>
        <w:ind w:firstLine="720"/>
      </w:pPr>
      <w:r w:rsidRPr="00E91314">
        <w:t xml:space="preserve">Om </w:t>
      </w:r>
      <w:r w:rsidR="005C1DB0" w:rsidRPr="00E91314">
        <w:t xml:space="preserve">svaret = </w:t>
      </w:r>
      <w:r w:rsidR="009678CB" w:rsidRPr="00E91314">
        <w:t xml:space="preserve">JA </w:t>
      </w:r>
      <w:r w:rsidR="005C1DB0" w:rsidRPr="00E91314">
        <w:sym w:font="Wingdings" w:char="F0E0"/>
      </w:r>
      <w:r w:rsidR="009678CB" w:rsidRPr="00E91314">
        <w:t xml:space="preserve">  </w:t>
      </w:r>
      <w:r w:rsidRPr="00E91314">
        <w:t xml:space="preserve">Gå till </w:t>
      </w:r>
      <w:r w:rsidR="009678CB" w:rsidRPr="00E91314">
        <w:t>Fråga 4</w:t>
      </w:r>
    </w:p>
    <w:p w14:paraId="2A588DF4" w14:textId="77777777" w:rsidR="009678CB" w:rsidRPr="00E91314" w:rsidRDefault="005C1DB0" w:rsidP="009678CB">
      <w:pPr>
        <w:ind w:firstLine="720"/>
      </w:pPr>
      <w:r w:rsidRPr="00E91314">
        <w:t xml:space="preserve">Om svaret = </w:t>
      </w:r>
      <w:r w:rsidR="009678CB" w:rsidRPr="00E91314">
        <w:t xml:space="preserve">NEJ </w:t>
      </w:r>
      <w:r w:rsidRPr="00E91314">
        <w:sym w:font="Wingdings" w:char="F0E0"/>
      </w:r>
      <w:r w:rsidR="009678CB" w:rsidRPr="00E91314">
        <w:t xml:space="preserve"> </w:t>
      </w:r>
      <w:r w:rsidR="00386466" w:rsidRPr="00E91314">
        <w:t xml:space="preserve">Gå till </w:t>
      </w:r>
      <w:r w:rsidR="009678CB" w:rsidRPr="00E91314">
        <w:t>Fråga 8</w:t>
      </w:r>
    </w:p>
    <w:p w14:paraId="224A9638" w14:textId="77777777" w:rsidR="009678CB" w:rsidRPr="00E91314" w:rsidRDefault="009678CB" w:rsidP="009678CB"/>
    <w:p w14:paraId="2271AE40" w14:textId="77777777" w:rsidR="006146D8" w:rsidRPr="00E91314" w:rsidRDefault="006146D8">
      <w:pPr>
        <w:spacing w:before="0" w:after="0"/>
      </w:pPr>
      <w:r w:rsidRPr="00E91314">
        <w:br w:type="page"/>
      </w:r>
    </w:p>
    <w:p w14:paraId="7E3680CC" w14:textId="77777777" w:rsidR="009678CB" w:rsidRPr="00E91314" w:rsidRDefault="009678CB" w:rsidP="009678CB">
      <w:r w:rsidRPr="00E91314">
        <w:lastRenderedPageBreak/>
        <w:t>Siemens Formulärtjänst 1.0:</w:t>
      </w:r>
    </w:p>
    <w:p w14:paraId="0BF8111E" w14:textId="77777777" w:rsidR="009678CB" w:rsidRPr="00E91314" w:rsidRDefault="009678CB" w:rsidP="00AA406D">
      <w:pPr>
        <w:pStyle w:val="Liststycke"/>
        <w:numPr>
          <w:ilvl w:val="0"/>
          <w:numId w:val="27"/>
        </w:numPr>
      </w:pPr>
      <w:r w:rsidRPr="00E91314">
        <w:t xml:space="preserve">Implementera det nationella </w:t>
      </w:r>
      <w:r w:rsidR="005B0882" w:rsidRPr="00E91314">
        <w:t xml:space="preserve">RIV </w:t>
      </w:r>
      <w:r w:rsidR="000E504F" w:rsidRPr="00E91314">
        <w:t>tjänste</w:t>
      </w:r>
      <w:r w:rsidRPr="00E91314">
        <w:t>kontraktet för mallhantering</w:t>
      </w:r>
      <w:r w:rsidR="005B0882" w:rsidRPr="00E91314">
        <w:t>(formulärtjänst)</w:t>
      </w:r>
      <w:r w:rsidRPr="00E91314">
        <w:t>.</w:t>
      </w:r>
    </w:p>
    <w:p w14:paraId="46B55AE1" w14:textId="77777777" w:rsidR="009678CB" w:rsidRPr="00E91314" w:rsidRDefault="009678CB" w:rsidP="00AA406D">
      <w:pPr>
        <w:pStyle w:val="Liststycke"/>
        <w:numPr>
          <w:ilvl w:val="0"/>
          <w:numId w:val="27"/>
        </w:numPr>
      </w:pPr>
      <w:r w:rsidRPr="00E91314">
        <w:t>Producera tjänst enligt RIV tjänstekontrakt</w:t>
      </w:r>
      <w:r w:rsidR="000E504F" w:rsidRPr="00E91314">
        <w:t>.</w:t>
      </w:r>
    </w:p>
    <w:p w14:paraId="366C3F4F" w14:textId="77777777" w:rsidR="009678CB" w:rsidRPr="00E91314" w:rsidRDefault="009678CB" w:rsidP="00AA406D">
      <w:pPr>
        <w:pStyle w:val="Liststycke"/>
        <w:numPr>
          <w:ilvl w:val="0"/>
          <w:numId w:val="27"/>
        </w:numPr>
      </w:pPr>
      <w:r w:rsidRPr="00E91314">
        <w:t>Stöd för hantering av statiska likväl dynamiska frågeformulär</w:t>
      </w:r>
      <w:r w:rsidR="000E504F" w:rsidRPr="00E91314">
        <w:t>.</w:t>
      </w:r>
    </w:p>
    <w:p w14:paraId="71C57DCE" w14:textId="77777777" w:rsidR="009678CB" w:rsidRPr="00E91314" w:rsidRDefault="009678CB" w:rsidP="00AA406D">
      <w:pPr>
        <w:pStyle w:val="Liststycke"/>
        <w:numPr>
          <w:ilvl w:val="0"/>
          <w:numId w:val="27"/>
        </w:numPr>
      </w:pPr>
      <w:r w:rsidRPr="00E91314">
        <w:t>Formulärtjänsten stöder oändligt många frågemallar, och journalsystem.</w:t>
      </w:r>
    </w:p>
    <w:p w14:paraId="40784C4F" w14:textId="77777777" w:rsidR="009678CB" w:rsidRPr="00E91314" w:rsidRDefault="009678CB" w:rsidP="00AA406D">
      <w:pPr>
        <w:pStyle w:val="Liststycke"/>
        <w:numPr>
          <w:ilvl w:val="0"/>
          <w:numId w:val="27"/>
        </w:numPr>
      </w:pPr>
      <w:r w:rsidRPr="00E91314">
        <w:t>Formulärtjänsten stödjer installation på nationellt, regionalt eller lokal nivå.</w:t>
      </w:r>
    </w:p>
    <w:p w14:paraId="621451EE" w14:textId="77777777" w:rsidR="009678CB" w:rsidRPr="00E91314" w:rsidRDefault="009678CB" w:rsidP="00AA406D">
      <w:pPr>
        <w:pStyle w:val="Liststycke"/>
        <w:numPr>
          <w:ilvl w:val="0"/>
          <w:numId w:val="27"/>
        </w:numPr>
      </w:pPr>
      <w:r w:rsidRPr="00E91314">
        <w:t>Initialt kommer formulär för hälsoblankett (</w:t>
      </w:r>
      <w:proofErr w:type="spellStart"/>
      <w:r w:rsidRPr="00E91314">
        <w:t>Obstetrix</w:t>
      </w:r>
      <w:proofErr w:type="spellEnd"/>
      <w:r w:rsidRPr="00E91314">
        <w:t>) och "inför din operation" (</w:t>
      </w:r>
      <w:proofErr w:type="spellStart"/>
      <w:r w:rsidRPr="00E91314">
        <w:t>Melior</w:t>
      </w:r>
      <w:proofErr w:type="spellEnd"/>
      <w:r w:rsidRPr="00E91314">
        <w:t>) att implementeras</w:t>
      </w:r>
      <w:r w:rsidR="000E504F" w:rsidRPr="00E91314">
        <w:t>.</w:t>
      </w:r>
    </w:p>
    <w:p w14:paraId="4098127E" w14:textId="77777777" w:rsidR="009678CB" w:rsidRPr="00E91314" w:rsidRDefault="005C1DB0" w:rsidP="00AA406D">
      <w:pPr>
        <w:pStyle w:val="Liststycke"/>
        <w:numPr>
          <w:ilvl w:val="0"/>
          <w:numId w:val="27"/>
        </w:numPr>
      </w:pPr>
      <w:r w:rsidRPr="00E91314">
        <w:t>Export</w:t>
      </w:r>
      <w:r w:rsidR="009678CB" w:rsidRPr="00E91314">
        <w:t xml:space="preserve"> av EI (engagemangsindex)</w:t>
      </w:r>
      <w:r w:rsidRPr="00E91314">
        <w:t xml:space="preserve"> ingår som en del av lösningen och arkitekturen</w:t>
      </w:r>
      <w:r w:rsidR="009678CB" w:rsidRPr="00E91314">
        <w:t>.</w:t>
      </w:r>
    </w:p>
    <w:p w14:paraId="250A4F5B" w14:textId="77777777" w:rsidR="00FE4C85" w:rsidRPr="00E91314" w:rsidRDefault="009678CB" w:rsidP="00AA406D">
      <w:pPr>
        <w:pStyle w:val="Liststycke"/>
        <w:numPr>
          <w:ilvl w:val="0"/>
          <w:numId w:val="27"/>
        </w:numPr>
      </w:pPr>
      <w:r w:rsidRPr="00E91314">
        <w:t>Stöd för en informationsmodelleringsprocess för att ta fram nya formulär enligt RIV modell/metod</w:t>
      </w:r>
      <w:r w:rsidR="005C1DB0" w:rsidRPr="00E91314">
        <w:t xml:space="preserve"> kommer att ingå</w:t>
      </w:r>
      <w:r w:rsidRPr="00E91314">
        <w:t>.</w:t>
      </w:r>
    </w:p>
    <w:p w14:paraId="179318E6" w14:textId="77777777" w:rsidR="00146411" w:rsidRPr="00E91314" w:rsidRDefault="00146411" w:rsidP="00146411">
      <w:pPr>
        <w:pStyle w:val="Rubrik5"/>
      </w:pPr>
      <w:r w:rsidRPr="00E91314">
        <w:t>Vårdsystem – Journalsystem eller kvalitetsregister</w:t>
      </w:r>
    </w:p>
    <w:p w14:paraId="012EE3EF" w14:textId="77777777" w:rsidR="00146411" w:rsidRPr="00E91314" w:rsidRDefault="00AB11DC" w:rsidP="00146411">
      <w:r w:rsidRPr="00E91314">
        <w:t xml:space="preserve">Vårdsystemet </w:t>
      </w:r>
      <w:r w:rsidR="007277FF" w:rsidRPr="00E91314">
        <w:t>kan använda</w:t>
      </w:r>
      <w:r w:rsidRPr="00E91314">
        <w:t xml:space="preserve"> formulärmotorn som en del av sin vårdprocess. </w:t>
      </w:r>
      <w:r w:rsidR="00146411" w:rsidRPr="00E91314">
        <w:t xml:space="preserve">Vårdsystem </w:t>
      </w:r>
      <w:r w:rsidRPr="00E91314">
        <w:t xml:space="preserve">initierar </w:t>
      </w:r>
      <w:r w:rsidR="007277FF" w:rsidRPr="00E91314">
        <w:t xml:space="preserve">patientens formulär </w:t>
      </w:r>
      <w:r w:rsidRPr="00E91314">
        <w:t xml:space="preserve">och hämtar </w:t>
      </w:r>
      <w:r w:rsidR="00146411" w:rsidRPr="00E91314">
        <w:t>formulärdata som en dal av vårddokumentation eller enligt kvalitetsregistrets definition.</w:t>
      </w:r>
    </w:p>
    <w:p w14:paraId="7EEAFA06" w14:textId="77777777" w:rsidR="00146411" w:rsidRPr="00E91314" w:rsidRDefault="00146411" w:rsidP="00146411"/>
    <w:p w14:paraId="1786ACD9" w14:textId="77777777" w:rsidR="00FE4C85" w:rsidRPr="00E91314" w:rsidRDefault="00FE4C85" w:rsidP="00146411">
      <w:r w:rsidRPr="00E91314">
        <w:t>Huvudfunktionalitet:</w:t>
      </w:r>
    </w:p>
    <w:p w14:paraId="24A1B8CE" w14:textId="77777777" w:rsidR="00D15595" w:rsidRPr="00E91314" w:rsidRDefault="00D15595" w:rsidP="00AA406D">
      <w:pPr>
        <w:pStyle w:val="Liststycke"/>
        <w:numPr>
          <w:ilvl w:val="0"/>
          <w:numId w:val="6"/>
        </w:numPr>
      </w:pPr>
      <w:r w:rsidRPr="00E91314">
        <w:t>Styr vårdprocessen.</w:t>
      </w:r>
    </w:p>
    <w:p w14:paraId="6B3B849C" w14:textId="77777777" w:rsidR="007277FF" w:rsidRPr="00E91314" w:rsidRDefault="007277FF" w:rsidP="00AA406D">
      <w:pPr>
        <w:pStyle w:val="Liststycke"/>
        <w:numPr>
          <w:ilvl w:val="0"/>
          <w:numId w:val="6"/>
        </w:numPr>
      </w:pPr>
      <w:r w:rsidRPr="00E91314">
        <w:t>Tar del av patientens formulär.</w:t>
      </w:r>
    </w:p>
    <w:p w14:paraId="655B4357" w14:textId="77777777" w:rsidR="00D15595" w:rsidRPr="00E91314" w:rsidRDefault="00D15595" w:rsidP="00AA406D">
      <w:pPr>
        <w:pStyle w:val="Liststycke"/>
        <w:numPr>
          <w:ilvl w:val="0"/>
          <w:numId w:val="6"/>
        </w:numPr>
      </w:pPr>
      <w:r w:rsidRPr="00E91314">
        <w:t>Kan välja att lagra ett patientformulär som en del av vårddokumentationen.</w:t>
      </w:r>
    </w:p>
    <w:p w14:paraId="79334561" w14:textId="77777777" w:rsidR="000073A1" w:rsidRPr="00E91314" w:rsidRDefault="000073A1" w:rsidP="00627791">
      <w:pPr>
        <w:pStyle w:val="Rubrik5"/>
      </w:pPr>
    </w:p>
    <w:p w14:paraId="3EF9A634" w14:textId="77777777" w:rsidR="007A425E" w:rsidRPr="00E91314" w:rsidRDefault="007A425E">
      <w:pPr>
        <w:spacing w:before="0" w:after="0"/>
        <w:rPr>
          <w:rFonts w:ascii="Arial" w:hAnsi="Arial" w:cs="Arial"/>
          <w:bCs/>
          <w:kern w:val="32"/>
          <w:sz w:val="36"/>
          <w:szCs w:val="32"/>
          <w:lang w:eastAsia="sv-SE"/>
        </w:rPr>
      </w:pPr>
    </w:p>
    <w:p w14:paraId="0A69FE6C" w14:textId="77777777" w:rsidR="007277FF" w:rsidRPr="00E91314" w:rsidRDefault="007277FF">
      <w:pPr>
        <w:spacing w:before="0" w:after="0"/>
        <w:rPr>
          <w:rFonts w:ascii="Arial" w:hAnsi="Arial" w:cs="Arial"/>
          <w:bCs/>
          <w:kern w:val="32"/>
          <w:sz w:val="36"/>
          <w:szCs w:val="32"/>
          <w:lang w:eastAsia="sv-SE"/>
        </w:rPr>
      </w:pPr>
      <w:r w:rsidRPr="00E91314">
        <w:br w:type="page"/>
      </w:r>
    </w:p>
    <w:p w14:paraId="1F522D6F" w14:textId="77777777" w:rsidR="000506C0" w:rsidRPr="00E91314" w:rsidRDefault="000506C0" w:rsidP="005514FD">
      <w:pPr>
        <w:pStyle w:val="Rubrik1Nr"/>
      </w:pPr>
      <w:bookmarkStart w:id="67" w:name="_Toc220985996"/>
      <w:r w:rsidRPr="00E91314">
        <w:lastRenderedPageBreak/>
        <w:t>Användargränssnitt</w:t>
      </w:r>
      <w:bookmarkEnd w:id="67"/>
    </w:p>
    <w:p w14:paraId="2EA5B7A5" w14:textId="77777777" w:rsidR="00E91314" w:rsidRPr="00E91314" w:rsidRDefault="00E91314" w:rsidP="00E91314">
      <w:r w:rsidRPr="00E91314">
        <w:t>Dokumentet är tänkt att användas som en implementationsguide av tjänstekontraktet “Formulärtjänst”.</w:t>
      </w:r>
    </w:p>
    <w:p w14:paraId="2682F0E3" w14:textId="77777777" w:rsidR="00E91314" w:rsidRDefault="00E91314" w:rsidP="00E91314">
      <w:r w:rsidRPr="00E91314">
        <w:t xml:space="preserve">Användargränssnitt </w:t>
      </w:r>
      <w:r w:rsidR="00B456B8">
        <w:t>saknas idag men kommer behöva</w:t>
      </w:r>
      <w:r>
        <w:t xml:space="preserve"> tas fram för att stödja lösningens olika aktörer. </w:t>
      </w:r>
    </w:p>
    <w:p w14:paraId="085FF3EF" w14:textId="77777777" w:rsidR="00C61CC7" w:rsidRDefault="00C61CC7" w:rsidP="00E91314"/>
    <w:p w14:paraId="641DC587" w14:textId="77777777" w:rsidR="00B47E56" w:rsidRDefault="00B47E56" w:rsidP="00E91314">
      <w:r>
        <w:t xml:space="preserve">Tanken är att de grafiska gränssnitten skall kunna tas fram fritt av respektive tjänsteproducent och tjänstekonsument. </w:t>
      </w:r>
    </w:p>
    <w:p w14:paraId="652FC49A" w14:textId="77777777" w:rsidR="00B47E56" w:rsidRDefault="00B47E56" w:rsidP="00E91314"/>
    <w:p w14:paraId="74962BBF" w14:textId="77777777" w:rsidR="00C61CC7" w:rsidRDefault="00B47E56" w:rsidP="00E91314">
      <w:r>
        <w:t>Det finns dock riktlinjer/regler som måste följas för tjänstekonsumenter, dessa är beskrivna i tjänstekontraktsbeskrivningen.</w:t>
      </w:r>
      <w:r w:rsidR="00C61CC7">
        <w:t xml:space="preserve"> </w:t>
      </w:r>
    </w:p>
    <w:p w14:paraId="40193C7E" w14:textId="77777777" w:rsidR="000506C0" w:rsidRPr="00E91314" w:rsidRDefault="000506C0" w:rsidP="000506C0">
      <w:pPr>
        <w:pStyle w:val="Rubrik2Nr"/>
      </w:pPr>
      <w:bookmarkStart w:id="68" w:name="_Toc220985997"/>
      <w:r w:rsidRPr="00E91314">
        <w:t>Användargränssnitt för invånare</w:t>
      </w:r>
      <w:bookmarkEnd w:id="68"/>
    </w:p>
    <w:p w14:paraId="23327C3A" w14:textId="77777777" w:rsidR="00E91314" w:rsidRDefault="00B456B8" w:rsidP="00226F97">
      <w:r>
        <w:t>Användargränssnitt saknas i denna version av dokumentet.</w:t>
      </w:r>
      <w:r w:rsidR="0079479C">
        <w:t xml:space="preserve"> Tjänstekontraktet medger en stor grad av frihet i användandet. Nedan lista ett antal möjliga dialoger som kan komma att realiseras i kommande användargränssnitt.</w:t>
      </w:r>
    </w:p>
    <w:p w14:paraId="62D4775D" w14:textId="77777777" w:rsidR="00B456B8" w:rsidRDefault="00B456B8" w:rsidP="00226F97"/>
    <w:p w14:paraId="0BF410C4" w14:textId="77777777" w:rsidR="00B456B8" w:rsidRDefault="00B456B8" w:rsidP="00AA406D">
      <w:pPr>
        <w:pStyle w:val="Liststycke"/>
        <w:numPr>
          <w:ilvl w:val="0"/>
          <w:numId w:val="6"/>
        </w:numPr>
      </w:pPr>
      <w:r>
        <w:t>Gränssnitt för att uppmärksamma användare/patient om att ett formulär skall fyllas i som en del av en vårdprocess.</w:t>
      </w:r>
    </w:p>
    <w:p w14:paraId="2D33EAD9" w14:textId="77777777" w:rsidR="00B456B8" w:rsidRDefault="00B456B8" w:rsidP="00AA406D">
      <w:pPr>
        <w:pStyle w:val="Liststycke"/>
        <w:numPr>
          <w:ilvl w:val="0"/>
          <w:numId w:val="6"/>
        </w:numPr>
      </w:pPr>
      <w:r>
        <w:t>Gränssnitt för att lista valbara formulär (T.ex. Hälsodeklaration eller förnya recept).</w:t>
      </w:r>
    </w:p>
    <w:p w14:paraId="3BC550C9" w14:textId="77777777" w:rsidR="00B456B8" w:rsidRDefault="00B456B8" w:rsidP="00AA406D">
      <w:pPr>
        <w:pStyle w:val="Liststycke"/>
        <w:numPr>
          <w:ilvl w:val="0"/>
          <w:numId w:val="6"/>
        </w:numPr>
      </w:pPr>
      <w:r>
        <w:t>Gränssnitt för att titta på ifyllda formulär.</w:t>
      </w:r>
    </w:p>
    <w:p w14:paraId="1BB91393" w14:textId="77777777" w:rsidR="00B456B8" w:rsidRDefault="00B456B8" w:rsidP="00AA406D">
      <w:pPr>
        <w:pStyle w:val="Liststycke"/>
        <w:numPr>
          <w:ilvl w:val="0"/>
          <w:numId w:val="6"/>
        </w:numPr>
      </w:pPr>
      <w:r>
        <w:t>Gränssnitt för att lista nya, pågående och avslutade formulär.</w:t>
      </w:r>
    </w:p>
    <w:p w14:paraId="2630BF1A" w14:textId="77777777" w:rsidR="00B456B8" w:rsidRDefault="00B456B8" w:rsidP="00AA406D">
      <w:pPr>
        <w:pStyle w:val="Liststycke"/>
        <w:numPr>
          <w:ilvl w:val="0"/>
          <w:numId w:val="6"/>
        </w:numPr>
      </w:pPr>
      <w:r>
        <w:t xml:space="preserve">Gränssnitt för att återuppta ett pågående formulär. </w:t>
      </w:r>
    </w:p>
    <w:p w14:paraId="372013F9" w14:textId="77777777" w:rsidR="00720F12" w:rsidRDefault="00720F12" w:rsidP="00720F12"/>
    <w:p w14:paraId="64AB14E4" w14:textId="77777777" w:rsidR="00226F97" w:rsidRDefault="00226F97" w:rsidP="00226F97">
      <w:pPr>
        <w:pStyle w:val="Rubrik2Nr"/>
      </w:pPr>
      <w:bookmarkStart w:id="69" w:name="_Toc220985998"/>
      <w:r w:rsidRPr="00E91314">
        <w:t>Användargränssnitt för administratör av formulärmotor</w:t>
      </w:r>
      <w:bookmarkEnd w:id="69"/>
    </w:p>
    <w:p w14:paraId="124D5C14"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3CD2184C" w14:textId="77777777" w:rsidR="00B456B8" w:rsidRDefault="00B456B8" w:rsidP="00B456B8"/>
    <w:p w14:paraId="62FAFBD1" w14:textId="77777777" w:rsidR="00B456B8" w:rsidRDefault="00B456B8" w:rsidP="00AA406D">
      <w:pPr>
        <w:pStyle w:val="Liststycke"/>
        <w:numPr>
          <w:ilvl w:val="0"/>
          <w:numId w:val="6"/>
        </w:numPr>
      </w:pPr>
      <w:r>
        <w:t>Gränssnitt för att skapa och administrera formulärmallar.</w:t>
      </w:r>
    </w:p>
    <w:p w14:paraId="519B6375" w14:textId="77777777" w:rsidR="00B456B8" w:rsidRDefault="00B456B8" w:rsidP="00AA406D">
      <w:pPr>
        <w:pStyle w:val="Liststycke"/>
        <w:numPr>
          <w:ilvl w:val="0"/>
          <w:numId w:val="6"/>
        </w:numPr>
      </w:pPr>
      <w:r>
        <w:t>Gränssnitt för att skapa och administrera formulärfrågor.</w:t>
      </w:r>
    </w:p>
    <w:p w14:paraId="514353DF" w14:textId="77777777" w:rsidR="00B456B8" w:rsidRDefault="00B456B8" w:rsidP="00AA406D">
      <w:pPr>
        <w:pStyle w:val="Liststycke"/>
        <w:numPr>
          <w:ilvl w:val="0"/>
          <w:numId w:val="6"/>
        </w:numPr>
      </w:pPr>
      <w:r>
        <w:t>Gränssnitt för att importera fördefinierade mallar/frågor.</w:t>
      </w:r>
    </w:p>
    <w:p w14:paraId="1EF58015" w14:textId="77777777" w:rsidR="00B456B8" w:rsidRDefault="00B456B8" w:rsidP="00AA406D">
      <w:pPr>
        <w:pStyle w:val="Liststycke"/>
        <w:numPr>
          <w:ilvl w:val="0"/>
          <w:numId w:val="6"/>
        </w:numPr>
      </w:pPr>
      <w:r>
        <w:t>Gränssnitt för att administrera och övervaka formulärbegäran.</w:t>
      </w:r>
    </w:p>
    <w:p w14:paraId="4B3F78F3" w14:textId="77777777" w:rsidR="00B456B8" w:rsidRDefault="00B456B8" w:rsidP="00AA406D">
      <w:pPr>
        <w:pStyle w:val="Liststycke"/>
        <w:numPr>
          <w:ilvl w:val="0"/>
          <w:numId w:val="6"/>
        </w:numPr>
      </w:pPr>
      <w:r>
        <w:t>Gränssnitt för att administrera överföring av formulärbegäran och ifyllda formulär.</w:t>
      </w:r>
    </w:p>
    <w:p w14:paraId="5D0FDB84" w14:textId="77777777" w:rsidR="00B456B8" w:rsidRDefault="00B456B8" w:rsidP="00B456B8"/>
    <w:p w14:paraId="44653D9B" w14:textId="77777777" w:rsidR="0079479C" w:rsidRDefault="0079479C" w:rsidP="00B456B8">
      <w:r>
        <w:t>Det är viktigt att grafiskt gränssnitt tas fram i samverkan med användargruppen.</w:t>
      </w:r>
    </w:p>
    <w:p w14:paraId="7AF9374D" w14:textId="77777777" w:rsidR="0079479C" w:rsidRDefault="0079479C" w:rsidP="00B456B8"/>
    <w:p w14:paraId="45CB7690" w14:textId="77777777" w:rsidR="0079479C" w:rsidRDefault="0079479C" w:rsidP="00B456B8"/>
    <w:p w14:paraId="29905A3D" w14:textId="77777777" w:rsidR="0079479C" w:rsidRDefault="0079479C" w:rsidP="00B456B8"/>
    <w:p w14:paraId="21E2AD87" w14:textId="77777777" w:rsidR="0079479C" w:rsidRDefault="0079479C" w:rsidP="00B456B8"/>
    <w:p w14:paraId="1027E5F1" w14:textId="77777777" w:rsidR="0079479C" w:rsidRDefault="0079479C" w:rsidP="00B456B8"/>
    <w:p w14:paraId="65AD167B" w14:textId="77777777" w:rsidR="0079479C" w:rsidRDefault="0079479C" w:rsidP="00B456B8"/>
    <w:p w14:paraId="3C4454E9" w14:textId="77777777" w:rsidR="0079479C" w:rsidRDefault="0079479C" w:rsidP="00B456B8"/>
    <w:p w14:paraId="247A3B86" w14:textId="77777777" w:rsidR="0079479C" w:rsidRPr="00B456B8" w:rsidRDefault="0079479C" w:rsidP="00B456B8"/>
    <w:p w14:paraId="004A4519" w14:textId="77777777" w:rsidR="00226F97" w:rsidRPr="00E91314" w:rsidRDefault="00226F97" w:rsidP="00226F97">
      <w:pPr>
        <w:pStyle w:val="Rubrik2Nr"/>
      </w:pPr>
      <w:bookmarkStart w:id="70" w:name="_Toc220985999"/>
      <w:r w:rsidRPr="00E91314">
        <w:t>Användargränssnitt för medarbetare</w:t>
      </w:r>
      <w:bookmarkEnd w:id="70"/>
    </w:p>
    <w:p w14:paraId="3C497326" w14:textId="77777777" w:rsidR="0079479C" w:rsidRDefault="0079479C" w:rsidP="0079479C">
      <w:r>
        <w:t>Användargränssnitt saknas i denna version av dokumentet. Tjänstekontraktet medger en stor grad av frihet i användandet. Nedan lista ett antal möjliga dialoger som kan komma att realiseras i kommande användargränssnitt.</w:t>
      </w:r>
    </w:p>
    <w:p w14:paraId="68D352F1" w14:textId="77777777" w:rsidR="0079479C" w:rsidRDefault="0079479C" w:rsidP="0079479C"/>
    <w:p w14:paraId="0E21E37C" w14:textId="77777777" w:rsidR="0079479C" w:rsidRDefault="0079479C" w:rsidP="0079479C">
      <w:r>
        <w:t>Medarbetarens gränssnitt bör realiseras i det system som används primärt t.ex. journalsystem.</w:t>
      </w:r>
    </w:p>
    <w:p w14:paraId="4520D028" w14:textId="77777777" w:rsidR="0079479C" w:rsidRDefault="0079479C" w:rsidP="00AA406D">
      <w:pPr>
        <w:pStyle w:val="Liststycke"/>
        <w:numPr>
          <w:ilvl w:val="0"/>
          <w:numId w:val="6"/>
        </w:numPr>
      </w:pPr>
      <w:r>
        <w:t>Gränssnitt för att ta del av ifyllt formulär.</w:t>
      </w:r>
    </w:p>
    <w:p w14:paraId="16DE6CA5" w14:textId="77777777" w:rsidR="0079479C" w:rsidRDefault="0079479C" w:rsidP="00AA406D">
      <w:pPr>
        <w:pStyle w:val="Liststycke"/>
        <w:numPr>
          <w:ilvl w:val="0"/>
          <w:numId w:val="6"/>
        </w:numPr>
      </w:pPr>
      <w:r>
        <w:t>Gränssnitt för se status på formulärbegäran.</w:t>
      </w:r>
    </w:p>
    <w:p w14:paraId="6DFAAECF" w14:textId="77777777" w:rsidR="0079479C" w:rsidRDefault="0079479C" w:rsidP="00AA406D">
      <w:pPr>
        <w:pStyle w:val="Liststycke"/>
        <w:numPr>
          <w:ilvl w:val="0"/>
          <w:numId w:val="6"/>
        </w:numPr>
      </w:pPr>
      <w:r>
        <w:t>Gränssnitt för att administrera överföring formulär till patients journal.</w:t>
      </w:r>
    </w:p>
    <w:p w14:paraId="4511363B" w14:textId="77777777" w:rsidR="00B456B8" w:rsidRDefault="00B456B8" w:rsidP="00B456B8"/>
    <w:p w14:paraId="405A592A" w14:textId="77777777" w:rsidR="00226F97" w:rsidRPr="00E91314" w:rsidRDefault="0079479C" w:rsidP="00226F97">
      <w:r>
        <w:t>Det är viktigt att grafiskt gränssnitt tas fram i samverkan med användargruppen.</w:t>
      </w:r>
    </w:p>
    <w:p w14:paraId="651B7107" w14:textId="77777777" w:rsidR="00935B0A" w:rsidRPr="00E91314" w:rsidRDefault="00935B0A" w:rsidP="00525947">
      <w:pPr>
        <w:rPr>
          <w:i/>
          <w:iCs/>
          <w:lang w:eastAsia="ar-SA"/>
        </w:rPr>
      </w:pPr>
      <w:r w:rsidRPr="00E91314">
        <w:br w:type="page"/>
      </w:r>
      <w:r w:rsidRPr="00E91314">
        <w:lastRenderedPageBreak/>
        <w:t xml:space="preserve"> </w:t>
      </w:r>
    </w:p>
    <w:p w14:paraId="68CC1266" w14:textId="77777777" w:rsidR="00935B0A" w:rsidRPr="00E91314" w:rsidRDefault="00935B0A" w:rsidP="00935B0A">
      <w:pPr>
        <w:pStyle w:val="Rubrik2Nr"/>
      </w:pPr>
      <w:bookmarkStart w:id="71" w:name="_Toc220986000"/>
      <w:r w:rsidRPr="00E91314">
        <w:t>Användningsfall</w:t>
      </w:r>
      <w:r w:rsidR="00937E40" w:rsidRPr="00E91314">
        <w:t xml:space="preserve"> </w:t>
      </w:r>
      <w:r w:rsidR="00D03435" w:rsidRPr="00E91314">
        <w:t>–</w:t>
      </w:r>
      <w:r w:rsidR="00937E40" w:rsidRPr="00E91314">
        <w:t xml:space="preserve"> Översikt</w:t>
      </w:r>
      <w:bookmarkEnd w:id="71"/>
    </w:p>
    <w:p w14:paraId="77EAD2BB" w14:textId="77777777" w:rsidR="00D03435" w:rsidRPr="00E91314" w:rsidRDefault="003C4B13" w:rsidP="00D03435">
      <w:r w:rsidRPr="00E91314">
        <w:t>Övergripande a</w:t>
      </w:r>
      <w:r w:rsidR="00D03435" w:rsidRPr="00E91314">
        <w:t>nvändningsfall</w:t>
      </w:r>
      <w:r w:rsidRPr="00E91314">
        <w:t xml:space="preserve"> lösningens huvudfunktionalitet.</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9"/>
        <w:gridCol w:w="1330"/>
        <w:gridCol w:w="4756"/>
      </w:tblGrid>
      <w:tr w:rsidR="00935B0A" w:rsidRPr="00E91314" w14:paraId="7B2ADBE3" w14:textId="77777777" w:rsidTr="003A1B72">
        <w:tc>
          <w:tcPr>
            <w:tcW w:w="929" w:type="dxa"/>
            <w:shd w:val="clear" w:color="auto" w:fill="00A9A7"/>
          </w:tcPr>
          <w:p w14:paraId="06A33D8F" w14:textId="77777777" w:rsidR="00935B0A" w:rsidRPr="00E91314" w:rsidRDefault="00935B0A" w:rsidP="00935B0A">
            <w:pPr>
              <w:pStyle w:val="Tabletext"/>
              <w:spacing w:after="0"/>
              <w:rPr>
                <w:b/>
                <w:color w:val="FFFFFF"/>
                <w:lang w:val="sv-SE"/>
              </w:rPr>
            </w:pPr>
            <w:r w:rsidRPr="00E91314">
              <w:rPr>
                <w:b/>
                <w:color w:val="FFFFFF"/>
                <w:lang w:val="sv-SE"/>
              </w:rPr>
              <w:t>Ref</w:t>
            </w:r>
          </w:p>
        </w:tc>
        <w:tc>
          <w:tcPr>
            <w:tcW w:w="1330" w:type="dxa"/>
            <w:shd w:val="clear" w:color="auto" w:fill="00A9A7"/>
          </w:tcPr>
          <w:p w14:paraId="3F7D4089" w14:textId="77777777" w:rsidR="00935B0A" w:rsidRPr="00E91314" w:rsidRDefault="00935B0A" w:rsidP="00935B0A">
            <w:pPr>
              <w:pStyle w:val="Tabletext"/>
              <w:spacing w:after="0"/>
              <w:rPr>
                <w:b/>
                <w:color w:val="FFFFFF"/>
                <w:lang w:val="sv-SE"/>
              </w:rPr>
            </w:pPr>
            <w:r w:rsidRPr="00E91314">
              <w:rPr>
                <w:b/>
                <w:color w:val="FFFFFF"/>
                <w:lang w:val="sv-SE"/>
              </w:rPr>
              <w:t>Dokument id</w:t>
            </w:r>
          </w:p>
        </w:tc>
        <w:tc>
          <w:tcPr>
            <w:tcW w:w="4756" w:type="dxa"/>
            <w:shd w:val="clear" w:color="auto" w:fill="00A9A7"/>
          </w:tcPr>
          <w:p w14:paraId="43219A57" w14:textId="77777777" w:rsidR="00935B0A" w:rsidRPr="00E91314" w:rsidRDefault="00935B0A" w:rsidP="00935B0A">
            <w:pPr>
              <w:pStyle w:val="Tabletext"/>
              <w:spacing w:after="0"/>
              <w:rPr>
                <w:b/>
                <w:color w:val="FFFFFF"/>
                <w:lang w:val="sv-SE"/>
              </w:rPr>
            </w:pPr>
            <w:r w:rsidRPr="00E91314">
              <w:rPr>
                <w:b/>
                <w:color w:val="FFFFFF"/>
                <w:lang w:val="sv-SE"/>
              </w:rPr>
              <w:t>Dokument</w:t>
            </w:r>
          </w:p>
        </w:tc>
      </w:tr>
      <w:tr w:rsidR="00935B0A" w:rsidRPr="00E91314" w14:paraId="3B75C881" w14:textId="77777777" w:rsidTr="003A1B72">
        <w:tc>
          <w:tcPr>
            <w:tcW w:w="929" w:type="dxa"/>
          </w:tcPr>
          <w:p w14:paraId="36427CF7" w14:textId="77777777" w:rsidR="0092264D" w:rsidRPr="00E91314" w:rsidRDefault="005F00D5" w:rsidP="00354574">
            <w:r w:rsidRPr="00E91314">
              <w:t>AF-1</w:t>
            </w:r>
          </w:p>
        </w:tc>
        <w:tc>
          <w:tcPr>
            <w:tcW w:w="1330" w:type="dxa"/>
          </w:tcPr>
          <w:p w14:paraId="2FC0DFFB" w14:textId="77777777" w:rsidR="00935B0A" w:rsidRPr="00E91314" w:rsidRDefault="00935B0A" w:rsidP="003A1B72"/>
        </w:tc>
        <w:tc>
          <w:tcPr>
            <w:tcW w:w="4756" w:type="dxa"/>
          </w:tcPr>
          <w:p w14:paraId="155D6844" w14:textId="77777777" w:rsidR="00935B0A" w:rsidRPr="00E91314" w:rsidRDefault="00892184" w:rsidP="00892184">
            <w:r w:rsidRPr="00E91314">
              <w:rPr>
                <w:noProof/>
              </w:rPr>
              <w:t>Skapa formulär</w:t>
            </w:r>
            <w:r w:rsidR="003C4B13" w:rsidRPr="00E91314">
              <w:rPr>
                <w:noProof/>
              </w:rPr>
              <w:t>mall</w:t>
            </w:r>
            <w:r w:rsidR="006451D0" w:rsidRPr="00E91314">
              <w:rPr>
                <w:noProof/>
              </w:rPr>
              <w:t>.</w:t>
            </w:r>
          </w:p>
        </w:tc>
      </w:tr>
      <w:tr w:rsidR="00FC0593" w:rsidRPr="00E91314" w14:paraId="39EA63BC" w14:textId="77777777" w:rsidTr="003A1B72">
        <w:tc>
          <w:tcPr>
            <w:tcW w:w="929" w:type="dxa"/>
          </w:tcPr>
          <w:p w14:paraId="3099C180" w14:textId="77777777" w:rsidR="00FC0593" w:rsidRPr="00E91314" w:rsidRDefault="00FC0593" w:rsidP="003A1B72">
            <w:r w:rsidRPr="00E91314">
              <w:t>AF-2</w:t>
            </w:r>
          </w:p>
        </w:tc>
        <w:tc>
          <w:tcPr>
            <w:tcW w:w="1330" w:type="dxa"/>
          </w:tcPr>
          <w:p w14:paraId="15A10DAA" w14:textId="77777777" w:rsidR="00FC0593" w:rsidRPr="00E91314" w:rsidRDefault="00FC0593" w:rsidP="003A1B72"/>
        </w:tc>
        <w:tc>
          <w:tcPr>
            <w:tcW w:w="4756" w:type="dxa"/>
          </w:tcPr>
          <w:p w14:paraId="5E95F525" w14:textId="77777777" w:rsidR="00FC0593" w:rsidRPr="00E91314" w:rsidRDefault="00251F8F" w:rsidP="00251F8F">
            <w:pPr>
              <w:rPr>
                <w:rFonts w:ascii="Georgia" w:hAnsi="Georgia" w:cs="Georgia"/>
                <w:sz w:val="22"/>
                <w:szCs w:val="22"/>
                <w:lang w:eastAsia="sv-SE"/>
              </w:rPr>
            </w:pPr>
            <w:r w:rsidRPr="00E91314">
              <w:rPr>
                <w:noProof/>
              </w:rPr>
              <w:t>Begär formulärinsamling av patient</w:t>
            </w:r>
            <w:r w:rsidR="006451D0" w:rsidRPr="00E91314">
              <w:rPr>
                <w:noProof/>
              </w:rPr>
              <w:t>/Skapa formulärbegäran.</w:t>
            </w:r>
          </w:p>
        </w:tc>
      </w:tr>
      <w:tr w:rsidR="00FC0593" w:rsidRPr="00E91314" w14:paraId="037F0CE2" w14:textId="77777777" w:rsidTr="003A1B72">
        <w:tc>
          <w:tcPr>
            <w:tcW w:w="929" w:type="dxa"/>
          </w:tcPr>
          <w:p w14:paraId="7000EE39" w14:textId="77777777" w:rsidR="00FC0593" w:rsidRPr="00E91314" w:rsidRDefault="00FC0593" w:rsidP="003A1B72">
            <w:r w:rsidRPr="00E91314">
              <w:t>AF-3</w:t>
            </w:r>
            <w:r w:rsidR="004F5189" w:rsidRPr="00E91314">
              <w:t>A+B</w:t>
            </w:r>
          </w:p>
        </w:tc>
        <w:tc>
          <w:tcPr>
            <w:tcW w:w="1330" w:type="dxa"/>
          </w:tcPr>
          <w:p w14:paraId="6EBFF31F" w14:textId="77777777" w:rsidR="00FC0593" w:rsidRPr="00E91314" w:rsidRDefault="00FC0593" w:rsidP="003A1B72"/>
        </w:tc>
        <w:tc>
          <w:tcPr>
            <w:tcW w:w="4756" w:type="dxa"/>
          </w:tcPr>
          <w:p w14:paraId="54DED430" w14:textId="77777777" w:rsidR="00FC0593" w:rsidRPr="00E91314" w:rsidRDefault="00892184" w:rsidP="003A1B72">
            <w:pPr>
              <w:rPr>
                <w:rFonts w:ascii="Georgia" w:hAnsi="Georgia" w:cs="Georgia"/>
                <w:sz w:val="22"/>
                <w:szCs w:val="22"/>
                <w:lang w:eastAsia="sv-SE"/>
              </w:rPr>
            </w:pPr>
            <w:r w:rsidRPr="00E91314">
              <w:rPr>
                <w:noProof/>
              </w:rPr>
              <w:t>Patient fyller i formulär</w:t>
            </w:r>
            <w:r w:rsidR="006451D0" w:rsidRPr="00E91314">
              <w:rPr>
                <w:noProof/>
              </w:rPr>
              <w:t>.</w:t>
            </w:r>
          </w:p>
        </w:tc>
      </w:tr>
      <w:tr w:rsidR="00FC0593" w:rsidRPr="00E91314" w14:paraId="7A7A6CDA" w14:textId="77777777" w:rsidTr="003A1B72">
        <w:tc>
          <w:tcPr>
            <w:tcW w:w="929" w:type="dxa"/>
          </w:tcPr>
          <w:p w14:paraId="3C1DEC9B" w14:textId="77777777" w:rsidR="00FC0593" w:rsidRPr="00E91314" w:rsidRDefault="00FC0593" w:rsidP="003A1B72">
            <w:r w:rsidRPr="00E91314">
              <w:t>AF</w:t>
            </w:r>
            <w:r w:rsidR="00251F8F" w:rsidRPr="00E91314">
              <w:t>-4</w:t>
            </w:r>
          </w:p>
        </w:tc>
        <w:tc>
          <w:tcPr>
            <w:tcW w:w="1330" w:type="dxa"/>
          </w:tcPr>
          <w:p w14:paraId="630ABA1E" w14:textId="77777777" w:rsidR="00FC0593" w:rsidRPr="00E91314" w:rsidRDefault="00FC0593" w:rsidP="003A1B72"/>
        </w:tc>
        <w:tc>
          <w:tcPr>
            <w:tcW w:w="4756" w:type="dxa"/>
          </w:tcPr>
          <w:p w14:paraId="2D92F980" w14:textId="77777777" w:rsidR="00FC0593" w:rsidRPr="00E91314" w:rsidRDefault="00892184" w:rsidP="003A1B72">
            <w:pPr>
              <w:rPr>
                <w:rFonts w:ascii="Georgia" w:hAnsi="Georgia" w:cs="Georgia"/>
                <w:sz w:val="22"/>
                <w:szCs w:val="22"/>
                <w:lang w:eastAsia="sv-SE"/>
              </w:rPr>
            </w:pPr>
            <w:r w:rsidRPr="00E91314">
              <w:rPr>
                <w:noProof/>
              </w:rPr>
              <w:t>Återuppta formulär.</w:t>
            </w:r>
          </w:p>
        </w:tc>
      </w:tr>
      <w:tr w:rsidR="00802444" w:rsidRPr="00E91314" w14:paraId="0F766255" w14:textId="77777777" w:rsidTr="003A1B72">
        <w:tc>
          <w:tcPr>
            <w:tcW w:w="929" w:type="dxa"/>
          </w:tcPr>
          <w:p w14:paraId="45AEE0BB" w14:textId="77777777" w:rsidR="00802444" w:rsidRPr="00E91314" w:rsidRDefault="00802444" w:rsidP="003A1B72">
            <w:r w:rsidRPr="00E91314">
              <w:t>AF-5</w:t>
            </w:r>
          </w:p>
        </w:tc>
        <w:tc>
          <w:tcPr>
            <w:tcW w:w="1330" w:type="dxa"/>
          </w:tcPr>
          <w:p w14:paraId="60F03162" w14:textId="77777777" w:rsidR="00802444" w:rsidRPr="00E91314" w:rsidRDefault="00802444" w:rsidP="003A1B72"/>
        </w:tc>
        <w:tc>
          <w:tcPr>
            <w:tcW w:w="4756" w:type="dxa"/>
          </w:tcPr>
          <w:p w14:paraId="79A3796E" w14:textId="77777777" w:rsidR="00802444" w:rsidRPr="00E91314" w:rsidRDefault="00802444" w:rsidP="003A1B72">
            <w:pPr>
              <w:rPr>
                <w:noProof/>
              </w:rPr>
            </w:pPr>
            <w:r w:rsidRPr="00E91314">
              <w:rPr>
                <w:noProof/>
              </w:rPr>
              <w:t>Notifiera</w:t>
            </w:r>
            <w:r w:rsidR="006451D0" w:rsidRPr="00E91314">
              <w:rPr>
                <w:noProof/>
              </w:rPr>
              <w:t>.</w:t>
            </w:r>
          </w:p>
        </w:tc>
      </w:tr>
      <w:tr w:rsidR="00B81E95" w:rsidRPr="00E91314" w14:paraId="74B45520" w14:textId="77777777" w:rsidTr="003A1B72">
        <w:tc>
          <w:tcPr>
            <w:tcW w:w="929" w:type="dxa"/>
          </w:tcPr>
          <w:p w14:paraId="4BA7039C" w14:textId="77777777" w:rsidR="005E25DF" w:rsidRPr="00E91314" w:rsidRDefault="00CE18D0" w:rsidP="003A1B72">
            <w:r w:rsidRPr="00E91314">
              <w:t>AF-6</w:t>
            </w:r>
          </w:p>
        </w:tc>
        <w:tc>
          <w:tcPr>
            <w:tcW w:w="1330" w:type="dxa"/>
          </w:tcPr>
          <w:p w14:paraId="6142625E" w14:textId="77777777" w:rsidR="00B81E95" w:rsidRPr="00E91314" w:rsidRDefault="00B81E95" w:rsidP="003A1B72"/>
        </w:tc>
        <w:tc>
          <w:tcPr>
            <w:tcW w:w="4756" w:type="dxa"/>
          </w:tcPr>
          <w:p w14:paraId="4AC4A32A" w14:textId="77777777" w:rsidR="00B81E95" w:rsidRPr="00E91314" w:rsidRDefault="00B81E95" w:rsidP="00B81E95">
            <w:pPr>
              <w:rPr>
                <w:noProof/>
              </w:rPr>
            </w:pPr>
            <w:r w:rsidRPr="00E91314">
              <w:rPr>
                <w:noProof/>
              </w:rPr>
              <w:t xml:space="preserve">Vårdsystem hämtar användarens/patientens formulär. </w:t>
            </w:r>
          </w:p>
        </w:tc>
      </w:tr>
    </w:tbl>
    <w:p w14:paraId="4532A8C8" w14:textId="77777777" w:rsidR="00935B0A" w:rsidRPr="00E91314" w:rsidRDefault="00B94BD1" w:rsidP="00B94BD1">
      <w:pPr>
        <w:pStyle w:val="Beskrivning"/>
        <w:rPr>
          <w:lang w:val="sv-SE"/>
        </w:rPr>
      </w:pPr>
      <w:bookmarkStart w:id="72" w:name="_Toc220550767"/>
      <w:bookmarkStart w:id="73" w:name="_Toc271121522"/>
      <w:r w:rsidRPr="00E91314">
        <w:rPr>
          <w:lang w:val="sv-SE"/>
        </w:rPr>
        <w:t xml:space="preserve">Figur </w:t>
      </w:r>
      <w:r w:rsidR="008516A9" w:rsidRPr="00E91314">
        <w:rPr>
          <w:lang w:val="sv-SE"/>
        </w:rPr>
        <w:fldChar w:fldCharType="begin"/>
      </w:r>
      <w:r w:rsidR="008516A9" w:rsidRPr="00E91314">
        <w:rPr>
          <w:lang w:val="sv-SE"/>
        </w:rPr>
        <w:instrText xml:space="preserve"> SEQ Figur \* ARABIC </w:instrText>
      </w:r>
      <w:r w:rsidR="008516A9" w:rsidRPr="00E91314">
        <w:rPr>
          <w:lang w:val="sv-SE"/>
        </w:rPr>
        <w:fldChar w:fldCharType="separate"/>
      </w:r>
      <w:r w:rsidR="000772BB" w:rsidRPr="00E91314">
        <w:rPr>
          <w:noProof/>
          <w:lang w:val="sv-SE"/>
        </w:rPr>
        <w:t>5</w:t>
      </w:r>
      <w:r w:rsidR="008516A9" w:rsidRPr="00E91314">
        <w:rPr>
          <w:noProof/>
          <w:lang w:val="sv-SE"/>
        </w:rPr>
        <w:fldChar w:fldCharType="end"/>
      </w:r>
      <w:r w:rsidRPr="00E91314">
        <w:rPr>
          <w:lang w:val="sv-SE"/>
        </w:rPr>
        <w:t>:</w:t>
      </w:r>
      <w:r w:rsidR="000441D6" w:rsidRPr="00E91314">
        <w:rPr>
          <w:lang w:val="sv-SE"/>
        </w:rPr>
        <w:t>Schematisk</w:t>
      </w:r>
      <w:r w:rsidR="00FC57A8" w:rsidRPr="00E91314">
        <w:rPr>
          <w:lang w:val="sv-SE"/>
        </w:rPr>
        <w:t xml:space="preserve"> (förenklad)</w:t>
      </w:r>
      <w:r w:rsidR="000441D6" w:rsidRPr="00E91314">
        <w:rPr>
          <w:lang w:val="sv-SE"/>
        </w:rPr>
        <w:t xml:space="preserve"> </w:t>
      </w:r>
      <w:proofErr w:type="spellStart"/>
      <w:r w:rsidR="000441D6" w:rsidRPr="00E91314">
        <w:rPr>
          <w:lang w:val="sv-SE"/>
        </w:rPr>
        <w:t>a</w:t>
      </w:r>
      <w:r w:rsidR="003B5002" w:rsidRPr="00E91314">
        <w:rPr>
          <w:lang w:val="sv-SE"/>
        </w:rPr>
        <w:t>nvändningsfallsöversikt</w:t>
      </w:r>
      <w:bookmarkEnd w:id="72"/>
      <w:proofErr w:type="spellEnd"/>
      <w:r w:rsidR="003B5002" w:rsidRPr="00E91314">
        <w:rPr>
          <w:lang w:val="sv-SE"/>
        </w:rPr>
        <w:t xml:space="preserve"> </w:t>
      </w:r>
      <w:r w:rsidR="005915EF" w:rsidRPr="00E91314">
        <w:rPr>
          <w:lang w:val="sv-SE"/>
        </w:rPr>
        <w:t xml:space="preserve"> </w:t>
      </w:r>
      <w:bookmarkEnd w:id="73"/>
    </w:p>
    <w:p w14:paraId="4381D9BF" w14:textId="77777777" w:rsidR="000B36D8" w:rsidRDefault="000B36D8">
      <w:pPr>
        <w:spacing w:before="0" w:after="0"/>
        <w:rPr>
          <w:rFonts w:ascii="Arial" w:hAnsi="Arial" w:cs="Arial"/>
          <w:bCs/>
          <w:iCs/>
          <w:sz w:val="28"/>
          <w:szCs w:val="28"/>
          <w:lang w:eastAsia="sv-SE"/>
        </w:rPr>
      </w:pPr>
      <w:bookmarkStart w:id="74" w:name="_Toc265471425"/>
      <w:r>
        <w:br w:type="page"/>
      </w:r>
    </w:p>
    <w:p w14:paraId="678B4D1A" w14:textId="77777777" w:rsidR="00935B0A" w:rsidRPr="00E91314" w:rsidRDefault="00935B0A" w:rsidP="00935B0A">
      <w:pPr>
        <w:pStyle w:val="Rubrik2Nr"/>
      </w:pPr>
      <w:bookmarkStart w:id="75" w:name="_Toc220986001"/>
      <w:r w:rsidRPr="00E91314">
        <w:lastRenderedPageBreak/>
        <w:t>Aktörsinformation</w:t>
      </w:r>
      <w:bookmarkEnd w:id="74"/>
      <w:bookmarkEnd w:id="75"/>
    </w:p>
    <w:p w14:paraId="6619BAAE" w14:textId="77777777" w:rsidR="00DE3F03" w:rsidRPr="00E91314" w:rsidRDefault="005E25DF" w:rsidP="004E69A8">
      <w:r w:rsidRPr="00E91314">
        <w:rPr>
          <w:noProof/>
          <w:lang w:eastAsia="sv-SE"/>
        </w:rPr>
        <w:drawing>
          <wp:inline distT="0" distB="0" distL="0" distR="0" wp14:anchorId="792D03A9" wp14:editId="4EF2704A">
            <wp:extent cx="4841998" cy="3447561"/>
            <wp:effectExtent l="0" t="0" r="9525" b="6985"/>
            <wp:docPr id="20"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2759" cy="3448103"/>
                    </a:xfrm>
                    <a:prstGeom prst="rect">
                      <a:avLst/>
                    </a:prstGeom>
                    <a:noFill/>
                    <a:ln>
                      <a:noFill/>
                    </a:ln>
                  </pic:spPr>
                </pic:pic>
              </a:graphicData>
            </a:graphic>
          </wp:inline>
        </w:drawing>
      </w:r>
    </w:p>
    <w:p w14:paraId="041B960F" w14:textId="77777777" w:rsidR="00525947" w:rsidRPr="000B36D8" w:rsidRDefault="000B36D8" w:rsidP="000B36D8">
      <w:pPr>
        <w:pStyle w:val="Beskrivning"/>
        <w:rPr>
          <w:lang w:val="sv-SE"/>
        </w:rPr>
      </w:pPr>
      <w:bookmarkStart w:id="76" w:name="_Toc220550768"/>
      <w:r w:rsidRPr="00E91314">
        <w:rPr>
          <w:lang w:val="sv-SE"/>
        </w:rPr>
        <w:t xml:space="preserve">Figur </w:t>
      </w:r>
      <w:r w:rsidRPr="00E91314">
        <w:rPr>
          <w:lang w:val="sv-SE"/>
        </w:rPr>
        <w:fldChar w:fldCharType="begin"/>
      </w:r>
      <w:r w:rsidRPr="00E91314">
        <w:rPr>
          <w:lang w:val="sv-SE"/>
        </w:rPr>
        <w:instrText xml:space="preserve"> SEQ Figur \* ARABIC </w:instrText>
      </w:r>
      <w:r w:rsidRPr="00E91314">
        <w:rPr>
          <w:lang w:val="sv-SE"/>
        </w:rPr>
        <w:fldChar w:fldCharType="separate"/>
      </w:r>
      <w:r>
        <w:rPr>
          <w:noProof/>
          <w:lang w:val="sv-SE"/>
        </w:rPr>
        <w:t>6</w:t>
      </w:r>
      <w:r w:rsidRPr="00E91314">
        <w:rPr>
          <w:noProof/>
          <w:lang w:val="sv-SE"/>
        </w:rPr>
        <w:fldChar w:fldCharType="end"/>
      </w:r>
      <w:r w:rsidRPr="00E91314">
        <w:rPr>
          <w:lang w:val="sv-SE"/>
        </w:rPr>
        <w:t>:</w:t>
      </w:r>
      <w:r>
        <w:rPr>
          <w:lang w:val="sv-SE"/>
        </w:rPr>
        <w:t>Aktörsinformation</w:t>
      </w:r>
      <w:bookmarkEnd w:id="76"/>
      <w:r w:rsidRPr="00E91314">
        <w:rPr>
          <w:lang w:val="sv-SE"/>
        </w:rPr>
        <w:t xml:space="preserve">  </w:t>
      </w:r>
    </w:p>
    <w:p w14:paraId="31585FB1" w14:textId="77777777" w:rsidR="00525947" w:rsidRPr="00E91314" w:rsidRDefault="00525947" w:rsidP="004E69A8"/>
    <w:p w14:paraId="265BE384" w14:textId="77777777" w:rsidR="002D4C99" w:rsidRPr="00E91314" w:rsidRDefault="00D03435" w:rsidP="002D4C99">
      <w:pPr>
        <w:pStyle w:val="Rubrik3Nr"/>
      </w:pPr>
      <w:bookmarkStart w:id="77" w:name="_Toc220986002"/>
      <w:r w:rsidRPr="00E91314">
        <w:t>Användare/Patient</w:t>
      </w:r>
      <w:bookmarkEnd w:id="77"/>
    </w:p>
    <w:p w14:paraId="2E340D1B" w14:textId="77777777" w:rsidR="005F00D5" w:rsidRPr="00E91314" w:rsidRDefault="005F00D5" w:rsidP="005F00D5">
      <w:r w:rsidRPr="00E91314">
        <w:t>Aktören användaren</w:t>
      </w:r>
      <w:r w:rsidR="00961DF8" w:rsidRPr="00E91314">
        <w:t>/patient</w:t>
      </w:r>
      <w:r w:rsidRPr="00E91314">
        <w:t xml:space="preserve"> är den part som </w:t>
      </w:r>
      <w:proofErr w:type="gramStart"/>
      <w:r w:rsidRPr="00E91314">
        <w:t>nyttjar</w:t>
      </w:r>
      <w:proofErr w:type="gramEnd"/>
      <w:r w:rsidRPr="00E91314">
        <w:t xml:space="preserve"> e-tjänsten</w:t>
      </w:r>
      <w:r w:rsidR="00101F26">
        <w:t xml:space="preserve"> t.ex. fyller i en Hälsodeklaration. </w:t>
      </w:r>
    </w:p>
    <w:p w14:paraId="1DE78998" w14:textId="77777777" w:rsidR="00D03435" w:rsidRPr="00E91314" w:rsidRDefault="00D03435" w:rsidP="00937E40">
      <w:pPr>
        <w:pStyle w:val="Rubrik3Nr"/>
      </w:pPr>
      <w:bookmarkStart w:id="78" w:name="_Toc220986003"/>
      <w:r w:rsidRPr="00E91314">
        <w:t>Medarbetare/Vård personal</w:t>
      </w:r>
      <w:bookmarkEnd w:id="78"/>
    </w:p>
    <w:p w14:paraId="56965C51" w14:textId="77777777" w:rsidR="005F00D5" w:rsidRPr="00E91314" w:rsidRDefault="005F00D5" w:rsidP="005F00D5">
      <w:r w:rsidRPr="00E91314">
        <w:t>Aktören administrerar formulärtjänst/vårdsystem/kvalitetsregister.</w:t>
      </w:r>
    </w:p>
    <w:p w14:paraId="61606FEF" w14:textId="77777777" w:rsidR="005F00D5" w:rsidRPr="00E91314" w:rsidRDefault="0077019E" w:rsidP="0077019E">
      <w:pPr>
        <w:pStyle w:val="Rubrik3Nr"/>
      </w:pPr>
      <w:bookmarkStart w:id="79" w:name="_Toc220986004"/>
      <w:r w:rsidRPr="00E91314">
        <w:t>Mina Vårdkontakter</w:t>
      </w:r>
      <w:bookmarkEnd w:id="79"/>
    </w:p>
    <w:p w14:paraId="4BB2FBDD" w14:textId="77777777" w:rsidR="0077019E" w:rsidRPr="00E91314" w:rsidRDefault="005F00D5" w:rsidP="005F00D5">
      <w:r w:rsidRPr="00E91314">
        <w:t>Systemet (portalen) som tillhandahåller e-tjänsten</w:t>
      </w:r>
      <w:r w:rsidR="00101F26">
        <w:t xml:space="preserve"> för att fylla i formuläret (T.ex. Hälsodeklaration).</w:t>
      </w:r>
    </w:p>
    <w:p w14:paraId="2C753789" w14:textId="77777777" w:rsidR="00C5626D" w:rsidRPr="00E91314" w:rsidRDefault="00C5626D" w:rsidP="0077019E">
      <w:pPr>
        <w:pStyle w:val="Rubrik3Nr"/>
      </w:pPr>
      <w:bookmarkStart w:id="80" w:name="_Toc220986005"/>
      <w:r w:rsidRPr="00E91314">
        <w:t>Formulär</w:t>
      </w:r>
      <w:r w:rsidR="00DE3F03" w:rsidRPr="00E91314">
        <w:t>motor</w:t>
      </w:r>
      <w:bookmarkEnd w:id="80"/>
    </w:p>
    <w:p w14:paraId="27E04BFA" w14:textId="77777777" w:rsidR="006417BE" w:rsidRDefault="006417BE" w:rsidP="005F00D5">
      <w:r>
        <w:t>Formulärmotorn är den aktör som är tjänsteproducent. Formulärmotorn ansvarar för att</w:t>
      </w:r>
    </w:p>
    <w:p w14:paraId="62CF7B0D" w14:textId="77777777" w:rsidR="006417BE" w:rsidRDefault="006417BE" w:rsidP="00AA406D">
      <w:pPr>
        <w:pStyle w:val="Liststycke"/>
        <w:numPr>
          <w:ilvl w:val="0"/>
          <w:numId w:val="6"/>
        </w:numPr>
      </w:pPr>
      <w:r>
        <w:t>Skapa/hantera formulärmallar.</w:t>
      </w:r>
    </w:p>
    <w:p w14:paraId="4CB09BA1" w14:textId="77777777" w:rsidR="006417BE" w:rsidRDefault="006417BE" w:rsidP="00AA406D">
      <w:pPr>
        <w:pStyle w:val="Liststycke"/>
        <w:numPr>
          <w:ilvl w:val="0"/>
          <w:numId w:val="6"/>
        </w:numPr>
      </w:pPr>
      <w:r>
        <w:t>Hantera frågor och svarsalternativ.</w:t>
      </w:r>
    </w:p>
    <w:p w14:paraId="2E4F5DA2" w14:textId="77777777" w:rsidR="006417BE" w:rsidRDefault="006417BE" w:rsidP="00AA406D">
      <w:pPr>
        <w:pStyle w:val="Liststycke"/>
        <w:numPr>
          <w:ilvl w:val="0"/>
          <w:numId w:val="6"/>
        </w:numPr>
      </w:pPr>
      <w:r>
        <w:lastRenderedPageBreak/>
        <w:t>Hantera frågelogik.</w:t>
      </w:r>
    </w:p>
    <w:p w14:paraId="35C7EA24" w14:textId="77777777" w:rsidR="006417BE" w:rsidRDefault="006417BE" w:rsidP="00AA406D">
      <w:pPr>
        <w:pStyle w:val="Liststycke"/>
        <w:numPr>
          <w:ilvl w:val="0"/>
          <w:numId w:val="6"/>
        </w:numPr>
      </w:pPr>
      <w:r>
        <w:t>Temporärspara användarens pågående formulär.</w:t>
      </w:r>
    </w:p>
    <w:p w14:paraId="516E3C32" w14:textId="77777777" w:rsidR="006417BE" w:rsidRDefault="006417BE" w:rsidP="00AA406D">
      <w:pPr>
        <w:pStyle w:val="Liststycke"/>
        <w:numPr>
          <w:ilvl w:val="0"/>
          <w:numId w:val="6"/>
        </w:numPr>
      </w:pPr>
      <w:r>
        <w:t xml:space="preserve">Använder nationell arkitektur som </w:t>
      </w:r>
      <w:proofErr w:type="spellStart"/>
      <w:r>
        <w:t>SITHS</w:t>
      </w:r>
      <w:proofErr w:type="spellEnd"/>
      <w:r>
        <w:t xml:space="preserve">, </w:t>
      </w:r>
      <w:proofErr w:type="spellStart"/>
      <w:r>
        <w:t>HSA</w:t>
      </w:r>
      <w:proofErr w:type="spellEnd"/>
      <w:r>
        <w:t xml:space="preserve"> och tjänsteplattform.</w:t>
      </w:r>
    </w:p>
    <w:p w14:paraId="0D083132" w14:textId="77777777" w:rsidR="005F00D5" w:rsidRDefault="00101F26" w:rsidP="00AA406D">
      <w:pPr>
        <w:pStyle w:val="Liststycke"/>
        <w:numPr>
          <w:ilvl w:val="0"/>
          <w:numId w:val="6"/>
        </w:numPr>
      </w:pPr>
      <w:r>
        <w:t>Aktören ansvarar för att hålla i hopp vårdprocessen.</w:t>
      </w:r>
    </w:p>
    <w:p w14:paraId="0E53F547" w14:textId="77777777" w:rsidR="006417BE" w:rsidRDefault="006417BE" w:rsidP="00AA406D">
      <w:pPr>
        <w:pStyle w:val="Liststycke"/>
        <w:numPr>
          <w:ilvl w:val="0"/>
          <w:numId w:val="6"/>
        </w:numPr>
      </w:pPr>
      <w:r>
        <w:t xml:space="preserve">Integrerar mot bakomliggande </w:t>
      </w:r>
      <w:proofErr w:type="spellStart"/>
      <w:r>
        <w:t>vårdystem</w:t>
      </w:r>
      <w:proofErr w:type="spellEnd"/>
      <w:r>
        <w:t>.</w:t>
      </w:r>
    </w:p>
    <w:p w14:paraId="45F55B6A" w14:textId="77777777" w:rsidR="006417BE" w:rsidRDefault="006417BE" w:rsidP="006417BE"/>
    <w:p w14:paraId="70C0DB4E" w14:textId="77777777" w:rsidR="006417BE" w:rsidRPr="00E91314" w:rsidRDefault="006417BE" w:rsidP="006417BE">
      <w:r>
        <w:t>Formulärmotorn kan vara en fristående komponent eller en dela av ett system.</w:t>
      </w:r>
    </w:p>
    <w:p w14:paraId="31AA2B75" w14:textId="77777777" w:rsidR="0077019E" w:rsidRPr="00E91314" w:rsidRDefault="00757D7C" w:rsidP="00C5626D">
      <w:pPr>
        <w:pStyle w:val="Rubrik3Nr"/>
      </w:pPr>
      <w:bookmarkStart w:id="81" w:name="_Toc220986006"/>
      <w:r w:rsidRPr="00E91314">
        <w:t>Vårdsystem</w:t>
      </w:r>
      <w:bookmarkEnd w:id="81"/>
    </w:p>
    <w:p w14:paraId="68520589" w14:textId="77777777" w:rsidR="005F00D5" w:rsidRPr="00E91314" w:rsidRDefault="005F00D5" w:rsidP="005F00D5">
      <w:r w:rsidRPr="00E91314">
        <w:t xml:space="preserve">System som </w:t>
      </w:r>
      <w:r w:rsidR="00961DF8" w:rsidRPr="00E91314">
        <w:t xml:space="preserve">slutligen </w:t>
      </w:r>
      <w:r w:rsidRPr="00E91314">
        <w:t>lagrar formuläret och användarens svar.</w:t>
      </w:r>
      <w:r w:rsidR="00101F26">
        <w:t xml:space="preserve"> </w:t>
      </w:r>
    </w:p>
    <w:p w14:paraId="2DAB5766" w14:textId="77777777" w:rsidR="0077019E" w:rsidRPr="00E91314" w:rsidRDefault="0077019E" w:rsidP="0077019E"/>
    <w:p w14:paraId="2144BCD9" w14:textId="77777777" w:rsidR="00961DF8" w:rsidRPr="00E91314" w:rsidRDefault="00961DF8" w:rsidP="00961DF8">
      <w:pPr>
        <w:pStyle w:val="Rubrik3Nr"/>
      </w:pPr>
      <w:bookmarkStart w:id="82" w:name="_Toc220986007"/>
      <w:r w:rsidRPr="00E91314">
        <w:t>Engagemangsindex</w:t>
      </w:r>
      <w:bookmarkEnd w:id="82"/>
    </w:p>
    <w:p w14:paraId="650D8DAC" w14:textId="77777777" w:rsidR="00961DF8" w:rsidRDefault="00961DF8" w:rsidP="00961DF8">
      <w:r w:rsidRPr="00E91314">
        <w:t xml:space="preserve">Stödtjänst som ansvarar för att hålla indexinformation samt </w:t>
      </w:r>
      <w:proofErr w:type="gramStart"/>
      <w:r w:rsidRPr="00E91314">
        <w:t>notifiera</w:t>
      </w:r>
      <w:proofErr w:type="gramEnd"/>
      <w:r w:rsidRPr="00E91314">
        <w:t xml:space="preserve"> aktörer.  </w:t>
      </w:r>
    </w:p>
    <w:p w14:paraId="5400EC34" w14:textId="77777777" w:rsidR="00B30CA8" w:rsidRDefault="00B30CA8" w:rsidP="00961DF8"/>
    <w:p w14:paraId="4272763C" w14:textId="77777777" w:rsidR="00B30CA8" w:rsidRPr="00E91314" w:rsidRDefault="00B30CA8" w:rsidP="00961DF8">
      <w:r>
        <w:t xml:space="preserve">Med </w:t>
      </w:r>
      <w:proofErr w:type="gramStart"/>
      <w:r>
        <w:t>notifiering</w:t>
      </w:r>
      <w:proofErr w:type="gramEnd"/>
      <w:r>
        <w:t xml:space="preserve"> avses den funktionalitet som finns i Engagemangsindex (</w:t>
      </w:r>
      <w:proofErr w:type="spellStart"/>
      <w:r>
        <w:t>ProcessNotification</w:t>
      </w:r>
      <w:proofErr w:type="spellEnd"/>
      <w:r>
        <w:t xml:space="preserve">). </w:t>
      </w:r>
    </w:p>
    <w:p w14:paraId="3C2EB27D" w14:textId="77777777" w:rsidR="00961DF8" w:rsidRPr="00E91314" w:rsidRDefault="00961DF8" w:rsidP="00961DF8"/>
    <w:p w14:paraId="66824551" w14:textId="77777777" w:rsidR="00961DF8" w:rsidRPr="00E91314" w:rsidRDefault="00961DF8" w:rsidP="00961DF8"/>
    <w:p w14:paraId="2EAA2173" w14:textId="77777777" w:rsidR="00476D8B" w:rsidRPr="00E91314" w:rsidRDefault="00476D8B" w:rsidP="0077019E"/>
    <w:p w14:paraId="4FD1F744" w14:textId="77777777" w:rsidR="004769C2" w:rsidRPr="00E91314" w:rsidRDefault="004769C2">
      <w:pPr>
        <w:spacing w:before="0" w:after="0"/>
        <w:rPr>
          <w:rStyle w:val="Starkbetoning"/>
          <w:rFonts w:ascii="Arial" w:hAnsi="Arial" w:cs="Arial"/>
          <w:b w:val="0"/>
          <w:i w:val="0"/>
          <w:color w:val="auto"/>
          <w:sz w:val="28"/>
          <w:szCs w:val="28"/>
          <w:lang w:eastAsia="sv-SE"/>
        </w:rPr>
      </w:pPr>
      <w:r w:rsidRPr="00E91314">
        <w:rPr>
          <w:rStyle w:val="Starkbetoning"/>
          <w:b w:val="0"/>
          <w:bCs w:val="0"/>
          <w:i w:val="0"/>
          <w:iCs w:val="0"/>
          <w:color w:val="auto"/>
        </w:rPr>
        <w:br w:type="page"/>
      </w:r>
    </w:p>
    <w:p w14:paraId="4507D846" w14:textId="77777777" w:rsidR="00937E40" w:rsidRPr="00E91314" w:rsidRDefault="00937E40" w:rsidP="00937E40">
      <w:pPr>
        <w:pStyle w:val="Rubrik2Nr"/>
        <w:rPr>
          <w:rStyle w:val="Starkbetoning"/>
          <w:b w:val="0"/>
          <w:bCs/>
          <w:i w:val="0"/>
          <w:iCs/>
          <w:color w:val="auto"/>
        </w:rPr>
      </w:pPr>
      <w:bookmarkStart w:id="83" w:name="_Toc220986008"/>
      <w:r w:rsidRPr="00E91314">
        <w:rPr>
          <w:rStyle w:val="Starkbetoning"/>
          <w:b w:val="0"/>
          <w:bCs/>
          <w:i w:val="0"/>
          <w:iCs/>
          <w:color w:val="auto"/>
        </w:rPr>
        <w:lastRenderedPageBreak/>
        <w:t>Logisk realisering</w:t>
      </w:r>
      <w:bookmarkEnd w:id="83"/>
    </w:p>
    <w:p w14:paraId="5900D6D6" w14:textId="77777777" w:rsidR="00667917" w:rsidRPr="00E91314" w:rsidRDefault="00667917" w:rsidP="00667917">
      <w:r w:rsidRPr="00E91314">
        <w:t>Avsnittet visar hur arkitekturens huvudkomponenter principiellt är realiserade.</w:t>
      </w:r>
    </w:p>
    <w:p w14:paraId="103EAEAE" w14:textId="77777777" w:rsidR="00667917" w:rsidRPr="00E91314" w:rsidRDefault="00667917" w:rsidP="00667917">
      <w:r w:rsidRPr="00E91314">
        <w:t>Flödesbeskrivningen visar hur f</w:t>
      </w:r>
      <w:r w:rsidR="008870E8" w:rsidRPr="00E91314">
        <w:t xml:space="preserve">ormulärmotorns </w:t>
      </w:r>
      <w:r w:rsidRPr="00E91314">
        <w:t xml:space="preserve">alla aktörer fungerar på en övergripande nivå. </w:t>
      </w:r>
    </w:p>
    <w:p w14:paraId="4FC00202" w14:textId="77777777" w:rsidR="00AB11DC" w:rsidRPr="00E91314" w:rsidRDefault="00AB11DC" w:rsidP="00667917"/>
    <w:p w14:paraId="1419D46E" w14:textId="77777777" w:rsidR="00B82D5C" w:rsidRPr="00E91314" w:rsidRDefault="00781BB4" w:rsidP="00E47D92">
      <w:r w:rsidRPr="00E91314">
        <w:rPr>
          <w:noProof/>
          <w:lang w:eastAsia="sv-SE"/>
        </w:rPr>
        <w:drawing>
          <wp:inline distT="0" distB="0" distL="0" distR="0" wp14:anchorId="45CAB780" wp14:editId="0CEE8391">
            <wp:extent cx="5400040" cy="2942787"/>
            <wp:effectExtent l="0" t="0" r="10160" b="3810"/>
            <wp:docPr id="30"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42787"/>
                    </a:xfrm>
                    <a:prstGeom prst="rect">
                      <a:avLst/>
                    </a:prstGeom>
                    <a:noFill/>
                    <a:ln>
                      <a:noFill/>
                    </a:ln>
                  </pic:spPr>
                </pic:pic>
              </a:graphicData>
            </a:graphic>
          </wp:inline>
        </w:drawing>
      </w:r>
    </w:p>
    <w:p w14:paraId="3DF7414D" w14:textId="77777777" w:rsidR="00806293" w:rsidRPr="00E91314" w:rsidRDefault="00806293" w:rsidP="000B36D8">
      <w:pPr>
        <w:pStyle w:val="Beskrivning"/>
      </w:pPr>
      <w:bookmarkStart w:id="84" w:name="_Toc220550769"/>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6</w:t>
      </w:r>
      <w:r w:rsidRPr="00E91314">
        <w:rPr>
          <w:noProof/>
        </w:rPr>
        <w:fldChar w:fldCharType="end"/>
      </w:r>
      <w:r w:rsidRPr="00E91314">
        <w:t>:</w:t>
      </w:r>
      <w:r w:rsidR="002448B2" w:rsidRPr="00E91314">
        <w:t xml:space="preserve"> </w:t>
      </w:r>
      <w:r w:rsidRPr="00E91314">
        <w:t>Tjänstekontraktsinteraktioner</w:t>
      </w:r>
      <w:bookmarkEnd w:id="84"/>
    </w:p>
    <w:p w14:paraId="5190E96F" w14:textId="77777777" w:rsidR="00A65A91" w:rsidRPr="00E91314" w:rsidRDefault="00A65A91" w:rsidP="00E47D92">
      <w:r w:rsidRPr="00E91314">
        <w:t xml:space="preserve">Bilden visar övergripande de interaktioner som exempelflödet realiserar. Se </w:t>
      </w:r>
      <w:proofErr w:type="spellStart"/>
      <w:r w:rsidRPr="00E91314">
        <w:t>sekvensdiagramen</w:t>
      </w:r>
      <w:proofErr w:type="spellEnd"/>
      <w:r w:rsidRPr="00E91314">
        <w:t xml:space="preserve"> nedan för detaljer.</w:t>
      </w:r>
    </w:p>
    <w:p w14:paraId="3F582596" w14:textId="77777777" w:rsidR="00416259" w:rsidRPr="00E91314" w:rsidRDefault="00416259" w:rsidP="004769C2">
      <w:pPr>
        <w:pStyle w:val="Rubrik3Nr"/>
      </w:pPr>
      <w:bookmarkStart w:id="85" w:name="_Toc220986009"/>
      <w:r w:rsidRPr="00E91314">
        <w:t>Flöde AF-1 Skapa formulärmall</w:t>
      </w:r>
      <w:bookmarkEnd w:id="85"/>
    </w:p>
    <w:p w14:paraId="33A6B24D" w14:textId="77777777" w:rsidR="004769C2" w:rsidRPr="00E91314" w:rsidRDefault="0007602D" w:rsidP="004769C2">
      <w:r w:rsidRPr="00E91314">
        <w:t>[</w:t>
      </w:r>
      <w:r w:rsidR="00C714B3" w:rsidRPr="00E91314">
        <w:rPr>
          <w:highlight w:val="yellow"/>
        </w:rPr>
        <w:t>Flödet saknar sekvensdiagram</w:t>
      </w:r>
      <w:r w:rsidR="00D60CCD" w:rsidRPr="00E91314">
        <w:rPr>
          <w:highlight w:val="yellow"/>
        </w:rPr>
        <w:t>. Aktiviteten sker internt i formulärmotorn.</w:t>
      </w:r>
      <w:r w:rsidRPr="00E91314">
        <w:rPr>
          <w:highlight w:val="yellow"/>
        </w:rPr>
        <w:t>]</w:t>
      </w:r>
    </w:p>
    <w:p w14:paraId="1D130067" w14:textId="77777777" w:rsidR="00C714B3" w:rsidRPr="00E91314" w:rsidRDefault="00C714B3" w:rsidP="004769C2"/>
    <w:p w14:paraId="7D032D61" w14:textId="77777777" w:rsidR="008870E8" w:rsidRPr="00E91314" w:rsidRDefault="00B81E95" w:rsidP="004769C2">
      <w:r w:rsidRPr="00E91314">
        <w:t>[</w:t>
      </w:r>
      <w:r w:rsidR="00101F26">
        <w:t xml:space="preserve">Definieras av kommande </w:t>
      </w:r>
      <w:r w:rsidR="00E10FAB">
        <w:t>formu</w:t>
      </w:r>
      <w:r w:rsidR="00B30CA8">
        <w:t>l</w:t>
      </w:r>
      <w:r w:rsidR="00E10FAB">
        <w:t>ärmotorer.</w:t>
      </w:r>
      <w:r w:rsidRPr="00E91314">
        <w:t>]</w:t>
      </w:r>
    </w:p>
    <w:p w14:paraId="7DF0EAC1" w14:textId="77777777" w:rsidR="00A65A91" w:rsidRPr="00E91314" w:rsidRDefault="00A65A91">
      <w:pPr>
        <w:spacing w:before="0" w:after="0"/>
        <w:rPr>
          <w:rFonts w:ascii="Arial" w:hAnsi="Arial" w:cs="Arial"/>
          <w:b/>
          <w:iCs/>
          <w:szCs w:val="26"/>
          <w:lang w:eastAsia="sv-SE"/>
        </w:rPr>
      </w:pPr>
      <w:r w:rsidRPr="00E91314">
        <w:br w:type="page"/>
      </w:r>
    </w:p>
    <w:p w14:paraId="1E6AEC85" w14:textId="77777777" w:rsidR="00416259" w:rsidRPr="00E91314" w:rsidRDefault="00416259" w:rsidP="004769C2">
      <w:pPr>
        <w:pStyle w:val="Rubrik3Nr"/>
      </w:pPr>
      <w:bookmarkStart w:id="86" w:name="_Toc220986010"/>
      <w:r w:rsidRPr="00E91314">
        <w:lastRenderedPageBreak/>
        <w:t>Flöde AF-2 Begär formulärinsamling av patient</w:t>
      </w:r>
      <w:bookmarkEnd w:id="86"/>
    </w:p>
    <w:p w14:paraId="07006E48" w14:textId="77777777" w:rsidR="001C72D6" w:rsidRPr="00E91314" w:rsidRDefault="001C72D6" w:rsidP="001C72D6">
      <w:r w:rsidRPr="00E91314">
        <w:t>Användningsfallet kan även benämnas ”</w:t>
      </w:r>
      <w:r w:rsidRPr="00E91314">
        <w:rPr>
          <w:b/>
        </w:rPr>
        <w:t>Skapa formulärbegäran</w:t>
      </w:r>
      <w:r w:rsidRPr="00E91314">
        <w:t>”.</w:t>
      </w:r>
    </w:p>
    <w:p w14:paraId="369369F8" w14:textId="77777777" w:rsidR="00BC7F34" w:rsidRPr="00E91314" w:rsidRDefault="00BC7F34" w:rsidP="00BC7F34"/>
    <w:p w14:paraId="50551035" w14:textId="77777777" w:rsidR="0007602D" w:rsidRPr="00E91314" w:rsidRDefault="000C132D" w:rsidP="0007602D">
      <w:r w:rsidRPr="00E91314">
        <w:rPr>
          <w:noProof/>
          <w:lang w:eastAsia="sv-SE"/>
        </w:rPr>
        <w:drawing>
          <wp:inline distT="0" distB="0" distL="0" distR="0" wp14:anchorId="353A11E4" wp14:editId="0FCD24DC">
            <wp:extent cx="6624572" cy="3010924"/>
            <wp:effectExtent l="0" t="0" r="5080" b="12065"/>
            <wp:docPr id="21"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25573" cy="3011379"/>
                    </a:xfrm>
                    <a:prstGeom prst="rect">
                      <a:avLst/>
                    </a:prstGeom>
                    <a:noFill/>
                    <a:ln>
                      <a:noFill/>
                    </a:ln>
                  </pic:spPr>
                </pic:pic>
              </a:graphicData>
            </a:graphic>
          </wp:inline>
        </w:drawing>
      </w:r>
    </w:p>
    <w:p w14:paraId="6A5B952C" w14:textId="77777777" w:rsidR="00B81E95" w:rsidRPr="00E91314" w:rsidRDefault="002448B2" w:rsidP="000B36D8">
      <w:pPr>
        <w:pStyle w:val="Beskrivning"/>
      </w:pPr>
      <w:bookmarkStart w:id="87" w:name="_Toc220550770"/>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7</w:t>
      </w:r>
      <w:r w:rsidRPr="00E91314">
        <w:rPr>
          <w:noProof/>
        </w:rPr>
        <w:fldChar w:fldCharType="end"/>
      </w:r>
      <w:r w:rsidRPr="00E91314">
        <w:t>: Flöde AF-2</w:t>
      </w:r>
      <w:bookmarkEnd w:id="87"/>
    </w:p>
    <w:p w14:paraId="5676A39B" w14:textId="77777777" w:rsidR="009868EE" w:rsidRPr="00E91314" w:rsidRDefault="00B81E95" w:rsidP="00B81E95">
      <w:r w:rsidRPr="00E91314">
        <w:t>I flödet begär medarbetaren att en patient skall fylla i ett formulär</w:t>
      </w:r>
      <w:r w:rsidR="00635BF5" w:rsidRPr="00E91314">
        <w:t xml:space="preserve"> (t.ex. Hälsodeklaration)</w:t>
      </w:r>
      <w:r w:rsidRPr="00E91314">
        <w:t xml:space="preserve">. Begäran kan göras i formulärmotorn eller via det vårdsystem som används. </w:t>
      </w:r>
      <w:r w:rsidR="009868EE" w:rsidRPr="00E91314">
        <w:t xml:space="preserve">Önskas begäran skickas via </w:t>
      </w:r>
      <w:r w:rsidRPr="00E91314">
        <w:t>vårdsystemet används en tjänst (</w:t>
      </w:r>
      <w:proofErr w:type="spellStart"/>
      <w:r w:rsidRPr="00E91314">
        <w:rPr>
          <w:b/>
        </w:rPr>
        <w:t>CreateFormRequest</w:t>
      </w:r>
      <w:proofErr w:type="spellEnd"/>
      <w:r w:rsidRPr="00E91314">
        <w:t>) för att ”Begär hälsodeklaration”</w:t>
      </w:r>
      <w:r w:rsidR="00D937F1" w:rsidRPr="00E91314">
        <w:t>, i detta fall</w:t>
      </w:r>
      <w:r w:rsidR="009868EE" w:rsidRPr="00E91314">
        <w:t xml:space="preserve"> krävs ingen manuell aktivitet från </w:t>
      </w:r>
      <w:r w:rsidR="009868EE" w:rsidRPr="00E91314">
        <w:rPr>
          <w:b/>
        </w:rPr>
        <w:t>medarbetaren</w:t>
      </w:r>
      <w:r w:rsidR="009868EE" w:rsidRPr="00E91314">
        <w:t>.</w:t>
      </w:r>
    </w:p>
    <w:p w14:paraId="206F5D5C" w14:textId="77777777" w:rsidR="00D051EC" w:rsidRDefault="00D051EC" w:rsidP="00B81E95"/>
    <w:p w14:paraId="6B5D430C" w14:textId="77777777" w:rsidR="00B81E95" w:rsidRPr="00E91314" w:rsidRDefault="001F2BA5" w:rsidP="00B81E95">
      <w:r w:rsidRPr="00E91314">
        <w:t xml:space="preserve">När en begäran skapas </w:t>
      </w:r>
      <w:r w:rsidR="009868EE" w:rsidRPr="00E91314">
        <w:t xml:space="preserve">ett formulär där </w:t>
      </w:r>
      <w:r w:rsidR="00B81E95" w:rsidRPr="00E91314">
        <w:t>p</w:t>
      </w:r>
      <w:r w:rsidR="009868EE" w:rsidRPr="00E91314">
        <w:t>atient, verksamhet och formulär</w:t>
      </w:r>
      <w:r w:rsidR="00B81E95" w:rsidRPr="00E91314">
        <w:t>mall</w:t>
      </w:r>
      <w:r w:rsidR="009868EE" w:rsidRPr="00E91314">
        <w:t xml:space="preserve"> kopplas ihop</w:t>
      </w:r>
      <w:r w:rsidR="00B81E95" w:rsidRPr="00E91314">
        <w:t>.</w:t>
      </w:r>
    </w:p>
    <w:p w14:paraId="73E21F23" w14:textId="77777777" w:rsidR="009868EE" w:rsidRPr="00E91314" w:rsidRDefault="009868EE" w:rsidP="00AA406D">
      <w:pPr>
        <w:pStyle w:val="Liststycke"/>
        <w:numPr>
          <w:ilvl w:val="0"/>
          <w:numId w:val="11"/>
        </w:numPr>
      </w:pPr>
      <w:r w:rsidRPr="00E91314">
        <w:t xml:space="preserve">Vid skapad begäran skickar formulärmotorn en </w:t>
      </w:r>
      <w:r w:rsidR="00635BF5" w:rsidRPr="00E91314">
        <w:t>index</w:t>
      </w:r>
      <w:r w:rsidRPr="00E91314">
        <w:t xml:space="preserve">post till </w:t>
      </w:r>
      <w:r w:rsidR="00B81E95" w:rsidRPr="00E91314">
        <w:t xml:space="preserve">engagemangsindex. </w:t>
      </w:r>
      <w:r w:rsidRPr="00E91314">
        <w:t xml:space="preserve"> </w:t>
      </w:r>
    </w:p>
    <w:p w14:paraId="44D1849D" w14:textId="77777777" w:rsidR="00B81E95" w:rsidRPr="00E91314" w:rsidRDefault="009868EE" w:rsidP="00AA406D">
      <w:pPr>
        <w:pStyle w:val="Liststycke"/>
        <w:numPr>
          <w:ilvl w:val="0"/>
          <w:numId w:val="11"/>
        </w:numPr>
      </w:pPr>
      <w:r w:rsidRPr="00E91314">
        <w:t>E</w:t>
      </w:r>
      <w:r w:rsidR="00B81E95" w:rsidRPr="00E91314">
        <w:t xml:space="preserve">-tjänster som Mina vårdkontakter </w:t>
      </w:r>
      <w:r w:rsidRPr="00E91314">
        <w:t xml:space="preserve">blir </w:t>
      </w:r>
      <w:proofErr w:type="gramStart"/>
      <w:r w:rsidRPr="00E91314">
        <w:t>notifierade</w:t>
      </w:r>
      <w:proofErr w:type="gramEnd"/>
      <w:r w:rsidRPr="00E91314">
        <w:t xml:space="preserve"> (Engagemangsindex: </w:t>
      </w:r>
      <w:proofErr w:type="spellStart"/>
      <w:r w:rsidRPr="00E91314">
        <w:t>ProcessNotification</w:t>
      </w:r>
      <w:proofErr w:type="spellEnd"/>
      <w:r w:rsidRPr="00E91314">
        <w:t xml:space="preserve">) och </w:t>
      </w:r>
      <w:r w:rsidR="00635BF5" w:rsidRPr="00E91314">
        <w:t>ger</w:t>
      </w:r>
      <w:r w:rsidR="00B81E95" w:rsidRPr="00E91314">
        <w:t xml:space="preserve"> användaren/patienten möjlighet att fylla </w:t>
      </w:r>
      <w:r w:rsidR="00635BF5" w:rsidRPr="00E91314">
        <w:t xml:space="preserve">begärt </w:t>
      </w:r>
      <w:r w:rsidR="00B81E95" w:rsidRPr="00E91314">
        <w:t>formulär.</w:t>
      </w:r>
    </w:p>
    <w:p w14:paraId="34D96177" w14:textId="77777777" w:rsidR="005606C7" w:rsidRPr="00E91314" w:rsidRDefault="00B81E95" w:rsidP="00B81E95">
      <w:r w:rsidRPr="00E91314">
        <w:t>Om engagemangs</w:t>
      </w:r>
      <w:r w:rsidR="000C132D" w:rsidRPr="00E91314">
        <w:t>index inte används hanteras detta</w:t>
      </w:r>
      <w:r w:rsidRPr="00E91314">
        <w:t xml:space="preserve"> manuellt i Mina vårdkontakter.</w:t>
      </w:r>
    </w:p>
    <w:p w14:paraId="127CD153" w14:textId="77777777" w:rsidR="005606C7" w:rsidRPr="00E91314" w:rsidRDefault="005606C7" w:rsidP="00B81E95"/>
    <w:p w14:paraId="59770E61" w14:textId="77777777" w:rsidR="00D051EC" w:rsidRDefault="00D051EC" w:rsidP="00F6146F"/>
    <w:p w14:paraId="476F860A" w14:textId="77777777" w:rsidR="00D051EC" w:rsidRDefault="00D051EC" w:rsidP="00F6146F"/>
    <w:p w14:paraId="1C760F91" w14:textId="77777777" w:rsidR="00D051EC" w:rsidRDefault="00D051EC" w:rsidP="00F6146F"/>
    <w:p w14:paraId="783FF0A9" w14:textId="77777777" w:rsidR="00D051EC" w:rsidRDefault="00D051EC" w:rsidP="00F6146F"/>
    <w:p w14:paraId="48006C12" w14:textId="77777777" w:rsidR="00D051EC" w:rsidRDefault="00D051EC" w:rsidP="00F6146F"/>
    <w:p w14:paraId="533EBEF0" w14:textId="77777777" w:rsidR="00D051EC" w:rsidRDefault="00D051EC" w:rsidP="00F6146F"/>
    <w:p w14:paraId="292FD335" w14:textId="77777777" w:rsidR="00D051EC" w:rsidRDefault="00D051EC" w:rsidP="00F6146F"/>
    <w:p w14:paraId="2AC65FD0" w14:textId="77777777" w:rsidR="00B81E95" w:rsidRPr="00E91314" w:rsidRDefault="005606C7" w:rsidP="00F6146F">
      <w:r w:rsidRPr="00E91314">
        <w:lastRenderedPageBreak/>
        <w:t>Flöde:</w:t>
      </w:r>
    </w:p>
    <w:p w14:paraId="175673F3" w14:textId="77777777" w:rsidR="005606C7" w:rsidRPr="00E91314" w:rsidRDefault="005606C7" w:rsidP="00AA406D">
      <w:pPr>
        <w:pStyle w:val="Liststycke"/>
        <w:numPr>
          <w:ilvl w:val="0"/>
          <w:numId w:val="12"/>
        </w:numPr>
      </w:pPr>
      <w:r w:rsidRPr="00E91314">
        <w:t>Medarbetare</w:t>
      </w:r>
      <w:r w:rsidR="006F227D" w:rsidRPr="00E91314">
        <w:t>:</w:t>
      </w:r>
      <w:r w:rsidRPr="00E91314">
        <w:t xml:space="preserve"> </w:t>
      </w:r>
      <w:r w:rsidR="006F227D" w:rsidRPr="00E91314">
        <w:t>Gör en f</w:t>
      </w:r>
      <w:r w:rsidRPr="00E91314">
        <w:t>ormulärbegär</w:t>
      </w:r>
      <w:r w:rsidR="006F227D" w:rsidRPr="00E91314">
        <w:t xml:space="preserve"> (t.ex. Hälsodeklaration)</w:t>
      </w:r>
      <w:r w:rsidRPr="00E91314">
        <w:t xml:space="preserve"> i lokalt vårdsystem eller i formulärmotorn.</w:t>
      </w:r>
      <w:r w:rsidR="003722F6" w:rsidRPr="00E91314">
        <w:t xml:space="preserve"> En formulärbegäran kan ”triggas” automatiskt </w:t>
      </w:r>
      <w:r w:rsidR="00F6187C" w:rsidRPr="00E91314">
        <w:t>t.ex.</w:t>
      </w:r>
      <w:r w:rsidR="003722F6" w:rsidRPr="00E91314">
        <w:t xml:space="preserve"> i samband med en </w:t>
      </w:r>
      <w:r w:rsidR="003722F6" w:rsidRPr="00E91314">
        <w:rPr>
          <w:b/>
        </w:rPr>
        <w:t xml:space="preserve">tidsbokning </w:t>
      </w:r>
      <w:r w:rsidR="003722F6" w:rsidRPr="00E91314">
        <w:t xml:space="preserve">eller en </w:t>
      </w:r>
      <w:r w:rsidR="003722F6" w:rsidRPr="00E91314">
        <w:rPr>
          <w:b/>
        </w:rPr>
        <w:t>remiss.</w:t>
      </w:r>
    </w:p>
    <w:p w14:paraId="6AAAEC65" w14:textId="77777777" w:rsidR="00B81E95" w:rsidRDefault="005606C7" w:rsidP="00AA406D">
      <w:pPr>
        <w:pStyle w:val="Liststycke"/>
        <w:numPr>
          <w:ilvl w:val="1"/>
          <w:numId w:val="12"/>
        </w:numPr>
      </w:pPr>
      <w:r w:rsidRPr="00E91314">
        <w:t>Används vårdsystem används tjänsten ”</w:t>
      </w:r>
      <w:proofErr w:type="spellStart"/>
      <w:r w:rsidRPr="00E91314">
        <w:rPr>
          <w:b/>
        </w:rPr>
        <w:t>CreateFormRequest</w:t>
      </w:r>
      <w:proofErr w:type="spellEnd"/>
      <w:r w:rsidRPr="00E91314">
        <w:t xml:space="preserve">”. Denna integrerade lösning medger en bättre </w:t>
      </w:r>
      <w:r w:rsidR="004F5189" w:rsidRPr="00E91314">
        <w:t>processtyrning</w:t>
      </w:r>
      <w:r w:rsidRPr="00E91314">
        <w:t xml:space="preserve"> samt mindre handgrepp för medarbetare/vårdpersonal.</w:t>
      </w:r>
    </w:p>
    <w:p w14:paraId="3A3BC498" w14:textId="77777777" w:rsidR="003178D5" w:rsidRDefault="00C5533A" w:rsidP="00AA406D">
      <w:pPr>
        <w:pStyle w:val="Liststycke"/>
        <w:numPr>
          <w:ilvl w:val="2"/>
          <w:numId w:val="12"/>
        </w:numPr>
      </w:pPr>
      <w:r>
        <w:t xml:space="preserve">Att notera: </w:t>
      </w:r>
      <w:r w:rsidR="003178D5">
        <w:t>Vårdsystemet genererar ett unikt id för formuläret (</w:t>
      </w:r>
      <w:proofErr w:type="spellStart"/>
      <w:r w:rsidR="003178D5">
        <w:t>FormID</w:t>
      </w:r>
      <w:proofErr w:type="spellEnd"/>
      <w:r w:rsidR="003178D5">
        <w:t>).</w:t>
      </w:r>
    </w:p>
    <w:p w14:paraId="21F1D642" w14:textId="77777777" w:rsidR="00DC42A3" w:rsidRPr="00E91314" w:rsidRDefault="00DC42A3" w:rsidP="00AA406D">
      <w:pPr>
        <w:pStyle w:val="Liststycke"/>
        <w:numPr>
          <w:ilvl w:val="2"/>
          <w:numId w:val="12"/>
        </w:numPr>
      </w:pPr>
      <w:r>
        <w:t xml:space="preserve">Formulärmotorn skapar ett formulär (status </w:t>
      </w:r>
      <w:proofErr w:type="spellStart"/>
      <w:r>
        <w:t>ONGOING</w:t>
      </w:r>
      <w:proofErr w:type="spellEnd"/>
      <w:r>
        <w:t>).</w:t>
      </w:r>
    </w:p>
    <w:p w14:paraId="55B5700D" w14:textId="77777777" w:rsidR="006F227D" w:rsidRDefault="006F227D" w:rsidP="00AA406D">
      <w:pPr>
        <w:pStyle w:val="Liststycke"/>
        <w:numPr>
          <w:ilvl w:val="0"/>
          <w:numId w:val="12"/>
        </w:numPr>
      </w:pPr>
      <w:r w:rsidRPr="00E91314">
        <w:t>Formulärmotorn: Skickar begäran vidare till Engagemangsindex.</w:t>
      </w:r>
    </w:p>
    <w:p w14:paraId="2C9886E7" w14:textId="77777777" w:rsidR="0065373F" w:rsidRDefault="003178D5" w:rsidP="00AA406D">
      <w:pPr>
        <w:pStyle w:val="Liststycke"/>
        <w:numPr>
          <w:ilvl w:val="1"/>
          <w:numId w:val="12"/>
        </w:numPr>
      </w:pPr>
      <w:r>
        <w:t>”</w:t>
      </w:r>
      <w:proofErr w:type="spellStart"/>
      <w:r>
        <w:t>c</w:t>
      </w:r>
      <w:r w:rsidR="0065373F">
        <w:t>ategorization</w:t>
      </w:r>
      <w:proofErr w:type="spellEnd"/>
      <w:r>
        <w:t>” sätts till ”</w:t>
      </w:r>
      <w:proofErr w:type="spellStart"/>
      <w:r>
        <w:t>FormCreated</w:t>
      </w:r>
      <w:proofErr w:type="spellEnd"/>
      <w:r>
        <w:t>” (Formulärbegäran).</w:t>
      </w:r>
    </w:p>
    <w:p w14:paraId="727C2022" w14:textId="77777777" w:rsidR="003178D5" w:rsidRPr="00E91314" w:rsidRDefault="003178D5" w:rsidP="00AA406D">
      <w:pPr>
        <w:pStyle w:val="Liststycke"/>
        <w:numPr>
          <w:ilvl w:val="1"/>
          <w:numId w:val="12"/>
        </w:numPr>
      </w:pPr>
      <w:r>
        <w:t>”</w:t>
      </w:r>
      <w:proofErr w:type="spellStart"/>
      <w:r>
        <w:t>businessObjectInstanceIdentifier</w:t>
      </w:r>
      <w:proofErr w:type="spellEnd"/>
      <w:r>
        <w:t>” sätts till unikt id på formulär ”</w:t>
      </w:r>
      <w:proofErr w:type="spellStart"/>
      <w:r>
        <w:t>FormID</w:t>
      </w:r>
      <w:proofErr w:type="spellEnd"/>
      <w:r>
        <w:t>”.</w:t>
      </w:r>
    </w:p>
    <w:p w14:paraId="1EE9BEDA" w14:textId="77777777" w:rsidR="006F227D" w:rsidRPr="00E91314" w:rsidRDefault="006F227D" w:rsidP="00AA406D">
      <w:pPr>
        <w:pStyle w:val="Liststycke"/>
        <w:numPr>
          <w:ilvl w:val="0"/>
          <w:numId w:val="12"/>
        </w:numPr>
      </w:pPr>
      <w:r w:rsidRPr="00E91314">
        <w:t xml:space="preserve">E-tjänsten: </w:t>
      </w:r>
      <w:proofErr w:type="gramStart"/>
      <w:r w:rsidRPr="00E91314">
        <w:t>Mottager</w:t>
      </w:r>
      <w:proofErr w:type="gramEnd"/>
      <w:r w:rsidRPr="00E91314">
        <w:t xml:space="preserve"> notifiering och tillhandahåller e-tjänsten ”Hälsodeklaration” till användaren/patienten.</w:t>
      </w:r>
    </w:p>
    <w:p w14:paraId="084B6679" w14:textId="77777777" w:rsidR="0077710E" w:rsidRPr="00E91314" w:rsidRDefault="0077710E" w:rsidP="00AA406D">
      <w:pPr>
        <w:pStyle w:val="Liststycke"/>
        <w:numPr>
          <w:ilvl w:val="1"/>
          <w:numId w:val="12"/>
        </w:numPr>
      </w:pPr>
      <w:r w:rsidRPr="00E91314">
        <w:t xml:space="preserve">E.-tjänsten kan avisera användaren/patienten om </w:t>
      </w:r>
      <w:r w:rsidR="00172B60" w:rsidRPr="00E91314">
        <w:t>händelsen.</w:t>
      </w:r>
    </w:p>
    <w:p w14:paraId="4FA6E90D" w14:textId="77777777" w:rsidR="00BC7F34" w:rsidRPr="00E91314" w:rsidRDefault="00BC7F34">
      <w:pPr>
        <w:spacing w:before="0" w:after="0"/>
        <w:rPr>
          <w:rFonts w:ascii="Arial" w:hAnsi="Arial" w:cs="Arial"/>
          <w:b/>
          <w:iCs/>
          <w:szCs w:val="26"/>
          <w:lang w:eastAsia="sv-SE"/>
        </w:rPr>
      </w:pPr>
      <w:r w:rsidRPr="00E91314">
        <w:br w:type="page"/>
      </w:r>
    </w:p>
    <w:p w14:paraId="5147814C" w14:textId="77777777" w:rsidR="00416259" w:rsidRPr="00E91314" w:rsidRDefault="00416259" w:rsidP="004769C2">
      <w:pPr>
        <w:pStyle w:val="Rubrik3Nr"/>
      </w:pPr>
      <w:bookmarkStart w:id="88" w:name="_Toc220986011"/>
      <w:r w:rsidRPr="00E91314">
        <w:lastRenderedPageBreak/>
        <w:t>Flöde AF-3</w:t>
      </w:r>
      <w:r w:rsidR="004F5189" w:rsidRPr="00E91314">
        <w:t>A</w:t>
      </w:r>
      <w:r w:rsidRPr="00E91314">
        <w:t xml:space="preserve"> Patient fyller</w:t>
      </w:r>
      <w:r w:rsidR="00FF2E33">
        <w:t xml:space="preserve"> i</w:t>
      </w:r>
      <w:r w:rsidRPr="00E91314">
        <w:t xml:space="preserve"> formulär</w:t>
      </w:r>
      <w:r w:rsidR="00FF2E33">
        <w:t xml:space="preserve"> (redan skapat)</w:t>
      </w:r>
      <w:bookmarkEnd w:id="88"/>
    </w:p>
    <w:p w14:paraId="3F3817D4" w14:textId="77777777" w:rsidR="00783648" w:rsidRPr="00E91314" w:rsidRDefault="00356278" w:rsidP="00356278">
      <w:pPr>
        <w:rPr>
          <w:highlight w:val="yellow"/>
        </w:rPr>
      </w:pPr>
      <w:r w:rsidRPr="00E91314">
        <w:rPr>
          <w:highlight w:val="yellow"/>
        </w:rPr>
        <w:t xml:space="preserve"> </w:t>
      </w:r>
    </w:p>
    <w:p w14:paraId="65F6E3F9" w14:textId="77777777" w:rsidR="0007602D" w:rsidRPr="00E91314" w:rsidRDefault="0007602D" w:rsidP="0007602D"/>
    <w:p w14:paraId="4B94BDFE" w14:textId="77777777" w:rsidR="00BC7F34" w:rsidRPr="00E91314" w:rsidRDefault="007A69D3" w:rsidP="0007602D">
      <w:r>
        <w:rPr>
          <w:noProof/>
          <w:lang w:eastAsia="sv-SE"/>
        </w:rPr>
        <w:drawing>
          <wp:inline distT="0" distB="0" distL="0" distR="0" wp14:anchorId="4C0BB4E8" wp14:editId="78280FD4">
            <wp:extent cx="6039330" cy="3236206"/>
            <wp:effectExtent l="0" t="0" r="6350" b="0"/>
            <wp:docPr id="1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40539" cy="3236854"/>
                    </a:xfrm>
                    <a:prstGeom prst="rect">
                      <a:avLst/>
                    </a:prstGeom>
                    <a:noFill/>
                    <a:ln>
                      <a:noFill/>
                    </a:ln>
                  </pic:spPr>
                </pic:pic>
              </a:graphicData>
            </a:graphic>
          </wp:inline>
        </w:drawing>
      </w:r>
    </w:p>
    <w:p w14:paraId="2449A0C0" w14:textId="77777777" w:rsidR="00C039D4" w:rsidRPr="00E91314" w:rsidRDefault="002448B2" w:rsidP="000B36D8">
      <w:pPr>
        <w:pStyle w:val="Beskrivning"/>
      </w:pPr>
      <w:bookmarkStart w:id="89" w:name="_Toc220550771"/>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8</w:t>
      </w:r>
      <w:r w:rsidRPr="00E91314">
        <w:rPr>
          <w:noProof/>
        </w:rPr>
        <w:fldChar w:fldCharType="end"/>
      </w:r>
      <w:r w:rsidRPr="00E91314">
        <w:t>: Flöde AF-3A</w:t>
      </w:r>
      <w:bookmarkEnd w:id="89"/>
    </w:p>
    <w:p w14:paraId="37A8B9AC" w14:textId="77777777" w:rsidR="00C039D4" w:rsidRDefault="00C039D4" w:rsidP="00C039D4">
      <w:r w:rsidRPr="00E91314">
        <w:t xml:space="preserve">I flödet använder användaren en e-tjänst i Mina vårdkontakter för att fylla i ett formulär. E-tjänsten (klient) kommunicerar med formulärmotorn med </w:t>
      </w:r>
      <w:r w:rsidR="00AF5C53" w:rsidRPr="00E91314">
        <w:t xml:space="preserve">hjälp </w:t>
      </w:r>
      <w:r w:rsidRPr="00E91314">
        <w:t>av tjänstekontraktet. E-tjänsten presenterar dess frågor för användaren/patienten som besvarar dessa.</w:t>
      </w:r>
    </w:p>
    <w:p w14:paraId="5EE7BFBE" w14:textId="77777777" w:rsidR="00DE104A" w:rsidRDefault="00DE104A" w:rsidP="00C039D4"/>
    <w:p w14:paraId="7BB3C811" w14:textId="77777777" w:rsidR="00DE104A" w:rsidRPr="00E91314" w:rsidRDefault="00DE104A" w:rsidP="00C039D4">
      <w:r>
        <w:t>Användningsfallet förutsätter att ett formulär är skapat.</w:t>
      </w:r>
    </w:p>
    <w:p w14:paraId="3B0F3188" w14:textId="77777777" w:rsidR="00C039D4" w:rsidRPr="00E91314" w:rsidRDefault="00C039D4" w:rsidP="00C039D4"/>
    <w:p w14:paraId="50EC03E6" w14:textId="77777777" w:rsidR="004F5189" w:rsidRPr="00E91314" w:rsidRDefault="00C039D4" w:rsidP="0007602D">
      <w:r w:rsidRPr="00E91314">
        <w:t>Flöde:</w:t>
      </w:r>
    </w:p>
    <w:p w14:paraId="095E7210" w14:textId="77777777" w:rsidR="00C039D4" w:rsidRDefault="00A64193" w:rsidP="00AA406D">
      <w:pPr>
        <w:pStyle w:val="Liststycke"/>
        <w:numPr>
          <w:ilvl w:val="0"/>
          <w:numId w:val="13"/>
        </w:numPr>
      </w:pPr>
      <w:r w:rsidRPr="00E91314">
        <w:t>Tillgängliga formulär hämtas</w:t>
      </w:r>
      <w:r w:rsidR="00A17C84">
        <w:t>/listas</w:t>
      </w:r>
      <w:r w:rsidRPr="00E91314">
        <w:t xml:space="preserve"> genom att anropa formulärmotorns ”</w:t>
      </w:r>
      <w:proofErr w:type="spellStart"/>
      <w:r w:rsidRPr="00E91314">
        <w:rPr>
          <w:b/>
        </w:rPr>
        <w:t>GetForms</w:t>
      </w:r>
      <w:proofErr w:type="spellEnd"/>
      <w:r w:rsidRPr="00E91314">
        <w:t>”.</w:t>
      </w:r>
    </w:p>
    <w:p w14:paraId="074A8BAF" w14:textId="77777777" w:rsidR="00A64193" w:rsidRDefault="00A64193" w:rsidP="00AA406D">
      <w:pPr>
        <w:pStyle w:val="Liststycke"/>
        <w:numPr>
          <w:ilvl w:val="0"/>
          <w:numId w:val="13"/>
        </w:numPr>
      </w:pPr>
      <w:r w:rsidRPr="00E91314">
        <w:t xml:space="preserve">Formuläret ”startas” genom att användaren väljer ett formulär </w:t>
      </w:r>
      <w:r w:rsidR="00FF2E33">
        <w:t>i ovanstående steg.</w:t>
      </w:r>
      <w:r w:rsidRPr="00E91314">
        <w:t xml:space="preserve"> ”</w:t>
      </w:r>
      <w:proofErr w:type="spellStart"/>
      <w:r w:rsidRPr="00E91314">
        <w:rPr>
          <w:b/>
        </w:rPr>
        <w:t>GetForm</w:t>
      </w:r>
      <w:proofErr w:type="spellEnd"/>
      <w:r w:rsidRPr="00E91314">
        <w:t>” anropas.</w:t>
      </w:r>
    </w:p>
    <w:p w14:paraId="51DD7112" w14:textId="77777777" w:rsidR="00962F42" w:rsidRDefault="00962F42" w:rsidP="00AA406D">
      <w:pPr>
        <w:pStyle w:val="Liststycke"/>
        <w:numPr>
          <w:ilvl w:val="1"/>
          <w:numId w:val="13"/>
        </w:numPr>
      </w:pPr>
      <w:r>
        <w:t>Formulärstatus ”</w:t>
      </w:r>
      <w:proofErr w:type="spellStart"/>
      <w:r>
        <w:t>COMPLETED</w:t>
      </w:r>
      <w:proofErr w:type="spellEnd"/>
      <w:r>
        <w:t xml:space="preserve">”. </w:t>
      </w:r>
      <w:r w:rsidR="007A69D3">
        <w:t>Formuläret är avslutat.</w:t>
      </w:r>
    </w:p>
    <w:p w14:paraId="374797BB" w14:textId="77777777" w:rsidR="007A69D3" w:rsidRDefault="00962F42" w:rsidP="00AA406D">
      <w:pPr>
        <w:pStyle w:val="Liststycke"/>
        <w:numPr>
          <w:ilvl w:val="1"/>
          <w:numId w:val="13"/>
        </w:numPr>
      </w:pPr>
      <w:r>
        <w:t>Formulärstatus ”</w:t>
      </w:r>
      <w:proofErr w:type="spellStart"/>
      <w:r>
        <w:t>ONGOING</w:t>
      </w:r>
      <w:proofErr w:type="spellEnd"/>
      <w:r w:rsidR="007A69D3">
        <w:t>”.</w:t>
      </w:r>
      <w:r w:rsidR="007A69D3" w:rsidRPr="007A69D3">
        <w:t xml:space="preserve"> </w:t>
      </w:r>
      <w:r w:rsidR="007A69D3">
        <w:t>Pågående, frågor har temporärsparats.</w:t>
      </w:r>
    </w:p>
    <w:p w14:paraId="5094B2C1" w14:textId="77777777" w:rsidR="00962F42" w:rsidRPr="00E91314" w:rsidRDefault="00962F42" w:rsidP="00AA406D">
      <w:pPr>
        <w:pStyle w:val="Liststycke"/>
        <w:numPr>
          <w:ilvl w:val="1"/>
          <w:numId w:val="13"/>
        </w:numPr>
      </w:pPr>
      <w:r>
        <w:t>Formulärstatus ”</w:t>
      </w:r>
      <w:proofErr w:type="spellStart"/>
      <w:r>
        <w:t>PENDING_COMPLETION</w:t>
      </w:r>
      <w:proofErr w:type="spellEnd"/>
      <w:r>
        <w:t xml:space="preserve">”. </w:t>
      </w:r>
      <w:r w:rsidR="007A69D3">
        <w:t>Pågående, frågor har temporärsparats. Alla frågor är besvarade</w:t>
      </w:r>
      <w:proofErr w:type="gramStart"/>
      <w:r w:rsidR="007A69D3">
        <w:t>.</w:t>
      </w:r>
      <w:r>
        <w:t>.</w:t>
      </w:r>
      <w:proofErr w:type="gramEnd"/>
    </w:p>
    <w:p w14:paraId="739A7D70" w14:textId="77777777" w:rsidR="00A64193" w:rsidRPr="00E91314" w:rsidRDefault="00A64193" w:rsidP="00AA406D">
      <w:pPr>
        <w:pStyle w:val="Liststycke"/>
        <w:numPr>
          <w:ilvl w:val="0"/>
          <w:numId w:val="13"/>
        </w:numPr>
      </w:pPr>
      <w:r w:rsidRPr="00E91314">
        <w:t>Formulärets frågor besvaras</w:t>
      </w:r>
      <w:r w:rsidR="00DE104A">
        <w:t>(invånare)</w:t>
      </w:r>
      <w:r w:rsidRPr="00E91314">
        <w:t xml:space="preserve"> och skickas med formulärmotorns ”</w:t>
      </w:r>
      <w:proofErr w:type="spellStart"/>
      <w:r w:rsidRPr="00E91314">
        <w:rPr>
          <w:b/>
        </w:rPr>
        <w:t>SaveForm</w:t>
      </w:r>
      <w:r w:rsidR="007A69D3">
        <w:rPr>
          <w:b/>
        </w:rPr>
        <w:t>Page</w:t>
      </w:r>
      <w:proofErr w:type="spellEnd"/>
      <w:r w:rsidRPr="00E91314">
        <w:t>”.</w:t>
      </w:r>
    </w:p>
    <w:p w14:paraId="08CB1E0A" w14:textId="77777777" w:rsidR="00B578B1" w:rsidRPr="00E91314" w:rsidRDefault="00B578B1" w:rsidP="00AA406D">
      <w:pPr>
        <w:pStyle w:val="Liststycke"/>
        <w:numPr>
          <w:ilvl w:val="1"/>
          <w:numId w:val="13"/>
        </w:numPr>
      </w:pPr>
      <w:r w:rsidRPr="00E91314">
        <w:t xml:space="preserve">När det inte finns flera frågor signaleras detta med </w:t>
      </w:r>
      <w:r w:rsidR="00753379" w:rsidRPr="00E91314">
        <w:t>”</w:t>
      </w:r>
      <w:proofErr w:type="spellStart"/>
      <w:r w:rsidRPr="00E91314">
        <w:t>Last</w:t>
      </w:r>
      <w:r w:rsidR="007A69D3">
        <w:t>Page</w:t>
      </w:r>
      <w:proofErr w:type="spellEnd"/>
      <w:r w:rsidR="00753379" w:rsidRPr="00E91314">
        <w:t>” sätts till ”</w:t>
      </w:r>
      <w:proofErr w:type="spellStart"/>
      <w:r w:rsidRPr="00E91314">
        <w:t>true</w:t>
      </w:r>
      <w:proofErr w:type="spellEnd"/>
      <w:r w:rsidRPr="00E91314">
        <w:t>”</w:t>
      </w:r>
      <w:r w:rsidR="00983B55" w:rsidRPr="00E91314">
        <w:t>.</w:t>
      </w:r>
    </w:p>
    <w:p w14:paraId="734C0BEB" w14:textId="77777777" w:rsidR="00A64193" w:rsidRDefault="00A64193" w:rsidP="00AA406D">
      <w:pPr>
        <w:pStyle w:val="Liststycke"/>
        <w:numPr>
          <w:ilvl w:val="0"/>
          <w:numId w:val="13"/>
        </w:numPr>
      </w:pPr>
      <w:r w:rsidRPr="00E91314">
        <w:t xml:space="preserve">Ett formulär avslutas genom att </w:t>
      </w:r>
      <w:r w:rsidR="00A80EC2" w:rsidRPr="00E91314">
        <w:t>e-tjänsten anropar formulärmotorns ”</w:t>
      </w:r>
      <w:proofErr w:type="spellStart"/>
      <w:r w:rsidR="00A80EC2" w:rsidRPr="00E91314">
        <w:rPr>
          <w:b/>
        </w:rPr>
        <w:t>S</w:t>
      </w:r>
      <w:r w:rsidR="002140F4">
        <w:rPr>
          <w:b/>
        </w:rPr>
        <w:t>ave</w:t>
      </w:r>
      <w:r w:rsidR="00A80EC2" w:rsidRPr="00E91314">
        <w:rPr>
          <w:b/>
        </w:rPr>
        <w:t>Form</w:t>
      </w:r>
      <w:proofErr w:type="spellEnd"/>
      <w:r w:rsidR="00A80EC2" w:rsidRPr="00E91314">
        <w:t>”.</w:t>
      </w:r>
    </w:p>
    <w:p w14:paraId="47722F9B" w14:textId="77777777" w:rsidR="00DC42A3" w:rsidRPr="00E91314" w:rsidRDefault="00DC42A3" w:rsidP="00AA406D">
      <w:pPr>
        <w:pStyle w:val="Liststycke"/>
        <w:numPr>
          <w:ilvl w:val="1"/>
          <w:numId w:val="13"/>
        </w:numPr>
      </w:pPr>
      <w:r>
        <w:t>Formuläret får status ”</w:t>
      </w:r>
      <w:proofErr w:type="spellStart"/>
      <w:r>
        <w:t>COMPLETE</w:t>
      </w:r>
      <w:proofErr w:type="spellEnd"/>
      <w:r>
        <w:t>”.</w:t>
      </w:r>
    </w:p>
    <w:p w14:paraId="02992341" w14:textId="77777777" w:rsidR="00353A60" w:rsidRDefault="00353A60" w:rsidP="00AA406D">
      <w:pPr>
        <w:pStyle w:val="Liststycke"/>
        <w:numPr>
          <w:ilvl w:val="0"/>
          <w:numId w:val="13"/>
        </w:numPr>
      </w:pPr>
      <w:r w:rsidRPr="00E91314">
        <w:lastRenderedPageBreak/>
        <w:t>Formulärmotorn skickar ett meddelande till engagemangsindex när ett formulär är skapat/sparat/avslutat.</w:t>
      </w:r>
      <w:r w:rsidR="00DB5224" w:rsidRPr="00E91314">
        <w:t xml:space="preserve"> </w:t>
      </w:r>
    </w:p>
    <w:p w14:paraId="47EA3534" w14:textId="77777777" w:rsidR="002140F4" w:rsidRDefault="002140F4" w:rsidP="00AA406D">
      <w:pPr>
        <w:pStyle w:val="Liststycke"/>
        <w:numPr>
          <w:ilvl w:val="1"/>
          <w:numId w:val="13"/>
        </w:numPr>
      </w:pPr>
      <w:r>
        <w:t>”</w:t>
      </w:r>
      <w:proofErr w:type="spellStart"/>
      <w:r>
        <w:t>categorization</w:t>
      </w:r>
      <w:proofErr w:type="spellEnd"/>
      <w:r>
        <w:t>” sätts till ”</w:t>
      </w:r>
      <w:proofErr w:type="spellStart"/>
      <w:r>
        <w:t>FormC</w:t>
      </w:r>
      <w:r w:rsidRPr="002140F4">
        <w:t>omplete</w:t>
      </w:r>
      <w:proofErr w:type="spellEnd"/>
      <w:r>
        <w:t>” (Formulärbegäran).</w:t>
      </w:r>
    </w:p>
    <w:p w14:paraId="7F07D565" w14:textId="77777777" w:rsidR="002140F4" w:rsidRPr="00E91314" w:rsidRDefault="002140F4" w:rsidP="00AA406D">
      <w:pPr>
        <w:pStyle w:val="Liststycke"/>
        <w:numPr>
          <w:ilvl w:val="1"/>
          <w:numId w:val="13"/>
        </w:numPr>
      </w:pPr>
      <w:r>
        <w:t>”</w:t>
      </w:r>
      <w:proofErr w:type="spellStart"/>
      <w:r>
        <w:t>businessObjectInstanceIdentifier</w:t>
      </w:r>
      <w:proofErr w:type="spellEnd"/>
      <w:r>
        <w:t>” sätts till unikt id på formulär ”</w:t>
      </w:r>
      <w:proofErr w:type="spellStart"/>
      <w:r>
        <w:t>FormID</w:t>
      </w:r>
      <w:proofErr w:type="spellEnd"/>
      <w:r>
        <w:t>”.</w:t>
      </w:r>
    </w:p>
    <w:p w14:paraId="6A927BCD" w14:textId="77777777" w:rsidR="00DB5224" w:rsidRPr="00E91314" w:rsidRDefault="00DB5224" w:rsidP="00AA406D">
      <w:pPr>
        <w:pStyle w:val="Liststycke"/>
        <w:numPr>
          <w:ilvl w:val="0"/>
          <w:numId w:val="13"/>
        </w:numPr>
      </w:pPr>
      <w:r w:rsidRPr="00E91314">
        <w:t xml:space="preserve">Vårdsystem </w:t>
      </w:r>
      <w:r w:rsidR="002140F4">
        <w:t xml:space="preserve">blir </w:t>
      </w:r>
      <w:proofErr w:type="gramStart"/>
      <w:r w:rsidR="002140F4">
        <w:t>notifierad</w:t>
      </w:r>
      <w:proofErr w:type="gramEnd"/>
      <w:r w:rsidR="002140F4">
        <w:t xml:space="preserve"> via ”Engagemangsindex”. Vårdsystemet kan </w:t>
      </w:r>
      <w:r w:rsidRPr="00E91314">
        <w:t>hämta användar</w:t>
      </w:r>
      <w:r w:rsidR="00187C6D" w:rsidRPr="00E91314">
        <w:t>ens/patientens besvarade formul</w:t>
      </w:r>
      <w:r w:rsidRPr="00E91314">
        <w:t>är (T.ex. Hälsodeklaration)</w:t>
      </w:r>
    </w:p>
    <w:p w14:paraId="10A447E9" w14:textId="77777777" w:rsidR="00D07A3C" w:rsidRPr="00E91314" w:rsidRDefault="00D07A3C" w:rsidP="00AA406D">
      <w:pPr>
        <w:pStyle w:val="Liststycke"/>
        <w:numPr>
          <w:ilvl w:val="1"/>
          <w:numId w:val="13"/>
        </w:numPr>
      </w:pPr>
      <w:r w:rsidRPr="00E91314">
        <w:t xml:space="preserve">Se </w:t>
      </w:r>
      <w:r w:rsidRPr="00E91314">
        <w:rPr>
          <w:b/>
        </w:rPr>
        <w:t xml:space="preserve">AF-6 </w:t>
      </w:r>
      <w:r w:rsidR="00FB02F7" w:rsidRPr="00E91314">
        <w:t>f</w:t>
      </w:r>
      <w:r w:rsidRPr="00E91314">
        <w:t xml:space="preserve">ör </w:t>
      </w:r>
      <w:r w:rsidR="00FB02F7" w:rsidRPr="00E91314">
        <w:t xml:space="preserve">detaljering av </w:t>
      </w:r>
      <w:proofErr w:type="gramStart"/>
      <w:r w:rsidRPr="00E91314">
        <w:t>notifieringsflöde</w:t>
      </w:r>
      <w:proofErr w:type="gramEnd"/>
      <w:r w:rsidRPr="00E91314">
        <w:t>.</w:t>
      </w:r>
    </w:p>
    <w:p w14:paraId="0967605B" w14:textId="77777777" w:rsidR="00002FFC" w:rsidRPr="00E91314" w:rsidRDefault="00002FFC" w:rsidP="00002FFC"/>
    <w:p w14:paraId="5DE84B10" w14:textId="77777777" w:rsidR="00002FFC" w:rsidRPr="00E91314" w:rsidRDefault="00002FFC" w:rsidP="00002FFC">
      <w:r w:rsidRPr="00E91314">
        <w:t>Användaren kan avbryta ett formulär genom att e-tjänsten anropar formulärmotorns ”</w:t>
      </w:r>
      <w:proofErr w:type="spellStart"/>
      <w:r w:rsidRPr="00E91314">
        <w:rPr>
          <w:b/>
        </w:rPr>
        <w:t>CancelForm</w:t>
      </w:r>
      <w:proofErr w:type="spellEnd"/>
      <w:r w:rsidRPr="00E91314">
        <w:t>”.</w:t>
      </w:r>
    </w:p>
    <w:p w14:paraId="33949402" w14:textId="77777777" w:rsidR="004F5189" w:rsidRPr="00E91314" w:rsidRDefault="004F5189" w:rsidP="0007602D"/>
    <w:p w14:paraId="65FED97B" w14:textId="77777777" w:rsidR="002F594B" w:rsidRPr="00E91314" w:rsidRDefault="002F594B" w:rsidP="0007602D"/>
    <w:p w14:paraId="7CEA2BD5" w14:textId="77777777" w:rsidR="002F594B" w:rsidRPr="00E91314" w:rsidRDefault="002F594B">
      <w:pPr>
        <w:spacing w:before="0" w:after="0"/>
        <w:rPr>
          <w:rFonts w:ascii="Arial" w:hAnsi="Arial" w:cs="Arial"/>
          <w:b/>
          <w:iCs/>
          <w:szCs w:val="26"/>
          <w:lang w:eastAsia="sv-SE"/>
        </w:rPr>
      </w:pPr>
      <w:r w:rsidRPr="00E91314">
        <w:br w:type="page"/>
      </w:r>
    </w:p>
    <w:p w14:paraId="3EA076A7" w14:textId="77777777" w:rsidR="002F594B" w:rsidRPr="00E91314" w:rsidRDefault="004F5189" w:rsidP="002F594B">
      <w:pPr>
        <w:pStyle w:val="Rubrik3Nr"/>
      </w:pPr>
      <w:bookmarkStart w:id="90" w:name="_Toc220986012"/>
      <w:r w:rsidRPr="00E91314">
        <w:lastRenderedPageBreak/>
        <w:t>Flöde AF-3B Patient fyller i formulär</w:t>
      </w:r>
      <w:bookmarkEnd w:id="90"/>
    </w:p>
    <w:p w14:paraId="2CF4AA47" w14:textId="77777777" w:rsidR="002F594B" w:rsidRPr="00E91314" w:rsidRDefault="002F594B" w:rsidP="002F594B">
      <w:r w:rsidRPr="00E91314">
        <w:t>Flödet illustrerar fallet då patienten skapar ett formulär utan att en ”formulärbegäran” är skapad. Pat</w:t>
      </w:r>
      <w:r w:rsidR="00DE104A">
        <w:t>ienten kan välja formulär mall.</w:t>
      </w:r>
    </w:p>
    <w:p w14:paraId="413535D1" w14:textId="77777777" w:rsidR="002F594B" w:rsidRPr="00E91314" w:rsidRDefault="002F594B" w:rsidP="002F594B"/>
    <w:p w14:paraId="315E6C77" w14:textId="77777777" w:rsidR="004F5189" w:rsidRPr="00E91314" w:rsidRDefault="00153A1F" w:rsidP="0007602D">
      <w:r>
        <w:rPr>
          <w:noProof/>
          <w:lang w:eastAsia="sv-SE"/>
        </w:rPr>
        <w:drawing>
          <wp:inline distT="0" distB="0" distL="0" distR="0" wp14:anchorId="33F43945" wp14:editId="3B45CC48">
            <wp:extent cx="6099503" cy="3241338"/>
            <wp:effectExtent l="0" t="0" r="0" b="10160"/>
            <wp:docPr id="14"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654" cy="3241418"/>
                    </a:xfrm>
                    <a:prstGeom prst="rect">
                      <a:avLst/>
                    </a:prstGeom>
                    <a:noFill/>
                    <a:ln>
                      <a:noFill/>
                    </a:ln>
                  </pic:spPr>
                </pic:pic>
              </a:graphicData>
            </a:graphic>
          </wp:inline>
        </w:drawing>
      </w:r>
    </w:p>
    <w:p w14:paraId="0E73ED65" w14:textId="77777777" w:rsidR="00AF5C53" w:rsidRPr="00E91314" w:rsidRDefault="002448B2" w:rsidP="000B36D8">
      <w:pPr>
        <w:pStyle w:val="Beskrivning"/>
      </w:pPr>
      <w:bookmarkStart w:id="91" w:name="_Toc220550772"/>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9</w:t>
      </w:r>
      <w:r w:rsidRPr="00E91314">
        <w:rPr>
          <w:noProof/>
        </w:rPr>
        <w:fldChar w:fldCharType="end"/>
      </w:r>
      <w:r w:rsidRPr="00E91314">
        <w:t>: Flöde AF-3B</w:t>
      </w:r>
      <w:bookmarkEnd w:id="91"/>
    </w:p>
    <w:p w14:paraId="1066FF34" w14:textId="77777777" w:rsidR="00AF5C53" w:rsidRPr="00E91314" w:rsidRDefault="00AF5C53" w:rsidP="00AF5C53">
      <w:r w:rsidRPr="00E91314">
        <w:t xml:space="preserve">I flödet använder användaren en e-tjänst i Mina vårdkontakter för att </w:t>
      </w:r>
      <w:r w:rsidRPr="00E91314">
        <w:rPr>
          <w:b/>
        </w:rPr>
        <w:t>välja och fylla</w:t>
      </w:r>
      <w:r w:rsidRPr="00E91314">
        <w:t xml:space="preserve"> i ett formulär. E-tjänsten (klient) kommunicerar med formulärmotorn med hjälp av tjänstekontraktet. E-tjänsten presenterar dess frågor för användaren/patienten som besvarar dessa.</w:t>
      </w:r>
    </w:p>
    <w:p w14:paraId="5A593A9E" w14:textId="77777777" w:rsidR="00AF5C53" w:rsidRPr="00E91314" w:rsidRDefault="00AF5C53" w:rsidP="00AF5C53"/>
    <w:p w14:paraId="2C2A993D" w14:textId="77777777" w:rsidR="002F594B" w:rsidRDefault="002F594B" w:rsidP="00AF5C53"/>
    <w:p w14:paraId="79458AD4" w14:textId="77777777" w:rsidR="00D051EC" w:rsidRDefault="00D051EC" w:rsidP="00AF5C53"/>
    <w:p w14:paraId="7BEBE6C4" w14:textId="77777777" w:rsidR="00D051EC" w:rsidRDefault="00D051EC" w:rsidP="00AF5C53"/>
    <w:p w14:paraId="2400E1DE" w14:textId="77777777" w:rsidR="00D051EC" w:rsidRDefault="00D051EC" w:rsidP="00AF5C53"/>
    <w:p w14:paraId="50E5D472" w14:textId="77777777" w:rsidR="00D051EC" w:rsidRDefault="00D051EC" w:rsidP="00AF5C53"/>
    <w:p w14:paraId="1C13E83E" w14:textId="77777777" w:rsidR="00D051EC" w:rsidRDefault="00D051EC" w:rsidP="00AF5C53"/>
    <w:p w14:paraId="42C1494C" w14:textId="77777777" w:rsidR="00D051EC" w:rsidRDefault="00D051EC" w:rsidP="00AF5C53"/>
    <w:p w14:paraId="0C25B9FC" w14:textId="77777777" w:rsidR="00D051EC" w:rsidRDefault="00D051EC" w:rsidP="00AF5C53"/>
    <w:p w14:paraId="1E5CB611" w14:textId="77777777" w:rsidR="00D051EC" w:rsidRDefault="00D051EC" w:rsidP="00AF5C53"/>
    <w:p w14:paraId="65C16285" w14:textId="77777777" w:rsidR="00153A1F" w:rsidRDefault="00153A1F" w:rsidP="00AF5C53"/>
    <w:p w14:paraId="46ED78EF" w14:textId="77777777" w:rsidR="00D051EC" w:rsidRPr="00E91314" w:rsidRDefault="00D051EC" w:rsidP="00AF5C53"/>
    <w:p w14:paraId="1F4542E4" w14:textId="77777777" w:rsidR="00AF5C53" w:rsidRPr="00E91314" w:rsidRDefault="00AF5C53" w:rsidP="00AF5C53">
      <w:r w:rsidRPr="00E91314">
        <w:lastRenderedPageBreak/>
        <w:t>Flöde:</w:t>
      </w:r>
    </w:p>
    <w:p w14:paraId="3F23E50B" w14:textId="77777777" w:rsidR="00AF5C53" w:rsidRPr="00E91314" w:rsidRDefault="00AF5C53" w:rsidP="00AA406D">
      <w:pPr>
        <w:pStyle w:val="Liststycke"/>
        <w:numPr>
          <w:ilvl w:val="0"/>
          <w:numId w:val="14"/>
        </w:numPr>
      </w:pPr>
      <w:r w:rsidRPr="00E91314">
        <w:t>Tillgängliga formulär</w:t>
      </w:r>
      <w:r w:rsidR="009B2039" w:rsidRPr="00E91314">
        <w:t>mallar</w:t>
      </w:r>
      <w:r w:rsidRPr="00E91314">
        <w:t xml:space="preserve"> hämtas genom att anropa formulärmotorns ”</w:t>
      </w:r>
      <w:proofErr w:type="spellStart"/>
      <w:r w:rsidRPr="00E91314">
        <w:rPr>
          <w:b/>
        </w:rPr>
        <w:t>Get</w:t>
      </w:r>
      <w:r w:rsidR="009B2039" w:rsidRPr="00E91314">
        <w:rPr>
          <w:b/>
        </w:rPr>
        <w:t>FormTemplates</w:t>
      </w:r>
      <w:proofErr w:type="spellEnd"/>
      <w:r w:rsidRPr="00E91314">
        <w:t>”.</w:t>
      </w:r>
      <w:r w:rsidR="006E2961">
        <w:t xml:space="preserve"> Detta för att få tillgång till valbara ”</w:t>
      </w:r>
      <w:proofErr w:type="spellStart"/>
      <w:r w:rsidR="006E2961">
        <w:t>TemplateID</w:t>
      </w:r>
      <w:proofErr w:type="spellEnd"/>
      <w:r w:rsidR="006E2961">
        <w:t>”.</w:t>
      </w:r>
    </w:p>
    <w:p w14:paraId="5F16A405" w14:textId="77777777" w:rsidR="00AF5C53" w:rsidRDefault="00AF5C53" w:rsidP="00AA406D">
      <w:pPr>
        <w:pStyle w:val="Liststycke"/>
        <w:numPr>
          <w:ilvl w:val="0"/>
          <w:numId w:val="14"/>
        </w:numPr>
      </w:pPr>
      <w:r w:rsidRPr="00E91314">
        <w:t>Formuläret ”startas” genom att användaren väljer ett formulär och formulärmotorns ”</w:t>
      </w:r>
      <w:proofErr w:type="spellStart"/>
      <w:r w:rsidR="009B2039" w:rsidRPr="00E91314">
        <w:rPr>
          <w:b/>
        </w:rPr>
        <w:t>CreateForm</w:t>
      </w:r>
      <w:proofErr w:type="spellEnd"/>
      <w:r w:rsidRPr="00E91314">
        <w:t>” anropas.</w:t>
      </w:r>
    </w:p>
    <w:p w14:paraId="029F4988" w14:textId="77777777" w:rsidR="006E2961" w:rsidRPr="00E91314" w:rsidRDefault="006E2961" w:rsidP="00AA406D">
      <w:pPr>
        <w:pStyle w:val="Liststycke"/>
        <w:numPr>
          <w:ilvl w:val="1"/>
          <w:numId w:val="14"/>
        </w:numPr>
      </w:pPr>
      <w:r>
        <w:t>Ett formulär skapas i formulärmotorn.</w:t>
      </w:r>
    </w:p>
    <w:p w14:paraId="33D4A798" w14:textId="77777777" w:rsidR="00AF5C53" w:rsidRPr="00E91314" w:rsidRDefault="00AF5C53" w:rsidP="00AA406D">
      <w:pPr>
        <w:pStyle w:val="Liststycke"/>
        <w:numPr>
          <w:ilvl w:val="0"/>
          <w:numId w:val="14"/>
        </w:numPr>
      </w:pPr>
      <w:r w:rsidRPr="00E91314">
        <w:t>Formulärets frågor besvaras och skickas med formulärmotorns ”</w:t>
      </w:r>
      <w:proofErr w:type="spellStart"/>
      <w:r w:rsidRPr="00E91314">
        <w:rPr>
          <w:b/>
        </w:rPr>
        <w:t>SaveForm</w:t>
      </w:r>
      <w:r w:rsidR="00AD5EFF">
        <w:rPr>
          <w:b/>
        </w:rPr>
        <w:t>Page</w:t>
      </w:r>
      <w:proofErr w:type="spellEnd"/>
      <w:r w:rsidRPr="00E91314">
        <w:t>”.</w:t>
      </w:r>
    </w:p>
    <w:p w14:paraId="002E4D1D" w14:textId="77777777" w:rsidR="00983B55" w:rsidRPr="00E91314" w:rsidRDefault="00983B55" w:rsidP="00AA406D">
      <w:pPr>
        <w:pStyle w:val="Liststycke"/>
        <w:numPr>
          <w:ilvl w:val="1"/>
          <w:numId w:val="14"/>
        </w:numPr>
      </w:pPr>
      <w:r w:rsidRPr="00E91314">
        <w:t>När det inte finns flera frågor signaleras detta med ”</w:t>
      </w:r>
      <w:proofErr w:type="spellStart"/>
      <w:r w:rsidRPr="00E91314">
        <w:t>Last</w:t>
      </w:r>
      <w:r w:rsidR="00AD5EFF">
        <w:t>Page</w:t>
      </w:r>
      <w:proofErr w:type="spellEnd"/>
      <w:r w:rsidRPr="00E91314">
        <w:t>” sätts till ”</w:t>
      </w:r>
      <w:proofErr w:type="spellStart"/>
      <w:r w:rsidRPr="00E91314">
        <w:t>true</w:t>
      </w:r>
      <w:proofErr w:type="spellEnd"/>
      <w:r w:rsidRPr="00E91314">
        <w:t>”.</w:t>
      </w:r>
    </w:p>
    <w:p w14:paraId="0B510251" w14:textId="77777777" w:rsidR="00AF5C53" w:rsidRDefault="00AF5C53" w:rsidP="00AA406D">
      <w:pPr>
        <w:pStyle w:val="Liststycke"/>
        <w:numPr>
          <w:ilvl w:val="0"/>
          <w:numId w:val="14"/>
        </w:numPr>
      </w:pPr>
      <w:r w:rsidRPr="00E91314">
        <w:t>Ett formulär avslutas genom att e-tjänsten anropar formulärmotorns ”</w:t>
      </w:r>
      <w:proofErr w:type="spellStart"/>
      <w:r w:rsidR="00AD5EFF" w:rsidRPr="00AD5EFF">
        <w:rPr>
          <w:b/>
        </w:rPr>
        <w:t>SaveForm</w:t>
      </w:r>
      <w:proofErr w:type="spellEnd"/>
      <w:r w:rsidR="00AD5EFF">
        <w:t>”</w:t>
      </w:r>
      <w:r w:rsidRPr="00E91314">
        <w:t>.</w:t>
      </w:r>
    </w:p>
    <w:p w14:paraId="3DD29A6B" w14:textId="77777777" w:rsidR="003D66B7" w:rsidRPr="00E91314" w:rsidRDefault="003D66B7" w:rsidP="00AA406D">
      <w:pPr>
        <w:pStyle w:val="Liststycke"/>
        <w:numPr>
          <w:ilvl w:val="1"/>
          <w:numId w:val="14"/>
        </w:numPr>
      </w:pPr>
      <w:r>
        <w:t>Formuläret får status ”</w:t>
      </w:r>
      <w:proofErr w:type="spellStart"/>
      <w:r>
        <w:t>COMPLETE</w:t>
      </w:r>
      <w:proofErr w:type="spellEnd"/>
      <w:r>
        <w:t>”.</w:t>
      </w:r>
    </w:p>
    <w:p w14:paraId="537ADD8B" w14:textId="77777777" w:rsidR="00765493" w:rsidRPr="00E91314" w:rsidRDefault="00765493" w:rsidP="00AA406D">
      <w:pPr>
        <w:pStyle w:val="Liststycke"/>
        <w:numPr>
          <w:ilvl w:val="0"/>
          <w:numId w:val="14"/>
        </w:numPr>
      </w:pPr>
      <w:r w:rsidRPr="00E91314">
        <w:t xml:space="preserve">Formulärmotorn skickar ett meddelande till engagemangsindex när ett formulär är skapat/sparat/avslutat. </w:t>
      </w:r>
    </w:p>
    <w:p w14:paraId="2B91F085" w14:textId="77777777" w:rsidR="00765493" w:rsidRPr="00E91314" w:rsidRDefault="00765493" w:rsidP="00AA406D">
      <w:pPr>
        <w:pStyle w:val="Liststycke"/>
        <w:numPr>
          <w:ilvl w:val="1"/>
          <w:numId w:val="14"/>
        </w:numPr>
      </w:pPr>
      <w:r w:rsidRPr="00E91314">
        <w:t>Vårdsystem får därmed möjlighet att hämta användarens/patientens besvarade formulär (T.ex. Hälsodeklaration)</w:t>
      </w:r>
    </w:p>
    <w:p w14:paraId="18C4DBAF" w14:textId="77777777" w:rsidR="0051043B" w:rsidRPr="00E91314" w:rsidRDefault="0051043B" w:rsidP="00AA406D">
      <w:pPr>
        <w:pStyle w:val="Liststycke"/>
        <w:numPr>
          <w:ilvl w:val="1"/>
          <w:numId w:val="14"/>
        </w:numPr>
      </w:pPr>
      <w:r w:rsidRPr="00E91314">
        <w:t xml:space="preserve">Se </w:t>
      </w:r>
      <w:r w:rsidRPr="00E91314">
        <w:rPr>
          <w:b/>
        </w:rPr>
        <w:t xml:space="preserve">AF-6 </w:t>
      </w:r>
      <w:r w:rsidRPr="00E91314">
        <w:t xml:space="preserve">för detaljering av </w:t>
      </w:r>
      <w:proofErr w:type="gramStart"/>
      <w:r w:rsidRPr="00E91314">
        <w:t>notifieringsflöde</w:t>
      </w:r>
      <w:proofErr w:type="gramEnd"/>
      <w:r w:rsidRPr="00E91314">
        <w:t>.</w:t>
      </w:r>
    </w:p>
    <w:p w14:paraId="532C9959" w14:textId="77777777" w:rsidR="00765493" w:rsidRPr="00E91314" w:rsidRDefault="00765493" w:rsidP="00765493"/>
    <w:p w14:paraId="7103BDD3" w14:textId="77777777" w:rsidR="00AF5C53" w:rsidRPr="00E91314" w:rsidRDefault="00AF5C53" w:rsidP="00AF5C53"/>
    <w:p w14:paraId="37964755" w14:textId="77777777" w:rsidR="00AF5C53" w:rsidRPr="00E91314" w:rsidRDefault="00AF5C53" w:rsidP="00AF5C53">
      <w:r w:rsidRPr="00E91314">
        <w:t>Användaren kan avbryta ett formulär genom att e-tjänsten anropar formulärmotorns ”</w:t>
      </w:r>
      <w:proofErr w:type="spellStart"/>
      <w:r w:rsidRPr="00E91314">
        <w:rPr>
          <w:b/>
        </w:rPr>
        <w:t>CancelForm</w:t>
      </w:r>
      <w:proofErr w:type="spellEnd"/>
      <w:r w:rsidRPr="00E91314">
        <w:t>”.</w:t>
      </w:r>
    </w:p>
    <w:p w14:paraId="1B3B4F23" w14:textId="77777777" w:rsidR="00AF5C53" w:rsidRPr="00E91314" w:rsidRDefault="00AF5C53" w:rsidP="0007602D"/>
    <w:p w14:paraId="4D57C197" w14:textId="77777777" w:rsidR="00BC7F34" w:rsidRPr="00E91314" w:rsidRDefault="00BC7F34">
      <w:pPr>
        <w:spacing w:before="0" w:after="0"/>
        <w:rPr>
          <w:rFonts w:ascii="Arial" w:hAnsi="Arial" w:cs="Arial"/>
          <w:b/>
          <w:iCs/>
          <w:szCs w:val="26"/>
          <w:lang w:eastAsia="sv-SE"/>
        </w:rPr>
      </w:pPr>
      <w:r w:rsidRPr="00E91314">
        <w:br w:type="page"/>
      </w:r>
    </w:p>
    <w:p w14:paraId="3AAA8975" w14:textId="77777777" w:rsidR="00416259" w:rsidRPr="00E91314" w:rsidRDefault="00416259" w:rsidP="004769C2">
      <w:pPr>
        <w:pStyle w:val="Rubrik3Nr"/>
      </w:pPr>
      <w:bookmarkStart w:id="92" w:name="_Toc220986013"/>
      <w:r w:rsidRPr="00E91314">
        <w:lastRenderedPageBreak/>
        <w:t>Flöde AF-4 Återuppta formulär.</w:t>
      </w:r>
      <w:bookmarkEnd w:id="92"/>
    </w:p>
    <w:p w14:paraId="3B6831E9" w14:textId="77777777" w:rsidR="0007602D" w:rsidRPr="00E91314" w:rsidRDefault="0007602D" w:rsidP="0007602D"/>
    <w:p w14:paraId="274F7A68" w14:textId="77777777" w:rsidR="00BC7F34" w:rsidRPr="00E91314" w:rsidRDefault="00D05E56" w:rsidP="0007602D">
      <w:r>
        <w:rPr>
          <w:noProof/>
          <w:lang w:eastAsia="sv-SE"/>
        </w:rPr>
        <w:drawing>
          <wp:inline distT="0" distB="0" distL="0" distR="0" wp14:anchorId="7FBAB32E" wp14:editId="3878E16D">
            <wp:extent cx="6107845" cy="3298886"/>
            <wp:effectExtent l="0" t="0" r="0" b="317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7931" cy="3298932"/>
                    </a:xfrm>
                    <a:prstGeom prst="rect">
                      <a:avLst/>
                    </a:prstGeom>
                    <a:noFill/>
                    <a:ln>
                      <a:noFill/>
                    </a:ln>
                  </pic:spPr>
                </pic:pic>
              </a:graphicData>
            </a:graphic>
          </wp:inline>
        </w:drawing>
      </w:r>
    </w:p>
    <w:p w14:paraId="2F17BB8D" w14:textId="77777777" w:rsidR="00326A53" w:rsidRPr="00E91314" w:rsidRDefault="002448B2" w:rsidP="000B36D8">
      <w:pPr>
        <w:pStyle w:val="Beskrivning"/>
      </w:pPr>
      <w:bookmarkStart w:id="93" w:name="_Toc220550773"/>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10</w:t>
      </w:r>
      <w:r w:rsidRPr="00E91314">
        <w:rPr>
          <w:noProof/>
        </w:rPr>
        <w:fldChar w:fldCharType="end"/>
      </w:r>
      <w:r w:rsidRPr="00E91314">
        <w:t>: Flöde AF-4</w:t>
      </w:r>
      <w:bookmarkEnd w:id="93"/>
    </w:p>
    <w:p w14:paraId="3C82ECE9" w14:textId="77777777" w:rsidR="00326A53" w:rsidRPr="00E91314" w:rsidRDefault="00326A53" w:rsidP="00326A53">
      <w:r w:rsidRPr="00E91314">
        <w:t xml:space="preserve">I flödet använder användaren en e-tjänst i Mina vårdkontakter för att </w:t>
      </w:r>
      <w:r w:rsidRPr="00E91314">
        <w:rPr>
          <w:b/>
        </w:rPr>
        <w:t>återuppta</w:t>
      </w:r>
      <w:r w:rsidRPr="00E91314">
        <w:t xml:space="preserve"> i ett formulär. E-tjänsten (klient) kommunicerar med formulärmotorn med hjälp av tjänstekontraktet. E-tjänsten presenterar dess frågor för användaren/patienten som besvarar dessa.</w:t>
      </w:r>
    </w:p>
    <w:p w14:paraId="05C77493" w14:textId="77777777" w:rsidR="00326A53" w:rsidRPr="00E91314" w:rsidRDefault="00326A53" w:rsidP="00326A53"/>
    <w:p w14:paraId="4FCFDB48" w14:textId="77777777" w:rsidR="00326A53" w:rsidRPr="00E91314" w:rsidRDefault="00326A53" w:rsidP="00326A53">
      <w:r w:rsidRPr="00E91314">
        <w:t>Flöde:</w:t>
      </w:r>
    </w:p>
    <w:p w14:paraId="741C359D" w14:textId="77777777" w:rsidR="00326A53" w:rsidRPr="00E91314" w:rsidRDefault="00326A53" w:rsidP="00AA406D">
      <w:pPr>
        <w:pStyle w:val="Liststycke"/>
        <w:numPr>
          <w:ilvl w:val="0"/>
          <w:numId w:val="15"/>
        </w:numPr>
      </w:pPr>
      <w:r w:rsidRPr="00E91314">
        <w:t>Tillgängliga formulärmallar hämtas genom att anropa formulärmotorns ”</w:t>
      </w:r>
      <w:proofErr w:type="spellStart"/>
      <w:r w:rsidRPr="00E91314">
        <w:rPr>
          <w:b/>
        </w:rPr>
        <w:t>GetForm</w:t>
      </w:r>
      <w:r w:rsidR="00231A9F" w:rsidRPr="00E91314">
        <w:rPr>
          <w:b/>
        </w:rPr>
        <w:t>s</w:t>
      </w:r>
      <w:proofErr w:type="spellEnd"/>
      <w:r w:rsidRPr="00E91314">
        <w:t>”.</w:t>
      </w:r>
    </w:p>
    <w:p w14:paraId="7941CDC7" w14:textId="77777777" w:rsidR="00326A53" w:rsidRPr="00E91314" w:rsidRDefault="00326A53" w:rsidP="00AA406D">
      <w:pPr>
        <w:pStyle w:val="Liststycke"/>
        <w:numPr>
          <w:ilvl w:val="0"/>
          <w:numId w:val="15"/>
        </w:numPr>
      </w:pPr>
      <w:r w:rsidRPr="00E91314">
        <w:t>Formuläret ”startas” genom att användaren väljer ett formulär och formulärmotorns ”</w:t>
      </w:r>
      <w:proofErr w:type="spellStart"/>
      <w:r w:rsidR="00231A9F" w:rsidRPr="00E91314">
        <w:rPr>
          <w:b/>
        </w:rPr>
        <w:t>GetForm</w:t>
      </w:r>
      <w:proofErr w:type="spellEnd"/>
      <w:r w:rsidRPr="00E91314">
        <w:t>” anropas.</w:t>
      </w:r>
    </w:p>
    <w:p w14:paraId="6C805456" w14:textId="77777777" w:rsidR="00326A53" w:rsidRPr="00E91314" w:rsidRDefault="00326A53" w:rsidP="00AA406D">
      <w:pPr>
        <w:pStyle w:val="Liststycke"/>
        <w:numPr>
          <w:ilvl w:val="0"/>
          <w:numId w:val="15"/>
        </w:numPr>
      </w:pPr>
      <w:r w:rsidRPr="00E91314">
        <w:t>Formulärets frågor besvaras och skickas med formulärmotorns ”</w:t>
      </w:r>
      <w:proofErr w:type="spellStart"/>
      <w:r w:rsidRPr="00E91314">
        <w:rPr>
          <w:b/>
        </w:rPr>
        <w:t>SaveForm</w:t>
      </w:r>
      <w:r w:rsidR="00280DD9">
        <w:rPr>
          <w:b/>
        </w:rPr>
        <w:t>Page</w:t>
      </w:r>
      <w:proofErr w:type="spellEnd"/>
      <w:r w:rsidRPr="00E91314">
        <w:t>”.</w:t>
      </w:r>
    </w:p>
    <w:p w14:paraId="123049A0" w14:textId="77777777" w:rsidR="003510DC" w:rsidRPr="00E91314" w:rsidRDefault="003510DC" w:rsidP="00AA406D">
      <w:pPr>
        <w:pStyle w:val="Liststycke"/>
        <w:numPr>
          <w:ilvl w:val="1"/>
          <w:numId w:val="15"/>
        </w:numPr>
      </w:pPr>
      <w:r w:rsidRPr="00E91314">
        <w:t>När det inte finns flera frågor signaleras detta med ”</w:t>
      </w:r>
      <w:proofErr w:type="spellStart"/>
      <w:r w:rsidRPr="00E91314">
        <w:t>Last</w:t>
      </w:r>
      <w:r w:rsidR="00280DD9">
        <w:t>Page</w:t>
      </w:r>
      <w:proofErr w:type="spellEnd"/>
      <w:r w:rsidRPr="00E91314">
        <w:t>” sätts till ”</w:t>
      </w:r>
      <w:proofErr w:type="spellStart"/>
      <w:r w:rsidRPr="00E91314">
        <w:t>true</w:t>
      </w:r>
      <w:proofErr w:type="spellEnd"/>
      <w:r w:rsidRPr="00E91314">
        <w:t>”.</w:t>
      </w:r>
    </w:p>
    <w:p w14:paraId="618545A1" w14:textId="77777777" w:rsidR="00326A53" w:rsidRPr="00E91314" w:rsidRDefault="00326A53" w:rsidP="00AA406D">
      <w:pPr>
        <w:pStyle w:val="Liststycke"/>
        <w:numPr>
          <w:ilvl w:val="0"/>
          <w:numId w:val="15"/>
        </w:numPr>
      </w:pPr>
      <w:r w:rsidRPr="00E91314">
        <w:t>Ett formulär avslutas genom att e-tjänsten anropar formulärmotorns ”</w:t>
      </w:r>
      <w:proofErr w:type="spellStart"/>
      <w:r w:rsidR="00D051EC" w:rsidRPr="00D051EC">
        <w:rPr>
          <w:b/>
        </w:rPr>
        <w:t>SaveForm</w:t>
      </w:r>
      <w:proofErr w:type="spellEnd"/>
      <w:r w:rsidR="00280DD9">
        <w:t>”</w:t>
      </w:r>
      <w:r w:rsidRPr="00E91314">
        <w:t>.</w:t>
      </w:r>
    </w:p>
    <w:p w14:paraId="50CD2EC5" w14:textId="77777777" w:rsidR="00326A53" w:rsidRPr="00E91314" w:rsidRDefault="00326A53" w:rsidP="00AA406D">
      <w:pPr>
        <w:pStyle w:val="Liststycke"/>
        <w:numPr>
          <w:ilvl w:val="0"/>
          <w:numId w:val="15"/>
        </w:numPr>
      </w:pPr>
      <w:r w:rsidRPr="00E91314">
        <w:t xml:space="preserve">Formulärmotorn skickar ett meddelande till engagemangsindex när ett formulär är skapat/sparat/avslutat. </w:t>
      </w:r>
    </w:p>
    <w:p w14:paraId="6A880A04" w14:textId="77777777" w:rsidR="00326A53" w:rsidRPr="00E91314" w:rsidRDefault="00326A53" w:rsidP="00AA406D">
      <w:pPr>
        <w:pStyle w:val="Liststycke"/>
        <w:numPr>
          <w:ilvl w:val="1"/>
          <w:numId w:val="15"/>
        </w:numPr>
      </w:pPr>
      <w:r w:rsidRPr="00E91314">
        <w:t>Vårdsystem får därmed möjlighet att hämta användarens/patientens besvarade formulär (T.ex. Hälsodeklaration)</w:t>
      </w:r>
    </w:p>
    <w:p w14:paraId="7FF51C1B" w14:textId="77777777" w:rsidR="00326A53" w:rsidRPr="00E91314" w:rsidRDefault="00326A53" w:rsidP="00326A53"/>
    <w:p w14:paraId="79444425" w14:textId="77777777" w:rsidR="00326A53" w:rsidRPr="00E91314" w:rsidRDefault="00326A53" w:rsidP="00326A53">
      <w:r w:rsidRPr="00E91314">
        <w:t>Användaren kan avbryta ett formulär genom att e-tjänsten anropar formulärmotorns ”</w:t>
      </w:r>
      <w:proofErr w:type="spellStart"/>
      <w:r w:rsidRPr="00E91314">
        <w:rPr>
          <w:b/>
        </w:rPr>
        <w:t>CancelForm</w:t>
      </w:r>
      <w:proofErr w:type="spellEnd"/>
      <w:r w:rsidRPr="00E91314">
        <w:t>”.</w:t>
      </w:r>
    </w:p>
    <w:p w14:paraId="4AF747E3" w14:textId="77777777" w:rsidR="00326A53" w:rsidRPr="00E91314" w:rsidRDefault="00326A53" w:rsidP="0007602D"/>
    <w:p w14:paraId="0B8DA077" w14:textId="77777777" w:rsidR="00416259" w:rsidRPr="00E91314" w:rsidRDefault="00416259" w:rsidP="004769C2">
      <w:pPr>
        <w:pStyle w:val="Rubrik3Nr"/>
      </w:pPr>
      <w:bookmarkStart w:id="94" w:name="_Toc220986014"/>
      <w:r w:rsidRPr="00E91314">
        <w:lastRenderedPageBreak/>
        <w:t xml:space="preserve">Flöde AF-5 </w:t>
      </w:r>
      <w:proofErr w:type="gramStart"/>
      <w:r w:rsidRPr="00E91314">
        <w:t>Notifiera</w:t>
      </w:r>
      <w:bookmarkEnd w:id="94"/>
      <w:proofErr w:type="gramEnd"/>
    </w:p>
    <w:p w14:paraId="5351B644" w14:textId="77777777" w:rsidR="0007602D" w:rsidRDefault="00BC7F34" w:rsidP="0007602D">
      <w:r w:rsidRPr="00E91314">
        <w:t>Se ”</w:t>
      </w:r>
      <w:r w:rsidR="00C26AF3" w:rsidRPr="00E91314">
        <w:rPr>
          <w:highlight w:val="yellow"/>
        </w:rPr>
        <w:t>Tjänstekontrakt</w:t>
      </w:r>
      <w:r w:rsidR="000375AA" w:rsidRPr="00E91314">
        <w:rPr>
          <w:highlight w:val="yellow"/>
        </w:rPr>
        <w:t xml:space="preserve"> </w:t>
      </w:r>
      <w:r w:rsidR="00DE104A">
        <w:rPr>
          <w:highlight w:val="yellow"/>
        </w:rPr>
        <w:t xml:space="preserve">Integration Engagemangs </w:t>
      </w:r>
      <w:r w:rsidRPr="00E91314">
        <w:rPr>
          <w:highlight w:val="yellow"/>
        </w:rPr>
        <w:t>Index - Beskrivning.doc</w:t>
      </w:r>
      <w:r w:rsidRPr="00E91314">
        <w:t>”</w:t>
      </w:r>
      <w:r w:rsidR="00A65A91" w:rsidRPr="00E91314">
        <w:t xml:space="preserve"> för beskrivningar </w:t>
      </w:r>
      <w:proofErr w:type="gramStart"/>
      <w:r w:rsidR="00A65A91" w:rsidRPr="00E91314">
        <w:t>notifiering</w:t>
      </w:r>
      <w:proofErr w:type="gramEnd"/>
      <w:r w:rsidR="00A65A91" w:rsidRPr="00E91314">
        <w:t xml:space="preserve"> och uppdatering.</w:t>
      </w:r>
    </w:p>
    <w:p w14:paraId="00CA4206" w14:textId="77777777" w:rsidR="00F23700" w:rsidRDefault="00F23700" w:rsidP="0007602D"/>
    <w:p w14:paraId="6A538232" w14:textId="77777777" w:rsidR="00F23700" w:rsidRPr="00E91314" w:rsidRDefault="00F23700" w:rsidP="0007602D"/>
    <w:p w14:paraId="20B6A3D7" w14:textId="77777777" w:rsidR="00B82D5C" w:rsidRPr="00E91314" w:rsidRDefault="00B82D5C" w:rsidP="00E47D92"/>
    <w:p w14:paraId="19B82EB9" w14:textId="77777777" w:rsidR="00C5473D" w:rsidRPr="00E91314" w:rsidRDefault="00C5473D" w:rsidP="00E47D92"/>
    <w:p w14:paraId="49E52ADA" w14:textId="77777777" w:rsidR="005E25DF" w:rsidRPr="00E91314" w:rsidRDefault="005E25DF" w:rsidP="00E47D92"/>
    <w:p w14:paraId="77A9B725" w14:textId="77777777" w:rsidR="005E25DF" w:rsidRPr="00E91314" w:rsidRDefault="005E25DF">
      <w:pPr>
        <w:spacing w:before="0" w:after="0"/>
        <w:rPr>
          <w:rFonts w:ascii="Arial" w:hAnsi="Arial" w:cs="Arial"/>
          <w:b/>
          <w:iCs/>
          <w:szCs w:val="26"/>
          <w:lang w:eastAsia="sv-SE"/>
        </w:rPr>
      </w:pPr>
      <w:r w:rsidRPr="00E91314">
        <w:br w:type="page"/>
      </w:r>
    </w:p>
    <w:p w14:paraId="44E4115C" w14:textId="77777777" w:rsidR="005E25DF" w:rsidRPr="00E91314" w:rsidRDefault="005E25DF" w:rsidP="005E25DF">
      <w:pPr>
        <w:pStyle w:val="Rubrik3Nr"/>
      </w:pPr>
      <w:bookmarkStart w:id="95" w:name="_Toc220986015"/>
      <w:r w:rsidRPr="00E91314">
        <w:lastRenderedPageBreak/>
        <w:t>Flöde AF-6 Vårdsystem hämtar användarens/patientens formulär.</w:t>
      </w:r>
      <w:bookmarkEnd w:id="95"/>
    </w:p>
    <w:p w14:paraId="7C7AC744" w14:textId="77777777" w:rsidR="00C5473D" w:rsidRPr="00E91314" w:rsidRDefault="00CB2489" w:rsidP="00E47D92">
      <w:r w:rsidRPr="00E91314">
        <w:rPr>
          <w:noProof/>
          <w:lang w:eastAsia="sv-SE"/>
        </w:rPr>
        <w:drawing>
          <wp:inline distT="0" distB="0" distL="0" distR="0" wp14:anchorId="106CD3DD" wp14:editId="3A0880C7">
            <wp:extent cx="6239647" cy="3239893"/>
            <wp:effectExtent l="0" t="0" r="8890" b="11430"/>
            <wp:docPr id="24"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40555" cy="3240365"/>
                    </a:xfrm>
                    <a:prstGeom prst="rect">
                      <a:avLst/>
                    </a:prstGeom>
                    <a:noFill/>
                    <a:ln>
                      <a:noFill/>
                    </a:ln>
                  </pic:spPr>
                </pic:pic>
              </a:graphicData>
            </a:graphic>
          </wp:inline>
        </w:drawing>
      </w:r>
    </w:p>
    <w:p w14:paraId="0D3B7B89" w14:textId="77777777" w:rsidR="005E25DF" w:rsidRPr="00E91314" w:rsidRDefault="002448B2" w:rsidP="000B36D8">
      <w:pPr>
        <w:pStyle w:val="Beskrivning"/>
      </w:pPr>
      <w:bookmarkStart w:id="96" w:name="_Toc220550774"/>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11</w:t>
      </w:r>
      <w:r w:rsidRPr="00E91314">
        <w:rPr>
          <w:noProof/>
        </w:rPr>
        <w:fldChar w:fldCharType="end"/>
      </w:r>
      <w:r w:rsidRPr="00E91314">
        <w:t>: Flöde AF-6</w:t>
      </w:r>
      <w:bookmarkEnd w:id="96"/>
    </w:p>
    <w:p w14:paraId="3DFEE5C0" w14:textId="77777777" w:rsidR="00FA140E" w:rsidRPr="00E91314" w:rsidRDefault="00FA140E" w:rsidP="00E47D92">
      <w:r w:rsidRPr="00E91314">
        <w:t>I flödet beskriv hur ett vårdsystem med hjälp av engagemangsindex på ett systematiskt sätt kan hämta en användarens/patients formulär (T.ex. Hälsodeklaration).</w:t>
      </w:r>
    </w:p>
    <w:p w14:paraId="76C0CC51" w14:textId="77777777" w:rsidR="00FA140E" w:rsidRPr="00E91314" w:rsidRDefault="00FA140E" w:rsidP="00E47D92"/>
    <w:p w14:paraId="5D6B29E6" w14:textId="77777777" w:rsidR="00FA140E" w:rsidRPr="00E91314" w:rsidRDefault="00FA140E" w:rsidP="00E47D92">
      <w:r w:rsidRPr="00E91314">
        <w:t xml:space="preserve">Genom att tillämpa detta flöde </w:t>
      </w:r>
      <w:r w:rsidRPr="00E91314">
        <w:rPr>
          <w:b/>
        </w:rPr>
        <w:t>hämtas</w:t>
      </w:r>
      <w:r w:rsidRPr="00E91314">
        <w:t xml:space="preserve"> användarens/patientens formulär och kan lagras som en del av vårdsystemet. Medarbetaren behöver inte ha kunskap kring hur formulärmotorn utan kan arbeta som vanligt i sitt vårdsystem. </w:t>
      </w:r>
    </w:p>
    <w:p w14:paraId="73333ABD" w14:textId="77777777" w:rsidR="00FA140E" w:rsidRPr="00E91314" w:rsidRDefault="00FA140E" w:rsidP="00E47D92"/>
    <w:p w14:paraId="0F614ADE" w14:textId="77777777" w:rsidR="00FA140E" w:rsidRPr="00E91314" w:rsidRDefault="00FA140E" w:rsidP="00E47D92">
      <w:r w:rsidRPr="00E91314">
        <w:t>Flöde:</w:t>
      </w:r>
    </w:p>
    <w:p w14:paraId="2281D0D6" w14:textId="77777777" w:rsidR="00FA140E" w:rsidRPr="00E91314" w:rsidRDefault="00FA140E" w:rsidP="00E47D92">
      <w:r w:rsidRPr="00E91314">
        <w:t>En patient har med hjälp av Mina Vårdkontakter och formulärmotorn fyllt i ett formulär.  Formulärmotorn ha innan flödet startas skickat ett meddelande(Se tjänstekontraktsbeskrivningen) till engagemangsindex.</w:t>
      </w:r>
    </w:p>
    <w:p w14:paraId="69355F55" w14:textId="77777777" w:rsidR="00FA140E" w:rsidRPr="00E91314" w:rsidRDefault="00FA140E" w:rsidP="00AA406D">
      <w:pPr>
        <w:pStyle w:val="Liststycke"/>
        <w:numPr>
          <w:ilvl w:val="0"/>
          <w:numId w:val="16"/>
        </w:numPr>
      </w:pPr>
      <w:r w:rsidRPr="00E91314">
        <w:t xml:space="preserve">Engagemangsindex </w:t>
      </w:r>
      <w:proofErr w:type="gramStart"/>
      <w:r w:rsidRPr="00E91314">
        <w:t>notifierar</w:t>
      </w:r>
      <w:proofErr w:type="gramEnd"/>
      <w:r w:rsidRPr="00E91314">
        <w:t xml:space="preserve"> vårdsystemet.</w:t>
      </w:r>
    </w:p>
    <w:p w14:paraId="3F97258F" w14:textId="77777777" w:rsidR="00FA140E" w:rsidRPr="00E91314" w:rsidRDefault="00FA140E" w:rsidP="00AA406D">
      <w:pPr>
        <w:pStyle w:val="Liststycke"/>
        <w:numPr>
          <w:ilvl w:val="1"/>
          <w:numId w:val="16"/>
        </w:numPr>
      </w:pPr>
      <w:r w:rsidRPr="00E91314">
        <w:t xml:space="preserve">Vårdsystemet </w:t>
      </w:r>
      <w:proofErr w:type="gramStart"/>
      <w:r w:rsidRPr="00E91314">
        <w:t>mottager</w:t>
      </w:r>
      <w:proofErr w:type="gramEnd"/>
      <w:r w:rsidRPr="00E91314">
        <w:t xml:space="preserve"> notifiering (</w:t>
      </w:r>
      <w:proofErr w:type="spellStart"/>
      <w:r w:rsidRPr="00E91314">
        <w:t>ProcessNotification</w:t>
      </w:r>
      <w:proofErr w:type="spellEnd"/>
      <w:r w:rsidRPr="00E91314">
        <w:t>)</w:t>
      </w:r>
    </w:p>
    <w:p w14:paraId="2488A516" w14:textId="77777777" w:rsidR="00CB2489" w:rsidRPr="00E91314" w:rsidRDefault="00CB2489" w:rsidP="00AA406D">
      <w:pPr>
        <w:pStyle w:val="Liststycke"/>
        <w:numPr>
          <w:ilvl w:val="2"/>
          <w:numId w:val="16"/>
        </w:numPr>
      </w:pPr>
      <w:r w:rsidRPr="00E91314">
        <w:t xml:space="preserve">Notifiering innehåller </w:t>
      </w:r>
      <w:proofErr w:type="gramStart"/>
      <w:r w:rsidRPr="00E91314">
        <w:t>b</w:t>
      </w:r>
      <w:r w:rsidR="009D4450" w:rsidRPr="00E91314">
        <w:t xml:space="preserve"> </w:t>
      </w:r>
      <w:r w:rsidRPr="00E91314">
        <w:t>la</w:t>
      </w:r>
      <w:proofErr w:type="gramEnd"/>
      <w:r w:rsidRPr="00E91314">
        <w:t xml:space="preserve"> nyckel till användarens formulär ”</w:t>
      </w:r>
      <w:proofErr w:type="spellStart"/>
      <w:r w:rsidRPr="00E91314">
        <w:t>FormID</w:t>
      </w:r>
      <w:proofErr w:type="spellEnd"/>
      <w:r w:rsidRPr="00E91314">
        <w:t>”.</w:t>
      </w:r>
    </w:p>
    <w:p w14:paraId="2931F112" w14:textId="77777777" w:rsidR="00FA140E" w:rsidRPr="00E91314" w:rsidRDefault="00FA140E" w:rsidP="00AA406D">
      <w:pPr>
        <w:pStyle w:val="Liststycke"/>
        <w:numPr>
          <w:ilvl w:val="1"/>
          <w:numId w:val="16"/>
        </w:numPr>
      </w:pPr>
      <w:r w:rsidRPr="00E91314">
        <w:t xml:space="preserve">Analyserar </w:t>
      </w:r>
      <w:proofErr w:type="gramStart"/>
      <w:r w:rsidRPr="00E91314">
        <w:t>notifiering</w:t>
      </w:r>
      <w:proofErr w:type="gramEnd"/>
      <w:r w:rsidRPr="00E91314">
        <w:t xml:space="preserve"> och hämtar användarens formulär genom att anropa formulärmotorns ”</w:t>
      </w:r>
      <w:proofErr w:type="spellStart"/>
      <w:r w:rsidRPr="00E91314">
        <w:rPr>
          <w:b/>
        </w:rPr>
        <w:t>GetForm</w:t>
      </w:r>
      <w:proofErr w:type="spellEnd"/>
      <w:r w:rsidRPr="00E91314">
        <w:t xml:space="preserve">”. </w:t>
      </w:r>
    </w:p>
    <w:p w14:paraId="7BF9FC3A" w14:textId="77777777" w:rsidR="006360CF" w:rsidRPr="00E91314" w:rsidRDefault="006360CF">
      <w:pPr>
        <w:spacing w:before="0" w:after="0"/>
        <w:rPr>
          <w:rFonts w:ascii="Arial" w:hAnsi="Arial" w:cs="Arial"/>
          <w:bCs/>
          <w:kern w:val="32"/>
          <w:sz w:val="36"/>
          <w:szCs w:val="32"/>
          <w:lang w:eastAsia="sv-SE"/>
        </w:rPr>
      </w:pPr>
      <w:r w:rsidRPr="00E91314">
        <w:br w:type="page"/>
      </w:r>
    </w:p>
    <w:p w14:paraId="404E4238" w14:textId="77777777" w:rsidR="00935B0A" w:rsidRPr="00E91314" w:rsidRDefault="00935B0A" w:rsidP="005514FD">
      <w:pPr>
        <w:pStyle w:val="Rubrik1Nr"/>
      </w:pPr>
      <w:bookmarkStart w:id="97" w:name="_Toc220986016"/>
      <w:r w:rsidRPr="00E91314">
        <w:lastRenderedPageBreak/>
        <w:t xml:space="preserve">Logisk </w:t>
      </w:r>
      <w:r w:rsidR="00F922E0" w:rsidRPr="00E91314">
        <w:t>arkitektur</w:t>
      </w:r>
      <w:bookmarkEnd w:id="97"/>
    </w:p>
    <w:p w14:paraId="154F2FA5" w14:textId="77777777" w:rsidR="00366C56" w:rsidRPr="00E91314" w:rsidRDefault="00AD76B8" w:rsidP="00366C56">
      <w:r w:rsidRPr="00E91314">
        <w:t xml:space="preserve">Dokumentet beskriver i hur tjänstekontraktet formulärtjänst skall användas. Hur formulär klienten eller formulärmotorn realiseras logiskt ingår inte i detta dokument. </w:t>
      </w:r>
    </w:p>
    <w:p w14:paraId="19E3837E" w14:textId="77777777" w:rsidR="00E1286C" w:rsidRPr="00E91314" w:rsidRDefault="00E1286C" w:rsidP="00366C56"/>
    <w:p w14:paraId="4838353E" w14:textId="77777777" w:rsidR="00366C56" w:rsidRPr="00E91314" w:rsidRDefault="00366C56" w:rsidP="00366C56">
      <w:r w:rsidRPr="00E91314">
        <w:t xml:space="preserve">Följande mönster bedöms som sannolika för realiseringen av formulärtjänst. </w:t>
      </w:r>
    </w:p>
    <w:p w14:paraId="2F5F5567" w14:textId="77777777" w:rsidR="00366C56" w:rsidRPr="00E91314" w:rsidRDefault="00366C56" w:rsidP="00AA406D">
      <w:pPr>
        <w:pStyle w:val="Liststycke"/>
        <w:numPr>
          <w:ilvl w:val="0"/>
          <w:numId w:val="17"/>
        </w:numPr>
      </w:pPr>
      <w:proofErr w:type="spellStart"/>
      <w:r w:rsidRPr="00E91314">
        <w:t>Model</w:t>
      </w:r>
      <w:proofErr w:type="spellEnd"/>
      <w:r w:rsidRPr="00E91314">
        <w:t xml:space="preserve"> </w:t>
      </w:r>
      <w:proofErr w:type="spellStart"/>
      <w:r w:rsidRPr="00E91314">
        <w:t>view</w:t>
      </w:r>
      <w:proofErr w:type="spellEnd"/>
      <w:r w:rsidRPr="00E91314">
        <w:t xml:space="preserve"> </w:t>
      </w:r>
      <w:proofErr w:type="spellStart"/>
      <w:r w:rsidRPr="00E91314">
        <w:t>control</w:t>
      </w:r>
      <w:proofErr w:type="spellEnd"/>
      <w:r w:rsidRPr="00E91314">
        <w:t>/</w:t>
      </w:r>
      <w:proofErr w:type="spellStart"/>
      <w:r w:rsidRPr="00E91314">
        <w:t>Model</w:t>
      </w:r>
      <w:proofErr w:type="spellEnd"/>
      <w:r w:rsidRPr="00E91314">
        <w:t xml:space="preserve"> </w:t>
      </w:r>
      <w:proofErr w:type="spellStart"/>
      <w:r w:rsidRPr="00E91314">
        <w:t>view</w:t>
      </w:r>
      <w:proofErr w:type="spellEnd"/>
      <w:r w:rsidRPr="00E91314">
        <w:t xml:space="preserve"> presenter </w:t>
      </w:r>
      <w:r w:rsidR="008B5284" w:rsidRPr="00E91314">
        <w:t xml:space="preserve">mönster </w:t>
      </w:r>
      <w:r w:rsidR="000833D2">
        <w:t>kommer</w:t>
      </w:r>
      <w:r w:rsidR="0078297F">
        <w:t xml:space="preserve"> (</w:t>
      </w:r>
      <w:r w:rsidR="0078297F" w:rsidRPr="0078297F">
        <w:rPr>
          <w:highlight w:val="yellow"/>
        </w:rPr>
        <w:t xml:space="preserve">sannolikt, </w:t>
      </w:r>
      <w:proofErr w:type="gramStart"/>
      <w:r w:rsidR="0078297F" w:rsidRPr="0078297F">
        <w:rPr>
          <w:highlight w:val="yellow"/>
        </w:rPr>
        <w:t>ej</w:t>
      </w:r>
      <w:proofErr w:type="gramEnd"/>
      <w:r w:rsidR="0078297F" w:rsidRPr="0078297F">
        <w:rPr>
          <w:highlight w:val="yellow"/>
        </w:rPr>
        <w:t xml:space="preserve"> fastställt i skrivande stund</w:t>
      </w:r>
      <w:r w:rsidR="0078297F">
        <w:t>)</w:t>
      </w:r>
      <w:r w:rsidRPr="00E91314">
        <w:t xml:space="preserve"> används vi framtagande av e-tjänsten i Mina vårdkontakter.</w:t>
      </w:r>
    </w:p>
    <w:p w14:paraId="775C2E00" w14:textId="77777777" w:rsidR="008B5284" w:rsidRPr="00E91314" w:rsidRDefault="008B5284" w:rsidP="00AA406D">
      <w:pPr>
        <w:pStyle w:val="Liststycke"/>
        <w:numPr>
          <w:ilvl w:val="0"/>
          <w:numId w:val="18"/>
        </w:numPr>
        <w:spacing w:before="0" w:after="0"/>
      </w:pPr>
      <w:r w:rsidRPr="00E91314">
        <w:t>T-bokens mönster övergripande mönster kommer tillämpas.</w:t>
      </w:r>
    </w:p>
    <w:p w14:paraId="265DB12F" w14:textId="77777777" w:rsidR="00366C56" w:rsidRPr="00E91314" w:rsidRDefault="008B5284" w:rsidP="00AA406D">
      <w:pPr>
        <w:pStyle w:val="Liststycke"/>
        <w:numPr>
          <w:ilvl w:val="1"/>
          <w:numId w:val="18"/>
        </w:numPr>
        <w:spacing w:before="0" w:after="0"/>
      </w:pPr>
      <w:r w:rsidRPr="00E91314">
        <w:t xml:space="preserve">T-bokens </w:t>
      </w:r>
      <w:r w:rsidR="00E05084" w:rsidRPr="00E91314">
        <w:t>referensarkitektur</w:t>
      </w:r>
      <w:r w:rsidRPr="00E91314">
        <w:t xml:space="preserve"> tillämpas.</w:t>
      </w:r>
    </w:p>
    <w:p w14:paraId="73632339" w14:textId="77777777" w:rsidR="00366C56" w:rsidRPr="00E91314" w:rsidRDefault="00366C56" w:rsidP="00AA406D">
      <w:pPr>
        <w:pStyle w:val="Liststycke"/>
        <w:numPr>
          <w:ilvl w:val="2"/>
          <w:numId w:val="18"/>
        </w:numPr>
        <w:spacing w:before="0" w:after="0"/>
      </w:pPr>
      <w:r w:rsidRPr="00E91314">
        <w:t>Kommunikationsinfrastruktur</w:t>
      </w:r>
    </w:p>
    <w:p w14:paraId="3D4B4907" w14:textId="77777777" w:rsidR="00366C56" w:rsidRPr="00E91314" w:rsidRDefault="00366C56" w:rsidP="00AA406D">
      <w:pPr>
        <w:pStyle w:val="Liststycke"/>
        <w:numPr>
          <w:ilvl w:val="2"/>
          <w:numId w:val="18"/>
        </w:numPr>
        <w:spacing w:before="0" w:after="0"/>
      </w:pPr>
      <w:r w:rsidRPr="00E91314">
        <w:t>Integrationsarkitektur (tjänsteplattformar/ESB, tjänstekontrakt)</w:t>
      </w:r>
    </w:p>
    <w:p w14:paraId="0C3D6D2F" w14:textId="77777777" w:rsidR="00366C56" w:rsidRPr="00E91314" w:rsidRDefault="00366C56" w:rsidP="00AA406D">
      <w:pPr>
        <w:pStyle w:val="Liststycke"/>
        <w:numPr>
          <w:ilvl w:val="2"/>
          <w:numId w:val="18"/>
        </w:numPr>
        <w:spacing w:before="0" w:after="0"/>
      </w:pPr>
      <w:r w:rsidRPr="00E91314">
        <w:t>Stödtjänster</w:t>
      </w:r>
      <w:r w:rsidR="008B5284" w:rsidRPr="00E91314">
        <w:t xml:space="preserve"> (Engagemangsindex)</w:t>
      </w:r>
    </w:p>
    <w:p w14:paraId="2B925D2C" w14:textId="77777777" w:rsidR="00366C56" w:rsidRPr="00E91314" w:rsidRDefault="00366C56" w:rsidP="00AA406D">
      <w:pPr>
        <w:pStyle w:val="Liststycke"/>
        <w:numPr>
          <w:ilvl w:val="2"/>
          <w:numId w:val="18"/>
        </w:numPr>
        <w:spacing w:before="0" w:after="0"/>
      </w:pPr>
      <w:proofErr w:type="spellStart"/>
      <w:r w:rsidRPr="00E91314">
        <w:t>Infratruktur</w:t>
      </w:r>
      <w:proofErr w:type="spellEnd"/>
    </w:p>
    <w:p w14:paraId="290D2432" w14:textId="77777777" w:rsidR="00366C56" w:rsidRPr="00E91314" w:rsidRDefault="00366C56" w:rsidP="00AA406D">
      <w:pPr>
        <w:pStyle w:val="Liststycke"/>
        <w:numPr>
          <w:ilvl w:val="3"/>
          <w:numId w:val="18"/>
        </w:numPr>
        <w:spacing w:before="0" w:after="0"/>
      </w:pPr>
      <w:r w:rsidRPr="00E91314">
        <w:t>Nätverk</w:t>
      </w:r>
      <w:r w:rsidR="008B5284" w:rsidRPr="00E91314">
        <w:t xml:space="preserve"> </w:t>
      </w:r>
      <w:proofErr w:type="spellStart"/>
      <w:r w:rsidR="008B5284" w:rsidRPr="00E91314">
        <w:t>Sjunet</w:t>
      </w:r>
      <w:proofErr w:type="spellEnd"/>
    </w:p>
    <w:p w14:paraId="78326961" w14:textId="77777777" w:rsidR="00366C56" w:rsidRPr="00E91314" w:rsidRDefault="008B5284" w:rsidP="00AA406D">
      <w:pPr>
        <w:pStyle w:val="Liststycke"/>
        <w:numPr>
          <w:ilvl w:val="3"/>
          <w:numId w:val="18"/>
        </w:numPr>
        <w:spacing w:before="0" w:after="0"/>
      </w:pPr>
      <w:proofErr w:type="spellStart"/>
      <w:r w:rsidRPr="00E91314">
        <w:t>HSA</w:t>
      </w:r>
      <w:proofErr w:type="spellEnd"/>
    </w:p>
    <w:p w14:paraId="41019890" w14:textId="77777777" w:rsidR="00366C56" w:rsidRPr="00E91314" w:rsidRDefault="008B5284" w:rsidP="00AA406D">
      <w:pPr>
        <w:pStyle w:val="Liststycke"/>
        <w:numPr>
          <w:ilvl w:val="3"/>
          <w:numId w:val="18"/>
        </w:numPr>
        <w:spacing w:before="0" w:after="0"/>
      </w:pPr>
      <w:proofErr w:type="spellStart"/>
      <w:r w:rsidRPr="00E91314">
        <w:t>SITHS</w:t>
      </w:r>
      <w:proofErr w:type="spellEnd"/>
      <w:r w:rsidRPr="00E91314">
        <w:t xml:space="preserve"> </w:t>
      </w:r>
      <w:r w:rsidR="00366C56" w:rsidRPr="00E91314">
        <w:t>Säkerhets arkitektur (PKI)</w:t>
      </w:r>
    </w:p>
    <w:p w14:paraId="75469C8F" w14:textId="77777777" w:rsidR="00366C56" w:rsidRPr="00E91314" w:rsidRDefault="008B5284" w:rsidP="00AA406D">
      <w:pPr>
        <w:pStyle w:val="Liststycke"/>
        <w:numPr>
          <w:ilvl w:val="1"/>
          <w:numId w:val="18"/>
        </w:numPr>
        <w:spacing w:before="0" w:after="0"/>
      </w:pPr>
      <w:r w:rsidRPr="00E91314">
        <w:t>T-boken lager kommer tillämpas (</w:t>
      </w:r>
      <w:proofErr w:type="spellStart"/>
      <w:r w:rsidR="00366C56" w:rsidRPr="00E91314">
        <w:t>Layers</w:t>
      </w:r>
      <w:proofErr w:type="spellEnd"/>
      <w:r w:rsidRPr="00E91314">
        <w:t>)</w:t>
      </w:r>
    </w:p>
    <w:p w14:paraId="30F10865" w14:textId="77777777" w:rsidR="00366C56" w:rsidRPr="00E91314" w:rsidRDefault="00366C56" w:rsidP="00AA406D">
      <w:pPr>
        <w:pStyle w:val="Liststycke"/>
        <w:numPr>
          <w:ilvl w:val="2"/>
          <w:numId w:val="18"/>
        </w:numPr>
        <w:spacing w:before="0" w:after="0"/>
      </w:pPr>
      <w:r w:rsidRPr="00E91314">
        <w:t xml:space="preserve">Inom referensarkitekturen definierades arkitekturens olika lager. </w:t>
      </w:r>
    </w:p>
    <w:p w14:paraId="29DBDAA4" w14:textId="77777777" w:rsidR="00366C56" w:rsidRPr="00E91314" w:rsidRDefault="00366C56" w:rsidP="00AA406D">
      <w:pPr>
        <w:pStyle w:val="Liststycke"/>
        <w:numPr>
          <w:ilvl w:val="3"/>
          <w:numId w:val="18"/>
        </w:numPr>
        <w:spacing w:before="0" w:after="0"/>
      </w:pPr>
      <w:r w:rsidRPr="00E91314">
        <w:t>Nationell</w:t>
      </w:r>
      <w:r w:rsidR="008B5284" w:rsidRPr="00E91314">
        <w:t xml:space="preserve"> tjänsteplattform</w:t>
      </w:r>
    </w:p>
    <w:p w14:paraId="725F9825" w14:textId="77777777" w:rsidR="00366C56" w:rsidRPr="00E91314" w:rsidRDefault="00366C56" w:rsidP="00AA406D">
      <w:pPr>
        <w:pStyle w:val="Liststycke"/>
        <w:numPr>
          <w:ilvl w:val="3"/>
          <w:numId w:val="18"/>
        </w:numPr>
        <w:spacing w:before="0" w:after="0"/>
      </w:pPr>
      <w:proofErr w:type="gramStart"/>
      <w:r w:rsidRPr="00E91314">
        <w:t>Regionalt</w:t>
      </w:r>
      <w:proofErr w:type="gramEnd"/>
      <w:r w:rsidR="008B5284" w:rsidRPr="00E91314">
        <w:t xml:space="preserve"> tjänsteplattform</w:t>
      </w:r>
    </w:p>
    <w:p w14:paraId="585CCA16" w14:textId="77777777" w:rsidR="00366C56" w:rsidRPr="00E91314" w:rsidRDefault="008B5284" w:rsidP="00AA406D">
      <w:pPr>
        <w:pStyle w:val="Liststycke"/>
        <w:numPr>
          <w:ilvl w:val="0"/>
          <w:numId w:val="18"/>
        </w:numPr>
        <w:spacing w:before="0" w:after="0"/>
      </w:pPr>
      <w:r w:rsidRPr="00E91314">
        <w:t>T-bokens meddelande hantering (</w:t>
      </w:r>
      <w:proofErr w:type="spellStart"/>
      <w:r w:rsidR="00366C56" w:rsidRPr="00E91314">
        <w:t>Message</w:t>
      </w:r>
      <w:proofErr w:type="spellEnd"/>
      <w:r w:rsidR="00366C56" w:rsidRPr="00E91314">
        <w:t xml:space="preserve"> router</w:t>
      </w:r>
      <w:r w:rsidRPr="00E91314">
        <w:t>) tillämpas.</w:t>
      </w:r>
    </w:p>
    <w:p w14:paraId="7AC19790" w14:textId="77777777" w:rsidR="00366C56" w:rsidRPr="00E91314" w:rsidRDefault="00366C56" w:rsidP="00AA406D">
      <w:pPr>
        <w:pStyle w:val="Liststycke"/>
        <w:numPr>
          <w:ilvl w:val="1"/>
          <w:numId w:val="18"/>
        </w:numPr>
        <w:spacing w:before="0" w:after="0"/>
      </w:pPr>
      <w:r w:rsidRPr="00E91314">
        <w:t xml:space="preserve">Den central tjänsteplattform(Nationell tjänsteplattform) ansvarar för tjänsteadressering mellan konsumerande och producerande system. En konsument behöver endast adressera sitt anrop med verksamhets </w:t>
      </w:r>
      <w:proofErr w:type="gramStart"/>
      <w:r w:rsidRPr="00E91314">
        <w:t>id.  Tjänsteadresseringskatalogen</w:t>
      </w:r>
      <w:proofErr w:type="gramEnd"/>
      <w:r w:rsidRPr="00E91314">
        <w:t xml:space="preserve"> svara för att routern skickar anropet vidare till rätt/nästa endpoint.</w:t>
      </w:r>
    </w:p>
    <w:p w14:paraId="6FE06CE4" w14:textId="77777777" w:rsidR="00366C56" w:rsidRPr="00E91314" w:rsidRDefault="008B5284" w:rsidP="00AA406D">
      <w:pPr>
        <w:pStyle w:val="Liststycke"/>
        <w:numPr>
          <w:ilvl w:val="1"/>
          <w:numId w:val="18"/>
        </w:numPr>
        <w:spacing w:before="0" w:after="0"/>
      </w:pPr>
      <w:r w:rsidRPr="00E91314">
        <w:t>Kanoniska meddelandeformat (</w:t>
      </w:r>
      <w:proofErr w:type="spellStart"/>
      <w:r w:rsidRPr="00E91314">
        <w:t>Canonical</w:t>
      </w:r>
      <w:proofErr w:type="spellEnd"/>
      <w:r w:rsidRPr="00E91314">
        <w:t xml:space="preserve"> Schema) i form av RIV-TA tjänstekontrakt.</w:t>
      </w:r>
    </w:p>
    <w:p w14:paraId="0FBE5128" w14:textId="77777777" w:rsidR="00366C56" w:rsidRDefault="00366C56" w:rsidP="00366C56"/>
    <w:p w14:paraId="133C156B" w14:textId="77777777" w:rsidR="00080C86" w:rsidRDefault="00080C86" w:rsidP="00366C56"/>
    <w:p w14:paraId="030E71F5" w14:textId="77777777" w:rsidR="00080C86" w:rsidRDefault="00080C86" w:rsidP="00366C56"/>
    <w:p w14:paraId="5C366D70" w14:textId="77777777" w:rsidR="00080C86" w:rsidRDefault="00080C86" w:rsidP="00366C56"/>
    <w:p w14:paraId="2F114CB0" w14:textId="77777777" w:rsidR="00080C86" w:rsidRDefault="00080C86" w:rsidP="00366C56"/>
    <w:p w14:paraId="45B7D51A" w14:textId="77777777" w:rsidR="00080C86" w:rsidRDefault="00080C86" w:rsidP="00366C56"/>
    <w:p w14:paraId="38772621" w14:textId="77777777" w:rsidR="00080C86" w:rsidRDefault="00080C86" w:rsidP="00366C56"/>
    <w:p w14:paraId="4DFE981A" w14:textId="77777777" w:rsidR="00080C86" w:rsidRDefault="00080C86" w:rsidP="00366C56"/>
    <w:p w14:paraId="3B1E0EAA" w14:textId="77777777" w:rsidR="00080C86" w:rsidRDefault="00080C86" w:rsidP="00366C56"/>
    <w:p w14:paraId="0B2554D8" w14:textId="77777777" w:rsidR="00080C86" w:rsidRDefault="00080C86" w:rsidP="00366C56"/>
    <w:p w14:paraId="3234A814" w14:textId="77777777" w:rsidR="00080C86" w:rsidRDefault="00080C86" w:rsidP="00366C56"/>
    <w:p w14:paraId="2920D74A" w14:textId="77777777" w:rsidR="00080C86" w:rsidRDefault="00080C86" w:rsidP="00366C56"/>
    <w:p w14:paraId="6BF00B6B" w14:textId="77777777" w:rsidR="00080C86" w:rsidRDefault="00080C86" w:rsidP="00366C56"/>
    <w:p w14:paraId="72F30A65" w14:textId="77777777" w:rsidR="00080C86" w:rsidRDefault="00080C86" w:rsidP="00366C56"/>
    <w:p w14:paraId="70E2AEB6" w14:textId="77777777" w:rsidR="00080C86" w:rsidRDefault="00080C86" w:rsidP="00366C56"/>
    <w:p w14:paraId="43557D38" w14:textId="77777777" w:rsidR="00080C86" w:rsidRDefault="00080C86" w:rsidP="00080C86">
      <w:pPr>
        <w:pStyle w:val="Rubrik2Nr"/>
      </w:pPr>
      <w:bookmarkStart w:id="98" w:name="_Toc220986017"/>
      <w:r>
        <w:lastRenderedPageBreak/>
        <w:t>Översikt</w:t>
      </w:r>
      <w:bookmarkEnd w:id="98"/>
    </w:p>
    <w:p w14:paraId="41B1A5FC" w14:textId="77777777" w:rsidR="00080C86" w:rsidRDefault="00080C86" w:rsidP="00080C86">
      <w:r>
        <w:t xml:space="preserve">Översikten visar de övergripande komponenter som kan komma att ingår i lösningen. Detaljering respektive aktörs </w:t>
      </w:r>
      <w:proofErr w:type="gramStart"/>
      <w:r>
        <w:t>lösningen</w:t>
      </w:r>
      <w:proofErr w:type="gramEnd"/>
      <w:r>
        <w:t xml:space="preserve"> tas fram vid införandet av flödet.  </w:t>
      </w:r>
    </w:p>
    <w:p w14:paraId="573989D0" w14:textId="77777777" w:rsidR="00080C86" w:rsidRPr="00080C86" w:rsidRDefault="00080C86" w:rsidP="00080C86"/>
    <w:p w14:paraId="5568E586" w14:textId="77777777" w:rsidR="00FF0F24" w:rsidRPr="00E91314" w:rsidRDefault="00F25C70" w:rsidP="00FF0F24">
      <w:pPr>
        <w:rPr>
          <w:noProof/>
          <w:highlight w:val="yellow"/>
          <w:lang w:eastAsia="en-US"/>
        </w:rPr>
      </w:pPr>
      <w:r>
        <w:rPr>
          <w:noProof/>
          <w:lang w:eastAsia="sv-SE"/>
        </w:rPr>
        <w:drawing>
          <wp:inline distT="0" distB="0" distL="0" distR="0" wp14:anchorId="734134AC" wp14:editId="278E9748">
            <wp:extent cx="5400040" cy="3486191"/>
            <wp:effectExtent l="0" t="0" r="10160" b="0"/>
            <wp:docPr id="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486191"/>
                    </a:xfrm>
                    <a:prstGeom prst="rect">
                      <a:avLst/>
                    </a:prstGeom>
                    <a:noFill/>
                    <a:ln>
                      <a:noFill/>
                    </a:ln>
                  </pic:spPr>
                </pic:pic>
              </a:graphicData>
            </a:graphic>
          </wp:inline>
        </w:drawing>
      </w:r>
    </w:p>
    <w:p w14:paraId="343A3446" w14:textId="77777777" w:rsidR="00935B0A" w:rsidRPr="00E91314" w:rsidRDefault="00935B0A" w:rsidP="000B36D8">
      <w:pPr>
        <w:pStyle w:val="Beskrivning"/>
      </w:pPr>
      <w:bookmarkStart w:id="99" w:name="_Toc265471497"/>
      <w:bookmarkStart w:id="100" w:name="_Toc271121524"/>
      <w:bookmarkStart w:id="101" w:name="_Toc220550775"/>
      <w:r w:rsidRPr="00E91314">
        <w:t xml:space="preserve">Figur </w:t>
      </w:r>
      <w:r w:rsidR="00102FB2" w:rsidRPr="00E91314">
        <w:fldChar w:fldCharType="begin"/>
      </w:r>
      <w:r w:rsidRPr="00E91314">
        <w:instrText xml:space="preserve"> SEQ Figur \* ARABIC </w:instrText>
      </w:r>
      <w:r w:rsidR="00102FB2" w:rsidRPr="00E91314">
        <w:fldChar w:fldCharType="separate"/>
      </w:r>
      <w:r w:rsidR="000772BB" w:rsidRPr="00E91314">
        <w:rPr>
          <w:noProof/>
        </w:rPr>
        <w:t>12</w:t>
      </w:r>
      <w:r w:rsidR="00102FB2" w:rsidRPr="00E91314">
        <w:fldChar w:fldCharType="end"/>
      </w:r>
      <w:r w:rsidRPr="00E91314">
        <w:t>: Översiktlig modell över lösningens ansvarsområden.</w:t>
      </w:r>
      <w:bookmarkEnd w:id="99"/>
      <w:bookmarkEnd w:id="100"/>
      <w:bookmarkEnd w:id="101"/>
      <w:r w:rsidRPr="00E91314">
        <w:t xml:space="preserve"> </w:t>
      </w:r>
    </w:p>
    <w:p w14:paraId="37F43F2A" w14:textId="77777777" w:rsidR="00A92212" w:rsidRPr="00E91314" w:rsidRDefault="00A92212" w:rsidP="00935B0A">
      <w:pPr>
        <w:pStyle w:val="Brdtext"/>
        <w:rPr>
          <w:lang w:val="sv-SE"/>
        </w:rPr>
      </w:pPr>
    </w:p>
    <w:p w14:paraId="30281104" w14:textId="77777777" w:rsidR="00A92212" w:rsidRPr="00E91314" w:rsidRDefault="00A92212" w:rsidP="001D6262">
      <w:r w:rsidRPr="00E91314">
        <w:t xml:space="preserve">Bilden </w:t>
      </w:r>
      <w:r w:rsidRPr="00E91314">
        <w:rPr>
          <w:b/>
          <w:i/>
        </w:rPr>
        <w:t>illustrerar de logiska komponenter</w:t>
      </w:r>
      <w:r w:rsidRPr="00E91314">
        <w:t xml:space="preserve"> som lösningen kommer sannolikt kommer bestå av. Varj</w:t>
      </w:r>
      <w:r w:rsidR="00A27FCB" w:rsidRPr="00E91314">
        <w:t>e skikt i</w:t>
      </w:r>
      <w:r w:rsidRPr="00E91314">
        <w:t xml:space="preserve"> lösning kommer ha sin egen arkitektur.</w:t>
      </w:r>
    </w:p>
    <w:p w14:paraId="0C21895E" w14:textId="77777777" w:rsidR="00A92212" w:rsidRPr="00E91314" w:rsidRDefault="00A92212" w:rsidP="001D6262"/>
    <w:p w14:paraId="7D9F967D" w14:textId="77777777" w:rsidR="00A92212" w:rsidRPr="00E91314" w:rsidRDefault="00A92212" w:rsidP="00AA406D">
      <w:pPr>
        <w:pStyle w:val="Liststycke"/>
        <w:numPr>
          <w:ilvl w:val="0"/>
          <w:numId w:val="17"/>
        </w:numPr>
      </w:pPr>
      <w:r w:rsidRPr="00E91314">
        <w:t>E-tjänstens formulärkomponenter som utvecklas i Mina vårdkontakter kommer använda de tjänster som realiseras av formulärmotorn</w:t>
      </w:r>
      <w:r w:rsidR="00080C86">
        <w:t xml:space="preserve"> (Se bilaga tjänstekontraktsbeskrivning)</w:t>
      </w:r>
      <w:r w:rsidRPr="00E91314">
        <w:t>.</w:t>
      </w:r>
    </w:p>
    <w:p w14:paraId="6E5D3437" w14:textId="77777777" w:rsidR="00080C86" w:rsidRDefault="00080C86" w:rsidP="00080C86"/>
    <w:p w14:paraId="08A91719" w14:textId="77777777" w:rsidR="00080C86" w:rsidRDefault="00080C86" w:rsidP="00080C86">
      <w:r>
        <w:t>Lösningen visar en k</w:t>
      </w:r>
      <w:r w:rsidR="006B3F8C" w:rsidRPr="00E91314">
        <w:t xml:space="preserve">opplingen mot </w:t>
      </w:r>
      <w:r w:rsidR="006B3F8C" w:rsidRPr="00080C86">
        <w:rPr>
          <w:b/>
        </w:rPr>
        <w:t>engagemangsindex</w:t>
      </w:r>
      <w:r>
        <w:rPr>
          <w:b/>
        </w:rPr>
        <w:t>(EI).</w:t>
      </w:r>
      <w:r w:rsidRPr="00080C86">
        <w:t xml:space="preserve"> EI</w:t>
      </w:r>
      <w:r>
        <w:t xml:space="preserve"> är viktig för att uppnå hög flexibilitet och lös kopplingen mellan lösningens aktörer.</w:t>
      </w:r>
    </w:p>
    <w:p w14:paraId="59E7C9F6" w14:textId="77777777" w:rsidR="00080C86" w:rsidRDefault="00080C86" w:rsidP="00080C86"/>
    <w:p w14:paraId="2C3BBED5" w14:textId="77777777" w:rsidR="00080C86" w:rsidRDefault="00080C86" w:rsidP="00080C86"/>
    <w:p w14:paraId="0B14AA67" w14:textId="77777777" w:rsidR="006B3F8C" w:rsidRPr="00E91314" w:rsidRDefault="00080C86" w:rsidP="00080C86">
      <w:pPr>
        <w:pStyle w:val="Rubrik3Nr"/>
      </w:pPr>
      <w:r w:rsidRPr="00080C86">
        <w:lastRenderedPageBreak/>
        <w:t xml:space="preserve"> </w:t>
      </w:r>
      <w:bookmarkStart w:id="102" w:name="_Toc220986018"/>
      <w:r>
        <w:t>Övergripande komponentbeskrivning</w:t>
      </w:r>
      <w:bookmarkEnd w:id="102"/>
    </w:p>
    <w:p w14:paraId="32D9EDA9" w14:textId="77777777" w:rsidR="00A92212" w:rsidRDefault="00DC2963" w:rsidP="001D6262">
      <w:r>
        <w:t xml:space="preserve">Avsnittet beskriver på en mycket hög nivå lösningens komponenter. I ett införande projekt bör lösningens komponenter detaljeras/revideras. </w:t>
      </w:r>
    </w:p>
    <w:p w14:paraId="6D7F47BB" w14:textId="77777777" w:rsidR="00DC2963" w:rsidRDefault="00DC2963" w:rsidP="001D6262"/>
    <w:p w14:paraId="46EFBAE2" w14:textId="77777777" w:rsidR="00DC2963" w:rsidRPr="00E91314" w:rsidRDefault="00DC2963" w:rsidP="001D6262"/>
    <w:p w14:paraId="75E143F1" w14:textId="77777777" w:rsidR="00A92212" w:rsidRDefault="00080C86" w:rsidP="001D6262">
      <w:r>
        <w:t xml:space="preserve">Formulär </w:t>
      </w:r>
      <w:proofErr w:type="spellStart"/>
      <w:r>
        <w:t>GUI</w:t>
      </w:r>
      <w:proofErr w:type="spellEnd"/>
    </w:p>
    <w:p w14:paraId="5DF87E91" w14:textId="77777777" w:rsidR="00080C86" w:rsidRDefault="00080C86" w:rsidP="00AA406D">
      <w:pPr>
        <w:pStyle w:val="Liststycke"/>
        <w:numPr>
          <w:ilvl w:val="0"/>
          <w:numId w:val="17"/>
        </w:numPr>
      </w:pPr>
      <w:r>
        <w:t>Komponent realiserar grafiskt gränssnitt för formulär.</w:t>
      </w:r>
    </w:p>
    <w:p w14:paraId="211C70FF" w14:textId="77777777" w:rsidR="00080C86" w:rsidRDefault="00080C86" w:rsidP="00080C86"/>
    <w:p w14:paraId="5B27A4D3" w14:textId="77777777" w:rsidR="00080C86" w:rsidRDefault="00080C86" w:rsidP="001D6262">
      <w:r>
        <w:t>Formulärkomponent</w:t>
      </w:r>
    </w:p>
    <w:p w14:paraId="1AEB29B7" w14:textId="77777777" w:rsidR="00080C86" w:rsidRDefault="00080C86" w:rsidP="00AA406D">
      <w:pPr>
        <w:pStyle w:val="Liststycke"/>
        <w:numPr>
          <w:ilvl w:val="0"/>
          <w:numId w:val="17"/>
        </w:numPr>
      </w:pPr>
      <w:r>
        <w:t>Formulärkomponent ansvarar för att hantera logik kopplad till formulär.</w:t>
      </w:r>
    </w:p>
    <w:p w14:paraId="4AAC1D02" w14:textId="77777777" w:rsidR="00563530" w:rsidRDefault="00563530" w:rsidP="00AA406D">
      <w:pPr>
        <w:pStyle w:val="Liststycke"/>
        <w:numPr>
          <w:ilvl w:val="0"/>
          <w:numId w:val="17"/>
        </w:numPr>
      </w:pPr>
      <w:r>
        <w:t>Använder tjänstekontrakt för att generera underlag till presentationskomponent.</w:t>
      </w:r>
    </w:p>
    <w:p w14:paraId="47E1B329" w14:textId="77777777" w:rsidR="00563530" w:rsidRDefault="00563530" w:rsidP="00AA406D">
      <w:pPr>
        <w:pStyle w:val="Liststycke"/>
        <w:numPr>
          <w:ilvl w:val="1"/>
          <w:numId w:val="17"/>
        </w:numPr>
      </w:pPr>
      <w:r>
        <w:t>Formulär information.</w:t>
      </w:r>
    </w:p>
    <w:p w14:paraId="38A31924" w14:textId="77777777" w:rsidR="00563530" w:rsidRDefault="00563530" w:rsidP="00AA406D">
      <w:pPr>
        <w:pStyle w:val="Liststycke"/>
        <w:numPr>
          <w:ilvl w:val="1"/>
          <w:numId w:val="17"/>
        </w:numPr>
      </w:pPr>
      <w:r>
        <w:t>Sammanställer frågeblock.</w:t>
      </w:r>
    </w:p>
    <w:p w14:paraId="64084D79" w14:textId="77777777" w:rsidR="00563530" w:rsidRDefault="00563530" w:rsidP="00AA406D">
      <w:pPr>
        <w:pStyle w:val="Liststycke"/>
        <w:numPr>
          <w:ilvl w:val="1"/>
          <w:numId w:val="17"/>
        </w:numPr>
      </w:pPr>
      <w:r>
        <w:t>Navigeringsstöd i komplexa formulär (stega framåt, bakåt)</w:t>
      </w:r>
    </w:p>
    <w:p w14:paraId="2D90FB2B" w14:textId="77777777" w:rsidR="00563530" w:rsidRDefault="00563530" w:rsidP="00AA406D">
      <w:pPr>
        <w:pStyle w:val="Liststycke"/>
        <w:numPr>
          <w:ilvl w:val="1"/>
          <w:numId w:val="17"/>
        </w:numPr>
      </w:pPr>
      <w:r>
        <w:t>Generera valideringsregler kopplad till frågor (server</w:t>
      </w:r>
      <w:r w:rsidR="00B500ED">
        <w:t>-</w:t>
      </w:r>
      <w:proofErr w:type="spellStart"/>
      <w:r>
        <w:t>side</w:t>
      </w:r>
      <w:proofErr w:type="spellEnd"/>
      <w:r>
        <w:t xml:space="preserve">). </w:t>
      </w:r>
    </w:p>
    <w:p w14:paraId="2E005CCA" w14:textId="77777777" w:rsidR="00563530" w:rsidRDefault="00563530" w:rsidP="00AA406D">
      <w:pPr>
        <w:pStyle w:val="Liststycke"/>
        <w:numPr>
          <w:ilvl w:val="1"/>
          <w:numId w:val="17"/>
        </w:numPr>
      </w:pPr>
      <w:r>
        <w:t>Validera svar då det är tillämpbart.</w:t>
      </w:r>
    </w:p>
    <w:p w14:paraId="5EF485C0" w14:textId="77777777" w:rsidR="0078297F" w:rsidRDefault="0078297F" w:rsidP="0078297F"/>
    <w:p w14:paraId="65BC04D1" w14:textId="77777777" w:rsidR="00080C86" w:rsidRDefault="00080C86" w:rsidP="00080C86"/>
    <w:p w14:paraId="7911BF9B" w14:textId="77777777" w:rsidR="00080C86" w:rsidRDefault="00080C86" w:rsidP="001D6262">
      <w:r>
        <w:t xml:space="preserve">Stödtjänster </w:t>
      </w:r>
      <w:proofErr w:type="spellStart"/>
      <w:r>
        <w:t>MVK</w:t>
      </w:r>
      <w:proofErr w:type="spellEnd"/>
    </w:p>
    <w:p w14:paraId="38F09CEA" w14:textId="77777777" w:rsidR="00080C86" w:rsidRDefault="00F25C70" w:rsidP="00AA406D">
      <w:pPr>
        <w:pStyle w:val="Liststycke"/>
        <w:numPr>
          <w:ilvl w:val="0"/>
          <w:numId w:val="17"/>
        </w:numPr>
      </w:pPr>
      <w:r>
        <w:t xml:space="preserve">Ansvarar för att </w:t>
      </w:r>
      <w:proofErr w:type="gramStart"/>
      <w:r>
        <w:t>mottaga</w:t>
      </w:r>
      <w:proofErr w:type="gramEnd"/>
      <w:r>
        <w:t xml:space="preserve"> notifieringar från engagemangsindex. </w:t>
      </w:r>
    </w:p>
    <w:p w14:paraId="01C07D60" w14:textId="77777777" w:rsidR="00F25C70" w:rsidRDefault="00F25C70" w:rsidP="00AA406D">
      <w:pPr>
        <w:pStyle w:val="Liststycke"/>
        <w:numPr>
          <w:ilvl w:val="0"/>
          <w:numId w:val="17"/>
        </w:numPr>
      </w:pPr>
      <w:r>
        <w:t>Ger information till formulärkomponent.</w:t>
      </w:r>
    </w:p>
    <w:p w14:paraId="50968079" w14:textId="77777777" w:rsidR="00F25C70" w:rsidRDefault="00F25C70" w:rsidP="00F25C70"/>
    <w:p w14:paraId="38CB8F6E" w14:textId="77777777" w:rsidR="00080C86" w:rsidRDefault="00DC2963" w:rsidP="001D6262">
      <w:r>
        <w:t>Formulärmotor</w:t>
      </w:r>
    </w:p>
    <w:p w14:paraId="744A47E6" w14:textId="77777777" w:rsidR="00F25C70" w:rsidRDefault="00F25C70" w:rsidP="00AA406D">
      <w:pPr>
        <w:pStyle w:val="Liststycke"/>
        <w:numPr>
          <w:ilvl w:val="0"/>
          <w:numId w:val="17"/>
        </w:numPr>
      </w:pPr>
      <w:r>
        <w:t>Använder tjänstekontrakten.</w:t>
      </w:r>
    </w:p>
    <w:p w14:paraId="60B533B2" w14:textId="77777777" w:rsidR="00F25C70" w:rsidRDefault="00F25C70" w:rsidP="00AA406D">
      <w:pPr>
        <w:pStyle w:val="Liststycke"/>
        <w:numPr>
          <w:ilvl w:val="0"/>
          <w:numId w:val="17"/>
        </w:numPr>
      </w:pPr>
      <w:r>
        <w:t xml:space="preserve">Hanterar formulär </w:t>
      </w:r>
      <w:r w:rsidR="00DC2963">
        <w:t xml:space="preserve">logik </w:t>
      </w:r>
      <w:r>
        <w:t xml:space="preserve">(mall, frågor, svar </w:t>
      </w:r>
      <w:proofErr w:type="spellStart"/>
      <w:r>
        <w:t>etc</w:t>
      </w:r>
      <w:proofErr w:type="spellEnd"/>
      <w:r>
        <w:t>)</w:t>
      </w:r>
      <w:r w:rsidR="00DC2963">
        <w:t>.</w:t>
      </w:r>
    </w:p>
    <w:p w14:paraId="228D184B" w14:textId="77777777" w:rsidR="00B500ED" w:rsidRDefault="00B500ED" w:rsidP="00AA406D">
      <w:pPr>
        <w:pStyle w:val="Liststycke"/>
        <w:numPr>
          <w:ilvl w:val="1"/>
          <w:numId w:val="17"/>
        </w:numPr>
      </w:pPr>
      <w:r>
        <w:t>Relation invånare och formulär</w:t>
      </w:r>
    </w:p>
    <w:p w14:paraId="19E9CCEA" w14:textId="77777777" w:rsidR="00B500ED" w:rsidRDefault="00B500ED" w:rsidP="00AA406D">
      <w:pPr>
        <w:pStyle w:val="Liststycke"/>
        <w:numPr>
          <w:ilvl w:val="1"/>
          <w:numId w:val="17"/>
        </w:numPr>
      </w:pPr>
      <w:r>
        <w:t>Validerar frågor</w:t>
      </w:r>
    </w:p>
    <w:p w14:paraId="3966F46A" w14:textId="77777777" w:rsidR="00B500ED" w:rsidRDefault="00B500ED" w:rsidP="00AA406D">
      <w:pPr>
        <w:pStyle w:val="Liststycke"/>
        <w:numPr>
          <w:ilvl w:val="0"/>
          <w:numId w:val="17"/>
        </w:numPr>
      </w:pPr>
      <w:r>
        <w:t>Administrativa funktioner</w:t>
      </w:r>
    </w:p>
    <w:p w14:paraId="3DBB6452" w14:textId="77777777" w:rsidR="00B500ED" w:rsidRDefault="00B500ED" w:rsidP="00AA406D">
      <w:pPr>
        <w:pStyle w:val="Liststycke"/>
        <w:numPr>
          <w:ilvl w:val="1"/>
          <w:numId w:val="17"/>
        </w:numPr>
      </w:pPr>
      <w:r>
        <w:t>Skapa underhålla mallar</w:t>
      </w:r>
    </w:p>
    <w:p w14:paraId="59046126" w14:textId="77777777" w:rsidR="00B500ED" w:rsidRDefault="00B500ED" w:rsidP="00AA406D">
      <w:pPr>
        <w:pStyle w:val="Liststycke"/>
        <w:numPr>
          <w:ilvl w:val="1"/>
          <w:numId w:val="17"/>
        </w:numPr>
      </w:pPr>
      <w:r>
        <w:t>Importera mallar</w:t>
      </w:r>
      <w:proofErr w:type="gramStart"/>
      <w:r>
        <w:t xml:space="preserve"> (kan bli aktuellt i framtiden.</w:t>
      </w:r>
      <w:proofErr w:type="gramEnd"/>
      <w:r>
        <w:t xml:space="preserve"> AL-I kan </w:t>
      </w:r>
      <w:proofErr w:type="spellStart"/>
      <w:r>
        <w:t>ev</w:t>
      </w:r>
      <w:proofErr w:type="spellEnd"/>
      <w:r>
        <w:t xml:space="preserve"> komma med en stabil standard i framtiden).</w:t>
      </w:r>
    </w:p>
    <w:p w14:paraId="180FD3F6" w14:textId="77777777" w:rsidR="00B500ED" w:rsidRDefault="00B500ED" w:rsidP="00AA406D">
      <w:pPr>
        <w:pStyle w:val="Liststycke"/>
        <w:numPr>
          <w:ilvl w:val="1"/>
          <w:numId w:val="17"/>
        </w:numPr>
      </w:pPr>
      <w:r>
        <w:t>Administration av roller i systemet.</w:t>
      </w:r>
    </w:p>
    <w:p w14:paraId="32434016" w14:textId="77777777" w:rsidR="00B500ED" w:rsidRDefault="00B500ED" w:rsidP="00AA406D">
      <w:pPr>
        <w:pStyle w:val="Liststycke"/>
        <w:numPr>
          <w:ilvl w:val="1"/>
          <w:numId w:val="17"/>
        </w:numPr>
      </w:pPr>
      <w:r>
        <w:t>Administration av regler kopplade till formulär.</w:t>
      </w:r>
    </w:p>
    <w:p w14:paraId="58FE5CEA" w14:textId="77777777" w:rsidR="00B500ED" w:rsidRDefault="00B500ED" w:rsidP="00AA406D">
      <w:pPr>
        <w:pStyle w:val="Liststycke"/>
        <w:numPr>
          <w:ilvl w:val="1"/>
          <w:numId w:val="17"/>
        </w:numPr>
      </w:pPr>
      <w:r>
        <w:t>Uppföljningsfunktioner.</w:t>
      </w:r>
    </w:p>
    <w:p w14:paraId="313F5D71" w14:textId="77777777" w:rsidR="00B500ED" w:rsidRDefault="00B500ED" w:rsidP="00AA406D">
      <w:pPr>
        <w:pStyle w:val="Liststycke"/>
        <w:numPr>
          <w:ilvl w:val="0"/>
          <w:numId w:val="17"/>
        </w:numPr>
      </w:pPr>
      <w:r>
        <w:t>Export</w:t>
      </w:r>
      <w:r w:rsidR="00EE7CAD">
        <w:t xml:space="preserve"> </w:t>
      </w:r>
      <w:r>
        <w:t>funktion</w:t>
      </w:r>
      <w:r w:rsidR="00EE7CAD">
        <w:t>er</w:t>
      </w:r>
      <w:r>
        <w:t>.</w:t>
      </w:r>
    </w:p>
    <w:p w14:paraId="66F0891F" w14:textId="77777777" w:rsidR="00563530" w:rsidRDefault="00563530" w:rsidP="00563530"/>
    <w:p w14:paraId="34C958A2" w14:textId="77777777" w:rsidR="00DC2963" w:rsidRDefault="00DC2963" w:rsidP="001D6262"/>
    <w:p w14:paraId="2B5A07AF" w14:textId="77777777" w:rsidR="00080C86" w:rsidRDefault="00DC2963" w:rsidP="001D6262">
      <w:r>
        <w:t>Verksamhetssystem</w:t>
      </w:r>
    </w:p>
    <w:p w14:paraId="37E58D55" w14:textId="77777777" w:rsidR="00DC2963" w:rsidRDefault="00DC2963" w:rsidP="00AA406D">
      <w:pPr>
        <w:pStyle w:val="Liststycke"/>
        <w:numPr>
          <w:ilvl w:val="0"/>
          <w:numId w:val="17"/>
        </w:numPr>
      </w:pPr>
      <w:r>
        <w:t>Övergripande komponent som kan omfatta t.ex. journalsystemet.</w:t>
      </w:r>
    </w:p>
    <w:p w14:paraId="7C6BB7AA" w14:textId="77777777" w:rsidR="007A40BB" w:rsidRDefault="007A40BB" w:rsidP="00AA406D">
      <w:pPr>
        <w:pStyle w:val="Liststycke"/>
        <w:numPr>
          <w:ilvl w:val="0"/>
          <w:numId w:val="17"/>
        </w:numPr>
      </w:pPr>
      <w:r>
        <w:t>Äger vårdprocessen.</w:t>
      </w:r>
    </w:p>
    <w:p w14:paraId="4B71E107" w14:textId="77777777" w:rsidR="007A40BB" w:rsidRPr="00E91314" w:rsidRDefault="007A40BB" w:rsidP="00AA406D">
      <w:pPr>
        <w:pStyle w:val="Liststycke"/>
        <w:numPr>
          <w:ilvl w:val="0"/>
          <w:numId w:val="17"/>
        </w:numPr>
      </w:pPr>
      <w:r>
        <w:t>Integrerar mot nödvändiga stödtjänster som t.ex. Engagemangsindex.</w:t>
      </w:r>
    </w:p>
    <w:p w14:paraId="6AD2B583" w14:textId="77777777" w:rsidR="00C5473D" w:rsidRPr="00E91314" w:rsidRDefault="00C5473D" w:rsidP="00C5473D"/>
    <w:p w14:paraId="308A58FA" w14:textId="77777777" w:rsidR="00C5473D" w:rsidRPr="00E91314" w:rsidRDefault="00080C86" w:rsidP="00C5473D">
      <w:r>
        <w:t>Engagemangsindex</w:t>
      </w:r>
    </w:p>
    <w:p w14:paraId="4684485C" w14:textId="77777777" w:rsidR="00FF02B1" w:rsidRDefault="001A282D" w:rsidP="00AA406D">
      <w:pPr>
        <w:pStyle w:val="Liststycke"/>
        <w:numPr>
          <w:ilvl w:val="0"/>
          <w:numId w:val="28"/>
        </w:numPr>
      </w:pPr>
      <w:r>
        <w:lastRenderedPageBreak/>
        <w:t xml:space="preserve">Stödtjänsten är ett index som innehåller </w:t>
      </w:r>
      <w:r w:rsidR="00FF02B1">
        <w:t xml:space="preserve">pekare på informationskälla. </w:t>
      </w:r>
    </w:p>
    <w:p w14:paraId="5BD8CD95" w14:textId="77777777" w:rsidR="00C5473D" w:rsidRPr="00E91314" w:rsidRDefault="00FF02B1" w:rsidP="00AA406D">
      <w:pPr>
        <w:pStyle w:val="Liststycke"/>
        <w:numPr>
          <w:ilvl w:val="0"/>
          <w:numId w:val="28"/>
        </w:numPr>
      </w:pPr>
      <w:r>
        <w:t xml:space="preserve">Innehåller i denna lösning viss </w:t>
      </w:r>
      <w:r w:rsidRPr="00FF02B1">
        <w:rPr>
          <w:b/>
        </w:rPr>
        <w:t>statusinformation</w:t>
      </w:r>
      <w:r>
        <w:t xml:space="preserve">.  </w:t>
      </w:r>
    </w:p>
    <w:p w14:paraId="2753B701" w14:textId="77777777" w:rsidR="00C5473D" w:rsidRPr="00E91314" w:rsidRDefault="00C5473D" w:rsidP="00C5473D"/>
    <w:p w14:paraId="51A06E17" w14:textId="77777777" w:rsidR="00C5473D" w:rsidRPr="00E91314" w:rsidRDefault="00C5473D" w:rsidP="00C5473D"/>
    <w:p w14:paraId="12AC4233" w14:textId="77777777" w:rsidR="00C5473D" w:rsidRPr="00E91314" w:rsidRDefault="00C5473D" w:rsidP="00C5473D"/>
    <w:p w14:paraId="757449D5" w14:textId="77777777" w:rsidR="004949A1" w:rsidRDefault="004949A1">
      <w:pPr>
        <w:spacing w:before="0" w:after="0"/>
        <w:rPr>
          <w:rFonts w:ascii="Arial" w:hAnsi="Arial" w:cs="Arial"/>
          <w:bCs/>
          <w:kern w:val="32"/>
          <w:sz w:val="36"/>
          <w:szCs w:val="32"/>
          <w:lang w:eastAsia="sv-SE"/>
        </w:rPr>
      </w:pPr>
      <w:r>
        <w:br w:type="page"/>
      </w:r>
    </w:p>
    <w:p w14:paraId="09417023" w14:textId="77777777" w:rsidR="002D299E" w:rsidRPr="00E91314" w:rsidRDefault="002D299E" w:rsidP="005514FD">
      <w:pPr>
        <w:pStyle w:val="Rubrik1Nr"/>
      </w:pPr>
      <w:bookmarkStart w:id="103" w:name="_Toc220986019"/>
      <w:r w:rsidRPr="00E91314">
        <w:lastRenderedPageBreak/>
        <w:t>Informationsmodell</w:t>
      </w:r>
      <w:bookmarkEnd w:id="103"/>
    </w:p>
    <w:p w14:paraId="2E7796A7" w14:textId="77777777" w:rsidR="00870854" w:rsidRPr="00E91314" w:rsidRDefault="007F3F0F" w:rsidP="00870854">
      <w:pPr>
        <w:rPr>
          <w:noProof/>
          <w:lang w:eastAsia="en-US"/>
        </w:rPr>
      </w:pPr>
      <w:bookmarkStart w:id="104" w:name="_Toc265471503"/>
      <w:r w:rsidRPr="00E91314">
        <w:rPr>
          <w:noProof/>
          <w:lang w:eastAsia="en-US"/>
        </w:rPr>
        <w:t xml:space="preserve">I RIV specifikationen avsnitt V-DIM och V-MIM beskrivs informationmodell och </w:t>
      </w:r>
      <w:r w:rsidR="008F1AAF" w:rsidRPr="00E91314">
        <w:rPr>
          <w:noProof/>
          <w:lang w:eastAsia="en-US"/>
        </w:rPr>
        <w:t xml:space="preserve">definitionen av </w:t>
      </w:r>
      <w:r w:rsidRPr="00E91314">
        <w:rPr>
          <w:noProof/>
          <w:lang w:eastAsia="en-US"/>
        </w:rPr>
        <w:t xml:space="preserve">de meddelanden som </w:t>
      </w:r>
      <w:r w:rsidR="008F1AAF" w:rsidRPr="00E91314">
        <w:rPr>
          <w:noProof/>
          <w:lang w:eastAsia="en-US"/>
        </w:rPr>
        <w:t>utbyts mellan lösninges aktörer.</w:t>
      </w:r>
    </w:p>
    <w:p w14:paraId="3CDB5764" w14:textId="77777777" w:rsidR="007D6DC0" w:rsidRPr="00E91314" w:rsidRDefault="00397282" w:rsidP="007D6DC0">
      <w:pPr>
        <w:pStyle w:val="Rubrik2Nr"/>
        <w:rPr>
          <w:noProof/>
        </w:rPr>
      </w:pPr>
      <w:bookmarkStart w:id="105" w:name="_Toc220986020"/>
      <w:r w:rsidRPr="00E91314">
        <w:rPr>
          <w:noProof/>
        </w:rPr>
        <w:t>Informationsflöden</w:t>
      </w:r>
      <w:bookmarkEnd w:id="105"/>
    </w:p>
    <w:p w14:paraId="45B45F2F" w14:textId="77777777" w:rsidR="00311499" w:rsidRPr="00E91314" w:rsidRDefault="00311499" w:rsidP="00311499"/>
    <w:p w14:paraId="33B46F55" w14:textId="77777777" w:rsidR="007D6DC0" w:rsidRPr="00E91314" w:rsidRDefault="007D6DC0" w:rsidP="007D6DC0">
      <w:pPr>
        <w:pStyle w:val="Rubrik3Nr"/>
      </w:pPr>
      <w:bookmarkStart w:id="106" w:name="_Toc220986021"/>
      <w:r w:rsidRPr="00E91314">
        <w:t>Övergripande flöde</w:t>
      </w:r>
      <w:bookmarkEnd w:id="106"/>
    </w:p>
    <w:p w14:paraId="2C1FE0E1" w14:textId="77777777" w:rsidR="007F3F0F" w:rsidRPr="00E91314" w:rsidRDefault="007E2989" w:rsidP="007F3F0F">
      <w:pPr>
        <w:pStyle w:val="Brdtext"/>
        <w:rPr>
          <w:noProof/>
          <w:lang w:val="sv-SE" w:eastAsia="en-US"/>
        </w:rPr>
      </w:pPr>
      <w:r>
        <w:rPr>
          <w:noProof/>
          <w:lang w:val="sv-SE" w:eastAsia="sv-SE"/>
        </w:rPr>
        <w:drawing>
          <wp:inline distT="0" distB="0" distL="0" distR="0" wp14:anchorId="244E751B" wp14:editId="70EF5F60">
            <wp:extent cx="6240197" cy="3195648"/>
            <wp:effectExtent l="0" t="0" r="8255" b="5080"/>
            <wp:docPr id="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1569" cy="3196351"/>
                    </a:xfrm>
                    <a:prstGeom prst="rect">
                      <a:avLst/>
                    </a:prstGeom>
                    <a:noFill/>
                    <a:ln>
                      <a:noFill/>
                    </a:ln>
                  </pic:spPr>
                </pic:pic>
              </a:graphicData>
            </a:graphic>
          </wp:inline>
        </w:drawing>
      </w:r>
    </w:p>
    <w:p w14:paraId="5E02D8C6" w14:textId="77777777" w:rsidR="002448B2" w:rsidRPr="00E91314" w:rsidRDefault="002448B2" w:rsidP="000B36D8">
      <w:pPr>
        <w:pStyle w:val="Beskrivning"/>
      </w:pPr>
      <w:bookmarkStart w:id="107" w:name="_Toc220550776"/>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13</w:t>
      </w:r>
      <w:r w:rsidRPr="00E91314">
        <w:rPr>
          <w:noProof/>
        </w:rPr>
        <w:fldChar w:fldCharType="end"/>
      </w:r>
      <w:r w:rsidRPr="00E91314">
        <w:t>: Övergripande flöde</w:t>
      </w:r>
      <w:bookmarkEnd w:id="107"/>
    </w:p>
    <w:p w14:paraId="2E43173F" w14:textId="77777777" w:rsidR="00A872D2" w:rsidRDefault="00311499" w:rsidP="00311499">
      <w:pPr>
        <w:rPr>
          <w:noProof/>
          <w:lang w:eastAsia="en-US"/>
        </w:rPr>
      </w:pPr>
      <w:r w:rsidRPr="00E91314">
        <w:rPr>
          <w:noProof/>
          <w:lang w:eastAsia="en-US"/>
        </w:rPr>
        <w:t>Ovanst</w:t>
      </w:r>
      <w:r w:rsidR="00A872D2" w:rsidRPr="00E91314">
        <w:rPr>
          <w:noProof/>
          <w:lang w:eastAsia="en-US"/>
        </w:rPr>
        <w:t>ående process</w:t>
      </w:r>
      <w:r w:rsidRPr="00E91314">
        <w:rPr>
          <w:noProof/>
          <w:lang w:eastAsia="en-US"/>
        </w:rPr>
        <w:t xml:space="preserve"> illustrerar informatiuonsflödet på en hög nivå. </w:t>
      </w:r>
      <w:r w:rsidR="00A872D2" w:rsidRPr="00E91314">
        <w:rPr>
          <w:noProof/>
          <w:lang w:eastAsia="en-US"/>
        </w:rPr>
        <w:t xml:space="preserve">Bilden visar hur ett vårdsystem använder formulärmotorn för att inhämta en ”hälsodeklaration”. </w:t>
      </w:r>
    </w:p>
    <w:p w14:paraId="5EDF9444" w14:textId="77777777" w:rsidR="004949A1" w:rsidRDefault="004949A1" w:rsidP="00311499">
      <w:pPr>
        <w:rPr>
          <w:noProof/>
          <w:lang w:eastAsia="en-US"/>
        </w:rPr>
      </w:pPr>
    </w:p>
    <w:p w14:paraId="4247E060" w14:textId="77777777" w:rsidR="004949A1" w:rsidRDefault="007E2989" w:rsidP="00311499">
      <w:pPr>
        <w:rPr>
          <w:noProof/>
          <w:lang w:eastAsia="en-US"/>
        </w:rPr>
      </w:pPr>
      <w:r>
        <w:rPr>
          <w:noProof/>
          <w:lang w:eastAsia="en-US"/>
        </w:rPr>
        <w:t>Övergripande:</w:t>
      </w:r>
    </w:p>
    <w:p w14:paraId="5A779D63" w14:textId="77777777" w:rsidR="007E2989" w:rsidRDefault="007E2989" w:rsidP="00AA406D">
      <w:pPr>
        <w:pStyle w:val="Liststycke"/>
        <w:numPr>
          <w:ilvl w:val="0"/>
          <w:numId w:val="29"/>
        </w:numPr>
        <w:rPr>
          <w:noProof/>
          <w:lang w:eastAsia="en-US"/>
        </w:rPr>
      </w:pPr>
      <w:r>
        <w:rPr>
          <w:noProof/>
          <w:lang w:eastAsia="en-US"/>
        </w:rPr>
        <w:t>En vårdaktivitet startas i vårdsystemet.</w:t>
      </w:r>
    </w:p>
    <w:p w14:paraId="39DDC8FD" w14:textId="77777777" w:rsidR="007E2989" w:rsidRDefault="007E2989" w:rsidP="00AA406D">
      <w:pPr>
        <w:pStyle w:val="Liststycke"/>
        <w:numPr>
          <w:ilvl w:val="1"/>
          <w:numId w:val="29"/>
        </w:numPr>
        <w:rPr>
          <w:noProof/>
          <w:lang w:eastAsia="en-US"/>
        </w:rPr>
      </w:pPr>
      <w:r>
        <w:rPr>
          <w:noProof/>
          <w:lang w:eastAsia="en-US"/>
        </w:rPr>
        <w:t>En utredning startar.</w:t>
      </w:r>
    </w:p>
    <w:p w14:paraId="0C746C94" w14:textId="77777777" w:rsidR="007E2989" w:rsidRDefault="007E2989" w:rsidP="00AA406D">
      <w:pPr>
        <w:pStyle w:val="Liststycke"/>
        <w:numPr>
          <w:ilvl w:val="0"/>
          <w:numId w:val="29"/>
        </w:numPr>
        <w:rPr>
          <w:noProof/>
          <w:lang w:eastAsia="en-US"/>
        </w:rPr>
      </w:pPr>
      <w:r>
        <w:rPr>
          <w:noProof/>
          <w:lang w:eastAsia="en-US"/>
        </w:rPr>
        <w:t>Som en del i utredningen behöver vården få information från patienten t.ex. en Hälsodeklaration.</w:t>
      </w:r>
    </w:p>
    <w:p w14:paraId="697614FF" w14:textId="77777777" w:rsidR="007E2989" w:rsidRDefault="007E2989" w:rsidP="00AA406D">
      <w:pPr>
        <w:pStyle w:val="Liststycke"/>
        <w:numPr>
          <w:ilvl w:val="1"/>
          <w:numId w:val="29"/>
        </w:numPr>
        <w:rPr>
          <w:noProof/>
          <w:lang w:eastAsia="en-US"/>
        </w:rPr>
      </w:pPr>
      <w:r>
        <w:rPr>
          <w:noProof/>
          <w:lang w:eastAsia="en-US"/>
        </w:rPr>
        <w:t>En begäran om ”hälsodeklaration” skickas som en följd av vårdpersonalens beslut. Vårdsystemet (som är välitegrerat mot nationell infrastruktir och stödtjänster) skickar en ”formulärbegäran” till formulärmotorn.</w:t>
      </w:r>
    </w:p>
    <w:p w14:paraId="7210736B" w14:textId="77777777" w:rsidR="007E2989" w:rsidRDefault="007E2989" w:rsidP="00AA406D">
      <w:pPr>
        <w:pStyle w:val="Liststycke"/>
        <w:numPr>
          <w:ilvl w:val="0"/>
          <w:numId w:val="29"/>
        </w:numPr>
        <w:rPr>
          <w:noProof/>
          <w:lang w:eastAsia="en-US"/>
        </w:rPr>
      </w:pPr>
      <w:r>
        <w:rPr>
          <w:noProof/>
          <w:lang w:eastAsia="en-US"/>
        </w:rPr>
        <w:lastRenderedPageBreak/>
        <w:t>Formulärmotorn notifierar Mina vårdkontakter som presenterar en e-tjänst för att fylla i ”Hälsodeklaration”.</w:t>
      </w:r>
    </w:p>
    <w:p w14:paraId="7C28C894" w14:textId="77777777" w:rsidR="00FE185F" w:rsidRDefault="007E2989" w:rsidP="00AA406D">
      <w:pPr>
        <w:pStyle w:val="Liststycke"/>
        <w:numPr>
          <w:ilvl w:val="0"/>
          <w:numId w:val="29"/>
        </w:numPr>
        <w:rPr>
          <w:noProof/>
          <w:lang w:eastAsia="en-US"/>
        </w:rPr>
      </w:pPr>
      <w:r>
        <w:rPr>
          <w:noProof/>
          <w:lang w:eastAsia="en-US"/>
        </w:rPr>
        <w:t xml:space="preserve">Patienten besvarar formuläret (Hälsodeklararion) i Mina vårdkontakters e-tjänst. </w:t>
      </w:r>
    </w:p>
    <w:p w14:paraId="43A3C795" w14:textId="77777777" w:rsidR="00FE185F" w:rsidRDefault="00FE185F" w:rsidP="00AA406D">
      <w:pPr>
        <w:pStyle w:val="Liststycke"/>
        <w:numPr>
          <w:ilvl w:val="0"/>
          <w:numId w:val="29"/>
        </w:numPr>
        <w:rPr>
          <w:noProof/>
          <w:lang w:eastAsia="en-US"/>
        </w:rPr>
      </w:pPr>
      <w:r>
        <w:rPr>
          <w:noProof/>
          <w:lang w:eastAsia="en-US"/>
        </w:rPr>
        <w:t xml:space="preserve">Patienten avslutar och ”skickar”(avslutar) formuläret. </w:t>
      </w:r>
    </w:p>
    <w:p w14:paraId="7D2C75AB" w14:textId="77777777" w:rsidR="007E2989" w:rsidRDefault="00FE185F" w:rsidP="00AA406D">
      <w:pPr>
        <w:pStyle w:val="Liststycke"/>
        <w:numPr>
          <w:ilvl w:val="1"/>
          <w:numId w:val="29"/>
        </w:numPr>
        <w:rPr>
          <w:noProof/>
          <w:lang w:eastAsia="en-US"/>
        </w:rPr>
      </w:pPr>
      <w:r>
        <w:rPr>
          <w:noProof/>
          <w:lang w:eastAsia="en-US"/>
        </w:rPr>
        <w:t>Formulärmotorn meddelar vårdsystemet om att formuläret är ifyllt.</w:t>
      </w:r>
    </w:p>
    <w:p w14:paraId="2DAB1975" w14:textId="77777777" w:rsidR="00FE185F" w:rsidRDefault="00FE185F" w:rsidP="00AA406D">
      <w:pPr>
        <w:pStyle w:val="Liststycke"/>
        <w:numPr>
          <w:ilvl w:val="0"/>
          <w:numId w:val="29"/>
        </w:numPr>
        <w:rPr>
          <w:noProof/>
          <w:lang w:eastAsia="en-US"/>
        </w:rPr>
      </w:pPr>
      <w:r>
        <w:rPr>
          <w:noProof/>
          <w:lang w:eastAsia="en-US"/>
        </w:rPr>
        <w:t>Vårdsystemet hämtar formuläret ”Hälsodeklaration”.</w:t>
      </w:r>
    </w:p>
    <w:p w14:paraId="17FC6C8E" w14:textId="77777777" w:rsidR="00FE185F" w:rsidRPr="00E91314" w:rsidRDefault="00FE185F" w:rsidP="00AA406D">
      <w:pPr>
        <w:pStyle w:val="Liststycke"/>
        <w:numPr>
          <w:ilvl w:val="1"/>
          <w:numId w:val="29"/>
        </w:numPr>
        <w:rPr>
          <w:noProof/>
          <w:lang w:eastAsia="en-US"/>
        </w:rPr>
      </w:pPr>
      <w:r>
        <w:rPr>
          <w:noProof/>
          <w:lang w:eastAsia="en-US"/>
        </w:rPr>
        <w:t>Vårdpersonal tar del av underlaget.</w:t>
      </w:r>
    </w:p>
    <w:p w14:paraId="49DD4F43" w14:textId="77777777" w:rsidR="007D6DC0" w:rsidRPr="00E91314" w:rsidRDefault="007D6DC0">
      <w:pPr>
        <w:spacing w:before="0" w:after="0"/>
        <w:rPr>
          <w:b/>
          <w:bCs/>
          <w:i/>
          <w:iCs/>
          <w:sz w:val="26"/>
          <w:szCs w:val="26"/>
        </w:rPr>
      </w:pPr>
      <w:r w:rsidRPr="00E91314">
        <w:br w:type="page"/>
      </w:r>
    </w:p>
    <w:p w14:paraId="4A36A8B6" w14:textId="77777777" w:rsidR="00563530" w:rsidRDefault="00563530" w:rsidP="007D6DC0">
      <w:pPr>
        <w:pStyle w:val="Rubrik3Nr"/>
        <w:sectPr w:rsidR="00563530" w:rsidSect="002D6C92">
          <w:headerReference w:type="even" r:id="rId22"/>
          <w:headerReference w:type="default" r:id="rId23"/>
          <w:footerReference w:type="default" r:id="rId24"/>
          <w:headerReference w:type="first" r:id="rId25"/>
          <w:footerReference w:type="first" r:id="rId26"/>
          <w:pgSz w:w="11906" w:h="16838" w:code="9"/>
          <w:pgMar w:top="2948" w:right="1701" w:bottom="1814" w:left="1701" w:header="340" w:footer="0" w:gutter="0"/>
          <w:cols w:space="708"/>
          <w:titlePg/>
          <w:docGrid w:linePitch="360"/>
        </w:sectPr>
      </w:pPr>
    </w:p>
    <w:p w14:paraId="2DF3331F" w14:textId="77777777" w:rsidR="008F1AAF" w:rsidRDefault="007D6DC0" w:rsidP="007D6DC0">
      <w:pPr>
        <w:pStyle w:val="Rubrik3Nr"/>
      </w:pPr>
      <w:bookmarkStart w:id="109" w:name="_Toc220986022"/>
      <w:r w:rsidRPr="00E91314">
        <w:lastRenderedPageBreak/>
        <w:t>Processbeskrivning</w:t>
      </w:r>
      <w:bookmarkEnd w:id="109"/>
    </w:p>
    <w:p w14:paraId="65FD0067" w14:textId="77777777" w:rsidR="00FE185F" w:rsidRPr="00FE185F" w:rsidRDefault="00FE185F" w:rsidP="00FE185F">
      <w:r>
        <w:t>Avsnittet detaljerar informationsflödet.</w:t>
      </w:r>
    </w:p>
    <w:p w14:paraId="36056EF2" w14:textId="77777777" w:rsidR="008F1AAF" w:rsidRDefault="008F1AAF" w:rsidP="008F1AAF">
      <w:r w:rsidRPr="00E91314">
        <w:rPr>
          <w:noProof/>
          <w:lang w:eastAsia="sv-SE"/>
        </w:rPr>
        <w:drawing>
          <wp:inline distT="0" distB="0" distL="0" distR="0" wp14:anchorId="2A2AEC86" wp14:editId="4BC093E4">
            <wp:extent cx="7339206" cy="4557067"/>
            <wp:effectExtent l="0" t="0" r="1905" b="0"/>
            <wp:docPr id="26" name="Bildobjekt 26" descr="MacOS:Applications:BPMN:Formulärtjä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OS:Applications:BPMN:Formulärtjänst-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40063" cy="4557599"/>
                    </a:xfrm>
                    <a:prstGeom prst="rect">
                      <a:avLst/>
                    </a:prstGeom>
                    <a:noFill/>
                    <a:ln>
                      <a:noFill/>
                    </a:ln>
                  </pic:spPr>
                </pic:pic>
              </a:graphicData>
            </a:graphic>
          </wp:inline>
        </w:drawing>
      </w:r>
    </w:p>
    <w:p w14:paraId="097E199A" w14:textId="77777777" w:rsidR="00563530" w:rsidRPr="00E91314" w:rsidRDefault="00563530" w:rsidP="008F1AAF"/>
    <w:p w14:paraId="45A8DAB3" w14:textId="77777777" w:rsidR="0003330A" w:rsidRPr="00E91314" w:rsidRDefault="00013F16" w:rsidP="000B36D8">
      <w:pPr>
        <w:pStyle w:val="Beskrivning"/>
      </w:pPr>
      <w:bookmarkStart w:id="110" w:name="_Toc271121527"/>
      <w:bookmarkStart w:id="111" w:name="_Toc220550777"/>
      <w:r w:rsidRPr="00E91314">
        <w:lastRenderedPageBreak/>
        <w:t xml:space="preserve">Figur </w:t>
      </w:r>
      <w:r w:rsidRPr="00E91314">
        <w:fldChar w:fldCharType="begin"/>
      </w:r>
      <w:r w:rsidRPr="00E91314">
        <w:instrText xml:space="preserve"> SEQ Figur \* ARABIC </w:instrText>
      </w:r>
      <w:r w:rsidRPr="00E91314">
        <w:fldChar w:fldCharType="separate"/>
      </w:r>
      <w:r w:rsidR="000772BB" w:rsidRPr="00E91314">
        <w:rPr>
          <w:noProof/>
        </w:rPr>
        <w:t>14</w:t>
      </w:r>
      <w:r w:rsidRPr="00E91314">
        <w:fldChar w:fldCharType="end"/>
      </w:r>
      <w:r w:rsidRPr="00E91314">
        <w:t>: Informationsflöde</w:t>
      </w:r>
      <w:bookmarkEnd w:id="110"/>
      <w:r w:rsidRPr="00E91314">
        <w:t>.</w:t>
      </w:r>
      <w:bookmarkEnd w:id="111"/>
      <w:r w:rsidRPr="00E91314">
        <w:t xml:space="preserve"> </w:t>
      </w:r>
    </w:p>
    <w:p w14:paraId="79DACFE1" w14:textId="77777777" w:rsidR="008F1AAF" w:rsidRPr="00E91314" w:rsidRDefault="008F1AAF" w:rsidP="0003330A">
      <w:pPr>
        <w:rPr>
          <w:i/>
        </w:rPr>
      </w:pPr>
      <w:r w:rsidRPr="00E91314">
        <w:rPr>
          <w:i/>
        </w:rPr>
        <w:t>Bilden illustrera tillämpningens övergripande flöde.</w:t>
      </w:r>
    </w:p>
    <w:p w14:paraId="5A65D62F" w14:textId="77777777" w:rsidR="00563530" w:rsidRDefault="00563530" w:rsidP="008F1AAF">
      <w:pPr>
        <w:sectPr w:rsidR="00563530" w:rsidSect="00563530">
          <w:pgSz w:w="16838" w:h="11906" w:orient="landscape" w:code="9"/>
          <w:pgMar w:top="1701" w:right="2948" w:bottom="1701" w:left="1814" w:header="340" w:footer="0" w:gutter="0"/>
          <w:cols w:space="708"/>
          <w:titlePg/>
          <w:docGrid w:linePitch="360"/>
        </w:sectPr>
      </w:pPr>
    </w:p>
    <w:p w14:paraId="0FD6B533" w14:textId="77777777" w:rsidR="008F1AAF" w:rsidRPr="00E91314" w:rsidRDefault="008F1AAF" w:rsidP="008F1AAF"/>
    <w:p w14:paraId="3AF21D20" w14:textId="77777777" w:rsidR="00A872D2" w:rsidRPr="00E91314" w:rsidRDefault="00A872D2" w:rsidP="00A872D2">
      <w:r w:rsidRPr="00E91314">
        <w:t>Processbeskrivningen ger en detaljerad bild över flödet.</w:t>
      </w:r>
      <w:r w:rsidRPr="00E91314">
        <w:rPr>
          <w:noProof/>
          <w:lang w:eastAsia="en-US"/>
        </w:rPr>
        <w:t xml:space="preserve"> Bilden visar hur ett vårdsystem använder engagemangsindex och formulärmotorn för att inhämta en ”hälsodeklaration”.</w:t>
      </w:r>
    </w:p>
    <w:p w14:paraId="755425EB" w14:textId="77777777" w:rsidR="008F1AAF" w:rsidRPr="00E91314" w:rsidRDefault="008F1AAF" w:rsidP="008F1AAF"/>
    <w:p w14:paraId="383FABA5" w14:textId="77777777" w:rsidR="008F1AAF" w:rsidRPr="00E91314" w:rsidRDefault="008F1AAF" w:rsidP="008F1AAF">
      <w:r w:rsidRPr="00E91314">
        <w:t>Flödet har delats in i fyra huvudansvarsområden</w:t>
      </w:r>
    </w:p>
    <w:tbl>
      <w:tblPr>
        <w:tblStyle w:val="Tabellrutnt"/>
        <w:tblW w:w="0" w:type="auto"/>
        <w:tblLook w:val="04A0" w:firstRow="1" w:lastRow="0" w:firstColumn="1" w:lastColumn="0" w:noHBand="0" w:noVBand="1"/>
      </w:tblPr>
      <w:tblGrid>
        <w:gridCol w:w="2802"/>
        <w:gridCol w:w="5842"/>
      </w:tblGrid>
      <w:tr w:rsidR="008F1AAF" w:rsidRPr="00E91314" w14:paraId="078036F0" w14:textId="77777777" w:rsidTr="00A83FBA">
        <w:tc>
          <w:tcPr>
            <w:tcW w:w="2802" w:type="dxa"/>
          </w:tcPr>
          <w:p w14:paraId="7DA8BBC5" w14:textId="77777777" w:rsidR="008F1AAF" w:rsidRPr="00E91314" w:rsidRDefault="008F1AAF" w:rsidP="00A83FBA">
            <w:pPr>
              <w:rPr>
                <w:b/>
              </w:rPr>
            </w:pPr>
            <w:r w:rsidRPr="00E91314">
              <w:rPr>
                <w:b/>
              </w:rPr>
              <w:t>Ansvarsområde</w:t>
            </w:r>
          </w:p>
        </w:tc>
        <w:tc>
          <w:tcPr>
            <w:tcW w:w="5842" w:type="dxa"/>
          </w:tcPr>
          <w:p w14:paraId="4D3864CF" w14:textId="77777777" w:rsidR="008F1AAF" w:rsidRPr="00E91314" w:rsidRDefault="008F1AAF" w:rsidP="00A83FBA">
            <w:pPr>
              <w:rPr>
                <w:b/>
              </w:rPr>
            </w:pPr>
            <w:r w:rsidRPr="00E91314">
              <w:rPr>
                <w:b/>
              </w:rPr>
              <w:t>Beskrivning</w:t>
            </w:r>
          </w:p>
        </w:tc>
      </w:tr>
      <w:tr w:rsidR="008F1AAF" w:rsidRPr="00E91314" w14:paraId="584C5557" w14:textId="77777777" w:rsidTr="00A83FBA">
        <w:tc>
          <w:tcPr>
            <w:tcW w:w="2802" w:type="dxa"/>
          </w:tcPr>
          <w:p w14:paraId="5CC85194" w14:textId="77777777" w:rsidR="008F1AAF" w:rsidRPr="00E91314" w:rsidRDefault="008F1AAF" w:rsidP="00A83FBA">
            <w:r w:rsidRPr="00E91314">
              <w:t>E-tjänst (Mina vårdkontakter)</w:t>
            </w:r>
          </w:p>
        </w:tc>
        <w:tc>
          <w:tcPr>
            <w:tcW w:w="5842" w:type="dxa"/>
          </w:tcPr>
          <w:p w14:paraId="0BEE840B" w14:textId="77777777" w:rsidR="008F1AAF" w:rsidRPr="00E91314" w:rsidRDefault="008F1AAF" w:rsidP="00A83FBA">
            <w:r w:rsidRPr="00E91314">
              <w:t>Använder tjänstekontraktet, uppträder som tjänstekonsument. E-tjänsten skapar en klient och ger användaren/patienten möjlighet att besvara ett formulär och dess frågor.</w:t>
            </w:r>
          </w:p>
        </w:tc>
      </w:tr>
      <w:tr w:rsidR="008F1AAF" w:rsidRPr="00E91314" w14:paraId="0D392C42" w14:textId="77777777" w:rsidTr="00A83FBA">
        <w:tc>
          <w:tcPr>
            <w:tcW w:w="2802" w:type="dxa"/>
          </w:tcPr>
          <w:p w14:paraId="0372BF0E" w14:textId="77777777" w:rsidR="008F1AAF" w:rsidRPr="00E91314" w:rsidRDefault="008F1AAF" w:rsidP="00A83FBA">
            <w:r w:rsidRPr="00E91314">
              <w:t>Formulärmotor</w:t>
            </w:r>
          </w:p>
        </w:tc>
        <w:tc>
          <w:tcPr>
            <w:tcW w:w="5842" w:type="dxa"/>
          </w:tcPr>
          <w:p w14:paraId="64182465" w14:textId="77777777" w:rsidR="008F1AAF" w:rsidRPr="00E91314" w:rsidRDefault="008F1AAF" w:rsidP="00A83FBA">
            <w:r w:rsidRPr="00E91314">
              <w:t xml:space="preserve">Formulärmotorn använder tjänstekontraktet, uppträder som tjänsteproducent. Formulärmotorn hanterar formulärlogik och tillhandahåller tjänster dess funktion. </w:t>
            </w:r>
          </w:p>
        </w:tc>
      </w:tr>
      <w:tr w:rsidR="008F1AAF" w:rsidRPr="00E91314" w14:paraId="7198B947" w14:textId="77777777" w:rsidTr="00A83FBA">
        <w:tc>
          <w:tcPr>
            <w:tcW w:w="2802" w:type="dxa"/>
          </w:tcPr>
          <w:p w14:paraId="6563933A" w14:textId="77777777" w:rsidR="008F1AAF" w:rsidRPr="00E91314" w:rsidRDefault="008F1AAF" w:rsidP="00A83FBA">
            <w:r w:rsidRPr="00E91314">
              <w:t>Engagemangsindex</w:t>
            </w:r>
          </w:p>
        </w:tc>
        <w:tc>
          <w:tcPr>
            <w:tcW w:w="5842" w:type="dxa"/>
          </w:tcPr>
          <w:p w14:paraId="3813FB34" w14:textId="77777777" w:rsidR="008F1AAF" w:rsidRPr="00E91314" w:rsidRDefault="008F1AAF" w:rsidP="00A83FBA">
            <w:r w:rsidRPr="00E91314">
              <w:t xml:space="preserve">Stödtjänst som ansvarar för att hålla reda på av information skapas samt </w:t>
            </w:r>
            <w:proofErr w:type="gramStart"/>
            <w:r w:rsidRPr="00E91314">
              <w:t>notifiera</w:t>
            </w:r>
            <w:proofErr w:type="gramEnd"/>
            <w:r w:rsidRPr="00E91314">
              <w:t xml:space="preserve"> dess intressenter. </w:t>
            </w:r>
          </w:p>
        </w:tc>
      </w:tr>
      <w:tr w:rsidR="008F1AAF" w:rsidRPr="00E91314" w14:paraId="2E7CBE8C" w14:textId="77777777" w:rsidTr="00A83FBA">
        <w:tc>
          <w:tcPr>
            <w:tcW w:w="2802" w:type="dxa"/>
          </w:tcPr>
          <w:p w14:paraId="0B08CC43" w14:textId="77777777" w:rsidR="008F1AAF" w:rsidRPr="00E91314" w:rsidRDefault="008F1AAF" w:rsidP="00A83FBA">
            <w:r w:rsidRPr="00E91314">
              <w:t>Vårdsystem</w:t>
            </w:r>
          </w:p>
        </w:tc>
        <w:tc>
          <w:tcPr>
            <w:tcW w:w="5842" w:type="dxa"/>
          </w:tcPr>
          <w:p w14:paraId="6B90D65E" w14:textId="77777777" w:rsidR="008F1AAF" w:rsidRPr="00E91314" w:rsidRDefault="008F1AAF" w:rsidP="00A83FBA">
            <w:r w:rsidRPr="00E91314">
              <w:t>Vårdsystem är den vårdverksamhet som driver vårdprocessen. Vårdsystemet initierar formulär och tar del av dess resultat.</w:t>
            </w:r>
          </w:p>
        </w:tc>
      </w:tr>
    </w:tbl>
    <w:p w14:paraId="02A6D801" w14:textId="77777777" w:rsidR="00870854" w:rsidRPr="00E91314" w:rsidRDefault="00870854" w:rsidP="002D6C92">
      <w:pPr>
        <w:pStyle w:val="Rubrik2Nr"/>
      </w:pPr>
      <w:bookmarkStart w:id="112" w:name="_Toc193243778"/>
      <w:bookmarkStart w:id="113" w:name="_Toc220986023"/>
      <w:r w:rsidRPr="00E91314">
        <w:t xml:space="preserve">Beskrivning av </w:t>
      </w:r>
      <w:proofErr w:type="gramStart"/>
      <w:r w:rsidRPr="00E91314">
        <w:t>informationsstruktur  I</w:t>
      </w:r>
      <w:proofErr w:type="gramEnd"/>
      <w:r w:rsidRPr="00E91314">
        <w:t>-delen</w:t>
      </w:r>
      <w:bookmarkEnd w:id="112"/>
      <w:bookmarkEnd w:id="113"/>
      <w:r w:rsidRPr="00E91314">
        <w:t xml:space="preserve"> </w:t>
      </w:r>
    </w:p>
    <w:p w14:paraId="55B95B5B" w14:textId="77777777" w:rsidR="00870854" w:rsidRPr="00E91314" w:rsidRDefault="00870854" w:rsidP="00870854">
      <w:pPr>
        <w:rPr>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46"/>
        <w:gridCol w:w="4374"/>
      </w:tblGrid>
      <w:tr w:rsidR="00870854" w:rsidRPr="00E91314" w14:paraId="793F0ED8" w14:textId="77777777" w:rsidTr="003C5546">
        <w:tc>
          <w:tcPr>
            <w:tcW w:w="4346" w:type="dxa"/>
            <w:shd w:val="clear" w:color="auto" w:fill="auto"/>
          </w:tcPr>
          <w:p w14:paraId="42F2865B" w14:textId="77777777" w:rsidR="00870854" w:rsidRPr="00E91314" w:rsidRDefault="00870854" w:rsidP="002D6C92">
            <w:pPr>
              <w:rPr>
                <w:b/>
              </w:rPr>
            </w:pPr>
            <w:r w:rsidRPr="00E91314">
              <w:rPr>
                <w:b/>
              </w:rPr>
              <w:t>Informationsklass</w:t>
            </w:r>
          </w:p>
        </w:tc>
        <w:tc>
          <w:tcPr>
            <w:tcW w:w="4374" w:type="dxa"/>
            <w:shd w:val="clear" w:color="auto" w:fill="auto"/>
          </w:tcPr>
          <w:p w14:paraId="6D1928CC" w14:textId="77777777" w:rsidR="00870854" w:rsidRPr="00E91314" w:rsidRDefault="00870854" w:rsidP="002D6C92">
            <w:pPr>
              <w:rPr>
                <w:b/>
              </w:rPr>
            </w:pPr>
            <w:r w:rsidRPr="00E91314">
              <w:rPr>
                <w:b/>
              </w:rPr>
              <w:t>Innehåller information om</w:t>
            </w:r>
          </w:p>
        </w:tc>
      </w:tr>
      <w:tr w:rsidR="00870854" w:rsidRPr="00E91314" w14:paraId="54DB03CB" w14:textId="77777777" w:rsidTr="003C5546">
        <w:tc>
          <w:tcPr>
            <w:tcW w:w="4346" w:type="dxa"/>
            <w:shd w:val="clear" w:color="auto" w:fill="auto"/>
          </w:tcPr>
          <w:p w14:paraId="032974AD" w14:textId="77777777" w:rsidR="00870854" w:rsidRPr="00E91314" w:rsidRDefault="00870854" w:rsidP="002D6C92">
            <w:r w:rsidRPr="00E91314">
              <w:t xml:space="preserve">Mall </w:t>
            </w:r>
            <w:r w:rsidRPr="00E91314">
              <w:br/>
              <w:t>(</w:t>
            </w:r>
            <w:proofErr w:type="spellStart"/>
            <w:r w:rsidRPr="00E91314">
              <w:t>FormTemplate</w:t>
            </w:r>
            <w:proofErr w:type="spellEnd"/>
            <w:r w:rsidRPr="00E91314">
              <w:t>)</w:t>
            </w:r>
          </w:p>
        </w:tc>
        <w:tc>
          <w:tcPr>
            <w:tcW w:w="4374" w:type="dxa"/>
            <w:shd w:val="clear" w:color="auto" w:fill="auto"/>
          </w:tcPr>
          <w:p w14:paraId="686DBC3B" w14:textId="77777777" w:rsidR="00870854" w:rsidRPr="00E91314" w:rsidRDefault="00870854" w:rsidP="002D6C92">
            <w:r w:rsidRPr="00E91314">
              <w:t>Mall innehåller formulärinformation och dess frågor och svarsalternativ.</w:t>
            </w:r>
          </w:p>
        </w:tc>
      </w:tr>
      <w:tr w:rsidR="003C5546" w:rsidRPr="00E91314" w14:paraId="13F47E26" w14:textId="77777777" w:rsidTr="003C5546">
        <w:tc>
          <w:tcPr>
            <w:tcW w:w="4346" w:type="dxa"/>
            <w:shd w:val="clear" w:color="auto" w:fill="auto"/>
          </w:tcPr>
          <w:p w14:paraId="712D63DA" w14:textId="77777777" w:rsidR="003C5546" w:rsidRDefault="003C5546" w:rsidP="002D6C92">
            <w:r>
              <w:t>Mall info</w:t>
            </w:r>
          </w:p>
          <w:p w14:paraId="755C8B9E" w14:textId="77777777" w:rsidR="003C5546" w:rsidRPr="00E91314" w:rsidRDefault="003C5546" w:rsidP="002D6C92">
            <w:r>
              <w:t>(</w:t>
            </w:r>
            <w:proofErr w:type="spellStart"/>
            <w:r>
              <w:t>FormTemplateInfo</w:t>
            </w:r>
            <w:proofErr w:type="spellEnd"/>
            <w:r>
              <w:t>)</w:t>
            </w:r>
          </w:p>
        </w:tc>
        <w:tc>
          <w:tcPr>
            <w:tcW w:w="4374" w:type="dxa"/>
            <w:shd w:val="clear" w:color="auto" w:fill="auto"/>
          </w:tcPr>
          <w:p w14:paraId="7A651C1D" w14:textId="77777777" w:rsidR="003C5546" w:rsidRPr="00E91314" w:rsidRDefault="003C5546" w:rsidP="007C0CFB">
            <w:r w:rsidRPr="00E91314">
              <w:t>Mall</w:t>
            </w:r>
            <w:r w:rsidR="007C0CFB">
              <w:t xml:space="preserve"> info</w:t>
            </w:r>
            <w:r w:rsidRPr="00E91314">
              <w:t xml:space="preserve"> innehåller </w:t>
            </w:r>
            <w:r w:rsidR="007C0CFB">
              <w:t xml:space="preserve">ett urval av mallens </w:t>
            </w:r>
            <w:proofErr w:type="spellStart"/>
            <w:r w:rsidR="007C0CFB">
              <w:t>inormation</w:t>
            </w:r>
            <w:proofErr w:type="spellEnd"/>
            <w:r w:rsidR="007C0CFB">
              <w:t>.</w:t>
            </w:r>
          </w:p>
        </w:tc>
      </w:tr>
      <w:tr w:rsidR="003C5546" w:rsidRPr="00E91314" w14:paraId="51795357" w14:textId="77777777" w:rsidTr="003C5546">
        <w:tc>
          <w:tcPr>
            <w:tcW w:w="4346" w:type="dxa"/>
            <w:shd w:val="clear" w:color="auto" w:fill="auto"/>
          </w:tcPr>
          <w:p w14:paraId="259823CA" w14:textId="77777777" w:rsidR="003C5546" w:rsidRPr="00E91314" w:rsidRDefault="003C5546" w:rsidP="002D6C92">
            <w:r w:rsidRPr="00E91314">
              <w:t xml:space="preserve">Formulär </w:t>
            </w:r>
            <w:r w:rsidRPr="00E91314">
              <w:br/>
              <w:t>(Form)</w:t>
            </w:r>
          </w:p>
        </w:tc>
        <w:tc>
          <w:tcPr>
            <w:tcW w:w="4374" w:type="dxa"/>
            <w:shd w:val="clear" w:color="auto" w:fill="auto"/>
          </w:tcPr>
          <w:p w14:paraId="58A1C7C2" w14:textId="77777777" w:rsidR="003C5546" w:rsidRPr="00E91314" w:rsidRDefault="003C5546" w:rsidP="002D6C92">
            <w:r w:rsidRPr="00E91314">
              <w:t>Formulär innehåller grundläggande information och egenskaper kopplade till ett skapat formulär.</w:t>
            </w:r>
          </w:p>
        </w:tc>
      </w:tr>
      <w:tr w:rsidR="003C5546" w:rsidRPr="00E91314" w14:paraId="4326B2D5" w14:textId="77777777" w:rsidTr="003C5546">
        <w:tc>
          <w:tcPr>
            <w:tcW w:w="4346" w:type="dxa"/>
            <w:shd w:val="clear" w:color="auto" w:fill="auto"/>
          </w:tcPr>
          <w:p w14:paraId="367EFFBB" w14:textId="77777777" w:rsidR="003C5546" w:rsidRDefault="003C5546" w:rsidP="00841515">
            <w:r>
              <w:t>Frågesida</w:t>
            </w:r>
          </w:p>
          <w:p w14:paraId="41257B94" w14:textId="77777777" w:rsidR="007C0CFB" w:rsidRPr="00E91314" w:rsidRDefault="007C0CFB" w:rsidP="00841515">
            <w:r>
              <w:t>(Page)</w:t>
            </w:r>
          </w:p>
        </w:tc>
        <w:tc>
          <w:tcPr>
            <w:tcW w:w="4374" w:type="dxa"/>
            <w:shd w:val="clear" w:color="auto" w:fill="auto"/>
          </w:tcPr>
          <w:p w14:paraId="5602C404" w14:textId="77777777" w:rsidR="003C5546" w:rsidRPr="00E91314" w:rsidRDefault="003C5546" w:rsidP="00841515">
            <w:r>
              <w:t>En sida innehåller en till många block. En(1) är ett sätt att gruppera ett formulär.</w:t>
            </w:r>
          </w:p>
        </w:tc>
      </w:tr>
      <w:tr w:rsidR="007C0CFB" w:rsidRPr="00E91314" w14:paraId="3B5A574B" w14:textId="77777777" w:rsidTr="003C5546">
        <w:tc>
          <w:tcPr>
            <w:tcW w:w="4346" w:type="dxa"/>
            <w:shd w:val="clear" w:color="auto" w:fill="auto"/>
          </w:tcPr>
          <w:p w14:paraId="3EA76601" w14:textId="77777777" w:rsidR="007C0CFB" w:rsidRPr="00E91314" w:rsidRDefault="007C0CFB" w:rsidP="00841515">
            <w:r w:rsidRPr="00E91314">
              <w:t>Fråge</w:t>
            </w:r>
            <w:r>
              <w:t>gruppering/block</w:t>
            </w:r>
            <w:r w:rsidRPr="00E91314">
              <w:t xml:space="preserve"> </w:t>
            </w:r>
            <w:r w:rsidRPr="00E91314">
              <w:br/>
              <w:t>(</w:t>
            </w:r>
            <w:proofErr w:type="spellStart"/>
            <w:r>
              <w:t>QuestionBlock</w:t>
            </w:r>
            <w:proofErr w:type="spellEnd"/>
            <w:r w:rsidRPr="00E91314">
              <w:t>)</w:t>
            </w:r>
          </w:p>
        </w:tc>
        <w:tc>
          <w:tcPr>
            <w:tcW w:w="4374" w:type="dxa"/>
            <w:shd w:val="clear" w:color="auto" w:fill="auto"/>
          </w:tcPr>
          <w:p w14:paraId="3700F8EC" w14:textId="77777777" w:rsidR="007C0CFB" w:rsidRPr="00E91314" w:rsidRDefault="007C0CFB" w:rsidP="002D6C92">
            <w:r>
              <w:t>Frågegruppering/</w:t>
            </w:r>
            <w:r w:rsidRPr="00E91314">
              <w:t>Frågeblocket innehåller en gruppering av frågor som skall presenteras för invånaren/användaren.</w:t>
            </w:r>
          </w:p>
        </w:tc>
      </w:tr>
      <w:tr w:rsidR="003C5546" w:rsidRPr="00E91314" w14:paraId="5AF8E65B" w14:textId="77777777" w:rsidTr="003C5546">
        <w:tc>
          <w:tcPr>
            <w:tcW w:w="4346" w:type="dxa"/>
            <w:shd w:val="clear" w:color="auto" w:fill="auto"/>
          </w:tcPr>
          <w:p w14:paraId="13D39EC2" w14:textId="77777777" w:rsidR="003C5546" w:rsidRPr="00E91314" w:rsidRDefault="007C0CFB" w:rsidP="00841515">
            <w:r>
              <w:t>Mall för f</w:t>
            </w:r>
            <w:r w:rsidR="003C5546" w:rsidRPr="00E91314">
              <w:t>råge</w:t>
            </w:r>
            <w:r>
              <w:t>gruppering/</w:t>
            </w:r>
            <w:r w:rsidR="003C5546">
              <w:t>block</w:t>
            </w:r>
            <w:r w:rsidR="003C5546" w:rsidRPr="00E91314">
              <w:t xml:space="preserve"> </w:t>
            </w:r>
            <w:r w:rsidR="003C5546" w:rsidRPr="00E91314">
              <w:br/>
              <w:t>(</w:t>
            </w:r>
            <w:proofErr w:type="spellStart"/>
            <w:r>
              <w:t>Template</w:t>
            </w:r>
            <w:r w:rsidR="003C5546">
              <w:t>QuestionBlock</w:t>
            </w:r>
            <w:proofErr w:type="spellEnd"/>
            <w:r w:rsidR="003C5546" w:rsidRPr="00E91314">
              <w:t>)</w:t>
            </w:r>
          </w:p>
        </w:tc>
        <w:tc>
          <w:tcPr>
            <w:tcW w:w="4374" w:type="dxa"/>
            <w:shd w:val="clear" w:color="auto" w:fill="auto"/>
          </w:tcPr>
          <w:p w14:paraId="387E2908" w14:textId="77777777" w:rsidR="003C5546" w:rsidRPr="00E91314" w:rsidRDefault="007C0CFB" w:rsidP="002D6C92">
            <w:r>
              <w:t>Mall för Frågegruppering/</w:t>
            </w:r>
            <w:r w:rsidR="003C5546" w:rsidRPr="00E91314">
              <w:t>Frågeblocket innehåller en gruppering av frågor som skall presenteras för invånaren/användaren.</w:t>
            </w:r>
          </w:p>
        </w:tc>
      </w:tr>
      <w:tr w:rsidR="00F674C6" w:rsidRPr="00E91314" w14:paraId="1EB5A48C" w14:textId="77777777" w:rsidTr="003C5546">
        <w:tc>
          <w:tcPr>
            <w:tcW w:w="4346" w:type="dxa"/>
            <w:shd w:val="clear" w:color="auto" w:fill="auto"/>
          </w:tcPr>
          <w:p w14:paraId="19AA11B8" w14:textId="77777777" w:rsidR="00F674C6" w:rsidRDefault="00F674C6" w:rsidP="002D6C92">
            <w:r>
              <w:t>Malldelning</w:t>
            </w:r>
          </w:p>
          <w:p w14:paraId="2C767F76" w14:textId="77777777" w:rsidR="00F674C6" w:rsidRPr="00E91314" w:rsidRDefault="00F674C6" w:rsidP="002D6C92">
            <w:r>
              <w:t>(</w:t>
            </w:r>
            <w:proofErr w:type="spellStart"/>
            <w:r>
              <w:t>TemplatePropagate</w:t>
            </w:r>
            <w:proofErr w:type="spellEnd"/>
            <w:r>
              <w:t>)</w:t>
            </w:r>
          </w:p>
        </w:tc>
        <w:tc>
          <w:tcPr>
            <w:tcW w:w="4374" w:type="dxa"/>
            <w:shd w:val="clear" w:color="auto" w:fill="auto"/>
          </w:tcPr>
          <w:p w14:paraId="59048D82" w14:textId="77777777" w:rsidR="00F674C6" w:rsidRPr="00E91314" w:rsidRDefault="00F674C6" w:rsidP="002D6C92">
            <w:r>
              <w:t>Innehåller information om mallen delas.</w:t>
            </w:r>
          </w:p>
        </w:tc>
      </w:tr>
      <w:tr w:rsidR="003C5546" w:rsidRPr="00E91314" w14:paraId="082746C4" w14:textId="77777777" w:rsidTr="003C5546">
        <w:tc>
          <w:tcPr>
            <w:tcW w:w="4346" w:type="dxa"/>
            <w:shd w:val="clear" w:color="auto" w:fill="auto"/>
          </w:tcPr>
          <w:p w14:paraId="39764D0D" w14:textId="77777777" w:rsidR="003C5546" w:rsidRPr="00E91314" w:rsidRDefault="003C5546" w:rsidP="002D6C92">
            <w:r w:rsidRPr="00E91314">
              <w:t>Frågor</w:t>
            </w:r>
            <w:r w:rsidRPr="00E91314">
              <w:br/>
              <w:t>(</w:t>
            </w:r>
            <w:proofErr w:type="spellStart"/>
            <w:r w:rsidRPr="00E91314">
              <w:t>Question</w:t>
            </w:r>
            <w:proofErr w:type="spellEnd"/>
            <w:r w:rsidRPr="00E91314">
              <w:t>)</w:t>
            </w:r>
          </w:p>
        </w:tc>
        <w:tc>
          <w:tcPr>
            <w:tcW w:w="4374" w:type="dxa"/>
            <w:shd w:val="clear" w:color="auto" w:fill="auto"/>
          </w:tcPr>
          <w:p w14:paraId="0A76BC6D" w14:textId="77777777" w:rsidR="003C5546" w:rsidRPr="00E91314" w:rsidRDefault="003C5546" w:rsidP="002D6C92">
            <w:r w:rsidRPr="00E91314">
              <w:t>Innehåller detaljerad information om en fråga.</w:t>
            </w:r>
          </w:p>
        </w:tc>
      </w:tr>
      <w:tr w:rsidR="007C0CFB" w:rsidRPr="00E91314" w14:paraId="4621E63E" w14:textId="77777777" w:rsidTr="003C5546">
        <w:tc>
          <w:tcPr>
            <w:tcW w:w="4346" w:type="dxa"/>
            <w:shd w:val="clear" w:color="auto" w:fill="auto"/>
          </w:tcPr>
          <w:p w14:paraId="65D28446" w14:textId="77777777" w:rsidR="007C0CFB" w:rsidRPr="00E91314" w:rsidRDefault="007C0CFB" w:rsidP="002D6C92">
            <w:r>
              <w:t>Mall för f</w:t>
            </w:r>
            <w:r w:rsidRPr="00E91314">
              <w:t>rågor</w:t>
            </w:r>
            <w:r w:rsidRPr="00E91314">
              <w:br/>
              <w:t>(</w:t>
            </w:r>
            <w:proofErr w:type="spellStart"/>
            <w:r>
              <w:t>Template</w:t>
            </w:r>
            <w:r w:rsidRPr="00E91314">
              <w:t>Question</w:t>
            </w:r>
            <w:proofErr w:type="spellEnd"/>
            <w:r w:rsidRPr="00E91314">
              <w:t>)</w:t>
            </w:r>
          </w:p>
        </w:tc>
        <w:tc>
          <w:tcPr>
            <w:tcW w:w="4374" w:type="dxa"/>
            <w:shd w:val="clear" w:color="auto" w:fill="auto"/>
          </w:tcPr>
          <w:p w14:paraId="58295EAD" w14:textId="77777777" w:rsidR="007C0CFB" w:rsidRPr="00E91314" w:rsidRDefault="007C0CFB" w:rsidP="007C0CFB">
            <w:r>
              <w:t xml:space="preserve">Mall för </w:t>
            </w:r>
            <w:r w:rsidRPr="00E91314">
              <w:t>en fråga.</w:t>
            </w:r>
          </w:p>
        </w:tc>
      </w:tr>
      <w:tr w:rsidR="007C0CFB" w:rsidRPr="00E91314" w14:paraId="6F2D6999" w14:textId="77777777" w:rsidTr="003C5546">
        <w:tc>
          <w:tcPr>
            <w:tcW w:w="4346" w:type="dxa"/>
            <w:shd w:val="clear" w:color="auto" w:fill="auto"/>
          </w:tcPr>
          <w:p w14:paraId="1D8AB8BC" w14:textId="77777777" w:rsidR="007C0CFB" w:rsidRPr="00E91314" w:rsidRDefault="007C0CFB" w:rsidP="002D6C92">
            <w:r w:rsidRPr="00E91314">
              <w:t xml:space="preserve">Svarsalternativ </w:t>
            </w:r>
            <w:r w:rsidRPr="00E91314">
              <w:br/>
              <w:t>(</w:t>
            </w:r>
            <w:proofErr w:type="spellStart"/>
            <w:r w:rsidRPr="00E91314">
              <w:t>AnswerAlternative</w:t>
            </w:r>
            <w:proofErr w:type="spellEnd"/>
            <w:r w:rsidRPr="00E91314">
              <w:t>)</w:t>
            </w:r>
          </w:p>
        </w:tc>
        <w:tc>
          <w:tcPr>
            <w:tcW w:w="4374" w:type="dxa"/>
            <w:shd w:val="clear" w:color="auto" w:fill="auto"/>
          </w:tcPr>
          <w:p w14:paraId="6DDDC076" w14:textId="77777777" w:rsidR="007C0CFB" w:rsidRPr="00E91314" w:rsidRDefault="007C0CFB" w:rsidP="002D6C92">
            <w:r w:rsidRPr="00E91314">
              <w:t>Innehåller en frågas svarsalternativ.</w:t>
            </w:r>
          </w:p>
        </w:tc>
      </w:tr>
      <w:tr w:rsidR="007C0CFB" w:rsidRPr="00E91314" w14:paraId="50794BCD" w14:textId="77777777" w:rsidTr="003C5546">
        <w:tc>
          <w:tcPr>
            <w:tcW w:w="4346" w:type="dxa"/>
            <w:shd w:val="clear" w:color="auto" w:fill="auto"/>
          </w:tcPr>
          <w:p w14:paraId="3C3900CD" w14:textId="77777777" w:rsidR="007C0CFB" w:rsidRPr="00E91314" w:rsidRDefault="007C0CFB" w:rsidP="002D6C92">
            <w:r w:rsidRPr="00E91314">
              <w:t>Svar</w:t>
            </w:r>
            <w:r w:rsidRPr="00E91314">
              <w:br/>
            </w:r>
            <w:r w:rsidRPr="00E91314">
              <w:lastRenderedPageBreak/>
              <w:t>(</w:t>
            </w:r>
            <w:proofErr w:type="spellStart"/>
            <w:r w:rsidRPr="00E91314">
              <w:t>Answer</w:t>
            </w:r>
            <w:proofErr w:type="spellEnd"/>
            <w:r w:rsidRPr="00E91314">
              <w:t>)</w:t>
            </w:r>
          </w:p>
        </w:tc>
        <w:tc>
          <w:tcPr>
            <w:tcW w:w="4374" w:type="dxa"/>
            <w:shd w:val="clear" w:color="auto" w:fill="auto"/>
          </w:tcPr>
          <w:p w14:paraId="71E099CD" w14:textId="77777777" w:rsidR="007C0CFB" w:rsidRPr="00E91314" w:rsidRDefault="007C0CFB" w:rsidP="002D6C92">
            <w:r w:rsidRPr="00E91314">
              <w:lastRenderedPageBreak/>
              <w:t>Innehåller svaret på en fråga.</w:t>
            </w:r>
          </w:p>
        </w:tc>
      </w:tr>
      <w:tr w:rsidR="007C0CFB" w:rsidRPr="00E91314" w14:paraId="46A0EC1E" w14:textId="77777777" w:rsidTr="003C5546">
        <w:tc>
          <w:tcPr>
            <w:tcW w:w="4346" w:type="dxa"/>
            <w:shd w:val="clear" w:color="auto" w:fill="auto"/>
          </w:tcPr>
          <w:p w14:paraId="585DDAE7" w14:textId="77777777" w:rsidR="00736CDC" w:rsidRDefault="007C0CFB" w:rsidP="002D6C92">
            <w:r w:rsidRPr="00E91314">
              <w:lastRenderedPageBreak/>
              <w:t>Status</w:t>
            </w:r>
          </w:p>
          <w:p w14:paraId="23A3AB2F" w14:textId="77777777" w:rsidR="00736CDC" w:rsidRPr="00E91314" w:rsidRDefault="00736CDC" w:rsidP="002D6C92">
            <w:r>
              <w:t>(</w:t>
            </w:r>
            <w:proofErr w:type="spellStart"/>
            <w:r>
              <w:t>answerStatus</w:t>
            </w:r>
            <w:proofErr w:type="spellEnd"/>
            <w:r>
              <w:t>)</w:t>
            </w:r>
          </w:p>
        </w:tc>
        <w:tc>
          <w:tcPr>
            <w:tcW w:w="4374" w:type="dxa"/>
            <w:shd w:val="clear" w:color="auto" w:fill="auto"/>
          </w:tcPr>
          <w:p w14:paraId="58EAE6B1" w14:textId="77777777" w:rsidR="007C0CFB" w:rsidRPr="00E91314" w:rsidRDefault="007C0CFB" w:rsidP="002D6C92">
            <w:r w:rsidRPr="00E91314">
              <w:t xml:space="preserve">Statusobjekt. Innehåller statusinformation kopplat till en operation. </w:t>
            </w:r>
          </w:p>
        </w:tc>
      </w:tr>
      <w:tr w:rsidR="00736CDC" w:rsidRPr="00E91314" w14:paraId="0D107F21" w14:textId="77777777" w:rsidTr="003C5546">
        <w:tc>
          <w:tcPr>
            <w:tcW w:w="4346" w:type="dxa"/>
            <w:shd w:val="clear" w:color="auto" w:fill="auto"/>
          </w:tcPr>
          <w:p w14:paraId="268F103E" w14:textId="77777777" w:rsidR="00736CDC" w:rsidRDefault="00CF630A" w:rsidP="002D6C92">
            <w:r>
              <w:t>K</w:t>
            </w:r>
            <w:r w:rsidR="00736CDC">
              <w:t>ode</w:t>
            </w:r>
          </w:p>
          <w:p w14:paraId="596EF017" w14:textId="77777777" w:rsidR="00736CDC" w:rsidRPr="00E91314" w:rsidRDefault="00736CDC" w:rsidP="002D6C92">
            <w:r>
              <w:t>(</w:t>
            </w:r>
            <w:proofErr w:type="spellStart"/>
            <w:r>
              <w:t>code</w:t>
            </w:r>
            <w:proofErr w:type="spellEnd"/>
            <w:r>
              <w:t>)</w:t>
            </w:r>
          </w:p>
        </w:tc>
        <w:tc>
          <w:tcPr>
            <w:tcW w:w="4374" w:type="dxa"/>
            <w:shd w:val="clear" w:color="auto" w:fill="auto"/>
          </w:tcPr>
          <w:p w14:paraId="0FFD8CD5" w14:textId="77777777" w:rsidR="00736CDC" w:rsidRPr="00E91314" w:rsidRDefault="00736CDC" w:rsidP="002D6C92">
            <w:r>
              <w:t xml:space="preserve">Objekt för </w:t>
            </w:r>
            <w:proofErr w:type="spellStart"/>
            <w:r>
              <w:t>kodverk</w:t>
            </w:r>
            <w:proofErr w:type="spellEnd"/>
            <w:r>
              <w:t xml:space="preserve"> och </w:t>
            </w:r>
            <w:proofErr w:type="spellStart"/>
            <w:r>
              <w:t>kodvärde</w:t>
            </w:r>
            <w:proofErr w:type="spellEnd"/>
            <w:r>
              <w:t xml:space="preserve">. Används för att konfigurera specifikt </w:t>
            </w:r>
            <w:proofErr w:type="spellStart"/>
            <w:r>
              <w:t>kodverk+kode</w:t>
            </w:r>
            <w:proofErr w:type="spellEnd"/>
            <w:proofErr w:type="gramStart"/>
            <w:r>
              <w:t xml:space="preserve"> (T.ex. </w:t>
            </w:r>
            <w:r w:rsidR="00EE0EC6">
              <w:t xml:space="preserve">Beskriva typ av formulär </w:t>
            </w:r>
            <w:proofErr w:type="spellStart"/>
            <w:r w:rsidR="00EE0EC6">
              <w:t>AUDIT</w:t>
            </w:r>
            <w:proofErr w:type="spellEnd"/>
            <w:r w:rsidR="00EE0EC6">
              <w:t xml:space="preserve">-C, </w:t>
            </w:r>
            <w:r w:rsidR="00EE0EC6" w:rsidRPr="00EE0EC6">
              <w:rPr>
                <w:sz w:val="22"/>
              </w:rPr>
              <w:t>PHQ-9</w:t>
            </w:r>
            <w:r w:rsidR="00EE0EC6">
              <w:t xml:space="preserve">, ASRS-Screening, EQ-5D, </w:t>
            </w:r>
            <w:proofErr w:type="spellStart"/>
            <w:r w:rsidR="00EE0EC6">
              <w:t>CGI</w:t>
            </w:r>
            <w:proofErr w:type="spellEnd"/>
            <w:r w:rsidR="00EE0EC6">
              <w:t>-S, MINI.</w:t>
            </w:r>
            <w:proofErr w:type="gramEnd"/>
            <w:r w:rsidR="00EE0EC6">
              <w:t xml:space="preserve"> Eller fältvärden definierade med </w:t>
            </w:r>
            <w:proofErr w:type="spellStart"/>
            <w:r>
              <w:t>SNOMED</w:t>
            </w:r>
            <w:proofErr w:type="spellEnd"/>
            <w:r>
              <w:t>-CT)</w:t>
            </w:r>
          </w:p>
        </w:tc>
      </w:tr>
      <w:tr w:rsidR="00736CDC" w:rsidRPr="00E91314" w14:paraId="36E6AC86" w14:textId="77777777" w:rsidTr="003C5546">
        <w:tc>
          <w:tcPr>
            <w:tcW w:w="4346" w:type="dxa"/>
            <w:shd w:val="clear" w:color="auto" w:fill="auto"/>
          </w:tcPr>
          <w:p w14:paraId="4CE9CDDC" w14:textId="77777777" w:rsidR="00736CDC" w:rsidRDefault="00736CDC" w:rsidP="002D6C92">
            <w:r>
              <w:t>Frågerelation</w:t>
            </w:r>
          </w:p>
          <w:p w14:paraId="408B4597" w14:textId="77777777" w:rsidR="00736CDC" w:rsidRPr="00E91314" w:rsidRDefault="00736CDC" w:rsidP="002D6C92">
            <w:r>
              <w:t>(</w:t>
            </w:r>
            <w:proofErr w:type="spellStart"/>
            <w:r>
              <w:t>QuestionSuperior</w:t>
            </w:r>
            <w:proofErr w:type="spellEnd"/>
            <w:r>
              <w:t>)</w:t>
            </w:r>
          </w:p>
        </w:tc>
        <w:tc>
          <w:tcPr>
            <w:tcW w:w="4374" w:type="dxa"/>
            <w:shd w:val="clear" w:color="auto" w:fill="auto"/>
          </w:tcPr>
          <w:p w14:paraId="39F99570" w14:textId="77777777" w:rsidR="00736CDC" w:rsidRPr="00E91314" w:rsidRDefault="00736CDC" w:rsidP="002D6C92">
            <w:r>
              <w:t>Objekt för att beskriva en relation till en fråga eller svarsalternativ.</w:t>
            </w:r>
          </w:p>
        </w:tc>
      </w:tr>
      <w:tr w:rsidR="00736CDC" w:rsidRPr="00E91314" w14:paraId="34E2FAA2" w14:textId="77777777" w:rsidTr="003C5546">
        <w:tc>
          <w:tcPr>
            <w:tcW w:w="4346" w:type="dxa"/>
            <w:shd w:val="clear" w:color="auto" w:fill="auto"/>
          </w:tcPr>
          <w:p w14:paraId="4A756B6B" w14:textId="77777777" w:rsidR="00736CDC" w:rsidRDefault="00736CDC" w:rsidP="002D6C92">
            <w:r>
              <w:t>Valideringsobjekt</w:t>
            </w:r>
          </w:p>
          <w:p w14:paraId="15A6C070" w14:textId="77777777" w:rsidR="00736CDC" w:rsidRPr="00E91314" w:rsidRDefault="00736CDC" w:rsidP="002D6C92">
            <w:r>
              <w:t>(</w:t>
            </w:r>
            <w:proofErr w:type="spellStart"/>
            <w:r>
              <w:t>ValidationEvent</w:t>
            </w:r>
            <w:proofErr w:type="spellEnd"/>
            <w:r>
              <w:t>)</w:t>
            </w:r>
          </w:p>
        </w:tc>
        <w:tc>
          <w:tcPr>
            <w:tcW w:w="4374" w:type="dxa"/>
            <w:shd w:val="clear" w:color="auto" w:fill="auto"/>
          </w:tcPr>
          <w:p w14:paraId="393156FD" w14:textId="77777777" w:rsidR="00736CDC" w:rsidRPr="00E91314" w:rsidRDefault="00736CDC" w:rsidP="002D6C92">
            <w:r>
              <w:t>Objekt för att beskriva valideringsevent och anpassad text för detta.</w:t>
            </w:r>
          </w:p>
        </w:tc>
      </w:tr>
    </w:tbl>
    <w:p w14:paraId="02B5E0B6" w14:textId="77777777" w:rsidR="00870854" w:rsidRPr="00E91314" w:rsidRDefault="00870854" w:rsidP="00870854">
      <w:pPr>
        <w:pStyle w:val="Normal1"/>
        <w:rPr>
          <w:lang w:val="sv-SE"/>
        </w:rPr>
      </w:pPr>
    </w:p>
    <w:p w14:paraId="167A6104" w14:textId="77777777" w:rsidR="00870854" w:rsidRPr="00E91314" w:rsidRDefault="00870854" w:rsidP="00870854">
      <w:pPr>
        <w:pStyle w:val="Normal1"/>
        <w:rPr>
          <w:lang w:val="sv-SE"/>
        </w:rPr>
      </w:pPr>
    </w:p>
    <w:p w14:paraId="6FE88116" w14:textId="77777777" w:rsidR="00870854" w:rsidRPr="00E91314" w:rsidRDefault="00870854" w:rsidP="00870854">
      <w:pPr>
        <w:pStyle w:val="Normal1"/>
        <w:rPr>
          <w:lang w:val="sv-SE"/>
        </w:rPr>
      </w:pPr>
    </w:p>
    <w:p w14:paraId="45AD2765" w14:textId="77777777" w:rsidR="00870854" w:rsidRPr="00E91314" w:rsidRDefault="00870854" w:rsidP="00870854">
      <w:pPr>
        <w:pStyle w:val="Normal1"/>
        <w:rPr>
          <w:lang w:val="sv-SE"/>
        </w:rPr>
      </w:pPr>
    </w:p>
    <w:p w14:paraId="1ECD3804" w14:textId="77777777" w:rsidR="00870854" w:rsidRPr="00E91314" w:rsidRDefault="00870854" w:rsidP="00870854">
      <w:pPr>
        <w:pStyle w:val="Normal1"/>
        <w:rPr>
          <w:lang w:val="sv-SE"/>
        </w:rPr>
      </w:pPr>
    </w:p>
    <w:p w14:paraId="41EAC1A0" w14:textId="77777777" w:rsidR="00521A56" w:rsidRPr="00E91314" w:rsidRDefault="00521A56" w:rsidP="00870854">
      <w:pPr>
        <w:pStyle w:val="Normal1"/>
        <w:rPr>
          <w:lang w:val="sv-SE"/>
        </w:rPr>
        <w:sectPr w:rsidR="00521A56" w:rsidRPr="00E91314" w:rsidSect="00563530">
          <w:pgSz w:w="11906" w:h="16838" w:code="9"/>
          <w:pgMar w:top="2948" w:right="1701" w:bottom="1814" w:left="1701" w:header="340" w:footer="0" w:gutter="0"/>
          <w:cols w:space="708"/>
          <w:titlePg/>
          <w:docGrid w:linePitch="360"/>
        </w:sectPr>
      </w:pPr>
    </w:p>
    <w:p w14:paraId="6612FE99" w14:textId="77777777" w:rsidR="004A333C" w:rsidRPr="000B36D8" w:rsidRDefault="00870854" w:rsidP="00AA406D">
      <w:pPr>
        <w:pStyle w:val="Rubrik2"/>
        <w:numPr>
          <w:ilvl w:val="1"/>
          <w:numId w:val="21"/>
        </w:numPr>
        <w:spacing w:before="240" w:after="0"/>
        <w:ind w:left="851" w:hanging="851"/>
        <w:rPr>
          <w:lang w:val="sv-SE"/>
        </w:rPr>
      </w:pPr>
      <w:bookmarkStart w:id="114" w:name="_Toc138576299"/>
      <w:bookmarkStart w:id="115" w:name="_Toc193243779"/>
      <w:bookmarkStart w:id="116" w:name="_Toc220986024"/>
      <w:r w:rsidRPr="00E91314">
        <w:rPr>
          <w:lang w:val="sv-SE"/>
        </w:rPr>
        <w:lastRenderedPageBreak/>
        <w:t>Verksamhetsorienterad domäninformationsmodell (V-DIM)</w:t>
      </w:r>
      <w:bookmarkEnd w:id="114"/>
      <w:bookmarkEnd w:id="115"/>
      <w:bookmarkEnd w:id="116"/>
      <w:r w:rsidR="00CB51BA" w:rsidRPr="00E91314">
        <w:rPr>
          <w:lang w:val="sv-SE"/>
        </w:rPr>
        <w:t xml:space="preserve"> </w:t>
      </w:r>
    </w:p>
    <w:p w14:paraId="01BE2DDE" w14:textId="77777777" w:rsidR="00870854" w:rsidRPr="00E91314" w:rsidRDefault="00FA709D" w:rsidP="001632C7">
      <w:r>
        <w:rPr>
          <w:noProof/>
          <w:lang w:eastAsia="sv-SE"/>
        </w:rPr>
        <w:drawing>
          <wp:inline distT="0" distB="0" distL="0" distR="0" wp14:anchorId="35F6690C" wp14:editId="4928B552">
            <wp:extent cx="4313462" cy="3227441"/>
            <wp:effectExtent l="0" t="0" r="5080" b="0"/>
            <wp:docPr id="11"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3733" cy="3227644"/>
                    </a:xfrm>
                    <a:prstGeom prst="rect">
                      <a:avLst/>
                    </a:prstGeom>
                    <a:noFill/>
                    <a:ln>
                      <a:noFill/>
                    </a:ln>
                  </pic:spPr>
                </pic:pic>
              </a:graphicData>
            </a:graphic>
          </wp:inline>
        </w:drawing>
      </w:r>
    </w:p>
    <w:p w14:paraId="77F261E8" w14:textId="77777777" w:rsidR="00AE12A8" w:rsidRDefault="00661BCF" w:rsidP="000B36D8">
      <w:pPr>
        <w:pStyle w:val="Beskrivning"/>
        <w:sectPr w:rsidR="00AE12A8" w:rsidSect="00060D01">
          <w:pgSz w:w="16838" w:h="11906" w:orient="landscape" w:code="9"/>
          <w:pgMar w:top="1701" w:right="2948" w:bottom="1701" w:left="1814" w:header="340" w:footer="0" w:gutter="0"/>
          <w:cols w:space="708"/>
          <w:titlePg/>
          <w:docGrid w:linePitch="360"/>
        </w:sectPr>
      </w:pPr>
      <w:bookmarkStart w:id="117" w:name="_Toc220550778"/>
      <w:r w:rsidRPr="00E91314">
        <w:t xml:space="preserve">Figur </w:t>
      </w:r>
      <w:r w:rsidRPr="00E91314">
        <w:fldChar w:fldCharType="begin"/>
      </w:r>
      <w:r w:rsidRPr="00E91314">
        <w:instrText xml:space="preserve"> SEQ Figur \* ARABIC </w:instrText>
      </w:r>
      <w:r w:rsidRPr="00E91314">
        <w:fldChar w:fldCharType="separate"/>
      </w:r>
      <w:r w:rsidR="000772BB" w:rsidRPr="00E91314">
        <w:rPr>
          <w:noProof/>
        </w:rPr>
        <w:t>15</w:t>
      </w:r>
      <w:r w:rsidRPr="00E91314">
        <w:rPr>
          <w:noProof/>
        </w:rPr>
        <w:fldChar w:fldCharType="end"/>
      </w:r>
      <w:r w:rsidRPr="00E91314">
        <w:t>: Informationsmodell</w:t>
      </w:r>
      <w:bookmarkEnd w:id="117"/>
    </w:p>
    <w:p w14:paraId="28A2ED55" w14:textId="77777777" w:rsidR="00661BCF" w:rsidRPr="00E91314" w:rsidRDefault="00661BCF" w:rsidP="000B36D8">
      <w:pPr>
        <w:pStyle w:val="Beskrivning"/>
      </w:pPr>
    </w:p>
    <w:p w14:paraId="0D779D97" w14:textId="77777777" w:rsidR="00661BCF" w:rsidRDefault="006A0566" w:rsidP="006A0566">
      <w:pPr>
        <w:pStyle w:val="Rubrik3Nr"/>
      </w:pPr>
      <w:bookmarkStart w:id="118" w:name="_Toc220986025"/>
      <w:r>
        <w:t>Gränssnittets koppling till informationsmodellen</w:t>
      </w:r>
      <w:bookmarkEnd w:id="118"/>
    </w:p>
    <w:p w14:paraId="40E556D0" w14:textId="77777777" w:rsidR="006A0566" w:rsidRDefault="006A0566" w:rsidP="006A0566">
      <w:r>
        <w:t xml:space="preserve">Avsnittet illustrera hur formulärtjänst kan kopplas till informationsmodellen. Formulärtjänst medger stor frihet för utformning av grafiskt gränssnitt. Nedanstående är ett exempel på hur det kan se ut. </w:t>
      </w:r>
    </w:p>
    <w:p w14:paraId="394042CE" w14:textId="77777777" w:rsidR="00225ABF" w:rsidRDefault="00225ABF" w:rsidP="006A0566"/>
    <w:p w14:paraId="714F991F" w14:textId="77777777" w:rsidR="00225ABF" w:rsidRDefault="00225ABF" w:rsidP="006A0566">
      <w:r>
        <w:t>Avsnittet täcker inte alla tjänsteinteraktioner.</w:t>
      </w:r>
    </w:p>
    <w:p w14:paraId="15B2349F" w14:textId="77777777" w:rsidR="006A0566" w:rsidRPr="006A0566" w:rsidRDefault="006A0566" w:rsidP="006A0566"/>
    <w:p w14:paraId="70998310" w14:textId="77777777" w:rsidR="00521A56" w:rsidRDefault="00720F12">
      <w:pPr>
        <w:spacing w:before="0" w:after="0"/>
        <w:rPr>
          <w:rFonts w:ascii="Arial" w:hAnsi="Arial" w:cs="Arial"/>
          <w:bCs/>
          <w:iCs/>
          <w:sz w:val="28"/>
          <w:szCs w:val="28"/>
        </w:rPr>
      </w:pPr>
      <w:bookmarkStart w:id="119" w:name="_Toc116886645"/>
      <w:bookmarkStart w:id="120" w:name="_Toc138576300"/>
      <w:bookmarkStart w:id="121" w:name="_Toc193243780"/>
      <w:bookmarkStart w:id="122" w:name="_Toc100125831"/>
      <w:r>
        <w:rPr>
          <w:rFonts w:ascii="Arial" w:hAnsi="Arial" w:cs="Arial"/>
          <w:bCs/>
          <w:iCs/>
          <w:noProof/>
          <w:sz w:val="28"/>
          <w:szCs w:val="28"/>
          <w:lang w:eastAsia="sv-SE"/>
        </w:rPr>
        <w:drawing>
          <wp:inline distT="0" distB="0" distL="0" distR="0" wp14:anchorId="39C0DAF7" wp14:editId="369CF6D8">
            <wp:extent cx="4748691" cy="2807540"/>
            <wp:effectExtent l="0" t="0" r="1270" b="12065"/>
            <wp:docPr id="8"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49974" cy="2808299"/>
                    </a:xfrm>
                    <a:prstGeom prst="rect">
                      <a:avLst/>
                    </a:prstGeom>
                    <a:noFill/>
                    <a:ln>
                      <a:noFill/>
                    </a:ln>
                  </pic:spPr>
                </pic:pic>
              </a:graphicData>
            </a:graphic>
          </wp:inline>
        </w:drawing>
      </w:r>
    </w:p>
    <w:p w14:paraId="4C45EBB5" w14:textId="77777777" w:rsidR="00720F12" w:rsidRPr="00E91314" w:rsidRDefault="00720F12" w:rsidP="00720F12">
      <w:pPr>
        <w:pStyle w:val="Beskrivning"/>
      </w:pPr>
      <w:bookmarkStart w:id="123" w:name="_Toc220550779"/>
      <w:r w:rsidRPr="00E91314">
        <w:t xml:space="preserve">Figur </w:t>
      </w:r>
      <w:r w:rsidRPr="00E91314">
        <w:fldChar w:fldCharType="begin"/>
      </w:r>
      <w:r w:rsidRPr="00E91314">
        <w:instrText xml:space="preserve"> SEQ Figur \* ARABIC </w:instrText>
      </w:r>
      <w:r w:rsidRPr="00E91314">
        <w:fldChar w:fldCharType="separate"/>
      </w:r>
      <w:r>
        <w:rPr>
          <w:noProof/>
        </w:rPr>
        <w:t>17</w:t>
      </w:r>
      <w:r w:rsidRPr="00E91314">
        <w:rPr>
          <w:noProof/>
        </w:rPr>
        <w:fldChar w:fldCharType="end"/>
      </w:r>
      <w:r w:rsidRPr="00E91314">
        <w:t xml:space="preserve">: </w:t>
      </w:r>
      <w:r>
        <w:t xml:space="preserve">Exempel </w:t>
      </w:r>
      <w:r w:rsidRPr="00E91314">
        <w:t>Informationsmodell</w:t>
      </w:r>
      <w:r>
        <w:t xml:space="preserve"> och grafiskt gränssnitt</w:t>
      </w:r>
      <w:bookmarkEnd w:id="123"/>
    </w:p>
    <w:p w14:paraId="31705200" w14:textId="77777777" w:rsidR="00720F12" w:rsidRDefault="00720F12">
      <w:pPr>
        <w:spacing w:before="0" w:after="0"/>
        <w:rPr>
          <w:rFonts w:ascii="Arial" w:hAnsi="Arial" w:cs="Arial"/>
          <w:bCs/>
          <w:iCs/>
          <w:sz w:val="28"/>
          <w:szCs w:val="28"/>
        </w:rPr>
      </w:pPr>
    </w:p>
    <w:p w14:paraId="3D069C46" w14:textId="77777777" w:rsidR="006A0566" w:rsidRDefault="006A0566" w:rsidP="006A0566">
      <w:r>
        <w:t>Aktiviteter kopplade till grafiskt gränssnitt.</w:t>
      </w:r>
    </w:p>
    <w:p w14:paraId="41A5EDD7" w14:textId="77777777" w:rsidR="006A0566" w:rsidRDefault="006A0566" w:rsidP="006A0566">
      <w:r>
        <w:t>Tjänsteproducenten har i ovanstående exempel</w:t>
      </w:r>
    </w:p>
    <w:p w14:paraId="15A224BA" w14:textId="77777777" w:rsidR="006A0566" w:rsidRDefault="006A0566" w:rsidP="00AA406D">
      <w:pPr>
        <w:pStyle w:val="Liststycke"/>
        <w:numPr>
          <w:ilvl w:val="0"/>
          <w:numId w:val="32"/>
        </w:numPr>
      </w:pPr>
      <w:r>
        <w:t xml:space="preserve">Anropat tjänsten </w:t>
      </w:r>
      <w:proofErr w:type="gramStart"/>
      <w:r>
        <w:t>”</w:t>
      </w:r>
      <w:r w:rsidRPr="006A0566">
        <w:t xml:space="preserve"> </w:t>
      </w:r>
      <w:proofErr w:type="spellStart"/>
      <w:r w:rsidRPr="006A0566">
        <w:t>GetFormTempatesInteraction</w:t>
      </w:r>
      <w:proofErr w:type="spellEnd"/>
      <w:r>
        <w:t>”</w:t>
      </w:r>
      <w:proofErr w:type="gramEnd"/>
      <w:r>
        <w:t xml:space="preserve"> för att hämta t.ex. ”Förnya recept”.</w:t>
      </w:r>
    </w:p>
    <w:p w14:paraId="0867C253" w14:textId="77777777" w:rsidR="006A0566" w:rsidRDefault="006A0566" w:rsidP="00A1449D"/>
    <w:p w14:paraId="0F9699F6" w14:textId="77777777" w:rsidR="00A1449D" w:rsidRPr="00E91314" w:rsidRDefault="00A1449D" w:rsidP="00A1449D">
      <w:r>
        <w:t>Tjänsten ”</w:t>
      </w:r>
      <w:proofErr w:type="spellStart"/>
      <w:r w:rsidRPr="00A1449D">
        <w:t>CreateFormInteraction</w:t>
      </w:r>
      <w:proofErr w:type="spellEnd"/>
      <w:r>
        <w:t>” anropas när användaren klickar på ”</w:t>
      </w:r>
      <w:r w:rsidRPr="00A1449D">
        <w:rPr>
          <w:b/>
        </w:rPr>
        <w:t>OK</w:t>
      </w:r>
      <w:r>
        <w:t>”</w:t>
      </w:r>
    </w:p>
    <w:p w14:paraId="1F9D2180" w14:textId="77777777" w:rsidR="004A333C" w:rsidRPr="00E91314" w:rsidRDefault="004A333C">
      <w:pPr>
        <w:spacing w:before="0" w:after="0"/>
        <w:rPr>
          <w:rFonts w:ascii="Arial" w:hAnsi="Arial" w:cs="Arial"/>
          <w:bCs/>
          <w:iCs/>
          <w:sz w:val="28"/>
          <w:szCs w:val="28"/>
        </w:rPr>
      </w:pPr>
      <w:r w:rsidRPr="00E91314">
        <w:br w:type="page"/>
      </w:r>
    </w:p>
    <w:p w14:paraId="6A1AE8A4" w14:textId="77777777" w:rsidR="00AE12A8" w:rsidRDefault="008F1C56" w:rsidP="00AE12A8">
      <w:r>
        <w:rPr>
          <w:noProof/>
          <w:lang w:eastAsia="sv-SE"/>
        </w:rPr>
        <w:lastRenderedPageBreak/>
        <w:drawing>
          <wp:inline distT="0" distB="0" distL="0" distR="0" wp14:anchorId="3EB69064" wp14:editId="7CCE1096">
            <wp:extent cx="5947103" cy="5265579"/>
            <wp:effectExtent l="0" t="0" r="0" b="0"/>
            <wp:docPr id="1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7467" cy="5265902"/>
                    </a:xfrm>
                    <a:prstGeom prst="rect">
                      <a:avLst/>
                    </a:prstGeom>
                    <a:noFill/>
                    <a:ln>
                      <a:noFill/>
                    </a:ln>
                  </pic:spPr>
                </pic:pic>
              </a:graphicData>
            </a:graphic>
          </wp:inline>
        </w:drawing>
      </w:r>
    </w:p>
    <w:p w14:paraId="255BBDD0" w14:textId="77777777" w:rsidR="00AE12A8" w:rsidRPr="00E91314" w:rsidRDefault="00AE12A8" w:rsidP="00AE12A8">
      <w:pPr>
        <w:pStyle w:val="Beskrivning"/>
      </w:pPr>
      <w:bookmarkStart w:id="124" w:name="_Toc220550780"/>
      <w:r w:rsidRPr="00E91314">
        <w:t xml:space="preserve">Figur </w:t>
      </w:r>
      <w:r w:rsidRPr="00E91314">
        <w:fldChar w:fldCharType="begin"/>
      </w:r>
      <w:r w:rsidRPr="00E91314">
        <w:instrText xml:space="preserve"> SEQ Figur \* ARABIC </w:instrText>
      </w:r>
      <w:r w:rsidRPr="00E91314">
        <w:fldChar w:fldCharType="separate"/>
      </w:r>
      <w:r>
        <w:rPr>
          <w:noProof/>
        </w:rPr>
        <w:t>18</w:t>
      </w:r>
      <w:r w:rsidRPr="00E91314">
        <w:rPr>
          <w:noProof/>
        </w:rPr>
        <w:fldChar w:fldCharType="end"/>
      </w:r>
      <w:r w:rsidRPr="00E91314">
        <w:t xml:space="preserve">: </w:t>
      </w:r>
      <w:r>
        <w:t xml:space="preserve">Exempel </w:t>
      </w:r>
      <w:r w:rsidRPr="00E91314">
        <w:t>Informationsmodell</w:t>
      </w:r>
      <w:r>
        <w:t xml:space="preserve"> och grafiskt gränssnitt</w:t>
      </w:r>
      <w:r w:rsidR="008F1C56">
        <w:t>.</w:t>
      </w:r>
      <w:bookmarkEnd w:id="124"/>
    </w:p>
    <w:p w14:paraId="4B8D8D0F" w14:textId="77777777" w:rsidR="00AE12A8" w:rsidRDefault="00AE12A8" w:rsidP="00AE12A8"/>
    <w:p w14:paraId="106950A5" w14:textId="77777777" w:rsidR="00AE12A8" w:rsidRDefault="00AE12A8" w:rsidP="00AE12A8"/>
    <w:p w14:paraId="33477567" w14:textId="77777777" w:rsidR="00AE12A8" w:rsidRDefault="00E4751F" w:rsidP="00AE12A8">
      <w:r>
        <w:rPr>
          <w:noProof/>
          <w:lang w:eastAsia="sv-SE"/>
        </w:rPr>
        <w:lastRenderedPageBreak/>
        <w:drawing>
          <wp:inline distT="0" distB="0" distL="0" distR="0" wp14:anchorId="085F368B" wp14:editId="47BC2346">
            <wp:extent cx="5997903" cy="4790567"/>
            <wp:effectExtent l="0" t="0" r="0" b="1016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8082" cy="4790710"/>
                    </a:xfrm>
                    <a:prstGeom prst="rect">
                      <a:avLst/>
                    </a:prstGeom>
                    <a:noFill/>
                    <a:ln>
                      <a:noFill/>
                    </a:ln>
                  </pic:spPr>
                </pic:pic>
              </a:graphicData>
            </a:graphic>
          </wp:inline>
        </w:drawing>
      </w:r>
    </w:p>
    <w:p w14:paraId="576FB161" w14:textId="77777777" w:rsidR="00AE12A8" w:rsidRPr="00E91314" w:rsidRDefault="00AE12A8" w:rsidP="00AE12A8">
      <w:pPr>
        <w:pStyle w:val="Beskrivning"/>
      </w:pPr>
      <w:bookmarkStart w:id="125" w:name="_Toc220550781"/>
      <w:r w:rsidRPr="00E91314">
        <w:t xml:space="preserve">Figur </w:t>
      </w:r>
      <w:r w:rsidRPr="00E91314">
        <w:fldChar w:fldCharType="begin"/>
      </w:r>
      <w:r w:rsidRPr="00E91314">
        <w:instrText xml:space="preserve"> SEQ Figur \* ARABIC </w:instrText>
      </w:r>
      <w:r w:rsidRPr="00E91314">
        <w:fldChar w:fldCharType="separate"/>
      </w:r>
      <w:r>
        <w:rPr>
          <w:noProof/>
        </w:rPr>
        <w:t>19</w:t>
      </w:r>
      <w:r w:rsidRPr="00E91314">
        <w:rPr>
          <w:noProof/>
        </w:rPr>
        <w:fldChar w:fldCharType="end"/>
      </w:r>
      <w:r w:rsidRPr="00E91314">
        <w:t xml:space="preserve">: </w:t>
      </w:r>
      <w:r>
        <w:t xml:space="preserve">Exempel </w:t>
      </w:r>
      <w:r w:rsidRPr="00E91314">
        <w:t>Informationsmodell</w:t>
      </w:r>
      <w:r>
        <w:t xml:space="preserve"> och grafiskt gränssnitt</w:t>
      </w:r>
      <w:r w:rsidR="00E4751F">
        <w:t>.</w:t>
      </w:r>
      <w:bookmarkEnd w:id="125"/>
    </w:p>
    <w:p w14:paraId="72F4C295" w14:textId="77777777" w:rsidR="00AE12A8" w:rsidRDefault="00AE12A8" w:rsidP="00AE12A8"/>
    <w:p w14:paraId="32D9C0FF" w14:textId="77777777" w:rsidR="00225ABF" w:rsidRDefault="00225ABF" w:rsidP="00225ABF">
      <w:r>
        <w:t>Aktiviteter kopplade till grafiskt gränssnitt.</w:t>
      </w:r>
    </w:p>
    <w:p w14:paraId="66CDBBA5" w14:textId="77777777" w:rsidR="00225ABF" w:rsidRDefault="00225ABF" w:rsidP="00225ABF">
      <w:r>
        <w:t>Tjänsteproducenten har i ovanstående exempel</w:t>
      </w:r>
    </w:p>
    <w:p w14:paraId="7DA48DF1" w14:textId="77777777" w:rsidR="00225ABF" w:rsidRDefault="00225ABF" w:rsidP="00AA406D">
      <w:pPr>
        <w:pStyle w:val="Liststycke"/>
        <w:numPr>
          <w:ilvl w:val="0"/>
          <w:numId w:val="32"/>
        </w:numPr>
      </w:pPr>
      <w:r>
        <w:t>Anropat tjänsten ”</w:t>
      </w:r>
      <w:proofErr w:type="spellStart"/>
      <w:r w:rsidRPr="00A1449D">
        <w:t>CreateFormInteraction</w:t>
      </w:r>
      <w:proofErr w:type="spellEnd"/>
      <w:r>
        <w:t xml:space="preserve">” för att hämta formuläret ”Förnya recept” och dess frågor (grupperade i </w:t>
      </w:r>
      <w:proofErr w:type="spellStart"/>
      <w:r>
        <w:t>QuestionBlock</w:t>
      </w:r>
      <w:proofErr w:type="spellEnd"/>
      <w:r>
        <w:t>).</w:t>
      </w:r>
    </w:p>
    <w:p w14:paraId="2CE6510F" w14:textId="77777777" w:rsidR="00225ABF" w:rsidRDefault="00225ABF" w:rsidP="00AA406D">
      <w:pPr>
        <w:pStyle w:val="Liststycke"/>
        <w:numPr>
          <w:ilvl w:val="0"/>
          <w:numId w:val="32"/>
        </w:numPr>
      </w:pPr>
      <w:r>
        <w:t>Anropar tjänsten ”</w:t>
      </w:r>
      <w:proofErr w:type="spellStart"/>
      <w:r w:rsidRPr="00225ABF">
        <w:t>SaveForm</w:t>
      </w:r>
      <w:r w:rsidR="00E4751F">
        <w:t>PageI</w:t>
      </w:r>
      <w:r w:rsidRPr="00225ABF">
        <w:t>nteraction</w:t>
      </w:r>
      <w:proofErr w:type="spellEnd"/>
      <w:r>
        <w:t xml:space="preserve">” samt </w:t>
      </w:r>
      <w:proofErr w:type="gramStart"/>
      <w:r>
        <w:t>”</w:t>
      </w:r>
      <w:r w:rsidRPr="00225ABF">
        <w:t xml:space="preserve"> </w:t>
      </w:r>
      <w:proofErr w:type="spellStart"/>
      <w:r w:rsidRPr="00225ABF">
        <w:t>SaveFormInteraction</w:t>
      </w:r>
      <w:proofErr w:type="spellEnd"/>
      <w:r>
        <w:t>”</w:t>
      </w:r>
      <w:proofErr w:type="gramEnd"/>
      <w:r>
        <w:t>.</w:t>
      </w:r>
    </w:p>
    <w:p w14:paraId="1AC085B1" w14:textId="77777777" w:rsidR="00225ABF" w:rsidRDefault="00225ABF" w:rsidP="00225ABF"/>
    <w:p w14:paraId="66D59796" w14:textId="77777777" w:rsidR="00225ABF" w:rsidRDefault="00225ABF" w:rsidP="00AE12A8"/>
    <w:p w14:paraId="2B254FDA" w14:textId="77777777" w:rsidR="00AE12A8" w:rsidRDefault="00AE12A8" w:rsidP="00AE12A8"/>
    <w:p w14:paraId="5175296C" w14:textId="77777777" w:rsidR="00AE12A8" w:rsidRDefault="00AE12A8" w:rsidP="00AE12A8">
      <w:pPr>
        <w:sectPr w:rsidR="00AE12A8" w:rsidSect="00AE12A8">
          <w:pgSz w:w="11906" w:h="16838" w:code="9"/>
          <w:pgMar w:top="2948" w:right="1701" w:bottom="1814" w:left="1701" w:header="340" w:footer="0" w:gutter="0"/>
          <w:cols w:space="708"/>
          <w:titlePg/>
          <w:docGrid w:linePitch="360"/>
        </w:sectPr>
      </w:pPr>
    </w:p>
    <w:p w14:paraId="16C2FC2A" w14:textId="77777777" w:rsidR="00AE12A8" w:rsidRDefault="00AE12A8" w:rsidP="00AE12A8"/>
    <w:p w14:paraId="51508843" w14:textId="77777777" w:rsidR="00870854" w:rsidRPr="00E91314" w:rsidRDefault="00870854" w:rsidP="00AA406D">
      <w:pPr>
        <w:pStyle w:val="Rubrik2"/>
        <w:numPr>
          <w:ilvl w:val="1"/>
          <w:numId w:val="21"/>
        </w:numPr>
        <w:spacing w:before="240" w:after="0"/>
        <w:ind w:left="851" w:hanging="851"/>
        <w:rPr>
          <w:lang w:val="sv-SE"/>
        </w:rPr>
      </w:pPr>
      <w:bookmarkStart w:id="126" w:name="_Toc220986026"/>
      <w:r w:rsidRPr="00E91314">
        <w:rPr>
          <w:lang w:val="sv-SE"/>
        </w:rPr>
        <w:t>Klasser och attribut</w:t>
      </w:r>
      <w:bookmarkEnd w:id="119"/>
      <w:bookmarkEnd w:id="120"/>
      <w:r w:rsidRPr="00E91314">
        <w:rPr>
          <w:lang w:val="sv-SE"/>
        </w:rPr>
        <w:t xml:space="preserve"> V-DIM</w:t>
      </w:r>
      <w:bookmarkEnd w:id="121"/>
      <w:bookmarkEnd w:id="126"/>
    </w:p>
    <w:p w14:paraId="1988443D" w14:textId="77777777" w:rsidR="00870854" w:rsidRPr="00E91314" w:rsidRDefault="00870854" w:rsidP="00AA406D">
      <w:pPr>
        <w:pStyle w:val="Rubrik3"/>
        <w:numPr>
          <w:ilvl w:val="2"/>
          <w:numId w:val="21"/>
        </w:numPr>
        <w:spacing w:before="240" w:after="60"/>
        <w:ind w:left="1134" w:hanging="1134"/>
        <w:rPr>
          <w:i/>
          <w:lang w:val="sv-SE"/>
        </w:rPr>
      </w:pPr>
      <w:bookmarkStart w:id="127" w:name="_Toc193243781"/>
      <w:bookmarkStart w:id="128" w:name="_Toc220986027"/>
      <w:r w:rsidRPr="00E91314">
        <w:rPr>
          <w:i/>
          <w:lang w:val="sv-SE"/>
        </w:rPr>
        <w:t>Klass Formulär (Form)</w:t>
      </w:r>
      <w:bookmarkEnd w:id="127"/>
      <w:bookmarkEnd w:id="128"/>
    </w:p>
    <w:p w14:paraId="1BAEA018" w14:textId="77777777" w:rsidR="00870854" w:rsidRPr="00E91314" w:rsidRDefault="00870854" w:rsidP="00870854">
      <w:pPr>
        <w:spacing w:after="0"/>
      </w:pPr>
      <w:r w:rsidRPr="00E91314">
        <w:t>Klassen Formulär innehåller grundläggande information samt formulärets egenskaper.</w:t>
      </w:r>
    </w:p>
    <w:p w14:paraId="15407A95"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39"/>
        <w:gridCol w:w="1881"/>
        <w:gridCol w:w="1200"/>
        <w:gridCol w:w="1080"/>
        <w:gridCol w:w="1160"/>
      </w:tblGrid>
      <w:tr w:rsidR="00870854" w:rsidRPr="00E91314" w14:paraId="17E7590E" w14:textId="77777777" w:rsidTr="00C53A3A">
        <w:trPr>
          <w:cantSplit/>
          <w:trHeight w:val="376"/>
        </w:trPr>
        <w:tc>
          <w:tcPr>
            <w:tcW w:w="2567" w:type="dxa"/>
            <w:gridSpan w:val="2"/>
            <w:vMerge w:val="restart"/>
            <w:shd w:val="pct25" w:color="auto" w:fill="auto"/>
          </w:tcPr>
          <w:p w14:paraId="65AB7301"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7D67D523" w14:textId="77777777" w:rsidR="00870854" w:rsidRPr="00E91314" w:rsidRDefault="00870854" w:rsidP="00521A56">
            <w:r w:rsidRPr="00E91314">
              <w:t>Beskrivning</w:t>
            </w:r>
          </w:p>
        </w:tc>
        <w:tc>
          <w:tcPr>
            <w:tcW w:w="1140" w:type="dxa"/>
            <w:vMerge w:val="restart"/>
            <w:shd w:val="pct25" w:color="auto" w:fill="auto"/>
          </w:tcPr>
          <w:p w14:paraId="13688F83"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2D56485E" w14:textId="77777777" w:rsidR="00870854" w:rsidRPr="00E91314" w:rsidRDefault="00870854" w:rsidP="00521A56">
            <w:proofErr w:type="spellStart"/>
            <w:r w:rsidRPr="00E91314">
              <w:t>Mult</w:t>
            </w:r>
            <w:proofErr w:type="spellEnd"/>
          </w:p>
        </w:tc>
        <w:tc>
          <w:tcPr>
            <w:tcW w:w="1839" w:type="dxa"/>
            <w:vMerge w:val="restart"/>
            <w:shd w:val="pct25" w:color="auto" w:fill="auto"/>
          </w:tcPr>
          <w:p w14:paraId="62230554"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881" w:type="dxa"/>
            <w:vMerge w:val="restart"/>
            <w:shd w:val="pct25" w:color="auto" w:fill="auto"/>
          </w:tcPr>
          <w:p w14:paraId="749056C8"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05E2CBE" w14:textId="77777777" w:rsidR="00870854" w:rsidRPr="00E91314" w:rsidRDefault="00870854" w:rsidP="00521A56">
            <w:pPr>
              <w:rPr>
                <w:rFonts w:eastAsia="Arial Unicode MS"/>
                <w:b/>
              </w:rPr>
            </w:pPr>
            <w:r w:rsidRPr="00E91314">
              <w:rPr>
                <w:rFonts w:eastAsia="Arial Unicode MS"/>
                <w:b/>
              </w:rPr>
              <w:t xml:space="preserve">Fylls i </w:t>
            </w:r>
            <w:proofErr w:type="spellStart"/>
            <w:r w:rsidRPr="00E91314">
              <w:rPr>
                <w:rFonts w:eastAsia="Arial Unicode MS"/>
                <w:b/>
              </w:rPr>
              <w:t>i</w:t>
            </w:r>
            <w:proofErr w:type="spellEnd"/>
            <w:r w:rsidRPr="00E91314">
              <w:rPr>
                <w:rFonts w:eastAsia="Arial Unicode MS"/>
                <w:b/>
              </w:rPr>
              <w:t xml:space="preserve"> samråd med TIS</w:t>
            </w:r>
            <w:bookmarkStart w:id="129" w:name="OLE_LINK3"/>
            <w:bookmarkStart w:id="130" w:name="OLE_LINK4"/>
          </w:p>
        </w:tc>
      </w:tr>
      <w:bookmarkEnd w:id="129"/>
      <w:bookmarkEnd w:id="130"/>
      <w:tr w:rsidR="00870854" w:rsidRPr="00E91314" w14:paraId="5BDDB351" w14:textId="77777777" w:rsidTr="00C53A3A">
        <w:trPr>
          <w:cantSplit/>
          <w:trHeight w:val="375"/>
        </w:trPr>
        <w:tc>
          <w:tcPr>
            <w:tcW w:w="2567" w:type="dxa"/>
            <w:gridSpan w:val="2"/>
            <w:vMerge/>
            <w:shd w:val="pct25" w:color="auto" w:fill="auto"/>
          </w:tcPr>
          <w:p w14:paraId="2150345F" w14:textId="77777777" w:rsidR="00870854" w:rsidRPr="00E91314" w:rsidRDefault="00870854" w:rsidP="00521A56"/>
        </w:tc>
        <w:tc>
          <w:tcPr>
            <w:tcW w:w="3388" w:type="dxa"/>
            <w:vMerge/>
            <w:shd w:val="pct25" w:color="auto" w:fill="auto"/>
          </w:tcPr>
          <w:p w14:paraId="1CF5E287" w14:textId="77777777" w:rsidR="00870854" w:rsidRPr="00E91314" w:rsidRDefault="00870854" w:rsidP="00521A56"/>
        </w:tc>
        <w:tc>
          <w:tcPr>
            <w:tcW w:w="1140" w:type="dxa"/>
            <w:vMerge/>
            <w:shd w:val="pct25" w:color="auto" w:fill="auto"/>
          </w:tcPr>
          <w:p w14:paraId="2000097F" w14:textId="77777777" w:rsidR="00870854" w:rsidRPr="00E91314" w:rsidRDefault="00870854" w:rsidP="00521A56"/>
        </w:tc>
        <w:tc>
          <w:tcPr>
            <w:tcW w:w="720" w:type="dxa"/>
            <w:vMerge/>
            <w:shd w:val="pct25" w:color="auto" w:fill="auto"/>
          </w:tcPr>
          <w:p w14:paraId="3C79064F" w14:textId="77777777" w:rsidR="00870854" w:rsidRPr="00E91314" w:rsidRDefault="00870854" w:rsidP="00521A56"/>
        </w:tc>
        <w:tc>
          <w:tcPr>
            <w:tcW w:w="1839" w:type="dxa"/>
            <w:vMerge/>
            <w:shd w:val="pct25" w:color="auto" w:fill="auto"/>
          </w:tcPr>
          <w:p w14:paraId="09F3CEE2" w14:textId="77777777" w:rsidR="00870854" w:rsidRPr="00E91314" w:rsidRDefault="00870854" w:rsidP="00521A56"/>
        </w:tc>
        <w:tc>
          <w:tcPr>
            <w:tcW w:w="1881" w:type="dxa"/>
            <w:vMerge/>
            <w:shd w:val="pct25" w:color="auto" w:fill="auto"/>
          </w:tcPr>
          <w:p w14:paraId="695460D5" w14:textId="77777777" w:rsidR="00870854" w:rsidRPr="00E91314" w:rsidRDefault="00870854" w:rsidP="00521A56"/>
        </w:tc>
        <w:tc>
          <w:tcPr>
            <w:tcW w:w="1200" w:type="dxa"/>
            <w:tcBorders>
              <w:bottom w:val="single" w:sz="4" w:space="0" w:color="auto"/>
            </w:tcBorders>
            <w:shd w:val="pct25" w:color="auto" w:fill="auto"/>
          </w:tcPr>
          <w:p w14:paraId="6513B613" w14:textId="77777777" w:rsidR="00870854" w:rsidRPr="00E91314" w:rsidRDefault="00870854" w:rsidP="00521A56">
            <w:pPr>
              <w:rPr>
                <w:rFonts w:eastAsia="Arial Unicode MS"/>
                <w:b/>
              </w:rPr>
            </w:pPr>
            <w:r w:rsidRPr="00E91314">
              <w:rPr>
                <w:rFonts w:eastAsia="Arial Unicode MS"/>
                <w:b/>
              </w:rPr>
              <w:t>Attribut i V-TIM</w:t>
            </w:r>
          </w:p>
        </w:tc>
        <w:tc>
          <w:tcPr>
            <w:tcW w:w="1080" w:type="dxa"/>
            <w:tcBorders>
              <w:bottom w:val="single" w:sz="4" w:space="0" w:color="auto"/>
            </w:tcBorders>
            <w:shd w:val="pct25" w:color="auto" w:fill="auto"/>
          </w:tcPr>
          <w:p w14:paraId="403CE9EB" w14:textId="77777777" w:rsidR="00870854" w:rsidRPr="00E91314" w:rsidRDefault="00870854" w:rsidP="00521A56">
            <w:pPr>
              <w:rPr>
                <w:rFonts w:eastAsia="Arial Unicode MS"/>
                <w:b/>
              </w:rPr>
            </w:pPr>
          </w:p>
        </w:tc>
        <w:tc>
          <w:tcPr>
            <w:tcW w:w="1160" w:type="dxa"/>
            <w:tcBorders>
              <w:bottom w:val="single" w:sz="4" w:space="0" w:color="auto"/>
            </w:tcBorders>
            <w:shd w:val="pct25" w:color="auto" w:fill="auto"/>
          </w:tcPr>
          <w:p w14:paraId="7BE6AF3D" w14:textId="77777777" w:rsidR="00870854" w:rsidRPr="00E91314" w:rsidRDefault="00870854" w:rsidP="00521A56">
            <w:pPr>
              <w:rPr>
                <w:rFonts w:eastAsia="Arial Unicode MS"/>
                <w:b/>
              </w:rPr>
            </w:pPr>
          </w:p>
        </w:tc>
      </w:tr>
      <w:tr w:rsidR="00870854" w:rsidRPr="00E91314" w14:paraId="001F2C9D" w14:textId="77777777" w:rsidTr="00C53A3A">
        <w:trPr>
          <w:trHeight w:val="217"/>
        </w:trPr>
        <w:tc>
          <w:tcPr>
            <w:tcW w:w="2567" w:type="dxa"/>
            <w:gridSpan w:val="2"/>
          </w:tcPr>
          <w:p w14:paraId="63350384" w14:textId="77777777" w:rsidR="00870854" w:rsidRPr="00E91314" w:rsidRDefault="00870854" w:rsidP="00521A56">
            <w:pPr>
              <w:rPr>
                <w:rFonts w:eastAsia="Arial Unicode MS"/>
              </w:rPr>
            </w:pPr>
            <w:r w:rsidRPr="00E91314">
              <w:rPr>
                <w:rFonts w:eastAsia="Arial Unicode MS"/>
              </w:rPr>
              <w:t>Enhets-id vårdgivare (</w:t>
            </w:r>
            <w:proofErr w:type="spellStart"/>
            <w:r w:rsidRPr="00E91314">
              <w:rPr>
                <w:rFonts w:eastAsia="Arial Unicode MS"/>
              </w:rPr>
              <w:t>healthcare</w:t>
            </w:r>
            <w:proofErr w:type="spellEnd"/>
            <w:r w:rsidRPr="00E91314">
              <w:rPr>
                <w:rFonts w:eastAsia="Arial Unicode MS"/>
              </w:rPr>
              <w:t xml:space="preserve">_ </w:t>
            </w:r>
            <w:proofErr w:type="spellStart"/>
            <w:proofErr w:type="gramStart"/>
            <w:r w:rsidRPr="00E91314">
              <w:rPr>
                <w:rFonts w:eastAsia="Arial Unicode MS"/>
              </w:rPr>
              <w:t>CareGiver</w:t>
            </w:r>
            <w:proofErr w:type="spellEnd"/>
            <w:proofErr w:type="gramEnd"/>
            <w:r w:rsidRPr="00E91314">
              <w:rPr>
                <w:rFonts w:eastAsia="Arial Unicode MS"/>
              </w:rPr>
              <w:t>)</w:t>
            </w:r>
          </w:p>
        </w:tc>
        <w:tc>
          <w:tcPr>
            <w:tcW w:w="3388" w:type="dxa"/>
          </w:tcPr>
          <w:p w14:paraId="03D4B7AC" w14:textId="77777777" w:rsidR="00870854" w:rsidRPr="00E91314" w:rsidRDefault="00870854" w:rsidP="00521A56">
            <w:r w:rsidRPr="00E91314">
              <w:t>Ansvarig vårdgivare (huvudman).</w:t>
            </w:r>
          </w:p>
          <w:p w14:paraId="1296F75C" w14:textId="77777777" w:rsidR="00870854" w:rsidRPr="00E91314" w:rsidRDefault="00870854" w:rsidP="00521A56">
            <w:r w:rsidRPr="00E91314">
              <w:t>T.ex. Landsting</w:t>
            </w:r>
          </w:p>
        </w:tc>
        <w:tc>
          <w:tcPr>
            <w:tcW w:w="1140" w:type="dxa"/>
          </w:tcPr>
          <w:p w14:paraId="449C4EE7" w14:textId="77777777" w:rsidR="00870854" w:rsidRPr="00E91314" w:rsidRDefault="00870854" w:rsidP="00521A56">
            <w:pPr>
              <w:rPr>
                <w:rFonts w:eastAsia="Arial Unicode MS"/>
              </w:rPr>
            </w:pPr>
            <w:r w:rsidRPr="00E91314">
              <w:rPr>
                <w:rFonts w:eastAsia="Arial Unicode MS"/>
              </w:rPr>
              <w:t>II</w:t>
            </w:r>
          </w:p>
        </w:tc>
        <w:tc>
          <w:tcPr>
            <w:tcW w:w="720" w:type="dxa"/>
          </w:tcPr>
          <w:p w14:paraId="3B8BBC8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7ACC3AE4"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07FC3158" w14:textId="77777777" w:rsidR="00870854" w:rsidRPr="00E91314" w:rsidRDefault="00870854" w:rsidP="00521A56">
            <w:pPr>
              <w:rPr>
                <w:rFonts w:ascii="Arial" w:eastAsia="Arial Unicode MS" w:hAnsi="Arial"/>
              </w:rPr>
            </w:pPr>
          </w:p>
        </w:tc>
        <w:tc>
          <w:tcPr>
            <w:tcW w:w="1200" w:type="dxa"/>
            <w:shd w:val="clear" w:color="auto" w:fill="auto"/>
          </w:tcPr>
          <w:p w14:paraId="70FDC1D3" w14:textId="77777777" w:rsidR="00870854" w:rsidRPr="00E91314" w:rsidRDefault="00870854" w:rsidP="00521A56">
            <w:pPr>
              <w:rPr>
                <w:rFonts w:ascii="Arial" w:eastAsia="Arial Unicode MS" w:hAnsi="Arial"/>
              </w:rPr>
            </w:pPr>
          </w:p>
        </w:tc>
        <w:tc>
          <w:tcPr>
            <w:tcW w:w="1080" w:type="dxa"/>
            <w:shd w:val="clear" w:color="auto" w:fill="auto"/>
          </w:tcPr>
          <w:p w14:paraId="5201B915" w14:textId="77777777" w:rsidR="00870854" w:rsidRPr="00E91314" w:rsidRDefault="00870854" w:rsidP="00521A56">
            <w:pPr>
              <w:rPr>
                <w:rFonts w:ascii="Arial" w:eastAsia="Arial Unicode MS" w:hAnsi="Arial"/>
              </w:rPr>
            </w:pPr>
          </w:p>
        </w:tc>
        <w:tc>
          <w:tcPr>
            <w:tcW w:w="1160" w:type="dxa"/>
            <w:shd w:val="clear" w:color="auto" w:fill="auto"/>
          </w:tcPr>
          <w:p w14:paraId="2726372B" w14:textId="77777777" w:rsidR="00870854" w:rsidRPr="00E91314" w:rsidRDefault="00870854" w:rsidP="00521A56">
            <w:pPr>
              <w:rPr>
                <w:rFonts w:ascii="Arial" w:eastAsia="Arial Unicode MS" w:hAnsi="Arial"/>
              </w:rPr>
            </w:pPr>
          </w:p>
        </w:tc>
      </w:tr>
      <w:tr w:rsidR="00870854" w:rsidRPr="00E91314" w14:paraId="15342725" w14:textId="77777777" w:rsidTr="00C53A3A">
        <w:trPr>
          <w:trHeight w:val="217"/>
        </w:trPr>
        <w:tc>
          <w:tcPr>
            <w:tcW w:w="2567" w:type="dxa"/>
            <w:gridSpan w:val="2"/>
          </w:tcPr>
          <w:p w14:paraId="46FF3B28" w14:textId="77777777" w:rsidR="00870854" w:rsidRPr="00E91314" w:rsidRDefault="00870854" w:rsidP="00521A56">
            <w:pPr>
              <w:rPr>
                <w:rFonts w:eastAsia="Arial Unicode MS"/>
              </w:rPr>
            </w:pPr>
            <w:r w:rsidRPr="00E91314">
              <w:rPr>
                <w:rFonts w:eastAsia="Arial Unicode MS"/>
              </w:rPr>
              <w:t xml:space="preserve">Enhets-id ansvarig </w:t>
            </w:r>
          </w:p>
          <w:p w14:paraId="488D493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healthcare</w:t>
            </w:r>
            <w:proofErr w:type="spellEnd"/>
            <w:r w:rsidRPr="00E91314">
              <w:rPr>
                <w:rFonts w:eastAsia="Arial Unicode MS"/>
              </w:rPr>
              <w:t xml:space="preserve">_ </w:t>
            </w:r>
            <w:proofErr w:type="spellStart"/>
            <w:r w:rsidRPr="00E91314">
              <w:rPr>
                <w:rFonts w:eastAsia="Arial Unicode MS"/>
              </w:rPr>
              <w:t>MedUnit</w:t>
            </w:r>
            <w:proofErr w:type="spellEnd"/>
            <w:r w:rsidRPr="00E91314">
              <w:rPr>
                <w:rFonts w:eastAsia="Arial Unicode MS"/>
              </w:rPr>
              <w:t>)</w:t>
            </w:r>
          </w:p>
        </w:tc>
        <w:tc>
          <w:tcPr>
            <w:tcW w:w="3388" w:type="dxa"/>
          </w:tcPr>
          <w:p w14:paraId="6F3FC456" w14:textId="77777777" w:rsidR="00870854" w:rsidRPr="00E91314" w:rsidRDefault="00870854" w:rsidP="00521A56">
            <w:r w:rsidRPr="00E91314">
              <w:t>Medicinsk ansvarig klinik/vårdcentral eller motsvarande.</w:t>
            </w:r>
          </w:p>
          <w:p w14:paraId="7C5BF7E5" w14:textId="77777777" w:rsidR="00870854" w:rsidRPr="00E91314" w:rsidRDefault="00870854" w:rsidP="00521A56">
            <w:r w:rsidRPr="00E91314">
              <w:t>T.ex. Medicinklinik</w:t>
            </w:r>
          </w:p>
        </w:tc>
        <w:tc>
          <w:tcPr>
            <w:tcW w:w="1140" w:type="dxa"/>
          </w:tcPr>
          <w:p w14:paraId="6F4218AE" w14:textId="77777777" w:rsidR="00870854" w:rsidRPr="00E91314" w:rsidRDefault="00870854" w:rsidP="00521A56">
            <w:pPr>
              <w:rPr>
                <w:rFonts w:eastAsia="Arial Unicode MS"/>
              </w:rPr>
            </w:pPr>
            <w:r w:rsidRPr="00E91314">
              <w:rPr>
                <w:rFonts w:eastAsia="Arial Unicode MS"/>
              </w:rPr>
              <w:t>II</w:t>
            </w:r>
          </w:p>
        </w:tc>
        <w:tc>
          <w:tcPr>
            <w:tcW w:w="720" w:type="dxa"/>
          </w:tcPr>
          <w:p w14:paraId="55B9BB3A"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51508F30"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1A920C97" w14:textId="77777777" w:rsidR="00870854" w:rsidRPr="00E91314" w:rsidRDefault="00870854" w:rsidP="00521A56">
            <w:pPr>
              <w:rPr>
                <w:rFonts w:ascii="Arial" w:eastAsia="Arial Unicode MS" w:hAnsi="Arial"/>
              </w:rPr>
            </w:pPr>
          </w:p>
        </w:tc>
        <w:tc>
          <w:tcPr>
            <w:tcW w:w="1200" w:type="dxa"/>
            <w:shd w:val="clear" w:color="auto" w:fill="auto"/>
          </w:tcPr>
          <w:p w14:paraId="6FF9C2C3" w14:textId="77777777" w:rsidR="00870854" w:rsidRPr="00E91314" w:rsidRDefault="00870854" w:rsidP="00521A56">
            <w:pPr>
              <w:rPr>
                <w:rFonts w:ascii="Arial" w:eastAsia="Arial Unicode MS" w:hAnsi="Arial"/>
              </w:rPr>
            </w:pPr>
          </w:p>
        </w:tc>
        <w:tc>
          <w:tcPr>
            <w:tcW w:w="1080" w:type="dxa"/>
            <w:shd w:val="clear" w:color="auto" w:fill="auto"/>
          </w:tcPr>
          <w:p w14:paraId="5BB19EBC" w14:textId="77777777" w:rsidR="00870854" w:rsidRPr="00E91314" w:rsidRDefault="00870854" w:rsidP="00521A56">
            <w:pPr>
              <w:rPr>
                <w:rFonts w:ascii="Arial" w:eastAsia="Arial Unicode MS" w:hAnsi="Arial"/>
              </w:rPr>
            </w:pPr>
          </w:p>
        </w:tc>
        <w:tc>
          <w:tcPr>
            <w:tcW w:w="1160" w:type="dxa"/>
            <w:shd w:val="clear" w:color="auto" w:fill="auto"/>
          </w:tcPr>
          <w:p w14:paraId="482381B7" w14:textId="77777777" w:rsidR="00870854" w:rsidRPr="00E91314" w:rsidRDefault="00870854" w:rsidP="00521A56">
            <w:pPr>
              <w:rPr>
                <w:rFonts w:ascii="Arial" w:eastAsia="Arial Unicode MS" w:hAnsi="Arial"/>
              </w:rPr>
            </w:pPr>
          </w:p>
        </w:tc>
      </w:tr>
      <w:tr w:rsidR="00870854" w:rsidRPr="00E91314" w14:paraId="78D5B5FE" w14:textId="77777777" w:rsidTr="00C53A3A">
        <w:trPr>
          <w:trHeight w:val="217"/>
        </w:trPr>
        <w:tc>
          <w:tcPr>
            <w:tcW w:w="2567" w:type="dxa"/>
            <w:gridSpan w:val="2"/>
          </w:tcPr>
          <w:p w14:paraId="0CCE6BDE" w14:textId="77777777" w:rsidR="00870854" w:rsidRPr="00E963D8" w:rsidRDefault="00870854" w:rsidP="00521A56">
            <w:pPr>
              <w:rPr>
                <w:rFonts w:eastAsia="Arial Unicode MS"/>
                <w:lang w:val="en-US"/>
              </w:rPr>
            </w:pPr>
            <w:proofErr w:type="spellStart"/>
            <w:r w:rsidRPr="00E963D8">
              <w:rPr>
                <w:rFonts w:eastAsia="Arial Unicode MS"/>
                <w:lang w:val="en-US"/>
              </w:rPr>
              <w:t>Enhets</w:t>
            </w:r>
            <w:proofErr w:type="spellEnd"/>
            <w:r w:rsidRPr="00E963D8">
              <w:rPr>
                <w:rFonts w:eastAsia="Arial Unicode MS"/>
                <w:lang w:val="en-US"/>
              </w:rPr>
              <w:t xml:space="preserve">-id  </w:t>
            </w:r>
          </w:p>
          <w:p w14:paraId="660CEAAE" w14:textId="77777777" w:rsidR="00870854" w:rsidRPr="00E963D8" w:rsidRDefault="00870854" w:rsidP="00521A56">
            <w:pPr>
              <w:rPr>
                <w:rFonts w:eastAsia="Arial Unicode MS"/>
                <w:i/>
                <w:lang w:val="en-US"/>
              </w:rPr>
            </w:pPr>
            <w:r w:rsidRPr="00E963D8">
              <w:rPr>
                <w:rFonts w:eastAsia="Arial Unicode MS"/>
                <w:i/>
                <w:lang w:val="en-US"/>
              </w:rPr>
              <w:t>(</w:t>
            </w:r>
            <w:proofErr w:type="spellStart"/>
            <w:proofErr w:type="gramStart"/>
            <w:r w:rsidRPr="00E963D8">
              <w:rPr>
                <w:lang w:val="en-US"/>
              </w:rPr>
              <w:t>healthcare</w:t>
            </w:r>
            <w:proofErr w:type="gramEnd"/>
            <w:r w:rsidRPr="00E963D8">
              <w:rPr>
                <w:lang w:val="en-US"/>
              </w:rPr>
              <w:t>_facility_CareUnit</w:t>
            </w:r>
            <w:proofErr w:type="spellEnd"/>
            <w:r w:rsidRPr="00E963D8">
              <w:rPr>
                <w:rFonts w:eastAsia="Arial Unicode MS"/>
                <w:i/>
                <w:lang w:val="en-US"/>
              </w:rPr>
              <w:t>)</w:t>
            </w:r>
          </w:p>
        </w:tc>
        <w:tc>
          <w:tcPr>
            <w:tcW w:w="3388" w:type="dxa"/>
          </w:tcPr>
          <w:p w14:paraId="1893F68C" w14:textId="77777777" w:rsidR="00870854" w:rsidRPr="00E91314" w:rsidRDefault="00870854" w:rsidP="00521A56">
            <w:r w:rsidRPr="00E91314">
              <w:t>Vårdenheten som erbjuder/tillhandahåller formuläret. Fysisk mottagning.</w:t>
            </w:r>
          </w:p>
          <w:p w14:paraId="7F660A75" w14:textId="77777777" w:rsidR="00870854" w:rsidRPr="00E91314" w:rsidRDefault="00870854" w:rsidP="00521A56">
            <w:pPr>
              <w:rPr>
                <w:rFonts w:eastAsia="Arial Unicode MS"/>
              </w:rPr>
            </w:pPr>
            <w:r w:rsidRPr="00E91314">
              <w:t>T.ex. Den avdelning som formuläret: se2321000016-1hz3</w:t>
            </w:r>
          </w:p>
        </w:tc>
        <w:tc>
          <w:tcPr>
            <w:tcW w:w="1140" w:type="dxa"/>
          </w:tcPr>
          <w:p w14:paraId="08AC3427" w14:textId="77777777" w:rsidR="00870854" w:rsidRPr="00E91314" w:rsidRDefault="00870854" w:rsidP="00521A56">
            <w:pPr>
              <w:rPr>
                <w:rFonts w:eastAsia="Arial Unicode MS"/>
              </w:rPr>
            </w:pPr>
            <w:r w:rsidRPr="00E91314">
              <w:rPr>
                <w:rFonts w:eastAsia="Arial Unicode MS"/>
              </w:rPr>
              <w:t>II</w:t>
            </w:r>
          </w:p>
        </w:tc>
        <w:tc>
          <w:tcPr>
            <w:tcW w:w="720" w:type="dxa"/>
          </w:tcPr>
          <w:p w14:paraId="51596334" w14:textId="77777777" w:rsidR="00870854" w:rsidRPr="00E91314" w:rsidRDefault="00870854" w:rsidP="00521A56">
            <w:pPr>
              <w:rPr>
                <w:rFonts w:eastAsia="Arial Unicode MS"/>
              </w:rPr>
            </w:pPr>
            <w:r w:rsidRPr="00E91314">
              <w:rPr>
                <w:rFonts w:eastAsia="Arial Unicode MS"/>
              </w:rPr>
              <w:t>1</w:t>
            </w:r>
          </w:p>
        </w:tc>
        <w:tc>
          <w:tcPr>
            <w:tcW w:w="1839" w:type="dxa"/>
          </w:tcPr>
          <w:p w14:paraId="6D3FB414"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3FEC5C93" w14:textId="77777777" w:rsidR="00870854" w:rsidRPr="00E91314" w:rsidRDefault="00870854" w:rsidP="00521A56">
            <w:pPr>
              <w:rPr>
                <w:rFonts w:ascii="Arial" w:eastAsia="Arial Unicode MS" w:hAnsi="Arial"/>
              </w:rPr>
            </w:pPr>
          </w:p>
        </w:tc>
        <w:tc>
          <w:tcPr>
            <w:tcW w:w="1200" w:type="dxa"/>
            <w:shd w:val="clear" w:color="auto" w:fill="auto"/>
          </w:tcPr>
          <w:p w14:paraId="69A8503C" w14:textId="77777777" w:rsidR="00870854" w:rsidRPr="00E91314" w:rsidRDefault="00870854" w:rsidP="00521A56">
            <w:pPr>
              <w:rPr>
                <w:rFonts w:ascii="Arial" w:eastAsia="Arial Unicode MS" w:hAnsi="Arial"/>
              </w:rPr>
            </w:pPr>
          </w:p>
        </w:tc>
        <w:tc>
          <w:tcPr>
            <w:tcW w:w="1080" w:type="dxa"/>
            <w:shd w:val="clear" w:color="auto" w:fill="auto"/>
          </w:tcPr>
          <w:p w14:paraId="791B1005" w14:textId="77777777" w:rsidR="00870854" w:rsidRPr="00E91314" w:rsidRDefault="00870854" w:rsidP="00521A56">
            <w:pPr>
              <w:rPr>
                <w:rFonts w:ascii="Arial" w:eastAsia="Arial Unicode MS" w:hAnsi="Arial"/>
              </w:rPr>
            </w:pPr>
          </w:p>
        </w:tc>
        <w:tc>
          <w:tcPr>
            <w:tcW w:w="1160" w:type="dxa"/>
            <w:shd w:val="clear" w:color="auto" w:fill="auto"/>
          </w:tcPr>
          <w:p w14:paraId="1E42842F" w14:textId="77777777" w:rsidR="00870854" w:rsidRPr="00E91314" w:rsidRDefault="00870854" w:rsidP="00521A56">
            <w:pPr>
              <w:rPr>
                <w:rFonts w:ascii="Arial" w:eastAsia="Arial Unicode MS" w:hAnsi="Arial"/>
              </w:rPr>
            </w:pPr>
          </w:p>
        </w:tc>
      </w:tr>
      <w:tr w:rsidR="00870854" w:rsidRPr="00E91314" w14:paraId="2FF1D804" w14:textId="77777777" w:rsidTr="00C53A3A">
        <w:trPr>
          <w:trHeight w:val="217"/>
        </w:trPr>
        <w:tc>
          <w:tcPr>
            <w:tcW w:w="2567" w:type="dxa"/>
            <w:gridSpan w:val="2"/>
          </w:tcPr>
          <w:p w14:paraId="39B3D6F2" w14:textId="77777777" w:rsidR="00870854" w:rsidRPr="00E91314" w:rsidRDefault="00870854" w:rsidP="00521A56">
            <w:r w:rsidRPr="00E91314">
              <w:t>Enhetsnamn</w:t>
            </w:r>
          </w:p>
          <w:p w14:paraId="4349DD8D" w14:textId="77777777" w:rsidR="00870854" w:rsidRPr="00E91314" w:rsidRDefault="00870854" w:rsidP="00521A56">
            <w:pPr>
              <w:rPr>
                <w:rFonts w:eastAsia="Arial Unicode MS"/>
                <w:i/>
              </w:rPr>
            </w:pPr>
            <w:r w:rsidRPr="00E91314">
              <w:t>(</w:t>
            </w:r>
            <w:proofErr w:type="spellStart"/>
            <w:r w:rsidRPr="00E91314">
              <w:t>healthcare_facility_CareUnitName</w:t>
            </w:r>
            <w:proofErr w:type="spellEnd"/>
            <w:r w:rsidRPr="00E91314">
              <w:t>)</w:t>
            </w:r>
          </w:p>
        </w:tc>
        <w:tc>
          <w:tcPr>
            <w:tcW w:w="3388" w:type="dxa"/>
          </w:tcPr>
          <w:p w14:paraId="03C549AF" w14:textId="77777777" w:rsidR="00870854" w:rsidRPr="00E91314" w:rsidRDefault="00870854" w:rsidP="00521A56">
            <w:r w:rsidRPr="00E91314">
              <w:t>Vårdenhetens namn.</w:t>
            </w:r>
          </w:p>
          <w:p w14:paraId="42A881C9" w14:textId="77777777" w:rsidR="00870854" w:rsidRPr="00E91314" w:rsidRDefault="00870854" w:rsidP="00521A56">
            <w:pPr>
              <w:rPr>
                <w:rFonts w:eastAsia="Arial Unicode MS"/>
              </w:rPr>
            </w:pPr>
            <w:r w:rsidRPr="00E91314">
              <w:t xml:space="preserve">T.ex. Testvårdcentral A, Medicinmottagningen </w:t>
            </w:r>
            <w:proofErr w:type="spellStart"/>
            <w:r w:rsidRPr="00E91314">
              <w:t>USÖ</w:t>
            </w:r>
            <w:proofErr w:type="spellEnd"/>
          </w:p>
        </w:tc>
        <w:tc>
          <w:tcPr>
            <w:tcW w:w="1140" w:type="dxa"/>
          </w:tcPr>
          <w:p w14:paraId="5587D33C"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56BF8F1E" w14:textId="77777777" w:rsidR="00870854" w:rsidRPr="00E91314" w:rsidRDefault="00870854" w:rsidP="00521A56">
            <w:pPr>
              <w:rPr>
                <w:rFonts w:eastAsia="Arial Unicode MS"/>
              </w:rPr>
            </w:pPr>
            <w:r w:rsidRPr="00E91314">
              <w:rPr>
                <w:rFonts w:eastAsia="Arial Unicode MS"/>
              </w:rPr>
              <w:t>1</w:t>
            </w:r>
          </w:p>
        </w:tc>
        <w:tc>
          <w:tcPr>
            <w:tcW w:w="1839" w:type="dxa"/>
          </w:tcPr>
          <w:p w14:paraId="0DE26870" w14:textId="77777777" w:rsidR="00870854" w:rsidRPr="00E91314" w:rsidRDefault="00870854" w:rsidP="00521A56">
            <w:pPr>
              <w:rPr>
                <w:rFonts w:eastAsia="Arial Unicode MS"/>
              </w:rPr>
            </w:pPr>
          </w:p>
        </w:tc>
        <w:tc>
          <w:tcPr>
            <w:tcW w:w="1881" w:type="dxa"/>
          </w:tcPr>
          <w:p w14:paraId="41CD51CD" w14:textId="77777777" w:rsidR="00870854" w:rsidRPr="00E91314" w:rsidRDefault="00870854" w:rsidP="00521A56">
            <w:pPr>
              <w:rPr>
                <w:rFonts w:ascii="Arial" w:eastAsia="Arial Unicode MS" w:hAnsi="Arial"/>
              </w:rPr>
            </w:pPr>
          </w:p>
        </w:tc>
        <w:tc>
          <w:tcPr>
            <w:tcW w:w="1200" w:type="dxa"/>
            <w:shd w:val="clear" w:color="auto" w:fill="auto"/>
          </w:tcPr>
          <w:p w14:paraId="7CC7F964" w14:textId="77777777" w:rsidR="00870854" w:rsidRPr="00E91314" w:rsidRDefault="00870854" w:rsidP="00521A56">
            <w:pPr>
              <w:rPr>
                <w:rFonts w:ascii="Arial" w:eastAsia="Arial Unicode MS" w:hAnsi="Arial"/>
              </w:rPr>
            </w:pPr>
          </w:p>
        </w:tc>
        <w:tc>
          <w:tcPr>
            <w:tcW w:w="1080" w:type="dxa"/>
            <w:shd w:val="clear" w:color="auto" w:fill="auto"/>
          </w:tcPr>
          <w:p w14:paraId="1EB75BF4" w14:textId="77777777" w:rsidR="00870854" w:rsidRPr="00E91314" w:rsidRDefault="00870854" w:rsidP="00521A56">
            <w:pPr>
              <w:rPr>
                <w:rFonts w:ascii="Arial" w:eastAsia="Arial Unicode MS" w:hAnsi="Arial"/>
              </w:rPr>
            </w:pPr>
          </w:p>
        </w:tc>
        <w:tc>
          <w:tcPr>
            <w:tcW w:w="1160" w:type="dxa"/>
            <w:shd w:val="clear" w:color="auto" w:fill="auto"/>
          </w:tcPr>
          <w:p w14:paraId="7B4F6565" w14:textId="77777777" w:rsidR="00870854" w:rsidRPr="00E91314" w:rsidRDefault="00870854" w:rsidP="00521A56">
            <w:pPr>
              <w:rPr>
                <w:rFonts w:ascii="Arial" w:eastAsia="Arial Unicode MS" w:hAnsi="Arial"/>
              </w:rPr>
            </w:pPr>
          </w:p>
        </w:tc>
      </w:tr>
      <w:tr w:rsidR="00870854" w:rsidRPr="00E91314" w14:paraId="1B324310" w14:textId="77777777" w:rsidTr="00C53A3A">
        <w:trPr>
          <w:trHeight w:val="217"/>
        </w:trPr>
        <w:tc>
          <w:tcPr>
            <w:tcW w:w="2567" w:type="dxa"/>
            <w:gridSpan w:val="2"/>
          </w:tcPr>
          <w:p w14:paraId="6BF8E2E6" w14:textId="77777777" w:rsidR="00870854" w:rsidRPr="00E91314" w:rsidRDefault="00870854" w:rsidP="00521A56">
            <w:r w:rsidRPr="00E91314">
              <w:t>(</w:t>
            </w:r>
            <w:proofErr w:type="spellStart"/>
            <w:r w:rsidRPr="00E91314">
              <w:t>healthcare_systemID</w:t>
            </w:r>
            <w:proofErr w:type="spellEnd"/>
            <w:r w:rsidRPr="00E91314">
              <w:t>)</w:t>
            </w:r>
          </w:p>
        </w:tc>
        <w:tc>
          <w:tcPr>
            <w:tcW w:w="3388" w:type="dxa"/>
          </w:tcPr>
          <w:p w14:paraId="46257C67" w14:textId="77777777" w:rsidR="00870854" w:rsidRPr="00E91314" w:rsidRDefault="00870854" w:rsidP="00521A56">
            <w:r w:rsidRPr="00E91314">
              <w:t>Id för att identifiera mottagande system.</w:t>
            </w:r>
          </w:p>
          <w:p w14:paraId="27225628" w14:textId="77777777" w:rsidR="00870854" w:rsidRPr="00E91314" w:rsidRDefault="00870854" w:rsidP="00521A56">
            <w:r w:rsidRPr="00E91314">
              <w:t xml:space="preserve">T.ex. Ett </w:t>
            </w:r>
            <w:proofErr w:type="spellStart"/>
            <w:r w:rsidRPr="00E91314">
              <w:t>hsa</w:t>
            </w:r>
            <w:proofErr w:type="spellEnd"/>
            <w:r w:rsidRPr="00E91314">
              <w:t>-id uttaget för en instans av ett journalsystem</w:t>
            </w:r>
          </w:p>
        </w:tc>
        <w:tc>
          <w:tcPr>
            <w:tcW w:w="1140" w:type="dxa"/>
          </w:tcPr>
          <w:p w14:paraId="6B501518" w14:textId="77777777" w:rsidR="00870854" w:rsidRPr="00E91314" w:rsidRDefault="00870854" w:rsidP="00521A56">
            <w:pPr>
              <w:rPr>
                <w:rFonts w:eastAsia="Arial Unicode MS"/>
              </w:rPr>
            </w:pPr>
            <w:r w:rsidRPr="00E91314">
              <w:rPr>
                <w:rFonts w:eastAsia="Arial Unicode MS"/>
              </w:rPr>
              <w:t>II</w:t>
            </w:r>
          </w:p>
        </w:tc>
        <w:tc>
          <w:tcPr>
            <w:tcW w:w="720" w:type="dxa"/>
          </w:tcPr>
          <w:p w14:paraId="7A462E61"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716E3865" w14:textId="77777777" w:rsidR="00870854" w:rsidRPr="00E91314" w:rsidRDefault="00870854" w:rsidP="00521A56">
            <w:pPr>
              <w:rPr>
                <w:rFonts w:eastAsia="Arial Unicode MS"/>
              </w:rPr>
            </w:pPr>
            <w:proofErr w:type="spellStart"/>
            <w:r w:rsidRPr="00E91314">
              <w:rPr>
                <w:rFonts w:eastAsia="Arial Unicode MS"/>
              </w:rPr>
              <w:t>Hsa</w:t>
            </w:r>
            <w:proofErr w:type="spellEnd"/>
            <w:r w:rsidRPr="00E91314">
              <w:rPr>
                <w:rFonts w:eastAsia="Arial Unicode MS"/>
              </w:rPr>
              <w:t>-id</w:t>
            </w:r>
          </w:p>
        </w:tc>
        <w:tc>
          <w:tcPr>
            <w:tcW w:w="1881" w:type="dxa"/>
          </w:tcPr>
          <w:p w14:paraId="2C766FF5" w14:textId="77777777" w:rsidR="00870854" w:rsidRPr="00E91314" w:rsidRDefault="00870854" w:rsidP="00521A56">
            <w:pPr>
              <w:rPr>
                <w:rFonts w:ascii="Arial" w:eastAsia="Arial Unicode MS" w:hAnsi="Arial"/>
              </w:rPr>
            </w:pPr>
          </w:p>
        </w:tc>
        <w:tc>
          <w:tcPr>
            <w:tcW w:w="1200" w:type="dxa"/>
            <w:shd w:val="clear" w:color="auto" w:fill="auto"/>
          </w:tcPr>
          <w:p w14:paraId="56B1C7D2" w14:textId="77777777" w:rsidR="00870854" w:rsidRPr="00E91314" w:rsidRDefault="00870854" w:rsidP="00521A56">
            <w:pPr>
              <w:rPr>
                <w:rFonts w:ascii="Arial" w:eastAsia="Arial Unicode MS" w:hAnsi="Arial"/>
              </w:rPr>
            </w:pPr>
          </w:p>
        </w:tc>
        <w:tc>
          <w:tcPr>
            <w:tcW w:w="1080" w:type="dxa"/>
            <w:shd w:val="clear" w:color="auto" w:fill="auto"/>
          </w:tcPr>
          <w:p w14:paraId="7D4B9781" w14:textId="77777777" w:rsidR="00870854" w:rsidRPr="00E91314" w:rsidRDefault="00870854" w:rsidP="00521A56">
            <w:pPr>
              <w:rPr>
                <w:rFonts w:ascii="Arial" w:eastAsia="Arial Unicode MS" w:hAnsi="Arial"/>
              </w:rPr>
            </w:pPr>
          </w:p>
        </w:tc>
        <w:tc>
          <w:tcPr>
            <w:tcW w:w="1160" w:type="dxa"/>
            <w:shd w:val="clear" w:color="auto" w:fill="auto"/>
          </w:tcPr>
          <w:p w14:paraId="5800365C" w14:textId="77777777" w:rsidR="00870854" w:rsidRPr="00E91314" w:rsidRDefault="00870854" w:rsidP="00521A56">
            <w:pPr>
              <w:rPr>
                <w:rFonts w:ascii="Arial" w:eastAsia="Arial Unicode MS" w:hAnsi="Arial"/>
              </w:rPr>
            </w:pPr>
          </w:p>
        </w:tc>
      </w:tr>
      <w:tr w:rsidR="00870854" w:rsidRPr="00E91314" w14:paraId="14E1ABB2" w14:textId="77777777" w:rsidTr="00C53A3A">
        <w:trPr>
          <w:trHeight w:val="217"/>
        </w:trPr>
        <w:tc>
          <w:tcPr>
            <w:tcW w:w="2567" w:type="dxa"/>
            <w:gridSpan w:val="2"/>
          </w:tcPr>
          <w:p w14:paraId="724375E8" w14:textId="77777777" w:rsidR="00870854" w:rsidRPr="00E91314" w:rsidRDefault="00870854" w:rsidP="00521A56">
            <w:pPr>
              <w:rPr>
                <w:rFonts w:eastAsia="Arial Unicode MS"/>
              </w:rPr>
            </w:pPr>
            <w:r w:rsidRPr="00E91314">
              <w:rPr>
                <w:rFonts w:eastAsia="Arial Unicode MS"/>
              </w:rPr>
              <w:t>Hälsoärende-id</w:t>
            </w:r>
          </w:p>
          <w:p w14:paraId="210F2EDC" w14:textId="77777777" w:rsidR="00870854" w:rsidRPr="00E91314" w:rsidRDefault="00870854" w:rsidP="00521A56">
            <w:pPr>
              <w:rPr>
                <w:rFonts w:eastAsia="Arial Unicode MS"/>
              </w:rPr>
            </w:pPr>
            <w:r w:rsidRPr="00E91314">
              <w:rPr>
                <w:rFonts w:eastAsia="Arial Unicode MS"/>
              </w:rPr>
              <w:t>(</w:t>
            </w:r>
            <w:proofErr w:type="spellStart"/>
            <w:r w:rsidR="00467459">
              <w:t>C</w:t>
            </w:r>
            <w:r w:rsidR="00467459" w:rsidRPr="00E9413E">
              <w:t>linicalProcessInterestId</w:t>
            </w:r>
            <w:proofErr w:type="spellEnd"/>
            <w:r w:rsidRPr="00E91314">
              <w:rPr>
                <w:rFonts w:eastAsia="Arial Unicode MS"/>
              </w:rPr>
              <w:t>)</w:t>
            </w:r>
          </w:p>
        </w:tc>
        <w:tc>
          <w:tcPr>
            <w:tcW w:w="3388" w:type="dxa"/>
          </w:tcPr>
          <w:p w14:paraId="5E855ED9" w14:textId="77777777" w:rsidR="00870854" w:rsidRPr="00E91314" w:rsidRDefault="00870854" w:rsidP="00521A56">
            <w:pPr>
              <w:rPr>
                <w:rFonts w:eastAsia="Arial Unicode MS"/>
              </w:rPr>
            </w:pPr>
            <w:r w:rsidRPr="00E91314">
              <w:rPr>
                <w:rFonts w:eastAsia="Arial Unicode MS"/>
              </w:rPr>
              <w:t xml:space="preserve"> </w:t>
            </w:r>
            <w:proofErr w:type="spellStart"/>
            <w:r w:rsidRPr="00E91314">
              <w:rPr>
                <w:rFonts w:eastAsia="Arial Unicode MS"/>
              </w:rPr>
              <w:t>HSA</w:t>
            </w:r>
            <w:proofErr w:type="spellEnd"/>
            <w:r w:rsidRPr="00E91314">
              <w:rPr>
                <w:rFonts w:eastAsia="Arial Unicode MS"/>
              </w:rPr>
              <w:t>-id för framställarens enhet/process + unik identifierare.</w:t>
            </w:r>
            <w:r w:rsidRPr="00E91314">
              <w:rPr>
                <w:rFonts w:eastAsia="Arial Unicode MS"/>
              </w:rPr>
              <w:br/>
              <w:t xml:space="preserve">Globalt/nationellt hälsoärende ID. Hälsoärende är ett begrepp för det som håller samman information i en kärnprocess för en vård- och omsorgstagare, tvärs över organisatoriska </w:t>
            </w:r>
            <w:r w:rsidRPr="00E91314">
              <w:rPr>
                <w:rFonts w:eastAsia="Arial Unicode MS"/>
              </w:rPr>
              <w:lastRenderedPageBreak/>
              <w:t>enhetsgränser.</w:t>
            </w:r>
          </w:p>
        </w:tc>
        <w:tc>
          <w:tcPr>
            <w:tcW w:w="1140" w:type="dxa"/>
          </w:tcPr>
          <w:p w14:paraId="3D949C20" w14:textId="77777777" w:rsidR="00870854" w:rsidRPr="00E91314" w:rsidRDefault="00870854" w:rsidP="00521A56">
            <w:pPr>
              <w:rPr>
                <w:rFonts w:eastAsia="Arial Unicode MS"/>
              </w:rPr>
            </w:pPr>
            <w:r w:rsidRPr="00E91314">
              <w:rPr>
                <w:rFonts w:eastAsia="Arial Unicode MS"/>
              </w:rPr>
              <w:lastRenderedPageBreak/>
              <w:t>II</w:t>
            </w:r>
          </w:p>
        </w:tc>
        <w:tc>
          <w:tcPr>
            <w:tcW w:w="720" w:type="dxa"/>
          </w:tcPr>
          <w:p w14:paraId="093643AE"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01CF2BB4" w14:textId="77777777" w:rsidR="00870854" w:rsidRPr="00E91314" w:rsidRDefault="00870854" w:rsidP="00521A56">
            <w:pPr>
              <w:rPr>
                <w:rFonts w:eastAsia="Arial Unicode MS"/>
              </w:rPr>
            </w:pPr>
            <w:r w:rsidRPr="00E91314">
              <w:rPr>
                <w:rFonts w:eastAsia="Arial Unicode MS"/>
              </w:rPr>
              <w:t>ID</w:t>
            </w:r>
          </w:p>
        </w:tc>
        <w:tc>
          <w:tcPr>
            <w:tcW w:w="1881" w:type="dxa"/>
          </w:tcPr>
          <w:p w14:paraId="03CC426E" w14:textId="77777777" w:rsidR="00870854" w:rsidRPr="00E91314" w:rsidRDefault="00870854" w:rsidP="00521A56">
            <w:pPr>
              <w:rPr>
                <w:rFonts w:ascii="Arial" w:eastAsia="Arial Unicode MS" w:hAnsi="Arial"/>
              </w:rPr>
            </w:pPr>
          </w:p>
        </w:tc>
        <w:tc>
          <w:tcPr>
            <w:tcW w:w="1200" w:type="dxa"/>
            <w:shd w:val="clear" w:color="auto" w:fill="auto"/>
          </w:tcPr>
          <w:p w14:paraId="4E1D259E" w14:textId="77777777" w:rsidR="00870854" w:rsidRPr="00E91314" w:rsidRDefault="00870854" w:rsidP="00521A56">
            <w:pPr>
              <w:rPr>
                <w:rFonts w:ascii="Arial" w:eastAsia="Arial Unicode MS" w:hAnsi="Arial"/>
              </w:rPr>
            </w:pPr>
          </w:p>
        </w:tc>
        <w:tc>
          <w:tcPr>
            <w:tcW w:w="1080" w:type="dxa"/>
            <w:shd w:val="clear" w:color="auto" w:fill="auto"/>
          </w:tcPr>
          <w:p w14:paraId="4F38FCF3" w14:textId="77777777" w:rsidR="00870854" w:rsidRPr="00E91314" w:rsidRDefault="00870854" w:rsidP="00521A56">
            <w:pPr>
              <w:rPr>
                <w:rFonts w:ascii="Arial" w:eastAsia="Arial Unicode MS" w:hAnsi="Arial"/>
              </w:rPr>
            </w:pPr>
          </w:p>
        </w:tc>
        <w:tc>
          <w:tcPr>
            <w:tcW w:w="1160" w:type="dxa"/>
            <w:shd w:val="clear" w:color="auto" w:fill="auto"/>
          </w:tcPr>
          <w:p w14:paraId="584CC9AC" w14:textId="77777777" w:rsidR="00870854" w:rsidRPr="00E91314" w:rsidRDefault="00870854" w:rsidP="00521A56">
            <w:pPr>
              <w:rPr>
                <w:rFonts w:ascii="Arial" w:eastAsia="Arial Unicode MS" w:hAnsi="Arial"/>
              </w:rPr>
            </w:pPr>
          </w:p>
        </w:tc>
      </w:tr>
      <w:tr w:rsidR="00870854" w:rsidRPr="00E91314" w14:paraId="6A2D4FB9" w14:textId="77777777" w:rsidTr="00C53A3A">
        <w:trPr>
          <w:trHeight w:val="217"/>
        </w:trPr>
        <w:tc>
          <w:tcPr>
            <w:tcW w:w="2567" w:type="dxa"/>
            <w:gridSpan w:val="2"/>
          </w:tcPr>
          <w:p w14:paraId="308487D5" w14:textId="77777777" w:rsidR="00870854" w:rsidRPr="00E91314" w:rsidRDefault="00870854" w:rsidP="00521A56">
            <w:pPr>
              <w:rPr>
                <w:rFonts w:eastAsia="Arial Unicode MS"/>
              </w:rPr>
            </w:pPr>
            <w:r w:rsidRPr="00E91314">
              <w:rPr>
                <w:rFonts w:eastAsia="Arial Unicode MS"/>
              </w:rPr>
              <w:lastRenderedPageBreak/>
              <w:t xml:space="preserve">Status </w:t>
            </w:r>
          </w:p>
          <w:p w14:paraId="675BCAB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FormStatus</w:t>
            </w:r>
            <w:proofErr w:type="spellEnd"/>
            <w:r w:rsidRPr="00E91314">
              <w:rPr>
                <w:rFonts w:eastAsia="Arial Unicode MS"/>
              </w:rPr>
              <w:t>)</w:t>
            </w:r>
          </w:p>
        </w:tc>
        <w:tc>
          <w:tcPr>
            <w:tcW w:w="3388" w:type="dxa"/>
          </w:tcPr>
          <w:p w14:paraId="477DEF75" w14:textId="77777777" w:rsidR="00870854" w:rsidRPr="00E91314" w:rsidRDefault="00870854" w:rsidP="00521A56">
            <w:pPr>
              <w:rPr>
                <w:rFonts w:eastAsia="Arial Unicode MS"/>
              </w:rPr>
            </w:pPr>
            <w:r w:rsidRPr="00E91314">
              <w:rPr>
                <w:rFonts w:eastAsia="Arial Unicode MS"/>
              </w:rPr>
              <w:t>Formulärets status. Ett avslutat besvarat formulär kan visas i ”läs läge” för patienten.</w:t>
            </w:r>
          </w:p>
        </w:tc>
        <w:tc>
          <w:tcPr>
            <w:tcW w:w="1140" w:type="dxa"/>
          </w:tcPr>
          <w:p w14:paraId="45582ED3"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63092DE4" w14:textId="77777777" w:rsidR="00870854" w:rsidRPr="00E91314" w:rsidRDefault="00870854" w:rsidP="00521A56">
            <w:pPr>
              <w:rPr>
                <w:rFonts w:eastAsia="Arial Unicode MS"/>
              </w:rPr>
            </w:pPr>
            <w:r w:rsidRPr="00E91314">
              <w:rPr>
                <w:rFonts w:eastAsia="Arial Unicode MS"/>
              </w:rPr>
              <w:t>1</w:t>
            </w:r>
          </w:p>
        </w:tc>
        <w:tc>
          <w:tcPr>
            <w:tcW w:w="1839" w:type="dxa"/>
          </w:tcPr>
          <w:p w14:paraId="72326A7A" w14:textId="77777777" w:rsidR="00870854" w:rsidRPr="00E91314" w:rsidRDefault="00870854" w:rsidP="00521A56">
            <w:pPr>
              <w:rPr>
                <w:rFonts w:eastAsia="Arial Unicode MS"/>
              </w:rPr>
            </w:pPr>
            <w:r w:rsidRPr="00E91314">
              <w:rPr>
                <w:rFonts w:eastAsia="Arial Unicode MS"/>
              </w:rPr>
              <w:t>KV Form Status</w:t>
            </w:r>
          </w:p>
          <w:p w14:paraId="132BC4AE" w14:textId="77777777" w:rsidR="00870854" w:rsidRPr="00E91314" w:rsidRDefault="00870854" w:rsidP="00521A56">
            <w:pPr>
              <w:rPr>
                <w:rFonts w:eastAsia="Arial Unicode MS"/>
              </w:rPr>
            </w:pPr>
            <w:proofErr w:type="spellStart"/>
            <w:r w:rsidRPr="00E91314">
              <w:rPr>
                <w:rFonts w:eastAsia="Arial Unicode MS"/>
              </w:rPr>
              <w:t>COMPLETED</w:t>
            </w:r>
            <w:proofErr w:type="spellEnd"/>
            <w:r w:rsidRPr="00E91314">
              <w:rPr>
                <w:rFonts w:eastAsia="Arial Unicode MS"/>
              </w:rPr>
              <w:t xml:space="preserve"> = Avslutad</w:t>
            </w:r>
            <w:r w:rsidRPr="00E91314">
              <w:rPr>
                <w:rFonts w:eastAsia="Arial Unicode MS"/>
              </w:rPr>
              <w:br/>
            </w:r>
            <w:proofErr w:type="spellStart"/>
            <w:r w:rsidRPr="00E91314">
              <w:rPr>
                <w:rFonts w:eastAsia="Arial Unicode MS"/>
              </w:rPr>
              <w:t>ONGOING</w:t>
            </w:r>
            <w:proofErr w:type="spellEnd"/>
            <w:r w:rsidRPr="00E91314">
              <w:rPr>
                <w:rFonts w:eastAsia="Arial Unicode MS"/>
              </w:rPr>
              <w:t xml:space="preserve"> = Pågående, frågor har temporärsparats</w:t>
            </w:r>
            <w:r w:rsidRPr="00E91314">
              <w:rPr>
                <w:rFonts w:eastAsia="Arial Unicode MS"/>
              </w:rPr>
              <w:br/>
            </w:r>
            <w:proofErr w:type="spellStart"/>
            <w:r w:rsidRPr="00E91314">
              <w:rPr>
                <w:rFonts w:eastAsia="Arial Unicode MS"/>
              </w:rPr>
              <w:t>PENDING_COMPLETION</w:t>
            </w:r>
            <w:proofErr w:type="spellEnd"/>
            <w:r w:rsidRPr="00E91314">
              <w:rPr>
                <w:rFonts w:eastAsia="Arial Unicode MS"/>
              </w:rPr>
              <w:t xml:space="preserve"> = Pågående, frågor har temporärsparats. Alla frågor är besvarade.</w:t>
            </w:r>
          </w:p>
        </w:tc>
        <w:tc>
          <w:tcPr>
            <w:tcW w:w="1881" w:type="dxa"/>
          </w:tcPr>
          <w:p w14:paraId="11251284" w14:textId="77777777" w:rsidR="00870854" w:rsidRPr="00E91314" w:rsidRDefault="00870854" w:rsidP="00521A56">
            <w:pPr>
              <w:rPr>
                <w:rFonts w:ascii="Arial" w:eastAsia="Arial Unicode MS" w:hAnsi="Arial"/>
              </w:rPr>
            </w:pPr>
          </w:p>
        </w:tc>
        <w:tc>
          <w:tcPr>
            <w:tcW w:w="1200" w:type="dxa"/>
            <w:shd w:val="clear" w:color="auto" w:fill="auto"/>
          </w:tcPr>
          <w:p w14:paraId="56441A7C" w14:textId="77777777" w:rsidR="00870854" w:rsidRPr="00E91314" w:rsidRDefault="00870854" w:rsidP="00521A56">
            <w:pPr>
              <w:rPr>
                <w:rFonts w:ascii="Arial" w:eastAsia="Arial Unicode MS" w:hAnsi="Arial"/>
              </w:rPr>
            </w:pPr>
          </w:p>
        </w:tc>
        <w:tc>
          <w:tcPr>
            <w:tcW w:w="1080" w:type="dxa"/>
            <w:shd w:val="clear" w:color="auto" w:fill="auto"/>
          </w:tcPr>
          <w:p w14:paraId="0DB8DA4C" w14:textId="77777777" w:rsidR="00870854" w:rsidRPr="00E91314" w:rsidRDefault="00870854" w:rsidP="00521A56">
            <w:pPr>
              <w:rPr>
                <w:rFonts w:ascii="Arial" w:eastAsia="Arial Unicode MS" w:hAnsi="Arial"/>
              </w:rPr>
            </w:pPr>
          </w:p>
        </w:tc>
        <w:tc>
          <w:tcPr>
            <w:tcW w:w="1160" w:type="dxa"/>
            <w:shd w:val="clear" w:color="auto" w:fill="auto"/>
          </w:tcPr>
          <w:p w14:paraId="079B4185" w14:textId="77777777" w:rsidR="00870854" w:rsidRPr="00E91314" w:rsidRDefault="00870854" w:rsidP="00521A56">
            <w:pPr>
              <w:rPr>
                <w:rFonts w:ascii="Arial" w:eastAsia="Arial Unicode MS" w:hAnsi="Arial"/>
              </w:rPr>
            </w:pPr>
          </w:p>
        </w:tc>
      </w:tr>
      <w:tr w:rsidR="00EC2DDF" w:rsidRPr="00E91314" w14:paraId="250F9365" w14:textId="77777777" w:rsidTr="00C53A3A">
        <w:trPr>
          <w:trHeight w:val="217"/>
        </w:trPr>
        <w:tc>
          <w:tcPr>
            <w:tcW w:w="2567" w:type="dxa"/>
            <w:gridSpan w:val="2"/>
          </w:tcPr>
          <w:p w14:paraId="67586630" w14:textId="77777777" w:rsidR="00EC2DDF" w:rsidRPr="00E91314" w:rsidRDefault="00EC2DDF" w:rsidP="00841515">
            <w:pPr>
              <w:rPr>
                <w:rFonts w:eastAsia="Arial Unicode MS"/>
              </w:rPr>
            </w:pPr>
            <w:r>
              <w:rPr>
                <w:rFonts w:eastAsia="Arial Unicode MS"/>
              </w:rPr>
              <w:t>(</w:t>
            </w:r>
            <w:proofErr w:type="spellStart"/>
            <w:r>
              <w:rPr>
                <w:rFonts w:eastAsia="Arial Unicode MS"/>
              </w:rPr>
              <w:t>FormText</w:t>
            </w:r>
            <w:proofErr w:type="spellEnd"/>
            <w:r>
              <w:rPr>
                <w:rFonts w:eastAsia="Arial Unicode MS"/>
              </w:rPr>
              <w:t>)</w:t>
            </w:r>
          </w:p>
        </w:tc>
        <w:tc>
          <w:tcPr>
            <w:tcW w:w="3388" w:type="dxa"/>
          </w:tcPr>
          <w:p w14:paraId="4555348D" w14:textId="77777777" w:rsidR="00EC2DDF" w:rsidRPr="00E91314" w:rsidRDefault="00A21E1F" w:rsidP="00521A56">
            <w:pPr>
              <w:rPr>
                <w:szCs w:val="20"/>
              </w:rPr>
            </w:pPr>
            <w:r>
              <w:rPr>
                <w:szCs w:val="20"/>
              </w:rPr>
              <w:t>Unik text för Formulär. Använd</w:t>
            </w:r>
            <w:r w:rsidR="00EC2DDF" w:rsidRPr="00EC2DDF">
              <w:rPr>
                <w:szCs w:val="20"/>
              </w:rPr>
              <w:t xml:space="preserve"> t.ex. </w:t>
            </w:r>
            <w:r>
              <w:rPr>
                <w:szCs w:val="20"/>
              </w:rPr>
              <w:t xml:space="preserve">tjänsten </w:t>
            </w:r>
            <w:r w:rsidR="00EC2DDF" w:rsidRPr="00EC2DDF">
              <w:rPr>
                <w:szCs w:val="20"/>
              </w:rPr>
              <w:t>"</w:t>
            </w:r>
            <w:proofErr w:type="spellStart"/>
            <w:r w:rsidR="00EC2DDF" w:rsidRPr="00EC2DDF">
              <w:rPr>
                <w:szCs w:val="20"/>
              </w:rPr>
              <w:t>CreateFormRequest</w:t>
            </w:r>
            <w:proofErr w:type="spellEnd"/>
            <w:r w:rsidR="00EC2DDF" w:rsidRPr="00EC2DDF">
              <w:rPr>
                <w:szCs w:val="20"/>
              </w:rPr>
              <w:t>" för att bifoga en unik text för formuläret. T.ex. "Hälsoundersökning inför besök X".</w:t>
            </w:r>
          </w:p>
        </w:tc>
        <w:tc>
          <w:tcPr>
            <w:tcW w:w="1140" w:type="dxa"/>
          </w:tcPr>
          <w:p w14:paraId="70CDDB63" w14:textId="77777777" w:rsidR="00EC2DDF" w:rsidRPr="00E91314" w:rsidRDefault="00EC2DDF" w:rsidP="00521A56">
            <w:pPr>
              <w:rPr>
                <w:rFonts w:eastAsia="Arial Unicode MS"/>
              </w:rPr>
            </w:pPr>
            <w:proofErr w:type="spellStart"/>
            <w:r>
              <w:rPr>
                <w:rFonts w:eastAsia="Arial Unicode MS"/>
              </w:rPr>
              <w:t>TXT</w:t>
            </w:r>
            <w:proofErr w:type="spellEnd"/>
          </w:p>
        </w:tc>
        <w:tc>
          <w:tcPr>
            <w:tcW w:w="720" w:type="dxa"/>
          </w:tcPr>
          <w:p w14:paraId="246660D3" w14:textId="77777777" w:rsidR="00EC2DDF" w:rsidRPr="00E91314" w:rsidRDefault="00EC2DDF"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39" w:type="dxa"/>
          </w:tcPr>
          <w:p w14:paraId="069D3BDF" w14:textId="77777777" w:rsidR="00EC2DDF" w:rsidRPr="00E91314" w:rsidRDefault="00EC2DDF" w:rsidP="00521A56">
            <w:pPr>
              <w:rPr>
                <w:rFonts w:eastAsia="Arial Unicode MS"/>
              </w:rPr>
            </w:pPr>
          </w:p>
        </w:tc>
        <w:tc>
          <w:tcPr>
            <w:tcW w:w="1881" w:type="dxa"/>
          </w:tcPr>
          <w:p w14:paraId="590E9CD9" w14:textId="77777777" w:rsidR="00EC2DDF" w:rsidRDefault="00EC2DDF" w:rsidP="00521A56">
            <w:pPr>
              <w:rPr>
                <w:rFonts w:ascii="Arial" w:eastAsia="Arial Unicode MS" w:hAnsi="Arial"/>
              </w:rPr>
            </w:pPr>
          </w:p>
        </w:tc>
        <w:tc>
          <w:tcPr>
            <w:tcW w:w="1200" w:type="dxa"/>
            <w:shd w:val="clear" w:color="auto" w:fill="auto"/>
          </w:tcPr>
          <w:p w14:paraId="20A40B93" w14:textId="77777777" w:rsidR="00EC2DDF" w:rsidRPr="00E91314" w:rsidRDefault="00EC2DDF" w:rsidP="00521A56">
            <w:pPr>
              <w:rPr>
                <w:rFonts w:ascii="Arial" w:eastAsia="Arial Unicode MS" w:hAnsi="Arial"/>
              </w:rPr>
            </w:pPr>
          </w:p>
        </w:tc>
        <w:tc>
          <w:tcPr>
            <w:tcW w:w="1080" w:type="dxa"/>
            <w:shd w:val="clear" w:color="auto" w:fill="auto"/>
          </w:tcPr>
          <w:p w14:paraId="505CB89B" w14:textId="77777777" w:rsidR="00EC2DDF" w:rsidRPr="00E91314" w:rsidRDefault="00EC2DDF" w:rsidP="00521A56">
            <w:pPr>
              <w:rPr>
                <w:rFonts w:ascii="Arial" w:eastAsia="Arial Unicode MS" w:hAnsi="Arial"/>
              </w:rPr>
            </w:pPr>
          </w:p>
        </w:tc>
        <w:tc>
          <w:tcPr>
            <w:tcW w:w="1160" w:type="dxa"/>
            <w:shd w:val="clear" w:color="auto" w:fill="auto"/>
          </w:tcPr>
          <w:p w14:paraId="1022E09D" w14:textId="77777777" w:rsidR="00EC2DDF" w:rsidRPr="00E91314" w:rsidRDefault="00EC2DDF" w:rsidP="00521A56">
            <w:pPr>
              <w:rPr>
                <w:rFonts w:ascii="Arial" w:eastAsia="Arial Unicode MS" w:hAnsi="Arial"/>
              </w:rPr>
            </w:pPr>
          </w:p>
        </w:tc>
      </w:tr>
      <w:tr w:rsidR="00870854" w:rsidRPr="00E91314" w14:paraId="1C4A4A6E" w14:textId="77777777" w:rsidTr="00C53A3A">
        <w:trPr>
          <w:trHeight w:val="217"/>
        </w:trPr>
        <w:tc>
          <w:tcPr>
            <w:tcW w:w="2567" w:type="dxa"/>
            <w:gridSpan w:val="2"/>
          </w:tcPr>
          <w:p w14:paraId="6196518C" w14:textId="77777777" w:rsidR="00870854" w:rsidRPr="00E91314" w:rsidRDefault="00870854" w:rsidP="00841515">
            <w:pPr>
              <w:rPr>
                <w:rFonts w:eastAsia="Arial Unicode MS"/>
              </w:rPr>
            </w:pPr>
            <w:r w:rsidRPr="00E91314">
              <w:rPr>
                <w:rFonts w:eastAsia="Arial Unicode MS"/>
              </w:rPr>
              <w:t>(</w:t>
            </w:r>
            <w:proofErr w:type="spellStart"/>
            <w:r w:rsidRPr="00E91314">
              <w:rPr>
                <w:rFonts w:eastAsia="Arial Unicode MS"/>
              </w:rPr>
              <w:t>Form</w:t>
            </w:r>
            <w:r w:rsidR="00841515">
              <w:rPr>
                <w:rFonts w:eastAsia="Arial Unicode MS"/>
              </w:rPr>
              <w:t>ID</w:t>
            </w:r>
            <w:proofErr w:type="spellEnd"/>
            <w:r w:rsidRPr="00E91314">
              <w:rPr>
                <w:rFonts w:eastAsia="Arial Unicode MS"/>
              </w:rPr>
              <w:t>)</w:t>
            </w:r>
          </w:p>
        </w:tc>
        <w:tc>
          <w:tcPr>
            <w:tcW w:w="3388" w:type="dxa"/>
          </w:tcPr>
          <w:p w14:paraId="5EC3491D" w14:textId="77777777" w:rsidR="00870854" w:rsidRPr="00E91314" w:rsidRDefault="00870854" w:rsidP="00521A56">
            <w:pPr>
              <w:rPr>
                <w:szCs w:val="20"/>
              </w:rPr>
            </w:pPr>
            <w:r w:rsidRPr="00E91314">
              <w:rPr>
                <w:szCs w:val="20"/>
              </w:rPr>
              <w:t>Formulärets unika ID (</w:t>
            </w:r>
            <w:r w:rsidR="00B82DDF">
              <w:rPr>
                <w:szCs w:val="20"/>
              </w:rPr>
              <w:t>Sätts av formulärmotorn</w:t>
            </w:r>
            <w:r w:rsidRPr="00E91314">
              <w:rPr>
                <w:szCs w:val="20"/>
              </w:rPr>
              <w:t xml:space="preserve"> id/</w:t>
            </w:r>
            <w:proofErr w:type="spellStart"/>
            <w:r w:rsidRPr="00E91314">
              <w:rPr>
                <w:szCs w:val="20"/>
              </w:rPr>
              <w:t>GUID</w:t>
            </w:r>
            <w:proofErr w:type="spellEnd"/>
            <w:r w:rsidRPr="00E91314">
              <w:rPr>
                <w:szCs w:val="20"/>
              </w:rPr>
              <w:t>).</w:t>
            </w:r>
          </w:p>
          <w:p w14:paraId="04D8D4E6" w14:textId="77777777" w:rsidR="00870854" w:rsidRDefault="00870854" w:rsidP="00521A56">
            <w:r w:rsidRPr="00E91314">
              <w:t xml:space="preserve">T.ex. MHV1 har </w:t>
            </w:r>
            <w:proofErr w:type="spellStart"/>
            <w:r w:rsidRPr="00E91314">
              <w:t>FormID</w:t>
            </w:r>
            <w:proofErr w:type="spellEnd"/>
            <w:r w:rsidRPr="00E91314">
              <w:t xml:space="preserve"> = 3B2DF0C0-BC22-11DE-823D-00155D316606</w:t>
            </w:r>
          </w:p>
          <w:p w14:paraId="0D6C3C99" w14:textId="77777777" w:rsidR="00F23700" w:rsidRDefault="00F23700" w:rsidP="00521A56"/>
          <w:p w14:paraId="0C5D602C" w14:textId="77777777" w:rsidR="00F23700" w:rsidRPr="00E91314" w:rsidRDefault="00F23700" w:rsidP="00521A56">
            <w:pPr>
              <w:rPr>
                <w:rFonts w:eastAsia="Arial Unicode MS"/>
                <w:szCs w:val="20"/>
              </w:rPr>
            </w:pPr>
            <w:r>
              <w:t xml:space="preserve">Måste genereras slumpmässigt för att vara unikt. </w:t>
            </w:r>
          </w:p>
        </w:tc>
        <w:tc>
          <w:tcPr>
            <w:tcW w:w="1140" w:type="dxa"/>
          </w:tcPr>
          <w:p w14:paraId="753F405D" w14:textId="77777777" w:rsidR="00870854" w:rsidRPr="00E91314" w:rsidRDefault="00870854" w:rsidP="00521A56">
            <w:pPr>
              <w:rPr>
                <w:rFonts w:eastAsia="Arial Unicode MS"/>
              </w:rPr>
            </w:pPr>
            <w:r w:rsidRPr="00E91314">
              <w:rPr>
                <w:rFonts w:eastAsia="Arial Unicode MS"/>
              </w:rPr>
              <w:t>II</w:t>
            </w:r>
          </w:p>
        </w:tc>
        <w:tc>
          <w:tcPr>
            <w:tcW w:w="720" w:type="dxa"/>
          </w:tcPr>
          <w:p w14:paraId="16951B76" w14:textId="77777777" w:rsidR="00870854" w:rsidRPr="00E91314" w:rsidRDefault="00870854" w:rsidP="00521A56">
            <w:pPr>
              <w:rPr>
                <w:rFonts w:eastAsia="Arial Unicode MS"/>
              </w:rPr>
            </w:pPr>
            <w:r w:rsidRPr="00E91314">
              <w:rPr>
                <w:rFonts w:eastAsia="Arial Unicode MS"/>
              </w:rPr>
              <w:t>1</w:t>
            </w:r>
          </w:p>
        </w:tc>
        <w:tc>
          <w:tcPr>
            <w:tcW w:w="1839" w:type="dxa"/>
          </w:tcPr>
          <w:p w14:paraId="714B3217" w14:textId="77777777" w:rsidR="00870854" w:rsidRPr="00E91314" w:rsidRDefault="00870854" w:rsidP="00521A56">
            <w:pPr>
              <w:rPr>
                <w:rFonts w:eastAsia="Arial Unicode MS"/>
              </w:rPr>
            </w:pPr>
          </w:p>
        </w:tc>
        <w:tc>
          <w:tcPr>
            <w:tcW w:w="1881" w:type="dxa"/>
          </w:tcPr>
          <w:p w14:paraId="6CCD8D58" w14:textId="77777777" w:rsidR="00870854" w:rsidRPr="00E91314" w:rsidRDefault="00F23700" w:rsidP="00521A56">
            <w:pPr>
              <w:rPr>
                <w:rFonts w:ascii="Arial" w:eastAsia="Arial Unicode MS" w:hAnsi="Arial"/>
              </w:rPr>
            </w:pPr>
            <w:proofErr w:type="spellStart"/>
            <w:r>
              <w:rPr>
                <w:rFonts w:ascii="Arial" w:eastAsia="Arial Unicode MS" w:hAnsi="Arial"/>
              </w:rPr>
              <w:t>G</w:t>
            </w:r>
            <w:r w:rsidRPr="00F23700">
              <w:rPr>
                <w:rFonts w:ascii="Arial" w:eastAsia="Arial Unicode MS" w:hAnsi="Arial"/>
              </w:rPr>
              <w:t>lobally</w:t>
            </w:r>
            <w:proofErr w:type="spellEnd"/>
            <w:r w:rsidRPr="00F23700">
              <w:rPr>
                <w:rFonts w:ascii="Arial" w:eastAsia="Arial Unicode MS" w:hAnsi="Arial"/>
              </w:rPr>
              <w:t xml:space="preserve"> </w:t>
            </w:r>
            <w:proofErr w:type="spellStart"/>
            <w:r w:rsidRPr="00F23700">
              <w:rPr>
                <w:rFonts w:ascii="Arial" w:eastAsia="Arial Unicode MS" w:hAnsi="Arial"/>
              </w:rPr>
              <w:t>unique</w:t>
            </w:r>
            <w:proofErr w:type="spellEnd"/>
            <w:r w:rsidRPr="00F23700">
              <w:rPr>
                <w:rFonts w:ascii="Arial" w:eastAsia="Arial Unicode MS" w:hAnsi="Arial"/>
              </w:rPr>
              <w:t xml:space="preserve"> </w:t>
            </w:r>
            <w:proofErr w:type="spellStart"/>
            <w:r w:rsidRPr="00F23700">
              <w:rPr>
                <w:rFonts w:ascii="Arial" w:eastAsia="Arial Unicode MS" w:hAnsi="Arial"/>
              </w:rPr>
              <w:t>identifier</w:t>
            </w:r>
            <w:proofErr w:type="spellEnd"/>
            <w:r>
              <w:rPr>
                <w:rFonts w:ascii="Arial" w:eastAsia="Arial Unicode MS" w:hAnsi="Arial"/>
              </w:rPr>
              <w:t xml:space="preserve"> (</w:t>
            </w:r>
            <w:proofErr w:type="spellStart"/>
            <w:r w:rsidR="00870854" w:rsidRPr="00E91314">
              <w:rPr>
                <w:rFonts w:ascii="Arial" w:eastAsia="Arial Unicode MS" w:hAnsi="Arial"/>
              </w:rPr>
              <w:t>GUID</w:t>
            </w:r>
            <w:proofErr w:type="spellEnd"/>
            <w:r>
              <w:rPr>
                <w:rFonts w:ascii="Arial" w:eastAsia="Arial Unicode MS" w:hAnsi="Arial"/>
              </w:rPr>
              <w:t>)</w:t>
            </w:r>
          </w:p>
        </w:tc>
        <w:tc>
          <w:tcPr>
            <w:tcW w:w="1200" w:type="dxa"/>
            <w:shd w:val="clear" w:color="auto" w:fill="auto"/>
          </w:tcPr>
          <w:p w14:paraId="24B465E0" w14:textId="77777777" w:rsidR="00870854" w:rsidRPr="00E91314" w:rsidRDefault="00870854" w:rsidP="00521A56">
            <w:pPr>
              <w:rPr>
                <w:rFonts w:ascii="Arial" w:eastAsia="Arial Unicode MS" w:hAnsi="Arial"/>
              </w:rPr>
            </w:pPr>
          </w:p>
        </w:tc>
        <w:tc>
          <w:tcPr>
            <w:tcW w:w="1080" w:type="dxa"/>
            <w:shd w:val="clear" w:color="auto" w:fill="auto"/>
          </w:tcPr>
          <w:p w14:paraId="37B5146C" w14:textId="77777777" w:rsidR="00870854" w:rsidRPr="00E91314" w:rsidRDefault="00870854" w:rsidP="00521A56">
            <w:pPr>
              <w:rPr>
                <w:rFonts w:ascii="Arial" w:eastAsia="Arial Unicode MS" w:hAnsi="Arial"/>
              </w:rPr>
            </w:pPr>
          </w:p>
        </w:tc>
        <w:tc>
          <w:tcPr>
            <w:tcW w:w="1160" w:type="dxa"/>
            <w:shd w:val="clear" w:color="auto" w:fill="auto"/>
          </w:tcPr>
          <w:p w14:paraId="38DD491A" w14:textId="77777777" w:rsidR="00870854" w:rsidRPr="00E91314" w:rsidRDefault="00870854" w:rsidP="00521A56">
            <w:pPr>
              <w:rPr>
                <w:rFonts w:ascii="Arial" w:eastAsia="Arial Unicode MS" w:hAnsi="Arial"/>
              </w:rPr>
            </w:pPr>
          </w:p>
        </w:tc>
      </w:tr>
      <w:tr w:rsidR="00870854" w:rsidRPr="00E91314" w14:paraId="4F1B1478" w14:textId="77777777" w:rsidTr="00C53A3A">
        <w:trPr>
          <w:trHeight w:val="217"/>
        </w:trPr>
        <w:tc>
          <w:tcPr>
            <w:tcW w:w="2567" w:type="dxa"/>
            <w:gridSpan w:val="2"/>
          </w:tcPr>
          <w:p w14:paraId="69162B96" w14:textId="77777777" w:rsidR="00870854" w:rsidRPr="00E91314" w:rsidRDefault="00870854" w:rsidP="00521A56">
            <w:pPr>
              <w:rPr>
                <w:rFonts w:eastAsia="Arial Unicode MS"/>
              </w:rPr>
            </w:pPr>
            <w:r w:rsidRPr="00E91314">
              <w:rPr>
                <w:rFonts w:eastAsia="Arial Unicode MS"/>
              </w:rPr>
              <w:lastRenderedPageBreak/>
              <w:t>Patient id</w:t>
            </w:r>
          </w:p>
          <w:p w14:paraId="1292FA3A"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SubjectOfCare</w:t>
            </w:r>
            <w:proofErr w:type="spellEnd"/>
            <w:r w:rsidRPr="00E91314">
              <w:rPr>
                <w:rFonts w:eastAsia="Arial Unicode MS"/>
              </w:rPr>
              <w:t>)</w:t>
            </w:r>
          </w:p>
        </w:tc>
        <w:tc>
          <w:tcPr>
            <w:tcW w:w="3388" w:type="dxa"/>
          </w:tcPr>
          <w:p w14:paraId="2B9649A8" w14:textId="77777777" w:rsidR="00870854" w:rsidRPr="00E91314" w:rsidRDefault="00870854" w:rsidP="00521A56">
            <w:pPr>
              <w:rPr>
                <w:rFonts w:eastAsia="Arial Unicode MS"/>
              </w:rPr>
            </w:pPr>
            <w:r w:rsidRPr="00E91314">
              <w:rPr>
                <w:rFonts w:eastAsia="Arial Unicode MS"/>
              </w:rPr>
              <w:t>Patienten</w:t>
            </w:r>
            <w:r w:rsidR="00787AAD">
              <w:rPr>
                <w:rFonts w:eastAsia="Arial Unicode MS"/>
              </w:rPr>
              <w:t xml:space="preserve"> formuläret avser. Personnummer</w:t>
            </w:r>
            <w:r w:rsidRPr="00E91314">
              <w:rPr>
                <w:rFonts w:eastAsia="Arial Unicode MS"/>
              </w:rPr>
              <w:t xml:space="preserve"> format </w:t>
            </w:r>
            <w:proofErr w:type="spellStart"/>
            <w:r w:rsidRPr="00E91314">
              <w:rPr>
                <w:rFonts w:eastAsia="Arial Unicode MS"/>
              </w:rPr>
              <w:t>yyyymmddnnnn</w:t>
            </w:r>
            <w:proofErr w:type="spellEnd"/>
            <w:r w:rsidRPr="00E91314">
              <w:rPr>
                <w:rFonts w:eastAsia="Arial Unicode MS"/>
              </w:rPr>
              <w:t>.</w:t>
            </w:r>
          </w:p>
          <w:p w14:paraId="3F94698E" w14:textId="77777777" w:rsidR="00870854" w:rsidRPr="00E91314" w:rsidRDefault="00870854" w:rsidP="00521A56">
            <w:pPr>
              <w:rPr>
                <w:rFonts w:eastAsia="Arial Unicode MS"/>
              </w:rPr>
            </w:pPr>
            <w:r w:rsidRPr="00E91314">
              <w:rPr>
                <w:rFonts w:eastAsia="Arial Unicode MS"/>
              </w:rPr>
              <w:t xml:space="preserve">T.ex. 191212121212 </w:t>
            </w:r>
          </w:p>
        </w:tc>
        <w:tc>
          <w:tcPr>
            <w:tcW w:w="1140" w:type="dxa"/>
          </w:tcPr>
          <w:p w14:paraId="3BA236EA" w14:textId="77777777" w:rsidR="00870854" w:rsidRPr="00E91314" w:rsidRDefault="00870854" w:rsidP="00521A56">
            <w:pPr>
              <w:rPr>
                <w:rFonts w:eastAsia="Arial Unicode MS"/>
              </w:rPr>
            </w:pPr>
            <w:r w:rsidRPr="00E91314">
              <w:rPr>
                <w:rFonts w:eastAsia="Arial Unicode MS"/>
              </w:rPr>
              <w:t>II</w:t>
            </w:r>
          </w:p>
        </w:tc>
        <w:tc>
          <w:tcPr>
            <w:tcW w:w="720" w:type="dxa"/>
          </w:tcPr>
          <w:p w14:paraId="5921900A"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779FB216" w14:textId="77777777" w:rsidR="00870854" w:rsidRPr="00E91314" w:rsidRDefault="00870854" w:rsidP="00521A56"/>
        </w:tc>
        <w:tc>
          <w:tcPr>
            <w:tcW w:w="1881" w:type="dxa"/>
          </w:tcPr>
          <w:p w14:paraId="447FE9C2" w14:textId="77777777" w:rsidR="00870854" w:rsidRPr="00E91314" w:rsidRDefault="00870854" w:rsidP="00521A56">
            <w:pPr>
              <w:rPr>
                <w:rFonts w:ascii="Arial" w:eastAsia="Arial Unicode MS" w:hAnsi="Arial"/>
              </w:rPr>
            </w:pPr>
          </w:p>
        </w:tc>
        <w:tc>
          <w:tcPr>
            <w:tcW w:w="1200" w:type="dxa"/>
            <w:shd w:val="clear" w:color="auto" w:fill="auto"/>
          </w:tcPr>
          <w:p w14:paraId="7A378360" w14:textId="77777777" w:rsidR="00870854" w:rsidRPr="00E91314" w:rsidRDefault="00870854" w:rsidP="00521A56">
            <w:pPr>
              <w:rPr>
                <w:rFonts w:ascii="Arial" w:eastAsia="Arial Unicode MS" w:hAnsi="Arial"/>
              </w:rPr>
            </w:pPr>
          </w:p>
        </w:tc>
        <w:tc>
          <w:tcPr>
            <w:tcW w:w="1080" w:type="dxa"/>
            <w:shd w:val="clear" w:color="auto" w:fill="auto"/>
          </w:tcPr>
          <w:p w14:paraId="3EB7FA27" w14:textId="77777777" w:rsidR="00870854" w:rsidRPr="00E91314" w:rsidRDefault="00870854" w:rsidP="00521A56">
            <w:pPr>
              <w:rPr>
                <w:rFonts w:ascii="Arial" w:eastAsia="Arial Unicode MS" w:hAnsi="Arial"/>
              </w:rPr>
            </w:pPr>
          </w:p>
        </w:tc>
        <w:tc>
          <w:tcPr>
            <w:tcW w:w="1160" w:type="dxa"/>
            <w:shd w:val="clear" w:color="auto" w:fill="auto"/>
          </w:tcPr>
          <w:p w14:paraId="330482CF" w14:textId="77777777" w:rsidR="00870854" w:rsidRPr="00E91314" w:rsidRDefault="00870854" w:rsidP="00521A56">
            <w:pPr>
              <w:rPr>
                <w:rFonts w:ascii="Arial" w:eastAsia="Arial Unicode MS" w:hAnsi="Arial"/>
              </w:rPr>
            </w:pPr>
          </w:p>
        </w:tc>
      </w:tr>
      <w:tr w:rsidR="00870854" w:rsidRPr="00E91314" w14:paraId="6065C35F" w14:textId="77777777" w:rsidTr="00C53A3A">
        <w:trPr>
          <w:trHeight w:val="217"/>
        </w:trPr>
        <w:tc>
          <w:tcPr>
            <w:tcW w:w="2567" w:type="dxa"/>
            <w:gridSpan w:val="2"/>
          </w:tcPr>
          <w:p w14:paraId="5CED0E31" w14:textId="77777777" w:rsidR="00870854" w:rsidRPr="00E91314" w:rsidRDefault="00870854" w:rsidP="00787AAD">
            <w:pPr>
              <w:rPr>
                <w:rFonts w:eastAsia="Arial Unicode MS"/>
              </w:rPr>
            </w:pPr>
            <w:r w:rsidRPr="00E91314">
              <w:rPr>
                <w:rFonts w:eastAsia="Arial Unicode MS"/>
              </w:rPr>
              <w:t>(</w:t>
            </w:r>
            <w:proofErr w:type="spellStart"/>
            <w:r w:rsidRPr="00E91314">
              <w:rPr>
                <w:rFonts w:eastAsia="Arial Unicode MS"/>
              </w:rPr>
              <w:t>ExpireDate</w:t>
            </w:r>
            <w:proofErr w:type="spellEnd"/>
            <w:r w:rsidRPr="00E91314">
              <w:rPr>
                <w:rFonts w:eastAsia="Arial Unicode MS"/>
              </w:rPr>
              <w:t>)</w:t>
            </w:r>
          </w:p>
        </w:tc>
        <w:tc>
          <w:tcPr>
            <w:tcW w:w="3388" w:type="dxa"/>
          </w:tcPr>
          <w:p w14:paraId="0D465C66" w14:textId="77777777" w:rsidR="00870854" w:rsidRPr="00E91314" w:rsidRDefault="00870854" w:rsidP="00521A56">
            <w:pPr>
              <w:rPr>
                <w:rFonts w:eastAsia="Arial Unicode MS"/>
              </w:rPr>
            </w:pPr>
            <w:r w:rsidRPr="00E91314">
              <w:rPr>
                <w:rFonts w:eastAsia="Arial Unicode MS"/>
              </w:rPr>
              <w:t xml:space="preserve">Formulärets giltighetstid. Indikerar att formuläret kan fyllas i fram till om med angivet datum. </w:t>
            </w:r>
          </w:p>
          <w:p w14:paraId="5F536C6D" w14:textId="77777777" w:rsidR="00870854" w:rsidRPr="00E91314" w:rsidRDefault="00870854" w:rsidP="00521A56">
            <w:pPr>
              <w:rPr>
                <w:rFonts w:eastAsia="Arial Unicode MS"/>
              </w:rPr>
            </w:pPr>
            <w:r w:rsidRPr="00E91314">
              <w:rPr>
                <w:rFonts w:eastAsia="Arial Unicode MS"/>
              </w:rPr>
              <w:t xml:space="preserve">T.ex. </w:t>
            </w:r>
            <w:proofErr w:type="gramStart"/>
            <w:r w:rsidRPr="00E91314">
              <w:rPr>
                <w:rFonts w:eastAsia="Arial Unicode MS"/>
              </w:rPr>
              <w:t>20121101</w:t>
            </w:r>
            <w:proofErr w:type="gramEnd"/>
          </w:p>
        </w:tc>
        <w:tc>
          <w:tcPr>
            <w:tcW w:w="1140" w:type="dxa"/>
          </w:tcPr>
          <w:p w14:paraId="1E73745B"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E4389F8"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1010D0CE" w14:textId="77777777" w:rsidR="00870854" w:rsidRPr="00E91314" w:rsidRDefault="00190187" w:rsidP="00521A56">
            <w:pPr>
              <w:rPr>
                <w:rFonts w:eastAsia="Arial Unicode MS"/>
              </w:rPr>
            </w:pPr>
            <w:r w:rsidRPr="00190187">
              <w:t xml:space="preserve">ISO </w:t>
            </w:r>
            <w:proofErr w:type="gramStart"/>
            <w:r w:rsidRPr="00190187">
              <w:t>8601:2004</w:t>
            </w:r>
            <w:proofErr w:type="gramEnd"/>
            <w:r>
              <w:t xml:space="preserve"> </w:t>
            </w:r>
            <w:proofErr w:type="spellStart"/>
            <w:r w:rsidR="00870854" w:rsidRPr="00E91314">
              <w:t>ÅÅÅÅMMDD</w:t>
            </w:r>
            <w:proofErr w:type="spellEnd"/>
            <w:r w:rsidR="00870854" w:rsidRPr="00E91314">
              <w:br/>
              <w:t>(</w:t>
            </w:r>
            <w:proofErr w:type="spellStart"/>
            <w:r w:rsidR="00870854" w:rsidRPr="00E91314">
              <w:t>yyyyMMdd</w:t>
            </w:r>
            <w:proofErr w:type="spellEnd"/>
            <w:r w:rsidR="00870854" w:rsidRPr="00E91314">
              <w:t>)</w:t>
            </w:r>
          </w:p>
        </w:tc>
        <w:tc>
          <w:tcPr>
            <w:tcW w:w="1881" w:type="dxa"/>
          </w:tcPr>
          <w:p w14:paraId="70271CEA" w14:textId="77777777" w:rsidR="00870854" w:rsidRPr="00E91314" w:rsidRDefault="00870854" w:rsidP="00521A56">
            <w:pPr>
              <w:rPr>
                <w:rFonts w:ascii="Arial" w:eastAsia="Arial Unicode MS" w:hAnsi="Arial"/>
              </w:rPr>
            </w:pPr>
          </w:p>
        </w:tc>
        <w:tc>
          <w:tcPr>
            <w:tcW w:w="1200" w:type="dxa"/>
            <w:shd w:val="clear" w:color="auto" w:fill="auto"/>
          </w:tcPr>
          <w:p w14:paraId="278D320C" w14:textId="77777777" w:rsidR="00870854" w:rsidRPr="00E91314" w:rsidRDefault="00870854" w:rsidP="00521A56">
            <w:pPr>
              <w:rPr>
                <w:rFonts w:ascii="Arial" w:eastAsia="Arial Unicode MS" w:hAnsi="Arial"/>
              </w:rPr>
            </w:pPr>
          </w:p>
        </w:tc>
        <w:tc>
          <w:tcPr>
            <w:tcW w:w="1080" w:type="dxa"/>
            <w:shd w:val="clear" w:color="auto" w:fill="auto"/>
          </w:tcPr>
          <w:p w14:paraId="6EC5C5B5" w14:textId="77777777" w:rsidR="00870854" w:rsidRPr="00E91314" w:rsidRDefault="00870854" w:rsidP="00521A56">
            <w:pPr>
              <w:rPr>
                <w:rFonts w:ascii="Arial" w:eastAsia="Arial Unicode MS" w:hAnsi="Arial"/>
              </w:rPr>
            </w:pPr>
          </w:p>
        </w:tc>
        <w:tc>
          <w:tcPr>
            <w:tcW w:w="1160" w:type="dxa"/>
            <w:shd w:val="clear" w:color="auto" w:fill="auto"/>
          </w:tcPr>
          <w:p w14:paraId="343E984E" w14:textId="77777777" w:rsidR="00870854" w:rsidRPr="00E91314" w:rsidRDefault="00870854" w:rsidP="00521A56">
            <w:pPr>
              <w:rPr>
                <w:rFonts w:ascii="Arial" w:eastAsia="Arial Unicode MS" w:hAnsi="Arial"/>
              </w:rPr>
            </w:pPr>
          </w:p>
        </w:tc>
      </w:tr>
      <w:tr w:rsidR="00870854" w:rsidRPr="00E91314" w14:paraId="5E997FEE" w14:textId="77777777" w:rsidTr="00C53A3A">
        <w:trPr>
          <w:trHeight w:val="217"/>
        </w:trPr>
        <w:tc>
          <w:tcPr>
            <w:tcW w:w="2567" w:type="dxa"/>
            <w:gridSpan w:val="2"/>
          </w:tcPr>
          <w:p w14:paraId="3B0507F3"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CreatedDateTime</w:t>
            </w:r>
            <w:proofErr w:type="spellEnd"/>
            <w:r w:rsidRPr="00E91314">
              <w:rPr>
                <w:rFonts w:eastAsia="Arial Unicode MS"/>
              </w:rPr>
              <w:t>)</w:t>
            </w:r>
          </w:p>
        </w:tc>
        <w:tc>
          <w:tcPr>
            <w:tcW w:w="3388" w:type="dxa"/>
          </w:tcPr>
          <w:p w14:paraId="4B0ED975" w14:textId="77777777" w:rsidR="00870854" w:rsidRPr="00E91314" w:rsidRDefault="00870854" w:rsidP="00521A56">
            <w:pPr>
              <w:rPr>
                <w:rFonts w:eastAsia="Arial Unicode MS"/>
              </w:rPr>
            </w:pPr>
            <w:r w:rsidRPr="00E91314">
              <w:rPr>
                <w:rFonts w:eastAsia="Arial Unicode MS"/>
              </w:rPr>
              <w:t>Datum när användaren/patienten skapade formuläret.</w:t>
            </w:r>
          </w:p>
          <w:p w14:paraId="13B931BA"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 xml:space="preserve">130500 </w:t>
            </w:r>
          </w:p>
        </w:tc>
        <w:tc>
          <w:tcPr>
            <w:tcW w:w="1140" w:type="dxa"/>
          </w:tcPr>
          <w:p w14:paraId="42B56657"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423F32B"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39" w:type="dxa"/>
          </w:tcPr>
          <w:p w14:paraId="3234911D" w14:textId="77777777" w:rsidR="00870854" w:rsidRPr="00E91314" w:rsidRDefault="00190187" w:rsidP="00521A56">
            <w:r w:rsidRPr="00190187">
              <w:t xml:space="preserve">ISO </w:t>
            </w:r>
            <w:proofErr w:type="gramStart"/>
            <w:r w:rsidRPr="00190187">
              <w:t>8601:2004</w:t>
            </w:r>
            <w:proofErr w:type="gramEnd"/>
            <w:r>
              <w:t xml:space="preserve"> </w:t>
            </w:r>
            <w:proofErr w:type="spellStart"/>
            <w:r w:rsidR="00870854" w:rsidRPr="00E91314">
              <w:t>ÅÅÅÅMMDD</w:t>
            </w:r>
            <w:r>
              <w:t>T</w:t>
            </w:r>
            <w:r w:rsidR="00870854" w:rsidRPr="00E91314">
              <w:t>ttmmss</w:t>
            </w:r>
            <w:proofErr w:type="spellEnd"/>
            <w:r w:rsidR="00870854" w:rsidRPr="00E91314">
              <w:br/>
              <w:t>(</w:t>
            </w:r>
            <w:proofErr w:type="spellStart"/>
            <w:r w:rsidR="00870854" w:rsidRPr="00E91314">
              <w:t>yyyyMMdd</w:t>
            </w:r>
            <w:r>
              <w:t>T</w:t>
            </w:r>
            <w:r w:rsidR="00870854" w:rsidRPr="00E91314">
              <w:t>hhmmss</w:t>
            </w:r>
            <w:proofErr w:type="spellEnd"/>
            <w:r w:rsidR="00870854" w:rsidRPr="00E91314">
              <w:t>)</w:t>
            </w:r>
          </w:p>
        </w:tc>
        <w:tc>
          <w:tcPr>
            <w:tcW w:w="1881" w:type="dxa"/>
          </w:tcPr>
          <w:p w14:paraId="25AFCCDE" w14:textId="77777777" w:rsidR="00870854" w:rsidRPr="00E91314" w:rsidRDefault="00870854" w:rsidP="00521A56"/>
        </w:tc>
        <w:tc>
          <w:tcPr>
            <w:tcW w:w="1200" w:type="dxa"/>
            <w:shd w:val="clear" w:color="auto" w:fill="auto"/>
          </w:tcPr>
          <w:p w14:paraId="6453377D" w14:textId="77777777" w:rsidR="00870854" w:rsidRPr="00E91314" w:rsidRDefault="00870854" w:rsidP="00521A56">
            <w:pPr>
              <w:rPr>
                <w:rFonts w:ascii="Arial" w:eastAsia="Arial Unicode MS" w:hAnsi="Arial"/>
              </w:rPr>
            </w:pPr>
          </w:p>
        </w:tc>
        <w:tc>
          <w:tcPr>
            <w:tcW w:w="1080" w:type="dxa"/>
            <w:shd w:val="clear" w:color="auto" w:fill="auto"/>
          </w:tcPr>
          <w:p w14:paraId="6784A441" w14:textId="77777777" w:rsidR="00870854" w:rsidRPr="00E91314" w:rsidRDefault="00870854" w:rsidP="00521A56">
            <w:pPr>
              <w:rPr>
                <w:rFonts w:ascii="Arial" w:eastAsia="Arial Unicode MS" w:hAnsi="Arial"/>
              </w:rPr>
            </w:pPr>
          </w:p>
        </w:tc>
        <w:tc>
          <w:tcPr>
            <w:tcW w:w="1160" w:type="dxa"/>
            <w:shd w:val="clear" w:color="auto" w:fill="auto"/>
          </w:tcPr>
          <w:p w14:paraId="669E3664" w14:textId="77777777" w:rsidR="00870854" w:rsidRPr="00E91314" w:rsidRDefault="00870854" w:rsidP="00521A56">
            <w:pPr>
              <w:rPr>
                <w:rFonts w:ascii="Arial" w:eastAsia="Arial Unicode MS" w:hAnsi="Arial"/>
              </w:rPr>
            </w:pPr>
          </w:p>
        </w:tc>
      </w:tr>
      <w:tr w:rsidR="00870854" w:rsidRPr="00E91314" w14:paraId="71FEDFDD" w14:textId="77777777" w:rsidTr="00C53A3A">
        <w:trPr>
          <w:trHeight w:val="217"/>
        </w:trPr>
        <w:tc>
          <w:tcPr>
            <w:tcW w:w="2567" w:type="dxa"/>
            <w:gridSpan w:val="2"/>
          </w:tcPr>
          <w:p w14:paraId="41CDB2FD" w14:textId="77777777" w:rsidR="00870854" w:rsidRPr="00E91314" w:rsidRDefault="00787AAD" w:rsidP="00521A56">
            <w:pPr>
              <w:rPr>
                <w:rFonts w:eastAsia="Arial Unicode MS"/>
              </w:rPr>
            </w:pPr>
            <w:r>
              <w:rPr>
                <w:rFonts w:eastAsia="Arial Unicode MS"/>
              </w:rPr>
              <w:t>(</w:t>
            </w:r>
            <w:proofErr w:type="spellStart"/>
            <w:r w:rsidR="00870854" w:rsidRPr="00E91314">
              <w:rPr>
                <w:rFonts w:eastAsia="Arial Unicode MS"/>
              </w:rPr>
              <w:t>LastSavedDate</w:t>
            </w:r>
            <w:proofErr w:type="spellEnd"/>
            <w:r>
              <w:rPr>
                <w:rFonts w:eastAsia="Arial Unicode MS"/>
              </w:rPr>
              <w:t>)</w:t>
            </w:r>
          </w:p>
        </w:tc>
        <w:tc>
          <w:tcPr>
            <w:tcW w:w="3388" w:type="dxa"/>
          </w:tcPr>
          <w:p w14:paraId="0B587279" w14:textId="77777777" w:rsidR="00870854" w:rsidRPr="00E91314" w:rsidRDefault="00870854" w:rsidP="00521A56">
            <w:pPr>
              <w:rPr>
                <w:rFonts w:eastAsia="Arial Unicode MS"/>
              </w:rPr>
            </w:pPr>
            <w:r w:rsidRPr="00E91314">
              <w:rPr>
                <w:rFonts w:eastAsia="Arial Unicode MS"/>
              </w:rPr>
              <w:t>Datum för senaste temporärsparning (användare/patientens).</w:t>
            </w:r>
          </w:p>
          <w:p w14:paraId="5B2C4846" w14:textId="77777777" w:rsidR="00870854" w:rsidRPr="00E91314" w:rsidRDefault="00870854" w:rsidP="00521A56">
            <w:pPr>
              <w:rPr>
                <w:rFonts w:eastAsia="Arial Unicode MS"/>
              </w:rPr>
            </w:pPr>
            <w:r w:rsidRPr="00E91314">
              <w:rPr>
                <w:rFonts w:eastAsia="Arial Unicode MS"/>
              </w:rPr>
              <w:t xml:space="preserve">T.ex. 2012-11-01 </w:t>
            </w:r>
            <w:proofErr w:type="spellStart"/>
            <w:r w:rsidRPr="00E91314">
              <w:rPr>
                <w:rFonts w:eastAsia="Arial Unicode MS"/>
              </w:rPr>
              <w:t>kl</w:t>
            </w:r>
            <w:proofErr w:type="spellEnd"/>
            <w:r w:rsidRPr="00E91314">
              <w:rPr>
                <w:rFonts w:eastAsia="Arial Unicode MS"/>
              </w:rPr>
              <w:t xml:space="preserve"> 13:05:00  20121101</w:t>
            </w:r>
            <w:r w:rsidR="00190187">
              <w:rPr>
                <w:rFonts w:eastAsia="Arial Unicode MS"/>
              </w:rPr>
              <w:t>T</w:t>
            </w:r>
            <w:r w:rsidRPr="00E91314">
              <w:rPr>
                <w:rFonts w:eastAsia="Arial Unicode MS"/>
              </w:rPr>
              <w:t>130500</w:t>
            </w:r>
          </w:p>
        </w:tc>
        <w:tc>
          <w:tcPr>
            <w:tcW w:w="1140" w:type="dxa"/>
          </w:tcPr>
          <w:p w14:paraId="4CDD87BC"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69AD1D1F"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39" w:type="dxa"/>
          </w:tcPr>
          <w:p w14:paraId="314328B2" w14:textId="77777777" w:rsidR="00190187" w:rsidRDefault="00190187" w:rsidP="00521A56">
            <w:r w:rsidRPr="00190187">
              <w:t xml:space="preserve">ISO </w:t>
            </w:r>
            <w:proofErr w:type="gramStart"/>
            <w:r w:rsidRPr="00190187">
              <w:t>8601:2004</w:t>
            </w:r>
            <w:proofErr w:type="gramEnd"/>
          </w:p>
          <w:p w14:paraId="787D06DB" w14:textId="77777777" w:rsidR="00870854" w:rsidRPr="00E91314" w:rsidRDefault="00870854" w:rsidP="00521A56">
            <w:pPr>
              <w:rPr>
                <w:rFonts w:eastAsia="Arial Unicode MS"/>
              </w:rPr>
            </w:pPr>
            <w:proofErr w:type="spellStart"/>
            <w:r w:rsidRPr="00E91314">
              <w:t>ÅÅÅÅMMDD</w:t>
            </w:r>
            <w:r w:rsidR="00190187">
              <w:t>T</w:t>
            </w:r>
            <w:r w:rsidRPr="00E91314">
              <w:t>ttmmss</w:t>
            </w:r>
            <w:proofErr w:type="spellEnd"/>
            <w:r w:rsidRPr="00E91314">
              <w:br/>
              <w:t>(</w:t>
            </w:r>
            <w:proofErr w:type="spellStart"/>
            <w:r w:rsidRPr="00E91314">
              <w:t>yyyyMMdd</w:t>
            </w:r>
            <w:r w:rsidR="00190187">
              <w:t>T</w:t>
            </w:r>
            <w:r w:rsidRPr="00E91314">
              <w:t>hhmmss</w:t>
            </w:r>
            <w:proofErr w:type="spellEnd"/>
            <w:r w:rsidRPr="00E91314">
              <w:t>)</w:t>
            </w:r>
          </w:p>
        </w:tc>
        <w:tc>
          <w:tcPr>
            <w:tcW w:w="1881" w:type="dxa"/>
          </w:tcPr>
          <w:p w14:paraId="6F7D09B9" w14:textId="77777777" w:rsidR="00870854" w:rsidRPr="00E91314" w:rsidRDefault="00870854" w:rsidP="00521A56"/>
        </w:tc>
        <w:tc>
          <w:tcPr>
            <w:tcW w:w="1200" w:type="dxa"/>
            <w:shd w:val="clear" w:color="auto" w:fill="auto"/>
          </w:tcPr>
          <w:p w14:paraId="2AEAFC50" w14:textId="77777777" w:rsidR="00870854" w:rsidRPr="00E91314" w:rsidRDefault="00870854" w:rsidP="00521A56">
            <w:pPr>
              <w:rPr>
                <w:rFonts w:ascii="Arial" w:eastAsia="Arial Unicode MS" w:hAnsi="Arial"/>
              </w:rPr>
            </w:pPr>
          </w:p>
        </w:tc>
        <w:tc>
          <w:tcPr>
            <w:tcW w:w="1080" w:type="dxa"/>
            <w:shd w:val="clear" w:color="auto" w:fill="auto"/>
          </w:tcPr>
          <w:p w14:paraId="13DE5784" w14:textId="77777777" w:rsidR="00870854" w:rsidRPr="00E91314" w:rsidRDefault="00870854" w:rsidP="00521A56">
            <w:pPr>
              <w:rPr>
                <w:rFonts w:ascii="Arial" w:eastAsia="Arial Unicode MS" w:hAnsi="Arial"/>
              </w:rPr>
            </w:pPr>
          </w:p>
        </w:tc>
        <w:tc>
          <w:tcPr>
            <w:tcW w:w="1160" w:type="dxa"/>
            <w:shd w:val="clear" w:color="auto" w:fill="auto"/>
          </w:tcPr>
          <w:p w14:paraId="53D01D3F" w14:textId="77777777" w:rsidR="00870854" w:rsidRPr="00E91314" w:rsidRDefault="00870854" w:rsidP="00521A56">
            <w:pPr>
              <w:rPr>
                <w:rFonts w:ascii="Arial" w:eastAsia="Arial Unicode MS" w:hAnsi="Arial"/>
              </w:rPr>
            </w:pPr>
          </w:p>
        </w:tc>
      </w:tr>
      <w:tr w:rsidR="00870854" w:rsidRPr="00E91314" w14:paraId="79FC0AE0" w14:textId="77777777" w:rsidTr="00C53A3A">
        <w:trPr>
          <w:trHeight w:val="217"/>
        </w:trPr>
        <w:tc>
          <w:tcPr>
            <w:tcW w:w="2567" w:type="dxa"/>
            <w:gridSpan w:val="2"/>
          </w:tcPr>
          <w:p w14:paraId="59DF034A" w14:textId="77777777" w:rsidR="00870854" w:rsidRPr="00E91314" w:rsidRDefault="00787AAD" w:rsidP="00521A56">
            <w:pPr>
              <w:rPr>
                <w:rFonts w:eastAsia="Arial Unicode MS"/>
              </w:rPr>
            </w:pPr>
            <w:r>
              <w:rPr>
                <w:rFonts w:eastAsia="Arial Unicode MS"/>
              </w:rPr>
              <w:t>(</w:t>
            </w:r>
            <w:proofErr w:type="spellStart"/>
            <w:r w:rsidR="00870854" w:rsidRPr="00E91314">
              <w:rPr>
                <w:rFonts w:eastAsia="Arial Unicode MS"/>
              </w:rPr>
              <w:t>KeepUntil</w:t>
            </w:r>
            <w:proofErr w:type="spellEnd"/>
            <w:r>
              <w:rPr>
                <w:rFonts w:eastAsia="Arial Unicode MS"/>
              </w:rPr>
              <w:t>)</w:t>
            </w:r>
          </w:p>
        </w:tc>
        <w:tc>
          <w:tcPr>
            <w:tcW w:w="3388" w:type="dxa"/>
          </w:tcPr>
          <w:p w14:paraId="5B8E1E33" w14:textId="77777777" w:rsidR="00870854" w:rsidRPr="00E91314" w:rsidRDefault="00870854" w:rsidP="00521A56">
            <w:pPr>
              <w:rPr>
                <w:rFonts w:eastAsia="Arial Unicode MS"/>
              </w:rPr>
            </w:pPr>
            <w:r w:rsidRPr="00E91314">
              <w:rPr>
                <w:rFonts w:eastAsia="Arial Unicode MS"/>
              </w:rPr>
              <w:t xml:space="preserve">Datum för hur länge </w:t>
            </w:r>
            <w:proofErr w:type="spellStart"/>
            <w:r w:rsidRPr="00E91314">
              <w:rPr>
                <w:rFonts w:eastAsia="Arial Unicode MS"/>
              </w:rPr>
              <w:t>källsystemet</w:t>
            </w:r>
            <w:proofErr w:type="spellEnd"/>
            <w:r w:rsidRPr="00E91314">
              <w:rPr>
                <w:rFonts w:eastAsia="Arial Unicode MS"/>
              </w:rPr>
              <w:t xml:space="preserve"> kommer lagra formuläret</w:t>
            </w:r>
            <w:r w:rsidR="005A70A3">
              <w:rPr>
                <w:rFonts w:eastAsia="Arial Unicode MS"/>
              </w:rPr>
              <w:t>. Tomt indikerar tillsvidare.</w:t>
            </w:r>
          </w:p>
        </w:tc>
        <w:tc>
          <w:tcPr>
            <w:tcW w:w="1140" w:type="dxa"/>
          </w:tcPr>
          <w:p w14:paraId="76296F14"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2E974954" w14:textId="77777777" w:rsidR="00870854" w:rsidRPr="00E91314" w:rsidRDefault="005A70A3" w:rsidP="00521A56">
            <w:pPr>
              <w:rPr>
                <w:rFonts w:eastAsia="Arial Unicode MS"/>
              </w:rPr>
            </w:pPr>
            <w:r>
              <w:rPr>
                <w:rFonts w:eastAsia="Arial Unicode MS"/>
              </w:rPr>
              <w:t>0</w:t>
            </w:r>
            <w:proofErr w:type="gramStart"/>
            <w:r w:rsidR="00870854" w:rsidRPr="00E91314">
              <w:rPr>
                <w:rFonts w:eastAsia="Arial Unicode MS"/>
              </w:rPr>
              <w:t>..</w:t>
            </w:r>
            <w:proofErr w:type="gramEnd"/>
            <w:r w:rsidR="00870854" w:rsidRPr="00E91314">
              <w:rPr>
                <w:rFonts w:eastAsia="Arial Unicode MS"/>
              </w:rPr>
              <w:t>1</w:t>
            </w:r>
          </w:p>
        </w:tc>
        <w:tc>
          <w:tcPr>
            <w:tcW w:w="1839" w:type="dxa"/>
          </w:tcPr>
          <w:p w14:paraId="7CE4E71D" w14:textId="77777777" w:rsidR="00190187" w:rsidRDefault="00190187" w:rsidP="00521A56">
            <w:r w:rsidRPr="00190187">
              <w:t xml:space="preserve">ISO </w:t>
            </w:r>
            <w:proofErr w:type="gramStart"/>
            <w:r w:rsidRPr="00190187">
              <w:t>8601:2004</w:t>
            </w:r>
            <w:proofErr w:type="gramEnd"/>
          </w:p>
          <w:p w14:paraId="74834E4D" w14:textId="77777777" w:rsidR="00870854" w:rsidRPr="00E91314" w:rsidRDefault="00870854" w:rsidP="00521A56">
            <w:pPr>
              <w:rPr>
                <w:rFonts w:eastAsia="Arial Unicode MS"/>
              </w:rPr>
            </w:pPr>
            <w:proofErr w:type="spellStart"/>
            <w:r w:rsidRPr="00E91314">
              <w:t>ÅÅÅÅMMDD</w:t>
            </w:r>
            <w:proofErr w:type="spellEnd"/>
          </w:p>
        </w:tc>
        <w:tc>
          <w:tcPr>
            <w:tcW w:w="1881" w:type="dxa"/>
          </w:tcPr>
          <w:p w14:paraId="6C5FC918" w14:textId="77777777" w:rsidR="00870854" w:rsidRPr="00E91314" w:rsidRDefault="00870854" w:rsidP="00521A56"/>
        </w:tc>
        <w:tc>
          <w:tcPr>
            <w:tcW w:w="1200" w:type="dxa"/>
            <w:shd w:val="clear" w:color="auto" w:fill="auto"/>
          </w:tcPr>
          <w:p w14:paraId="31B297EE" w14:textId="77777777" w:rsidR="00870854" w:rsidRPr="00E91314" w:rsidRDefault="00870854" w:rsidP="00521A56">
            <w:pPr>
              <w:rPr>
                <w:rFonts w:ascii="Arial" w:eastAsia="Arial Unicode MS" w:hAnsi="Arial"/>
              </w:rPr>
            </w:pPr>
          </w:p>
        </w:tc>
        <w:tc>
          <w:tcPr>
            <w:tcW w:w="1080" w:type="dxa"/>
            <w:shd w:val="clear" w:color="auto" w:fill="auto"/>
          </w:tcPr>
          <w:p w14:paraId="2B7B42D4" w14:textId="77777777" w:rsidR="00870854" w:rsidRPr="00E91314" w:rsidRDefault="00870854" w:rsidP="00521A56">
            <w:pPr>
              <w:rPr>
                <w:rFonts w:ascii="Arial" w:eastAsia="Arial Unicode MS" w:hAnsi="Arial"/>
              </w:rPr>
            </w:pPr>
          </w:p>
        </w:tc>
        <w:tc>
          <w:tcPr>
            <w:tcW w:w="1160" w:type="dxa"/>
            <w:shd w:val="clear" w:color="auto" w:fill="auto"/>
          </w:tcPr>
          <w:p w14:paraId="32BF8FCA" w14:textId="77777777" w:rsidR="00870854" w:rsidRPr="00E91314" w:rsidRDefault="00870854" w:rsidP="00521A56">
            <w:pPr>
              <w:rPr>
                <w:rFonts w:ascii="Arial" w:eastAsia="Arial Unicode MS" w:hAnsi="Arial"/>
              </w:rPr>
            </w:pPr>
          </w:p>
        </w:tc>
      </w:tr>
      <w:tr w:rsidR="00870854" w:rsidRPr="00E91314" w14:paraId="4A580A85" w14:textId="77777777" w:rsidTr="00C53A3A">
        <w:trPr>
          <w:trHeight w:val="217"/>
        </w:trPr>
        <w:tc>
          <w:tcPr>
            <w:tcW w:w="2567" w:type="dxa"/>
            <w:gridSpan w:val="2"/>
          </w:tcPr>
          <w:p w14:paraId="553A330D" w14:textId="77777777" w:rsidR="00870854" w:rsidRPr="00E91314" w:rsidRDefault="00870854" w:rsidP="00521A56">
            <w:pPr>
              <w:rPr>
                <w:rFonts w:eastAsia="Arial Unicode MS"/>
              </w:rPr>
            </w:pPr>
            <w:r w:rsidRPr="00E91314">
              <w:rPr>
                <w:rFonts w:eastAsia="Arial Unicode MS"/>
              </w:rPr>
              <w:t>Formulärmall/id</w:t>
            </w:r>
          </w:p>
          <w:p w14:paraId="34C56758" w14:textId="77777777" w:rsidR="00870854" w:rsidRPr="00E91314" w:rsidRDefault="00870854" w:rsidP="007A397D">
            <w:pPr>
              <w:rPr>
                <w:rFonts w:eastAsia="Arial Unicode MS"/>
              </w:rPr>
            </w:pPr>
            <w:r w:rsidRPr="00E91314">
              <w:rPr>
                <w:rFonts w:eastAsia="Arial Unicode MS"/>
              </w:rPr>
              <w:t>(</w:t>
            </w:r>
            <w:proofErr w:type="spellStart"/>
            <w:r w:rsidRPr="00E91314">
              <w:rPr>
                <w:rFonts w:eastAsia="Arial Unicode MS"/>
              </w:rPr>
              <w:t>FormTemplate</w:t>
            </w:r>
            <w:r w:rsidR="007A397D">
              <w:rPr>
                <w:rFonts w:eastAsia="Arial Unicode MS"/>
              </w:rPr>
              <w:t>Info</w:t>
            </w:r>
            <w:proofErr w:type="spellEnd"/>
            <w:r w:rsidRPr="00E91314">
              <w:rPr>
                <w:rFonts w:eastAsia="Arial Unicode MS"/>
              </w:rPr>
              <w:t>)</w:t>
            </w:r>
          </w:p>
        </w:tc>
        <w:tc>
          <w:tcPr>
            <w:tcW w:w="3388" w:type="dxa"/>
          </w:tcPr>
          <w:p w14:paraId="141A6AD8" w14:textId="77777777" w:rsidR="00870854" w:rsidRPr="00E91314" w:rsidRDefault="00870854" w:rsidP="00521A56">
            <w:pPr>
              <w:rPr>
                <w:rFonts w:eastAsia="Arial Unicode MS"/>
              </w:rPr>
            </w:pPr>
            <w:r w:rsidRPr="00E91314">
              <w:rPr>
                <w:rFonts w:eastAsia="Arial Unicode MS"/>
              </w:rPr>
              <w:t>Koppling till klass för formulärmall.</w:t>
            </w:r>
          </w:p>
          <w:p w14:paraId="5481AC12" w14:textId="77777777" w:rsidR="00870854" w:rsidRPr="00E91314" w:rsidRDefault="00870854" w:rsidP="00521A56">
            <w:pPr>
              <w:rPr>
                <w:rFonts w:eastAsia="Arial Unicode MS"/>
              </w:rPr>
            </w:pPr>
            <w:r w:rsidRPr="00E91314">
              <w:rPr>
                <w:rFonts w:eastAsia="Arial Unicode MS"/>
              </w:rPr>
              <w:t xml:space="preserve"> </w:t>
            </w:r>
          </w:p>
        </w:tc>
        <w:tc>
          <w:tcPr>
            <w:tcW w:w="1140" w:type="dxa"/>
          </w:tcPr>
          <w:p w14:paraId="0DB312F2" w14:textId="77777777" w:rsidR="00870854" w:rsidRPr="00E91314" w:rsidRDefault="00870854" w:rsidP="00521A56">
            <w:pPr>
              <w:rPr>
                <w:rFonts w:eastAsia="Arial Unicode MS"/>
              </w:rPr>
            </w:pPr>
            <w:r w:rsidRPr="00E91314">
              <w:rPr>
                <w:rFonts w:eastAsia="Arial Unicode MS"/>
              </w:rPr>
              <w:t>II</w:t>
            </w:r>
          </w:p>
        </w:tc>
        <w:tc>
          <w:tcPr>
            <w:tcW w:w="720" w:type="dxa"/>
          </w:tcPr>
          <w:p w14:paraId="29EA90AD" w14:textId="77777777" w:rsidR="00870854" w:rsidRPr="00E91314" w:rsidRDefault="00870854" w:rsidP="00521A56">
            <w:pPr>
              <w:rPr>
                <w:rFonts w:eastAsia="Arial Unicode MS"/>
              </w:rPr>
            </w:pPr>
            <w:r w:rsidRPr="00E91314">
              <w:rPr>
                <w:rFonts w:eastAsia="Arial Unicode MS"/>
              </w:rPr>
              <w:t>1</w:t>
            </w:r>
          </w:p>
        </w:tc>
        <w:tc>
          <w:tcPr>
            <w:tcW w:w="1839" w:type="dxa"/>
          </w:tcPr>
          <w:p w14:paraId="26BD109F" w14:textId="77777777" w:rsidR="00870854" w:rsidRPr="00E91314" w:rsidRDefault="00870854" w:rsidP="00521A56">
            <w:pPr>
              <w:rPr>
                <w:rFonts w:eastAsia="Arial Unicode MS"/>
              </w:rPr>
            </w:pPr>
            <w:r w:rsidRPr="00E91314">
              <w:rPr>
                <w:rFonts w:eastAsia="Arial Unicode MS"/>
              </w:rPr>
              <w:t>Länk till objekt</w:t>
            </w:r>
          </w:p>
        </w:tc>
        <w:tc>
          <w:tcPr>
            <w:tcW w:w="1881" w:type="dxa"/>
          </w:tcPr>
          <w:p w14:paraId="3E335A16" w14:textId="77777777" w:rsidR="00870854" w:rsidRPr="00E91314" w:rsidRDefault="00870854" w:rsidP="00521A56">
            <w:pPr>
              <w:rPr>
                <w:rFonts w:ascii="Arial" w:eastAsia="Arial Unicode MS" w:hAnsi="Arial"/>
              </w:rPr>
            </w:pPr>
            <w:r w:rsidRPr="00E91314">
              <w:t xml:space="preserve"> </w:t>
            </w:r>
          </w:p>
        </w:tc>
        <w:tc>
          <w:tcPr>
            <w:tcW w:w="1200" w:type="dxa"/>
            <w:shd w:val="clear" w:color="auto" w:fill="auto"/>
          </w:tcPr>
          <w:p w14:paraId="5313CBEB" w14:textId="77777777" w:rsidR="00870854" w:rsidRPr="00E91314" w:rsidRDefault="00870854" w:rsidP="00521A56">
            <w:pPr>
              <w:rPr>
                <w:rFonts w:ascii="Arial" w:eastAsia="Arial Unicode MS" w:hAnsi="Arial"/>
              </w:rPr>
            </w:pPr>
          </w:p>
        </w:tc>
        <w:tc>
          <w:tcPr>
            <w:tcW w:w="1080" w:type="dxa"/>
            <w:shd w:val="clear" w:color="auto" w:fill="auto"/>
          </w:tcPr>
          <w:p w14:paraId="3982CC9D" w14:textId="77777777" w:rsidR="00870854" w:rsidRPr="00E91314" w:rsidRDefault="00870854" w:rsidP="00521A56">
            <w:pPr>
              <w:rPr>
                <w:rFonts w:ascii="Arial" w:eastAsia="Arial Unicode MS" w:hAnsi="Arial"/>
              </w:rPr>
            </w:pPr>
          </w:p>
        </w:tc>
        <w:tc>
          <w:tcPr>
            <w:tcW w:w="1160" w:type="dxa"/>
            <w:shd w:val="clear" w:color="auto" w:fill="auto"/>
          </w:tcPr>
          <w:p w14:paraId="69F07F7F" w14:textId="77777777" w:rsidR="00870854" w:rsidRPr="00E91314" w:rsidRDefault="00870854" w:rsidP="00521A56">
            <w:pPr>
              <w:rPr>
                <w:rFonts w:ascii="Arial" w:eastAsia="Arial Unicode MS" w:hAnsi="Arial"/>
              </w:rPr>
            </w:pPr>
          </w:p>
        </w:tc>
      </w:tr>
      <w:tr w:rsidR="00870854" w:rsidRPr="00E91314" w14:paraId="66BE5DD4" w14:textId="77777777" w:rsidTr="00C53A3A">
        <w:trPr>
          <w:trHeight w:val="217"/>
        </w:trPr>
        <w:tc>
          <w:tcPr>
            <w:tcW w:w="2567" w:type="dxa"/>
            <w:gridSpan w:val="2"/>
          </w:tcPr>
          <w:p w14:paraId="2E9872EC" w14:textId="77777777" w:rsidR="00870854" w:rsidRPr="00E91314" w:rsidRDefault="00870854" w:rsidP="00521A56">
            <w:pPr>
              <w:rPr>
                <w:rFonts w:eastAsia="Arial Unicode MS"/>
              </w:rPr>
            </w:pPr>
          </w:p>
        </w:tc>
        <w:tc>
          <w:tcPr>
            <w:tcW w:w="3388" w:type="dxa"/>
          </w:tcPr>
          <w:p w14:paraId="297DA313" w14:textId="77777777" w:rsidR="00870854" w:rsidRPr="00E91314" w:rsidRDefault="00870854" w:rsidP="00521A56">
            <w:pPr>
              <w:rPr>
                <w:rFonts w:eastAsia="Arial Unicode MS"/>
              </w:rPr>
            </w:pPr>
          </w:p>
        </w:tc>
        <w:tc>
          <w:tcPr>
            <w:tcW w:w="1140" w:type="dxa"/>
          </w:tcPr>
          <w:p w14:paraId="53E5D37D" w14:textId="77777777" w:rsidR="00870854" w:rsidRPr="00E91314" w:rsidRDefault="00870854" w:rsidP="00521A56">
            <w:pPr>
              <w:rPr>
                <w:rFonts w:eastAsia="Arial Unicode MS"/>
              </w:rPr>
            </w:pPr>
          </w:p>
        </w:tc>
        <w:tc>
          <w:tcPr>
            <w:tcW w:w="720" w:type="dxa"/>
          </w:tcPr>
          <w:p w14:paraId="32EF361B" w14:textId="77777777" w:rsidR="00870854" w:rsidRPr="00E91314" w:rsidRDefault="00870854" w:rsidP="00521A56">
            <w:pPr>
              <w:rPr>
                <w:rFonts w:eastAsia="Arial Unicode MS"/>
              </w:rPr>
            </w:pPr>
          </w:p>
        </w:tc>
        <w:tc>
          <w:tcPr>
            <w:tcW w:w="1839" w:type="dxa"/>
          </w:tcPr>
          <w:p w14:paraId="1DFB7F87" w14:textId="77777777" w:rsidR="00870854" w:rsidRPr="00E91314" w:rsidRDefault="00870854" w:rsidP="00521A56">
            <w:pPr>
              <w:rPr>
                <w:rFonts w:eastAsia="Arial Unicode MS"/>
              </w:rPr>
            </w:pPr>
          </w:p>
        </w:tc>
        <w:tc>
          <w:tcPr>
            <w:tcW w:w="1881" w:type="dxa"/>
          </w:tcPr>
          <w:p w14:paraId="54583017" w14:textId="77777777" w:rsidR="00870854" w:rsidRPr="00E91314" w:rsidRDefault="00870854" w:rsidP="00521A56">
            <w:pPr>
              <w:rPr>
                <w:rFonts w:ascii="Arial" w:eastAsia="Arial Unicode MS" w:hAnsi="Arial"/>
              </w:rPr>
            </w:pPr>
          </w:p>
        </w:tc>
        <w:tc>
          <w:tcPr>
            <w:tcW w:w="1200" w:type="dxa"/>
            <w:shd w:val="clear" w:color="auto" w:fill="auto"/>
          </w:tcPr>
          <w:p w14:paraId="5639B839" w14:textId="77777777" w:rsidR="00870854" w:rsidRPr="00E91314" w:rsidRDefault="00870854" w:rsidP="00521A56">
            <w:pPr>
              <w:rPr>
                <w:rFonts w:ascii="Arial" w:eastAsia="Arial Unicode MS" w:hAnsi="Arial"/>
              </w:rPr>
            </w:pPr>
          </w:p>
        </w:tc>
        <w:tc>
          <w:tcPr>
            <w:tcW w:w="1080" w:type="dxa"/>
            <w:shd w:val="clear" w:color="auto" w:fill="auto"/>
          </w:tcPr>
          <w:p w14:paraId="7F5D42B0" w14:textId="77777777" w:rsidR="00870854" w:rsidRPr="00E91314" w:rsidRDefault="00870854" w:rsidP="00521A56">
            <w:pPr>
              <w:rPr>
                <w:rFonts w:ascii="Arial" w:eastAsia="Arial Unicode MS" w:hAnsi="Arial"/>
              </w:rPr>
            </w:pPr>
          </w:p>
        </w:tc>
        <w:tc>
          <w:tcPr>
            <w:tcW w:w="1160" w:type="dxa"/>
            <w:shd w:val="clear" w:color="auto" w:fill="auto"/>
          </w:tcPr>
          <w:p w14:paraId="37D44DED" w14:textId="77777777" w:rsidR="00870854" w:rsidRPr="00E91314" w:rsidRDefault="00870854" w:rsidP="00521A56">
            <w:pPr>
              <w:rPr>
                <w:rFonts w:ascii="Arial" w:eastAsia="Arial Unicode MS" w:hAnsi="Arial"/>
              </w:rPr>
            </w:pPr>
          </w:p>
        </w:tc>
      </w:tr>
      <w:tr w:rsidR="00870854" w:rsidRPr="00E91314" w14:paraId="230D40F2" w14:textId="77777777" w:rsidTr="00C53A3A">
        <w:trPr>
          <w:gridBefore w:val="1"/>
          <w:wBefore w:w="15" w:type="dxa"/>
          <w:trHeight w:val="217"/>
        </w:trPr>
        <w:tc>
          <w:tcPr>
            <w:tcW w:w="7080" w:type="dxa"/>
            <w:gridSpan w:val="3"/>
            <w:shd w:val="pct25" w:color="auto" w:fill="auto"/>
          </w:tcPr>
          <w:p w14:paraId="30227AF6" w14:textId="77777777" w:rsidR="00870854" w:rsidRPr="00E91314" w:rsidRDefault="00870854" w:rsidP="00521A56">
            <w:pPr>
              <w:rPr>
                <w:b/>
              </w:rPr>
            </w:pPr>
            <w:r w:rsidRPr="00E91314">
              <w:rPr>
                <w:b/>
              </w:rPr>
              <w:t>Associationer</w:t>
            </w:r>
          </w:p>
        </w:tc>
        <w:tc>
          <w:tcPr>
            <w:tcW w:w="7880" w:type="dxa"/>
            <w:gridSpan w:val="6"/>
            <w:shd w:val="pct25" w:color="auto" w:fill="auto"/>
          </w:tcPr>
          <w:p w14:paraId="35D40D41" w14:textId="77777777" w:rsidR="00870854" w:rsidRPr="00E91314" w:rsidRDefault="00870854" w:rsidP="00521A56">
            <w:pPr>
              <w:rPr>
                <w:rFonts w:eastAsia="Arial Unicode MS"/>
                <w:b/>
              </w:rPr>
            </w:pPr>
            <w:r w:rsidRPr="00E91314">
              <w:rPr>
                <w:b/>
              </w:rPr>
              <w:t>Beslutsregel</w:t>
            </w:r>
          </w:p>
        </w:tc>
      </w:tr>
      <w:tr w:rsidR="00870854" w:rsidRPr="00E91314" w14:paraId="013193E6" w14:textId="77777777" w:rsidTr="00C53A3A">
        <w:trPr>
          <w:gridBefore w:val="1"/>
          <w:wBefore w:w="15" w:type="dxa"/>
          <w:trHeight w:val="217"/>
        </w:trPr>
        <w:tc>
          <w:tcPr>
            <w:tcW w:w="7080" w:type="dxa"/>
            <w:gridSpan w:val="3"/>
          </w:tcPr>
          <w:p w14:paraId="4E813E95"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 xml:space="preserve"> Ett formulär(Form)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tillhör</w:t>
            </w:r>
            <w:proofErr w:type="gramEnd"/>
            <w:r w:rsidRPr="00E91314">
              <w:rPr>
                <w:rFonts w:ascii="Arial" w:eastAsia="Arial Unicode MS" w:hAnsi="Arial"/>
                <w:color w:val="000000"/>
              </w:rPr>
              <w:t xml:space="preserve">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w:t>
            </w:r>
          </w:p>
        </w:tc>
        <w:tc>
          <w:tcPr>
            <w:tcW w:w="7880" w:type="dxa"/>
            <w:gridSpan w:val="6"/>
          </w:tcPr>
          <w:p w14:paraId="4F4ABC96" w14:textId="77777777" w:rsidR="00870854" w:rsidRPr="00E91314" w:rsidRDefault="00870854" w:rsidP="00521A56">
            <w:pPr>
              <w:rPr>
                <w:rFonts w:ascii="Arial" w:eastAsia="Arial Unicode MS" w:hAnsi="Arial"/>
                <w:color w:val="000000"/>
              </w:rPr>
            </w:pPr>
          </w:p>
        </w:tc>
      </w:tr>
    </w:tbl>
    <w:p w14:paraId="66038404" w14:textId="77777777" w:rsidR="00870854" w:rsidRPr="00E91314" w:rsidRDefault="00870854" w:rsidP="00870854">
      <w:pPr>
        <w:pStyle w:val="Rubrik3"/>
        <w:ind w:left="1304" w:hanging="1304"/>
        <w:rPr>
          <w:i/>
          <w:lang w:val="sv-SE"/>
        </w:rPr>
      </w:pPr>
      <w:bookmarkStart w:id="131" w:name="_Toc100125832"/>
      <w:bookmarkStart w:id="132" w:name="_Toc116886647"/>
      <w:bookmarkEnd w:id="122"/>
    </w:p>
    <w:p w14:paraId="2FEC86C4" w14:textId="77777777" w:rsidR="00870854" w:rsidRPr="00E91314" w:rsidRDefault="00870854" w:rsidP="00870854"/>
    <w:p w14:paraId="1FFACF11" w14:textId="77777777" w:rsidR="00870854" w:rsidRPr="00E91314" w:rsidRDefault="00870854" w:rsidP="00870854"/>
    <w:p w14:paraId="73E68C0D" w14:textId="77777777" w:rsidR="00207A88" w:rsidRDefault="00870854" w:rsidP="00AA406D">
      <w:pPr>
        <w:pStyle w:val="Rubrik3"/>
        <w:numPr>
          <w:ilvl w:val="2"/>
          <w:numId w:val="21"/>
        </w:numPr>
        <w:spacing w:before="240" w:after="60"/>
        <w:ind w:left="1134" w:hanging="1134"/>
        <w:rPr>
          <w:i/>
          <w:lang w:val="sv-SE"/>
        </w:rPr>
      </w:pPr>
      <w:r w:rsidRPr="00E91314">
        <w:rPr>
          <w:i/>
          <w:lang w:val="sv-SE"/>
        </w:rPr>
        <w:br w:type="page"/>
      </w:r>
      <w:bookmarkStart w:id="133" w:name="_Toc193243782"/>
    </w:p>
    <w:p w14:paraId="6E97B67F" w14:textId="77777777" w:rsidR="00207A88" w:rsidRPr="00E91314" w:rsidRDefault="00207A88" w:rsidP="00207A88">
      <w:pPr>
        <w:pStyle w:val="Rubrik3"/>
        <w:numPr>
          <w:ilvl w:val="2"/>
          <w:numId w:val="21"/>
        </w:numPr>
        <w:spacing w:before="240" w:after="60"/>
        <w:ind w:left="1134" w:hanging="1134"/>
        <w:rPr>
          <w:i/>
          <w:lang w:val="sv-SE"/>
        </w:rPr>
      </w:pPr>
      <w:bookmarkStart w:id="134" w:name="_Toc220986028"/>
      <w:r w:rsidRPr="00E91314">
        <w:rPr>
          <w:i/>
          <w:lang w:val="sv-SE"/>
        </w:rPr>
        <w:lastRenderedPageBreak/>
        <w:t>Klass Formulärmall (</w:t>
      </w:r>
      <w:proofErr w:type="spellStart"/>
      <w:r w:rsidRPr="00E91314">
        <w:rPr>
          <w:i/>
          <w:lang w:val="sv-SE"/>
        </w:rPr>
        <w:t>FormTemplate</w:t>
      </w:r>
      <w:r>
        <w:rPr>
          <w:i/>
          <w:lang w:val="sv-SE"/>
        </w:rPr>
        <w:t>Info</w:t>
      </w:r>
      <w:proofErr w:type="spellEnd"/>
      <w:r w:rsidRPr="00E91314">
        <w:rPr>
          <w:i/>
          <w:lang w:val="sv-SE"/>
        </w:rPr>
        <w:t>)</w:t>
      </w:r>
      <w:bookmarkEnd w:id="134"/>
    </w:p>
    <w:p w14:paraId="4D411601" w14:textId="77777777" w:rsidR="00207A88" w:rsidRDefault="007B4C5F" w:rsidP="00207A88">
      <w:pPr>
        <w:spacing w:after="0"/>
      </w:pPr>
      <w:r>
        <w:t xml:space="preserve">Objektet innehåller översiktlig </w:t>
      </w:r>
      <w:proofErr w:type="spellStart"/>
      <w:r>
        <w:t>mallinformation</w:t>
      </w:r>
      <w:proofErr w:type="spellEnd"/>
      <w:r>
        <w:t xml:space="preserve"> för ett formulär. </w:t>
      </w:r>
    </w:p>
    <w:p w14:paraId="54F6058B" w14:textId="77777777" w:rsidR="00B56D9D" w:rsidRDefault="00B56D9D" w:rsidP="00207A88">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B56D9D" w:rsidRPr="00E91314" w14:paraId="3345BE4C" w14:textId="77777777" w:rsidTr="003C5546">
        <w:trPr>
          <w:cantSplit/>
          <w:trHeight w:val="376"/>
        </w:trPr>
        <w:tc>
          <w:tcPr>
            <w:tcW w:w="2567" w:type="dxa"/>
            <w:gridSpan w:val="2"/>
            <w:vMerge w:val="restart"/>
            <w:shd w:val="pct25" w:color="auto" w:fill="auto"/>
          </w:tcPr>
          <w:p w14:paraId="7D3F95E3" w14:textId="77777777" w:rsidR="00B56D9D" w:rsidRPr="00E91314" w:rsidRDefault="00B56D9D" w:rsidP="003C554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0B6610FE" w14:textId="77777777" w:rsidR="00B56D9D" w:rsidRPr="00E91314" w:rsidRDefault="00B56D9D" w:rsidP="003C5546">
            <w:r w:rsidRPr="00E91314">
              <w:t>Beskrivning</w:t>
            </w:r>
          </w:p>
        </w:tc>
        <w:tc>
          <w:tcPr>
            <w:tcW w:w="1140" w:type="dxa"/>
            <w:vMerge w:val="restart"/>
            <w:shd w:val="pct25" w:color="auto" w:fill="auto"/>
          </w:tcPr>
          <w:p w14:paraId="65A6868F" w14:textId="77777777" w:rsidR="00B56D9D" w:rsidRPr="00E91314" w:rsidRDefault="00B56D9D" w:rsidP="003C5546">
            <w:pPr>
              <w:rPr>
                <w:rFonts w:eastAsia="Arial Unicode MS"/>
              </w:rPr>
            </w:pPr>
            <w:r w:rsidRPr="00E91314">
              <w:t>Format</w:t>
            </w:r>
          </w:p>
        </w:tc>
        <w:tc>
          <w:tcPr>
            <w:tcW w:w="720" w:type="dxa"/>
            <w:vMerge w:val="restart"/>
            <w:shd w:val="pct25" w:color="auto" w:fill="auto"/>
          </w:tcPr>
          <w:p w14:paraId="4085152F" w14:textId="77777777" w:rsidR="00B56D9D" w:rsidRPr="00E91314" w:rsidRDefault="00B56D9D" w:rsidP="003C5546">
            <w:proofErr w:type="spellStart"/>
            <w:r w:rsidRPr="00E91314">
              <w:t>Mult</w:t>
            </w:r>
            <w:proofErr w:type="spellEnd"/>
          </w:p>
        </w:tc>
        <w:tc>
          <w:tcPr>
            <w:tcW w:w="1800" w:type="dxa"/>
            <w:vMerge w:val="restart"/>
            <w:shd w:val="pct25" w:color="auto" w:fill="auto"/>
          </w:tcPr>
          <w:p w14:paraId="4C8A81DE" w14:textId="77777777" w:rsidR="00B56D9D" w:rsidRPr="00E91314" w:rsidRDefault="00B56D9D" w:rsidP="003C554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78A4FAA9" w14:textId="77777777" w:rsidR="00B56D9D" w:rsidRPr="00E91314" w:rsidRDefault="00B56D9D" w:rsidP="003C5546">
            <w:pPr>
              <w:rPr>
                <w:rFonts w:eastAsia="Arial Unicode MS"/>
              </w:rPr>
            </w:pPr>
            <w:r w:rsidRPr="00E91314">
              <w:t>Beslutsregler och kommentar</w:t>
            </w:r>
          </w:p>
        </w:tc>
        <w:tc>
          <w:tcPr>
            <w:tcW w:w="3440" w:type="dxa"/>
            <w:gridSpan w:val="3"/>
            <w:shd w:val="pct25" w:color="auto" w:fill="auto"/>
          </w:tcPr>
          <w:p w14:paraId="6C311D81" w14:textId="77777777" w:rsidR="00B56D9D" w:rsidRPr="00E91314" w:rsidRDefault="00B56D9D" w:rsidP="003C554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B56D9D" w:rsidRPr="00E91314" w14:paraId="2C6EE11E" w14:textId="77777777" w:rsidTr="003C5546">
        <w:trPr>
          <w:cantSplit/>
          <w:trHeight w:val="375"/>
        </w:trPr>
        <w:tc>
          <w:tcPr>
            <w:tcW w:w="2567" w:type="dxa"/>
            <w:gridSpan w:val="2"/>
            <w:vMerge/>
            <w:shd w:val="pct25" w:color="auto" w:fill="auto"/>
          </w:tcPr>
          <w:p w14:paraId="15A23AC2" w14:textId="77777777" w:rsidR="00B56D9D" w:rsidRPr="00E91314" w:rsidRDefault="00B56D9D" w:rsidP="003C5546"/>
        </w:tc>
        <w:tc>
          <w:tcPr>
            <w:tcW w:w="3388" w:type="dxa"/>
            <w:vMerge/>
            <w:shd w:val="pct25" w:color="auto" w:fill="auto"/>
          </w:tcPr>
          <w:p w14:paraId="0BB4F374" w14:textId="77777777" w:rsidR="00B56D9D" w:rsidRPr="00E91314" w:rsidRDefault="00B56D9D" w:rsidP="003C5546"/>
        </w:tc>
        <w:tc>
          <w:tcPr>
            <w:tcW w:w="1140" w:type="dxa"/>
            <w:vMerge/>
            <w:shd w:val="pct25" w:color="auto" w:fill="auto"/>
          </w:tcPr>
          <w:p w14:paraId="37EC6DDA" w14:textId="77777777" w:rsidR="00B56D9D" w:rsidRPr="00E91314" w:rsidRDefault="00B56D9D" w:rsidP="003C5546"/>
        </w:tc>
        <w:tc>
          <w:tcPr>
            <w:tcW w:w="720" w:type="dxa"/>
            <w:vMerge/>
            <w:shd w:val="pct25" w:color="auto" w:fill="auto"/>
          </w:tcPr>
          <w:p w14:paraId="043F0D54" w14:textId="77777777" w:rsidR="00B56D9D" w:rsidRPr="00E91314" w:rsidRDefault="00B56D9D" w:rsidP="003C5546"/>
        </w:tc>
        <w:tc>
          <w:tcPr>
            <w:tcW w:w="1800" w:type="dxa"/>
            <w:vMerge/>
            <w:shd w:val="pct25" w:color="auto" w:fill="auto"/>
          </w:tcPr>
          <w:p w14:paraId="01EF0DC9" w14:textId="77777777" w:rsidR="00B56D9D" w:rsidRPr="00E91314" w:rsidRDefault="00B56D9D" w:rsidP="003C5546"/>
        </w:tc>
        <w:tc>
          <w:tcPr>
            <w:tcW w:w="1920" w:type="dxa"/>
            <w:vMerge/>
            <w:shd w:val="pct25" w:color="auto" w:fill="auto"/>
          </w:tcPr>
          <w:p w14:paraId="4AF08952" w14:textId="77777777" w:rsidR="00B56D9D" w:rsidRPr="00E91314" w:rsidRDefault="00B56D9D" w:rsidP="003C5546"/>
        </w:tc>
        <w:tc>
          <w:tcPr>
            <w:tcW w:w="1200" w:type="dxa"/>
            <w:tcBorders>
              <w:bottom w:val="single" w:sz="4" w:space="0" w:color="auto"/>
            </w:tcBorders>
            <w:shd w:val="pct25" w:color="auto" w:fill="auto"/>
          </w:tcPr>
          <w:p w14:paraId="08D0FC91" w14:textId="77777777" w:rsidR="00B56D9D" w:rsidRPr="00E91314" w:rsidRDefault="00B56D9D"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475EEC3" w14:textId="77777777" w:rsidR="00B56D9D" w:rsidRPr="00E91314" w:rsidRDefault="00B56D9D" w:rsidP="003C5546">
            <w:pPr>
              <w:rPr>
                <w:rFonts w:eastAsia="Arial Unicode MS"/>
              </w:rPr>
            </w:pPr>
          </w:p>
        </w:tc>
        <w:tc>
          <w:tcPr>
            <w:tcW w:w="1160" w:type="dxa"/>
            <w:tcBorders>
              <w:bottom w:val="single" w:sz="4" w:space="0" w:color="auto"/>
            </w:tcBorders>
            <w:shd w:val="pct25" w:color="auto" w:fill="auto"/>
          </w:tcPr>
          <w:p w14:paraId="4B558F7F" w14:textId="77777777" w:rsidR="00B56D9D" w:rsidRPr="00E91314" w:rsidRDefault="00B56D9D" w:rsidP="003C5546">
            <w:pPr>
              <w:rPr>
                <w:rFonts w:eastAsia="Arial Unicode MS"/>
              </w:rPr>
            </w:pPr>
          </w:p>
        </w:tc>
      </w:tr>
      <w:tr w:rsidR="00B56D9D" w:rsidRPr="00E91314" w14:paraId="0A4F4CA2" w14:textId="77777777" w:rsidTr="003C5546">
        <w:trPr>
          <w:trHeight w:val="217"/>
        </w:trPr>
        <w:tc>
          <w:tcPr>
            <w:tcW w:w="2567" w:type="dxa"/>
            <w:gridSpan w:val="2"/>
          </w:tcPr>
          <w:p w14:paraId="34BEF78B" w14:textId="77777777" w:rsidR="00B56D9D" w:rsidRPr="00E91314" w:rsidRDefault="00B56D9D" w:rsidP="003C5546">
            <w:pPr>
              <w:rPr>
                <w:rFonts w:eastAsia="Arial Unicode MS"/>
              </w:rPr>
            </w:pPr>
            <w:r>
              <w:rPr>
                <w:rFonts w:eastAsia="Arial Unicode MS"/>
              </w:rPr>
              <w:t>(</w:t>
            </w:r>
            <w:proofErr w:type="spellStart"/>
            <w:r>
              <w:rPr>
                <w:rFonts w:eastAsia="Arial Unicode MS"/>
              </w:rPr>
              <w:t>anonymousForm</w:t>
            </w:r>
            <w:proofErr w:type="spellEnd"/>
            <w:r>
              <w:rPr>
                <w:rFonts w:eastAsia="Arial Unicode MS"/>
              </w:rPr>
              <w:t>)</w:t>
            </w:r>
          </w:p>
        </w:tc>
        <w:tc>
          <w:tcPr>
            <w:tcW w:w="3388" w:type="dxa"/>
          </w:tcPr>
          <w:p w14:paraId="1D2B5974" w14:textId="77777777" w:rsidR="00B56D9D" w:rsidRPr="00D57931" w:rsidRDefault="00B56D9D" w:rsidP="003C5546">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23137555" w14:textId="77777777" w:rsidR="00B56D9D" w:rsidRPr="00D57931" w:rsidRDefault="00B56D9D" w:rsidP="003C5546">
            <w:pPr>
              <w:rPr>
                <w:rFonts w:eastAsia="Arial Unicode MS"/>
              </w:rPr>
            </w:pPr>
            <w:r w:rsidRPr="00D57931">
              <w:rPr>
                <w:rFonts w:eastAsia="Arial Unicode MS"/>
              </w:rPr>
              <w:t>Värden</w:t>
            </w:r>
            <w:r>
              <w:rPr>
                <w:rFonts w:eastAsia="Arial Unicode MS"/>
              </w:rPr>
              <w:t>:</w:t>
            </w:r>
          </w:p>
          <w:p w14:paraId="3C890E94" w14:textId="77777777" w:rsidR="00B56D9D" w:rsidRPr="00D57931" w:rsidRDefault="00B56D9D" w:rsidP="003C5546">
            <w:pPr>
              <w:rPr>
                <w:rFonts w:eastAsia="Arial Unicode MS"/>
              </w:rPr>
            </w:pPr>
            <w:proofErr w:type="spellStart"/>
            <w:r w:rsidRPr="00D57931">
              <w:rPr>
                <w:rFonts w:eastAsia="Arial Unicode MS"/>
              </w:rPr>
              <w:t>True</w:t>
            </w:r>
            <w:proofErr w:type="spellEnd"/>
            <w:r w:rsidRPr="00D57931">
              <w:rPr>
                <w:rFonts w:eastAsia="Arial Unicode MS"/>
              </w:rPr>
              <w:t xml:space="preserve"> = Tillåter anonym användning. "</w:t>
            </w:r>
            <w:proofErr w:type="spellStart"/>
            <w:r w:rsidRPr="00D57931">
              <w:rPr>
                <w:rFonts w:eastAsia="Arial Unicode MS"/>
              </w:rPr>
              <w:t>SubjectOfCare</w:t>
            </w:r>
            <w:proofErr w:type="spellEnd"/>
            <w:r w:rsidRPr="00D57931">
              <w:rPr>
                <w:rFonts w:eastAsia="Arial Unicode MS"/>
              </w:rPr>
              <w:t>" får inte användas.</w:t>
            </w:r>
          </w:p>
          <w:p w14:paraId="71010F4A" w14:textId="77777777" w:rsidR="00B56D9D" w:rsidRDefault="00B56D9D" w:rsidP="003C5546">
            <w:pPr>
              <w:rPr>
                <w:rFonts w:eastAsia="Arial Unicode MS"/>
              </w:rPr>
            </w:pPr>
            <w:proofErr w:type="spellStart"/>
            <w:r w:rsidRPr="00D57931">
              <w:rPr>
                <w:rFonts w:eastAsia="Arial Unicode MS"/>
              </w:rPr>
              <w:t>False</w:t>
            </w:r>
            <w:proofErr w:type="spellEnd"/>
            <w:r w:rsidRPr="00D57931">
              <w:rPr>
                <w:rFonts w:eastAsia="Arial Unicode MS"/>
              </w:rPr>
              <w:t xml:space="preserve"> = Tillåter inte anonym användning. "</w:t>
            </w:r>
            <w:proofErr w:type="spellStart"/>
            <w:r w:rsidRPr="00D57931">
              <w:rPr>
                <w:rFonts w:eastAsia="Arial Unicode MS"/>
              </w:rPr>
              <w:t>SubjectOfCare</w:t>
            </w:r>
            <w:proofErr w:type="spellEnd"/>
            <w:r w:rsidRPr="00D57931">
              <w:rPr>
                <w:rFonts w:eastAsia="Arial Unicode MS"/>
              </w:rPr>
              <w:t>" är obligatorisk attribut.</w:t>
            </w:r>
          </w:p>
          <w:p w14:paraId="50B48DAE" w14:textId="77777777" w:rsidR="00B56D9D" w:rsidRDefault="00B56D9D" w:rsidP="003C5546">
            <w:pPr>
              <w:rPr>
                <w:rFonts w:eastAsia="Arial Unicode MS"/>
              </w:rPr>
            </w:pPr>
          </w:p>
          <w:p w14:paraId="39AC3988" w14:textId="77777777" w:rsidR="00B56D9D" w:rsidRPr="00E91314" w:rsidRDefault="00B56D9D" w:rsidP="003C5546">
            <w:pPr>
              <w:rPr>
                <w:rFonts w:eastAsia="Arial Unicode MS"/>
              </w:rPr>
            </w:pPr>
            <w:r>
              <w:rPr>
                <w:rFonts w:eastAsia="Arial Unicode MS"/>
              </w:rPr>
              <w:t>T.ex. Om ”</w:t>
            </w:r>
            <w:proofErr w:type="spellStart"/>
            <w:r>
              <w:rPr>
                <w:rFonts w:eastAsia="Arial Unicode MS"/>
              </w:rPr>
              <w:t>true</w:t>
            </w:r>
            <w:proofErr w:type="spellEnd"/>
            <w:r>
              <w:rPr>
                <w:rFonts w:eastAsia="Arial Unicode MS"/>
              </w:rPr>
              <w:t xml:space="preserve">” blir </w:t>
            </w:r>
            <w:proofErr w:type="spellStart"/>
            <w:r>
              <w:rPr>
                <w:rFonts w:eastAsia="Arial Unicode MS"/>
              </w:rPr>
              <w:t>subjectOfcare</w:t>
            </w:r>
            <w:proofErr w:type="spellEnd"/>
            <w:r>
              <w:rPr>
                <w:rFonts w:eastAsia="Arial Unicode MS"/>
              </w:rPr>
              <w:t xml:space="preserve"> obligatoriskt. </w:t>
            </w:r>
          </w:p>
        </w:tc>
        <w:tc>
          <w:tcPr>
            <w:tcW w:w="1140" w:type="dxa"/>
          </w:tcPr>
          <w:p w14:paraId="1F27F0C6" w14:textId="77777777" w:rsidR="00B56D9D" w:rsidRPr="00E91314" w:rsidRDefault="00B56D9D" w:rsidP="003C5546">
            <w:pPr>
              <w:rPr>
                <w:rFonts w:eastAsia="Arial Unicode MS"/>
              </w:rPr>
            </w:pPr>
            <w:r>
              <w:rPr>
                <w:rFonts w:eastAsia="Arial Unicode MS"/>
              </w:rPr>
              <w:t>S/F</w:t>
            </w:r>
          </w:p>
        </w:tc>
        <w:tc>
          <w:tcPr>
            <w:tcW w:w="720" w:type="dxa"/>
          </w:tcPr>
          <w:p w14:paraId="5A4C91A7" w14:textId="77777777" w:rsidR="00B56D9D" w:rsidRPr="00E91314" w:rsidRDefault="00B56D9D" w:rsidP="003C5546">
            <w:pPr>
              <w:rPr>
                <w:rFonts w:eastAsia="Arial Unicode MS"/>
              </w:rPr>
            </w:pPr>
          </w:p>
        </w:tc>
        <w:tc>
          <w:tcPr>
            <w:tcW w:w="1800" w:type="dxa"/>
          </w:tcPr>
          <w:p w14:paraId="467C9693" w14:textId="77777777" w:rsidR="00B56D9D" w:rsidRPr="00E91314" w:rsidRDefault="00B56D9D" w:rsidP="003C5546">
            <w:proofErr w:type="spellStart"/>
            <w:r>
              <w:t>True</w:t>
            </w:r>
            <w:proofErr w:type="spellEnd"/>
            <w:r>
              <w:t xml:space="preserve"> = Anonymt formulär</w:t>
            </w:r>
          </w:p>
          <w:p w14:paraId="34A95640" w14:textId="77777777" w:rsidR="00B56D9D" w:rsidRPr="00E91314" w:rsidRDefault="00B56D9D" w:rsidP="003C5546">
            <w:pPr>
              <w:rPr>
                <w:rFonts w:eastAsia="Arial Unicode MS"/>
              </w:rPr>
            </w:pPr>
            <w:proofErr w:type="spellStart"/>
            <w:r w:rsidRPr="00E91314">
              <w:rPr>
                <w:szCs w:val="20"/>
              </w:rPr>
              <w:t>False</w:t>
            </w:r>
            <w:proofErr w:type="spellEnd"/>
            <w:r w:rsidRPr="00E91314">
              <w:rPr>
                <w:szCs w:val="20"/>
              </w:rPr>
              <w:t xml:space="preserve"> = </w:t>
            </w:r>
            <w:proofErr w:type="gramStart"/>
            <w:r>
              <w:rPr>
                <w:szCs w:val="20"/>
              </w:rPr>
              <w:t>Ej</w:t>
            </w:r>
            <w:proofErr w:type="gramEnd"/>
            <w:r>
              <w:rPr>
                <w:szCs w:val="20"/>
              </w:rPr>
              <w:t xml:space="preserve"> anonymt formulär</w:t>
            </w:r>
          </w:p>
        </w:tc>
        <w:tc>
          <w:tcPr>
            <w:tcW w:w="1920" w:type="dxa"/>
          </w:tcPr>
          <w:p w14:paraId="5F5EAEB6" w14:textId="77777777" w:rsidR="00B56D9D" w:rsidRPr="00E91314" w:rsidRDefault="00B56D9D" w:rsidP="003C5546">
            <w:pPr>
              <w:rPr>
                <w:rFonts w:eastAsia="Arial Unicode MS"/>
              </w:rPr>
            </w:pPr>
          </w:p>
        </w:tc>
        <w:tc>
          <w:tcPr>
            <w:tcW w:w="1200" w:type="dxa"/>
            <w:shd w:val="clear" w:color="auto" w:fill="auto"/>
          </w:tcPr>
          <w:p w14:paraId="4E6177AC" w14:textId="77777777" w:rsidR="00B56D9D" w:rsidRPr="00E91314" w:rsidRDefault="00B56D9D" w:rsidP="003C5546">
            <w:pPr>
              <w:rPr>
                <w:rFonts w:ascii="Arial" w:eastAsia="Arial Unicode MS" w:hAnsi="Arial"/>
              </w:rPr>
            </w:pPr>
          </w:p>
        </w:tc>
        <w:tc>
          <w:tcPr>
            <w:tcW w:w="1080" w:type="dxa"/>
            <w:shd w:val="clear" w:color="auto" w:fill="auto"/>
          </w:tcPr>
          <w:p w14:paraId="0C38EF7C" w14:textId="77777777" w:rsidR="00B56D9D" w:rsidRPr="00E91314" w:rsidRDefault="00B56D9D" w:rsidP="003C5546">
            <w:pPr>
              <w:rPr>
                <w:rFonts w:ascii="Arial" w:eastAsia="Arial Unicode MS" w:hAnsi="Arial"/>
              </w:rPr>
            </w:pPr>
          </w:p>
        </w:tc>
        <w:tc>
          <w:tcPr>
            <w:tcW w:w="1160" w:type="dxa"/>
            <w:shd w:val="clear" w:color="auto" w:fill="auto"/>
          </w:tcPr>
          <w:p w14:paraId="7F480E08" w14:textId="77777777" w:rsidR="00B56D9D" w:rsidRPr="00E91314" w:rsidRDefault="00B56D9D" w:rsidP="003C5546">
            <w:pPr>
              <w:rPr>
                <w:rFonts w:ascii="Arial" w:eastAsia="Arial Unicode MS" w:hAnsi="Arial"/>
              </w:rPr>
            </w:pPr>
          </w:p>
        </w:tc>
      </w:tr>
      <w:tr w:rsidR="00B56D9D" w:rsidRPr="00E91314" w14:paraId="27BF39AC" w14:textId="77777777" w:rsidTr="003C5546">
        <w:trPr>
          <w:trHeight w:val="217"/>
        </w:trPr>
        <w:tc>
          <w:tcPr>
            <w:tcW w:w="2567" w:type="dxa"/>
            <w:gridSpan w:val="2"/>
          </w:tcPr>
          <w:p w14:paraId="1F3BA2EB" w14:textId="77777777" w:rsidR="00B56D9D" w:rsidRPr="00E91314" w:rsidRDefault="00B56D9D" w:rsidP="003C5546">
            <w:pPr>
              <w:rPr>
                <w:rFonts w:eastAsia="Arial Unicode MS"/>
              </w:rPr>
            </w:pPr>
            <w:r w:rsidRPr="00E91314">
              <w:rPr>
                <w:rFonts w:eastAsia="Arial Unicode MS"/>
              </w:rPr>
              <w:t>(</w:t>
            </w:r>
            <w:proofErr w:type="spellStart"/>
            <w:r w:rsidRPr="00E91314">
              <w:rPr>
                <w:rFonts w:eastAsia="Arial Unicode MS"/>
              </w:rPr>
              <w:t>Category</w:t>
            </w:r>
            <w:proofErr w:type="spellEnd"/>
            <w:r w:rsidRPr="00E91314">
              <w:rPr>
                <w:rFonts w:eastAsia="Arial Unicode MS"/>
              </w:rPr>
              <w:t>)</w:t>
            </w:r>
          </w:p>
        </w:tc>
        <w:tc>
          <w:tcPr>
            <w:tcW w:w="3388" w:type="dxa"/>
          </w:tcPr>
          <w:p w14:paraId="4DE5D076" w14:textId="77777777" w:rsidR="00B56D9D" w:rsidRPr="00E91314" w:rsidRDefault="00B56D9D" w:rsidP="003C5546">
            <w:pPr>
              <w:rPr>
                <w:rFonts w:eastAsia="Arial Unicode MS"/>
              </w:rPr>
            </w:pPr>
            <w:r w:rsidRPr="00E91314">
              <w:rPr>
                <w:rFonts w:eastAsia="Arial Unicode MS"/>
              </w:rPr>
              <w:t>Formulärets kategori</w:t>
            </w:r>
          </w:p>
          <w:p w14:paraId="047B1676" w14:textId="77777777" w:rsidR="00B56D9D" w:rsidRPr="00E91314" w:rsidRDefault="00B56D9D" w:rsidP="003C5546">
            <w:pPr>
              <w:rPr>
                <w:rFonts w:eastAsia="Arial Unicode MS"/>
              </w:rPr>
            </w:pPr>
            <w:r w:rsidRPr="00E91314">
              <w:rPr>
                <w:rFonts w:eastAsia="Arial Unicode MS"/>
              </w:rPr>
              <w:t>T.ex. Anmälan, registrering, hälsodeklaration</w:t>
            </w:r>
          </w:p>
        </w:tc>
        <w:tc>
          <w:tcPr>
            <w:tcW w:w="1140" w:type="dxa"/>
          </w:tcPr>
          <w:p w14:paraId="01196D4F" w14:textId="77777777" w:rsidR="00B56D9D" w:rsidRPr="00E91314" w:rsidRDefault="00B56D9D" w:rsidP="003C5546">
            <w:pPr>
              <w:rPr>
                <w:rFonts w:eastAsia="Arial Unicode MS"/>
              </w:rPr>
            </w:pPr>
            <w:proofErr w:type="spellStart"/>
            <w:r w:rsidRPr="00E91314">
              <w:rPr>
                <w:rFonts w:eastAsia="Arial Unicode MS"/>
              </w:rPr>
              <w:t>KTOV</w:t>
            </w:r>
            <w:proofErr w:type="spellEnd"/>
          </w:p>
        </w:tc>
        <w:tc>
          <w:tcPr>
            <w:tcW w:w="720" w:type="dxa"/>
          </w:tcPr>
          <w:p w14:paraId="47832B44" w14:textId="77777777" w:rsidR="00B56D9D" w:rsidRPr="00E91314" w:rsidRDefault="00B56D9D" w:rsidP="003C5546">
            <w:pPr>
              <w:rPr>
                <w:rFonts w:eastAsia="Arial Unicode MS"/>
              </w:rPr>
            </w:pPr>
            <w:r w:rsidRPr="00E91314">
              <w:rPr>
                <w:rFonts w:eastAsia="Arial Unicode MS"/>
              </w:rPr>
              <w:t>1</w:t>
            </w:r>
          </w:p>
        </w:tc>
        <w:tc>
          <w:tcPr>
            <w:tcW w:w="1800" w:type="dxa"/>
          </w:tcPr>
          <w:p w14:paraId="0E1FB90F" w14:textId="77777777" w:rsidR="00B56D9D" w:rsidRPr="00E91314" w:rsidRDefault="00B56D9D" w:rsidP="003C5546">
            <w:pPr>
              <w:rPr>
                <w:rFonts w:eastAsia="Arial Unicode MS"/>
              </w:rPr>
            </w:pPr>
            <w:r w:rsidRPr="00E91314">
              <w:rPr>
                <w:rFonts w:eastAsia="Arial Unicode MS"/>
              </w:rPr>
              <w:t>KV Formulärkategori</w:t>
            </w:r>
          </w:p>
        </w:tc>
        <w:tc>
          <w:tcPr>
            <w:tcW w:w="1920" w:type="dxa"/>
          </w:tcPr>
          <w:p w14:paraId="720B1BDC" w14:textId="77777777" w:rsidR="00B56D9D" w:rsidRPr="00E91314" w:rsidRDefault="00B56D9D" w:rsidP="003C5546">
            <w:pPr>
              <w:rPr>
                <w:rFonts w:eastAsia="Arial Unicode MS"/>
              </w:rPr>
            </w:pPr>
            <w:r w:rsidRPr="00E91314">
              <w:rPr>
                <w:rFonts w:eastAsia="Arial Unicode MS"/>
              </w:rPr>
              <w:t>Definierar formulärets typ</w:t>
            </w:r>
          </w:p>
        </w:tc>
        <w:tc>
          <w:tcPr>
            <w:tcW w:w="1200" w:type="dxa"/>
            <w:shd w:val="clear" w:color="auto" w:fill="auto"/>
          </w:tcPr>
          <w:p w14:paraId="2F38B598" w14:textId="77777777" w:rsidR="00B56D9D" w:rsidRPr="00E91314" w:rsidRDefault="00B56D9D" w:rsidP="003C5546">
            <w:pPr>
              <w:rPr>
                <w:rFonts w:ascii="Arial" w:eastAsia="Arial Unicode MS" w:hAnsi="Arial"/>
              </w:rPr>
            </w:pPr>
          </w:p>
        </w:tc>
        <w:tc>
          <w:tcPr>
            <w:tcW w:w="1080" w:type="dxa"/>
            <w:shd w:val="clear" w:color="auto" w:fill="auto"/>
          </w:tcPr>
          <w:p w14:paraId="2D9B46A3" w14:textId="77777777" w:rsidR="00B56D9D" w:rsidRPr="00E91314" w:rsidRDefault="00B56D9D" w:rsidP="003C5546">
            <w:pPr>
              <w:rPr>
                <w:rFonts w:ascii="Arial" w:eastAsia="Arial Unicode MS" w:hAnsi="Arial"/>
              </w:rPr>
            </w:pPr>
          </w:p>
        </w:tc>
        <w:tc>
          <w:tcPr>
            <w:tcW w:w="1160" w:type="dxa"/>
            <w:shd w:val="clear" w:color="auto" w:fill="auto"/>
          </w:tcPr>
          <w:p w14:paraId="38F19A75" w14:textId="77777777" w:rsidR="00B56D9D" w:rsidRPr="00E91314" w:rsidRDefault="00B56D9D" w:rsidP="003C5546">
            <w:pPr>
              <w:rPr>
                <w:rFonts w:ascii="Arial" w:eastAsia="Arial Unicode MS" w:hAnsi="Arial"/>
              </w:rPr>
            </w:pPr>
          </w:p>
        </w:tc>
      </w:tr>
      <w:tr w:rsidR="00B56D9D" w:rsidRPr="00E91314" w14:paraId="4E610E5E" w14:textId="77777777" w:rsidTr="003C5546">
        <w:trPr>
          <w:trHeight w:val="217"/>
        </w:trPr>
        <w:tc>
          <w:tcPr>
            <w:tcW w:w="2567" w:type="dxa"/>
            <w:gridSpan w:val="2"/>
          </w:tcPr>
          <w:p w14:paraId="6E1433AE" w14:textId="77777777" w:rsidR="0008206B" w:rsidRDefault="0008206B" w:rsidP="003C5546">
            <w:pPr>
              <w:rPr>
                <w:rFonts w:eastAsia="Arial Unicode MS"/>
              </w:rPr>
            </w:pPr>
            <w:proofErr w:type="spellStart"/>
            <w:r>
              <w:rPr>
                <w:rFonts w:eastAsia="Arial Unicode MS"/>
              </w:rPr>
              <w:t>Code</w:t>
            </w:r>
            <w:proofErr w:type="spellEnd"/>
            <w:r>
              <w:rPr>
                <w:rFonts w:eastAsia="Arial Unicode MS"/>
              </w:rPr>
              <w:t>/id</w:t>
            </w:r>
          </w:p>
          <w:p w14:paraId="180F7CE5" w14:textId="77777777" w:rsidR="00B56D9D" w:rsidRPr="00E91314" w:rsidRDefault="00B56D9D" w:rsidP="003C5546">
            <w:pPr>
              <w:rPr>
                <w:rFonts w:eastAsia="Arial Unicode MS"/>
              </w:rPr>
            </w:pPr>
            <w:r>
              <w:rPr>
                <w:rFonts w:eastAsia="Arial Unicode MS"/>
              </w:rPr>
              <w:t>(</w:t>
            </w:r>
            <w:proofErr w:type="spellStart"/>
            <w:r>
              <w:rPr>
                <w:rFonts w:eastAsia="Arial Unicode MS"/>
              </w:rPr>
              <w:t>Code</w:t>
            </w:r>
            <w:proofErr w:type="spellEnd"/>
            <w:r>
              <w:rPr>
                <w:rFonts w:eastAsia="Arial Unicode MS"/>
              </w:rPr>
              <w:t>)</w:t>
            </w:r>
          </w:p>
        </w:tc>
        <w:tc>
          <w:tcPr>
            <w:tcW w:w="3388" w:type="dxa"/>
          </w:tcPr>
          <w:p w14:paraId="25371936" w14:textId="77777777" w:rsidR="00B56D9D" w:rsidRPr="00E91314" w:rsidRDefault="00B56D9D" w:rsidP="003C5546">
            <w:pPr>
              <w:rPr>
                <w:rFonts w:eastAsia="Arial Unicode MS"/>
              </w:rPr>
            </w:pPr>
            <w:r w:rsidRPr="00E91314">
              <w:rPr>
                <w:rFonts w:eastAsia="Arial Unicode MS"/>
              </w:rPr>
              <w:t xml:space="preserve">Koppling till klass för </w:t>
            </w:r>
            <w:proofErr w:type="spellStart"/>
            <w:r>
              <w:rPr>
                <w:rFonts w:eastAsia="Arial Unicode MS"/>
              </w:rPr>
              <w:t>code</w:t>
            </w:r>
            <w:proofErr w:type="spellEnd"/>
            <w:r>
              <w:rPr>
                <w:rFonts w:eastAsia="Arial Unicode MS"/>
              </w:rPr>
              <w:t>.</w:t>
            </w:r>
            <w:r w:rsidR="00B15E24">
              <w:rPr>
                <w:rFonts w:eastAsia="Arial Unicode MS"/>
              </w:rPr>
              <w:t xml:space="preserve"> Används för att beskriva </w:t>
            </w:r>
            <w:r w:rsidR="00D32D6E">
              <w:rPr>
                <w:rFonts w:eastAsia="Arial Unicode MS"/>
              </w:rPr>
              <w:t xml:space="preserve">t.ex. </w:t>
            </w:r>
            <w:r w:rsidR="00B15E24">
              <w:rPr>
                <w:rFonts w:eastAsia="Arial Unicode MS"/>
              </w:rPr>
              <w:t>formulärinstrument.</w:t>
            </w:r>
          </w:p>
          <w:p w14:paraId="4DCEF30D" w14:textId="77777777" w:rsidR="00B56D9D" w:rsidRPr="00E91314" w:rsidRDefault="00B56D9D" w:rsidP="003C5546">
            <w:pPr>
              <w:rPr>
                <w:rFonts w:eastAsia="Arial Unicode MS"/>
              </w:rPr>
            </w:pPr>
          </w:p>
        </w:tc>
        <w:tc>
          <w:tcPr>
            <w:tcW w:w="1140" w:type="dxa"/>
          </w:tcPr>
          <w:p w14:paraId="174F09AD" w14:textId="77777777" w:rsidR="00B56D9D" w:rsidRPr="00E91314" w:rsidRDefault="00B56D9D" w:rsidP="003C5546">
            <w:pPr>
              <w:rPr>
                <w:rFonts w:eastAsia="Arial Unicode MS"/>
              </w:rPr>
            </w:pPr>
            <w:r w:rsidRPr="00E91314">
              <w:rPr>
                <w:rFonts w:eastAsia="Arial Unicode MS"/>
              </w:rPr>
              <w:t>II</w:t>
            </w:r>
          </w:p>
        </w:tc>
        <w:tc>
          <w:tcPr>
            <w:tcW w:w="720" w:type="dxa"/>
          </w:tcPr>
          <w:p w14:paraId="4E32DE0E" w14:textId="77777777" w:rsidR="00B56D9D" w:rsidRPr="00E91314" w:rsidRDefault="00B56D9D" w:rsidP="003C5546">
            <w:pPr>
              <w:rPr>
                <w:rFonts w:eastAsia="Arial Unicode MS"/>
              </w:rPr>
            </w:pPr>
            <w:r w:rsidRPr="00E91314">
              <w:rPr>
                <w:rFonts w:eastAsia="Arial Unicode MS"/>
              </w:rPr>
              <w:t>0</w:t>
            </w:r>
            <w:proofErr w:type="gramStart"/>
            <w:r w:rsidRPr="00E91314">
              <w:rPr>
                <w:rFonts w:eastAsia="Arial Unicode MS"/>
              </w:rPr>
              <w:t>..</w:t>
            </w:r>
            <w:proofErr w:type="gramEnd"/>
            <w:r>
              <w:rPr>
                <w:rFonts w:eastAsia="Arial Unicode MS"/>
              </w:rPr>
              <w:t>1</w:t>
            </w:r>
          </w:p>
        </w:tc>
        <w:tc>
          <w:tcPr>
            <w:tcW w:w="1800" w:type="dxa"/>
          </w:tcPr>
          <w:p w14:paraId="107D9F5F" w14:textId="77777777" w:rsidR="00B56D9D" w:rsidRPr="00E91314" w:rsidRDefault="00B56D9D" w:rsidP="003C5546">
            <w:pPr>
              <w:rPr>
                <w:rFonts w:eastAsia="Arial Unicode MS"/>
              </w:rPr>
            </w:pPr>
            <w:r w:rsidRPr="00E91314">
              <w:rPr>
                <w:rFonts w:eastAsia="Arial Unicode MS"/>
              </w:rPr>
              <w:t>Länk till objekt</w:t>
            </w:r>
          </w:p>
        </w:tc>
        <w:tc>
          <w:tcPr>
            <w:tcW w:w="1920" w:type="dxa"/>
          </w:tcPr>
          <w:p w14:paraId="3E57C2A6" w14:textId="77777777" w:rsidR="00B56D9D" w:rsidRPr="00E91314" w:rsidRDefault="00B56D9D" w:rsidP="003C5546">
            <w:pPr>
              <w:rPr>
                <w:rFonts w:ascii="Arial" w:eastAsia="Arial Unicode MS" w:hAnsi="Arial"/>
              </w:rPr>
            </w:pPr>
          </w:p>
        </w:tc>
        <w:tc>
          <w:tcPr>
            <w:tcW w:w="1200" w:type="dxa"/>
            <w:shd w:val="clear" w:color="auto" w:fill="auto"/>
          </w:tcPr>
          <w:p w14:paraId="47D32A8E" w14:textId="77777777" w:rsidR="00B56D9D" w:rsidRPr="00E91314" w:rsidRDefault="00B56D9D" w:rsidP="003C5546">
            <w:pPr>
              <w:rPr>
                <w:rFonts w:ascii="Arial" w:eastAsia="Arial Unicode MS" w:hAnsi="Arial"/>
              </w:rPr>
            </w:pPr>
          </w:p>
        </w:tc>
        <w:tc>
          <w:tcPr>
            <w:tcW w:w="1080" w:type="dxa"/>
            <w:shd w:val="clear" w:color="auto" w:fill="auto"/>
          </w:tcPr>
          <w:p w14:paraId="0B1451AC" w14:textId="77777777" w:rsidR="00B56D9D" w:rsidRPr="00E91314" w:rsidRDefault="00B56D9D" w:rsidP="003C5546">
            <w:pPr>
              <w:rPr>
                <w:rFonts w:ascii="Arial" w:eastAsia="Arial Unicode MS" w:hAnsi="Arial"/>
              </w:rPr>
            </w:pPr>
          </w:p>
        </w:tc>
        <w:tc>
          <w:tcPr>
            <w:tcW w:w="1160" w:type="dxa"/>
            <w:shd w:val="clear" w:color="auto" w:fill="auto"/>
          </w:tcPr>
          <w:p w14:paraId="258DDCEC" w14:textId="77777777" w:rsidR="00B56D9D" w:rsidRPr="00E91314" w:rsidRDefault="00B56D9D" w:rsidP="003C5546">
            <w:pPr>
              <w:rPr>
                <w:rFonts w:ascii="Arial" w:eastAsia="Arial Unicode MS" w:hAnsi="Arial"/>
              </w:rPr>
            </w:pPr>
          </w:p>
        </w:tc>
      </w:tr>
      <w:tr w:rsidR="00A225F3" w:rsidRPr="00E91314" w14:paraId="2BE36050" w14:textId="77777777" w:rsidTr="003C5546">
        <w:trPr>
          <w:trHeight w:val="217"/>
        </w:trPr>
        <w:tc>
          <w:tcPr>
            <w:tcW w:w="2567" w:type="dxa"/>
            <w:gridSpan w:val="2"/>
          </w:tcPr>
          <w:p w14:paraId="7C7114AC" w14:textId="77777777" w:rsidR="00A225F3" w:rsidRPr="00E91314" w:rsidRDefault="00A225F3" w:rsidP="003C5546">
            <w:pPr>
              <w:rPr>
                <w:rFonts w:eastAsia="Arial Unicode MS"/>
              </w:rPr>
            </w:pPr>
            <w:r>
              <w:rPr>
                <w:rFonts w:eastAsia="Arial Unicode MS"/>
              </w:rPr>
              <w:lastRenderedPageBreak/>
              <w:t>(</w:t>
            </w:r>
            <w:proofErr w:type="spellStart"/>
            <w:r>
              <w:t>PublishStatus</w:t>
            </w:r>
            <w:proofErr w:type="spellEnd"/>
            <w:r>
              <w:rPr>
                <w:rFonts w:eastAsia="Arial Unicode MS"/>
              </w:rPr>
              <w:t>)</w:t>
            </w:r>
          </w:p>
        </w:tc>
        <w:tc>
          <w:tcPr>
            <w:tcW w:w="3388" w:type="dxa"/>
          </w:tcPr>
          <w:p w14:paraId="1932F33D" w14:textId="77777777" w:rsidR="00A225F3" w:rsidRPr="00E91314" w:rsidRDefault="00A225F3" w:rsidP="003C5546">
            <w:pPr>
              <w:rPr>
                <w:rFonts w:eastAsia="Arial Unicode MS"/>
              </w:rPr>
            </w:pPr>
            <w:r>
              <w:rPr>
                <w:rFonts w:eastAsia="Arial Unicode MS"/>
              </w:rPr>
              <w:t>Mallen status.</w:t>
            </w:r>
          </w:p>
        </w:tc>
        <w:tc>
          <w:tcPr>
            <w:tcW w:w="1140" w:type="dxa"/>
          </w:tcPr>
          <w:p w14:paraId="52AA1C3D" w14:textId="77777777" w:rsidR="00A225F3" w:rsidRPr="00E91314" w:rsidRDefault="00A225F3" w:rsidP="003C5546">
            <w:pPr>
              <w:rPr>
                <w:rFonts w:eastAsia="Arial Unicode MS"/>
              </w:rPr>
            </w:pPr>
            <w:proofErr w:type="spellStart"/>
            <w:r>
              <w:rPr>
                <w:rFonts w:eastAsia="Arial Unicode MS"/>
              </w:rPr>
              <w:t>KTOV</w:t>
            </w:r>
            <w:proofErr w:type="spellEnd"/>
          </w:p>
        </w:tc>
        <w:tc>
          <w:tcPr>
            <w:tcW w:w="720" w:type="dxa"/>
          </w:tcPr>
          <w:p w14:paraId="630A2906" w14:textId="77777777" w:rsidR="00A225F3" w:rsidRPr="00E91314" w:rsidRDefault="00A225F3" w:rsidP="003C5546">
            <w:pPr>
              <w:rPr>
                <w:rFonts w:eastAsia="Arial Unicode MS"/>
              </w:rPr>
            </w:pPr>
            <w:r>
              <w:rPr>
                <w:rFonts w:eastAsia="Arial Unicode MS"/>
              </w:rPr>
              <w:t>1</w:t>
            </w:r>
          </w:p>
        </w:tc>
        <w:tc>
          <w:tcPr>
            <w:tcW w:w="1800" w:type="dxa"/>
          </w:tcPr>
          <w:p w14:paraId="17D4B55B" w14:textId="77777777" w:rsidR="00A225F3" w:rsidRPr="00E91314" w:rsidRDefault="00A225F3" w:rsidP="003C5546">
            <w:pPr>
              <w:rPr>
                <w:rFonts w:eastAsia="Arial Unicode MS"/>
              </w:rPr>
            </w:pPr>
            <w:r>
              <w:rPr>
                <w:rFonts w:eastAsia="Arial Unicode MS"/>
              </w:rPr>
              <w:t>KV Publicerings status</w:t>
            </w:r>
          </w:p>
        </w:tc>
        <w:tc>
          <w:tcPr>
            <w:tcW w:w="1920" w:type="dxa"/>
          </w:tcPr>
          <w:p w14:paraId="563E264B" w14:textId="77777777" w:rsidR="00A225F3" w:rsidRPr="00E91314" w:rsidRDefault="00A225F3" w:rsidP="003C5546">
            <w:pPr>
              <w:rPr>
                <w:rFonts w:ascii="Arial" w:eastAsia="Arial Unicode MS" w:hAnsi="Arial"/>
              </w:rPr>
            </w:pPr>
          </w:p>
        </w:tc>
        <w:tc>
          <w:tcPr>
            <w:tcW w:w="1200" w:type="dxa"/>
            <w:shd w:val="clear" w:color="auto" w:fill="auto"/>
          </w:tcPr>
          <w:p w14:paraId="294FFAF7" w14:textId="77777777" w:rsidR="00A225F3" w:rsidRPr="00E91314" w:rsidRDefault="00A225F3" w:rsidP="003C5546">
            <w:pPr>
              <w:rPr>
                <w:rFonts w:ascii="Arial" w:eastAsia="Arial Unicode MS" w:hAnsi="Arial"/>
              </w:rPr>
            </w:pPr>
          </w:p>
        </w:tc>
        <w:tc>
          <w:tcPr>
            <w:tcW w:w="1080" w:type="dxa"/>
            <w:shd w:val="clear" w:color="auto" w:fill="auto"/>
          </w:tcPr>
          <w:p w14:paraId="7C5BA8E6" w14:textId="77777777" w:rsidR="00A225F3" w:rsidRPr="00E91314" w:rsidRDefault="00A225F3" w:rsidP="003C5546">
            <w:pPr>
              <w:rPr>
                <w:rFonts w:ascii="Arial" w:eastAsia="Arial Unicode MS" w:hAnsi="Arial"/>
              </w:rPr>
            </w:pPr>
          </w:p>
        </w:tc>
        <w:tc>
          <w:tcPr>
            <w:tcW w:w="1160" w:type="dxa"/>
            <w:shd w:val="clear" w:color="auto" w:fill="auto"/>
          </w:tcPr>
          <w:p w14:paraId="636B7138" w14:textId="77777777" w:rsidR="00A225F3" w:rsidRPr="00E91314" w:rsidRDefault="00A225F3" w:rsidP="003C5546">
            <w:pPr>
              <w:rPr>
                <w:rFonts w:ascii="Arial" w:eastAsia="Arial Unicode MS" w:hAnsi="Arial"/>
              </w:rPr>
            </w:pPr>
          </w:p>
        </w:tc>
      </w:tr>
      <w:tr w:rsidR="00A225F3" w:rsidRPr="00E91314" w14:paraId="4DF6519D" w14:textId="77777777" w:rsidTr="003C5546">
        <w:trPr>
          <w:trHeight w:val="217"/>
        </w:trPr>
        <w:tc>
          <w:tcPr>
            <w:tcW w:w="2567" w:type="dxa"/>
            <w:gridSpan w:val="2"/>
          </w:tcPr>
          <w:p w14:paraId="4CF2B747" w14:textId="77777777" w:rsidR="00A225F3" w:rsidRPr="00E91314" w:rsidRDefault="00A225F3" w:rsidP="003C5546">
            <w:pPr>
              <w:rPr>
                <w:rFonts w:eastAsia="Arial Unicode MS"/>
              </w:rPr>
            </w:pPr>
            <w:r w:rsidRPr="00E91314">
              <w:rPr>
                <w:rFonts w:eastAsia="Arial Unicode MS"/>
              </w:rPr>
              <w:t>(</w:t>
            </w:r>
            <w:proofErr w:type="spellStart"/>
            <w:r w:rsidRPr="00E91314">
              <w:rPr>
                <w:rFonts w:eastAsia="Arial Unicode MS"/>
              </w:rPr>
              <w:t>TemplateId</w:t>
            </w:r>
            <w:proofErr w:type="spellEnd"/>
            <w:r w:rsidRPr="00E91314">
              <w:rPr>
                <w:rFonts w:eastAsia="Arial Unicode MS"/>
              </w:rPr>
              <w:t>)</w:t>
            </w:r>
          </w:p>
        </w:tc>
        <w:tc>
          <w:tcPr>
            <w:tcW w:w="3388" w:type="dxa"/>
          </w:tcPr>
          <w:p w14:paraId="166DECF2" w14:textId="77777777" w:rsidR="00A225F3" w:rsidRPr="00E91314" w:rsidRDefault="00A225F3" w:rsidP="003C554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1227C4B4" w14:textId="77777777" w:rsidR="00A225F3" w:rsidRPr="00E91314" w:rsidRDefault="00A225F3" w:rsidP="003C5546">
            <w:pPr>
              <w:rPr>
                <w:rFonts w:eastAsia="Arial Unicode MS"/>
              </w:rPr>
            </w:pPr>
            <w:r w:rsidRPr="00E91314">
              <w:rPr>
                <w:rFonts w:eastAsia="Arial Unicode MS"/>
              </w:rPr>
              <w:t>T.ex. Mödrahälsovårdsjournal 1 - MHV1.</w:t>
            </w:r>
          </w:p>
        </w:tc>
        <w:tc>
          <w:tcPr>
            <w:tcW w:w="1140" w:type="dxa"/>
          </w:tcPr>
          <w:p w14:paraId="1AB1D721" w14:textId="77777777" w:rsidR="00A225F3" w:rsidRPr="00E91314" w:rsidRDefault="00A225F3" w:rsidP="003C5546">
            <w:pPr>
              <w:rPr>
                <w:rFonts w:eastAsia="Arial Unicode MS"/>
              </w:rPr>
            </w:pPr>
            <w:proofErr w:type="spellStart"/>
            <w:r w:rsidRPr="00E91314">
              <w:rPr>
                <w:rFonts w:eastAsia="Arial Unicode MS"/>
              </w:rPr>
              <w:t>KTOV</w:t>
            </w:r>
            <w:proofErr w:type="spellEnd"/>
          </w:p>
        </w:tc>
        <w:tc>
          <w:tcPr>
            <w:tcW w:w="720" w:type="dxa"/>
          </w:tcPr>
          <w:p w14:paraId="3396C722" w14:textId="77777777" w:rsidR="00A225F3" w:rsidRPr="00E91314" w:rsidRDefault="00A225F3" w:rsidP="003C5546">
            <w:pPr>
              <w:rPr>
                <w:rFonts w:eastAsia="Arial Unicode MS"/>
              </w:rPr>
            </w:pPr>
            <w:r w:rsidRPr="00E91314">
              <w:rPr>
                <w:rFonts w:eastAsia="Arial Unicode MS"/>
              </w:rPr>
              <w:t>1</w:t>
            </w:r>
          </w:p>
        </w:tc>
        <w:tc>
          <w:tcPr>
            <w:tcW w:w="1800" w:type="dxa"/>
          </w:tcPr>
          <w:p w14:paraId="3A623B65" w14:textId="77777777" w:rsidR="00A225F3" w:rsidRPr="00E91314" w:rsidRDefault="00A225F3" w:rsidP="003C554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658D5593" w14:textId="77777777" w:rsidR="00A225F3" w:rsidRPr="00E91314" w:rsidRDefault="00A225F3" w:rsidP="003C554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Pr>
                <w:rFonts w:ascii="Arial" w:eastAsia="Arial Unicode MS" w:hAnsi="Arial"/>
              </w:rPr>
              <w:t>.</w:t>
            </w:r>
          </w:p>
        </w:tc>
        <w:tc>
          <w:tcPr>
            <w:tcW w:w="1200" w:type="dxa"/>
            <w:shd w:val="clear" w:color="auto" w:fill="auto"/>
          </w:tcPr>
          <w:p w14:paraId="7A18D7F8" w14:textId="77777777" w:rsidR="00A225F3" w:rsidRPr="00E91314" w:rsidRDefault="00A225F3" w:rsidP="003C5546">
            <w:pPr>
              <w:rPr>
                <w:rFonts w:ascii="Arial" w:eastAsia="Arial Unicode MS" w:hAnsi="Arial"/>
              </w:rPr>
            </w:pPr>
          </w:p>
        </w:tc>
        <w:tc>
          <w:tcPr>
            <w:tcW w:w="1080" w:type="dxa"/>
            <w:shd w:val="clear" w:color="auto" w:fill="auto"/>
          </w:tcPr>
          <w:p w14:paraId="262230B1" w14:textId="77777777" w:rsidR="00A225F3" w:rsidRPr="00E91314" w:rsidRDefault="00A225F3" w:rsidP="003C5546">
            <w:pPr>
              <w:rPr>
                <w:rFonts w:ascii="Arial" w:eastAsia="Arial Unicode MS" w:hAnsi="Arial"/>
              </w:rPr>
            </w:pPr>
          </w:p>
        </w:tc>
        <w:tc>
          <w:tcPr>
            <w:tcW w:w="1160" w:type="dxa"/>
            <w:shd w:val="clear" w:color="auto" w:fill="auto"/>
          </w:tcPr>
          <w:p w14:paraId="08B2C9D9" w14:textId="77777777" w:rsidR="00A225F3" w:rsidRPr="00E91314" w:rsidRDefault="00A225F3" w:rsidP="003C5546">
            <w:pPr>
              <w:rPr>
                <w:rFonts w:ascii="Arial" w:eastAsia="Arial Unicode MS" w:hAnsi="Arial"/>
              </w:rPr>
            </w:pPr>
          </w:p>
        </w:tc>
      </w:tr>
      <w:tr w:rsidR="00A225F3" w:rsidRPr="00E91314" w14:paraId="712A959B" w14:textId="77777777" w:rsidTr="003C5546">
        <w:trPr>
          <w:trHeight w:val="217"/>
        </w:trPr>
        <w:tc>
          <w:tcPr>
            <w:tcW w:w="2567" w:type="dxa"/>
            <w:gridSpan w:val="2"/>
          </w:tcPr>
          <w:p w14:paraId="7DA5CE52" w14:textId="77777777" w:rsidR="00A225F3" w:rsidRPr="00E91314" w:rsidRDefault="00A225F3" w:rsidP="003C5546">
            <w:pPr>
              <w:rPr>
                <w:rFonts w:eastAsia="Arial Unicode MS"/>
              </w:rPr>
            </w:pPr>
            <w:r>
              <w:rPr>
                <w:rFonts w:eastAsia="Arial Unicode MS"/>
              </w:rPr>
              <w:t>(</w:t>
            </w:r>
            <w:proofErr w:type="spellStart"/>
            <w:r>
              <w:rPr>
                <w:rFonts w:eastAsia="Arial Unicode MS"/>
              </w:rPr>
              <w:t>templateVersion</w:t>
            </w:r>
            <w:proofErr w:type="spellEnd"/>
            <w:r>
              <w:rPr>
                <w:rFonts w:eastAsia="Arial Unicode MS"/>
              </w:rPr>
              <w:t>)</w:t>
            </w:r>
          </w:p>
        </w:tc>
        <w:tc>
          <w:tcPr>
            <w:tcW w:w="3388" w:type="dxa"/>
          </w:tcPr>
          <w:p w14:paraId="5CE91B45" w14:textId="77777777" w:rsidR="00A225F3" w:rsidRPr="00E91314" w:rsidRDefault="00A225F3" w:rsidP="003C5546">
            <w:r>
              <w:t>Mallens version</w:t>
            </w:r>
          </w:p>
        </w:tc>
        <w:tc>
          <w:tcPr>
            <w:tcW w:w="1140" w:type="dxa"/>
          </w:tcPr>
          <w:p w14:paraId="75C80D17" w14:textId="77777777" w:rsidR="00A225F3" w:rsidRPr="00E91314" w:rsidRDefault="00A225F3" w:rsidP="003C5546">
            <w:pPr>
              <w:rPr>
                <w:rFonts w:eastAsia="Arial Unicode MS"/>
              </w:rPr>
            </w:pPr>
            <w:proofErr w:type="spellStart"/>
            <w:r>
              <w:rPr>
                <w:rFonts w:eastAsia="Arial Unicode MS"/>
              </w:rPr>
              <w:t>VÄ</w:t>
            </w:r>
            <w:proofErr w:type="spellEnd"/>
          </w:p>
        </w:tc>
        <w:tc>
          <w:tcPr>
            <w:tcW w:w="720" w:type="dxa"/>
          </w:tcPr>
          <w:p w14:paraId="16AB2232" w14:textId="77777777" w:rsidR="00A225F3" w:rsidRPr="00E91314" w:rsidRDefault="00A225F3" w:rsidP="003C5546">
            <w:pPr>
              <w:rPr>
                <w:rFonts w:eastAsia="Arial Unicode MS"/>
              </w:rPr>
            </w:pPr>
            <w:r>
              <w:rPr>
                <w:rFonts w:eastAsia="Arial Unicode MS"/>
              </w:rPr>
              <w:t>1</w:t>
            </w:r>
          </w:p>
        </w:tc>
        <w:tc>
          <w:tcPr>
            <w:tcW w:w="1800" w:type="dxa"/>
          </w:tcPr>
          <w:p w14:paraId="3E4B8EF0" w14:textId="77777777" w:rsidR="00A225F3" w:rsidRPr="00E91314" w:rsidRDefault="00A225F3" w:rsidP="003C5546"/>
        </w:tc>
        <w:tc>
          <w:tcPr>
            <w:tcW w:w="1920" w:type="dxa"/>
          </w:tcPr>
          <w:p w14:paraId="73B75E8F" w14:textId="77777777" w:rsidR="00A225F3" w:rsidRPr="00E91314" w:rsidRDefault="00A225F3" w:rsidP="003C5546">
            <w:pPr>
              <w:rPr>
                <w:rFonts w:ascii="Arial" w:eastAsia="Arial Unicode MS" w:hAnsi="Arial"/>
              </w:rPr>
            </w:pPr>
          </w:p>
        </w:tc>
        <w:tc>
          <w:tcPr>
            <w:tcW w:w="1200" w:type="dxa"/>
            <w:shd w:val="clear" w:color="auto" w:fill="auto"/>
          </w:tcPr>
          <w:p w14:paraId="5CB377D4" w14:textId="77777777" w:rsidR="00A225F3" w:rsidRPr="00E91314" w:rsidRDefault="00A225F3" w:rsidP="003C5546">
            <w:pPr>
              <w:rPr>
                <w:rFonts w:ascii="Arial" w:eastAsia="Arial Unicode MS" w:hAnsi="Arial"/>
              </w:rPr>
            </w:pPr>
          </w:p>
        </w:tc>
        <w:tc>
          <w:tcPr>
            <w:tcW w:w="1080" w:type="dxa"/>
            <w:shd w:val="clear" w:color="auto" w:fill="auto"/>
          </w:tcPr>
          <w:p w14:paraId="6C08DECC" w14:textId="77777777" w:rsidR="00A225F3" w:rsidRPr="00E91314" w:rsidRDefault="00A225F3" w:rsidP="003C5546">
            <w:pPr>
              <w:rPr>
                <w:rFonts w:ascii="Arial" w:eastAsia="Arial Unicode MS" w:hAnsi="Arial"/>
              </w:rPr>
            </w:pPr>
          </w:p>
        </w:tc>
        <w:tc>
          <w:tcPr>
            <w:tcW w:w="1160" w:type="dxa"/>
            <w:shd w:val="clear" w:color="auto" w:fill="auto"/>
          </w:tcPr>
          <w:p w14:paraId="2B582FB2" w14:textId="77777777" w:rsidR="00A225F3" w:rsidRPr="00E91314" w:rsidRDefault="00A225F3" w:rsidP="003C5546">
            <w:pPr>
              <w:rPr>
                <w:rFonts w:ascii="Arial" w:eastAsia="Arial Unicode MS" w:hAnsi="Arial"/>
              </w:rPr>
            </w:pPr>
          </w:p>
        </w:tc>
      </w:tr>
      <w:tr w:rsidR="00A225F3" w:rsidRPr="00E91314" w14:paraId="24947395" w14:textId="77777777" w:rsidTr="003C5546">
        <w:trPr>
          <w:trHeight w:val="217"/>
        </w:trPr>
        <w:tc>
          <w:tcPr>
            <w:tcW w:w="2567" w:type="dxa"/>
            <w:gridSpan w:val="2"/>
          </w:tcPr>
          <w:p w14:paraId="09BA4244" w14:textId="77777777" w:rsidR="00A225F3" w:rsidRPr="00E91314" w:rsidRDefault="00A225F3" w:rsidP="003C5546">
            <w:pPr>
              <w:rPr>
                <w:rFonts w:eastAsia="Arial Unicode MS"/>
              </w:rPr>
            </w:pPr>
            <w:r w:rsidRPr="00E91314">
              <w:rPr>
                <w:rFonts w:eastAsia="Arial Unicode MS"/>
              </w:rPr>
              <w:t>Obligatoriskt</w:t>
            </w:r>
          </w:p>
          <w:p w14:paraId="498CCDFE" w14:textId="77777777" w:rsidR="00A225F3" w:rsidRPr="00E91314" w:rsidRDefault="00A225F3" w:rsidP="003C554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39C77851" w14:textId="77777777" w:rsidR="00A225F3" w:rsidRPr="00E91314" w:rsidRDefault="00A225F3" w:rsidP="003C5546">
            <w:r w:rsidRPr="00E91314">
              <w:t xml:space="preserve">Indikerar om formuläret är obligatoriskt att fylla i av användaren. </w:t>
            </w:r>
          </w:p>
          <w:p w14:paraId="345F9C9C" w14:textId="77777777" w:rsidR="00A225F3" w:rsidRPr="00E91314" w:rsidRDefault="00A225F3" w:rsidP="003C554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5307D6B3" w14:textId="77777777" w:rsidR="00A225F3" w:rsidRPr="00E91314" w:rsidRDefault="00A225F3" w:rsidP="003C5546">
            <w:pPr>
              <w:rPr>
                <w:rFonts w:eastAsia="Arial Unicode MS"/>
              </w:rPr>
            </w:pPr>
            <w:r w:rsidRPr="00E91314">
              <w:rPr>
                <w:rFonts w:eastAsia="Arial Unicode MS"/>
              </w:rPr>
              <w:t>S/F</w:t>
            </w:r>
          </w:p>
        </w:tc>
        <w:tc>
          <w:tcPr>
            <w:tcW w:w="720" w:type="dxa"/>
          </w:tcPr>
          <w:p w14:paraId="6EC47C8C" w14:textId="77777777" w:rsidR="00A225F3" w:rsidRPr="00E91314" w:rsidRDefault="00A225F3" w:rsidP="003C5546">
            <w:pPr>
              <w:rPr>
                <w:rFonts w:eastAsia="Arial Unicode MS"/>
              </w:rPr>
            </w:pPr>
            <w:r w:rsidRPr="00E91314">
              <w:rPr>
                <w:rFonts w:eastAsia="Arial Unicode MS"/>
              </w:rPr>
              <w:t>1</w:t>
            </w:r>
          </w:p>
        </w:tc>
        <w:tc>
          <w:tcPr>
            <w:tcW w:w="1800" w:type="dxa"/>
          </w:tcPr>
          <w:p w14:paraId="02EAF9CE" w14:textId="77777777" w:rsidR="00A225F3" w:rsidRPr="00E91314" w:rsidRDefault="00A225F3" w:rsidP="003C5546">
            <w:proofErr w:type="spellStart"/>
            <w:r w:rsidRPr="00E91314">
              <w:t>True</w:t>
            </w:r>
            <w:proofErr w:type="spellEnd"/>
            <w:r w:rsidRPr="00E91314">
              <w:t xml:space="preserve"> = obligatoriskt</w:t>
            </w:r>
          </w:p>
          <w:p w14:paraId="0B7DF987" w14:textId="77777777" w:rsidR="00A225F3" w:rsidRPr="00E91314" w:rsidRDefault="00A225F3" w:rsidP="003C554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7ADA7188" w14:textId="77777777" w:rsidR="00A225F3" w:rsidRPr="00E91314" w:rsidRDefault="00A225F3" w:rsidP="003C5546">
            <w:pPr>
              <w:rPr>
                <w:rFonts w:ascii="Arial" w:eastAsia="Arial Unicode MS" w:hAnsi="Arial"/>
              </w:rPr>
            </w:pPr>
          </w:p>
        </w:tc>
        <w:tc>
          <w:tcPr>
            <w:tcW w:w="1200" w:type="dxa"/>
            <w:shd w:val="clear" w:color="auto" w:fill="auto"/>
          </w:tcPr>
          <w:p w14:paraId="294255CD" w14:textId="77777777" w:rsidR="00A225F3" w:rsidRPr="00E91314" w:rsidRDefault="00A225F3" w:rsidP="003C5546">
            <w:pPr>
              <w:rPr>
                <w:rFonts w:ascii="Arial" w:eastAsia="Arial Unicode MS" w:hAnsi="Arial"/>
              </w:rPr>
            </w:pPr>
          </w:p>
        </w:tc>
        <w:tc>
          <w:tcPr>
            <w:tcW w:w="1080" w:type="dxa"/>
            <w:shd w:val="clear" w:color="auto" w:fill="auto"/>
          </w:tcPr>
          <w:p w14:paraId="70E25749" w14:textId="77777777" w:rsidR="00A225F3" w:rsidRPr="00E91314" w:rsidRDefault="00A225F3" w:rsidP="003C5546">
            <w:pPr>
              <w:rPr>
                <w:rFonts w:ascii="Arial" w:eastAsia="Arial Unicode MS" w:hAnsi="Arial"/>
              </w:rPr>
            </w:pPr>
          </w:p>
        </w:tc>
        <w:tc>
          <w:tcPr>
            <w:tcW w:w="1160" w:type="dxa"/>
            <w:shd w:val="clear" w:color="auto" w:fill="auto"/>
          </w:tcPr>
          <w:p w14:paraId="363B861A" w14:textId="77777777" w:rsidR="00A225F3" w:rsidRPr="00E91314" w:rsidRDefault="00A225F3" w:rsidP="003C5546">
            <w:pPr>
              <w:rPr>
                <w:rFonts w:ascii="Arial" w:eastAsia="Arial Unicode MS" w:hAnsi="Arial"/>
              </w:rPr>
            </w:pPr>
          </w:p>
        </w:tc>
      </w:tr>
      <w:tr w:rsidR="00A225F3" w:rsidRPr="00E91314" w14:paraId="2A090E5A" w14:textId="77777777" w:rsidTr="003C5546">
        <w:trPr>
          <w:trHeight w:val="217"/>
        </w:trPr>
        <w:tc>
          <w:tcPr>
            <w:tcW w:w="2567" w:type="dxa"/>
            <w:gridSpan w:val="2"/>
          </w:tcPr>
          <w:p w14:paraId="6E22D053" w14:textId="77777777" w:rsidR="00A225F3" w:rsidRPr="00E91314" w:rsidRDefault="00A225F3" w:rsidP="003C554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489EFF01" w14:textId="77777777" w:rsidR="00A225F3" w:rsidRPr="00E91314" w:rsidRDefault="00A225F3" w:rsidP="003C5546">
            <w:pPr>
              <w:rPr>
                <w:szCs w:val="20"/>
              </w:rPr>
            </w:pPr>
            <w:r w:rsidRPr="00E91314">
              <w:rPr>
                <w:szCs w:val="20"/>
              </w:rPr>
              <w:t xml:space="preserve">Beskriver vilket språk som används i formuläret. </w:t>
            </w:r>
          </w:p>
          <w:p w14:paraId="16A9B723" w14:textId="77777777" w:rsidR="00A225F3" w:rsidRPr="00E91314" w:rsidRDefault="00A225F3" w:rsidP="003C554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07E3712A" w14:textId="77777777" w:rsidR="00A225F3" w:rsidRPr="00E91314" w:rsidRDefault="00A225F3" w:rsidP="003C5546">
            <w:pPr>
              <w:rPr>
                <w:rFonts w:eastAsia="Arial Unicode MS"/>
              </w:rPr>
            </w:pPr>
            <w:proofErr w:type="spellStart"/>
            <w:r w:rsidRPr="00E91314">
              <w:rPr>
                <w:rFonts w:eastAsia="Arial Unicode MS"/>
              </w:rPr>
              <w:t>KTOV</w:t>
            </w:r>
            <w:proofErr w:type="spellEnd"/>
          </w:p>
        </w:tc>
        <w:tc>
          <w:tcPr>
            <w:tcW w:w="720" w:type="dxa"/>
          </w:tcPr>
          <w:p w14:paraId="3B791B9E" w14:textId="77777777" w:rsidR="00A225F3" w:rsidRPr="00E91314" w:rsidRDefault="00A225F3" w:rsidP="003C5546">
            <w:pPr>
              <w:rPr>
                <w:rFonts w:eastAsia="Arial Unicode MS"/>
              </w:rPr>
            </w:pPr>
            <w:r w:rsidRPr="00E91314">
              <w:rPr>
                <w:rFonts w:eastAsia="Arial Unicode MS"/>
              </w:rPr>
              <w:t>1</w:t>
            </w:r>
          </w:p>
        </w:tc>
        <w:tc>
          <w:tcPr>
            <w:tcW w:w="1800" w:type="dxa"/>
          </w:tcPr>
          <w:p w14:paraId="3025618E" w14:textId="77777777" w:rsidR="00A225F3" w:rsidRPr="00E91314" w:rsidRDefault="00A225F3" w:rsidP="003C5546">
            <w:pPr>
              <w:rPr>
                <w:rFonts w:eastAsia="Arial Unicode MS"/>
              </w:rPr>
            </w:pPr>
            <w:r w:rsidRPr="00E91314">
              <w:rPr>
                <w:rFonts w:eastAsia="Arial Unicode MS"/>
              </w:rPr>
              <w:t xml:space="preserve">KV Språk. </w:t>
            </w:r>
          </w:p>
        </w:tc>
        <w:tc>
          <w:tcPr>
            <w:tcW w:w="1920" w:type="dxa"/>
          </w:tcPr>
          <w:p w14:paraId="251C404E" w14:textId="77777777" w:rsidR="00A225F3" w:rsidRPr="00E91314" w:rsidRDefault="00A225F3" w:rsidP="003C554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t>639-1:2005</w:t>
            </w:r>
            <w:proofErr w:type="gramEnd"/>
          </w:p>
        </w:tc>
        <w:tc>
          <w:tcPr>
            <w:tcW w:w="1200" w:type="dxa"/>
            <w:shd w:val="clear" w:color="auto" w:fill="auto"/>
          </w:tcPr>
          <w:p w14:paraId="47DBC142" w14:textId="77777777" w:rsidR="00A225F3" w:rsidRPr="00E91314" w:rsidRDefault="00A225F3" w:rsidP="003C5546">
            <w:pPr>
              <w:rPr>
                <w:rFonts w:ascii="Arial" w:eastAsia="Arial Unicode MS" w:hAnsi="Arial"/>
              </w:rPr>
            </w:pPr>
          </w:p>
        </w:tc>
        <w:tc>
          <w:tcPr>
            <w:tcW w:w="1080" w:type="dxa"/>
            <w:shd w:val="clear" w:color="auto" w:fill="auto"/>
          </w:tcPr>
          <w:p w14:paraId="5491E169" w14:textId="77777777" w:rsidR="00A225F3" w:rsidRPr="00E91314" w:rsidRDefault="00A225F3" w:rsidP="003C5546">
            <w:pPr>
              <w:rPr>
                <w:rFonts w:ascii="Arial" w:eastAsia="Arial Unicode MS" w:hAnsi="Arial"/>
              </w:rPr>
            </w:pPr>
          </w:p>
        </w:tc>
        <w:tc>
          <w:tcPr>
            <w:tcW w:w="1160" w:type="dxa"/>
            <w:shd w:val="clear" w:color="auto" w:fill="auto"/>
          </w:tcPr>
          <w:p w14:paraId="7B814A37" w14:textId="77777777" w:rsidR="00A225F3" w:rsidRPr="00E91314" w:rsidRDefault="00A225F3" w:rsidP="003C5546">
            <w:pPr>
              <w:rPr>
                <w:rFonts w:ascii="Arial" w:eastAsia="Arial Unicode MS" w:hAnsi="Arial"/>
              </w:rPr>
            </w:pPr>
          </w:p>
        </w:tc>
      </w:tr>
      <w:tr w:rsidR="00A225F3" w:rsidRPr="00E91314" w14:paraId="6A74877E" w14:textId="77777777" w:rsidTr="003C5546">
        <w:trPr>
          <w:trHeight w:val="217"/>
        </w:trPr>
        <w:tc>
          <w:tcPr>
            <w:tcW w:w="2567" w:type="dxa"/>
            <w:gridSpan w:val="2"/>
          </w:tcPr>
          <w:p w14:paraId="38785B9A" w14:textId="77777777" w:rsidR="00A225F3" w:rsidRDefault="00A225F3" w:rsidP="004E2086">
            <w:pPr>
              <w:rPr>
                <w:rFonts w:eastAsia="Arial Unicode MS"/>
              </w:rPr>
            </w:pPr>
            <w:r>
              <w:rPr>
                <w:rFonts w:eastAsia="Arial Unicode MS"/>
              </w:rPr>
              <w:t xml:space="preserve">Rubrik </w:t>
            </w:r>
          </w:p>
          <w:p w14:paraId="7C5EF2AA" w14:textId="77777777" w:rsidR="00A225F3" w:rsidRDefault="00A225F3" w:rsidP="003C5546">
            <w:pPr>
              <w:rPr>
                <w:rFonts w:eastAsia="Arial Unicode MS"/>
              </w:rPr>
            </w:pPr>
            <w:r>
              <w:rPr>
                <w:rFonts w:eastAsia="Arial Unicode MS"/>
              </w:rPr>
              <w:t>(</w:t>
            </w:r>
            <w:proofErr w:type="spellStart"/>
            <w:r>
              <w:rPr>
                <w:rFonts w:eastAsia="Arial Unicode MS"/>
              </w:rPr>
              <w:t>FormTitle</w:t>
            </w:r>
            <w:proofErr w:type="spellEnd"/>
            <w:r>
              <w:rPr>
                <w:rFonts w:eastAsia="Arial Unicode MS"/>
              </w:rPr>
              <w:t>)</w:t>
            </w:r>
          </w:p>
        </w:tc>
        <w:tc>
          <w:tcPr>
            <w:tcW w:w="3388" w:type="dxa"/>
          </w:tcPr>
          <w:p w14:paraId="61906E26" w14:textId="77777777" w:rsidR="00A225F3" w:rsidRDefault="00A225F3" w:rsidP="003C5546">
            <w:pPr>
              <w:rPr>
                <w:rFonts w:eastAsia="Arial Unicode MS"/>
              </w:rPr>
            </w:pPr>
            <w:r>
              <w:rPr>
                <w:rFonts w:eastAsia="Arial Unicode MS"/>
              </w:rPr>
              <w:t xml:space="preserve">Mallens/formulärets rubrik. Används på formulärets introduktionssida. </w:t>
            </w:r>
          </w:p>
        </w:tc>
        <w:tc>
          <w:tcPr>
            <w:tcW w:w="1140" w:type="dxa"/>
          </w:tcPr>
          <w:p w14:paraId="7CDE9486" w14:textId="77777777" w:rsidR="00A225F3" w:rsidRPr="00E91314" w:rsidRDefault="00A225F3" w:rsidP="003C5546">
            <w:pPr>
              <w:rPr>
                <w:rFonts w:eastAsia="Arial Unicode MS"/>
              </w:rPr>
            </w:pPr>
            <w:proofErr w:type="spellStart"/>
            <w:r>
              <w:rPr>
                <w:rFonts w:eastAsia="Arial Unicode MS"/>
              </w:rPr>
              <w:t>TXT</w:t>
            </w:r>
            <w:proofErr w:type="spellEnd"/>
          </w:p>
        </w:tc>
        <w:tc>
          <w:tcPr>
            <w:tcW w:w="720" w:type="dxa"/>
          </w:tcPr>
          <w:p w14:paraId="01F4C807" w14:textId="77777777" w:rsidR="00A225F3" w:rsidRPr="00E91314" w:rsidRDefault="00A225F3" w:rsidP="003C554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26AA6506" w14:textId="77777777" w:rsidR="00A225F3" w:rsidRPr="00E91314" w:rsidRDefault="00A225F3" w:rsidP="003C5546">
            <w:pPr>
              <w:rPr>
                <w:rFonts w:eastAsia="Arial Unicode MS"/>
              </w:rPr>
            </w:pPr>
          </w:p>
        </w:tc>
        <w:tc>
          <w:tcPr>
            <w:tcW w:w="1920" w:type="dxa"/>
          </w:tcPr>
          <w:p w14:paraId="71F25EA9" w14:textId="77777777" w:rsidR="00A225F3" w:rsidRPr="00E91314" w:rsidRDefault="00A225F3" w:rsidP="003C5546">
            <w:pPr>
              <w:rPr>
                <w:rFonts w:ascii="Arial" w:eastAsia="Arial Unicode MS" w:hAnsi="Arial"/>
              </w:rPr>
            </w:pPr>
          </w:p>
        </w:tc>
        <w:tc>
          <w:tcPr>
            <w:tcW w:w="1200" w:type="dxa"/>
            <w:shd w:val="clear" w:color="auto" w:fill="auto"/>
          </w:tcPr>
          <w:p w14:paraId="7A26752C" w14:textId="77777777" w:rsidR="00A225F3" w:rsidRPr="00E91314" w:rsidRDefault="00A225F3" w:rsidP="003C5546">
            <w:pPr>
              <w:rPr>
                <w:rFonts w:ascii="Arial" w:eastAsia="Arial Unicode MS" w:hAnsi="Arial"/>
              </w:rPr>
            </w:pPr>
          </w:p>
        </w:tc>
        <w:tc>
          <w:tcPr>
            <w:tcW w:w="1080" w:type="dxa"/>
            <w:shd w:val="clear" w:color="auto" w:fill="auto"/>
          </w:tcPr>
          <w:p w14:paraId="306A1BE3" w14:textId="77777777" w:rsidR="00A225F3" w:rsidRPr="00E91314" w:rsidRDefault="00A225F3" w:rsidP="003C5546">
            <w:pPr>
              <w:rPr>
                <w:rFonts w:ascii="Arial" w:eastAsia="Arial Unicode MS" w:hAnsi="Arial"/>
              </w:rPr>
            </w:pPr>
          </w:p>
        </w:tc>
        <w:tc>
          <w:tcPr>
            <w:tcW w:w="1160" w:type="dxa"/>
            <w:shd w:val="clear" w:color="auto" w:fill="auto"/>
          </w:tcPr>
          <w:p w14:paraId="71BC9387" w14:textId="77777777" w:rsidR="00A225F3" w:rsidRPr="00E91314" w:rsidRDefault="00A225F3" w:rsidP="003C5546">
            <w:pPr>
              <w:rPr>
                <w:rFonts w:ascii="Arial" w:eastAsia="Arial Unicode MS" w:hAnsi="Arial"/>
              </w:rPr>
            </w:pPr>
          </w:p>
        </w:tc>
      </w:tr>
      <w:tr w:rsidR="00A225F3" w:rsidRPr="00E91314" w14:paraId="06450C4F" w14:textId="77777777" w:rsidTr="003C5546">
        <w:trPr>
          <w:trHeight w:val="217"/>
        </w:trPr>
        <w:tc>
          <w:tcPr>
            <w:tcW w:w="2567" w:type="dxa"/>
            <w:gridSpan w:val="2"/>
          </w:tcPr>
          <w:p w14:paraId="137EEAE1" w14:textId="77777777" w:rsidR="00A225F3" w:rsidRPr="00E91314" w:rsidRDefault="00A225F3" w:rsidP="004E2086">
            <w:pPr>
              <w:rPr>
                <w:rFonts w:eastAsia="Arial Unicode MS"/>
              </w:rPr>
            </w:pPr>
            <w:r>
              <w:rPr>
                <w:rFonts w:eastAsia="Arial Unicode MS"/>
              </w:rPr>
              <w:t xml:space="preserve">Mallens </w:t>
            </w:r>
            <w:r w:rsidRPr="00E91314">
              <w:rPr>
                <w:rFonts w:eastAsia="Arial Unicode MS"/>
              </w:rPr>
              <w:t>namn</w:t>
            </w:r>
          </w:p>
          <w:p w14:paraId="0705881E" w14:textId="77777777" w:rsidR="00A225F3" w:rsidRPr="00E91314" w:rsidRDefault="00A225F3" w:rsidP="004E2086">
            <w:pPr>
              <w:rPr>
                <w:rFonts w:eastAsia="Arial Unicode MS"/>
              </w:rPr>
            </w:pPr>
            <w:r>
              <w:rPr>
                <w:rFonts w:eastAsia="Arial Unicode MS"/>
              </w:rPr>
              <w:t>(</w:t>
            </w:r>
            <w:proofErr w:type="spellStart"/>
            <w:r>
              <w:rPr>
                <w:rFonts w:eastAsia="Arial Unicode MS"/>
              </w:rPr>
              <w:t>Form</w:t>
            </w:r>
            <w:r w:rsidRPr="00E91314">
              <w:rPr>
                <w:rFonts w:eastAsia="Arial Unicode MS"/>
              </w:rPr>
              <w:t>Name</w:t>
            </w:r>
            <w:proofErr w:type="spellEnd"/>
            <w:r w:rsidRPr="00E91314">
              <w:rPr>
                <w:rFonts w:eastAsia="Arial Unicode MS"/>
              </w:rPr>
              <w:t>)</w:t>
            </w:r>
          </w:p>
        </w:tc>
        <w:tc>
          <w:tcPr>
            <w:tcW w:w="3388" w:type="dxa"/>
          </w:tcPr>
          <w:p w14:paraId="7A439A39" w14:textId="77777777" w:rsidR="00A225F3" w:rsidRPr="00E91314" w:rsidRDefault="00A225F3" w:rsidP="004E2086">
            <w:pPr>
              <w:rPr>
                <w:rFonts w:eastAsia="Arial Unicode MS"/>
              </w:rPr>
            </w:pPr>
            <w:r>
              <w:rPr>
                <w:rFonts w:eastAsia="Arial Unicode MS"/>
              </w:rPr>
              <w:t xml:space="preserve">Mallens </w:t>
            </w:r>
            <w:r w:rsidRPr="00E91314">
              <w:rPr>
                <w:rFonts w:eastAsia="Arial Unicode MS"/>
              </w:rPr>
              <w:t>namn.</w:t>
            </w:r>
          </w:p>
          <w:p w14:paraId="0E8066CF" w14:textId="77777777" w:rsidR="00A225F3" w:rsidRPr="00E91314" w:rsidRDefault="00A225F3" w:rsidP="003C5546">
            <w:pPr>
              <w:rPr>
                <w:rFonts w:eastAsia="Arial Unicode MS"/>
              </w:rPr>
            </w:pPr>
            <w:r w:rsidRPr="00E91314">
              <w:rPr>
                <w:rFonts w:eastAsia="Arial Unicode MS"/>
              </w:rPr>
              <w:t>T.ex. Hälsodeklaration Mödravård</w:t>
            </w:r>
          </w:p>
        </w:tc>
        <w:tc>
          <w:tcPr>
            <w:tcW w:w="1140" w:type="dxa"/>
          </w:tcPr>
          <w:p w14:paraId="6EF4CE77" w14:textId="77777777" w:rsidR="00A225F3" w:rsidRPr="00E91314" w:rsidRDefault="00A225F3" w:rsidP="003C5546">
            <w:pPr>
              <w:rPr>
                <w:rFonts w:eastAsia="Arial Unicode MS"/>
              </w:rPr>
            </w:pPr>
            <w:proofErr w:type="spellStart"/>
            <w:r w:rsidRPr="00E91314">
              <w:rPr>
                <w:rFonts w:eastAsia="Arial Unicode MS"/>
              </w:rPr>
              <w:t>TXT</w:t>
            </w:r>
            <w:proofErr w:type="spellEnd"/>
          </w:p>
        </w:tc>
        <w:tc>
          <w:tcPr>
            <w:tcW w:w="720" w:type="dxa"/>
          </w:tcPr>
          <w:p w14:paraId="40A19F12" w14:textId="77777777" w:rsidR="00A225F3" w:rsidRPr="00E91314" w:rsidRDefault="00A225F3" w:rsidP="003C5546">
            <w:pPr>
              <w:rPr>
                <w:rFonts w:eastAsia="Arial Unicode MS"/>
              </w:rPr>
            </w:pPr>
            <w:r w:rsidRPr="00E91314">
              <w:rPr>
                <w:rFonts w:eastAsia="Arial Unicode MS"/>
              </w:rPr>
              <w:t>1</w:t>
            </w:r>
          </w:p>
        </w:tc>
        <w:tc>
          <w:tcPr>
            <w:tcW w:w="1800" w:type="dxa"/>
          </w:tcPr>
          <w:p w14:paraId="1360487D" w14:textId="77777777" w:rsidR="00A225F3" w:rsidRPr="00E91314" w:rsidRDefault="00A225F3" w:rsidP="003C5546">
            <w:pPr>
              <w:rPr>
                <w:rFonts w:eastAsia="Arial Unicode MS"/>
              </w:rPr>
            </w:pPr>
          </w:p>
        </w:tc>
        <w:tc>
          <w:tcPr>
            <w:tcW w:w="1920" w:type="dxa"/>
          </w:tcPr>
          <w:p w14:paraId="6FC999CE" w14:textId="77777777" w:rsidR="00A225F3" w:rsidRPr="00E91314" w:rsidRDefault="00A225F3" w:rsidP="003C5546">
            <w:pPr>
              <w:rPr>
                <w:rFonts w:ascii="Arial" w:eastAsia="Arial Unicode MS" w:hAnsi="Arial"/>
              </w:rPr>
            </w:pPr>
          </w:p>
        </w:tc>
        <w:tc>
          <w:tcPr>
            <w:tcW w:w="1200" w:type="dxa"/>
            <w:shd w:val="clear" w:color="auto" w:fill="auto"/>
          </w:tcPr>
          <w:p w14:paraId="241E6F18" w14:textId="77777777" w:rsidR="00A225F3" w:rsidRPr="00E91314" w:rsidRDefault="00A225F3" w:rsidP="003C5546">
            <w:pPr>
              <w:rPr>
                <w:rFonts w:ascii="Arial" w:eastAsia="Arial Unicode MS" w:hAnsi="Arial"/>
              </w:rPr>
            </w:pPr>
          </w:p>
        </w:tc>
        <w:tc>
          <w:tcPr>
            <w:tcW w:w="1080" w:type="dxa"/>
            <w:shd w:val="clear" w:color="auto" w:fill="auto"/>
          </w:tcPr>
          <w:p w14:paraId="3E98BDEA" w14:textId="77777777" w:rsidR="00A225F3" w:rsidRPr="00E91314" w:rsidRDefault="00A225F3" w:rsidP="003C5546">
            <w:pPr>
              <w:rPr>
                <w:rFonts w:ascii="Arial" w:eastAsia="Arial Unicode MS" w:hAnsi="Arial"/>
              </w:rPr>
            </w:pPr>
          </w:p>
        </w:tc>
        <w:tc>
          <w:tcPr>
            <w:tcW w:w="1160" w:type="dxa"/>
            <w:shd w:val="clear" w:color="auto" w:fill="auto"/>
          </w:tcPr>
          <w:p w14:paraId="04BA9DD1" w14:textId="77777777" w:rsidR="00A225F3" w:rsidRPr="00E91314" w:rsidRDefault="00A225F3" w:rsidP="003C5546">
            <w:pPr>
              <w:rPr>
                <w:rFonts w:ascii="Arial" w:eastAsia="Arial Unicode MS" w:hAnsi="Arial"/>
              </w:rPr>
            </w:pPr>
          </w:p>
        </w:tc>
      </w:tr>
      <w:tr w:rsidR="00A225F3" w:rsidRPr="00E91314" w14:paraId="33685E93" w14:textId="77777777" w:rsidTr="003C5546">
        <w:trPr>
          <w:trHeight w:val="217"/>
        </w:trPr>
        <w:tc>
          <w:tcPr>
            <w:tcW w:w="2567" w:type="dxa"/>
            <w:gridSpan w:val="2"/>
          </w:tcPr>
          <w:p w14:paraId="21F5DAB7" w14:textId="77777777" w:rsidR="00A225F3" w:rsidRPr="00E91314" w:rsidRDefault="00A225F3" w:rsidP="003C5546">
            <w:pPr>
              <w:rPr>
                <w:rFonts w:eastAsia="Arial Unicode MS"/>
              </w:rPr>
            </w:pPr>
            <w:r w:rsidRPr="00E91314">
              <w:rPr>
                <w:rFonts w:eastAsia="Arial Unicode MS"/>
              </w:rPr>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6FD451CE" w14:textId="77777777" w:rsidR="00A225F3" w:rsidRPr="00E91314" w:rsidRDefault="00A225F3" w:rsidP="003C5546">
            <w:pPr>
              <w:rPr>
                <w:rFonts w:eastAsia="Arial Unicode MS"/>
              </w:rPr>
            </w:pPr>
            <w:r w:rsidRPr="00E91314">
              <w:rPr>
                <w:rFonts w:eastAsia="Arial Unicode MS"/>
              </w:rPr>
              <w:t>Formulärets beskrivning och instruktioner.</w:t>
            </w:r>
          </w:p>
          <w:p w14:paraId="3F5335EF" w14:textId="77777777" w:rsidR="00A225F3" w:rsidRPr="00E91314" w:rsidRDefault="00A225F3" w:rsidP="003C5546">
            <w:pPr>
              <w:rPr>
                <w:rFonts w:eastAsia="Arial Unicode MS"/>
              </w:rPr>
            </w:pPr>
            <w:r w:rsidRPr="00E91314">
              <w:rPr>
                <w:rFonts w:eastAsia="Arial Unicode MS"/>
              </w:rPr>
              <w:t xml:space="preserve">T.ex. Formuläret skall besvaras innan du </w:t>
            </w:r>
            <w:r w:rsidRPr="00E91314">
              <w:rPr>
                <w:rFonts w:eastAsia="Arial Unicode MS"/>
              </w:rPr>
              <w:lastRenderedPageBreak/>
              <w:t xml:space="preserve">besöker </w:t>
            </w:r>
            <w:proofErr w:type="spellStart"/>
            <w:r w:rsidRPr="00E91314">
              <w:rPr>
                <w:rFonts w:eastAsia="Arial Unicode MS"/>
              </w:rPr>
              <w:t>mottageningen</w:t>
            </w:r>
            <w:proofErr w:type="spellEnd"/>
            <w:r w:rsidRPr="00E91314">
              <w:rPr>
                <w:rFonts w:eastAsia="Arial Unicode MS"/>
              </w:rPr>
              <w:t>.</w:t>
            </w:r>
          </w:p>
        </w:tc>
        <w:tc>
          <w:tcPr>
            <w:tcW w:w="1140" w:type="dxa"/>
          </w:tcPr>
          <w:p w14:paraId="7648F374" w14:textId="77777777" w:rsidR="00A225F3" w:rsidRPr="00E91314" w:rsidRDefault="00A225F3" w:rsidP="003C5546">
            <w:pPr>
              <w:rPr>
                <w:rFonts w:eastAsia="Arial Unicode MS"/>
              </w:rPr>
            </w:pPr>
            <w:proofErr w:type="spellStart"/>
            <w:r w:rsidRPr="00E91314">
              <w:rPr>
                <w:rFonts w:eastAsia="Arial Unicode MS"/>
              </w:rPr>
              <w:lastRenderedPageBreak/>
              <w:t>TXT</w:t>
            </w:r>
            <w:proofErr w:type="spellEnd"/>
          </w:p>
        </w:tc>
        <w:tc>
          <w:tcPr>
            <w:tcW w:w="720" w:type="dxa"/>
          </w:tcPr>
          <w:p w14:paraId="67B09CFA" w14:textId="77777777" w:rsidR="00A225F3" w:rsidRPr="00E91314" w:rsidRDefault="00A225F3"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7D831C20" w14:textId="77777777" w:rsidR="00A225F3" w:rsidRPr="00E91314" w:rsidRDefault="00A225F3" w:rsidP="003C5546">
            <w:pPr>
              <w:rPr>
                <w:rFonts w:eastAsia="Arial Unicode MS"/>
              </w:rPr>
            </w:pPr>
          </w:p>
        </w:tc>
        <w:tc>
          <w:tcPr>
            <w:tcW w:w="1920" w:type="dxa"/>
          </w:tcPr>
          <w:p w14:paraId="29DAFAC0" w14:textId="77777777" w:rsidR="00A225F3" w:rsidRPr="00E91314" w:rsidRDefault="00A225F3" w:rsidP="003C5546">
            <w:pPr>
              <w:rPr>
                <w:rFonts w:ascii="Arial" w:eastAsia="Arial Unicode MS" w:hAnsi="Arial"/>
              </w:rPr>
            </w:pPr>
          </w:p>
        </w:tc>
        <w:tc>
          <w:tcPr>
            <w:tcW w:w="1200" w:type="dxa"/>
            <w:shd w:val="clear" w:color="auto" w:fill="auto"/>
          </w:tcPr>
          <w:p w14:paraId="50D26CCB" w14:textId="77777777" w:rsidR="00A225F3" w:rsidRPr="00E91314" w:rsidRDefault="00A225F3" w:rsidP="003C5546">
            <w:pPr>
              <w:rPr>
                <w:rFonts w:ascii="Arial" w:eastAsia="Arial Unicode MS" w:hAnsi="Arial"/>
              </w:rPr>
            </w:pPr>
          </w:p>
        </w:tc>
        <w:tc>
          <w:tcPr>
            <w:tcW w:w="1080" w:type="dxa"/>
            <w:shd w:val="clear" w:color="auto" w:fill="auto"/>
          </w:tcPr>
          <w:p w14:paraId="33A487CE" w14:textId="77777777" w:rsidR="00A225F3" w:rsidRPr="00E91314" w:rsidRDefault="00A225F3" w:rsidP="003C5546">
            <w:pPr>
              <w:rPr>
                <w:rFonts w:ascii="Arial" w:eastAsia="Arial Unicode MS" w:hAnsi="Arial"/>
              </w:rPr>
            </w:pPr>
          </w:p>
        </w:tc>
        <w:tc>
          <w:tcPr>
            <w:tcW w:w="1160" w:type="dxa"/>
            <w:shd w:val="clear" w:color="auto" w:fill="auto"/>
          </w:tcPr>
          <w:p w14:paraId="49FABE6E" w14:textId="77777777" w:rsidR="00A225F3" w:rsidRPr="00E91314" w:rsidRDefault="00A225F3" w:rsidP="003C5546">
            <w:pPr>
              <w:rPr>
                <w:rFonts w:ascii="Arial" w:eastAsia="Arial Unicode MS" w:hAnsi="Arial"/>
              </w:rPr>
            </w:pPr>
          </w:p>
        </w:tc>
      </w:tr>
      <w:tr w:rsidR="00A225F3" w:rsidRPr="00E91314" w14:paraId="0DCF6EBF" w14:textId="77777777" w:rsidTr="003C5546">
        <w:trPr>
          <w:trHeight w:val="217"/>
        </w:trPr>
        <w:tc>
          <w:tcPr>
            <w:tcW w:w="2567" w:type="dxa"/>
            <w:gridSpan w:val="2"/>
          </w:tcPr>
          <w:p w14:paraId="4600F45C" w14:textId="77777777" w:rsidR="00A225F3" w:rsidRPr="00E91314" w:rsidRDefault="00A225F3" w:rsidP="003C5546">
            <w:pPr>
              <w:rPr>
                <w:rFonts w:eastAsia="Arial Unicode MS"/>
              </w:rPr>
            </w:pPr>
            <w:r w:rsidRPr="00E91314">
              <w:rPr>
                <w:rFonts w:eastAsia="Arial Unicode MS"/>
              </w:rPr>
              <w:lastRenderedPageBreak/>
              <w:t>Informations URL</w:t>
            </w:r>
          </w:p>
          <w:p w14:paraId="2DAB47C9" w14:textId="77777777" w:rsidR="00A225F3" w:rsidRPr="00E91314" w:rsidRDefault="00A225F3" w:rsidP="003C5546">
            <w:pPr>
              <w:rPr>
                <w:rFonts w:eastAsia="Arial Unicode MS"/>
              </w:rPr>
            </w:pPr>
            <w:r w:rsidRPr="00E91314">
              <w:rPr>
                <w:rFonts w:eastAsia="Arial Unicode MS"/>
              </w:rPr>
              <w:t>(</w:t>
            </w:r>
            <w:proofErr w:type="spellStart"/>
            <w:r w:rsidRPr="00E91314">
              <w:rPr>
                <w:rFonts w:eastAsia="Arial Unicode MS"/>
              </w:rPr>
              <w:t>InformationURL</w:t>
            </w:r>
            <w:proofErr w:type="spellEnd"/>
            <w:r w:rsidRPr="00E91314">
              <w:rPr>
                <w:rFonts w:eastAsia="Arial Unicode MS"/>
              </w:rPr>
              <w:t>)</w:t>
            </w:r>
          </w:p>
        </w:tc>
        <w:tc>
          <w:tcPr>
            <w:tcW w:w="3388" w:type="dxa"/>
          </w:tcPr>
          <w:p w14:paraId="1EEDC61C" w14:textId="77777777" w:rsidR="00A225F3" w:rsidRPr="00E91314" w:rsidRDefault="00A225F3" w:rsidP="003C5546">
            <w:pPr>
              <w:rPr>
                <w:szCs w:val="20"/>
              </w:rPr>
            </w:pPr>
            <w:r w:rsidRPr="00E91314">
              <w:rPr>
                <w:szCs w:val="20"/>
              </w:rPr>
              <w:t>URL till ytterligare/relevant information.</w:t>
            </w:r>
          </w:p>
        </w:tc>
        <w:tc>
          <w:tcPr>
            <w:tcW w:w="1140" w:type="dxa"/>
          </w:tcPr>
          <w:p w14:paraId="22D5DCB7" w14:textId="77777777" w:rsidR="00A225F3" w:rsidRPr="00E91314" w:rsidRDefault="00A225F3" w:rsidP="003C5546">
            <w:pPr>
              <w:rPr>
                <w:rFonts w:eastAsia="Arial Unicode MS"/>
              </w:rPr>
            </w:pPr>
            <w:r w:rsidRPr="00E91314">
              <w:rPr>
                <w:rFonts w:eastAsia="Arial Unicode MS"/>
              </w:rPr>
              <w:t>URL</w:t>
            </w:r>
          </w:p>
        </w:tc>
        <w:tc>
          <w:tcPr>
            <w:tcW w:w="720" w:type="dxa"/>
          </w:tcPr>
          <w:p w14:paraId="01812955" w14:textId="77777777" w:rsidR="00A225F3" w:rsidRPr="00E91314" w:rsidRDefault="00A225F3"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531B54FB" w14:textId="77777777" w:rsidR="00A225F3" w:rsidRPr="00E91314" w:rsidRDefault="00A225F3" w:rsidP="003C5546">
            <w:pPr>
              <w:rPr>
                <w:rFonts w:eastAsia="Arial Unicode MS"/>
              </w:rPr>
            </w:pPr>
          </w:p>
        </w:tc>
        <w:tc>
          <w:tcPr>
            <w:tcW w:w="1920" w:type="dxa"/>
          </w:tcPr>
          <w:p w14:paraId="5A97F660" w14:textId="77777777" w:rsidR="00A225F3" w:rsidRPr="00E91314" w:rsidRDefault="00A225F3" w:rsidP="003C554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12D3BA56" w14:textId="77777777" w:rsidR="00A225F3" w:rsidRPr="00E91314" w:rsidRDefault="00A225F3" w:rsidP="003C5546">
            <w:pPr>
              <w:rPr>
                <w:rFonts w:ascii="Arial" w:eastAsia="Arial Unicode MS" w:hAnsi="Arial"/>
              </w:rPr>
            </w:pPr>
          </w:p>
        </w:tc>
        <w:tc>
          <w:tcPr>
            <w:tcW w:w="1080" w:type="dxa"/>
            <w:shd w:val="clear" w:color="auto" w:fill="auto"/>
          </w:tcPr>
          <w:p w14:paraId="5FA03993" w14:textId="77777777" w:rsidR="00A225F3" w:rsidRPr="00E91314" w:rsidRDefault="00A225F3" w:rsidP="003C5546">
            <w:pPr>
              <w:rPr>
                <w:rFonts w:ascii="Arial" w:eastAsia="Arial Unicode MS" w:hAnsi="Arial"/>
              </w:rPr>
            </w:pPr>
          </w:p>
        </w:tc>
        <w:tc>
          <w:tcPr>
            <w:tcW w:w="1160" w:type="dxa"/>
            <w:shd w:val="clear" w:color="auto" w:fill="auto"/>
          </w:tcPr>
          <w:p w14:paraId="20CDAF6B" w14:textId="77777777" w:rsidR="00A225F3" w:rsidRPr="00E91314" w:rsidRDefault="00A225F3" w:rsidP="003C5546">
            <w:pPr>
              <w:rPr>
                <w:rFonts w:ascii="Arial" w:eastAsia="Arial Unicode MS" w:hAnsi="Arial"/>
              </w:rPr>
            </w:pPr>
          </w:p>
        </w:tc>
      </w:tr>
      <w:tr w:rsidR="00A225F3" w:rsidRPr="00E91314" w14:paraId="33DEFEEA" w14:textId="77777777" w:rsidTr="003C5546">
        <w:trPr>
          <w:trHeight w:val="217"/>
        </w:trPr>
        <w:tc>
          <w:tcPr>
            <w:tcW w:w="2567" w:type="dxa"/>
            <w:gridSpan w:val="2"/>
          </w:tcPr>
          <w:p w14:paraId="69D844D0" w14:textId="77777777" w:rsidR="00A225F3" w:rsidRPr="00E91314" w:rsidRDefault="00A225F3" w:rsidP="003C5546">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388" w:type="dxa"/>
          </w:tcPr>
          <w:p w14:paraId="28D4DEF1" w14:textId="77777777" w:rsidR="00A225F3" w:rsidRPr="00E91314" w:rsidRDefault="00A225F3" w:rsidP="003C5546">
            <w:pPr>
              <w:rPr>
                <w:rFonts w:eastAsia="Arial Unicode MS"/>
              </w:rPr>
            </w:pPr>
            <w:r>
              <w:rPr>
                <w:szCs w:val="20"/>
              </w:rPr>
              <w:t>URL till bildobjekt som skall visas på formulärets introduktionssida.</w:t>
            </w:r>
          </w:p>
        </w:tc>
        <w:tc>
          <w:tcPr>
            <w:tcW w:w="1140" w:type="dxa"/>
          </w:tcPr>
          <w:p w14:paraId="0979954D" w14:textId="77777777" w:rsidR="00A225F3" w:rsidRPr="00E91314" w:rsidRDefault="00A225F3" w:rsidP="003C5546">
            <w:pPr>
              <w:rPr>
                <w:rFonts w:eastAsia="Arial Unicode MS"/>
              </w:rPr>
            </w:pPr>
            <w:r>
              <w:rPr>
                <w:rFonts w:eastAsia="Arial Unicode MS"/>
              </w:rPr>
              <w:t>URL</w:t>
            </w:r>
          </w:p>
        </w:tc>
        <w:tc>
          <w:tcPr>
            <w:tcW w:w="720" w:type="dxa"/>
          </w:tcPr>
          <w:p w14:paraId="186164F8" w14:textId="77777777" w:rsidR="00A225F3" w:rsidRPr="00E91314" w:rsidRDefault="00A225F3" w:rsidP="003C554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6B6B4832" w14:textId="77777777" w:rsidR="00A225F3" w:rsidRPr="00E91314" w:rsidRDefault="00A225F3" w:rsidP="003C5546">
            <w:pPr>
              <w:rPr>
                <w:rFonts w:eastAsia="Arial Unicode MS"/>
              </w:rPr>
            </w:pPr>
          </w:p>
        </w:tc>
        <w:tc>
          <w:tcPr>
            <w:tcW w:w="1920" w:type="dxa"/>
          </w:tcPr>
          <w:p w14:paraId="0DBD98A8" w14:textId="77777777" w:rsidR="00A225F3" w:rsidRPr="00E91314" w:rsidRDefault="00A225F3" w:rsidP="003C5546">
            <w:pPr>
              <w:rPr>
                <w:rFonts w:ascii="Arial" w:eastAsia="Arial Unicode MS" w:hAnsi="Arial"/>
              </w:rPr>
            </w:pPr>
          </w:p>
        </w:tc>
        <w:tc>
          <w:tcPr>
            <w:tcW w:w="1200" w:type="dxa"/>
            <w:shd w:val="clear" w:color="auto" w:fill="auto"/>
          </w:tcPr>
          <w:p w14:paraId="3D962D7D" w14:textId="77777777" w:rsidR="00A225F3" w:rsidRPr="00E91314" w:rsidRDefault="00A225F3" w:rsidP="003C5546">
            <w:pPr>
              <w:rPr>
                <w:rFonts w:ascii="Arial" w:eastAsia="Arial Unicode MS" w:hAnsi="Arial"/>
              </w:rPr>
            </w:pPr>
          </w:p>
        </w:tc>
        <w:tc>
          <w:tcPr>
            <w:tcW w:w="1080" w:type="dxa"/>
            <w:shd w:val="clear" w:color="auto" w:fill="auto"/>
          </w:tcPr>
          <w:p w14:paraId="455BE0B0" w14:textId="77777777" w:rsidR="00A225F3" w:rsidRPr="00E91314" w:rsidRDefault="00A225F3" w:rsidP="003C5546">
            <w:pPr>
              <w:rPr>
                <w:rFonts w:ascii="Arial" w:eastAsia="Arial Unicode MS" w:hAnsi="Arial"/>
              </w:rPr>
            </w:pPr>
          </w:p>
        </w:tc>
        <w:tc>
          <w:tcPr>
            <w:tcW w:w="1160" w:type="dxa"/>
            <w:shd w:val="clear" w:color="auto" w:fill="auto"/>
          </w:tcPr>
          <w:p w14:paraId="70C79654" w14:textId="77777777" w:rsidR="00A225F3" w:rsidRPr="00E91314" w:rsidRDefault="00A225F3" w:rsidP="003C5546">
            <w:pPr>
              <w:rPr>
                <w:rFonts w:ascii="Arial" w:eastAsia="Arial Unicode MS" w:hAnsi="Arial"/>
              </w:rPr>
            </w:pPr>
          </w:p>
        </w:tc>
      </w:tr>
      <w:tr w:rsidR="00A225F3" w:rsidRPr="00E91314" w14:paraId="08B5344C" w14:textId="77777777" w:rsidTr="003C5546">
        <w:trPr>
          <w:trHeight w:val="217"/>
        </w:trPr>
        <w:tc>
          <w:tcPr>
            <w:tcW w:w="2567" w:type="dxa"/>
            <w:gridSpan w:val="2"/>
          </w:tcPr>
          <w:p w14:paraId="0CE62E27" w14:textId="77777777" w:rsidR="00A225F3" w:rsidRPr="00E91314" w:rsidRDefault="00A225F3" w:rsidP="003C5546">
            <w:pPr>
              <w:rPr>
                <w:rFonts w:eastAsia="Arial Unicode MS"/>
              </w:rPr>
            </w:pPr>
            <w:r w:rsidRPr="00E91314">
              <w:rPr>
                <w:rFonts w:eastAsia="Arial Unicode MS"/>
              </w:rPr>
              <w:t>Villkor</w:t>
            </w:r>
          </w:p>
          <w:p w14:paraId="75854B28" w14:textId="77777777" w:rsidR="00A225F3" w:rsidRPr="00E91314" w:rsidRDefault="00A225F3" w:rsidP="003C5546">
            <w:pPr>
              <w:rPr>
                <w:rFonts w:eastAsia="Arial Unicode MS"/>
              </w:rPr>
            </w:pPr>
            <w:r w:rsidRPr="00E91314">
              <w:rPr>
                <w:rFonts w:eastAsia="Arial Unicode MS"/>
              </w:rPr>
              <w:t>(Term)</w:t>
            </w:r>
          </w:p>
        </w:tc>
        <w:tc>
          <w:tcPr>
            <w:tcW w:w="3388" w:type="dxa"/>
          </w:tcPr>
          <w:p w14:paraId="15A13831" w14:textId="77777777" w:rsidR="00A225F3" w:rsidRPr="00E91314" w:rsidRDefault="00A225F3" w:rsidP="003C5546">
            <w:pPr>
              <w:rPr>
                <w:rFonts w:eastAsia="Arial Unicode MS"/>
              </w:rPr>
            </w:pPr>
            <w:r w:rsidRPr="00E91314">
              <w:rPr>
                <w:rFonts w:eastAsia="Arial Unicode MS"/>
              </w:rPr>
              <w:t>Villkor kopplade till formuläret.</w:t>
            </w:r>
          </w:p>
          <w:p w14:paraId="64F5709D" w14:textId="77777777" w:rsidR="00A225F3" w:rsidRPr="00E91314" w:rsidRDefault="00A225F3" w:rsidP="003C5546">
            <w:pPr>
              <w:rPr>
                <w:rFonts w:eastAsia="Arial Unicode MS"/>
              </w:rPr>
            </w:pPr>
            <w:r w:rsidRPr="00E91314">
              <w:rPr>
                <w:rFonts w:eastAsia="Arial Unicode MS"/>
              </w:rPr>
              <w:t>T.ex. Villkorstext som användaren/patienten måste godkänna innan formuläret kan besvaras.</w:t>
            </w:r>
          </w:p>
        </w:tc>
        <w:tc>
          <w:tcPr>
            <w:tcW w:w="1140" w:type="dxa"/>
          </w:tcPr>
          <w:p w14:paraId="36EE1572" w14:textId="77777777" w:rsidR="00A225F3" w:rsidRPr="00E91314" w:rsidRDefault="00A225F3" w:rsidP="003C5546">
            <w:pPr>
              <w:rPr>
                <w:rFonts w:eastAsia="Arial Unicode MS"/>
              </w:rPr>
            </w:pPr>
            <w:proofErr w:type="spellStart"/>
            <w:r w:rsidRPr="00E91314">
              <w:rPr>
                <w:rFonts w:eastAsia="Arial Unicode MS"/>
              </w:rPr>
              <w:t>TXT</w:t>
            </w:r>
            <w:proofErr w:type="spellEnd"/>
          </w:p>
        </w:tc>
        <w:tc>
          <w:tcPr>
            <w:tcW w:w="720" w:type="dxa"/>
          </w:tcPr>
          <w:p w14:paraId="66B98B28" w14:textId="77777777" w:rsidR="00A225F3" w:rsidRPr="00E91314" w:rsidRDefault="00A225F3" w:rsidP="003C5546">
            <w:pPr>
              <w:rPr>
                <w:rFonts w:eastAsia="Arial Unicode MS"/>
              </w:rPr>
            </w:pPr>
            <w:r w:rsidRPr="00E91314">
              <w:rPr>
                <w:rFonts w:eastAsia="Arial Unicode MS"/>
              </w:rPr>
              <w:t>1</w:t>
            </w:r>
          </w:p>
        </w:tc>
        <w:tc>
          <w:tcPr>
            <w:tcW w:w="1800" w:type="dxa"/>
          </w:tcPr>
          <w:p w14:paraId="771C6814" w14:textId="77777777" w:rsidR="00A225F3" w:rsidRPr="00E91314" w:rsidRDefault="00A225F3" w:rsidP="003C5546">
            <w:pPr>
              <w:rPr>
                <w:rFonts w:eastAsia="Arial Unicode MS"/>
              </w:rPr>
            </w:pPr>
          </w:p>
        </w:tc>
        <w:tc>
          <w:tcPr>
            <w:tcW w:w="1920" w:type="dxa"/>
          </w:tcPr>
          <w:p w14:paraId="17D1AC59" w14:textId="77777777" w:rsidR="00A225F3" w:rsidRPr="00E91314" w:rsidRDefault="00A225F3" w:rsidP="003C5546">
            <w:pPr>
              <w:rPr>
                <w:rFonts w:ascii="Arial" w:eastAsia="Arial Unicode MS" w:hAnsi="Arial"/>
              </w:rPr>
            </w:pPr>
          </w:p>
        </w:tc>
        <w:tc>
          <w:tcPr>
            <w:tcW w:w="1200" w:type="dxa"/>
            <w:shd w:val="clear" w:color="auto" w:fill="auto"/>
          </w:tcPr>
          <w:p w14:paraId="61CD8728" w14:textId="77777777" w:rsidR="00A225F3" w:rsidRPr="00E91314" w:rsidRDefault="00A225F3" w:rsidP="003C5546">
            <w:pPr>
              <w:rPr>
                <w:rFonts w:ascii="Arial" w:eastAsia="Arial Unicode MS" w:hAnsi="Arial"/>
              </w:rPr>
            </w:pPr>
          </w:p>
        </w:tc>
        <w:tc>
          <w:tcPr>
            <w:tcW w:w="1080" w:type="dxa"/>
            <w:shd w:val="clear" w:color="auto" w:fill="auto"/>
          </w:tcPr>
          <w:p w14:paraId="24C6E58C" w14:textId="77777777" w:rsidR="00A225F3" w:rsidRPr="00E91314" w:rsidRDefault="00A225F3" w:rsidP="003C5546">
            <w:pPr>
              <w:rPr>
                <w:rFonts w:ascii="Arial" w:eastAsia="Arial Unicode MS" w:hAnsi="Arial"/>
              </w:rPr>
            </w:pPr>
          </w:p>
        </w:tc>
        <w:tc>
          <w:tcPr>
            <w:tcW w:w="1160" w:type="dxa"/>
            <w:shd w:val="clear" w:color="auto" w:fill="auto"/>
          </w:tcPr>
          <w:p w14:paraId="7D60E16E" w14:textId="77777777" w:rsidR="00A225F3" w:rsidRPr="00E91314" w:rsidRDefault="00A225F3" w:rsidP="003C5546">
            <w:pPr>
              <w:rPr>
                <w:rFonts w:ascii="Arial" w:eastAsia="Arial Unicode MS" w:hAnsi="Arial"/>
              </w:rPr>
            </w:pPr>
          </w:p>
        </w:tc>
      </w:tr>
      <w:tr w:rsidR="00A225F3" w:rsidRPr="00E91314" w14:paraId="61C00DBB" w14:textId="77777777" w:rsidTr="003C5546">
        <w:trPr>
          <w:trHeight w:val="217"/>
        </w:trPr>
        <w:tc>
          <w:tcPr>
            <w:tcW w:w="2567" w:type="dxa"/>
            <w:gridSpan w:val="2"/>
          </w:tcPr>
          <w:p w14:paraId="2AA3FA7D" w14:textId="77777777" w:rsidR="00A225F3" w:rsidRPr="00E91314" w:rsidRDefault="00A225F3" w:rsidP="003C5546">
            <w:pPr>
              <w:rPr>
                <w:rFonts w:eastAsia="Arial Unicode MS"/>
              </w:rPr>
            </w:pPr>
            <w:r w:rsidRPr="00E91314">
              <w:rPr>
                <w:rFonts w:eastAsia="Arial Unicode MS"/>
              </w:rPr>
              <w:t>(</w:t>
            </w:r>
            <w:proofErr w:type="spellStart"/>
            <w:r w:rsidRPr="00E91314">
              <w:rPr>
                <w:rFonts w:eastAsia="Arial Unicode MS"/>
              </w:rPr>
              <w:t>MaxNumberOf</w:t>
            </w:r>
            <w:r>
              <w:rPr>
                <w:rFonts w:eastAsia="Arial Unicode MS"/>
              </w:rPr>
              <w:t>Pages</w:t>
            </w:r>
            <w:proofErr w:type="spellEnd"/>
            <w:r w:rsidRPr="00E91314">
              <w:rPr>
                <w:rFonts w:eastAsia="Arial Unicode MS"/>
              </w:rPr>
              <w:t>)</w:t>
            </w:r>
          </w:p>
        </w:tc>
        <w:tc>
          <w:tcPr>
            <w:tcW w:w="3388" w:type="dxa"/>
          </w:tcPr>
          <w:p w14:paraId="6FCD4DB2" w14:textId="77777777" w:rsidR="00A225F3" w:rsidRPr="00E91314" w:rsidRDefault="00A225F3" w:rsidP="003C5546">
            <w:pPr>
              <w:rPr>
                <w:szCs w:val="20"/>
              </w:rPr>
            </w:pPr>
            <w:r w:rsidRPr="00E91314">
              <w:rPr>
                <w:szCs w:val="20"/>
              </w:rPr>
              <w:t xml:space="preserve">Beskriver hur många </w:t>
            </w:r>
            <w:r>
              <w:rPr>
                <w:szCs w:val="20"/>
              </w:rPr>
              <w:t>”sidor”</w:t>
            </w:r>
            <w:r w:rsidRPr="00E91314">
              <w:rPr>
                <w:szCs w:val="20"/>
              </w:rPr>
              <w:t xml:space="preserve"> formuläret maximalt kan innehåller.</w:t>
            </w:r>
          </w:p>
          <w:p w14:paraId="322AA006" w14:textId="77777777" w:rsidR="00A225F3" w:rsidRPr="00E91314" w:rsidRDefault="00A225F3" w:rsidP="003C5546">
            <w:pPr>
              <w:rPr>
                <w:szCs w:val="20"/>
              </w:rPr>
            </w:pPr>
            <w:r w:rsidRPr="00E91314">
              <w:rPr>
                <w:szCs w:val="20"/>
              </w:rPr>
              <w:t>T.ex. 10</w:t>
            </w:r>
          </w:p>
        </w:tc>
        <w:tc>
          <w:tcPr>
            <w:tcW w:w="1140" w:type="dxa"/>
          </w:tcPr>
          <w:p w14:paraId="2849D17C" w14:textId="77777777" w:rsidR="00A225F3" w:rsidRPr="00E91314" w:rsidRDefault="00A225F3" w:rsidP="003C5546">
            <w:pPr>
              <w:rPr>
                <w:rFonts w:eastAsia="Arial Unicode MS"/>
              </w:rPr>
            </w:pPr>
            <w:proofErr w:type="spellStart"/>
            <w:r w:rsidRPr="00E91314">
              <w:rPr>
                <w:rFonts w:eastAsia="Arial Unicode MS"/>
              </w:rPr>
              <w:t>VÄ</w:t>
            </w:r>
            <w:proofErr w:type="spellEnd"/>
          </w:p>
        </w:tc>
        <w:tc>
          <w:tcPr>
            <w:tcW w:w="720" w:type="dxa"/>
          </w:tcPr>
          <w:p w14:paraId="32F64A94" w14:textId="77777777" w:rsidR="00A225F3" w:rsidRPr="00E91314" w:rsidRDefault="00A225F3"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D97E303" w14:textId="77777777" w:rsidR="00A225F3" w:rsidRPr="00E91314" w:rsidRDefault="00A225F3" w:rsidP="003C5546">
            <w:pPr>
              <w:rPr>
                <w:rFonts w:eastAsia="Arial Unicode MS"/>
              </w:rPr>
            </w:pPr>
          </w:p>
        </w:tc>
        <w:tc>
          <w:tcPr>
            <w:tcW w:w="1920" w:type="dxa"/>
          </w:tcPr>
          <w:p w14:paraId="36ECBC5D" w14:textId="77777777" w:rsidR="00A225F3" w:rsidRPr="00E91314" w:rsidRDefault="00A225F3" w:rsidP="003C5546">
            <w:pPr>
              <w:rPr>
                <w:rFonts w:ascii="Arial" w:eastAsia="Arial Unicode MS" w:hAnsi="Arial"/>
              </w:rPr>
            </w:pPr>
          </w:p>
        </w:tc>
        <w:tc>
          <w:tcPr>
            <w:tcW w:w="1200" w:type="dxa"/>
            <w:shd w:val="clear" w:color="auto" w:fill="auto"/>
          </w:tcPr>
          <w:p w14:paraId="33030032" w14:textId="77777777" w:rsidR="00A225F3" w:rsidRPr="00E91314" w:rsidRDefault="00A225F3" w:rsidP="003C5546">
            <w:pPr>
              <w:rPr>
                <w:rFonts w:ascii="Arial" w:eastAsia="Arial Unicode MS" w:hAnsi="Arial"/>
              </w:rPr>
            </w:pPr>
          </w:p>
        </w:tc>
        <w:tc>
          <w:tcPr>
            <w:tcW w:w="1080" w:type="dxa"/>
            <w:shd w:val="clear" w:color="auto" w:fill="auto"/>
          </w:tcPr>
          <w:p w14:paraId="152B51C9" w14:textId="77777777" w:rsidR="00A225F3" w:rsidRPr="00E91314" w:rsidRDefault="00A225F3" w:rsidP="003C5546">
            <w:pPr>
              <w:rPr>
                <w:rFonts w:ascii="Arial" w:eastAsia="Arial Unicode MS" w:hAnsi="Arial"/>
              </w:rPr>
            </w:pPr>
          </w:p>
        </w:tc>
        <w:tc>
          <w:tcPr>
            <w:tcW w:w="1160" w:type="dxa"/>
            <w:shd w:val="clear" w:color="auto" w:fill="auto"/>
          </w:tcPr>
          <w:p w14:paraId="39ED5AC5" w14:textId="77777777" w:rsidR="00A225F3" w:rsidRPr="00E91314" w:rsidRDefault="00A225F3" w:rsidP="003C5546">
            <w:pPr>
              <w:rPr>
                <w:rFonts w:ascii="Arial" w:eastAsia="Arial Unicode MS" w:hAnsi="Arial"/>
              </w:rPr>
            </w:pPr>
          </w:p>
        </w:tc>
      </w:tr>
      <w:tr w:rsidR="00A225F3" w:rsidRPr="00E91314" w14:paraId="245B9EB5" w14:textId="77777777" w:rsidTr="003C5546">
        <w:trPr>
          <w:trHeight w:val="217"/>
        </w:trPr>
        <w:tc>
          <w:tcPr>
            <w:tcW w:w="2567" w:type="dxa"/>
            <w:gridSpan w:val="2"/>
          </w:tcPr>
          <w:p w14:paraId="1FDBBACB" w14:textId="77777777" w:rsidR="00A225F3" w:rsidRPr="00E91314" w:rsidRDefault="00A225F3" w:rsidP="003C5546">
            <w:pPr>
              <w:rPr>
                <w:rFonts w:eastAsia="Arial Unicode MS"/>
              </w:rPr>
            </w:pPr>
            <w:r>
              <w:rPr>
                <w:rFonts w:eastAsia="Arial Unicode MS"/>
              </w:rPr>
              <w:t>(</w:t>
            </w:r>
            <w:proofErr w:type="spellStart"/>
            <w:r>
              <w:rPr>
                <w:rFonts w:eastAsia="Arial Unicode MS"/>
              </w:rPr>
              <w:t>Min</w:t>
            </w:r>
            <w:r w:rsidRPr="00E91314">
              <w:rPr>
                <w:rFonts w:eastAsia="Arial Unicode MS"/>
              </w:rPr>
              <w:t>NumberOf</w:t>
            </w:r>
            <w:r>
              <w:rPr>
                <w:rFonts w:eastAsia="Arial Unicode MS"/>
              </w:rPr>
              <w:t>Pages</w:t>
            </w:r>
            <w:proofErr w:type="spellEnd"/>
            <w:r w:rsidRPr="00E91314">
              <w:rPr>
                <w:rFonts w:eastAsia="Arial Unicode MS"/>
              </w:rPr>
              <w:t>)</w:t>
            </w:r>
          </w:p>
        </w:tc>
        <w:tc>
          <w:tcPr>
            <w:tcW w:w="3388" w:type="dxa"/>
          </w:tcPr>
          <w:p w14:paraId="4B99BAE3" w14:textId="77777777" w:rsidR="00A225F3" w:rsidRPr="00E91314" w:rsidRDefault="00A225F3" w:rsidP="003C5546">
            <w:pPr>
              <w:rPr>
                <w:szCs w:val="20"/>
              </w:rPr>
            </w:pPr>
            <w:r w:rsidRPr="00E91314">
              <w:rPr>
                <w:szCs w:val="20"/>
              </w:rPr>
              <w:t xml:space="preserve">Beskriver hur </w:t>
            </w:r>
            <w:r>
              <w:rPr>
                <w:szCs w:val="20"/>
              </w:rPr>
              <w:t>många ”sidor” formuläret minst kan innehålla</w:t>
            </w:r>
            <w:r w:rsidRPr="00E91314">
              <w:rPr>
                <w:szCs w:val="20"/>
              </w:rPr>
              <w:t>.</w:t>
            </w:r>
          </w:p>
          <w:p w14:paraId="63A378B2" w14:textId="77777777" w:rsidR="00A225F3" w:rsidRPr="00E91314" w:rsidRDefault="00A225F3" w:rsidP="003C5546">
            <w:pPr>
              <w:rPr>
                <w:szCs w:val="20"/>
              </w:rPr>
            </w:pPr>
            <w:r w:rsidRPr="00E91314">
              <w:rPr>
                <w:szCs w:val="20"/>
              </w:rPr>
              <w:t>T.ex. 10</w:t>
            </w:r>
          </w:p>
        </w:tc>
        <w:tc>
          <w:tcPr>
            <w:tcW w:w="1140" w:type="dxa"/>
          </w:tcPr>
          <w:p w14:paraId="115A2387" w14:textId="77777777" w:rsidR="00A225F3" w:rsidRPr="00E91314" w:rsidRDefault="00A225F3" w:rsidP="003C5546">
            <w:pPr>
              <w:rPr>
                <w:rFonts w:eastAsia="Arial Unicode MS"/>
              </w:rPr>
            </w:pPr>
            <w:proofErr w:type="spellStart"/>
            <w:r w:rsidRPr="00E91314">
              <w:rPr>
                <w:rFonts w:eastAsia="Arial Unicode MS"/>
              </w:rPr>
              <w:t>VÄ</w:t>
            </w:r>
            <w:proofErr w:type="spellEnd"/>
          </w:p>
        </w:tc>
        <w:tc>
          <w:tcPr>
            <w:tcW w:w="720" w:type="dxa"/>
          </w:tcPr>
          <w:p w14:paraId="4A11A3DF" w14:textId="77777777" w:rsidR="00A225F3" w:rsidRPr="00E91314" w:rsidRDefault="00A225F3"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1C873D6" w14:textId="77777777" w:rsidR="00A225F3" w:rsidRPr="00E91314" w:rsidRDefault="00A225F3" w:rsidP="003C5546">
            <w:pPr>
              <w:rPr>
                <w:rFonts w:eastAsia="Arial Unicode MS"/>
              </w:rPr>
            </w:pPr>
          </w:p>
        </w:tc>
        <w:tc>
          <w:tcPr>
            <w:tcW w:w="1920" w:type="dxa"/>
          </w:tcPr>
          <w:p w14:paraId="221099B5" w14:textId="77777777" w:rsidR="00A225F3" w:rsidRPr="00E91314" w:rsidRDefault="00A225F3" w:rsidP="003C5546">
            <w:pPr>
              <w:rPr>
                <w:rFonts w:ascii="Arial" w:eastAsia="Arial Unicode MS" w:hAnsi="Arial"/>
              </w:rPr>
            </w:pPr>
          </w:p>
        </w:tc>
        <w:tc>
          <w:tcPr>
            <w:tcW w:w="1200" w:type="dxa"/>
            <w:shd w:val="clear" w:color="auto" w:fill="auto"/>
          </w:tcPr>
          <w:p w14:paraId="71E57ABC" w14:textId="77777777" w:rsidR="00A225F3" w:rsidRPr="00E91314" w:rsidRDefault="00A225F3" w:rsidP="003C5546">
            <w:pPr>
              <w:rPr>
                <w:rFonts w:ascii="Arial" w:eastAsia="Arial Unicode MS" w:hAnsi="Arial"/>
              </w:rPr>
            </w:pPr>
          </w:p>
        </w:tc>
        <w:tc>
          <w:tcPr>
            <w:tcW w:w="1080" w:type="dxa"/>
            <w:shd w:val="clear" w:color="auto" w:fill="auto"/>
          </w:tcPr>
          <w:p w14:paraId="0BA2712A" w14:textId="77777777" w:rsidR="00A225F3" w:rsidRPr="00E91314" w:rsidRDefault="00A225F3" w:rsidP="003C5546">
            <w:pPr>
              <w:rPr>
                <w:rFonts w:ascii="Arial" w:eastAsia="Arial Unicode MS" w:hAnsi="Arial"/>
              </w:rPr>
            </w:pPr>
          </w:p>
        </w:tc>
        <w:tc>
          <w:tcPr>
            <w:tcW w:w="1160" w:type="dxa"/>
            <w:shd w:val="clear" w:color="auto" w:fill="auto"/>
          </w:tcPr>
          <w:p w14:paraId="71DC1D44" w14:textId="77777777" w:rsidR="00A225F3" w:rsidRPr="00E91314" w:rsidRDefault="00A225F3" w:rsidP="003C5546">
            <w:pPr>
              <w:rPr>
                <w:rFonts w:ascii="Arial" w:eastAsia="Arial Unicode MS" w:hAnsi="Arial"/>
              </w:rPr>
            </w:pPr>
          </w:p>
        </w:tc>
      </w:tr>
      <w:tr w:rsidR="00A225F3" w:rsidRPr="00E91314" w14:paraId="2ABDE002" w14:textId="77777777" w:rsidTr="003C5546">
        <w:trPr>
          <w:trHeight w:val="217"/>
        </w:trPr>
        <w:tc>
          <w:tcPr>
            <w:tcW w:w="2567" w:type="dxa"/>
            <w:gridSpan w:val="2"/>
          </w:tcPr>
          <w:p w14:paraId="69E459E5" w14:textId="77777777" w:rsidR="00A225F3" w:rsidRPr="00E91314" w:rsidRDefault="00A225F3" w:rsidP="003C5546">
            <w:pPr>
              <w:rPr>
                <w:rFonts w:eastAsia="Arial Unicode MS"/>
              </w:rPr>
            </w:pPr>
            <w:r w:rsidRPr="00E91314">
              <w:rPr>
                <w:rFonts w:eastAsia="Arial Unicode MS"/>
              </w:rPr>
              <w:t>(</w:t>
            </w:r>
            <w:proofErr w:type="spellStart"/>
            <w:r w:rsidRPr="00E91314">
              <w:rPr>
                <w:rFonts w:eastAsia="Arial Unicode MS"/>
              </w:rPr>
              <w:t>MaxNumberOfQuestion</w:t>
            </w:r>
            <w:proofErr w:type="spellEnd"/>
            <w:r w:rsidRPr="00E91314">
              <w:rPr>
                <w:rFonts w:eastAsia="Arial Unicode MS"/>
              </w:rPr>
              <w:t>)</w:t>
            </w:r>
          </w:p>
        </w:tc>
        <w:tc>
          <w:tcPr>
            <w:tcW w:w="3388" w:type="dxa"/>
          </w:tcPr>
          <w:p w14:paraId="7859A5B7" w14:textId="77777777" w:rsidR="00A225F3" w:rsidRPr="00E91314" w:rsidRDefault="00A225F3" w:rsidP="003C5546">
            <w:pPr>
              <w:rPr>
                <w:szCs w:val="20"/>
              </w:rPr>
            </w:pPr>
            <w:r w:rsidRPr="00E91314">
              <w:rPr>
                <w:szCs w:val="20"/>
              </w:rPr>
              <w:t>Beskriver hur många frågor formuläret maximalt kan innehåller.</w:t>
            </w:r>
          </w:p>
          <w:p w14:paraId="22376388" w14:textId="77777777" w:rsidR="00A225F3" w:rsidRPr="00E91314" w:rsidRDefault="00A225F3" w:rsidP="003C5546">
            <w:pPr>
              <w:rPr>
                <w:rFonts w:eastAsia="Arial Unicode MS"/>
                <w:szCs w:val="20"/>
              </w:rPr>
            </w:pPr>
            <w:r w:rsidRPr="00E91314">
              <w:rPr>
                <w:szCs w:val="20"/>
              </w:rPr>
              <w:t>T.ex. 10</w:t>
            </w:r>
          </w:p>
        </w:tc>
        <w:tc>
          <w:tcPr>
            <w:tcW w:w="1140" w:type="dxa"/>
          </w:tcPr>
          <w:p w14:paraId="41F20A3C" w14:textId="77777777" w:rsidR="00A225F3" w:rsidRPr="00E91314" w:rsidRDefault="00A225F3" w:rsidP="003C5546">
            <w:pPr>
              <w:rPr>
                <w:rFonts w:eastAsia="Arial Unicode MS"/>
              </w:rPr>
            </w:pPr>
            <w:proofErr w:type="spellStart"/>
            <w:r w:rsidRPr="00E91314">
              <w:rPr>
                <w:rFonts w:eastAsia="Arial Unicode MS"/>
              </w:rPr>
              <w:t>VÄ</w:t>
            </w:r>
            <w:proofErr w:type="spellEnd"/>
          </w:p>
        </w:tc>
        <w:tc>
          <w:tcPr>
            <w:tcW w:w="720" w:type="dxa"/>
          </w:tcPr>
          <w:p w14:paraId="7D7F719D" w14:textId="77777777" w:rsidR="00A225F3" w:rsidRPr="00E91314" w:rsidRDefault="00A225F3"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1D36A1BA" w14:textId="77777777" w:rsidR="00A225F3" w:rsidRPr="00E91314" w:rsidRDefault="00A225F3" w:rsidP="003C5546">
            <w:pPr>
              <w:rPr>
                <w:rFonts w:eastAsia="Arial Unicode MS"/>
              </w:rPr>
            </w:pPr>
          </w:p>
        </w:tc>
        <w:tc>
          <w:tcPr>
            <w:tcW w:w="1920" w:type="dxa"/>
          </w:tcPr>
          <w:p w14:paraId="53E722A1" w14:textId="77777777" w:rsidR="00A225F3" w:rsidRPr="00E91314" w:rsidRDefault="00A225F3" w:rsidP="003C5546">
            <w:pPr>
              <w:rPr>
                <w:rFonts w:ascii="Arial" w:eastAsia="Arial Unicode MS" w:hAnsi="Arial"/>
              </w:rPr>
            </w:pPr>
          </w:p>
        </w:tc>
        <w:tc>
          <w:tcPr>
            <w:tcW w:w="1200" w:type="dxa"/>
            <w:shd w:val="clear" w:color="auto" w:fill="auto"/>
          </w:tcPr>
          <w:p w14:paraId="65284DF5" w14:textId="77777777" w:rsidR="00A225F3" w:rsidRPr="00E91314" w:rsidRDefault="00A225F3" w:rsidP="003C5546">
            <w:pPr>
              <w:rPr>
                <w:rFonts w:ascii="Arial" w:eastAsia="Arial Unicode MS" w:hAnsi="Arial"/>
              </w:rPr>
            </w:pPr>
          </w:p>
        </w:tc>
        <w:tc>
          <w:tcPr>
            <w:tcW w:w="1080" w:type="dxa"/>
            <w:shd w:val="clear" w:color="auto" w:fill="auto"/>
          </w:tcPr>
          <w:p w14:paraId="5643972E" w14:textId="77777777" w:rsidR="00A225F3" w:rsidRPr="00E91314" w:rsidRDefault="00A225F3" w:rsidP="003C5546">
            <w:pPr>
              <w:rPr>
                <w:rFonts w:ascii="Arial" w:eastAsia="Arial Unicode MS" w:hAnsi="Arial"/>
              </w:rPr>
            </w:pPr>
          </w:p>
        </w:tc>
        <w:tc>
          <w:tcPr>
            <w:tcW w:w="1160" w:type="dxa"/>
            <w:shd w:val="clear" w:color="auto" w:fill="auto"/>
          </w:tcPr>
          <w:p w14:paraId="7A0B9E1E" w14:textId="77777777" w:rsidR="00A225F3" w:rsidRPr="00E91314" w:rsidRDefault="00A225F3" w:rsidP="003C5546">
            <w:pPr>
              <w:rPr>
                <w:rFonts w:ascii="Arial" w:eastAsia="Arial Unicode MS" w:hAnsi="Arial"/>
              </w:rPr>
            </w:pPr>
          </w:p>
        </w:tc>
      </w:tr>
      <w:tr w:rsidR="00A225F3" w:rsidRPr="00E91314" w14:paraId="4148359D" w14:textId="77777777" w:rsidTr="003C5546">
        <w:trPr>
          <w:trHeight w:val="217"/>
        </w:trPr>
        <w:tc>
          <w:tcPr>
            <w:tcW w:w="2567" w:type="dxa"/>
            <w:gridSpan w:val="2"/>
          </w:tcPr>
          <w:p w14:paraId="514770FC" w14:textId="77777777" w:rsidR="00A225F3" w:rsidRPr="00E91314" w:rsidRDefault="00A225F3" w:rsidP="003C5546">
            <w:pPr>
              <w:rPr>
                <w:rFonts w:eastAsia="Arial Unicode MS"/>
              </w:rPr>
            </w:pPr>
            <w:r w:rsidRPr="00E91314">
              <w:rPr>
                <w:rFonts w:eastAsia="Arial Unicode MS"/>
              </w:rPr>
              <w:t>(</w:t>
            </w:r>
            <w:proofErr w:type="spellStart"/>
            <w:r w:rsidRPr="00E91314">
              <w:rPr>
                <w:rFonts w:eastAsia="Arial Unicode MS"/>
              </w:rPr>
              <w:t>MinNumberOfQuestion</w:t>
            </w:r>
            <w:proofErr w:type="spellEnd"/>
            <w:r w:rsidRPr="00E91314">
              <w:rPr>
                <w:rFonts w:eastAsia="Arial Unicode MS"/>
              </w:rPr>
              <w:t>)</w:t>
            </w:r>
          </w:p>
        </w:tc>
        <w:tc>
          <w:tcPr>
            <w:tcW w:w="3388" w:type="dxa"/>
          </w:tcPr>
          <w:p w14:paraId="3CC65F98" w14:textId="77777777" w:rsidR="00A225F3" w:rsidRPr="00E91314" w:rsidRDefault="00A225F3" w:rsidP="004D7A1F">
            <w:pPr>
              <w:rPr>
                <w:rFonts w:eastAsia="Arial Unicode MS"/>
              </w:rPr>
            </w:pPr>
            <w:r w:rsidRPr="00E91314">
              <w:rPr>
                <w:szCs w:val="20"/>
              </w:rPr>
              <w:t>Beskriver hur många frågor formuläret som minst kan innehåller.</w:t>
            </w:r>
          </w:p>
        </w:tc>
        <w:tc>
          <w:tcPr>
            <w:tcW w:w="1140" w:type="dxa"/>
          </w:tcPr>
          <w:p w14:paraId="214E2136" w14:textId="77777777" w:rsidR="00A225F3" w:rsidRPr="00E91314" w:rsidRDefault="00A225F3" w:rsidP="003C5546">
            <w:pPr>
              <w:rPr>
                <w:rFonts w:eastAsia="Arial Unicode MS"/>
              </w:rPr>
            </w:pPr>
            <w:proofErr w:type="spellStart"/>
            <w:r w:rsidRPr="00E91314">
              <w:rPr>
                <w:rFonts w:eastAsia="Arial Unicode MS"/>
              </w:rPr>
              <w:t>VÄ</w:t>
            </w:r>
            <w:proofErr w:type="spellEnd"/>
          </w:p>
        </w:tc>
        <w:tc>
          <w:tcPr>
            <w:tcW w:w="720" w:type="dxa"/>
          </w:tcPr>
          <w:p w14:paraId="4D5CEA09" w14:textId="77777777" w:rsidR="00A225F3" w:rsidRPr="00E91314" w:rsidRDefault="00A225F3"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08B37CF" w14:textId="77777777" w:rsidR="00A225F3" w:rsidRPr="00E91314" w:rsidRDefault="00A225F3" w:rsidP="003C5546"/>
        </w:tc>
        <w:tc>
          <w:tcPr>
            <w:tcW w:w="1920" w:type="dxa"/>
          </w:tcPr>
          <w:p w14:paraId="77E8C02F" w14:textId="77777777" w:rsidR="00A225F3" w:rsidRPr="00E91314" w:rsidRDefault="00A225F3" w:rsidP="003C5546">
            <w:pPr>
              <w:rPr>
                <w:rFonts w:ascii="Arial" w:eastAsia="Arial Unicode MS" w:hAnsi="Arial"/>
              </w:rPr>
            </w:pPr>
          </w:p>
        </w:tc>
        <w:tc>
          <w:tcPr>
            <w:tcW w:w="1200" w:type="dxa"/>
            <w:shd w:val="clear" w:color="auto" w:fill="auto"/>
          </w:tcPr>
          <w:p w14:paraId="3721CFED" w14:textId="77777777" w:rsidR="00A225F3" w:rsidRPr="00E91314" w:rsidRDefault="00A225F3" w:rsidP="003C5546">
            <w:pPr>
              <w:rPr>
                <w:rFonts w:ascii="Arial" w:eastAsia="Arial Unicode MS" w:hAnsi="Arial"/>
              </w:rPr>
            </w:pPr>
          </w:p>
        </w:tc>
        <w:tc>
          <w:tcPr>
            <w:tcW w:w="1080" w:type="dxa"/>
            <w:shd w:val="clear" w:color="auto" w:fill="auto"/>
          </w:tcPr>
          <w:p w14:paraId="27327810" w14:textId="77777777" w:rsidR="00A225F3" w:rsidRPr="00E91314" w:rsidRDefault="00A225F3" w:rsidP="003C5546">
            <w:pPr>
              <w:rPr>
                <w:rFonts w:ascii="Arial" w:eastAsia="Arial Unicode MS" w:hAnsi="Arial"/>
              </w:rPr>
            </w:pPr>
          </w:p>
        </w:tc>
        <w:tc>
          <w:tcPr>
            <w:tcW w:w="1160" w:type="dxa"/>
            <w:shd w:val="clear" w:color="auto" w:fill="auto"/>
          </w:tcPr>
          <w:p w14:paraId="5634C3CB" w14:textId="77777777" w:rsidR="00A225F3" w:rsidRPr="00E91314" w:rsidRDefault="00A225F3" w:rsidP="003C5546">
            <w:pPr>
              <w:rPr>
                <w:rFonts w:ascii="Arial" w:eastAsia="Arial Unicode MS" w:hAnsi="Arial"/>
              </w:rPr>
            </w:pPr>
          </w:p>
        </w:tc>
      </w:tr>
      <w:tr w:rsidR="00A225F3" w:rsidRPr="00E91314" w14:paraId="475B9EDC" w14:textId="77777777" w:rsidTr="003C5546">
        <w:trPr>
          <w:trHeight w:val="217"/>
        </w:trPr>
        <w:tc>
          <w:tcPr>
            <w:tcW w:w="2567" w:type="dxa"/>
            <w:gridSpan w:val="2"/>
          </w:tcPr>
          <w:p w14:paraId="0A3D8CF9" w14:textId="77777777" w:rsidR="00A225F3" w:rsidRPr="00E91314" w:rsidRDefault="00A225F3" w:rsidP="003C5546">
            <w:pPr>
              <w:rPr>
                <w:rFonts w:eastAsia="Arial Unicode MS"/>
              </w:rPr>
            </w:pPr>
          </w:p>
        </w:tc>
        <w:tc>
          <w:tcPr>
            <w:tcW w:w="3388" w:type="dxa"/>
          </w:tcPr>
          <w:p w14:paraId="7655E420" w14:textId="77777777" w:rsidR="00A225F3" w:rsidRPr="00E91314" w:rsidRDefault="00A225F3" w:rsidP="003C5546">
            <w:pPr>
              <w:rPr>
                <w:rFonts w:eastAsia="Arial Unicode MS"/>
              </w:rPr>
            </w:pPr>
          </w:p>
        </w:tc>
        <w:tc>
          <w:tcPr>
            <w:tcW w:w="1140" w:type="dxa"/>
          </w:tcPr>
          <w:p w14:paraId="581D9E41" w14:textId="77777777" w:rsidR="00A225F3" w:rsidRPr="00E91314" w:rsidRDefault="00A225F3" w:rsidP="003C5546">
            <w:pPr>
              <w:rPr>
                <w:rFonts w:eastAsia="Arial Unicode MS"/>
              </w:rPr>
            </w:pPr>
          </w:p>
        </w:tc>
        <w:tc>
          <w:tcPr>
            <w:tcW w:w="720" w:type="dxa"/>
          </w:tcPr>
          <w:p w14:paraId="034CFC8F" w14:textId="77777777" w:rsidR="00A225F3" w:rsidRPr="00E91314" w:rsidRDefault="00A225F3" w:rsidP="003C5546">
            <w:pPr>
              <w:rPr>
                <w:rFonts w:eastAsia="Arial Unicode MS"/>
              </w:rPr>
            </w:pPr>
          </w:p>
        </w:tc>
        <w:tc>
          <w:tcPr>
            <w:tcW w:w="1800" w:type="dxa"/>
          </w:tcPr>
          <w:p w14:paraId="3B819E5D" w14:textId="77777777" w:rsidR="00A225F3" w:rsidRPr="00E91314" w:rsidRDefault="00A225F3" w:rsidP="003C5546">
            <w:pPr>
              <w:rPr>
                <w:rFonts w:eastAsia="Arial Unicode MS"/>
              </w:rPr>
            </w:pPr>
          </w:p>
        </w:tc>
        <w:tc>
          <w:tcPr>
            <w:tcW w:w="1920" w:type="dxa"/>
          </w:tcPr>
          <w:p w14:paraId="76A53A43" w14:textId="77777777" w:rsidR="00A225F3" w:rsidRPr="00E91314" w:rsidRDefault="00A225F3" w:rsidP="003C5546">
            <w:pPr>
              <w:rPr>
                <w:rFonts w:ascii="Arial" w:eastAsia="Arial Unicode MS" w:hAnsi="Arial"/>
              </w:rPr>
            </w:pPr>
          </w:p>
        </w:tc>
        <w:tc>
          <w:tcPr>
            <w:tcW w:w="1200" w:type="dxa"/>
            <w:shd w:val="clear" w:color="auto" w:fill="auto"/>
          </w:tcPr>
          <w:p w14:paraId="3BB92370" w14:textId="77777777" w:rsidR="00A225F3" w:rsidRPr="00E91314" w:rsidRDefault="00A225F3" w:rsidP="003C5546">
            <w:pPr>
              <w:rPr>
                <w:rFonts w:ascii="Arial" w:eastAsia="Arial Unicode MS" w:hAnsi="Arial"/>
              </w:rPr>
            </w:pPr>
          </w:p>
        </w:tc>
        <w:tc>
          <w:tcPr>
            <w:tcW w:w="1080" w:type="dxa"/>
            <w:shd w:val="clear" w:color="auto" w:fill="auto"/>
          </w:tcPr>
          <w:p w14:paraId="48914658" w14:textId="77777777" w:rsidR="00A225F3" w:rsidRPr="00E91314" w:rsidRDefault="00A225F3" w:rsidP="003C5546">
            <w:pPr>
              <w:rPr>
                <w:rFonts w:ascii="Arial" w:eastAsia="Arial Unicode MS" w:hAnsi="Arial"/>
              </w:rPr>
            </w:pPr>
          </w:p>
        </w:tc>
        <w:tc>
          <w:tcPr>
            <w:tcW w:w="1160" w:type="dxa"/>
            <w:shd w:val="clear" w:color="auto" w:fill="auto"/>
          </w:tcPr>
          <w:p w14:paraId="084482D3" w14:textId="77777777" w:rsidR="00A225F3" w:rsidRPr="00E91314" w:rsidRDefault="00A225F3" w:rsidP="003C5546">
            <w:pPr>
              <w:rPr>
                <w:rFonts w:ascii="Arial" w:eastAsia="Arial Unicode MS" w:hAnsi="Arial"/>
              </w:rPr>
            </w:pPr>
          </w:p>
        </w:tc>
      </w:tr>
      <w:tr w:rsidR="00A225F3" w:rsidRPr="00E91314" w14:paraId="042A12F1" w14:textId="77777777" w:rsidTr="003C5546">
        <w:trPr>
          <w:gridBefore w:val="1"/>
          <w:wBefore w:w="15" w:type="dxa"/>
          <w:trHeight w:val="217"/>
        </w:trPr>
        <w:tc>
          <w:tcPr>
            <w:tcW w:w="7080" w:type="dxa"/>
            <w:gridSpan w:val="3"/>
            <w:shd w:val="pct25" w:color="auto" w:fill="auto"/>
          </w:tcPr>
          <w:p w14:paraId="20EA3F55" w14:textId="77777777" w:rsidR="00A225F3" w:rsidRPr="00E91314" w:rsidRDefault="00A225F3" w:rsidP="003C5546">
            <w:r w:rsidRPr="00E91314">
              <w:lastRenderedPageBreak/>
              <w:t>Associationer</w:t>
            </w:r>
          </w:p>
        </w:tc>
        <w:tc>
          <w:tcPr>
            <w:tcW w:w="7880" w:type="dxa"/>
            <w:gridSpan w:val="6"/>
            <w:shd w:val="pct25" w:color="auto" w:fill="auto"/>
          </w:tcPr>
          <w:p w14:paraId="558C5873" w14:textId="77777777" w:rsidR="00A225F3" w:rsidRPr="00E91314" w:rsidRDefault="00A225F3" w:rsidP="003C5546">
            <w:pPr>
              <w:rPr>
                <w:rFonts w:eastAsia="Arial Unicode MS"/>
              </w:rPr>
            </w:pPr>
            <w:r w:rsidRPr="00E91314">
              <w:t>Beslutsregel</w:t>
            </w:r>
          </w:p>
        </w:tc>
      </w:tr>
      <w:tr w:rsidR="00A225F3" w:rsidRPr="00E91314" w14:paraId="51072E15" w14:textId="77777777" w:rsidTr="003C5546">
        <w:trPr>
          <w:gridBefore w:val="1"/>
          <w:wBefore w:w="15" w:type="dxa"/>
          <w:trHeight w:val="217"/>
        </w:trPr>
        <w:tc>
          <w:tcPr>
            <w:tcW w:w="7080" w:type="dxa"/>
            <w:gridSpan w:val="3"/>
          </w:tcPr>
          <w:p w14:paraId="5D254EE3" w14:textId="77777777" w:rsidR="00A225F3" w:rsidRPr="00E91314" w:rsidRDefault="00A225F3" w:rsidP="003C5546">
            <w:pPr>
              <w:rPr>
                <w:rFonts w:ascii="Arial" w:eastAsia="Arial Unicode MS" w:hAnsi="Arial"/>
                <w:color w:val="000000"/>
              </w:rPr>
            </w:pPr>
            <w:r>
              <w:rPr>
                <w:rFonts w:ascii="Arial" w:eastAsia="Arial Unicode MS" w:hAnsi="Arial"/>
                <w:color w:val="000000"/>
              </w:rPr>
              <w:t xml:space="preserve"> </w:t>
            </w:r>
          </w:p>
        </w:tc>
        <w:tc>
          <w:tcPr>
            <w:tcW w:w="7880" w:type="dxa"/>
            <w:gridSpan w:val="6"/>
          </w:tcPr>
          <w:p w14:paraId="7B50422A" w14:textId="77777777" w:rsidR="00A225F3" w:rsidRPr="00E91314" w:rsidRDefault="00A225F3" w:rsidP="003C5546">
            <w:pPr>
              <w:rPr>
                <w:rFonts w:ascii="Arial" w:eastAsia="Arial Unicode MS" w:hAnsi="Arial"/>
                <w:color w:val="000000"/>
              </w:rPr>
            </w:pPr>
          </w:p>
        </w:tc>
      </w:tr>
      <w:tr w:rsidR="00A225F3" w:rsidRPr="00E91314" w14:paraId="4B1C7188" w14:textId="77777777" w:rsidTr="003C5546">
        <w:trPr>
          <w:gridBefore w:val="1"/>
          <w:wBefore w:w="15" w:type="dxa"/>
          <w:trHeight w:val="217"/>
        </w:trPr>
        <w:tc>
          <w:tcPr>
            <w:tcW w:w="7080" w:type="dxa"/>
            <w:gridSpan w:val="3"/>
          </w:tcPr>
          <w:p w14:paraId="1B7FB9F7" w14:textId="77777777" w:rsidR="00A225F3" w:rsidRPr="00E91314" w:rsidRDefault="00A225F3" w:rsidP="003C5546">
            <w:pPr>
              <w:rPr>
                <w:rFonts w:ascii="Arial" w:eastAsia="Arial Unicode MS" w:hAnsi="Arial"/>
                <w:color w:val="000000"/>
              </w:rPr>
            </w:pPr>
          </w:p>
        </w:tc>
        <w:tc>
          <w:tcPr>
            <w:tcW w:w="7880" w:type="dxa"/>
            <w:gridSpan w:val="6"/>
          </w:tcPr>
          <w:p w14:paraId="0E0E0682" w14:textId="77777777" w:rsidR="00A225F3" w:rsidRPr="00E91314" w:rsidRDefault="00A225F3" w:rsidP="003C5546">
            <w:pPr>
              <w:rPr>
                <w:rFonts w:ascii="Arial" w:eastAsia="Arial Unicode MS" w:hAnsi="Arial"/>
                <w:color w:val="000000"/>
              </w:rPr>
            </w:pPr>
          </w:p>
        </w:tc>
      </w:tr>
    </w:tbl>
    <w:p w14:paraId="1D3C531D" w14:textId="77777777" w:rsidR="00B56D9D" w:rsidRPr="00E91314" w:rsidRDefault="00B56D9D" w:rsidP="00B56D9D">
      <w:pPr>
        <w:pStyle w:val="Rubrik3"/>
        <w:ind w:left="1304" w:hanging="1304"/>
        <w:rPr>
          <w:i/>
          <w:lang w:val="sv-SE"/>
        </w:rPr>
      </w:pPr>
    </w:p>
    <w:p w14:paraId="2E4D37CF" w14:textId="77777777" w:rsidR="00B56D9D" w:rsidRDefault="00B56D9D" w:rsidP="00207A88">
      <w:pPr>
        <w:spacing w:after="0"/>
      </w:pPr>
    </w:p>
    <w:p w14:paraId="6362C37C" w14:textId="77777777" w:rsidR="00B56D9D" w:rsidRDefault="00B56D9D" w:rsidP="00207A88">
      <w:pPr>
        <w:spacing w:after="0"/>
        <w:rPr>
          <w:i/>
        </w:rPr>
      </w:pPr>
    </w:p>
    <w:p w14:paraId="5EF24A3B" w14:textId="77777777" w:rsidR="00870854" w:rsidRPr="00E91314" w:rsidRDefault="00870854" w:rsidP="00AA406D">
      <w:pPr>
        <w:pStyle w:val="Rubrik3"/>
        <w:numPr>
          <w:ilvl w:val="2"/>
          <w:numId w:val="21"/>
        </w:numPr>
        <w:spacing w:before="240" w:after="60"/>
        <w:ind w:left="1134" w:hanging="1134"/>
        <w:rPr>
          <w:i/>
          <w:lang w:val="sv-SE"/>
        </w:rPr>
      </w:pPr>
      <w:bookmarkStart w:id="135" w:name="_Toc220986029"/>
      <w:r w:rsidRPr="00E91314">
        <w:rPr>
          <w:i/>
          <w:lang w:val="sv-SE"/>
        </w:rPr>
        <w:t>Klass Formulärmall (</w:t>
      </w:r>
      <w:proofErr w:type="spellStart"/>
      <w:r w:rsidRPr="00E91314">
        <w:rPr>
          <w:i/>
          <w:lang w:val="sv-SE"/>
        </w:rPr>
        <w:t>FormTemplate</w:t>
      </w:r>
      <w:proofErr w:type="spellEnd"/>
      <w:r w:rsidRPr="00E91314">
        <w:rPr>
          <w:i/>
          <w:lang w:val="sv-SE"/>
        </w:rPr>
        <w:t>)</w:t>
      </w:r>
      <w:bookmarkEnd w:id="133"/>
      <w:bookmarkEnd w:id="135"/>
    </w:p>
    <w:p w14:paraId="10169FA4" w14:textId="77777777" w:rsidR="00870854" w:rsidRPr="00E91314" w:rsidRDefault="00870854" w:rsidP="00870854">
      <w:pPr>
        <w:spacing w:after="0"/>
      </w:pPr>
      <w:r w:rsidRPr="00E91314">
        <w:t>Klassen Formulär innehåller grundläggande information om formuläret.</w:t>
      </w:r>
    </w:p>
    <w:p w14:paraId="4EF700C3"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52"/>
        <w:gridCol w:w="3388"/>
        <w:gridCol w:w="1140"/>
        <w:gridCol w:w="720"/>
        <w:gridCol w:w="1800"/>
        <w:gridCol w:w="1920"/>
        <w:gridCol w:w="1200"/>
        <w:gridCol w:w="1080"/>
        <w:gridCol w:w="1160"/>
      </w:tblGrid>
      <w:tr w:rsidR="00870854" w:rsidRPr="00E91314" w14:paraId="3428DB35" w14:textId="77777777" w:rsidTr="00C53A3A">
        <w:trPr>
          <w:cantSplit/>
          <w:trHeight w:val="376"/>
        </w:trPr>
        <w:tc>
          <w:tcPr>
            <w:tcW w:w="2567" w:type="dxa"/>
            <w:gridSpan w:val="2"/>
            <w:vMerge w:val="restart"/>
            <w:shd w:val="pct25" w:color="auto" w:fill="auto"/>
          </w:tcPr>
          <w:p w14:paraId="74E51CCB"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388" w:type="dxa"/>
            <w:vMerge w:val="restart"/>
            <w:shd w:val="pct25" w:color="auto" w:fill="auto"/>
          </w:tcPr>
          <w:p w14:paraId="148E7D6D" w14:textId="77777777" w:rsidR="00870854" w:rsidRPr="00E91314" w:rsidRDefault="00870854" w:rsidP="00521A56">
            <w:r w:rsidRPr="00E91314">
              <w:t>Beskrivning</w:t>
            </w:r>
          </w:p>
        </w:tc>
        <w:tc>
          <w:tcPr>
            <w:tcW w:w="1140" w:type="dxa"/>
            <w:vMerge w:val="restart"/>
            <w:shd w:val="pct25" w:color="auto" w:fill="auto"/>
          </w:tcPr>
          <w:p w14:paraId="396E84CE"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FE9B43E"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23B48D76"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0A3A0A9"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00576776"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6A51B73F" w14:textId="77777777" w:rsidTr="00C53A3A">
        <w:trPr>
          <w:cantSplit/>
          <w:trHeight w:val="375"/>
        </w:trPr>
        <w:tc>
          <w:tcPr>
            <w:tcW w:w="2567" w:type="dxa"/>
            <w:gridSpan w:val="2"/>
            <w:vMerge/>
            <w:shd w:val="pct25" w:color="auto" w:fill="auto"/>
          </w:tcPr>
          <w:p w14:paraId="1E6E42B8" w14:textId="77777777" w:rsidR="00870854" w:rsidRPr="00E91314" w:rsidRDefault="00870854" w:rsidP="00521A56"/>
        </w:tc>
        <w:tc>
          <w:tcPr>
            <w:tcW w:w="3388" w:type="dxa"/>
            <w:vMerge/>
            <w:shd w:val="pct25" w:color="auto" w:fill="auto"/>
          </w:tcPr>
          <w:p w14:paraId="07025321" w14:textId="77777777" w:rsidR="00870854" w:rsidRPr="00E91314" w:rsidRDefault="00870854" w:rsidP="00521A56"/>
        </w:tc>
        <w:tc>
          <w:tcPr>
            <w:tcW w:w="1140" w:type="dxa"/>
            <w:vMerge/>
            <w:shd w:val="pct25" w:color="auto" w:fill="auto"/>
          </w:tcPr>
          <w:p w14:paraId="7F3BDAFF" w14:textId="77777777" w:rsidR="00870854" w:rsidRPr="00E91314" w:rsidRDefault="00870854" w:rsidP="00521A56"/>
        </w:tc>
        <w:tc>
          <w:tcPr>
            <w:tcW w:w="720" w:type="dxa"/>
            <w:vMerge/>
            <w:shd w:val="pct25" w:color="auto" w:fill="auto"/>
          </w:tcPr>
          <w:p w14:paraId="364D69D0" w14:textId="77777777" w:rsidR="00870854" w:rsidRPr="00E91314" w:rsidRDefault="00870854" w:rsidP="00521A56"/>
        </w:tc>
        <w:tc>
          <w:tcPr>
            <w:tcW w:w="1800" w:type="dxa"/>
            <w:vMerge/>
            <w:shd w:val="pct25" w:color="auto" w:fill="auto"/>
          </w:tcPr>
          <w:p w14:paraId="52E13018" w14:textId="77777777" w:rsidR="00870854" w:rsidRPr="00E91314" w:rsidRDefault="00870854" w:rsidP="00521A56"/>
        </w:tc>
        <w:tc>
          <w:tcPr>
            <w:tcW w:w="1920" w:type="dxa"/>
            <w:vMerge/>
            <w:shd w:val="pct25" w:color="auto" w:fill="auto"/>
          </w:tcPr>
          <w:p w14:paraId="23FEF943" w14:textId="77777777" w:rsidR="00870854" w:rsidRPr="00E91314" w:rsidRDefault="00870854" w:rsidP="00521A56"/>
        </w:tc>
        <w:tc>
          <w:tcPr>
            <w:tcW w:w="1200" w:type="dxa"/>
            <w:tcBorders>
              <w:bottom w:val="single" w:sz="4" w:space="0" w:color="auto"/>
            </w:tcBorders>
            <w:shd w:val="pct25" w:color="auto" w:fill="auto"/>
          </w:tcPr>
          <w:p w14:paraId="07AD5270"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F405706"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2574DD6" w14:textId="77777777" w:rsidR="00870854" w:rsidRPr="00E91314" w:rsidRDefault="00870854" w:rsidP="00521A56">
            <w:pPr>
              <w:rPr>
                <w:rFonts w:eastAsia="Arial Unicode MS"/>
              </w:rPr>
            </w:pPr>
          </w:p>
        </w:tc>
      </w:tr>
      <w:tr w:rsidR="00D57931" w:rsidRPr="00E91314" w14:paraId="6FD4E254" w14:textId="77777777" w:rsidTr="00C53A3A">
        <w:trPr>
          <w:trHeight w:val="217"/>
        </w:trPr>
        <w:tc>
          <w:tcPr>
            <w:tcW w:w="2567" w:type="dxa"/>
            <w:gridSpan w:val="2"/>
          </w:tcPr>
          <w:p w14:paraId="5BEFE80B" w14:textId="77777777" w:rsidR="00D57931" w:rsidRPr="00E91314" w:rsidRDefault="00D57931" w:rsidP="00521A56">
            <w:pPr>
              <w:rPr>
                <w:rFonts w:eastAsia="Arial Unicode MS"/>
              </w:rPr>
            </w:pPr>
            <w:r>
              <w:rPr>
                <w:rFonts w:eastAsia="Arial Unicode MS"/>
              </w:rPr>
              <w:t>(</w:t>
            </w:r>
            <w:proofErr w:type="spellStart"/>
            <w:r>
              <w:rPr>
                <w:rFonts w:eastAsia="Arial Unicode MS"/>
              </w:rPr>
              <w:t>anonymousForm</w:t>
            </w:r>
            <w:proofErr w:type="spellEnd"/>
            <w:r>
              <w:rPr>
                <w:rFonts w:eastAsia="Arial Unicode MS"/>
              </w:rPr>
              <w:t>)</w:t>
            </w:r>
          </w:p>
        </w:tc>
        <w:tc>
          <w:tcPr>
            <w:tcW w:w="3388" w:type="dxa"/>
          </w:tcPr>
          <w:p w14:paraId="1DA5DE04" w14:textId="77777777" w:rsidR="00D57931" w:rsidRPr="00D57931" w:rsidRDefault="00D57931" w:rsidP="00D57931">
            <w:pPr>
              <w:rPr>
                <w:rFonts w:eastAsia="Arial Unicode MS"/>
              </w:rPr>
            </w:pPr>
            <w:r w:rsidRPr="00D57931">
              <w:rPr>
                <w:rFonts w:eastAsia="Arial Unicode MS"/>
              </w:rPr>
              <w:t xml:space="preserve">Attributet styr huruvida </w:t>
            </w:r>
            <w:r>
              <w:rPr>
                <w:rFonts w:eastAsia="Arial Unicode MS"/>
              </w:rPr>
              <w:t>formulärmotorn stöder anonym anv</w:t>
            </w:r>
            <w:r w:rsidRPr="00D57931">
              <w:rPr>
                <w:rFonts w:eastAsia="Arial Unicode MS"/>
              </w:rPr>
              <w:t>ändning av formuläret.</w:t>
            </w:r>
          </w:p>
          <w:p w14:paraId="7F430821" w14:textId="77777777" w:rsidR="00D57931" w:rsidRPr="00D57931" w:rsidRDefault="00D57931" w:rsidP="00D57931">
            <w:pPr>
              <w:rPr>
                <w:rFonts w:eastAsia="Arial Unicode MS"/>
              </w:rPr>
            </w:pPr>
            <w:r w:rsidRPr="00D57931">
              <w:rPr>
                <w:rFonts w:eastAsia="Arial Unicode MS"/>
              </w:rPr>
              <w:t>Värden</w:t>
            </w:r>
            <w:r>
              <w:rPr>
                <w:rFonts w:eastAsia="Arial Unicode MS"/>
              </w:rPr>
              <w:t>:</w:t>
            </w:r>
          </w:p>
          <w:p w14:paraId="499BE189" w14:textId="77777777" w:rsidR="00D57931" w:rsidRPr="00D57931" w:rsidRDefault="00D57931" w:rsidP="00D57931">
            <w:pPr>
              <w:rPr>
                <w:rFonts w:eastAsia="Arial Unicode MS"/>
              </w:rPr>
            </w:pPr>
            <w:proofErr w:type="spellStart"/>
            <w:r w:rsidRPr="00D57931">
              <w:rPr>
                <w:rFonts w:eastAsia="Arial Unicode MS"/>
              </w:rPr>
              <w:t>True</w:t>
            </w:r>
            <w:proofErr w:type="spellEnd"/>
            <w:r w:rsidRPr="00D57931">
              <w:rPr>
                <w:rFonts w:eastAsia="Arial Unicode MS"/>
              </w:rPr>
              <w:t xml:space="preserve"> = Tillåter anonym användning. "</w:t>
            </w:r>
            <w:proofErr w:type="spellStart"/>
            <w:r w:rsidRPr="00D57931">
              <w:rPr>
                <w:rFonts w:eastAsia="Arial Unicode MS"/>
              </w:rPr>
              <w:t>SubjectOfCare</w:t>
            </w:r>
            <w:proofErr w:type="spellEnd"/>
            <w:r w:rsidRPr="00D57931">
              <w:rPr>
                <w:rFonts w:eastAsia="Arial Unicode MS"/>
              </w:rPr>
              <w:t>" får inte användas.</w:t>
            </w:r>
          </w:p>
          <w:p w14:paraId="7C280EDF" w14:textId="77777777" w:rsidR="00D57931" w:rsidRDefault="00D57931" w:rsidP="00D57931">
            <w:pPr>
              <w:rPr>
                <w:rFonts w:eastAsia="Arial Unicode MS"/>
              </w:rPr>
            </w:pPr>
            <w:proofErr w:type="spellStart"/>
            <w:r w:rsidRPr="00D57931">
              <w:rPr>
                <w:rFonts w:eastAsia="Arial Unicode MS"/>
              </w:rPr>
              <w:t>False</w:t>
            </w:r>
            <w:proofErr w:type="spellEnd"/>
            <w:r w:rsidRPr="00D57931">
              <w:rPr>
                <w:rFonts w:eastAsia="Arial Unicode MS"/>
              </w:rPr>
              <w:t xml:space="preserve"> = Tillåter inte anonym användning. "</w:t>
            </w:r>
            <w:proofErr w:type="spellStart"/>
            <w:r w:rsidRPr="00D57931">
              <w:rPr>
                <w:rFonts w:eastAsia="Arial Unicode MS"/>
              </w:rPr>
              <w:t>SubjectOfCare</w:t>
            </w:r>
            <w:proofErr w:type="spellEnd"/>
            <w:r w:rsidRPr="00D57931">
              <w:rPr>
                <w:rFonts w:eastAsia="Arial Unicode MS"/>
              </w:rPr>
              <w:t>" är obligatorisk attribut.</w:t>
            </w:r>
          </w:p>
          <w:p w14:paraId="27CF7381" w14:textId="77777777" w:rsidR="00D57931" w:rsidRDefault="00D57931" w:rsidP="00D57931">
            <w:pPr>
              <w:rPr>
                <w:rFonts w:eastAsia="Arial Unicode MS"/>
              </w:rPr>
            </w:pPr>
          </w:p>
          <w:p w14:paraId="5C8EE451" w14:textId="77777777" w:rsidR="00D57931" w:rsidRPr="00E91314" w:rsidRDefault="00D57931" w:rsidP="00D57931">
            <w:pPr>
              <w:rPr>
                <w:rFonts w:eastAsia="Arial Unicode MS"/>
              </w:rPr>
            </w:pPr>
            <w:r>
              <w:rPr>
                <w:rFonts w:eastAsia="Arial Unicode MS"/>
              </w:rPr>
              <w:t>T.ex. Om ”</w:t>
            </w:r>
            <w:proofErr w:type="spellStart"/>
            <w:r>
              <w:rPr>
                <w:rFonts w:eastAsia="Arial Unicode MS"/>
              </w:rPr>
              <w:t>true</w:t>
            </w:r>
            <w:proofErr w:type="spellEnd"/>
            <w:r>
              <w:rPr>
                <w:rFonts w:eastAsia="Arial Unicode MS"/>
              </w:rPr>
              <w:t xml:space="preserve">” blir </w:t>
            </w:r>
            <w:proofErr w:type="spellStart"/>
            <w:r>
              <w:rPr>
                <w:rFonts w:eastAsia="Arial Unicode MS"/>
              </w:rPr>
              <w:t>subjectOfcare</w:t>
            </w:r>
            <w:proofErr w:type="spellEnd"/>
            <w:r>
              <w:rPr>
                <w:rFonts w:eastAsia="Arial Unicode MS"/>
              </w:rPr>
              <w:t xml:space="preserve"> obligatoriskt. </w:t>
            </w:r>
          </w:p>
        </w:tc>
        <w:tc>
          <w:tcPr>
            <w:tcW w:w="1140" w:type="dxa"/>
          </w:tcPr>
          <w:p w14:paraId="70D9EA10" w14:textId="77777777" w:rsidR="00D57931" w:rsidRPr="00E91314" w:rsidRDefault="00D57931" w:rsidP="00521A56">
            <w:pPr>
              <w:rPr>
                <w:rFonts w:eastAsia="Arial Unicode MS"/>
              </w:rPr>
            </w:pPr>
            <w:r>
              <w:rPr>
                <w:rFonts w:eastAsia="Arial Unicode MS"/>
              </w:rPr>
              <w:lastRenderedPageBreak/>
              <w:t>S/F</w:t>
            </w:r>
          </w:p>
        </w:tc>
        <w:tc>
          <w:tcPr>
            <w:tcW w:w="720" w:type="dxa"/>
          </w:tcPr>
          <w:p w14:paraId="72F56491" w14:textId="77777777" w:rsidR="00D57931" w:rsidRPr="00E91314" w:rsidRDefault="00D57931" w:rsidP="00521A56">
            <w:pPr>
              <w:rPr>
                <w:rFonts w:eastAsia="Arial Unicode MS"/>
              </w:rPr>
            </w:pPr>
          </w:p>
        </w:tc>
        <w:tc>
          <w:tcPr>
            <w:tcW w:w="1800" w:type="dxa"/>
          </w:tcPr>
          <w:p w14:paraId="4B1FF926" w14:textId="77777777" w:rsidR="00D57931" w:rsidRPr="00E91314" w:rsidRDefault="00D57931" w:rsidP="00D57931">
            <w:proofErr w:type="spellStart"/>
            <w:r>
              <w:t>True</w:t>
            </w:r>
            <w:proofErr w:type="spellEnd"/>
            <w:r>
              <w:t xml:space="preserve"> = Anonymt formulär</w:t>
            </w:r>
          </w:p>
          <w:p w14:paraId="24A604FE" w14:textId="77777777" w:rsidR="00D57931" w:rsidRPr="00E91314" w:rsidRDefault="00D57931" w:rsidP="00D57931">
            <w:pPr>
              <w:rPr>
                <w:rFonts w:eastAsia="Arial Unicode MS"/>
              </w:rPr>
            </w:pPr>
            <w:proofErr w:type="spellStart"/>
            <w:r w:rsidRPr="00E91314">
              <w:rPr>
                <w:szCs w:val="20"/>
              </w:rPr>
              <w:t>False</w:t>
            </w:r>
            <w:proofErr w:type="spellEnd"/>
            <w:r w:rsidRPr="00E91314">
              <w:rPr>
                <w:szCs w:val="20"/>
              </w:rPr>
              <w:t xml:space="preserve"> = </w:t>
            </w:r>
            <w:proofErr w:type="gramStart"/>
            <w:r>
              <w:rPr>
                <w:szCs w:val="20"/>
              </w:rPr>
              <w:t>Ej</w:t>
            </w:r>
            <w:proofErr w:type="gramEnd"/>
            <w:r>
              <w:rPr>
                <w:szCs w:val="20"/>
              </w:rPr>
              <w:t xml:space="preserve"> anonymt formulär</w:t>
            </w:r>
          </w:p>
        </w:tc>
        <w:tc>
          <w:tcPr>
            <w:tcW w:w="1920" w:type="dxa"/>
          </w:tcPr>
          <w:p w14:paraId="101A441E" w14:textId="77777777" w:rsidR="00D57931" w:rsidRPr="00E91314" w:rsidRDefault="00D57931" w:rsidP="00521A56">
            <w:pPr>
              <w:rPr>
                <w:rFonts w:eastAsia="Arial Unicode MS"/>
              </w:rPr>
            </w:pPr>
          </w:p>
        </w:tc>
        <w:tc>
          <w:tcPr>
            <w:tcW w:w="1200" w:type="dxa"/>
            <w:shd w:val="clear" w:color="auto" w:fill="auto"/>
          </w:tcPr>
          <w:p w14:paraId="5AB3DD15" w14:textId="77777777" w:rsidR="00D57931" w:rsidRPr="00E91314" w:rsidRDefault="00D57931" w:rsidP="00521A56">
            <w:pPr>
              <w:rPr>
                <w:rFonts w:ascii="Arial" w:eastAsia="Arial Unicode MS" w:hAnsi="Arial"/>
              </w:rPr>
            </w:pPr>
          </w:p>
        </w:tc>
        <w:tc>
          <w:tcPr>
            <w:tcW w:w="1080" w:type="dxa"/>
            <w:shd w:val="clear" w:color="auto" w:fill="auto"/>
          </w:tcPr>
          <w:p w14:paraId="41355295" w14:textId="77777777" w:rsidR="00D57931" w:rsidRPr="00E91314" w:rsidRDefault="00D57931" w:rsidP="00521A56">
            <w:pPr>
              <w:rPr>
                <w:rFonts w:ascii="Arial" w:eastAsia="Arial Unicode MS" w:hAnsi="Arial"/>
              </w:rPr>
            </w:pPr>
          </w:p>
        </w:tc>
        <w:tc>
          <w:tcPr>
            <w:tcW w:w="1160" w:type="dxa"/>
            <w:shd w:val="clear" w:color="auto" w:fill="auto"/>
          </w:tcPr>
          <w:p w14:paraId="35AE03CF" w14:textId="77777777" w:rsidR="00D57931" w:rsidRPr="00E91314" w:rsidRDefault="00D57931" w:rsidP="00521A56">
            <w:pPr>
              <w:rPr>
                <w:rFonts w:ascii="Arial" w:eastAsia="Arial Unicode MS" w:hAnsi="Arial"/>
              </w:rPr>
            </w:pPr>
          </w:p>
        </w:tc>
      </w:tr>
      <w:tr w:rsidR="00870854" w:rsidRPr="00E91314" w14:paraId="79ECA33B" w14:textId="77777777" w:rsidTr="00C53A3A">
        <w:trPr>
          <w:trHeight w:val="217"/>
        </w:trPr>
        <w:tc>
          <w:tcPr>
            <w:tcW w:w="2567" w:type="dxa"/>
            <w:gridSpan w:val="2"/>
          </w:tcPr>
          <w:p w14:paraId="54FBB151" w14:textId="77777777" w:rsidR="00870854" w:rsidRPr="00E91314" w:rsidRDefault="00870854" w:rsidP="00521A56">
            <w:pPr>
              <w:rPr>
                <w:rFonts w:eastAsia="Arial Unicode MS"/>
              </w:rPr>
            </w:pPr>
            <w:r w:rsidRPr="00E91314">
              <w:rPr>
                <w:rFonts w:eastAsia="Arial Unicode MS"/>
              </w:rPr>
              <w:lastRenderedPageBreak/>
              <w:t>(</w:t>
            </w:r>
            <w:proofErr w:type="spellStart"/>
            <w:r w:rsidRPr="00E91314">
              <w:rPr>
                <w:rFonts w:eastAsia="Arial Unicode MS"/>
              </w:rPr>
              <w:t>Category</w:t>
            </w:r>
            <w:proofErr w:type="spellEnd"/>
            <w:r w:rsidRPr="00E91314">
              <w:rPr>
                <w:rFonts w:eastAsia="Arial Unicode MS"/>
              </w:rPr>
              <w:t>)</w:t>
            </w:r>
          </w:p>
        </w:tc>
        <w:tc>
          <w:tcPr>
            <w:tcW w:w="3388" w:type="dxa"/>
          </w:tcPr>
          <w:p w14:paraId="56CE538E" w14:textId="77777777" w:rsidR="00870854" w:rsidRPr="00E91314" w:rsidRDefault="00870854" w:rsidP="00521A56">
            <w:pPr>
              <w:rPr>
                <w:rFonts w:eastAsia="Arial Unicode MS"/>
              </w:rPr>
            </w:pPr>
            <w:r w:rsidRPr="00E91314">
              <w:rPr>
                <w:rFonts w:eastAsia="Arial Unicode MS"/>
              </w:rPr>
              <w:t>Formulärets kategori</w:t>
            </w:r>
          </w:p>
          <w:p w14:paraId="44685457" w14:textId="77777777" w:rsidR="00870854" w:rsidRPr="00E91314" w:rsidRDefault="00870854" w:rsidP="00521A56">
            <w:pPr>
              <w:rPr>
                <w:rFonts w:eastAsia="Arial Unicode MS"/>
              </w:rPr>
            </w:pPr>
            <w:r w:rsidRPr="00E91314">
              <w:rPr>
                <w:rFonts w:eastAsia="Arial Unicode MS"/>
              </w:rPr>
              <w:t>T.ex. Anmälan, registrering, hälsodeklaration</w:t>
            </w:r>
          </w:p>
        </w:tc>
        <w:tc>
          <w:tcPr>
            <w:tcW w:w="1140" w:type="dxa"/>
          </w:tcPr>
          <w:p w14:paraId="71785AB4"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313CA813" w14:textId="77777777" w:rsidR="00870854" w:rsidRPr="00E91314" w:rsidRDefault="00870854" w:rsidP="00521A56">
            <w:pPr>
              <w:rPr>
                <w:rFonts w:eastAsia="Arial Unicode MS"/>
              </w:rPr>
            </w:pPr>
            <w:r w:rsidRPr="00E91314">
              <w:rPr>
                <w:rFonts w:eastAsia="Arial Unicode MS"/>
              </w:rPr>
              <w:t>1</w:t>
            </w:r>
          </w:p>
        </w:tc>
        <w:tc>
          <w:tcPr>
            <w:tcW w:w="1800" w:type="dxa"/>
          </w:tcPr>
          <w:p w14:paraId="7F089DF7" w14:textId="77777777" w:rsidR="00870854" w:rsidRPr="00E91314" w:rsidRDefault="00870854" w:rsidP="00521A56">
            <w:pPr>
              <w:rPr>
                <w:rFonts w:eastAsia="Arial Unicode MS"/>
              </w:rPr>
            </w:pPr>
            <w:r w:rsidRPr="00E91314">
              <w:rPr>
                <w:rFonts w:eastAsia="Arial Unicode MS"/>
              </w:rPr>
              <w:t>KV Formulärkategori</w:t>
            </w:r>
          </w:p>
        </w:tc>
        <w:tc>
          <w:tcPr>
            <w:tcW w:w="1920" w:type="dxa"/>
          </w:tcPr>
          <w:p w14:paraId="08A10E5C" w14:textId="77777777" w:rsidR="00870854" w:rsidRPr="00E91314" w:rsidRDefault="00870854" w:rsidP="00521A56">
            <w:pPr>
              <w:rPr>
                <w:rFonts w:eastAsia="Arial Unicode MS"/>
              </w:rPr>
            </w:pPr>
            <w:r w:rsidRPr="00E91314">
              <w:rPr>
                <w:rFonts w:eastAsia="Arial Unicode MS"/>
              </w:rPr>
              <w:t>Definierar formulärets typ</w:t>
            </w:r>
          </w:p>
        </w:tc>
        <w:tc>
          <w:tcPr>
            <w:tcW w:w="1200" w:type="dxa"/>
            <w:shd w:val="clear" w:color="auto" w:fill="auto"/>
          </w:tcPr>
          <w:p w14:paraId="25B09C31" w14:textId="77777777" w:rsidR="00870854" w:rsidRPr="00E91314" w:rsidRDefault="00870854" w:rsidP="00521A56">
            <w:pPr>
              <w:rPr>
                <w:rFonts w:ascii="Arial" w:eastAsia="Arial Unicode MS" w:hAnsi="Arial"/>
              </w:rPr>
            </w:pPr>
          </w:p>
        </w:tc>
        <w:tc>
          <w:tcPr>
            <w:tcW w:w="1080" w:type="dxa"/>
            <w:shd w:val="clear" w:color="auto" w:fill="auto"/>
          </w:tcPr>
          <w:p w14:paraId="0364C332" w14:textId="77777777" w:rsidR="00870854" w:rsidRPr="00E91314" w:rsidRDefault="00870854" w:rsidP="00521A56">
            <w:pPr>
              <w:rPr>
                <w:rFonts w:ascii="Arial" w:eastAsia="Arial Unicode MS" w:hAnsi="Arial"/>
              </w:rPr>
            </w:pPr>
          </w:p>
        </w:tc>
        <w:tc>
          <w:tcPr>
            <w:tcW w:w="1160" w:type="dxa"/>
            <w:shd w:val="clear" w:color="auto" w:fill="auto"/>
          </w:tcPr>
          <w:p w14:paraId="4BA0FBE7" w14:textId="77777777" w:rsidR="00870854" w:rsidRPr="00E91314" w:rsidRDefault="00870854" w:rsidP="00521A56">
            <w:pPr>
              <w:rPr>
                <w:rFonts w:ascii="Arial" w:eastAsia="Arial Unicode MS" w:hAnsi="Arial"/>
              </w:rPr>
            </w:pPr>
          </w:p>
        </w:tc>
      </w:tr>
      <w:tr w:rsidR="00E80F66" w:rsidRPr="00E91314" w14:paraId="10B953F1" w14:textId="77777777" w:rsidTr="00C53A3A">
        <w:trPr>
          <w:trHeight w:val="217"/>
        </w:trPr>
        <w:tc>
          <w:tcPr>
            <w:tcW w:w="2567" w:type="dxa"/>
            <w:gridSpan w:val="2"/>
          </w:tcPr>
          <w:p w14:paraId="063F183B" w14:textId="77777777" w:rsidR="00E80F66" w:rsidRPr="00E91314" w:rsidRDefault="00E80F66" w:rsidP="00521A56">
            <w:pPr>
              <w:rPr>
                <w:rFonts w:eastAsia="Arial Unicode MS"/>
              </w:rPr>
            </w:pPr>
            <w:r>
              <w:rPr>
                <w:rFonts w:eastAsia="Arial Unicode MS"/>
              </w:rPr>
              <w:t>(</w:t>
            </w:r>
            <w:proofErr w:type="spellStart"/>
            <w:r>
              <w:t>PublishStatus</w:t>
            </w:r>
            <w:proofErr w:type="spellEnd"/>
            <w:r>
              <w:rPr>
                <w:rFonts w:eastAsia="Arial Unicode MS"/>
              </w:rPr>
              <w:t>)</w:t>
            </w:r>
          </w:p>
        </w:tc>
        <w:tc>
          <w:tcPr>
            <w:tcW w:w="3388" w:type="dxa"/>
          </w:tcPr>
          <w:p w14:paraId="3D914469" w14:textId="77777777" w:rsidR="00E80F66" w:rsidRPr="00E91314" w:rsidRDefault="00E80F66" w:rsidP="00521A56">
            <w:pPr>
              <w:rPr>
                <w:rFonts w:eastAsia="Arial Unicode MS"/>
              </w:rPr>
            </w:pPr>
            <w:r>
              <w:rPr>
                <w:rFonts w:eastAsia="Arial Unicode MS"/>
              </w:rPr>
              <w:t>Mallen status.</w:t>
            </w:r>
          </w:p>
        </w:tc>
        <w:tc>
          <w:tcPr>
            <w:tcW w:w="1140" w:type="dxa"/>
          </w:tcPr>
          <w:p w14:paraId="08FA33BC" w14:textId="77777777" w:rsidR="00E80F66" w:rsidRPr="00E91314" w:rsidRDefault="00E80F66" w:rsidP="00521A56">
            <w:pPr>
              <w:rPr>
                <w:rFonts w:eastAsia="Arial Unicode MS"/>
              </w:rPr>
            </w:pPr>
            <w:proofErr w:type="spellStart"/>
            <w:r>
              <w:rPr>
                <w:rFonts w:eastAsia="Arial Unicode MS"/>
              </w:rPr>
              <w:t>KTOV</w:t>
            </w:r>
            <w:proofErr w:type="spellEnd"/>
          </w:p>
        </w:tc>
        <w:tc>
          <w:tcPr>
            <w:tcW w:w="720" w:type="dxa"/>
          </w:tcPr>
          <w:p w14:paraId="019F60A2" w14:textId="77777777" w:rsidR="00E80F66" w:rsidRPr="00E91314" w:rsidRDefault="00E80F66" w:rsidP="00521A56">
            <w:pPr>
              <w:rPr>
                <w:rFonts w:eastAsia="Arial Unicode MS"/>
              </w:rPr>
            </w:pPr>
            <w:r>
              <w:rPr>
                <w:rFonts w:eastAsia="Arial Unicode MS"/>
              </w:rPr>
              <w:t>1</w:t>
            </w:r>
          </w:p>
        </w:tc>
        <w:tc>
          <w:tcPr>
            <w:tcW w:w="1800" w:type="dxa"/>
          </w:tcPr>
          <w:p w14:paraId="5A4AD634" w14:textId="77777777" w:rsidR="00E80F66" w:rsidRPr="00E91314" w:rsidRDefault="00E80F66" w:rsidP="00521A56">
            <w:pPr>
              <w:rPr>
                <w:rFonts w:eastAsia="Arial Unicode MS"/>
              </w:rPr>
            </w:pPr>
            <w:r>
              <w:rPr>
                <w:rFonts w:eastAsia="Arial Unicode MS"/>
              </w:rPr>
              <w:t>KV Publicerings status</w:t>
            </w:r>
          </w:p>
        </w:tc>
        <w:tc>
          <w:tcPr>
            <w:tcW w:w="1920" w:type="dxa"/>
          </w:tcPr>
          <w:p w14:paraId="0408814E" w14:textId="77777777" w:rsidR="00E80F66" w:rsidRPr="00E91314" w:rsidRDefault="00E80F66" w:rsidP="00521A56">
            <w:pPr>
              <w:rPr>
                <w:rFonts w:ascii="Arial" w:eastAsia="Arial Unicode MS" w:hAnsi="Arial"/>
              </w:rPr>
            </w:pPr>
          </w:p>
        </w:tc>
        <w:tc>
          <w:tcPr>
            <w:tcW w:w="1200" w:type="dxa"/>
            <w:shd w:val="clear" w:color="auto" w:fill="auto"/>
          </w:tcPr>
          <w:p w14:paraId="5555484E" w14:textId="77777777" w:rsidR="00E80F66" w:rsidRPr="00E91314" w:rsidRDefault="00E80F66" w:rsidP="00521A56">
            <w:pPr>
              <w:rPr>
                <w:rFonts w:ascii="Arial" w:eastAsia="Arial Unicode MS" w:hAnsi="Arial"/>
              </w:rPr>
            </w:pPr>
          </w:p>
        </w:tc>
        <w:tc>
          <w:tcPr>
            <w:tcW w:w="1080" w:type="dxa"/>
            <w:shd w:val="clear" w:color="auto" w:fill="auto"/>
          </w:tcPr>
          <w:p w14:paraId="43C3B04D" w14:textId="77777777" w:rsidR="00E80F66" w:rsidRPr="00E91314" w:rsidRDefault="00E80F66" w:rsidP="00521A56">
            <w:pPr>
              <w:rPr>
                <w:rFonts w:ascii="Arial" w:eastAsia="Arial Unicode MS" w:hAnsi="Arial"/>
              </w:rPr>
            </w:pPr>
          </w:p>
        </w:tc>
        <w:tc>
          <w:tcPr>
            <w:tcW w:w="1160" w:type="dxa"/>
            <w:shd w:val="clear" w:color="auto" w:fill="auto"/>
          </w:tcPr>
          <w:p w14:paraId="454F5D41" w14:textId="77777777" w:rsidR="00E80F66" w:rsidRPr="00E91314" w:rsidRDefault="00E80F66" w:rsidP="00521A56">
            <w:pPr>
              <w:rPr>
                <w:rFonts w:ascii="Arial" w:eastAsia="Arial Unicode MS" w:hAnsi="Arial"/>
              </w:rPr>
            </w:pPr>
          </w:p>
        </w:tc>
      </w:tr>
      <w:tr w:rsidR="00870854" w:rsidRPr="00E91314" w14:paraId="4A855422" w14:textId="77777777" w:rsidTr="00C53A3A">
        <w:trPr>
          <w:trHeight w:val="217"/>
        </w:trPr>
        <w:tc>
          <w:tcPr>
            <w:tcW w:w="2567" w:type="dxa"/>
            <w:gridSpan w:val="2"/>
          </w:tcPr>
          <w:p w14:paraId="30D60969"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TemplateId</w:t>
            </w:r>
            <w:proofErr w:type="spellEnd"/>
            <w:r w:rsidRPr="00E91314">
              <w:rPr>
                <w:rFonts w:eastAsia="Arial Unicode MS"/>
              </w:rPr>
              <w:t>)</w:t>
            </w:r>
          </w:p>
        </w:tc>
        <w:tc>
          <w:tcPr>
            <w:tcW w:w="3388" w:type="dxa"/>
          </w:tcPr>
          <w:p w14:paraId="1E33D837" w14:textId="77777777" w:rsidR="00870854" w:rsidRPr="00E91314" w:rsidRDefault="00870854" w:rsidP="00521A56">
            <w:pPr>
              <w:rPr>
                <w:rFonts w:eastAsia="Arial Unicode MS"/>
              </w:rPr>
            </w:pPr>
            <w:r w:rsidRPr="00E91314">
              <w:rPr>
                <w:rFonts w:eastAsia="Arial Unicode MS"/>
              </w:rPr>
              <w:t xml:space="preserve">Typ av formulär. </w:t>
            </w:r>
            <w:proofErr w:type="spellStart"/>
            <w:r w:rsidRPr="00E91314">
              <w:rPr>
                <w:rFonts w:eastAsia="Arial Unicode MS"/>
              </w:rPr>
              <w:t>Kodverk</w:t>
            </w:r>
            <w:proofErr w:type="spellEnd"/>
            <w:r w:rsidRPr="00E91314">
              <w:rPr>
                <w:rFonts w:eastAsia="Arial Unicode MS"/>
              </w:rPr>
              <w:t xml:space="preserve"> för standardiserade id för formulärtyper.</w:t>
            </w:r>
          </w:p>
          <w:p w14:paraId="45FA6C01" w14:textId="77777777" w:rsidR="00870854" w:rsidRPr="00E91314" w:rsidRDefault="00870854" w:rsidP="00521A56">
            <w:pPr>
              <w:rPr>
                <w:rFonts w:eastAsia="Arial Unicode MS"/>
              </w:rPr>
            </w:pPr>
            <w:r w:rsidRPr="00E91314">
              <w:rPr>
                <w:rFonts w:eastAsia="Arial Unicode MS"/>
              </w:rPr>
              <w:t>T.ex. Mödrahälsovårdsjournal 1 - MHV1.</w:t>
            </w:r>
          </w:p>
        </w:tc>
        <w:tc>
          <w:tcPr>
            <w:tcW w:w="1140" w:type="dxa"/>
          </w:tcPr>
          <w:p w14:paraId="330E3AC8"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43F1CB05" w14:textId="77777777" w:rsidR="00870854" w:rsidRPr="00E91314" w:rsidRDefault="00870854" w:rsidP="00521A56">
            <w:pPr>
              <w:rPr>
                <w:rFonts w:eastAsia="Arial Unicode MS"/>
              </w:rPr>
            </w:pPr>
            <w:r w:rsidRPr="00E91314">
              <w:rPr>
                <w:rFonts w:eastAsia="Arial Unicode MS"/>
              </w:rPr>
              <w:t>1</w:t>
            </w:r>
          </w:p>
        </w:tc>
        <w:tc>
          <w:tcPr>
            <w:tcW w:w="1800" w:type="dxa"/>
          </w:tcPr>
          <w:p w14:paraId="2E0659C8"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Malltyp</w:t>
            </w:r>
            <w:proofErr w:type="spellEnd"/>
            <w:r w:rsidRPr="00E91314">
              <w:rPr>
                <w:rFonts w:eastAsia="Arial Unicode MS"/>
              </w:rPr>
              <w:t xml:space="preserve">. </w:t>
            </w:r>
          </w:p>
        </w:tc>
        <w:tc>
          <w:tcPr>
            <w:tcW w:w="1920" w:type="dxa"/>
          </w:tcPr>
          <w:p w14:paraId="44AF14C3" w14:textId="77777777" w:rsidR="00870854" w:rsidRPr="00E91314" w:rsidRDefault="00870854" w:rsidP="00521A56">
            <w:pPr>
              <w:rPr>
                <w:rFonts w:ascii="Arial" w:eastAsia="Arial Unicode MS" w:hAnsi="Arial"/>
              </w:rPr>
            </w:pPr>
            <w:r w:rsidRPr="00E91314">
              <w:rPr>
                <w:rFonts w:ascii="Arial" w:eastAsia="Arial Unicode MS" w:hAnsi="Arial"/>
              </w:rPr>
              <w:t xml:space="preserve">Standard </w:t>
            </w:r>
            <w:proofErr w:type="spellStart"/>
            <w:r w:rsidRPr="00E91314">
              <w:rPr>
                <w:rFonts w:ascii="Arial" w:eastAsia="Arial Unicode MS" w:hAnsi="Arial"/>
              </w:rPr>
              <w:t>sakns</w:t>
            </w:r>
            <w:proofErr w:type="spellEnd"/>
            <w:r w:rsidR="00C4354A">
              <w:rPr>
                <w:rFonts w:ascii="Arial" w:eastAsia="Arial Unicode MS" w:hAnsi="Arial"/>
              </w:rPr>
              <w:t>.</w:t>
            </w:r>
          </w:p>
        </w:tc>
        <w:tc>
          <w:tcPr>
            <w:tcW w:w="1200" w:type="dxa"/>
            <w:shd w:val="clear" w:color="auto" w:fill="auto"/>
          </w:tcPr>
          <w:p w14:paraId="0BBC6525" w14:textId="77777777" w:rsidR="00870854" w:rsidRPr="00E91314" w:rsidRDefault="00870854" w:rsidP="00521A56">
            <w:pPr>
              <w:rPr>
                <w:rFonts w:ascii="Arial" w:eastAsia="Arial Unicode MS" w:hAnsi="Arial"/>
              </w:rPr>
            </w:pPr>
          </w:p>
        </w:tc>
        <w:tc>
          <w:tcPr>
            <w:tcW w:w="1080" w:type="dxa"/>
            <w:shd w:val="clear" w:color="auto" w:fill="auto"/>
          </w:tcPr>
          <w:p w14:paraId="5580E9EC" w14:textId="77777777" w:rsidR="00870854" w:rsidRPr="00E91314" w:rsidRDefault="00870854" w:rsidP="00521A56">
            <w:pPr>
              <w:rPr>
                <w:rFonts w:ascii="Arial" w:eastAsia="Arial Unicode MS" w:hAnsi="Arial"/>
              </w:rPr>
            </w:pPr>
          </w:p>
        </w:tc>
        <w:tc>
          <w:tcPr>
            <w:tcW w:w="1160" w:type="dxa"/>
            <w:shd w:val="clear" w:color="auto" w:fill="auto"/>
          </w:tcPr>
          <w:p w14:paraId="4D9AE663" w14:textId="77777777" w:rsidR="00870854" w:rsidRPr="00E91314" w:rsidRDefault="00870854" w:rsidP="00521A56">
            <w:pPr>
              <w:rPr>
                <w:rFonts w:ascii="Arial" w:eastAsia="Arial Unicode MS" w:hAnsi="Arial"/>
              </w:rPr>
            </w:pPr>
          </w:p>
        </w:tc>
      </w:tr>
      <w:tr w:rsidR="008F1EAD" w:rsidRPr="00E91314" w14:paraId="13FA3A79" w14:textId="77777777" w:rsidTr="00C53A3A">
        <w:trPr>
          <w:trHeight w:val="217"/>
        </w:trPr>
        <w:tc>
          <w:tcPr>
            <w:tcW w:w="2567" w:type="dxa"/>
            <w:gridSpan w:val="2"/>
          </w:tcPr>
          <w:p w14:paraId="77F972F7" w14:textId="77777777" w:rsidR="001B25EF" w:rsidRDefault="001B25EF" w:rsidP="00521A56">
            <w:pPr>
              <w:rPr>
                <w:rFonts w:eastAsia="Arial Unicode MS"/>
              </w:rPr>
            </w:pPr>
            <w:r>
              <w:rPr>
                <w:rFonts w:eastAsia="Arial Unicode MS"/>
              </w:rPr>
              <w:t>Mall delning/id</w:t>
            </w:r>
          </w:p>
          <w:p w14:paraId="37BC6D09" w14:textId="77777777" w:rsidR="008F1EAD" w:rsidRPr="00E91314" w:rsidRDefault="008F1EAD" w:rsidP="00521A56">
            <w:pPr>
              <w:rPr>
                <w:rFonts w:eastAsia="Arial Unicode MS"/>
              </w:rPr>
            </w:pPr>
            <w:r>
              <w:rPr>
                <w:rFonts w:eastAsia="Arial Unicode MS"/>
              </w:rPr>
              <w:t>(</w:t>
            </w:r>
            <w:proofErr w:type="spellStart"/>
            <w:r w:rsidRPr="008F1EAD">
              <w:rPr>
                <w:rFonts w:eastAsia="Arial Unicode MS"/>
              </w:rPr>
              <w:t>templatePropagate</w:t>
            </w:r>
            <w:proofErr w:type="spellEnd"/>
            <w:r>
              <w:rPr>
                <w:rFonts w:eastAsia="Arial Unicode MS"/>
              </w:rPr>
              <w:t>)</w:t>
            </w:r>
          </w:p>
        </w:tc>
        <w:tc>
          <w:tcPr>
            <w:tcW w:w="3388" w:type="dxa"/>
          </w:tcPr>
          <w:p w14:paraId="52AFBD1F" w14:textId="77777777" w:rsidR="008F1EAD" w:rsidRPr="00E91314" w:rsidRDefault="008F1EAD" w:rsidP="00521A56">
            <w:r>
              <w:t>Indikerar om mallen skall delas (standardiserad).</w:t>
            </w:r>
          </w:p>
        </w:tc>
        <w:tc>
          <w:tcPr>
            <w:tcW w:w="1140" w:type="dxa"/>
          </w:tcPr>
          <w:p w14:paraId="3AF739B6" w14:textId="77777777" w:rsidR="008F1EAD" w:rsidRPr="00E91314" w:rsidRDefault="008F1EAD" w:rsidP="007B4C5F">
            <w:pPr>
              <w:rPr>
                <w:rFonts w:eastAsia="Arial Unicode MS"/>
              </w:rPr>
            </w:pPr>
            <w:r w:rsidRPr="00E91314">
              <w:rPr>
                <w:rFonts w:eastAsia="Arial Unicode MS"/>
              </w:rPr>
              <w:t>II</w:t>
            </w:r>
          </w:p>
        </w:tc>
        <w:tc>
          <w:tcPr>
            <w:tcW w:w="720" w:type="dxa"/>
          </w:tcPr>
          <w:p w14:paraId="396DC0BA" w14:textId="77777777" w:rsidR="008F1EAD" w:rsidRPr="00E91314" w:rsidRDefault="008F1EAD" w:rsidP="007B4C5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42876F98" w14:textId="77777777" w:rsidR="008F1EAD" w:rsidRPr="00E91314" w:rsidRDefault="008F1EAD" w:rsidP="007B4C5F">
            <w:pPr>
              <w:rPr>
                <w:rFonts w:eastAsia="Arial Unicode MS"/>
              </w:rPr>
            </w:pPr>
            <w:r w:rsidRPr="00E91314">
              <w:rPr>
                <w:rFonts w:eastAsia="Arial Unicode MS"/>
              </w:rPr>
              <w:t>Länk till objekt</w:t>
            </w:r>
          </w:p>
        </w:tc>
        <w:tc>
          <w:tcPr>
            <w:tcW w:w="1920" w:type="dxa"/>
          </w:tcPr>
          <w:p w14:paraId="60D0F3C2" w14:textId="77777777" w:rsidR="008F1EAD" w:rsidRPr="00E91314" w:rsidRDefault="008F1EAD" w:rsidP="00521A56">
            <w:pPr>
              <w:rPr>
                <w:rFonts w:ascii="Arial" w:eastAsia="Arial Unicode MS" w:hAnsi="Arial"/>
              </w:rPr>
            </w:pPr>
          </w:p>
        </w:tc>
        <w:tc>
          <w:tcPr>
            <w:tcW w:w="1200" w:type="dxa"/>
            <w:shd w:val="clear" w:color="auto" w:fill="auto"/>
          </w:tcPr>
          <w:p w14:paraId="4B2435A3" w14:textId="77777777" w:rsidR="008F1EAD" w:rsidRPr="00E91314" w:rsidRDefault="008F1EAD" w:rsidP="00521A56">
            <w:pPr>
              <w:rPr>
                <w:rFonts w:ascii="Arial" w:eastAsia="Arial Unicode MS" w:hAnsi="Arial"/>
              </w:rPr>
            </w:pPr>
          </w:p>
        </w:tc>
        <w:tc>
          <w:tcPr>
            <w:tcW w:w="1080" w:type="dxa"/>
            <w:shd w:val="clear" w:color="auto" w:fill="auto"/>
          </w:tcPr>
          <w:p w14:paraId="472A9817" w14:textId="77777777" w:rsidR="008F1EAD" w:rsidRPr="00E91314" w:rsidRDefault="008F1EAD" w:rsidP="00521A56">
            <w:pPr>
              <w:rPr>
                <w:rFonts w:ascii="Arial" w:eastAsia="Arial Unicode MS" w:hAnsi="Arial"/>
              </w:rPr>
            </w:pPr>
          </w:p>
        </w:tc>
        <w:tc>
          <w:tcPr>
            <w:tcW w:w="1160" w:type="dxa"/>
            <w:shd w:val="clear" w:color="auto" w:fill="auto"/>
          </w:tcPr>
          <w:p w14:paraId="48197715" w14:textId="77777777" w:rsidR="008F1EAD" w:rsidRPr="00E91314" w:rsidRDefault="008F1EAD" w:rsidP="00521A56">
            <w:pPr>
              <w:rPr>
                <w:rFonts w:ascii="Arial" w:eastAsia="Arial Unicode MS" w:hAnsi="Arial"/>
              </w:rPr>
            </w:pPr>
          </w:p>
        </w:tc>
      </w:tr>
      <w:tr w:rsidR="008F1EAD" w:rsidRPr="00E91314" w14:paraId="226C05C4" w14:textId="77777777" w:rsidTr="00C53A3A">
        <w:trPr>
          <w:trHeight w:val="217"/>
        </w:trPr>
        <w:tc>
          <w:tcPr>
            <w:tcW w:w="2567" w:type="dxa"/>
            <w:gridSpan w:val="2"/>
          </w:tcPr>
          <w:p w14:paraId="01A1DF45" w14:textId="77777777" w:rsidR="008F1EAD" w:rsidRPr="00E91314" w:rsidRDefault="008F1EAD" w:rsidP="00521A56">
            <w:pPr>
              <w:rPr>
                <w:rFonts w:eastAsia="Arial Unicode MS"/>
              </w:rPr>
            </w:pPr>
            <w:r>
              <w:rPr>
                <w:rFonts w:eastAsia="Arial Unicode MS"/>
              </w:rPr>
              <w:t>(</w:t>
            </w:r>
            <w:proofErr w:type="spellStart"/>
            <w:r>
              <w:rPr>
                <w:rFonts w:eastAsia="Arial Unicode MS"/>
              </w:rPr>
              <w:t>templateVersion</w:t>
            </w:r>
            <w:proofErr w:type="spellEnd"/>
            <w:r>
              <w:rPr>
                <w:rFonts w:eastAsia="Arial Unicode MS"/>
              </w:rPr>
              <w:t>)</w:t>
            </w:r>
          </w:p>
        </w:tc>
        <w:tc>
          <w:tcPr>
            <w:tcW w:w="3388" w:type="dxa"/>
          </w:tcPr>
          <w:p w14:paraId="39FF0D18" w14:textId="77777777" w:rsidR="008F1EAD" w:rsidRPr="00E91314" w:rsidRDefault="008F1EAD" w:rsidP="00521A56">
            <w:r>
              <w:t>Mallens version</w:t>
            </w:r>
          </w:p>
        </w:tc>
        <w:tc>
          <w:tcPr>
            <w:tcW w:w="1140" w:type="dxa"/>
          </w:tcPr>
          <w:p w14:paraId="08A61FF3" w14:textId="77777777" w:rsidR="008F1EAD" w:rsidRPr="00E91314" w:rsidRDefault="000945DF" w:rsidP="00521A56">
            <w:pPr>
              <w:rPr>
                <w:rFonts w:eastAsia="Arial Unicode MS"/>
              </w:rPr>
            </w:pPr>
            <w:proofErr w:type="spellStart"/>
            <w:r>
              <w:rPr>
                <w:rFonts w:eastAsia="Arial Unicode MS"/>
              </w:rPr>
              <w:t>VÄ</w:t>
            </w:r>
            <w:proofErr w:type="spellEnd"/>
          </w:p>
        </w:tc>
        <w:tc>
          <w:tcPr>
            <w:tcW w:w="720" w:type="dxa"/>
          </w:tcPr>
          <w:p w14:paraId="68245E21" w14:textId="77777777" w:rsidR="008F1EAD" w:rsidRPr="00E91314" w:rsidRDefault="000945DF" w:rsidP="00521A56">
            <w:pPr>
              <w:rPr>
                <w:rFonts w:eastAsia="Arial Unicode MS"/>
              </w:rPr>
            </w:pPr>
            <w:r>
              <w:rPr>
                <w:rFonts w:eastAsia="Arial Unicode MS"/>
              </w:rPr>
              <w:t>1</w:t>
            </w:r>
            <w:proofErr w:type="gramStart"/>
            <w:r>
              <w:rPr>
                <w:rFonts w:eastAsia="Arial Unicode MS"/>
              </w:rPr>
              <w:t>..</w:t>
            </w:r>
            <w:proofErr w:type="gramEnd"/>
            <w:r>
              <w:rPr>
                <w:rFonts w:eastAsia="Arial Unicode MS"/>
              </w:rPr>
              <w:t>1</w:t>
            </w:r>
          </w:p>
        </w:tc>
        <w:tc>
          <w:tcPr>
            <w:tcW w:w="1800" w:type="dxa"/>
          </w:tcPr>
          <w:p w14:paraId="563C024F" w14:textId="77777777" w:rsidR="008F1EAD" w:rsidRPr="00E91314" w:rsidRDefault="008F1EAD" w:rsidP="00521A56"/>
        </w:tc>
        <w:tc>
          <w:tcPr>
            <w:tcW w:w="1920" w:type="dxa"/>
          </w:tcPr>
          <w:p w14:paraId="5731873C" w14:textId="77777777" w:rsidR="008F1EAD" w:rsidRPr="00E91314" w:rsidRDefault="008F1EAD" w:rsidP="00521A56">
            <w:pPr>
              <w:rPr>
                <w:rFonts w:ascii="Arial" w:eastAsia="Arial Unicode MS" w:hAnsi="Arial"/>
              </w:rPr>
            </w:pPr>
          </w:p>
        </w:tc>
        <w:tc>
          <w:tcPr>
            <w:tcW w:w="1200" w:type="dxa"/>
            <w:shd w:val="clear" w:color="auto" w:fill="auto"/>
          </w:tcPr>
          <w:p w14:paraId="221DF046" w14:textId="77777777" w:rsidR="008F1EAD" w:rsidRPr="00E91314" w:rsidRDefault="008F1EAD" w:rsidP="00521A56">
            <w:pPr>
              <w:rPr>
                <w:rFonts w:ascii="Arial" w:eastAsia="Arial Unicode MS" w:hAnsi="Arial"/>
              </w:rPr>
            </w:pPr>
          </w:p>
        </w:tc>
        <w:tc>
          <w:tcPr>
            <w:tcW w:w="1080" w:type="dxa"/>
            <w:shd w:val="clear" w:color="auto" w:fill="auto"/>
          </w:tcPr>
          <w:p w14:paraId="71978159" w14:textId="77777777" w:rsidR="008F1EAD" w:rsidRPr="00E91314" w:rsidRDefault="008F1EAD" w:rsidP="00521A56">
            <w:pPr>
              <w:rPr>
                <w:rFonts w:ascii="Arial" w:eastAsia="Arial Unicode MS" w:hAnsi="Arial"/>
              </w:rPr>
            </w:pPr>
          </w:p>
        </w:tc>
        <w:tc>
          <w:tcPr>
            <w:tcW w:w="1160" w:type="dxa"/>
            <w:shd w:val="clear" w:color="auto" w:fill="auto"/>
          </w:tcPr>
          <w:p w14:paraId="5C4A1DF4" w14:textId="77777777" w:rsidR="008F1EAD" w:rsidRPr="00E91314" w:rsidRDefault="008F1EAD" w:rsidP="00521A56">
            <w:pPr>
              <w:rPr>
                <w:rFonts w:ascii="Arial" w:eastAsia="Arial Unicode MS" w:hAnsi="Arial"/>
              </w:rPr>
            </w:pPr>
          </w:p>
        </w:tc>
      </w:tr>
      <w:tr w:rsidR="00870854" w:rsidRPr="00E91314" w14:paraId="5C055FBE" w14:textId="77777777" w:rsidTr="00C53A3A">
        <w:trPr>
          <w:trHeight w:val="217"/>
        </w:trPr>
        <w:tc>
          <w:tcPr>
            <w:tcW w:w="2567" w:type="dxa"/>
            <w:gridSpan w:val="2"/>
          </w:tcPr>
          <w:p w14:paraId="2525E7CD" w14:textId="77777777" w:rsidR="00870854" w:rsidRPr="00E91314" w:rsidRDefault="00870854" w:rsidP="00521A56">
            <w:pPr>
              <w:rPr>
                <w:rFonts w:eastAsia="Arial Unicode MS"/>
              </w:rPr>
            </w:pPr>
            <w:r w:rsidRPr="00E91314">
              <w:rPr>
                <w:rFonts w:eastAsia="Arial Unicode MS"/>
              </w:rPr>
              <w:t>Obligatoriskt</w:t>
            </w:r>
          </w:p>
          <w:p w14:paraId="3A3A74C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388" w:type="dxa"/>
          </w:tcPr>
          <w:p w14:paraId="6F9E867A" w14:textId="77777777" w:rsidR="00870854" w:rsidRPr="00E91314" w:rsidRDefault="00870854" w:rsidP="00521A56">
            <w:r w:rsidRPr="00E91314">
              <w:t xml:space="preserve">Indikerar om formuläret är obligatoriskt att fylla i av användaren. </w:t>
            </w:r>
          </w:p>
          <w:p w14:paraId="2F99D927" w14:textId="77777777" w:rsidR="00870854" w:rsidRPr="00E91314" w:rsidRDefault="00870854" w:rsidP="00521A56">
            <w:r w:rsidRPr="00E91314">
              <w:t xml:space="preserve">T.ex. Ett obligatoriskt formulär kan </w:t>
            </w:r>
            <w:proofErr w:type="gramStart"/>
            <w:r w:rsidRPr="00E91314">
              <w:t>indikerar</w:t>
            </w:r>
            <w:proofErr w:type="gramEnd"/>
            <w:r w:rsidRPr="00E91314">
              <w:t xml:space="preserve"> att formuläret är en del av en vårdprocess.</w:t>
            </w:r>
          </w:p>
        </w:tc>
        <w:tc>
          <w:tcPr>
            <w:tcW w:w="1140" w:type="dxa"/>
          </w:tcPr>
          <w:p w14:paraId="3C2C771F" w14:textId="77777777" w:rsidR="00870854" w:rsidRPr="00E91314" w:rsidRDefault="00870854" w:rsidP="00521A56">
            <w:pPr>
              <w:rPr>
                <w:rFonts w:eastAsia="Arial Unicode MS"/>
              </w:rPr>
            </w:pPr>
            <w:r w:rsidRPr="00E91314">
              <w:rPr>
                <w:rFonts w:eastAsia="Arial Unicode MS"/>
              </w:rPr>
              <w:t>S/F</w:t>
            </w:r>
          </w:p>
        </w:tc>
        <w:tc>
          <w:tcPr>
            <w:tcW w:w="720" w:type="dxa"/>
          </w:tcPr>
          <w:p w14:paraId="10E2C4D2" w14:textId="77777777" w:rsidR="00870854" w:rsidRPr="00E91314" w:rsidRDefault="00870854" w:rsidP="00521A56">
            <w:pPr>
              <w:rPr>
                <w:rFonts w:eastAsia="Arial Unicode MS"/>
              </w:rPr>
            </w:pPr>
            <w:r w:rsidRPr="00E91314">
              <w:rPr>
                <w:rFonts w:eastAsia="Arial Unicode MS"/>
              </w:rPr>
              <w:t>1</w:t>
            </w:r>
          </w:p>
        </w:tc>
        <w:tc>
          <w:tcPr>
            <w:tcW w:w="1800" w:type="dxa"/>
          </w:tcPr>
          <w:p w14:paraId="66A5569F" w14:textId="77777777" w:rsidR="00870854" w:rsidRPr="00E91314" w:rsidRDefault="00870854" w:rsidP="00521A56">
            <w:proofErr w:type="spellStart"/>
            <w:r w:rsidRPr="00E91314">
              <w:t>True</w:t>
            </w:r>
            <w:proofErr w:type="spellEnd"/>
            <w:r w:rsidRPr="00E91314">
              <w:t xml:space="preserve"> = obligatoriskt</w:t>
            </w:r>
          </w:p>
          <w:p w14:paraId="6FF903A6" w14:textId="77777777" w:rsidR="00870854" w:rsidRPr="00E91314" w:rsidRDefault="00870854" w:rsidP="00521A56">
            <w:pPr>
              <w:rPr>
                <w:rFonts w:eastAsia="Arial Unicode MS"/>
              </w:rPr>
            </w:pPr>
            <w:proofErr w:type="spellStart"/>
            <w:r w:rsidRPr="00E91314">
              <w:rPr>
                <w:szCs w:val="20"/>
              </w:rPr>
              <w:t>False</w:t>
            </w:r>
            <w:proofErr w:type="spellEnd"/>
            <w:r w:rsidRPr="00E91314">
              <w:rPr>
                <w:szCs w:val="20"/>
              </w:rPr>
              <w:t xml:space="preserve"> = Frivilligt</w:t>
            </w:r>
          </w:p>
        </w:tc>
        <w:tc>
          <w:tcPr>
            <w:tcW w:w="1920" w:type="dxa"/>
          </w:tcPr>
          <w:p w14:paraId="3F0DFB1B" w14:textId="77777777" w:rsidR="00870854" w:rsidRPr="00E91314" w:rsidRDefault="00870854" w:rsidP="00521A56">
            <w:pPr>
              <w:rPr>
                <w:rFonts w:ascii="Arial" w:eastAsia="Arial Unicode MS" w:hAnsi="Arial"/>
              </w:rPr>
            </w:pPr>
          </w:p>
        </w:tc>
        <w:tc>
          <w:tcPr>
            <w:tcW w:w="1200" w:type="dxa"/>
            <w:shd w:val="clear" w:color="auto" w:fill="auto"/>
          </w:tcPr>
          <w:p w14:paraId="166701C5" w14:textId="77777777" w:rsidR="00870854" w:rsidRPr="00E91314" w:rsidRDefault="00870854" w:rsidP="00521A56">
            <w:pPr>
              <w:rPr>
                <w:rFonts w:ascii="Arial" w:eastAsia="Arial Unicode MS" w:hAnsi="Arial"/>
              </w:rPr>
            </w:pPr>
          </w:p>
        </w:tc>
        <w:tc>
          <w:tcPr>
            <w:tcW w:w="1080" w:type="dxa"/>
            <w:shd w:val="clear" w:color="auto" w:fill="auto"/>
          </w:tcPr>
          <w:p w14:paraId="08BB9692" w14:textId="77777777" w:rsidR="00870854" w:rsidRPr="00E91314" w:rsidRDefault="00870854" w:rsidP="00521A56">
            <w:pPr>
              <w:rPr>
                <w:rFonts w:ascii="Arial" w:eastAsia="Arial Unicode MS" w:hAnsi="Arial"/>
              </w:rPr>
            </w:pPr>
          </w:p>
        </w:tc>
        <w:tc>
          <w:tcPr>
            <w:tcW w:w="1160" w:type="dxa"/>
            <w:shd w:val="clear" w:color="auto" w:fill="auto"/>
          </w:tcPr>
          <w:p w14:paraId="1F8C14C4" w14:textId="77777777" w:rsidR="00870854" w:rsidRPr="00E91314" w:rsidRDefault="00870854" w:rsidP="00521A56">
            <w:pPr>
              <w:rPr>
                <w:rFonts w:ascii="Arial" w:eastAsia="Arial Unicode MS" w:hAnsi="Arial"/>
              </w:rPr>
            </w:pPr>
          </w:p>
        </w:tc>
      </w:tr>
      <w:tr w:rsidR="00870854" w:rsidRPr="00E91314" w14:paraId="59FA13E3" w14:textId="77777777" w:rsidTr="00C53A3A">
        <w:trPr>
          <w:trHeight w:val="217"/>
        </w:trPr>
        <w:tc>
          <w:tcPr>
            <w:tcW w:w="2567" w:type="dxa"/>
            <w:gridSpan w:val="2"/>
          </w:tcPr>
          <w:p w14:paraId="5536F33C" w14:textId="77777777" w:rsidR="00870854" w:rsidRPr="00E91314" w:rsidRDefault="00870854" w:rsidP="00521A56">
            <w:pPr>
              <w:rPr>
                <w:rFonts w:eastAsia="Arial Unicode MS"/>
              </w:rPr>
            </w:pPr>
            <w:r w:rsidRPr="00E91314">
              <w:rPr>
                <w:rFonts w:eastAsia="Arial Unicode MS"/>
              </w:rPr>
              <w:t>Språk (</w:t>
            </w:r>
            <w:proofErr w:type="spellStart"/>
            <w:r w:rsidRPr="00E91314">
              <w:rPr>
                <w:rFonts w:eastAsia="Arial Unicode MS"/>
              </w:rPr>
              <w:t>Language</w:t>
            </w:r>
            <w:proofErr w:type="spellEnd"/>
            <w:r w:rsidRPr="00E91314">
              <w:rPr>
                <w:rFonts w:eastAsia="Arial Unicode MS"/>
              </w:rPr>
              <w:t>)</w:t>
            </w:r>
          </w:p>
        </w:tc>
        <w:tc>
          <w:tcPr>
            <w:tcW w:w="3388" w:type="dxa"/>
          </w:tcPr>
          <w:p w14:paraId="381E1E43" w14:textId="77777777" w:rsidR="00870854" w:rsidRPr="00E91314" w:rsidRDefault="00870854" w:rsidP="00521A56">
            <w:pPr>
              <w:rPr>
                <w:szCs w:val="20"/>
              </w:rPr>
            </w:pPr>
            <w:r w:rsidRPr="00E91314">
              <w:rPr>
                <w:szCs w:val="20"/>
              </w:rPr>
              <w:t xml:space="preserve">Beskriver vilket språk som används i formuläret. </w:t>
            </w:r>
          </w:p>
          <w:p w14:paraId="767BC588" w14:textId="77777777" w:rsidR="00870854" w:rsidRPr="00E91314" w:rsidRDefault="00870854" w:rsidP="00521A56">
            <w:pPr>
              <w:rPr>
                <w:rFonts w:eastAsia="Arial Unicode MS"/>
                <w:szCs w:val="20"/>
              </w:rPr>
            </w:pPr>
            <w:r w:rsidRPr="00E91314">
              <w:rPr>
                <w:szCs w:val="20"/>
              </w:rPr>
              <w:t xml:space="preserve">T.ex. </w:t>
            </w:r>
            <w:proofErr w:type="spellStart"/>
            <w:r w:rsidRPr="00E91314">
              <w:rPr>
                <w:szCs w:val="20"/>
              </w:rPr>
              <w:t>sv</w:t>
            </w:r>
            <w:proofErr w:type="spellEnd"/>
            <w:r w:rsidRPr="00E91314">
              <w:rPr>
                <w:szCs w:val="20"/>
              </w:rPr>
              <w:t xml:space="preserve"> eller en.</w:t>
            </w:r>
          </w:p>
        </w:tc>
        <w:tc>
          <w:tcPr>
            <w:tcW w:w="1140" w:type="dxa"/>
          </w:tcPr>
          <w:p w14:paraId="0555E068"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4A8E9BC5" w14:textId="77777777" w:rsidR="00870854" w:rsidRPr="00E91314" w:rsidRDefault="00870854" w:rsidP="00521A56">
            <w:pPr>
              <w:rPr>
                <w:rFonts w:eastAsia="Arial Unicode MS"/>
              </w:rPr>
            </w:pPr>
            <w:r w:rsidRPr="00E91314">
              <w:rPr>
                <w:rFonts w:eastAsia="Arial Unicode MS"/>
              </w:rPr>
              <w:t>1</w:t>
            </w:r>
          </w:p>
        </w:tc>
        <w:tc>
          <w:tcPr>
            <w:tcW w:w="1800" w:type="dxa"/>
          </w:tcPr>
          <w:p w14:paraId="5BFAB1ED" w14:textId="77777777" w:rsidR="00870854" w:rsidRPr="00E91314" w:rsidRDefault="00870854" w:rsidP="00521A56">
            <w:pPr>
              <w:rPr>
                <w:rFonts w:eastAsia="Arial Unicode MS"/>
              </w:rPr>
            </w:pPr>
            <w:r w:rsidRPr="00E91314">
              <w:rPr>
                <w:rFonts w:eastAsia="Arial Unicode MS"/>
              </w:rPr>
              <w:t xml:space="preserve">KV Språk. </w:t>
            </w:r>
          </w:p>
        </w:tc>
        <w:tc>
          <w:tcPr>
            <w:tcW w:w="1920" w:type="dxa"/>
          </w:tcPr>
          <w:p w14:paraId="3B88B760" w14:textId="77777777" w:rsidR="00870854" w:rsidRPr="00E91314" w:rsidRDefault="00870854" w:rsidP="00521A56">
            <w:pPr>
              <w:rPr>
                <w:rFonts w:ascii="Arial" w:eastAsia="Arial Unicode MS" w:hAnsi="Arial"/>
              </w:rPr>
            </w:pPr>
            <w:proofErr w:type="spellStart"/>
            <w:r w:rsidRPr="00E91314">
              <w:rPr>
                <w:rFonts w:eastAsia="Arial Unicode MS"/>
              </w:rPr>
              <w:t>Kodverk</w:t>
            </w:r>
            <w:proofErr w:type="spellEnd"/>
            <w:r w:rsidRPr="00E91314">
              <w:rPr>
                <w:rFonts w:eastAsia="Arial Unicode MS"/>
              </w:rPr>
              <w:t xml:space="preserve"> för språk Innehåller språkkoder som utgår från SS-ISO </w:t>
            </w:r>
            <w:proofErr w:type="gramStart"/>
            <w:r w:rsidRPr="00E91314">
              <w:rPr>
                <w:rFonts w:eastAsia="Arial Unicode MS"/>
              </w:rPr>
              <w:lastRenderedPageBreak/>
              <w:t>639-1:2005</w:t>
            </w:r>
            <w:proofErr w:type="gramEnd"/>
          </w:p>
        </w:tc>
        <w:tc>
          <w:tcPr>
            <w:tcW w:w="1200" w:type="dxa"/>
            <w:shd w:val="clear" w:color="auto" w:fill="auto"/>
          </w:tcPr>
          <w:p w14:paraId="06EFB565" w14:textId="77777777" w:rsidR="00870854" w:rsidRPr="00E91314" w:rsidRDefault="00870854" w:rsidP="00521A56">
            <w:pPr>
              <w:rPr>
                <w:rFonts w:ascii="Arial" w:eastAsia="Arial Unicode MS" w:hAnsi="Arial"/>
              </w:rPr>
            </w:pPr>
          </w:p>
        </w:tc>
        <w:tc>
          <w:tcPr>
            <w:tcW w:w="1080" w:type="dxa"/>
            <w:shd w:val="clear" w:color="auto" w:fill="auto"/>
          </w:tcPr>
          <w:p w14:paraId="350E9D2A" w14:textId="77777777" w:rsidR="00870854" w:rsidRPr="00E91314" w:rsidRDefault="00870854" w:rsidP="00521A56">
            <w:pPr>
              <w:rPr>
                <w:rFonts w:ascii="Arial" w:eastAsia="Arial Unicode MS" w:hAnsi="Arial"/>
              </w:rPr>
            </w:pPr>
          </w:p>
        </w:tc>
        <w:tc>
          <w:tcPr>
            <w:tcW w:w="1160" w:type="dxa"/>
            <w:shd w:val="clear" w:color="auto" w:fill="auto"/>
          </w:tcPr>
          <w:p w14:paraId="0CB013F3" w14:textId="77777777" w:rsidR="00870854" w:rsidRPr="00E91314" w:rsidRDefault="00870854" w:rsidP="00521A56">
            <w:pPr>
              <w:rPr>
                <w:rFonts w:ascii="Arial" w:eastAsia="Arial Unicode MS" w:hAnsi="Arial"/>
              </w:rPr>
            </w:pPr>
          </w:p>
        </w:tc>
      </w:tr>
      <w:tr w:rsidR="000F5B55" w:rsidRPr="00E91314" w14:paraId="2D2D7365" w14:textId="77777777" w:rsidTr="00C53A3A">
        <w:trPr>
          <w:trHeight w:val="217"/>
        </w:trPr>
        <w:tc>
          <w:tcPr>
            <w:tcW w:w="2567" w:type="dxa"/>
            <w:gridSpan w:val="2"/>
          </w:tcPr>
          <w:p w14:paraId="69D9D7A9" w14:textId="77777777" w:rsidR="000F5B55" w:rsidRDefault="000F5B55" w:rsidP="00521A56">
            <w:pPr>
              <w:rPr>
                <w:rFonts w:eastAsia="Arial Unicode MS"/>
              </w:rPr>
            </w:pPr>
            <w:r>
              <w:rPr>
                <w:rFonts w:eastAsia="Arial Unicode MS"/>
              </w:rPr>
              <w:lastRenderedPageBreak/>
              <w:t xml:space="preserve">Rubrik </w:t>
            </w:r>
          </w:p>
          <w:p w14:paraId="65335352" w14:textId="77777777" w:rsidR="000F5B55" w:rsidRDefault="000F5B55" w:rsidP="000F5B55">
            <w:pPr>
              <w:rPr>
                <w:rFonts w:eastAsia="Arial Unicode MS"/>
              </w:rPr>
            </w:pPr>
            <w:r>
              <w:rPr>
                <w:rFonts w:eastAsia="Arial Unicode MS"/>
              </w:rPr>
              <w:t>(</w:t>
            </w:r>
            <w:proofErr w:type="spellStart"/>
            <w:r>
              <w:rPr>
                <w:rFonts w:eastAsia="Arial Unicode MS"/>
              </w:rPr>
              <w:t>FormTitle</w:t>
            </w:r>
            <w:proofErr w:type="spellEnd"/>
            <w:r>
              <w:rPr>
                <w:rFonts w:eastAsia="Arial Unicode MS"/>
              </w:rPr>
              <w:t>)</w:t>
            </w:r>
          </w:p>
        </w:tc>
        <w:tc>
          <w:tcPr>
            <w:tcW w:w="3388" w:type="dxa"/>
          </w:tcPr>
          <w:p w14:paraId="7D106453" w14:textId="77777777" w:rsidR="000F5B55" w:rsidRDefault="000F5B55" w:rsidP="00521A56">
            <w:pPr>
              <w:rPr>
                <w:rFonts w:eastAsia="Arial Unicode MS"/>
              </w:rPr>
            </w:pPr>
            <w:r>
              <w:rPr>
                <w:rFonts w:eastAsia="Arial Unicode MS"/>
              </w:rPr>
              <w:t xml:space="preserve">Mallens/formulärets rubrik. Används på formulärets introduktionssida. </w:t>
            </w:r>
          </w:p>
        </w:tc>
        <w:tc>
          <w:tcPr>
            <w:tcW w:w="1140" w:type="dxa"/>
          </w:tcPr>
          <w:p w14:paraId="78E5C7CC" w14:textId="77777777" w:rsidR="000F5B55" w:rsidRPr="00E91314" w:rsidRDefault="000F5B55" w:rsidP="00521A56">
            <w:pPr>
              <w:rPr>
                <w:rFonts w:eastAsia="Arial Unicode MS"/>
              </w:rPr>
            </w:pPr>
            <w:proofErr w:type="spellStart"/>
            <w:r>
              <w:rPr>
                <w:rFonts w:eastAsia="Arial Unicode MS"/>
              </w:rPr>
              <w:t>TXT</w:t>
            </w:r>
            <w:proofErr w:type="spellEnd"/>
          </w:p>
        </w:tc>
        <w:tc>
          <w:tcPr>
            <w:tcW w:w="720" w:type="dxa"/>
          </w:tcPr>
          <w:p w14:paraId="222EE2DC" w14:textId="77777777" w:rsidR="000F5B55" w:rsidRPr="00E91314" w:rsidRDefault="000F5B55"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7BC1CE3C" w14:textId="77777777" w:rsidR="000F5B55" w:rsidRPr="00E91314" w:rsidRDefault="000F5B55" w:rsidP="00521A56">
            <w:pPr>
              <w:rPr>
                <w:rFonts w:eastAsia="Arial Unicode MS"/>
              </w:rPr>
            </w:pPr>
          </w:p>
        </w:tc>
        <w:tc>
          <w:tcPr>
            <w:tcW w:w="1920" w:type="dxa"/>
          </w:tcPr>
          <w:p w14:paraId="5511DC77" w14:textId="77777777" w:rsidR="000F5B55" w:rsidRPr="00E91314" w:rsidRDefault="000F5B55" w:rsidP="00521A56">
            <w:pPr>
              <w:rPr>
                <w:rFonts w:ascii="Arial" w:eastAsia="Arial Unicode MS" w:hAnsi="Arial"/>
              </w:rPr>
            </w:pPr>
          </w:p>
        </w:tc>
        <w:tc>
          <w:tcPr>
            <w:tcW w:w="1200" w:type="dxa"/>
            <w:shd w:val="clear" w:color="auto" w:fill="auto"/>
          </w:tcPr>
          <w:p w14:paraId="2943A70F" w14:textId="77777777" w:rsidR="000F5B55" w:rsidRPr="00E91314" w:rsidRDefault="000F5B55" w:rsidP="00521A56">
            <w:pPr>
              <w:rPr>
                <w:rFonts w:ascii="Arial" w:eastAsia="Arial Unicode MS" w:hAnsi="Arial"/>
              </w:rPr>
            </w:pPr>
          </w:p>
        </w:tc>
        <w:tc>
          <w:tcPr>
            <w:tcW w:w="1080" w:type="dxa"/>
            <w:shd w:val="clear" w:color="auto" w:fill="auto"/>
          </w:tcPr>
          <w:p w14:paraId="236CBE85" w14:textId="77777777" w:rsidR="000F5B55" w:rsidRPr="00E91314" w:rsidRDefault="000F5B55" w:rsidP="00521A56">
            <w:pPr>
              <w:rPr>
                <w:rFonts w:ascii="Arial" w:eastAsia="Arial Unicode MS" w:hAnsi="Arial"/>
              </w:rPr>
            </w:pPr>
          </w:p>
        </w:tc>
        <w:tc>
          <w:tcPr>
            <w:tcW w:w="1160" w:type="dxa"/>
            <w:shd w:val="clear" w:color="auto" w:fill="auto"/>
          </w:tcPr>
          <w:p w14:paraId="1DD5C684" w14:textId="77777777" w:rsidR="000F5B55" w:rsidRPr="00E91314" w:rsidRDefault="000F5B55" w:rsidP="00521A56">
            <w:pPr>
              <w:rPr>
                <w:rFonts w:ascii="Arial" w:eastAsia="Arial Unicode MS" w:hAnsi="Arial"/>
              </w:rPr>
            </w:pPr>
          </w:p>
        </w:tc>
      </w:tr>
      <w:tr w:rsidR="00870854" w:rsidRPr="00E91314" w14:paraId="35271C00" w14:textId="77777777" w:rsidTr="00C53A3A">
        <w:trPr>
          <w:trHeight w:val="217"/>
        </w:trPr>
        <w:tc>
          <w:tcPr>
            <w:tcW w:w="2567" w:type="dxa"/>
            <w:gridSpan w:val="2"/>
          </w:tcPr>
          <w:p w14:paraId="43B0C16F"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6EF98DB2" w14:textId="77777777" w:rsidR="00870854" w:rsidRPr="00E91314" w:rsidRDefault="008F1EAD" w:rsidP="000F5B55">
            <w:pPr>
              <w:rPr>
                <w:rFonts w:eastAsia="Arial Unicode MS"/>
              </w:rPr>
            </w:pPr>
            <w:r>
              <w:rPr>
                <w:rFonts w:eastAsia="Arial Unicode MS"/>
              </w:rPr>
              <w:t>(</w:t>
            </w:r>
            <w:proofErr w:type="spellStart"/>
            <w:r w:rsidR="000F5B55">
              <w:rPr>
                <w:rFonts w:eastAsia="Arial Unicode MS"/>
              </w:rPr>
              <w:t>Form</w:t>
            </w:r>
            <w:r w:rsidR="00870854" w:rsidRPr="00E91314">
              <w:rPr>
                <w:rFonts w:eastAsia="Arial Unicode MS"/>
              </w:rPr>
              <w:t>Name</w:t>
            </w:r>
            <w:proofErr w:type="spellEnd"/>
            <w:r w:rsidR="00870854" w:rsidRPr="00E91314">
              <w:rPr>
                <w:rFonts w:eastAsia="Arial Unicode MS"/>
              </w:rPr>
              <w:t>)</w:t>
            </w:r>
          </w:p>
        </w:tc>
        <w:tc>
          <w:tcPr>
            <w:tcW w:w="3388" w:type="dxa"/>
          </w:tcPr>
          <w:p w14:paraId="76BDE5B7" w14:textId="77777777" w:rsidR="00870854" w:rsidRPr="00E91314" w:rsidRDefault="008F1EAD" w:rsidP="00521A56">
            <w:pPr>
              <w:rPr>
                <w:rFonts w:eastAsia="Arial Unicode MS"/>
              </w:rPr>
            </w:pPr>
            <w:r>
              <w:rPr>
                <w:rFonts w:eastAsia="Arial Unicode MS"/>
              </w:rPr>
              <w:t xml:space="preserve">Mallens </w:t>
            </w:r>
            <w:r w:rsidR="00870854" w:rsidRPr="00E91314">
              <w:rPr>
                <w:rFonts w:eastAsia="Arial Unicode MS"/>
              </w:rPr>
              <w:t>namn.</w:t>
            </w:r>
          </w:p>
          <w:p w14:paraId="6E2287A7" w14:textId="77777777" w:rsidR="00870854" w:rsidRPr="00E91314" w:rsidRDefault="00870854" w:rsidP="00521A56">
            <w:pPr>
              <w:rPr>
                <w:rFonts w:eastAsia="Arial Unicode MS"/>
              </w:rPr>
            </w:pPr>
            <w:r w:rsidRPr="00E91314">
              <w:rPr>
                <w:rFonts w:eastAsia="Arial Unicode MS"/>
              </w:rPr>
              <w:t>T.ex. Hälsodeklaration Mödravård</w:t>
            </w:r>
          </w:p>
        </w:tc>
        <w:tc>
          <w:tcPr>
            <w:tcW w:w="1140" w:type="dxa"/>
          </w:tcPr>
          <w:p w14:paraId="3DBAFA58"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922D25E" w14:textId="77777777" w:rsidR="00870854" w:rsidRPr="00E91314" w:rsidRDefault="00870854" w:rsidP="00521A56">
            <w:pPr>
              <w:rPr>
                <w:rFonts w:eastAsia="Arial Unicode MS"/>
              </w:rPr>
            </w:pPr>
            <w:r w:rsidRPr="00E91314">
              <w:rPr>
                <w:rFonts w:eastAsia="Arial Unicode MS"/>
              </w:rPr>
              <w:t>1</w:t>
            </w:r>
          </w:p>
        </w:tc>
        <w:tc>
          <w:tcPr>
            <w:tcW w:w="1800" w:type="dxa"/>
          </w:tcPr>
          <w:p w14:paraId="57ED362A" w14:textId="77777777" w:rsidR="00870854" w:rsidRPr="00E91314" w:rsidRDefault="00870854" w:rsidP="00521A56">
            <w:pPr>
              <w:rPr>
                <w:rFonts w:eastAsia="Arial Unicode MS"/>
              </w:rPr>
            </w:pPr>
          </w:p>
        </w:tc>
        <w:tc>
          <w:tcPr>
            <w:tcW w:w="1920" w:type="dxa"/>
          </w:tcPr>
          <w:p w14:paraId="4243D72E" w14:textId="77777777" w:rsidR="00870854" w:rsidRPr="00E91314" w:rsidRDefault="00870854" w:rsidP="00521A56">
            <w:pPr>
              <w:rPr>
                <w:rFonts w:ascii="Arial" w:eastAsia="Arial Unicode MS" w:hAnsi="Arial"/>
              </w:rPr>
            </w:pPr>
          </w:p>
        </w:tc>
        <w:tc>
          <w:tcPr>
            <w:tcW w:w="1200" w:type="dxa"/>
            <w:shd w:val="clear" w:color="auto" w:fill="auto"/>
          </w:tcPr>
          <w:p w14:paraId="3FA2C518" w14:textId="77777777" w:rsidR="00870854" w:rsidRPr="00E91314" w:rsidRDefault="00870854" w:rsidP="00521A56">
            <w:pPr>
              <w:rPr>
                <w:rFonts w:ascii="Arial" w:eastAsia="Arial Unicode MS" w:hAnsi="Arial"/>
              </w:rPr>
            </w:pPr>
          </w:p>
        </w:tc>
        <w:tc>
          <w:tcPr>
            <w:tcW w:w="1080" w:type="dxa"/>
            <w:shd w:val="clear" w:color="auto" w:fill="auto"/>
          </w:tcPr>
          <w:p w14:paraId="62700B33" w14:textId="77777777" w:rsidR="00870854" w:rsidRPr="00E91314" w:rsidRDefault="00870854" w:rsidP="00521A56">
            <w:pPr>
              <w:rPr>
                <w:rFonts w:ascii="Arial" w:eastAsia="Arial Unicode MS" w:hAnsi="Arial"/>
              </w:rPr>
            </w:pPr>
          </w:p>
        </w:tc>
        <w:tc>
          <w:tcPr>
            <w:tcW w:w="1160" w:type="dxa"/>
            <w:shd w:val="clear" w:color="auto" w:fill="auto"/>
          </w:tcPr>
          <w:p w14:paraId="7F6A896D" w14:textId="77777777" w:rsidR="00870854" w:rsidRPr="00E91314" w:rsidRDefault="00870854" w:rsidP="00521A56">
            <w:pPr>
              <w:rPr>
                <w:rFonts w:ascii="Arial" w:eastAsia="Arial Unicode MS" w:hAnsi="Arial"/>
              </w:rPr>
            </w:pPr>
          </w:p>
        </w:tc>
      </w:tr>
      <w:tr w:rsidR="00870854" w:rsidRPr="00E91314" w14:paraId="6908880F" w14:textId="77777777" w:rsidTr="00C53A3A">
        <w:trPr>
          <w:trHeight w:val="217"/>
        </w:trPr>
        <w:tc>
          <w:tcPr>
            <w:tcW w:w="2567" w:type="dxa"/>
            <w:gridSpan w:val="2"/>
          </w:tcPr>
          <w:p w14:paraId="3869FA27" w14:textId="77777777" w:rsidR="00870854" w:rsidRPr="00E91314" w:rsidRDefault="00870854" w:rsidP="00521A56">
            <w:pPr>
              <w:rPr>
                <w:rFonts w:eastAsia="Arial Unicode MS"/>
              </w:rPr>
            </w:pPr>
            <w:r w:rsidRPr="00E91314">
              <w:rPr>
                <w:rFonts w:eastAsia="Arial Unicode MS"/>
              </w:rPr>
              <w:t>Formulärbeskrivning (</w:t>
            </w:r>
            <w:proofErr w:type="spellStart"/>
            <w:r w:rsidRPr="00E91314">
              <w:rPr>
                <w:rFonts w:eastAsia="Arial Unicode MS"/>
              </w:rPr>
              <w:t>Description</w:t>
            </w:r>
            <w:proofErr w:type="spellEnd"/>
            <w:r w:rsidRPr="00E91314">
              <w:rPr>
                <w:rFonts w:eastAsia="Arial Unicode MS"/>
              </w:rPr>
              <w:t>)</w:t>
            </w:r>
          </w:p>
        </w:tc>
        <w:tc>
          <w:tcPr>
            <w:tcW w:w="3388" w:type="dxa"/>
          </w:tcPr>
          <w:p w14:paraId="54AE6EF4" w14:textId="77777777" w:rsidR="00870854" w:rsidRPr="00E91314" w:rsidRDefault="00870854" w:rsidP="00521A56">
            <w:pPr>
              <w:rPr>
                <w:rFonts w:eastAsia="Arial Unicode MS"/>
              </w:rPr>
            </w:pPr>
            <w:r w:rsidRPr="00E91314">
              <w:rPr>
                <w:rFonts w:eastAsia="Arial Unicode MS"/>
              </w:rPr>
              <w:t>Formulärets beskrivning och instruktioner.</w:t>
            </w:r>
          </w:p>
          <w:p w14:paraId="42E356BD" w14:textId="77777777" w:rsidR="00870854" w:rsidRPr="00E91314" w:rsidRDefault="00870854" w:rsidP="00521A56">
            <w:pPr>
              <w:rPr>
                <w:rFonts w:eastAsia="Arial Unicode MS"/>
              </w:rPr>
            </w:pPr>
            <w:r w:rsidRPr="00E91314">
              <w:rPr>
                <w:rFonts w:eastAsia="Arial Unicode MS"/>
              </w:rPr>
              <w:t xml:space="preserve">T.ex. Formuläret skall besvaras innan du besöker </w:t>
            </w:r>
            <w:proofErr w:type="spellStart"/>
            <w:r w:rsidRPr="00E91314">
              <w:rPr>
                <w:rFonts w:eastAsia="Arial Unicode MS"/>
              </w:rPr>
              <w:t>mottageningen</w:t>
            </w:r>
            <w:proofErr w:type="spellEnd"/>
            <w:r w:rsidRPr="00E91314">
              <w:rPr>
                <w:rFonts w:eastAsia="Arial Unicode MS"/>
              </w:rPr>
              <w:t>.</w:t>
            </w:r>
          </w:p>
        </w:tc>
        <w:tc>
          <w:tcPr>
            <w:tcW w:w="1140" w:type="dxa"/>
          </w:tcPr>
          <w:p w14:paraId="2683712B"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1B9956AA"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0" w:type="dxa"/>
          </w:tcPr>
          <w:p w14:paraId="649E7BA4" w14:textId="77777777" w:rsidR="00870854" w:rsidRPr="00E91314" w:rsidRDefault="00870854" w:rsidP="00521A56">
            <w:pPr>
              <w:rPr>
                <w:rFonts w:eastAsia="Arial Unicode MS"/>
              </w:rPr>
            </w:pPr>
          </w:p>
        </w:tc>
        <w:tc>
          <w:tcPr>
            <w:tcW w:w="1920" w:type="dxa"/>
          </w:tcPr>
          <w:p w14:paraId="2EFA3226" w14:textId="77777777" w:rsidR="00870854" w:rsidRPr="00E91314" w:rsidRDefault="00870854" w:rsidP="00521A56">
            <w:pPr>
              <w:rPr>
                <w:rFonts w:ascii="Arial" w:eastAsia="Arial Unicode MS" w:hAnsi="Arial"/>
              </w:rPr>
            </w:pPr>
          </w:p>
        </w:tc>
        <w:tc>
          <w:tcPr>
            <w:tcW w:w="1200" w:type="dxa"/>
            <w:shd w:val="clear" w:color="auto" w:fill="auto"/>
          </w:tcPr>
          <w:p w14:paraId="4F62A10A" w14:textId="77777777" w:rsidR="00870854" w:rsidRPr="00E91314" w:rsidRDefault="00870854" w:rsidP="00521A56">
            <w:pPr>
              <w:rPr>
                <w:rFonts w:ascii="Arial" w:eastAsia="Arial Unicode MS" w:hAnsi="Arial"/>
              </w:rPr>
            </w:pPr>
          </w:p>
        </w:tc>
        <w:tc>
          <w:tcPr>
            <w:tcW w:w="1080" w:type="dxa"/>
            <w:shd w:val="clear" w:color="auto" w:fill="auto"/>
          </w:tcPr>
          <w:p w14:paraId="15C8D02E" w14:textId="77777777" w:rsidR="00870854" w:rsidRPr="00E91314" w:rsidRDefault="00870854" w:rsidP="00521A56">
            <w:pPr>
              <w:rPr>
                <w:rFonts w:ascii="Arial" w:eastAsia="Arial Unicode MS" w:hAnsi="Arial"/>
              </w:rPr>
            </w:pPr>
          </w:p>
        </w:tc>
        <w:tc>
          <w:tcPr>
            <w:tcW w:w="1160" w:type="dxa"/>
            <w:shd w:val="clear" w:color="auto" w:fill="auto"/>
          </w:tcPr>
          <w:p w14:paraId="53E73C7E" w14:textId="77777777" w:rsidR="00870854" w:rsidRPr="00E91314" w:rsidRDefault="00870854" w:rsidP="00521A56">
            <w:pPr>
              <w:rPr>
                <w:rFonts w:ascii="Arial" w:eastAsia="Arial Unicode MS" w:hAnsi="Arial"/>
              </w:rPr>
            </w:pPr>
          </w:p>
        </w:tc>
      </w:tr>
      <w:tr w:rsidR="004E2086" w:rsidRPr="00E91314" w14:paraId="38B43651" w14:textId="77777777" w:rsidTr="00C53A3A">
        <w:trPr>
          <w:trHeight w:val="217"/>
        </w:trPr>
        <w:tc>
          <w:tcPr>
            <w:tcW w:w="2567" w:type="dxa"/>
            <w:gridSpan w:val="2"/>
          </w:tcPr>
          <w:p w14:paraId="0758A2EF" w14:textId="77777777" w:rsidR="004E2086" w:rsidRDefault="004E2086" w:rsidP="00521A56">
            <w:pPr>
              <w:rPr>
                <w:rFonts w:eastAsia="Arial Unicode MS"/>
              </w:rPr>
            </w:pPr>
            <w:r>
              <w:rPr>
                <w:rFonts w:eastAsia="Arial Unicode MS"/>
              </w:rPr>
              <w:t>(</w:t>
            </w:r>
            <w:proofErr w:type="spellStart"/>
            <w:r>
              <w:rPr>
                <w:rFonts w:eastAsia="Arial Unicode MS"/>
              </w:rPr>
              <w:t>FormCompleteText</w:t>
            </w:r>
            <w:proofErr w:type="spellEnd"/>
            <w:r>
              <w:rPr>
                <w:rFonts w:eastAsia="Arial Unicode MS"/>
              </w:rPr>
              <w:t>)</w:t>
            </w:r>
          </w:p>
        </w:tc>
        <w:tc>
          <w:tcPr>
            <w:tcW w:w="3388" w:type="dxa"/>
          </w:tcPr>
          <w:p w14:paraId="6E6F6B7C" w14:textId="77777777" w:rsidR="004E2086" w:rsidRDefault="004E2086" w:rsidP="00521A56">
            <w:pPr>
              <w:rPr>
                <w:szCs w:val="20"/>
              </w:rPr>
            </w:pPr>
            <w:r>
              <w:rPr>
                <w:szCs w:val="20"/>
              </w:rPr>
              <w:t>Informationstext vid avslutat och sparat formulär.</w:t>
            </w:r>
          </w:p>
        </w:tc>
        <w:tc>
          <w:tcPr>
            <w:tcW w:w="1140" w:type="dxa"/>
          </w:tcPr>
          <w:p w14:paraId="437B6AE2" w14:textId="77777777" w:rsidR="004E2086" w:rsidRPr="00E91314" w:rsidRDefault="004E2086" w:rsidP="00521A56">
            <w:pPr>
              <w:rPr>
                <w:rFonts w:eastAsia="Arial Unicode MS"/>
              </w:rPr>
            </w:pPr>
          </w:p>
        </w:tc>
        <w:tc>
          <w:tcPr>
            <w:tcW w:w="720" w:type="dxa"/>
          </w:tcPr>
          <w:p w14:paraId="70C03D3C" w14:textId="77777777" w:rsidR="004E2086" w:rsidRPr="00E91314" w:rsidRDefault="004E2086" w:rsidP="00521A56">
            <w:pPr>
              <w:rPr>
                <w:rFonts w:eastAsia="Arial Unicode MS"/>
              </w:rPr>
            </w:pPr>
          </w:p>
        </w:tc>
        <w:tc>
          <w:tcPr>
            <w:tcW w:w="1800" w:type="dxa"/>
          </w:tcPr>
          <w:p w14:paraId="19FA1E89" w14:textId="77777777" w:rsidR="004E2086" w:rsidRPr="00E91314" w:rsidRDefault="004E2086" w:rsidP="00521A56">
            <w:pPr>
              <w:rPr>
                <w:rFonts w:eastAsia="Arial Unicode MS"/>
              </w:rPr>
            </w:pPr>
          </w:p>
        </w:tc>
        <w:tc>
          <w:tcPr>
            <w:tcW w:w="1920" w:type="dxa"/>
          </w:tcPr>
          <w:p w14:paraId="2B722B70" w14:textId="77777777" w:rsidR="004E2086" w:rsidRPr="00E91314" w:rsidRDefault="004E2086" w:rsidP="00521A56">
            <w:pPr>
              <w:rPr>
                <w:rFonts w:ascii="Arial" w:eastAsia="Arial Unicode MS" w:hAnsi="Arial"/>
              </w:rPr>
            </w:pPr>
          </w:p>
        </w:tc>
        <w:tc>
          <w:tcPr>
            <w:tcW w:w="1200" w:type="dxa"/>
            <w:shd w:val="clear" w:color="auto" w:fill="auto"/>
          </w:tcPr>
          <w:p w14:paraId="55F92DF8" w14:textId="77777777" w:rsidR="004E2086" w:rsidRPr="00E91314" w:rsidRDefault="004E2086" w:rsidP="00521A56">
            <w:pPr>
              <w:rPr>
                <w:rFonts w:ascii="Arial" w:eastAsia="Arial Unicode MS" w:hAnsi="Arial"/>
              </w:rPr>
            </w:pPr>
          </w:p>
        </w:tc>
        <w:tc>
          <w:tcPr>
            <w:tcW w:w="1080" w:type="dxa"/>
            <w:shd w:val="clear" w:color="auto" w:fill="auto"/>
          </w:tcPr>
          <w:p w14:paraId="53656B78" w14:textId="77777777" w:rsidR="004E2086" w:rsidRPr="00E91314" w:rsidRDefault="004E2086" w:rsidP="00521A56">
            <w:pPr>
              <w:rPr>
                <w:rFonts w:ascii="Arial" w:eastAsia="Arial Unicode MS" w:hAnsi="Arial"/>
              </w:rPr>
            </w:pPr>
          </w:p>
        </w:tc>
        <w:tc>
          <w:tcPr>
            <w:tcW w:w="1160" w:type="dxa"/>
            <w:shd w:val="clear" w:color="auto" w:fill="auto"/>
          </w:tcPr>
          <w:p w14:paraId="74D8B567" w14:textId="77777777" w:rsidR="004E2086" w:rsidRPr="00E91314" w:rsidRDefault="004E2086" w:rsidP="00521A56">
            <w:pPr>
              <w:rPr>
                <w:rFonts w:ascii="Arial" w:eastAsia="Arial Unicode MS" w:hAnsi="Arial"/>
              </w:rPr>
            </w:pPr>
          </w:p>
        </w:tc>
      </w:tr>
      <w:tr w:rsidR="000F5B55" w:rsidRPr="00E91314" w14:paraId="518B9215" w14:textId="77777777" w:rsidTr="00C53A3A">
        <w:trPr>
          <w:trHeight w:val="217"/>
        </w:trPr>
        <w:tc>
          <w:tcPr>
            <w:tcW w:w="2567" w:type="dxa"/>
            <w:gridSpan w:val="2"/>
          </w:tcPr>
          <w:p w14:paraId="74948BAD" w14:textId="77777777" w:rsidR="000F5B55" w:rsidRPr="00E91314" w:rsidRDefault="000F5B55" w:rsidP="00521A56">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388" w:type="dxa"/>
          </w:tcPr>
          <w:p w14:paraId="01BF6C47" w14:textId="77777777" w:rsidR="000F5B55" w:rsidRPr="00E91314" w:rsidRDefault="000F5B55" w:rsidP="00521A56">
            <w:pPr>
              <w:rPr>
                <w:szCs w:val="20"/>
              </w:rPr>
            </w:pPr>
            <w:r>
              <w:rPr>
                <w:szCs w:val="20"/>
              </w:rPr>
              <w:t>URL till bildobjekt som skall visas på formulärets introduktionssida.</w:t>
            </w:r>
          </w:p>
        </w:tc>
        <w:tc>
          <w:tcPr>
            <w:tcW w:w="1140" w:type="dxa"/>
          </w:tcPr>
          <w:p w14:paraId="27A9A028" w14:textId="77777777" w:rsidR="000F5B55" w:rsidRPr="00E91314" w:rsidRDefault="004E2086" w:rsidP="00521A56">
            <w:pPr>
              <w:rPr>
                <w:rFonts w:eastAsia="Arial Unicode MS"/>
              </w:rPr>
            </w:pPr>
            <w:r>
              <w:rPr>
                <w:rFonts w:eastAsia="Arial Unicode MS"/>
              </w:rPr>
              <w:t>URL</w:t>
            </w:r>
          </w:p>
        </w:tc>
        <w:tc>
          <w:tcPr>
            <w:tcW w:w="720" w:type="dxa"/>
          </w:tcPr>
          <w:p w14:paraId="3171F97F" w14:textId="77777777" w:rsidR="000F5B55" w:rsidRPr="00E91314" w:rsidRDefault="004E2086"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7C7D5B3E" w14:textId="77777777" w:rsidR="000F5B55" w:rsidRPr="00E91314" w:rsidRDefault="000F5B55" w:rsidP="00521A56">
            <w:pPr>
              <w:rPr>
                <w:rFonts w:eastAsia="Arial Unicode MS"/>
              </w:rPr>
            </w:pPr>
          </w:p>
        </w:tc>
        <w:tc>
          <w:tcPr>
            <w:tcW w:w="1920" w:type="dxa"/>
          </w:tcPr>
          <w:p w14:paraId="70225F1E" w14:textId="77777777" w:rsidR="000F5B55" w:rsidRPr="00E91314" w:rsidRDefault="000F5B55" w:rsidP="00521A56">
            <w:pPr>
              <w:rPr>
                <w:rFonts w:ascii="Arial" w:eastAsia="Arial Unicode MS" w:hAnsi="Arial"/>
              </w:rPr>
            </w:pPr>
          </w:p>
        </w:tc>
        <w:tc>
          <w:tcPr>
            <w:tcW w:w="1200" w:type="dxa"/>
            <w:shd w:val="clear" w:color="auto" w:fill="auto"/>
          </w:tcPr>
          <w:p w14:paraId="71A7FD01" w14:textId="77777777" w:rsidR="000F5B55" w:rsidRPr="00E91314" w:rsidRDefault="000F5B55" w:rsidP="00521A56">
            <w:pPr>
              <w:rPr>
                <w:rFonts w:ascii="Arial" w:eastAsia="Arial Unicode MS" w:hAnsi="Arial"/>
              </w:rPr>
            </w:pPr>
          </w:p>
        </w:tc>
        <w:tc>
          <w:tcPr>
            <w:tcW w:w="1080" w:type="dxa"/>
            <w:shd w:val="clear" w:color="auto" w:fill="auto"/>
          </w:tcPr>
          <w:p w14:paraId="54A1F9FC" w14:textId="77777777" w:rsidR="000F5B55" w:rsidRPr="00E91314" w:rsidRDefault="000F5B55" w:rsidP="00521A56">
            <w:pPr>
              <w:rPr>
                <w:rFonts w:ascii="Arial" w:eastAsia="Arial Unicode MS" w:hAnsi="Arial"/>
              </w:rPr>
            </w:pPr>
          </w:p>
        </w:tc>
        <w:tc>
          <w:tcPr>
            <w:tcW w:w="1160" w:type="dxa"/>
            <w:shd w:val="clear" w:color="auto" w:fill="auto"/>
          </w:tcPr>
          <w:p w14:paraId="650024AB" w14:textId="77777777" w:rsidR="000F5B55" w:rsidRPr="00E91314" w:rsidRDefault="000F5B55" w:rsidP="00521A56">
            <w:pPr>
              <w:rPr>
                <w:rFonts w:ascii="Arial" w:eastAsia="Arial Unicode MS" w:hAnsi="Arial"/>
              </w:rPr>
            </w:pPr>
          </w:p>
        </w:tc>
      </w:tr>
      <w:tr w:rsidR="00870854" w:rsidRPr="00E91314" w14:paraId="17F6725C" w14:textId="77777777" w:rsidTr="00C53A3A">
        <w:trPr>
          <w:trHeight w:val="217"/>
        </w:trPr>
        <w:tc>
          <w:tcPr>
            <w:tcW w:w="2567" w:type="dxa"/>
            <w:gridSpan w:val="2"/>
          </w:tcPr>
          <w:p w14:paraId="727000EC" w14:textId="77777777" w:rsidR="00870854" w:rsidRPr="00E91314" w:rsidRDefault="00870854" w:rsidP="00521A56">
            <w:pPr>
              <w:rPr>
                <w:rFonts w:eastAsia="Arial Unicode MS"/>
              </w:rPr>
            </w:pPr>
            <w:r w:rsidRPr="00E91314">
              <w:rPr>
                <w:rFonts w:eastAsia="Arial Unicode MS"/>
              </w:rPr>
              <w:t>Informations URL</w:t>
            </w:r>
          </w:p>
          <w:p w14:paraId="4DE06102"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InformationURL</w:t>
            </w:r>
            <w:proofErr w:type="spellEnd"/>
            <w:r w:rsidRPr="00E91314">
              <w:rPr>
                <w:rFonts w:eastAsia="Arial Unicode MS"/>
              </w:rPr>
              <w:t>)</w:t>
            </w:r>
          </w:p>
        </w:tc>
        <w:tc>
          <w:tcPr>
            <w:tcW w:w="3388" w:type="dxa"/>
          </w:tcPr>
          <w:p w14:paraId="33F66C8F" w14:textId="77777777" w:rsidR="00870854" w:rsidRPr="00E91314" w:rsidRDefault="00870854" w:rsidP="00521A56">
            <w:pPr>
              <w:rPr>
                <w:szCs w:val="20"/>
              </w:rPr>
            </w:pPr>
            <w:r w:rsidRPr="00E91314">
              <w:rPr>
                <w:szCs w:val="20"/>
              </w:rPr>
              <w:t>URL till ytterligare/relevant information.</w:t>
            </w:r>
          </w:p>
        </w:tc>
        <w:tc>
          <w:tcPr>
            <w:tcW w:w="1140" w:type="dxa"/>
          </w:tcPr>
          <w:p w14:paraId="0FAF73D5" w14:textId="77777777" w:rsidR="00870854" w:rsidRPr="00E91314" w:rsidRDefault="00870854" w:rsidP="00521A56">
            <w:pPr>
              <w:rPr>
                <w:rFonts w:eastAsia="Arial Unicode MS"/>
              </w:rPr>
            </w:pPr>
            <w:r w:rsidRPr="00E91314">
              <w:rPr>
                <w:rFonts w:eastAsia="Arial Unicode MS"/>
              </w:rPr>
              <w:t>URL</w:t>
            </w:r>
          </w:p>
        </w:tc>
        <w:tc>
          <w:tcPr>
            <w:tcW w:w="720" w:type="dxa"/>
          </w:tcPr>
          <w:p w14:paraId="58FB699A"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400F0DC4" w14:textId="77777777" w:rsidR="00870854" w:rsidRPr="00E91314" w:rsidRDefault="00870854" w:rsidP="00521A56">
            <w:pPr>
              <w:rPr>
                <w:rFonts w:eastAsia="Arial Unicode MS"/>
              </w:rPr>
            </w:pPr>
          </w:p>
        </w:tc>
        <w:tc>
          <w:tcPr>
            <w:tcW w:w="1920" w:type="dxa"/>
          </w:tcPr>
          <w:p w14:paraId="1C8FE35C" w14:textId="77777777" w:rsidR="00870854" w:rsidRPr="00E91314" w:rsidRDefault="00870854" w:rsidP="00521A56">
            <w:pPr>
              <w:rPr>
                <w:rFonts w:ascii="Arial" w:eastAsia="Arial Unicode MS" w:hAnsi="Arial"/>
              </w:rPr>
            </w:pPr>
            <w:r w:rsidRPr="00E91314">
              <w:rPr>
                <w:rFonts w:ascii="Arial" w:eastAsia="Arial Unicode MS" w:hAnsi="Arial"/>
              </w:rPr>
              <w:t>Länk till publik information utan krav på autentisering.</w:t>
            </w:r>
          </w:p>
        </w:tc>
        <w:tc>
          <w:tcPr>
            <w:tcW w:w="1200" w:type="dxa"/>
            <w:shd w:val="clear" w:color="auto" w:fill="auto"/>
          </w:tcPr>
          <w:p w14:paraId="5711FB04" w14:textId="77777777" w:rsidR="00870854" w:rsidRPr="00E91314" w:rsidRDefault="00870854" w:rsidP="00521A56">
            <w:pPr>
              <w:rPr>
                <w:rFonts w:ascii="Arial" w:eastAsia="Arial Unicode MS" w:hAnsi="Arial"/>
              </w:rPr>
            </w:pPr>
          </w:p>
        </w:tc>
        <w:tc>
          <w:tcPr>
            <w:tcW w:w="1080" w:type="dxa"/>
            <w:shd w:val="clear" w:color="auto" w:fill="auto"/>
          </w:tcPr>
          <w:p w14:paraId="67D7A3F0" w14:textId="77777777" w:rsidR="00870854" w:rsidRPr="00E91314" w:rsidRDefault="00870854" w:rsidP="00521A56">
            <w:pPr>
              <w:rPr>
                <w:rFonts w:ascii="Arial" w:eastAsia="Arial Unicode MS" w:hAnsi="Arial"/>
              </w:rPr>
            </w:pPr>
          </w:p>
        </w:tc>
        <w:tc>
          <w:tcPr>
            <w:tcW w:w="1160" w:type="dxa"/>
            <w:shd w:val="clear" w:color="auto" w:fill="auto"/>
          </w:tcPr>
          <w:p w14:paraId="56B92612" w14:textId="77777777" w:rsidR="00870854" w:rsidRPr="00E91314" w:rsidRDefault="00870854" w:rsidP="00521A56">
            <w:pPr>
              <w:rPr>
                <w:rFonts w:ascii="Arial" w:eastAsia="Arial Unicode MS" w:hAnsi="Arial"/>
              </w:rPr>
            </w:pPr>
          </w:p>
        </w:tc>
      </w:tr>
      <w:tr w:rsidR="00870854" w:rsidRPr="00E91314" w14:paraId="48017021" w14:textId="77777777" w:rsidTr="00C53A3A">
        <w:trPr>
          <w:trHeight w:val="217"/>
        </w:trPr>
        <w:tc>
          <w:tcPr>
            <w:tcW w:w="2567" w:type="dxa"/>
            <w:gridSpan w:val="2"/>
          </w:tcPr>
          <w:p w14:paraId="648DE386" w14:textId="77777777" w:rsidR="00870854" w:rsidRPr="00E91314" w:rsidRDefault="00870854" w:rsidP="00521A56">
            <w:pPr>
              <w:rPr>
                <w:rFonts w:eastAsia="Arial Unicode MS"/>
              </w:rPr>
            </w:pPr>
            <w:r w:rsidRPr="00E91314">
              <w:rPr>
                <w:rFonts w:eastAsia="Arial Unicode MS"/>
              </w:rPr>
              <w:t>Villkor</w:t>
            </w:r>
          </w:p>
          <w:p w14:paraId="325E7D0C" w14:textId="77777777" w:rsidR="00870854" w:rsidRPr="00E91314" w:rsidRDefault="00870854" w:rsidP="00521A56">
            <w:pPr>
              <w:rPr>
                <w:rFonts w:eastAsia="Arial Unicode MS"/>
              </w:rPr>
            </w:pPr>
            <w:r w:rsidRPr="00E91314">
              <w:rPr>
                <w:rFonts w:eastAsia="Arial Unicode MS"/>
              </w:rPr>
              <w:t>(Term)</w:t>
            </w:r>
          </w:p>
        </w:tc>
        <w:tc>
          <w:tcPr>
            <w:tcW w:w="3388" w:type="dxa"/>
          </w:tcPr>
          <w:p w14:paraId="6DF00861" w14:textId="77777777" w:rsidR="00870854" w:rsidRPr="00E91314" w:rsidRDefault="00870854" w:rsidP="00521A56">
            <w:pPr>
              <w:rPr>
                <w:rFonts w:eastAsia="Arial Unicode MS"/>
              </w:rPr>
            </w:pPr>
            <w:r w:rsidRPr="00E91314">
              <w:rPr>
                <w:rFonts w:eastAsia="Arial Unicode MS"/>
              </w:rPr>
              <w:t>Villkor kopplade till formuläret.</w:t>
            </w:r>
          </w:p>
          <w:p w14:paraId="2C7E54F8" w14:textId="77777777" w:rsidR="00870854" w:rsidRPr="00E91314" w:rsidRDefault="00870854" w:rsidP="00521A56">
            <w:pPr>
              <w:rPr>
                <w:rFonts w:eastAsia="Arial Unicode MS"/>
              </w:rPr>
            </w:pPr>
            <w:r w:rsidRPr="00E91314">
              <w:rPr>
                <w:rFonts w:eastAsia="Arial Unicode MS"/>
              </w:rPr>
              <w:t>T.ex. Villkorstext som användaren/patienten måste godkänna innan formuläret kan besvaras.</w:t>
            </w:r>
          </w:p>
        </w:tc>
        <w:tc>
          <w:tcPr>
            <w:tcW w:w="1140" w:type="dxa"/>
          </w:tcPr>
          <w:p w14:paraId="058E7EF2"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6A8BD04" w14:textId="77777777" w:rsidR="00870854" w:rsidRPr="00E91314" w:rsidRDefault="00870854" w:rsidP="00521A56">
            <w:pPr>
              <w:rPr>
                <w:rFonts w:eastAsia="Arial Unicode MS"/>
              </w:rPr>
            </w:pPr>
            <w:r w:rsidRPr="00E91314">
              <w:rPr>
                <w:rFonts w:eastAsia="Arial Unicode MS"/>
              </w:rPr>
              <w:t>1</w:t>
            </w:r>
          </w:p>
        </w:tc>
        <w:tc>
          <w:tcPr>
            <w:tcW w:w="1800" w:type="dxa"/>
          </w:tcPr>
          <w:p w14:paraId="526817A5" w14:textId="77777777" w:rsidR="00870854" w:rsidRPr="00E91314" w:rsidRDefault="00870854" w:rsidP="00521A56">
            <w:pPr>
              <w:rPr>
                <w:rFonts w:eastAsia="Arial Unicode MS"/>
              </w:rPr>
            </w:pPr>
          </w:p>
        </w:tc>
        <w:tc>
          <w:tcPr>
            <w:tcW w:w="1920" w:type="dxa"/>
          </w:tcPr>
          <w:p w14:paraId="7E6002EF" w14:textId="77777777" w:rsidR="00870854" w:rsidRPr="00E91314" w:rsidRDefault="00870854" w:rsidP="00521A56">
            <w:pPr>
              <w:rPr>
                <w:rFonts w:ascii="Arial" w:eastAsia="Arial Unicode MS" w:hAnsi="Arial"/>
              </w:rPr>
            </w:pPr>
          </w:p>
        </w:tc>
        <w:tc>
          <w:tcPr>
            <w:tcW w:w="1200" w:type="dxa"/>
            <w:shd w:val="clear" w:color="auto" w:fill="auto"/>
          </w:tcPr>
          <w:p w14:paraId="445D7D8A" w14:textId="77777777" w:rsidR="00870854" w:rsidRPr="00E91314" w:rsidRDefault="00870854" w:rsidP="00521A56">
            <w:pPr>
              <w:rPr>
                <w:rFonts w:ascii="Arial" w:eastAsia="Arial Unicode MS" w:hAnsi="Arial"/>
              </w:rPr>
            </w:pPr>
          </w:p>
        </w:tc>
        <w:tc>
          <w:tcPr>
            <w:tcW w:w="1080" w:type="dxa"/>
            <w:shd w:val="clear" w:color="auto" w:fill="auto"/>
          </w:tcPr>
          <w:p w14:paraId="51A5F491" w14:textId="77777777" w:rsidR="00870854" w:rsidRPr="00E91314" w:rsidRDefault="00870854" w:rsidP="00521A56">
            <w:pPr>
              <w:rPr>
                <w:rFonts w:ascii="Arial" w:eastAsia="Arial Unicode MS" w:hAnsi="Arial"/>
              </w:rPr>
            </w:pPr>
          </w:p>
        </w:tc>
        <w:tc>
          <w:tcPr>
            <w:tcW w:w="1160" w:type="dxa"/>
            <w:shd w:val="clear" w:color="auto" w:fill="auto"/>
          </w:tcPr>
          <w:p w14:paraId="66A44BEB" w14:textId="77777777" w:rsidR="00870854" w:rsidRPr="00E91314" w:rsidRDefault="00870854" w:rsidP="00521A56">
            <w:pPr>
              <w:rPr>
                <w:rFonts w:ascii="Arial" w:eastAsia="Arial Unicode MS" w:hAnsi="Arial"/>
              </w:rPr>
            </w:pPr>
          </w:p>
        </w:tc>
      </w:tr>
      <w:tr w:rsidR="007D5847" w:rsidRPr="00E91314" w14:paraId="5638C41C" w14:textId="77777777" w:rsidTr="00C53A3A">
        <w:trPr>
          <w:trHeight w:val="217"/>
        </w:trPr>
        <w:tc>
          <w:tcPr>
            <w:tcW w:w="2567" w:type="dxa"/>
            <w:gridSpan w:val="2"/>
          </w:tcPr>
          <w:p w14:paraId="7A378231" w14:textId="77777777" w:rsidR="007D5847" w:rsidRPr="00E91314" w:rsidRDefault="007D5847" w:rsidP="00841515">
            <w:pPr>
              <w:rPr>
                <w:rFonts w:eastAsia="Arial Unicode MS"/>
              </w:rPr>
            </w:pPr>
            <w:r w:rsidRPr="00E91314">
              <w:rPr>
                <w:rFonts w:eastAsia="Arial Unicode MS"/>
              </w:rPr>
              <w:t>(</w:t>
            </w:r>
            <w:proofErr w:type="spellStart"/>
            <w:r w:rsidRPr="00E91314">
              <w:rPr>
                <w:rFonts w:eastAsia="Arial Unicode MS"/>
              </w:rPr>
              <w:t>MaxNumberOf</w:t>
            </w:r>
            <w:r w:rsidR="00841515">
              <w:rPr>
                <w:rFonts w:eastAsia="Arial Unicode MS"/>
              </w:rPr>
              <w:t>Pages</w:t>
            </w:r>
            <w:proofErr w:type="spellEnd"/>
            <w:r w:rsidRPr="00E91314">
              <w:rPr>
                <w:rFonts w:eastAsia="Arial Unicode MS"/>
              </w:rPr>
              <w:t>)</w:t>
            </w:r>
          </w:p>
        </w:tc>
        <w:tc>
          <w:tcPr>
            <w:tcW w:w="3388" w:type="dxa"/>
          </w:tcPr>
          <w:p w14:paraId="3E8A9AB2" w14:textId="77777777" w:rsidR="007D5847" w:rsidRPr="00E91314" w:rsidRDefault="007D5847" w:rsidP="00573D1C">
            <w:pPr>
              <w:rPr>
                <w:szCs w:val="20"/>
              </w:rPr>
            </w:pPr>
            <w:r w:rsidRPr="00E91314">
              <w:rPr>
                <w:szCs w:val="20"/>
              </w:rPr>
              <w:t xml:space="preserve">Beskriver hur många </w:t>
            </w:r>
            <w:r w:rsidR="00DB4F11">
              <w:rPr>
                <w:szCs w:val="20"/>
              </w:rPr>
              <w:t>”</w:t>
            </w:r>
            <w:r w:rsidR="00841515">
              <w:rPr>
                <w:szCs w:val="20"/>
              </w:rPr>
              <w:t>sidor</w:t>
            </w:r>
            <w:r w:rsidR="00DB4F11">
              <w:rPr>
                <w:szCs w:val="20"/>
              </w:rPr>
              <w:t>”</w:t>
            </w:r>
            <w:r w:rsidRPr="00E91314">
              <w:rPr>
                <w:szCs w:val="20"/>
              </w:rPr>
              <w:t xml:space="preserve"> formuläret maximalt kan innehåller.</w:t>
            </w:r>
          </w:p>
          <w:p w14:paraId="665D731B" w14:textId="77777777" w:rsidR="007D5847" w:rsidRPr="00E91314" w:rsidRDefault="007D5847" w:rsidP="00521A56">
            <w:pPr>
              <w:rPr>
                <w:szCs w:val="20"/>
              </w:rPr>
            </w:pPr>
            <w:r w:rsidRPr="00E91314">
              <w:rPr>
                <w:szCs w:val="20"/>
              </w:rPr>
              <w:lastRenderedPageBreak/>
              <w:t>T.ex. 10</w:t>
            </w:r>
          </w:p>
        </w:tc>
        <w:tc>
          <w:tcPr>
            <w:tcW w:w="1140" w:type="dxa"/>
          </w:tcPr>
          <w:p w14:paraId="2A15C7D9" w14:textId="77777777" w:rsidR="007D5847" w:rsidRPr="00E91314" w:rsidRDefault="007D5847" w:rsidP="00521A56">
            <w:pPr>
              <w:rPr>
                <w:rFonts w:eastAsia="Arial Unicode MS"/>
              </w:rPr>
            </w:pPr>
            <w:proofErr w:type="spellStart"/>
            <w:r w:rsidRPr="00E91314">
              <w:rPr>
                <w:rFonts w:eastAsia="Arial Unicode MS"/>
              </w:rPr>
              <w:lastRenderedPageBreak/>
              <w:t>VÄ</w:t>
            </w:r>
            <w:proofErr w:type="spellEnd"/>
          </w:p>
        </w:tc>
        <w:tc>
          <w:tcPr>
            <w:tcW w:w="720" w:type="dxa"/>
          </w:tcPr>
          <w:p w14:paraId="20A09F09"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4D01CF85" w14:textId="77777777" w:rsidR="007D5847" w:rsidRPr="00E91314" w:rsidRDefault="007D5847" w:rsidP="00521A56">
            <w:pPr>
              <w:rPr>
                <w:rFonts w:eastAsia="Arial Unicode MS"/>
              </w:rPr>
            </w:pPr>
          </w:p>
        </w:tc>
        <w:tc>
          <w:tcPr>
            <w:tcW w:w="1920" w:type="dxa"/>
          </w:tcPr>
          <w:p w14:paraId="59830472" w14:textId="77777777" w:rsidR="007D5847" w:rsidRPr="00E91314" w:rsidRDefault="007D5847" w:rsidP="00521A56">
            <w:pPr>
              <w:rPr>
                <w:rFonts w:ascii="Arial" w:eastAsia="Arial Unicode MS" w:hAnsi="Arial"/>
              </w:rPr>
            </w:pPr>
          </w:p>
        </w:tc>
        <w:tc>
          <w:tcPr>
            <w:tcW w:w="1200" w:type="dxa"/>
            <w:shd w:val="clear" w:color="auto" w:fill="auto"/>
          </w:tcPr>
          <w:p w14:paraId="124E6F2B" w14:textId="77777777" w:rsidR="007D5847" w:rsidRPr="00E91314" w:rsidRDefault="007D5847" w:rsidP="00521A56">
            <w:pPr>
              <w:rPr>
                <w:rFonts w:ascii="Arial" w:eastAsia="Arial Unicode MS" w:hAnsi="Arial"/>
              </w:rPr>
            </w:pPr>
          </w:p>
        </w:tc>
        <w:tc>
          <w:tcPr>
            <w:tcW w:w="1080" w:type="dxa"/>
            <w:shd w:val="clear" w:color="auto" w:fill="auto"/>
          </w:tcPr>
          <w:p w14:paraId="660B91B8" w14:textId="77777777" w:rsidR="007D5847" w:rsidRPr="00E91314" w:rsidRDefault="007D5847" w:rsidP="00521A56">
            <w:pPr>
              <w:rPr>
                <w:rFonts w:ascii="Arial" w:eastAsia="Arial Unicode MS" w:hAnsi="Arial"/>
              </w:rPr>
            </w:pPr>
          </w:p>
        </w:tc>
        <w:tc>
          <w:tcPr>
            <w:tcW w:w="1160" w:type="dxa"/>
            <w:shd w:val="clear" w:color="auto" w:fill="auto"/>
          </w:tcPr>
          <w:p w14:paraId="64E23C86" w14:textId="77777777" w:rsidR="007D5847" w:rsidRPr="00E91314" w:rsidRDefault="007D5847" w:rsidP="00521A56">
            <w:pPr>
              <w:rPr>
                <w:rFonts w:ascii="Arial" w:eastAsia="Arial Unicode MS" w:hAnsi="Arial"/>
              </w:rPr>
            </w:pPr>
          </w:p>
        </w:tc>
      </w:tr>
      <w:tr w:rsidR="007D5847" w:rsidRPr="00E91314" w14:paraId="3834C07D" w14:textId="77777777" w:rsidTr="00C53A3A">
        <w:trPr>
          <w:trHeight w:val="217"/>
        </w:trPr>
        <w:tc>
          <w:tcPr>
            <w:tcW w:w="2567" w:type="dxa"/>
            <w:gridSpan w:val="2"/>
          </w:tcPr>
          <w:p w14:paraId="5AC8416F" w14:textId="77777777" w:rsidR="007D5847" w:rsidRPr="00E91314" w:rsidRDefault="007D5847" w:rsidP="00841515">
            <w:pPr>
              <w:rPr>
                <w:rFonts w:eastAsia="Arial Unicode MS"/>
              </w:rPr>
            </w:pPr>
            <w:r>
              <w:rPr>
                <w:rFonts w:eastAsia="Arial Unicode MS"/>
              </w:rPr>
              <w:lastRenderedPageBreak/>
              <w:t>(</w:t>
            </w:r>
            <w:proofErr w:type="spellStart"/>
            <w:r>
              <w:rPr>
                <w:rFonts w:eastAsia="Arial Unicode MS"/>
              </w:rPr>
              <w:t>Min</w:t>
            </w:r>
            <w:r w:rsidRPr="00E91314">
              <w:rPr>
                <w:rFonts w:eastAsia="Arial Unicode MS"/>
              </w:rPr>
              <w:t>NumberOf</w:t>
            </w:r>
            <w:r w:rsidR="00841515">
              <w:rPr>
                <w:rFonts w:eastAsia="Arial Unicode MS"/>
              </w:rPr>
              <w:t>Pages</w:t>
            </w:r>
            <w:proofErr w:type="spellEnd"/>
            <w:r w:rsidRPr="00E91314">
              <w:rPr>
                <w:rFonts w:eastAsia="Arial Unicode MS"/>
              </w:rPr>
              <w:t>)</w:t>
            </w:r>
          </w:p>
        </w:tc>
        <w:tc>
          <w:tcPr>
            <w:tcW w:w="3388" w:type="dxa"/>
          </w:tcPr>
          <w:p w14:paraId="4F83224E" w14:textId="77777777" w:rsidR="007D5847" w:rsidRPr="00E91314" w:rsidRDefault="007D5847" w:rsidP="00573D1C">
            <w:pPr>
              <w:rPr>
                <w:szCs w:val="20"/>
              </w:rPr>
            </w:pPr>
            <w:r w:rsidRPr="00E91314">
              <w:rPr>
                <w:szCs w:val="20"/>
              </w:rPr>
              <w:t xml:space="preserve">Beskriver hur </w:t>
            </w:r>
            <w:r w:rsidR="00DB4F11">
              <w:rPr>
                <w:szCs w:val="20"/>
              </w:rPr>
              <w:t xml:space="preserve">många </w:t>
            </w:r>
            <w:r w:rsidR="00841515">
              <w:rPr>
                <w:szCs w:val="20"/>
              </w:rPr>
              <w:t>”sidor”</w:t>
            </w:r>
            <w:r w:rsidR="00DB4F11">
              <w:rPr>
                <w:szCs w:val="20"/>
              </w:rPr>
              <w:t xml:space="preserve"> formuläret minst kan innehålla</w:t>
            </w:r>
            <w:r w:rsidRPr="00E91314">
              <w:rPr>
                <w:szCs w:val="20"/>
              </w:rPr>
              <w:t>.</w:t>
            </w:r>
          </w:p>
          <w:p w14:paraId="74C7E226" w14:textId="77777777" w:rsidR="007D5847" w:rsidRPr="00E91314" w:rsidRDefault="007D5847" w:rsidP="00521A56">
            <w:pPr>
              <w:rPr>
                <w:szCs w:val="20"/>
              </w:rPr>
            </w:pPr>
            <w:r w:rsidRPr="00E91314">
              <w:rPr>
                <w:szCs w:val="20"/>
              </w:rPr>
              <w:t>T.ex. 10</w:t>
            </w:r>
          </w:p>
        </w:tc>
        <w:tc>
          <w:tcPr>
            <w:tcW w:w="1140" w:type="dxa"/>
          </w:tcPr>
          <w:p w14:paraId="333BC783"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1761C23C"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1C6542E1" w14:textId="77777777" w:rsidR="007D5847" w:rsidRPr="00E91314" w:rsidRDefault="007D5847" w:rsidP="00521A56">
            <w:pPr>
              <w:rPr>
                <w:rFonts w:eastAsia="Arial Unicode MS"/>
              </w:rPr>
            </w:pPr>
          </w:p>
        </w:tc>
        <w:tc>
          <w:tcPr>
            <w:tcW w:w="1920" w:type="dxa"/>
          </w:tcPr>
          <w:p w14:paraId="73C3655C" w14:textId="77777777" w:rsidR="007D5847" w:rsidRPr="00E91314" w:rsidRDefault="007D5847" w:rsidP="00521A56">
            <w:pPr>
              <w:rPr>
                <w:rFonts w:ascii="Arial" w:eastAsia="Arial Unicode MS" w:hAnsi="Arial"/>
              </w:rPr>
            </w:pPr>
          </w:p>
        </w:tc>
        <w:tc>
          <w:tcPr>
            <w:tcW w:w="1200" w:type="dxa"/>
            <w:shd w:val="clear" w:color="auto" w:fill="auto"/>
          </w:tcPr>
          <w:p w14:paraId="2A148065" w14:textId="77777777" w:rsidR="007D5847" w:rsidRPr="00E91314" w:rsidRDefault="007D5847" w:rsidP="00521A56">
            <w:pPr>
              <w:rPr>
                <w:rFonts w:ascii="Arial" w:eastAsia="Arial Unicode MS" w:hAnsi="Arial"/>
              </w:rPr>
            </w:pPr>
          </w:p>
        </w:tc>
        <w:tc>
          <w:tcPr>
            <w:tcW w:w="1080" w:type="dxa"/>
            <w:shd w:val="clear" w:color="auto" w:fill="auto"/>
          </w:tcPr>
          <w:p w14:paraId="6F8E73D6" w14:textId="77777777" w:rsidR="007D5847" w:rsidRPr="00E91314" w:rsidRDefault="007D5847" w:rsidP="00521A56">
            <w:pPr>
              <w:rPr>
                <w:rFonts w:ascii="Arial" w:eastAsia="Arial Unicode MS" w:hAnsi="Arial"/>
              </w:rPr>
            </w:pPr>
          </w:p>
        </w:tc>
        <w:tc>
          <w:tcPr>
            <w:tcW w:w="1160" w:type="dxa"/>
            <w:shd w:val="clear" w:color="auto" w:fill="auto"/>
          </w:tcPr>
          <w:p w14:paraId="46FECE14" w14:textId="77777777" w:rsidR="007D5847" w:rsidRPr="00E91314" w:rsidRDefault="007D5847" w:rsidP="00521A56">
            <w:pPr>
              <w:rPr>
                <w:rFonts w:ascii="Arial" w:eastAsia="Arial Unicode MS" w:hAnsi="Arial"/>
              </w:rPr>
            </w:pPr>
          </w:p>
        </w:tc>
      </w:tr>
      <w:tr w:rsidR="007D5847" w:rsidRPr="00E91314" w14:paraId="68BCE499" w14:textId="77777777" w:rsidTr="00C53A3A">
        <w:trPr>
          <w:trHeight w:val="217"/>
        </w:trPr>
        <w:tc>
          <w:tcPr>
            <w:tcW w:w="2567" w:type="dxa"/>
            <w:gridSpan w:val="2"/>
          </w:tcPr>
          <w:p w14:paraId="5AC9527A"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MaxNumberOfQuestion</w:t>
            </w:r>
            <w:proofErr w:type="spellEnd"/>
            <w:r w:rsidRPr="00E91314">
              <w:rPr>
                <w:rFonts w:eastAsia="Arial Unicode MS"/>
              </w:rPr>
              <w:t>)</w:t>
            </w:r>
          </w:p>
        </w:tc>
        <w:tc>
          <w:tcPr>
            <w:tcW w:w="3388" w:type="dxa"/>
          </w:tcPr>
          <w:p w14:paraId="786DEEB4" w14:textId="77777777" w:rsidR="007D5847" w:rsidRPr="00E91314" w:rsidRDefault="007D5847" w:rsidP="00521A56">
            <w:pPr>
              <w:rPr>
                <w:szCs w:val="20"/>
              </w:rPr>
            </w:pPr>
            <w:r w:rsidRPr="00E91314">
              <w:rPr>
                <w:szCs w:val="20"/>
              </w:rPr>
              <w:t>Beskriver hur många frågor formuläret maximalt kan innehåller.</w:t>
            </w:r>
          </w:p>
          <w:p w14:paraId="2C6B6E2C" w14:textId="77777777" w:rsidR="007D5847" w:rsidRPr="00E91314" w:rsidRDefault="007D5847" w:rsidP="00521A56">
            <w:pPr>
              <w:rPr>
                <w:rFonts w:eastAsia="Arial Unicode MS"/>
                <w:szCs w:val="20"/>
              </w:rPr>
            </w:pPr>
            <w:r w:rsidRPr="00E91314">
              <w:rPr>
                <w:szCs w:val="20"/>
              </w:rPr>
              <w:t>T.ex. 10</w:t>
            </w:r>
          </w:p>
        </w:tc>
        <w:tc>
          <w:tcPr>
            <w:tcW w:w="1140" w:type="dxa"/>
          </w:tcPr>
          <w:p w14:paraId="306E4E59"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12C0874C"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7F1335B6" w14:textId="77777777" w:rsidR="007D5847" w:rsidRPr="00E91314" w:rsidRDefault="007D5847" w:rsidP="00521A56">
            <w:pPr>
              <w:rPr>
                <w:rFonts w:eastAsia="Arial Unicode MS"/>
              </w:rPr>
            </w:pPr>
          </w:p>
        </w:tc>
        <w:tc>
          <w:tcPr>
            <w:tcW w:w="1920" w:type="dxa"/>
          </w:tcPr>
          <w:p w14:paraId="1F0095C8" w14:textId="77777777" w:rsidR="007D5847" w:rsidRPr="00E91314" w:rsidRDefault="007D5847" w:rsidP="00521A56">
            <w:pPr>
              <w:rPr>
                <w:rFonts w:ascii="Arial" w:eastAsia="Arial Unicode MS" w:hAnsi="Arial"/>
              </w:rPr>
            </w:pPr>
          </w:p>
        </w:tc>
        <w:tc>
          <w:tcPr>
            <w:tcW w:w="1200" w:type="dxa"/>
            <w:shd w:val="clear" w:color="auto" w:fill="auto"/>
          </w:tcPr>
          <w:p w14:paraId="747EED80" w14:textId="77777777" w:rsidR="007D5847" w:rsidRPr="00E91314" w:rsidRDefault="007D5847" w:rsidP="00521A56">
            <w:pPr>
              <w:rPr>
                <w:rFonts w:ascii="Arial" w:eastAsia="Arial Unicode MS" w:hAnsi="Arial"/>
              </w:rPr>
            </w:pPr>
          </w:p>
        </w:tc>
        <w:tc>
          <w:tcPr>
            <w:tcW w:w="1080" w:type="dxa"/>
            <w:shd w:val="clear" w:color="auto" w:fill="auto"/>
          </w:tcPr>
          <w:p w14:paraId="446A2B28" w14:textId="77777777" w:rsidR="007D5847" w:rsidRPr="00E91314" w:rsidRDefault="007D5847" w:rsidP="00521A56">
            <w:pPr>
              <w:rPr>
                <w:rFonts w:ascii="Arial" w:eastAsia="Arial Unicode MS" w:hAnsi="Arial"/>
              </w:rPr>
            </w:pPr>
          </w:p>
        </w:tc>
        <w:tc>
          <w:tcPr>
            <w:tcW w:w="1160" w:type="dxa"/>
            <w:shd w:val="clear" w:color="auto" w:fill="auto"/>
          </w:tcPr>
          <w:p w14:paraId="3806677C" w14:textId="77777777" w:rsidR="007D5847" w:rsidRPr="00E91314" w:rsidRDefault="007D5847" w:rsidP="00521A56">
            <w:pPr>
              <w:rPr>
                <w:rFonts w:ascii="Arial" w:eastAsia="Arial Unicode MS" w:hAnsi="Arial"/>
              </w:rPr>
            </w:pPr>
          </w:p>
        </w:tc>
      </w:tr>
      <w:tr w:rsidR="007D5847" w:rsidRPr="00E91314" w14:paraId="2117A6D7" w14:textId="77777777" w:rsidTr="00C53A3A">
        <w:trPr>
          <w:trHeight w:val="217"/>
        </w:trPr>
        <w:tc>
          <w:tcPr>
            <w:tcW w:w="2567" w:type="dxa"/>
            <w:gridSpan w:val="2"/>
          </w:tcPr>
          <w:p w14:paraId="319AB8A5" w14:textId="77777777" w:rsidR="007D5847" w:rsidRPr="00E91314" w:rsidRDefault="007D5847" w:rsidP="00521A56">
            <w:pPr>
              <w:rPr>
                <w:rFonts w:eastAsia="Arial Unicode MS"/>
              </w:rPr>
            </w:pPr>
            <w:r w:rsidRPr="00E91314">
              <w:rPr>
                <w:rFonts w:eastAsia="Arial Unicode MS"/>
              </w:rPr>
              <w:t>(</w:t>
            </w:r>
            <w:proofErr w:type="spellStart"/>
            <w:r w:rsidRPr="00E91314">
              <w:rPr>
                <w:rFonts w:eastAsia="Arial Unicode MS"/>
              </w:rPr>
              <w:t>MinNumberOfQuestion</w:t>
            </w:r>
            <w:proofErr w:type="spellEnd"/>
            <w:r w:rsidRPr="00E91314">
              <w:rPr>
                <w:rFonts w:eastAsia="Arial Unicode MS"/>
              </w:rPr>
              <w:t>)</w:t>
            </w:r>
          </w:p>
        </w:tc>
        <w:tc>
          <w:tcPr>
            <w:tcW w:w="3388" w:type="dxa"/>
          </w:tcPr>
          <w:p w14:paraId="17AA5D79" w14:textId="77777777" w:rsidR="007D5847" w:rsidRPr="00E91314" w:rsidRDefault="007D5847" w:rsidP="00521A56">
            <w:pPr>
              <w:rPr>
                <w:szCs w:val="20"/>
              </w:rPr>
            </w:pPr>
            <w:r w:rsidRPr="00E91314">
              <w:rPr>
                <w:szCs w:val="20"/>
              </w:rPr>
              <w:t>Beskriver hur många frågor formuläret som minst kan innehåller.</w:t>
            </w:r>
          </w:p>
          <w:p w14:paraId="7DD0A207" w14:textId="77777777" w:rsidR="007D5847" w:rsidRPr="00E91314" w:rsidRDefault="007D5847" w:rsidP="00521A56">
            <w:pPr>
              <w:rPr>
                <w:rFonts w:eastAsia="Arial Unicode MS"/>
              </w:rPr>
            </w:pPr>
          </w:p>
        </w:tc>
        <w:tc>
          <w:tcPr>
            <w:tcW w:w="1140" w:type="dxa"/>
          </w:tcPr>
          <w:p w14:paraId="47E4D3CA" w14:textId="77777777" w:rsidR="007D5847" w:rsidRPr="00E91314" w:rsidRDefault="007D5847" w:rsidP="00521A56">
            <w:pPr>
              <w:rPr>
                <w:rFonts w:eastAsia="Arial Unicode MS"/>
              </w:rPr>
            </w:pPr>
            <w:proofErr w:type="spellStart"/>
            <w:r w:rsidRPr="00E91314">
              <w:rPr>
                <w:rFonts w:eastAsia="Arial Unicode MS"/>
              </w:rPr>
              <w:t>VÄ</w:t>
            </w:r>
            <w:proofErr w:type="spellEnd"/>
          </w:p>
        </w:tc>
        <w:tc>
          <w:tcPr>
            <w:tcW w:w="720" w:type="dxa"/>
          </w:tcPr>
          <w:p w14:paraId="309DBFEE" w14:textId="77777777" w:rsidR="007D5847" w:rsidRPr="00E91314" w:rsidRDefault="007D5847"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ED8D53E" w14:textId="77777777" w:rsidR="007D5847" w:rsidRPr="00E91314" w:rsidRDefault="007D5847" w:rsidP="00521A56"/>
        </w:tc>
        <w:tc>
          <w:tcPr>
            <w:tcW w:w="1920" w:type="dxa"/>
          </w:tcPr>
          <w:p w14:paraId="4F7985D0" w14:textId="77777777" w:rsidR="007D5847" w:rsidRPr="00E91314" w:rsidRDefault="007D5847" w:rsidP="00521A56">
            <w:pPr>
              <w:rPr>
                <w:rFonts w:ascii="Arial" w:eastAsia="Arial Unicode MS" w:hAnsi="Arial"/>
              </w:rPr>
            </w:pPr>
          </w:p>
        </w:tc>
        <w:tc>
          <w:tcPr>
            <w:tcW w:w="1200" w:type="dxa"/>
            <w:shd w:val="clear" w:color="auto" w:fill="auto"/>
          </w:tcPr>
          <w:p w14:paraId="040F51AF" w14:textId="77777777" w:rsidR="007D5847" w:rsidRPr="00E91314" w:rsidRDefault="007D5847" w:rsidP="00521A56">
            <w:pPr>
              <w:rPr>
                <w:rFonts w:ascii="Arial" w:eastAsia="Arial Unicode MS" w:hAnsi="Arial"/>
              </w:rPr>
            </w:pPr>
          </w:p>
        </w:tc>
        <w:tc>
          <w:tcPr>
            <w:tcW w:w="1080" w:type="dxa"/>
            <w:shd w:val="clear" w:color="auto" w:fill="auto"/>
          </w:tcPr>
          <w:p w14:paraId="5ABD673C" w14:textId="77777777" w:rsidR="007D5847" w:rsidRPr="00E91314" w:rsidRDefault="007D5847" w:rsidP="00521A56">
            <w:pPr>
              <w:rPr>
                <w:rFonts w:ascii="Arial" w:eastAsia="Arial Unicode MS" w:hAnsi="Arial"/>
              </w:rPr>
            </w:pPr>
          </w:p>
        </w:tc>
        <w:tc>
          <w:tcPr>
            <w:tcW w:w="1160" w:type="dxa"/>
            <w:shd w:val="clear" w:color="auto" w:fill="auto"/>
          </w:tcPr>
          <w:p w14:paraId="2F2E5FA2" w14:textId="77777777" w:rsidR="007D5847" w:rsidRPr="00E91314" w:rsidRDefault="007D5847" w:rsidP="00521A56">
            <w:pPr>
              <w:rPr>
                <w:rFonts w:ascii="Arial" w:eastAsia="Arial Unicode MS" w:hAnsi="Arial"/>
              </w:rPr>
            </w:pPr>
          </w:p>
        </w:tc>
      </w:tr>
      <w:tr w:rsidR="007D5847" w:rsidRPr="00E91314" w14:paraId="7B519BC7" w14:textId="77777777" w:rsidTr="00C53A3A">
        <w:trPr>
          <w:trHeight w:val="217"/>
        </w:trPr>
        <w:tc>
          <w:tcPr>
            <w:tcW w:w="2567" w:type="dxa"/>
            <w:gridSpan w:val="2"/>
          </w:tcPr>
          <w:p w14:paraId="2368498B" w14:textId="77777777" w:rsidR="007D5847" w:rsidRPr="00E91314" w:rsidRDefault="00054775" w:rsidP="00521A56">
            <w:pPr>
              <w:rPr>
                <w:rFonts w:eastAsia="Arial Unicode MS"/>
              </w:rPr>
            </w:pPr>
            <w:r>
              <w:rPr>
                <w:rFonts w:eastAsia="Arial Unicode MS"/>
              </w:rPr>
              <w:t>Sida</w:t>
            </w:r>
            <w:r w:rsidR="007D5847" w:rsidRPr="00E91314">
              <w:rPr>
                <w:rFonts w:eastAsia="Arial Unicode MS"/>
              </w:rPr>
              <w:t>/id</w:t>
            </w:r>
          </w:p>
          <w:p w14:paraId="72DA1F40" w14:textId="77777777" w:rsidR="007D5847" w:rsidRPr="00E91314" w:rsidRDefault="007D5847" w:rsidP="00054775">
            <w:pPr>
              <w:rPr>
                <w:rFonts w:eastAsia="Arial Unicode MS"/>
              </w:rPr>
            </w:pPr>
            <w:r w:rsidRPr="00E91314">
              <w:rPr>
                <w:rFonts w:eastAsia="Arial Unicode MS"/>
              </w:rPr>
              <w:t>(</w:t>
            </w:r>
            <w:r w:rsidR="00054775">
              <w:rPr>
                <w:rFonts w:eastAsia="Arial Unicode MS"/>
              </w:rPr>
              <w:t>pages</w:t>
            </w:r>
            <w:r w:rsidRPr="00E91314">
              <w:rPr>
                <w:rFonts w:eastAsia="Arial Unicode MS"/>
              </w:rPr>
              <w:t>)</w:t>
            </w:r>
          </w:p>
        </w:tc>
        <w:tc>
          <w:tcPr>
            <w:tcW w:w="3388" w:type="dxa"/>
          </w:tcPr>
          <w:p w14:paraId="34EDDE93" w14:textId="77777777" w:rsidR="007D5847" w:rsidRPr="00E91314" w:rsidRDefault="007D5847" w:rsidP="00521A56">
            <w:pPr>
              <w:rPr>
                <w:rFonts w:eastAsia="Arial Unicode MS"/>
              </w:rPr>
            </w:pPr>
            <w:r w:rsidRPr="00E91314">
              <w:rPr>
                <w:rFonts w:eastAsia="Arial Unicode MS"/>
              </w:rPr>
              <w:t xml:space="preserve">Koppling till klass för </w:t>
            </w:r>
            <w:r w:rsidR="00054775">
              <w:rPr>
                <w:rFonts w:eastAsia="Arial Unicode MS"/>
              </w:rPr>
              <w:t>sida</w:t>
            </w:r>
            <w:r w:rsidRPr="00E91314">
              <w:rPr>
                <w:rFonts w:eastAsia="Arial Unicode MS"/>
              </w:rPr>
              <w:t>.</w:t>
            </w:r>
          </w:p>
          <w:p w14:paraId="24807EDA" w14:textId="77777777" w:rsidR="007D5847" w:rsidRPr="00E91314" w:rsidRDefault="007D5847" w:rsidP="00521A56">
            <w:pPr>
              <w:rPr>
                <w:rFonts w:eastAsia="Arial Unicode MS"/>
              </w:rPr>
            </w:pPr>
          </w:p>
        </w:tc>
        <w:tc>
          <w:tcPr>
            <w:tcW w:w="1140" w:type="dxa"/>
          </w:tcPr>
          <w:p w14:paraId="708F35AD" w14:textId="77777777" w:rsidR="007D5847" w:rsidRPr="00E91314" w:rsidRDefault="007D5847" w:rsidP="00521A56">
            <w:pPr>
              <w:rPr>
                <w:rFonts w:eastAsia="Arial Unicode MS"/>
              </w:rPr>
            </w:pPr>
            <w:r w:rsidRPr="00E91314">
              <w:rPr>
                <w:rFonts w:eastAsia="Arial Unicode MS"/>
              </w:rPr>
              <w:t>II</w:t>
            </w:r>
          </w:p>
        </w:tc>
        <w:tc>
          <w:tcPr>
            <w:tcW w:w="720" w:type="dxa"/>
          </w:tcPr>
          <w:p w14:paraId="410B2ECD" w14:textId="77777777" w:rsidR="007D5847" w:rsidRPr="00E91314" w:rsidRDefault="007D5847"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0" w:type="dxa"/>
          </w:tcPr>
          <w:p w14:paraId="650F392D" w14:textId="77777777" w:rsidR="007D5847" w:rsidRPr="00E91314" w:rsidRDefault="007D5847" w:rsidP="00521A56">
            <w:pPr>
              <w:rPr>
                <w:rFonts w:eastAsia="Arial Unicode MS"/>
              </w:rPr>
            </w:pPr>
            <w:r w:rsidRPr="00E91314">
              <w:rPr>
                <w:rFonts w:eastAsia="Arial Unicode MS"/>
              </w:rPr>
              <w:t>Länk till objekt</w:t>
            </w:r>
          </w:p>
        </w:tc>
        <w:tc>
          <w:tcPr>
            <w:tcW w:w="1920" w:type="dxa"/>
          </w:tcPr>
          <w:p w14:paraId="141150DC" w14:textId="77777777" w:rsidR="007D5847" w:rsidRPr="00E91314" w:rsidRDefault="007D5847" w:rsidP="00521A56">
            <w:pPr>
              <w:rPr>
                <w:rFonts w:ascii="Arial" w:eastAsia="Arial Unicode MS" w:hAnsi="Arial"/>
              </w:rPr>
            </w:pPr>
            <w:r w:rsidRPr="00E91314">
              <w:t xml:space="preserve"> </w:t>
            </w:r>
          </w:p>
        </w:tc>
        <w:tc>
          <w:tcPr>
            <w:tcW w:w="1200" w:type="dxa"/>
            <w:shd w:val="clear" w:color="auto" w:fill="auto"/>
          </w:tcPr>
          <w:p w14:paraId="7757D5C5" w14:textId="77777777" w:rsidR="007D5847" w:rsidRPr="00E91314" w:rsidRDefault="007D5847" w:rsidP="00521A56">
            <w:pPr>
              <w:rPr>
                <w:rFonts w:ascii="Arial" w:eastAsia="Arial Unicode MS" w:hAnsi="Arial"/>
              </w:rPr>
            </w:pPr>
          </w:p>
        </w:tc>
        <w:tc>
          <w:tcPr>
            <w:tcW w:w="1080" w:type="dxa"/>
            <w:shd w:val="clear" w:color="auto" w:fill="auto"/>
          </w:tcPr>
          <w:p w14:paraId="7FB0DC33" w14:textId="77777777" w:rsidR="007D5847" w:rsidRPr="00E91314" w:rsidRDefault="007D5847" w:rsidP="00521A56">
            <w:pPr>
              <w:rPr>
                <w:rFonts w:ascii="Arial" w:eastAsia="Arial Unicode MS" w:hAnsi="Arial"/>
              </w:rPr>
            </w:pPr>
          </w:p>
        </w:tc>
        <w:tc>
          <w:tcPr>
            <w:tcW w:w="1160" w:type="dxa"/>
            <w:shd w:val="clear" w:color="auto" w:fill="auto"/>
          </w:tcPr>
          <w:p w14:paraId="3EFC97A0" w14:textId="77777777" w:rsidR="007D5847" w:rsidRPr="00E91314" w:rsidRDefault="007D5847" w:rsidP="00521A56">
            <w:pPr>
              <w:rPr>
                <w:rFonts w:ascii="Arial" w:eastAsia="Arial Unicode MS" w:hAnsi="Arial"/>
              </w:rPr>
            </w:pPr>
          </w:p>
        </w:tc>
      </w:tr>
      <w:tr w:rsidR="007D5847" w:rsidRPr="00E91314" w14:paraId="6B414D2B" w14:textId="77777777" w:rsidTr="00C53A3A">
        <w:trPr>
          <w:trHeight w:val="217"/>
        </w:trPr>
        <w:tc>
          <w:tcPr>
            <w:tcW w:w="2567" w:type="dxa"/>
            <w:gridSpan w:val="2"/>
          </w:tcPr>
          <w:p w14:paraId="04D22C84" w14:textId="77777777" w:rsidR="007D5847" w:rsidRPr="00E91314" w:rsidRDefault="007D5847" w:rsidP="00521A56">
            <w:pPr>
              <w:rPr>
                <w:rFonts w:eastAsia="Arial Unicode MS"/>
              </w:rPr>
            </w:pPr>
          </w:p>
        </w:tc>
        <w:tc>
          <w:tcPr>
            <w:tcW w:w="3388" w:type="dxa"/>
          </w:tcPr>
          <w:p w14:paraId="0E0263F3" w14:textId="77777777" w:rsidR="007D5847" w:rsidRPr="00E91314" w:rsidRDefault="007D5847" w:rsidP="00521A56">
            <w:pPr>
              <w:rPr>
                <w:rFonts w:eastAsia="Arial Unicode MS"/>
              </w:rPr>
            </w:pPr>
          </w:p>
        </w:tc>
        <w:tc>
          <w:tcPr>
            <w:tcW w:w="1140" w:type="dxa"/>
          </w:tcPr>
          <w:p w14:paraId="0CC12A43" w14:textId="77777777" w:rsidR="007D5847" w:rsidRPr="00E91314" w:rsidRDefault="007D5847" w:rsidP="00521A56">
            <w:pPr>
              <w:rPr>
                <w:rFonts w:eastAsia="Arial Unicode MS"/>
              </w:rPr>
            </w:pPr>
          </w:p>
        </w:tc>
        <w:tc>
          <w:tcPr>
            <w:tcW w:w="720" w:type="dxa"/>
          </w:tcPr>
          <w:p w14:paraId="697EFCAB" w14:textId="77777777" w:rsidR="007D5847" w:rsidRPr="00E91314" w:rsidRDefault="007D5847" w:rsidP="00521A56">
            <w:pPr>
              <w:rPr>
                <w:rFonts w:eastAsia="Arial Unicode MS"/>
              </w:rPr>
            </w:pPr>
          </w:p>
        </w:tc>
        <w:tc>
          <w:tcPr>
            <w:tcW w:w="1800" w:type="dxa"/>
          </w:tcPr>
          <w:p w14:paraId="47B00C07" w14:textId="77777777" w:rsidR="007D5847" w:rsidRPr="00E91314" w:rsidRDefault="007D5847" w:rsidP="00521A56">
            <w:pPr>
              <w:rPr>
                <w:rFonts w:eastAsia="Arial Unicode MS"/>
              </w:rPr>
            </w:pPr>
          </w:p>
        </w:tc>
        <w:tc>
          <w:tcPr>
            <w:tcW w:w="1920" w:type="dxa"/>
          </w:tcPr>
          <w:p w14:paraId="47CA5590" w14:textId="77777777" w:rsidR="007D5847" w:rsidRPr="00E91314" w:rsidRDefault="007D5847" w:rsidP="00521A56">
            <w:pPr>
              <w:rPr>
                <w:rFonts w:ascii="Arial" w:eastAsia="Arial Unicode MS" w:hAnsi="Arial"/>
              </w:rPr>
            </w:pPr>
          </w:p>
        </w:tc>
        <w:tc>
          <w:tcPr>
            <w:tcW w:w="1200" w:type="dxa"/>
            <w:shd w:val="clear" w:color="auto" w:fill="auto"/>
          </w:tcPr>
          <w:p w14:paraId="38415A2B" w14:textId="77777777" w:rsidR="007D5847" w:rsidRPr="00E91314" w:rsidRDefault="007D5847" w:rsidP="00521A56">
            <w:pPr>
              <w:rPr>
                <w:rFonts w:ascii="Arial" w:eastAsia="Arial Unicode MS" w:hAnsi="Arial"/>
              </w:rPr>
            </w:pPr>
          </w:p>
        </w:tc>
        <w:tc>
          <w:tcPr>
            <w:tcW w:w="1080" w:type="dxa"/>
            <w:shd w:val="clear" w:color="auto" w:fill="auto"/>
          </w:tcPr>
          <w:p w14:paraId="3E2CE9D4" w14:textId="77777777" w:rsidR="007D5847" w:rsidRPr="00E91314" w:rsidRDefault="007D5847" w:rsidP="00521A56">
            <w:pPr>
              <w:rPr>
                <w:rFonts w:ascii="Arial" w:eastAsia="Arial Unicode MS" w:hAnsi="Arial"/>
              </w:rPr>
            </w:pPr>
          </w:p>
        </w:tc>
        <w:tc>
          <w:tcPr>
            <w:tcW w:w="1160" w:type="dxa"/>
            <w:shd w:val="clear" w:color="auto" w:fill="auto"/>
          </w:tcPr>
          <w:p w14:paraId="5C134B6C" w14:textId="77777777" w:rsidR="007D5847" w:rsidRPr="00E91314" w:rsidRDefault="007D5847" w:rsidP="00521A56">
            <w:pPr>
              <w:rPr>
                <w:rFonts w:ascii="Arial" w:eastAsia="Arial Unicode MS" w:hAnsi="Arial"/>
              </w:rPr>
            </w:pPr>
          </w:p>
        </w:tc>
      </w:tr>
      <w:tr w:rsidR="007D5847" w:rsidRPr="00E91314" w14:paraId="1AB68981" w14:textId="77777777" w:rsidTr="00C53A3A">
        <w:trPr>
          <w:gridBefore w:val="1"/>
          <w:wBefore w:w="15" w:type="dxa"/>
          <w:trHeight w:val="217"/>
        </w:trPr>
        <w:tc>
          <w:tcPr>
            <w:tcW w:w="7080" w:type="dxa"/>
            <w:gridSpan w:val="3"/>
            <w:shd w:val="pct25" w:color="auto" w:fill="auto"/>
          </w:tcPr>
          <w:p w14:paraId="433A49C8" w14:textId="77777777" w:rsidR="007D5847" w:rsidRPr="00E91314" w:rsidRDefault="007D5847" w:rsidP="00521A56">
            <w:r w:rsidRPr="00E91314">
              <w:t>Associationer</w:t>
            </w:r>
          </w:p>
        </w:tc>
        <w:tc>
          <w:tcPr>
            <w:tcW w:w="7880" w:type="dxa"/>
            <w:gridSpan w:val="6"/>
            <w:shd w:val="pct25" w:color="auto" w:fill="auto"/>
          </w:tcPr>
          <w:p w14:paraId="2E2D4B82" w14:textId="77777777" w:rsidR="007D5847" w:rsidRPr="00E91314" w:rsidRDefault="007D5847" w:rsidP="00521A56">
            <w:pPr>
              <w:rPr>
                <w:rFonts w:eastAsia="Arial Unicode MS"/>
              </w:rPr>
            </w:pPr>
            <w:r w:rsidRPr="00E91314">
              <w:t>Beslutsregel</w:t>
            </w:r>
          </w:p>
        </w:tc>
      </w:tr>
      <w:tr w:rsidR="007D5847" w:rsidRPr="00E91314" w14:paraId="04663B59" w14:textId="77777777" w:rsidTr="00C53A3A">
        <w:trPr>
          <w:gridBefore w:val="1"/>
          <w:wBefore w:w="15" w:type="dxa"/>
          <w:trHeight w:val="217"/>
        </w:trPr>
        <w:tc>
          <w:tcPr>
            <w:tcW w:w="7080" w:type="dxa"/>
            <w:gridSpan w:val="3"/>
          </w:tcPr>
          <w:p w14:paraId="67C5D415" w14:textId="77777777" w:rsidR="007D5847" w:rsidRPr="00E91314" w:rsidRDefault="007D5847" w:rsidP="008F1EAD">
            <w:pPr>
              <w:rPr>
                <w:rFonts w:ascii="Arial" w:eastAsia="Arial Unicode MS" w:hAnsi="Arial"/>
                <w:color w:val="000000"/>
              </w:rPr>
            </w:pPr>
            <w:r w:rsidRPr="00E91314">
              <w:rPr>
                <w:rFonts w:ascii="Arial" w:eastAsia="Arial Unicode MS" w:hAnsi="Arial"/>
                <w:color w:val="000000"/>
              </w:rPr>
              <w:t xml:space="preserve"> En formulärmall (</w:t>
            </w:r>
            <w:proofErr w:type="spellStart"/>
            <w:r w:rsidRPr="00E91314">
              <w:rPr>
                <w:rFonts w:ascii="Arial" w:eastAsia="Arial Unicode MS" w:hAnsi="Arial"/>
                <w:color w:val="000000"/>
              </w:rPr>
              <w:t>FormTemplate</w:t>
            </w:r>
            <w:proofErr w:type="spellEnd"/>
            <w:r w:rsidRPr="00E91314">
              <w:rPr>
                <w:rFonts w:ascii="Arial" w:eastAsia="Arial Unicode MS" w:hAnsi="Arial"/>
                <w:color w:val="000000"/>
              </w:rPr>
              <w:t xml:space="preserve">) har </w:t>
            </w:r>
            <w:r w:rsidR="008F1EAD">
              <w:rPr>
                <w:rFonts w:ascii="Arial" w:eastAsia="Arial Unicode MS" w:hAnsi="Arial"/>
                <w:color w:val="000000"/>
              </w:rPr>
              <w:t>en till många sidor (</w:t>
            </w:r>
            <w:proofErr w:type="spellStart"/>
            <w:r w:rsidR="008F1EAD">
              <w:rPr>
                <w:rFonts w:ascii="Arial" w:eastAsia="Arial Unicode MS" w:hAnsi="Arial"/>
                <w:color w:val="000000"/>
              </w:rPr>
              <w:t>TemplatePage</w:t>
            </w:r>
            <w:proofErr w:type="spellEnd"/>
            <w:r w:rsidR="008F1EAD">
              <w:rPr>
                <w:rFonts w:ascii="Arial" w:eastAsia="Arial Unicode MS" w:hAnsi="Arial"/>
                <w:color w:val="000000"/>
              </w:rPr>
              <w:t>)</w:t>
            </w:r>
            <w:r w:rsidR="008959E7">
              <w:rPr>
                <w:rFonts w:ascii="Arial" w:eastAsia="Arial Unicode MS" w:hAnsi="Arial"/>
                <w:color w:val="000000"/>
              </w:rPr>
              <w:t xml:space="preserve"> </w:t>
            </w:r>
          </w:p>
        </w:tc>
        <w:tc>
          <w:tcPr>
            <w:tcW w:w="7880" w:type="dxa"/>
            <w:gridSpan w:val="6"/>
          </w:tcPr>
          <w:p w14:paraId="2B6608A4" w14:textId="77777777" w:rsidR="007D5847" w:rsidRPr="00E91314" w:rsidRDefault="007D5847" w:rsidP="00521A56">
            <w:pPr>
              <w:rPr>
                <w:rFonts w:ascii="Arial" w:eastAsia="Arial Unicode MS" w:hAnsi="Arial"/>
                <w:color w:val="000000"/>
              </w:rPr>
            </w:pPr>
          </w:p>
        </w:tc>
      </w:tr>
      <w:tr w:rsidR="007D5847" w:rsidRPr="00E91314" w14:paraId="4E5C7820" w14:textId="77777777" w:rsidTr="00C53A3A">
        <w:trPr>
          <w:gridBefore w:val="1"/>
          <w:wBefore w:w="15" w:type="dxa"/>
          <w:trHeight w:val="217"/>
        </w:trPr>
        <w:tc>
          <w:tcPr>
            <w:tcW w:w="7080" w:type="dxa"/>
            <w:gridSpan w:val="3"/>
          </w:tcPr>
          <w:p w14:paraId="60FF688C" w14:textId="77777777" w:rsidR="007D5847" w:rsidRPr="00E91314" w:rsidRDefault="007D5847" w:rsidP="00521A56">
            <w:pPr>
              <w:rPr>
                <w:rFonts w:ascii="Arial" w:eastAsia="Arial Unicode MS" w:hAnsi="Arial"/>
                <w:color w:val="000000"/>
              </w:rPr>
            </w:pPr>
          </w:p>
        </w:tc>
        <w:tc>
          <w:tcPr>
            <w:tcW w:w="7880" w:type="dxa"/>
            <w:gridSpan w:val="6"/>
          </w:tcPr>
          <w:p w14:paraId="415AAAEF" w14:textId="77777777" w:rsidR="007D5847" w:rsidRPr="00E91314" w:rsidRDefault="007D5847" w:rsidP="00521A56">
            <w:pPr>
              <w:rPr>
                <w:rFonts w:ascii="Arial" w:eastAsia="Arial Unicode MS" w:hAnsi="Arial"/>
                <w:color w:val="000000"/>
              </w:rPr>
            </w:pPr>
          </w:p>
        </w:tc>
      </w:tr>
    </w:tbl>
    <w:p w14:paraId="4C7953A4" w14:textId="77777777" w:rsidR="00870854" w:rsidRPr="00E91314" w:rsidRDefault="00870854" w:rsidP="00870854">
      <w:pPr>
        <w:pStyle w:val="Rubrik3"/>
        <w:ind w:left="1304" w:hanging="1304"/>
        <w:rPr>
          <w:i/>
          <w:lang w:val="sv-SE"/>
        </w:rPr>
      </w:pPr>
    </w:p>
    <w:p w14:paraId="658AA99F" w14:textId="77777777" w:rsidR="00870854" w:rsidRPr="00E91314" w:rsidRDefault="00870854" w:rsidP="00870854">
      <w:pPr>
        <w:spacing w:after="0"/>
        <w:rPr>
          <w:rFonts w:ascii="Arial" w:hAnsi="Arial"/>
          <w:b/>
          <w:i/>
        </w:rPr>
      </w:pPr>
      <w:r w:rsidRPr="00E91314">
        <w:rPr>
          <w:i/>
        </w:rPr>
        <w:br w:type="page"/>
      </w:r>
    </w:p>
    <w:p w14:paraId="139A19F2" w14:textId="77777777" w:rsidR="003743C9" w:rsidRPr="00E91314" w:rsidRDefault="003743C9" w:rsidP="003743C9">
      <w:pPr>
        <w:pStyle w:val="Rubrik3"/>
        <w:numPr>
          <w:ilvl w:val="2"/>
          <w:numId w:val="21"/>
        </w:numPr>
        <w:spacing w:before="240" w:after="60"/>
        <w:ind w:left="1134" w:hanging="1134"/>
        <w:rPr>
          <w:i/>
          <w:lang w:val="sv-SE"/>
        </w:rPr>
      </w:pPr>
      <w:bookmarkStart w:id="136" w:name="_Toc220986030"/>
      <w:bookmarkStart w:id="137" w:name="_Toc193243783"/>
      <w:r w:rsidRPr="00E91314">
        <w:rPr>
          <w:i/>
          <w:lang w:val="sv-SE"/>
        </w:rPr>
        <w:lastRenderedPageBreak/>
        <w:t>Klass Formulär</w:t>
      </w:r>
      <w:r>
        <w:rPr>
          <w:i/>
          <w:lang w:val="sv-SE"/>
        </w:rPr>
        <w:t>sida</w:t>
      </w:r>
      <w:r w:rsidRPr="00E91314">
        <w:rPr>
          <w:i/>
          <w:lang w:val="sv-SE"/>
        </w:rPr>
        <w:t xml:space="preserve"> (</w:t>
      </w:r>
      <w:proofErr w:type="spellStart"/>
      <w:r>
        <w:rPr>
          <w:i/>
          <w:lang w:val="sv-SE"/>
        </w:rPr>
        <w:t>TemplatePage</w:t>
      </w:r>
      <w:proofErr w:type="spellEnd"/>
      <w:r w:rsidRPr="00E91314">
        <w:rPr>
          <w:i/>
          <w:lang w:val="sv-SE"/>
        </w:rPr>
        <w:t>)</w:t>
      </w:r>
      <w:bookmarkEnd w:id="136"/>
    </w:p>
    <w:p w14:paraId="19E222F2" w14:textId="77777777" w:rsidR="00964956" w:rsidRDefault="00964956" w:rsidP="00964956">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sida</w:t>
      </w:r>
      <w:proofErr w:type="spellEnd"/>
      <w:r>
        <w:t xml:space="preserve"> (Page)</w:t>
      </w:r>
    </w:p>
    <w:p w14:paraId="13636313" w14:textId="77777777" w:rsidR="003C5546" w:rsidRPr="00E91314" w:rsidRDefault="003C5546" w:rsidP="003C5546">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3C5546" w:rsidRPr="00E91314" w14:paraId="49952C9A" w14:textId="77777777" w:rsidTr="003C5546">
        <w:trPr>
          <w:cantSplit/>
          <w:trHeight w:val="376"/>
        </w:trPr>
        <w:tc>
          <w:tcPr>
            <w:tcW w:w="2545" w:type="dxa"/>
            <w:gridSpan w:val="2"/>
            <w:vMerge w:val="restart"/>
            <w:shd w:val="pct25" w:color="auto" w:fill="auto"/>
          </w:tcPr>
          <w:p w14:paraId="66DC9C7A" w14:textId="77777777" w:rsidR="003C5546" w:rsidRPr="00E91314" w:rsidRDefault="003C5546" w:rsidP="003C554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386BE696" w14:textId="77777777" w:rsidR="003C5546" w:rsidRPr="00E91314" w:rsidRDefault="003C5546" w:rsidP="003C5546">
            <w:r w:rsidRPr="00E91314">
              <w:t>Beskrivning</w:t>
            </w:r>
          </w:p>
        </w:tc>
        <w:tc>
          <w:tcPr>
            <w:tcW w:w="1140" w:type="dxa"/>
            <w:vMerge w:val="restart"/>
            <w:shd w:val="pct25" w:color="auto" w:fill="auto"/>
          </w:tcPr>
          <w:p w14:paraId="1E79E269" w14:textId="77777777" w:rsidR="003C5546" w:rsidRPr="00E91314" w:rsidRDefault="003C5546" w:rsidP="003C5546">
            <w:pPr>
              <w:rPr>
                <w:rFonts w:eastAsia="Arial Unicode MS"/>
              </w:rPr>
            </w:pPr>
            <w:r w:rsidRPr="00E91314">
              <w:t>Format</w:t>
            </w:r>
          </w:p>
        </w:tc>
        <w:tc>
          <w:tcPr>
            <w:tcW w:w="717" w:type="dxa"/>
            <w:vMerge w:val="restart"/>
            <w:shd w:val="pct25" w:color="auto" w:fill="auto"/>
          </w:tcPr>
          <w:p w14:paraId="44EF886C" w14:textId="77777777" w:rsidR="003C5546" w:rsidRPr="00E91314" w:rsidRDefault="003C5546" w:rsidP="003C5546">
            <w:proofErr w:type="spellStart"/>
            <w:r w:rsidRPr="00E91314">
              <w:t>Mult</w:t>
            </w:r>
            <w:proofErr w:type="spellEnd"/>
          </w:p>
        </w:tc>
        <w:tc>
          <w:tcPr>
            <w:tcW w:w="1803" w:type="dxa"/>
            <w:vMerge w:val="restart"/>
            <w:shd w:val="pct25" w:color="auto" w:fill="auto"/>
          </w:tcPr>
          <w:p w14:paraId="34516C81" w14:textId="77777777" w:rsidR="003C5546" w:rsidRPr="00E91314" w:rsidRDefault="003C5546" w:rsidP="003C554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2BC5F77" w14:textId="77777777" w:rsidR="003C5546" w:rsidRPr="00E91314" w:rsidRDefault="003C5546" w:rsidP="003C5546">
            <w:pPr>
              <w:rPr>
                <w:rFonts w:eastAsia="Arial Unicode MS"/>
              </w:rPr>
            </w:pPr>
            <w:r w:rsidRPr="00E91314">
              <w:t>Beslutsregler och kommentar</w:t>
            </w:r>
          </w:p>
        </w:tc>
        <w:tc>
          <w:tcPr>
            <w:tcW w:w="3440" w:type="dxa"/>
            <w:gridSpan w:val="3"/>
            <w:shd w:val="pct25" w:color="auto" w:fill="auto"/>
          </w:tcPr>
          <w:p w14:paraId="7FA72075" w14:textId="77777777" w:rsidR="003C5546" w:rsidRPr="00E91314" w:rsidRDefault="003C5546" w:rsidP="003C554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3C5546" w:rsidRPr="00E91314" w14:paraId="76C363E5" w14:textId="77777777" w:rsidTr="003C5546">
        <w:trPr>
          <w:cantSplit/>
          <w:trHeight w:val="375"/>
        </w:trPr>
        <w:tc>
          <w:tcPr>
            <w:tcW w:w="2545" w:type="dxa"/>
            <w:gridSpan w:val="2"/>
            <w:vMerge/>
            <w:shd w:val="pct25" w:color="auto" w:fill="auto"/>
          </w:tcPr>
          <w:p w14:paraId="7ADCF2C6" w14:textId="77777777" w:rsidR="003C5546" w:rsidRPr="00E91314" w:rsidRDefault="003C5546" w:rsidP="003C5546"/>
        </w:tc>
        <w:tc>
          <w:tcPr>
            <w:tcW w:w="3410" w:type="dxa"/>
            <w:vMerge/>
            <w:shd w:val="pct25" w:color="auto" w:fill="auto"/>
          </w:tcPr>
          <w:p w14:paraId="095A862D" w14:textId="77777777" w:rsidR="003C5546" w:rsidRPr="00E91314" w:rsidRDefault="003C5546" w:rsidP="003C5546"/>
        </w:tc>
        <w:tc>
          <w:tcPr>
            <w:tcW w:w="1140" w:type="dxa"/>
            <w:vMerge/>
            <w:shd w:val="pct25" w:color="auto" w:fill="auto"/>
          </w:tcPr>
          <w:p w14:paraId="70DA23B8" w14:textId="77777777" w:rsidR="003C5546" w:rsidRPr="00E91314" w:rsidRDefault="003C5546" w:rsidP="003C5546"/>
        </w:tc>
        <w:tc>
          <w:tcPr>
            <w:tcW w:w="717" w:type="dxa"/>
            <w:vMerge/>
            <w:shd w:val="pct25" w:color="auto" w:fill="auto"/>
          </w:tcPr>
          <w:p w14:paraId="7B992C99" w14:textId="77777777" w:rsidR="003C5546" w:rsidRPr="00E91314" w:rsidRDefault="003C5546" w:rsidP="003C5546"/>
        </w:tc>
        <w:tc>
          <w:tcPr>
            <w:tcW w:w="1803" w:type="dxa"/>
            <w:vMerge/>
            <w:shd w:val="pct25" w:color="auto" w:fill="auto"/>
          </w:tcPr>
          <w:p w14:paraId="3E50D302" w14:textId="77777777" w:rsidR="003C5546" w:rsidRPr="00E91314" w:rsidRDefault="003C5546" w:rsidP="003C5546"/>
        </w:tc>
        <w:tc>
          <w:tcPr>
            <w:tcW w:w="1920" w:type="dxa"/>
            <w:vMerge/>
            <w:shd w:val="pct25" w:color="auto" w:fill="auto"/>
          </w:tcPr>
          <w:p w14:paraId="3DBBBD15" w14:textId="77777777" w:rsidR="003C5546" w:rsidRPr="00E91314" w:rsidRDefault="003C5546" w:rsidP="003C5546"/>
        </w:tc>
        <w:tc>
          <w:tcPr>
            <w:tcW w:w="1200" w:type="dxa"/>
            <w:tcBorders>
              <w:bottom w:val="single" w:sz="4" w:space="0" w:color="auto"/>
            </w:tcBorders>
            <w:shd w:val="pct25" w:color="auto" w:fill="auto"/>
          </w:tcPr>
          <w:p w14:paraId="6651A1CC" w14:textId="77777777" w:rsidR="003C5546" w:rsidRPr="00E91314" w:rsidRDefault="003C5546" w:rsidP="003C554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64B900C6" w14:textId="77777777" w:rsidR="003C5546" w:rsidRPr="00E91314" w:rsidRDefault="003C5546" w:rsidP="003C5546">
            <w:pPr>
              <w:rPr>
                <w:rFonts w:eastAsia="Arial Unicode MS"/>
              </w:rPr>
            </w:pPr>
          </w:p>
        </w:tc>
        <w:tc>
          <w:tcPr>
            <w:tcW w:w="1160" w:type="dxa"/>
            <w:tcBorders>
              <w:bottom w:val="single" w:sz="4" w:space="0" w:color="auto"/>
            </w:tcBorders>
            <w:shd w:val="pct25" w:color="auto" w:fill="auto"/>
          </w:tcPr>
          <w:p w14:paraId="285F9AD3" w14:textId="77777777" w:rsidR="003C5546" w:rsidRPr="00E91314" w:rsidRDefault="003C5546" w:rsidP="003C5546">
            <w:pPr>
              <w:rPr>
                <w:rFonts w:eastAsia="Arial Unicode MS"/>
              </w:rPr>
            </w:pPr>
          </w:p>
        </w:tc>
      </w:tr>
      <w:tr w:rsidR="003C5546" w:rsidRPr="00E91314" w14:paraId="0F2256AC" w14:textId="77777777" w:rsidTr="003C5546">
        <w:trPr>
          <w:trHeight w:val="217"/>
        </w:trPr>
        <w:tc>
          <w:tcPr>
            <w:tcW w:w="2545" w:type="dxa"/>
            <w:gridSpan w:val="2"/>
          </w:tcPr>
          <w:p w14:paraId="40DC40D4" w14:textId="77777777" w:rsidR="003C5546" w:rsidRPr="00E91314" w:rsidRDefault="003C5546" w:rsidP="003C5546">
            <w:pPr>
              <w:rPr>
                <w:rFonts w:eastAsia="Arial Unicode MS"/>
              </w:rPr>
            </w:pPr>
            <w:r w:rsidRPr="00E91314">
              <w:rPr>
                <w:rFonts w:eastAsia="Arial Unicode MS"/>
              </w:rPr>
              <w:t>(</w:t>
            </w:r>
            <w:proofErr w:type="spellStart"/>
            <w:r>
              <w:rPr>
                <w:rFonts w:eastAsia="Arial Unicode MS"/>
              </w:rPr>
              <w:t>PageNumber</w:t>
            </w:r>
            <w:proofErr w:type="spellEnd"/>
            <w:r w:rsidRPr="00E91314">
              <w:rPr>
                <w:rFonts w:eastAsia="Arial Unicode MS"/>
              </w:rPr>
              <w:t>)</w:t>
            </w:r>
          </w:p>
        </w:tc>
        <w:tc>
          <w:tcPr>
            <w:tcW w:w="3410" w:type="dxa"/>
          </w:tcPr>
          <w:p w14:paraId="5CAFC993" w14:textId="77777777" w:rsidR="003C5546" w:rsidRPr="00E91314" w:rsidRDefault="003C5546" w:rsidP="003C554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5ED4EDF5"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29B9BCE0" w14:textId="77777777" w:rsidR="003C5546" w:rsidRPr="00E91314" w:rsidRDefault="003C5546" w:rsidP="003C5546">
            <w:pPr>
              <w:rPr>
                <w:rFonts w:eastAsia="Arial Unicode MS"/>
              </w:rPr>
            </w:pPr>
            <w:proofErr w:type="spellStart"/>
            <w:r w:rsidRPr="00E91314">
              <w:rPr>
                <w:rFonts w:eastAsia="Arial Unicode MS"/>
              </w:rPr>
              <w:t>VÄ</w:t>
            </w:r>
            <w:proofErr w:type="spellEnd"/>
          </w:p>
        </w:tc>
        <w:tc>
          <w:tcPr>
            <w:tcW w:w="717" w:type="dxa"/>
          </w:tcPr>
          <w:p w14:paraId="558FB44A" w14:textId="77777777" w:rsidR="003C5546" w:rsidRPr="00E91314" w:rsidRDefault="003C5546" w:rsidP="003C5546">
            <w:pPr>
              <w:rPr>
                <w:rFonts w:eastAsia="Arial Unicode MS"/>
              </w:rPr>
            </w:pPr>
            <w:r w:rsidRPr="00E91314">
              <w:rPr>
                <w:rFonts w:eastAsia="Arial Unicode MS"/>
              </w:rPr>
              <w:t>1</w:t>
            </w:r>
          </w:p>
        </w:tc>
        <w:tc>
          <w:tcPr>
            <w:tcW w:w="1803" w:type="dxa"/>
          </w:tcPr>
          <w:p w14:paraId="05046FB3" w14:textId="77777777" w:rsidR="003C5546" w:rsidRPr="00E91314" w:rsidRDefault="003C5546" w:rsidP="003C5546">
            <w:pPr>
              <w:rPr>
                <w:rFonts w:eastAsia="Arial Unicode MS"/>
              </w:rPr>
            </w:pPr>
          </w:p>
        </w:tc>
        <w:tc>
          <w:tcPr>
            <w:tcW w:w="1920" w:type="dxa"/>
          </w:tcPr>
          <w:p w14:paraId="163DE053" w14:textId="77777777" w:rsidR="003C5546" w:rsidRPr="00E91314" w:rsidRDefault="003C5546" w:rsidP="003C5546">
            <w:pPr>
              <w:rPr>
                <w:rFonts w:ascii="Arial" w:eastAsia="Arial Unicode MS" w:hAnsi="Arial"/>
              </w:rPr>
            </w:pPr>
          </w:p>
        </w:tc>
        <w:tc>
          <w:tcPr>
            <w:tcW w:w="1200" w:type="dxa"/>
            <w:shd w:val="clear" w:color="auto" w:fill="auto"/>
          </w:tcPr>
          <w:p w14:paraId="5ED38FC4" w14:textId="77777777" w:rsidR="003C5546" w:rsidRPr="00E91314" w:rsidRDefault="003C5546" w:rsidP="003C5546">
            <w:pPr>
              <w:rPr>
                <w:rFonts w:ascii="Arial" w:eastAsia="Arial Unicode MS" w:hAnsi="Arial"/>
              </w:rPr>
            </w:pPr>
          </w:p>
        </w:tc>
        <w:tc>
          <w:tcPr>
            <w:tcW w:w="1080" w:type="dxa"/>
            <w:shd w:val="clear" w:color="auto" w:fill="auto"/>
          </w:tcPr>
          <w:p w14:paraId="753F3435" w14:textId="77777777" w:rsidR="003C5546" w:rsidRPr="00E91314" w:rsidRDefault="003C5546" w:rsidP="003C5546">
            <w:pPr>
              <w:rPr>
                <w:rFonts w:ascii="Arial" w:eastAsia="Arial Unicode MS" w:hAnsi="Arial"/>
              </w:rPr>
            </w:pPr>
          </w:p>
        </w:tc>
        <w:tc>
          <w:tcPr>
            <w:tcW w:w="1160" w:type="dxa"/>
            <w:shd w:val="clear" w:color="auto" w:fill="auto"/>
          </w:tcPr>
          <w:p w14:paraId="14C2C593" w14:textId="77777777" w:rsidR="003C5546" w:rsidRPr="00E91314" w:rsidRDefault="003C5546" w:rsidP="003C5546">
            <w:pPr>
              <w:rPr>
                <w:rFonts w:ascii="Arial" w:eastAsia="Arial Unicode MS" w:hAnsi="Arial"/>
              </w:rPr>
            </w:pPr>
          </w:p>
        </w:tc>
      </w:tr>
      <w:tr w:rsidR="003C5546" w:rsidRPr="00E91314" w14:paraId="4F05EFFB" w14:textId="77777777" w:rsidTr="003C5546">
        <w:trPr>
          <w:trHeight w:val="217"/>
        </w:trPr>
        <w:tc>
          <w:tcPr>
            <w:tcW w:w="2545" w:type="dxa"/>
            <w:gridSpan w:val="2"/>
          </w:tcPr>
          <w:p w14:paraId="3363B5CA" w14:textId="77777777" w:rsidR="003C5546" w:rsidRPr="00E91314" w:rsidRDefault="003C5546" w:rsidP="003C5546">
            <w:pPr>
              <w:rPr>
                <w:rFonts w:eastAsia="Arial Unicode MS"/>
              </w:rPr>
            </w:pPr>
            <w:r w:rsidRPr="00E91314">
              <w:rPr>
                <w:rFonts w:eastAsia="Arial Unicode MS"/>
              </w:rPr>
              <w:t>Rubrik</w:t>
            </w:r>
          </w:p>
          <w:p w14:paraId="1341CDCB" w14:textId="77777777" w:rsidR="003C5546" w:rsidRPr="00E91314" w:rsidRDefault="003C5546" w:rsidP="003C554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5E809C31" w14:textId="77777777" w:rsidR="003C5546" w:rsidRPr="00E91314" w:rsidRDefault="003C5546" w:rsidP="003C5546">
            <w:pPr>
              <w:rPr>
                <w:rFonts w:eastAsia="Arial Unicode MS"/>
              </w:rPr>
            </w:pPr>
            <w:r>
              <w:rPr>
                <w:rFonts w:eastAsia="Arial Unicode MS"/>
              </w:rPr>
              <w:t>Sidans</w:t>
            </w:r>
            <w:r w:rsidRPr="00E91314">
              <w:rPr>
                <w:rFonts w:eastAsia="Arial Unicode MS"/>
              </w:rPr>
              <w:t xml:space="preserve"> rubrik.</w:t>
            </w:r>
          </w:p>
          <w:p w14:paraId="06F4ED87"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7D4912D4" w14:textId="77777777" w:rsidR="003C5546" w:rsidRPr="00E91314" w:rsidRDefault="003C5546" w:rsidP="003C5546">
            <w:pPr>
              <w:rPr>
                <w:rFonts w:eastAsia="Arial Unicode MS"/>
              </w:rPr>
            </w:pPr>
            <w:proofErr w:type="spellStart"/>
            <w:r w:rsidRPr="00E91314">
              <w:rPr>
                <w:rFonts w:eastAsia="Arial Unicode MS"/>
              </w:rPr>
              <w:t>TXT</w:t>
            </w:r>
            <w:proofErr w:type="spellEnd"/>
          </w:p>
        </w:tc>
        <w:tc>
          <w:tcPr>
            <w:tcW w:w="717" w:type="dxa"/>
          </w:tcPr>
          <w:p w14:paraId="77645775" w14:textId="77777777" w:rsidR="003C5546" w:rsidRPr="00E91314" w:rsidRDefault="003C5546"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F7C1ADD" w14:textId="77777777" w:rsidR="003C5546" w:rsidRPr="00E91314" w:rsidRDefault="003C5546" w:rsidP="003C5546">
            <w:pPr>
              <w:rPr>
                <w:rFonts w:eastAsia="Arial Unicode MS"/>
              </w:rPr>
            </w:pPr>
          </w:p>
        </w:tc>
        <w:tc>
          <w:tcPr>
            <w:tcW w:w="1920" w:type="dxa"/>
          </w:tcPr>
          <w:p w14:paraId="371F77C3" w14:textId="77777777" w:rsidR="003C5546" w:rsidRPr="00E91314" w:rsidRDefault="003C5546" w:rsidP="003C5546">
            <w:pPr>
              <w:rPr>
                <w:rFonts w:ascii="Arial" w:eastAsia="Arial Unicode MS" w:hAnsi="Arial"/>
              </w:rPr>
            </w:pPr>
          </w:p>
        </w:tc>
        <w:tc>
          <w:tcPr>
            <w:tcW w:w="1200" w:type="dxa"/>
            <w:shd w:val="clear" w:color="auto" w:fill="auto"/>
          </w:tcPr>
          <w:p w14:paraId="4D4247C2" w14:textId="77777777" w:rsidR="003C5546" w:rsidRPr="00E91314" w:rsidRDefault="003C5546" w:rsidP="003C5546">
            <w:pPr>
              <w:rPr>
                <w:rFonts w:ascii="Arial" w:eastAsia="Arial Unicode MS" w:hAnsi="Arial"/>
              </w:rPr>
            </w:pPr>
          </w:p>
        </w:tc>
        <w:tc>
          <w:tcPr>
            <w:tcW w:w="1080" w:type="dxa"/>
            <w:shd w:val="clear" w:color="auto" w:fill="auto"/>
          </w:tcPr>
          <w:p w14:paraId="02C7C81B" w14:textId="77777777" w:rsidR="003C5546" w:rsidRPr="00E91314" w:rsidRDefault="003C5546" w:rsidP="003C5546">
            <w:pPr>
              <w:rPr>
                <w:rFonts w:ascii="Arial" w:eastAsia="Arial Unicode MS" w:hAnsi="Arial"/>
              </w:rPr>
            </w:pPr>
          </w:p>
        </w:tc>
        <w:tc>
          <w:tcPr>
            <w:tcW w:w="1160" w:type="dxa"/>
            <w:shd w:val="clear" w:color="auto" w:fill="auto"/>
          </w:tcPr>
          <w:p w14:paraId="45545321" w14:textId="77777777" w:rsidR="003C5546" w:rsidRPr="00E91314" w:rsidRDefault="003C5546" w:rsidP="003C5546">
            <w:pPr>
              <w:rPr>
                <w:rFonts w:ascii="Arial" w:eastAsia="Arial Unicode MS" w:hAnsi="Arial"/>
              </w:rPr>
            </w:pPr>
          </w:p>
        </w:tc>
      </w:tr>
      <w:tr w:rsidR="003C5546" w:rsidRPr="00E91314" w14:paraId="4528B9EC" w14:textId="77777777" w:rsidTr="003C5546">
        <w:trPr>
          <w:trHeight w:val="217"/>
        </w:trPr>
        <w:tc>
          <w:tcPr>
            <w:tcW w:w="2545" w:type="dxa"/>
            <w:gridSpan w:val="2"/>
          </w:tcPr>
          <w:p w14:paraId="31D45C9B" w14:textId="77777777" w:rsidR="003C5546" w:rsidRPr="00E91314" w:rsidRDefault="003C5546" w:rsidP="003C5546">
            <w:pPr>
              <w:rPr>
                <w:rFonts w:eastAsia="Arial Unicode MS"/>
              </w:rPr>
            </w:pPr>
            <w:r w:rsidRPr="00E91314">
              <w:rPr>
                <w:rFonts w:eastAsia="Arial Unicode MS"/>
              </w:rPr>
              <w:t>Beskrivning</w:t>
            </w:r>
          </w:p>
          <w:p w14:paraId="3AF179C8" w14:textId="77777777" w:rsidR="003C5546" w:rsidRPr="00E91314" w:rsidRDefault="003C5546" w:rsidP="003C554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5CD9AE78" w14:textId="77777777" w:rsidR="003C5546" w:rsidRPr="00E91314" w:rsidRDefault="003C5546" w:rsidP="003C5546">
            <w:pPr>
              <w:rPr>
                <w:rFonts w:eastAsia="Arial Unicode MS"/>
              </w:rPr>
            </w:pPr>
            <w:r w:rsidRPr="00E91314">
              <w:rPr>
                <w:rFonts w:eastAsia="Arial Unicode MS"/>
              </w:rPr>
              <w:t>Beskrivande text.</w:t>
            </w:r>
          </w:p>
          <w:p w14:paraId="26071001" w14:textId="77777777" w:rsidR="003C5546" w:rsidRPr="00E91314" w:rsidRDefault="003C5546" w:rsidP="003C554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77FDCB1B" w14:textId="77777777" w:rsidR="003C5546" w:rsidRPr="00E91314" w:rsidRDefault="003C5546" w:rsidP="003C554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5E65B55B" w14:textId="77777777" w:rsidR="003C5546" w:rsidRPr="00E91314" w:rsidRDefault="003C5546" w:rsidP="003C5546">
            <w:pPr>
              <w:rPr>
                <w:rFonts w:eastAsia="Arial Unicode MS"/>
              </w:rPr>
            </w:pPr>
            <w:proofErr w:type="spellStart"/>
            <w:r w:rsidRPr="00E91314">
              <w:rPr>
                <w:rFonts w:eastAsia="Arial Unicode MS"/>
              </w:rPr>
              <w:t>TXT</w:t>
            </w:r>
            <w:proofErr w:type="spellEnd"/>
          </w:p>
        </w:tc>
        <w:tc>
          <w:tcPr>
            <w:tcW w:w="717" w:type="dxa"/>
          </w:tcPr>
          <w:p w14:paraId="7EEB4948" w14:textId="77777777" w:rsidR="003C5546" w:rsidRPr="00E91314" w:rsidRDefault="003C5546" w:rsidP="003C554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3675E92" w14:textId="77777777" w:rsidR="003C5546" w:rsidRPr="00E91314" w:rsidRDefault="003C5546" w:rsidP="003C554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4FA3D3FD" w14:textId="77777777" w:rsidR="003C5546" w:rsidRPr="00E91314" w:rsidRDefault="003C5546" w:rsidP="003C5546">
            <w:pPr>
              <w:rPr>
                <w:rFonts w:ascii="Arial" w:eastAsia="Arial Unicode MS" w:hAnsi="Arial"/>
              </w:rPr>
            </w:pPr>
          </w:p>
        </w:tc>
        <w:tc>
          <w:tcPr>
            <w:tcW w:w="1200" w:type="dxa"/>
            <w:shd w:val="clear" w:color="auto" w:fill="auto"/>
          </w:tcPr>
          <w:p w14:paraId="5B087FA7" w14:textId="77777777" w:rsidR="003C5546" w:rsidRPr="00E91314" w:rsidRDefault="003C5546" w:rsidP="003C5546">
            <w:pPr>
              <w:rPr>
                <w:rFonts w:ascii="Arial" w:eastAsia="Arial Unicode MS" w:hAnsi="Arial"/>
              </w:rPr>
            </w:pPr>
          </w:p>
        </w:tc>
        <w:tc>
          <w:tcPr>
            <w:tcW w:w="1080" w:type="dxa"/>
            <w:shd w:val="clear" w:color="auto" w:fill="auto"/>
          </w:tcPr>
          <w:p w14:paraId="70161556" w14:textId="77777777" w:rsidR="003C5546" w:rsidRPr="00E91314" w:rsidRDefault="003C5546" w:rsidP="003C5546">
            <w:pPr>
              <w:rPr>
                <w:rFonts w:ascii="Arial" w:eastAsia="Arial Unicode MS" w:hAnsi="Arial"/>
              </w:rPr>
            </w:pPr>
          </w:p>
        </w:tc>
        <w:tc>
          <w:tcPr>
            <w:tcW w:w="1160" w:type="dxa"/>
            <w:shd w:val="clear" w:color="auto" w:fill="auto"/>
          </w:tcPr>
          <w:p w14:paraId="1A3D851F" w14:textId="77777777" w:rsidR="003C5546" w:rsidRPr="00E91314" w:rsidRDefault="003C5546" w:rsidP="003C5546">
            <w:pPr>
              <w:rPr>
                <w:rFonts w:ascii="Arial" w:eastAsia="Arial Unicode MS" w:hAnsi="Arial"/>
              </w:rPr>
            </w:pPr>
          </w:p>
        </w:tc>
      </w:tr>
      <w:tr w:rsidR="003C5546" w:rsidRPr="00E91314" w14:paraId="21C9EF5B" w14:textId="77777777" w:rsidTr="003C5546">
        <w:trPr>
          <w:trHeight w:val="217"/>
        </w:trPr>
        <w:tc>
          <w:tcPr>
            <w:tcW w:w="2545" w:type="dxa"/>
            <w:gridSpan w:val="2"/>
          </w:tcPr>
          <w:p w14:paraId="46716D66" w14:textId="77777777" w:rsidR="003C5546" w:rsidRPr="00E91314" w:rsidRDefault="003C5546" w:rsidP="003C5546">
            <w:pPr>
              <w:rPr>
                <w:rFonts w:eastAsia="Arial Unicode MS"/>
              </w:rPr>
            </w:pPr>
            <w:r>
              <w:rPr>
                <w:rFonts w:eastAsia="Arial Unicode MS"/>
              </w:rPr>
              <w:t>(</w:t>
            </w:r>
            <w:proofErr w:type="spellStart"/>
            <w:r>
              <w:rPr>
                <w:rFonts w:eastAsia="Arial Unicode MS"/>
              </w:rPr>
              <w:t>LastPage</w:t>
            </w:r>
            <w:proofErr w:type="spellEnd"/>
            <w:r w:rsidRPr="00E91314">
              <w:rPr>
                <w:rFonts w:eastAsia="Arial Unicode MS"/>
              </w:rPr>
              <w:t>)</w:t>
            </w:r>
          </w:p>
        </w:tc>
        <w:tc>
          <w:tcPr>
            <w:tcW w:w="3410" w:type="dxa"/>
          </w:tcPr>
          <w:p w14:paraId="087EB3A8" w14:textId="77777777" w:rsidR="003C5546" w:rsidRPr="00E91314" w:rsidRDefault="003C5546" w:rsidP="003C5546">
            <w:pPr>
              <w:rPr>
                <w:rFonts w:eastAsia="Arial Unicode MS"/>
              </w:rPr>
            </w:pPr>
            <w:r w:rsidRPr="00E91314">
              <w:rPr>
                <w:rFonts w:eastAsia="Arial Unicode MS"/>
              </w:rPr>
              <w:t xml:space="preserve">Indikerar om ytterligare </w:t>
            </w:r>
            <w:r>
              <w:rPr>
                <w:rFonts w:eastAsia="Arial Unicode MS"/>
              </w:rPr>
              <w:t>sidor</w:t>
            </w:r>
            <w:r w:rsidRPr="00E91314">
              <w:rPr>
                <w:rFonts w:eastAsia="Arial Unicode MS"/>
              </w:rPr>
              <w:t>. Detta ger indikation för konsumerande system att presentera en knapp för att ”Avsluta och skicka” formuläret.</w:t>
            </w:r>
          </w:p>
        </w:tc>
        <w:tc>
          <w:tcPr>
            <w:tcW w:w="1140" w:type="dxa"/>
          </w:tcPr>
          <w:p w14:paraId="7FBEE016" w14:textId="77777777" w:rsidR="003C5546" w:rsidRPr="00E91314" w:rsidRDefault="003C5546" w:rsidP="003C5546">
            <w:pPr>
              <w:rPr>
                <w:rFonts w:eastAsia="Arial Unicode MS"/>
              </w:rPr>
            </w:pPr>
            <w:r w:rsidRPr="00E91314">
              <w:rPr>
                <w:rFonts w:eastAsia="Arial Unicode MS"/>
              </w:rPr>
              <w:t>S/F</w:t>
            </w:r>
          </w:p>
        </w:tc>
        <w:tc>
          <w:tcPr>
            <w:tcW w:w="717" w:type="dxa"/>
          </w:tcPr>
          <w:p w14:paraId="58A7A4B3" w14:textId="77777777" w:rsidR="003C5546" w:rsidRPr="00E91314" w:rsidRDefault="003C5546" w:rsidP="003C5546">
            <w:pPr>
              <w:rPr>
                <w:rFonts w:eastAsia="Arial Unicode MS"/>
              </w:rPr>
            </w:pPr>
            <w:r w:rsidRPr="00E91314">
              <w:rPr>
                <w:rFonts w:eastAsia="Arial Unicode MS"/>
              </w:rPr>
              <w:t>1</w:t>
            </w:r>
          </w:p>
        </w:tc>
        <w:tc>
          <w:tcPr>
            <w:tcW w:w="1803" w:type="dxa"/>
          </w:tcPr>
          <w:p w14:paraId="326658D8" w14:textId="77777777" w:rsidR="003C5546" w:rsidRPr="00E91314" w:rsidRDefault="003C5546" w:rsidP="003C5546">
            <w:pPr>
              <w:rPr>
                <w:rFonts w:eastAsia="Arial Unicode MS"/>
              </w:rPr>
            </w:pPr>
            <w:r w:rsidRPr="00E91314">
              <w:rPr>
                <w:rFonts w:eastAsia="Arial Unicode MS"/>
              </w:rPr>
              <w:t xml:space="preserve">S = Indikerar att detta </w:t>
            </w:r>
            <w:r>
              <w:rPr>
                <w:rFonts w:eastAsia="Arial Unicode MS"/>
              </w:rPr>
              <w:t>är det sist</w:t>
            </w:r>
            <w:r w:rsidRPr="00E91314">
              <w:rPr>
                <w:rFonts w:eastAsia="Arial Unicode MS"/>
              </w:rPr>
              <w:t xml:space="preserve">a </w:t>
            </w:r>
            <w:r>
              <w:rPr>
                <w:rFonts w:eastAsia="Arial Unicode MS"/>
              </w:rPr>
              <w:t>sidan</w:t>
            </w:r>
            <w:r w:rsidRPr="00E91314">
              <w:rPr>
                <w:rFonts w:eastAsia="Arial Unicode MS"/>
              </w:rPr>
              <w:t>.</w:t>
            </w:r>
          </w:p>
          <w:p w14:paraId="1B6B2CF0" w14:textId="77777777" w:rsidR="003C5546" w:rsidRPr="00E91314" w:rsidRDefault="003C5546" w:rsidP="003C5546">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Pr>
                <w:rFonts w:eastAsia="Arial Unicode MS"/>
              </w:rPr>
              <w:t>sidor</w:t>
            </w:r>
            <w:r w:rsidRPr="00E91314">
              <w:rPr>
                <w:rFonts w:eastAsia="Arial Unicode MS"/>
              </w:rPr>
              <w:t>.</w:t>
            </w:r>
          </w:p>
        </w:tc>
        <w:tc>
          <w:tcPr>
            <w:tcW w:w="1920" w:type="dxa"/>
          </w:tcPr>
          <w:p w14:paraId="79A7BE30" w14:textId="77777777" w:rsidR="003C5546" w:rsidRPr="00E91314" w:rsidRDefault="003C5546" w:rsidP="003C5546">
            <w:pPr>
              <w:rPr>
                <w:rFonts w:ascii="Arial" w:eastAsia="Arial Unicode MS" w:hAnsi="Arial"/>
              </w:rPr>
            </w:pPr>
          </w:p>
        </w:tc>
        <w:tc>
          <w:tcPr>
            <w:tcW w:w="1200" w:type="dxa"/>
            <w:shd w:val="clear" w:color="auto" w:fill="auto"/>
          </w:tcPr>
          <w:p w14:paraId="333830D3" w14:textId="77777777" w:rsidR="003C5546" w:rsidRPr="00E91314" w:rsidRDefault="003C5546" w:rsidP="003C5546">
            <w:pPr>
              <w:rPr>
                <w:rFonts w:ascii="Arial" w:eastAsia="Arial Unicode MS" w:hAnsi="Arial"/>
              </w:rPr>
            </w:pPr>
          </w:p>
        </w:tc>
        <w:tc>
          <w:tcPr>
            <w:tcW w:w="1080" w:type="dxa"/>
            <w:shd w:val="clear" w:color="auto" w:fill="auto"/>
          </w:tcPr>
          <w:p w14:paraId="0DB5CC06" w14:textId="77777777" w:rsidR="003C5546" w:rsidRPr="00E91314" w:rsidRDefault="003C5546" w:rsidP="003C5546">
            <w:pPr>
              <w:rPr>
                <w:rFonts w:ascii="Arial" w:eastAsia="Arial Unicode MS" w:hAnsi="Arial"/>
              </w:rPr>
            </w:pPr>
          </w:p>
        </w:tc>
        <w:tc>
          <w:tcPr>
            <w:tcW w:w="1160" w:type="dxa"/>
            <w:shd w:val="clear" w:color="auto" w:fill="auto"/>
          </w:tcPr>
          <w:p w14:paraId="1260AC98" w14:textId="77777777" w:rsidR="003C5546" w:rsidRPr="00E91314" w:rsidRDefault="003C5546" w:rsidP="003C5546">
            <w:pPr>
              <w:rPr>
                <w:rFonts w:ascii="Arial" w:eastAsia="Arial Unicode MS" w:hAnsi="Arial"/>
              </w:rPr>
            </w:pPr>
          </w:p>
        </w:tc>
      </w:tr>
      <w:tr w:rsidR="003C5546" w:rsidRPr="00E91314" w14:paraId="2D1A9064" w14:textId="77777777" w:rsidTr="003C5546">
        <w:trPr>
          <w:trHeight w:val="217"/>
        </w:trPr>
        <w:tc>
          <w:tcPr>
            <w:tcW w:w="2545" w:type="dxa"/>
            <w:gridSpan w:val="2"/>
          </w:tcPr>
          <w:p w14:paraId="5AF02902" w14:textId="77777777" w:rsidR="003C5546" w:rsidRPr="00E91314" w:rsidRDefault="003C5546" w:rsidP="003C5546">
            <w:pPr>
              <w:rPr>
                <w:rFonts w:eastAsia="Arial Unicode MS"/>
              </w:rPr>
            </w:pPr>
            <w:r>
              <w:rPr>
                <w:rFonts w:eastAsia="Arial Unicode MS"/>
              </w:rPr>
              <w:lastRenderedPageBreak/>
              <w:t>Frågegruppering</w:t>
            </w:r>
            <w:r w:rsidRPr="00E91314">
              <w:rPr>
                <w:rFonts w:eastAsia="Arial Unicode MS"/>
              </w:rPr>
              <w:t>/id</w:t>
            </w:r>
          </w:p>
          <w:p w14:paraId="4A621F59" w14:textId="77777777" w:rsidR="003C5546" w:rsidRPr="00E91314" w:rsidRDefault="003C5546" w:rsidP="003C5546">
            <w:pPr>
              <w:rPr>
                <w:rFonts w:eastAsia="Arial Unicode MS"/>
              </w:rPr>
            </w:pPr>
            <w:r w:rsidRPr="00E91314">
              <w:rPr>
                <w:rFonts w:eastAsia="Arial Unicode MS"/>
              </w:rPr>
              <w:t>(</w:t>
            </w:r>
            <w:proofErr w:type="spellStart"/>
            <w:r>
              <w:rPr>
                <w:rFonts w:eastAsia="Arial Unicode MS"/>
              </w:rPr>
              <w:t>Template</w:t>
            </w:r>
            <w:r w:rsidRPr="00E91314">
              <w:rPr>
                <w:rFonts w:eastAsia="Arial Unicode MS"/>
              </w:rPr>
              <w:t>Question</w:t>
            </w:r>
            <w:r>
              <w:rPr>
                <w:rFonts w:eastAsia="Arial Unicode MS"/>
              </w:rPr>
              <w:t>Block</w:t>
            </w:r>
            <w:proofErr w:type="spellEnd"/>
            <w:r w:rsidRPr="00E91314">
              <w:rPr>
                <w:rFonts w:eastAsia="Arial Unicode MS"/>
              </w:rPr>
              <w:t>)</w:t>
            </w:r>
          </w:p>
        </w:tc>
        <w:tc>
          <w:tcPr>
            <w:tcW w:w="3410" w:type="dxa"/>
          </w:tcPr>
          <w:p w14:paraId="31596935" w14:textId="77777777" w:rsidR="003C5546" w:rsidRPr="00E91314" w:rsidRDefault="003C5546" w:rsidP="003C5546">
            <w:pPr>
              <w:rPr>
                <w:rFonts w:eastAsia="Arial Unicode MS"/>
              </w:rPr>
            </w:pPr>
            <w:r w:rsidRPr="00E91314">
              <w:rPr>
                <w:rFonts w:eastAsia="Arial Unicode MS"/>
              </w:rPr>
              <w:t xml:space="preserve">Koppling till klass för </w:t>
            </w:r>
            <w:r>
              <w:rPr>
                <w:rFonts w:eastAsia="Arial Unicode MS"/>
              </w:rPr>
              <w:t>frågegruppering</w:t>
            </w:r>
            <w:r w:rsidRPr="00E91314">
              <w:rPr>
                <w:rFonts w:eastAsia="Arial Unicode MS"/>
              </w:rPr>
              <w:t>.</w:t>
            </w:r>
          </w:p>
        </w:tc>
        <w:tc>
          <w:tcPr>
            <w:tcW w:w="1140" w:type="dxa"/>
          </w:tcPr>
          <w:p w14:paraId="4E25E1DB" w14:textId="77777777" w:rsidR="003C5546" w:rsidRPr="00E91314" w:rsidRDefault="003C5546" w:rsidP="003C5546">
            <w:pPr>
              <w:rPr>
                <w:rFonts w:eastAsia="Arial Unicode MS"/>
              </w:rPr>
            </w:pPr>
            <w:r w:rsidRPr="00E91314">
              <w:rPr>
                <w:rFonts w:eastAsia="Arial Unicode MS"/>
              </w:rPr>
              <w:t>II</w:t>
            </w:r>
          </w:p>
        </w:tc>
        <w:tc>
          <w:tcPr>
            <w:tcW w:w="717" w:type="dxa"/>
          </w:tcPr>
          <w:p w14:paraId="1E5672F7" w14:textId="77777777" w:rsidR="003C5546" w:rsidRPr="00E91314" w:rsidRDefault="003C5546" w:rsidP="003C554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7585307D" w14:textId="77777777" w:rsidR="003C5546" w:rsidRPr="00E91314" w:rsidRDefault="003C5546" w:rsidP="003C554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11A2258C" w14:textId="77777777" w:rsidR="003C5546" w:rsidRPr="00E91314" w:rsidRDefault="003C5546" w:rsidP="003C5546">
            <w:pPr>
              <w:rPr>
                <w:rFonts w:ascii="Arial" w:eastAsia="Arial Unicode MS" w:hAnsi="Arial"/>
              </w:rPr>
            </w:pPr>
          </w:p>
        </w:tc>
        <w:tc>
          <w:tcPr>
            <w:tcW w:w="1200" w:type="dxa"/>
            <w:shd w:val="clear" w:color="auto" w:fill="auto"/>
          </w:tcPr>
          <w:p w14:paraId="14872256" w14:textId="77777777" w:rsidR="003C5546" w:rsidRPr="00E91314" w:rsidRDefault="003C5546" w:rsidP="003C5546">
            <w:pPr>
              <w:rPr>
                <w:rFonts w:ascii="Arial" w:eastAsia="Arial Unicode MS" w:hAnsi="Arial"/>
              </w:rPr>
            </w:pPr>
          </w:p>
        </w:tc>
        <w:tc>
          <w:tcPr>
            <w:tcW w:w="1080" w:type="dxa"/>
            <w:shd w:val="clear" w:color="auto" w:fill="auto"/>
          </w:tcPr>
          <w:p w14:paraId="1F3CF2BE" w14:textId="77777777" w:rsidR="003C5546" w:rsidRPr="00E91314" w:rsidRDefault="003C5546" w:rsidP="003C5546">
            <w:pPr>
              <w:rPr>
                <w:rFonts w:ascii="Arial" w:eastAsia="Arial Unicode MS" w:hAnsi="Arial"/>
              </w:rPr>
            </w:pPr>
          </w:p>
        </w:tc>
        <w:tc>
          <w:tcPr>
            <w:tcW w:w="1160" w:type="dxa"/>
            <w:shd w:val="clear" w:color="auto" w:fill="auto"/>
          </w:tcPr>
          <w:p w14:paraId="00393107" w14:textId="77777777" w:rsidR="003C5546" w:rsidRPr="00E91314" w:rsidRDefault="003C5546" w:rsidP="003C5546">
            <w:pPr>
              <w:rPr>
                <w:rFonts w:ascii="Arial" w:eastAsia="Arial Unicode MS" w:hAnsi="Arial"/>
              </w:rPr>
            </w:pPr>
          </w:p>
        </w:tc>
      </w:tr>
      <w:tr w:rsidR="003C5546" w:rsidRPr="00E91314" w14:paraId="1E2D3945" w14:textId="77777777" w:rsidTr="003C5546">
        <w:trPr>
          <w:trHeight w:val="217"/>
        </w:trPr>
        <w:tc>
          <w:tcPr>
            <w:tcW w:w="2545" w:type="dxa"/>
            <w:gridSpan w:val="2"/>
          </w:tcPr>
          <w:p w14:paraId="6F2224AB" w14:textId="77777777" w:rsidR="003C5546" w:rsidRPr="00E91314" w:rsidRDefault="003C5546" w:rsidP="003C5546">
            <w:pPr>
              <w:rPr>
                <w:rFonts w:eastAsia="Arial Unicode MS"/>
              </w:rPr>
            </w:pPr>
          </w:p>
        </w:tc>
        <w:tc>
          <w:tcPr>
            <w:tcW w:w="3410" w:type="dxa"/>
          </w:tcPr>
          <w:p w14:paraId="0BE5A245" w14:textId="77777777" w:rsidR="003C5546" w:rsidRPr="00E91314" w:rsidRDefault="003C5546" w:rsidP="003C5546">
            <w:pPr>
              <w:rPr>
                <w:rFonts w:eastAsia="Arial Unicode MS"/>
              </w:rPr>
            </w:pPr>
          </w:p>
        </w:tc>
        <w:tc>
          <w:tcPr>
            <w:tcW w:w="1140" w:type="dxa"/>
          </w:tcPr>
          <w:p w14:paraId="038EE525" w14:textId="77777777" w:rsidR="003C5546" w:rsidRPr="00E91314" w:rsidRDefault="003C5546" w:rsidP="003C5546">
            <w:pPr>
              <w:rPr>
                <w:rFonts w:eastAsia="Arial Unicode MS"/>
              </w:rPr>
            </w:pPr>
          </w:p>
        </w:tc>
        <w:tc>
          <w:tcPr>
            <w:tcW w:w="717" w:type="dxa"/>
          </w:tcPr>
          <w:p w14:paraId="1BF97923" w14:textId="77777777" w:rsidR="003C5546" w:rsidRPr="00E91314" w:rsidRDefault="003C5546" w:rsidP="003C5546">
            <w:pPr>
              <w:rPr>
                <w:rFonts w:eastAsia="Arial Unicode MS"/>
              </w:rPr>
            </w:pPr>
          </w:p>
        </w:tc>
        <w:tc>
          <w:tcPr>
            <w:tcW w:w="1803" w:type="dxa"/>
          </w:tcPr>
          <w:p w14:paraId="4CA8EC23" w14:textId="77777777" w:rsidR="003C5546" w:rsidRPr="00E91314" w:rsidRDefault="003C5546" w:rsidP="003C5546">
            <w:pPr>
              <w:rPr>
                <w:rFonts w:eastAsia="Arial Unicode MS"/>
              </w:rPr>
            </w:pPr>
          </w:p>
        </w:tc>
        <w:tc>
          <w:tcPr>
            <w:tcW w:w="1920" w:type="dxa"/>
          </w:tcPr>
          <w:p w14:paraId="0777CBF1" w14:textId="77777777" w:rsidR="003C5546" w:rsidRPr="00E91314" w:rsidRDefault="003C5546" w:rsidP="003C5546">
            <w:pPr>
              <w:rPr>
                <w:rFonts w:ascii="Arial" w:eastAsia="Arial Unicode MS" w:hAnsi="Arial"/>
              </w:rPr>
            </w:pPr>
          </w:p>
        </w:tc>
        <w:tc>
          <w:tcPr>
            <w:tcW w:w="1200" w:type="dxa"/>
            <w:shd w:val="clear" w:color="auto" w:fill="auto"/>
          </w:tcPr>
          <w:p w14:paraId="19D78C22" w14:textId="77777777" w:rsidR="003C5546" w:rsidRPr="00E91314" w:rsidRDefault="003C5546" w:rsidP="003C5546">
            <w:pPr>
              <w:rPr>
                <w:rFonts w:ascii="Arial" w:eastAsia="Arial Unicode MS" w:hAnsi="Arial"/>
              </w:rPr>
            </w:pPr>
          </w:p>
        </w:tc>
        <w:tc>
          <w:tcPr>
            <w:tcW w:w="1080" w:type="dxa"/>
            <w:shd w:val="clear" w:color="auto" w:fill="auto"/>
          </w:tcPr>
          <w:p w14:paraId="7D27B4F0" w14:textId="77777777" w:rsidR="003C5546" w:rsidRPr="00E91314" w:rsidRDefault="003C5546" w:rsidP="003C5546">
            <w:pPr>
              <w:rPr>
                <w:rFonts w:ascii="Arial" w:eastAsia="Arial Unicode MS" w:hAnsi="Arial"/>
              </w:rPr>
            </w:pPr>
          </w:p>
        </w:tc>
        <w:tc>
          <w:tcPr>
            <w:tcW w:w="1160" w:type="dxa"/>
            <w:shd w:val="clear" w:color="auto" w:fill="auto"/>
          </w:tcPr>
          <w:p w14:paraId="77554B0D" w14:textId="77777777" w:rsidR="003C5546" w:rsidRPr="00E91314" w:rsidRDefault="003C5546" w:rsidP="003C5546">
            <w:pPr>
              <w:rPr>
                <w:rFonts w:ascii="Arial" w:eastAsia="Arial Unicode MS" w:hAnsi="Arial"/>
              </w:rPr>
            </w:pPr>
          </w:p>
        </w:tc>
      </w:tr>
      <w:tr w:rsidR="003C5546" w:rsidRPr="00E91314" w14:paraId="2FE47AFE" w14:textId="77777777" w:rsidTr="003C5546">
        <w:trPr>
          <w:gridBefore w:val="1"/>
          <w:wBefore w:w="15" w:type="dxa"/>
          <w:trHeight w:val="217"/>
        </w:trPr>
        <w:tc>
          <w:tcPr>
            <w:tcW w:w="7080" w:type="dxa"/>
            <w:gridSpan w:val="3"/>
            <w:shd w:val="pct25" w:color="auto" w:fill="auto"/>
          </w:tcPr>
          <w:p w14:paraId="47FAD62C" w14:textId="77777777" w:rsidR="003C5546" w:rsidRPr="00E91314" w:rsidRDefault="003C5546" w:rsidP="003C5546">
            <w:pPr>
              <w:rPr>
                <w:b/>
              </w:rPr>
            </w:pPr>
            <w:r w:rsidRPr="00E91314">
              <w:rPr>
                <w:b/>
              </w:rPr>
              <w:t>Associationer</w:t>
            </w:r>
          </w:p>
        </w:tc>
        <w:tc>
          <w:tcPr>
            <w:tcW w:w="7880" w:type="dxa"/>
            <w:gridSpan w:val="6"/>
            <w:shd w:val="pct25" w:color="auto" w:fill="auto"/>
          </w:tcPr>
          <w:p w14:paraId="7CF7221C" w14:textId="77777777" w:rsidR="003C5546" w:rsidRPr="00E91314" w:rsidRDefault="003C5546" w:rsidP="003C5546">
            <w:pPr>
              <w:rPr>
                <w:rFonts w:eastAsia="Arial Unicode MS"/>
                <w:b/>
              </w:rPr>
            </w:pPr>
            <w:r w:rsidRPr="00E91314">
              <w:rPr>
                <w:b/>
              </w:rPr>
              <w:t>Beslutsregel</w:t>
            </w:r>
          </w:p>
        </w:tc>
      </w:tr>
      <w:tr w:rsidR="003C5546" w:rsidRPr="00E91314" w14:paraId="778CB479" w14:textId="77777777" w:rsidTr="003C5546">
        <w:trPr>
          <w:gridBefore w:val="1"/>
          <w:wBefore w:w="15" w:type="dxa"/>
          <w:trHeight w:val="217"/>
        </w:trPr>
        <w:tc>
          <w:tcPr>
            <w:tcW w:w="7080" w:type="dxa"/>
            <w:gridSpan w:val="3"/>
          </w:tcPr>
          <w:p w14:paraId="6B4F2EA0" w14:textId="77777777" w:rsidR="003C5546" w:rsidRPr="00E91314" w:rsidRDefault="003C5546" w:rsidP="003C5546">
            <w:pPr>
              <w:rPr>
                <w:rFonts w:ascii="Arial" w:eastAsia="Arial Unicode MS" w:hAnsi="Arial"/>
                <w:color w:val="000000"/>
              </w:rPr>
            </w:pPr>
            <w:r w:rsidRPr="00E91314">
              <w:rPr>
                <w:rFonts w:ascii="Arial" w:eastAsia="Arial Unicode MS" w:hAnsi="Arial"/>
                <w:color w:val="000000"/>
              </w:rPr>
              <w:t>En formulär</w:t>
            </w:r>
            <w:r>
              <w:rPr>
                <w:rFonts w:ascii="Arial" w:eastAsia="Arial Unicode MS" w:hAnsi="Arial"/>
                <w:color w:val="000000"/>
              </w:rPr>
              <w:t>sida</w:t>
            </w:r>
            <w:r w:rsidRPr="00E91314">
              <w:rPr>
                <w:rFonts w:ascii="Arial" w:eastAsia="Arial Unicode MS" w:hAnsi="Arial"/>
                <w:color w:val="000000"/>
              </w:rPr>
              <w:t>(</w:t>
            </w:r>
            <w:r>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Pr>
                <w:rFonts w:ascii="Arial" w:eastAsia="Arial Unicode MS" w:hAnsi="Arial"/>
                <w:color w:val="000000"/>
              </w:rPr>
              <w:t>frågegrupperingar (</w:t>
            </w:r>
            <w:proofErr w:type="spellStart"/>
            <w:r>
              <w:rPr>
                <w:rFonts w:ascii="Arial" w:eastAsia="Arial Unicode MS" w:hAnsi="Arial"/>
                <w:color w:val="000000"/>
              </w:rPr>
              <w:t>TemplateQuestionBlock</w:t>
            </w:r>
            <w:proofErr w:type="spellEnd"/>
            <w:r>
              <w:rPr>
                <w:rFonts w:ascii="Arial" w:eastAsia="Arial Unicode MS" w:hAnsi="Arial"/>
                <w:color w:val="000000"/>
              </w:rPr>
              <w:t>)</w:t>
            </w:r>
          </w:p>
        </w:tc>
        <w:tc>
          <w:tcPr>
            <w:tcW w:w="7880" w:type="dxa"/>
            <w:gridSpan w:val="6"/>
          </w:tcPr>
          <w:p w14:paraId="57BC8D7C" w14:textId="77777777" w:rsidR="003C5546" w:rsidRPr="00E91314" w:rsidRDefault="003C5546" w:rsidP="003C5546">
            <w:pPr>
              <w:rPr>
                <w:rFonts w:ascii="Arial" w:eastAsia="Arial Unicode MS" w:hAnsi="Arial"/>
                <w:color w:val="000000"/>
              </w:rPr>
            </w:pPr>
          </w:p>
        </w:tc>
      </w:tr>
      <w:tr w:rsidR="003C5546" w:rsidRPr="00E91314" w14:paraId="3D493CEA" w14:textId="77777777" w:rsidTr="003C5546">
        <w:trPr>
          <w:gridBefore w:val="1"/>
          <w:wBefore w:w="15" w:type="dxa"/>
          <w:trHeight w:val="217"/>
        </w:trPr>
        <w:tc>
          <w:tcPr>
            <w:tcW w:w="7080" w:type="dxa"/>
            <w:gridSpan w:val="3"/>
          </w:tcPr>
          <w:p w14:paraId="6BF46B68" w14:textId="77777777" w:rsidR="003C5546" w:rsidRPr="00E91314" w:rsidRDefault="003C5546" w:rsidP="003C5546">
            <w:pPr>
              <w:rPr>
                <w:rFonts w:ascii="Arial" w:eastAsia="Arial Unicode MS" w:hAnsi="Arial"/>
                <w:color w:val="000000"/>
              </w:rPr>
            </w:pPr>
          </w:p>
        </w:tc>
        <w:tc>
          <w:tcPr>
            <w:tcW w:w="7880" w:type="dxa"/>
            <w:gridSpan w:val="6"/>
          </w:tcPr>
          <w:p w14:paraId="1AC972E3" w14:textId="77777777" w:rsidR="003C5546" w:rsidRPr="00E91314" w:rsidRDefault="003C5546" w:rsidP="003C5546">
            <w:pPr>
              <w:rPr>
                <w:rFonts w:ascii="Arial" w:eastAsia="Arial Unicode MS" w:hAnsi="Arial"/>
                <w:color w:val="000000"/>
              </w:rPr>
            </w:pPr>
          </w:p>
        </w:tc>
      </w:tr>
    </w:tbl>
    <w:p w14:paraId="3DB2BDAA" w14:textId="77777777" w:rsidR="003C5546" w:rsidRPr="00E91314" w:rsidRDefault="003C5546" w:rsidP="003C5546"/>
    <w:p w14:paraId="0D2308BD" w14:textId="77777777" w:rsidR="003743C9" w:rsidRPr="003743C9" w:rsidRDefault="003743C9" w:rsidP="003743C9">
      <w:pPr>
        <w:spacing w:after="0"/>
      </w:pPr>
    </w:p>
    <w:p w14:paraId="1412F64E" w14:textId="77777777" w:rsidR="003C5546" w:rsidRDefault="003C5546">
      <w:pPr>
        <w:spacing w:before="0" w:after="0"/>
        <w:rPr>
          <w:rFonts w:ascii="Arial" w:hAnsi="Arial" w:cs="Arial"/>
          <w:b/>
          <w:bCs/>
          <w:i/>
          <w:sz w:val="22"/>
          <w:szCs w:val="26"/>
        </w:rPr>
      </w:pPr>
      <w:r>
        <w:rPr>
          <w:i/>
        </w:rPr>
        <w:br w:type="page"/>
      </w:r>
    </w:p>
    <w:p w14:paraId="367FD84B" w14:textId="77777777" w:rsidR="00A02D10" w:rsidRPr="00E91314" w:rsidRDefault="00A02D10" w:rsidP="00AA406D">
      <w:pPr>
        <w:pStyle w:val="Rubrik3"/>
        <w:numPr>
          <w:ilvl w:val="2"/>
          <w:numId w:val="21"/>
        </w:numPr>
        <w:spacing w:before="240" w:after="60"/>
        <w:ind w:left="1134" w:hanging="1134"/>
        <w:rPr>
          <w:i/>
          <w:lang w:val="sv-SE"/>
        </w:rPr>
      </w:pPr>
      <w:bookmarkStart w:id="138" w:name="_Toc220986031"/>
      <w:r w:rsidRPr="00E91314">
        <w:rPr>
          <w:i/>
          <w:lang w:val="sv-SE"/>
        </w:rPr>
        <w:lastRenderedPageBreak/>
        <w:t>Klass Formulär</w:t>
      </w:r>
      <w:r>
        <w:rPr>
          <w:i/>
          <w:lang w:val="sv-SE"/>
        </w:rPr>
        <w:t>sida</w:t>
      </w:r>
      <w:r w:rsidRPr="00E91314">
        <w:rPr>
          <w:i/>
          <w:lang w:val="sv-SE"/>
        </w:rPr>
        <w:t xml:space="preserve"> (</w:t>
      </w:r>
      <w:r>
        <w:rPr>
          <w:i/>
          <w:lang w:val="sv-SE"/>
        </w:rPr>
        <w:t>Page</w:t>
      </w:r>
      <w:r w:rsidRPr="00E91314">
        <w:rPr>
          <w:i/>
          <w:lang w:val="sv-SE"/>
        </w:rPr>
        <w:t>)</w:t>
      </w:r>
      <w:bookmarkEnd w:id="138"/>
    </w:p>
    <w:p w14:paraId="6199736F" w14:textId="77777777" w:rsidR="00A02D10" w:rsidRPr="00E91314" w:rsidRDefault="00A02D10" w:rsidP="00A02D10">
      <w:pPr>
        <w:spacing w:after="0"/>
      </w:pPr>
      <w:r w:rsidRPr="00E91314">
        <w:t xml:space="preserve">Objektet innehåller </w:t>
      </w:r>
      <w:r>
        <w:t xml:space="preserve">en till många </w:t>
      </w:r>
      <w:r w:rsidR="003C5546">
        <w:t>frågegrupperingar</w:t>
      </w:r>
      <w:r>
        <w:t>.  En sida är ett sätt att dela upp/gruppera ett formulär.</w:t>
      </w:r>
      <w:r w:rsidRPr="00E91314">
        <w:t xml:space="preserve"> </w:t>
      </w:r>
    </w:p>
    <w:p w14:paraId="56EE6062" w14:textId="77777777" w:rsidR="00A02D10" w:rsidRPr="00E91314" w:rsidRDefault="00A02D10" w:rsidP="00A02D10">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A02D10" w:rsidRPr="00E91314" w14:paraId="197FE976" w14:textId="77777777" w:rsidTr="00A02D10">
        <w:trPr>
          <w:cantSplit/>
          <w:trHeight w:val="376"/>
        </w:trPr>
        <w:tc>
          <w:tcPr>
            <w:tcW w:w="2545" w:type="dxa"/>
            <w:gridSpan w:val="2"/>
            <w:vMerge w:val="restart"/>
            <w:shd w:val="pct25" w:color="auto" w:fill="auto"/>
          </w:tcPr>
          <w:p w14:paraId="11F4817F" w14:textId="77777777" w:rsidR="00A02D10" w:rsidRPr="00E91314" w:rsidRDefault="00A02D10" w:rsidP="00A02D10">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C189C35" w14:textId="77777777" w:rsidR="00A02D10" w:rsidRPr="00E91314" w:rsidRDefault="00A02D10" w:rsidP="00A02D10">
            <w:r w:rsidRPr="00E91314">
              <w:t>Beskrivning</w:t>
            </w:r>
          </w:p>
        </w:tc>
        <w:tc>
          <w:tcPr>
            <w:tcW w:w="1140" w:type="dxa"/>
            <w:vMerge w:val="restart"/>
            <w:shd w:val="pct25" w:color="auto" w:fill="auto"/>
          </w:tcPr>
          <w:p w14:paraId="072D8A81" w14:textId="77777777" w:rsidR="00A02D10" w:rsidRPr="00E91314" w:rsidRDefault="00A02D10" w:rsidP="00A02D10">
            <w:pPr>
              <w:rPr>
                <w:rFonts w:eastAsia="Arial Unicode MS"/>
              </w:rPr>
            </w:pPr>
            <w:r w:rsidRPr="00E91314">
              <w:t>Format</w:t>
            </w:r>
          </w:p>
        </w:tc>
        <w:tc>
          <w:tcPr>
            <w:tcW w:w="717" w:type="dxa"/>
            <w:vMerge w:val="restart"/>
            <w:shd w:val="pct25" w:color="auto" w:fill="auto"/>
          </w:tcPr>
          <w:p w14:paraId="7927240B" w14:textId="77777777" w:rsidR="00A02D10" w:rsidRPr="00E91314" w:rsidRDefault="00A02D10" w:rsidP="00A02D10">
            <w:proofErr w:type="spellStart"/>
            <w:r w:rsidRPr="00E91314">
              <w:t>Mult</w:t>
            </w:r>
            <w:proofErr w:type="spellEnd"/>
          </w:p>
        </w:tc>
        <w:tc>
          <w:tcPr>
            <w:tcW w:w="1803" w:type="dxa"/>
            <w:vMerge w:val="restart"/>
            <w:shd w:val="pct25" w:color="auto" w:fill="auto"/>
          </w:tcPr>
          <w:p w14:paraId="6D9EA823" w14:textId="77777777" w:rsidR="00A02D10" w:rsidRPr="00E91314" w:rsidRDefault="00A02D10" w:rsidP="00A02D10">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7AA54783" w14:textId="77777777" w:rsidR="00A02D10" w:rsidRPr="00E91314" w:rsidRDefault="00A02D10" w:rsidP="00A02D10">
            <w:pPr>
              <w:rPr>
                <w:rFonts w:eastAsia="Arial Unicode MS"/>
              </w:rPr>
            </w:pPr>
            <w:r w:rsidRPr="00E91314">
              <w:t>Beslutsregler och kommentar</w:t>
            </w:r>
          </w:p>
        </w:tc>
        <w:tc>
          <w:tcPr>
            <w:tcW w:w="3440" w:type="dxa"/>
            <w:gridSpan w:val="3"/>
            <w:shd w:val="pct25" w:color="auto" w:fill="auto"/>
          </w:tcPr>
          <w:p w14:paraId="31B57616" w14:textId="77777777" w:rsidR="00A02D10" w:rsidRPr="00E91314" w:rsidRDefault="00A02D10" w:rsidP="00A02D10">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A02D10" w:rsidRPr="00E91314" w14:paraId="410BECF2" w14:textId="77777777" w:rsidTr="00A02D10">
        <w:trPr>
          <w:cantSplit/>
          <w:trHeight w:val="375"/>
        </w:trPr>
        <w:tc>
          <w:tcPr>
            <w:tcW w:w="2545" w:type="dxa"/>
            <w:gridSpan w:val="2"/>
            <w:vMerge/>
            <w:shd w:val="pct25" w:color="auto" w:fill="auto"/>
          </w:tcPr>
          <w:p w14:paraId="5B2C0192" w14:textId="77777777" w:rsidR="00A02D10" w:rsidRPr="00E91314" w:rsidRDefault="00A02D10" w:rsidP="00A02D10"/>
        </w:tc>
        <w:tc>
          <w:tcPr>
            <w:tcW w:w="3410" w:type="dxa"/>
            <w:vMerge/>
            <w:shd w:val="pct25" w:color="auto" w:fill="auto"/>
          </w:tcPr>
          <w:p w14:paraId="42453699" w14:textId="77777777" w:rsidR="00A02D10" w:rsidRPr="00E91314" w:rsidRDefault="00A02D10" w:rsidP="00A02D10"/>
        </w:tc>
        <w:tc>
          <w:tcPr>
            <w:tcW w:w="1140" w:type="dxa"/>
            <w:vMerge/>
            <w:shd w:val="pct25" w:color="auto" w:fill="auto"/>
          </w:tcPr>
          <w:p w14:paraId="744C6F62" w14:textId="77777777" w:rsidR="00A02D10" w:rsidRPr="00E91314" w:rsidRDefault="00A02D10" w:rsidP="00A02D10"/>
        </w:tc>
        <w:tc>
          <w:tcPr>
            <w:tcW w:w="717" w:type="dxa"/>
            <w:vMerge/>
            <w:shd w:val="pct25" w:color="auto" w:fill="auto"/>
          </w:tcPr>
          <w:p w14:paraId="335A00B5" w14:textId="77777777" w:rsidR="00A02D10" w:rsidRPr="00E91314" w:rsidRDefault="00A02D10" w:rsidP="00A02D10"/>
        </w:tc>
        <w:tc>
          <w:tcPr>
            <w:tcW w:w="1803" w:type="dxa"/>
            <w:vMerge/>
            <w:shd w:val="pct25" w:color="auto" w:fill="auto"/>
          </w:tcPr>
          <w:p w14:paraId="1ED9EE35" w14:textId="77777777" w:rsidR="00A02D10" w:rsidRPr="00E91314" w:rsidRDefault="00A02D10" w:rsidP="00A02D10"/>
        </w:tc>
        <w:tc>
          <w:tcPr>
            <w:tcW w:w="1920" w:type="dxa"/>
            <w:vMerge/>
            <w:shd w:val="pct25" w:color="auto" w:fill="auto"/>
          </w:tcPr>
          <w:p w14:paraId="2994218D" w14:textId="77777777" w:rsidR="00A02D10" w:rsidRPr="00E91314" w:rsidRDefault="00A02D10" w:rsidP="00A02D10"/>
        </w:tc>
        <w:tc>
          <w:tcPr>
            <w:tcW w:w="1200" w:type="dxa"/>
            <w:tcBorders>
              <w:bottom w:val="single" w:sz="4" w:space="0" w:color="auto"/>
            </w:tcBorders>
            <w:shd w:val="pct25" w:color="auto" w:fill="auto"/>
          </w:tcPr>
          <w:p w14:paraId="32D7DDD7" w14:textId="77777777" w:rsidR="00A02D10" w:rsidRPr="00E91314" w:rsidRDefault="00A02D10" w:rsidP="00A02D10">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E663CC0" w14:textId="77777777" w:rsidR="00A02D10" w:rsidRPr="00E91314" w:rsidRDefault="00A02D10" w:rsidP="00A02D10">
            <w:pPr>
              <w:rPr>
                <w:rFonts w:eastAsia="Arial Unicode MS"/>
              </w:rPr>
            </w:pPr>
          </w:p>
        </w:tc>
        <w:tc>
          <w:tcPr>
            <w:tcW w:w="1160" w:type="dxa"/>
            <w:tcBorders>
              <w:bottom w:val="single" w:sz="4" w:space="0" w:color="auto"/>
            </w:tcBorders>
            <w:shd w:val="pct25" w:color="auto" w:fill="auto"/>
          </w:tcPr>
          <w:p w14:paraId="53355BB4" w14:textId="77777777" w:rsidR="00A02D10" w:rsidRPr="00E91314" w:rsidRDefault="00A02D10" w:rsidP="00A02D10">
            <w:pPr>
              <w:rPr>
                <w:rFonts w:eastAsia="Arial Unicode MS"/>
              </w:rPr>
            </w:pPr>
          </w:p>
        </w:tc>
      </w:tr>
      <w:tr w:rsidR="00A02D10" w:rsidRPr="00E91314" w14:paraId="08B26BAA" w14:textId="77777777" w:rsidTr="00A02D10">
        <w:trPr>
          <w:trHeight w:val="217"/>
        </w:trPr>
        <w:tc>
          <w:tcPr>
            <w:tcW w:w="2545" w:type="dxa"/>
            <w:gridSpan w:val="2"/>
          </w:tcPr>
          <w:p w14:paraId="018DD09E" w14:textId="77777777" w:rsidR="00A02D10" w:rsidRPr="00E91314" w:rsidRDefault="00A02D10" w:rsidP="00D65583">
            <w:pPr>
              <w:rPr>
                <w:rFonts w:eastAsia="Arial Unicode MS"/>
              </w:rPr>
            </w:pPr>
            <w:r w:rsidRPr="00E91314">
              <w:rPr>
                <w:rFonts w:eastAsia="Arial Unicode MS"/>
              </w:rPr>
              <w:t>(</w:t>
            </w:r>
            <w:proofErr w:type="spellStart"/>
            <w:r w:rsidR="00D65583">
              <w:rPr>
                <w:rFonts w:eastAsia="Arial Unicode MS"/>
              </w:rPr>
              <w:t>PageNumber</w:t>
            </w:r>
            <w:proofErr w:type="spellEnd"/>
            <w:r w:rsidRPr="00E91314">
              <w:rPr>
                <w:rFonts w:eastAsia="Arial Unicode MS"/>
              </w:rPr>
              <w:t>)</w:t>
            </w:r>
          </w:p>
        </w:tc>
        <w:tc>
          <w:tcPr>
            <w:tcW w:w="3410" w:type="dxa"/>
          </w:tcPr>
          <w:p w14:paraId="3888E290" w14:textId="77777777" w:rsidR="00A02D10" w:rsidRPr="00E91314" w:rsidRDefault="00A02D10" w:rsidP="00A02D10">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76688BBF"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23C61719" w14:textId="77777777" w:rsidR="00A02D10" w:rsidRPr="00E91314" w:rsidRDefault="00A02D10" w:rsidP="00A02D10">
            <w:pPr>
              <w:rPr>
                <w:rFonts w:eastAsia="Arial Unicode MS"/>
              </w:rPr>
            </w:pPr>
            <w:proofErr w:type="spellStart"/>
            <w:r w:rsidRPr="00E91314">
              <w:rPr>
                <w:rFonts w:eastAsia="Arial Unicode MS"/>
              </w:rPr>
              <w:t>VÄ</w:t>
            </w:r>
            <w:proofErr w:type="spellEnd"/>
          </w:p>
        </w:tc>
        <w:tc>
          <w:tcPr>
            <w:tcW w:w="717" w:type="dxa"/>
          </w:tcPr>
          <w:p w14:paraId="0170E58A" w14:textId="77777777" w:rsidR="00A02D10" w:rsidRPr="00E91314" w:rsidRDefault="00A02D10" w:rsidP="00A02D10">
            <w:pPr>
              <w:rPr>
                <w:rFonts w:eastAsia="Arial Unicode MS"/>
              </w:rPr>
            </w:pPr>
            <w:r w:rsidRPr="00E91314">
              <w:rPr>
                <w:rFonts w:eastAsia="Arial Unicode MS"/>
              </w:rPr>
              <w:t>1</w:t>
            </w:r>
          </w:p>
        </w:tc>
        <w:tc>
          <w:tcPr>
            <w:tcW w:w="1803" w:type="dxa"/>
          </w:tcPr>
          <w:p w14:paraId="63228F3C" w14:textId="77777777" w:rsidR="00A02D10" w:rsidRPr="00E91314" w:rsidRDefault="00A02D10" w:rsidP="00A02D10">
            <w:pPr>
              <w:rPr>
                <w:rFonts w:eastAsia="Arial Unicode MS"/>
              </w:rPr>
            </w:pPr>
          </w:p>
        </w:tc>
        <w:tc>
          <w:tcPr>
            <w:tcW w:w="1920" w:type="dxa"/>
          </w:tcPr>
          <w:p w14:paraId="3FDDE22A" w14:textId="77777777" w:rsidR="00A02D10" w:rsidRPr="00E91314" w:rsidRDefault="00A02D10" w:rsidP="00A02D10">
            <w:pPr>
              <w:rPr>
                <w:rFonts w:ascii="Arial" w:eastAsia="Arial Unicode MS" w:hAnsi="Arial"/>
              </w:rPr>
            </w:pPr>
          </w:p>
        </w:tc>
        <w:tc>
          <w:tcPr>
            <w:tcW w:w="1200" w:type="dxa"/>
            <w:shd w:val="clear" w:color="auto" w:fill="auto"/>
          </w:tcPr>
          <w:p w14:paraId="3E3A43BE" w14:textId="77777777" w:rsidR="00A02D10" w:rsidRPr="00E91314" w:rsidRDefault="00A02D10" w:rsidP="00A02D10">
            <w:pPr>
              <w:rPr>
                <w:rFonts w:ascii="Arial" w:eastAsia="Arial Unicode MS" w:hAnsi="Arial"/>
              </w:rPr>
            </w:pPr>
          </w:p>
        </w:tc>
        <w:tc>
          <w:tcPr>
            <w:tcW w:w="1080" w:type="dxa"/>
            <w:shd w:val="clear" w:color="auto" w:fill="auto"/>
          </w:tcPr>
          <w:p w14:paraId="5C45ABBC" w14:textId="77777777" w:rsidR="00A02D10" w:rsidRPr="00E91314" w:rsidRDefault="00A02D10" w:rsidP="00A02D10">
            <w:pPr>
              <w:rPr>
                <w:rFonts w:ascii="Arial" w:eastAsia="Arial Unicode MS" w:hAnsi="Arial"/>
              </w:rPr>
            </w:pPr>
          </w:p>
        </w:tc>
        <w:tc>
          <w:tcPr>
            <w:tcW w:w="1160" w:type="dxa"/>
            <w:shd w:val="clear" w:color="auto" w:fill="auto"/>
          </w:tcPr>
          <w:p w14:paraId="77DA31B9" w14:textId="77777777" w:rsidR="00A02D10" w:rsidRPr="00E91314" w:rsidRDefault="00A02D10" w:rsidP="00A02D10">
            <w:pPr>
              <w:rPr>
                <w:rFonts w:ascii="Arial" w:eastAsia="Arial Unicode MS" w:hAnsi="Arial"/>
              </w:rPr>
            </w:pPr>
          </w:p>
        </w:tc>
      </w:tr>
      <w:tr w:rsidR="00A02D10" w:rsidRPr="00E91314" w14:paraId="10678EB7" w14:textId="77777777" w:rsidTr="00A02D10">
        <w:trPr>
          <w:trHeight w:val="217"/>
        </w:trPr>
        <w:tc>
          <w:tcPr>
            <w:tcW w:w="2545" w:type="dxa"/>
            <w:gridSpan w:val="2"/>
          </w:tcPr>
          <w:p w14:paraId="3FD90A23" w14:textId="77777777" w:rsidR="00A02D10" w:rsidRPr="00E91314" w:rsidRDefault="00A02D10" w:rsidP="00A02D10">
            <w:pPr>
              <w:rPr>
                <w:rFonts w:eastAsia="Arial Unicode MS"/>
              </w:rPr>
            </w:pPr>
            <w:r w:rsidRPr="00E91314">
              <w:rPr>
                <w:rFonts w:eastAsia="Arial Unicode MS"/>
              </w:rPr>
              <w:t>Rubrik</w:t>
            </w:r>
          </w:p>
          <w:p w14:paraId="0466AF18"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7257DF0B" w14:textId="77777777" w:rsidR="00A02D10" w:rsidRPr="00E91314" w:rsidRDefault="00635266" w:rsidP="00A02D10">
            <w:pPr>
              <w:rPr>
                <w:rFonts w:eastAsia="Arial Unicode MS"/>
              </w:rPr>
            </w:pPr>
            <w:r>
              <w:rPr>
                <w:rFonts w:eastAsia="Arial Unicode MS"/>
              </w:rPr>
              <w:t>Sidans</w:t>
            </w:r>
            <w:r w:rsidR="00A02D10" w:rsidRPr="00E91314">
              <w:rPr>
                <w:rFonts w:eastAsia="Arial Unicode MS"/>
              </w:rPr>
              <w:t xml:space="preserve"> rubrik.</w:t>
            </w:r>
          </w:p>
          <w:p w14:paraId="30149319"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205BE15A"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7FE1072B"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6DCF5C7" w14:textId="77777777" w:rsidR="00A02D10" w:rsidRPr="00E91314" w:rsidRDefault="00A02D10" w:rsidP="00A02D10">
            <w:pPr>
              <w:rPr>
                <w:rFonts w:eastAsia="Arial Unicode MS"/>
              </w:rPr>
            </w:pPr>
          </w:p>
        </w:tc>
        <w:tc>
          <w:tcPr>
            <w:tcW w:w="1920" w:type="dxa"/>
          </w:tcPr>
          <w:p w14:paraId="15CDC88F" w14:textId="77777777" w:rsidR="00A02D10" w:rsidRPr="00E91314" w:rsidRDefault="00A02D10" w:rsidP="00A02D10">
            <w:pPr>
              <w:rPr>
                <w:rFonts w:ascii="Arial" w:eastAsia="Arial Unicode MS" w:hAnsi="Arial"/>
              </w:rPr>
            </w:pPr>
          </w:p>
        </w:tc>
        <w:tc>
          <w:tcPr>
            <w:tcW w:w="1200" w:type="dxa"/>
            <w:shd w:val="clear" w:color="auto" w:fill="auto"/>
          </w:tcPr>
          <w:p w14:paraId="1293D3C5" w14:textId="77777777" w:rsidR="00A02D10" w:rsidRPr="00E91314" w:rsidRDefault="00A02D10" w:rsidP="00A02D10">
            <w:pPr>
              <w:rPr>
                <w:rFonts w:ascii="Arial" w:eastAsia="Arial Unicode MS" w:hAnsi="Arial"/>
              </w:rPr>
            </w:pPr>
          </w:p>
        </w:tc>
        <w:tc>
          <w:tcPr>
            <w:tcW w:w="1080" w:type="dxa"/>
            <w:shd w:val="clear" w:color="auto" w:fill="auto"/>
          </w:tcPr>
          <w:p w14:paraId="4C2FDA6C" w14:textId="77777777" w:rsidR="00A02D10" w:rsidRPr="00E91314" w:rsidRDefault="00A02D10" w:rsidP="00A02D10">
            <w:pPr>
              <w:rPr>
                <w:rFonts w:ascii="Arial" w:eastAsia="Arial Unicode MS" w:hAnsi="Arial"/>
              </w:rPr>
            </w:pPr>
          </w:p>
        </w:tc>
        <w:tc>
          <w:tcPr>
            <w:tcW w:w="1160" w:type="dxa"/>
            <w:shd w:val="clear" w:color="auto" w:fill="auto"/>
          </w:tcPr>
          <w:p w14:paraId="62DB415E" w14:textId="77777777" w:rsidR="00A02D10" w:rsidRPr="00E91314" w:rsidRDefault="00A02D10" w:rsidP="00A02D10">
            <w:pPr>
              <w:rPr>
                <w:rFonts w:ascii="Arial" w:eastAsia="Arial Unicode MS" w:hAnsi="Arial"/>
              </w:rPr>
            </w:pPr>
          </w:p>
        </w:tc>
      </w:tr>
      <w:tr w:rsidR="00A02D10" w:rsidRPr="00E91314" w14:paraId="5073601F" w14:textId="77777777" w:rsidTr="00A02D10">
        <w:trPr>
          <w:trHeight w:val="217"/>
        </w:trPr>
        <w:tc>
          <w:tcPr>
            <w:tcW w:w="2545" w:type="dxa"/>
            <w:gridSpan w:val="2"/>
          </w:tcPr>
          <w:p w14:paraId="6FDAB49B" w14:textId="77777777" w:rsidR="00A02D10" w:rsidRPr="00E91314" w:rsidRDefault="00A02D10" w:rsidP="00A02D10">
            <w:pPr>
              <w:rPr>
                <w:rFonts w:eastAsia="Arial Unicode MS"/>
              </w:rPr>
            </w:pPr>
            <w:r w:rsidRPr="00E91314">
              <w:rPr>
                <w:rFonts w:eastAsia="Arial Unicode MS"/>
              </w:rPr>
              <w:t>Beskrivning</w:t>
            </w:r>
          </w:p>
          <w:p w14:paraId="344F8C01" w14:textId="77777777" w:rsidR="00A02D10" w:rsidRPr="00E91314" w:rsidRDefault="00A02D10" w:rsidP="00A02D10">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6ABAD934" w14:textId="77777777" w:rsidR="00A02D10" w:rsidRPr="00E91314" w:rsidRDefault="00A02D10" w:rsidP="00A02D10">
            <w:pPr>
              <w:rPr>
                <w:rFonts w:eastAsia="Arial Unicode MS"/>
              </w:rPr>
            </w:pPr>
            <w:r w:rsidRPr="00E91314">
              <w:rPr>
                <w:rFonts w:eastAsia="Arial Unicode MS"/>
              </w:rPr>
              <w:t>Beskrivande text.</w:t>
            </w:r>
          </w:p>
          <w:p w14:paraId="1D2B8DBD" w14:textId="77777777" w:rsidR="00A02D10" w:rsidRPr="00E91314" w:rsidRDefault="00A02D10" w:rsidP="00A02D10">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2AE94A14" w14:textId="77777777" w:rsidR="00A02D10" w:rsidRPr="00E91314" w:rsidRDefault="00A02D10" w:rsidP="00A02D10">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52CBA081" w14:textId="77777777" w:rsidR="00A02D10" w:rsidRPr="00E91314" w:rsidRDefault="00A02D10" w:rsidP="00A02D10">
            <w:pPr>
              <w:rPr>
                <w:rFonts w:eastAsia="Arial Unicode MS"/>
              </w:rPr>
            </w:pPr>
            <w:proofErr w:type="spellStart"/>
            <w:r w:rsidRPr="00E91314">
              <w:rPr>
                <w:rFonts w:eastAsia="Arial Unicode MS"/>
              </w:rPr>
              <w:t>TXT</w:t>
            </w:r>
            <w:proofErr w:type="spellEnd"/>
          </w:p>
        </w:tc>
        <w:tc>
          <w:tcPr>
            <w:tcW w:w="717" w:type="dxa"/>
          </w:tcPr>
          <w:p w14:paraId="68D95A64" w14:textId="77777777" w:rsidR="00A02D10" w:rsidRPr="00E91314" w:rsidRDefault="00A02D10" w:rsidP="00A02D10">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56D8CE2" w14:textId="77777777" w:rsidR="00A02D10" w:rsidRPr="00E91314" w:rsidRDefault="00A02D10" w:rsidP="00A02D10">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06C2C326" w14:textId="77777777" w:rsidR="00A02D10" w:rsidRPr="00E91314" w:rsidRDefault="00A02D10" w:rsidP="00A02D10">
            <w:pPr>
              <w:rPr>
                <w:rFonts w:ascii="Arial" w:eastAsia="Arial Unicode MS" w:hAnsi="Arial"/>
              </w:rPr>
            </w:pPr>
          </w:p>
        </w:tc>
        <w:tc>
          <w:tcPr>
            <w:tcW w:w="1200" w:type="dxa"/>
            <w:shd w:val="clear" w:color="auto" w:fill="auto"/>
          </w:tcPr>
          <w:p w14:paraId="78C544D2" w14:textId="77777777" w:rsidR="00A02D10" w:rsidRPr="00E91314" w:rsidRDefault="00A02D10" w:rsidP="00A02D10">
            <w:pPr>
              <w:rPr>
                <w:rFonts w:ascii="Arial" w:eastAsia="Arial Unicode MS" w:hAnsi="Arial"/>
              </w:rPr>
            </w:pPr>
          </w:p>
        </w:tc>
        <w:tc>
          <w:tcPr>
            <w:tcW w:w="1080" w:type="dxa"/>
            <w:shd w:val="clear" w:color="auto" w:fill="auto"/>
          </w:tcPr>
          <w:p w14:paraId="42EE1916" w14:textId="77777777" w:rsidR="00A02D10" w:rsidRPr="00E91314" w:rsidRDefault="00A02D10" w:rsidP="00A02D10">
            <w:pPr>
              <w:rPr>
                <w:rFonts w:ascii="Arial" w:eastAsia="Arial Unicode MS" w:hAnsi="Arial"/>
              </w:rPr>
            </w:pPr>
          </w:p>
        </w:tc>
        <w:tc>
          <w:tcPr>
            <w:tcW w:w="1160" w:type="dxa"/>
            <w:shd w:val="clear" w:color="auto" w:fill="auto"/>
          </w:tcPr>
          <w:p w14:paraId="434530F1" w14:textId="77777777" w:rsidR="00A02D10" w:rsidRPr="00E91314" w:rsidRDefault="00A02D10" w:rsidP="00A02D10">
            <w:pPr>
              <w:rPr>
                <w:rFonts w:ascii="Arial" w:eastAsia="Arial Unicode MS" w:hAnsi="Arial"/>
              </w:rPr>
            </w:pPr>
          </w:p>
        </w:tc>
      </w:tr>
      <w:tr w:rsidR="00A314B8" w:rsidRPr="00E91314" w14:paraId="3EAA2189" w14:textId="77777777" w:rsidTr="00A02D10">
        <w:trPr>
          <w:trHeight w:val="217"/>
        </w:trPr>
        <w:tc>
          <w:tcPr>
            <w:tcW w:w="2545" w:type="dxa"/>
            <w:gridSpan w:val="2"/>
          </w:tcPr>
          <w:p w14:paraId="753B658B" w14:textId="77777777" w:rsidR="00A314B8" w:rsidRDefault="00A314B8" w:rsidP="00A02D10">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02B36F00" w14:textId="77777777" w:rsidR="00A314B8" w:rsidRPr="00E91314" w:rsidRDefault="00A314B8" w:rsidP="00D65583">
            <w:pPr>
              <w:rPr>
                <w:rFonts w:eastAsia="Arial Unicode MS"/>
              </w:rPr>
            </w:pPr>
            <w:r>
              <w:rPr>
                <w:rFonts w:eastAsia="Arial Unicode MS"/>
              </w:rPr>
              <w:t>URL till hjälpsida/mer information.</w:t>
            </w:r>
          </w:p>
        </w:tc>
        <w:tc>
          <w:tcPr>
            <w:tcW w:w="1140" w:type="dxa"/>
          </w:tcPr>
          <w:p w14:paraId="38B5FCE3" w14:textId="77777777" w:rsidR="00A314B8" w:rsidRPr="00E91314" w:rsidRDefault="00A314B8" w:rsidP="00A02D10">
            <w:pPr>
              <w:rPr>
                <w:rFonts w:eastAsia="Arial Unicode MS"/>
              </w:rPr>
            </w:pPr>
            <w:proofErr w:type="spellStart"/>
            <w:r>
              <w:rPr>
                <w:rFonts w:eastAsia="Arial Unicode MS"/>
              </w:rPr>
              <w:t>TXT</w:t>
            </w:r>
            <w:proofErr w:type="spellEnd"/>
          </w:p>
        </w:tc>
        <w:tc>
          <w:tcPr>
            <w:tcW w:w="717" w:type="dxa"/>
          </w:tcPr>
          <w:p w14:paraId="38B3588D" w14:textId="77777777" w:rsidR="00A314B8" w:rsidRPr="00E91314" w:rsidRDefault="00A314B8" w:rsidP="00A02D10">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358D9A9" w14:textId="77777777" w:rsidR="00A314B8" w:rsidRPr="00E91314" w:rsidRDefault="00A314B8" w:rsidP="00A02D10">
            <w:pPr>
              <w:rPr>
                <w:rFonts w:eastAsia="Arial Unicode MS"/>
              </w:rPr>
            </w:pPr>
          </w:p>
        </w:tc>
        <w:tc>
          <w:tcPr>
            <w:tcW w:w="1920" w:type="dxa"/>
          </w:tcPr>
          <w:p w14:paraId="12A30A54" w14:textId="77777777" w:rsidR="00A314B8" w:rsidRPr="00E91314" w:rsidRDefault="00A314B8" w:rsidP="00A02D10">
            <w:pPr>
              <w:rPr>
                <w:rFonts w:ascii="Arial" w:eastAsia="Arial Unicode MS" w:hAnsi="Arial"/>
              </w:rPr>
            </w:pPr>
          </w:p>
        </w:tc>
        <w:tc>
          <w:tcPr>
            <w:tcW w:w="1200" w:type="dxa"/>
            <w:shd w:val="clear" w:color="auto" w:fill="auto"/>
          </w:tcPr>
          <w:p w14:paraId="13CFFB81" w14:textId="77777777" w:rsidR="00A314B8" w:rsidRPr="00E91314" w:rsidRDefault="00A314B8" w:rsidP="00A02D10">
            <w:pPr>
              <w:rPr>
                <w:rFonts w:ascii="Arial" w:eastAsia="Arial Unicode MS" w:hAnsi="Arial"/>
              </w:rPr>
            </w:pPr>
          </w:p>
        </w:tc>
        <w:tc>
          <w:tcPr>
            <w:tcW w:w="1080" w:type="dxa"/>
            <w:shd w:val="clear" w:color="auto" w:fill="auto"/>
          </w:tcPr>
          <w:p w14:paraId="2CF0462D" w14:textId="77777777" w:rsidR="00A314B8" w:rsidRPr="00E91314" w:rsidRDefault="00A314B8" w:rsidP="00A02D10">
            <w:pPr>
              <w:rPr>
                <w:rFonts w:ascii="Arial" w:eastAsia="Arial Unicode MS" w:hAnsi="Arial"/>
              </w:rPr>
            </w:pPr>
          </w:p>
        </w:tc>
        <w:tc>
          <w:tcPr>
            <w:tcW w:w="1160" w:type="dxa"/>
            <w:shd w:val="clear" w:color="auto" w:fill="auto"/>
          </w:tcPr>
          <w:p w14:paraId="18C0FCAC" w14:textId="77777777" w:rsidR="00A314B8" w:rsidRPr="00E91314" w:rsidRDefault="00A314B8" w:rsidP="00A02D10">
            <w:pPr>
              <w:rPr>
                <w:rFonts w:ascii="Arial" w:eastAsia="Arial Unicode MS" w:hAnsi="Arial"/>
              </w:rPr>
            </w:pPr>
          </w:p>
        </w:tc>
      </w:tr>
      <w:tr w:rsidR="00A02D10" w:rsidRPr="00E91314" w14:paraId="29DB0D25" w14:textId="77777777" w:rsidTr="00A02D10">
        <w:trPr>
          <w:trHeight w:val="217"/>
        </w:trPr>
        <w:tc>
          <w:tcPr>
            <w:tcW w:w="2545" w:type="dxa"/>
            <w:gridSpan w:val="2"/>
          </w:tcPr>
          <w:p w14:paraId="1FD55073" w14:textId="77777777" w:rsidR="00A02D10" w:rsidRPr="00E91314" w:rsidRDefault="00D65583" w:rsidP="00A02D10">
            <w:pPr>
              <w:rPr>
                <w:rFonts w:eastAsia="Arial Unicode MS"/>
              </w:rPr>
            </w:pPr>
            <w:r>
              <w:rPr>
                <w:rFonts w:eastAsia="Arial Unicode MS"/>
              </w:rPr>
              <w:t>(</w:t>
            </w:r>
            <w:proofErr w:type="spellStart"/>
            <w:r>
              <w:rPr>
                <w:rFonts w:eastAsia="Arial Unicode MS"/>
              </w:rPr>
              <w:t>LastPage</w:t>
            </w:r>
            <w:proofErr w:type="spellEnd"/>
            <w:r w:rsidR="00A02D10" w:rsidRPr="00E91314">
              <w:rPr>
                <w:rFonts w:eastAsia="Arial Unicode MS"/>
              </w:rPr>
              <w:t>)</w:t>
            </w:r>
          </w:p>
        </w:tc>
        <w:tc>
          <w:tcPr>
            <w:tcW w:w="3410" w:type="dxa"/>
          </w:tcPr>
          <w:p w14:paraId="557C10C9" w14:textId="77777777" w:rsidR="00A02D10" w:rsidRPr="00E91314" w:rsidRDefault="00A02D10" w:rsidP="00D65583">
            <w:pPr>
              <w:rPr>
                <w:rFonts w:eastAsia="Arial Unicode MS"/>
              </w:rPr>
            </w:pPr>
            <w:r w:rsidRPr="00E91314">
              <w:rPr>
                <w:rFonts w:eastAsia="Arial Unicode MS"/>
              </w:rPr>
              <w:t xml:space="preserve">Indikerar om ytterligare </w:t>
            </w:r>
            <w:r w:rsidR="00D65583">
              <w:rPr>
                <w:rFonts w:eastAsia="Arial Unicode MS"/>
              </w:rPr>
              <w:t>sidor</w:t>
            </w:r>
            <w:r w:rsidRPr="00E91314">
              <w:rPr>
                <w:rFonts w:eastAsia="Arial Unicode MS"/>
              </w:rPr>
              <w:t xml:space="preserve">. Detta ger indikation för konsumerande system att presentera en knapp för att ”Avsluta och </w:t>
            </w:r>
            <w:r w:rsidRPr="00E91314">
              <w:rPr>
                <w:rFonts w:eastAsia="Arial Unicode MS"/>
              </w:rPr>
              <w:lastRenderedPageBreak/>
              <w:t>skicka” formuläret.</w:t>
            </w:r>
          </w:p>
        </w:tc>
        <w:tc>
          <w:tcPr>
            <w:tcW w:w="1140" w:type="dxa"/>
          </w:tcPr>
          <w:p w14:paraId="139CD407" w14:textId="77777777" w:rsidR="00A02D10" w:rsidRPr="00E91314" w:rsidRDefault="00A02D10" w:rsidP="00A02D10">
            <w:pPr>
              <w:rPr>
                <w:rFonts w:eastAsia="Arial Unicode MS"/>
              </w:rPr>
            </w:pPr>
            <w:r w:rsidRPr="00E91314">
              <w:rPr>
                <w:rFonts w:eastAsia="Arial Unicode MS"/>
              </w:rPr>
              <w:lastRenderedPageBreak/>
              <w:t>S/F</w:t>
            </w:r>
          </w:p>
        </w:tc>
        <w:tc>
          <w:tcPr>
            <w:tcW w:w="717" w:type="dxa"/>
          </w:tcPr>
          <w:p w14:paraId="027EBE54" w14:textId="77777777" w:rsidR="00A02D10" w:rsidRPr="00E91314" w:rsidRDefault="00A02D10" w:rsidP="00A02D10">
            <w:pPr>
              <w:rPr>
                <w:rFonts w:eastAsia="Arial Unicode MS"/>
              </w:rPr>
            </w:pPr>
            <w:r w:rsidRPr="00E91314">
              <w:rPr>
                <w:rFonts w:eastAsia="Arial Unicode MS"/>
              </w:rPr>
              <w:t>1</w:t>
            </w:r>
          </w:p>
        </w:tc>
        <w:tc>
          <w:tcPr>
            <w:tcW w:w="1803" w:type="dxa"/>
          </w:tcPr>
          <w:p w14:paraId="53584F51" w14:textId="77777777" w:rsidR="00A02D10" w:rsidRPr="00E91314" w:rsidRDefault="00A02D10" w:rsidP="00A02D10">
            <w:pPr>
              <w:rPr>
                <w:rFonts w:eastAsia="Arial Unicode MS"/>
              </w:rPr>
            </w:pPr>
            <w:r w:rsidRPr="00E91314">
              <w:rPr>
                <w:rFonts w:eastAsia="Arial Unicode MS"/>
              </w:rPr>
              <w:t xml:space="preserve">S = Indikerar att detta </w:t>
            </w:r>
            <w:r w:rsidR="00D65583">
              <w:rPr>
                <w:rFonts w:eastAsia="Arial Unicode MS"/>
              </w:rPr>
              <w:t>är det sist</w:t>
            </w:r>
            <w:r w:rsidRPr="00E91314">
              <w:rPr>
                <w:rFonts w:eastAsia="Arial Unicode MS"/>
              </w:rPr>
              <w:t xml:space="preserve">a </w:t>
            </w:r>
            <w:r w:rsidR="00D65583">
              <w:rPr>
                <w:rFonts w:eastAsia="Arial Unicode MS"/>
              </w:rPr>
              <w:t>sidan</w:t>
            </w:r>
            <w:r w:rsidRPr="00E91314">
              <w:rPr>
                <w:rFonts w:eastAsia="Arial Unicode MS"/>
              </w:rPr>
              <w:t>.</w:t>
            </w:r>
          </w:p>
          <w:p w14:paraId="7DE7B61C" w14:textId="77777777" w:rsidR="00A02D10" w:rsidRPr="00E91314" w:rsidRDefault="00A02D10" w:rsidP="00D65583">
            <w:pPr>
              <w:rPr>
                <w:rFonts w:eastAsia="Arial Unicode MS"/>
              </w:rPr>
            </w:pPr>
            <w:r w:rsidRPr="00E91314">
              <w:rPr>
                <w:rFonts w:eastAsia="Arial Unicode MS"/>
              </w:rPr>
              <w:t xml:space="preserve">F= Indikerar att </w:t>
            </w:r>
            <w:r w:rsidRPr="00E91314">
              <w:rPr>
                <w:rFonts w:eastAsia="Arial Unicode MS"/>
              </w:rPr>
              <w:lastRenderedPageBreak/>
              <w:t xml:space="preserve">ytterligare </w:t>
            </w:r>
            <w:r w:rsidR="00D65583">
              <w:rPr>
                <w:rFonts w:eastAsia="Arial Unicode MS"/>
              </w:rPr>
              <w:t>sidor</w:t>
            </w:r>
            <w:r w:rsidRPr="00E91314">
              <w:rPr>
                <w:rFonts w:eastAsia="Arial Unicode MS"/>
              </w:rPr>
              <w:t>.</w:t>
            </w:r>
          </w:p>
        </w:tc>
        <w:tc>
          <w:tcPr>
            <w:tcW w:w="1920" w:type="dxa"/>
          </w:tcPr>
          <w:p w14:paraId="3D423F4B" w14:textId="77777777" w:rsidR="00A02D10" w:rsidRPr="00E91314" w:rsidRDefault="00A02D10" w:rsidP="00A02D10">
            <w:pPr>
              <w:rPr>
                <w:rFonts w:ascii="Arial" w:eastAsia="Arial Unicode MS" w:hAnsi="Arial"/>
              </w:rPr>
            </w:pPr>
          </w:p>
        </w:tc>
        <w:tc>
          <w:tcPr>
            <w:tcW w:w="1200" w:type="dxa"/>
            <w:shd w:val="clear" w:color="auto" w:fill="auto"/>
          </w:tcPr>
          <w:p w14:paraId="3182E21C" w14:textId="77777777" w:rsidR="00A02D10" w:rsidRPr="00E91314" w:rsidRDefault="00A02D10" w:rsidP="00A02D10">
            <w:pPr>
              <w:rPr>
                <w:rFonts w:ascii="Arial" w:eastAsia="Arial Unicode MS" w:hAnsi="Arial"/>
              </w:rPr>
            </w:pPr>
          </w:p>
        </w:tc>
        <w:tc>
          <w:tcPr>
            <w:tcW w:w="1080" w:type="dxa"/>
            <w:shd w:val="clear" w:color="auto" w:fill="auto"/>
          </w:tcPr>
          <w:p w14:paraId="0529190D" w14:textId="77777777" w:rsidR="00A02D10" w:rsidRPr="00E91314" w:rsidRDefault="00A02D10" w:rsidP="00A02D10">
            <w:pPr>
              <w:rPr>
                <w:rFonts w:ascii="Arial" w:eastAsia="Arial Unicode MS" w:hAnsi="Arial"/>
              </w:rPr>
            </w:pPr>
          </w:p>
        </w:tc>
        <w:tc>
          <w:tcPr>
            <w:tcW w:w="1160" w:type="dxa"/>
            <w:shd w:val="clear" w:color="auto" w:fill="auto"/>
          </w:tcPr>
          <w:p w14:paraId="14B2C923" w14:textId="77777777" w:rsidR="00A02D10" w:rsidRPr="00E91314" w:rsidRDefault="00A02D10" w:rsidP="00A02D10">
            <w:pPr>
              <w:rPr>
                <w:rFonts w:ascii="Arial" w:eastAsia="Arial Unicode MS" w:hAnsi="Arial"/>
              </w:rPr>
            </w:pPr>
          </w:p>
        </w:tc>
      </w:tr>
      <w:tr w:rsidR="00A02D10" w:rsidRPr="00E91314" w14:paraId="1E57BFB9" w14:textId="77777777" w:rsidTr="00A02D10">
        <w:trPr>
          <w:trHeight w:val="217"/>
        </w:trPr>
        <w:tc>
          <w:tcPr>
            <w:tcW w:w="2545" w:type="dxa"/>
            <w:gridSpan w:val="2"/>
          </w:tcPr>
          <w:p w14:paraId="53941E94" w14:textId="77777777" w:rsidR="00A02D10" w:rsidRPr="00E91314" w:rsidRDefault="00A02D10" w:rsidP="00A02D10">
            <w:pPr>
              <w:rPr>
                <w:rFonts w:eastAsia="Arial Unicode MS"/>
              </w:rPr>
            </w:pPr>
            <w:r w:rsidRPr="00E91314">
              <w:rPr>
                <w:rFonts w:eastAsia="Arial Unicode MS"/>
              </w:rPr>
              <w:lastRenderedPageBreak/>
              <w:t>Frågor/id</w:t>
            </w:r>
          </w:p>
          <w:p w14:paraId="7466014F" w14:textId="77777777" w:rsidR="00A02D10" w:rsidRPr="00E91314" w:rsidRDefault="00A02D10" w:rsidP="00D65583">
            <w:pPr>
              <w:rPr>
                <w:rFonts w:eastAsia="Arial Unicode MS"/>
              </w:rPr>
            </w:pPr>
            <w:r w:rsidRPr="00E91314">
              <w:rPr>
                <w:rFonts w:eastAsia="Arial Unicode MS"/>
              </w:rPr>
              <w:t>(</w:t>
            </w:r>
            <w:proofErr w:type="spellStart"/>
            <w:r w:rsidRPr="00E91314">
              <w:rPr>
                <w:rFonts w:eastAsia="Arial Unicode MS"/>
              </w:rPr>
              <w:t>Question</w:t>
            </w:r>
            <w:r w:rsidR="00D65583">
              <w:rPr>
                <w:rFonts w:eastAsia="Arial Unicode MS"/>
              </w:rPr>
              <w:t>Block</w:t>
            </w:r>
            <w:proofErr w:type="spellEnd"/>
            <w:r w:rsidRPr="00E91314">
              <w:rPr>
                <w:rFonts w:eastAsia="Arial Unicode MS"/>
              </w:rPr>
              <w:t>)</w:t>
            </w:r>
          </w:p>
        </w:tc>
        <w:tc>
          <w:tcPr>
            <w:tcW w:w="3410" w:type="dxa"/>
          </w:tcPr>
          <w:p w14:paraId="084D22F9" w14:textId="77777777" w:rsidR="00A02D10" w:rsidRPr="00E91314" w:rsidRDefault="00A02D10" w:rsidP="00D65583">
            <w:pPr>
              <w:rPr>
                <w:rFonts w:eastAsia="Arial Unicode MS"/>
              </w:rPr>
            </w:pPr>
            <w:r w:rsidRPr="00E91314">
              <w:rPr>
                <w:rFonts w:eastAsia="Arial Unicode MS"/>
              </w:rPr>
              <w:t xml:space="preserve">Koppling till klass för </w:t>
            </w:r>
            <w:r w:rsidR="00D65583">
              <w:rPr>
                <w:rFonts w:eastAsia="Arial Unicode MS"/>
              </w:rPr>
              <w:t>Block</w:t>
            </w:r>
            <w:r w:rsidRPr="00E91314">
              <w:rPr>
                <w:rFonts w:eastAsia="Arial Unicode MS"/>
              </w:rPr>
              <w:t>.</w:t>
            </w:r>
          </w:p>
        </w:tc>
        <w:tc>
          <w:tcPr>
            <w:tcW w:w="1140" w:type="dxa"/>
          </w:tcPr>
          <w:p w14:paraId="124353E5" w14:textId="77777777" w:rsidR="00A02D10" w:rsidRPr="00E91314" w:rsidRDefault="00A02D10" w:rsidP="00A02D10">
            <w:pPr>
              <w:rPr>
                <w:rFonts w:eastAsia="Arial Unicode MS"/>
              </w:rPr>
            </w:pPr>
            <w:r w:rsidRPr="00E91314">
              <w:rPr>
                <w:rFonts w:eastAsia="Arial Unicode MS"/>
              </w:rPr>
              <w:t>II</w:t>
            </w:r>
          </w:p>
        </w:tc>
        <w:tc>
          <w:tcPr>
            <w:tcW w:w="717" w:type="dxa"/>
          </w:tcPr>
          <w:p w14:paraId="3BF63CD4" w14:textId="77777777" w:rsidR="00A02D10" w:rsidRPr="00E91314" w:rsidRDefault="00A02D10" w:rsidP="00A02D10">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7088532D" w14:textId="77777777" w:rsidR="00A02D10" w:rsidRPr="00E91314" w:rsidRDefault="00A02D10" w:rsidP="00A02D10">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38EBCE19" w14:textId="77777777" w:rsidR="00A02D10" w:rsidRPr="00E91314" w:rsidRDefault="00A02D10" w:rsidP="00A02D10">
            <w:pPr>
              <w:rPr>
                <w:rFonts w:ascii="Arial" w:eastAsia="Arial Unicode MS" w:hAnsi="Arial"/>
              </w:rPr>
            </w:pPr>
          </w:p>
        </w:tc>
        <w:tc>
          <w:tcPr>
            <w:tcW w:w="1200" w:type="dxa"/>
            <w:shd w:val="clear" w:color="auto" w:fill="auto"/>
          </w:tcPr>
          <w:p w14:paraId="494E6C86" w14:textId="77777777" w:rsidR="00A02D10" w:rsidRPr="00E91314" w:rsidRDefault="00A02D10" w:rsidP="00A02D10">
            <w:pPr>
              <w:rPr>
                <w:rFonts w:ascii="Arial" w:eastAsia="Arial Unicode MS" w:hAnsi="Arial"/>
              </w:rPr>
            </w:pPr>
          </w:p>
        </w:tc>
        <w:tc>
          <w:tcPr>
            <w:tcW w:w="1080" w:type="dxa"/>
            <w:shd w:val="clear" w:color="auto" w:fill="auto"/>
          </w:tcPr>
          <w:p w14:paraId="60A6298B" w14:textId="77777777" w:rsidR="00A02D10" w:rsidRPr="00E91314" w:rsidRDefault="00A02D10" w:rsidP="00A02D10">
            <w:pPr>
              <w:rPr>
                <w:rFonts w:ascii="Arial" w:eastAsia="Arial Unicode MS" w:hAnsi="Arial"/>
              </w:rPr>
            </w:pPr>
          </w:p>
        </w:tc>
        <w:tc>
          <w:tcPr>
            <w:tcW w:w="1160" w:type="dxa"/>
            <w:shd w:val="clear" w:color="auto" w:fill="auto"/>
          </w:tcPr>
          <w:p w14:paraId="6194A3AB" w14:textId="77777777" w:rsidR="00A02D10" w:rsidRPr="00E91314" w:rsidRDefault="00A02D10" w:rsidP="00A02D10">
            <w:pPr>
              <w:rPr>
                <w:rFonts w:ascii="Arial" w:eastAsia="Arial Unicode MS" w:hAnsi="Arial"/>
              </w:rPr>
            </w:pPr>
          </w:p>
        </w:tc>
      </w:tr>
      <w:tr w:rsidR="00A02D10" w:rsidRPr="00E91314" w14:paraId="28C8B751" w14:textId="77777777" w:rsidTr="00A02D10">
        <w:trPr>
          <w:trHeight w:val="217"/>
        </w:trPr>
        <w:tc>
          <w:tcPr>
            <w:tcW w:w="2545" w:type="dxa"/>
            <w:gridSpan w:val="2"/>
          </w:tcPr>
          <w:p w14:paraId="2762E590" w14:textId="77777777" w:rsidR="00A02D10" w:rsidRPr="00E91314" w:rsidRDefault="00A02D10" w:rsidP="00A02D10">
            <w:pPr>
              <w:rPr>
                <w:rFonts w:eastAsia="Arial Unicode MS"/>
              </w:rPr>
            </w:pPr>
          </w:p>
        </w:tc>
        <w:tc>
          <w:tcPr>
            <w:tcW w:w="3410" w:type="dxa"/>
          </w:tcPr>
          <w:p w14:paraId="180D987C" w14:textId="77777777" w:rsidR="00A02D10" w:rsidRPr="00E91314" w:rsidRDefault="00A02D10" w:rsidP="00A02D10">
            <w:pPr>
              <w:rPr>
                <w:rFonts w:eastAsia="Arial Unicode MS"/>
              </w:rPr>
            </w:pPr>
          </w:p>
        </w:tc>
        <w:tc>
          <w:tcPr>
            <w:tcW w:w="1140" w:type="dxa"/>
          </w:tcPr>
          <w:p w14:paraId="5C9F9859" w14:textId="77777777" w:rsidR="00A02D10" w:rsidRPr="00E91314" w:rsidRDefault="00A02D10" w:rsidP="00A02D10">
            <w:pPr>
              <w:rPr>
                <w:rFonts w:eastAsia="Arial Unicode MS"/>
              </w:rPr>
            </w:pPr>
          </w:p>
        </w:tc>
        <w:tc>
          <w:tcPr>
            <w:tcW w:w="717" w:type="dxa"/>
          </w:tcPr>
          <w:p w14:paraId="71A47D39" w14:textId="77777777" w:rsidR="00A02D10" w:rsidRPr="00E91314" w:rsidRDefault="00A02D10" w:rsidP="00A02D10">
            <w:pPr>
              <w:rPr>
                <w:rFonts w:eastAsia="Arial Unicode MS"/>
              </w:rPr>
            </w:pPr>
          </w:p>
        </w:tc>
        <w:tc>
          <w:tcPr>
            <w:tcW w:w="1803" w:type="dxa"/>
          </w:tcPr>
          <w:p w14:paraId="4E64ED51" w14:textId="77777777" w:rsidR="00A02D10" w:rsidRPr="00E91314" w:rsidRDefault="00A02D10" w:rsidP="00A02D10">
            <w:pPr>
              <w:rPr>
                <w:rFonts w:eastAsia="Arial Unicode MS"/>
              </w:rPr>
            </w:pPr>
          </w:p>
        </w:tc>
        <w:tc>
          <w:tcPr>
            <w:tcW w:w="1920" w:type="dxa"/>
          </w:tcPr>
          <w:p w14:paraId="10F10EC6" w14:textId="77777777" w:rsidR="00A02D10" w:rsidRPr="00E91314" w:rsidRDefault="00A02D10" w:rsidP="00A02D10">
            <w:pPr>
              <w:rPr>
                <w:rFonts w:ascii="Arial" w:eastAsia="Arial Unicode MS" w:hAnsi="Arial"/>
              </w:rPr>
            </w:pPr>
          </w:p>
        </w:tc>
        <w:tc>
          <w:tcPr>
            <w:tcW w:w="1200" w:type="dxa"/>
            <w:shd w:val="clear" w:color="auto" w:fill="auto"/>
          </w:tcPr>
          <w:p w14:paraId="0AD08D50" w14:textId="77777777" w:rsidR="00A02D10" w:rsidRPr="00E91314" w:rsidRDefault="00A02D10" w:rsidP="00A02D10">
            <w:pPr>
              <w:rPr>
                <w:rFonts w:ascii="Arial" w:eastAsia="Arial Unicode MS" w:hAnsi="Arial"/>
              </w:rPr>
            </w:pPr>
          </w:p>
        </w:tc>
        <w:tc>
          <w:tcPr>
            <w:tcW w:w="1080" w:type="dxa"/>
            <w:shd w:val="clear" w:color="auto" w:fill="auto"/>
          </w:tcPr>
          <w:p w14:paraId="7DC9DF32" w14:textId="77777777" w:rsidR="00A02D10" w:rsidRPr="00E91314" w:rsidRDefault="00A02D10" w:rsidP="00A02D10">
            <w:pPr>
              <w:rPr>
                <w:rFonts w:ascii="Arial" w:eastAsia="Arial Unicode MS" w:hAnsi="Arial"/>
              </w:rPr>
            </w:pPr>
          </w:p>
        </w:tc>
        <w:tc>
          <w:tcPr>
            <w:tcW w:w="1160" w:type="dxa"/>
            <w:shd w:val="clear" w:color="auto" w:fill="auto"/>
          </w:tcPr>
          <w:p w14:paraId="448476A7" w14:textId="77777777" w:rsidR="00A02D10" w:rsidRPr="00E91314" w:rsidRDefault="00A02D10" w:rsidP="00A02D10">
            <w:pPr>
              <w:rPr>
                <w:rFonts w:ascii="Arial" w:eastAsia="Arial Unicode MS" w:hAnsi="Arial"/>
              </w:rPr>
            </w:pPr>
          </w:p>
        </w:tc>
      </w:tr>
      <w:tr w:rsidR="00A02D10" w:rsidRPr="00E91314" w14:paraId="577670AC" w14:textId="77777777" w:rsidTr="00A02D10">
        <w:trPr>
          <w:gridBefore w:val="1"/>
          <w:wBefore w:w="15" w:type="dxa"/>
          <w:trHeight w:val="217"/>
        </w:trPr>
        <w:tc>
          <w:tcPr>
            <w:tcW w:w="7080" w:type="dxa"/>
            <w:gridSpan w:val="3"/>
            <w:shd w:val="pct25" w:color="auto" w:fill="auto"/>
          </w:tcPr>
          <w:p w14:paraId="372D5F51" w14:textId="77777777" w:rsidR="00A02D10" w:rsidRPr="00E91314" w:rsidRDefault="00A02D10" w:rsidP="00A02D10">
            <w:pPr>
              <w:rPr>
                <w:b/>
              </w:rPr>
            </w:pPr>
            <w:r w:rsidRPr="00E91314">
              <w:rPr>
                <w:b/>
              </w:rPr>
              <w:t>Associationer</w:t>
            </w:r>
          </w:p>
        </w:tc>
        <w:tc>
          <w:tcPr>
            <w:tcW w:w="7880" w:type="dxa"/>
            <w:gridSpan w:val="6"/>
            <w:shd w:val="pct25" w:color="auto" w:fill="auto"/>
          </w:tcPr>
          <w:p w14:paraId="62AE6570" w14:textId="77777777" w:rsidR="00A02D10" w:rsidRPr="00E91314" w:rsidRDefault="00A02D10" w:rsidP="00A02D10">
            <w:pPr>
              <w:rPr>
                <w:rFonts w:eastAsia="Arial Unicode MS"/>
                <w:b/>
              </w:rPr>
            </w:pPr>
            <w:r w:rsidRPr="00E91314">
              <w:rPr>
                <w:b/>
              </w:rPr>
              <w:t>Beslutsregel</w:t>
            </w:r>
          </w:p>
        </w:tc>
      </w:tr>
      <w:tr w:rsidR="00A02D10" w:rsidRPr="00E91314" w14:paraId="2BF93444" w14:textId="77777777" w:rsidTr="00A02D10">
        <w:trPr>
          <w:gridBefore w:val="1"/>
          <w:wBefore w:w="15" w:type="dxa"/>
          <w:trHeight w:val="217"/>
        </w:trPr>
        <w:tc>
          <w:tcPr>
            <w:tcW w:w="7080" w:type="dxa"/>
            <w:gridSpan w:val="3"/>
          </w:tcPr>
          <w:p w14:paraId="75CD6167" w14:textId="77777777" w:rsidR="00A02D10" w:rsidRPr="00E91314" w:rsidRDefault="00A02D10" w:rsidP="0083056F">
            <w:pPr>
              <w:rPr>
                <w:rFonts w:ascii="Arial" w:eastAsia="Arial Unicode MS" w:hAnsi="Arial"/>
                <w:color w:val="000000"/>
              </w:rPr>
            </w:pPr>
            <w:r w:rsidRPr="00E91314">
              <w:rPr>
                <w:rFonts w:ascii="Arial" w:eastAsia="Arial Unicode MS" w:hAnsi="Arial"/>
                <w:color w:val="000000"/>
              </w:rPr>
              <w:t>En formulär</w:t>
            </w:r>
            <w:r w:rsidR="0083056F">
              <w:rPr>
                <w:rFonts w:ascii="Arial" w:eastAsia="Arial Unicode MS" w:hAnsi="Arial"/>
                <w:color w:val="000000"/>
              </w:rPr>
              <w:t>sida</w:t>
            </w:r>
            <w:r w:rsidRPr="00E91314">
              <w:rPr>
                <w:rFonts w:ascii="Arial" w:eastAsia="Arial Unicode MS" w:hAnsi="Arial"/>
                <w:color w:val="000000"/>
              </w:rPr>
              <w:t>(</w:t>
            </w:r>
            <w:r w:rsidR="0083056F">
              <w:rPr>
                <w:rFonts w:ascii="Arial" w:eastAsia="Arial Unicode MS" w:hAnsi="Arial"/>
                <w:color w:val="000000"/>
              </w:rPr>
              <w:t>Page</w:t>
            </w:r>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w:t>
            </w:r>
            <w:r w:rsidR="0083056F">
              <w:rPr>
                <w:rFonts w:ascii="Arial" w:eastAsia="Arial Unicode MS" w:hAnsi="Arial"/>
                <w:color w:val="000000"/>
              </w:rPr>
              <w:t>Block (</w:t>
            </w:r>
            <w:proofErr w:type="spellStart"/>
            <w:r w:rsidR="0083056F">
              <w:rPr>
                <w:rFonts w:ascii="Arial" w:eastAsia="Arial Unicode MS" w:hAnsi="Arial"/>
                <w:color w:val="000000"/>
              </w:rPr>
              <w:t>QuestionBlock</w:t>
            </w:r>
            <w:proofErr w:type="spellEnd"/>
            <w:r w:rsidR="0083056F">
              <w:rPr>
                <w:rFonts w:ascii="Arial" w:eastAsia="Arial Unicode MS" w:hAnsi="Arial"/>
                <w:color w:val="000000"/>
              </w:rPr>
              <w:t>)</w:t>
            </w:r>
          </w:p>
        </w:tc>
        <w:tc>
          <w:tcPr>
            <w:tcW w:w="7880" w:type="dxa"/>
            <w:gridSpan w:val="6"/>
          </w:tcPr>
          <w:p w14:paraId="631EB456" w14:textId="77777777" w:rsidR="00A02D10" w:rsidRPr="00E91314" w:rsidRDefault="00A02D10" w:rsidP="00A02D10">
            <w:pPr>
              <w:rPr>
                <w:rFonts w:ascii="Arial" w:eastAsia="Arial Unicode MS" w:hAnsi="Arial"/>
                <w:color w:val="000000"/>
              </w:rPr>
            </w:pPr>
          </w:p>
        </w:tc>
      </w:tr>
      <w:tr w:rsidR="00A02D10" w:rsidRPr="00E91314" w14:paraId="60827CEB" w14:textId="77777777" w:rsidTr="00A02D10">
        <w:trPr>
          <w:gridBefore w:val="1"/>
          <w:wBefore w:w="15" w:type="dxa"/>
          <w:trHeight w:val="217"/>
        </w:trPr>
        <w:tc>
          <w:tcPr>
            <w:tcW w:w="7080" w:type="dxa"/>
            <w:gridSpan w:val="3"/>
          </w:tcPr>
          <w:p w14:paraId="1256D332" w14:textId="77777777" w:rsidR="00A02D10" w:rsidRPr="00E91314" w:rsidRDefault="00A02D10" w:rsidP="00A02D10">
            <w:pPr>
              <w:rPr>
                <w:rFonts w:ascii="Arial" w:eastAsia="Arial Unicode MS" w:hAnsi="Arial"/>
                <w:color w:val="000000"/>
              </w:rPr>
            </w:pPr>
          </w:p>
        </w:tc>
        <w:tc>
          <w:tcPr>
            <w:tcW w:w="7880" w:type="dxa"/>
            <w:gridSpan w:val="6"/>
          </w:tcPr>
          <w:p w14:paraId="27F0EB60" w14:textId="77777777" w:rsidR="00A02D10" w:rsidRPr="00E91314" w:rsidRDefault="00A02D10" w:rsidP="00A02D10">
            <w:pPr>
              <w:rPr>
                <w:rFonts w:ascii="Arial" w:eastAsia="Arial Unicode MS" w:hAnsi="Arial"/>
                <w:color w:val="000000"/>
              </w:rPr>
            </w:pPr>
          </w:p>
        </w:tc>
      </w:tr>
    </w:tbl>
    <w:p w14:paraId="08FF224F" w14:textId="77777777" w:rsidR="00A02D10" w:rsidRPr="00E91314" w:rsidRDefault="00A02D10" w:rsidP="00A02D10"/>
    <w:p w14:paraId="3ED3E97F" w14:textId="77777777" w:rsidR="00A02D10" w:rsidRPr="00E91314" w:rsidRDefault="00A02D10" w:rsidP="00A02D10"/>
    <w:p w14:paraId="62B17AD6" w14:textId="77777777" w:rsidR="00A02D10" w:rsidRDefault="00A02D10" w:rsidP="00A314B8">
      <w:pPr>
        <w:pStyle w:val="Rubrik3"/>
        <w:spacing w:before="240" w:after="60"/>
        <w:ind w:left="1134"/>
        <w:rPr>
          <w:i/>
          <w:lang w:val="sv-SE"/>
        </w:rPr>
      </w:pPr>
    </w:p>
    <w:p w14:paraId="4DC24B71" w14:textId="77777777" w:rsidR="00A314B8" w:rsidRDefault="00A314B8" w:rsidP="00A314B8">
      <w:pPr>
        <w:pStyle w:val="Rubrik3"/>
        <w:spacing w:before="240" w:after="60"/>
        <w:rPr>
          <w:i/>
          <w:lang w:val="sv-SE"/>
        </w:rPr>
      </w:pPr>
    </w:p>
    <w:p w14:paraId="31D516E0" w14:textId="77777777" w:rsidR="00A314B8" w:rsidRDefault="00A314B8" w:rsidP="00A314B8">
      <w:pPr>
        <w:pStyle w:val="Brdtext"/>
      </w:pPr>
    </w:p>
    <w:p w14:paraId="56DB6DA2" w14:textId="77777777" w:rsidR="00A314B8" w:rsidRDefault="00A314B8" w:rsidP="00A314B8">
      <w:pPr>
        <w:pStyle w:val="Brdtext"/>
      </w:pPr>
    </w:p>
    <w:p w14:paraId="3B09CD06" w14:textId="77777777" w:rsidR="00A314B8" w:rsidRDefault="00A314B8" w:rsidP="00A314B8">
      <w:pPr>
        <w:pStyle w:val="Brdtext"/>
      </w:pPr>
    </w:p>
    <w:p w14:paraId="020B2B9C" w14:textId="77777777" w:rsidR="00A314B8" w:rsidRDefault="00A314B8" w:rsidP="00A314B8">
      <w:pPr>
        <w:pStyle w:val="Brdtext"/>
      </w:pPr>
    </w:p>
    <w:p w14:paraId="0194BDA4" w14:textId="77777777" w:rsidR="00020E89" w:rsidRPr="00A314B8" w:rsidRDefault="00020E89" w:rsidP="00A314B8">
      <w:pPr>
        <w:pStyle w:val="Brdtext"/>
      </w:pPr>
    </w:p>
    <w:p w14:paraId="423BF860" w14:textId="77777777" w:rsidR="003743C9" w:rsidRDefault="003743C9" w:rsidP="003743C9">
      <w:pPr>
        <w:pStyle w:val="Rubrik3"/>
        <w:numPr>
          <w:ilvl w:val="2"/>
          <w:numId w:val="21"/>
        </w:numPr>
        <w:spacing w:before="240" w:after="60"/>
        <w:ind w:left="1134" w:hanging="1134"/>
        <w:rPr>
          <w:i/>
          <w:lang w:val="sv-SE"/>
        </w:rPr>
      </w:pPr>
      <w:bookmarkStart w:id="139" w:name="_Toc220986032"/>
      <w:r w:rsidRPr="00E91314">
        <w:rPr>
          <w:i/>
          <w:lang w:val="sv-SE"/>
        </w:rPr>
        <w:lastRenderedPageBreak/>
        <w:t xml:space="preserve">Klass </w:t>
      </w:r>
      <w:r>
        <w:rPr>
          <w:i/>
          <w:lang w:val="sv-SE"/>
        </w:rPr>
        <w:t>Frågegrupperingsmall</w:t>
      </w:r>
      <w:r w:rsidRPr="00E91314">
        <w:rPr>
          <w:i/>
          <w:lang w:val="sv-SE"/>
        </w:rPr>
        <w:t xml:space="preserve"> (</w:t>
      </w:r>
      <w:proofErr w:type="spellStart"/>
      <w:r>
        <w:rPr>
          <w:i/>
          <w:lang w:val="sv-SE"/>
        </w:rPr>
        <w:t>Template</w:t>
      </w:r>
      <w:r w:rsidRPr="00E91314">
        <w:rPr>
          <w:i/>
          <w:lang w:val="sv-SE"/>
        </w:rPr>
        <w:t>QuestionBlock</w:t>
      </w:r>
      <w:proofErr w:type="spellEnd"/>
      <w:r w:rsidRPr="00E91314">
        <w:rPr>
          <w:i/>
          <w:lang w:val="sv-SE"/>
        </w:rPr>
        <w:t>)</w:t>
      </w:r>
      <w:bookmarkEnd w:id="139"/>
    </w:p>
    <w:p w14:paraId="11B44367" w14:textId="77777777" w:rsidR="003743C9" w:rsidRDefault="003743C9" w:rsidP="003743C9">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frågegruppering</w:t>
      </w:r>
      <w:proofErr w:type="spellEnd"/>
      <w:r>
        <w:t xml:space="preserve"> (</w:t>
      </w:r>
      <w:proofErr w:type="spellStart"/>
      <w:r>
        <w:t>QuestionBlock</w:t>
      </w:r>
      <w:proofErr w:type="spellEnd"/>
      <w:r>
        <w:t>)</w:t>
      </w:r>
    </w:p>
    <w:p w14:paraId="4B8A868E" w14:textId="77777777" w:rsidR="00020E89" w:rsidRPr="00E91314" w:rsidRDefault="00020E89" w:rsidP="00020E8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77EB5946" w14:textId="77777777" w:rsidTr="00A17FCF">
        <w:trPr>
          <w:cantSplit/>
          <w:trHeight w:val="376"/>
        </w:trPr>
        <w:tc>
          <w:tcPr>
            <w:tcW w:w="2545" w:type="dxa"/>
            <w:gridSpan w:val="2"/>
            <w:vMerge w:val="restart"/>
            <w:shd w:val="pct25" w:color="auto" w:fill="auto"/>
          </w:tcPr>
          <w:p w14:paraId="1C58E202"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8E33A33" w14:textId="77777777" w:rsidR="00020E89" w:rsidRPr="00E91314" w:rsidRDefault="00020E89" w:rsidP="00A17FCF">
            <w:r w:rsidRPr="00E91314">
              <w:t>Beskrivning</w:t>
            </w:r>
          </w:p>
        </w:tc>
        <w:tc>
          <w:tcPr>
            <w:tcW w:w="1140" w:type="dxa"/>
            <w:vMerge w:val="restart"/>
            <w:shd w:val="pct25" w:color="auto" w:fill="auto"/>
          </w:tcPr>
          <w:p w14:paraId="603C7757"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0ABB2305" w14:textId="77777777" w:rsidR="00020E89" w:rsidRPr="00E91314" w:rsidRDefault="00020E89" w:rsidP="00A17FCF">
            <w:proofErr w:type="spellStart"/>
            <w:r w:rsidRPr="00E91314">
              <w:t>Mult</w:t>
            </w:r>
            <w:proofErr w:type="spellEnd"/>
          </w:p>
        </w:tc>
        <w:tc>
          <w:tcPr>
            <w:tcW w:w="1803" w:type="dxa"/>
            <w:vMerge w:val="restart"/>
            <w:shd w:val="pct25" w:color="auto" w:fill="auto"/>
          </w:tcPr>
          <w:p w14:paraId="483B2532" w14:textId="77777777" w:rsidR="00020E89" w:rsidRPr="00E91314" w:rsidRDefault="00020E89" w:rsidP="00A17FC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200ED9B7"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74C30031" w14:textId="77777777" w:rsidR="00020E89" w:rsidRPr="00E91314" w:rsidRDefault="00020E89" w:rsidP="00A17FC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020E89" w:rsidRPr="00E91314" w14:paraId="1B112527" w14:textId="77777777" w:rsidTr="00A17FCF">
        <w:trPr>
          <w:cantSplit/>
          <w:trHeight w:val="375"/>
        </w:trPr>
        <w:tc>
          <w:tcPr>
            <w:tcW w:w="2545" w:type="dxa"/>
            <w:gridSpan w:val="2"/>
            <w:vMerge/>
            <w:shd w:val="pct25" w:color="auto" w:fill="auto"/>
          </w:tcPr>
          <w:p w14:paraId="1ACCCDD7" w14:textId="77777777" w:rsidR="00020E89" w:rsidRPr="00E91314" w:rsidRDefault="00020E89" w:rsidP="00A17FCF"/>
        </w:tc>
        <w:tc>
          <w:tcPr>
            <w:tcW w:w="3410" w:type="dxa"/>
            <w:vMerge/>
            <w:shd w:val="pct25" w:color="auto" w:fill="auto"/>
          </w:tcPr>
          <w:p w14:paraId="3E016AE0" w14:textId="77777777" w:rsidR="00020E89" w:rsidRPr="00E91314" w:rsidRDefault="00020E89" w:rsidP="00A17FCF"/>
        </w:tc>
        <w:tc>
          <w:tcPr>
            <w:tcW w:w="1140" w:type="dxa"/>
            <w:vMerge/>
            <w:shd w:val="pct25" w:color="auto" w:fill="auto"/>
          </w:tcPr>
          <w:p w14:paraId="576DEEF0" w14:textId="77777777" w:rsidR="00020E89" w:rsidRPr="00E91314" w:rsidRDefault="00020E89" w:rsidP="00A17FCF"/>
        </w:tc>
        <w:tc>
          <w:tcPr>
            <w:tcW w:w="717" w:type="dxa"/>
            <w:vMerge/>
            <w:shd w:val="pct25" w:color="auto" w:fill="auto"/>
          </w:tcPr>
          <w:p w14:paraId="2F7445AE" w14:textId="77777777" w:rsidR="00020E89" w:rsidRPr="00E91314" w:rsidRDefault="00020E89" w:rsidP="00A17FCF"/>
        </w:tc>
        <w:tc>
          <w:tcPr>
            <w:tcW w:w="1803" w:type="dxa"/>
            <w:vMerge/>
            <w:shd w:val="pct25" w:color="auto" w:fill="auto"/>
          </w:tcPr>
          <w:p w14:paraId="1AA1EB8C" w14:textId="77777777" w:rsidR="00020E89" w:rsidRPr="00E91314" w:rsidRDefault="00020E89" w:rsidP="00A17FCF"/>
        </w:tc>
        <w:tc>
          <w:tcPr>
            <w:tcW w:w="1920" w:type="dxa"/>
            <w:vMerge/>
            <w:shd w:val="pct25" w:color="auto" w:fill="auto"/>
          </w:tcPr>
          <w:p w14:paraId="50D60A56" w14:textId="77777777" w:rsidR="00020E89" w:rsidRPr="00E91314" w:rsidRDefault="00020E89" w:rsidP="00A17FCF"/>
        </w:tc>
        <w:tc>
          <w:tcPr>
            <w:tcW w:w="1200" w:type="dxa"/>
            <w:tcBorders>
              <w:bottom w:val="single" w:sz="4" w:space="0" w:color="auto"/>
            </w:tcBorders>
            <w:shd w:val="pct25" w:color="auto" w:fill="auto"/>
          </w:tcPr>
          <w:p w14:paraId="3E577316"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BE6F7C5"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26BC262C" w14:textId="77777777" w:rsidR="00020E89" w:rsidRPr="00E91314" w:rsidRDefault="00020E89" w:rsidP="00A17FCF">
            <w:pPr>
              <w:rPr>
                <w:rFonts w:eastAsia="Arial Unicode MS"/>
              </w:rPr>
            </w:pPr>
          </w:p>
        </w:tc>
      </w:tr>
      <w:tr w:rsidR="00020E89" w:rsidRPr="00E91314" w14:paraId="06F9A6E7" w14:textId="77777777" w:rsidTr="00A17FCF">
        <w:trPr>
          <w:trHeight w:val="217"/>
        </w:trPr>
        <w:tc>
          <w:tcPr>
            <w:tcW w:w="2545" w:type="dxa"/>
            <w:gridSpan w:val="2"/>
          </w:tcPr>
          <w:p w14:paraId="7BCB015C"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36002F77" w14:textId="77777777" w:rsidR="00020E89" w:rsidRPr="00E91314" w:rsidRDefault="00020E89" w:rsidP="00A17FCF">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4029CA9D"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1E4EAF78" w14:textId="77777777" w:rsidR="00020E89" w:rsidRPr="00E91314" w:rsidRDefault="00020E89" w:rsidP="00A17FCF">
            <w:pPr>
              <w:rPr>
                <w:rFonts w:eastAsia="Arial Unicode MS"/>
              </w:rPr>
            </w:pPr>
            <w:proofErr w:type="spellStart"/>
            <w:r w:rsidRPr="00E91314">
              <w:rPr>
                <w:rFonts w:eastAsia="Arial Unicode MS"/>
              </w:rPr>
              <w:t>VÄ</w:t>
            </w:r>
            <w:proofErr w:type="spellEnd"/>
          </w:p>
        </w:tc>
        <w:tc>
          <w:tcPr>
            <w:tcW w:w="717" w:type="dxa"/>
          </w:tcPr>
          <w:p w14:paraId="4BAE5E8B" w14:textId="77777777" w:rsidR="00020E89" w:rsidRPr="00E91314" w:rsidRDefault="00020E89" w:rsidP="00A17FCF">
            <w:pPr>
              <w:rPr>
                <w:rFonts w:eastAsia="Arial Unicode MS"/>
              </w:rPr>
            </w:pPr>
            <w:r w:rsidRPr="00E91314">
              <w:rPr>
                <w:rFonts w:eastAsia="Arial Unicode MS"/>
              </w:rPr>
              <w:t>1</w:t>
            </w:r>
          </w:p>
        </w:tc>
        <w:tc>
          <w:tcPr>
            <w:tcW w:w="1803" w:type="dxa"/>
          </w:tcPr>
          <w:p w14:paraId="7B6DCD10" w14:textId="77777777" w:rsidR="00020E89" w:rsidRPr="00E91314" w:rsidRDefault="00020E89" w:rsidP="00A17FCF">
            <w:pPr>
              <w:rPr>
                <w:rFonts w:eastAsia="Arial Unicode MS"/>
              </w:rPr>
            </w:pPr>
          </w:p>
        </w:tc>
        <w:tc>
          <w:tcPr>
            <w:tcW w:w="1920" w:type="dxa"/>
          </w:tcPr>
          <w:p w14:paraId="3E60E576" w14:textId="77777777" w:rsidR="00020E89" w:rsidRPr="00E91314" w:rsidRDefault="00020E89" w:rsidP="00A17FCF">
            <w:pPr>
              <w:rPr>
                <w:rFonts w:ascii="Arial" w:eastAsia="Arial Unicode MS" w:hAnsi="Arial"/>
              </w:rPr>
            </w:pPr>
          </w:p>
        </w:tc>
        <w:tc>
          <w:tcPr>
            <w:tcW w:w="1200" w:type="dxa"/>
            <w:shd w:val="clear" w:color="auto" w:fill="auto"/>
          </w:tcPr>
          <w:p w14:paraId="264FA314" w14:textId="77777777" w:rsidR="00020E89" w:rsidRPr="00E91314" w:rsidRDefault="00020E89" w:rsidP="00A17FCF">
            <w:pPr>
              <w:rPr>
                <w:rFonts w:ascii="Arial" w:eastAsia="Arial Unicode MS" w:hAnsi="Arial"/>
              </w:rPr>
            </w:pPr>
          </w:p>
        </w:tc>
        <w:tc>
          <w:tcPr>
            <w:tcW w:w="1080" w:type="dxa"/>
            <w:shd w:val="clear" w:color="auto" w:fill="auto"/>
          </w:tcPr>
          <w:p w14:paraId="58300D7B" w14:textId="77777777" w:rsidR="00020E89" w:rsidRPr="00E91314" w:rsidRDefault="00020E89" w:rsidP="00A17FCF">
            <w:pPr>
              <w:rPr>
                <w:rFonts w:ascii="Arial" w:eastAsia="Arial Unicode MS" w:hAnsi="Arial"/>
              </w:rPr>
            </w:pPr>
          </w:p>
        </w:tc>
        <w:tc>
          <w:tcPr>
            <w:tcW w:w="1160" w:type="dxa"/>
            <w:shd w:val="clear" w:color="auto" w:fill="auto"/>
          </w:tcPr>
          <w:p w14:paraId="46821202" w14:textId="77777777" w:rsidR="00020E89" w:rsidRPr="00E91314" w:rsidRDefault="00020E89" w:rsidP="00A17FCF">
            <w:pPr>
              <w:rPr>
                <w:rFonts w:ascii="Arial" w:eastAsia="Arial Unicode MS" w:hAnsi="Arial"/>
              </w:rPr>
            </w:pPr>
          </w:p>
        </w:tc>
      </w:tr>
      <w:tr w:rsidR="00020E89" w:rsidRPr="00E91314" w14:paraId="78E4330F" w14:textId="77777777" w:rsidTr="00A17FCF">
        <w:trPr>
          <w:trHeight w:val="217"/>
        </w:trPr>
        <w:tc>
          <w:tcPr>
            <w:tcW w:w="2545" w:type="dxa"/>
            <w:gridSpan w:val="2"/>
          </w:tcPr>
          <w:p w14:paraId="3284AD08" w14:textId="77777777" w:rsidR="00020E89" w:rsidRPr="00E91314" w:rsidRDefault="00020E89" w:rsidP="00A17FCF">
            <w:pPr>
              <w:rPr>
                <w:rFonts w:eastAsia="Arial Unicode MS"/>
              </w:rPr>
            </w:pPr>
            <w:r w:rsidRPr="00E91314">
              <w:rPr>
                <w:rFonts w:eastAsia="Arial Unicode MS"/>
              </w:rPr>
              <w:t>Rubrik</w:t>
            </w:r>
          </w:p>
          <w:p w14:paraId="26EEDFD4"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350D8C47" w14:textId="77777777" w:rsidR="00020E89" w:rsidRPr="00E91314" w:rsidRDefault="00020E89" w:rsidP="00A17FCF">
            <w:pPr>
              <w:rPr>
                <w:rFonts w:eastAsia="Arial Unicode MS"/>
              </w:rPr>
            </w:pPr>
            <w:r w:rsidRPr="00E91314">
              <w:rPr>
                <w:rFonts w:eastAsia="Arial Unicode MS"/>
              </w:rPr>
              <w:t>Blockets rubrik.</w:t>
            </w:r>
          </w:p>
          <w:p w14:paraId="63CB4579"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08353051" w14:textId="77777777" w:rsidR="00020E89" w:rsidRPr="00E91314" w:rsidRDefault="00020E89" w:rsidP="00A17FCF">
            <w:pPr>
              <w:rPr>
                <w:rFonts w:eastAsia="Arial Unicode MS"/>
              </w:rPr>
            </w:pPr>
            <w:proofErr w:type="spellStart"/>
            <w:r w:rsidRPr="00E91314">
              <w:rPr>
                <w:rFonts w:eastAsia="Arial Unicode MS"/>
              </w:rPr>
              <w:t>TXT</w:t>
            </w:r>
            <w:proofErr w:type="spellEnd"/>
          </w:p>
        </w:tc>
        <w:tc>
          <w:tcPr>
            <w:tcW w:w="717" w:type="dxa"/>
          </w:tcPr>
          <w:p w14:paraId="7B8B427A" w14:textId="77777777" w:rsidR="00020E89" w:rsidRPr="00E91314" w:rsidRDefault="00020E8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8824539" w14:textId="77777777" w:rsidR="00020E89" w:rsidRPr="00E91314" w:rsidRDefault="00020E89" w:rsidP="00A17FCF">
            <w:pPr>
              <w:rPr>
                <w:rFonts w:eastAsia="Arial Unicode MS"/>
              </w:rPr>
            </w:pPr>
          </w:p>
        </w:tc>
        <w:tc>
          <w:tcPr>
            <w:tcW w:w="1920" w:type="dxa"/>
          </w:tcPr>
          <w:p w14:paraId="28A65BC6" w14:textId="77777777" w:rsidR="00020E89" w:rsidRPr="00E91314" w:rsidRDefault="00020E89" w:rsidP="00A17FCF">
            <w:pPr>
              <w:rPr>
                <w:rFonts w:ascii="Arial" w:eastAsia="Arial Unicode MS" w:hAnsi="Arial"/>
              </w:rPr>
            </w:pPr>
          </w:p>
        </w:tc>
        <w:tc>
          <w:tcPr>
            <w:tcW w:w="1200" w:type="dxa"/>
            <w:shd w:val="clear" w:color="auto" w:fill="auto"/>
          </w:tcPr>
          <w:p w14:paraId="111B7A06" w14:textId="77777777" w:rsidR="00020E89" w:rsidRPr="00E91314" w:rsidRDefault="00020E89" w:rsidP="00A17FCF">
            <w:pPr>
              <w:rPr>
                <w:rFonts w:ascii="Arial" w:eastAsia="Arial Unicode MS" w:hAnsi="Arial"/>
              </w:rPr>
            </w:pPr>
          </w:p>
        </w:tc>
        <w:tc>
          <w:tcPr>
            <w:tcW w:w="1080" w:type="dxa"/>
            <w:shd w:val="clear" w:color="auto" w:fill="auto"/>
          </w:tcPr>
          <w:p w14:paraId="6624E968" w14:textId="77777777" w:rsidR="00020E89" w:rsidRPr="00E91314" w:rsidRDefault="00020E89" w:rsidP="00A17FCF">
            <w:pPr>
              <w:rPr>
                <w:rFonts w:ascii="Arial" w:eastAsia="Arial Unicode MS" w:hAnsi="Arial"/>
              </w:rPr>
            </w:pPr>
          </w:p>
        </w:tc>
        <w:tc>
          <w:tcPr>
            <w:tcW w:w="1160" w:type="dxa"/>
            <w:shd w:val="clear" w:color="auto" w:fill="auto"/>
          </w:tcPr>
          <w:p w14:paraId="311B2196" w14:textId="77777777" w:rsidR="00020E89" w:rsidRPr="00E91314" w:rsidRDefault="00020E89" w:rsidP="00A17FCF">
            <w:pPr>
              <w:rPr>
                <w:rFonts w:ascii="Arial" w:eastAsia="Arial Unicode MS" w:hAnsi="Arial"/>
              </w:rPr>
            </w:pPr>
          </w:p>
        </w:tc>
      </w:tr>
      <w:tr w:rsidR="00020E89" w:rsidRPr="00E91314" w14:paraId="48B70CED" w14:textId="77777777" w:rsidTr="00A17FCF">
        <w:trPr>
          <w:trHeight w:val="217"/>
        </w:trPr>
        <w:tc>
          <w:tcPr>
            <w:tcW w:w="2545" w:type="dxa"/>
            <w:gridSpan w:val="2"/>
          </w:tcPr>
          <w:p w14:paraId="6587AFCC" w14:textId="77777777" w:rsidR="00020E89" w:rsidRPr="00E91314" w:rsidRDefault="00020E89" w:rsidP="00A17FCF">
            <w:pPr>
              <w:rPr>
                <w:rFonts w:eastAsia="Arial Unicode MS"/>
              </w:rPr>
            </w:pPr>
            <w:r w:rsidRPr="00E91314">
              <w:rPr>
                <w:rFonts w:eastAsia="Arial Unicode MS"/>
              </w:rPr>
              <w:t>Beskrivning</w:t>
            </w:r>
          </w:p>
          <w:p w14:paraId="21700DF0"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62D36815" w14:textId="77777777" w:rsidR="00020E89" w:rsidRPr="00E91314" w:rsidRDefault="00020E89" w:rsidP="00A17FCF">
            <w:pPr>
              <w:rPr>
                <w:rFonts w:eastAsia="Arial Unicode MS"/>
              </w:rPr>
            </w:pPr>
            <w:r w:rsidRPr="00E91314">
              <w:rPr>
                <w:rFonts w:eastAsia="Arial Unicode MS"/>
              </w:rPr>
              <w:t>Beskrivande text.</w:t>
            </w:r>
          </w:p>
          <w:p w14:paraId="634CDACC" w14:textId="77777777" w:rsidR="00020E89" w:rsidRPr="00E91314" w:rsidRDefault="00020E89" w:rsidP="00A17FCF">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1672B6E7" w14:textId="77777777" w:rsidR="00020E89" w:rsidRPr="00E91314" w:rsidRDefault="00020E8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49DF79E2" w14:textId="77777777" w:rsidR="00020E89" w:rsidRPr="00E91314" w:rsidRDefault="00020E89" w:rsidP="00A17FCF">
            <w:pPr>
              <w:rPr>
                <w:rFonts w:eastAsia="Arial Unicode MS"/>
              </w:rPr>
            </w:pPr>
            <w:proofErr w:type="spellStart"/>
            <w:r w:rsidRPr="00E91314">
              <w:rPr>
                <w:rFonts w:eastAsia="Arial Unicode MS"/>
              </w:rPr>
              <w:t>TXT</w:t>
            </w:r>
            <w:proofErr w:type="spellEnd"/>
          </w:p>
        </w:tc>
        <w:tc>
          <w:tcPr>
            <w:tcW w:w="717" w:type="dxa"/>
          </w:tcPr>
          <w:p w14:paraId="1D53B543" w14:textId="77777777" w:rsidR="00020E89" w:rsidRPr="00E91314" w:rsidRDefault="00020E8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F5D7CDE" w14:textId="77777777" w:rsidR="00020E89" w:rsidRPr="00E91314" w:rsidRDefault="00020E89" w:rsidP="00A17FCF">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308C2CF6" w14:textId="77777777" w:rsidR="00020E89" w:rsidRPr="00E91314" w:rsidRDefault="00020E89" w:rsidP="00A17FCF">
            <w:pPr>
              <w:rPr>
                <w:rFonts w:ascii="Arial" w:eastAsia="Arial Unicode MS" w:hAnsi="Arial"/>
              </w:rPr>
            </w:pPr>
          </w:p>
        </w:tc>
        <w:tc>
          <w:tcPr>
            <w:tcW w:w="1200" w:type="dxa"/>
            <w:shd w:val="clear" w:color="auto" w:fill="auto"/>
          </w:tcPr>
          <w:p w14:paraId="0CA5AAD1" w14:textId="77777777" w:rsidR="00020E89" w:rsidRPr="00E91314" w:rsidRDefault="00020E89" w:rsidP="00A17FCF">
            <w:pPr>
              <w:rPr>
                <w:rFonts w:ascii="Arial" w:eastAsia="Arial Unicode MS" w:hAnsi="Arial"/>
              </w:rPr>
            </w:pPr>
          </w:p>
        </w:tc>
        <w:tc>
          <w:tcPr>
            <w:tcW w:w="1080" w:type="dxa"/>
            <w:shd w:val="clear" w:color="auto" w:fill="auto"/>
          </w:tcPr>
          <w:p w14:paraId="4A96D869" w14:textId="77777777" w:rsidR="00020E89" w:rsidRPr="00E91314" w:rsidRDefault="00020E89" w:rsidP="00A17FCF">
            <w:pPr>
              <w:rPr>
                <w:rFonts w:ascii="Arial" w:eastAsia="Arial Unicode MS" w:hAnsi="Arial"/>
              </w:rPr>
            </w:pPr>
          </w:p>
        </w:tc>
        <w:tc>
          <w:tcPr>
            <w:tcW w:w="1160" w:type="dxa"/>
            <w:shd w:val="clear" w:color="auto" w:fill="auto"/>
          </w:tcPr>
          <w:p w14:paraId="17F90EBC" w14:textId="77777777" w:rsidR="00020E89" w:rsidRPr="00E91314" w:rsidRDefault="00020E89" w:rsidP="00A17FCF">
            <w:pPr>
              <w:rPr>
                <w:rFonts w:ascii="Arial" w:eastAsia="Arial Unicode MS" w:hAnsi="Arial"/>
              </w:rPr>
            </w:pPr>
          </w:p>
        </w:tc>
      </w:tr>
      <w:tr w:rsidR="00020E89" w:rsidRPr="00E91314" w14:paraId="11CCC3B6" w14:textId="77777777" w:rsidTr="00A17FCF">
        <w:trPr>
          <w:trHeight w:val="217"/>
        </w:trPr>
        <w:tc>
          <w:tcPr>
            <w:tcW w:w="2545" w:type="dxa"/>
            <w:gridSpan w:val="2"/>
          </w:tcPr>
          <w:p w14:paraId="3177B6A4" w14:textId="77777777" w:rsidR="00020E89" w:rsidRPr="00E91314" w:rsidRDefault="00020E8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58A6838C" w14:textId="77777777" w:rsidR="00020E89" w:rsidRPr="00E91314" w:rsidRDefault="00020E89" w:rsidP="00A17FCF">
            <w:pPr>
              <w:rPr>
                <w:rFonts w:eastAsia="Arial Unicode MS"/>
              </w:rPr>
            </w:pPr>
            <w:r>
              <w:rPr>
                <w:rFonts w:eastAsia="Arial Unicode MS"/>
              </w:rPr>
              <w:t>URL till hjälpsida/mer information.</w:t>
            </w:r>
          </w:p>
        </w:tc>
        <w:tc>
          <w:tcPr>
            <w:tcW w:w="1140" w:type="dxa"/>
          </w:tcPr>
          <w:p w14:paraId="07118720" w14:textId="77777777" w:rsidR="00020E89" w:rsidRPr="00E91314" w:rsidRDefault="00020E89" w:rsidP="00A17FCF">
            <w:pPr>
              <w:rPr>
                <w:rFonts w:eastAsia="Arial Unicode MS"/>
              </w:rPr>
            </w:pPr>
            <w:proofErr w:type="spellStart"/>
            <w:r>
              <w:rPr>
                <w:rFonts w:eastAsia="Arial Unicode MS"/>
              </w:rPr>
              <w:t>TXT</w:t>
            </w:r>
            <w:proofErr w:type="spellEnd"/>
          </w:p>
        </w:tc>
        <w:tc>
          <w:tcPr>
            <w:tcW w:w="717" w:type="dxa"/>
          </w:tcPr>
          <w:p w14:paraId="4679945E" w14:textId="77777777" w:rsidR="00020E89" w:rsidRPr="00E91314" w:rsidRDefault="00020E8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13DA766" w14:textId="77777777" w:rsidR="00020E89" w:rsidRPr="00E91314" w:rsidRDefault="00020E8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1920" w:type="dxa"/>
          </w:tcPr>
          <w:p w14:paraId="754BD84E" w14:textId="77777777" w:rsidR="00020E89" w:rsidRPr="00E91314" w:rsidRDefault="00020E89" w:rsidP="00A17FCF">
            <w:pPr>
              <w:rPr>
                <w:rFonts w:ascii="Arial" w:eastAsia="Arial Unicode MS" w:hAnsi="Arial"/>
              </w:rPr>
            </w:pPr>
          </w:p>
        </w:tc>
        <w:tc>
          <w:tcPr>
            <w:tcW w:w="1200" w:type="dxa"/>
            <w:shd w:val="clear" w:color="auto" w:fill="auto"/>
          </w:tcPr>
          <w:p w14:paraId="79B629E2" w14:textId="77777777" w:rsidR="00020E89" w:rsidRPr="00E91314" w:rsidRDefault="00020E89" w:rsidP="00A17FCF">
            <w:pPr>
              <w:rPr>
                <w:rFonts w:ascii="Arial" w:eastAsia="Arial Unicode MS" w:hAnsi="Arial"/>
              </w:rPr>
            </w:pPr>
          </w:p>
        </w:tc>
        <w:tc>
          <w:tcPr>
            <w:tcW w:w="1080" w:type="dxa"/>
            <w:shd w:val="clear" w:color="auto" w:fill="auto"/>
          </w:tcPr>
          <w:p w14:paraId="5C71C58D" w14:textId="77777777" w:rsidR="00020E89" w:rsidRPr="00E91314" w:rsidRDefault="00020E89" w:rsidP="00A17FCF">
            <w:pPr>
              <w:rPr>
                <w:rFonts w:ascii="Arial" w:eastAsia="Arial Unicode MS" w:hAnsi="Arial"/>
              </w:rPr>
            </w:pPr>
          </w:p>
        </w:tc>
        <w:tc>
          <w:tcPr>
            <w:tcW w:w="1160" w:type="dxa"/>
            <w:shd w:val="clear" w:color="auto" w:fill="auto"/>
          </w:tcPr>
          <w:p w14:paraId="13B49535" w14:textId="77777777" w:rsidR="00020E89" w:rsidRPr="00E91314" w:rsidRDefault="00020E89" w:rsidP="00A17FCF">
            <w:pPr>
              <w:rPr>
                <w:rFonts w:ascii="Arial" w:eastAsia="Arial Unicode MS" w:hAnsi="Arial"/>
              </w:rPr>
            </w:pPr>
          </w:p>
        </w:tc>
      </w:tr>
      <w:tr w:rsidR="00020E89" w:rsidRPr="00E91314" w14:paraId="1272BD35" w14:textId="77777777" w:rsidTr="00A17FCF">
        <w:trPr>
          <w:trHeight w:val="217"/>
        </w:trPr>
        <w:tc>
          <w:tcPr>
            <w:tcW w:w="2545" w:type="dxa"/>
            <w:gridSpan w:val="2"/>
          </w:tcPr>
          <w:p w14:paraId="777CCC18"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NumberOfQuestions</w:t>
            </w:r>
            <w:proofErr w:type="spellEnd"/>
            <w:r w:rsidRPr="00E91314">
              <w:rPr>
                <w:rFonts w:eastAsia="Arial Unicode MS"/>
              </w:rPr>
              <w:t>)</w:t>
            </w:r>
          </w:p>
        </w:tc>
        <w:tc>
          <w:tcPr>
            <w:tcW w:w="3410" w:type="dxa"/>
          </w:tcPr>
          <w:p w14:paraId="09AEB0A7" w14:textId="77777777" w:rsidR="00020E89" w:rsidRPr="00E91314" w:rsidRDefault="00020E89" w:rsidP="00A17FCF">
            <w:pPr>
              <w:rPr>
                <w:rFonts w:eastAsia="Arial Unicode MS"/>
              </w:rPr>
            </w:pPr>
            <w:r w:rsidRPr="00E91314">
              <w:rPr>
                <w:rFonts w:eastAsia="Arial Unicode MS"/>
              </w:rPr>
              <w:t>Antal frågor tillhörande blocket.</w:t>
            </w:r>
          </w:p>
          <w:p w14:paraId="0DBBBAEE" w14:textId="77777777" w:rsidR="00020E89" w:rsidRPr="00E91314" w:rsidRDefault="00020E89" w:rsidP="00A17FCF">
            <w:pPr>
              <w:rPr>
                <w:rFonts w:eastAsia="Arial Unicode MS"/>
              </w:rPr>
            </w:pPr>
            <w:r w:rsidRPr="00E91314">
              <w:rPr>
                <w:rFonts w:eastAsia="Arial Unicode MS"/>
              </w:rPr>
              <w:t>T.ex. 10</w:t>
            </w:r>
          </w:p>
        </w:tc>
        <w:tc>
          <w:tcPr>
            <w:tcW w:w="1140" w:type="dxa"/>
          </w:tcPr>
          <w:p w14:paraId="75FF0224" w14:textId="77777777" w:rsidR="00020E89" w:rsidRPr="00E91314" w:rsidRDefault="00020E89" w:rsidP="00A17FCF">
            <w:pPr>
              <w:rPr>
                <w:rFonts w:eastAsia="Arial Unicode MS"/>
              </w:rPr>
            </w:pPr>
            <w:proofErr w:type="spellStart"/>
            <w:r w:rsidRPr="00E91314">
              <w:rPr>
                <w:rFonts w:eastAsia="Arial Unicode MS"/>
              </w:rPr>
              <w:t>VÄ</w:t>
            </w:r>
            <w:proofErr w:type="spellEnd"/>
          </w:p>
        </w:tc>
        <w:tc>
          <w:tcPr>
            <w:tcW w:w="717" w:type="dxa"/>
          </w:tcPr>
          <w:p w14:paraId="53021C6F" w14:textId="77777777" w:rsidR="00020E89" w:rsidRPr="00E91314" w:rsidRDefault="00020E8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1309A3D2" w14:textId="77777777" w:rsidR="00020E89" w:rsidRPr="00E91314" w:rsidRDefault="00020E89" w:rsidP="00A17FCF">
            <w:pPr>
              <w:rPr>
                <w:rFonts w:eastAsia="Arial Unicode MS"/>
              </w:rPr>
            </w:pPr>
          </w:p>
        </w:tc>
        <w:tc>
          <w:tcPr>
            <w:tcW w:w="1920" w:type="dxa"/>
          </w:tcPr>
          <w:p w14:paraId="73DE6C6D" w14:textId="77777777" w:rsidR="00020E89" w:rsidRPr="00E91314" w:rsidRDefault="00020E89" w:rsidP="00A17FCF">
            <w:pPr>
              <w:rPr>
                <w:rFonts w:ascii="Arial" w:eastAsia="Arial Unicode MS" w:hAnsi="Arial"/>
              </w:rPr>
            </w:pPr>
          </w:p>
        </w:tc>
        <w:tc>
          <w:tcPr>
            <w:tcW w:w="1200" w:type="dxa"/>
            <w:shd w:val="clear" w:color="auto" w:fill="auto"/>
          </w:tcPr>
          <w:p w14:paraId="36F29A31" w14:textId="77777777" w:rsidR="00020E89" w:rsidRPr="00E91314" w:rsidRDefault="00020E89" w:rsidP="00A17FCF">
            <w:pPr>
              <w:rPr>
                <w:rFonts w:ascii="Arial" w:eastAsia="Arial Unicode MS" w:hAnsi="Arial"/>
              </w:rPr>
            </w:pPr>
          </w:p>
        </w:tc>
        <w:tc>
          <w:tcPr>
            <w:tcW w:w="1080" w:type="dxa"/>
            <w:shd w:val="clear" w:color="auto" w:fill="auto"/>
          </w:tcPr>
          <w:p w14:paraId="141228BD" w14:textId="77777777" w:rsidR="00020E89" w:rsidRPr="00E91314" w:rsidRDefault="00020E89" w:rsidP="00A17FCF">
            <w:pPr>
              <w:rPr>
                <w:rFonts w:ascii="Arial" w:eastAsia="Arial Unicode MS" w:hAnsi="Arial"/>
              </w:rPr>
            </w:pPr>
          </w:p>
        </w:tc>
        <w:tc>
          <w:tcPr>
            <w:tcW w:w="1160" w:type="dxa"/>
            <w:shd w:val="clear" w:color="auto" w:fill="auto"/>
          </w:tcPr>
          <w:p w14:paraId="17B19375" w14:textId="77777777" w:rsidR="00020E89" w:rsidRPr="00E91314" w:rsidRDefault="00020E89" w:rsidP="00A17FCF">
            <w:pPr>
              <w:rPr>
                <w:rFonts w:ascii="Arial" w:eastAsia="Arial Unicode MS" w:hAnsi="Arial"/>
              </w:rPr>
            </w:pPr>
          </w:p>
        </w:tc>
      </w:tr>
      <w:tr w:rsidR="00020E89" w:rsidRPr="00E91314" w14:paraId="4D67FFAC" w14:textId="77777777" w:rsidTr="00A17FCF">
        <w:trPr>
          <w:trHeight w:val="217"/>
        </w:trPr>
        <w:tc>
          <w:tcPr>
            <w:tcW w:w="2545" w:type="dxa"/>
            <w:gridSpan w:val="2"/>
          </w:tcPr>
          <w:p w14:paraId="56D15B97" w14:textId="77777777" w:rsidR="00020E89" w:rsidRPr="00E91314" w:rsidRDefault="00020E89" w:rsidP="00A17FCF">
            <w:pPr>
              <w:rPr>
                <w:rFonts w:eastAsia="Arial Unicode MS"/>
              </w:rPr>
            </w:pPr>
            <w:r w:rsidRPr="00E91314">
              <w:rPr>
                <w:rFonts w:eastAsia="Arial Unicode MS"/>
              </w:rPr>
              <w:lastRenderedPageBreak/>
              <w:t>Frågor/id</w:t>
            </w:r>
          </w:p>
          <w:p w14:paraId="38B398AE" w14:textId="77777777" w:rsidR="00020E89" w:rsidRPr="00E91314" w:rsidRDefault="00020E89" w:rsidP="00A17FCF">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5CF52978" w14:textId="77777777" w:rsidR="00020E89" w:rsidRPr="00E91314" w:rsidRDefault="00020E89" w:rsidP="00A17FCF">
            <w:pPr>
              <w:rPr>
                <w:rFonts w:eastAsia="Arial Unicode MS"/>
              </w:rPr>
            </w:pPr>
            <w:r w:rsidRPr="00E91314">
              <w:rPr>
                <w:rFonts w:eastAsia="Arial Unicode MS"/>
              </w:rPr>
              <w:t>Koppling till klass för frågor.</w:t>
            </w:r>
          </w:p>
        </w:tc>
        <w:tc>
          <w:tcPr>
            <w:tcW w:w="1140" w:type="dxa"/>
          </w:tcPr>
          <w:p w14:paraId="4444CDC4" w14:textId="77777777" w:rsidR="00020E89" w:rsidRPr="00E91314" w:rsidRDefault="00020E89" w:rsidP="00A17FCF">
            <w:pPr>
              <w:rPr>
                <w:rFonts w:eastAsia="Arial Unicode MS"/>
              </w:rPr>
            </w:pPr>
            <w:r w:rsidRPr="00E91314">
              <w:rPr>
                <w:rFonts w:eastAsia="Arial Unicode MS"/>
              </w:rPr>
              <w:t>II</w:t>
            </w:r>
          </w:p>
        </w:tc>
        <w:tc>
          <w:tcPr>
            <w:tcW w:w="717" w:type="dxa"/>
          </w:tcPr>
          <w:p w14:paraId="1E96A4A2" w14:textId="77777777" w:rsidR="00020E89" w:rsidRPr="00E91314" w:rsidRDefault="00020E8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143698D2" w14:textId="77777777" w:rsidR="00020E89" w:rsidRPr="00E91314" w:rsidRDefault="00020E89" w:rsidP="00A17FCF">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0D916C16" w14:textId="77777777" w:rsidR="00020E89" w:rsidRPr="00E91314" w:rsidRDefault="00020E89" w:rsidP="00A17FCF">
            <w:pPr>
              <w:rPr>
                <w:rFonts w:ascii="Arial" w:eastAsia="Arial Unicode MS" w:hAnsi="Arial"/>
              </w:rPr>
            </w:pPr>
          </w:p>
        </w:tc>
        <w:tc>
          <w:tcPr>
            <w:tcW w:w="1200" w:type="dxa"/>
            <w:shd w:val="clear" w:color="auto" w:fill="auto"/>
          </w:tcPr>
          <w:p w14:paraId="1EEC3986" w14:textId="77777777" w:rsidR="00020E89" w:rsidRPr="00E91314" w:rsidRDefault="00020E89" w:rsidP="00A17FCF">
            <w:pPr>
              <w:rPr>
                <w:rFonts w:ascii="Arial" w:eastAsia="Arial Unicode MS" w:hAnsi="Arial"/>
              </w:rPr>
            </w:pPr>
          </w:p>
        </w:tc>
        <w:tc>
          <w:tcPr>
            <w:tcW w:w="1080" w:type="dxa"/>
            <w:shd w:val="clear" w:color="auto" w:fill="auto"/>
          </w:tcPr>
          <w:p w14:paraId="67677FA0" w14:textId="77777777" w:rsidR="00020E89" w:rsidRPr="00E91314" w:rsidRDefault="00020E89" w:rsidP="00A17FCF">
            <w:pPr>
              <w:rPr>
                <w:rFonts w:ascii="Arial" w:eastAsia="Arial Unicode MS" w:hAnsi="Arial"/>
              </w:rPr>
            </w:pPr>
          </w:p>
        </w:tc>
        <w:tc>
          <w:tcPr>
            <w:tcW w:w="1160" w:type="dxa"/>
            <w:shd w:val="clear" w:color="auto" w:fill="auto"/>
          </w:tcPr>
          <w:p w14:paraId="089814F0" w14:textId="77777777" w:rsidR="00020E89" w:rsidRPr="00E91314" w:rsidRDefault="00020E89" w:rsidP="00A17FCF">
            <w:pPr>
              <w:rPr>
                <w:rFonts w:ascii="Arial" w:eastAsia="Arial Unicode MS" w:hAnsi="Arial"/>
              </w:rPr>
            </w:pPr>
          </w:p>
        </w:tc>
      </w:tr>
      <w:tr w:rsidR="00020E89" w:rsidRPr="00E91314" w14:paraId="17360584" w14:textId="77777777" w:rsidTr="00A17FCF">
        <w:trPr>
          <w:trHeight w:val="217"/>
        </w:trPr>
        <w:tc>
          <w:tcPr>
            <w:tcW w:w="2545" w:type="dxa"/>
            <w:gridSpan w:val="2"/>
          </w:tcPr>
          <w:p w14:paraId="29C84413" w14:textId="77777777" w:rsidR="00020E89" w:rsidRPr="00E91314" w:rsidRDefault="00020E89" w:rsidP="00A17FCF">
            <w:pPr>
              <w:rPr>
                <w:rFonts w:eastAsia="Arial Unicode MS"/>
              </w:rPr>
            </w:pPr>
          </w:p>
        </w:tc>
        <w:tc>
          <w:tcPr>
            <w:tcW w:w="3410" w:type="dxa"/>
          </w:tcPr>
          <w:p w14:paraId="02E85789" w14:textId="77777777" w:rsidR="00020E89" w:rsidRPr="00E91314" w:rsidRDefault="00020E89" w:rsidP="00A17FCF">
            <w:pPr>
              <w:rPr>
                <w:rFonts w:eastAsia="Arial Unicode MS"/>
              </w:rPr>
            </w:pPr>
          </w:p>
        </w:tc>
        <w:tc>
          <w:tcPr>
            <w:tcW w:w="1140" w:type="dxa"/>
          </w:tcPr>
          <w:p w14:paraId="2672D2F3" w14:textId="77777777" w:rsidR="00020E89" w:rsidRPr="00E91314" w:rsidRDefault="00020E89" w:rsidP="00A17FCF">
            <w:pPr>
              <w:rPr>
                <w:rFonts w:eastAsia="Arial Unicode MS"/>
              </w:rPr>
            </w:pPr>
          </w:p>
        </w:tc>
        <w:tc>
          <w:tcPr>
            <w:tcW w:w="717" w:type="dxa"/>
          </w:tcPr>
          <w:p w14:paraId="1E138641" w14:textId="77777777" w:rsidR="00020E89" w:rsidRPr="00E91314" w:rsidRDefault="00020E89" w:rsidP="00A17FCF">
            <w:pPr>
              <w:rPr>
                <w:rFonts w:eastAsia="Arial Unicode MS"/>
              </w:rPr>
            </w:pPr>
          </w:p>
        </w:tc>
        <w:tc>
          <w:tcPr>
            <w:tcW w:w="1803" w:type="dxa"/>
          </w:tcPr>
          <w:p w14:paraId="6E122B26" w14:textId="77777777" w:rsidR="00020E89" w:rsidRPr="00E91314" w:rsidRDefault="00020E89" w:rsidP="00A17FCF">
            <w:pPr>
              <w:rPr>
                <w:rFonts w:eastAsia="Arial Unicode MS"/>
              </w:rPr>
            </w:pPr>
          </w:p>
        </w:tc>
        <w:tc>
          <w:tcPr>
            <w:tcW w:w="1920" w:type="dxa"/>
          </w:tcPr>
          <w:p w14:paraId="4A0E5235" w14:textId="77777777" w:rsidR="00020E89" w:rsidRPr="00E91314" w:rsidRDefault="00020E89" w:rsidP="00A17FCF">
            <w:pPr>
              <w:rPr>
                <w:rFonts w:ascii="Arial" w:eastAsia="Arial Unicode MS" w:hAnsi="Arial"/>
              </w:rPr>
            </w:pPr>
          </w:p>
        </w:tc>
        <w:tc>
          <w:tcPr>
            <w:tcW w:w="1200" w:type="dxa"/>
            <w:shd w:val="clear" w:color="auto" w:fill="auto"/>
          </w:tcPr>
          <w:p w14:paraId="22748968" w14:textId="77777777" w:rsidR="00020E89" w:rsidRPr="00E91314" w:rsidRDefault="00020E89" w:rsidP="00A17FCF">
            <w:pPr>
              <w:rPr>
                <w:rFonts w:ascii="Arial" w:eastAsia="Arial Unicode MS" w:hAnsi="Arial"/>
              </w:rPr>
            </w:pPr>
          </w:p>
        </w:tc>
        <w:tc>
          <w:tcPr>
            <w:tcW w:w="1080" w:type="dxa"/>
            <w:shd w:val="clear" w:color="auto" w:fill="auto"/>
          </w:tcPr>
          <w:p w14:paraId="6BC81F90" w14:textId="77777777" w:rsidR="00020E89" w:rsidRPr="00E91314" w:rsidRDefault="00020E89" w:rsidP="00A17FCF">
            <w:pPr>
              <w:rPr>
                <w:rFonts w:ascii="Arial" w:eastAsia="Arial Unicode MS" w:hAnsi="Arial"/>
              </w:rPr>
            </w:pPr>
          </w:p>
        </w:tc>
        <w:tc>
          <w:tcPr>
            <w:tcW w:w="1160" w:type="dxa"/>
            <w:shd w:val="clear" w:color="auto" w:fill="auto"/>
          </w:tcPr>
          <w:p w14:paraId="776FCDC5" w14:textId="77777777" w:rsidR="00020E89" w:rsidRPr="00E91314" w:rsidRDefault="00020E89" w:rsidP="00A17FCF">
            <w:pPr>
              <w:rPr>
                <w:rFonts w:ascii="Arial" w:eastAsia="Arial Unicode MS" w:hAnsi="Arial"/>
              </w:rPr>
            </w:pPr>
          </w:p>
        </w:tc>
      </w:tr>
      <w:tr w:rsidR="00020E89" w:rsidRPr="00E91314" w14:paraId="48BEB996" w14:textId="77777777" w:rsidTr="00A17FCF">
        <w:trPr>
          <w:gridBefore w:val="1"/>
          <w:wBefore w:w="15" w:type="dxa"/>
          <w:trHeight w:val="217"/>
        </w:trPr>
        <w:tc>
          <w:tcPr>
            <w:tcW w:w="7080" w:type="dxa"/>
            <w:gridSpan w:val="3"/>
            <w:shd w:val="pct25" w:color="auto" w:fill="auto"/>
          </w:tcPr>
          <w:p w14:paraId="0E7E51AD" w14:textId="77777777" w:rsidR="00020E89" w:rsidRPr="00E91314" w:rsidRDefault="00020E89" w:rsidP="00A17FCF">
            <w:pPr>
              <w:rPr>
                <w:b/>
              </w:rPr>
            </w:pPr>
            <w:r w:rsidRPr="00E91314">
              <w:rPr>
                <w:b/>
              </w:rPr>
              <w:t>Associationer</w:t>
            </w:r>
          </w:p>
        </w:tc>
        <w:tc>
          <w:tcPr>
            <w:tcW w:w="7880" w:type="dxa"/>
            <w:gridSpan w:val="6"/>
            <w:shd w:val="pct25" w:color="auto" w:fill="auto"/>
          </w:tcPr>
          <w:p w14:paraId="1F102095" w14:textId="77777777" w:rsidR="00020E89" w:rsidRPr="00E91314" w:rsidRDefault="00020E89" w:rsidP="00A17FCF">
            <w:pPr>
              <w:rPr>
                <w:rFonts w:eastAsia="Arial Unicode MS"/>
                <w:b/>
              </w:rPr>
            </w:pPr>
            <w:r w:rsidRPr="00E91314">
              <w:rPr>
                <w:b/>
              </w:rPr>
              <w:t>Beslutsregel</w:t>
            </w:r>
          </w:p>
        </w:tc>
      </w:tr>
      <w:tr w:rsidR="00020E89" w:rsidRPr="00E91314" w14:paraId="3523CA4B" w14:textId="77777777" w:rsidTr="00A17FCF">
        <w:trPr>
          <w:gridBefore w:val="1"/>
          <w:wBefore w:w="15" w:type="dxa"/>
          <w:trHeight w:val="217"/>
        </w:trPr>
        <w:tc>
          <w:tcPr>
            <w:tcW w:w="7080" w:type="dxa"/>
            <w:gridSpan w:val="3"/>
          </w:tcPr>
          <w:p w14:paraId="57E297F1" w14:textId="77777777" w:rsidR="00020E89" w:rsidRPr="00E91314" w:rsidRDefault="00020E89" w:rsidP="00A17FCF">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2AEBDA55" w14:textId="77777777" w:rsidR="00020E89" w:rsidRPr="00E91314" w:rsidRDefault="00020E89" w:rsidP="00A17FCF">
            <w:pPr>
              <w:rPr>
                <w:rFonts w:ascii="Arial" w:eastAsia="Arial Unicode MS" w:hAnsi="Arial"/>
                <w:color w:val="000000"/>
              </w:rPr>
            </w:pPr>
          </w:p>
        </w:tc>
      </w:tr>
      <w:tr w:rsidR="00020E89" w:rsidRPr="00E91314" w14:paraId="299A7B74" w14:textId="77777777" w:rsidTr="00A17FCF">
        <w:trPr>
          <w:gridBefore w:val="1"/>
          <w:wBefore w:w="15" w:type="dxa"/>
          <w:trHeight w:val="217"/>
        </w:trPr>
        <w:tc>
          <w:tcPr>
            <w:tcW w:w="7080" w:type="dxa"/>
            <w:gridSpan w:val="3"/>
          </w:tcPr>
          <w:p w14:paraId="391469CD" w14:textId="77777777" w:rsidR="00020E89" w:rsidRPr="00E91314" w:rsidRDefault="00020E89" w:rsidP="00A17FCF">
            <w:pPr>
              <w:rPr>
                <w:rFonts w:ascii="Arial" w:eastAsia="Arial Unicode MS" w:hAnsi="Arial"/>
                <w:color w:val="000000"/>
              </w:rPr>
            </w:pPr>
          </w:p>
        </w:tc>
        <w:tc>
          <w:tcPr>
            <w:tcW w:w="7880" w:type="dxa"/>
            <w:gridSpan w:val="6"/>
          </w:tcPr>
          <w:p w14:paraId="5F2BAD0C" w14:textId="77777777" w:rsidR="00020E89" w:rsidRPr="00E91314" w:rsidRDefault="00020E89" w:rsidP="00A17FCF">
            <w:pPr>
              <w:rPr>
                <w:rFonts w:ascii="Arial" w:eastAsia="Arial Unicode MS" w:hAnsi="Arial"/>
                <w:color w:val="000000"/>
              </w:rPr>
            </w:pPr>
          </w:p>
        </w:tc>
      </w:tr>
    </w:tbl>
    <w:p w14:paraId="267EDFAB" w14:textId="77777777" w:rsidR="00020E89" w:rsidRPr="00E91314" w:rsidRDefault="00020E89" w:rsidP="00020E89"/>
    <w:p w14:paraId="6C576462" w14:textId="77777777" w:rsidR="00964956" w:rsidRPr="003743C9" w:rsidRDefault="00964956" w:rsidP="003743C9">
      <w:pPr>
        <w:pStyle w:val="Brdtext"/>
      </w:pPr>
    </w:p>
    <w:p w14:paraId="6FB2E575" w14:textId="77777777" w:rsidR="00870854" w:rsidRPr="00E91314" w:rsidRDefault="00870854" w:rsidP="00AA406D">
      <w:pPr>
        <w:pStyle w:val="Rubrik3"/>
        <w:numPr>
          <w:ilvl w:val="2"/>
          <w:numId w:val="21"/>
        </w:numPr>
        <w:spacing w:before="240" w:after="60"/>
        <w:ind w:left="1134" w:hanging="1134"/>
        <w:rPr>
          <w:i/>
          <w:lang w:val="sv-SE"/>
        </w:rPr>
      </w:pPr>
      <w:bookmarkStart w:id="140" w:name="_Toc220986033"/>
      <w:r w:rsidRPr="00E91314">
        <w:rPr>
          <w:i/>
          <w:lang w:val="sv-SE"/>
        </w:rPr>
        <w:t>Klass F</w:t>
      </w:r>
      <w:r w:rsidR="003743C9">
        <w:rPr>
          <w:i/>
          <w:lang w:val="sv-SE"/>
        </w:rPr>
        <w:t>rågegruppering</w:t>
      </w:r>
      <w:r w:rsidRPr="00E91314">
        <w:rPr>
          <w:i/>
          <w:lang w:val="sv-SE"/>
        </w:rPr>
        <w:t xml:space="preserve"> (</w:t>
      </w:r>
      <w:proofErr w:type="spellStart"/>
      <w:r w:rsidRPr="00E91314">
        <w:rPr>
          <w:i/>
          <w:lang w:val="sv-SE"/>
        </w:rPr>
        <w:t>QuestionBlock</w:t>
      </w:r>
      <w:proofErr w:type="spellEnd"/>
      <w:r w:rsidRPr="00E91314">
        <w:rPr>
          <w:i/>
          <w:lang w:val="sv-SE"/>
        </w:rPr>
        <w:t>)</w:t>
      </w:r>
      <w:bookmarkEnd w:id="137"/>
      <w:bookmarkEnd w:id="140"/>
    </w:p>
    <w:p w14:paraId="3D199C09" w14:textId="77777777" w:rsidR="00870854" w:rsidRPr="00E91314" w:rsidRDefault="00870854" w:rsidP="00870854">
      <w:pPr>
        <w:spacing w:after="0"/>
      </w:pPr>
      <w:r w:rsidRPr="00E91314">
        <w:t xml:space="preserve">Objektet innehåller ett block fråga och dess svarsalternativ. </w:t>
      </w:r>
      <w:r w:rsidRPr="00E91314">
        <w:rPr>
          <w:i/>
        </w:rPr>
        <w:t xml:space="preserve"> </w:t>
      </w:r>
      <w:r w:rsidRPr="00E91314">
        <w:t xml:space="preserve">Ett block representerar en grupp av frågor. Grupperingen kan styras av vägskäl i fråge hierarkin alternativt lämplig gruppering på grund av mängden frågor. </w:t>
      </w:r>
    </w:p>
    <w:p w14:paraId="1A83D9B7"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34172AB7" w14:textId="77777777" w:rsidTr="00C53A3A">
        <w:trPr>
          <w:cantSplit/>
          <w:trHeight w:val="376"/>
        </w:trPr>
        <w:tc>
          <w:tcPr>
            <w:tcW w:w="2545" w:type="dxa"/>
            <w:gridSpan w:val="2"/>
            <w:vMerge w:val="restart"/>
            <w:shd w:val="pct25" w:color="auto" w:fill="auto"/>
          </w:tcPr>
          <w:p w14:paraId="4F441028"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12C9DBC" w14:textId="77777777" w:rsidR="00870854" w:rsidRPr="00E91314" w:rsidRDefault="00870854" w:rsidP="00521A56">
            <w:r w:rsidRPr="00E91314">
              <w:t>Beskrivning</w:t>
            </w:r>
          </w:p>
        </w:tc>
        <w:tc>
          <w:tcPr>
            <w:tcW w:w="1140" w:type="dxa"/>
            <w:vMerge w:val="restart"/>
            <w:shd w:val="pct25" w:color="auto" w:fill="auto"/>
          </w:tcPr>
          <w:p w14:paraId="27ABE88D"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090525FF"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258F4C2B"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0569C303"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56AFA75"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2CCEB0CE" w14:textId="77777777" w:rsidTr="00C53A3A">
        <w:trPr>
          <w:cantSplit/>
          <w:trHeight w:val="375"/>
        </w:trPr>
        <w:tc>
          <w:tcPr>
            <w:tcW w:w="2545" w:type="dxa"/>
            <w:gridSpan w:val="2"/>
            <w:vMerge/>
            <w:shd w:val="pct25" w:color="auto" w:fill="auto"/>
          </w:tcPr>
          <w:p w14:paraId="77CE864B" w14:textId="77777777" w:rsidR="00870854" w:rsidRPr="00E91314" w:rsidRDefault="00870854" w:rsidP="00521A56"/>
        </w:tc>
        <w:tc>
          <w:tcPr>
            <w:tcW w:w="3410" w:type="dxa"/>
            <w:vMerge/>
            <w:shd w:val="pct25" w:color="auto" w:fill="auto"/>
          </w:tcPr>
          <w:p w14:paraId="4902E6F4" w14:textId="77777777" w:rsidR="00870854" w:rsidRPr="00E91314" w:rsidRDefault="00870854" w:rsidP="00521A56"/>
        </w:tc>
        <w:tc>
          <w:tcPr>
            <w:tcW w:w="1140" w:type="dxa"/>
            <w:vMerge/>
            <w:shd w:val="pct25" w:color="auto" w:fill="auto"/>
          </w:tcPr>
          <w:p w14:paraId="0F62F449" w14:textId="77777777" w:rsidR="00870854" w:rsidRPr="00E91314" w:rsidRDefault="00870854" w:rsidP="00521A56"/>
        </w:tc>
        <w:tc>
          <w:tcPr>
            <w:tcW w:w="717" w:type="dxa"/>
            <w:vMerge/>
            <w:shd w:val="pct25" w:color="auto" w:fill="auto"/>
          </w:tcPr>
          <w:p w14:paraId="62425F99" w14:textId="77777777" w:rsidR="00870854" w:rsidRPr="00E91314" w:rsidRDefault="00870854" w:rsidP="00521A56"/>
        </w:tc>
        <w:tc>
          <w:tcPr>
            <w:tcW w:w="1803" w:type="dxa"/>
            <w:vMerge/>
            <w:shd w:val="pct25" w:color="auto" w:fill="auto"/>
          </w:tcPr>
          <w:p w14:paraId="275A4A93" w14:textId="77777777" w:rsidR="00870854" w:rsidRPr="00E91314" w:rsidRDefault="00870854" w:rsidP="00521A56"/>
        </w:tc>
        <w:tc>
          <w:tcPr>
            <w:tcW w:w="1920" w:type="dxa"/>
            <w:vMerge/>
            <w:shd w:val="pct25" w:color="auto" w:fill="auto"/>
          </w:tcPr>
          <w:p w14:paraId="4DEBA2A6" w14:textId="77777777" w:rsidR="00870854" w:rsidRPr="00E91314" w:rsidRDefault="00870854" w:rsidP="00521A56"/>
        </w:tc>
        <w:tc>
          <w:tcPr>
            <w:tcW w:w="1200" w:type="dxa"/>
            <w:tcBorders>
              <w:bottom w:val="single" w:sz="4" w:space="0" w:color="auto"/>
            </w:tcBorders>
            <w:shd w:val="pct25" w:color="auto" w:fill="auto"/>
          </w:tcPr>
          <w:p w14:paraId="63CB8B73"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12B1B01E"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45BE339C" w14:textId="77777777" w:rsidR="00870854" w:rsidRPr="00E91314" w:rsidRDefault="00870854" w:rsidP="00521A56">
            <w:pPr>
              <w:rPr>
                <w:rFonts w:eastAsia="Arial Unicode MS"/>
              </w:rPr>
            </w:pPr>
          </w:p>
        </w:tc>
      </w:tr>
      <w:tr w:rsidR="00870854" w:rsidRPr="00E91314" w14:paraId="04D3BB39" w14:textId="77777777" w:rsidTr="00C53A3A">
        <w:trPr>
          <w:trHeight w:val="217"/>
        </w:trPr>
        <w:tc>
          <w:tcPr>
            <w:tcW w:w="2545" w:type="dxa"/>
            <w:gridSpan w:val="2"/>
          </w:tcPr>
          <w:p w14:paraId="10618D1B"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BlockNumber</w:t>
            </w:r>
            <w:proofErr w:type="spellEnd"/>
            <w:r w:rsidRPr="00E91314">
              <w:rPr>
                <w:rFonts w:eastAsia="Arial Unicode MS"/>
              </w:rPr>
              <w:t>)</w:t>
            </w:r>
          </w:p>
        </w:tc>
        <w:tc>
          <w:tcPr>
            <w:tcW w:w="3410" w:type="dxa"/>
          </w:tcPr>
          <w:p w14:paraId="096EF61D" w14:textId="77777777" w:rsidR="00870854" w:rsidRPr="00E91314" w:rsidRDefault="00870854" w:rsidP="00521A56">
            <w:pPr>
              <w:rPr>
                <w:rFonts w:eastAsia="Arial Unicode MS"/>
              </w:rPr>
            </w:pPr>
            <w:proofErr w:type="gramStart"/>
            <w:r w:rsidRPr="00E91314">
              <w:rPr>
                <w:rFonts w:eastAsia="Arial Unicode MS"/>
              </w:rPr>
              <w:t>Grupperingsbegrepp  av</w:t>
            </w:r>
            <w:proofErr w:type="gramEnd"/>
            <w:r w:rsidRPr="00E91314">
              <w:rPr>
                <w:rFonts w:eastAsia="Arial Unicode MS"/>
              </w:rPr>
              <w:t xml:space="preserve"> frågor. Frågans nummer i nummerserie. Används för att indikera hur långt användaren har kommit i formuläret.</w:t>
            </w:r>
          </w:p>
          <w:p w14:paraId="00E47DF2"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Fråga nummer 1 (av 10).</w:t>
            </w:r>
          </w:p>
        </w:tc>
        <w:tc>
          <w:tcPr>
            <w:tcW w:w="1140" w:type="dxa"/>
          </w:tcPr>
          <w:p w14:paraId="58C0645C"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67D70725" w14:textId="77777777" w:rsidR="00870854" w:rsidRPr="00E91314" w:rsidRDefault="00870854" w:rsidP="00521A56">
            <w:pPr>
              <w:rPr>
                <w:rFonts w:eastAsia="Arial Unicode MS"/>
              </w:rPr>
            </w:pPr>
            <w:r w:rsidRPr="00E91314">
              <w:rPr>
                <w:rFonts w:eastAsia="Arial Unicode MS"/>
              </w:rPr>
              <w:t>1</w:t>
            </w:r>
          </w:p>
        </w:tc>
        <w:tc>
          <w:tcPr>
            <w:tcW w:w="1803" w:type="dxa"/>
          </w:tcPr>
          <w:p w14:paraId="3F3A070F" w14:textId="77777777" w:rsidR="00870854" w:rsidRPr="00E91314" w:rsidRDefault="00870854" w:rsidP="00521A56">
            <w:pPr>
              <w:rPr>
                <w:rFonts w:eastAsia="Arial Unicode MS"/>
              </w:rPr>
            </w:pPr>
          </w:p>
        </w:tc>
        <w:tc>
          <w:tcPr>
            <w:tcW w:w="1920" w:type="dxa"/>
          </w:tcPr>
          <w:p w14:paraId="302DA484" w14:textId="77777777" w:rsidR="00870854" w:rsidRPr="00E91314" w:rsidRDefault="00870854" w:rsidP="00521A56">
            <w:pPr>
              <w:rPr>
                <w:rFonts w:ascii="Arial" w:eastAsia="Arial Unicode MS" w:hAnsi="Arial"/>
              </w:rPr>
            </w:pPr>
          </w:p>
        </w:tc>
        <w:tc>
          <w:tcPr>
            <w:tcW w:w="1200" w:type="dxa"/>
            <w:shd w:val="clear" w:color="auto" w:fill="auto"/>
          </w:tcPr>
          <w:p w14:paraId="620D1C2A" w14:textId="77777777" w:rsidR="00870854" w:rsidRPr="00E91314" w:rsidRDefault="00870854" w:rsidP="00521A56">
            <w:pPr>
              <w:rPr>
                <w:rFonts w:ascii="Arial" w:eastAsia="Arial Unicode MS" w:hAnsi="Arial"/>
              </w:rPr>
            </w:pPr>
          </w:p>
        </w:tc>
        <w:tc>
          <w:tcPr>
            <w:tcW w:w="1080" w:type="dxa"/>
            <w:shd w:val="clear" w:color="auto" w:fill="auto"/>
          </w:tcPr>
          <w:p w14:paraId="2BFE6AA6" w14:textId="77777777" w:rsidR="00870854" w:rsidRPr="00E91314" w:rsidRDefault="00870854" w:rsidP="00521A56">
            <w:pPr>
              <w:rPr>
                <w:rFonts w:ascii="Arial" w:eastAsia="Arial Unicode MS" w:hAnsi="Arial"/>
              </w:rPr>
            </w:pPr>
          </w:p>
        </w:tc>
        <w:tc>
          <w:tcPr>
            <w:tcW w:w="1160" w:type="dxa"/>
            <w:shd w:val="clear" w:color="auto" w:fill="auto"/>
          </w:tcPr>
          <w:p w14:paraId="5A4E31A7" w14:textId="77777777" w:rsidR="00870854" w:rsidRPr="00E91314" w:rsidRDefault="00870854" w:rsidP="00521A56">
            <w:pPr>
              <w:rPr>
                <w:rFonts w:ascii="Arial" w:eastAsia="Arial Unicode MS" w:hAnsi="Arial"/>
              </w:rPr>
            </w:pPr>
          </w:p>
        </w:tc>
      </w:tr>
      <w:tr w:rsidR="00870854" w:rsidRPr="00E91314" w14:paraId="27DEDA96" w14:textId="77777777" w:rsidTr="00C53A3A">
        <w:trPr>
          <w:trHeight w:val="217"/>
        </w:trPr>
        <w:tc>
          <w:tcPr>
            <w:tcW w:w="2545" w:type="dxa"/>
            <w:gridSpan w:val="2"/>
          </w:tcPr>
          <w:p w14:paraId="49C22E3B" w14:textId="77777777" w:rsidR="00870854" w:rsidRPr="00E91314" w:rsidRDefault="00870854" w:rsidP="00521A56">
            <w:pPr>
              <w:rPr>
                <w:rFonts w:eastAsia="Arial Unicode MS"/>
              </w:rPr>
            </w:pPr>
            <w:r w:rsidRPr="00E91314">
              <w:rPr>
                <w:rFonts w:eastAsia="Arial Unicode MS"/>
              </w:rPr>
              <w:lastRenderedPageBreak/>
              <w:t>Rubrik</w:t>
            </w:r>
          </w:p>
          <w:p w14:paraId="397473F0"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4390843F" w14:textId="77777777" w:rsidR="00870854" w:rsidRPr="00E91314" w:rsidRDefault="00870854" w:rsidP="00521A56">
            <w:pPr>
              <w:rPr>
                <w:rFonts w:eastAsia="Arial Unicode MS"/>
              </w:rPr>
            </w:pPr>
            <w:r w:rsidRPr="00E91314">
              <w:rPr>
                <w:rFonts w:eastAsia="Arial Unicode MS"/>
              </w:rPr>
              <w:t>Blockets rubrik.</w:t>
            </w:r>
          </w:p>
          <w:p w14:paraId="1A2E385C"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Medicin.</w:t>
            </w:r>
          </w:p>
        </w:tc>
        <w:tc>
          <w:tcPr>
            <w:tcW w:w="1140" w:type="dxa"/>
          </w:tcPr>
          <w:p w14:paraId="7A34E23B"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59D7F635"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D0D23FF" w14:textId="77777777" w:rsidR="00870854" w:rsidRPr="00E91314" w:rsidRDefault="00870854" w:rsidP="00521A56">
            <w:pPr>
              <w:rPr>
                <w:rFonts w:eastAsia="Arial Unicode MS"/>
              </w:rPr>
            </w:pPr>
          </w:p>
        </w:tc>
        <w:tc>
          <w:tcPr>
            <w:tcW w:w="1920" w:type="dxa"/>
          </w:tcPr>
          <w:p w14:paraId="0C2AD830" w14:textId="77777777" w:rsidR="00870854" w:rsidRPr="00E91314" w:rsidRDefault="00870854" w:rsidP="00521A56">
            <w:pPr>
              <w:rPr>
                <w:rFonts w:ascii="Arial" w:eastAsia="Arial Unicode MS" w:hAnsi="Arial"/>
              </w:rPr>
            </w:pPr>
          </w:p>
        </w:tc>
        <w:tc>
          <w:tcPr>
            <w:tcW w:w="1200" w:type="dxa"/>
            <w:shd w:val="clear" w:color="auto" w:fill="auto"/>
          </w:tcPr>
          <w:p w14:paraId="62B46827" w14:textId="77777777" w:rsidR="00870854" w:rsidRPr="00E91314" w:rsidRDefault="00870854" w:rsidP="00521A56">
            <w:pPr>
              <w:rPr>
                <w:rFonts w:ascii="Arial" w:eastAsia="Arial Unicode MS" w:hAnsi="Arial"/>
              </w:rPr>
            </w:pPr>
          </w:p>
        </w:tc>
        <w:tc>
          <w:tcPr>
            <w:tcW w:w="1080" w:type="dxa"/>
            <w:shd w:val="clear" w:color="auto" w:fill="auto"/>
          </w:tcPr>
          <w:p w14:paraId="3E0C7B48" w14:textId="77777777" w:rsidR="00870854" w:rsidRPr="00E91314" w:rsidRDefault="00870854" w:rsidP="00521A56">
            <w:pPr>
              <w:rPr>
                <w:rFonts w:ascii="Arial" w:eastAsia="Arial Unicode MS" w:hAnsi="Arial"/>
              </w:rPr>
            </w:pPr>
          </w:p>
        </w:tc>
        <w:tc>
          <w:tcPr>
            <w:tcW w:w="1160" w:type="dxa"/>
            <w:shd w:val="clear" w:color="auto" w:fill="auto"/>
          </w:tcPr>
          <w:p w14:paraId="7FE24E32" w14:textId="77777777" w:rsidR="00870854" w:rsidRPr="00E91314" w:rsidRDefault="00870854" w:rsidP="00521A56">
            <w:pPr>
              <w:rPr>
                <w:rFonts w:ascii="Arial" w:eastAsia="Arial Unicode MS" w:hAnsi="Arial"/>
              </w:rPr>
            </w:pPr>
          </w:p>
        </w:tc>
      </w:tr>
      <w:tr w:rsidR="00870854" w:rsidRPr="00E91314" w14:paraId="7B9084A9" w14:textId="77777777" w:rsidTr="00C53A3A">
        <w:trPr>
          <w:trHeight w:val="217"/>
        </w:trPr>
        <w:tc>
          <w:tcPr>
            <w:tcW w:w="2545" w:type="dxa"/>
            <w:gridSpan w:val="2"/>
          </w:tcPr>
          <w:p w14:paraId="2B74813D" w14:textId="77777777" w:rsidR="00870854" w:rsidRPr="00E91314" w:rsidRDefault="00870854" w:rsidP="00521A56">
            <w:pPr>
              <w:rPr>
                <w:rFonts w:eastAsia="Arial Unicode MS"/>
              </w:rPr>
            </w:pPr>
            <w:r w:rsidRPr="00E91314">
              <w:rPr>
                <w:rFonts w:eastAsia="Arial Unicode MS"/>
              </w:rPr>
              <w:t>Beskrivning</w:t>
            </w:r>
          </w:p>
          <w:p w14:paraId="2F8EC559"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1335A60D" w14:textId="77777777" w:rsidR="00870854" w:rsidRPr="00E91314" w:rsidRDefault="00870854" w:rsidP="00521A56">
            <w:pPr>
              <w:rPr>
                <w:rFonts w:eastAsia="Arial Unicode MS"/>
              </w:rPr>
            </w:pPr>
            <w:r w:rsidRPr="00E91314">
              <w:rPr>
                <w:rFonts w:eastAsia="Arial Unicode MS"/>
              </w:rPr>
              <w:t>Beskrivande text.</w:t>
            </w:r>
          </w:p>
          <w:p w14:paraId="0C2FF57A" w14:textId="77777777" w:rsidR="00870854" w:rsidRPr="00E91314" w:rsidRDefault="00870854"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rPr>
              <w:t>DocBook</w:t>
            </w:r>
            <w:proofErr w:type="spellEnd"/>
            <w:r w:rsidRPr="00E91314">
              <w:rPr>
                <w:rFonts w:eastAsia="Arial Unicode MS"/>
              </w:rPr>
              <w:t xml:space="preserve">” Se </w:t>
            </w:r>
            <w:proofErr w:type="spellStart"/>
            <w:r w:rsidRPr="00E91314">
              <w:rPr>
                <w:rFonts w:eastAsia="Arial Unicode MS"/>
              </w:rPr>
              <w:t>tidbokningskontraktet</w:t>
            </w:r>
            <w:proofErr w:type="spellEnd"/>
            <w:r w:rsidRPr="00E91314">
              <w:rPr>
                <w:rFonts w:eastAsia="Arial Unicode MS"/>
              </w:rPr>
              <w:t>!!</w:t>
            </w:r>
          </w:p>
          <w:p w14:paraId="26E8F801" w14:textId="77777777" w:rsidR="00870854" w:rsidRPr="00E91314" w:rsidRDefault="00870854" w:rsidP="00521A56">
            <w:pPr>
              <w:rPr>
                <w:rFonts w:eastAsia="Arial Unicode MS"/>
              </w:rPr>
            </w:pPr>
            <w:proofErr w:type="spellStart"/>
            <w:r w:rsidRPr="00E91314">
              <w:rPr>
                <w:rFonts w:eastAsia="Arial Unicode MS"/>
              </w:rPr>
              <w:t>T.ex</w:t>
            </w:r>
            <w:proofErr w:type="spellEnd"/>
            <w:r w:rsidRPr="00E91314">
              <w:rPr>
                <w:rFonts w:eastAsia="Arial Unicode MS"/>
              </w:rPr>
              <w:t xml:space="preserve"> här skall du lämna information kring din medicinering.</w:t>
            </w:r>
          </w:p>
        </w:tc>
        <w:tc>
          <w:tcPr>
            <w:tcW w:w="1140" w:type="dxa"/>
          </w:tcPr>
          <w:p w14:paraId="527EF80F"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17" w:type="dxa"/>
          </w:tcPr>
          <w:p w14:paraId="6BFF2C0A"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37497E9C" w14:textId="77777777" w:rsidR="00870854" w:rsidRPr="00E91314" w:rsidRDefault="00870854" w:rsidP="00521A56">
            <w:pPr>
              <w:rPr>
                <w:rFonts w:eastAsia="Arial Unicode MS"/>
              </w:rPr>
            </w:pPr>
            <w:r w:rsidRPr="00E91314">
              <w:rPr>
                <w:rFonts w:eastAsia="Arial Unicode MS"/>
              </w:rPr>
              <w:t xml:space="preserve">Text kan kodas enligt </w:t>
            </w:r>
            <w:proofErr w:type="spellStart"/>
            <w:r w:rsidRPr="00E91314">
              <w:rPr>
                <w:rFonts w:eastAsia="Arial Unicode MS"/>
              </w:rPr>
              <w:t>DocBook</w:t>
            </w:r>
            <w:proofErr w:type="spellEnd"/>
            <w:r w:rsidRPr="00E91314">
              <w:rPr>
                <w:rFonts w:eastAsia="Arial Unicode MS"/>
              </w:rPr>
              <w:t>.</w:t>
            </w:r>
          </w:p>
        </w:tc>
        <w:tc>
          <w:tcPr>
            <w:tcW w:w="1920" w:type="dxa"/>
          </w:tcPr>
          <w:p w14:paraId="198AEDA2" w14:textId="77777777" w:rsidR="00870854" w:rsidRPr="00E91314" w:rsidRDefault="00870854" w:rsidP="00521A56">
            <w:pPr>
              <w:rPr>
                <w:rFonts w:ascii="Arial" w:eastAsia="Arial Unicode MS" w:hAnsi="Arial"/>
              </w:rPr>
            </w:pPr>
          </w:p>
        </w:tc>
        <w:tc>
          <w:tcPr>
            <w:tcW w:w="1200" w:type="dxa"/>
            <w:shd w:val="clear" w:color="auto" w:fill="auto"/>
          </w:tcPr>
          <w:p w14:paraId="01CB13DB" w14:textId="77777777" w:rsidR="00870854" w:rsidRPr="00E91314" w:rsidRDefault="00870854" w:rsidP="00521A56">
            <w:pPr>
              <w:rPr>
                <w:rFonts w:ascii="Arial" w:eastAsia="Arial Unicode MS" w:hAnsi="Arial"/>
              </w:rPr>
            </w:pPr>
          </w:p>
        </w:tc>
        <w:tc>
          <w:tcPr>
            <w:tcW w:w="1080" w:type="dxa"/>
            <w:shd w:val="clear" w:color="auto" w:fill="auto"/>
          </w:tcPr>
          <w:p w14:paraId="66C56E48" w14:textId="77777777" w:rsidR="00870854" w:rsidRPr="00E91314" w:rsidRDefault="00870854" w:rsidP="00521A56">
            <w:pPr>
              <w:rPr>
                <w:rFonts w:ascii="Arial" w:eastAsia="Arial Unicode MS" w:hAnsi="Arial"/>
              </w:rPr>
            </w:pPr>
          </w:p>
        </w:tc>
        <w:tc>
          <w:tcPr>
            <w:tcW w:w="1160" w:type="dxa"/>
            <w:shd w:val="clear" w:color="auto" w:fill="auto"/>
          </w:tcPr>
          <w:p w14:paraId="3F24A310" w14:textId="77777777" w:rsidR="00870854" w:rsidRPr="00E91314" w:rsidRDefault="00870854" w:rsidP="00521A56">
            <w:pPr>
              <w:rPr>
                <w:rFonts w:ascii="Arial" w:eastAsia="Arial Unicode MS" w:hAnsi="Arial"/>
              </w:rPr>
            </w:pPr>
          </w:p>
        </w:tc>
      </w:tr>
      <w:tr w:rsidR="00A314B8" w:rsidRPr="00E91314" w14:paraId="059B1135" w14:textId="77777777" w:rsidTr="00C53A3A">
        <w:trPr>
          <w:trHeight w:val="217"/>
        </w:trPr>
        <w:tc>
          <w:tcPr>
            <w:tcW w:w="2545" w:type="dxa"/>
            <w:gridSpan w:val="2"/>
          </w:tcPr>
          <w:p w14:paraId="723E3E27" w14:textId="77777777" w:rsidR="00A314B8" w:rsidRPr="00E91314" w:rsidRDefault="00A314B8" w:rsidP="00C53A3A">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58E35A9F" w14:textId="77777777" w:rsidR="00A314B8" w:rsidRPr="00E91314" w:rsidRDefault="00A314B8" w:rsidP="00521A56">
            <w:pPr>
              <w:rPr>
                <w:rFonts w:eastAsia="Arial Unicode MS"/>
              </w:rPr>
            </w:pPr>
            <w:r>
              <w:rPr>
                <w:rFonts w:eastAsia="Arial Unicode MS"/>
              </w:rPr>
              <w:t>URL till hjälpsida/mer information.</w:t>
            </w:r>
          </w:p>
        </w:tc>
        <w:tc>
          <w:tcPr>
            <w:tcW w:w="1140" w:type="dxa"/>
          </w:tcPr>
          <w:p w14:paraId="25187ABA" w14:textId="77777777" w:rsidR="00A314B8" w:rsidRPr="00E91314" w:rsidRDefault="00A314B8" w:rsidP="00521A56">
            <w:pPr>
              <w:rPr>
                <w:rFonts w:eastAsia="Arial Unicode MS"/>
              </w:rPr>
            </w:pPr>
            <w:proofErr w:type="spellStart"/>
            <w:r>
              <w:rPr>
                <w:rFonts w:eastAsia="Arial Unicode MS"/>
              </w:rPr>
              <w:t>TXT</w:t>
            </w:r>
            <w:proofErr w:type="spellEnd"/>
          </w:p>
        </w:tc>
        <w:tc>
          <w:tcPr>
            <w:tcW w:w="717" w:type="dxa"/>
          </w:tcPr>
          <w:p w14:paraId="3728F9CD" w14:textId="77777777" w:rsidR="00A314B8" w:rsidRPr="00E91314" w:rsidRDefault="00A314B8"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3A040B35" w14:textId="77777777" w:rsidR="00A314B8" w:rsidRPr="00E91314" w:rsidRDefault="00A314B8"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1920" w:type="dxa"/>
          </w:tcPr>
          <w:p w14:paraId="482ED302" w14:textId="77777777" w:rsidR="00A314B8" w:rsidRPr="00E91314" w:rsidRDefault="00A314B8" w:rsidP="00521A56">
            <w:pPr>
              <w:rPr>
                <w:rFonts w:ascii="Arial" w:eastAsia="Arial Unicode MS" w:hAnsi="Arial"/>
              </w:rPr>
            </w:pPr>
          </w:p>
        </w:tc>
        <w:tc>
          <w:tcPr>
            <w:tcW w:w="1200" w:type="dxa"/>
            <w:shd w:val="clear" w:color="auto" w:fill="auto"/>
          </w:tcPr>
          <w:p w14:paraId="4761DD00" w14:textId="77777777" w:rsidR="00A314B8" w:rsidRPr="00E91314" w:rsidRDefault="00A314B8" w:rsidP="00521A56">
            <w:pPr>
              <w:rPr>
                <w:rFonts w:ascii="Arial" w:eastAsia="Arial Unicode MS" w:hAnsi="Arial"/>
              </w:rPr>
            </w:pPr>
          </w:p>
        </w:tc>
        <w:tc>
          <w:tcPr>
            <w:tcW w:w="1080" w:type="dxa"/>
            <w:shd w:val="clear" w:color="auto" w:fill="auto"/>
          </w:tcPr>
          <w:p w14:paraId="10682AB6" w14:textId="77777777" w:rsidR="00A314B8" w:rsidRPr="00E91314" w:rsidRDefault="00A314B8" w:rsidP="00521A56">
            <w:pPr>
              <w:rPr>
                <w:rFonts w:ascii="Arial" w:eastAsia="Arial Unicode MS" w:hAnsi="Arial"/>
              </w:rPr>
            </w:pPr>
          </w:p>
        </w:tc>
        <w:tc>
          <w:tcPr>
            <w:tcW w:w="1160" w:type="dxa"/>
            <w:shd w:val="clear" w:color="auto" w:fill="auto"/>
          </w:tcPr>
          <w:p w14:paraId="073B3634" w14:textId="77777777" w:rsidR="00A314B8" w:rsidRPr="00E91314" w:rsidRDefault="00A314B8" w:rsidP="00521A56">
            <w:pPr>
              <w:rPr>
                <w:rFonts w:ascii="Arial" w:eastAsia="Arial Unicode MS" w:hAnsi="Arial"/>
              </w:rPr>
            </w:pPr>
          </w:p>
        </w:tc>
      </w:tr>
      <w:tr w:rsidR="00870854" w:rsidRPr="00E91314" w14:paraId="440F81A8" w14:textId="77777777" w:rsidTr="00C53A3A">
        <w:trPr>
          <w:trHeight w:val="217"/>
        </w:trPr>
        <w:tc>
          <w:tcPr>
            <w:tcW w:w="2545" w:type="dxa"/>
            <w:gridSpan w:val="2"/>
          </w:tcPr>
          <w:p w14:paraId="28EFC717"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NumberOfQuestions</w:t>
            </w:r>
            <w:proofErr w:type="spellEnd"/>
            <w:r w:rsidRPr="00E91314">
              <w:rPr>
                <w:rFonts w:eastAsia="Arial Unicode MS"/>
              </w:rPr>
              <w:t>)</w:t>
            </w:r>
          </w:p>
        </w:tc>
        <w:tc>
          <w:tcPr>
            <w:tcW w:w="3410" w:type="dxa"/>
          </w:tcPr>
          <w:p w14:paraId="11B596F9" w14:textId="77777777" w:rsidR="00870854" w:rsidRPr="00E91314" w:rsidRDefault="00870854" w:rsidP="00521A56">
            <w:pPr>
              <w:rPr>
                <w:rFonts w:eastAsia="Arial Unicode MS"/>
              </w:rPr>
            </w:pPr>
            <w:r w:rsidRPr="00E91314">
              <w:rPr>
                <w:rFonts w:eastAsia="Arial Unicode MS"/>
              </w:rPr>
              <w:t>Antal frågor tillhörande blocket.</w:t>
            </w:r>
          </w:p>
          <w:p w14:paraId="7E6D8B38" w14:textId="77777777" w:rsidR="00870854" w:rsidRPr="00E91314" w:rsidRDefault="00870854" w:rsidP="00521A56">
            <w:pPr>
              <w:rPr>
                <w:rFonts w:eastAsia="Arial Unicode MS"/>
              </w:rPr>
            </w:pPr>
            <w:r w:rsidRPr="00E91314">
              <w:rPr>
                <w:rFonts w:eastAsia="Arial Unicode MS"/>
              </w:rPr>
              <w:t>T.ex. 10</w:t>
            </w:r>
          </w:p>
        </w:tc>
        <w:tc>
          <w:tcPr>
            <w:tcW w:w="1140" w:type="dxa"/>
          </w:tcPr>
          <w:p w14:paraId="4B82EF76" w14:textId="77777777" w:rsidR="00870854" w:rsidRPr="00E91314" w:rsidRDefault="00870854" w:rsidP="00521A56">
            <w:pPr>
              <w:rPr>
                <w:rFonts w:eastAsia="Arial Unicode MS"/>
              </w:rPr>
            </w:pPr>
            <w:proofErr w:type="spellStart"/>
            <w:r w:rsidRPr="00E91314">
              <w:rPr>
                <w:rFonts w:eastAsia="Arial Unicode MS"/>
              </w:rPr>
              <w:t>VÄ</w:t>
            </w:r>
            <w:proofErr w:type="spellEnd"/>
          </w:p>
        </w:tc>
        <w:tc>
          <w:tcPr>
            <w:tcW w:w="717" w:type="dxa"/>
          </w:tcPr>
          <w:p w14:paraId="79294F1D"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40CD1627" w14:textId="77777777" w:rsidR="00870854" w:rsidRPr="00E91314" w:rsidRDefault="00870854" w:rsidP="00521A56">
            <w:pPr>
              <w:rPr>
                <w:rFonts w:eastAsia="Arial Unicode MS"/>
              </w:rPr>
            </w:pPr>
          </w:p>
        </w:tc>
        <w:tc>
          <w:tcPr>
            <w:tcW w:w="1920" w:type="dxa"/>
          </w:tcPr>
          <w:p w14:paraId="16D7B182" w14:textId="77777777" w:rsidR="00870854" w:rsidRPr="00E91314" w:rsidRDefault="00870854" w:rsidP="00521A56">
            <w:pPr>
              <w:rPr>
                <w:rFonts w:ascii="Arial" w:eastAsia="Arial Unicode MS" w:hAnsi="Arial"/>
              </w:rPr>
            </w:pPr>
          </w:p>
        </w:tc>
        <w:tc>
          <w:tcPr>
            <w:tcW w:w="1200" w:type="dxa"/>
            <w:shd w:val="clear" w:color="auto" w:fill="auto"/>
          </w:tcPr>
          <w:p w14:paraId="6BC18BCF" w14:textId="77777777" w:rsidR="00870854" w:rsidRPr="00E91314" w:rsidRDefault="00870854" w:rsidP="00521A56">
            <w:pPr>
              <w:rPr>
                <w:rFonts w:ascii="Arial" w:eastAsia="Arial Unicode MS" w:hAnsi="Arial"/>
              </w:rPr>
            </w:pPr>
          </w:p>
        </w:tc>
        <w:tc>
          <w:tcPr>
            <w:tcW w:w="1080" w:type="dxa"/>
            <w:shd w:val="clear" w:color="auto" w:fill="auto"/>
          </w:tcPr>
          <w:p w14:paraId="7B1D7E41" w14:textId="77777777" w:rsidR="00870854" w:rsidRPr="00E91314" w:rsidRDefault="00870854" w:rsidP="00521A56">
            <w:pPr>
              <w:rPr>
                <w:rFonts w:ascii="Arial" w:eastAsia="Arial Unicode MS" w:hAnsi="Arial"/>
              </w:rPr>
            </w:pPr>
          </w:p>
        </w:tc>
        <w:tc>
          <w:tcPr>
            <w:tcW w:w="1160" w:type="dxa"/>
            <w:shd w:val="clear" w:color="auto" w:fill="auto"/>
          </w:tcPr>
          <w:p w14:paraId="35817FC5" w14:textId="77777777" w:rsidR="00870854" w:rsidRPr="00E91314" w:rsidRDefault="00870854" w:rsidP="00521A56">
            <w:pPr>
              <w:rPr>
                <w:rFonts w:ascii="Arial" w:eastAsia="Arial Unicode MS" w:hAnsi="Arial"/>
              </w:rPr>
            </w:pPr>
          </w:p>
        </w:tc>
      </w:tr>
      <w:tr w:rsidR="00870854" w:rsidRPr="00E91314" w14:paraId="21946DA3" w14:textId="77777777" w:rsidTr="00C53A3A">
        <w:trPr>
          <w:trHeight w:val="217"/>
        </w:trPr>
        <w:tc>
          <w:tcPr>
            <w:tcW w:w="2545" w:type="dxa"/>
            <w:gridSpan w:val="2"/>
          </w:tcPr>
          <w:p w14:paraId="21EDE2C0" w14:textId="77777777" w:rsidR="00870854" w:rsidRPr="00E91314" w:rsidRDefault="00870854" w:rsidP="00C53A3A">
            <w:pPr>
              <w:rPr>
                <w:rFonts w:eastAsia="Arial Unicode MS"/>
              </w:rPr>
            </w:pPr>
            <w:r w:rsidRPr="00E91314">
              <w:rPr>
                <w:rFonts w:eastAsia="Arial Unicode MS"/>
              </w:rPr>
              <w:t>Frågor/id</w:t>
            </w:r>
          </w:p>
          <w:p w14:paraId="3E2095A0" w14:textId="77777777" w:rsidR="00870854" w:rsidRPr="00E91314" w:rsidRDefault="00870854" w:rsidP="00C53A3A">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0318E59C" w14:textId="77777777" w:rsidR="00870854" w:rsidRPr="00E91314" w:rsidRDefault="00870854" w:rsidP="00521A56">
            <w:pPr>
              <w:rPr>
                <w:rFonts w:eastAsia="Arial Unicode MS"/>
              </w:rPr>
            </w:pPr>
            <w:r w:rsidRPr="00E91314">
              <w:rPr>
                <w:rFonts w:eastAsia="Arial Unicode MS"/>
              </w:rPr>
              <w:t>Koppling till klass för frågor.</w:t>
            </w:r>
          </w:p>
        </w:tc>
        <w:tc>
          <w:tcPr>
            <w:tcW w:w="1140" w:type="dxa"/>
          </w:tcPr>
          <w:p w14:paraId="6D2D33E9" w14:textId="77777777" w:rsidR="00870854" w:rsidRPr="00E91314" w:rsidRDefault="00870854" w:rsidP="00521A56">
            <w:pPr>
              <w:rPr>
                <w:rFonts w:eastAsia="Arial Unicode MS"/>
              </w:rPr>
            </w:pPr>
            <w:r w:rsidRPr="00E91314">
              <w:rPr>
                <w:rFonts w:eastAsia="Arial Unicode MS"/>
              </w:rPr>
              <w:t>II</w:t>
            </w:r>
          </w:p>
        </w:tc>
        <w:tc>
          <w:tcPr>
            <w:tcW w:w="717" w:type="dxa"/>
          </w:tcPr>
          <w:p w14:paraId="7A2D7238"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w:t>
            </w:r>
          </w:p>
        </w:tc>
        <w:tc>
          <w:tcPr>
            <w:tcW w:w="1803" w:type="dxa"/>
          </w:tcPr>
          <w:p w14:paraId="3C83D9F0" w14:textId="77777777" w:rsidR="00870854" w:rsidRPr="00E91314" w:rsidRDefault="00870854" w:rsidP="00521A56">
            <w:pPr>
              <w:rPr>
                <w:rFonts w:eastAsia="Arial Unicode MS"/>
              </w:rPr>
            </w:pPr>
            <w:r w:rsidRPr="00E91314">
              <w:rPr>
                <w:rFonts w:eastAsia="Arial Unicode MS"/>
              </w:rPr>
              <w:t xml:space="preserve">Länk till </w:t>
            </w:r>
            <w:proofErr w:type="spellStart"/>
            <w:r w:rsidRPr="00E91314">
              <w:rPr>
                <w:rFonts w:eastAsia="Arial Unicode MS"/>
              </w:rPr>
              <w:t>array</w:t>
            </w:r>
            <w:proofErr w:type="spellEnd"/>
            <w:r w:rsidRPr="00E91314">
              <w:rPr>
                <w:rFonts w:eastAsia="Arial Unicode MS"/>
              </w:rPr>
              <w:t xml:space="preserve"> av objekt</w:t>
            </w:r>
          </w:p>
        </w:tc>
        <w:tc>
          <w:tcPr>
            <w:tcW w:w="1920" w:type="dxa"/>
          </w:tcPr>
          <w:p w14:paraId="294C8EF3" w14:textId="77777777" w:rsidR="00870854" w:rsidRPr="00E91314" w:rsidRDefault="00870854" w:rsidP="00521A56">
            <w:pPr>
              <w:rPr>
                <w:rFonts w:ascii="Arial" w:eastAsia="Arial Unicode MS" w:hAnsi="Arial"/>
              </w:rPr>
            </w:pPr>
          </w:p>
        </w:tc>
        <w:tc>
          <w:tcPr>
            <w:tcW w:w="1200" w:type="dxa"/>
            <w:shd w:val="clear" w:color="auto" w:fill="auto"/>
          </w:tcPr>
          <w:p w14:paraId="7914D40B" w14:textId="77777777" w:rsidR="00870854" w:rsidRPr="00E91314" w:rsidRDefault="00870854" w:rsidP="00521A56">
            <w:pPr>
              <w:rPr>
                <w:rFonts w:ascii="Arial" w:eastAsia="Arial Unicode MS" w:hAnsi="Arial"/>
              </w:rPr>
            </w:pPr>
          </w:p>
        </w:tc>
        <w:tc>
          <w:tcPr>
            <w:tcW w:w="1080" w:type="dxa"/>
            <w:shd w:val="clear" w:color="auto" w:fill="auto"/>
          </w:tcPr>
          <w:p w14:paraId="2F17AD0C" w14:textId="77777777" w:rsidR="00870854" w:rsidRPr="00E91314" w:rsidRDefault="00870854" w:rsidP="00521A56">
            <w:pPr>
              <w:rPr>
                <w:rFonts w:ascii="Arial" w:eastAsia="Arial Unicode MS" w:hAnsi="Arial"/>
              </w:rPr>
            </w:pPr>
          </w:p>
        </w:tc>
        <w:tc>
          <w:tcPr>
            <w:tcW w:w="1160" w:type="dxa"/>
            <w:shd w:val="clear" w:color="auto" w:fill="auto"/>
          </w:tcPr>
          <w:p w14:paraId="3A56735C" w14:textId="77777777" w:rsidR="00870854" w:rsidRPr="00E91314" w:rsidRDefault="00870854" w:rsidP="00521A56">
            <w:pPr>
              <w:rPr>
                <w:rFonts w:ascii="Arial" w:eastAsia="Arial Unicode MS" w:hAnsi="Arial"/>
              </w:rPr>
            </w:pPr>
          </w:p>
        </w:tc>
      </w:tr>
      <w:tr w:rsidR="00870854" w:rsidRPr="00E91314" w14:paraId="642F1E97" w14:textId="77777777" w:rsidTr="00C53A3A">
        <w:trPr>
          <w:trHeight w:val="217"/>
        </w:trPr>
        <w:tc>
          <w:tcPr>
            <w:tcW w:w="2545" w:type="dxa"/>
            <w:gridSpan w:val="2"/>
          </w:tcPr>
          <w:p w14:paraId="563EB831" w14:textId="77777777" w:rsidR="00870854" w:rsidRPr="00E91314" w:rsidRDefault="00870854" w:rsidP="00C53A3A">
            <w:pPr>
              <w:rPr>
                <w:rFonts w:eastAsia="Arial Unicode MS"/>
              </w:rPr>
            </w:pPr>
          </w:p>
        </w:tc>
        <w:tc>
          <w:tcPr>
            <w:tcW w:w="3410" w:type="dxa"/>
          </w:tcPr>
          <w:p w14:paraId="3F2D0F8F" w14:textId="77777777" w:rsidR="00870854" w:rsidRPr="00E91314" w:rsidRDefault="00870854" w:rsidP="00521A56">
            <w:pPr>
              <w:rPr>
                <w:rFonts w:eastAsia="Arial Unicode MS"/>
              </w:rPr>
            </w:pPr>
          </w:p>
        </w:tc>
        <w:tc>
          <w:tcPr>
            <w:tcW w:w="1140" w:type="dxa"/>
          </w:tcPr>
          <w:p w14:paraId="3EBAC009" w14:textId="77777777" w:rsidR="00870854" w:rsidRPr="00E91314" w:rsidRDefault="00870854" w:rsidP="00521A56">
            <w:pPr>
              <w:rPr>
                <w:rFonts w:eastAsia="Arial Unicode MS"/>
              </w:rPr>
            </w:pPr>
          </w:p>
        </w:tc>
        <w:tc>
          <w:tcPr>
            <w:tcW w:w="717" w:type="dxa"/>
          </w:tcPr>
          <w:p w14:paraId="1D65E001" w14:textId="77777777" w:rsidR="00870854" w:rsidRPr="00E91314" w:rsidRDefault="00870854" w:rsidP="00521A56">
            <w:pPr>
              <w:rPr>
                <w:rFonts w:eastAsia="Arial Unicode MS"/>
              </w:rPr>
            </w:pPr>
          </w:p>
        </w:tc>
        <w:tc>
          <w:tcPr>
            <w:tcW w:w="1803" w:type="dxa"/>
          </w:tcPr>
          <w:p w14:paraId="684F4BD2" w14:textId="77777777" w:rsidR="00870854" w:rsidRPr="00E91314" w:rsidRDefault="00870854" w:rsidP="00521A56">
            <w:pPr>
              <w:rPr>
                <w:rFonts w:eastAsia="Arial Unicode MS"/>
              </w:rPr>
            </w:pPr>
          </w:p>
        </w:tc>
        <w:tc>
          <w:tcPr>
            <w:tcW w:w="1920" w:type="dxa"/>
          </w:tcPr>
          <w:p w14:paraId="451C9FBD" w14:textId="77777777" w:rsidR="00870854" w:rsidRPr="00E91314" w:rsidRDefault="00870854" w:rsidP="00521A56">
            <w:pPr>
              <w:rPr>
                <w:rFonts w:ascii="Arial" w:eastAsia="Arial Unicode MS" w:hAnsi="Arial"/>
              </w:rPr>
            </w:pPr>
          </w:p>
        </w:tc>
        <w:tc>
          <w:tcPr>
            <w:tcW w:w="1200" w:type="dxa"/>
            <w:shd w:val="clear" w:color="auto" w:fill="auto"/>
          </w:tcPr>
          <w:p w14:paraId="7628F770" w14:textId="77777777" w:rsidR="00870854" w:rsidRPr="00E91314" w:rsidRDefault="00870854" w:rsidP="00521A56">
            <w:pPr>
              <w:rPr>
                <w:rFonts w:ascii="Arial" w:eastAsia="Arial Unicode MS" w:hAnsi="Arial"/>
              </w:rPr>
            </w:pPr>
          </w:p>
        </w:tc>
        <w:tc>
          <w:tcPr>
            <w:tcW w:w="1080" w:type="dxa"/>
            <w:shd w:val="clear" w:color="auto" w:fill="auto"/>
          </w:tcPr>
          <w:p w14:paraId="1CA98577" w14:textId="77777777" w:rsidR="00870854" w:rsidRPr="00E91314" w:rsidRDefault="00870854" w:rsidP="00521A56">
            <w:pPr>
              <w:rPr>
                <w:rFonts w:ascii="Arial" w:eastAsia="Arial Unicode MS" w:hAnsi="Arial"/>
              </w:rPr>
            </w:pPr>
          </w:p>
        </w:tc>
        <w:tc>
          <w:tcPr>
            <w:tcW w:w="1160" w:type="dxa"/>
            <w:shd w:val="clear" w:color="auto" w:fill="auto"/>
          </w:tcPr>
          <w:p w14:paraId="2E71F0C9" w14:textId="77777777" w:rsidR="00870854" w:rsidRPr="00E91314" w:rsidRDefault="00870854" w:rsidP="00521A56">
            <w:pPr>
              <w:rPr>
                <w:rFonts w:ascii="Arial" w:eastAsia="Arial Unicode MS" w:hAnsi="Arial"/>
              </w:rPr>
            </w:pPr>
          </w:p>
        </w:tc>
      </w:tr>
      <w:tr w:rsidR="00870854" w:rsidRPr="00E91314" w14:paraId="5C81FC1E" w14:textId="77777777" w:rsidTr="00C53A3A">
        <w:trPr>
          <w:gridBefore w:val="1"/>
          <w:wBefore w:w="15" w:type="dxa"/>
          <w:trHeight w:val="217"/>
        </w:trPr>
        <w:tc>
          <w:tcPr>
            <w:tcW w:w="7080" w:type="dxa"/>
            <w:gridSpan w:val="3"/>
            <w:shd w:val="pct25" w:color="auto" w:fill="auto"/>
          </w:tcPr>
          <w:p w14:paraId="7EB5834F" w14:textId="77777777" w:rsidR="00870854" w:rsidRPr="00E91314" w:rsidRDefault="00870854" w:rsidP="00521A56">
            <w:pPr>
              <w:rPr>
                <w:b/>
              </w:rPr>
            </w:pPr>
            <w:r w:rsidRPr="00E91314">
              <w:rPr>
                <w:b/>
              </w:rPr>
              <w:t>Associationer</w:t>
            </w:r>
          </w:p>
        </w:tc>
        <w:tc>
          <w:tcPr>
            <w:tcW w:w="7880" w:type="dxa"/>
            <w:gridSpan w:val="6"/>
            <w:shd w:val="pct25" w:color="auto" w:fill="auto"/>
          </w:tcPr>
          <w:p w14:paraId="147B6297" w14:textId="77777777" w:rsidR="00870854" w:rsidRPr="00E91314" w:rsidRDefault="00870854" w:rsidP="00521A56">
            <w:pPr>
              <w:rPr>
                <w:rFonts w:eastAsia="Arial Unicode MS"/>
                <w:b/>
              </w:rPr>
            </w:pPr>
            <w:r w:rsidRPr="00E91314">
              <w:rPr>
                <w:b/>
              </w:rPr>
              <w:t>Beslutsregel</w:t>
            </w:r>
          </w:p>
        </w:tc>
      </w:tr>
      <w:tr w:rsidR="00870854" w:rsidRPr="00E91314" w14:paraId="71D1F092" w14:textId="77777777" w:rsidTr="00C53A3A">
        <w:trPr>
          <w:gridBefore w:val="1"/>
          <w:wBefore w:w="15" w:type="dxa"/>
          <w:trHeight w:val="217"/>
        </w:trPr>
        <w:tc>
          <w:tcPr>
            <w:tcW w:w="7080" w:type="dxa"/>
            <w:gridSpan w:val="3"/>
          </w:tcPr>
          <w:p w14:paraId="01B1ECC2"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QuestionBlock</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Frågor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21D48A7F" w14:textId="77777777" w:rsidR="00870854" w:rsidRPr="00E91314" w:rsidRDefault="00870854" w:rsidP="00521A56">
            <w:pPr>
              <w:rPr>
                <w:rFonts w:ascii="Arial" w:eastAsia="Arial Unicode MS" w:hAnsi="Arial"/>
                <w:color w:val="000000"/>
              </w:rPr>
            </w:pPr>
          </w:p>
        </w:tc>
      </w:tr>
      <w:tr w:rsidR="00870854" w:rsidRPr="00E91314" w14:paraId="09B23725" w14:textId="77777777" w:rsidTr="00C53A3A">
        <w:trPr>
          <w:gridBefore w:val="1"/>
          <w:wBefore w:w="15" w:type="dxa"/>
          <w:trHeight w:val="217"/>
        </w:trPr>
        <w:tc>
          <w:tcPr>
            <w:tcW w:w="7080" w:type="dxa"/>
            <w:gridSpan w:val="3"/>
          </w:tcPr>
          <w:p w14:paraId="1E06F7FE" w14:textId="77777777" w:rsidR="00870854" w:rsidRPr="00E91314" w:rsidRDefault="00870854" w:rsidP="00521A56">
            <w:pPr>
              <w:rPr>
                <w:rFonts w:ascii="Arial" w:eastAsia="Arial Unicode MS" w:hAnsi="Arial"/>
                <w:color w:val="000000"/>
              </w:rPr>
            </w:pPr>
          </w:p>
        </w:tc>
        <w:tc>
          <w:tcPr>
            <w:tcW w:w="7880" w:type="dxa"/>
            <w:gridSpan w:val="6"/>
          </w:tcPr>
          <w:p w14:paraId="0C6494EE" w14:textId="77777777" w:rsidR="00870854" w:rsidRPr="00E91314" w:rsidRDefault="00870854" w:rsidP="00521A56">
            <w:pPr>
              <w:rPr>
                <w:rFonts w:ascii="Arial" w:eastAsia="Arial Unicode MS" w:hAnsi="Arial"/>
                <w:color w:val="000000"/>
              </w:rPr>
            </w:pPr>
          </w:p>
        </w:tc>
      </w:tr>
    </w:tbl>
    <w:p w14:paraId="14FA4143" w14:textId="77777777" w:rsidR="00870854" w:rsidRPr="00E91314" w:rsidRDefault="00870854" w:rsidP="00870854"/>
    <w:p w14:paraId="5FA6715E" w14:textId="77777777" w:rsidR="00870854" w:rsidRPr="00E91314" w:rsidRDefault="00870854" w:rsidP="00870854"/>
    <w:p w14:paraId="0F580EAD" w14:textId="77777777" w:rsidR="00870854" w:rsidRPr="00E91314" w:rsidRDefault="00870854" w:rsidP="00870854"/>
    <w:p w14:paraId="4037A910" w14:textId="77777777" w:rsidR="00870854" w:rsidRPr="00E91314" w:rsidRDefault="00870854" w:rsidP="00870854"/>
    <w:p w14:paraId="325D96B7" w14:textId="77777777" w:rsidR="00964956" w:rsidRDefault="00870854" w:rsidP="00AA406D">
      <w:pPr>
        <w:pStyle w:val="Rubrik3"/>
        <w:numPr>
          <w:ilvl w:val="2"/>
          <w:numId w:val="21"/>
        </w:numPr>
        <w:spacing w:before="240" w:after="60"/>
        <w:ind w:left="1134" w:hanging="1134"/>
        <w:rPr>
          <w:i/>
          <w:lang w:val="sv-SE"/>
        </w:rPr>
      </w:pPr>
      <w:r w:rsidRPr="00E91314">
        <w:rPr>
          <w:i/>
          <w:lang w:val="sv-SE"/>
        </w:rPr>
        <w:lastRenderedPageBreak/>
        <w:br w:type="page"/>
      </w:r>
      <w:bookmarkStart w:id="141" w:name="_Toc193243784"/>
    </w:p>
    <w:p w14:paraId="4B6BC465" w14:textId="77777777" w:rsidR="00964956" w:rsidRPr="00E91314" w:rsidRDefault="00964956" w:rsidP="00964956">
      <w:pPr>
        <w:pStyle w:val="Rubrik3"/>
        <w:numPr>
          <w:ilvl w:val="2"/>
          <w:numId w:val="21"/>
        </w:numPr>
        <w:spacing w:before="240" w:after="60"/>
        <w:ind w:left="1134" w:hanging="1134"/>
        <w:rPr>
          <w:i/>
          <w:lang w:val="sv-SE"/>
        </w:rPr>
      </w:pPr>
      <w:bookmarkStart w:id="142" w:name="_Toc220986034"/>
      <w:r w:rsidRPr="00E91314">
        <w:rPr>
          <w:i/>
          <w:lang w:val="sv-SE"/>
        </w:rPr>
        <w:lastRenderedPageBreak/>
        <w:t>Klass Formulärfråga</w:t>
      </w:r>
      <w:r w:rsidR="007B4C5F">
        <w:rPr>
          <w:i/>
          <w:lang w:val="sv-SE"/>
        </w:rPr>
        <w:t xml:space="preserve"> mal</w:t>
      </w:r>
      <w:r>
        <w:rPr>
          <w:i/>
          <w:lang w:val="sv-SE"/>
        </w:rPr>
        <w:t>l</w:t>
      </w:r>
      <w:r w:rsidRPr="00E91314">
        <w:rPr>
          <w:i/>
          <w:lang w:val="sv-SE"/>
        </w:rPr>
        <w:t xml:space="preserve"> (</w:t>
      </w:r>
      <w:proofErr w:type="spellStart"/>
      <w:r>
        <w:rPr>
          <w:i/>
          <w:lang w:val="sv-SE"/>
        </w:rPr>
        <w:t>Template</w:t>
      </w:r>
      <w:r w:rsidRPr="00E91314">
        <w:rPr>
          <w:i/>
          <w:lang w:val="sv-SE"/>
        </w:rPr>
        <w:t>Question</w:t>
      </w:r>
      <w:proofErr w:type="spellEnd"/>
      <w:r w:rsidRPr="00E91314">
        <w:rPr>
          <w:i/>
          <w:lang w:val="sv-SE"/>
        </w:rPr>
        <w:t>)</w:t>
      </w:r>
      <w:bookmarkEnd w:id="142"/>
    </w:p>
    <w:p w14:paraId="005A2F56" w14:textId="77777777" w:rsidR="00964956" w:rsidRDefault="00964956" w:rsidP="00964956">
      <w:pPr>
        <w:pStyle w:val="Brdtext"/>
      </w:pPr>
      <w:proofErr w:type="spellStart"/>
      <w:r>
        <w:t>Objektet</w:t>
      </w:r>
      <w:proofErr w:type="spellEnd"/>
      <w:r>
        <w:t xml:space="preserve"> </w:t>
      </w:r>
      <w:proofErr w:type="spellStart"/>
      <w:r>
        <w:t>utgör</w:t>
      </w:r>
      <w:proofErr w:type="spellEnd"/>
      <w:r>
        <w:t xml:space="preserve"> mall </w:t>
      </w:r>
      <w:proofErr w:type="spellStart"/>
      <w:r>
        <w:t>för</w:t>
      </w:r>
      <w:proofErr w:type="spellEnd"/>
      <w:r>
        <w:t xml:space="preserve"> en </w:t>
      </w:r>
      <w:proofErr w:type="spellStart"/>
      <w:r>
        <w:t>fråga</w:t>
      </w:r>
      <w:proofErr w:type="spellEnd"/>
      <w:r>
        <w:t xml:space="preserve"> (Question)</w:t>
      </w:r>
    </w:p>
    <w:p w14:paraId="1ED6A526" w14:textId="77777777" w:rsidR="00020E89" w:rsidRPr="00E91314" w:rsidRDefault="00020E89" w:rsidP="00020E89">
      <w:pPr>
        <w:spacing w:after="0"/>
      </w:pPr>
    </w:p>
    <w:p w14:paraId="2B8A7168" w14:textId="77777777" w:rsidR="00020E89" w:rsidRPr="00E91314" w:rsidRDefault="00020E89" w:rsidP="00020E89">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020E89" w:rsidRPr="00E91314" w14:paraId="4764AEA9" w14:textId="77777777" w:rsidTr="00A17FCF">
        <w:trPr>
          <w:cantSplit/>
          <w:trHeight w:val="376"/>
        </w:trPr>
        <w:tc>
          <w:tcPr>
            <w:tcW w:w="2545" w:type="dxa"/>
            <w:gridSpan w:val="2"/>
            <w:vMerge w:val="restart"/>
            <w:shd w:val="pct25" w:color="auto" w:fill="auto"/>
          </w:tcPr>
          <w:p w14:paraId="792D7965" w14:textId="77777777" w:rsidR="00020E89" w:rsidRPr="00E91314" w:rsidRDefault="00020E89" w:rsidP="00A17FC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09716FE" w14:textId="77777777" w:rsidR="00020E89" w:rsidRPr="00E91314" w:rsidRDefault="00020E89" w:rsidP="00A17FCF">
            <w:r w:rsidRPr="00E91314">
              <w:t>Beskrivning</w:t>
            </w:r>
          </w:p>
        </w:tc>
        <w:tc>
          <w:tcPr>
            <w:tcW w:w="1140" w:type="dxa"/>
            <w:vMerge w:val="restart"/>
            <w:shd w:val="pct25" w:color="auto" w:fill="auto"/>
          </w:tcPr>
          <w:p w14:paraId="1F59FF7E" w14:textId="77777777" w:rsidR="00020E89" w:rsidRPr="00E91314" w:rsidRDefault="00020E89" w:rsidP="00A17FCF">
            <w:pPr>
              <w:rPr>
                <w:rFonts w:eastAsia="Arial Unicode MS"/>
              </w:rPr>
            </w:pPr>
            <w:r w:rsidRPr="00E91314">
              <w:t>Format</w:t>
            </w:r>
          </w:p>
        </w:tc>
        <w:tc>
          <w:tcPr>
            <w:tcW w:w="717" w:type="dxa"/>
            <w:vMerge w:val="restart"/>
            <w:shd w:val="pct25" w:color="auto" w:fill="auto"/>
          </w:tcPr>
          <w:p w14:paraId="5AAB49DB" w14:textId="77777777" w:rsidR="00020E89" w:rsidRPr="00E91314" w:rsidRDefault="00020E89" w:rsidP="00A17FCF">
            <w:proofErr w:type="spellStart"/>
            <w:r w:rsidRPr="00E91314">
              <w:t>Mult</w:t>
            </w:r>
            <w:proofErr w:type="spellEnd"/>
          </w:p>
        </w:tc>
        <w:tc>
          <w:tcPr>
            <w:tcW w:w="1803" w:type="dxa"/>
            <w:vMerge w:val="restart"/>
            <w:shd w:val="pct25" w:color="auto" w:fill="auto"/>
          </w:tcPr>
          <w:p w14:paraId="783D4287" w14:textId="77777777" w:rsidR="00020E89" w:rsidRPr="00E91314" w:rsidRDefault="00020E89" w:rsidP="00A17FC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612E2B6E" w14:textId="77777777" w:rsidR="00020E89" w:rsidRPr="00E91314" w:rsidRDefault="00020E89" w:rsidP="00A17FCF">
            <w:pPr>
              <w:rPr>
                <w:rFonts w:eastAsia="Arial Unicode MS"/>
              </w:rPr>
            </w:pPr>
            <w:r w:rsidRPr="00E91314">
              <w:t>Beslutsregler och kommentar</w:t>
            </w:r>
          </w:p>
        </w:tc>
        <w:tc>
          <w:tcPr>
            <w:tcW w:w="3440" w:type="dxa"/>
            <w:gridSpan w:val="3"/>
            <w:shd w:val="pct25" w:color="auto" w:fill="auto"/>
          </w:tcPr>
          <w:p w14:paraId="4344F480" w14:textId="77777777" w:rsidR="00020E89" w:rsidRPr="00E91314" w:rsidRDefault="00020E89" w:rsidP="00A17FC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020E89" w:rsidRPr="00E91314" w14:paraId="786A1673" w14:textId="77777777" w:rsidTr="00A17FCF">
        <w:trPr>
          <w:cantSplit/>
          <w:trHeight w:val="375"/>
        </w:trPr>
        <w:tc>
          <w:tcPr>
            <w:tcW w:w="2545" w:type="dxa"/>
            <w:gridSpan w:val="2"/>
            <w:vMerge/>
            <w:shd w:val="pct25" w:color="auto" w:fill="auto"/>
          </w:tcPr>
          <w:p w14:paraId="7C8D7344" w14:textId="77777777" w:rsidR="00020E89" w:rsidRPr="00E91314" w:rsidRDefault="00020E89" w:rsidP="00A17FCF"/>
        </w:tc>
        <w:tc>
          <w:tcPr>
            <w:tcW w:w="3410" w:type="dxa"/>
            <w:vMerge/>
            <w:shd w:val="pct25" w:color="auto" w:fill="auto"/>
          </w:tcPr>
          <w:p w14:paraId="598BEACB" w14:textId="77777777" w:rsidR="00020E89" w:rsidRPr="00E91314" w:rsidRDefault="00020E89" w:rsidP="00A17FCF"/>
        </w:tc>
        <w:tc>
          <w:tcPr>
            <w:tcW w:w="1140" w:type="dxa"/>
            <w:vMerge/>
            <w:shd w:val="pct25" w:color="auto" w:fill="auto"/>
          </w:tcPr>
          <w:p w14:paraId="67BB4795" w14:textId="77777777" w:rsidR="00020E89" w:rsidRPr="00E91314" w:rsidRDefault="00020E89" w:rsidP="00A17FCF"/>
        </w:tc>
        <w:tc>
          <w:tcPr>
            <w:tcW w:w="717" w:type="dxa"/>
            <w:vMerge/>
            <w:shd w:val="pct25" w:color="auto" w:fill="auto"/>
          </w:tcPr>
          <w:p w14:paraId="16B6172B" w14:textId="77777777" w:rsidR="00020E89" w:rsidRPr="00E91314" w:rsidRDefault="00020E89" w:rsidP="00A17FCF"/>
        </w:tc>
        <w:tc>
          <w:tcPr>
            <w:tcW w:w="1803" w:type="dxa"/>
            <w:vMerge/>
            <w:shd w:val="pct25" w:color="auto" w:fill="auto"/>
          </w:tcPr>
          <w:p w14:paraId="62A37FA5" w14:textId="77777777" w:rsidR="00020E89" w:rsidRPr="00E91314" w:rsidRDefault="00020E89" w:rsidP="00A17FCF"/>
        </w:tc>
        <w:tc>
          <w:tcPr>
            <w:tcW w:w="1920" w:type="dxa"/>
            <w:vMerge/>
            <w:shd w:val="pct25" w:color="auto" w:fill="auto"/>
          </w:tcPr>
          <w:p w14:paraId="3564D188" w14:textId="77777777" w:rsidR="00020E89" w:rsidRPr="00E91314" w:rsidRDefault="00020E89" w:rsidP="00A17FCF"/>
        </w:tc>
        <w:tc>
          <w:tcPr>
            <w:tcW w:w="1200" w:type="dxa"/>
            <w:tcBorders>
              <w:bottom w:val="single" w:sz="4" w:space="0" w:color="auto"/>
            </w:tcBorders>
            <w:shd w:val="pct25" w:color="auto" w:fill="auto"/>
          </w:tcPr>
          <w:p w14:paraId="77C71A28" w14:textId="77777777" w:rsidR="00020E89" w:rsidRPr="00E91314" w:rsidRDefault="00020E89" w:rsidP="00A17FC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C4362E0" w14:textId="77777777" w:rsidR="00020E89" w:rsidRPr="00E91314" w:rsidRDefault="00020E89" w:rsidP="00A17FCF">
            <w:pPr>
              <w:rPr>
                <w:rFonts w:eastAsia="Arial Unicode MS"/>
              </w:rPr>
            </w:pPr>
          </w:p>
        </w:tc>
        <w:tc>
          <w:tcPr>
            <w:tcW w:w="1160" w:type="dxa"/>
            <w:tcBorders>
              <w:bottom w:val="single" w:sz="4" w:space="0" w:color="auto"/>
            </w:tcBorders>
            <w:shd w:val="pct25" w:color="auto" w:fill="auto"/>
          </w:tcPr>
          <w:p w14:paraId="3034E60C" w14:textId="77777777" w:rsidR="00020E89" w:rsidRPr="00E91314" w:rsidRDefault="00020E89" w:rsidP="00A17FCF">
            <w:pPr>
              <w:rPr>
                <w:rFonts w:eastAsia="Arial Unicode MS"/>
              </w:rPr>
            </w:pPr>
          </w:p>
        </w:tc>
      </w:tr>
      <w:tr w:rsidR="00044909" w:rsidRPr="00E91314" w14:paraId="4DF8A907" w14:textId="77777777" w:rsidTr="00A17FCF">
        <w:trPr>
          <w:trHeight w:val="217"/>
        </w:trPr>
        <w:tc>
          <w:tcPr>
            <w:tcW w:w="2545" w:type="dxa"/>
            <w:gridSpan w:val="2"/>
          </w:tcPr>
          <w:p w14:paraId="18EC2D8B" w14:textId="77777777" w:rsidR="00044909" w:rsidRDefault="00044909" w:rsidP="00A17FCF">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410" w:type="dxa"/>
          </w:tcPr>
          <w:p w14:paraId="379BF966" w14:textId="77777777" w:rsidR="00044909" w:rsidRDefault="00044909" w:rsidP="00A17FCF">
            <w:pPr>
              <w:rPr>
                <w:rFonts w:eastAsia="Arial Unicode MS"/>
              </w:rPr>
            </w:pPr>
            <w:r>
              <w:rPr>
                <w:rFonts w:eastAsia="Arial Unicode MS"/>
              </w:rPr>
              <w:t xml:space="preserve">URL till bild. Bilden kan </w:t>
            </w:r>
            <w:proofErr w:type="gramStart"/>
            <w:r>
              <w:rPr>
                <w:rFonts w:eastAsia="Arial Unicode MS"/>
              </w:rPr>
              <w:t>används</w:t>
            </w:r>
            <w:proofErr w:type="gramEnd"/>
            <w:r>
              <w:rPr>
                <w:rFonts w:eastAsia="Arial Unicode MS"/>
              </w:rPr>
              <w:t xml:space="preserve"> för att illustrera en fråga.</w:t>
            </w:r>
          </w:p>
        </w:tc>
        <w:tc>
          <w:tcPr>
            <w:tcW w:w="1140" w:type="dxa"/>
          </w:tcPr>
          <w:p w14:paraId="75BB97F7" w14:textId="77777777" w:rsidR="00044909" w:rsidRDefault="00044909" w:rsidP="00A17FCF">
            <w:pPr>
              <w:rPr>
                <w:rFonts w:eastAsia="Arial Unicode MS"/>
              </w:rPr>
            </w:pPr>
            <w:proofErr w:type="spellStart"/>
            <w:r>
              <w:rPr>
                <w:rFonts w:eastAsia="Arial Unicode MS"/>
              </w:rPr>
              <w:t>TXT</w:t>
            </w:r>
            <w:proofErr w:type="spellEnd"/>
          </w:p>
        </w:tc>
        <w:tc>
          <w:tcPr>
            <w:tcW w:w="717" w:type="dxa"/>
          </w:tcPr>
          <w:p w14:paraId="38C1DDBC" w14:textId="77777777" w:rsidR="00044909"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00644AA5" w14:textId="77777777" w:rsidR="00044909" w:rsidRPr="00E91314" w:rsidRDefault="00044909" w:rsidP="00A17FCF">
            <w:pPr>
              <w:rPr>
                <w:rFonts w:eastAsia="Arial Unicode MS"/>
              </w:rPr>
            </w:pPr>
          </w:p>
        </w:tc>
        <w:tc>
          <w:tcPr>
            <w:tcW w:w="1920" w:type="dxa"/>
          </w:tcPr>
          <w:p w14:paraId="22904B26" w14:textId="77777777" w:rsidR="00044909" w:rsidRPr="00E91314" w:rsidRDefault="00044909" w:rsidP="00A17FCF">
            <w:pPr>
              <w:rPr>
                <w:rFonts w:ascii="Arial" w:eastAsia="Arial Unicode MS" w:hAnsi="Arial"/>
              </w:rPr>
            </w:pPr>
            <w:proofErr w:type="spellStart"/>
            <w:r>
              <w:rPr>
                <w:rFonts w:eastAsia="Arial Unicode MS"/>
              </w:rPr>
              <w:t>QuestionType</w:t>
            </w:r>
            <w:proofErr w:type="spellEnd"/>
            <w:r>
              <w:rPr>
                <w:rFonts w:eastAsia="Arial Unicode MS"/>
              </w:rPr>
              <w:t xml:space="preserve"> Image</w:t>
            </w:r>
          </w:p>
        </w:tc>
        <w:tc>
          <w:tcPr>
            <w:tcW w:w="1200" w:type="dxa"/>
            <w:shd w:val="clear" w:color="auto" w:fill="auto"/>
          </w:tcPr>
          <w:p w14:paraId="149FB4EB" w14:textId="77777777" w:rsidR="00044909" w:rsidRPr="00E91314" w:rsidRDefault="00044909" w:rsidP="00A17FCF">
            <w:pPr>
              <w:rPr>
                <w:rFonts w:ascii="Arial" w:eastAsia="Arial Unicode MS" w:hAnsi="Arial"/>
              </w:rPr>
            </w:pPr>
          </w:p>
        </w:tc>
        <w:tc>
          <w:tcPr>
            <w:tcW w:w="1080" w:type="dxa"/>
            <w:shd w:val="clear" w:color="auto" w:fill="auto"/>
          </w:tcPr>
          <w:p w14:paraId="4DEC6181" w14:textId="77777777" w:rsidR="00044909" w:rsidRPr="00E91314" w:rsidRDefault="00044909" w:rsidP="00A17FCF">
            <w:pPr>
              <w:rPr>
                <w:rFonts w:ascii="Arial" w:eastAsia="Arial Unicode MS" w:hAnsi="Arial"/>
              </w:rPr>
            </w:pPr>
          </w:p>
        </w:tc>
        <w:tc>
          <w:tcPr>
            <w:tcW w:w="1160" w:type="dxa"/>
            <w:shd w:val="clear" w:color="auto" w:fill="auto"/>
          </w:tcPr>
          <w:p w14:paraId="00656C4E" w14:textId="77777777" w:rsidR="00044909" w:rsidRPr="00E91314" w:rsidRDefault="00044909" w:rsidP="00A17FCF">
            <w:pPr>
              <w:rPr>
                <w:rFonts w:ascii="Arial" w:eastAsia="Arial Unicode MS" w:hAnsi="Arial"/>
              </w:rPr>
            </w:pPr>
          </w:p>
        </w:tc>
      </w:tr>
      <w:tr w:rsidR="00044909" w:rsidRPr="00E91314" w14:paraId="06276418" w14:textId="77777777" w:rsidTr="00A17FCF">
        <w:trPr>
          <w:trHeight w:val="217"/>
        </w:trPr>
        <w:tc>
          <w:tcPr>
            <w:tcW w:w="2545" w:type="dxa"/>
            <w:gridSpan w:val="2"/>
          </w:tcPr>
          <w:p w14:paraId="57795054" w14:textId="77777777" w:rsidR="00044909" w:rsidRPr="00E91314" w:rsidRDefault="00044909" w:rsidP="00A17FCF">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640B861F" w14:textId="77777777" w:rsidR="00044909" w:rsidRPr="00E91314" w:rsidRDefault="00044909" w:rsidP="00A17FCF">
            <w:pPr>
              <w:rPr>
                <w:rFonts w:eastAsia="Arial Unicode MS"/>
              </w:rPr>
            </w:pPr>
            <w:r>
              <w:rPr>
                <w:rFonts w:eastAsia="Arial Unicode MS"/>
              </w:rPr>
              <w:t>URL till hjälpsida/mer information.</w:t>
            </w:r>
          </w:p>
        </w:tc>
        <w:tc>
          <w:tcPr>
            <w:tcW w:w="1140" w:type="dxa"/>
          </w:tcPr>
          <w:p w14:paraId="29254AC6"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16B25CE8"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3A2F4FD" w14:textId="77777777" w:rsidR="00044909" w:rsidRPr="00E91314" w:rsidRDefault="00044909" w:rsidP="00A17FCF">
            <w:pPr>
              <w:rPr>
                <w:rFonts w:eastAsia="Arial Unicode MS"/>
              </w:rPr>
            </w:pPr>
          </w:p>
        </w:tc>
        <w:tc>
          <w:tcPr>
            <w:tcW w:w="1920" w:type="dxa"/>
          </w:tcPr>
          <w:p w14:paraId="2D9D7D68" w14:textId="77777777" w:rsidR="00044909" w:rsidRPr="00E91314" w:rsidRDefault="00044909" w:rsidP="00A17FCF">
            <w:pPr>
              <w:rPr>
                <w:rFonts w:ascii="Arial" w:eastAsia="Arial Unicode MS" w:hAnsi="Arial"/>
              </w:rPr>
            </w:pPr>
          </w:p>
        </w:tc>
        <w:tc>
          <w:tcPr>
            <w:tcW w:w="1200" w:type="dxa"/>
            <w:shd w:val="clear" w:color="auto" w:fill="auto"/>
          </w:tcPr>
          <w:p w14:paraId="0DE0BD0D" w14:textId="77777777" w:rsidR="00044909" w:rsidRPr="00E91314" w:rsidRDefault="00044909" w:rsidP="00A17FCF">
            <w:pPr>
              <w:rPr>
                <w:rFonts w:ascii="Arial" w:eastAsia="Arial Unicode MS" w:hAnsi="Arial"/>
              </w:rPr>
            </w:pPr>
          </w:p>
        </w:tc>
        <w:tc>
          <w:tcPr>
            <w:tcW w:w="1080" w:type="dxa"/>
            <w:shd w:val="clear" w:color="auto" w:fill="auto"/>
          </w:tcPr>
          <w:p w14:paraId="01C14D08" w14:textId="77777777" w:rsidR="00044909" w:rsidRPr="00E91314" w:rsidRDefault="00044909" w:rsidP="00A17FCF">
            <w:pPr>
              <w:rPr>
                <w:rFonts w:ascii="Arial" w:eastAsia="Arial Unicode MS" w:hAnsi="Arial"/>
              </w:rPr>
            </w:pPr>
          </w:p>
        </w:tc>
        <w:tc>
          <w:tcPr>
            <w:tcW w:w="1160" w:type="dxa"/>
            <w:shd w:val="clear" w:color="auto" w:fill="auto"/>
          </w:tcPr>
          <w:p w14:paraId="6FB4CCF2" w14:textId="77777777" w:rsidR="00044909" w:rsidRPr="00E91314" w:rsidRDefault="00044909" w:rsidP="00A17FCF">
            <w:pPr>
              <w:rPr>
                <w:rFonts w:ascii="Arial" w:eastAsia="Arial Unicode MS" w:hAnsi="Arial"/>
              </w:rPr>
            </w:pPr>
          </w:p>
        </w:tc>
      </w:tr>
      <w:tr w:rsidR="00044909" w:rsidRPr="00E91314" w14:paraId="08E9A0F9" w14:textId="77777777" w:rsidTr="00A17FCF">
        <w:trPr>
          <w:trHeight w:val="217"/>
        </w:trPr>
        <w:tc>
          <w:tcPr>
            <w:tcW w:w="2545" w:type="dxa"/>
            <w:gridSpan w:val="2"/>
          </w:tcPr>
          <w:p w14:paraId="3037A0CC" w14:textId="77777777" w:rsidR="00044909" w:rsidRPr="00E91314" w:rsidRDefault="00044909" w:rsidP="00A17FCF">
            <w:pPr>
              <w:rPr>
                <w:rFonts w:eastAsia="Arial Unicode MS"/>
              </w:rPr>
            </w:pPr>
            <w:r>
              <w:rPr>
                <w:rFonts w:eastAsia="Arial Unicode MS"/>
              </w:rPr>
              <w:t>(</w:t>
            </w:r>
            <w:proofErr w:type="spellStart"/>
            <w:r>
              <w:rPr>
                <w:rFonts w:eastAsia="Arial Unicode MS"/>
              </w:rPr>
              <w:t>superiorQuestionID</w:t>
            </w:r>
            <w:proofErr w:type="spellEnd"/>
            <w:r>
              <w:rPr>
                <w:rFonts w:eastAsia="Arial Unicode MS"/>
              </w:rPr>
              <w:t>)</w:t>
            </w:r>
          </w:p>
        </w:tc>
        <w:tc>
          <w:tcPr>
            <w:tcW w:w="3410" w:type="dxa"/>
          </w:tcPr>
          <w:p w14:paraId="61206ECD" w14:textId="77777777" w:rsidR="00044909" w:rsidRPr="00E91314" w:rsidRDefault="00044909" w:rsidP="00A17FCF">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xml:space="preserve">”. Detta innebär att fältet endast skall valideras/visas om överordnad fråga är besvarad. </w:t>
            </w:r>
          </w:p>
        </w:tc>
        <w:tc>
          <w:tcPr>
            <w:tcW w:w="1140" w:type="dxa"/>
          </w:tcPr>
          <w:p w14:paraId="34478D42"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3802EE33"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6378F078" w14:textId="77777777" w:rsidR="00044909" w:rsidRPr="00E91314" w:rsidRDefault="00044909" w:rsidP="00A17FCF">
            <w:pPr>
              <w:rPr>
                <w:rFonts w:eastAsia="Arial Unicode MS"/>
              </w:rPr>
            </w:pPr>
            <w:proofErr w:type="spellStart"/>
            <w:r>
              <w:rPr>
                <w:rFonts w:eastAsia="Arial Unicode MS"/>
              </w:rPr>
              <w:t>QuestionID</w:t>
            </w:r>
            <w:proofErr w:type="spellEnd"/>
          </w:p>
        </w:tc>
        <w:tc>
          <w:tcPr>
            <w:tcW w:w="1920" w:type="dxa"/>
          </w:tcPr>
          <w:p w14:paraId="31AE128C" w14:textId="77777777" w:rsidR="00044909" w:rsidRPr="00E91314" w:rsidRDefault="00044909" w:rsidP="00A17FCF">
            <w:pPr>
              <w:rPr>
                <w:rFonts w:ascii="Arial" w:eastAsia="Arial Unicode MS" w:hAnsi="Arial"/>
              </w:rPr>
            </w:pPr>
          </w:p>
        </w:tc>
        <w:tc>
          <w:tcPr>
            <w:tcW w:w="1200" w:type="dxa"/>
            <w:shd w:val="clear" w:color="auto" w:fill="auto"/>
          </w:tcPr>
          <w:p w14:paraId="7E0A4E5C" w14:textId="77777777" w:rsidR="00044909" w:rsidRPr="00E91314" w:rsidRDefault="00044909" w:rsidP="00A17FCF">
            <w:pPr>
              <w:rPr>
                <w:rFonts w:ascii="Arial" w:eastAsia="Arial Unicode MS" w:hAnsi="Arial"/>
              </w:rPr>
            </w:pPr>
          </w:p>
        </w:tc>
        <w:tc>
          <w:tcPr>
            <w:tcW w:w="1080" w:type="dxa"/>
            <w:shd w:val="clear" w:color="auto" w:fill="auto"/>
          </w:tcPr>
          <w:p w14:paraId="6C6D26E4" w14:textId="77777777" w:rsidR="00044909" w:rsidRPr="00E91314" w:rsidRDefault="00044909" w:rsidP="00A17FCF">
            <w:pPr>
              <w:rPr>
                <w:rFonts w:ascii="Arial" w:eastAsia="Arial Unicode MS" w:hAnsi="Arial"/>
              </w:rPr>
            </w:pPr>
          </w:p>
        </w:tc>
        <w:tc>
          <w:tcPr>
            <w:tcW w:w="1160" w:type="dxa"/>
            <w:shd w:val="clear" w:color="auto" w:fill="auto"/>
          </w:tcPr>
          <w:p w14:paraId="3279E241" w14:textId="77777777" w:rsidR="00044909" w:rsidRPr="00E91314" w:rsidRDefault="00044909" w:rsidP="00A17FCF">
            <w:pPr>
              <w:rPr>
                <w:rFonts w:ascii="Arial" w:eastAsia="Arial Unicode MS" w:hAnsi="Arial"/>
              </w:rPr>
            </w:pPr>
          </w:p>
        </w:tc>
      </w:tr>
      <w:tr w:rsidR="00044909" w:rsidRPr="00E91314" w14:paraId="4DA9B379" w14:textId="77777777" w:rsidTr="00A17FCF">
        <w:trPr>
          <w:trHeight w:val="217"/>
        </w:trPr>
        <w:tc>
          <w:tcPr>
            <w:tcW w:w="2545" w:type="dxa"/>
            <w:gridSpan w:val="2"/>
          </w:tcPr>
          <w:p w14:paraId="05D11D45" w14:textId="77777777" w:rsidR="00044909" w:rsidRPr="00E91314" w:rsidRDefault="00044909" w:rsidP="00A17FCF">
            <w:pPr>
              <w:rPr>
                <w:rFonts w:eastAsia="Arial Unicode MS"/>
              </w:rPr>
            </w:pPr>
            <w:r>
              <w:rPr>
                <w:rFonts w:eastAsia="Arial Unicode MS"/>
              </w:rPr>
              <w:t>(</w:t>
            </w:r>
            <w:proofErr w:type="spellStart"/>
            <w:r>
              <w:rPr>
                <w:rFonts w:eastAsia="Arial Unicode MS"/>
              </w:rPr>
              <w:t>superiorAnswerID</w:t>
            </w:r>
            <w:proofErr w:type="spellEnd"/>
            <w:r>
              <w:rPr>
                <w:rFonts w:eastAsia="Arial Unicode MS"/>
              </w:rPr>
              <w:t>)</w:t>
            </w:r>
          </w:p>
        </w:tc>
        <w:tc>
          <w:tcPr>
            <w:tcW w:w="3410" w:type="dxa"/>
          </w:tcPr>
          <w:p w14:paraId="425C8502" w14:textId="77777777" w:rsidR="00044909" w:rsidRDefault="00044909" w:rsidP="00A17FCF">
            <w:pPr>
              <w:rPr>
                <w:rFonts w:eastAsia="Arial Unicode MS"/>
              </w:rPr>
            </w:pPr>
            <w:r>
              <w:rPr>
                <w:rFonts w:eastAsia="Arial Unicode MS"/>
              </w:rPr>
              <w:t>Indikerar att frågan är beroende av ett specifikt svarsalternativ.</w:t>
            </w:r>
          </w:p>
          <w:p w14:paraId="72676641" w14:textId="77777777" w:rsidR="00044909" w:rsidRPr="00E91314" w:rsidRDefault="00044909" w:rsidP="00A17FCF">
            <w:pPr>
              <w:rPr>
                <w:rFonts w:eastAsia="Arial Unicode MS"/>
              </w:rPr>
            </w:pPr>
            <w:r>
              <w:rPr>
                <w:rFonts w:eastAsia="Arial Unicode MS"/>
              </w:rPr>
              <w:t>T.ex. Frågan skall endast visas om ett specifikt svarsalternativ är markerat/valt.</w:t>
            </w:r>
          </w:p>
        </w:tc>
        <w:tc>
          <w:tcPr>
            <w:tcW w:w="1140" w:type="dxa"/>
          </w:tcPr>
          <w:p w14:paraId="03CAC53A" w14:textId="77777777" w:rsidR="00044909" w:rsidRPr="00E91314" w:rsidRDefault="00044909" w:rsidP="00A17FCF">
            <w:pPr>
              <w:rPr>
                <w:rFonts w:eastAsia="Arial Unicode MS"/>
              </w:rPr>
            </w:pPr>
            <w:proofErr w:type="spellStart"/>
            <w:r>
              <w:rPr>
                <w:rFonts w:eastAsia="Arial Unicode MS"/>
              </w:rPr>
              <w:t>TXT</w:t>
            </w:r>
            <w:proofErr w:type="spellEnd"/>
          </w:p>
        </w:tc>
        <w:tc>
          <w:tcPr>
            <w:tcW w:w="717" w:type="dxa"/>
          </w:tcPr>
          <w:p w14:paraId="14FCEE0E"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6455A77" w14:textId="77777777" w:rsidR="00044909" w:rsidRPr="00E91314" w:rsidRDefault="00044909" w:rsidP="00A17FCF">
            <w:pPr>
              <w:rPr>
                <w:rFonts w:eastAsia="Arial Unicode MS"/>
              </w:rPr>
            </w:pPr>
          </w:p>
        </w:tc>
        <w:tc>
          <w:tcPr>
            <w:tcW w:w="1920" w:type="dxa"/>
          </w:tcPr>
          <w:p w14:paraId="6DAC56BA" w14:textId="77777777" w:rsidR="00044909" w:rsidRPr="00E91314" w:rsidRDefault="00044909" w:rsidP="00A17FCF">
            <w:pPr>
              <w:rPr>
                <w:rFonts w:ascii="Arial" w:eastAsia="Arial Unicode MS" w:hAnsi="Arial"/>
              </w:rPr>
            </w:pPr>
          </w:p>
        </w:tc>
        <w:tc>
          <w:tcPr>
            <w:tcW w:w="1200" w:type="dxa"/>
            <w:shd w:val="clear" w:color="auto" w:fill="auto"/>
          </w:tcPr>
          <w:p w14:paraId="07881310" w14:textId="77777777" w:rsidR="00044909" w:rsidRPr="00E91314" w:rsidRDefault="00044909" w:rsidP="00A17FCF">
            <w:pPr>
              <w:rPr>
                <w:rFonts w:ascii="Arial" w:eastAsia="Arial Unicode MS" w:hAnsi="Arial"/>
              </w:rPr>
            </w:pPr>
          </w:p>
        </w:tc>
        <w:tc>
          <w:tcPr>
            <w:tcW w:w="1080" w:type="dxa"/>
            <w:shd w:val="clear" w:color="auto" w:fill="auto"/>
          </w:tcPr>
          <w:p w14:paraId="0A4FF919" w14:textId="77777777" w:rsidR="00044909" w:rsidRPr="00E91314" w:rsidRDefault="00044909" w:rsidP="00A17FCF">
            <w:pPr>
              <w:rPr>
                <w:rFonts w:ascii="Arial" w:eastAsia="Arial Unicode MS" w:hAnsi="Arial"/>
              </w:rPr>
            </w:pPr>
          </w:p>
        </w:tc>
        <w:tc>
          <w:tcPr>
            <w:tcW w:w="1160" w:type="dxa"/>
            <w:shd w:val="clear" w:color="auto" w:fill="auto"/>
          </w:tcPr>
          <w:p w14:paraId="3913F4F8" w14:textId="77777777" w:rsidR="00044909" w:rsidRPr="00E91314" w:rsidRDefault="00044909" w:rsidP="00A17FCF">
            <w:pPr>
              <w:rPr>
                <w:rFonts w:ascii="Arial" w:eastAsia="Arial Unicode MS" w:hAnsi="Arial"/>
              </w:rPr>
            </w:pPr>
          </w:p>
        </w:tc>
      </w:tr>
      <w:tr w:rsidR="00044909" w:rsidRPr="00E91314" w14:paraId="153BB026" w14:textId="77777777" w:rsidTr="00A17FCF">
        <w:trPr>
          <w:trHeight w:val="217"/>
        </w:trPr>
        <w:tc>
          <w:tcPr>
            <w:tcW w:w="2545" w:type="dxa"/>
            <w:gridSpan w:val="2"/>
          </w:tcPr>
          <w:p w14:paraId="0256F995"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Subject</w:t>
            </w:r>
            <w:proofErr w:type="spellEnd"/>
            <w:r w:rsidRPr="00E91314">
              <w:rPr>
                <w:rFonts w:eastAsia="Arial Unicode MS"/>
              </w:rPr>
              <w:t>)</w:t>
            </w:r>
          </w:p>
        </w:tc>
        <w:tc>
          <w:tcPr>
            <w:tcW w:w="3410" w:type="dxa"/>
          </w:tcPr>
          <w:p w14:paraId="5DB18DB0" w14:textId="77777777" w:rsidR="00044909" w:rsidRPr="00E91314" w:rsidRDefault="00044909" w:rsidP="00A17FCF">
            <w:pPr>
              <w:rPr>
                <w:rFonts w:eastAsia="Arial Unicode MS"/>
              </w:rPr>
            </w:pPr>
            <w:r w:rsidRPr="00E91314">
              <w:rPr>
                <w:rFonts w:eastAsia="Arial Unicode MS"/>
              </w:rPr>
              <w:t>Frågans rubrik.</w:t>
            </w:r>
          </w:p>
          <w:p w14:paraId="7F957A7E"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248937A6"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3F28A928"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15EE32CF" w14:textId="77777777" w:rsidR="00044909" w:rsidRPr="00E91314" w:rsidRDefault="00044909" w:rsidP="00A17FCF">
            <w:pPr>
              <w:rPr>
                <w:rFonts w:eastAsia="Arial Unicode MS"/>
              </w:rPr>
            </w:pPr>
          </w:p>
        </w:tc>
        <w:tc>
          <w:tcPr>
            <w:tcW w:w="1920" w:type="dxa"/>
          </w:tcPr>
          <w:p w14:paraId="6E1FE96B" w14:textId="77777777" w:rsidR="00044909" w:rsidRPr="00E91314" w:rsidRDefault="00044909" w:rsidP="00A17FCF">
            <w:pPr>
              <w:rPr>
                <w:rFonts w:ascii="Arial" w:eastAsia="Arial Unicode MS" w:hAnsi="Arial"/>
              </w:rPr>
            </w:pPr>
          </w:p>
        </w:tc>
        <w:tc>
          <w:tcPr>
            <w:tcW w:w="1200" w:type="dxa"/>
            <w:shd w:val="clear" w:color="auto" w:fill="auto"/>
          </w:tcPr>
          <w:p w14:paraId="594A8CE1" w14:textId="77777777" w:rsidR="00044909" w:rsidRPr="00E91314" w:rsidRDefault="00044909" w:rsidP="00A17FCF">
            <w:pPr>
              <w:rPr>
                <w:rFonts w:ascii="Arial" w:eastAsia="Arial Unicode MS" w:hAnsi="Arial"/>
              </w:rPr>
            </w:pPr>
          </w:p>
        </w:tc>
        <w:tc>
          <w:tcPr>
            <w:tcW w:w="1080" w:type="dxa"/>
            <w:shd w:val="clear" w:color="auto" w:fill="auto"/>
          </w:tcPr>
          <w:p w14:paraId="1C0B79DE" w14:textId="77777777" w:rsidR="00044909" w:rsidRPr="00E91314" w:rsidRDefault="00044909" w:rsidP="00A17FCF">
            <w:pPr>
              <w:rPr>
                <w:rFonts w:ascii="Arial" w:eastAsia="Arial Unicode MS" w:hAnsi="Arial"/>
              </w:rPr>
            </w:pPr>
          </w:p>
        </w:tc>
        <w:tc>
          <w:tcPr>
            <w:tcW w:w="1160" w:type="dxa"/>
            <w:shd w:val="clear" w:color="auto" w:fill="auto"/>
          </w:tcPr>
          <w:p w14:paraId="7F4F0339" w14:textId="77777777" w:rsidR="00044909" w:rsidRPr="00E91314" w:rsidRDefault="00044909" w:rsidP="00A17FCF">
            <w:pPr>
              <w:rPr>
                <w:rFonts w:ascii="Arial" w:eastAsia="Arial Unicode MS" w:hAnsi="Arial"/>
              </w:rPr>
            </w:pPr>
          </w:p>
        </w:tc>
      </w:tr>
      <w:tr w:rsidR="00044909" w:rsidRPr="00E91314" w14:paraId="7852D542" w14:textId="77777777" w:rsidTr="00A17FCF">
        <w:trPr>
          <w:trHeight w:val="217"/>
        </w:trPr>
        <w:tc>
          <w:tcPr>
            <w:tcW w:w="2545" w:type="dxa"/>
            <w:gridSpan w:val="2"/>
          </w:tcPr>
          <w:p w14:paraId="2DE160D2" w14:textId="77777777" w:rsidR="00044909" w:rsidRPr="00E91314" w:rsidRDefault="00044909" w:rsidP="00A17FCF">
            <w:pPr>
              <w:rPr>
                <w:rFonts w:eastAsia="Arial Unicode MS"/>
              </w:rPr>
            </w:pPr>
            <w:r w:rsidRPr="00E91314">
              <w:rPr>
                <w:rFonts w:eastAsia="Arial Unicode MS"/>
              </w:rPr>
              <w:lastRenderedPageBreak/>
              <w:t>(</w:t>
            </w:r>
            <w:proofErr w:type="spellStart"/>
            <w:r w:rsidRPr="00E91314">
              <w:rPr>
                <w:rFonts w:eastAsia="Arial Unicode MS"/>
              </w:rPr>
              <w:t>Description</w:t>
            </w:r>
            <w:proofErr w:type="spellEnd"/>
            <w:r w:rsidRPr="00E91314">
              <w:rPr>
                <w:rFonts w:eastAsia="Arial Unicode MS"/>
              </w:rPr>
              <w:t>)</w:t>
            </w:r>
          </w:p>
        </w:tc>
        <w:tc>
          <w:tcPr>
            <w:tcW w:w="3410" w:type="dxa"/>
          </w:tcPr>
          <w:p w14:paraId="3A4C28EA" w14:textId="77777777" w:rsidR="00044909" w:rsidRPr="00E91314" w:rsidRDefault="00044909" w:rsidP="00A17FCF">
            <w:pPr>
              <w:rPr>
                <w:rFonts w:eastAsia="Arial Unicode MS"/>
              </w:rPr>
            </w:pPr>
            <w:r w:rsidRPr="00E91314">
              <w:rPr>
                <w:rFonts w:eastAsia="Arial Unicode MS"/>
              </w:rPr>
              <w:t>Frågans beskrivande text eller instruktion till användaren/patient.</w:t>
            </w:r>
          </w:p>
          <w:p w14:paraId="16CA5D92" w14:textId="77777777" w:rsidR="00044909" w:rsidRPr="00E91314" w:rsidRDefault="00044909" w:rsidP="00A17FCF">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6C74653B"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485C754E"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1E0D0855" w14:textId="77777777" w:rsidR="00044909" w:rsidRPr="00E91314" w:rsidRDefault="00044909" w:rsidP="00A17FCF">
            <w:pPr>
              <w:rPr>
                <w:rFonts w:eastAsia="Arial Unicode MS"/>
              </w:rPr>
            </w:pPr>
          </w:p>
        </w:tc>
        <w:tc>
          <w:tcPr>
            <w:tcW w:w="1920" w:type="dxa"/>
          </w:tcPr>
          <w:p w14:paraId="750553EE" w14:textId="77777777" w:rsidR="00044909" w:rsidRPr="00E91314" w:rsidRDefault="00044909" w:rsidP="00A17FCF">
            <w:pPr>
              <w:rPr>
                <w:rFonts w:ascii="Arial" w:eastAsia="Arial Unicode MS" w:hAnsi="Arial"/>
              </w:rPr>
            </w:pPr>
          </w:p>
        </w:tc>
        <w:tc>
          <w:tcPr>
            <w:tcW w:w="1200" w:type="dxa"/>
            <w:shd w:val="clear" w:color="auto" w:fill="auto"/>
          </w:tcPr>
          <w:p w14:paraId="6871D45C" w14:textId="77777777" w:rsidR="00044909" w:rsidRPr="00E91314" w:rsidRDefault="00044909" w:rsidP="00A17FCF">
            <w:pPr>
              <w:rPr>
                <w:rFonts w:ascii="Arial" w:eastAsia="Arial Unicode MS" w:hAnsi="Arial"/>
              </w:rPr>
            </w:pPr>
          </w:p>
        </w:tc>
        <w:tc>
          <w:tcPr>
            <w:tcW w:w="1080" w:type="dxa"/>
            <w:shd w:val="clear" w:color="auto" w:fill="auto"/>
          </w:tcPr>
          <w:p w14:paraId="71ECB3D9" w14:textId="77777777" w:rsidR="00044909" w:rsidRPr="00E91314" w:rsidRDefault="00044909" w:rsidP="00A17FCF">
            <w:pPr>
              <w:rPr>
                <w:rFonts w:ascii="Arial" w:eastAsia="Arial Unicode MS" w:hAnsi="Arial"/>
              </w:rPr>
            </w:pPr>
          </w:p>
        </w:tc>
        <w:tc>
          <w:tcPr>
            <w:tcW w:w="1160" w:type="dxa"/>
            <w:shd w:val="clear" w:color="auto" w:fill="auto"/>
          </w:tcPr>
          <w:p w14:paraId="20BC714A" w14:textId="77777777" w:rsidR="00044909" w:rsidRPr="00E91314" w:rsidRDefault="00044909" w:rsidP="00A17FCF">
            <w:pPr>
              <w:rPr>
                <w:rFonts w:ascii="Arial" w:eastAsia="Arial Unicode MS" w:hAnsi="Arial"/>
              </w:rPr>
            </w:pPr>
          </w:p>
        </w:tc>
      </w:tr>
      <w:tr w:rsidR="00044909" w:rsidRPr="00E91314" w14:paraId="66125332" w14:textId="77777777" w:rsidTr="00A17FCF">
        <w:trPr>
          <w:trHeight w:val="217"/>
        </w:trPr>
        <w:tc>
          <w:tcPr>
            <w:tcW w:w="2545" w:type="dxa"/>
            <w:gridSpan w:val="2"/>
          </w:tcPr>
          <w:p w14:paraId="1CCC39B8"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61CEFB51" w14:textId="77777777" w:rsidR="00044909" w:rsidRPr="00E91314" w:rsidRDefault="00044909" w:rsidP="00A17FCF">
            <w:pPr>
              <w:rPr>
                <w:rFonts w:eastAsia="Arial Unicode MS"/>
              </w:rPr>
            </w:pPr>
            <w:r w:rsidRPr="00E91314">
              <w:rPr>
                <w:rFonts w:eastAsia="Arial Unicode MS"/>
              </w:rPr>
              <w:t>Frågans unika id. (Producentens unika id)</w:t>
            </w:r>
          </w:p>
        </w:tc>
        <w:tc>
          <w:tcPr>
            <w:tcW w:w="1140" w:type="dxa"/>
          </w:tcPr>
          <w:p w14:paraId="5C8C4A76"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0D116A43" w14:textId="77777777" w:rsidR="00044909" w:rsidRPr="00E91314" w:rsidRDefault="00044909" w:rsidP="00A17FCF">
            <w:pPr>
              <w:rPr>
                <w:rFonts w:eastAsia="Arial Unicode MS"/>
              </w:rPr>
            </w:pPr>
            <w:r w:rsidRPr="00E91314">
              <w:rPr>
                <w:rFonts w:eastAsia="Arial Unicode MS"/>
              </w:rPr>
              <w:t>1</w:t>
            </w:r>
          </w:p>
        </w:tc>
        <w:tc>
          <w:tcPr>
            <w:tcW w:w="1803" w:type="dxa"/>
          </w:tcPr>
          <w:p w14:paraId="70263433" w14:textId="77777777" w:rsidR="00044909" w:rsidRPr="00E91314" w:rsidRDefault="00044909" w:rsidP="00A17FCF">
            <w:pPr>
              <w:rPr>
                <w:rFonts w:eastAsia="Arial Unicode MS"/>
              </w:rPr>
            </w:pPr>
          </w:p>
        </w:tc>
        <w:tc>
          <w:tcPr>
            <w:tcW w:w="1920" w:type="dxa"/>
          </w:tcPr>
          <w:p w14:paraId="04AD7AA6" w14:textId="77777777" w:rsidR="00044909" w:rsidRPr="00E91314" w:rsidRDefault="00044909" w:rsidP="00A17FCF">
            <w:pPr>
              <w:rPr>
                <w:rFonts w:ascii="Arial" w:eastAsia="Arial Unicode MS" w:hAnsi="Arial"/>
              </w:rPr>
            </w:pPr>
          </w:p>
        </w:tc>
        <w:tc>
          <w:tcPr>
            <w:tcW w:w="1200" w:type="dxa"/>
            <w:shd w:val="clear" w:color="auto" w:fill="auto"/>
          </w:tcPr>
          <w:p w14:paraId="0E46D7FF" w14:textId="77777777" w:rsidR="00044909" w:rsidRPr="00E91314" w:rsidRDefault="00044909" w:rsidP="00A17FCF">
            <w:pPr>
              <w:rPr>
                <w:rFonts w:ascii="Arial" w:eastAsia="Arial Unicode MS" w:hAnsi="Arial"/>
              </w:rPr>
            </w:pPr>
          </w:p>
        </w:tc>
        <w:tc>
          <w:tcPr>
            <w:tcW w:w="1080" w:type="dxa"/>
            <w:shd w:val="clear" w:color="auto" w:fill="auto"/>
          </w:tcPr>
          <w:p w14:paraId="4ED91320" w14:textId="77777777" w:rsidR="00044909" w:rsidRPr="00E91314" w:rsidRDefault="00044909" w:rsidP="00A17FCF">
            <w:pPr>
              <w:rPr>
                <w:rFonts w:ascii="Arial" w:eastAsia="Arial Unicode MS" w:hAnsi="Arial"/>
              </w:rPr>
            </w:pPr>
          </w:p>
        </w:tc>
        <w:tc>
          <w:tcPr>
            <w:tcW w:w="1160" w:type="dxa"/>
            <w:shd w:val="clear" w:color="auto" w:fill="auto"/>
          </w:tcPr>
          <w:p w14:paraId="78BF8305" w14:textId="77777777" w:rsidR="00044909" w:rsidRPr="00E91314" w:rsidRDefault="00044909" w:rsidP="00A17FCF">
            <w:pPr>
              <w:rPr>
                <w:rFonts w:ascii="Arial" w:eastAsia="Arial Unicode MS" w:hAnsi="Arial"/>
              </w:rPr>
            </w:pPr>
          </w:p>
        </w:tc>
      </w:tr>
      <w:tr w:rsidR="00044909" w:rsidRPr="00E91314" w14:paraId="21B65286" w14:textId="77777777" w:rsidTr="00A17FCF">
        <w:trPr>
          <w:trHeight w:val="217"/>
        </w:trPr>
        <w:tc>
          <w:tcPr>
            <w:tcW w:w="2545" w:type="dxa"/>
            <w:gridSpan w:val="2"/>
          </w:tcPr>
          <w:p w14:paraId="680E9315" w14:textId="77777777" w:rsidR="00044909" w:rsidRPr="00E91314" w:rsidRDefault="00044909" w:rsidP="00A17FCF">
            <w:pPr>
              <w:rPr>
                <w:rFonts w:eastAsia="Arial Unicode MS"/>
              </w:rPr>
            </w:pPr>
            <w:r w:rsidRPr="00E91314">
              <w:rPr>
                <w:rFonts w:eastAsia="Arial Unicode MS"/>
              </w:rPr>
              <w:t>(</w:t>
            </w:r>
            <w:proofErr w:type="spellStart"/>
            <w:r>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122D7861" w14:textId="77777777" w:rsidR="00044909" w:rsidRPr="00E91314" w:rsidRDefault="00044909" w:rsidP="00A17FCF">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756FDC5B" w14:textId="77777777" w:rsidR="00044909" w:rsidRPr="00E91314" w:rsidRDefault="00044909" w:rsidP="00A17FCF">
            <w:pPr>
              <w:rPr>
                <w:rFonts w:eastAsia="Arial Unicode MS"/>
              </w:rPr>
            </w:pPr>
            <w:r w:rsidRPr="00E91314">
              <w:rPr>
                <w:rFonts w:eastAsia="Arial Unicode MS"/>
              </w:rPr>
              <w:t>T.ex. radio(enkelvärde), checkbox(multivärde) eller fritext.</w:t>
            </w:r>
          </w:p>
        </w:tc>
        <w:tc>
          <w:tcPr>
            <w:tcW w:w="1140" w:type="dxa"/>
          </w:tcPr>
          <w:p w14:paraId="5F6574F6" w14:textId="77777777" w:rsidR="00044909" w:rsidRPr="00E91314" w:rsidRDefault="00044909" w:rsidP="00A17FCF">
            <w:pPr>
              <w:rPr>
                <w:rFonts w:eastAsia="Arial Unicode MS"/>
              </w:rPr>
            </w:pPr>
            <w:proofErr w:type="spellStart"/>
            <w:r w:rsidRPr="00E91314">
              <w:rPr>
                <w:rFonts w:eastAsia="Arial Unicode MS"/>
              </w:rPr>
              <w:t>KTOV</w:t>
            </w:r>
            <w:proofErr w:type="spellEnd"/>
          </w:p>
        </w:tc>
        <w:tc>
          <w:tcPr>
            <w:tcW w:w="717" w:type="dxa"/>
          </w:tcPr>
          <w:p w14:paraId="5244DC67"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36C84FDB" w14:textId="77777777" w:rsidR="00044909" w:rsidRPr="00E91314" w:rsidRDefault="00044909" w:rsidP="00A17FCF">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3DAC68BD" w14:textId="77777777" w:rsidR="00044909" w:rsidRPr="00E91314" w:rsidRDefault="00044909" w:rsidP="00A17FCF"/>
        </w:tc>
        <w:tc>
          <w:tcPr>
            <w:tcW w:w="1920" w:type="dxa"/>
          </w:tcPr>
          <w:p w14:paraId="1A3AEEE2" w14:textId="77777777" w:rsidR="00044909" w:rsidRPr="00E91314" w:rsidRDefault="00044909" w:rsidP="00A17FCF">
            <w:pPr>
              <w:rPr>
                <w:rFonts w:ascii="Arial" w:eastAsia="Arial Unicode MS" w:hAnsi="Arial"/>
              </w:rPr>
            </w:pPr>
          </w:p>
        </w:tc>
        <w:tc>
          <w:tcPr>
            <w:tcW w:w="1200" w:type="dxa"/>
            <w:shd w:val="clear" w:color="auto" w:fill="auto"/>
          </w:tcPr>
          <w:p w14:paraId="61EB0DDF" w14:textId="77777777" w:rsidR="00044909" w:rsidRPr="00E91314" w:rsidRDefault="00044909" w:rsidP="00A17FCF">
            <w:pPr>
              <w:rPr>
                <w:rFonts w:ascii="Arial" w:eastAsia="Arial Unicode MS" w:hAnsi="Arial"/>
              </w:rPr>
            </w:pPr>
          </w:p>
        </w:tc>
        <w:tc>
          <w:tcPr>
            <w:tcW w:w="1080" w:type="dxa"/>
            <w:shd w:val="clear" w:color="auto" w:fill="auto"/>
          </w:tcPr>
          <w:p w14:paraId="117FFF94" w14:textId="77777777" w:rsidR="00044909" w:rsidRPr="00E91314" w:rsidRDefault="00044909" w:rsidP="00A17FCF">
            <w:pPr>
              <w:rPr>
                <w:rFonts w:ascii="Arial" w:eastAsia="Arial Unicode MS" w:hAnsi="Arial"/>
              </w:rPr>
            </w:pPr>
          </w:p>
        </w:tc>
        <w:tc>
          <w:tcPr>
            <w:tcW w:w="1160" w:type="dxa"/>
            <w:shd w:val="clear" w:color="auto" w:fill="auto"/>
          </w:tcPr>
          <w:p w14:paraId="767C82E4" w14:textId="77777777" w:rsidR="00044909" w:rsidRPr="00E91314" w:rsidRDefault="00044909" w:rsidP="00A17FCF">
            <w:pPr>
              <w:rPr>
                <w:rFonts w:ascii="Arial" w:eastAsia="Arial Unicode MS" w:hAnsi="Arial"/>
              </w:rPr>
            </w:pPr>
          </w:p>
        </w:tc>
      </w:tr>
      <w:tr w:rsidR="00044909" w:rsidRPr="00E91314" w14:paraId="57CF5024" w14:textId="77777777" w:rsidTr="00A17FCF">
        <w:trPr>
          <w:trHeight w:val="217"/>
        </w:trPr>
        <w:tc>
          <w:tcPr>
            <w:tcW w:w="2545" w:type="dxa"/>
            <w:gridSpan w:val="2"/>
          </w:tcPr>
          <w:p w14:paraId="6A88B585"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19A89D2A" w14:textId="77777777" w:rsidR="00044909" w:rsidRPr="00E91314" w:rsidRDefault="00044909" w:rsidP="00A17FCF">
            <w:pPr>
              <w:rPr>
                <w:rFonts w:eastAsia="Arial Unicode MS"/>
              </w:rPr>
            </w:pPr>
            <w:r w:rsidRPr="00E91314">
              <w:rPr>
                <w:rFonts w:eastAsia="Arial Unicode MS"/>
              </w:rPr>
              <w:t>Indikerar om frågan är obligatorisk.</w:t>
            </w:r>
          </w:p>
        </w:tc>
        <w:tc>
          <w:tcPr>
            <w:tcW w:w="1140" w:type="dxa"/>
          </w:tcPr>
          <w:p w14:paraId="74A212AC" w14:textId="77777777" w:rsidR="00044909" w:rsidRPr="00E91314" w:rsidRDefault="00044909" w:rsidP="00A17FCF">
            <w:pPr>
              <w:rPr>
                <w:rFonts w:eastAsia="Arial Unicode MS"/>
              </w:rPr>
            </w:pPr>
            <w:r w:rsidRPr="00E91314">
              <w:rPr>
                <w:rFonts w:eastAsia="Arial Unicode MS"/>
              </w:rPr>
              <w:t>S/F</w:t>
            </w:r>
          </w:p>
        </w:tc>
        <w:tc>
          <w:tcPr>
            <w:tcW w:w="717" w:type="dxa"/>
          </w:tcPr>
          <w:p w14:paraId="08B33617" w14:textId="77777777" w:rsidR="00044909" w:rsidRPr="00E91314" w:rsidRDefault="00044909" w:rsidP="00A17FCF">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5E2ECF85" w14:textId="77777777" w:rsidR="00044909" w:rsidRPr="00E91314" w:rsidRDefault="00044909" w:rsidP="00A17FCF">
            <w:proofErr w:type="spellStart"/>
            <w:r w:rsidRPr="00E91314">
              <w:t>True</w:t>
            </w:r>
            <w:proofErr w:type="spellEnd"/>
            <w:r w:rsidRPr="00E91314">
              <w:t xml:space="preserve"> = obligatorisk fråga</w:t>
            </w:r>
          </w:p>
          <w:p w14:paraId="44DBFFE0" w14:textId="77777777" w:rsidR="00044909" w:rsidRPr="00E91314" w:rsidRDefault="00044909" w:rsidP="00A17FCF">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46F4170E" w14:textId="77777777" w:rsidR="00044909" w:rsidRPr="00E91314" w:rsidRDefault="00044909" w:rsidP="00A17FCF">
            <w:pPr>
              <w:rPr>
                <w:rFonts w:ascii="Arial" w:eastAsia="Arial Unicode MS" w:hAnsi="Arial"/>
              </w:rPr>
            </w:pPr>
          </w:p>
        </w:tc>
        <w:tc>
          <w:tcPr>
            <w:tcW w:w="1200" w:type="dxa"/>
            <w:shd w:val="clear" w:color="auto" w:fill="auto"/>
          </w:tcPr>
          <w:p w14:paraId="1D255665" w14:textId="77777777" w:rsidR="00044909" w:rsidRPr="00E91314" w:rsidRDefault="00044909" w:rsidP="00A17FCF">
            <w:pPr>
              <w:rPr>
                <w:rFonts w:ascii="Arial" w:eastAsia="Arial Unicode MS" w:hAnsi="Arial"/>
              </w:rPr>
            </w:pPr>
          </w:p>
        </w:tc>
        <w:tc>
          <w:tcPr>
            <w:tcW w:w="1080" w:type="dxa"/>
            <w:shd w:val="clear" w:color="auto" w:fill="auto"/>
          </w:tcPr>
          <w:p w14:paraId="3C702028" w14:textId="77777777" w:rsidR="00044909" w:rsidRPr="00E91314" w:rsidRDefault="00044909" w:rsidP="00A17FCF">
            <w:pPr>
              <w:rPr>
                <w:rFonts w:ascii="Arial" w:eastAsia="Arial Unicode MS" w:hAnsi="Arial"/>
              </w:rPr>
            </w:pPr>
          </w:p>
        </w:tc>
        <w:tc>
          <w:tcPr>
            <w:tcW w:w="1160" w:type="dxa"/>
            <w:shd w:val="clear" w:color="auto" w:fill="auto"/>
          </w:tcPr>
          <w:p w14:paraId="348E729A" w14:textId="77777777" w:rsidR="00044909" w:rsidRPr="00E91314" w:rsidRDefault="00044909" w:rsidP="00A17FCF">
            <w:pPr>
              <w:rPr>
                <w:rFonts w:ascii="Arial" w:eastAsia="Arial Unicode MS" w:hAnsi="Arial"/>
              </w:rPr>
            </w:pPr>
          </w:p>
        </w:tc>
      </w:tr>
      <w:tr w:rsidR="00044909" w:rsidRPr="00E91314" w14:paraId="36A78903" w14:textId="77777777" w:rsidTr="00A17FCF">
        <w:trPr>
          <w:trHeight w:val="217"/>
        </w:trPr>
        <w:tc>
          <w:tcPr>
            <w:tcW w:w="2545" w:type="dxa"/>
            <w:gridSpan w:val="2"/>
          </w:tcPr>
          <w:p w14:paraId="474258E2"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MaxNumberOf</w:t>
            </w:r>
            <w:proofErr w:type="spellEnd"/>
            <w:r w:rsidRPr="007A5A03">
              <w:rPr>
                <w:lang w:val="en-US"/>
              </w:rPr>
              <w:t>Choices</w:t>
            </w:r>
            <w:r w:rsidRPr="00E91314">
              <w:rPr>
                <w:rFonts w:eastAsia="Arial Unicode MS"/>
              </w:rPr>
              <w:t>)</w:t>
            </w:r>
          </w:p>
        </w:tc>
        <w:tc>
          <w:tcPr>
            <w:tcW w:w="3410" w:type="dxa"/>
          </w:tcPr>
          <w:p w14:paraId="5758ADD7" w14:textId="77777777" w:rsidR="00044909" w:rsidRPr="00E91314" w:rsidRDefault="00044909" w:rsidP="00A17FCF">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001205D9" w14:textId="77777777" w:rsidR="00044909" w:rsidRPr="00E91314" w:rsidRDefault="00044909" w:rsidP="00A17FCF">
            <w:pPr>
              <w:rPr>
                <w:rFonts w:eastAsia="Arial Unicode MS"/>
              </w:rPr>
            </w:pPr>
            <w:proofErr w:type="spellStart"/>
            <w:r w:rsidRPr="00E91314">
              <w:rPr>
                <w:rFonts w:eastAsia="Arial Unicode MS"/>
              </w:rPr>
              <w:t>VÄ</w:t>
            </w:r>
            <w:proofErr w:type="spellEnd"/>
          </w:p>
        </w:tc>
        <w:tc>
          <w:tcPr>
            <w:tcW w:w="717" w:type="dxa"/>
          </w:tcPr>
          <w:p w14:paraId="4E770928"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7A72DA2" w14:textId="77777777" w:rsidR="00044909" w:rsidRPr="00E91314" w:rsidRDefault="00044909" w:rsidP="00A17FCF">
            <w:pPr>
              <w:rPr>
                <w:rFonts w:eastAsia="Arial Unicode MS"/>
              </w:rPr>
            </w:pPr>
          </w:p>
        </w:tc>
        <w:tc>
          <w:tcPr>
            <w:tcW w:w="1920" w:type="dxa"/>
          </w:tcPr>
          <w:p w14:paraId="738E68C1"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3955AA33"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266F4A8F" w14:textId="77777777" w:rsidR="00044909" w:rsidRPr="00E91314" w:rsidRDefault="00044909" w:rsidP="00A17FCF">
            <w:pPr>
              <w:rPr>
                <w:rFonts w:ascii="Arial" w:eastAsia="Arial Unicode MS" w:hAnsi="Arial"/>
              </w:rPr>
            </w:pPr>
          </w:p>
        </w:tc>
        <w:tc>
          <w:tcPr>
            <w:tcW w:w="1080" w:type="dxa"/>
            <w:shd w:val="clear" w:color="auto" w:fill="auto"/>
          </w:tcPr>
          <w:p w14:paraId="168C163C" w14:textId="77777777" w:rsidR="00044909" w:rsidRPr="00E91314" w:rsidRDefault="00044909" w:rsidP="00A17FCF">
            <w:pPr>
              <w:rPr>
                <w:rFonts w:ascii="Arial" w:eastAsia="Arial Unicode MS" w:hAnsi="Arial"/>
              </w:rPr>
            </w:pPr>
          </w:p>
        </w:tc>
        <w:tc>
          <w:tcPr>
            <w:tcW w:w="1160" w:type="dxa"/>
            <w:shd w:val="clear" w:color="auto" w:fill="auto"/>
          </w:tcPr>
          <w:p w14:paraId="173DBDD0" w14:textId="77777777" w:rsidR="00044909" w:rsidRPr="00E91314" w:rsidRDefault="00044909" w:rsidP="00A17FCF">
            <w:pPr>
              <w:rPr>
                <w:rFonts w:ascii="Arial" w:eastAsia="Arial Unicode MS" w:hAnsi="Arial"/>
              </w:rPr>
            </w:pPr>
          </w:p>
        </w:tc>
      </w:tr>
      <w:tr w:rsidR="00044909" w:rsidRPr="00E91314" w14:paraId="5D2AA8B7" w14:textId="77777777" w:rsidTr="00A17FCF">
        <w:trPr>
          <w:trHeight w:val="217"/>
        </w:trPr>
        <w:tc>
          <w:tcPr>
            <w:tcW w:w="2545" w:type="dxa"/>
            <w:gridSpan w:val="2"/>
          </w:tcPr>
          <w:p w14:paraId="5440179F"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MinNumberOf</w:t>
            </w:r>
            <w:proofErr w:type="spellEnd"/>
            <w:r w:rsidRPr="007A5A03">
              <w:rPr>
                <w:lang w:val="en-US"/>
              </w:rPr>
              <w:t>Choices</w:t>
            </w:r>
            <w:r w:rsidRPr="00E91314">
              <w:rPr>
                <w:rFonts w:eastAsia="Arial Unicode MS"/>
              </w:rPr>
              <w:t>)</w:t>
            </w:r>
          </w:p>
        </w:tc>
        <w:tc>
          <w:tcPr>
            <w:tcW w:w="3410" w:type="dxa"/>
          </w:tcPr>
          <w:p w14:paraId="39D71F4E" w14:textId="77777777" w:rsidR="00044909" w:rsidRPr="00E91314" w:rsidRDefault="00044909" w:rsidP="00A17FCF">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0CD8C66F" w14:textId="77777777" w:rsidR="00044909" w:rsidRPr="00E91314" w:rsidRDefault="00044909" w:rsidP="00A17FCF">
            <w:pPr>
              <w:rPr>
                <w:rFonts w:eastAsia="Arial Unicode MS"/>
              </w:rPr>
            </w:pPr>
            <w:proofErr w:type="spellStart"/>
            <w:r w:rsidRPr="00E91314">
              <w:rPr>
                <w:rFonts w:eastAsia="Arial Unicode MS"/>
              </w:rPr>
              <w:t>VÄ</w:t>
            </w:r>
            <w:proofErr w:type="spellEnd"/>
          </w:p>
        </w:tc>
        <w:tc>
          <w:tcPr>
            <w:tcW w:w="717" w:type="dxa"/>
          </w:tcPr>
          <w:p w14:paraId="734154A8"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C59A40C" w14:textId="77777777" w:rsidR="00044909" w:rsidRPr="00E91314" w:rsidRDefault="00044909" w:rsidP="00A17FCF">
            <w:pPr>
              <w:rPr>
                <w:rFonts w:eastAsia="Arial Unicode MS"/>
              </w:rPr>
            </w:pPr>
          </w:p>
        </w:tc>
        <w:tc>
          <w:tcPr>
            <w:tcW w:w="1920" w:type="dxa"/>
          </w:tcPr>
          <w:p w14:paraId="05F7334F" w14:textId="77777777" w:rsidR="00044909" w:rsidRPr="00E91314" w:rsidRDefault="00044909" w:rsidP="00A17FCF">
            <w:pPr>
              <w:rPr>
                <w:rFonts w:ascii="Arial" w:eastAsia="Arial Unicode MS" w:hAnsi="Arial"/>
              </w:rPr>
            </w:pPr>
            <w:r w:rsidRPr="00E91314">
              <w:rPr>
                <w:rFonts w:ascii="Arial" w:eastAsia="Arial Unicode MS" w:hAnsi="Arial"/>
              </w:rPr>
              <w:t>Information till användaren.</w:t>
            </w:r>
          </w:p>
          <w:p w14:paraId="77781418" w14:textId="77777777" w:rsidR="00044909" w:rsidRPr="00E91314" w:rsidRDefault="00044909" w:rsidP="00A17FCF">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54A7D7FA" w14:textId="77777777" w:rsidR="00044909" w:rsidRPr="00E91314" w:rsidRDefault="00044909" w:rsidP="00A17FCF">
            <w:pPr>
              <w:rPr>
                <w:rFonts w:ascii="Arial" w:eastAsia="Arial Unicode MS" w:hAnsi="Arial"/>
              </w:rPr>
            </w:pPr>
          </w:p>
        </w:tc>
        <w:tc>
          <w:tcPr>
            <w:tcW w:w="1080" w:type="dxa"/>
            <w:shd w:val="clear" w:color="auto" w:fill="auto"/>
          </w:tcPr>
          <w:p w14:paraId="46156404" w14:textId="77777777" w:rsidR="00044909" w:rsidRPr="00E91314" w:rsidRDefault="00044909" w:rsidP="00A17FCF">
            <w:pPr>
              <w:rPr>
                <w:rFonts w:ascii="Arial" w:eastAsia="Arial Unicode MS" w:hAnsi="Arial"/>
              </w:rPr>
            </w:pPr>
          </w:p>
        </w:tc>
        <w:tc>
          <w:tcPr>
            <w:tcW w:w="1160" w:type="dxa"/>
            <w:shd w:val="clear" w:color="auto" w:fill="auto"/>
          </w:tcPr>
          <w:p w14:paraId="3DAAD142" w14:textId="77777777" w:rsidR="00044909" w:rsidRPr="00E91314" w:rsidRDefault="00044909" w:rsidP="00A17FCF">
            <w:pPr>
              <w:rPr>
                <w:rFonts w:ascii="Arial" w:eastAsia="Arial Unicode MS" w:hAnsi="Arial"/>
              </w:rPr>
            </w:pPr>
          </w:p>
        </w:tc>
      </w:tr>
      <w:tr w:rsidR="00044909" w:rsidRPr="00E91314" w14:paraId="6A88977C" w14:textId="77777777" w:rsidTr="00A17FCF">
        <w:trPr>
          <w:trHeight w:val="217"/>
        </w:trPr>
        <w:tc>
          <w:tcPr>
            <w:tcW w:w="2545" w:type="dxa"/>
            <w:gridSpan w:val="2"/>
          </w:tcPr>
          <w:p w14:paraId="48976938"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73AC6308" w14:textId="77777777" w:rsidR="00044909" w:rsidRPr="00E91314" w:rsidRDefault="00044909" w:rsidP="00A17FCF">
            <w:pPr>
              <w:rPr>
                <w:rFonts w:eastAsia="Arial Unicode MS"/>
              </w:rPr>
            </w:pPr>
            <w:r w:rsidRPr="00E91314">
              <w:rPr>
                <w:rFonts w:eastAsia="Arial Unicode MS"/>
              </w:rPr>
              <w:t>Typ av enhet.</w:t>
            </w:r>
          </w:p>
          <w:p w14:paraId="37601401" w14:textId="77777777" w:rsidR="00044909" w:rsidRPr="00E91314" w:rsidRDefault="00044909" w:rsidP="00A17FCF">
            <w:pPr>
              <w:rPr>
                <w:rFonts w:eastAsia="Arial Unicode MS"/>
              </w:rPr>
            </w:pPr>
            <w:r w:rsidRPr="00E91314">
              <w:rPr>
                <w:rFonts w:eastAsia="Arial Unicode MS"/>
              </w:rPr>
              <w:lastRenderedPageBreak/>
              <w:t>T.ex. kg, m</w:t>
            </w:r>
          </w:p>
        </w:tc>
        <w:tc>
          <w:tcPr>
            <w:tcW w:w="1140" w:type="dxa"/>
          </w:tcPr>
          <w:p w14:paraId="7BEC4BFE" w14:textId="77777777" w:rsidR="00044909" w:rsidRPr="00E91314" w:rsidRDefault="00044909" w:rsidP="00A17FCF">
            <w:pPr>
              <w:rPr>
                <w:rFonts w:eastAsia="Arial Unicode MS"/>
              </w:rPr>
            </w:pPr>
            <w:proofErr w:type="spellStart"/>
            <w:r w:rsidRPr="00E91314">
              <w:rPr>
                <w:rFonts w:eastAsia="Arial Unicode MS"/>
              </w:rPr>
              <w:lastRenderedPageBreak/>
              <w:t>KTOV</w:t>
            </w:r>
            <w:proofErr w:type="spellEnd"/>
          </w:p>
        </w:tc>
        <w:tc>
          <w:tcPr>
            <w:tcW w:w="717" w:type="dxa"/>
          </w:tcPr>
          <w:p w14:paraId="332C431D"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417827B" w14:textId="77777777" w:rsidR="00044909" w:rsidRPr="00E91314" w:rsidRDefault="00044909" w:rsidP="00A17FCF">
            <w:pPr>
              <w:rPr>
                <w:rFonts w:eastAsia="Arial Unicode MS"/>
              </w:rPr>
            </w:pPr>
            <w:r w:rsidRPr="00E91314">
              <w:t>KV enhet</w:t>
            </w:r>
          </w:p>
        </w:tc>
        <w:tc>
          <w:tcPr>
            <w:tcW w:w="1920" w:type="dxa"/>
          </w:tcPr>
          <w:p w14:paraId="54F58572" w14:textId="77777777" w:rsidR="00044909" w:rsidRPr="00E91314" w:rsidRDefault="00044909" w:rsidP="00A17FCF">
            <w:pPr>
              <w:rPr>
                <w:rFonts w:ascii="Arial" w:eastAsia="Arial Unicode MS" w:hAnsi="Arial"/>
              </w:rPr>
            </w:pPr>
          </w:p>
        </w:tc>
        <w:tc>
          <w:tcPr>
            <w:tcW w:w="1200" w:type="dxa"/>
            <w:shd w:val="clear" w:color="auto" w:fill="auto"/>
          </w:tcPr>
          <w:p w14:paraId="6A0D3B4E" w14:textId="77777777" w:rsidR="00044909" w:rsidRPr="00E91314" w:rsidRDefault="00044909" w:rsidP="00A17FCF">
            <w:pPr>
              <w:rPr>
                <w:rFonts w:ascii="Arial" w:eastAsia="Arial Unicode MS" w:hAnsi="Arial"/>
              </w:rPr>
            </w:pPr>
          </w:p>
        </w:tc>
        <w:tc>
          <w:tcPr>
            <w:tcW w:w="1080" w:type="dxa"/>
            <w:shd w:val="clear" w:color="auto" w:fill="auto"/>
          </w:tcPr>
          <w:p w14:paraId="18A917D3" w14:textId="77777777" w:rsidR="00044909" w:rsidRPr="00E91314" w:rsidRDefault="00044909" w:rsidP="00A17FCF">
            <w:pPr>
              <w:rPr>
                <w:rFonts w:ascii="Arial" w:eastAsia="Arial Unicode MS" w:hAnsi="Arial"/>
              </w:rPr>
            </w:pPr>
          </w:p>
        </w:tc>
        <w:tc>
          <w:tcPr>
            <w:tcW w:w="1160" w:type="dxa"/>
            <w:shd w:val="clear" w:color="auto" w:fill="auto"/>
          </w:tcPr>
          <w:p w14:paraId="2A03B020" w14:textId="77777777" w:rsidR="00044909" w:rsidRPr="00E91314" w:rsidRDefault="00044909" w:rsidP="00A17FCF">
            <w:pPr>
              <w:rPr>
                <w:rFonts w:ascii="Arial" w:eastAsia="Arial Unicode MS" w:hAnsi="Arial"/>
              </w:rPr>
            </w:pPr>
          </w:p>
        </w:tc>
      </w:tr>
      <w:tr w:rsidR="00044909" w:rsidRPr="00E91314" w14:paraId="4DCC8C71" w14:textId="77777777" w:rsidTr="00A17FCF">
        <w:trPr>
          <w:trHeight w:val="217"/>
        </w:trPr>
        <w:tc>
          <w:tcPr>
            <w:tcW w:w="2545" w:type="dxa"/>
            <w:gridSpan w:val="2"/>
          </w:tcPr>
          <w:p w14:paraId="1528646A" w14:textId="77777777" w:rsidR="00044909" w:rsidRPr="00E91314" w:rsidRDefault="00044909" w:rsidP="00A17FCF">
            <w:pPr>
              <w:rPr>
                <w:rFonts w:eastAsia="Arial Unicode MS"/>
              </w:rPr>
            </w:pPr>
            <w:r w:rsidRPr="00E91314">
              <w:rPr>
                <w:rFonts w:eastAsia="Arial Unicode MS"/>
              </w:rPr>
              <w:lastRenderedPageBreak/>
              <w:t>(</w:t>
            </w:r>
            <w:proofErr w:type="spellStart"/>
            <w:r w:rsidRPr="00E91314">
              <w:rPr>
                <w:rFonts w:eastAsia="Arial Unicode MS"/>
              </w:rPr>
              <w:t>AnswerMax</w:t>
            </w:r>
            <w:proofErr w:type="spellEnd"/>
            <w:r w:rsidRPr="00E91314">
              <w:rPr>
                <w:rFonts w:eastAsia="Arial Unicode MS"/>
              </w:rPr>
              <w:t>)</w:t>
            </w:r>
          </w:p>
        </w:tc>
        <w:tc>
          <w:tcPr>
            <w:tcW w:w="3410" w:type="dxa"/>
          </w:tcPr>
          <w:p w14:paraId="49A0ED5B" w14:textId="77777777" w:rsidR="00044909" w:rsidRPr="00E91314" w:rsidRDefault="00044909" w:rsidP="00A17FCF">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3DBE9466"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534FECD0"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3C3CC6A6"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29D950B" w14:textId="77777777" w:rsidR="00044909" w:rsidRPr="00E91314" w:rsidRDefault="00044909" w:rsidP="00A17FCF">
            <w:pPr>
              <w:rPr>
                <w:rFonts w:eastAsia="Arial Unicode MS"/>
              </w:rPr>
            </w:pPr>
          </w:p>
        </w:tc>
        <w:tc>
          <w:tcPr>
            <w:tcW w:w="1920" w:type="dxa"/>
          </w:tcPr>
          <w:p w14:paraId="726B6617"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D3868CF" w14:textId="77777777" w:rsidR="00044909" w:rsidRPr="00E91314" w:rsidRDefault="00044909" w:rsidP="00A17FCF">
            <w:pPr>
              <w:rPr>
                <w:rFonts w:ascii="Arial" w:eastAsia="Arial Unicode MS" w:hAnsi="Arial"/>
              </w:rPr>
            </w:pPr>
          </w:p>
        </w:tc>
        <w:tc>
          <w:tcPr>
            <w:tcW w:w="1080" w:type="dxa"/>
            <w:shd w:val="clear" w:color="auto" w:fill="auto"/>
          </w:tcPr>
          <w:p w14:paraId="18199FB3" w14:textId="77777777" w:rsidR="00044909" w:rsidRPr="00E91314" w:rsidRDefault="00044909" w:rsidP="00A17FCF">
            <w:pPr>
              <w:rPr>
                <w:rFonts w:ascii="Arial" w:eastAsia="Arial Unicode MS" w:hAnsi="Arial"/>
              </w:rPr>
            </w:pPr>
          </w:p>
        </w:tc>
        <w:tc>
          <w:tcPr>
            <w:tcW w:w="1160" w:type="dxa"/>
            <w:shd w:val="clear" w:color="auto" w:fill="auto"/>
          </w:tcPr>
          <w:p w14:paraId="2A1048FB" w14:textId="77777777" w:rsidR="00044909" w:rsidRPr="00E91314" w:rsidRDefault="00044909" w:rsidP="00A17FCF">
            <w:pPr>
              <w:rPr>
                <w:rFonts w:ascii="Arial" w:eastAsia="Arial Unicode MS" w:hAnsi="Arial"/>
              </w:rPr>
            </w:pPr>
          </w:p>
        </w:tc>
      </w:tr>
      <w:tr w:rsidR="00044909" w:rsidRPr="00E91314" w14:paraId="14AFD6EE" w14:textId="77777777" w:rsidTr="00A17FCF">
        <w:trPr>
          <w:trHeight w:val="217"/>
        </w:trPr>
        <w:tc>
          <w:tcPr>
            <w:tcW w:w="2545" w:type="dxa"/>
            <w:gridSpan w:val="2"/>
          </w:tcPr>
          <w:p w14:paraId="3B349AED"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6C2841B3" w14:textId="77777777" w:rsidR="00044909" w:rsidRPr="00E91314" w:rsidRDefault="00044909" w:rsidP="00A17FCF">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5F6D546E" w14:textId="77777777" w:rsidR="00044909" w:rsidRPr="00E91314" w:rsidRDefault="00044909" w:rsidP="00A17FCF">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004CE917" w14:textId="77777777" w:rsidR="00044909" w:rsidRPr="00E91314" w:rsidRDefault="00044909" w:rsidP="00A17FCF">
            <w:pPr>
              <w:rPr>
                <w:rFonts w:eastAsia="Arial Unicode MS"/>
              </w:rPr>
            </w:pPr>
          </w:p>
        </w:tc>
        <w:tc>
          <w:tcPr>
            <w:tcW w:w="1140" w:type="dxa"/>
          </w:tcPr>
          <w:p w14:paraId="2196C4C4"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30074987"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29C9C5B" w14:textId="77777777" w:rsidR="00044909" w:rsidRPr="00E91314" w:rsidRDefault="00044909" w:rsidP="00A17FCF">
            <w:pPr>
              <w:rPr>
                <w:rFonts w:eastAsia="Arial Unicode MS"/>
              </w:rPr>
            </w:pPr>
          </w:p>
        </w:tc>
        <w:tc>
          <w:tcPr>
            <w:tcW w:w="1920" w:type="dxa"/>
          </w:tcPr>
          <w:p w14:paraId="6D272081"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116DFB7" w14:textId="77777777" w:rsidR="00044909" w:rsidRPr="00E91314" w:rsidRDefault="00044909" w:rsidP="00A17FCF">
            <w:pPr>
              <w:rPr>
                <w:rFonts w:ascii="Arial" w:eastAsia="Arial Unicode MS" w:hAnsi="Arial"/>
              </w:rPr>
            </w:pPr>
          </w:p>
        </w:tc>
        <w:tc>
          <w:tcPr>
            <w:tcW w:w="1080" w:type="dxa"/>
            <w:shd w:val="clear" w:color="auto" w:fill="auto"/>
          </w:tcPr>
          <w:p w14:paraId="359123DB" w14:textId="77777777" w:rsidR="00044909" w:rsidRPr="00E91314" w:rsidRDefault="00044909" w:rsidP="00A17FCF">
            <w:pPr>
              <w:rPr>
                <w:rFonts w:ascii="Arial" w:eastAsia="Arial Unicode MS" w:hAnsi="Arial"/>
              </w:rPr>
            </w:pPr>
          </w:p>
        </w:tc>
        <w:tc>
          <w:tcPr>
            <w:tcW w:w="1160" w:type="dxa"/>
            <w:shd w:val="clear" w:color="auto" w:fill="auto"/>
          </w:tcPr>
          <w:p w14:paraId="1C196120" w14:textId="77777777" w:rsidR="00044909" w:rsidRPr="00E91314" w:rsidRDefault="00044909" w:rsidP="00A17FCF">
            <w:pPr>
              <w:rPr>
                <w:rFonts w:ascii="Arial" w:eastAsia="Arial Unicode MS" w:hAnsi="Arial"/>
              </w:rPr>
            </w:pPr>
          </w:p>
        </w:tc>
      </w:tr>
      <w:tr w:rsidR="00044909" w:rsidRPr="00E91314" w14:paraId="4F8F101A" w14:textId="77777777" w:rsidTr="00A17FCF">
        <w:trPr>
          <w:trHeight w:val="217"/>
        </w:trPr>
        <w:tc>
          <w:tcPr>
            <w:tcW w:w="2545" w:type="dxa"/>
            <w:gridSpan w:val="2"/>
          </w:tcPr>
          <w:p w14:paraId="38D514D2"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618C8425" w14:textId="77777777" w:rsidR="00044909" w:rsidRPr="00E91314" w:rsidRDefault="00044909" w:rsidP="00A17FCF">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66B660B2" w14:textId="77777777" w:rsidR="00044909" w:rsidRPr="00E91314" w:rsidRDefault="00044909" w:rsidP="00A17FCF">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7DA88405"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44DDC195" w14:textId="77777777" w:rsidR="00044909" w:rsidRPr="00E91314" w:rsidRDefault="00044909" w:rsidP="00A17FCF">
            <w:pPr>
              <w:rPr>
                <w:rFonts w:eastAsia="Arial Unicode MS"/>
              </w:rPr>
            </w:pPr>
            <w:proofErr w:type="spellStart"/>
            <w:r w:rsidRPr="00E91314">
              <w:rPr>
                <w:rFonts w:eastAsia="Arial Unicode MS"/>
              </w:rPr>
              <w:t>VÅ</w:t>
            </w:r>
            <w:proofErr w:type="spellEnd"/>
          </w:p>
        </w:tc>
        <w:tc>
          <w:tcPr>
            <w:tcW w:w="717" w:type="dxa"/>
          </w:tcPr>
          <w:p w14:paraId="0A583E15"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6527402" w14:textId="77777777" w:rsidR="00044909" w:rsidRPr="00E91314" w:rsidRDefault="00044909" w:rsidP="00A17FCF">
            <w:pPr>
              <w:rPr>
                <w:rFonts w:eastAsia="Arial Unicode MS"/>
              </w:rPr>
            </w:pPr>
          </w:p>
        </w:tc>
        <w:tc>
          <w:tcPr>
            <w:tcW w:w="1920" w:type="dxa"/>
          </w:tcPr>
          <w:p w14:paraId="54395C66"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379A8FA5" w14:textId="77777777" w:rsidR="00044909" w:rsidRPr="00E91314" w:rsidRDefault="00044909" w:rsidP="00A17FCF">
            <w:pPr>
              <w:rPr>
                <w:rFonts w:ascii="Arial" w:eastAsia="Arial Unicode MS" w:hAnsi="Arial"/>
              </w:rPr>
            </w:pPr>
          </w:p>
        </w:tc>
        <w:tc>
          <w:tcPr>
            <w:tcW w:w="1080" w:type="dxa"/>
            <w:shd w:val="clear" w:color="auto" w:fill="auto"/>
          </w:tcPr>
          <w:p w14:paraId="3F857792" w14:textId="77777777" w:rsidR="00044909" w:rsidRPr="00E91314" w:rsidRDefault="00044909" w:rsidP="00A17FCF">
            <w:pPr>
              <w:rPr>
                <w:rFonts w:ascii="Arial" w:eastAsia="Arial Unicode MS" w:hAnsi="Arial"/>
              </w:rPr>
            </w:pPr>
          </w:p>
        </w:tc>
        <w:tc>
          <w:tcPr>
            <w:tcW w:w="1160" w:type="dxa"/>
            <w:shd w:val="clear" w:color="auto" w:fill="auto"/>
          </w:tcPr>
          <w:p w14:paraId="7E48F294" w14:textId="77777777" w:rsidR="00044909" w:rsidRPr="00E91314" w:rsidRDefault="00044909" w:rsidP="00A17FCF">
            <w:pPr>
              <w:rPr>
                <w:rFonts w:ascii="Arial" w:eastAsia="Arial Unicode MS" w:hAnsi="Arial"/>
              </w:rPr>
            </w:pPr>
          </w:p>
        </w:tc>
      </w:tr>
      <w:tr w:rsidR="00044909" w:rsidRPr="00E91314" w14:paraId="5733DC37" w14:textId="77777777" w:rsidTr="00A17FCF">
        <w:trPr>
          <w:trHeight w:val="217"/>
        </w:trPr>
        <w:tc>
          <w:tcPr>
            <w:tcW w:w="2545" w:type="dxa"/>
            <w:gridSpan w:val="2"/>
          </w:tcPr>
          <w:p w14:paraId="3E69847F"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710CC7D0" w14:textId="77777777" w:rsidR="00044909" w:rsidRPr="00E91314" w:rsidRDefault="00044909" w:rsidP="00A17FCF">
            <w:pPr>
              <w:rPr>
                <w:rFonts w:eastAsia="Arial Unicode MS"/>
              </w:rPr>
            </w:pPr>
            <w:r w:rsidRPr="00E91314">
              <w:rPr>
                <w:rFonts w:eastAsia="Arial Unicode MS"/>
              </w:rPr>
              <w:t xml:space="preserve">Inmatningsvalidering </w:t>
            </w:r>
          </w:p>
          <w:p w14:paraId="125A61F0"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306BF2E7" w14:textId="77777777" w:rsidR="00044909" w:rsidRPr="00E91314" w:rsidRDefault="00044909" w:rsidP="00A17FCF">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38526308" w14:textId="77777777" w:rsidR="00044909" w:rsidRPr="00E91314" w:rsidRDefault="00044909" w:rsidP="00A17FCF">
            <w:pPr>
              <w:rPr>
                <w:rFonts w:eastAsia="Arial Unicode MS"/>
              </w:rPr>
            </w:pPr>
            <w:proofErr w:type="spellStart"/>
            <w:r w:rsidRPr="00E91314">
              <w:rPr>
                <w:rFonts w:eastAsia="Arial Unicode MS"/>
              </w:rPr>
              <w:t>TXT</w:t>
            </w:r>
            <w:proofErr w:type="spellEnd"/>
          </w:p>
        </w:tc>
        <w:tc>
          <w:tcPr>
            <w:tcW w:w="717" w:type="dxa"/>
          </w:tcPr>
          <w:p w14:paraId="4BADFEF3"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D1A9055" w14:textId="77777777" w:rsidR="00044909" w:rsidRPr="00E91314" w:rsidRDefault="00044909" w:rsidP="00A17FCF">
            <w:pPr>
              <w:rPr>
                <w:rFonts w:eastAsia="Arial Unicode MS"/>
              </w:rPr>
            </w:pPr>
          </w:p>
        </w:tc>
        <w:tc>
          <w:tcPr>
            <w:tcW w:w="1920" w:type="dxa"/>
          </w:tcPr>
          <w:p w14:paraId="2F2007D6" w14:textId="77777777" w:rsidR="00044909" w:rsidRPr="00E91314" w:rsidRDefault="00044909" w:rsidP="00A17FCF">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AD9796D" w14:textId="77777777" w:rsidR="00044909" w:rsidRPr="00E91314" w:rsidRDefault="00044909" w:rsidP="00A17FCF">
            <w:pPr>
              <w:rPr>
                <w:rFonts w:ascii="Arial" w:eastAsia="Arial Unicode MS" w:hAnsi="Arial"/>
              </w:rPr>
            </w:pPr>
          </w:p>
        </w:tc>
        <w:tc>
          <w:tcPr>
            <w:tcW w:w="1080" w:type="dxa"/>
            <w:shd w:val="clear" w:color="auto" w:fill="auto"/>
          </w:tcPr>
          <w:p w14:paraId="04143EE4" w14:textId="77777777" w:rsidR="00044909" w:rsidRPr="00E91314" w:rsidRDefault="00044909" w:rsidP="00A17FCF">
            <w:pPr>
              <w:rPr>
                <w:rFonts w:ascii="Arial" w:eastAsia="Arial Unicode MS" w:hAnsi="Arial"/>
              </w:rPr>
            </w:pPr>
          </w:p>
        </w:tc>
        <w:tc>
          <w:tcPr>
            <w:tcW w:w="1160" w:type="dxa"/>
            <w:shd w:val="clear" w:color="auto" w:fill="auto"/>
          </w:tcPr>
          <w:p w14:paraId="17BD60B6" w14:textId="77777777" w:rsidR="00044909" w:rsidRPr="00E91314" w:rsidRDefault="00044909" w:rsidP="00A17FCF">
            <w:pPr>
              <w:rPr>
                <w:rFonts w:ascii="Arial" w:eastAsia="Arial Unicode MS" w:hAnsi="Arial"/>
              </w:rPr>
            </w:pPr>
          </w:p>
        </w:tc>
      </w:tr>
      <w:tr w:rsidR="00044909" w:rsidRPr="00E91314" w14:paraId="15ADD4CB" w14:textId="77777777" w:rsidTr="00A17FCF">
        <w:trPr>
          <w:trHeight w:val="217"/>
        </w:trPr>
        <w:tc>
          <w:tcPr>
            <w:tcW w:w="2545" w:type="dxa"/>
            <w:gridSpan w:val="2"/>
          </w:tcPr>
          <w:p w14:paraId="7B94095C"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79381763" w14:textId="77777777" w:rsidR="00044909" w:rsidRPr="00E91314" w:rsidRDefault="00044909" w:rsidP="00A17FCF">
            <w:pPr>
              <w:rPr>
                <w:rFonts w:eastAsia="Arial Unicode MS"/>
              </w:rPr>
            </w:pPr>
            <w:r w:rsidRPr="00E91314">
              <w:rPr>
                <w:rFonts w:eastAsia="Arial Unicode MS"/>
              </w:rPr>
              <w:t xml:space="preserve">Specificerar giltiga intervall för inmatning. </w:t>
            </w:r>
          </w:p>
          <w:p w14:paraId="77E632AA" w14:textId="77777777" w:rsidR="00044909" w:rsidRPr="00E963D8" w:rsidRDefault="00044909" w:rsidP="00A17FCF">
            <w:pPr>
              <w:rPr>
                <w:rFonts w:eastAsia="Arial Unicode MS"/>
                <w:lang w:val="en-US"/>
              </w:rPr>
            </w:pPr>
            <w:r w:rsidRPr="00E963D8">
              <w:rPr>
                <w:rFonts w:eastAsia="Arial Unicode MS"/>
                <w:lang w:val="en-US"/>
              </w:rPr>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55328DC8" w14:textId="77777777" w:rsidR="00044909" w:rsidRPr="00E91314" w:rsidRDefault="00044909" w:rsidP="00A17FCF">
            <w:pPr>
              <w:rPr>
                <w:rFonts w:eastAsia="Arial Unicode MS"/>
              </w:rPr>
            </w:pPr>
            <w:proofErr w:type="spellStart"/>
            <w:r w:rsidRPr="00E91314">
              <w:rPr>
                <w:rFonts w:eastAsia="Arial Unicode MS"/>
              </w:rPr>
              <w:lastRenderedPageBreak/>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kontroll. Ange värde för temperatur </w:t>
            </w:r>
            <w:r w:rsidRPr="00E91314">
              <w:rPr>
                <w:rFonts w:eastAsia="Arial Unicode MS"/>
              </w:rPr>
              <w:br/>
              <w:t>35-40.</w:t>
            </w:r>
          </w:p>
        </w:tc>
        <w:tc>
          <w:tcPr>
            <w:tcW w:w="1140" w:type="dxa"/>
          </w:tcPr>
          <w:p w14:paraId="0F760C66" w14:textId="77777777" w:rsidR="00044909" w:rsidRPr="00E91314" w:rsidRDefault="00044909" w:rsidP="00A17FCF">
            <w:pPr>
              <w:rPr>
                <w:rFonts w:eastAsia="Arial Unicode MS"/>
              </w:rPr>
            </w:pPr>
            <w:proofErr w:type="spellStart"/>
            <w:r w:rsidRPr="00E91314">
              <w:rPr>
                <w:rFonts w:eastAsia="Arial Unicode MS"/>
              </w:rPr>
              <w:lastRenderedPageBreak/>
              <w:t>VÄ</w:t>
            </w:r>
            <w:proofErr w:type="spellEnd"/>
          </w:p>
        </w:tc>
        <w:tc>
          <w:tcPr>
            <w:tcW w:w="717" w:type="dxa"/>
          </w:tcPr>
          <w:p w14:paraId="3EC65742"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A0E4D46" w14:textId="77777777" w:rsidR="00044909" w:rsidRPr="00E91314" w:rsidRDefault="00044909" w:rsidP="00A17FCF">
            <w:pPr>
              <w:rPr>
                <w:rFonts w:eastAsia="Arial Unicode MS"/>
              </w:rPr>
            </w:pPr>
          </w:p>
        </w:tc>
        <w:tc>
          <w:tcPr>
            <w:tcW w:w="1920" w:type="dxa"/>
          </w:tcPr>
          <w:p w14:paraId="71B76F83" w14:textId="77777777" w:rsidR="00044909" w:rsidRPr="00E91314" w:rsidRDefault="00044909" w:rsidP="00A17FCF">
            <w:pPr>
              <w:rPr>
                <w:rFonts w:ascii="Arial" w:eastAsia="Arial Unicode MS" w:hAnsi="Arial"/>
              </w:rPr>
            </w:pPr>
          </w:p>
        </w:tc>
        <w:tc>
          <w:tcPr>
            <w:tcW w:w="1200" w:type="dxa"/>
            <w:shd w:val="clear" w:color="auto" w:fill="auto"/>
          </w:tcPr>
          <w:p w14:paraId="253DE2D0" w14:textId="77777777" w:rsidR="00044909" w:rsidRPr="00E91314" w:rsidRDefault="00044909" w:rsidP="00A17FCF">
            <w:pPr>
              <w:rPr>
                <w:rFonts w:ascii="Arial" w:eastAsia="Arial Unicode MS" w:hAnsi="Arial"/>
              </w:rPr>
            </w:pPr>
          </w:p>
        </w:tc>
        <w:tc>
          <w:tcPr>
            <w:tcW w:w="1080" w:type="dxa"/>
            <w:shd w:val="clear" w:color="auto" w:fill="auto"/>
          </w:tcPr>
          <w:p w14:paraId="52330088" w14:textId="77777777" w:rsidR="00044909" w:rsidRPr="00E91314" w:rsidRDefault="00044909" w:rsidP="00A17FCF">
            <w:pPr>
              <w:rPr>
                <w:rFonts w:ascii="Arial" w:eastAsia="Arial Unicode MS" w:hAnsi="Arial"/>
              </w:rPr>
            </w:pPr>
          </w:p>
        </w:tc>
        <w:tc>
          <w:tcPr>
            <w:tcW w:w="1160" w:type="dxa"/>
            <w:shd w:val="clear" w:color="auto" w:fill="auto"/>
          </w:tcPr>
          <w:p w14:paraId="09A83960" w14:textId="77777777" w:rsidR="00044909" w:rsidRPr="00E91314" w:rsidRDefault="00044909" w:rsidP="00A17FCF">
            <w:pPr>
              <w:rPr>
                <w:rFonts w:ascii="Arial" w:eastAsia="Arial Unicode MS" w:hAnsi="Arial"/>
              </w:rPr>
            </w:pPr>
          </w:p>
        </w:tc>
      </w:tr>
      <w:tr w:rsidR="00044909" w:rsidRPr="00E91314" w14:paraId="31D0E57C" w14:textId="77777777" w:rsidTr="00A17FCF">
        <w:trPr>
          <w:trHeight w:val="217"/>
        </w:trPr>
        <w:tc>
          <w:tcPr>
            <w:tcW w:w="2545" w:type="dxa"/>
            <w:gridSpan w:val="2"/>
          </w:tcPr>
          <w:p w14:paraId="48C93D12" w14:textId="77777777" w:rsidR="00044909" w:rsidRDefault="00044909" w:rsidP="00A17FCF">
            <w:pPr>
              <w:rPr>
                <w:rFonts w:eastAsia="Arial Unicode MS"/>
              </w:rPr>
            </w:pPr>
            <w:proofErr w:type="spellStart"/>
            <w:r>
              <w:rPr>
                <w:rFonts w:eastAsia="Arial Unicode MS"/>
              </w:rPr>
              <w:lastRenderedPageBreak/>
              <w:t>Code</w:t>
            </w:r>
            <w:proofErr w:type="spellEnd"/>
            <w:r>
              <w:rPr>
                <w:rFonts w:eastAsia="Arial Unicode MS"/>
              </w:rPr>
              <w:t xml:space="preserve">/id </w:t>
            </w:r>
          </w:p>
          <w:p w14:paraId="6B38C6C2" w14:textId="77777777" w:rsidR="00044909" w:rsidRPr="00E91314" w:rsidRDefault="00044909" w:rsidP="00A17FCF">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7C2DFDE7" w14:textId="77777777" w:rsidR="00044909" w:rsidRPr="00E91314" w:rsidRDefault="00044909" w:rsidP="00A17FCF">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r w:rsidR="00B15E24">
              <w:rPr>
                <w:rFonts w:eastAsia="Arial Unicode MS"/>
              </w:rPr>
              <w:t xml:space="preserve"> Används för att beskriva kod/</w:t>
            </w:r>
            <w:proofErr w:type="spellStart"/>
            <w:r w:rsidR="00B15E24">
              <w:rPr>
                <w:rFonts w:eastAsia="Arial Unicode MS"/>
              </w:rPr>
              <w:t>kodverk</w:t>
            </w:r>
            <w:proofErr w:type="spellEnd"/>
            <w:r w:rsidR="00B15E24">
              <w:rPr>
                <w:rFonts w:eastAsia="Arial Unicode MS"/>
              </w:rPr>
              <w:t xml:space="preserve"> för en fråga. </w:t>
            </w:r>
            <w:proofErr w:type="spellStart"/>
            <w:r w:rsidR="00B15E24">
              <w:rPr>
                <w:rFonts w:eastAsia="Arial Unicode MS"/>
              </w:rPr>
              <w:t>T.e.x</w:t>
            </w:r>
            <w:proofErr w:type="spellEnd"/>
            <w:r w:rsidR="00B15E24">
              <w:rPr>
                <w:rFonts w:eastAsia="Arial Unicode MS"/>
              </w:rPr>
              <w:t xml:space="preserve"> </w:t>
            </w:r>
            <w:proofErr w:type="spellStart"/>
            <w:r w:rsidR="00B15E24">
              <w:rPr>
                <w:rFonts w:eastAsia="Arial Unicode MS"/>
              </w:rPr>
              <w:t>SNOMED</w:t>
            </w:r>
            <w:proofErr w:type="spellEnd"/>
            <w:r w:rsidR="00B15E24">
              <w:rPr>
                <w:rFonts w:eastAsia="Arial Unicode MS"/>
              </w:rPr>
              <w:t>-CT kod.</w:t>
            </w:r>
          </w:p>
        </w:tc>
        <w:tc>
          <w:tcPr>
            <w:tcW w:w="1140" w:type="dxa"/>
          </w:tcPr>
          <w:p w14:paraId="0B7289D2" w14:textId="77777777" w:rsidR="00044909" w:rsidRPr="00E91314" w:rsidRDefault="00044909" w:rsidP="00A17FCF">
            <w:pPr>
              <w:rPr>
                <w:rFonts w:eastAsia="Arial Unicode MS"/>
              </w:rPr>
            </w:pPr>
            <w:r>
              <w:rPr>
                <w:rFonts w:eastAsia="Arial Unicode MS"/>
              </w:rPr>
              <w:t>II</w:t>
            </w:r>
          </w:p>
        </w:tc>
        <w:tc>
          <w:tcPr>
            <w:tcW w:w="717" w:type="dxa"/>
          </w:tcPr>
          <w:p w14:paraId="441DFD5A" w14:textId="77777777" w:rsidR="00044909" w:rsidRPr="00E91314" w:rsidRDefault="00044909" w:rsidP="00A17FCF">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4D8D4B26" w14:textId="77777777" w:rsidR="00044909" w:rsidRPr="00E91314" w:rsidRDefault="00044909" w:rsidP="00A17FCF">
            <w:pPr>
              <w:rPr>
                <w:rFonts w:eastAsia="Arial Unicode MS"/>
              </w:rPr>
            </w:pPr>
            <w:r>
              <w:rPr>
                <w:rFonts w:eastAsia="Arial Unicode MS"/>
              </w:rPr>
              <w:t>Länk till objekt</w:t>
            </w:r>
          </w:p>
        </w:tc>
        <w:tc>
          <w:tcPr>
            <w:tcW w:w="1920" w:type="dxa"/>
          </w:tcPr>
          <w:p w14:paraId="4088C865" w14:textId="77777777" w:rsidR="00044909" w:rsidRPr="00E91314" w:rsidRDefault="00044909" w:rsidP="00A17FCF">
            <w:pPr>
              <w:rPr>
                <w:rFonts w:ascii="Arial" w:eastAsia="Arial Unicode MS" w:hAnsi="Arial"/>
              </w:rPr>
            </w:pPr>
          </w:p>
        </w:tc>
        <w:tc>
          <w:tcPr>
            <w:tcW w:w="1200" w:type="dxa"/>
            <w:shd w:val="clear" w:color="auto" w:fill="auto"/>
          </w:tcPr>
          <w:p w14:paraId="5A7CB17E" w14:textId="77777777" w:rsidR="00044909" w:rsidRPr="00E91314" w:rsidRDefault="00044909" w:rsidP="00A17FCF">
            <w:pPr>
              <w:rPr>
                <w:rFonts w:ascii="Arial" w:eastAsia="Arial Unicode MS" w:hAnsi="Arial"/>
              </w:rPr>
            </w:pPr>
          </w:p>
        </w:tc>
        <w:tc>
          <w:tcPr>
            <w:tcW w:w="1080" w:type="dxa"/>
            <w:shd w:val="clear" w:color="auto" w:fill="auto"/>
          </w:tcPr>
          <w:p w14:paraId="7CB210B4" w14:textId="77777777" w:rsidR="00044909" w:rsidRPr="00E91314" w:rsidRDefault="00044909" w:rsidP="00A17FCF">
            <w:pPr>
              <w:rPr>
                <w:rFonts w:ascii="Arial" w:eastAsia="Arial Unicode MS" w:hAnsi="Arial"/>
              </w:rPr>
            </w:pPr>
          </w:p>
        </w:tc>
        <w:tc>
          <w:tcPr>
            <w:tcW w:w="1160" w:type="dxa"/>
            <w:shd w:val="clear" w:color="auto" w:fill="auto"/>
          </w:tcPr>
          <w:p w14:paraId="5637B2BD" w14:textId="77777777" w:rsidR="00044909" w:rsidRPr="00E91314" w:rsidRDefault="00044909" w:rsidP="00A17FCF">
            <w:pPr>
              <w:rPr>
                <w:rFonts w:ascii="Arial" w:eastAsia="Arial Unicode MS" w:hAnsi="Arial"/>
              </w:rPr>
            </w:pPr>
          </w:p>
        </w:tc>
      </w:tr>
      <w:tr w:rsidR="00044909" w:rsidRPr="00E91314" w14:paraId="5746DB4E" w14:textId="77777777" w:rsidTr="00A17FCF">
        <w:trPr>
          <w:trHeight w:val="217"/>
        </w:trPr>
        <w:tc>
          <w:tcPr>
            <w:tcW w:w="2545" w:type="dxa"/>
            <w:gridSpan w:val="2"/>
          </w:tcPr>
          <w:p w14:paraId="3600A44F" w14:textId="77777777" w:rsidR="00044909" w:rsidRPr="00E91314" w:rsidRDefault="00044909" w:rsidP="00A17FCF">
            <w:pPr>
              <w:rPr>
                <w:rFonts w:eastAsia="Arial Unicode MS"/>
              </w:rPr>
            </w:pPr>
            <w:r w:rsidRPr="00E91314">
              <w:rPr>
                <w:rFonts w:eastAsia="Arial Unicode MS"/>
              </w:rPr>
              <w:t>Svarsalternativ/id</w:t>
            </w:r>
          </w:p>
          <w:p w14:paraId="51AC3181" w14:textId="77777777" w:rsidR="00044909" w:rsidRPr="00E91314" w:rsidRDefault="00044909" w:rsidP="00A17FCF">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55F414A7" w14:textId="77777777" w:rsidR="00044909" w:rsidRPr="00E91314" w:rsidRDefault="00044909" w:rsidP="00A17FCF">
            <w:pPr>
              <w:rPr>
                <w:rFonts w:eastAsia="Arial Unicode MS"/>
              </w:rPr>
            </w:pPr>
            <w:r w:rsidRPr="00E91314">
              <w:rPr>
                <w:rFonts w:eastAsia="Arial Unicode MS"/>
              </w:rPr>
              <w:t>Koppling till klass för svarsalternativ.</w:t>
            </w:r>
          </w:p>
        </w:tc>
        <w:tc>
          <w:tcPr>
            <w:tcW w:w="1140" w:type="dxa"/>
          </w:tcPr>
          <w:p w14:paraId="0FC92F00" w14:textId="77777777" w:rsidR="00044909" w:rsidRPr="00E91314" w:rsidRDefault="00044909" w:rsidP="00A17FCF">
            <w:pPr>
              <w:rPr>
                <w:rFonts w:eastAsia="Arial Unicode MS"/>
              </w:rPr>
            </w:pPr>
            <w:r w:rsidRPr="00E91314">
              <w:rPr>
                <w:rFonts w:eastAsia="Arial Unicode MS"/>
              </w:rPr>
              <w:t>II</w:t>
            </w:r>
          </w:p>
        </w:tc>
        <w:tc>
          <w:tcPr>
            <w:tcW w:w="717" w:type="dxa"/>
          </w:tcPr>
          <w:p w14:paraId="341CCECB" w14:textId="77777777" w:rsidR="00044909" w:rsidRPr="00E91314" w:rsidRDefault="00044909" w:rsidP="00A17FCF">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503619A3" w14:textId="77777777" w:rsidR="00044909" w:rsidRPr="00E91314" w:rsidRDefault="00044909" w:rsidP="00A17FCF">
            <w:pPr>
              <w:rPr>
                <w:rFonts w:eastAsia="Arial Unicode MS"/>
              </w:rPr>
            </w:pPr>
            <w:r w:rsidRPr="00E91314">
              <w:rPr>
                <w:rFonts w:eastAsia="Arial Unicode MS"/>
              </w:rPr>
              <w:t>Länk till objekt</w:t>
            </w:r>
          </w:p>
        </w:tc>
        <w:tc>
          <w:tcPr>
            <w:tcW w:w="1920" w:type="dxa"/>
          </w:tcPr>
          <w:p w14:paraId="46825E87" w14:textId="77777777" w:rsidR="00044909" w:rsidRPr="00E91314" w:rsidRDefault="00044909" w:rsidP="00A17FCF">
            <w:pPr>
              <w:rPr>
                <w:rFonts w:ascii="Arial" w:eastAsia="Arial Unicode MS" w:hAnsi="Arial"/>
              </w:rPr>
            </w:pPr>
          </w:p>
        </w:tc>
        <w:tc>
          <w:tcPr>
            <w:tcW w:w="1200" w:type="dxa"/>
            <w:shd w:val="clear" w:color="auto" w:fill="auto"/>
          </w:tcPr>
          <w:p w14:paraId="1271327E" w14:textId="77777777" w:rsidR="00044909" w:rsidRPr="00E91314" w:rsidRDefault="00044909" w:rsidP="00A17FCF">
            <w:pPr>
              <w:rPr>
                <w:rFonts w:ascii="Arial" w:eastAsia="Arial Unicode MS" w:hAnsi="Arial"/>
              </w:rPr>
            </w:pPr>
          </w:p>
        </w:tc>
        <w:tc>
          <w:tcPr>
            <w:tcW w:w="1080" w:type="dxa"/>
            <w:shd w:val="clear" w:color="auto" w:fill="auto"/>
          </w:tcPr>
          <w:p w14:paraId="1BAAD043" w14:textId="77777777" w:rsidR="00044909" w:rsidRPr="00E91314" w:rsidRDefault="00044909" w:rsidP="00A17FCF">
            <w:pPr>
              <w:rPr>
                <w:rFonts w:ascii="Arial" w:eastAsia="Arial Unicode MS" w:hAnsi="Arial"/>
              </w:rPr>
            </w:pPr>
          </w:p>
        </w:tc>
        <w:tc>
          <w:tcPr>
            <w:tcW w:w="1160" w:type="dxa"/>
            <w:shd w:val="clear" w:color="auto" w:fill="auto"/>
          </w:tcPr>
          <w:p w14:paraId="03044E92" w14:textId="77777777" w:rsidR="00044909" w:rsidRPr="00E91314" w:rsidRDefault="00044909" w:rsidP="00A17FCF">
            <w:pPr>
              <w:rPr>
                <w:rFonts w:ascii="Arial" w:eastAsia="Arial Unicode MS" w:hAnsi="Arial"/>
              </w:rPr>
            </w:pPr>
          </w:p>
        </w:tc>
      </w:tr>
      <w:tr w:rsidR="00044909" w:rsidRPr="00E91314" w14:paraId="3564C6D1" w14:textId="77777777" w:rsidTr="00A17FCF">
        <w:trPr>
          <w:trHeight w:val="217"/>
        </w:trPr>
        <w:tc>
          <w:tcPr>
            <w:tcW w:w="2545" w:type="dxa"/>
            <w:gridSpan w:val="2"/>
          </w:tcPr>
          <w:p w14:paraId="545815E1" w14:textId="77777777" w:rsidR="00044909" w:rsidRPr="00E91314" w:rsidRDefault="00044909" w:rsidP="00A17FCF">
            <w:pPr>
              <w:rPr>
                <w:rFonts w:eastAsia="Arial Unicode MS"/>
              </w:rPr>
            </w:pPr>
          </w:p>
        </w:tc>
        <w:tc>
          <w:tcPr>
            <w:tcW w:w="3410" w:type="dxa"/>
          </w:tcPr>
          <w:p w14:paraId="524C41B6" w14:textId="77777777" w:rsidR="00044909" w:rsidRPr="00E91314" w:rsidRDefault="00044909" w:rsidP="00A17FCF">
            <w:pPr>
              <w:rPr>
                <w:rFonts w:eastAsia="Arial Unicode MS"/>
              </w:rPr>
            </w:pPr>
          </w:p>
        </w:tc>
        <w:tc>
          <w:tcPr>
            <w:tcW w:w="1140" w:type="dxa"/>
          </w:tcPr>
          <w:p w14:paraId="5281CF50" w14:textId="77777777" w:rsidR="00044909" w:rsidRPr="00E91314" w:rsidRDefault="00044909" w:rsidP="00A17FCF">
            <w:pPr>
              <w:rPr>
                <w:rFonts w:eastAsia="Arial Unicode MS"/>
              </w:rPr>
            </w:pPr>
          </w:p>
        </w:tc>
        <w:tc>
          <w:tcPr>
            <w:tcW w:w="717" w:type="dxa"/>
          </w:tcPr>
          <w:p w14:paraId="58FB14FD" w14:textId="77777777" w:rsidR="00044909" w:rsidRPr="00E91314" w:rsidRDefault="00044909" w:rsidP="00A17FCF">
            <w:pPr>
              <w:rPr>
                <w:rFonts w:eastAsia="Arial Unicode MS"/>
              </w:rPr>
            </w:pPr>
          </w:p>
        </w:tc>
        <w:tc>
          <w:tcPr>
            <w:tcW w:w="1803" w:type="dxa"/>
          </w:tcPr>
          <w:p w14:paraId="33612173" w14:textId="77777777" w:rsidR="00044909" w:rsidRPr="00E91314" w:rsidRDefault="00044909" w:rsidP="00A17FCF">
            <w:pPr>
              <w:rPr>
                <w:rFonts w:eastAsia="Arial Unicode MS"/>
              </w:rPr>
            </w:pPr>
          </w:p>
        </w:tc>
        <w:tc>
          <w:tcPr>
            <w:tcW w:w="1920" w:type="dxa"/>
          </w:tcPr>
          <w:p w14:paraId="304D1610" w14:textId="77777777" w:rsidR="00044909" w:rsidRPr="00E91314" w:rsidRDefault="00044909" w:rsidP="00A17FCF">
            <w:pPr>
              <w:rPr>
                <w:rFonts w:ascii="Arial" w:eastAsia="Arial Unicode MS" w:hAnsi="Arial"/>
              </w:rPr>
            </w:pPr>
          </w:p>
        </w:tc>
        <w:tc>
          <w:tcPr>
            <w:tcW w:w="1200" w:type="dxa"/>
            <w:shd w:val="clear" w:color="auto" w:fill="auto"/>
          </w:tcPr>
          <w:p w14:paraId="18544320" w14:textId="77777777" w:rsidR="00044909" w:rsidRPr="00E91314" w:rsidRDefault="00044909" w:rsidP="00A17FCF">
            <w:pPr>
              <w:rPr>
                <w:rFonts w:ascii="Arial" w:eastAsia="Arial Unicode MS" w:hAnsi="Arial"/>
              </w:rPr>
            </w:pPr>
          </w:p>
        </w:tc>
        <w:tc>
          <w:tcPr>
            <w:tcW w:w="1080" w:type="dxa"/>
            <w:shd w:val="clear" w:color="auto" w:fill="auto"/>
          </w:tcPr>
          <w:p w14:paraId="739FD7E5" w14:textId="77777777" w:rsidR="00044909" w:rsidRPr="00E91314" w:rsidRDefault="00044909" w:rsidP="00A17FCF">
            <w:pPr>
              <w:rPr>
                <w:rFonts w:ascii="Arial" w:eastAsia="Arial Unicode MS" w:hAnsi="Arial"/>
              </w:rPr>
            </w:pPr>
          </w:p>
        </w:tc>
        <w:tc>
          <w:tcPr>
            <w:tcW w:w="1160" w:type="dxa"/>
            <w:shd w:val="clear" w:color="auto" w:fill="auto"/>
          </w:tcPr>
          <w:p w14:paraId="562A7203" w14:textId="77777777" w:rsidR="00044909" w:rsidRPr="00E91314" w:rsidRDefault="00044909" w:rsidP="00A17FCF">
            <w:pPr>
              <w:rPr>
                <w:rFonts w:ascii="Arial" w:eastAsia="Arial Unicode MS" w:hAnsi="Arial"/>
              </w:rPr>
            </w:pPr>
          </w:p>
        </w:tc>
      </w:tr>
      <w:tr w:rsidR="00044909" w:rsidRPr="00E91314" w14:paraId="5D7B9EAD" w14:textId="77777777" w:rsidTr="00A17FCF">
        <w:trPr>
          <w:trHeight w:val="217"/>
        </w:trPr>
        <w:tc>
          <w:tcPr>
            <w:tcW w:w="2545" w:type="dxa"/>
            <w:gridSpan w:val="2"/>
          </w:tcPr>
          <w:p w14:paraId="762BFEB6" w14:textId="77777777" w:rsidR="00044909" w:rsidRPr="00E91314" w:rsidRDefault="00044909" w:rsidP="00A17FCF">
            <w:pPr>
              <w:rPr>
                <w:rFonts w:eastAsia="Arial Unicode MS"/>
              </w:rPr>
            </w:pPr>
          </w:p>
        </w:tc>
        <w:tc>
          <w:tcPr>
            <w:tcW w:w="3410" w:type="dxa"/>
          </w:tcPr>
          <w:p w14:paraId="10D79491" w14:textId="77777777" w:rsidR="00044909" w:rsidRPr="00E91314" w:rsidRDefault="00044909" w:rsidP="00A17FCF">
            <w:pPr>
              <w:rPr>
                <w:rFonts w:eastAsia="Arial Unicode MS"/>
              </w:rPr>
            </w:pPr>
          </w:p>
        </w:tc>
        <w:tc>
          <w:tcPr>
            <w:tcW w:w="1140" w:type="dxa"/>
          </w:tcPr>
          <w:p w14:paraId="396B2950" w14:textId="77777777" w:rsidR="00044909" w:rsidRPr="00E91314" w:rsidRDefault="00044909" w:rsidP="00A17FCF">
            <w:pPr>
              <w:rPr>
                <w:rFonts w:eastAsia="Arial Unicode MS"/>
              </w:rPr>
            </w:pPr>
          </w:p>
        </w:tc>
        <w:tc>
          <w:tcPr>
            <w:tcW w:w="717" w:type="dxa"/>
          </w:tcPr>
          <w:p w14:paraId="5F1CA319" w14:textId="77777777" w:rsidR="00044909" w:rsidRPr="00E91314" w:rsidRDefault="00044909" w:rsidP="00A17FCF">
            <w:pPr>
              <w:rPr>
                <w:rFonts w:eastAsia="Arial Unicode MS"/>
              </w:rPr>
            </w:pPr>
          </w:p>
        </w:tc>
        <w:tc>
          <w:tcPr>
            <w:tcW w:w="1803" w:type="dxa"/>
          </w:tcPr>
          <w:p w14:paraId="68A9E965" w14:textId="77777777" w:rsidR="00044909" w:rsidRPr="00E91314" w:rsidRDefault="00044909" w:rsidP="00A17FCF">
            <w:pPr>
              <w:rPr>
                <w:rFonts w:eastAsia="Arial Unicode MS"/>
              </w:rPr>
            </w:pPr>
          </w:p>
        </w:tc>
        <w:tc>
          <w:tcPr>
            <w:tcW w:w="1920" w:type="dxa"/>
          </w:tcPr>
          <w:p w14:paraId="596BB66F" w14:textId="77777777" w:rsidR="00044909" w:rsidRPr="00E91314" w:rsidRDefault="00044909" w:rsidP="00A17FCF">
            <w:pPr>
              <w:rPr>
                <w:rFonts w:ascii="Arial" w:eastAsia="Arial Unicode MS" w:hAnsi="Arial"/>
              </w:rPr>
            </w:pPr>
          </w:p>
        </w:tc>
        <w:tc>
          <w:tcPr>
            <w:tcW w:w="1200" w:type="dxa"/>
            <w:shd w:val="clear" w:color="auto" w:fill="auto"/>
          </w:tcPr>
          <w:p w14:paraId="1442AC00" w14:textId="77777777" w:rsidR="00044909" w:rsidRPr="00E91314" w:rsidRDefault="00044909" w:rsidP="00A17FCF">
            <w:pPr>
              <w:rPr>
                <w:rFonts w:ascii="Arial" w:eastAsia="Arial Unicode MS" w:hAnsi="Arial"/>
              </w:rPr>
            </w:pPr>
          </w:p>
        </w:tc>
        <w:tc>
          <w:tcPr>
            <w:tcW w:w="1080" w:type="dxa"/>
            <w:shd w:val="clear" w:color="auto" w:fill="auto"/>
          </w:tcPr>
          <w:p w14:paraId="5CCD3026" w14:textId="77777777" w:rsidR="00044909" w:rsidRPr="00E91314" w:rsidRDefault="00044909" w:rsidP="00A17FCF">
            <w:pPr>
              <w:rPr>
                <w:rFonts w:ascii="Arial" w:eastAsia="Arial Unicode MS" w:hAnsi="Arial"/>
              </w:rPr>
            </w:pPr>
          </w:p>
        </w:tc>
        <w:tc>
          <w:tcPr>
            <w:tcW w:w="1160" w:type="dxa"/>
            <w:shd w:val="clear" w:color="auto" w:fill="auto"/>
          </w:tcPr>
          <w:p w14:paraId="46BD0BD4" w14:textId="77777777" w:rsidR="00044909" w:rsidRPr="00E91314" w:rsidRDefault="00044909" w:rsidP="00A17FCF">
            <w:pPr>
              <w:rPr>
                <w:rFonts w:ascii="Arial" w:eastAsia="Arial Unicode MS" w:hAnsi="Arial"/>
              </w:rPr>
            </w:pPr>
          </w:p>
        </w:tc>
      </w:tr>
      <w:tr w:rsidR="00044909" w:rsidRPr="00E91314" w14:paraId="40B2DB1C" w14:textId="77777777" w:rsidTr="00A17FCF">
        <w:trPr>
          <w:gridBefore w:val="1"/>
          <w:wBefore w:w="15" w:type="dxa"/>
          <w:trHeight w:val="217"/>
        </w:trPr>
        <w:tc>
          <w:tcPr>
            <w:tcW w:w="7080" w:type="dxa"/>
            <w:gridSpan w:val="3"/>
            <w:shd w:val="pct25" w:color="auto" w:fill="auto"/>
          </w:tcPr>
          <w:p w14:paraId="6A834ACE" w14:textId="77777777" w:rsidR="00044909" w:rsidRPr="00E91314" w:rsidRDefault="00044909" w:rsidP="00A17FCF">
            <w:r w:rsidRPr="00E91314">
              <w:t>Associationer</w:t>
            </w:r>
          </w:p>
        </w:tc>
        <w:tc>
          <w:tcPr>
            <w:tcW w:w="7880" w:type="dxa"/>
            <w:gridSpan w:val="6"/>
            <w:shd w:val="pct25" w:color="auto" w:fill="auto"/>
          </w:tcPr>
          <w:p w14:paraId="49D9B99F" w14:textId="77777777" w:rsidR="00044909" w:rsidRPr="00E91314" w:rsidRDefault="00044909" w:rsidP="00A17FCF">
            <w:pPr>
              <w:rPr>
                <w:rFonts w:eastAsia="Arial Unicode MS"/>
              </w:rPr>
            </w:pPr>
            <w:r w:rsidRPr="00E91314">
              <w:t>Beslutsregel</w:t>
            </w:r>
          </w:p>
        </w:tc>
      </w:tr>
      <w:tr w:rsidR="00044909" w:rsidRPr="00E91314" w14:paraId="0DD2A456" w14:textId="77777777" w:rsidTr="00A17FCF">
        <w:trPr>
          <w:gridBefore w:val="1"/>
          <w:wBefore w:w="15" w:type="dxa"/>
          <w:trHeight w:val="217"/>
        </w:trPr>
        <w:tc>
          <w:tcPr>
            <w:tcW w:w="7080" w:type="dxa"/>
            <w:gridSpan w:val="3"/>
          </w:tcPr>
          <w:p w14:paraId="288C8C8D"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32F8CCB9" w14:textId="77777777" w:rsidR="00044909" w:rsidRPr="00E91314" w:rsidRDefault="00044909" w:rsidP="00A17FCF">
            <w:pPr>
              <w:rPr>
                <w:rFonts w:ascii="Arial" w:eastAsia="Arial Unicode MS" w:hAnsi="Arial"/>
                <w:color w:val="000000"/>
              </w:rPr>
            </w:pPr>
          </w:p>
        </w:tc>
      </w:tr>
      <w:tr w:rsidR="00044909" w:rsidRPr="00E91314" w14:paraId="334F39D7" w14:textId="77777777" w:rsidTr="00A17FCF">
        <w:trPr>
          <w:gridBefore w:val="1"/>
          <w:wBefore w:w="15" w:type="dxa"/>
          <w:trHeight w:val="217"/>
        </w:trPr>
        <w:tc>
          <w:tcPr>
            <w:tcW w:w="7080" w:type="dxa"/>
            <w:gridSpan w:val="3"/>
          </w:tcPr>
          <w:p w14:paraId="64F72386" w14:textId="77777777" w:rsidR="00044909" w:rsidRPr="00E91314" w:rsidRDefault="00044909" w:rsidP="00A17FCF">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781AB2EE" w14:textId="77777777" w:rsidR="00044909" w:rsidRPr="00E91314" w:rsidRDefault="00044909" w:rsidP="00A17FCF">
            <w:pPr>
              <w:rPr>
                <w:rFonts w:ascii="Arial" w:eastAsia="Arial Unicode MS" w:hAnsi="Arial"/>
                <w:color w:val="000000"/>
              </w:rPr>
            </w:pPr>
          </w:p>
        </w:tc>
      </w:tr>
    </w:tbl>
    <w:p w14:paraId="016ABDCF" w14:textId="77777777" w:rsidR="00020E89" w:rsidRPr="00E91314" w:rsidRDefault="00020E89" w:rsidP="00020E89"/>
    <w:p w14:paraId="7700535C" w14:textId="77777777" w:rsidR="00020E89" w:rsidRPr="00E91314" w:rsidRDefault="00020E89" w:rsidP="00020E89"/>
    <w:p w14:paraId="628AF438" w14:textId="77777777" w:rsidR="00020E89" w:rsidRDefault="00020E89" w:rsidP="00964956">
      <w:pPr>
        <w:pStyle w:val="Brdtext"/>
      </w:pPr>
    </w:p>
    <w:p w14:paraId="07C80135" w14:textId="77777777" w:rsidR="00964956" w:rsidRDefault="00964956" w:rsidP="00020E89">
      <w:pPr>
        <w:pStyle w:val="Rubrik3"/>
        <w:spacing w:before="240" w:after="60"/>
        <w:ind w:left="1134"/>
        <w:rPr>
          <w:i/>
          <w:lang w:val="sv-SE"/>
        </w:rPr>
      </w:pPr>
    </w:p>
    <w:p w14:paraId="1EE30135" w14:textId="77777777" w:rsidR="00020E89" w:rsidRDefault="00020E89" w:rsidP="00020E89">
      <w:pPr>
        <w:pStyle w:val="Brdtext"/>
      </w:pPr>
    </w:p>
    <w:p w14:paraId="05B21584" w14:textId="77777777" w:rsidR="00020E89" w:rsidRDefault="00020E89" w:rsidP="00020E89">
      <w:pPr>
        <w:pStyle w:val="Brdtext"/>
      </w:pPr>
    </w:p>
    <w:p w14:paraId="1BF01277" w14:textId="77777777" w:rsidR="00020E89" w:rsidRPr="00020E89" w:rsidRDefault="00020E89" w:rsidP="00020E89">
      <w:pPr>
        <w:pStyle w:val="Brdtext"/>
      </w:pPr>
    </w:p>
    <w:p w14:paraId="64012AD5" w14:textId="77777777" w:rsidR="00870854" w:rsidRPr="00E91314" w:rsidRDefault="00870854" w:rsidP="00AA406D">
      <w:pPr>
        <w:pStyle w:val="Rubrik3"/>
        <w:numPr>
          <w:ilvl w:val="2"/>
          <w:numId w:val="21"/>
        </w:numPr>
        <w:spacing w:before="240" w:after="60"/>
        <w:ind w:left="1134" w:hanging="1134"/>
        <w:rPr>
          <w:i/>
          <w:lang w:val="sv-SE"/>
        </w:rPr>
      </w:pPr>
      <w:bookmarkStart w:id="143" w:name="_Toc220986035"/>
      <w:r w:rsidRPr="00E91314">
        <w:rPr>
          <w:i/>
          <w:lang w:val="sv-SE"/>
        </w:rPr>
        <w:t>Klass Formulärfråga (</w:t>
      </w:r>
      <w:proofErr w:type="spellStart"/>
      <w:r w:rsidRPr="00E91314">
        <w:rPr>
          <w:i/>
          <w:lang w:val="sv-SE"/>
        </w:rPr>
        <w:t>Question</w:t>
      </w:r>
      <w:proofErr w:type="spellEnd"/>
      <w:r w:rsidRPr="00E91314">
        <w:rPr>
          <w:i/>
          <w:lang w:val="sv-SE"/>
        </w:rPr>
        <w:t>)</w:t>
      </w:r>
      <w:bookmarkEnd w:id="141"/>
      <w:bookmarkEnd w:id="143"/>
    </w:p>
    <w:p w14:paraId="1BD511C9" w14:textId="77777777" w:rsidR="00870854" w:rsidRPr="00E91314" w:rsidRDefault="00870854" w:rsidP="00870854">
      <w:pPr>
        <w:spacing w:after="0"/>
      </w:pPr>
      <w:r w:rsidRPr="00E91314">
        <w:t>Objektet in</w:t>
      </w:r>
      <w:r w:rsidR="007B4C5F">
        <w:t>nehåller en fråga samt metadata</w:t>
      </w:r>
      <w:r w:rsidRPr="00E91314">
        <w:t xml:space="preserve">. </w:t>
      </w:r>
      <w:r w:rsidRPr="00E91314">
        <w:rPr>
          <w:i/>
        </w:rPr>
        <w:t xml:space="preserve"> </w:t>
      </w:r>
    </w:p>
    <w:p w14:paraId="58180EC8" w14:textId="77777777" w:rsidR="00870854" w:rsidRPr="00E91314" w:rsidRDefault="00870854" w:rsidP="00870854">
      <w:pPr>
        <w:spacing w:after="0"/>
      </w:pPr>
      <w:r w:rsidRPr="00E91314">
        <w:t>Exempel:</w:t>
      </w:r>
    </w:p>
    <w:p w14:paraId="2DFBE26D" w14:textId="77777777" w:rsidR="00870854" w:rsidRPr="00E91314" w:rsidRDefault="00870854" w:rsidP="00870854">
      <w:pPr>
        <w:spacing w:after="0"/>
      </w:pPr>
      <w:r w:rsidRPr="00E91314">
        <w:t>”Vilken är din favoritfärg?”</w:t>
      </w:r>
    </w:p>
    <w:p w14:paraId="332A4C49" w14:textId="77777777" w:rsidR="00870854" w:rsidRPr="00E91314" w:rsidRDefault="00870854" w:rsidP="00870854">
      <w:pPr>
        <w:spacing w:after="0"/>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17"/>
        <w:gridCol w:w="1803"/>
        <w:gridCol w:w="1920"/>
        <w:gridCol w:w="1200"/>
        <w:gridCol w:w="1080"/>
        <w:gridCol w:w="1160"/>
      </w:tblGrid>
      <w:tr w:rsidR="00870854" w:rsidRPr="00E91314" w14:paraId="47B9D316" w14:textId="77777777" w:rsidTr="00C53A3A">
        <w:trPr>
          <w:cantSplit/>
          <w:trHeight w:val="376"/>
        </w:trPr>
        <w:tc>
          <w:tcPr>
            <w:tcW w:w="2545" w:type="dxa"/>
            <w:gridSpan w:val="2"/>
            <w:vMerge w:val="restart"/>
            <w:shd w:val="pct25" w:color="auto" w:fill="auto"/>
          </w:tcPr>
          <w:p w14:paraId="78BD5A71"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3439DA9" w14:textId="77777777" w:rsidR="00870854" w:rsidRPr="00E91314" w:rsidRDefault="00870854" w:rsidP="00521A56">
            <w:r w:rsidRPr="00E91314">
              <w:t>Beskrivning</w:t>
            </w:r>
          </w:p>
        </w:tc>
        <w:tc>
          <w:tcPr>
            <w:tcW w:w="1140" w:type="dxa"/>
            <w:vMerge w:val="restart"/>
            <w:shd w:val="pct25" w:color="auto" w:fill="auto"/>
          </w:tcPr>
          <w:p w14:paraId="24041292" w14:textId="77777777" w:rsidR="00870854" w:rsidRPr="00E91314" w:rsidRDefault="00870854" w:rsidP="00521A56">
            <w:pPr>
              <w:rPr>
                <w:rFonts w:eastAsia="Arial Unicode MS"/>
              </w:rPr>
            </w:pPr>
            <w:r w:rsidRPr="00E91314">
              <w:t>Format</w:t>
            </w:r>
          </w:p>
        </w:tc>
        <w:tc>
          <w:tcPr>
            <w:tcW w:w="717" w:type="dxa"/>
            <w:vMerge w:val="restart"/>
            <w:shd w:val="pct25" w:color="auto" w:fill="auto"/>
          </w:tcPr>
          <w:p w14:paraId="4B492B07" w14:textId="77777777" w:rsidR="00870854" w:rsidRPr="00E91314" w:rsidRDefault="00870854" w:rsidP="00521A56">
            <w:proofErr w:type="spellStart"/>
            <w:r w:rsidRPr="00E91314">
              <w:t>Mult</w:t>
            </w:r>
            <w:proofErr w:type="spellEnd"/>
          </w:p>
        </w:tc>
        <w:tc>
          <w:tcPr>
            <w:tcW w:w="1803" w:type="dxa"/>
            <w:vMerge w:val="restart"/>
            <w:shd w:val="pct25" w:color="auto" w:fill="auto"/>
          </w:tcPr>
          <w:p w14:paraId="51048A07"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6300A42"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6C06460A"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19754ABD" w14:textId="77777777" w:rsidTr="00C53A3A">
        <w:trPr>
          <w:cantSplit/>
          <w:trHeight w:val="375"/>
        </w:trPr>
        <w:tc>
          <w:tcPr>
            <w:tcW w:w="2545" w:type="dxa"/>
            <w:gridSpan w:val="2"/>
            <w:vMerge/>
            <w:shd w:val="pct25" w:color="auto" w:fill="auto"/>
          </w:tcPr>
          <w:p w14:paraId="3EE3CABC" w14:textId="77777777" w:rsidR="00870854" w:rsidRPr="00E91314" w:rsidRDefault="00870854" w:rsidP="00521A56"/>
        </w:tc>
        <w:tc>
          <w:tcPr>
            <w:tcW w:w="3410" w:type="dxa"/>
            <w:vMerge/>
            <w:shd w:val="pct25" w:color="auto" w:fill="auto"/>
          </w:tcPr>
          <w:p w14:paraId="43E55CAC" w14:textId="77777777" w:rsidR="00870854" w:rsidRPr="00E91314" w:rsidRDefault="00870854" w:rsidP="00521A56"/>
        </w:tc>
        <w:tc>
          <w:tcPr>
            <w:tcW w:w="1140" w:type="dxa"/>
            <w:vMerge/>
            <w:shd w:val="pct25" w:color="auto" w:fill="auto"/>
          </w:tcPr>
          <w:p w14:paraId="51210C2C" w14:textId="77777777" w:rsidR="00870854" w:rsidRPr="00E91314" w:rsidRDefault="00870854" w:rsidP="00521A56"/>
        </w:tc>
        <w:tc>
          <w:tcPr>
            <w:tcW w:w="717" w:type="dxa"/>
            <w:vMerge/>
            <w:shd w:val="pct25" w:color="auto" w:fill="auto"/>
          </w:tcPr>
          <w:p w14:paraId="7BDCDE14" w14:textId="77777777" w:rsidR="00870854" w:rsidRPr="00E91314" w:rsidRDefault="00870854" w:rsidP="00521A56"/>
        </w:tc>
        <w:tc>
          <w:tcPr>
            <w:tcW w:w="1803" w:type="dxa"/>
            <w:vMerge/>
            <w:shd w:val="pct25" w:color="auto" w:fill="auto"/>
          </w:tcPr>
          <w:p w14:paraId="6340AD42" w14:textId="77777777" w:rsidR="00870854" w:rsidRPr="00E91314" w:rsidRDefault="00870854" w:rsidP="00521A56"/>
        </w:tc>
        <w:tc>
          <w:tcPr>
            <w:tcW w:w="1920" w:type="dxa"/>
            <w:vMerge/>
            <w:shd w:val="pct25" w:color="auto" w:fill="auto"/>
          </w:tcPr>
          <w:p w14:paraId="4343B0E4" w14:textId="77777777" w:rsidR="00870854" w:rsidRPr="00E91314" w:rsidRDefault="00870854" w:rsidP="00521A56"/>
        </w:tc>
        <w:tc>
          <w:tcPr>
            <w:tcW w:w="1200" w:type="dxa"/>
            <w:tcBorders>
              <w:bottom w:val="single" w:sz="4" w:space="0" w:color="auto"/>
            </w:tcBorders>
            <w:shd w:val="pct25" w:color="auto" w:fill="auto"/>
          </w:tcPr>
          <w:p w14:paraId="16E5F498"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0EE535ED"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0A527C40" w14:textId="77777777" w:rsidR="00870854" w:rsidRPr="00E91314" w:rsidRDefault="00870854" w:rsidP="00521A56">
            <w:pPr>
              <w:rPr>
                <w:rFonts w:eastAsia="Arial Unicode MS"/>
              </w:rPr>
            </w:pPr>
          </w:p>
        </w:tc>
      </w:tr>
      <w:tr w:rsidR="00044909" w:rsidRPr="00E91314" w14:paraId="236ECA25" w14:textId="77777777" w:rsidTr="00C53A3A">
        <w:trPr>
          <w:trHeight w:val="217"/>
        </w:trPr>
        <w:tc>
          <w:tcPr>
            <w:tcW w:w="2545" w:type="dxa"/>
            <w:gridSpan w:val="2"/>
          </w:tcPr>
          <w:p w14:paraId="43C103EF" w14:textId="77777777" w:rsidR="00044909" w:rsidRDefault="00044909" w:rsidP="00521A56">
            <w:pPr>
              <w:rPr>
                <w:rFonts w:eastAsia="Arial Unicode MS"/>
              </w:rPr>
            </w:pPr>
            <w:r>
              <w:rPr>
                <w:rFonts w:eastAsia="Arial Unicode MS"/>
              </w:rPr>
              <w:t>(</w:t>
            </w:r>
            <w:proofErr w:type="spellStart"/>
            <w:r>
              <w:rPr>
                <w:rFonts w:eastAsia="Arial Unicode MS"/>
              </w:rPr>
              <w:t>imageURL</w:t>
            </w:r>
            <w:proofErr w:type="spellEnd"/>
            <w:r>
              <w:rPr>
                <w:rFonts w:eastAsia="Arial Unicode MS"/>
              </w:rPr>
              <w:t>)</w:t>
            </w:r>
          </w:p>
        </w:tc>
        <w:tc>
          <w:tcPr>
            <w:tcW w:w="3410" w:type="dxa"/>
          </w:tcPr>
          <w:p w14:paraId="5EC0C868" w14:textId="77777777" w:rsidR="00044909" w:rsidRDefault="00044909" w:rsidP="00521A56">
            <w:pPr>
              <w:rPr>
                <w:rFonts w:eastAsia="Arial Unicode MS"/>
              </w:rPr>
            </w:pPr>
            <w:r>
              <w:rPr>
                <w:rFonts w:eastAsia="Arial Unicode MS"/>
              </w:rPr>
              <w:t xml:space="preserve">URL till bild. Bilden kan </w:t>
            </w:r>
            <w:proofErr w:type="gramStart"/>
            <w:r>
              <w:rPr>
                <w:rFonts w:eastAsia="Arial Unicode MS"/>
              </w:rPr>
              <w:t>används</w:t>
            </w:r>
            <w:proofErr w:type="gramEnd"/>
            <w:r>
              <w:rPr>
                <w:rFonts w:eastAsia="Arial Unicode MS"/>
              </w:rPr>
              <w:t xml:space="preserve"> för att illustrera en fråga.</w:t>
            </w:r>
          </w:p>
        </w:tc>
        <w:tc>
          <w:tcPr>
            <w:tcW w:w="1140" w:type="dxa"/>
          </w:tcPr>
          <w:p w14:paraId="24D51CCB" w14:textId="77777777" w:rsidR="00044909" w:rsidRDefault="00044909" w:rsidP="00521A56">
            <w:pPr>
              <w:rPr>
                <w:rFonts w:eastAsia="Arial Unicode MS"/>
              </w:rPr>
            </w:pPr>
            <w:proofErr w:type="spellStart"/>
            <w:r>
              <w:rPr>
                <w:rFonts w:eastAsia="Arial Unicode MS"/>
              </w:rPr>
              <w:t>TXT</w:t>
            </w:r>
            <w:proofErr w:type="spellEnd"/>
          </w:p>
        </w:tc>
        <w:tc>
          <w:tcPr>
            <w:tcW w:w="717" w:type="dxa"/>
          </w:tcPr>
          <w:p w14:paraId="1EBE5783" w14:textId="77777777" w:rsidR="00044909"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0730062C" w14:textId="77777777" w:rsidR="00044909" w:rsidRPr="00E91314" w:rsidRDefault="00044909" w:rsidP="00521A56">
            <w:pPr>
              <w:rPr>
                <w:rFonts w:eastAsia="Arial Unicode MS"/>
              </w:rPr>
            </w:pPr>
          </w:p>
        </w:tc>
        <w:tc>
          <w:tcPr>
            <w:tcW w:w="1920" w:type="dxa"/>
          </w:tcPr>
          <w:p w14:paraId="586987B2" w14:textId="77777777" w:rsidR="00044909" w:rsidRPr="00E91314" w:rsidRDefault="00044909" w:rsidP="00521A56">
            <w:pPr>
              <w:rPr>
                <w:rFonts w:ascii="Arial" w:eastAsia="Arial Unicode MS" w:hAnsi="Arial"/>
              </w:rPr>
            </w:pPr>
            <w:proofErr w:type="spellStart"/>
            <w:r>
              <w:rPr>
                <w:rFonts w:eastAsia="Arial Unicode MS"/>
              </w:rPr>
              <w:t>QuestionType</w:t>
            </w:r>
            <w:proofErr w:type="spellEnd"/>
            <w:r>
              <w:rPr>
                <w:rFonts w:eastAsia="Arial Unicode MS"/>
              </w:rPr>
              <w:t xml:space="preserve"> Image</w:t>
            </w:r>
          </w:p>
        </w:tc>
        <w:tc>
          <w:tcPr>
            <w:tcW w:w="1200" w:type="dxa"/>
            <w:shd w:val="clear" w:color="auto" w:fill="auto"/>
          </w:tcPr>
          <w:p w14:paraId="63879CF7" w14:textId="77777777" w:rsidR="00044909" w:rsidRPr="00E91314" w:rsidRDefault="00044909" w:rsidP="00521A56">
            <w:pPr>
              <w:rPr>
                <w:rFonts w:ascii="Arial" w:eastAsia="Arial Unicode MS" w:hAnsi="Arial"/>
              </w:rPr>
            </w:pPr>
          </w:p>
        </w:tc>
        <w:tc>
          <w:tcPr>
            <w:tcW w:w="1080" w:type="dxa"/>
            <w:shd w:val="clear" w:color="auto" w:fill="auto"/>
          </w:tcPr>
          <w:p w14:paraId="649D9FBF" w14:textId="77777777" w:rsidR="00044909" w:rsidRPr="00E91314" w:rsidRDefault="00044909" w:rsidP="00521A56">
            <w:pPr>
              <w:rPr>
                <w:rFonts w:ascii="Arial" w:eastAsia="Arial Unicode MS" w:hAnsi="Arial"/>
              </w:rPr>
            </w:pPr>
          </w:p>
        </w:tc>
        <w:tc>
          <w:tcPr>
            <w:tcW w:w="1160" w:type="dxa"/>
            <w:shd w:val="clear" w:color="auto" w:fill="auto"/>
          </w:tcPr>
          <w:p w14:paraId="0E06516F" w14:textId="77777777" w:rsidR="00044909" w:rsidRPr="00E91314" w:rsidRDefault="00044909" w:rsidP="00521A56">
            <w:pPr>
              <w:rPr>
                <w:rFonts w:ascii="Arial" w:eastAsia="Arial Unicode MS" w:hAnsi="Arial"/>
              </w:rPr>
            </w:pPr>
          </w:p>
        </w:tc>
      </w:tr>
      <w:tr w:rsidR="00044909" w:rsidRPr="00E91314" w14:paraId="4CE48A81" w14:textId="77777777" w:rsidTr="00C53A3A">
        <w:trPr>
          <w:trHeight w:val="217"/>
        </w:trPr>
        <w:tc>
          <w:tcPr>
            <w:tcW w:w="2545" w:type="dxa"/>
            <w:gridSpan w:val="2"/>
          </w:tcPr>
          <w:p w14:paraId="6C4DB778" w14:textId="77777777" w:rsidR="00044909" w:rsidRPr="00E91314" w:rsidRDefault="00044909" w:rsidP="00521A56">
            <w:pPr>
              <w:rPr>
                <w:rFonts w:eastAsia="Arial Unicode MS"/>
              </w:rPr>
            </w:pPr>
            <w:r>
              <w:rPr>
                <w:rFonts w:eastAsia="Arial Unicode MS"/>
              </w:rPr>
              <w:t>(</w:t>
            </w:r>
            <w:proofErr w:type="spellStart"/>
            <w:r>
              <w:rPr>
                <w:rFonts w:eastAsia="Arial Unicode MS"/>
              </w:rPr>
              <w:t>InformationURL</w:t>
            </w:r>
            <w:proofErr w:type="spellEnd"/>
            <w:r>
              <w:rPr>
                <w:rFonts w:eastAsia="Arial Unicode MS"/>
              </w:rPr>
              <w:t>)</w:t>
            </w:r>
          </w:p>
        </w:tc>
        <w:tc>
          <w:tcPr>
            <w:tcW w:w="3410" w:type="dxa"/>
          </w:tcPr>
          <w:p w14:paraId="7C84621D" w14:textId="77777777" w:rsidR="00044909" w:rsidRPr="00E91314" w:rsidRDefault="00044909" w:rsidP="00521A56">
            <w:pPr>
              <w:rPr>
                <w:rFonts w:eastAsia="Arial Unicode MS"/>
              </w:rPr>
            </w:pPr>
            <w:r>
              <w:rPr>
                <w:rFonts w:eastAsia="Arial Unicode MS"/>
              </w:rPr>
              <w:t>URL till hjälpsida/mer information.</w:t>
            </w:r>
          </w:p>
        </w:tc>
        <w:tc>
          <w:tcPr>
            <w:tcW w:w="1140" w:type="dxa"/>
          </w:tcPr>
          <w:p w14:paraId="7DB4E58C"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1FD7252C"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1BB9BF76" w14:textId="77777777" w:rsidR="00044909" w:rsidRPr="00E91314" w:rsidRDefault="00044909" w:rsidP="00521A56">
            <w:pPr>
              <w:rPr>
                <w:rFonts w:eastAsia="Arial Unicode MS"/>
              </w:rPr>
            </w:pPr>
          </w:p>
        </w:tc>
        <w:tc>
          <w:tcPr>
            <w:tcW w:w="1920" w:type="dxa"/>
          </w:tcPr>
          <w:p w14:paraId="3FF2C75E" w14:textId="77777777" w:rsidR="00044909" w:rsidRPr="00E91314" w:rsidRDefault="00044909" w:rsidP="00521A56">
            <w:pPr>
              <w:rPr>
                <w:rFonts w:ascii="Arial" w:eastAsia="Arial Unicode MS" w:hAnsi="Arial"/>
              </w:rPr>
            </w:pPr>
          </w:p>
        </w:tc>
        <w:tc>
          <w:tcPr>
            <w:tcW w:w="1200" w:type="dxa"/>
            <w:shd w:val="clear" w:color="auto" w:fill="auto"/>
          </w:tcPr>
          <w:p w14:paraId="5FD72F26" w14:textId="77777777" w:rsidR="00044909" w:rsidRPr="00E91314" w:rsidRDefault="00044909" w:rsidP="00521A56">
            <w:pPr>
              <w:rPr>
                <w:rFonts w:ascii="Arial" w:eastAsia="Arial Unicode MS" w:hAnsi="Arial"/>
              </w:rPr>
            </w:pPr>
          </w:p>
        </w:tc>
        <w:tc>
          <w:tcPr>
            <w:tcW w:w="1080" w:type="dxa"/>
            <w:shd w:val="clear" w:color="auto" w:fill="auto"/>
          </w:tcPr>
          <w:p w14:paraId="5D38A204" w14:textId="77777777" w:rsidR="00044909" w:rsidRPr="00E91314" w:rsidRDefault="00044909" w:rsidP="00521A56">
            <w:pPr>
              <w:rPr>
                <w:rFonts w:ascii="Arial" w:eastAsia="Arial Unicode MS" w:hAnsi="Arial"/>
              </w:rPr>
            </w:pPr>
          </w:p>
        </w:tc>
        <w:tc>
          <w:tcPr>
            <w:tcW w:w="1160" w:type="dxa"/>
            <w:shd w:val="clear" w:color="auto" w:fill="auto"/>
          </w:tcPr>
          <w:p w14:paraId="60AC4BCB" w14:textId="77777777" w:rsidR="00044909" w:rsidRPr="00E91314" w:rsidRDefault="00044909" w:rsidP="00521A56">
            <w:pPr>
              <w:rPr>
                <w:rFonts w:ascii="Arial" w:eastAsia="Arial Unicode MS" w:hAnsi="Arial"/>
              </w:rPr>
            </w:pPr>
          </w:p>
        </w:tc>
      </w:tr>
      <w:tr w:rsidR="00044909" w:rsidRPr="00E91314" w14:paraId="5C2085D8" w14:textId="77777777" w:rsidTr="00C53A3A">
        <w:trPr>
          <w:trHeight w:val="217"/>
        </w:trPr>
        <w:tc>
          <w:tcPr>
            <w:tcW w:w="2545" w:type="dxa"/>
            <w:gridSpan w:val="2"/>
          </w:tcPr>
          <w:p w14:paraId="76A255F2" w14:textId="77777777" w:rsidR="00044909" w:rsidRPr="00E91314" w:rsidRDefault="00044909" w:rsidP="009E39DD">
            <w:pPr>
              <w:rPr>
                <w:rFonts w:eastAsia="Arial Unicode MS"/>
              </w:rPr>
            </w:pPr>
            <w:r>
              <w:rPr>
                <w:rFonts w:eastAsia="Arial Unicode MS"/>
              </w:rPr>
              <w:t>(</w:t>
            </w:r>
            <w:proofErr w:type="spellStart"/>
            <w:r>
              <w:rPr>
                <w:rFonts w:eastAsia="Arial Unicode MS"/>
              </w:rPr>
              <w:t>superiorQuestionID</w:t>
            </w:r>
            <w:proofErr w:type="spellEnd"/>
            <w:r>
              <w:rPr>
                <w:rFonts w:eastAsia="Arial Unicode MS"/>
              </w:rPr>
              <w:t>)</w:t>
            </w:r>
          </w:p>
        </w:tc>
        <w:tc>
          <w:tcPr>
            <w:tcW w:w="3410" w:type="dxa"/>
          </w:tcPr>
          <w:p w14:paraId="4CC81202" w14:textId="77777777" w:rsidR="00044909" w:rsidRPr="00E91314" w:rsidRDefault="00044909" w:rsidP="00D14C9E">
            <w:pPr>
              <w:rPr>
                <w:rFonts w:eastAsia="Arial Unicode MS"/>
              </w:rPr>
            </w:pPr>
            <w:r>
              <w:rPr>
                <w:rFonts w:eastAsia="Arial Unicode MS"/>
              </w:rPr>
              <w:t>Indikerar att frågan är beroende av överordnad fråga. Fältet innehåller ”</w:t>
            </w:r>
            <w:proofErr w:type="spellStart"/>
            <w:r>
              <w:rPr>
                <w:rFonts w:eastAsia="Arial Unicode MS"/>
              </w:rPr>
              <w:t>QuestionID</w:t>
            </w:r>
            <w:proofErr w:type="spellEnd"/>
            <w:r>
              <w:rPr>
                <w:rFonts w:eastAsia="Arial Unicode MS"/>
              </w:rPr>
              <w:t xml:space="preserve">”. Detta innebär att fältet endast skall valideras/visas om överordnad fråga är besvarad. </w:t>
            </w:r>
          </w:p>
        </w:tc>
        <w:tc>
          <w:tcPr>
            <w:tcW w:w="1140" w:type="dxa"/>
          </w:tcPr>
          <w:p w14:paraId="3267C28D"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519F5D4F"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69CB817A" w14:textId="77777777" w:rsidR="00044909" w:rsidRPr="00E91314" w:rsidRDefault="00044909" w:rsidP="00521A56">
            <w:pPr>
              <w:rPr>
                <w:rFonts w:eastAsia="Arial Unicode MS"/>
              </w:rPr>
            </w:pPr>
            <w:proofErr w:type="spellStart"/>
            <w:r>
              <w:rPr>
                <w:rFonts w:eastAsia="Arial Unicode MS"/>
              </w:rPr>
              <w:t>QuestionID</w:t>
            </w:r>
            <w:proofErr w:type="spellEnd"/>
          </w:p>
        </w:tc>
        <w:tc>
          <w:tcPr>
            <w:tcW w:w="1920" w:type="dxa"/>
          </w:tcPr>
          <w:p w14:paraId="3F332719" w14:textId="77777777" w:rsidR="00044909" w:rsidRPr="00E91314" w:rsidRDefault="00044909" w:rsidP="00521A56">
            <w:pPr>
              <w:rPr>
                <w:rFonts w:ascii="Arial" w:eastAsia="Arial Unicode MS" w:hAnsi="Arial"/>
              </w:rPr>
            </w:pPr>
          </w:p>
        </w:tc>
        <w:tc>
          <w:tcPr>
            <w:tcW w:w="1200" w:type="dxa"/>
            <w:shd w:val="clear" w:color="auto" w:fill="auto"/>
          </w:tcPr>
          <w:p w14:paraId="286FB4A3" w14:textId="77777777" w:rsidR="00044909" w:rsidRPr="00E91314" w:rsidRDefault="00044909" w:rsidP="00521A56">
            <w:pPr>
              <w:rPr>
                <w:rFonts w:ascii="Arial" w:eastAsia="Arial Unicode MS" w:hAnsi="Arial"/>
              </w:rPr>
            </w:pPr>
          </w:p>
        </w:tc>
        <w:tc>
          <w:tcPr>
            <w:tcW w:w="1080" w:type="dxa"/>
            <w:shd w:val="clear" w:color="auto" w:fill="auto"/>
          </w:tcPr>
          <w:p w14:paraId="6071A0C9" w14:textId="77777777" w:rsidR="00044909" w:rsidRPr="00E91314" w:rsidRDefault="00044909" w:rsidP="00521A56">
            <w:pPr>
              <w:rPr>
                <w:rFonts w:ascii="Arial" w:eastAsia="Arial Unicode MS" w:hAnsi="Arial"/>
              </w:rPr>
            </w:pPr>
          </w:p>
        </w:tc>
        <w:tc>
          <w:tcPr>
            <w:tcW w:w="1160" w:type="dxa"/>
            <w:shd w:val="clear" w:color="auto" w:fill="auto"/>
          </w:tcPr>
          <w:p w14:paraId="02323B7B" w14:textId="77777777" w:rsidR="00044909" w:rsidRPr="00E91314" w:rsidRDefault="00044909" w:rsidP="00521A56">
            <w:pPr>
              <w:rPr>
                <w:rFonts w:ascii="Arial" w:eastAsia="Arial Unicode MS" w:hAnsi="Arial"/>
              </w:rPr>
            </w:pPr>
          </w:p>
        </w:tc>
      </w:tr>
      <w:tr w:rsidR="00044909" w:rsidRPr="00E91314" w14:paraId="304ADF53" w14:textId="77777777" w:rsidTr="00C53A3A">
        <w:trPr>
          <w:trHeight w:val="217"/>
        </w:trPr>
        <w:tc>
          <w:tcPr>
            <w:tcW w:w="2545" w:type="dxa"/>
            <w:gridSpan w:val="2"/>
          </w:tcPr>
          <w:p w14:paraId="66BB9718" w14:textId="77777777" w:rsidR="00044909" w:rsidRPr="00E91314" w:rsidRDefault="00044909" w:rsidP="009E39DD">
            <w:pPr>
              <w:rPr>
                <w:rFonts w:eastAsia="Arial Unicode MS"/>
              </w:rPr>
            </w:pPr>
            <w:r>
              <w:rPr>
                <w:rFonts w:eastAsia="Arial Unicode MS"/>
              </w:rPr>
              <w:t>(</w:t>
            </w:r>
            <w:proofErr w:type="spellStart"/>
            <w:r>
              <w:rPr>
                <w:rFonts w:eastAsia="Arial Unicode MS"/>
              </w:rPr>
              <w:t>superiorAnswerID</w:t>
            </w:r>
            <w:proofErr w:type="spellEnd"/>
            <w:r>
              <w:rPr>
                <w:rFonts w:eastAsia="Arial Unicode MS"/>
              </w:rPr>
              <w:t>)</w:t>
            </w:r>
          </w:p>
        </w:tc>
        <w:tc>
          <w:tcPr>
            <w:tcW w:w="3410" w:type="dxa"/>
          </w:tcPr>
          <w:p w14:paraId="45A06C94" w14:textId="77777777" w:rsidR="00044909" w:rsidRDefault="00044909" w:rsidP="00521A56">
            <w:pPr>
              <w:rPr>
                <w:rFonts w:eastAsia="Arial Unicode MS"/>
              </w:rPr>
            </w:pPr>
            <w:r>
              <w:rPr>
                <w:rFonts w:eastAsia="Arial Unicode MS"/>
              </w:rPr>
              <w:t>Indikerar att frågan är beroende av ett specifikt svarsalternativ.</w:t>
            </w:r>
          </w:p>
          <w:p w14:paraId="36724315" w14:textId="77777777" w:rsidR="00044909" w:rsidRPr="00E91314" w:rsidRDefault="00044909" w:rsidP="00521A56">
            <w:pPr>
              <w:rPr>
                <w:rFonts w:eastAsia="Arial Unicode MS"/>
              </w:rPr>
            </w:pPr>
            <w:r>
              <w:rPr>
                <w:rFonts w:eastAsia="Arial Unicode MS"/>
              </w:rPr>
              <w:t>T.ex. Frågan skall endast visas om ett specifikt svarsalternativ är markerat/valt.</w:t>
            </w:r>
          </w:p>
        </w:tc>
        <w:tc>
          <w:tcPr>
            <w:tcW w:w="1140" w:type="dxa"/>
          </w:tcPr>
          <w:p w14:paraId="588443E2" w14:textId="77777777" w:rsidR="00044909" w:rsidRPr="00E91314" w:rsidRDefault="00044909" w:rsidP="00521A56">
            <w:pPr>
              <w:rPr>
                <w:rFonts w:eastAsia="Arial Unicode MS"/>
              </w:rPr>
            </w:pPr>
            <w:proofErr w:type="spellStart"/>
            <w:r>
              <w:rPr>
                <w:rFonts w:eastAsia="Arial Unicode MS"/>
              </w:rPr>
              <w:t>TXT</w:t>
            </w:r>
            <w:proofErr w:type="spellEnd"/>
          </w:p>
        </w:tc>
        <w:tc>
          <w:tcPr>
            <w:tcW w:w="717" w:type="dxa"/>
          </w:tcPr>
          <w:p w14:paraId="652D2B56"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10E47436" w14:textId="77777777" w:rsidR="00044909" w:rsidRPr="00E91314" w:rsidRDefault="00044909" w:rsidP="00521A56">
            <w:pPr>
              <w:rPr>
                <w:rFonts w:eastAsia="Arial Unicode MS"/>
              </w:rPr>
            </w:pPr>
          </w:p>
        </w:tc>
        <w:tc>
          <w:tcPr>
            <w:tcW w:w="1920" w:type="dxa"/>
          </w:tcPr>
          <w:p w14:paraId="274AF9A9" w14:textId="77777777" w:rsidR="00044909" w:rsidRPr="00E91314" w:rsidRDefault="00044909" w:rsidP="00521A56">
            <w:pPr>
              <w:rPr>
                <w:rFonts w:ascii="Arial" w:eastAsia="Arial Unicode MS" w:hAnsi="Arial"/>
              </w:rPr>
            </w:pPr>
          </w:p>
        </w:tc>
        <w:tc>
          <w:tcPr>
            <w:tcW w:w="1200" w:type="dxa"/>
            <w:shd w:val="clear" w:color="auto" w:fill="auto"/>
          </w:tcPr>
          <w:p w14:paraId="02588B29" w14:textId="77777777" w:rsidR="00044909" w:rsidRPr="00E91314" w:rsidRDefault="00044909" w:rsidP="00521A56">
            <w:pPr>
              <w:rPr>
                <w:rFonts w:ascii="Arial" w:eastAsia="Arial Unicode MS" w:hAnsi="Arial"/>
              </w:rPr>
            </w:pPr>
          </w:p>
        </w:tc>
        <w:tc>
          <w:tcPr>
            <w:tcW w:w="1080" w:type="dxa"/>
            <w:shd w:val="clear" w:color="auto" w:fill="auto"/>
          </w:tcPr>
          <w:p w14:paraId="19DF514E" w14:textId="77777777" w:rsidR="00044909" w:rsidRPr="00E91314" w:rsidRDefault="00044909" w:rsidP="00521A56">
            <w:pPr>
              <w:rPr>
                <w:rFonts w:ascii="Arial" w:eastAsia="Arial Unicode MS" w:hAnsi="Arial"/>
              </w:rPr>
            </w:pPr>
          </w:p>
        </w:tc>
        <w:tc>
          <w:tcPr>
            <w:tcW w:w="1160" w:type="dxa"/>
            <w:shd w:val="clear" w:color="auto" w:fill="auto"/>
          </w:tcPr>
          <w:p w14:paraId="273ED3AA" w14:textId="77777777" w:rsidR="00044909" w:rsidRPr="00E91314" w:rsidRDefault="00044909" w:rsidP="00521A56">
            <w:pPr>
              <w:rPr>
                <w:rFonts w:ascii="Arial" w:eastAsia="Arial Unicode MS" w:hAnsi="Arial"/>
              </w:rPr>
            </w:pPr>
          </w:p>
        </w:tc>
      </w:tr>
      <w:tr w:rsidR="00044909" w:rsidRPr="00E91314" w14:paraId="049836FB" w14:textId="77777777" w:rsidTr="00C53A3A">
        <w:trPr>
          <w:trHeight w:val="217"/>
        </w:trPr>
        <w:tc>
          <w:tcPr>
            <w:tcW w:w="2545" w:type="dxa"/>
            <w:gridSpan w:val="2"/>
          </w:tcPr>
          <w:p w14:paraId="43664054" w14:textId="77777777" w:rsidR="00044909" w:rsidRPr="00E91314" w:rsidRDefault="00044909" w:rsidP="00521A56">
            <w:pPr>
              <w:rPr>
                <w:rFonts w:eastAsia="Arial Unicode MS"/>
              </w:rPr>
            </w:pPr>
            <w:r w:rsidRPr="00E91314">
              <w:rPr>
                <w:rFonts w:eastAsia="Arial Unicode MS"/>
              </w:rPr>
              <w:lastRenderedPageBreak/>
              <w:t>(</w:t>
            </w:r>
            <w:proofErr w:type="spellStart"/>
            <w:r w:rsidRPr="00E91314">
              <w:rPr>
                <w:rFonts w:eastAsia="Arial Unicode MS"/>
              </w:rPr>
              <w:t>Subject</w:t>
            </w:r>
            <w:proofErr w:type="spellEnd"/>
            <w:r w:rsidRPr="00E91314">
              <w:rPr>
                <w:rFonts w:eastAsia="Arial Unicode MS"/>
              </w:rPr>
              <w:t>)</w:t>
            </w:r>
          </w:p>
        </w:tc>
        <w:tc>
          <w:tcPr>
            <w:tcW w:w="3410" w:type="dxa"/>
          </w:tcPr>
          <w:p w14:paraId="44BEB3CD" w14:textId="77777777" w:rsidR="00044909" w:rsidRPr="00E91314" w:rsidRDefault="00044909" w:rsidP="00521A56">
            <w:pPr>
              <w:rPr>
                <w:rFonts w:eastAsia="Arial Unicode MS"/>
              </w:rPr>
            </w:pPr>
            <w:r w:rsidRPr="00E91314">
              <w:rPr>
                <w:rFonts w:eastAsia="Arial Unicode MS"/>
              </w:rPr>
              <w:t>Frågans rubrik.</w:t>
            </w:r>
          </w:p>
          <w:p w14:paraId="63049EC8"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xml:space="preserve"> Ange din blodgrupp.</w:t>
            </w:r>
          </w:p>
        </w:tc>
        <w:tc>
          <w:tcPr>
            <w:tcW w:w="1140" w:type="dxa"/>
          </w:tcPr>
          <w:p w14:paraId="434C3A4B"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5E652EB4"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6ABD98F6" w14:textId="77777777" w:rsidR="00044909" w:rsidRPr="00E91314" w:rsidRDefault="00044909" w:rsidP="00521A56">
            <w:pPr>
              <w:rPr>
                <w:rFonts w:eastAsia="Arial Unicode MS"/>
              </w:rPr>
            </w:pPr>
          </w:p>
        </w:tc>
        <w:tc>
          <w:tcPr>
            <w:tcW w:w="1920" w:type="dxa"/>
          </w:tcPr>
          <w:p w14:paraId="06A212F3" w14:textId="77777777" w:rsidR="00044909" w:rsidRPr="00E91314" w:rsidRDefault="00044909" w:rsidP="00521A56">
            <w:pPr>
              <w:rPr>
                <w:rFonts w:ascii="Arial" w:eastAsia="Arial Unicode MS" w:hAnsi="Arial"/>
              </w:rPr>
            </w:pPr>
          </w:p>
        </w:tc>
        <w:tc>
          <w:tcPr>
            <w:tcW w:w="1200" w:type="dxa"/>
            <w:shd w:val="clear" w:color="auto" w:fill="auto"/>
          </w:tcPr>
          <w:p w14:paraId="12BDB83E" w14:textId="77777777" w:rsidR="00044909" w:rsidRPr="00E91314" w:rsidRDefault="00044909" w:rsidP="00521A56">
            <w:pPr>
              <w:rPr>
                <w:rFonts w:ascii="Arial" w:eastAsia="Arial Unicode MS" w:hAnsi="Arial"/>
              </w:rPr>
            </w:pPr>
          </w:p>
        </w:tc>
        <w:tc>
          <w:tcPr>
            <w:tcW w:w="1080" w:type="dxa"/>
            <w:shd w:val="clear" w:color="auto" w:fill="auto"/>
          </w:tcPr>
          <w:p w14:paraId="1351CC56" w14:textId="77777777" w:rsidR="00044909" w:rsidRPr="00E91314" w:rsidRDefault="00044909" w:rsidP="00521A56">
            <w:pPr>
              <w:rPr>
                <w:rFonts w:ascii="Arial" w:eastAsia="Arial Unicode MS" w:hAnsi="Arial"/>
              </w:rPr>
            </w:pPr>
          </w:p>
        </w:tc>
        <w:tc>
          <w:tcPr>
            <w:tcW w:w="1160" w:type="dxa"/>
            <w:shd w:val="clear" w:color="auto" w:fill="auto"/>
          </w:tcPr>
          <w:p w14:paraId="4418C05B" w14:textId="77777777" w:rsidR="00044909" w:rsidRPr="00E91314" w:rsidRDefault="00044909" w:rsidP="00521A56">
            <w:pPr>
              <w:rPr>
                <w:rFonts w:ascii="Arial" w:eastAsia="Arial Unicode MS" w:hAnsi="Arial"/>
              </w:rPr>
            </w:pPr>
          </w:p>
        </w:tc>
      </w:tr>
      <w:tr w:rsidR="00044909" w:rsidRPr="00E91314" w14:paraId="45BE7A87" w14:textId="77777777" w:rsidTr="00C53A3A">
        <w:trPr>
          <w:trHeight w:val="217"/>
        </w:trPr>
        <w:tc>
          <w:tcPr>
            <w:tcW w:w="2545" w:type="dxa"/>
            <w:gridSpan w:val="2"/>
          </w:tcPr>
          <w:p w14:paraId="5E81FF71"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Description</w:t>
            </w:r>
            <w:proofErr w:type="spellEnd"/>
            <w:r w:rsidRPr="00E91314">
              <w:rPr>
                <w:rFonts w:eastAsia="Arial Unicode MS"/>
              </w:rPr>
              <w:t>)</w:t>
            </w:r>
          </w:p>
        </w:tc>
        <w:tc>
          <w:tcPr>
            <w:tcW w:w="3410" w:type="dxa"/>
          </w:tcPr>
          <w:p w14:paraId="3C317E19" w14:textId="77777777" w:rsidR="00044909" w:rsidRPr="00E91314" w:rsidRDefault="00044909" w:rsidP="00521A56">
            <w:pPr>
              <w:rPr>
                <w:rFonts w:eastAsia="Arial Unicode MS"/>
              </w:rPr>
            </w:pPr>
            <w:r w:rsidRPr="00E91314">
              <w:rPr>
                <w:rFonts w:eastAsia="Arial Unicode MS"/>
              </w:rPr>
              <w:t>Frågans beskrivande text eller instruktion till användaren/patient.</w:t>
            </w:r>
          </w:p>
          <w:p w14:paraId="51BF5C13" w14:textId="77777777" w:rsidR="00044909" w:rsidRPr="00E91314" w:rsidRDefault="00044909" w:rsidP="00521A56">
            <w:pPr>
              <w:rPr>
                <w:rFonts w:eastAsia="Arial Unicode MS"/>
              </w:rPr>
            </w:pPr>
            <w:r w:rsidRPr="00E91314">
              <w:rPr>
                <w:rFonts w:eastAsia="Arial Unicode MS"/>
              </w:rPr>
              <w:t xml:space="preserve">Stöder </w:t>
            </w:r>
            <w:proofErr w:type="spellStart"/>
            <w:r w:rsidRPr="00E91314">
              <w:rPr>
                <w:rFonts w:eastAsia="Arial Unicode MS"/>
              </w:rPr>
              <w:t>kodverk</w:t>
            </w:r>
            <w:proofErr w:type="spellEnd"/>
            <w:r w:rsidRPr="00E91314">
              <w:rPr>
                <w:rFonts w:eastAsia="Arial Unicode MS"/>
              </w:rPr>
              <w:t xml:space="preserve"> ”</w:t>
            </w:r>
            <w:proofErr w:type="spellStart"/>
            <w:r w:rsidRPr="00E91314">
              <w:rPr>
                <w:rFonts w:eastAsia="Arial Unicode MS"/>
                <w:highlight w:val="yellow"/>
              </w:rPr>
              <w:t>DocBook</w:t>
            </w:r>
            <w:proofErr w:type="spellEnd"/>
            <w:r w:rsidRPr="00E91314">
              <w:rPr>
                <w:rFonts w:eastAsia="Arial Unicode MS"/>
                <w:highlight w:val="yellow"/>
              </w:rPr>
              <w:t>”</w:t>
            </w:r>
            <w:r w:rsidRPr="00E91314">
              <w:rPr>
                <w:rFonts w:eastAsia="Arial Unicode MS"/>
              </w:rPr>
              <w:t xml:space="preserve"> </w:t>
            </w:r>
            <w:r w:rsidRPr="00E91314">
              <w:rPr>
                <w:rFonts w:eastAsia="Arial Unicode MS"/>
                <w:highlight w:val="yellow"/>
              </w:rPr>
              <w:t xml:space="preserve">Se </w:t>
            </w:r>
            <w:proofErr w:type="spellStart"/>
            <w:r w:rsidRPr="00E91314">
              <w:rPr>
                <w:rFonts w:eastAsia="Arial Unicode MS"/>
                <w:highlight w:val="yellow"/>
              </w:rPr>
              <w:t>tidbokningskontraktet</w:t>
            </w:r>
            <w:proofErr w:type="spellEnd"/>
            <w:r w:rsidRPr="00E91314">
              <w:rPr>
                <w:rFonts w:eastAsia="Arial Unicode MS"/>
                <w:highlight w:val="yellow"/>
              </w:rPr>
              <w:t>!!</w:t>
            </w:r>
          </w:p>
        </w:tc>
        <w:tc>
          <w:tcPr>
            <w:tcW w:w="1140" w:type="dxa"/>
          </w:tcPr>
          <w:p w14:paraId="353C1A52"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5DCA9853"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0</w:t>
            </w:r>
          </w:p>
        </w:tc>
        <w:tc>
          <w:tcPr>
            <w:tcW w:w="1803" w:type="dxa"/>
          </w:tcPr>
          <w:p w14:paraId="40428E81" w14:textId="77777777" w:rsidR="00044909" w:rsidRPr="00E91314" w:rsidRDefault="00044909" w:rsidP="00521A56">
            <w:pPr>
              <w:rPr>
                <w:rFonts w:eastAsia="Arial Unicode MS"/>
              </w:rPr>
            </w:pPr>
          </w:p>
        </w:tc>
        <w:tc>
          <w:tcPr>
            <w:tcW w:w="1920" w:type="dxa"/>
          </w:tcPr>
          <w:p w14:paraId="5461C959" w14:textId="77777777" w:rsidR="00044909" w:rsidRPr="00E91314" w:rsidRDefault="00044909" w:rsidP="00521A56">
            <w:pPr>
              <w:rPr>
                <w:rFonts w:ascii="Arial" w:eastAsia="Arial Unicode MS" w:hAnsi="Arial"/>
              </w:rPr>
            </w:pPr>
          </w:p>
        </w:tc>
        <w:tc>
          <w:tcPr>
            <w:tcW w:w="1200" w:type="dxa"/>
            <w:shd w:val="clear" w:color="auto" w:fill="auto"/>
          </w:tcPr>
          <w:p w14:paraId="4676370B" w14:textId="77777777" w:rsidR="00044909" w:rsidRPr="00E91314" w:rsidRDefault="00044909" w:rsidP="00521A56">
            <w:pPr>
              <w:rPr>
                <w:rFonts w:ascii="Arial" w:eastAsia="Arial Unicode MS" w:hAnsi="Arial"/>
              </w:rPr>
            </w:pPr>
          </w:p>
        </w:tc>
        <w:tc>
          <w:tcPr>
            <w:tcW w:w="1080" w:type="dxa"/>
            <w:shd w:val="clear" w:color="auto" w:fill="auto"/>
          </w:tcPr>
          <w:p w14:paraId="402A876C" w14:textId="77777777" w:rsidR="00044909" w:rsidRPr="00E91314" w:rsidRDefault="00044909" w:rsidP="00521A56">
            <w:pPr>
              <w:rPr>
                <w:rFonts w:ascii="Arial" w:eastAsia="Arial Unicode MS" w:hAnsi="Arial"/>
              </w:rPr>
            </w:pPr>
          </w:p>
        </w:tc>
        <w:tc>
          <w:tcPr>
            <w:tcW w:w="1160" w:type="dxa"/>
            <w:shd w:val="clear" w:color="auto" w:fill="auto"/>
          </w:tcPr>
          <w:p w14:paraId="3A9A1FB0" w14:textId="77777777" w:rsidR="00044909" w:rsidRPr="00E91314" w:rsidRDefault="00044909" w:rsidP="00521A56">
            <w:pPr>
              <w:rPr>
                <w:rFonts w:ascii="Arial" w:eastAsia="Arial Unicode MS" w:hAnsi="Arial"/>
              </w:rPr>
            </w:pPr>
          </w:p>
        </w:tc>
      </w:tr>
      <w:tr w:rsidR="00044909" w:rsidRPr="00E91314" w14:paraId="0758EF47" w14:textId="77777777" w:rsidTr="00C53A3A">
        <w:trPr>
          <w:trHeight w:val="217"/>
        </w:trPr>
        <w:tc>
          <w:tcPr>
            <w:tcW w:w="2545" w:type="dxa"/>
            <w:gridSpan w:val="2"/>
          </w:tcPr>
          <w:p w14:paraId="376F73D8"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QuestionId</w:t>
            </w:r>
            <w:proofErr w:type="spellEnd"/>
            <w:r w:rsidRPr="00E91314">
              <w:rPr>
                <w:rFonts w:eastAsia="Arial Unicode MS"/>
              </w:rPr>
              <w:t>)</w:t>
            </w:r>
          </w:p>
        </w:tc>
        <w:tc>
          <w:tcPr>
            <w:tcW w:w="3410" w:type="dxa"/>
          </w:tcPr>
          <w:p w14:paraId="49BC0766" w14:textId="77777777" w:rsidR="00044909" w:rsidRPr="00E91314" w:rsidRDefault="00044909" w:rsidP="00521A56">
            <w:pPr>
              <w:rPr>
                <w:rFonts w:eastAsia="Arial Unicode MS"/>
              </w:rPr>
            </w:pPr>
            <w:r w:rsidRPr="00E91314">
              <w:rPr>
                <w:rFonts w:eastAsia="Arial Unicode MS"/>
              </w:rPr>
              <w:t>Frågans unika id. (Producentens unika id)</w:t>
            </w:r>
          </w:p>
        </w:tc>
        <w:tc>
          <w:tcPr>
            <w:tcW w:w="1140" w:type="dxa"/>
          </w:tcPr>
          <w:p w14:paraId="4D74BD67"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12930119" w14:textId="77777777" w:rsidR="00044909" w:rsidRPr="00E91314" w:rsidRDefault="00044909" w:rsidP="00521A56">
            <w:pPr>
              <w:rPr>
                <w:rFonts w:eastAsia="Arial Unicode MS"/>
              </w:rPr>
            </w:pPr>
            <w:r w:rsidRPr="00E91314">
              <w:rPr>
                <w:rFonts w:eastAsia="Arial Unicode MS"/>
              </w:rPr>
              <w:t>1</w:t>
            </w:r>
          </w:p>
        </w:tc>
        <w:tc>
          <w:tcPr>
            <w:tcW w:w="1803" w:type="dxa"/>
          </w:tcPr>
          <w:p w14:paraId="2C9DC60B" w14:textId="77777777" w:rsidR="00044909" w:rsidRPr="00E91314" w:rsidRDefault="00044909" w:rsidP="00521A56">
            <w:pPr>
              <w:rPr>
                <w:rFonts w:eastAsia="Arial Unicode MS"/>
              </w:rPr>
            </w:pPr>
          </w:p>
        </w:tc>
        <w:tc>
          <w:tcPr>
            <w:tcW w:w="1920" w:type="dxa"/>
          </w:tcPr>
          <w:p w14:paraId="3BC3630C" w14:textId="77777777" w:rsidR="00044909" w:rsidRPr="00E91314" w:rsidRDefault="00044909" w:rsidP="00521A56">
            <w:pPr>
              <w:rPr>
                <w:rFonts w:ascii="Arial" w:eastAsia="Arial Unicode MS" w:hAnsi="Arial"/>
              </w:rPr>
            </w:pPr>
          </w:p>
        </w:tc>
        <w:tc>
          <w:tcPr>
            <w:tcW w:w="1200" w:type="dxa"/>
            <w:shd w:val="clear" w:color="auto" w:fill="auto"/>
          </w:tcPr>
          <w:p w14:paraId="51BB8F09" w14:textId="77777777" w:rsidR="00044909" w:rsidRPr="00E91314" w:rsidRDefault="00044909" w:rsidP="00521A56">
            <w:pPr>
              <w:rPr>
                <w:rFonts w:ascii="Arial" w:eastAsia="Arial Unicode MS" w:hAnsi="Arial"/>
              </w:rPr>
            </w:pPr>
          </w:p>
        </w:tc>
        <w:tc>
          <w:tcPr>
            <w:tcW w:w="1080" w:type="dxa"/>
            <w:shd w:val="clear" w:color="auto" w:fill="auto"/>
          </w:tcPr>
          <w:p w14:paraId="236B37A5" w14:textId="77777777" w:rsidR="00044909" w:rsidRPr="00E91314" w:rsidRDefault="00044909" w:rsidP="00521A56">
            <w:pPr>
              <w:rPr>
                <w:rFonts w:ascii="Arial" w:eastAsia="Arial Unicode MS" w:hAnsi="Arial"/>
              </w:rPr>
            </w:pPr>
          </w:p>
        </w:tc>
        <w:tc>
          <w:tcPr>
            <w:tcW w:w="1160" w:type="dxa"/>
            <w:shd w:val="clear" w:color="auto" w:fill="auto"/>
          </w:tcPr>
          <w:p w14:paraId="63427394" w14:textId="77777777" w:rsidR="00044909" w:rsidRPr="00E91314" w:rsidRDefault="00044909" w:rsidP="00521A56">
            <w:pPr>
              <w:rPr>
                <w:rFonts w:ascii="Arial" w:eastAsia="Arial Unicode MS" w:hAnsi="Arial"/>
              </w:rPr>
            </w:pPr>
          </w:p>
        </w:tc>
      </w:tr>
      <w:tr w:rsidR="00044909" w:rsidRPr="00E91314" w14:paraId="7F6B6EF1" w14:textId="77777777" w:rsidTr="00C53A3A">
        <w:trPr>
          <w:trHeight w:val="217"/>
        </w:trPr>
        <w:tc>
          <w:tcPr>
            <w:tcW w:w="2545" w:type="dxa"/>
            <w:gridSpan w:val="2"/>
          </w:tcPr>
          <w:p w14:paraId="79E02997" w14:textId="77777777" w:rsidR="00044909" w:rsidRPr="00E91314" w:rsidRDefault="00044909" w:rsidP="006B4B8D">
            <w:pPr>
              <w:rPr>
                <w:rFonts w:eastAsia="Arial Unicode MS"/>
              </w:rPr>
            </w:pPr>
            <w:r w:rsidRPr="00E91314">
              <w:rPr>
                <w:rFonts w:eastAsia="Arial Unicode MS"/>
              </w:rPr>
              <w:t>(</w:t>
            </w:r>
            <w:proofErr w:type="spellStart"/>
            <w:r>
              <w:rPr>
                <w:rFonts w:eastAsia="Arial Unicode MS"/>
              </w:rPr>
              <w:t>Question</w:t>
            </w:r>
            <w:r w:rsidRPr="00E91314">
              <w:rPr>
                <w:rFonts w:eastAsia="Arial Unicode MS"/>
              </w:rPr>
              <w:t>Type</w:t>
            </w:r>
            <w:proofErr w:type="spellEnd"/>
            <w:r w:rsidRPr="00E91314">
              <w:rPr>
                <w:rFonts w:eastAsia="Arial Unicode MS"/>
              </w:rPr>
              <w:t>)</w:t>
            </w:r>
          </w:p>
        </w:tc>
        <w:tc>
          <w:tcPr>
            <w:tcW w:w="3410" w:type="dxa"/>
          </w:tcPr>
          <w:p w14:paraId="27A88BE7" w14:textId="77777777" w:rsidR="00044909" w:rsidRPr="00E91314" w:rsidRDefault="00044909" w:rsidP="007F1B18">
            <w:pPr>
              <w:rPr>
                <w:rFonts w:eastAsia="Arial Unicode MS"/>
              </w:rPr>
            </w:pPr>
            <w:r w:rsidRPr="00E91314">
              <w:rPr>
                <w:rFonts w:eastAsia="Arial Unicode MS"/>
              </w:rPr>
              <w:t xml:space="preserve">Beskriver frågans </w:t>
            </w:r>
            <w:proofErr w:type="spellStart"/>
            <w:r w:rsidRPr="00E91314">
              <w:rPr>
                <w:rFonts w:eastAsia="Arial Unicode MS"/>
              </w:rPr>
              <w:t>inmatningstyp</w:t>
            </w:r>
            <w:proofErr w:type="spellEnd"/>
            <w:r w:rsidRPr="00E91314">
              <w:rPr>
                <w:rFonts w:eastAsia="Arial Unicode MS"/>
              </w:rPr>
              <w:t xml:space="preserve">. </w:t>
            </w:r>
          </w:p>
          <w:p w14:paraId="080BF51D" w14:textId="77777777" w:rsidR="00044909" w:rsidRPr="00E91314" w:rsidRDefault="00044909" w:rsidP="00521A56">
            <w:pPr>
              <w:rPr>
                <w:rFonts w:eastAsia="Arial Unicode MS"/>
              </w:rPr>
            </w:pPr>
            <w:r w:rsidRPr="00E91314">
              <w:rPr>
                <w:rFonts w:eastAsia="Arial Unicode MS"/>
              </w:rPr>
              <w:t>T.ex. radio(enkelvärde), checkbox(multivärde) eller fritext.</w:t>
            </w:r>
          </w:p>
        </w:tc>
        <w:tc>
          <w:tcPr>
            <w:tcW w:w="1140" w:type="dxa"/>
          </w:tcPr>
          <w:p w14:paraId="4DC704FE" w14:textId="77777777" w:rsidR="00044909" w:rsidRPr="00E91314" w:rsidRDefault="00044909" w:rsidP="00521A56">
            <w:pPr>
              <w:rPr>
                <w:rFonts w:eastAsia="Arial Unicode MS"/>
              </w:rPr>
            </w:pPr>
            <w:proofErr w:type="spellStart"/>
            <w:r w:rsidRPr="00E91314">
              <w:rPr>
                <w:rFonts w:eastAsia="Arial Unicode MS"/>
              </w:rPr>
              <w:t>KTOV</w:t>
            </w:r>
            <w:proofErr w:type="spellEnd"/>
          </w:p>
        </w:tc>
        <w:tc>
          <w:tcPr>
            <w:tcW w:w="717" w:type="dxa"/>
          </w:tcPr>
          <w:p w14:paraId="67176B99"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0887B8EF" w14:textId="77777777" w:rsidR="00044909" w:rsidRPr="00E91314" w:rsidRDefault="00044909" w:rsidP="007F1B18">
            <w:pPr>
              <w:rPr>
                <w:rFonts w:eastAsia="Arial Unicode MS"/>
              </w:rPr>
            </w:pPr>
            <w:r w:rsidRPr="00E91314">
              <w:rPr>
                <w:rFonts w:eastAsia="Arial Unicode MS"/>
              </w:rPr>
              <w:t xml:space="preserve">KV </w:t>
            </w:r>
            <w:proofErr w:type="spellStart"/>
            <w:r w:rsidRPr="00E91314">
              <w:rPr>
                <w:rFonts w:eastAsia="Arial Unicode MS"/>
              </w:rPr>
              <w:t>Inmatningstyp</w:t>
            </w:r>
            <w:proofErr w:type="spellEnd"/>
          </w:p>
          <w:p w14:paraId="59CE4EF6" w14:textId="77777777" w:rsidR="00044909" w:rsidRPr="00E91314" w:rsidRDefault="00044909" w:rsidP="00521A56"/>
        </w:tc>
        <w:tc>
          <w:tcPr>
            <w:tcW w:w="1920" w:type="dxa"/>
          </w:tcPr>
          <w:p w14:paraId="5AB81EAA" w14:textId="77777777" w:rsidR="00044909" w:rsidRPr="00E91314" w:rsidRDefault="00044909" w:rsidP="00521A56">
            <w:pPr>
              <w:rPr>
                <w:rFonts w:ascii="Arial" w:eastAsia="Arial Unicode MS" w:hAnsi="Arial"/>
              </w:rPr>
            </w:pPr>
          </w:p>
        </w:tc>
        <w:tc>
          <w:tcPr>
            <w:tcW w:w="1200" w:type="dxa"/>
            <w:shd w:val="clear" w:color="auto" w:fill="auto"/>
          </w:tcPr>
          <w:p w14:paraId="647D3DCA" w14:textId="77777777" w:rsidR="00044909" w:rsidRPr="00E91314" w:rsidRDefault="00044909" w:rsidP="00521A56">
            <w:pPr>
              <w:rPr>
                <w:rFonts w:ascii="Arial" w:eastAsia="Arial Unicode MS" w:hAnsi="Arial"/>
              </w:rPr>
            </w:pPr>
          </w:p>
        </w:tc>
        <w:tc>
          <w:tcPr>
            <w:tcW w:w="1080" w:type="dxa"/>
            <w:shd w:val="clear" w:color="auto" w:fill="auto"/>
          </w:tcPr>
          <w:p w14:paraId="33B86D03" w14:textId="77777777" w:rsidR="00044909" w:rsidRPr="00E91314" w:rsidRDefault="00044909" w:rsidP="00521A56">
            <w:pPr>
              <w:rPr>
                <w:rFonts w:ascii="Arial" w:eastAsia="Arial Unicode MS" w:hAnsi="Arial"/>
              </w:rPr>
            </w:pPr>
          </w:p>
        </w:tc>
        <w:tc>
          <w:tcPr>
            <w:tcW w:w="1160" w:type="dxa"/>
            <w:shd w:val="clear" w:color="auto" w:fill="auto"/>
          </w:tcPr>
          <w:p w14:paraId="453AE4E1" w14:textId="77777777" w:rsidR="00044909" w:rsidRPr="00E91314" w:rsidRDefault="00044909" w:rsidP="00521A56">
            <w:pPr>
              <w:rPr>
                <w:rFonts w:ascii="Arial" w:eastAsia="Arial Unicode MS" w:hAnsi="Arial"/>
              </w:rPr>
            </w:pPr>
          </w:p>
        </w:tc>
      </w:tr>
      <w:tr w:rsidR="00044909" w:rsidRPr="00E91314" w14:paraId="3C39BF08" w14:textId="77777777" w:rsidTr="00C53A3A">
        <w:trPr>
          <w:trHeight w:val="217"/>
        </w:trPr>
        <w:tc>
          <w:tcPr>
            <w:tcW w:w="2545" w:type="dxa"/>
            <w:gridSpan w:val="2"/>
          </w:tcPr>
          <w:p w14:paraId="578C0045"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Mandatory</w:t>
            </w:r>
            <w:proofErr w:type="spellEnd"/>
            <w:r w:rsidRPr="00E91314">
              <w:rPr>
                <w:rFonts w:eastAsia="Arial Unicode MS"/>
              </w:rPr>
              <w:t>)</w:t>
            </w:r>
          </w:p>
        </w:tc>
        <w:tc>
          <w:tcPr>
            <w:tcW w:w="3410" w:type="dxa"/>
          </w:tcPr>
          <w:p w14:paraId="30F3467C" w14:textId="77777777" w:rsidR="00044909" w:rsidRPr="00E91314" w:rsidRDefault="00044909" w:rsidP="00521A56">
            <w:pPr>
              <w:rPr>
                <w:rFonts w:eastAsia="Arial Unicode MS"/>
              </w:rPr>
            </w:pPr>
            <w:r w:rsidRPr="00E91314">
              <w:rPr>
                <w:rFonts w:eastAsia="Arial Unicode MS"/>
              </w:rPr>
              <w:t>Indikerar om frågan är obligatorisk.</w:t>
            </w:r>
          </w:p>
        </w:tc>
        <w:tc>
          <w:tcPr>
            <w:tcW w:w="1140" w:type="dxa"/>
          </w:tcPr>
          <w:p w14:paraId="7FE3E0B4" w14:textId="77777777" w:rsidR="00044909" w:rsidRPr="00E91314" w:rsidRDefault="00044909" w:rsidP="00521A56">
            <w:pPr>
              <w:rPr>
                <w:rFonts w:eastAsia="Arial Unicode MS"/>
              </w:rPr>
            </w:pPr>
            <w:r w:rsidRPr="00E91314">
              <w:rPr>
                <w:rFonts w:eastAsia="Arial Unicode MS"/>
              </w:rPr>
              <w:t>S/F</w:t>
            </w:r>
          </w:p>
        </w:tc>
        <w:tc>
          <w:tcPr>
            <w:tcW w:w="717" w:type="dxa"/>
          </w:tcPr>
          <w:p w14:paraId="64305B8A" w14:textId="77777777" w:rsidR="00044909" w:rsidRPr="00E91314" w:rsidRDefault="00044909"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3" w:type="dxa"/>
          </w:tcPr>
          <w:p w14:paraId="2E34AA9B" w14:textId="77777777" w:rsidR="00044909" w:rsidRPr="00E91314" w:rsidRDefault="00044909" w:rsidP="00521A56">
            <w:proofErr w:type="spellStart"/>
            <w:r w:rsidRPr="00E91314">
              <w:t>True</w:t>
            </w:r>
            <w:proofErr w:type="spellEnd"/>
            <w:r w:rsidRPr="00E91314">
              <w:t xml:space="preserve"> = obligatorisk fråga</w:t>
            </w:r>
          </w:p>
          <w:p w14:paraId="3581BE3F" w14:textId="77777777" w:rsidR="00044909" w:rsidRPr="00E91314" w:rsidRDefault="00044909" w:rsidP="00521A56">
            <w:pPr>
              <w:rPr>
                <w:rFonts w:eastAsia="Arial Unicode MS"/>
              </w:rPr>
            </w:pPr>
            <w:proofErr w:type="spellStart"/>
            <w:r w:rsidRPr="00E91314">
              <w:rPr>
                <w:szCs w:val="20"/>
              </w:rPr>
              <w:t>False</w:t>
            </w:r>
            <w:proofErr w:type="spellEnd"/>
            <w:r w:rsidRPr="00E91314">
              <w:rPr>
                <w:szCs w:val="20"/>
              </w:rPr>
              <w:t xml:space="preserve"> = Frivillig fråga</w:t>
            </w:r>
          </w:p>
        </w:tc>
        <w:tc>
          <w:tcPr>
            <w:tcW w:w="1920" w:type="dxa"/>
          </w:tcPr>
          <w:p w14:paraId="4D6C4ABB" w14:textId="77777777" w:rsidR="00044909" w:rsidRPr="00E91314" w:rsidRDefault="00044909" w:rsidP="00521A56">
            <w:pPr>
              <w:rPr>
                <w:rFonts w:ascii="Arial" w:eastAsia="Arial Unicode MS" w:hAnsi="Arial"/>
              </w:rPr>
            </w:pPr>
          </w:p>
        </w:tc>
        <w:tc>
          <w:tcPr>
            <w:tcW w:w="1200" w:type="dxa"/>
            <w:shd w:val="clear" w:color="auto" w:fill="auto"/>
          </w:tcPr>
          <w:p w14:paraId="4E7BCB96" w14:textId="77777777" w:rsidR="00044909" w:rsidRPr="00E91314" w:rsidRDefault="00044909" w:rsidP="00521A56">
            <w:pPr>
              <w:rPr>
                <w:rFonts w:ascii="Arial" w:eastAsia="Arial Unicode MS" w:hAnsi="Arial"/>
              </w:rPr>
            </w:pPr>
          </w:p>
        </w:tc>
        <w:tc>
          <w:tcPr>
            <w:tcW w:w="1080" w:type="dxa"/>
            <w:shd w:val="clear" w:color="auto" w:fill="auto"/>
          </w:tcPr>
          <w:p w14:paraId="7E3E29A8" w14:textId="77777777" w:rsidR="00044909" w:rsidRPr="00E91314" w:rsidRDefault="00044909" w:rsidP="00521A56">
            <w:pPr>
              <w:rPr>
                <w:rFonts w:ascii="Arial" w:eastAsia="Arial Unicode MS" w:hAnsi="Arial"/>
              </w:rPr>
            </w:pPr>
          </w:p>
        </w:tc>
        <w:tc>
          <w:tcPr>
            <w:tcW w:w="1160" w:type="dxa"/>
            <w:shd w:val="clear" w:color="auto" w:fill="auto"/>
          </w:tcPr>
          <w:p w14:paraId="31D10F03" w14:textId="77777777" w:rsidR="00044909" w:rsidRPr="00E91314" w:rsidRDefault="00044909" w:rsidP="00521A56">
            <w:pPr>
              <w:rPr>
                <w:rFonts w:ascii="Arial" w:eastAsia="Arial Unicode MS" w:hAnsi="Arial"/>
              </w:rPr>
            </w:pPr>
          </w:p>
        </w:tc>
      </w:tr>
      <w:tr w:rsidR="00044909" w:rsidRPr="00E91314" w14:paraId="5EF910C1" w14:textId="77777777" w:rsidTr="00C53A3A">
        <w:trPr>
          <w:trHeight w:val="217"/>
        </w:trPr>
        <w:tc>
          <w:tcPr>
            <w:tcW w:w="2545" w:type="dxa"/>
            <w:gridSpan w:val="2"/>
          </w:tcPr>
          <w:p w14:paraId="0E6260B0" w14:textId="77777777" w:rsidR="00044909" w:rsidRPr="00E91314" w:rsidRDefault="00044909" w:rsidP="00E64CE8">
            <w:pPr>
              <w:rPr>
                <w:rFonts w:eastAsia="Arial Unicode MS"/>
              </w:rPr>
            </w:pPr>
            <w:r w:rsidRPr="00E91314">
              <w:rPr>
                <w:rFonts w:eastAsia="Arial Unicode MS"/>
              </w:rPr>
              <w:t>(</w:t>
            </w:r>
            <w:proofErr w:type="spellStart"/>
            <w:r w:rsidRPr="00E91314">
              <w:rPr>
                <w:rFonts w:eastAsia="Arial Unicode MS"/>
              </w:rPr>
              <w:t>MaxNumberOf</w:t>
            </w:r>
            <w:proofErr w:type="spellEnd"/>
            <w:r w:rsidRPr="007A5A03">
              <w:rPr>
                <w:lang w:val="en-US"/>
              </w:rPr>
              <w:t>Choices</w:t>
            </w:r>
            <w:r w:rsidRPr="00E91314">
              <w:rPr>
                <w:rFonts w:eastAsia="Arial Unicode MS"/>
              </w:rPr>
              <w:t>)</w:t>
            </w:r>
          </w:p>
        </w:tc>
        <w:tc>
          <w:tcPr>
            <w:tcW w:w="3410" w:type="dxa"/>
          </w:tcPr>
          <w:p w14:paraId="6F23FE0D" w14:textId="77777777" w:rsidR="00044909" w:rsidRPr="00E91314" w:rsidRDefault="00044909" w:rsidP="00521A56">
            <w:pPr>
              <w:rPr>
                <w:rFonts w:eastAsia="Arial Unicode MS"/>
              </w:rPr>
            </w:pPr>
            <w:r w:rsidRPr="00E91314">
              <w:rPr>
                <w:rFonts w:eastAsia="Arial Unicode MS"/>
              </w:rPr>
              <w:t xml:space="preserve">Indikerar max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52D628D1" w14:textId="77777777" w:rsidR="00044909" w:rsidRPr="00E91314" w:rsidRDefault="00044909" w:rsidP="00521A56">
            <w:pPr>
              <w:rPr>
                <w:rFonts w:eastAsia="Arial Unicode MS"/>
              </w:rPr>
            </w:pPr>
            <w:proofErr w:type="spellStart"/>
            <w:r w:rsidRPr="00E91314">
              <w:rPr>
                <w:rFonts w:eastAsia="Arial Unicode MS"/>
              </w:rPr>
              <w:t>VÄ</w:t>
            </w:r>
            <w:proofErr w:type="spellEnd"/>
          </w:p>
        </w:tc>
        <w:tc>
          <w:tcPr>
            <w:tcW w:w="717" w:type="dxa"/>
          </w:tcPr>
          <w:p w14:paraId="7CE8A992"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04BE4978" w14:textId="77777777" w:rsidR="00044909" w:rsidRPr="00E91314" w:rsidRDefault="00044909" w:rsidP="00521A56">
            <w:pPr>
              <w:rPr>
                <w:rFonts w:eastAsia="Arial Unicode MS"/>
              </w:rPr>
            </w:pPr>
          </w:p>
        </w:tc>
        <w:tc>
          <w:tcPr>
            <w:tcW w:w="1920" w:type="dxa"/>
          </w:tcPr>
          <w:p w14:paraId="131524CA"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2D310298" w14:textId="77777777" w:rsidR="00044909" w:rsidRPr="00E91314" w:rsidRDefault="00044909" w:rsidP="00521A56">
            <w:pPr>
              <w:rPr>
                <w:rFonts w:ascii="Arial" w:eastAsia="Arial Unicode MS" w:hAnsi="Arial"/>
              </w:rPr>
            </w:pPr>
            <w:r w:rsidRPr="00E91314">
              <w:rPr>
                <w:rFonts w:ascii="Arial" w:eastAsia="Arial Unicode MS" w:hAnsi="Arial"/>
              </w:rPr>
              <w:t>Kan användas för att validera inmatning av konsument.</w:t>
            </w:r>
          </w:p>
        </w:tc>
        <w:tc>
          <w:tcPr>
            <w:tcW w:w="1200" w:type="dxa"/>
            <w:shd w:val="clear" w:color="auto" w:fill="auto"/>
          </w:tcPr>
          <w:p w14:paraId="4C3D5750" w14:textId="77777777" w:rsidR="00044909" w:rsidRPr="00E91314" w:rsidRDefault="00044909" w:rsidP="00521A56">
            <w:pPr>
              <w:rPr>
                <w:rFonts w:ascii="Arial" w:eastAsia="Arial Unicode MS" w:hAnsi="Arial"/>
              </w:rPr>
            </w:pPr>
          </w:p>
        </w:tc>
        <w:tc>
          <w:tcPr>
            <w:tcW w:w="1080" w:type="dxa"/>
            <w:shd w:val="clear" w:color="auto" w:fill="auto"/>
          </w:tcPr>
          <w:p w14:paraId="684B6696" w14:textId="77777777" w:rsidR="00044909" w:rsidRPr="00E91314" w:rsidRDefault="00044909" w:rsidP="00521A56">
            <w:pPr>
              <w:rPr>
                <w:rFonts w:ascii="Arial" w:eastAsia="Arial Unicode MS" w:hAnsi="Arial"/>
              </w:rPr>
            </w:pPr>
          </w:p>
        </w:tc>
        <w:tc>
          <w:tcPr>
            <w:tcW w:w="1160" w:type="dxa"/>
            <w:shd w:val="clear" w:color="auto" w:fill="auto"/>
          </w:tcPr>
          <w:p w14:paraId="2FAB701F" w14:textId="77777777" w:rsidR="00044909" w:rsidRPr="00E91314" w:rsidRDefault="00044909" w:rsidP="00521A56">
            <w:pPr>
              <w:rPr>
                <w:rFonts w:ascii="Arial" w:eastAsia="Arial Unicode MS" w:hAnsi="Arial"/>
              </w:rPr>
            </w:pPr>
          </w:p>
        </w:tc>
      </w:tr>
      <w:tr w:rsidR="00044909" w:rsidRPr="00E91314" w14:paraId="5850D6D4" w14:textId="77777777" w:rsidTr="00C53A3A">
        <w:trPr>
          <w:trHeight w:val="217"/>
        </w:trPr>
        <w:tc>
          <w:tcPr>
            <w:tcW w:w="2545" w:type="dxa"/>
            <w:gridSpan w:val="2"/>
          </w:tcPr>
          <w:p w14:paraId="14049E7F" w14:textId="77777777" w:rsidR="00044909" w:rsidRPr="00E91314" w:rsidRDefault="00044909" w:rsidP="00E64CE8">
            <w:pPr>
              <w:rPr>
                <w:rFonts w:eastAsia="Arial Unicode MS"/>
              </w:rPr>
            </w:pPr>
            <w:r w:rsidRPr="00E91314">
              <w:rPr>
                <w:rFonts w:eastAsia="Arial Unicode MS"/>
              </w:rPr>
              <w:t>(</w:t>
            </w:r>
            <w:proofErr w:type="spellStart"/>
            <w:r w:rsidRPr="00E91314">
              <w:rPr>
                <w:rFonts w:eastAsia="Arial Unicode MS"/>
              </w:rPr>
              <w:t>MinNumberOf</w:t>
            </w:r>
            <w:proofErr w:type="spellEnd"/>
            <w:r w:rsidRPr="007A5A03">
              <w:rPr>
                <w:lang w:val="en-US"/>
              </w:rPr>
              <w:t>Choices</w:t>
            </w:r>
            <w:r w:rsidRPr="00E91314">
              <w:rPr>
                <w:rFonts w:eastAsia="Arial Unicode MS"/>
              </w:rPr>
              <w:t>)</w:t>
            </w:r>
          </w:p>
        </w:tc>
        <w:tc>
          <w:tcPr>
            <w:tcW w:w="3410" w:type="dxa"/>
          </w:tcPr>
          <w:p w14:paraId="10413493" w14:textId="77777777" w:rsidR="00044909" w:rsidRPr="00E91314" w:rsidRDefault="00044909" w:rsidP="00521A56">
            <w:pPr>
              <w:rPr>
                <w:rFonts w:eastAsia="Arial Unicode MS"/>
              </w:rPr>
            </w:pPr>
            <w:r w:rsidRPr="00E91314">
              <w:rPr>
                <w:rFonts w:eastAsia="Arial Unicode MS"/>
              </w:rPr>
              <w:t xml:space="preserve">Indikerar min. antal värden som användaren får välja </w:t>
            </w:r>
            <w:proofErr w:type="gramStart"/>
            <w:r w:rsidRPr="00E91314">
              <w:rPr>
                <w:rFonts w:eastAsia="Arial Unicode MS"/>
              </w:rPr>
              <w:t>vid  checkbox</w:t>
            </w:r>
            <w:proofErr w:type="gramEnd"/>
            <w:r w:rsidRPr="00E91314">
              <w:rPr>
                <w:rFonts w:eastAsia="Arial Unicode MS"/>
              </w:rPr>
              <w:t>/multivärde.</w:t>
            </w:r>
          </w:p>
        </w:tc>
        <w:tc>
          <w:tcPr>
            <w:tcW w:w="1140" w:type="dxa"/>
          </w:tcPr>
          <w:p w14:paraId="308A94FD" w14:textId="77777777" w:rsidR="00044909" w:rsidRPr="00E91314" w:rsidRDefault="00044909" w:rsidP="00521A56">
            <w:pPr>
              <w:rPr>
                <w:rFonts w:eastAsia="Arial Unicode MS"/>
              </w:rPr>
            </w:pPr>
            <w:proofErr w:type="spellStart"/>
            <w:r w:rsidRPr="00E91314">
              <w:rPr>
                <w:rFonts w:eastAsia="Arial Unicode MS"/>
              </w:rPr>
              <w:t>VÄ</w:t>
            </w:r>
            <w:proofErr w:type="spellEnd"/>
          </w:p>
        </w:tc>
        <w:tc>
          <w:tcPr>
            <w:tcW w:w="717" w:type="dxa"/>
          </w:tcPr>
          <w:p w14:paraId="4F82807B"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C87CEF7" w14:textId="77777777" w:rsidR="00044909" w:rsidRPr="00E91314" w:rsidRDefault="00044909" w:rsidP="00521A56">
            <w:pPr>
              <w:rPr>
                <w:rFonts w:eastAsia="Arial Unicode MS"/>
              </w:rPr>
            </w:pPr>
          </w:p>
        </w:tc>
        <w:tc>
          <w:tcPr>
            <w:tcW w:w="1920" w:type="dxa"/>
          </w:tcPr>
          <w:p w14:paraId="611BC33A" w14:textId="77777777" w:rsidR="00044909" w:rsidRPr="00E91314" w:rsidRDefault="00044909" w:rsidP="00521A56">
            <w:pPr>
              <w:rPr>
                <w:rFonts w:ascii="Arial" w:eastAsia="Arial Unicode MS" w:hAnsi="Arial"/>
              </w:rPr>
            </w:pPr>
            <w:r w:rsidRPr="00E91314">
              <w:rPr>
                <w:rFonts w:ascii="Arial" w:eastAsia="Arial Unicode MS" w:hAnsi="Arial"/>
              </w:rPr>
              <w:t>Information till användaren.</w:t>
            </w:r>
          </w:p>
          <w:p w14:paraId="011D7EB0" w14:textId="77777777" w:rsidR="00044909" w:rsidRPr="00E91314" w:rsidRDefault="00044909" w:rsidP="00521A56">
            <w:pPr>
              <w:rPr>
                <w:rFonts w:ascii="Arial" w:eastAsia="Arial Unicode MS" w:hAnsi="Arial"/>
              </w:rPr>
            </w:pPr>
            <w:r w:rsidRPr="00E91314">
              <w:rPr>
                <w:rFonts w:ascii="Arial" w:eastAsia="Arial Unicode MS" w:hAnsi="Arial"/>
              </w:rPr>
              <w:t xml:space="preserve">Kan användas för att validera inmatning av </w:t>
            </w:r>
            <w:r w:rsidRPr="00E91314">
              <w:rPr>
                <w:rFonts w:ascii="Arial" w:eastAsia="Arial Unicode MS" w:hAnsi="Arial"/>
              </w:rPr>
              <w:lastRenderedPageBreak/>
              <w:t>konsument.</w:t>
            </w:r>
          </w:p>
        </w:tc>
        <w:tc>
          <w:tcPr>
            <w:tcW w:w="1200" w:type="dxa"/>
            <w:shd w:val="clear" w:color="auto" w:fill="auto"/>
          </w:tcPr>
          <w:p w14:paraId="6391C7A7" w14:textId="77777777" w:rsidR="00044909" w:rsidRPr="00E91314" w:rsidRDefault="00044909" w:rsidP="00521A56">
            <w:pPr>
              <w:rPr>
                <w:rFonts w:ascii="Arial" w:eastAsia="Arial Unicode MS" w:hAnsi="Arial"/>
              </w:rPr>
            </w:pPr>
          </w:p>
        </w:tc>
        <w:tc>
          <w:tcPr>
            <w:tcW w:w="1080" w:type="dxa"/>
            <w:shd w:val="clear" w:color="auto" w:fill="auto"/>
          </w:tcPr>
          <w:p w14:paraId="6AA547D4" w14:textId="77777777" w:rsidR="00044909" w:rsidRPr="00E91314" w:rsidRDefault="00044909" w:rsidP="00521A56">
            <w:pPr>
              <w:rPr>
                <w:rFonts w:ascii="Arial" w:eastAsia="Arial Unicode MS" w:hAnsi="Arial"/>
              </w:rPr>
            </w:pPr>
          </w:p>
        </w:tc>
        <w:tc>
          <w:tcPr>
            <w:tcW w:w="1160" w:type="dxa"/>
            <w:shd w:val="clear" w:color="auto" w:fill="auto"/>
          </w:tcPr>
          <w:p w14:paraId="61C1867A" w14:textId="77777777" w:rsidR="00044909" w:rsidRPr="00E91314" w:rsidRDefault="00044909" w:rsidP="00521A56">
            <w:pPr>
              <w:rPr>
                <w:rFonts w:ascii="Arial" w:eastAsia="Arial Unicode MS" w:hAnsi="Arial"/>
              </w:rPr>
            </w:pPr>
          </w:p>
        </w:tc>
      </w:tr>
      <w:tr w:rsidR="00044909" w:rsidRPr="00E91314" w14:paraId="59892C7E" w14:textId="77777777" w:rsidTr="00C53A3A">
        <w:trPr>
          <w:trHeight w:val="217"/>
        </w:trPr>
        <w:tc>
          <w:tcPr>
            <w:tcW w:w="2545" w:type="dxa"/>
            <w:gridSpan w:val="2"/>
          </w:tcPr>
          <w:p w14:paraId="304E5B0F" w14:textId="77777777" w:rsidR="00044909" w:rsidRPr="00E91314" w:rsidRDefault="00044909" w:rsidP="00521A56">
            <w:pPr>
              <w:rPr>
                <w:rFonts w:eastAsia="Arial Unicode MS"/>
              </w:rPr>
            </w:pPr>
            <w:r w:rsidRPr="00E91314">
              <w:rPr>
                <w:rFonts w:eastAsia="Arial Unicode MS"/>
              </w:rPr>
              <w:lastRenderedPageBreak/>
              <w:t>(</w:t>
            </w:r>
            <w:proofErr w:type="spellStart"/>
            <w:r w:rsidRPr="00E91314">
              <w:rPr>
                <w:rFonts w:eastAsia="Arial Unicode MS"/>
              </w:rPr>
              <w:t>InputUnit</w:t>
            </w:r>
            <w:proofErr w:type="spellEnd"/>
            <w:r w:rsidRPr="00E91314">
              <w:rPr>
                <w:rFonts w:eastAsia="Arial Unicode MS"/>
              </w:rPr>
              <w:t>)</w:t>
            </w:r>
          </w:p>
        </w:tc>
        <w:tc>
          <w:tcPr>
            <w:tcW w:w="3410" w:type="dxa"/>
          </w:tcPr>
          <w:p w14:paraId="49081256" w14:textId="77777777" w:rsidR="00044909" w:rsidRPr="00E91314" w:rsidRDefault="00044909" w:rsidP="003247C2">
            <w:pPr>
              <w:rPr>
                <w:rFonts w:eastAsia="Arial Unicode MS"/>
              </w:rPr>
            </w:pPr>
            <w:r w:rsidRPr="00E91314">
              <w:rPr>
                <w:rFonts w:eastAsia="Arial Unicode MS"/>
              </w:rPr>
              <w:t>Typ av enhet.</w:t>
            </w:r>
          </w:p>
          <w:p w14:paraId="55B43672" w14:textId="77777777" w:rsidR="00044909" w:rsidRPr="00E91314" w:rsidRDefault="00044909" w:rsidP="00521A56">
            <w:pPr>
              <w:rPr>
                <w:rFonts w:eastAsia="Arial Unicode MS"/>
              </w:rPr>
            </w:pPr>
            <w:r w:rsidRPr="00E91314">
              <w:rPr>
                <w:rFonts w:eastAsia="Arial Unicode MS"/>
              </w:rPr>
              <w:t>T.ex. kg, m</w:t>
            </w:r>
          </w:p>
        </w:tc>
        <w:tc>
          <w:tcPr>
            <w:tcW w:w="1140" w:type="dxa"/>
          </w:tcPr>
          <w:p w14:paraId="7D999F02" w14:textId="77777777" w:rsidR="00044909" w:rsidRPr="00E91314" w:rsidRDefault="00044909" w:rsidP="00521A56">
            <w:pPr>
              <w:rPr>
                <w:rFonts w:eastAsia="Arial Unicode MS"/>
              </w:rPr>
            </w:pPr>
            <w:proofErr w:type="spellStart"/>
            <w:r w:rsidRPr="00E91314">
              <w:rPr>
                <w:rFonts w:eastAsia="Arial Unicode MS"/>
              </w:rPr>
              <w:t>KTOV</w:t>
            </w:r>
            <w:proofErr w:type="spellEnd"/>
          </w:p>
        </w:tc>
        <w:tc>
          <w:tcPr>
            <w:tcW w:w="717" w:type="dxa"/>
          </w:tcPr>
          <w:p w14:paraId="097609A3"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05C7A13" w14:textId="77777777" w:rsidR="00044909" w:rsidRPr="00E91314" w:rsidRDefault="00044909" w:rsidP="00521A56">
            <w:pPr>
              <w:rPr>
                <w:rFonts w:eastAsia="Arial Unicode MS"/>
              </w:rPr>
            </w:pPr>
            <w:r w:rsidRPr="00E91314">
              <w:t>KV enhet</w:t>
            </w:r>
          </w:p>
        </w:tc>
        <w:tc>
          <w:tcPr>
            <w:tcW w:w="1920" w:type="dxa"/>
          </w:tcPr>
          <w:p w14:paraId="46C3E5CC" w14:textId="77777777" w:rsidR="00044909" w:rsidRPr="00E91314" w:rsidRDefault="00044909" w:rsidP="00521A56">
            <w:pPr>
              <w:rPr>
                <w:rFonts w:ascii="Arial" w:eastAsia="Arial Unicode MS" w:hAnsi="Arial"/>
              </w:rPr>
            </w:pPr>
          </w:p>
        </w:tc>
        <w:tc>
          <w:tcPr>
            <w:tcW w:w="1200" w:type="dxa"/>
            <w:shd w:val="clear" w:color="auto" w:fill="auto"/>
          </w:tcPr>
          <w:p w14:paraId="6453941B" w14:textId="77777777" w:rsidR="00044909" w:rsidRPr="00E91314" w:rsidRDefault="00044909" w:rsidP="00521A56">
            <w:pPr>
              <w:rPr>
                <w:rFonts w:ascii="Arial" w:eastAsia="Arial Unicode MS" w:hAnsi="Arial"/>
              </w:rPr>
            </w:pPr>
          </w:p>
        </w:tc>
        <w:tc>
          <w:tcPr>
            <w:tcW w:w="1080" w:type="dxa"/>
            <w:shd w:val="clear" w:color="auto" w:fill="auto"/>
          </w:tcPr>
          <w:p w14:paraId="7565B735" w14:textId="77777777" w:rsidR="00044909" w:rsidRPr="00E91314" w:rsidRDefault="00044909" w:rsidP="00521A56">
            <w:pPr>
              <w:rPr>
                <w:rFonts w:ascii="Arial" w:eastAsia="Arial Unicode MS" w:hAnsi="Arial"/>
              </w:rPr>
            </w:pPr>
          </w:p>
        </w:tc>
        <w:tc>
          <w:tcPr>
            <w:tcW w:w="1160" w:type="dxa"/>
            <w:shd w:val="clear" w:color="auto" w:fill="auto"/>
          </w:tcPr>
          <w:p w14:paraId="5A325F91" w14:textId="77777777" w:rsidR="00044909" w:rsidRPr="00E91314" w:rsidRDefault="00044909" w:rsidP="00521A56">
            <w:pPr>
              <w:rPr>
                <w:rFonts w:ascii="Arial" w:eastAsia="Arial Unicode MS" w:hAnsi="Arial"/>
              </w:rPr>
            </w:pPr>
          </w:p>
        </w:tc>
      </w:tr>
      <w:tr w:rsidR="00044909" w:rsidRPr="00E91314" w14:paraId="28107BEF" w14:textId="77777777" w:rsidTr="00C53A3A">
        <w:trPr>
          <w:trHeight w:val="217"/>
        </w:trPr>
        <w:tc>
          <w:tcPr>
            <w:tcW w:w="2545" w:type="dxa"/>
            <w:gridSpan w:val="2"/>
          </w:tcPr>
          <w:p w14:paraId="7E7CD069"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AnswerMax</w:t>
            </w:r>
            <w:proofErr w:type="spellEnd"/>
            <w:r w:rsidRPr="00E91314">
              <w:rPr>
                <w:rFonts w:eastAsia="Arial Unicode MS"/>
              </w:rPr>
              <w:t>)</w:t>
            </w:r>
          </w:p>
        </w:tc>
        <w:tc>
          <w:tcPr>
            <w:tcW w:w="3410" w:type="dxa"/>
          </w:tcPr>
          <w:p w14:paraId="155448E7" w14:textId="77777777" w:rsidR="00044909" w:rsidRPr="00E91314" w:rsidRDefault="00044909" w:rsidP="003247C2">
            <w:pPr>
              <w:rPr>
                <w:rFonts w:eastAsia="Arial Unicode MS"/>
              </w:rPr>
            </w:pPr>
            <w:r w:rsidRPr="00E91314">
              <w:rPr>
                <w:rFonts w:eastAsia="Arial Unicode MS"/>
              </w:rPr>
              <w:t xml:space="preserve">Specificerar maxvärde för inmatning. (Gäller typ: </w:t>
            </w:r>
            <w:proofErr w:type="spellStart"/>
            <w:r w:rsidRPr="00E91314">
              <w:rPr>
                <w:rFonts w:eastAsia="Arial Unicode MS"/>
              </w:rPr>
              <w:t>number</w:t>
            </w:r>
            <w:proofErr w:type="spellEnd"/>
            <w:r w:rsidRPr="00E91314">
              <w:rPr>
                <w:rFonts w:eastAsia="Arial Unicode MS"/>
              </w:rPr>
              <w:t>, date)</w:t>
            </w:r>
          </w:p>
          <w:p w14:paraId="5D7D8A07"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Ett värde får inte överskrida 10. Blodtryck, rimlighetsparameter.</w:t>
            </w:r>
          </w:p>
        </w:tc>
        <w:tc>
          <w:tcPr>
            <w:tcW w:w="1140" w:type="dxa"/>
          </w:tcPr>
          <w:p w14:paraId="34250CA7"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0C6341E8"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56E40F96" w14:textId="77777777" w:rsidR="00044909" w:rsidRPr="00E91314" w:rsidRDefault="00044909" w:rsidP="00521A56">
            <w:pPr>
              <w:rPr>
                <w:rFonts w:eastAsia="Arial Unicode MS"/>
              </w:rPr>
            </w:pPr>
          </w:p>
        </w:tc>
        <w:tc>
          <w:tcPr>
            <w:tcW w:w="1920" w:type="dxa"/>
          </w:tcPr>
          <w:p w14:paraId="0636D113"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FFF88BC" w14:textId="77777777" w:rsidR="00044909" w:rsidRPr="00E91314" w:rsidRDefault="00044909" w:rsidP="00521A56">
            <w:pPr>
              <w:rPr>
                <w:rFonts w:ascii="Arial" w:eastAsia="Arial Unicode MS" w:hAnsi="Arial"/>
              </w:rPr>
            </w:pPr>
          </w:p>
        </w:tc>
        <w:tc>
          <w:tcPr>
            <w:tcW w:w="1080" w:type="dxa"/>
            <w:shd w:val="clear" w:color="auto" w:fill="auto"/>
          </w:tcPr>
          <w:p w14:paraId="092D9567" w14:textId="77777777" w:rsidR="00044909" w:rsidRPr="00E91314" w:rsidRDefault="00044909" w:rsidP="00521A56">
            <w:pPr>
              <w:rPr>
                <w:rFonts w:ascii="Arial" w:eastAsia="Arial Unicode MS" w:hAnsi="Arial"/>
              </w:rPr>
            </w:pPr>
          </w:p>
        </w:tc>
        <w:tc>
          <w:tcPr>
            <w:tcW w:w="1160" w:type="dxa"/>
            <w:shd w:val="clear" w:color="auto" w:fill="auto"/>
          </w:tcPr>
          <w:p w14:paraId="34C942B2" w14:textId="77777777" w:rsidR="00044909" w:rsidRPr="00E91314" w:rsidRDefault="00044909" w:rsidP="00521A56">
            <w:pPr>
              <w:rPr>
                <w:rFonts w:ascii="Arial" w:eastAsia="Arial Unicode MS" w:hAnsi="Arial"/>
              </w:rPr>
            </w:pPr>
          </w:p>
        </w:tc>
      </w:tr>
      <w:tr w:rsidR="00044909" w:rsidRPr="00E91314" w14:paraId="6F00A154" w14:textId="77777777" w:rsidTr="00C53A3A">
        <w:trPr>
          <w:trHeight w:val="217"/>
        </w:trPr>
        <w:tc>
          <w:tcPr>
            <w:tcW w:w="2545" w:type="dxa"/>
            <w:gridSpan w:val="2"/>
          </w:tcPr>
          <w:p w14:paraId="1B6F4E6D"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AnswerMin</w:t>
            </w:r>
            <w:proofErr w:type="spellEnd"/>
            <w:r w:rsidRPr="00E91314">
              <w:rPr>
                <w:rFonts w:eastAsia="Arial Unicode MS"/>
              </w:rPr>
              <w:t>)</w:t>
            </w:r>
          </w:p>
        </w:tc>
        <w:tc>
          <w:tcPr>
            <w:tcW w:w="3410" w:type="dxa"/>
          </w:tcPr>
          <w:p w14:paraId="182073D5" w14:textId="77777777" w:rsidR="00044909" w:rsidRPr="00E91314" w:rsidRDefault="00044909" w:rsidP="003247C2">
            <w:pPr>
              <w:rPr>
                <w:rFonts w:eastAsia="Arial Unicode MS"/>
              </w:rPr>
            </w:pPr>
            <w:r w:rsidRPr="00E91314">
              <w:rPr>
                <w:rFonts w:eastAsia="Arial Unicode MS"/>
              </w:rPr>
              <w:t xml:space="preserve">Specificerar </w:t>
            </w:r>
            <w:proofErr w:type="spellStart"/>
            <w:r w:rsidRPr="00E91314">
              <w:rPr>
                <w:rFonts w:eastAsia="Arial Unicode MS"/>
              </w:rPr>
              <w:t>minvärde</w:t>
            </w:r>
            <w:proofErr w:type="spellEnd"/>
            <w:r w:rsidRPr="00E91314">
              <w:rPr>
                <w:rFonts w:eastAsia="Arial Unicode MS"/>
              </w:rPr>
              <w:t xml:space="preserve"> för inmatning. </w:t>
            </w:r>
          </w:p>
          <w:p w14:paraId="300869C1" w14:textId="77777777" w:rsidR="00044909" w:rsidRPr="00E91314" w:rsidRDefault="00044909"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 date)</w:t>
            </w:r>
          </w:p>
          <w:p w14:paraId="4DCDCD81" w14:textId="77777777" w:rsidR="00044909" w:rsidRPr="00E91314" w:rsidRDefault="00044909" w:rsidP="00521A56">
            <w:pPr>
              <w:rPr>
                <w:rFonts w:eastAsia="Arial Unicode MS"/>
              </w:rPr>
            </w:pPr>
          </w:p>
        </w:tc>
        <w:tc>
          <w:tcPr>
            <w:tcW w:w="1140" w:type="dxa"/>
          </w:tcPr>
          <w:p w14:paraId="6B51B723"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38EB9B6C"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41B652AE" w14:textId="77777777" w:rsidR="00044909" w:rsidRPr="00E91314" w:rsidRDefault="00044909" w:rsidP="00521A56">
            <w:pPr>
              <w:rPr>
                <w:rFonts w:eastAsia="Arial Unicode MS"/>
              </w:rPr>
            </w:pPr>
          </w:p>
        </w:tc>
        <w:tc>
          <w:tcPr>
            <w:tcW w:w="1920" w:type="dxa"/>
          </w:tcPr>
          <w:p w14:paraId="0A8EABE4"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1E64F2AB" w14:textId="77777777" w:rsidR="00044909" w:rsidRPr="00E91314" w:rsidRDefault="00044909" w:rsidP="00521A56">
            <w:pPr>
              <w:rPr>
                <w:rFonts w:ascii="Arial" w:eastAsia="Arial Unicode MS" w:hAnsi="Arial"/>
              </w:rPr>
            </w:pPr>
          </w:p>
        </w:tc>
        <w:tc>
          <w:tcPr>
            <w:tcW w:w="1080" w:type="dxa"/>
            <w:shd w:val="clear" w:color="auto" w:fill="auto"/>
          </w:tcPr>
          <w:p w14:paraId="21BE3D60" w14:textId="77777777" w:rsidR="00044909" w:rsidRPr="00E91314" w:rsidRDefault="00044909" w:rsidP="00521A56">
            <w:pPr>
              <w:rPr>
                <w:rFonts w:ascii="Arial" w:eastAsia="Arial Unicode MS" w:hAnsi="Arial"/>
              </w:rPr>
            </w:pPr>
          </w:p>
        </w:tc>
        <w:tc>
          <w:tcPr>
            <w:tcW w:w="1160" w:type="dxa"/>
            <w:shd w:val="clear" w:color="auto" w:fill="auto"/>
          </w:tcPr>
          <w:p w14:paraId="1A4548A5" w14:textId="77777777" w:rsidR="00044909" w:rsidRPr="00E91314" w:rsidRDefault="00044909" w:rsidP="00521A56">
            <w:pPr>
              <w:rPr>
                <w:rFonts w:ascii="Arial" w:eastAsia="Arial Unicode MS" w:hAnsi="Arial"/>
              </w:rPr>
            </w:pPr>
          </w:p>
        </w:tc>
      </w:tr>
      <w:tr w:rsidR="00044909" w:rsidRPr="00E91314" w14:paraId="0C452E54" w14:textId="77777777" w:rsidTr="00C53A3A">
        <w:trPr>
          <w:trHeight w:val="217"/>
        </w:trPr>
        <w:tc>
          <w:tcPr>
            <w:tcW w:w="2545" w:type="dxa"/>
            <w:gridSpan w:val="2"/>
          </w:tcPr>
          <w:p w14:paraId="063A06FC"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AnswerMaxLenght</w:t>
            </w:r>
            <w:proofErr w:type="spellEnd"/>
            <w:r w:rsidRPr="00E91314">
              <w:rPr>
                <w:rFonts w:eastAsia="Arial Unicode MS"/>
              </w:rPr>
              <w:t>)</w:t>
            </w:r>
          </w:p>
        </w:tc>
        <w:tc>
          <w:tcPr>
            <w:tcW w:w="3410" w:type="dxa"/>
          </w:tcPr>
          <w:p w14:paraId="7B2AA193" w14:textId="77777777" w:rsidR="00044909" w:rsidRPr="00E91314" w:rsidRDefault="00044909" w:rsidP="003247C2">
            <w:pPr>
              <w:rPr>
                <w:rFonts w:eastAsia="Arial Unicode MS"/>
              </w:rPr>
            </w:pPr>
            <w:r w:rsidRPr="00E91314">
              <w:rPr>
                <w:rFonts w:eastAsia="Arial Unicode MS"/>
              </w:rPr>
              <w:t xml:space="preserve">Specificerar </w:t>
            </w:r>
            <w:proofErr w:type="spellStart"/>
            <w:r w:rsidRPr="00E91314">
              <w:rPr>
                <w:rFonts w:eastAsia="Arial Unicode MS"/>
              </w:rPr>
              <w:t>maxvärdelängd</w:t>
            </w:r>
            <w:proofErr w:type="spellEnd"/>
            <w:r w:rsidRPr="00E91314">
              <w:rPr>
                <w:rFonts w:eastAsia="Arial Unicode MS"/>
              </w:rPr>
              <w:t xml:space="preserve"> för inmatning.</w:t>
            </w:r>
          </w:p>
          <w:p w14:paraId="2D856ECD" w14:textId="77777777" w:rsidR="00044909" w:rsidRPr="00E91314" w:rsidRDefault="00044909" w:rsidP="003247C2">
            <w:pPr>
              <w:rPr>
                <w:rFonts w:eastAsia="Arial Unicode MS"/>
              </w:rPr>
            </w:pPr>
            <w:r w:rsidRPr="00E91314">
              <w:rPr>
                <w:rFonts w:eastAsia="Arial Unicode MS"/>
              </w:rPr>
              <w:t xml:space="preserve">(Gäller typ: </w:t>
            </w:r>
            <w:proofErr w:type="spellStart"/>
            <w:r w:rsidRPr="00E91314">
              <w:rPr>
                <w:rFonts w:eastAsia="Arial Unicode MS"/>
              </w:rPr>
              <w:t>number</w:t>
            </w:r>
            <w:proofErr w:type="spellEnd"/>
            <w:r w:rsidRPr="00E91314">
              <w:rPr>
                <w:rFonts w:eastAsia="Arial Unicode MS"/>
              </w:rPr>
              <w:t>)</w:t>
            </w:r>
          </w:p>
          <w:p w14:paraId="72F8859D"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En inmatning (text) får inte vara större än 100 tecken.</w:t>
            </w:r>
          </w:p>
        </w:tc>
        <w:tc>
          <w:tcPr>
            <w:tcW w:w="1140" w:type="dxa"/>
          </w:tcPr>
          <w:p w14:paraId="432ABB64" w14:textId="77777777" w:rsidR="00044909" w:rsidRPr="00E91314" w:rsidRDefault="00044909" w:rsidP="00521A56">
            <w:pPr>
              <w:rPr>
                <w:rFonts w:eastAsia="Arial Unicode MS"/>
              </w:rPr>
            </w:pPr>
            <w:proofErr w:type="spellStart"/>
            <w:r w:rsidRPr="00E91314">
              <w:rPr>
                <w:rFonts w:eastAsia="Arial Unicode MS"/>
              </w:rPr>
              <w:t>VÅ</w:t>
            </w:r>
            <w:proofErr w:type="spellEnd"/>
          </w:p>
        </w:tc>
        <w:tc>
          <w:tcPr>
            <w:tcW w:w="717" w:type="dxa"/>
          </w:tcPr>
          <w:p w14:paraId="5963BFC5"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62C0DD9A" w14:textId="77777777" w:rsidR="00044909" w:rsidRPr="00E91314" w:rsidRDefault="00044909" w:rsidP="00521A56">
            <w:pPr>
              <w:rPr>
                <w:rFonts w:eastAsia="Arial Unicode MS"/>
              </w:rPr>
            </w:pPr>
          </w:p>
        </w:tc>
        <w:tc>
          <w:tcPr>
            <w:tcW w:w="1920" w:type="dxa"/>
          </w:tcPr>
          <w:p w14:paraId="1C025283"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20241ED8" w14:textId="77777777" w:rsidR="00044909" w:rsidRPr="00E91314" w:rsidRDefault="00044909" w:rsidP="00521A56">
            <w:pPr>
              <w:rPr>
                <w:rFonts w:ascii="Arial" w:eastAsia="Arial Unicode MS" w:hAnsi="Arial"/>
              </w:rPr>
            </w:pPr>
          </w:p>
        </w:tc>
        <w:tc>
          <w:tcPr>
            <w:tcW w:w="1080" w:type="dxa"/>
            <w:shd w:val="clear" w:color="auto" w:fill="auto"/>
          </w:tcPr>
          <w:p w14:paraId="24C0013D" w14:textId="77777777" w:rsidR="00044909" w:rsidRPr="00E91314" w:rsidRDefault="00044909" w:rsidP="00521A56">
            <w:pPr>
              <w:rPr>
                <w:rFonts w:ascii="Arial" w:eastAsia="Arial Unicode MS" w:hAnsi="Arial"/>
              </w:rPr>
            </w:pPr>
          </w:p>
        </w:tc>
        <w:tc>
          <w:tcPr>
            <w:tcW w:w="1160" w:type="dxa"/>
            <w:shd w:val="clear" w:color="auto" w:fill="auto"/>
          </w:tcPr>
          <w:p w14:paraId="74FC408C" w14:textId="77777777" w:rsidR="00044909" w:rsidRPr="00E91314" w:rsidRDefault="00044909" w:rsidP="00521A56">
            <w:pPr>
              <w:rPr>
                <w:rFonts w:ascii="Arial" w:eastAsia="Arial Unicode MS" w:hAnsi="Arial"/>
              </w:rPr>
            </w:pPr>
          </w:p>
        </w:tc>
      </w:tr>
      <w:tr w:rsidR="00044909" w:rsidRPr="00E91314" w14:paraId="0110109E" w14:textId="77777777" w:rsidTr="00C53A3A">
        <w:trPr>
          <w:trHeight w:val="217"/>
        </w:trPr>
        <w:tc>
          <w:tcPr>
            <w:tcW w:w="2545" w:type="dxa"/>
            <w:gridSpan w:val="2"/>
          </w:tcPr>
          <w:p w14:paraId="550EFC8B"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AnswerPattern</w:t>
            </w:r>
            <w:proofErr w:type="spellEnd"/>
            <w:r w:rsidRPr="00E91314">
              <w:rPr>
                <w:rFonts w:eastAsia="Arial Unicode MS"/>
              </w:rPr>
              <w:t>)</w:t>
            </w:r>
          </w:p>
        </w:tc>
        <w:tc>
          <w:tcPr>
            <w:tcW w:w="3410" w:type="dxa"/>
          </w:tcPr>
          <w:p w14:paraId="3AFB4AE5" w14:textId="77777777" w:rsidR="00044909" w:rsidRPr="00E91314" w:rsidRDefault="00044909" w:rsidP="003247C2">
            <w:pPr>
              <w:rPr>
                <w:rFonts w:eastAsia="Arial Unicode MS"/>
              </w:rPr>
            </w:pPr>
            <w:r w:rsidRPr="00E91314">
              <w:rPr>
                <w:rFonts w:eastAsia="Arial Unicode MS"/>
              </w:rPr>
              <w:t xml:space="preserve">Inmatningsvalidering </w:t>
            </w:r>
          </w:p>
          <w:p w14:paraId="55750A55" w14:textId="77777777" w:rsidR="00044909" w:rsidRPr="00E91314" w:rsidRDefault="00044909" w:rsidP="003247C2">
            <w:pPr>
              <w:rPr>
                <w:rFonts w:eastAsia="Arial Unicode MS"/>
              </w:rPr>
            </w:pPr>
            <w:r w:rsidRPr="00E91314">
              <w:rPr>
                <w:rFonts w:eastAsia="Arial Unicode MS"/>
              </w:rPr>
              <w:t>(</w:t>
            </w:r>
            <w:proofErr w:type="spellStart"/>
            <w:r w:rsidRPr="00E91314">
              <w:rPr>
                <w:rFonts w:eastAsia="Arial Unicode MS"/>
              </w:rPr>
              <w:t>Regular</w:t>
            </w:r>
            <w:proofErr w:type="spellEnd"/>
            <w:r w:rsidRPr="00E91314">
              <w:rPr>
                <w:rFonts w:eastAsia="Arial Unicode MS"/>
              </w:rPr>
              <w:t xml:space="preserve"> </w:t>
            </w:r>
            <w:proofErr w:type="spellStart"/>
            <w:r w:rsidRPr="00E91314">
              <w:rPr>
                <w:rFonts w:eastAsia="Arial Unicode MS"/>
              </w:rPr>
              <w:t>expresson</w:t>
            </w:r>
            <w:proofErr w:type="spellEnd"/>
            <w:r w:rsidRPr="00E91314">
              <w:rPr>
                <w:rFonts w:eastAsia="Arial Unicode MS"/>
              </w:rPr>
              <w:t>).</w:t>
            </w:r>
          </w:p>
          <w:p w14:paraId="061A423D"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xml:space="preserve">: </w:t>
            </w:r>
            <w:proofErr w:type="spellStart"/>
            <w:r w:rsidRPr="00E91314">
              <w:rPr>
                <w:rFonts w:eastAsia="Arial Unicode MS"/>
              </w:rPr>
              <w:t>pattern</w:t>
            </w:r>
            <w:proofErr w:type="spellEnd"/>
            <w:r w:rsidRPr="00E91314">
              <w:rPr>
                <w:rFonts w:eastAsia="Arial Unicode MS"/>
              </w:rPr>
              <w:t xml:space="preserve">="[A-z]{3}" tillåter endast 3 </w:t>
            </w:r>
            <w:proofErr w:type="spellStart"/>
            <w:r w:rsidRPr="00E91314">
              <w:rPr>
                <w:rFonts w:eastAsia="Arial Unicode MS"/>
              </w:rPr>
              <w:t>teckan</w:t>
            </w:r>
            <w:proofErr w:type="spellEnd"/>
            <w:r w:rsidRPr="00E91314">
              <w:rPr>
                <w:rFonts w:eastAsia="Arial Unicode MS"/>
              </w:rPr>
              <w:t xml:space="preserve"> A-z.</w:t>
            </w:r>
          </w:p>
        </w:tc>
        <w:tc>
          <w:tcPr>
            <w:tcW w:w="1140" w:type="dxa"/>
          </w:tcPr>
          <w:p w14:paraId="386BCC18" w14:textId="77777777" w:rsidR="00044909" w:rsidRPr="00E91314" w:rsidRDefault="00044909" w:rsidP="00521A56">
            <w:pPr>
              <w:rPr>
                <w:rFonts w:eastAsia="Arial Unicode MS"/>
              </w:rPr>
            </w:pPr>
            <w:proofErr w:type="spellStart"/>
            <w:r w:rsidRPr="00E91314">
              <w:rPr>
                <w:rFonts w:eastAsia="Arial Unicode MS"/>
              </w:rPr>
              <w:t>TXT</w:t>
            </w:r>
            <w:proofErr w:type="spellEnd"/>
          </w:p>
        </w:tc>
        <w:tc>
          <w:tcPr>
            <w:tcW w:w="717" w:type="dxa"/>
          </w:tcPr>
          <w:p w14:paraId="1A817576"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7383E0F1" w14:textId="77777777" w:rsidR="00044909" w:rsidRPr="00E91314" w:rsidRDefault="00044909" w:rsidP="00521A56">
            <w:pPr>
              <w:rPr>
                <w:rFonts w:eastAsia="Arial Unicode MS"/>
              </w:rPr>
            </w:pPr>
          </w:p>
        </w:tc>
        <w:tc>
          <w:tcPr>
            <w:tcW w:w="1920" w:type="dxa"/>
          </w:tcPr>
          <w:p w14:paraId="25597CC8" w14:textId="77777777" w:rsidR="00044909" w:rsidRPr="00E91314" w:rsidRDefault="00044909" w:rsidP="00521A56">
            <w:pPr>
              <w:rPr>
                <w:rFonts w:ascii="Arial" w:eastAsia="Arial Unicode MS" w:hAnsi="Arial"/>
              </w:rPr>
            </w:pPr>
            <w:r w:rsidRPr="00E91314">
              <w:rPr>
                <w:rFonts w:ascii="Arial" w:eastAsia="Arial Unicode MS" w:hAnsi="Arial"/>
              </w:rPr>
              <w:t>Kan valideras av konsumerandesystem.</w:t>
            </w:r>
          </w:p>
        </w:tc>
        <w:tc>
          <w:tcPr>
            <w:tcW w:w="1200" w:type="dxa"/>
            <w:shd w:val="clear" w:color="auto" w:fill="auto"/>
          </w:tcPr>
          <w:p w14:paraId="7514C89D" w14:textId="77777777" w:rsidR="00044909" w:rsidRPr="00E91314" w:rsidRDefault="00044909" w:rsidP="00521A56">
            <w:pPr>
              <w:rPr>
                <w:rFonts w:ascii="Arial" w:eastAsia="Arial Unicode MS" w:hAnsi="Arial"/>
              </w:rPr>
            </w:pPr>
          </w:p>
        </w:tc>
        <w:tc>
          <w:tcPr>
            <w:tcW w:w="1080" w:type="dxa"/>
            <w:shd w:val="clear" w:color="auto" w:fill="auto"/>
          </w:tcPr>
          <w:p w14:paraId="39612593" w14:textId="77777777" w:rsidR="00044909" w:rsidRPr="00E91314" w:rsidRDefault="00044909" w:rsidP="00521A56">
            <w:pPr>
              <w:rPr>
                <w:rFonts w:ascii="Arial" w:eastAsia="Arial Unicode MS" w:hAnsi="Arial"/>
              </w:rPr>
            </w:pPr>
          </w:p>
        </w:tc>
        <w:tc>
          <w:tcPr>
            <w:tcW w:w="1160" w:type="dxa"/>
            <w:shd w:val="clear" w:color="auto" w:fill="auto"/>
          </w:tcPr>
          <w:p w14:paraId="5EEB39AA" w14:textId="77777777" w:rsidR="00044909" w:rsidRPr="00E91314" w:rsidRDefault="00044909" w:rsidP="00521A56">
            <w:pPr>
              <w:rPr>
                <w:rFonts w:ascii="Arial" w:eastAsia="Arial Unicode MS" w:hAnsi="Arial"/>
              </w:rPr>
            </w:pPr>
          </w:p>
        </w:tc>
      </w:tr>
      <w:tr w:rsidR="00044909" w:rsidRPr="00E91314" w14:paraId="5D27B076" w14:textId="77777777" w:rsidTr="00C53A3A">
        <w:trPr>
          <w:trHeight w:val="217"/>
        </w:trPr>
        <w:tc>
          <w:tcPr>
            <w:tcW w:w="2545" w:type="dxa"/>
            <w:gridSpan w:val="2"/>
          </w:tcPr>
          <w:p w14:paraId="605A396A"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AnswerStep</w:t>
            </w:r>
            <w:proofErr w:type="spellEnd"/>
            <w:r w:rsidRPr="00E91314">
              <w:rPr>
                <w:rFonts w:eastAsia="Arial Unicode MS"/>
              </w:rPr>
              <w:t>)</w:t>
            </w:r>
          </w:p>
        </w:tc>
        <w:tc>
          <w:tcPr>
            <w:tcW w:w="3410" w:type="dxa"/>
          </w:tcPr>
          <w:p w14:paraId="0059844F" w14:textId="77777777" w:rsidR="00044909" w:rsidRPr="00E91314" w:rsidRDefault="00044909" w:rsidP="003247C2">
            <w:pPr>
              <w:rPr>
                <w:rFonts w:eastAsia="Arial Unicode MS"/>
              </w:rPr>
            </w:pPr>
            <w:r w:rsidRPr="00E91314">
              <w:rPr>
                <w:rFonts w:eastAsia="Arial Unicode MS"/>
              </w:rPr>
              <w:t xml:space="preserve">Specificerar giltiga intervall för inmatning. </w:t>
            </w:r>
          </w:p>
          <w:p w14:paraId="05357FC1" w14:textId="77777777" w:rsidR="00044909" w:rsidRPr="00E963D8" w:rsidRDefault="00044909" w:rsidP="003247C2">
            <w:pPr>
              <w:rPr>
                <w:rFonts w:eastAsia="Arial Unicode MS"/>
                <w:lang w:val="en-US"/>
              </w:rPr>
            </w:pPr>
            <w:r w:rsidRPr="00E963D8">
              <w:rPr>
                <w:rFonts w:eastAsia="Arial Unicode MS"/>
                <w:lang w:val="en-US"/>
              </w:rPr>
              <w:t>(</w:t>
            </w:r>
            <w:proofErr w:type="spellStart"/>
            <w:r w:rsidRPr="00E963D8">
              <w:rPr>
                <w:rFonts w:eastAsia="Arial Unicode MS"/>
                <w:lang w:val="en-US"/>
              </w:rPr>
              <w:t>Gäller</w:t>
            </w:r>
            <w:proofErr w:type="spellEnd"/>
            <w:r w:rsidRPr="00E963D8">
              <w:rPr>
                <w:rFonts w:eastAsia="Arial Unicode MS"/>
                <w:lang w:val="en-US"/>
              </w:rPr>
              <w:t xml:space="preserve"> </w:t>
            </w:r>
            <w:proofErr w:type="spellStart"/>
            <w:r w:rsidRPr="00E963D8">
              <w:rPr>
                <w:rFonts w:eastAsia="Arial Unicode MS"/>
                <w:lang w:val="en-US"/>
              </w:rPr>
              <w:t>typ</w:t>
            </w:r>
            <w:proofErr w:type="spellEnd"/>
            <w:r w:rsidRPr="00E963D8">
              <w:rPr>
                <w:rFonts w:eastAsia="Arial Unicode MS"/>
                <w:lang w:val="en-US"/>
              </w:rPr>
              <w:t xml:space="preserve">: number, range, date, </w:t>
            </w:r>
            <w:proofErr w:type="spellStart"/>
            <w:r w:rsidRPr="00E963D8">
              <w:rPr>
                <w:rFonts w:eastAsia="Arial Unicode MS"/>
                <w:lang w:val="en-US"/>
              </w:rPr>
              <w:lastRenderedPageBreak/>
              <w:t>datetime</w:t>
            </w:r>
            <w:proofErr w:type="spellEnd"/>
            <w:r w:rsidRPr="00E963D8">
              <w:rPr>
                <w:rFonts w:eastAsia="Arial Unicode MS"/>
                <w:lang w:val="en-US"/>
              </w:rPr>
              <w:t xml:space="preserve">, </w:t>
            </w:r>
            <w:proofErr w:type="spellStart"/>
            <w:r w:rsidRPr="00E963D8">
              <w:rPr>
                <w:rFonts w:eastAsia="Arial Unicode MS"/>
                <w:lang w:val="en-US"/>
              </w:rPr>
              <w:t>datetime</w:t>
            </w:r>
            <w:proofErr w:type="spellEnd"/>
            <w:r w:rsidRPr="00E963D8">
              <w:rPr>
                <w:rFonts w:eastAsia="Arial Unicode MS"/>
                <w:lang w:val="en-US"/>
              </w:rPr>
              <w:t xml:space="preserve">-local, month, time </w:t>
            </w:r>
            <w:proofErr w:type="spellStart"/>
            <w:r w:rsidRPr="00E963D8">
              <w:rPr>
                <w:rFonts w:eastAsia="Arial Unicode MS"/>
                <w:lang w:val="en-US"/>
              </w:rPr>
              <w:t>och</w:t>
            </w:r>
            <w:proofErr w:type="spellEnd"/>
            <w:r w:rsidRPr="00E963D8">
              <w:rPr>
                <w:rFonts w:eastAsia="Arial Unicode MS"/>
                <w:lang w:val="en-US"/>
              </w:rPr>
              <w:t xml:space="preserve"> week)</w:t>
            </w:r>
          </w:p>
          <w:p w14:paraId="7072B34D" w14:textId="77777777" w:rsidR="00044909" w:rsidRPr="00E91314" w:rsidRDefault="00044909" w:rsidP="00521A56">
            <w:pPr>
              <w:rPr>
                <w:rFonts w:eastAsia="Arial Unicode MS"/>
              </w:rPr>
            </w:pPr>
            <w:proofErr w:type="spellStart"/>
            <w:r w:rsidRPr="00E91314">
              <w:rPr>
                <w:rFonts w:eastAsia="Arial Unicode MS"/>
              </w:rPr>
              <w:t>T.ex</w:t>
            </w:r>
            <w:proofErr w:type="spellEnd"/>
            <w:r w:rsidRPr="00E91314">
              <w:rPr>
                <w:rFonts w:eastAsia="Arial Unicode MS"/>
              </w:rPr>
              <w:t>: Skalningsfaktor för en ”</w:t>
            </w:r>
            <w:proofErr w:type="spellStart"/>
            <w:r w:rsidRPr="00E91314">
              <w:rPr>
                <w:rFonts w:eastAsia="Arial Unicode MS"/>
              </w:rPr>
              <w:t>slide</w:t>
            </w:r>
            <w:proofErr w:type="spellEnd"/>
            <w:r w:rsidRPr="00E91314">
              <w:rPr>
                <w:rFonts w:eastAsia="Arial Unicode MS"/>
              </w:rPr>
              <w:t xml:space="preserve">” kontroll. Ange värde för temperatur </w:t>
            </w:r>
            <w:r w:rsidRPr="00E91314">
              <w:rPr>
                <w:rFonts w:eastAsia="Arial Unicode MS"/>
              </w:rPr>
              <w:br/>
              <w:t>35-40.</w:t>
            </w:r>
          </w:p>
        </w:tc>
        <w:tc>
          <w:tcPr>
            <w:tcW w:w="1140" w:type="dxa"/>
          </w:tcPr>
          <w:p w14:paraId="7B559547" w14:textId="77777777" w:rsidR="00044909" w:rsidRPr="00E91314" w:rsidRDefault="00044909" w:rsidP="00521A56">
            <w:pPr>
              <w:rPr>
                <w:rFonts w:eastAsia="Arial Unicode MS"/>
              </w:rPr>
            </w:pPr>
            <w:proofErr w:type="spellStart"/>
            <w:r w:rsidRPr="00E91314">
              <w:rPr>
                <w:rFonts w:eastAsia="Arial Unicode MS"/>
              </w:rPr>
              <w:lastRenderedPageBreak/>
              <w:t>VÄ</w:t>
            </w:r>
            <w:proofErr w:type="spellEnd"/>
          </w:p>
        </w:tc>
        <w:tc>
          <w:tcPr>
            <w:tcW w:w="717" w:type="dxa"/>
          </w:tcPr>
          <w:p w14:paraId="1D4CCC0A"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263C703B" w14:textId="77777777" w:rsidR="00044909" w:rsidRPr="00E91314" w:rsidRDefault="00044909" w:rsidP="00521A56">
            <w:pPr>
              <w:rPr>
                <w:rFonts w:eastAsia="Arial Unicode MS"/>
              </w:rPr>
            </w:pPr>
          </w:p>
        </w:tc>
        <w:tc>
          <w:tcPr>
            <w:tcW w:w="1920" w:type="dxa"/>
          </w:tcPr>
          <w:p w14:paraId="77AA3DAE" w14:textId="77777777" w:rsidR="00044909" w:rsidRPr="00E91314" w:rsidRDefault="00044909" w:rsidP="00521A56">
            <w:pPr>
              <w:rPr>
                <w:rFonts w:ascii="Arial" w:eastAsia="Arial Unicode MS" w:hAnsi="Arial"/>
              </w:rPr>
            </w:pPr>
          </w:p>
        </w:tc>
        <w:tc>
          <w:tcPr>
            <w:tcW w:w="1200" w:type="dxa"/>
            <w:shd w:val="clear" w:color="auto" w:fill="auto"/>
          </w:tcPr>
          <w:p w14:paraId="590D2988" w14:textId="77777777" w:rsidR="00044909" w:rsidRPr="00E91314" w:rsidRDefault="00044909" w:rsidP="00521A56">
            <w:pPr>
              <w:rPr>
                <w:rFonts w:ascii="Arial" w:eastAsia="Arial Unicode MS" w:hAnsi="Arial"/>
              </w:rPr>
            </w:pPr>
          </w:p>
        </w:tc>
        <w:tc>
          <w:tcPr>
            <w:tcW w:w="1080" w:type="dxa"/>
            <w:shd w:val="clear" w:color="auto" w:fill="auto"/>
          </w:tcPr>
          <w:p w14:paraId="68FF20D8" w14:textId="77777777" w:rsidR="00044909" w:rsidRPr="00E91314" w:rsidRDefault="00044909" w:rsidP="00521A56">
            <w:pPr>
              <w:rPr>
                <w:rFonts w:ascii="Arial" w:eastAsia="Arial Unicode MS" w:hAnsi="Arial"/>
              </w:rPr>
            </w:pPr>
          </w:p>
        </w:tc>
        <w:tc>
          <w:tcPr>
            <w:tcW w:w="1160" w:type="dxa"/>
            <w:shd w:val="clear" w:color="auto" w:fill="auto"/>
          </w:tcPr>
          <w:p w14:paraId="1E9BE187" w14:textId="77777777" w:rsidR="00044909" w:rsidRPr="00E91314" w:rsidRDefault="00044909" w:rsidP="00521A56">
            <w:pPr>
              <w:rPr>
                <w:rFonts w:ascii="Arial" w:eastAsia="Arial Unicode MS" w:hAnsi="Arial"/>
              </w:rPr>
            </w:pPr>
          </w:p>
        </w:tc>
      </w:tr>
      <w:tr w:rsidR="00044909" w:rsidRPr="00E91314" w14:paraId="1ED2AF04" w14:textId="77777777" w:rsidTr="00C53A3A">
        <w:trPr>
          <w:trHeight w:val="217"/>
        </w:trPr>
        <w:tc>
          <w:tcPr>
            <w:tcW w:w="2545" w:type="dxa"/>
            <w:gridSpan w:val="2"/>
          </w:tcPr>
          <w:p w14:paraId="56A99674" w14:textId="77777777" w:rsidR="00044909" w:rsidRDefault="00044909" w:rsidP="00521A56">
            <w:pPr>
              <w:rPr>
                <w:rFonts w:eastAsia="Arial Unicode MS"/>
              </w:rPr>
            </w:pPr>
            <w:proofErr w:type="spellStart"/>
            <w:r>
              <w:rPr>
                <w:rFonts w:eastAsia="Arial Unicode MS"/>
              </w:rPr>
              <w:lastRenderedPageBreak/>
              <w:t>Code</w:t>
            </w:r>
            <w:proofErr w:type="spellEnd"/>
            <w:r>
              <w:rPr>
                <w:rFonts w:eastAsia="Arial Unicode MS"/>
              </w:rPr>
              <w:t xml:space="preserve">/id </w:t>
            </w:r>
          </w:p>
          <w:p w14:paraId="42FDB615" w14:textId="77777777" w:rsidR="00044909" w:rsidRPr="00E91314" w:rsidRDefault="00044909" w:rsidP="00521A56">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1A3F2A95" w14:textId="77777777" w:rsidR="00044909" w:rsidRPr="00E91314" w:rsidRDefault="00B15E24" w:rsidP="00A0360C">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r>
              <w:rPr>
                <w:rFonts w:eastAsia="Arial Unicode MS"/>
              </w:rPr>
              <w:t xml:space="preserve"> Används för att beskriva kod/</w:t>
            </w:r>
            <w:proofErr w:type="spellStart"/>
            <w:r>
              <w:rPr>
                <w:rFonts w:eastAsia="Arial Unicode MS"/>
              </w:rPr>
              <w:t>kodverk</w:t>
            </w:r>
            <w:proofErr w:type="spellEnd"/>
            <w:r>
              <w:rPr>
                <w:rFonts w:eastAsia="Arial Unicode MS"/>
              </w:rPr>
              <w:t xml:space="preserve"> för en fråga. </w:t>
            </w:r>
            <w:proofErr w:type="spellStart"/>
            <w:r>
              <w:rPr>
                <w:rFonts w:eastAsia="Arial Unicode MS"/>
              </w:rPr>
              <w:t>T.e.x</w:t>
            </w:r>
            <w:proofErr w:type="spellEnd"/>
            <w:r>
              <w:rPr>
                <w:rFonts w:eastAsia="Arial Unicode MS"/>
              </w:rPr>
              <w:t xml:space="preserve"> </w:t>
            </w:r>
            <w:proofErr w:type="spellStart"/>
            <w:r>
              <w:rPr>
                <w:rFonts w:eastAsia="Arial Unicode MS"/>
              </w:rPr>
              <w:t>SNOMED</w:t>
            </w:r>
            <w:proofErr w:type="spellEnd"/>
            <w:r>
              <w:rPr>
                <w:rFonts w:eastAsia="Arial Unicode MS"/>
              </w:rPr>
              <w:t>-CT kod.</w:t>
            </w:r>
          </w:p>
        </w:tc>
        <w:tc>
          <w:tcPr>
            <w:tcW w:w="1140" w:type="dxa"/>
          </w:tcPr>
          <w:p w14:paraId="04515FA3" w14:textId="77777777" w:rsidR="00044909" w:rsidRPr="00E91314" w:rsidRDefault="00044909" w:rsidP="00521A56">
            <w:pPr>
              <w:rPr>
                <w:rFonts w:eastAsia="Arial Unicode MS"/>
              </w:rPr>
            </w:pPr>
            <w:r>
              <w:rPr>
                <w:rFonts w:eastAsia="Arial Unicode MS"/>
              </w:rPr>
              <w:t>II</w:t>
            </w:r>
          </w:p>
        </w:tc>
        <w:tc>
          <w:tcPr>
            <w:tcW w:w="717" w:type="dxa"/>
          </w:tcPr>
          <w:p w14:paraId="40CEAAF5" w14:textId="77777777" w:rsidR="00044909" w:rsidRPr="00E91314" w:rsidRDefault="00044909"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3" w:type="dxa"/>
          </w:tcPr>
          <w:p w14:paraId="5381626D" w14:textId="77777777" w:rsidR="00044909" w:rsidRPr="00E91314" w:rsidRDefault="00044909" w:rsidP="00521A56">
            <w:pPr>
              <w:rPr>
                <w:rFonts w:eastAsia="Arial Unicode MS"/>
              </w:rPr>
            </w:pPr>
            <w:r>
              <w:rPr>
                <w:rFonts w:eastAsia="Arial Unicode MS"/>
              </w:rPr>
              <w:t>Länk till objekt</w:t>
            </w:r>
          </w:p>
        </w:tc>
        <w:tc>
          <w:tcPr>
            <w:tcW w:w="1920" w:type="dxa"/>
          </w:tcPr>
          <w:p w14:paraId="25A9DF3E" w14:textId="77777777" w:rsidR="00044909" w:rsidRPr="00E91314" w:rsidRDefault="00044909" w:rsidP="00521A56">
            <w:pPr>
              <w:rPr>
                <w:rFonts w:ascii="Arial" w:eastAsia="Arial Unicode MS" w:hAnsi="Arial"/>
              </w:rPr>
            </w:pPr>
          </w:p>
        </w:tc>
        <w:tc>
          <w:tcPr>
            <w:tcW w:w="1200" w:type="dxa"/>
            <w:shd w:val="clear" w:color="auto" w:fill="auto"/>
          </w:tcPr>
          <w:p w14:paraId="00E619BB" w14:textId="77777777" w:rsidR="00044909" w:rsidRPr="00E91314" w:rsidRDefault="00044909" w:rsidP="00521A56">
            <w:pPr>
              <w:rPr>
                <w:rFonts w:ascii="Arial" w:eastAsia="Arial Unicode MS" w:hAnsi="Arial"/>
              </w:rPr>
            </w:pPr>
          </w:p>
        </w:tc>
        <w:tc>
          <w:tcPr>
            <w:tcW w:w="1080" w:type="dxa"/>
            <w:shd w:val="clear" w:color="auto" w:fill="auto"/>
          </w:tcPr>
          <w:p w14:paraId="1675C3FF" w14:textId="77777777" w:rsidR="00044909" w:rsidRPr="00E91314" w:rsidRDefault="00044909" w:rsidP="00521A56">
            <w:pPr>
              <w:rPr>
                <w:rFonts w:ascii="Arial" w:eastAsia="Arial Unicode MS" w:hAnsi="Arial"/>
              </w:rPr>
            </w:pPr>
          </w:p>
        </w:tc>
        <w:tc>
          <w:tcPr>
            <w:tcW w:w="1160" w:type="dxa"/>
            <w:shd w:val="clear" w:color="auto" w:fill="auto"/>
          </w:tcPr>
          <w:p w14:paraId="3EECD5CB" w14:textId="77777777" w:rsidR="00044909" w:rsidRPr="00E91314" w:rsidRDefault="00044909" w:rsidP="00521A56">
            <w:pPr>
              <w:rPr>
                <w:rFonts w:ascii="Arial" w:eastAsia="Arial Unicode MS" w:hAnsi="Arial"/>
              </w:rPr>
            </w:pPr>
          </w:p>
        </w:tc>
      </w:tr>
      <w:tr w:rsidR="00044909" w:rsidRPr="00E91314" w14:paraId="7FF158B7" w14:textId="77777777" w:rsidTr="00C53A3A">
        <w:trPr>
          <w:trHeight w:val="217"/>
        </w:trPr>
        <w:tc>
          <w:tcPr>
            <w:tcW w:w="2545" w:type="dxa"/>
            <w:gridSpan w:val="2"/>
          </w:tcPr>
          <w:p w14:paraId="1390FB95" w14:textId="77777777" w:rsidR="00044909" w:rsidRPr="00E91314" w:rsidRDefault="00044909" w:rsidP="00521A56">
            <w:pPr>
              <w:rPr>
                <w:rFonts w:eastAsia="Arial Unicode MS"/>
              </w:rPr>
            </w:pPr>
            <w:r w:rsidRPr="00E91314">
              <w:rPr>
                <w:rFonts w:eastAsia="Arial Unicode MS"/>
              </w:rPr>
              <w:t>Svarsalternativ/id</w:t>
            </w:r>
          </w:p>
          <w:p w14:paraId="3C102F69"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AnswerAlternative</w:t>
            </w:r>
            <w:proofErr w:type="spellEnd"/>
            <w:r w:rsidRPr="00E91314">
              <w:rPr>
                <w:rFonts w:eastAsia="Arial Unicode MS"/>
              </w:rPr>
              <w:t>)</w:t>
            </w:r>
          </w:p>
        </w:tc>
        <w:tc>
          <w:tcPr>
            <w:tcW w:w="3410" w:type="dxa"/>
          </w:tcPr>
          <w:p w14:paraId="53F7B665" w14:textId="77777777" w:rsidR="00044909" w:rsidRPr="00E91314" w:rsidRDefault="00044909" w:rsidP="00521A56">
            <w:pPr>
              <w:rPr>
                <w:rFonts w:eastAsia="Arial Unicode MS"/>
              </w:rPr>
            </w:pPr>
            <w:r w:rsidRPr="00E91314">
              <w:rPr>
                <w:rFonts w:eastAsia="Arial Unicode MS"/>
              </w:rPr>
              <w:t>Koppling till klass för svarsalternativ.</w:t>
            </w:r>
          </w:p>
        </w:tc>
        <w:tc>
          <w:tcPr>
            <w:tcW w:w="1140" w:type="dxa"/>
          </w:tcPr>
          <w:p w14:paraId="611D2611" w14:textId="77777777" w:rsidR="00044909" w:rsidRPr="00E91314" w:rsidRDefault="00044909" w:rsidP="00521A56">
            <w:pPr>
              <w:rPr>
                <w:rFonts w:eastAsia="Arial Unicode MS"/>
              </w:rPr>
            </w:pPr>
            <w:r w:rsidRPr="00E91314">
              <w:rPr>
                <w:rFonts w:eastAsia="Arial Unicode MS"/>
              </w:rPr>
              <w:t>II</w:t>
            </w:r>
          </w:p>
        </w:tc>
        <w:tc>
          <w:tcPr>
            <w:tcW w:w="717" w:type="dxa"/>
          </w:tcPr>
          <w:p w14:paraId="364A512A"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w:t>
            </w:r>
          </w:p>
        </w:tc>
        <w:tc>
          <w:tcPr>
            <w:tcW w:w="1803" w:type="dxa"/>
          </w:tcPr>
          <w:p w14:paraId="5C187CD1"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32793F7C" w14:textId="77777777" w:rsidR="00044909" w:rsidRPr="00E91314" w:rsidRDefault="00044909" w:rsidP="00521A56">
            <w:pPr>
              <w:rPr>
                <w:rFonts w:ascii="Arial" w:eastAsia="Arial Unicode MS" w:hAnsi="Arial"/>
              </w:rPr>
            </w:pPr>
          </w:p>
        </w:tc>
        <w:tc>
          <w:tcPr>
            <w:tcW w:w="1200" w:type="dxa"/>
            <w:shd w:val="clear" w:color="auto" w:fill="auto"/>
          </w:tcPr>
          <w:p w14:paraId="70853E8D" w14:textId="77777777" w:rsidR="00044909" w:rsidRPr="00E91314" w:rsidRDefault="00044909" w:rsidP="00521A56">
            <w:pPr>
              <w:rPr>
                <w:rFonts w:ascii="Arial" w:eastAsia="Arial Unicode MS" w:hAnsi="Arial"/>
              </w:rPr>
            </w:pPr>
          </w:p>
        </w:tc>
        <w:tc>
          <w:tcPr>
            <w:tcW w:w="1080" w:type="dxa"/>
            <w:shd w:val="clear" w:color="auto" w:fill="auto"/>
          </w:tcPr>
          <w:p w14:paraId="42BDA481" w14:textId="77777777" w:rsidR="00044909" w:rsidRPr="00E91314" w:rsidRDefault="00044909" w:rsidP="00521A56">
            <w:pPr>
              <w:rPr>
                <w:rFonts w:ascii="Arial" w:eastAsia="Arial Unicode MS" w:hAnsi="Arial"/>
              </w:rPr>
            </w:pPr>
          </w:p>
        </w:tc>
        <w:tc>
          <w:tcPr>
            <w:tcW w:w="1160" w:type="dxa"/>
            <w:shd w:val="clear" w:color="auto" w:fill="auto"/>
          </w:tcPr>
          <w:p w14:paraId="005CB751" w14:textId="77777777" w:rsidR="00044909" w:rsidRPr="00E91314" w:rsidRDefault="00044909" w:rsidP="00521A56">
            <w:pPr>
              <w:rPr>
                <w:rFonts w:ascii="Arial" w:eastAsia="Arial Unicode MS" w:hAnsi="Arial"/>
              </w:rPr>
            </w:pPr>
          </w:p>
        </w:tc>
      </w:tr>
      <w:tr w:rsidR="00044909" w:rsidRPr="00E91314" w14:paraId="4C4C5484" w14:textId="77777777" w:rsidTr="00C53A3A">
        <w:trPr>
          <w:trHeight w:val="217"/>
        </w:trPr>
        <w:tc>
          <w:tcPr>
            <w:tcW w:w="2545" w:type="dxa"/>
            <w:gridSpan w:val="2"/>
          </w:tcPr>
          <w:p w14:paraId="68E570D2" w14:textId="77777777" w:rsidR="00044909" w:rsidRPr="00E91314" w:rsidRDefault="00044909" w:rsidP="00521A56">
            <w:pPr>
              <w:rPr>
                <w:rFonts w:eastAsia="Arial Unicode MS"/>
              </w:rPr>
            </w:pPr>
            <w:r w:rsidRPr="00E91314">
              <w:rPr>
                <w:rFonts w:eastAsia="Arial Unicode MS"/>
              </w:rPr>
              <w:t>Svar/id</w:t>
            </w:r>
          </w:p>
          <w:p w14:paraId="452618C2" w14:textId="77777777" w:rsidR="00044909" w:rsidRPr="00E91314" w:rsidRDefault="00044909" w:rsidP="00521A56">
            <w:pPr>
              <w:rPr>
                <w:rFonts w:eastAsia="Arial Unicode MS"/>
              </w:rPr>
            </w:pPr>
            <w:r w:rsidRPr="00E91314">
              <w:rPr>
                <w:rFonts w:eastAsia="Arial Unicode MS"/>
              </w:rPr>
              <w:t>(</w:t>
            </w:r>
            <w:proofErr w:type="spellStart"/>
            <w:r w:rsidRPr="00E91314">
              <w:rPr>
                <w:rFonts w:eastAsia="Arial Unicode MS"/>
              </w:rPr>
              <w:t>Answer</w:t>
            </w:r>
            <w:proofErr w:type="spellEnd"/>
            <w:r w:rsidRPr="00E91314">
              <w:rPr>
                <w:rFonts w:eastAsia="Arial Unicode MS"/>
              </w:rPr>
              <w:t>)</w:t>
            </w:r>
          </w:p>
        </w:tc>
        <w:tc>
          <w:tcPr>
            <w:tcW w:w="3410" w:type="dxa"/>
          </w:tcPr>
          <w:p w14:paraId="6190969A" w14:textId="77777777" w:rsidR="00044909" w:rsidRPr="00E91314" w:rsidRDefault="00044909" w:rsidP="00521A56">
            <w:pPr>
              <w:rPr>
                <w:rFonts w:eastAsia="Arial Unicode MS"/>
              </w:rPr>
            </w:pPr>
            <w:r w:rsidRPr="00E91314">
              <w:rPr>
                <w:rFonts w:eastAsia="Arial Unicode MS"/>
              </w:rPr>
              <w:t>Koppling till klass för patientens svar.</w:t>
            </w:r>
          </w:p>
        </w:tc>
        <w:tc>
          <w:tcPr>
            <w:tcW w:w="1140" w:type="dxa"/>
          </w:tcPr>
          <w:p w14:paraId="02EE80C5" w14:textId="77777777" w:rsidR="00044909" w:rsidRPr="00E91314" w:rsidRDefault="00044909" w:rsidP="00521A56">
            <w:pPr>
              <w:rPr>
                <w:rFonts w:eastAsia="Arial Unicode MS"/>
              </w:rPr>
            </w:pPr>
            <w:r w:rsidRPr="00E91314">
              <w:rPr>
                <w:rFonts w:eastAsia="Arial Unicode MS"/>
              </w:rPr>
              <w:t>II</w:t>
            </w:r>
          </w:p>
        </w:tc>
        <w:tc>
          <w:tcPr>
            <w:tcW w:w="717" w:type="dxa"/>
          </w:tcPr>
          <w:p w14:paraId="12CEAB7C" w14:textId="77777777" w:rsidR="00044909" w:rsidRPr="00E91314" w:rsidRDefault="00044909"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3" w:type="dxa"/>
          </w:tcPr>
          <w:p w14:paraId="1D956415" w14:textId="77777777" w:rsidR="00044909" w:rsidRPr="00E91314" w:rsidRDefault="00044909" w:rsidP="00521A56">
            <w:pPr>
              <w:rPr>
                <w:rFonts w:eastAsia="Arial Unicode MS"/>
              </w:rPr>
            </w:pPr>
            <w:r w:rsidRPr="00E91314">
              <w:rPr>
                <w:rFonts w:eastAsia="Arial Unicode MS"/>
              </w:rPr>
              <w:t>Länk till objekt</w:t>
            </w:r>
          </w:p>
        </w:tc>
        <w:tc>
          <w:tcPr>
            <w:tcW w:w="1920" w:type="dxa"/>
          </w:tcPr>
          <w:p w14:paraId="072D2E4F" w14:textId="77777777" w:rsidR="00044909" w:rsidRPr="00E91314" w:rsidRDefault="00044909" w:rsidP="00521A56">
            <w:pPr>
              <w:rPr>
                <w:rFonts w:ascii="Arial" w:eastAsia="Arial Unicode MS" w:hAnsi="Arial"/>
              </w:rPr>
            </w:pPr>
          </w:p>
        </w:tc>
        <w:tc>
          <w:tcPr>
            <w:tcW w:w="1200" w:type="dxa"/>
            <w:shd w:val="clear" w:color="auto" w:fill="auto"/>
          </w:tcPr>
          <w:p w14:paraId="6B563469" w14:textId="77777777" w:rsidR="00044909" w:rsidRPr="00E91314" w:rsidRDefault="00044909" w:rsidP="00521A56">
            <w:pPr>
              <w:rPr>
                <w:rFonts w:ascii="Arial" w:eastAsia="Arial Unicode MS" w:hAnsi="Arial"/>
              </w:rPr>
            </w:pPr>
          </w:p>
        </w:tc>
        <w:tc>
          <w:tcPr>
            <w:tcW w:w="1080" w:type="dxa"/>
            <w:shd w:val="clear" w:color="auto" w:fill="auto"/>
          </w:tcPr>
          <w:p w14:paraId="65258452" w14:textId="77777777" w:rsidR="00044909" w:rsidRPr="00E91314" w:rsidRDefault="00044909" w:rsidP="00521A56">
            <w:pPr>
              <w:rPr>
                <w:rFonts w:ascii="Arial" w:eastAsia="Arial Unicode MS" w:hAnsi="Arial"/>
              </w:rPr>
            </w:pPr>
          </w:p>
        </w:tc>
        <w:tc>
          <w:tcPr>
            <w:tcW w:w="1160" w:type="dxa"/>
            <w:shd w:val="clear" w:color="auto" w:fill="auto"/>
          </w:tcPr>
          <w:p w14:paraId="6B523872" w14:textId="77777777" w:rsidR="00044909" w:rsidRPr="00E91314" w:rsidRDefault="00044909" w:rsidP="00521A56">
            <w:pPr>
              <w:rPr>
                <w:rFonts w:ascii="Arial" w:eastAsia="Arial Unicode MS" w:hAnsi="Arial"/>
              </w:rPr>
            </w:pPr>
          </w:p>
        </w:tc>
      </w:tr>
      <w:tr w:rsidR="00044909" w:rsidRPr="00E91314" w14:paraId="27348560" w14:textId="77777777" w:rsidTr="00C53A3A">
        <w:trPr>
          <w:trHeight w:val="217"/>
        </w:trPr>
        <w:tc>
          <w:tcPr>
            <w:tcW w:w="2545" w:type="dxa"/>
            <w:gridSpan w:val="2"/>
          </w:tcPr>
          <w:p w14:paraId="27532365" w14:textId="77777777" w:rsidR="00044909" w:rsidRPr="00E91314" w:rsidRDefault="00044909" w:rsidP="00521A56">
            <w:pPr>
              <w:rPr>
                <w:rFonts w:eastAsia="Arial Unicode MS"/>
              </w:rPr>
            </w:pPr>
          </w:p>
        </w:tc>
        <w:tc>
          <w:tcPr>
            <w:tcW w:w="3410" w:type="dxa"/>
          </w:tcPr>
          <w:p w14:paraId="3B81B28F" w14:textId="77777777" w:rsidR="00044909" w:rsidRPr="00E91314" w:rsidRDefault="00044909" w:rsidP="00521A56">
            <w:pPr>
              <w:rPr>
                <w:rFonts w:eastAsia="Arial Unicode MS"/>
              </w:rPr>
            </w:pPr>
          </w:p>
        </w:tc>
        <w:tc>
          <w:tcPr>
            <w:tcW w:w="1140" w:type="dxa"/>
          </w:tcPr>
          <w:p w14:paraId="79ABDBC2" w14:textId="77777777" w:rsidR="00044909" w:rsidRPr="00E91314" w:rsidRDefault="00044909" w:rsidP="00521A56">
            <w:pPr>
              <w:rPr>
                <w:rFonts w:eastAsia="Arial Unicode MS"/>
              </w:rPr>
            </w:pPr>
          </w:p>
        </w:tc>
        <w:tc>
          <w:tcPr>
            <w:tcW w:w="717" w:type="dxa"/>
          </w:tcPr>
          <w:p w14:paraId="511A8A13" w14:textId="77777777" w:rsidR="00044909" w:rsidRPr="00E91314" w:rsidRDefault="00044909" w:rsidP="00521A56">
            <w:pPr>
              <w:rPr>
                <w:rFonts w:eastAsia="Arial Unicode MS"/>
              </w:rPr>
            </w:pPr>
          </w:p>
        </w:tc>
        <w:tc>
          <w:tcPr>
            <w:tcW w:w="1803" w:type="dxa"/>
          </w:tcPr>
          <w:p w14:paraId="022FEAA0" w14:textId="77777777" w:rsidR="00044909" w:rsidRPr="00E91314" w:rsidRDefault="00044909" w:rsidP="00521A56">
            <w:pPr>
              <w:rPr>
                <w:rFonts w:eastAsia="Arial Unicode MS"/>
              </w:rPr>
            </w:pPr>
          </w:p>
        </w:tc>
        <w:tc>
          <w:tcPr>
            <w:tcW w:w="1920" w:type="dxa"/>
          </w:tcPr>
          <w:p w14:paraId="0348A8F0" w14:textId="77777777" w:rsidR="00044909" w:rsidRPr="00E91314" w:rsidRDefault="00044909" w:rsidP="00521A56">
            <w:pPr>
              <w:rPr>
                <w:rFonts w:ascii="Arial" w:eastAsia="Arial Unicode MS" w:hAnsi="Arial"/>
              </w:rPr>
            </w:pPr>
          </w:p>
        </w:tc>
        <w:tc>
          <w:tcPr>
            <w:tcW w:w="1200" w:type="dxa"/>
            <w:shd w:val="clear" w:color="auto" w:fill="auto"/>
          </w:tcPr>
          <w:p w14:paraId="1585A422" w14:textId="77777777" w:rsidR="00044909" w:rsidRPr="00E91314" w:rsidRDefault="00044909" w:rsidP="00521A56">
            <w:pPr>
              <w:rPr>
                <w:rFonts w:ascii="Arial" w:eastAsia="Arial Unicode MS" w:hAnsi="Arial"/>
              </w:rPr>
            </w:pPr>
          </w:p>
        </w:tc>
        <w:tc>
          <w:tcPr>
            <w:tcW w:w="1080" w:type="dxa"/>
            <w:shd w:val="clear" w:color="auto" w:fill="auto"/>
          </w:tcPr>
          <w:p w14:paraId="42F66584" w14:textId="77777777" w:rsidR="00044909" w:rsidRPr="00E91314" w:rsidRDefault="00044909" w:rsidP="00521A56">
            <w:pPr>
              <w:rPr>
                <w:rFonts w:ascii="Arial" w:eastAsia="Arial Unicode MS" w:hAnsi="Arial"/>
              </w:rPr>
            </w:pPr>
          </w:p>
        </w:tc>
        <w:tc>
          <w:tcPr>
            <w:tcW w:w="1160" w:type="dxa"/>
            <w:shd w:val="clear" w:color="auto" w:fill="auto"/>
          </w:tcPr>
          <w:p w14:paraId="01A161E0" w14:textId="77777777" w:rsidR="00044909" w:rsidRPr="00E91314" w:rsidRDefault="00044909" w:rsidP="00521A56">
            <w:pPr>
              <w:rPr>
                <w:rFonts w:ascii="Arial" w:eastAsia="Arial Unicode MS" w:hAnsi="Arial"/>
              </w:rPr>
            </w:pPr>
          </w:p>
        </w:tc>
      </w:tr>
      <w:tr w:rsidR="00044909" w:rsidRPr="00E91314" w14:paraId="4389FC95" w14:textId="77777777" w:rsidTr="00C53A3A">
        <w:trPr>
          <w:trHeight w:val="217"/>
        </w:trPr>
        <w:tc>
          <w:tcPr>
            <w:tcW w:w="2545" w:type="dxa"/>
            <w:gridSpan w:val="2"/>
          </w:tcPr>
          <w:p w14:paraId="24ED73CB" w14:textId="77777777" w:rsidR="00044909" w:rsidRPr="00E91314" w:rsidRDefault="00044909" w:rsidP="00521A56">
            <w:pPr>
              <w:rPr>
                <w:rFonts w:eastAsia="Arial Unicode MS"/>
              </w:rPr>
            </w:pPr>
          </w:p>
        </w:tc>
        <w:tc>
          <w:tcPr>
            <w:tcW w:w="3410" w:type="dxa"/>
          </w:tcPr>
          <w:p w14:paraId="447FEF67" w14:textId="77777777" w:rsidR="00044909" w:rsidRPr="00E91314" w:rsidRDefault="00044909" w:rsidP="00521A56">
            <w:pPr>
              <w:rPr>
                <w:rFonts w:eastAsia="Arial Unicode MS"/>
              </w:rPr>
            </w:pPr>
          </w:p>
        </w:tc>
        <w:tc>
          <w:tcPr>
            <w:tcW w:w="1140" w:type="dxa"/>
          </w:tcPr>
          <w:p w14:paraId="7B100A88" w14:textId="77777777" w:rsidR="00044909" w:rsidRPr="00E91314" w:rsidRDefault="00044909" w:rsidP="00521A56">
            <w:pPr>
              <w:rPr>
                <w:rFonts w:eastAsia="Arial Unicode MS"/>
              </w:rPr>
            </w:pPr>
          </w:p>
        </w:tc>
        <w:tc>
          <w:tcPr>
            <w:tcW w:w="717" w:type="dxa"/>
          </w:tcPr>
          <w:p w14:paraId="31711046" w14:textId="77777777" w:rsidR="00044909" w:rsidRPr="00E91314" w:rsidRDefault="00044909" w:rsidP="00521A56">
            <w:pPr>
              <w:rPr>
                <w:rFonts w:eastAsia="Arial Unicode MS"/>
              </w:rPr>
            </w:pPr>
          </w:p>
        </w:tc>
        <w:tc>
          <w:tcPr>
            <w:tcW w:w="1803" w:type="dxa"/>
          </w:tcPr>
          <w:p w14:paraId="598A137D" w14:textId="77777777" w:rsidR="00044909" w:rsidRPr="00E91314" w:rsidRDefault="00044909" w:rsidP="00521A56">
            <w:pPr>
              <w:rPr>
                <w:rFonts w:eastAsia="Arial Unicode MS"/>
              </w:rPr>
            </w:pPr>
          </w:p>
        </w:tc>
        <w:tc>
          <w:tcPr>
            <w:tcW w:w="1920" w:type="dxa"/>
          </w:tcPr>
          <w:p w14:paraId="211A75E2" w14:textId="77777777" w:rsidR="00044909" w:rsidRPr="00E91314" w:rsidRDefault="00044909" w:rsidP="00521A56">
            <w:pPr>
              <w:rPr>
                <w:rFonts w:ascii="Arial" w:eastAsia="Arial Unicode MS" w:hAnsi="Arial"/>
              </w:rPr>
            </w:pPr>
          </w:p>
        </w:tc>
        <w:tc>
          <w:tcPr>
            <w:tcW w:w="1200" w:type="dxa"/>
            <w:shd w:val="clear" w:color="auto" w:fill="auto"/>
          </w:tcPr>
          <w:p w14:paraId="0F291FEB" w14:textId="77777777" w:rsidR="00044909" w:rsidRPr="00E91314" w:rsidRDefault="00044909" w:rsidP="00521A56">
            <w:pPr>
              <w:rPr>
                <w:rFonts w:ascii="Arial" w:eastAsia="Arial Unicode MS" w:hAnsi="Arial"/>
              </w:rPr>
            </w:pPr>
          </w:p>
        </w:tc>
        <w:tc>
          <w:tcPr>
            <w:tcW w:w="1080" w:type="dxa"/>
            <w:shd w:val="clear" w:color="auto" w:fill="auto"/>
          </w:tcPr>
          <w:p w14:paraId="37BA326B" w14:textId="77777777" w:rsidR="00044909" w:rsidRPr="00E91314" w:rsidRDefault="00044909" w:rsidP="00521A56">
            <w:pPr>
              <w:rPr>
                <w:rFonts w:ascii="Arial" w:eastAsia="Arial Unicode MS" w:hAnsi="Arial"/>
              </w:rPr>
            </w:pPr>
          </w:p>
        </w:tc>
        <w:tc>
          <w:tcPr>
            <w:tcW w:w="1160" w:type="dxa"/>
            <w:shd w:val="clear" w:color="auto" w:fill="auto"/>
          </w:tcPr>
          <w:p w14:paraId="7D2D079D" w14:textId="77777777" w:rsidR="00044909" w:rsidRPr="00E91314" w:rsidRDefault="00044909" w:rsidP="00521A56">
            <w:pPr>
              <w:rPr>
                <w:rFonts w:ascii="Arial" w:eastAsia="Arial Unicode MS" w:hAnsi="Arial"/>
              </w:rPr>
            </w:pPr>
          </w:p>
        </w:tc>
      </w:tr>
      <w:tr w:rsidR="00044909" w:rsidRPr="00E91314" w14:paraId="0DCC87FA" w14:textId="77777777" w:rsidTr="00C53A3A">
        <w:trPr>
          <w:gridBefore w:val="1"/>
          <w:wBefore w:w="15" w:type="dxa"/>
          <w:trHeight w:val="217"/>
        </w:trPr>
        <w:tc>
          <w:tcPr>
            <w:tcW w:w="7080" w:type="dxa"/>
            <w:gridSpan w:val="3"/>
            <w:shd w:val="pct25" w:color="auto" w:fill="auto"/>
          </w:tcPr>
          <w:p w14:paraId="1FABC55C" w14:textId="77777777" w:rsidR="00044909" w:rsidRPr="00E91314" w:rsidRDefault="00044909" w:rsidP="00521A56">
            <w:r w:rsidRPr="00E91314">
              <w:t>Associationer</w:t>
            </w:r>
          </w:p>
        </w:tc>
        <w:tc>
          <w:tcPr>
            <w:tcW w:w="7880" w:type="dxa"/>
            <w:gridSpan w:val="6"/>
            <w:shd w:val="pct25" w:color="auto" w:fill="auto"/>
          </w:tcPr>
          <w:p w14:paraId="1BBF1D1C" w14:textId="77777777" w:rsidR="00044909" w:rsidRPr="00E91314" w:rsidRDefault="00044909" w:rsidP="00521A56">
            <w:pPr>
              <w:rPr>
                <w:rFonts w:eastAsia="Arial Unicode MS"/>
              </w:rPr>
            </w:pPr>
            <w:r w:rsidRPr="00E91314">
              <w:t>Beslutsregel</w:t>
            </w:r>
          </w:p>
        </w:tc>
      </w:tr>
      <w:tr w:rsidR="00044909" w:rsidRPr="00E91314" w14:paraId="2730F974" w14:textId="77777777" w:rsidTr="00C53A3A">
        <w:trPr>
          <w:gridBefore w:val="1"/>
          <w:wBefore w:w="15" w:type="dxa"/>
          <w:trHeight w:val="217"/>
        </w:trPr>
        <w:tc>
          <w:tcPr>
            <w:tcW w:w="7080" w:type="dxa"/>
            <w:gridSpan w:val="3"/>
          </w:tcPr>
          <w:p w14:paraId="7A893C43" w14:textId="77777777" w:rsidR="00044909" w:rsidRPr="00E91314" w:rsidRDefault="00044909" w:rsidP="00521A56">
            <w:pPr>
              <w:rPr>
                <w:rFonts w:ascii="Arial" w:eastAsia="Arial Unicode MS" w:hAnsi="Arial"/>
                <w:color w:val="000000"/>
              </w:rPr>
            </w:pPr>
            <w:r w:rsidRPr="00E91314">
              <w:rPr>
                <w:rFonts w:ascii="Arial" w:eastAsia="Arial Unicode MS" w:hAnsi="Arial"/>
                <w:color w:val="000000"/>
              </w:rPr>
              <w:t>En formulärfråga(</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xml:space="preserve">) </w:t>
            </w:r>
            <w:proofErr w:type="gramStart"/>
            <w:r w:rsidRPr="00E91314">
              <w:rPr>
                <w:rFonts w:ascii="Arial" w:eastAsia="Arial Unicode MS" w:hAnsi="Arial"/>
                <w:color w:val="000000"/>
              </w:rPr>
              <w:t>är</w:t>
            </w:r>
            <w:proofErr w:type="gramEnd"/>
            <w:r w:rsidRPr="00E91314">
              <w:rPr>
                <w:rFonts w:ascii="Arial" w:eastAsia="Arial Unicode MS" w:hAnsi="Arial"/>
                <w:color w:val="000000"/>
              </w:rPr>
              <w:t xml:space="preserve"> </w:t>
            </w:r>
            <w:proofErr w:type="gramStart"/>
            <w:r w:rsidRPr="00E91314">
              <w:rPr>
                <w:rFonts w:ascii="Arial" w:eastAsia="Arial Unicode MS" w:hAnsi="Arial"/>
                <w:color w:val="000000"/>
              </w:rPr>
              <w:t>har</w:t>
            </w:r>
            <w:proofErr w:type="gramEnd"/>
            <w:r w:rsidRPr="00E91314">
              <w:rPr>
                <w:rFonts w:ascii="Arial" w:eastAsia="Arial Unicode MS" w:hAnsi="Arial"/>
                <w:color w:val="000000"/>
              </w:rPr>
              <w:t xml:space="preserve"> noll till flera svarsalternativ (</w:t>
            </w:r>
            <w:proofErr w:type="spellStart"/>
            <w:r w:rsidRPr="00E91314">
              <w:rPr>
                <w:rFonts w:ascii="Arial" w:eastAsia="Arial Unicode MS" w:hAnsi="Arial"/>
                <w:color w:val="000000"/>
              </w:rPr>
              <w:t>AnswerAlternative</w:t>
            </w:r>
            <w:proofErr w:type="spellEnd"/>
            <w:r w:rsidRPr="00E91314">
              <w:rPr>
                <w:rFonts w:ascii="Arial" w:eastAsia="Arial Unicode MS" w:hAnsi="Arial"/>
                <w:color w:val="000000"/>
              </w:rPr>
              <w:t>)</w:t>
            </w:r>
          </w:p>
        </w:tc>
        <w:tc>
          <w:tcPr>
            <w:tcW w:w="7880" w:type="dxa"/>
            <w:gridSpan w:val="6"/>
          </w:tcPr>
          <w:p w14:paraId="7DD9CA40" w14:textId="77777777" w:rsidR="00044909" w:rsidRPr="00E91314" w:rsidRDefault="00044909" w:rsidP="00521A56">
            <w:pPr>
              <w:rPr>
                <w:rFonts w:ascii="Arial" w:eastAsia="Arial Unicode MS" w:hAnsi="Arial"/>
                <w:color w:val="000000"/>
              </w:rPr>
            </w:pPr>
          </w:p>
        </w:tc>
      </w:tr>
      <w:tr w:rsidR="00044909" w:rsidRPr="00E91314" w14:paraId="55E724C1" w14:textId="77777777" w:rsidTr="00C53A3A">
        <w:trPr>
          <w:gridBefore w:val="1"/>
          <w:wBefore w:w="15" w:type="dxa"/>
          <w:trHeight w:val="217"/>
        </w:trPr>
        <w:tc>
          <w:tcPr>
            <w:tcW w:w="7080" w:type="dxa"/>
            <w:gridSpan w:val="3"/>
          </w:tcPr>
          <w:p w14:paraId="1CDEA8E4" w14:textId="77777777" w:rsidR="00044909" w:rsidRPr="00E91314" w:rsidRDefault="00044909" w:rsidP="00C53A3A">
            <w:pPr>
              <w:rPr>
                <w:rFonts w:ascii="Arial" w:eastAsia="Arial Unicode MS" w:hAnsi="Arial"/>
                <w:color w:val="000000"/>
              </w:rPr>
            </w:pPr>
            <w:r w:rsidRPr="00E91314">
              <w:rPr>
                <w:rFonts w:ascii="Arial" w:eastAsia="Arial Unicode MS" w:hAnsi="Arial"/>
                <w:color w:val="000000"/>
              </w:rPr>
              <w:t>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 har noll till flera svar (</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w:t>
            </w:r>
          </w:p>
        </w:tc>
        <w:tc>
          <w:tcPr>
            <w:tcW w:w="7880" w:type="dxa"/>
            <w:gridSpan w:val="6"/>
          </w:tcPr>
          <w:p w14:paraId="2501ECD3" w14:textId="77777777" w:rsidR="00044909" w:rsidRPr="00E91314" w:rsidRDefault="00044909" w:rsidP="00C53A3A">
            <w:pPr>
              <w:rPr>
                <w:rFonts w:ascii="Arial" w:eastAsia="Arial Unicode MS" w:hAnsi="Arial"/>
                <w:color w:val="000000"/>
              </w:rPr>
            </w:pPr>
          </w:p>
        </w:tc>
      </w:tr>
    </w:tbl>
    <w:p w14:paraId="1F79F29B" w14:textId="77777777" w:rsidR="00870854" w:rsidRPr="00E91314" w:rsidRDefault="00870854" w:rsidP="00870854"/>
    <w:p w14:paraId="245CECC4" w14:textId="77777777" w:rsidR="00870854" w:rsidRPr="00E91314" w:rsidRDefault="00870854" w:rsidP="00870854"/>
    <w:p w14:paraId="1BF3E77C" w14:textId="77777777" w:rsidR="00870854" w:rsidRPr="00E91314" w:rsidRDefault="00870854" w:rsidP="00870854"/>
    <w:p w14:paraId="77043013"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4" w:name="_Toc193243785"/>
      <w:bookmarkStart w:id="145" w:name="_Toc220986036"/>
      <w:r w:rsidRPr="00E91314">
        <w:rPr>
          <w:i/>
          <w:lang w:val="sv-SE"/>
        </w:rPr>
        <w:lastRenderedPageBreak/>
        <w:t>Klass Svarsalternativ (</w:t>
      </w:r>
      <w:proofErr w:type="spellStart"/>
      <w:r w:rsidRPr="00E91314">
        <w:rPr>
          <w:i/>
          <w:lang w:val="sv-SE"/>
        </w:rPr>
        <w:t>AnswerAlternative</w:t>
      </w:r>
      <w:proofErr w:type="spellEnd"/>
      <w:r w:rsidRPr="00E91314">
        <w:rPr>
          <w:i/>
          <w:lang w:val="sv-SE"/>
        </w:rPr>
        <w:t>)</w:t>
      </w:r>
      <w:bookmarkEnd w:id="144"/>
      <w:bookmarkEnd w:id="145"/>
    </w:p>
    <w:p w14:paraId="76B5334C" w14:textId="77777777" w:rsidR="00870854" w:rsidRPr="00E91314" w:rsidRDefault="00870854" w:rsidP="00870854">
      <w:pPr>
        <w:spacing w:after="0"/>
      </w:pPr>
      <w:r w:rsidRPr="00E91314">
        <w:t>Objektet innehåller de svarsalternativen som skall presenteras för användaren. För varje svarsalternativ finns ett objekt. Nedanstående exempel kräver tre objekt.</w:t>
      </w:r>
    </w:p>
    <w:p w14:paraId="207DE81E" w14:textId="77777777" w:rsidR="00870854" w:rsidRPr="00E91314" w:rsidRDefault="00870854" w:rsidP="00870854">
      <w:pPr>
        <w:spacing w:after="0"/>
      </w:pPr>
    </w:p>
    <w:p w14:paraId="193E83F8" w14:textId="77777777" w:rsidR="00870854" w:rsidRPr="00E91314" w:rsidRDefault="00870854" w:rsidP="00870854">
      <w:pPr>
        <w:spacing w:after="0"/>
      </w:pPr>
      <w:r w:rsidRPr="00E91314">
        <w:t>Exempel:</w:t>
      </w:r>
    </w:p>
    <w:p w14:paraId="0E5975FF" w14:textId="77777777" w:rsidR="00870854" w:rsidRPr="00E91314" w:rsidRDefault="00870854" w:rsidP="00870854">
      <w:pPr>
        <w:spacing w:after="0"/>
      </w:pPr>
      <w:proofErr w:type="spellStart"/>
      <w:r w:rsidRPr="00E91314">
        <w:t>InputType</w:t>
      </w:r>
      <w:proofErr w:type="spellEnd"/>
      <w:r w:rsidRPr="00E91314">
        <w:t xml:space="preserve"> = checkbox (multivärde)</w:t>
      </w:r>
    </w:p>
    <w:p w14:paraId="19107442"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Blå</w:t>
      </w:r>
    </w:p>
    <w:p w14:paraId="2748B96E" w14:textId="77777777" w:rsidR="00870854" w:rsidRPr="00E91314" w:rsidRDefault="00870854" w:rsidP="00870854">
      <w:pPr>
        <w:spacing w:after="0"/>
        <w:rPr>
          <w:rFonts w:ascii="MS Gothic" w:eastAsia="MS Gothic" w:hAnsi="MS Gothic"/>
          <w:color w:val="000000"/>
        </w:rPr>
      </w:pPr>
      <w:r w:rsidRPr="00E91314">
        <w:rPr>
          <w:rFonts w:ascii="MS Gothic" w:eastAsia="MS Gothic" w:hAnsi="MS Gothic"/>
          <w:color w:val="000000"/>
        </w:rPr>
        <w:t>☐ Gul</w:t>
      </w:r>
    </w:p>
    <w:p w14:paraId="2BFE864E" w14:textId="77777777" w:rsidR="00870854" w:rsidRPr="00E91314" w:rsidRDefault="00870854" w:rsidP="00870854">
      <w:pPr>
        <w:spacing w:after="0"/>
      </w:pPr>
      <w:r w:rsidRPr="00E91314">
        <w:rPr>
          <w:rFonts w:ascii="MS Gothic" w:eastAsia="MS Gothic" w:hAnsi="MS Gothic"/>
          <w:color w:val="000000"/>
        </w:rPr>
        <w:t>☐ Röd</w:t>
      </w:r>
    </w:p>
    <w:p w14:paraId="5E7333E7"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08235025" w14:textId="77777777" w:rsidTr="00C53A3A">
        <w:trPr>
          <w:cantSplit/>
          <w:trHeight w:val="376"/>
        </w:trPr>
        <w:tc>
          <w:tcPr>
            <w:tcW w:w="2545" w:type="dxa"/>
            <w:gridSpan w:val="2"/>
            <w:vMerge w:val="restart"/>
            <w:shd w:val="pct25" w:color="auto" w:fill="auto"/>
          </w:tcPr>
          <w:p w14:paraId="049B0F65"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4BAA4D70" w14:textId="77777777" w:rsidR="00870854" w:rsidRPr="00E91314" w:rsidRDefault="00870854" w:rsidP="00521A56">
            <w:r w:rsidRPr="00E91314">
              <w:t>Beskrivning</w:t>
            </w:r>
          </w:p>
        </w:tc>
        <w:tc>
          <w:tcPr>
            <w:tcW w:w="1140" w:type="dxa"/>
            <w:vMerge w:val="restart"/>
            <w:shd w:val="pct25" w:color="auto" w:fill="auto"/>
          </w:tcPr>
          <w:p w14:paraId="5F69A0EB"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724F5267"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68191CFF"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267A4BEA"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3CBF0B5A"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7C7B1152" w14:textId="77777777" w:rsidTr="00C53A3A">
        <w:trPr>
          <w:cantSplit/>
          <w:trHeight w:val="375"/>
        </w:trPr>
        <w:tc>
          <w:tcPr>
            <w:tcW w:w="2545" w:type="dxa"/>
            <w:gridSpan w:val="2"/>
            <w:vMerge/>
            <w:shd w:val="pct25" w:color="auto" w:fill="auto"/>
          </w:tcPr>
          <w:p w14:paraId="4DC643C1" w14:textId="77777777" w:rsidR="00870854" w:rsidRPr="00E91314" w:rsidRDefault="00870854" w:rsidP="00521A56"/>
        </w:tc>
        <w:tc>
          <w:tcPr>
            <w:tcW w:w="3410" w:type="dxa"/>
            <w:vMerge/>
            <w:shd w:val="pct25" w:color="auto" w:fill="auto"/>
          </w:tcPr>
          <w:p w14:paraId="4A221250" w14:textId="77777777" w:rsidR="00870854" w:rsidRPr="00E91314" w:rsidRDefault="00870854" w:rsidP="00521A56"/>
        </w:tc>
        <w:tc>
          <w:tcPr>
            <w:tcW w:w="1140" w:type="dxa"/>
            <w:vMerge/>
            <w:shd w:val="pct25" w:color="auto" w:fill="auto"/>
          </w:tcPr>
          <w:p w14:paraId="182560AE" w14:textId="77777777" w:rsidR="00870854" w:rsidRPr="00E91314" w:rsidRDefault="00870854" w:rsidP="00521A56"/>
        </w:tc>
        <w:tc>
          <w:tcPr>
            <w:tcW w:w="720" w:type="dxa"/>
            <w:vMerge/>
            <w:shd w:val="pct25" w:color="auto" w:fill="auto"/>
          </w:tcPr>
          <w:p w14:paraId="6CFAAFFA" w14:textId="77777777" w:rsidR="00870854" w:rsidRPr="00E91314" w:rsidRDefault="00870854" w:rsidP="00521A56"/>
        </w:tc>
        <w:tc>
          <w:tcPr>
            <w:tcW w:w="1800" w:type="dxa"/>
            <w:vMerge/>
            <w:shd w:val="pct25" w:color="auto" w:fill="auto"/>
          </w:tcPr>
          <w:p w14:paraId="683DEF92" w14:textId="77777777" w:rsidR="00870854" w:rsidRPr="00E91314" w:rsidRDefault="00870854" w:rsidP="00521A56"/>
        </w:tc>
        <w:tc>
          <w:tcPr>
            <w:tcW w:w="1920" w:type="dxa"/>
            <w:vMerge/>
            <w:shd w:val="pct25" w:color="auto" w:fill="auto"/>
          </w:tcPr>
          <w:p w14:paraId="2B1CA7A8" w14:textId="77777777" w:rsidR="00870854" w:rsidRPr="00E91314" w:rsidRDefault="00870854" w:rsidP="00521A56"/>
        </w:tc>
        <w:tc>
          <w:tcPr>
            <w:tcW w:w="1200" w:type="dxa"/>
            <w:tcBorders>
              <w:bottom w:val="single" w:sz="4" w:space="0" w:color="auto"/>
            </w:tcBorders>
            <w:shd w:val="pct25" w:color="auto" w:fill="auto"/>
          </w:tcPr>
          <w:p w14:paraId="055895ED"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27C59EC"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67928EBF" w14:textId="77777777" w:rsidR="00870854" w:rsidRPr="00E91314" w:rsidRDefault="00870854" w:rsidP="00521A56">
            <w:pPr>
              <w:rPr>
                <w:rFonts w:eastAsia="Arial Unicode MS"/>
              </w:rPr>
            </w:pPr>
          </w:p>
        </w:tc>
      </w:tr>
      <w:tr w:rsidR="00870854" w:rsidRPr="00E91314" w14:paraId="2ECDEFE8" w14:textId="77777777" w:rsidTr="00C53A3A">
        <w:trPr>
          <w:trHeight w:val="217"/>
        </w:trPr>
        <w:tc>
          <w:tcPr>
            <w:tcW w:w="2545" w:type="dxa"/>
            <w:gridSpan w:val="2"/>
          </w:tcPr>
          <w:p w14:paraId="18547220" w14:textId="77777777" w:rsidR="00870854" w:rsidRPr="00E91314" w:rsidRDefault="00870854" w:rsidP="00521A56">
            <w:pPr>
              <w:rPr>
                <w:rFonts w:eastAsia="Arial Unicode MS"/>
              </w:rPr>
            </w:pPr>
          </w:p>
        </w:tc>
        <w:tc>
          <w:tcPr>
            <w:tcW w:w="3410" w:type="dxa"/>
          </w:tcPr>
          <w:p w14:paraId="7AAAE880" w14:textId="77777777" w:rsidR="00870854" w:rsidRPr="00E91314" w:rsidRDefault="00870854" w:rsidP="00521A56">
            <w:pPr>
              <w:rPr>
                <w:rFonts w:eastAsia="Arial Unicode MS"/>
              </w:rPr>
            </w:pPr>
          </w:p>
        </w:tc>
        <w:tc>
          <w:tcPr>
            <w:tcW w:w="1140" w:type="dxa"/>
          </w:tcPr>
          <w:p w14:paraId="09A65D28" w14:textId="77777777" w:rsidR="00870854" w:rsidRPr="00E91314" w:rsidRDefault="00870854" w:rsidP="00521A56">
            <w:pPr>
              <w:rPr>
                <w:rFonts w:eastAsia="Arial Unicode MS"/>
              </w:rPr>
            </w:pPr>
          </w:p>
        </w:tc>
        <w:tc>
          <w:tcPr>
            <w:tcW w:w="720" w:type="dxa"/>
          </w:tcPr>
          <w:p w14:paraId="4E507550" w14:textId="77777777" w:rsidR="00870854" w:rsidRPr="00E91314" w:rsidRDefault="00870854" w:rsidP="00521A56">
            <w:pPr>
              <w:rPr>
                <w:rFonts w:eastAsia="Arial Unicode MS"/>
                <w:szCs w:val="20"/>
              </w:rPr>
            </w:pPr>
          </w:p>
        </w:tc>
        <w:tc>
          <w:tcPr>
            <w:tcW w:w="1800" w:type="dxa"/>
          </w:tcPr>
          <w:p w14:paraId="7FB15739" w14:textId="77777777" w:rsidR="00870854" w:rsidRPr="00E91314" w:rsidRDefault="00870854" w:rsidP="00521A56">
            <w:pPr>
              <w:rPr>
                <w:rFonts w:eastAsia="Arial Unicode MS"/>
              </w:rPr>
            </w:pPr>
          </w:p>
        </w:tc>
        <w:tc>
          <w:tcPr>
            <w:tcW w:w="1920" w:type="dxa"/>
          </w:tcPr>
          <w:p w14:paraId="516C2BC1" w14:textId="77777777" w:rsidR="00870854" w:rsidRPr="00E91314" w:rsidRDefault="00870854" w:rsidP="00521A56">
            <w:pPr>
              <w:rPr>
                <w:rFonts w:ascii="Arial" w:eastAsia="Arial Unicode MS" w:hAnsi="Arial"/>
              </w:rPr>
            </w:pPr>
          </w:p>
        </w:tc>
        <w:tc>
          <w:tcPr>
            <w:tcW w:w="1200" w:type="dxa"/>
            <w:shd w:val="clear" w:color="auto" w:fill="auto"/>
          </w:tcPr>
          <w:p w14:paraId="3DD7634E" w14:textId="77777777" w:rsidR="00870854" w:rsidRPr="00E91314" w:rsidRDefault="00870854" w:rsidP="00521A56">
            <w:pPr>
              <w:rPr>
                <w:rFonts w:ascii="Arial" w:eastAsia="Arial Unicode MS" w:hAnsi="Arial"/>
              </w:rPr>
            </w:pPr>
          </w:p>
        </w:tc>
        <w:tc>
          <w:tcPr>
            <w:tcW w:w="1080" w:type="dxa"/>
            <w:shd w:val="clear" w:color="auto" w:fill="auto"/>
          </w:tcPr>
          <w:p w14:paraId="0B097929" w14:textId="77777777" w:rsidR="00870854" w:rsidRPr="00E91314" w:rsidRDefault="00870854" w:rsidP="00521A56">
            <w:pPr>
              <w:rPr>
                <w:rFonts w:ascii="Arial" w:eastAsia="Arial Unicode MS" w:hAnsi="Arial"/>
              </w:rPr>
            </w:pPr>
          </w:p>
        </w:tc>
        <w:tc>
          <w:tcPr>
            <w:tcW w:w="1160" w:type="dxa"/>
            <w:shd w:val="clear" w:color="auto" w:fill="auto"/>
          </w:tcPr>
          <w:p w14:paraId="0579DADC" w14:textId="77777777" w:rsidR="00870854" w:rsidRPr="00E91314" w:rsidRDefault="00870854" w:rsidP="00521A56">
            <w:pPr>
              <w:rPr>
                <w:rFonts w:ascii="Arial" w:eastAsia="Arial Unicode MS" w:hAnsi="Arial"/>
              </w:rPr>
            </w:pPr>
          </w:p>
        </w:tc>
      </w:tr>
      <w:tr w:rsidR="00870854" w:rsidRPr="00E91314" w14:paraId="23ED7D5E" w14:textId="77777777" w:rsidTr="00C53A3A">
        <w:trPr>
          <w:trHeight w:val="217"/>
        </w:trPr>
        <w:tc>
          <w:tcPr>
            <w:tcW w:w="2545" w:type="dxa"/>
            <w:gridSpan w:val="2"/>
          </w:tcPr>
          <w:p w14:paraId="2D7963C9"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InputUnit</w:t>
            </w:r>
            <w:proofErr w:type="spellEnd"/>
            <w:r w:rsidRPr="00E91314">
              <w:rPr>
                <w:rFonts w:eastAsia="Arial Unicode MS"/>
              </w:rPr>
              <w:t>)</w:t>
            </w:r>
          </w:p>
        </w:tc>
        <w:tc>
          <w:tcPr>
            <w:tcW w:w="3410" w:type="dxa"/>
          </w:tcPr>
          <w:p w14:paraId="24F5DAF5" w14:textId="77777777" w:rsidR="00870854" w:rsidRPr="00E91314" w:rsidRDefault="00870854" w:rsidP="00521A56">
            <w:pPr>
              <w:rPr>
                <w:rFonts w:eastAsia="Arial Unicode MS"/>
              </w:rPr>
            </w:pPr>
            <w:r w:rsidRPr="00E91314">
              <w:rPr>
                <w:rFonts w:eastAsia="Arial Unicode MS"/>
              </w:rPr>
              <w:t>Typ av enhet.</w:t>
            </w:r>
          </w:p>
          <w:p w14:paraId="06DDA0AE" w14:textId="77777777" w:rsidR="00870854" w:rsidRPr="00E91314" w:rsidRDefault="00870854" w:rsidP="00521A56">
            <w:pPr>
              <w:rPr>
                <w:rFonts w:eastAsia="Arial Unicode MS"/>
              </w:rPr>
            </w:pPr>
            <w:r w:rsidRPr="00E91314">
              <w:rPr>
                <w:rFonts w:eastAsia="Arial Unicode MS"/>
              </w:rPr>
              <w:t>T.ex. kg, m</w:t>
            </w:r>
          </w:p>
        </w:tc>
        <w:tc>
          <w:tcPr>
            <w:tcW w:w="1140" w:type="dxa"/>
          </w:tcPr>
          <w:p w14:paraId="7F69E51C"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1C876254" w14:textId="77777777" w:rsidR="00870854" w:rsidRPr="00E91314" w:rsidRDefault="00870854" w:rsidP="00521A56">
            <w:pPr>
              <w:rPr>
                <w:rFonts w:eastAsia="Arial Unicode MS"/>
                <w:szCs w:val="20"/>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10D3ED6F" w14:textId="77777777" w:rsidR="00870854" w:rsidRPr="00E91314" w:rsidRDefault="00870854" w:rsidP="00521A56">
            <w:pPr>
              <w:rPr>
                <w:rFonts w:eastAsia="Arial Unicode MS"/>
              </w:rPr>
            </w:pPr>
            <w:r w:rsidRPr="00E91314">
              <w:t>KV enhet</w:t>
            </w:r>
          </w:p>
        </w:tc>
        <w:tc>
          <w:tcPr>
            <w:tcW w:w="1920" w:type="dxa"/>
          </w:tcPr>
          <w:p w14:paraId="2D4888A7" w14:textId="77777777" w:rsidR="00870854" w:rsidRPr="00E91314" w:rsidRDefault="00870854" w:rsidP="00521A56">
            <w:pPr>
              <w:rPr>
                <w:rFonts w:ascii="Arial" w:eastAsia="Arial Unicode MS" w:hAnsi="Arial"/>
              </w:rPr>
            </w:pPr>
          </w:p>
        </w:tc>
        <w:tc>
          <w:tcPr>
            <w:tcW w:w="1200" w:type="dxa"/>
            <w:shd w:val="clear" w:color="auto" w:fill="auto"/>
          </w:tcPr>
          <w:p w14:paraId="52AF3387" w14:textId="77777777" w:rsidR="00870854" w:rsidRPr="00E91314" w:rsidRDefault="00870854" w:rsidP="00521A56">
            <w:pPr>
              <w:rPr>
                <w:rFonts w:ascii="Arial" w:eastAsia="Arial Unicode MS" w:hAnsi="Arial"/>
              </w:rPr>
            </w:pPr>
          </w:p>
        </w:tc>
        <w:tc>
          <w:tcPr>
            <w:tcW w:w="1080" w:type="dxa"/>
            <w:shd w:val="clear" w:color="auto" w:fill="auto"/>
          </w:tcPr>
          <w:p w14:paraId="2658991D" w14:textId="77777777" w:rsidR="00870854" w:rsidRPr="00E91314" w:rsidRDefault="00870854" w:rsidP="00521A56">
            <w:pPr>
              <w:rPr>
                <w:rFonts w:ascii="Arial" w:eastAsia="Arial Unicode MS" w:hAnsi="Arial"/>
              </w:rPr>
            </w:pPr>
          </w:p>
        </w:tc>
        <w:tc>
          <w:tcPr>
            <w:tcW w:w="1160" w:type="dxa"/>
            <w:shd w:val="clear" w:color="auto" w:fill="auto"/>
          </w:tcPr>
          <w:p w14:paraId="2FF6A38F" w14:textId="77777777" w:rsidR="00870854" w:rsidRPr="00E91314" w:rsidRDefault="00870854" w:rsidP="00521A56">
            <w:pPr>
              <w:rPr>
                <w:rFonts w:ascii="Arial" w:eastAsia="Arial Unicode MS" w:hAnsi="Arial"/>
              </w:rPr>
            </w:pPr>
          </w:p>
        </w:tc>
      </w:tr>
      <w:tr w:rsidR="00870854" w:rsidRPr="00E91314" w14:paraId="4D866E92" w14:textId="77777777" w:rsidTr="00C53A3A">
        <w:trPr>
          <w:trHeight w:val="217"/>
        </w:trPr>
        <w:tc>
          <w:tcPr>
            <w:tcW w:w="2545" w:type="dxa"/>
            <w:gridSpan w:val="2"/>
          </w:tcPr>
          <w:p w14:paraId="68EF3F82"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AlternativeValue</w:t>
            </w:r>
            <w:proofErr w:type="spellEnd"/>
            <w:r w:rsidRPr="00E91314">
              <w:rPr>
                <w:rFonts w:eastAsia="Arial Unicode MS"/>
              </w:rPr>
              <w:t>)</w:t>
            </w:r>
          </w:p>
        </w:tc>
        <w:tc>
          <w:tcPr>
            <w:tcW w:w="3410" w:type="dxa"/>
          </w:tcPr>
          <w:p w14:paraId="3D645F8E" w14:textId="77777777" w:rsidR="00870854" w:rsidRPr="00E91314" w:rsidRDefault="00870854" w:rsidP="00521A56">
            <w:pPr>
              <w:rPr>
                <w:rFonts w:eastAsia="Arial Unicode MS"/>
              </w:rPr>
            </w:pPr>
            <w:r w:rsidRPr="00E91314">
              <w:rPr>
                <w:rFonts w:eastAsia="Arial Unicode MS"/>
              </w:rPr>
              <w:t>Valbart svarsalternativ.</w:t>
            </w:r>
          </w:p>
        </w:tc>
        <w:tc>
          <w:tcPr>
            <w:tcW w:w="1140" w:type="dxa"/>
          </w:tcPr>
          <w:p w14:paraId="4EB291B1"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338C1B9A" w14:textId="77777777" w:rsidR="00870854" w:rsidRPr="00E91314" w:rsidRDefault="00870854" w:rsidP="00521A56">
            <w:pPr>
              <w:rPr>
                <w:rFonts w:eastAsia="Arial Unicode MS"/>
                <w:szCs w:val="20"/>
              </w:rPr>
            </w:pPr>
            <w:r w:rsidRPr="00E91314">
              <w:rPr>
                <w:rFonts w:eastAsia="Arial Unicode MS"/>
                <w:szCs w:val="20"/>
              </w:rPr>
              <w:t>1</w:t>
            </w:r>
            <w:proofErr w:type="gramStart"/>
            <w:r w:rsidRPr="00E91314">
              <w:rPr>
                <w:rFonts w:eastAsia="Arial Unicode MS"/>
                <w:szCs w:val="20"/>
              </w:rPr>
              <w:t>..</w:t>
            </w:r>
            <w:proofErr w:type="gramEnd"/>
            <w:r w:rsidRPr="00E91314">
              <w:rPr>
                <w:rFonts w:eastAsia="Arial Unicode MS"/>
                <w:szCs w:val="20"/>
              </w:rPr>
              <w:t>*</w:t>
            </w:r>
          </w:p>
        </w:tc>
        <w:tc>
          <w:tcPr>
            <w:tcW w:w="1800" w:type="dxa"/>
          </w:tcPr>
          <w:p w14:paraId="210BB6CB" w14:textId="77777777" w:rsidR="00870854" w:rsidRPr="00E91314" w:rsidRDefault="00870854" w:rsidP="00521A56">
            <w:pPr>
              <w:rPr>
                <w:rFonts w:eastAsia="Arial Unicode MS"/>
              </w:rPr>
            </w:pPr>
          </w:p>
        </w:tc>
        <w:tc>
          <w:tcPr>
            <w:tcW w:w="1920" w:type="dxa"/>
          </w:tcPr>
          <w:p w14:paraId="59704709" w14:textId="77777777" w:rsidR="00870854" w:rsidRPr="00E91314" w:rsidRDefault="00870854" w:rsidP="00521A56">
            <w:pPr>
              <w:rPr>
                <w:rFonts w:ascii="Arial" w:eastAsia="Arial Unicode MS" w:hAnsi="Arial"/>
              </w:rPr>
            </w:pPr>
          </w:p>
        </w:tc>
        <w:tc>
          <w:tcPr>
            <w:tcW w:w="1200" w:type="dxa"/>
            <w:shd w:val="clear" w:color="auto" w:fill="auto"/>
          </w:tcPr>
          <w:p w14:paraId="43621470" w14:textId="77777777" w:rsidR="00870854" w:rsidRPr="00E91314" w:rsidRDefault="00870854" w:rsidP="00521A56">
            <w:pPr>
              <w:rPr>
                <w:rFonts w:ascii="Arial" w:eastAsia="Arial Unicode MS" w:hAnsi="Arial"/>
              </w:rPr>
            </w:pPr>
          </w:p>
        </w:tc>
        <w:tc>
          <w:tcPr>
            <w:tcW w:w="1080" w:type="dxa"/>
            <w:shd w:val="clear" w:color="auto" w:fill="auto"/>
          </w:tcPr>
          <w:p w14:paraId="24B6E34E" w14:textId="77777777" w:rsidR="00870854" w:rsidRPr="00E91314" w:rsidRDefault="00870854" w:rsidP="00521A56">
            <w:pPr>
              <w:rPr>
                <w:rFonts w:ascii="Arial" w:eastAsia="Arial Unicode MS" w:hAnsi="Arial"/>
              </w:rPr>
            </w:pPr>
          </w:p>
        </w:tc>
        <w:tc>
          <w:tcPr>
            <w:tcW w:w="1160" w:type="dxa"/>
            <w:shd w:val="clear" w:color="auto" w:fill="auto"/>
          </w:tcPr>
          <w:p w14:paraId="173B0047" w14:textId="77777777" w:rsidR="00870854" w:rsidRPr="00E91314" w:rsidRDefault="00870854" w:rsidP="00521A56">
            <w:pPr>
              <w:rPr>
                <w:rFonts w:ascii="Arial" w:eastAsia="Arial Unicode MS" w:hAnsi="Arial"/>
              </w:rPr>
            </w:pPr>
          </w:p>
        </w:tc>
      </w:tr>
      <w:tr w:rsidR="00870854" w:rsidRPr="00E91314" w14:paraId="01B93BDD" w14:textId="77777777" w:rsidTr="00C53A3A">
        <w:trPr>
          <w:trHeight w:val="217"/>
        </w:trPr>
        <w:tc>
          <w:tcPr>
            <w:tcW w:w="2545" w:type="dxa"/>
            <w:gridSpan w:val="2"/>
          </w:tcPr>
          <w:p w14:paraId="394CBB85" w14:textId="77777777" w:rsidR="00870854" w:rsidRPr="00E91314" w:rsidRDefault="00870854" w:rsidP="00521A56">
            <w:pPr>
              <w:rPr>
                <w:rFonts w:eastAsia="Arial Unicode MS"/>
              </w:rPr>
            </w:pPr>
            <w:r w:rsidRPr="00E91314">
              <w:rPr>
                <w:rFonts w:eastAsia="Arial Unicode MS"/>
              </w:rPr>
              <w:t>(</w:t>
            </w:r>
            <w:proofErr w:type="spellStart"/>
            <w:r w:rsidR="00DD31C5">
              <w:rPr>
                <w:rFonts w:eastAsia="Arial Unicode MS"/>
              </w:rPr>
              <w:t>answer</w:t>
            </w:r>
            <w:r w:rsidRPr="00E91314">
              <w:rPr>
                <w:rFonts w:eastAsia="Arial Unicode MS"/>
              </w:rPr>
              <w:t>Help</w:t>
            </w:r>
            <w:proofErr w:type="spellEnd"/>
            <w:r w:rsidRPr="00E91314">
              <w:rPr>
                <w:rFonts w:eastAsia="Arial Unicode MS"/>
              </w:rPr>
              <w:t>)</w:t>
            </w:r>
          </w:p>
        </w:tc>
        <w:tc>
          <w:tcPr>
            <w:tcW w:w="3410" w:type="dxa"/>
          </w:tcPr>
          <w:p w14:paraId="4FC2A70C" w14:textId="77777777" w:rsidR="00870854" w:rsidRPr="00E91314" w:rsidRDefault="00870854" w:rsidP="00521A56">
            <w:pPr>
              <w:rPr>
                <w:szCs w:val="20"/>
              </w:rPr>
            </w:pPr>
            <w:r w:rsidRPr="00E91314">
              <w:rPr>
                <w:szCs w:val="20"/>
              </w:rPr>
              <w:t>Hjälptext till svarsalternativet. (</w:t>
            </w:r>
            <w:proofErr w:type="spellStart"/>
            <w:r w:rsidRPr="00E91314">
              <w:rPr>
                <w:szCs w:val="20"/>
              </w:rPr>
              <w:t>placeholder</w:t>
            </w:r>
            <w:proofErr w:type="spellEnd"/>
            <w:r w:rsidRPr="00E91314">
              <w:rPr>
                <w:szCs w:val="20"/>
              </w:rPr>
              <w:t>)</w:t>
            </w:r>
          </w:p>
        </w:tc>
        <w:tc>
          <w:tcPr>
            <w:tcW w:w="1140" w:type="dxa"/>
          </w:tcPr>
          <w:p w14:paraId="798F4701"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08A3F4CB"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14F2B3F0" w14:textId="77777777" w:rsidR="00870854" w:rsidRPr="00E91314" w:rsidRDefault="00870854" w:rsidP="00521A56">
            <w:pPr>
              <w:rPr>
                <w:rFonts w:eastAsia="Arial Unicode MS"/>
              </w:rPr>
            </w:pPr>
          </w:p>
        </w:tc>
        <w:tc>
          <w:tcPr>
            <w:tcW w:w="1920" w:type="dxa"/>
          </w:tcPr>
          <w:p w14:paraId="3DEDCDC3" w14:textId="77777777" w:rsidR="00870854" w:rsidRPr="00E91314" w:rsidRDefault="00870854" w:rsidP="00521A56">
            <w:pPr>
              <w:rPr>
                <w:rFonts w:ascii="Arial" w:eastAsia="Arial Unicode MS" w:hAnsi="Arial"/>
              </w:rPr>
            </w:pPr>
          </w:p>
        </w:tc>
        <w:tc>
          <w:tcPr>
            <w:tcW w:w="1200" w:type="dxa"/>
            <w:shd w:val="clear" w:color="auto" w:fill="auto"/>
          </w:tcPr>
          <w:p w14:paraId="66FB87EE" w14:textId="77777777" w:rsidR="00870854" w:rsidRPr="00E91314" w:rsidRDefault="00870854" w:rsidP="00521A56">
            <w:pPr>
              <w:rPr>
                <w:rFonts w:ascii="Arial" w:eastAsia="Arial Unicode MS" w:hAnsi="Arial"/>
              </w:rPr>
            </w:pPr>
          </w:p>
        </w:tc>
        <w:tc>
          <w:tcPr>
            <w:tcW w:w="1080" w:type="dxa"/>
            <w:shd w:val="clear" w:color="auto" w:fill="auto"/>
          </w:tcPr>
          <w:p w14:paraId="5A9AAA59" w14:textId="77777777" w:rsidR="00870854" w:rsidRPr="00E91314" w:rsidRDefault="00870854" w:rsidP="00521A56">
            <w:pPr>
              <w:rPr>
                <w:rFonts w:ascii="Arial" w:eastAsia="Arial Unicode MS" w:hAnsi="Arial"/>
              </w:rPr>
            </w:pPr>
          </w:p>
        </w:tc>
        <w:tc>
          <w:tcPr>
            <w:tcW w:w="1160" w:type="dxa"/>
            <w:shd w:val="clear" w:color="auto" w:fill="auto"/>
          </w:tcPr>
          <w:p w14:paraId="7A85FFF4" w14:textId="77777777" w:rsidR="00870854" w:rsidRPr="00E91314" w:rsidRDefault="00870854" w:rsidP="00521A56">
            <w:pPr>
              <w:rPr>
                <w:rFonts w:ascii="Arial" w:eastAsia="Arial Unicode MS" w:hAnsi="Arial"/>
              </w:rPr>
            </w:pPr>
          </w:p>
        </w:tc>
      </w:tr>
      <w:tr w:rsidR="00870854" w:rsidRPr="00E91314" w14:paraId="3093B06C" w14:textId="77777777" w:rsidTr="00C53A3A">
        <w:trPr>
          <w:trHeight w:val="217"/>
        </w:trPr>
        <w:tc>
          <w:tcPr>
            <w:tcW w:w="2545" w:type="dxa"/>
            <w:gridSpan w:val="2"/>
          </w:tcPr>
          <w:p w14:paraId="3A3A4974"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AlternativID</w:t>
            </w:r>
            <w:proofErr w:type="spellEnd"/>
            <w:r w:rsidRPr="00E91314">
              <w:rPr>
                <w:rFonts w:eastAsia="Arial Unicode MS"/>
              </w:rPr>
              <w:t>)</w:t>
            </w:r>
          </w:p>
        </w:tc>
        <w:tc>
          <w:tcPr>
            <w:tcW w:w="3410" w:type="dxa"/>
          </w:tcPr>
          <w:p w14:paraId="6920BB83" w14:textId="77777777" w:rsidR="00870854" w:rsidRPr="00E91314" w:rsidRDefault="00870854" w:rsidP="00521A56">
            <w:pPr>
              <w:rPr>
                <w:szCs w:val="20"/>
              </w:rPr>
            </w:pPr>
            <w:r w:rsidRPr="00E91314">
              <w:rPr>
                <w:szCs w:val="20"/>
              </w:rPr>
              <w:t xml:space="preserve">Svarsalternativets id. </w:t>
            </w:r>
          </w:p>
        </w:tc>
        <w:tc>
          <w:tcPr>
            <w:tcW w:w="1140" w:type="dxa"/>
          </w:tcPr>
          <w:p w14:paraId="27C66F4D" w14:textId="77777777" w:rsidR="00870854" w:rsidRPr="00E91314" w:rsidRDefault="00870854" w:rsidP="00521A56">
            <w:pPr>
              <w:rPr>
                <w:rFonts w:eastAsia="Arial Unicode MS"/>
              </w:rPr>
            </w:pPr>
            <w:r w:rsidRPr="00E91314">
              <w:rPr>
                <w:rFonts w:eastAsia="Arial Unicode MS"/>
              </w:rPr>
              <w:t>II</w:t>
            </w:r>
          </w:p>
        </w:tc>
        <w:tc>
          <w:tcPr>
            <w:tcW w:w="720" w:type="dxa"/>
          </w:tcPr>
          <w:p w14:paraId="02A8A73B" w14:textId="77777777" w:rsidR="00870854" w:rsidRPr="00E91314" w:rsidRDefault="00662BA6"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1B243623" w14:textId="77777777" w:rsidR="00870854" w:rsidRPr="00E91314" w:rsidRDefault="00870854" w:rsidP="00521A56">
            <w:pPr>
              <w:rPr>
                <w:rFonts w:eastAsia="Arial Unicode MS"/>
              </w:rPr>
            </w:pPr>
          </w:p>
        </w:tc>
        <w:tc>
          <w:tcPr>
            <w:tcW w:w="1920" w:type="dxa"/>
          </w:tcPr>
          <w:p w14:paraId="573D9CEE" w14:textId="77777777" w:rsidR="00870854" w:rsidRPr="00E91314" w:rsidRDefault="00870854" w:rsidP="00521A56">
            <w:pPr>
              <w:rPr>
                <w:rFonts w:ascii="Arial" w:eastAsia="Arial Unicode MS" w:hAnsi="Arial"/>
              </w:rPr>
            </w:pPr>
          </w:p>
        </w:tc>
        <w:tc>
          <w:tcPr>
            <w:tcW w:w="1200" w:type="dxa"/>
            <w:shd w:val="clear" w:color="auto" w:fill="auto"/>
          </w:tcPr>
          <w:p w14:paraId="71BA3A7D" w14:textId="77777777" w:rsidR="00870854" w:rsidRPr="00E91314" w:rsidRDefault="00870854" w:rsidP="00521A56">
            <w:pPr>
              <w:rPr>
                <w:rFonts w:ascii="Arial" w:eastAsia="Arial Unicode MS" w:hAnsi="Arial"/>
              </w:rPr>
            </w:pPr>
          </w:p>
        </w:tc>
        <w:tc>
          <w:tcPr>
            <w:tcW w:w="1080" w:type="dxa"/>
            <w:shd w:val="clear" w:color="auto" w:fill="auto"/>
          </w:tcPr>
          <w:p w14:paraId="1062BA0F" w14:textId="77777777" w:rsidR="00870854" w:rsidRPr="00E91314" w:rsidRDefault="00870854" w:rsidP="00521A56">
            <w:pPr>
              <w:rPr>
                <w:rFonts w:ascii="Arial" w:eastAsia="Arial Unicode MS" w:hAnsi="Arial"/>
              </w:rPr>
            </w:pPr>
          </w:p>
        </w:tc>
        <w:tc>
          <w:tcPr>
            <w:tcW w:w="1160" w:type="dxa"/>
            <w:shd w:val="clear" w:color="auto" w:fill="auto"/>
          </w:tcPr>
          <w:p w14:paraId="3688939D" w14:textId="77777777" w:rsidR="00870854" w:rsidRPr="00E91314" w:rsidRDefault="00870854" w:rsidP="00521A56">
            <w:pPr>
              <w:rPr>
                <w:rFonts w:ascii="Arial" w:eastAsia="Arial Unicode MS" w:hAnsi="Arial"/>
              </w:rPr>
            </w:pPr>
          </w:p>
        </w:tc>
      </w:tr>
      <w:tr w:rsidR="001668A3" w:rsidRPr="00E91314" w14:paraId="65312ABA" w14:textId="77777777" w:rsidTr="00C53A3A">
        <w:trPr>
          <w:trHeight w:val="217"/>
        </w:trPr>
        <w:tc>
          <w:tcPr>
            <w:tcW w:w="2545" w:type="dxa"/>
            <w:gridSpan w:val="2"/>
          </w:tcPr>
          <w:p w14:paraId="2CE3F687" w14:textId="77777777" w:rsidR="001668A3" w:rsidRDefault="001668A3" w:rsidP="007B4C5F">
            <w:pPr>
              <w:rPr>
                <w:rFonts w:eastAsia="Arial Unicode MS"/>
              </w:rPr>
            </w:pPr>
            <w:proofErr w:type="spellStart"/>
            <w:r>
              <w:rPr>
                <w:rFonts w:eastAsia="Arial Unicode MS"/>
              </w:rPr>
              <w:lastRenderedPageBreak/>
              <w:t>Code</w:t>
            </w:r>
            <w:proofErr w:type="spellEnd"/>
            <w:r>
              <w:rPr>
                <w:rFonts w:eastAsia="Arial Unicode MS"/>
              </w:rPr>
              <w:t xml:space="preserve">/id </w:t>
            </w:r>
          </w:p>
          <w:p w14:paraId="407563F9" w14:textId="77777777" w:rsidR="001668A3" w:rsidRPr="00E91314" w:rsidRDefault="001668A3" w:rsidP="00521A56">
            <w:pPr>
              <w:rPr>
                <w:rFonts w:eastAsia="Arial Unicode MS"/>
              </w:rPr>
            </w:pPr>
            <w:r>
              <w:rPr>
                <w:rFonts w:eastAsia="Arial Unicode MS"/>
              </w:rPr>
              <w:t>(</w:t>
            </w:r>
            <w:proofErr w:type="spellStart"/>
            <w:r>
              <w:rPr>
                <w:rFonts w:eastAsia="Arial Unicode MS"/>
              </w:rPr>
              <w:t>codeType</w:t>
            </w:r>
            <w:proofErr w:type="spellEnd"/>
            <w:r>
              <w:rPr>
                <w:rFonts w:eastAsia="Arial Unicode MS"/>
              </w:rPr>
              <w:t>)</w:t>
            </w:r>
          </w:p>
        </w:tc>
        <w:tc>
          <w:tcPr>
            <w:tcW w:w="3410" w:type="dxa"/>
          </w:tcPr>
          <w:p w14:paraId="72891382" w14:textId="77777777" w:rsidR="001668A3" w:rsidRPr="00E91314" w:rsidRDefault="00B15E24" w:rsidP="00B15E24">
            <w:pPr>
              <w:rPr>
                <w:rFonts w:eastAsia="Arial Unicode MS"/>
              </w:rPr>
            </w:pPr>
            <w:r w:rsidRPr="00E91314">
              <w:rPr>
                <w:rFonts w:eastAsia="Arial Unicode MS"/>
              </w:rPr>
              <w:t xml:space="preserve">Koppling till klass för </w:t>
            </w:r>
            <w:proofErr w:type="spellStart"/>
            <w:r>
              <w:rPr>
                <w:rFonts w:eastAsia="Arial Unicode MS"/>
              </w:rPr>
              <w:t>kodverk</w:t>
            </w:r>
            <w:proofErr w:type="spellEnd"/>
            <w:r w:rsidRPr="00E91314">
              <w:rPr>
                <w:rFonts w:eastAsia="Arial Unicode MS"/>
              </w:rPr>
              <w:t>.</w:t>
            </w:r>
            <w:r>
              <w:rPr>
                <w:rFonts w:eastAsia="Arial Unicode MS"/>
              </w:rPr>
              <w:t xml:space="preserve"> Används för att beskriva kod/</w:t>
            </w:r>
            <w:proofErr w:type="spellStart"/>
            <w:r>
              <w:rPr>
                <w:rFonts w:eastAsia="Arial Unicode MS"/>
              </w:rPr>
              <w:t>kodverk</w:t>
            </w:r>
            <w:proofErr w:type="spellEnd"/>
            <w:r>
              <w:rPr>
                <w:rFonts w:eastAsia="Arial Unicode MS"/>
              </w:rPr>
              <w:t xml:space="preserve"> för ett svarsalternativ. </w:t>
            </w:r>
            <w:proofErr w:type="spellStart"/>
            <w:r>
              <w:rPr>
                <w:rFonts w:eastAsia="Arial Unicode MS"/>
              </w:rPr>
              <w:t>T.e.x</w:t>
            </w:r>
            <w:proofErr w:type="spellEnd"/>
            <w:r>
              <w:rPr>
                <w:rFonts w:eastAsia="Arial Unicode MS"/>
              </w:rPr>
              <w:t xml:space="preserve"> </w:t>
            </w:r>
            <w:proofErr w:type="spellStart"/>
            <w:r>
              <w:rPr>
                <w:rFonts w:eastAsia="Arial Unicode MS"/>
              </w:rPr>
              <w:t>SNOMED</w:t>
            </w:r>
            <w:proofErr w:type="spellEnd"/>
            <w:r>
              <w:rPr>
                <w:rFonts w:eastAsia="Arial Unicode MS"/>
              </w:rPr>
              <w:t>-CT kod.</w:t>
            </w:r>
          </w:p>
        </w:tc>
        <w:tc>
          <w:tcPr>
            <w:tcW w:w="1140" w:type="dxa"/>
          </w:tcPr>
          <w:p w14:paraId="0FBE4A15" w14:textId="77777777" w:rsidR="001668A3" w:rsidRPr="00E91314" w:rsidRDefault="001668A3" w:rsidP="00521A56">
            <w:pPr>
              <w:rPr>
                <w:rFonts w:eastAsia="Arial Unicode MS"/>
              </w:rPr>
            </w:pPr>
            <w:r>
              <w:rPr>
                <w:rFonts w:eastAsia="Arial Unicode MS"/>
              </w:rPr>
              <w:t>II</w:t>
            </w:r>
          </w:p>
        </w:tc>
        <w:tc>
          <w:tcPr>
            <w:tcW w:w="720" w:type="dxa"/>
          </w:tcPr>
          <w:p w14:paraId="122CB1D1" w14:textId="77777777" w:rsidR="001668A3" w:rsidRPr="00E91314" w:rsidRDefault="001668A3" w:rsidP="00521A56">
            <w:pPr>
              <w:rPr>
                <w:rFonts w:eastAsia="Arial Unicode MS"/>
              </w:rPr>
            </w:pPr>
            <w:r>
              <w:rPr>
                <w:rFonts w:eastAsia="Arial Unicode MS"/>
              </w:rPr>
              <w:t>0</w:t>
            </w:r>
            <w:proofErr w:type="gramStart"/>
            <w:r>
              <w:rPr>
                <w:rFonts w:eastAsia="Arial Unicode MS"/>
              </w:rPr>
              <w:t>..</w:t>
            </w:r>
            <w:proofErr w:type="gramEnd"/>
            <w:r>
              <w:rPr>
                <w:rFonts w:eastAsia="Arial Unicode MS"/>
              </w:rPr>
              <w:t>1</w:t>
            </w:r>
          </w:p>
        </w:tc>
        <w:tc>
          <w:tcPr>
            <w:tcW w:w="1800" w:type="dxa"/>
          </w:tcPr>
          <w:p w14:paraId="57AE5C84" w14:textId="77777777" w:rsidR="001668A3" w:rsidRPr="00E91314" w:rsidRDefault="001668A3" w:rsidP="00521A56">
            <w:pPr>
              <w:rPr>
                <w:rFonts w:eastAsia="Arial Unicode MS"/>
              </w:rPr>
            </w:pPr>
            <w:r>
              <w:rPr>
                <w:rFonts w:eastAsia="Arial Unicode MS"/>
              </w:rPr>
              <w:t>Länk till objekt</w:t>
            </w:r>
          </w:p>
        </w:tc>
        <w:tc>
          <w:tcPr>
            <w:tcW w:w="1920" w:type="dxa"/>
          </w:tcPr>
          <w:p w14:paraId="572019A1" w14:textId="77777777" w:rsidR="001668A3" w:rsidRPr="00E91314" w:rsidRDefault="001668A3" w:rsidP="00521A56">
            <w:pPr>
              <w:rPr>
                <w:rFonts w:ascii="Arial" w:eastAsia="Arial Unicode MS" w:hAnsi="Arial"/>
              </w:rPr>
            </w:pPr>
          </w:p>
        </w:tc>
        <w:tc>
          <w:tcPr>
            <w:tcW w:w="1200" w:type="dxa"/>
            <w:shd w:val="clear" w:color="auto" w:fill="auto"/>
          </w:tcPr>
          <w:p w14:paraId="058421FD" w14:textId="77777777" w:rsidR="001668A3" w:rsidRPr="00E91314" w:rsidRDefault="001668A3" w:rsidP="00521A56">
            <w:pPr>
              <w:rPr>
                <w:rFonts w:ascii="Arial" w:eastAsia="Arial Unicode MS" w:hAnsi="Arial"/>
              </w:rPr>
            </w:pPr>
          </w:p>
        </w:tc>
        <w:tc>
          <w:tcPr>
            <w:tcW w:w="1080" w:type="dxa"/>
            <w:shd w:val="clear" w:color="auto" w:fill="auto"/>
          </w:tcPr>
          <w:p w14:paraId="39189AFC" w14:textId="77777777" w:rsidR="001668A3" w:rsidRPr="00E91314" w:rsidRDefault="001668A3" w:rsidP="00521A56">
            <w:pPr>
              <w:rPr>
                <w:rFonts w:ascii="Arial" w:eastAsia="Arial Unicode MS" w:hAnsi="Arial"/>
              </w:rPr>
            </w:pPr>
          </w:p>
        </w:tc>
        <w:tc>
          <w:tcPr>
            <w:tcW w:w="1160" w:type="dxa"/>
            <w:shd w:val="clear" w:color="auto" w:fill="auto"/>
          </w:tcPr>
          <w:p w14:paraId="7FFE9899" w14:textId="77777777" w:rsidR="001668A3" w:rsidRPr="00E91314" w:rsidRDefault="001668A3" w:rsidP="00521A56">
            <w:pPr>
              <w:rPr>
                <w:rFonts w:ascii="Arial" w:eastAsia="Arial Unicode MS" w:hAnsi="Arial"/>
              </w:rPr>
            </w:pPr>
          </w:p>
        </w:tc>
      </w:tr>
      <w:tr w:rsidR="00870854" w:rsidRPr="00E91314" w14:paraId="621A5428" w14:textId="77777777" w:rsidTr="00C53A3A">
        <w:trPr>
          <w:trHeight w:val="217"/>
        </w:trPr>
        <w:tc>
          <w:tcPr>
            <w:tcW w:w="2545" w:type="dxa"/>
            <w:gridSpan w:val="2"/>
          </w:tcPr>
          <w:p w14:paraId="2A41193C" w14:textId="77777777" w:rsidR="00870854" w:rsidRPr="00E91314" w:rsidRDefault="00870854" w:rsidP="00521A56">
            <w:pPr>
              <w:rPr>
                <w:rFonts w:eastAsia="Arial Unicode MS"/>
              </w:rPr>
            </w:pPr>
          </w:p>
        </w:tc>
        <w:tc>
          <w:tcPr>
            <w:tcW w:w="3410" w:type="dxa"/>
          </w:tcPr>
          <w:p w14:paraId="1E71C959" w14:textId="77777777" w:rsidR="00870854" w:rsidRPr="00E91314" w:rsidRDefault="00870854" w:rsidP="00521A56">
            <w:pPr>
              <w:rPr>
                <w:rFonts w:eastAsia="Arial Unicode MS"/>
              </w:rPr>
            </w:pPr>
          </w:p>
        </w:tc>
        <w:tc>
          <w:tcPr>
            <w:tcW w:w="1140" w:type="dxa"/>
          </w:tcPr>
          <w:p w14:paraId="0E4617CD" w14:textId="77777777" w:rsidR="00870854" w:rsidRPr="00E91314" w:rsidRDefault="00870854" w:rsidP="00521A56">
            <w:pPr>
              <w:rPr>
                <w:rFonts w:eastAsia="Arial Unicode MS"/>
              </w:rPr>
            </w:pPr>
          </w:p>
        </w:tc>
        <w:tc>
          <w:tcPr>
            <w:tcW w:w="720" w:type="dxa"/>
          </w:tcPr>
          <w:p w14:paraId="320BDD5A" w14:textId="77777777" w:rsidR="00870854" w:rsidRPr="00E91314" w:rsidRDefault="00870854" w:rsidP="00521A56">
            <w:pPr>
              <w:rPr>
                <w:rFonts w:eastAsia="Arial Unicode MS"/>
              </w:rPr>
            </w:pPr>
          </w:p>
        </w:tc>
        <w:tc>
          <w:tcPr>
            <w:tcW w:w="1800" w:type="dxa"/>
          </w:tcPr>
          <w:p w14:paraId="0C37A349" w14:textId="77777777" w:rsidR="00870854" w:rsidRPr="00E91314" w:rsidRDefault="00870854" w:rsidP="00521A56">
            <w:pPr>
              <w:rPr>
                <w:rFonts w:eastAsia="Arial Unicode MS"/>
              </w:rPr>
            </w:pPr>
          </w:p>
        </w:tc>
        <w:tc>
          <w:tcPr>
            <w:tcW w:w="1920" w:type="dxa"/>
          </w:tcPr>
          <w:p w14:paraId="4D7FD5F9" w14:textId="77777777" w:rsidR="00870854" w:rsidRPr="00E91314" w:rsidRDefault="00870854" w:rsidP="00521A56">
            <w:pPr>
              <w:rPr>
                <w:rFonts w:ascii="Arial" w:eastAsia="Arial Unicode MS" w:hAnsi="Arial"/>
              </w:rPr>
            </w:pPr>
          </w:p>
        </w:tc>
        <w:tc>
          <w:tcPr>
            <w:tcW w:w="1200" w:type="dxa"/>
            <w:shd w:val="clear" w:color="auto" w:fill="auto"/>
          </w:tcPr>
          <w:p w14:paraId="3C40A2F9" w14:textId="77777777" w:rsidR="00870854" w:rsidRPr="00E91314" w:rsidRDefault="00870854" w:rsidP="00521A56">
            <w:pPr>
              <w:rPr>
                <w:rFonts w:ascii="Arial" w:eastAsia="Arial Unicode MS" w:hAnsi="Arial"/>
              </w:rPr>
            </w:pPr>
          </w:p>
        </w:tc>
        <w:tc>
          <w:tcPr>
            <w:tcW w:w="1080" w:type="dxa"/>
            <w:shd w:val="clear" w:color="auto" w:fill="auto"/>
          </w:tcPr>
          <w:p w14:paraId="16B90B6B" w14:textId="77777777" w:rsidR="00870854" w:rsidRPr="00E91314" w:rsidRDefault="00870854" w:rsidP="00521A56">
            <w:pPr>
              <w:rPr>
                <w:rFonts w:ascii="Arial" w:eastAsia="Arial Unicode MS" w:hAnsi="Arial"/>
              </w:rPr>
            </w:pPr>
          </w:p>
        </w:tc>
        <w:tc>
          <w:tcPr>
            <w:tcW w:w="1160" w:type="dxa"/>
            <w:shd w:val="clear" w:color="auto" w:fill="auto"/>
          </w:tcPr>
          <w:p w14:paraId="53F7BCFF" w14:textId="77777777" w:rsidR="00870854" w:rsidRPr="00E91314" w:rsidRDefault="00870854" w:rsidP="00521A56">
            <w:pPr>
              <w:rPr>
                <w:rFonts w:ascii="Arial" w:eastAsia="Arial Unicode MS" w:hAnsi="Arial"/>
              </w:rPr>
            </w:pPr>
          </w:p>
        </w:tc>
      </w:tr>
      <w:tr w:rsidR="00870854" w:rsidRPr="00E91314" w14:paraId="5B679379" w14:textId="77777777" w:rsidTr="00C53A3A">
        <w:trPr>
          <w:gridBefore w:val="1"/>
          <w:wBefore w:w="15" w:type="dxa"/>
          <w:trHeight w:val="217"/>
        </w:trPr>
        <w:tc>
          <w:tcPr>
            <w:tcW w:w="7080" w:type="dxa"/>
            <w:gridSpan w:val="3"/>
            <w:shd w:val="pct25" w:color="auto" w:fill="auto"/>
          </w:tcPr>
          <w:p w14:paraId="271B7459" w14:textId="77777777" w:rsidR="00870854" w:rsidRPr="00E91314" w:rsidRDefault="00870854" w:rsidP="00521A56">
            <w:r w:rsidRPr="00E91314">
              <w:t>Associationer</w:t>
            </w:r>
          </w:p>
        </w:tc>
        <w:tc>
          <w:tcPr>
            <w:tcW w:w="7880" w:type="dxa"/>
            <w:gridSpan w:val="6"/>
            <w:shd w:val="pct25" w:color="auto" w:fill="auto"/>
          </w:tcPr>
          <w:p w14:paraId="634B50CC" w14:textId="77777777" w:rsidR="00870854" w:rsidRPr="00E91314" w:rsidRDefault="00870854" w:rsidP="00521A56">
            <w:pPr>
              <w:rPr>
                <w:rFonts w:eastAsia="Arial Unicode MS"/>
              </w:rPr>
            </w:pPr>
            <w:r w:rsidRPr="00E91314">
              <w:t>Beslutsregel</w:t>
            </w:r>
          </w:p>
        </w:tc>
      </w:tr>
      <w:tr w:rsidR="00870854" w:rsidRPr="00E91314" w14:paraId="10EBDF05" w14:textId="77777777" w:rsidTr="00C53A3A">
        <w:trPr>
          <w:gridBefore w:val="1"/>
          <w:wBefore w:w="15" w:type="dxa"/>
          <w:trHeight w:val="217"/>
        </w:trPr>
        <w:tc>
          <w:tcPr>
            <w:tcW w:w="7080" w:type="dxa"/>
            <w:gridSpan w:val="3"/>
          </w:tcPr>
          <w:p w14:paraId="2F918258"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svarsalternativ(</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7C422755" w14:textId="77777777" w:rsidR="00870854" w:rsidRPr="00E91314" w:rsidRDefault="00870854" w:rsidP="00521A56">
            <w:pPr>
              <w:rPr>
                <w:rFonts w:ascii="Arial" w:eastAsia="Arial Unicode MS" w:hAnsi="Arial"/>
                <w:color w:val="000000"/>
              </w:rPr>
            </w:pPr>
          </w:p>
        </w:tc>
      </w:tr>
      <w:tr w:rsidR="00870854" w:rsidRPr="00E91314" w14:paraId="0AE31743" w14:textId="77777777" w:rsidTr="00C53A3A">
        <w:trPr>
          <w:gridBefore w:val="1"/>
          <w:wBefore w:w="15" w:type="dxa"/>
          <w:trHeight w:val="217"/>
        </w:trPr>
        <w:tc>
          <w:tcPr>
            <w:tcW w:w="7080" w:type="dxa"/>
            <w:gridSpan w:val="3"/>
          </w:tcPr>
          <w:p w14:paraId="43D76F19" w14:textId="77777777" w:rsidR="00870854" w:rsidRPr="00E91314" w:rsidRDefault="00870854" w:rsidP="00521A56">
            <w:pPr>
              <w:rPr>
                <w:rFonts w:ascii="Arial" w:eastAsia="Arial Unicode MS" w:hAnsi="Arial"/>
                <w:color w:val="000000"/>
              </w:rPr>
            </w:pPr>
          </w:p>
        </w:tc>
        <w:tc>
          <w:tcPr>
            <w:tcW w:w="7880" w:type="dxa"/>
            <w:gridSpan w:val="6"/>
          </w:tcPr>
          <w:p w14:paraId="3ACDF955" w14:textId="77777777" w:rsidR="00870854" w:rsidRPr="00E91314" w:rsidRDefault="00870854" w:rsidP="00521A56">
            <w:pPr>
              <w:rPr>
                <w:rFonts w:ascii="Arial" w:eastAsia="Arial Unicode MS" w:hAnsi="Arial"/>
                <w:color w:val="000000"/>
              </w:rPr>
            </w:pPr>
          </w:p>
        </w:tc>
      </w:tr>
    </w:tbl>
    <w:p w14:paraId="45000F99" w14:textId="77777777" w:rsidR="00870854" w:rsidRPr="00E91314" w:rsidRDefault="00870854" w:rsidP="00870854"/>
    <w:p w14:paraId="2E634B82" w14:textId="77777777" w:rsidR="00870854" w:rsidRPr="00E91314" w:rsidRDefault="00870854" w:rsidP="00870854"/>
    <w:p w14:paraId="3254756C" w14:textId="77777777" w:rsidR="00870854" w:rsidRPr="00E91314" w:rsidRDefault="00870854" w:rsidP="00870854"/>
    <w:p w14:paraId="6D2976BD" w14:textId="77777777" w:rsidR="00870854" w:rsidRPr="00E91314" w:rsidRDefault="00870854" w:rsidP="00870854"/>
    <w:p w14:paraId="6ABD2DF0" w14:textId="77777777" w:rsidR="00870854" w:rsidRPr="00E91314" w:rsidRDefault="00870854" w:rsidP="00870854"/>
    <w:p w14:paraId="769844FF" w14:textId="77777777" w:rsidR="00870854" w:rsidRPr="00E91314" w:rsidRDefault="00870854" w:rsidP="00870854"/>
    <w:p w14:paraId="4A9BF1A8" w14:textId="77777777" w:rsidR="00870854" w:rsidRPr="00E91314" w:rsidRDefault="00870854" w:rsidP="00870854"/>
    <w:p w14:paraId="5B92A028" w14:textId="77777777" w:rsidR="00870854" w:rsidRPr="00E91314" w:rsidRDefault="00870854" w:rsidP="00870854"/>
    <w:p w14:paraId="23170E7A" w14:textId="77777777" w:rsidR="00870854" w:rsidRPr="00E91314" w:rsidRDefault="00870854" w:rsidP="00870854"/>
    <w:p w14:paraId="46932008" w14:textId="77777777" w:rsidR="00870854" w:rsidRPr="00E91314" w:rsidRDefault="00870854" w:rsidP="00870854">
      <w:pPr>
        <w:pStyle w:val="Rubrik3"/>
        <w:rPr>
          <w:i/>
          <w:lang w:val="sv-SE"/>
        </w:rPr>
      </w:pPr>
    </w:p>
    <w:p w14:paraId="1540B836" w14:textId="77777777" w:rsidR="00870854" w:rsidRPr="00E91314" w:rsidRDefault="00870854" w:rsidP="00AA406D">
      <w:pPr>
        <w:pStyle w:val="Rubrik3"/>
        <w:numPr>
          <w:ilvl w:val="2"/>
          <w:numId w:val="21"/>
        </w:numPr>
        <w:spacing w:before="240" w:after="60"/>
        <w:ind w:left="1134" w:hanging="1134"/>
        <w:rPr>
          <w:i/>
          <w:lang w:val="sv-SE"/>
        </w:rPr>
      </w:pPr>
      <w:r w:rsidRPr="00E91314">
        <w:rPr>
          <w:i/>
          <w:lang w:val="sv-SE"/>
        </w:rPr>
        <w:br w:type="page"/>
      </w:r>
      <w:bookmarkStart w:id="146" w:name="_Toc193243786"/>
      <w:bookmarkStart w:id="147" w:name="_Toc220986037"/>
      <w:r w:rsidRPr="00E91314">
        <w:rPr>
          <w:i/>
          <w:lang w:val="sv-SE"/>
        </w:rPr>
        <w:lastRenderedPageBreak/>
        <w:t>Klass Svar (</w:t>
      </w:r>
      <w:proofErr w:type="spellStart"/>
      <w:r w:rsidRPr="00E91314">
        <w:rPr>
          <w:i/>
          <w:lang w:val="sv-SE"/>
        </w:rPr>
        <w:t>Answer</w:t>
      </w:r>
      <w:proofErr w:type="spellEnd"/>
      <w:r w:rsidRPr="00E91314">
        <w:rPr>
          <w:i/>
          <w:lang w:val="sv-SE"/>
        </w:rPr>
        <w:t>)</w:t>
      </w:r>
      <w:bookmarkEnd w:id="146"/>
      <w:bookmarkEnd w:id="147"/>
    </w:p>
    <w:p w14:paraId="6EE7B945" w14:textId="77777777" w:rsidR="00870854" w:rsidRPr="00E91314" w:rsidRDefault="00870854" w:rsidP="00870854">
      <w:pPr>
        <w:spacing w:after="0"/>
        <w:rPr>
          <w:i/>
        </w:rPr>
      </w:pPr>
      <w:r w:rsidRPr="00E91314">
        <w:t xml:space="preserve">Objektet innehåller patientens/användarens svar på en fråga. </w:t>
      </w:r>
      <w:r w:rsidRPr="00E91314">
        <w:rPr>
          <w:i/>
        </w:rPr>
        <w:t xml:space="preserve"> </w:t>
      </w:r>
    </w:p>
    <w:p w14:paraId="4ABB7B1C"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1660BDB5" w14:textId="77777777" w:rsidTr="00C53A3A">
        <w:trPr>
          <w:cantSplit/>
          <w:trHeight w:val="376"/>
        </w:trPr>
        <w:tc>
          <w:tcPr>
            <w:tcW w:w="2545" w:type="dxa"/>
            <w:gridSpan w:val="2"/>
            <w:vMerge w:val="restart"/>
            <w:shd w:val="pct25" w:color="auto" w:fill="auto"/>
          </w:tcPr>
          <w:p w14:paraId="156EC282"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5528A6D4" w14:textId="77777777" w:rsidR="00870854" w:rsidRPr="00E91314" w:rsidRDefault="00870854" w:rsidP="00521A56">
            <w:r w:rsidRPr="00E91314">
              <w:t>Beskrivning</w:t>
            </w:r>
          </w:p>
        </w:tc>
        <w:tc>
          <w:tcPr>
            <w:tcW w:w="1140" w:type="dxa"/>
            <w:vMerge w:val="restart"/>
            <w:shd w:val="pct25" w:color="auto" w:fill="auto"/>
          </w:tcPr>
          <w:p w14:paraId="1394F64C"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54B98EEF"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6DAD520B"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2D316D6D"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5C3FCB22"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27B84247" w14:textId="77777777" w:rsidTr="00C53A3A">
        <w:trPr>
          <w:cantSplit/>
          <w:trHeight w:val="375"/>
        </w:trPr>
        <w:tc>
          <w:tcPr>
            <w:tcW w:w="2545" w:type="dxa"/>
            <w:gridSpan w:val="2"/>
            <w:vMerge/>
            <w:shd w:val="pct25" w:color="auto" w:fill="auto"/>
          </w:tcPr>
          <w:p w14:paraId="185A80E1" w14:textId="77777777" w:rsidR="00870854" w:rsidRPr="00E91314" w:rsidRDefault="00870854" w:rsidP="00521A56"/>
        </w:tc>
        <w:tc>
          <w:tcPr>
            <w:tcW w:w="3410" w:type="dxa"/>
            <w:vMerge/>
            <w:shd w:val="pct25" w:color="auto" w:fill="auto"/>
          </w:tcPr>
          <w:p w14:paraId="630EED16" w14:textId="77777777" w:rsidR="00870854" w:rsidRPr="00E91314" w:rsidRDefault="00870854" w:rsidP="00521A56"/>
        </w:tc>
        <w:tc>
          <w:tcPr>
            <w:tcW w:w="1140" w:type="dxa"/>
            <w:vMerge/>
            <w:shd w:val="pct25" w:color="auto" w:fill="auto"/>
          </w:tcPr>
          <w:p w14:paraId="4EAA4B6B" w14:textId="77777777" w:rsidR="00870854" w:rsidRPr="00E91314" w:rsidRDefault="00870854" w:rsidP="00521A56"/>
        </w:tc>
        <w:tc>
          <w:tcPr>
            <w:tcW w:w="720" w:type="dxa"/>
            <w:vMerge/>
            <w:shd w:val="pct25" w:color="auto" w:fill="auto"/>
          </w:tcPr>
          <w:p w14:paraId="761C2D52" w14:textId="77777777" w:rsidR="00870854" w:rsidRPr="00E91314" w:rsidRDefault="00870854" w:rsidP="00521A56"/>
        </w:tc>
        <w:tc>
          <w:tcPr>
            <w:tcW w:w="1800" w:type="dxa"/>
            <w:vMerge/>
            <w:shd w:val="pct25" w:color="auto" w:fill="auto"/>
          </w:tcPr>
          <w:p w14:paraId="3203A0BF" w14:textId="77777777" w:rsidR="00870854" w:rsidRPr="00E91314" w:rsidRDefault="00870854" w:rsidP="00521A56"/>
        </w:tc>
        <w:tc>
          <w:tcPr>
            <w:tcW w:w="1920" w:type="dxa"/>
            <w:vMerge/>
            <w:shd w:val="pct25" w:color="auto" w:fill="auto"/>
          </w:tcPr>
          <w:p w14:paraId="503A7FE6" w14:textId="77777777" w:rsidR="00870854" w:rsidRPr="00E91314" w:rsidRDefault="00870854" w:rsidP="00521A56"/>
        </w:tc>
        <w:tc>
          <w:tcPr>
            <w:tcW w:w="1200" w:type="dxa"/>
            <w:tcBorders>
              <w:bottom w:val="single" w:sz="4" w:space="0" w:color="auto"/>
            </w:tcBorders>
            <w:shd w:val="pct25" w:color="auto" w:fill="auto"/>
          </w:tcPr>
          <w:p w14:paraId="6F498374"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244DE5E"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5713A546" w14:textId="77777777" w:rsidR="00870854" w:rsidRPr="00E91314" w:rsidRDefault="00870854" w:rsidP="00521A56">
            <w:pPr>
              <w:rPr>
                <w:rFonts w:eastAsia="Arial Unicode MS"/>
              </w:rPr>
            </w:pPr>
          </w:p>
        </w:tc>
      </w:tr>
      <w:tr w:rsidR="00870854" w:rsidRPr="00E91314" w14:paraId="130AEDDA" w14:textId="77777777" w:rsidTr="00C53A3A">
        <w:trPr>
          <w:trHeight w:val="217"/>
        </w:trPr>
        <w:tc>
          <w:tcPr>
            <w:tcW w:w="2545" w:type="dxa"/>
            <w:gridSpan w:val="2"/>
          </w:tcPr>
          <w:p w14:paraId="62D35B15"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w:t>
            </w:r>
            <w:proofErr w:type="spellEnd"/>
            <w:r w:rsidRPr="00E91314">
              <w:rPr>
                <w:rFonts w:eastAsia="Arial Unicode MS"/>
              </w:rPr>
              <w:t>)</w:t>
            </w:r>
          </w:p>
        </w:tc>
        <w:tc>
          <w:tcPr>
            <w:tcW w:w="3410" w:type="dxa"/>
          </w:tcPr>
          <w:p w14:paraId="615A24CB" w14:textId="77777777" w:rsidR="00870854" w:rsidRPr="00E91314" w:rsidRDefault="00870854" w:rsidP="00521A56">
            <w:pPr>
              <w:rPr>
                <w:rFonts w:eastAsia="Arial Unicode MS"/>
              </w:rPr>
            </w:pPr>
            <w:r w:rsidRPr="00E91314">
              <w:rPr>
                <w:rFonts w:eastAsia="Arial Unicode MS"/>
              </w:rPr>
              <w:t>Patientens/användarens svar.</w:t>
            </w:r>
            <w:r w:rsidRPr="00E91314">
              <w:rPr>
                <w:rFonts w:eastAsia="Arial Unicode MS"/>
              </w:rPr>
              <w:tab/>
            </w:r>
          </w:p>
        </w:tc>
        <w:tc>
          <w:tcPr>
            <w:tcW w:w="1140" w:type="dxa"/>
          </w:tcPr>
          <w:p w14:paraId="5A427CBA" w14:textId="77777777" w:rsidR="00870854" w:rsidRPr="00E91314" w:rsidRDefault="00870854" w:rsidP="00521A56">
            <w:pPr>
              <w:rPr>
                <w:rFonts w:eastAsia="Arial Unicode MS"/>
              </w:rPr>
            </w:pPr>
            <w:proofErr w:type="spellStart"/>
            <w:r w:rsidRPr="00E91314">
              <w:rPr>
                <w:rFonts w:eastAsia="Arial Unicode MS"/>
              </w:rPr>
              <w:t>ANY</w:t>
            </w:r>
            <w:proofErr w:type="spellEnd"/>
          </w:p>
        </w:tc>
        <w:tc>
          <w:tcPr>
            <w:tcW w:w="720" w:type="dxa"/>
          </w:tcPr>
          <w:p w14:paraId="43B7C483" w14:textId="77777777" w:rsidR="00870854" w:rsidRPr="00E91314" w:rsidRDefault="00F96264" w:rsidP="00521A56">
            <w:pPr>
              <w:rPr>
                <w:rFonts w:eastAsia="Arial Unicode MS"/>
              </w:rPr>
            </w:pPr>
            <w:r w:rsidRPr="00E91314">
              <w:rPr>
                <w:rFonts w:eastAsia="Arial Unicode MS"/>
              </w:rPr>
              <w:t>1</w:t>
            </w:r>
            <w:proofErr w:type="gramStart"/>
            <w:r w:rsidR="00870854" w:rsidRPr="00E91314">
              <w:rPr>
                <w:rFonts w:eastAsia="Arial Unicode MS"/>
              </w:rPr>
              <w:t>..</w:t>
            </w:r>
            <w:proofErr w:type="gramEnd"/>
            <w:r w:rsidR="00870854" w:rsidRPr="00E91314">
              <w:rPr>
                <w:rFonts w:eastAsia="Arial Unicode MS"/>
              </w:rPr>
              <w:t>1</w:t>
            </w:r>
          </w:p>
        </w:tc>
        <w:tc>
          <w:tcPr>
            <w:tcW w:w="1800" w:type="dxa"/>
          </w:tcPr>
          <w:p w14:paraId="7BFAA05D" w14:textId="77777777" w:rsidR="00870854" w:rsidRPr="00E91314" w:rsidRDefault="00870854" w:rsidP="00521A56">
            <w:pPr>
              <w:rPr>
                <w:rFonts w:eastAsia="Arial Unicode MS"/>
              </w:rPr>
            </w:pPr>
          </w:p>
        </w:tc>
        <w:tc>
          <w:tcPr>
            <w:tcW w:w="1920" w:type="dxa"/>
          </w:tcPr>
          <w:p w14:paraId="58E71AA0" w14:textId="77777777" w:rsidR="00870854" w:rsidRPr="00E91314" w:rsidRDefault="00870854" w:rsidP="00521A56">
            <w:pPr>
              <w:rPr>
                <w:rFonts w:ascii="Arial" w:eastAsia="Arial Unicode MS" w:hAnsi="Arial"/>
              </w:rPr>
            </w:pPr>
          </w:p>
        </w:tc>
        <w:tc>
          <w:tcPr>
            <w:tcW w:w="1200" w:type="dxa"/>
            <w:shd w:val="clear" w:color="auto" w:fill="auto"/>
          </w:tcPr>
          <w:p w14:paraId="34F55C4B" w14:textId="77777777" w:rsidR="00870854" w:rsidRPr="00E91314" w:rsidRDefault="00870854" w:rsidP="00521A56">
            <w:pPr>
              <w:rPr>
                <w:rFonts w:ascii="Arial" w:eastAsia="Arial Unicode MS" w:hAnsi="Arial"/>
              </w:rPr>
            </w:pPr>
          </w:p>
        </w:tc>
        <w:tc>
          <w:tcPr>
            <w:tcW w:w="1080" w:type="dxa"/>
            <w:shd w:val="clear" w:color="auto" w:fill="auto"/>
          </w:tcPr>
          <w:p w14:paraId="43E27FDD" w14:textId="77777777" w:rsidR="00870854" w:rsidRPr="00E91314" w:rsidRDefault="00870854" w:rsidP="00521A56">
            <w:pPr>
              <w:rPr>
                <w:rFonts w:ascii="Arial" w:eastAsia="Arial Unicode MS" w:hAnsi="Arial"/>
              </w:rPr>
            </w:pPr>
          </w:p>
        </w:tc>
        <w:tc>
          <w:tcPr>
            <w:tcW w:w="1160" w:type="dxa"/>
            <w:shd w:val="clear" w:color="auto" w:fill="auto"/>
          </w:tcPr>
          <w:p w14:paraId="63501A39" w14:textId="77777777" w:rsidR="00870854" w:rsidRPr="00E91314" w:rsidRDefault="00870854" w:rsidP="00521A56">
            <w:pPr>
              <w:rPr>
                <w:rFonts w:ascii="Arial" w:eastAsia="Arial Unicode MS" w:hAnsi="Arial"/>
              </w:rPr>
            </w:pPr>
          </w:p>
        </w:tc>
      </w:tr>
      <w:tr w:rsidR="00870854" w:rsidRPr="00E91314" w14:paraId="0C3D4F2C" w14:textId="77777777" w:rsidTr="00C53A3A">
        <w:trPr>
          <w:trHeight w:val="217"/>
        </w:trPr>
        <w:tc>
          <w:tcPr>
            <w:tcW w:w="2545" w:type="dxa"/>
            <w:gridSpan w:val="2"/>
          </w:tcPr>
          <w:p w14:paraId="25538250"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ValueID</w:t>
            </w:r>
            <w:proofErr w:type="spellEnd"/>
            <w:r w:rsidRPr="00E91314">
              <w:rPr>
                <w:rFonts w:eastAsia="Arial Unicode MS"/>
              </w:rPr>
              <w:t>)</w:t>
            </w:r>
          </w:p>
        </w:tc>
        <w:tc>
          <w:tcPr>
            <w:tcW w:w="3410" w:type="dxa"/>
          </w:tcPr>
          <w:p w14:paraId="0FBB00CC" w14:textId="77777777" w:rsidR="00870854" w:rsidRPr="00E91314" w:rsidRDefault="00870854" w:rsidP="00521A56">
            <w:pPr>
              <w:rPr>
                <w:rFonts w:eastAsia="Arial Unicode MS"/>
              </w:rPr>
            </w:pPr>
            <w:r w:rsidRPr="00E91314">
              <w:rPr>
                <w:rFonts w:eastAsia="Arial Unicode MS"/>
              </w:rPr>
              <w:t>ID på frågan</w:t>
            </w:r>
          </w:p>
        </w:tc>
        <w:tc>
          <w:tcPr>
            <w:tcW w:w="1140" w:type="dxa"/>
          </w:tcPr>
          <w:p w14:paraId="141A3B66" w14:textId="77777777" w:rsidR="00870854" w:rsidRPr="00E91314" w:rsidRDefault="00870854" w:rsidP="00521A56">
            <w:pPr>
              <w:rPr>
                <w:rFonts w:eastAsia="Arial Unicode MS"/>
              </w:rPr>
            </w:pPr>
            <w:r w:rsidRPr="00E91314">
              <w:rPr>
                <w:rFonts w:eastAsia="Arial Unicode MS"/>
              </w:rPr>
              <w:t>II</w:t>
            </w:r>
          </w:p>
        </w:tc>
        <w:tc>
          <w:tcPr>
            <w:tcW w:w="720" w:type="dxa"/>
          </w:tcPr>
          <w:p w14:paraId="4D656EC0" w14:textId="77777777" w:rsidR="00870854" w:rsidRPr="00E91314" w:rsidRDefault="00870854" w:rsidP="00521A56">
            <w:pPr>
              <w:rPr>
                <w:rFonts w:eastAsia="Arial Unicode MS"/>
              </w:rPr>
            </w:pPr>
            <w:r w:rsidRPr="00E91314">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4756AC84" w14:textId="77777777" w:rsidR="00870854" w:rsidRPr="00E91314" w:rsidRDefault="00870854" w:rsidP="00521A56">
            <w:pPr>
              <w:rPr>
                <w:rFonts w:eastAsia="Arial Unicode MS"/>
              </w:rPr>
            </w:pPr>
          </w:p>
        </w:tc>
        <w:tc>
          <w:tcPr>
            <w:tcW w:w="1920" w:type="dxa"/>
          </w:tcPr>
          <w:p w14:paraId="63252BF4" w14:textId="77777777" w:rsidR="00870854" w:rsidRPr="00E91314" w:rsidRDefault="00870854" w:rsidP="00521A56">
            <w:pPr>
              <w:rPr>
                <w:rFonts w:ascii="Arial" w:eastAsia="Arial Unicode MS" w:hAnsi="Arial"/>
              </w:rPr>
            </w:pPr>
          </w:p>
        </w:tc>
        <w:tc>
          <w:tcPr>
            <w:tcW w:w="1200" w:type="dxa"/>
            <w:shd w:val="clear" w:color="auto" w:fill="auto"/>
          </w:tcPr>
          <w:p w14:paraId="24140DFA" w14:textId="77777777" w:rsidR="00870854" w:rsidRPr="00E91314" w:rsidRDefault="00870854" w:rsidP="00521A56">
            <w:pPr>
              <w:rPr>
                <w:rFonts w:ascii="Arial" w:eastAsia="Arial Unicode MS" w:hAnsi="Arial"/>
              </w:rPr>
            </w:pPr>
          </w:p>
        </w:tc>
        <w:tc>
          <w:tcPr>
            <w:tcW w:w="1080" w:type="dxa"/>
            <w:shd w:val="clear" w:color="auto" w:fill="auto"/>
          </w:tcPr>
          <w:p w14:paraId="3068FD99" w14:textId="77777777" w:rsidR="00870854" w:rsidRPr="00E91314" w:rsidRDefault="00870854" w:rsidP="00521A56">
            <w:pPr>
              <w:rPr>
                <w:rFonts w:ascii="Arial" w:eastAsia="Arial Unicode MS" w:hAnsi="Arial"/>
              </w:rPr>
            </w:pPr>
          </w:p>
        </w:tc>
        <w:tc>
          <w:tcPr>
            <w:tcW w:w="1160" w:type="dxa"/>
            <w:shd w:val="clear" w:color="auto" w:fill="auto"/>
          </w:tcPr>
          <w:p w14:paraId="46D59EE3" w14:textId="77777777" w:rsidR="00870854" w:rsidRPr="00E91314" w:rsidRDefault="00870854" w:rsidP="00521A56">
            <w:pPr>
              <w:rPr>
                <w:rFonts w:ascii="Arial" w:eastAsia="Arial Unicode MS" w:hAnsi="Arial"/>
              </w:rPr>
            </w:pPr>
          </w:p>
        </w:tc>
      </w:tr>
      <w:tr w:rsidR="00870854" w:rsidRPr="00E91314" w14:paraId="0B7B4D88" w14:textId="77777777" w:rsidTr="00C53A3A">
        <w:trPr>
          <w:trHeight w:val="217"/>
        </w:trPr>
        <w:tc>
          <w:tcPr>
            <w:tcW w:w="2545" w:type="dxa"/>
            <w:gridSpan w:val="2"/>
          </w:tcPr>
          <w:p w14:paraId="27130342" w14:textId="77777777" w:rsidR="00870854" w:rsidRPr="00E91314" w:rsidRDefault="00870854" w:rsidP="00521A56">
            <w:pPr>
              <w:rPr>
                <w:rFonts w:eastAsia="Arial Unicode MS"/>
              </w:rPr>
            </w:pPr>
            <w:proofErr w:type="spellStart"/>
            <w:r w:rsidRPr="00E91314">
              <w:rPr>
                <w:rFonts w:eastAsia="Arial Unicode MS"/>
              </w:rPr>
              <w:t>Statuskod</w:t>
            </w:r>
            <w:proofErr w:type="spellEnd"/>
            <w:r w:rsidRPr="00E91314">
              <w:rPr>
                <w:rFonts w:eastAsia="Arial Unicode MS"/>
              </w:rPr>
              <w:t>/id</w:t>
            </w:r>
          </w:p>
          <w:p w14:paraId="1F70BE44" w14:textId="77777777" w:rsidR="00870854" w:rsidRPr="00E91314" w:rsidRDefault="00870854" w:rsidP="00521A56">
            <w:pPr>
              <w:rPr>
                <w:rFonts w:eastAsia="Arial Unicode MS"/>
              </w:rPr>
            </w:pPr>
            <w:r w:rsidRPr="00E91314">
              <w:rPr>
                <w:rFonts w:eastAsia="Arial Unicode MS"/>
              </w:rPr>
              <w:t>(Status/id)</w:t>
            </w:r>
          </w:p>
        </w:tc>
        <w:tc>
          <w:tcPr>
            <w:tcW w:w="3410" w:type="dxa"/>
          </w:tcPr>
          <w:p w14:paraId="433FEE86" w14:textId="77777777" w:rsidR="00870854" w:rsidRPr="00E91314" w:rsidRDefault="00870854" w:rsidP="00521A56">
            <w:pPr>
              <w:rPr>
                <w:rFonts w:eastAsia="Arial Unicode MS"/>
              </w:rPr>
            </w:pPr>
            <w:r w:rsidRPr="00E91314">
              <w:rPr>
                <w:rFonts w:eastAsia="Arial Unicode MS"/>
              </w:rPr>
              <w:t xml:space="preserve">Koppling till klass för </w:t>
            </w:r>
            <w:proofErr w:type="spellStart"/>
            <w:r w:rsidRPr="00E91314">
              <w:rPr>
                <w:rFonts w:eastAsia="Arial Unicode MS"/>
              </w:rPr>
              <w:t>statuskod</w:t>
            </w:r>
            <w:proofErr w:type="spellEnd"/>
            <w:r w:rsidRPr="00E91314">
              <w:rPr>
                <w:rFonts w:eastAsia="Arial Unicode MS"/>
              </w:rPr>
              <w:t>.</w:t>
            </w:r>
          </w:p>
        </w:tc>
        <w:tc>
          <w:tcPr>
            <w:tcW w:w="1140" w:type="dxa"/>
          </w:tcPr>
          <w:p w14:paraId="06AE70E3" w14:textId="77777777" w:rsidR="00870854" w:rsidRPr="00E91314" w:rsidRDefault="00870854" w:rsidP="00521A56">
            <w:pPr>
              <w:rPr>
                <w:rFonts w:eastAsia="Arial Unicode MS"/>
              </w:rPr>
            </w:pPr>
            <w:r w:rsidRPr="00E91314">
              <w:rPr>
                <w:rFonts w:eastAsia="Arial Unicode MS"/>
              </w:rPr>
              <w:t>II</w:t>
            </w:r>
          </w:p>
        </w:tc>
        <w:tc>
          <w:tcPr>
            <w:tcW w:w="720" w:type="dxa"/>
          </w:tcPr>
          <w:p w14:paraId="6D2D5EA6"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0094EA43" w14:textId="77777777" w:rsidR="00870854" w:rsidRPr="00E91314" w:rsidRDefault="00870854" w:rsidP="00521A56">
            <w:pPr>
              <w:rPr>
                <w:rFonts w:eastAsia="Arial Unicode MS"/>
              </w:rPr>
            </w:pPr>
            <w:r w:rsidRPr="00E91314">
              <w:rPr>
                <w:rFonts w:eastAsia="Arial Unicode MS"/>
              </w:rPr>
              <w:t>Länk till objekt</w:t>
            </w:r>
          </w:p>
        </w:tc>
        <w:tc>
          <w:tcPr>
            <w:tcW w:w="1920" w:type="dxa"/>
          </w:tcPr>
          <w:p w14:paraId="6BEBCBCD" w14:textId="77777777" w:rsidR="00870854" w:rsidRPr="00E91314" w:rsidRDefault="00870854" w:rsidP="00521A56">
            <w:pPr>
              <w:rPr>
                <w:rFonts w:ascii="Arial" w:eastAsia="Arial Unicode MS" w:hAnsi="Arial"/>
              </w:rPr>
            </w:pPr>
          </w:p>
        </w:tc>
        <w:tc>
          <w:tcPr>
            <w:tcW w:w="1200" w:type="dxa"/>
            <w:shd w:val="clear" w:color="auto" w:fill="auto"/>
          </w:tcPr>
          <w:p w14:paraId="4FF671E8" w14:textId="77777777" w:rsidR="00870854" w:rsidRPr="00E91314" w:rsidRDefault="00870854" w:rsidP="00521A56">
            <w:pPr>
              <w:rPr>
                <w:rFonts w:ascii="Arial" w:eastAsia="Arial Unicode MS" w:hAnsi="Arial"/>
              </w:rPr>
            </w:pPr>
          </w:p>
        </w:tc>
        <w:tc>
          <w:tcPr>
            <w:tcW w:w="1080" w:type="dxa"/>
            <w:shd w:val="clear" w:color="auto" w:fill="auto"/>
          </w:tcPr>
          <w:p w14:paraId="3C7CAF04" w14:textId="77777777" w:rsidR="00870854" w:rsidRPr="00E91314" w:rsidRDefault="00870854" w:rsidP="00521A56">
            <w:pPr>
              <w:rPr>
                <w:rFonts w:ascii="Arial" w:eastAsia="Arial Unicode MS" w:hAnsi="Arial"/>
              </w:rPr>
            </w:pPr>
          </w:p>
        </w:tc>
        <w:tc>
          <w:tcPr>
            <w:tcW w:w="1160" w:type="dxa"/>
            <w:shd w:val="clear" w:color="auto" w:fill="auto"/>
          </w:tcPr>
          <w:p w14:paraId="16530F36" w14:textId="77777777" w:rsidR="00870854" w:rsidRPr="00E91314" w:rsidRDefault="00870854" w:rsidP="00521A56">
            <w:pPr>
              <w:rPr>
                <w:rFonts w:ascii="Arial" w:eastAsia="Arial Unicode MS" w:hAnsi="Arial"/>
              </w:rPr>
            </w:pPr>
          </w:p>
        </w:tc>
      </w:tr>
      <w:tr w:rsidR="00870854" w:rsidRPr="00E91314" w14:paraId="1FB229F3" w14:textId="77777777" w:rsidTr="00C53A3A">
        <w:trPr>
          <w:trHeight w:val="217"/>
        </w:trPr>
        <w:tc>
          <w:tcPr>
            <w:tcW w:w="2545" w:type="dxa"/>
            <w:gridSpan w:val="2"/>
          </w:tcPr>
          <w:p w14:paraId="145A15C1" w14:textId="77777777" w:rsidR="00870854" w:rsidRPr="00E91314" w:rsidRDefault="00870854" w:rsidP="00521A56">
            <w:pPr>
              <w:rPr>
                <w:rFonts w:eastAsia="Arial Unicode MS"/>
              </w:rPr>
            </w:pPr>
          </w:p>
        </w:tc>
        <w:tc>
          <w:tcPr>
            <w:tcW w:w="3410" w:type="dxa"/>
          </w:tcPr>
          <w:p w14:paraId="5F013B31" w14:textId="77777777" w:rsidR="00870854" w:rsidRPr="00E91314" w:rsidRDefault="00870854" w:rsidP="00521A56">
            <w:pPr>
              <w:rPr>
                <w:rFonts w:eastAsia="Arial Unicode MS"/>
              </w:rPr>
            </w:pPr>
          </w:p>
        </w:tc>
        <w:tc>
          <w:tcPr>
            <w:tcW w:w="1140" w:type="dxa"/>
          </w:tcPr>
          <w:p w14:paraId="4D48BBD7" w14:textId="77777777" w:rsidR="00870854" w:rsidRPr="00E91314" w:rsidRDefault="00870854" w:rsidP="00521A56">
            <w:pPr>
              <w:rPr>
                <w:rFonts w:eastAsia="Arial Unicode MS"/>
              </w:rPr>
            </w:pPr>
          </w:p>
        </w:tc>
        <w:tc>
          <w:tcPr>
            <w:tcW w:w="720" w:type="dxa"/>
          </w:tcPr>
          <w:p w14:paraId="7A5AF64D" w14:textId="77777777" w:rsidR="00870854" w:rsidRPr="00E91314" w:rsidRDefault="00870854" w:rsidP="00521A56">
            <w:pPr>
              <w:rPr>
                <w:rFonts w:eastAsia="Arial Unicode MS"/>
              </w:rPr>
            </w:pPr>
          </w:p>
        </w:tc>
        <w:tc>
          <w:tcPr>
            <w:tcW w:w="1800" w:type="dxa"/>
          </w:tcPr>
          <w:p w14:paraId="0EA7E7F4" w14:textId="77777777" w:rsidR="00870854" w:rsidRPr="00E91314" w:rsidRDefault="00870854" w:rsidP="00521A56">
            <w:pPr>
              <w:rPr>
                <w:rFonts w:eastAsia="Arial Unicode MS"/>
              </w:rPr>
            </w:pPr>
          </w:p>
        </w:tc>
        <w:tc>
          <w:tcPr>
            <w:tcW w:w="1920" w:type="dxa"/>
          </w:tcPr>
          <w:p w14:paraId="5A7A3868" w14:textId="77777777" w:rsidR="00870854" w:rsidRPr="00E91314" w:rsidRDefault="00870854" w:rsidP="00521A56">
            <w:pPr>
              <w:rPr>
                <w:rFonts w:ascii="Arial" w:eastAsia="Arial Unicode MS" w:hAnsi="Arial"/>
              </w:rPr>
            </w:pPr>
          </w:p>
        </w:tc>
        <w:tc>
          <w:tcPr>
            <w:tcW w:w="1200" w:type="dxa"/>
            <w:shd w:val="clear" w:color="auto" w:fill="auto"/>
          </w:tcPr>
          <w:p w14:paraId="1DD2D389" w14:textId="77777777" w:rsidR="00870854" w:rsidRPr="00E91314" w:rsidRDefault="00870854" w:rsidP="00521A56">
            <w:pPr>
              <w:rPr>
                <w:rFonts w:ascii="Arial" w:eastAsia="Arial Unicode MS" w:hAnsi="Arial"/>
              </w:rPr>
            </w:pPr>
          </w:p>
        </w:tc>
        <w:tc>
          <w:tcPr>
            <w:tcW w:w="1080" w:type="dxa"/>
            <w:shd w:val="clear" w:color="auto" w:fill="auto"/>
          </w:tcPr>
          <w:p w14:paraId="3C09FBDF" w14:textId="77777777" w:rsidR="00870854" w:rsidRPr="00E91314" w:rsidRDefault="00870854" w:rsidP="00521A56">
            <w:pPr>
              <w:rPr>
                <w:rFonts w:ascii="Arial" w:eastAsia="Arial Unicode MS" w:hAnsi="Arial"/>
              </w:rPr>
            </w:pPr>
          </w:p>
        </w:tc>
        <w:tc>
          <w:tcPr>
            <w:tcW w:w="1160" w:type="dxa"/>
            <w:shd w:val="clear" w:color="auto" w:fill="auto"/>
          </w:tcPr>
          <w:p w14:paraId="66107054" w14:textId="77777777" w:rsidR="00870854" w:rsidRPr="00E91314" w:rsidRDefault="00870854" w:rsidP="00521A56">
            <w:pPr>
              <w:rPr>
                <w:rFonts w:ascii="Arial" w:eastAsia="Arial Unicode MS" w:hAnsi="Arial"/>
              </w:rPr>
            </w:pPr>
          </w:p>
        </w:tc>
      </w:tr>
      <w:tr w:rsidR="00870854" w:rsidRPr="00E91314" w14:paraId="33180F55" w14:textId="77777777" w:rsidTr="00C53A3A">
        <w:trPr>
          <w:gridBefore w:val="1"/>
          <w:wBefore w:w="15" w:type="dxa"/>
          <w:trHeight w:val="217"/>
        </w:trPr>
        <w:tc>
          <w:tcPr>
            <w:tcW w:w="7080" w:type="dxa"/>
            <w:gridSpan w:val="3"/>
            <w:shd w:val="pct25" w:color="auto" w:fill="auto"/>
          </w:tcPr>
          <w:p w14:paraId="1100042E" w14:textId="77777777" w:rsidR="00870854" w:rsidRPr="00E91314" w:rsidRDefault="00870854" w:rsidP="00521A56">
            <w:r w:rsidRPr="00E91314">
              <w:t>Associationer</w:t>
            </w:r>
          </w:p>
        </w:tc>
        <w:tc>
          <w:tcPr>
            <w:tcW w:w="7880" w:type="dxa"/>
            <w:gridSpan w:val="6"/>
            <w:shd w:val="pct25" w:color="auto" w:fill="auto"/>
          </w:tcPr>
          <w:p w14:paraId="48AD1554" w14:textId="77777777" w:rsidR="00870854" w:rsidRPr="00E91314" w:rsidRDefault="00870854" w:rsidP="00521A56">
            <w:pPr>
              <w:rPr>
                <w:rFonts w:eastAsia="Arial Unicode MS"/>
              </w:rPr>
            </w:pPr>
            <w:r w:rsidRPr="00E91314">
              <w:t>Beslutsregel</w:t>
            </w:r>
          </w:p>
        </w:tc>
      </w:tr>
      <w:tr w:rsidR="00870854" w:rsidRPr="00E91314" w14:paraId="5C2934E7" w14:textId="77777777" w:rsidTr="00C53A3A">
        <w:trPr>
          <w:gridBefore w:val="1"/>
          <w:wBefore w:w="15" w:type="dxa"/>
          <w:trHeight w:val="217"/>
        </w:trPr>
        <w:tc>
          <w:tcPr>
            <w:tcW w:w="7080" w:type="dxa"/>
            <w:gridSpan w:val="3"/>
          </w:tcPr>
          <w:p w14:paraId="3D110539"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har en formulärfråga (</w:t>
            </w:r>
            <w:proofErr w:type="spellStart"/>
            <w:r w:rsidRPr="00E91314">
              <w:rPr>
                <w:rFonts w:ascii="Arial" w:eastAsia="Arial Unicode MS" w:hAnsi="Arial"/>
                <w:color w:val="000000"/>
              </w:rPr>
              <w:t>Question</w:t>
            </w:r>
            <w:proofErr w:type="spellEnd"/>
            <w:r w:rsidRPr="00E91314">
              <w:rPr>
                <w:rFonts w:ascii="Arial" w:eastAsia="Arial Unicode MS" w:hAnsi="Arial"/>
                <w:color w:val="000000"/>
              </w:rPr>
              <w:t>)</w:t>
            </w:r>
          </w:p>
        </w:tc>
        <w:tc>
          <w:tcPr>
            <w:tcW w:w="7880" w:type="dxa"/>
            <w:gridSpan w:val="6"/>
          </w:tcPr>
          <w:p w14:paraId="51023146" w14:textId="77777777" w:rsidR="00870854" w:rsidRPr="00E91314" w:rsidRDefault="00870854" w:rsidP="00521A56">
            <w:pPr>
              <w:rPr>
                <w:rFonts w:ascii="Arial" w:eastAsia="Arial Unicode MS" w:hAnsi="Arial"/>
                <w:color w:val="000000"/>
              </w:rPr>
            </w:pPr>
          </w:p>
        </w:tc>
      </w:tr>
      <w:tr w:rsidR="00870854" w:rsidRPr="00E91314" w14:paraId="445D65F6" w14:textId="77777777" w:rsidTr="00C53A3A">
        <w:trPr>
          <w:gridBefore w:val="1"/>
          <w:wBefore w:w="15" w:type="dxa"/>
          <w:trHeight w:val="217"/>
        </w:trPr>
        <w:tc>
          <w:tcPr>
            <w:tcW w:w="7080" w:type="dxa"/>
            <w:gridSpan w:val="3"/>
          </w:tcPr>
          <w:p w14:paraId="33DF6007" w14:textId="77777777" w:rsidR="00870854" w:rsidRPr="00E91314" w:rsidRDefault="00870854" w:rsidP="00521A56">
            <w:pPr>
              <w:rPr>
                <w:rFonts w:ascii="Arial" w:eastAsia="Arial Unicode MS" w:hAnsi="Arial"/>
                <w:color w:val="000000"/>
              </w:rPr>
            </w:pPr>
            <w:r w:rsidRPr="00E91314">
              <w:rPr>
                <w:rFonts w:ascii="Arial" w:eastAsia="Arial Unicode MS" w:hAnsi="Arial"/>
                <w:color w:val="000000"/>
              </w:rPr>
              <w:t>Ett svar(</w:t>
            </w:r>
            <w:proofErr w:type="spellStart"/>
            <w:r w:rsidRPr="00E91314">
              <w:rPr>
                <w:rFonts w:ascii="Arial" w:eastAsia="Arial Unicode MS" w:hAnsi="Arial"/>
                <w:color w:val="000000"/>
              </w:rPr>
              <w:t>Answer</w:t>
            </w:r>
            <w:proofErr w:type="spellEnd"/>
            <w:r w:rsidRPr="00E91314">
              <w:rPr>
                <w:rFonts w:ascii="Arial" w:eastAsia="Arial Unicode MS" w:hAnsi="Arial"/>
                <w:color w:val="000000"/>
              </w:rPr>
              <w:t xml:space="preserve">) har noll eller en </w:t>
            </w:r>
            <w:proofErr w:type="spellStart"/>
            <w:r w:rsidRPr="00E91314">
              <w:rPr>
                <w:rFonts w:ascii="Arial" w:eastAsia="Arial Unicode MS" w:hAnsi="Arial"/>
                <w:color w:val="000000"/>
              </w:rPr>
              <w:t>statudkod</w:t>
            </w:r>
            <w:proofErr w:type="spellEnd"/>
            <w:r w:rsidRPr="00E91314">
              <w:rPr>
                <w:rFonts w:ascii="Arial" w:eastAsia="Arial Unicode MS" w:hAnsi="Arial"/>
                <w:color w:val="000000"/>
              </w:rPr>
              <w:t xml:space="preserve"> (Status)</w:t>
            </w:r>
          </w:p>
        </w:tc>
        <w:tc>
          <w:tcPr>
            <w:tcW w:w="7880" w:type="dxa"/>
            <w:gridSpan w:val="6"/>
          </w:tcPr>
          <w:p w14:paraId="1B73CBC8" w14:textId="77777777" w:rsidR="00870854" w:rsidRPr="00E91314" w:rsidRDefault="00870854" w:rsidP="00521A56">
            <w:pPr>
              <w:rPr>
                <w:rFonts w:ascii="Arial" w:eastAsia="Arial Unicode MS" w:hAnsi="Arial"/>
                <w:color w:val="000000"/>
              </w:rPr>
            </w:pPr>
          </w:p>
        </w:tc>
      </w:tr>
    </w:tbl>
    <w:p w14:paraId="4E1D71F2" w14:textId="77777777" w:rsidR="00870854" w:rsidRPr="00E91314" w:rsidRDefault="00870854" w:rsidP="00870854"/>
    <w:p w14:paraId="5AA93A1D" w14:textId="77777777" w:rsidR="00870854" w:rsidRPr="00E91314" w:rsidRDefault="00870854" w:rsidP="00870854"/>
    <w:p w14:paraId="29274546" w14:textId="77777777" w:rsidR="00870854" w:rsidRPr="00E91314" w:rsidRDefault="00870854" w:rsidP="00870854"/>
    <w:p w14:paraId="629966FE" w14:textId="77777777" w:rsidR="00870854" w:rsidRPr="00E91314" w:rsidRDefault="00870854" w:rsidP="00870854"/>
    <w:p w14:paraId="321112F0" w14:textId="77777777" w:rsidR="00870854" w:rsidRPr="00E91314" w:rsidRDefault="00870854" w:rsidP="00870854"/>
    <w:p w14:paraId="541053E8" w14:textId="77777777" w:rsidR="00870854" w:rsidRPr="00E91314" w:rsidRDefault="00870854" w:rsidP="00870854"/>
    <w:p w14:paraId="116FD981" w14:textId="77777777" w:rsidR="00870854" w:rsidRPr="00E91314" w:rsidRDefault="00870854" w:rsidP="00870854"/>
    <w:p w14:paraId="0AF7E4C3" w14:textId="77777777" w:rsidR="00870854" w:rsidRPr="00E91314" w:rsidRDefault="00870854" w:rsidP="00870854"/>
    <w:p w14:paraId="630FB779" w14:textId="77777777" w:rsidR="00870854" w:rsidRPr="00E91314" w:rsidRDefault="00870854" w:rsidP="00870854"/>
    <w:p w14:paraId="6CFE845B" w14:textId="77777777" w:rsidR="00870854" w:rsidRPr="00E91314" w:rsidRDefault="00870854" w:rsidP="00870854"/>
    <w:p w14:paraId="7B288A5F" w14:textId="77777777" w:rsidR="00870854" w:rsidRPr="00E91314" w:rsidRDefault="00870854" w:rsidP="00870854"/>
    <w:p w14:paraId="5D514D54" w14:textId="77777777" w:rsidR="00870854" w:rsidRPr="00E91314" w:rsidRDefault="00870854" w:rsidP="00AA406D">
      <w:pPr>
        <w:pStyle w:val="Rubrik3"/>
        <w:numPr>
          <w:ilvl w:val="2"/>
          <w:numId w:val="21"/>
        </w:numPr>
        <w:spacing w:before="240" w:after="60"/>
        <w:ind w:left="1134" w:hanging="1134"/>
        <w:rPr>
          <w:i/>
          <w:lang w:val="sv-SE"/>
        </w:rPr>
      </w:pPr>
      <w:bookmarkStart w:id="148" w:name="_Toc193243787"/>
      <w:bookmarkStart w:id="149" w:name="_Toc220986038"/>
      <w:r w:rsidRPr="00E91314">
        <w:rPr>
          <w:i/>
          <w:lang w:val="sv-SE"/>
        </w:rPr>
        <w:t>Klass anropsbekräftelse (Status)</w:t>
      </w:r>
      <w:bookmarkEnd w:id="148"/>
      <w:bookmarkEnd w:id="149"/>
    </w:p>
    <w:p w14:paraId="1310823C" w14:textId="77777777" w:rsidR="00870854" w:rsidRPr="00E91314" w:rsidRDefault="00870854" w:rsidP="00870854">
      <w:pPr>
        <w:spacing w:after="0"/>
        <w:rPr>
          <w:i/>
        </w:rPr>
      </w:pPr>
      <w:r w:rsidRPr="00E91314">
        <w:t xml:space="preserve">Objekt innehåller </w:t>
      </w:r>
      <w:proofErr w:type="spellStart"/>
      <w:r w:rsidRPr="00E91314">
        <w:t>statuskod</w:t>
      </w:r>
      <w:proofErr w:type="spellEnd"/>
      <w:r w:rsidRPr="00E91314">
        <w:t xml:space="preserve"> och meddelande. </w:t>
      </w:r>
      <w:r w:rsidRPr="00E91314">
        <w:rPr>
          <w:i/>
        </w:rPr>
        <w:t xml:space="preserve"> </w:t>
      </w:r>
    </w:p>
    <w:p w14:paraId="7B60EECA" w14:textId="77777777" w:rsidR="00870854" w:rsidRPr="00E91314" w:rsidRDefault="00870854" w:rsidP="0087085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70854" w:rsidRPr="00E91314" w14:paraId="05FABC1B" w14:textId="77777777" w:rsidTr="00C53A3A">
        <w:trPr>
          <w:cantSplit/>
          <w:trHeight w:val="376"/>
        </w:trPr>
        <w:tc>
          <w:tcPr>
            <w:tcW w:w="2545" w:type="dxa"/>
            <w:gridSpan w:val="2"/>
            <w:vMerge w:val="restart"/>
            <w:shd w:val="pct25" w:color="auto" w:fill="auto"/>
          </w:tcPr>
          <w:p w14:paraId="50B5C806" w14:textId="77777777" w:rsidR="00870854" w:rsidRPr="00E91314" w:rsidRDefault="00870854" w:rsidP="00521A56">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8C765C5" w14:textId="77777777" w:rsidR="00870854" w:rsidRPr="00E91314" w:rsidRDefault="00870854" w:rsidP="00521A56">
            <w:r w:rsidRPr="00E91314">
              <w:t>Beskrivning</w:t>
            </w:r>
          </w:p>
        </w:tc>
        <w:tc>
          <w:tcPr>
            <w:tcW w:w="1140" w:type="dxa"/>
            <w:vMerge w:val="restart"/>
            <w:shd w:val="pct25" w:color="auto" w:fill="auto"/>
          </w:tcPr>
          <w:p w14:paraId="44981D5E" w14:textId="77777777" w:rsidR="00870854" w:rsidRPr="00E91314" w:rsidRDefault="00870854" w:rsidP="00521A56">
            <w:pPr>
              <w:rPr>
                <w:rFonts w:eastAsia="Arial Unicode MS"/>
              </w:rPr>
            </w:pPr>
            <w:r w:rsidRPr="00E91314">
              <w:t>Format</w:t>
            </w:r>
          </w:p>
        </w:tc>
        <w:tc>
          <w:tcPr>
            <w:tcW w:w="720" w:type="dxa"/>
            <w:vMerge w:val="restart"/>
            <w:shd w:val="pct25" w:color="auto" w:fill="auto"/>
          </w:tcPr>
          <w:p w14:paraId="1AAB8115" w14:textId="77777777" w:rsidR="00870854" w:rsidRPr="00E91314" w:rsidRDefault="00870854" w:rsidP="00521A56">
            <w:proofErr w:type="spellStart"/>
            <w:r w:rsidRPr="00E91314">
              <w:t>Mult</w:t>
            </w:r>
            <w:proofErr w:type="spellEnd"/>
          </w:p>
        </w:tc>
        <w:tc>
          <w:tcPr>
            <w:tcW w:w="1800" w:type="dxa"/>
            <w:vMerge w:val="restart"/>
            <w:shd w:val="pct25" w:color="auto" w:fill="auto"/>
          </w:tcPr>
          <w:p w14:paraId="4083C59D" w14:textId="77777777" w:rsidR="00870854" w:rsidRPr="00E91314" w:rsidRDefault="00870854" w:rsidP="00521A56">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1A4100B6" w14:textId="77777777" w:rsidR="00870854" w:rsidRPr="00E91314" w:rsidRDefault="00870854" w:rsidP="00521A56">
            <w:pPr>
              <w:rPr>
                <w:rFonts w:eastAsia="Arial Unicode MS"/>
              </w:rPr>
            </w:pPr>
            <w:r w:rsidRPr="00E91314">
              <w:t>Beslutsregler och kommentar</w:t>
            </w:r>
          </w:p>
        </w:tc>
        <w:tc>
          <w:tcPr>
            <w:tcW w:w="3440" w:type="dxa"/>
            <w:gridSpan w:val="3"/>
            <w:shd w:val="pct25" w:color="auto" w:fill="auto"/>
          </w:tcPr>
          <w:p w14:paraId="4AC51671" w14:textId="77777777" w:rsidR="00870854" w:rsidRPr="00E91314" w:rsidRDefault="00870854" w:rsidP="00521A56">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70854" w:rsidRPr="00E91314" w14:paraId="27EBBD8D" w14:textId="77777777" w:rsidTr="00C53A3A">
        <w:trPr>
          <w:cantSplit/>
          <w:trHeight w:val="375"/>
        </w:trPr>
        <w:tc>
          <w:tcPr>
            <w:tcW w:w="2545" w:type="dxa"/>
            <w:gridSpan w:val="2"/>
            <w:vMerge/>
            <w:shd w:val="pct25" w:color="auto" w:fill="auto"/>
          </w:tcPr>
          <w:p w14:paraId="7F0EFD1F" w14:textId="77777777" w:rsidR="00870854" w:rsidRPr="00E91314" w:rsidRDefault="00870854" w:rsidP="00521A56"/>
        </w:tc>
        <w:tc>
          <w:tcPr>
            <w:tcW w:w="3410" w:type="dxa"/>
            <w:vMerge/>
            <w:shd w:val="pct25" w:color="auto" w:fill="auto"/>
          </w:tcPr>
          <w:p w14:paraId="7D1179A1" w14:textId="77777777" w:rsidR="00870854" w:rsidRPr="00E91314" w:rsidRDefault="00870854" w:rsidP="00521A56"/>
        </w:tc>
        <w:tc>
          <w:tcPr>
            <w:tcW w:w="1140" w:type="dxa"/>
            <w:vMerge/>
            <w:shd w:val="pct25" w:color="auto" w:fill="auto"/>
          </w:tcPr>
          <w:p w14:paraId="227420EF" w14:textId="77777777" w:rsidR="00870854" w:rsidRPr="00E91314" w:rsidRDefault="00870854" w:rsidP="00521A56"/>
        </w:tc>
        <w:tc>
          <w:tcPr>
            <w:tcW w:w="720" w:type="dxa"/>
            <w:vMerge/>
            <w:shd w:val="pct25" w:color="auto" w:fill="auto"/>
          </w:tcPr>
          <w:p w14:paraId="5C2025A6" w14:textId="77777777" w:rsidR="00870854" w:rsidRPr="00E91314" w:rsidRDefault="00870854" w:rsidP="00521A56"/>
        </w:tc>
        <w:tc>
          <w:tcPr>
            <w:tcW w:w="1800" w:type="dxa"/>
            <w:vMerge/>
            <w:shd w:val="pct25" w:color="auto" w:fill="auto"/>
          </w:tcPr>
          <w:p w14:paraId="58512D51" w14:textId="77777777" w:rsidR="00870854" w:rsidRPr="00E91314" w:rsidRDefault="00870854" w:rsidP="00521A56"/>
        </w:tc>
        <w:tc>
          <w:tcPr>
            <w:tcW w:w="1920" w:type="dxa"/>
            <w:vMerge/>
            <w:shd w:val="pct25" w:color="auto" w:fill="auto"/>
          </w:tcPr>
          <w:p w14:paraId="3D44585D" w14:textId="77777777" w:rsidR="00870854" w:rsidRPr="00E91314" w:rsidRDefault="00870854" w:rsidP="00521A56"/>
        </w:tc>
        <w:tc>
          <w:tcPr>
            <w:tcW w:w="1200" w:type="dxa"/>
            <w:tcBorders>
              <w:bottom w:val="single" w:sz="4" w:space="0" w:color="auto"/>
            </w:tcBorders>
            <w:shd w:val="pct25" w:color="auto" w:fill="auto"/>
          </w:tcPr>
          <w:p w14:paraId="01FEBCC2" w14:textId="77777777" w:rsidR="00870854" w:rsidRPr="00E91314" w:rsidRDefault="00870854" w:rsidP="00521A56">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249C1134" w14:textId="77777777" w:rsidR="00870854" w:rsidRPr="00E91314" w:rsidRDefault="00870854" w:rsidP="00521A56">
            <w:pPr>
              <w:rPr>
                <w:rFonts w:eastAsia="Arial Unicode MS"/>
              </w:rPr>
            </w:pPr>
          </w:p>
        </w:tc>
        <w:tc>
          <w:tcPr>
            <w:tcW w:w="1160" w:type="dxa"/>
            <w:tcBorders>
              <w:bottom w:val="single" w:sz="4" w:space="0" w:color="auto"/>
            </w:tcBorders>
            <w:shd w:val="pct25" w:color="auto" w:fill="auto"/>
          </w:tcPr>
          <w:p w14:paraId="124CD09C" w14:textId="77777777" w:rsidR="00870854" w:rsidRPr="00E91314" w:rsidRDefault="00870854" w:rsidP="00521A56">
            <w:pPr>
              <w:rPr>
                <w:rFonts w:eastAsia="Arial Unicode MS"/>
              </w:rPr>
            </w:pPr>
          </w:p>
        </w:tc>
      </w:tr>
      <w:tr w:rsidR="00870854" w:rsidRPr="00E91314" w14:paraId="165087AD" w14:textId="77777777" w:rsidTr="00C53A3A">
        <w:trPr>
          <w:trHeight w:val="217"/>
        </w:trPr>
        <w:tc>
          <w:tcPr>
            <w:tcW w:w="2545" w:type="dxa"/>
            <w:gridSpan w:val="2"/>
          </w:tcPr>
          <w:p w14:paraId="19D38BA3"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errorCode</w:t>
            </w:r>
            <w:proofErr w:type="spellEnd"/>
            <w:r w:rsidRPr="00E91314">
              <w:rPr>
                <w:rFonts w:eastAsia="Arial Unicode MS"/>
              </w:rPr>
              <w:t>)</w:t>
            </w:r>
          </w:p>
        </w:tc>
        <w:tc>
          <w:tcPr>
            <w:tcW w:w="3410" w:type="dxa"/>
          </w:tcPr>
          <w:p w14:paraId="63A0B5A5" w14:textId="77777777" w:rsidR="00870854" w:rsidRPr="00E91314" w:rsidRDefault="00870854" w:rsidP="00521A56">
            <w:pPr>
              <w:rPr>
                <w:rFonts w:eastAsia="Arial Unicode MS"/>
              </w:rPr>
            </w:pPr>
            <w:r w:rsidRPr="00E91314">
              <w:rPr>
                <w:rFonts w:eastAsia="Arial Unicode MS"/>
              </w:rPr>
              <w:t>Signalerar om frågan är ifylld på ett felaktigt sätt. Felkod</w:t>
            </w:r>
          </w:p>
        </w:tc>
        <w:tc>
          <w:tcPr>
            <w:tcW w:w="1140" w:type="dxa"/>
          </w:tcPr>
          <w:p w14:paraId="27655515" w14:textId="77777777" w:rsidR="00870854" w:rsidRPr="00E91314" w:rsidRDefault="00870854" w:rsidP="00521A56">
            <w:pPr>
              <w:rPr>
                <w:rFonts w:eastAsia="Arial Unicode MS"/>
              </w:rPr>
            </w:pPr>
            <w:proofErr w:type="spellStart"/>
            <w:r w:rsidRPr="00E91314">
              <w:rPr>
                <w:rFonts w:eastAsia="Arial Unicode MS"/>
              </w:rPr>
              <w:t>KTOV</w:t>
            </w:r>
            <w:proofErr w:type="spellEnd"/>
          </w:p>
        </w:tc>
        <w:tc>
          <w:tcPr>
            <w:tcW w:w="720" w:type="dxa"/>
          </w:tcPr>
          <w:p w14:paraId="757DCDCF"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764D6D77" w14:textId="77777777" w:rsidR="00870854" w:rsidRPr="00E91314" w:rsidRDefault="00870854" w:rsidP="00521A56">
            <w:pPr>
              <w:rPr>
                <w:rFonts w:eastAsia="Arial Unicode MS"/>
              </w:rPr>
            </w:pPr>
            <w:r w:rsidRPr="00E91314">
              <w:rPr>
                <w:rFonts w:eastAsia="Arial Unicode MS"/>
              </w:rPr>
              <w:t xml:space="preserve">KV </w:t>
            </w:r>
            <w:proofErr w:type="spellStart"/>
            <w:r w:rsidRPr="00E91314">
              <w:rPr>
                <w:rFonts w:eastAsia="Arial Unicode MS"/>
              </w:rPr>
              <w:t>Statuskod</w:t>
            </w:r>
            <w:proofErr w:type="spellEnd"/>
          </w:p>
          <w:p w14:paraId="136D6465" w14:textId="77777777" w:rsidR="00870854" w:rsidRPr="00E91314" w:rsidRDefault="00870854" w:rsidP="00521A56">
            <w:pPr>
              <w:rPr>
                <w:rFonts w:eastAsia="Arial Unicode MS"/>
              </w:rPr>
            </w:pPr>
          </w:p>
        </w:tc>
        <w:tc>
          <w:tcPr>
            <w:tcW w:w="1920" w:type="dxa"/>
          </w:tcPr>
          <w:p w14:paraId="66B13B66" w14:textId="77777777" w:rsidR="00870854" w:rsidRPr="00E91314" w:rsidRDefault="00870854" w:rsidP="00521A56">
            <w:pPr>
              <w:rPr>
                <w:rFonts w:ascii="Arial" w:eastAsia="Arial Unicode MS" w:hAnsi="Arial"/>
              </w:rPr>
            </w:pPr>
          </w:p>
        </w:tc>
        <w:tc>
          <w:tcPr>
            <w:tcW w:w="1200" w:type="dxa"/>
            <w:shd w:val="clear" w:color="auto" w:fill="auto"/>
          </w:tcPr>
          <w:p w14:paraId="3840A78C" w14:textId="77777777" w:rsidR="00870854" w:rsidRPr="00E91314" w:rsidRDefault="00870854" w:rsidP="00521A56">
            <w:pPr>
              <w:rPr>
                <w:rFonts w:ascii="Arial" w:eastAsia="Arial Unicode MS" w:hAnsi="Arial"/>
              </w:rPr>
            </w:pPr>
          </w:p>
        </w:tc>
        <w:tc>
          <w:tcPr>
            <w:tcW w:w="1080" w:type="dxa"/>
            <w:shd w:val="clear" w:color="auto" w:fill="auto"/>
          </w:tcPr>
          <w:p w14:paraId="23688A7D" w14:textId="77777777" w:rsidR="00870854" w:rsidRPr="00E91314" w:rsidRDefault="00870854" w:rsidP="00521A56">
            <w:pPr>
              <w:rPr>
                <w:rFonts w:ascii="Arial" w:eastAsia="Arial Unicode MS" w:hAnsi="Arial"/>
              </w:rPr>
            </w:pPr>
          </w:p>
        </w:tc>
        <w:tc>
          <w:tcPr>
            <w:tcW w:w="1160" w:type="dxa"/>
            <w:shd w:val="clear" w:color="auto" w:fill="auto"/>
          </w:tcPr>
          <w:p w14:paraId="7C95B513" w14:textId="77777777" w:rsidR="00870854" w:rsidRPr="00E91314" w:rsidRDefault="00870854" w:rsidP="00521A56">
            <w:pPr>
              <w:rPr>
                <w:rFonts w:ascii="Arial" w:eastAsia="Arial Unicode MS" w:hAnsi="Arial"/>
              </w:rPr>
            </w:pPr>
          </w:p>
        </w:tc>
      </w:tr>
      <w:tr w:rsidR="00870854" w:rsidRPr="00E91314" w14:paraId="014B6F6B" w14:textId="77777777" w:rsidTr="00C53A3A">
        <w:trPr>
          <w:trHeight w:val="217"/>
        </w:trPr>
        <w:tc>
          <w:tcPr>
            <w:tcW w:w="2545" w:type="dxa"/>
            <w:gridSpan w:val="2"/>
          </w:tcPr>
          <w:p w14:paraId="2A71AF5F" w14:textId="77777777" w:rsidR="00870854" w:rsidRPr="00E91314" w:rsidRDefault="00870854" w:rsidP="00521A56">
            <w:pPr>
              <w:rPr>
                <w:rFonts w:eastAsia="Arial Unicode MS"/>
              </w:rPr>
            </w:pPr>
            <w:r w:rsidRPr="00E91314">
              <w:rPr>
                <w:rFonts w:eastAsia="Arial Unicode MS"/>
              </w:rPr>
              <w:t>(</w:t>
            </w:r>
            <w:proofErr w:type="spellStart"/>
            <w:r w:rsidRPr="00E91314">
              <w:rPr>
                <w:rFonts w:eastAsia="Arial Unicode MS"/>
              </w:rPr>
              <w:t>errorText</w:t>
            </w:r>
            <w:proofErr w:type="spellEnd"/>
            <w:r w:rsidRPr="00E91314">
              <w:rPr>
                <w:rFonts w:eastAsia="Arial Unicode MS"/>
              </w:rPr>
              <w:t>)</w:t>
            </w:r>
          </w:p>
        </w:tc>
        <w:tc>
          <w:tcPr>
            <w:tcW w:w="3410" w:type="dxa"/>
          </w:tcPr>
          <w:p w14:paraId="666199D7" w14:textId="77777777" w:rsidR="00870854" w:rsidRPr="00E91314" w:rsidRDefault="00870854" w:rsidP="00521A56">
            <w:pPr>
              <w:rPr>
                <w:rFonts w:eastAsia="Arial Unicode MS"/>
              </w:rPr>
            </w:pPr>
            <w:r w:rsidRPr="00E91314">
              <w:rPr>
                <w:rFonts w:eastAsia="Arial Unicode MS"/>
              </w:rPr>
              <w:t xml:space="preserve">Felmeddelande, förklarande text. Vid INFO eller </w:t>
            </w:r>
            <w:proofErr w:type="spellStart"/>
            <w:r w:rsidRPr="00E91314">
              <w:rPr>
                <w:rFonts w:eastAsia="Arial Unicode MS"/>
              </w:rPr>
              <w:t>ERROR</w:t>
            </w:r>
            <w:proofErr w:type="spellEnd"/>
            <w:r w:rsidRPr="00E91314">
              <w:rPr>
                <w:rFonts w:eastAsia="Arial Unicode MS"/>
              </w:rPr>
              <w:t>.</w:t>
            </w:r>
          </w:p>
          <w:p w14:paraId="4957AE23" w14:textId="77777777" w:rsidR="00870854" w:rsidRPr="00E91314" w:rsidRDefault="00870854" w:rsidP="00521A56">
            <w:pPr>
              <w:rPr>
                <w:rFonts w:eastAsia="Arial Unicode MS"/>
              </w:rPr>
            </w:pPr>
            <w:r w:rsidRPr="00E91314">
              <w:rPr>
                <w:rFonts w:eastAsia="Arial Unicode MS"/>
              </w:rPr>
              <w:t xml:space="preserve">T.ex. INFO – </w:t>
            </w:r>
            <w:proofErr w:type="gramStart"/>
            <w:r w:rsidRPr="00E91314">
              <w:rPr>
                <w:rFonts w:eastAsia="Arial Unicode MS"/>
              </w:rPr>
              <w:t>Medtag</w:t>
            </w:r>
            <w:proofErr w:type="gramEnd"/>
            <w:r w:rsidRPr="00E91314">
              <w:rPr>
                <w:rFonts w:eastAsia="Arial Unicode MS"/>
              </w:rPr>
              <w:t xml:space="preserve"> legitimation.</w:t>
            </w:r>
          </w:p>
        </w:tc>
        <w:tc>
          <w:tcPr>
            <w:tcW w:w="1140" w:type="dxa"/>
          </w:tcPr>
          <w:p w14:paraId="43C0572C" w14:textId="77777777" w:rsidR="00870854" w:rsidRPr="00E91314" w:rsidRDefault="00870854" w:rsidP="00521A56">
            <w:pPr>
              <w:rPr>
                <w:rFonts w:eastAsia="Arial Unicode MS"/>
              </w:rPr>
            </w:pPr>
            <w:proofErr w:type="spellStart"/>
            <w:r w:rsidRPr="00E91314">
              <w:rPr>
                <w:rFonts w:eastAsia="Arial Unicode MS"/>
              </w:rPr>
              <w:t>TXT</w:t>
            </w:r>
            <w:proofErr w:type="spellEnd"/>
          </w:p>
        </w:tc>
        <w:tc>
          <w:tcPr>
            <w:tcW w:w="720" w:type="dxa"/>
          </w:tcPr>
          <w:p w14:paraId="44DD0063" w14:textId="77777777" w:rsidR="00870854" w:rsidRPr="00E91314" w:rsidRDefault="00870854" w:rsidP="00521A56">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6D64A1CA" w14:textId="77777777" w:rsidR="00870854" w:rsidRPr="00E91314" w:rsidRDefault="00870854" w:rsidP="00521A56">
            <w:pPr>
              <w:rPr>
                <w:rFonts w:eastAsia="Arial Unicode MS"/>
              </w:rPr>
            </w:pPr>
          </w:p>
        </w:tc>
        <w:tc>
          <w:tcPr>
            <w:tcW w:w="1920" w:type="dxa"/>
          </w:tcPr>
          <w:p w14:paraId="489FBBB1" w14:textId="77777777" w:rsidR="00870854" w:rsidRPr="00E91314" w:rsidRDefault="00870854" w:rsidP="00521A56">
            <w:pPr>
              <w:rPr>
                <w:rFonts w:ascii="Arial" w:eastAsia="Arial Unicode MS" w:hAnsi="Arial"/>
              </w:rPr>
            </w:pPr>
          </w:p>
        </w:tc>
        <w:tc>
          <w:tcPr>
            <w:tcW w:w="1200" w:type="dxa"/>
            <w:shd w:val="clear" w:color="auto" w:fill="auto"/>
          </w:tcPr>
          <w:p w14:paraId="32F05223" w14:textId="77777777" w:rsidR="00870854" w:rsidRPr="00E91314" w:rsidRDefault="00870854" w:rsidP="00521A56">
            <w:pPr>
              <w:rPr>
                <w:rFonts w:ascii="Arial" w:eastAsia="Arial Unicode MS" w:hAnsi="Arial"/>
              </w:rPr>
            </w:pPr>
          </w:p>
        </w:tc>
        <w:tc>
          <w:tcPr>
            <w:tcW w:w="1080" w:type="dxa"/>
            <w:shd w:val="clear" w:color="auto" w:fill="auto"/>
          </w:tcPr>
          <w:p w14:paraId="488BE494" w14:textId="77777777" w:rsidR="00870854" w:rsidRPr="00E91314" w:rsidRDefault="00870854" w:rsidP="00521A56">
            <w:pPr>
              <w:rPr>
                <w:rFonts w:ascii="Arial" w:eastAsia="Arial Unicode MS" w:hAnsi="Arial"/>
              </w:rPr>
            </w:pPr>
          </w:p>
        </w:tc>
        <w:tc>
          <w:tcPr>
            <w:tcW w:w="1160" w:type="dxa"/>
            <w:shd w:val="clear" w:color="auto" w:fill="auto"/>
          </w:tcPr>
          <w:p w14:paraId="39CCCFC4" w14:textId="77777777" w:rsidR="00870854" w:rsidRPr="00E91314" w:rsidRDefault="00870854" w:rsidP="00521A56">
            <w:pPr>
              <w:rPr>
                <w:rFonts w:ascii="Arial" w:eastAsia="Arial Unicode MS" w:hAnsi="Arial"/>
              </w:rPr>
            </w:pPr>
          </w:p>
        </w:tc>
      </w:tr>
      <w:tr w:rsidR="00870854" w:rsidRPr="00E91314" w14:paraId="6E8A1467" w14:textId="77777777" w:rsidTr="00C53A3A">
        <w:trPr>
          <w:gridBefore w:val="1"/>
          <w:wBefore w:w="15" w:type="dxa"/>
          <w:trHeight w:val="217"/>
        </w:trPr>
        <w:tc>
          <w:tcPr>
            <w:tcW w:w="7080" w:type="dxa"/>
            <w:gridSpan w:val="3"/>
            <w:shd w:val="pct25" w:color="auto" w:fill="auto"/>
          </w:tcPr>
          <w:p w14:paraId="45FE0DD9" w14:textId="77777777" w:rsidR="00870854" w:rsidRPr="00E91314" w:rsidRDefault="00870854" w:rsidP="00521A56">
            <w:r w:rsidRPr="00E91314">
              <w:t>Associationer</w:t>
            </w:r>
          </w:p>
        </w:tc>
        <w:tc>
          <w:tcPr>
            <w:tcW w:w="7880" w:type="dxa"/>
            <w:gridSpan w:val="6"/>
            <w:shd w:val="pct25" w:color="auto" w:fill="auto"/>
          </w:tcPr>
          <w:p w14:paraId="3E661D98" w14:textId="77777777" w:rsidR="00870854" w:rsidRPr="00E91314" w:rsidRDefault="00870854" w:rsidP="00521A56">
            <w:pPr>
              <w:rPr>
                <w:rFonts w:eastAsia="Arial Unicode MS"/>
              </w:rPr>
            </w:pPr>
            <w:r w:rsidRPr="00E91314">
              <w:t>Beslutsregel</w:t>
            </w:r>
          </w:p>
        </w:tc>
      </w:tr>
      <w:tr w:rsidR="00870854" w:rsidRPr="00E91314" w14:paraId="14F51B2B" w14:textId="77777777" w:rsidTr="00C53A3A">
        <w:trPr>
          <w:gridBefore w:val="1"/>
          <w:wBefore w:w="15" w:type="dxa"/>
          <w:trHeight w:val="217"/>
        </w:trPr>
        <w:tc>
          <w:tcPr>
            <w:tcW w:w="7080" w:type="dxa"/>
            <w:gridSpan w:val="3"/>
          </w:tcPr>
          <w:p w14:paraId="423D987F" w14:textId="77777777" w:rsidR="00870854" w:rsidRPr="00E91314" w:rsidRDefault="00870854" w:rsidP="00521A56">
            <w:pPr>
              <w:rPr>
                <w:rFonts w:ascii="Arial" w:eastAsia="Arial Unicode MS" w:hAnsi="Arial"/>
                <w:color w:val="000000"/>
              </w:rPr>
            </w:pPr>
          </w:p>
        </w:tc>
        <w:tc>
          <w:tcPr>
            <w:tcW w:w="7880" w:type="dxa"/>
            <w:gridSpan w:val="6"/>
          </w:tcPr>
          <w:p w14:paraId="50101B53" w14:textId="77777777" w:rsidR="00870854" w:rsidRPr="00E91314" w:rsidRDefault="00870854" w:rsidP="00521A56">
            <w:pPr>
              <w:rPr>
                <w:rFonts w:ascii="Arial" w:eastAsia="Arial Unicode MS" w:hAnsi="Arial"/>
                <w:color w:val="000000"/>
              </w:rPr>
            </w:pPr>
          </w:p>
        </w:tc>
      </w:tr>
      <w:tr w:rsidR="00870854" w:rsidRPr="00E91314" w14:paraId="1B7C3E72" w14:textId="77777777" w:rsidTr="00C53A3A">
        <w:trPr>
          <w:gridBefore w:val="1"/>
          <w:wBefore w:w="15" w:type="dxa"/>
          <w:trHeight w:val="217"/>
        </w:trPr>
        <w:tc>
          <w:tcPr>
            <w:tcW w:w="7080" w:type="dxa"/>
            <w:gridSpan w:val="3"/>
          </w:tcPr>
          <w:p w14:paraId="1A1FF633" w14:textId="77777777" w:rsidR="00870854" w:rsidRPr="00E91314" w:rsidRDefault="00870854" w:rsidP="00521A56">
            <w:pPr>
              <w:rPr>
                <w:rFonts w:ascii="Arial" w:eastAsia="Arial Unicode MS" w:hAnsi="Arial"/>
                <w:color w:val="000000"/>
              </w:rPr>
            </w:pPr>
          </w:p>
        </w:tc>
        <w:tc>
          <w:tcPr>
            <w:tcW w:w="7880" w:type="dxa"/>
            <w:gridSpan w:val="6"/>
          </w:tcPr>
          <w:p w14:paraId="5734B122" w14:textId="77777777" w:rsidR="00870854" w:rsidRPr="00E91314" w:rsidRDefault="00870854" w:rsidP="00521A56">
            <w:pPr>
              <w:rPr>
                <w:rFonts w:ascii="Arial" w:eastAsia="Arial Unicode MS" w:hAnsi="Arial"/>
                <w:color w:val="000000"/>
              </w:rPr>
            </w:pPr>
          </w:p>
        </w:tc>
      </w:tr>
    </w:tbl>
    <w:p w14:paraId="08744DC5" w14:textId="77777777" w:rsidR="0082298D" w:rsidRDefault="0082298D" w:rsidP="00870854"/>
    <w:p w14:paraId="70D83470" w14:textId="77777777" w:rsidR="005E4A35" w:rsidRDefault="005E4A35" w:rsidP="00870854"/>
    <w:p w14:paraId="31609D88" w14:textId="77777777" w:rsidR="005E4A35" w:rsidRDefault="005E4A35" w:rsidP="00870854"/>
    <w:p w14:paraId="62883329" w14:textId="77777777" w:rsidR="005E4A35" w:rsidRPr="00E91314" w:rsidRDefault="005E4A35" w:rsidP="00AA406D">
      <w:pPr>
        <w:pStyle w:val="Rubrik3"/>
        <w:numPr>
          <w:ilvl w:val="2"/>
          <w:numId w:val="21"/>
        </w:numPr>
        <w:spacing w:before="240" w:after="60"/>
        <w:ind w:left="1134" w:hanging="1134"/>
        <w:rPr>
          <w:i/>
          <w:lang w:val="sv-SE"/>
        </w:rPr>
      </w:pPr>
      <w:bookmarkStart w:id="150" w:name="_Toc220986039"/>
      <w:r w:rsidRPr="00E91314">
        <w:rPr>
          <w:i/>
          <w:lang w:val="sv-SE"/>
        </w:rPr>
        <w:t xml:space="preserve">Klass </w:t>
      </w:r>
      <w:r>
        <w:rPr>
          <w:i/>
          <w:lang w:val="sv-SE"/>
        </w:rPr>
        <w:t>Frågerelation</w:t>
      </w:r>
      <w:r w:rsidRPr="00E91314">
        <w:rPr>
          <w:i/>
          <w:lang w:val="sv-SE"/>
        </w:rPr>
        <w:t xml:space="preserve"> (</w:t>
      </w:r>
      <w:proofErr w:type="spellStart"/>
      <w:r>
        <w:rPr>
          <w:i/>
          <w:lang w:val="sv-SE"/>
        </w:rPr>
        <w:t>QuestionSuperior</w:t>
      </w:r>
      <w:proofErr w:type="spellEnd"/>
      <w:r w:rsidRPr="00E91314">
        <w:rPr>
          <w:i/>
          <w:lang w:val="sv-SE"/>
        </w:rPr>
        <w:t>)</w:t>
      </w:r>
      <w:bookmarkEnd w:id="150"/>
    </w:p>
    <w:p w14:paraId="1E1F940C" w14:textId="77777777" w:rsidR="005E4A35" w:rsidRPr="00E91314" w:rsidRDefault="005E4A35" w:rsidP="005E4A35">
      <w:pPr>
        <w:spacing w:after="0"/>
        <w:rPr>
          <w:i/>
        </w:rPr>
      </w:pPr>
      <w:r w:rsidRPr="00E91314">
        <w:t xml:space="preserve">Objekt innehåller </w:t>
      </w:r>
      <w:r w:rsidR="001D0919">
        <w:t>information om beroende till överordnade frågor eller svarsalternativ finns.</w:t>
      </w:r>
      <w:r w:rsidRPr="00E91314">
        <w:t xml:space="preserve"> </w:t>
      </w:r>
      <w:r w:rsidRPr="00E91314">
        <w:rPr>
          <w:i/>
        </w:rPr>
        <w:t xml:space="preserve"> </w:t>
      </w:r>
    </w:p>
    <w:p w14:paraId="3C7F5645" w14:textId="77777777" w:rsidR="005E4A35" w:rsidRPr="00E91314" w:rsidRDefault="005E4A35" w:rsidP="005E4A35">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E4A35" w:rsidRPr="00E91314" w14:paraId="0C621330" w14:textId="77777777" w:rsidTr="001D0919">
        <w:trPr>
          <w:cantSplit/>
          <w:trHeight w:val="376"/>
        </w:trPr>
        <w:tc>
          <w:tcPr>
            <w:tcW w:w="2545" w:type="dxa"/>
            <w:gridSpan w:val="2"/>
            <w:vMerge w:val="restart"/>
            <w:shd w:val="pct25" w:color="auto" w:fill="auto"/>
          </w:tcPr>
          <w:p w14:paraId="7C1D5A99" w14:textId="77777777" w:rsidR="005E4A35" w:rsidRPr="00E91314" w:rsidRDefault="005E4A35" w:rsidP="001D091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0D298F01" w14:textId="77777777" w:rsidR="005E4A35" w:rsidRPr="00E91314" w:rsidRDefault="005E4A35" w:rsidP="001D0919">
            <w:r w:rsidRPr="00E91314">
              <w:t>Beskrivning</w:t>
            </w:r>
          </w:p>
        </w:tc>
        <w:tc>
          <w:tcPr>
            <w:tcW w:w="1140" w:type="dxa"/>
            <w:vMerge w:val="restart"/>
            <w:shd w:val="pct25" w:color="auto" w:fill="auto"/>
          </w:tcPr>
          <w:p w14:paraId="0E5FD0BD" w14:textId="77777777" w:rsidR="005E4A35" w:rsidRPr="00E91314" w:rsidRDefault="005E4A35" w:rsidP="001D0919">
            <w:pPr>
              <w:rPr>
                <w:rFonts w:eastAsia="Arial Unicode MS"/>
              </w:rPr>
            </w:pPr>
            <w:r w:rsidRPr="00E91314">
              <w:t>Format</w:t>
            </w:r>
          </w:p>
        </w:tc>
        <w:tc>
          <w:tcPr>
            <w:tcW w:w="720" w:type="dxa"/>
            <w:vMerge w:val="restart"/>
            <w:shd w:val="pct25" w:color="auto" w:fill="auto"/>
          </w:tcPr>
          <w:p w14:paraId="0CD79F0E" w14:textId="77777777" w:rsidR="005E4A35" w:rsidRPr="00E91314" w:rsidRDefault="005E4A35" w:rsidP="001D0919">
            <w:proofErr w:type="spellStart"/>
            <w:r w:rsidRPr="00E91314">
              <w:t>Mult</w:t>
            </w:r>
            <w:proofErr w:type="spellEnd"/>
          </w:p>
        </w:tc>
        <w:tc>
          <w:tcPr>
            <w:tcW w:w="1800" w:type="dxa"/>
            <w:vMerge w:val="restart"/>
            <w:shd w:val="pct25" w:color="auto" w:fill="auto"/>
          </w:tcPr>
          <w:p w14:paraId="46FD9EFF" w14:textId="77777777" w:rsidR="005E4A35" w:rsidRPr="00E91314" w:rsidRDefault="005E4A35" w:rsidP="001D0919">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0AC97E59" w14:textId="77777777" w:rsidR="005E4A35" w:rsidRPr="00E91314" w:rsidRDefault="005E4A35" w:rsidP="001D0919">
            <w:pPr>
              <w:rPr>
                <w:rFonts w:eastAsia="Arial Unicode MS"/>
              </w:rPr>
            </w:pPr>
            <w:r w:rsidRPr="00E91314">
              <w:t>Beslutsregler och kommentar</w:t>
            </w:r>
          </w:p>
        </w:tc>
        <w:tc>
          <w:tcPr>
            <w:tcW w:w="3440" w:type="dxa"/>
            <w:gridSpan w:val="3"/>
            <w:shd w:val="pct25" w:color="auto" w:fill="auto"/>
          </w:tcPr>
          <w:p w14:paraId="6F00CA69" w14:textId="77777777" w:rsidR="005E4A35" w:rsidRPr="00E91314" w:rsidRDefault="005E4A35" w:rsidP="001D0919">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5E4A35" w:rsidRPr="00E91314" w14:paraId="2E5D0361" w14:textId="77777777" w:rsidTr="001D0919">
        <w:trPr>
          <w:cantSplit/>
          <w:trHeight w:val="375"/>
        </w:trPr>
        <w:tc>
          <w:tcPr>
            <w:tcW w:w="2545" w:type="dxa"/>
            <w:gridSpan w:val="2"/>
            <w:vMerge/>
            <w:shd w:val="pct25" w:color="auto" w:fill="auto"/>
          </w:tcPr>
          <w:p w14:paraId="2986C16D" w14:textId="77777777" w:rsidR="005E4A35" w:rsidRPr="00E91314" w:rsidRDefault="005E4A35" w:rsidP="001D0919"/>
        </w:tc>
        <w:tc>
          <w:tcPr>
            <w:tcW w:w="3410" w:type="dxa"/>
            <w:vMerge/>
            <w:shd w:val="pct25" w:color="auto" w:fill="auto"/>
          </w:tcPr>
          <w:p w14:paraId="31B733C9" w14:textId="77777777" w:rsidR="005E4A35" w:rsidRPr="00E91314" w:rsidRDefault="005E4A35" w:rsidP="001D0919"/>
        </w:tc>
        <w:tc>
          <w:tcPr>
            <w:tcW w:w="1140" w:type="dxa"/>
            <w:vMerge/>
            <w:shd w:val="pct25" w:color="auto" w:fill="auto"/>
          </w:tcPr>
          <w:p w14:paraId="5C4A80E8" w14:textId="77777777" w:rsidR="005E4A35" w:rsidRPr="00E91314" w:rsidRDefault="005E4A35" w:rsidP="001D0919"/>
        </w:tc>
        <w:tc>
          <w:tcPr>
            <w:tcW w:w="720" w:type="dxa"/>
            <w:vMerge/>
            <w:shd w:val="pct25" w:color="auto" w:fill="auto"/>
          </w:tcPr>
          <w:p w14:paraId="31402AC9" w14:textId="77777777" w:rsidR="005E4A35" w:rsidRPr="00E91314" w:rsidRDefault="005E4A35" w:rsidP="001D0919"/>
        </w:tc>
        <w:tc>
          <w:tcPr>
            <w:tcW w:w="1800" w:type="dxa"/>
            <w:vMerge/>
            <w:shd w:val="pct25" w:color="auto" w:fill="auto"/>
          </w:tcPr>
          <w:p w14:paraId="05B62715" w14:textId="77777777" w:rsidR="005E4A35" w:rsidRPr="00E91314" w:rsidRDefault="005E4A35" w:rsidP="001D0919"/>
        </w:tc>
        <w:tc>
          <w:tcPr>
            <w:tcW w:w="1920" w:type="dxa"/>
            <w:vMerge/>
            <w:shd w:val="pct25" w:color="auto" w:fill="auto"/>
          </w:tcPr>
          <w:p w14:paraId="3805FDBD" w14:textId="77777777" w:rsidR="005E4A35" w:rsidRPr="00E91314" w:rsidRDefault="005E4A35" w:rsidP="001D0919"/>
        </w:tc>
        <w:tc>
          <w:tcPr>
            <w:tcW w:w="1200" w:type="dxa"/>
            <w:tcBorders>
              <w:bottom w:val="single" w:sz="4" w:space="0" w:color="auto"/>
            </w:tcBorders>
            <w:shd w:val="pct25" w:color="auto" w:fill="auto"/>
          </w:tcPr>
          <w:p w14:paraId="58E3FC79" w14:textId="77777777" w:rsidR="005E4A35" w:rsidRPr="00E91314" w:rsidRDefault="005E4A35" w:rsidP="001D091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3D598C5E" w14:textId="77777777" w:rsidR="005E4A35" w:rsidRPr="00E91314" w:rsidRDefault="005E4A35" w:rsidP="001D0919">
            <w:pPr>
              <w:rPr>
                <w:rFonts w:eastAsia="Arial Unicode MS"/>
              </w:rPr>
            </w:pPr>
          </w:p>
        </w:tc>
        <w:tc>
          <w:tcPr>
            <w:tcW w:w="1160" w:type="dxa"/>
            <w:tcBorders>
              <w:bottom w:val="single" w:sz="4" w:space="0" w:color="auto"/>
            </w:tcBorders>
            <w:shd w:val="pct25" w:color="auto" w:fill="auto"/>
          </w:tcPr>
          <w:p w14:paraId="2F6AC6E5" w14:textId="77777777" w:rsidR="005E4A35" w:rsidRPr="00E91314" w:rsidRDefault="005E4A35" w:rsidP="001D0919">
            <w:pPr>
              <w:rPr>
                <w:rFonts w:eastAsia="Arial Unicode MS"/>
              </w:rPr>
            </w:pPr>
          </w:p>
        </w:tc>
      </w:tr>
      <w:tr w:rsidR="005E4A35" w:rsidRPr="00E91314" w14:paraId="06BED7CD" w14:textId="77777777" w:rsidTr="001D0919">
        <w:trPr>
          <w:trHeight w:val="217"/>
        </w:trPr>
        <w:tc>
          <w:tcPr>
            <w:tcW w:w="2545" w:type="dxa"/>
            <w:gridSpan w:val="2"/>
          </w:tcPr>
          <w:p w14:paraId="41575EF4" w14:textId="77777777" w:rsidR="005E4A35" w:rsidRPr="00E91314" w:rsidRDefault="005E4A35" w:rsidP="001D0919">
            <w:pPr>
              <w:rPr>
                <w:rFonts w:eastAsia="Arial Unicode MS"/>
              </w:rPr>
            </w:pPr>
            <w:r>
              <w:rPr>
                <w:rFonts w:eastAsia="Arial Unicode MS"/>
              </w:rPr>
              <w:t>(</w:t>
            </w:r>
            <w:proofErr w:type="spellStart"/>
            <w:r w:rsidR="001D0919" w:rsidRPr="001D0919">
              <w:rPr>
                <w:rFonts w:eastAsia="Arial Unicode MS"/>
              </w:rPr>
              <w:t>superiorAnswerAlternativeNumber</w:t>
            </w:r>
            <w:proofErr w:type="spellEnd"/>
            <w:r>
              <w:rPr>
                <w:rFonts w:eastAsia="Arial Unicode MS"/>
              </w:rPr>
              <w:t>)</w:t>
            </w:r>
          </w:p>
        </w:tc>
        <w:tc>
          <w:tcPr>
            <w:tcW w:w="3410" w:type="dxa"/>
          </w:tcPr>
          <w:p w14:paraId="4FE291C1" w14:textId="77777777" w:rsidR="005E4A35" w:rsidRDefault="006241B5" w:rsidP="006241B5">
            <w:pPr>
              <w:rPr>
                <w:rFonts w:eastAsia="Arial Unicode MS"/>
              </w:rPr>
            </w:pPr>
            <w:r>
              <w:rPr>
                <w:rFonts w:eastAsia="Arial Unicode MS"/>
              </w:rPr>
              <w:t>Indikerar att frågan är beroende av att ett specifikt svarsalternativ är besvarat.</w:t>
            </w:r>
          </w:p>
          <w:p w14:paraId="41FE6E28" w14:textId="77777777" w:rsidR="006241B5" w:rsidRPr="00E91314" w:rsidRDefault="006241B5" w:rsidP="006241B5">
            <w:pPr>
              <w:rPr>
                <w:rFonts w:eastAsia="Arial Unicode MS"/>
              </w:rPr>
            </w:pPr>
            <w:proofErr w:type="spellStart"/>
            <w:r>
              <w:rPr>
                <w:rFonts w:eastAsia="Arial Unicode MS"/>
              </w:rPr>
              <w:t>T.e.x</w:t>
            </w:r>
            <w:proofErr w:type="spellEnd"/>
            <w:r>
              <w:rPr>
                <w:rFonts w:eastAsia="Arial Unicode MS"/>
              </w:rPr>
              <w:t xml:space="preserve"> Frågan skall endast visa om invånaren har svarat ”Ja” på en fråga.</w:t>
            </w:r>
          </w:p>
        </w:tc>
        <w:tc>
          <w:tcPr>
            <w:tcW w:w="1140" w:type="dxa"/>
          </w:tcPr>
          <w:p w14:paraId="58D4D497" w14:textId="77777777" w:rsidR="005E4A35" w:rsidRPr="00E91314" w:rsidRDefault="006241B5" w:rsidP="001D0919">
            <w:pPr>
              <w:rPr>
                <w:rFonts w:eastAsia="Arial Unicode MS"/>
              </w:rPr>
            </w:pPr>
            <w:proofErr w:type="spellStart"/>
            <w:r>
              <w:rPr>
                <w:rFonts w:eastAsia="Arial Unicode MS"/>
              </w:rPr>
              <w:t>TXT</w:t>
            </w:r>
            <w:proofErr w:type="spellEnd"/>
          </w:p>
        </w:tc>
        <w:tc>
          <w:tcPr>
            <w:tcW w:w="720" w:type="dxa"/>
          </w:tcPr>
          <w:p w14:paraId="77EC7972"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45FC0D64" w14:textId="77777777" w:rsidR="005E4A35" w:rsidRPr="00E91314" w:rsidRDefault="005E4A35" w:rsidP="001D0919">
            <w:pPr>
              <w:rPr>
                <w:rFonts w:eastAsia="Arial Unicode MS"/>
              </w:rPr>
            </w:pPr>
          </w:p>
          <w:p w14:paraId="719A7C48" w14:textId="77777777" w:rsidR="005E4A35" w:rsidRPr="00E91314" w:rsidRDefault="005E4A35" w:rsidP="001D0919">
            <w:pPr>
              <w:rPr>
                <w:rFonts w:eastAsia="Arial Unicode MS"/>
              </w:rPr>
            </w:pPr>
          </w:p>
        </w:tc>
        <w:tc>
          <w:tcPr>
            <w:tcW w:w="1920" w:type="dxa"/>
          </w:tcPr>
          <w:p w14:paraId="4E9ED6E2" w14:textId="77777777" w:rsidR="005E4A35" w:rsidRPr="00E91314" w:rsidRDefault="005E4A35" w:rsidP="001D0919">
            <w:pPr>
              <w:rPr>
                <w:rFonts w:ascii="Arial" w:eastAsia="Arial Unicode MS" w:hAnsi="Arial"/>
              </w:rPr>
            </w:pPr>
          </w:p>
        </w:tc>
        <w:tc>
          <w:tcPr>
            <w:tcW w:w="1200" w:type="dxa"/>
            <w:shd w:val="clear" w:color="auto" w:fill="auto"/>
          </w:tcPr>
          <w:p w14:paraId="3EA67857" w14:textId="77777777" w:rsidR="005E4A35" w:rsidRPr="00E91314" w:rsidRDefault="005E4A35" w:rsidP="001D0919">
            <w:pPr>
              <w:rPr>
                <w:rFonts w:ascii="Arial" w:eastAsia="Arial Unicode MS" w:hAnsi="Arial"/>
              </w:rPr>
            </w:pPr>
          </w:p>
        </w:tc>
        <w:tc>
          <w:tcPr>
            <w:tcW w:w="1080" w:type="dxa"/>
            <w:shd w:val="clear" w:color="auto" w:fill="auto"/>
          </w:tcPr>
          <w:p w14:paraId="13636C16" w14:textId="77777777" w:rsidR="005E4A35" w:rsidRPr="00E91314" w:rsidRDefault="005E4A35" w:rsidP="001D0919">
            <w:pPr>
              <w:rPr>
                <w:rFonts w:ascii="Arial" w:eastAsia="Arial Unicode MS" w:hAnsi="Arial"/>
              </w:rPr>
            </w:pPr>
          </w:p>
        </w:tc>
        <w:tc>
          <w:tcPr>
            <w:tcW w:w="1160" w:type="dxa"/>
            <w:shd w:val="clear" w:color="auto" w:fill="auto"/>
          </w:tcPr>
          <w:p w14:paraId="68365098" w14:textId="77777777" w:rsidR="005E4A35" w:rsidRPr="00E91314" w:rsidRDefault="005E4A35" w:rsidP="001D0919">
            <w:pPr>
              <w:rPr>
                <w:rFonts w:ascii="Arial" w:eastAsia="Arial Unicode MS" w:hAnsi="Arial"/>
              </w:rPr>
            </w:pPr>
          </w:p>
        </w:tc>
      </w:tr>
      <w:tr w:rsidR="005E4A35" w:rsidRPr="00E91314" w14:paraId="2785E72A" w14:textId="77777777" w:rsidTr="001D0919">
        <w:trPr>
          <w:trHeight w:val="217"/>
        </w:trPr>
        <w:tc>
          <w:tcPr>
            <w:tcW w:w="2545" w:type="dxa"/>
            <w:gridSpan w:val="2"/>
          </w:tcPr>
          <w:p w14:paraId="62697B42" w14:textId="77777777" w:rsidR="005E4A35" w:rsidRPr="00E91314" w:rsidRDefault="005E4A35" w:rsidP="001D0919">
            <w:pPr>
              <w:rPr>
                <w:rFonts w:eastAsia="Arial Unicode MS"/>
              </w:rPr>
            </w:pPr>
            <w:r w:rsidRPr="00E91314">
              <w:rPr>
                <w:rFonts w:eastAsia="Arial Unicode MS"/>
              </w:rPr>
              <w:t>(</w:t>
            </w:r>
            <w:proofErr w:type="spellStart"/>
            <w:r w:rsidR="006241B5" w:rsidRPr="006241B5">
              <w:rPr>
                <w:rFonts w:eastAsia="Arial Unicode MS"/>
              </w:rPr>
              <w:t>superiorQuestionNumber</w:t>
            </w:r>
            <w:proofErr w:type="spellEnd"/>
            <w:r w:rsidRPr="00E91314">
              <w:rPr>
                <w:rFonts w:eastAsia="Arial Unicode MS"/>
              </w:rPr>
              <w:t>)</w:t>
            </w:r>
          </w:p>
        </w:tc>
        <w:tc>
          <w:tcPr>
            <w:tcW w:w="3410" w:type="dxa"/>
          </w:tcPr>
          <w:p w14:paraId="03AA7E21" w14:textId="77777777" w:rsidR="005E4A35" w:rsidRPr="00E91314" w:rsidRDefault="006241B5" w:rsidP="006241B5">
            <w:pPr>
              <w:rPr>
                <w:rFonts w:eastAsia="Arial Unicode MS"/>
              </w:rPr>
            </w:pPr>
            <w:r>
              <w:rPr>
                <w:rFonts w:eastAsia="Arial Unicode MS"/>
              </w:rPr>
              <w:t xml:space="preserve">Indikerar att frågan är beroende av att </w:t>
            </w:r>
            <w:proofErr w:type="gramStart"/>
            <w:r>
              <w:rPr>
                <w:rFonts w:eastAsia="Arial Unicode MS"/>
              </w:rPr>
              <w:t>en  specifikt</w:t>
            </w:r>
            <w:proofErr w:type="gramEnd"/>
            <w:r>
              <w:rPr>
                <w:rFonts w:eastAsia="Arial Unicode MS"/>
              </w:rPr>
              <w:t xml:space="preserve"> fråga är besvarad.</w:t>
            </w:r>
          </w:p>
        </w:tc>
        <w:tc>
          <w:tcPr>
            <w:tcW w:w="1140" w:type="dxa"/>
          </w:tcPr>
          <w:p w14:paraId="3EB561B9" w14:textId="77777777" w:rsidR="005E4A35" w:rsidRPr="00E91314" w:rsidRDefault="005E4A35" w:rsidP="001D0919">
            <w:pPr>
              <w:rPr>
                <w:rFonts w:eastAsia="Arial Unicode MS"/>
              </w:rPr>
            </w:pPr>
            <w:proofErr w:type="spellStart"/>
            <w:r w:rsidRPr="00E91314">
              <w:rPr>
                <w:rFonts w:eastAsia="Arial Unicode MS"/>
              </w:rPr>
              <w:t>TXT</w:t>
            </w:r>
            <w:proofErr w:type="spellEnd"/>
          </w:p>
        </w:tc>
        <w:tc>
          <w:tcPr>
            <w:tcW w:w="720" w:type="dxa"/>
          </w:tcPr>
          <w:p w14:paraId="4F72D6B7" w14:textId="77777777" w:rsidR="005E4A35" w:rsidRPr="00E91314" w:rsidRDefault="005E4A35" w:rsidP="001D0919">
            <w:pPr>
              <w:rPr>
                <w:rFonts w:eastAsia="Arial Unicode MS"/>
              </w:rPr>
            </w:pPr>
            <w:r w:rsidRPr="00E91314">
              <w:rPr>
                <w:rFonts w:eastAsia="Arial Unicode MS"/>
              </w:rPr>
              <w:t>0</w:t>
            </w:r>
            <w:proofErr w:type="gramStart"/>
            <w:r w:rsidRPr="00E91314">
              <w:rPr>
                <w:rFonts w:eastAsia="Arial Unicode MS"/>
              </w:rPr>
              <w:t>..</w:t>
            </w:r>
            <w:proofErr w:type="gramEnd"/>
            <w:r w:rsidRPr="00E91314">
              <w:rPr>
                <w:rFonts w:eastAsia="Arial Unicode MS"/>
              </w:rPr>
              <w:t>1</w:t>
            </w:r>
          </w:p>
        </w:tc>
        <w:tc>
          <w:tcPr>
            <w:tcW w:w="1800" w:type="dxa"/>
          </w:tcPr>
          <w:p w14:paraId="03A40286" w14:textId="77777777" w:rsidR="005E4A35" w:rsidRPr="00E91314" w:rsidRDefault="005E4A35" w:rsidP="001D0919">
            <w:pPr>
              <w:rPr>
                <w:rFonts w:eastAsia="Arial Unicode MS"/>
              </w:rPr>
            </w:pPr>
          </w:p>
        </w:tc>
        <w:tc>
          <w:tcPr>
            <w:tcW w:w="1920" w:type="dxa"/>
          </w:tcPr>
          <w:p w14:paraId="46019291" w14:textId="77777777" w:rsidR="005E4A35" w:rsidRPr="00E91314" w:rsidRDefault="005E4A35" w:rsidP="001D0919">
            <w:pPr>
              <w:rPr>
                <w:rFonts w:ascii="Arial" w:eastAsia="Arial Unicode MS" w:hAnsi="Arial"/>
              </w:rPr>
            </w:pPr>
          </w:p>
        </w:tc>
        <w:tc>
          <w:tcPr>
            <w:tcW w:w="1200" w:type="dxa"/>
            <w:shd w:val="clear" w:color="auto" w:fill="auto"/>
          </w:tcPr>
          <w:p w14:paraId="45608DE1" w14:textId="77777777" w:rsidR="005E4A35" w:rsidRPr="00E91314" w:rsidRDefault="005E4A35" w:rsidP="001D0919">
            <w:pPr>
              <w:rPr>
                <w:rFonts w:ascii="Arial" w:eastAsia="Arial Unicode MS" w:hAnsi="Arial"/>
              </w:rPr>
            </w:pPr>
          </w:p>
        </w:tc>
        <w:tc>
          <w:tcPr>
            <w:tcW w:w="1080" w:type="dxa"/>
            <w:shd w:val="clear" w:color="auto" w:fill="auto"/>
          </w:tcPr>
          <w:p w14:paraId="242FDC56" w14:textId="77777777" w:rsidR="005E4A35" w:rsidRPr="00E91314" w:rsidRDefault="005E4A35" w:rsidP="001D0919">
            <w:pPr>
              <w:rPr>
                <w:rFonts w:ascii="Arial" w:eastAsia="Arial Unicode MS" w:hAnsi="Arial"/>
              </w:rPr>
            </w:pPr>
          </w:p>
        </w:tc>
        <w:tc>
          <w:tcPr>
            <w:tcW w:w="1160" w:type="dxa"/>
            <w:shd w:val="clear" w:color="auto" w:fill="auto"/>
          </w:tcPr>
          <w:p w14:paraId="5B24A2C9" w14:textId="77777777" w:rsidR="005E4A35" w:rsidRPr="00E91314" w:rsidRDefault="005E4A35" w:rsidP="001D0919">
            <w:pPr>
              <w:rPr>
                <w:rFonts w:ascii="Arial" w:eastAsia="Arial Unicode MS" w:hAnsi="Arial"/>
              </w:rPr>
            </w:pPr>
          </w:p>
        </w:tc>
      </w:tr>
      <w:tr w:rsidR="005E4A35" w:rsidRPr="00E91314" w14:paraId="41A320D9" w14:textId="77777777" w:rsidTr="001D0919">
        <w:trPr>
          <w:gridBefore w:val="1"/>
          <w:wBefore w:w="15" w:type="dxa"/>
          <w:trHeight w:val="217"/>
        </w:trPr>
        <w:tc>
          <w:tcPr>
            <w:tcW w:w="7080" w:type="dxa"/>
            <w:gridSpan w:val="3"/>
            <w:shd w:val="pct25" w:color="auto" w:fill="auto"/>
          </w:tcPr>
          <w:p w14:paraId="5702108C" w14:textId="77777777" w:rsidR="005E4A35" w:rsidRPr="00E91314" w:rsidRDefault="005E4A35" w:rsidP="001D0919">
            <w:r w:rsidRPr="00E91314">
              <w:t>Associationer</w:t>
            </w:r>
          </w:p>
        </w:tc>
        <w:tc>
          <w:tcPr>
            <w:tcW w:w="7880" w:type="dxa"/>
            <w:gridSpan w:val="6"/>
            <w:shd w:val="pct25" w:color="auto" w:fill="auto"/>
          </w:tcPr>
          <w:p w14:paraId="05419FFB" w14:textId="77777777" w:rsidR="005E4A35" w:rsidRPr="00E91314" w:rsidRDefault="005E4A35" w:rsidP="001D0919">
            <w:pPr>
              <w:rPr>
                <w:rFonts w:eastAsia="Arial Unicode MS"/>
              </w:rPr>
            </w:pPr>
            <w:r w:rsidRPr="00E91314">
              <w:t>Beslutsregel</w:t>
            </w:r>
          </w:p>
        </w:tc>
      </w:tr>
      <w:tr w:rsidR="005E4A35" w:rsidRPr="00E91314" w14:paraId="6A7AC996" w14:textId="77777777" w:rsidTr="001D0919">
        <w:trPr>
          <w:gridBefore w:val="1"/>
          <w:wBefore w:w="15" w:type="dxa"/>
          <w:trHeight w:val="217"/>
        </w:trPr>
        <w:tc>
          <w:tcPr>
            <w:tcW w:w="7080" w:type="dxa"/>
            <w:gridSpan w:val="3"/>
          </w:tcPr>
          <w:p w14:paraId="2A2FF54F" w14:textId="77777777" w:rsidR="005E4A35" w:rsidRPr="00E91314" w:rsidRDefault="005E4A35" w:rsidP="001D0919">
            <w:pPr>
              <w:rPr>
                <w:rFonts w:ascii="Arial" w:eastAsia="Arial Unicode MS" w:hAnsi="Arial"/>
                <w:color w:val="000000"/>
              </w:rPr>
            </w:pPr>
          </w:p>
        </w:tc>
        <w:tc>
          <w:tcPr>
            <w:tcW w:w="7880" w:type="dxa"/>
            <w:gridSpan w:val="6"/>
          </w:tcPr>
          <w:p w14:paraId="0CE28E53" w14:textId="77777777" w:rsidR="005E4A35" w:rsidRPr="00E91314" w:rsidRDefault="005E4A35" w:rsidP="001D0919">
            <w:pPr>
              <w:rPr>
                <w:rFonts w:ascii="Arial" w:eastAsia="Arial Unicode MS" w:hAnsi="Arial"/>
                <w:color w:val="000000"/>
              </w:rPr>
            </w:pPr>
          </w:p>
        </w:tc>
      </w:tr>
      <w:tr w:rsidR="005E4A35" w:rsidRPr="00E91314" w14:paraId="15CA5EF0" w14:textId="77777777" w:rsidTr="001D0919">
        <w:trPr>
          <w:gridBefore w:val="1"/>
          <w:wBefore w:w="15" w:type="dxa"/>
          <w:trHeight w:val="217"/>
        </w:trPr>
        <w:tc>
          <w:tcPr>
            <w:tcW w:w="7080" w:type="dxa"/>
            <w:gridSpan w:val="3"/>
          </w:tcPr>
          <w:p w14:paraId="03946B9E" w14:textId="77777777" w:rsidR="005E4A35" w:rsidRPr="00E91314" w:rsidRDefault="005E4A35" w:rsidP="001D0919">
            <w:pPr>
              <w:rPr>
                <w:rFonts w:ascii="Arial" w:eastAsia="Arial Unicode MS" w:hAnsi="Arial"/>
                <w:color w:val="000000"/>
              </w:rPr>
            </w:pPr>
          </w:p>
        </w:tc>
        <w:tc>
          <w:tcPr>
            <w:tcW w:w="7880" w:type="dxa"/>
            <w:gridSpan w:val="6"/>
          </w:tcPr>
          <w:p w14:paraId="6FF143FE" w14:textId="77777777" w:rsidR="005E4A35" w:rsidRPr="00E91314" w:rsidRDefault="005E4A35" w:rsidP="001D0919">
            <w:pPr>
              <w:rPr>
                <w:rFonts w:ascii="Arial" w:eastAsia="Arial Unicode MS" w:hAnsi="Arial"/>
                <w:color w:val="000000"/>
              </w:rPr>
            </w:pPr>
          </w:p>
        </w:tc>
      </w:tr>
    </w:tbl>
    <w:p w14:paraId="0FA8D3D0" w14:textId="77777777" w:rsidR="005E4A35" w:rsidRDefault="005E4A35" w:rsidP="005E4A35"/>
    <w:p w14:paraId="5AD295FF" w14:textId="77777777" w:rsidR="00BB3F52" w:rsidRDefault="00BB3F52" w:rsidP="005E4A35"/>
    <w:p w14:paraId="5BD143C2" w14:textId="77777777" w:rsidR="00BB3F52" w:rsidRPr="00E91314" w:rsidRDefault="00BB3F52" w:rsidP="00AA406D">
      <w:pPr>
        <w:pStyle w:val="Rubrik3"/>
        <w:numPr>
          <w:ilvl w:val="2"/>
          <w:numId w:val="21"/>
        </w:numPr>
        <w:spacing w:before="240" w:after="60"/>
        <w:ind w:left="1134" w:hanging="1134"/>
        <w:rPr>
          <w:i/>
          <w:lang w:val="sv-SE"/>
        </w:rPr>
      </w:pPr>
      <w:bookmarkStart w:id="151" w:name="_Toc220986040"/>
      <w:r w:rsidRPr="00E91314">
        <w:rPr>
          <w:i/>
          <w:lang w:val="sv-SE"/>
        </w:rPr>
        <w:lastRenderedPageBreak/>
        <w:t xml:space="preserve">Klass </w:t>
      </w:r>
      <w:proofErr w:type="spellStart"/>
      <w:r>
        <w:rPr>
          <w:i/>
          <w:lang w:val="sv-SE"/>
        </w:rPr>
        <w:t>kodverk</w:t>
      </w:r>
      <w:proofErr w:type="spellEnd"/>
      <w:r w:rsidRPr="00E91314">
        <w:rPr>
          <w:i/>
          <w:lang w:val="sv-SE"/>
        </w:rPr>
        <w:t xml:space="preserve"> (</w:t>
      </w:r>
      <w:proofErr w:type="spellStart"/>
      <w:r>
        <w:rPr>
          <w:i/>
          <w:lang w:val="sv-SE"/>
        </w:rPr>
        <w:t>Code</w:t>
      </w:r>
      <w:proofErr w:type="spellEnd"/>
      <w:r w:rsidRPr="00E91314">
        <w:rPr>
          <w:i/>
          <w:lang w:val="sv-SE"/>
        </w:rPr>
        <w:t>)</w:t>
      </w:r>
      <w:bookmarkStart w:id="152" w:name="_GoBack"/>
      <w:bookmarkEnd w:id="151"/>
      <w:bookmarkEnd w:id="152"/>
    </w:p>
    <w:p w14:paraId="06214771" w14:textId="77777777" w:rsidR="003B18DF" w:rsidRDefault="00BB3F52" w:rsidP="00AA406D">
      <w:pPr>
        <w:spacing w:after="0"/>
      </w:pPr>
      <w:r w:rsidRPr="00E91314">
        <w:t xml:space="preserve">Objekt innehåller </w:t>
      </w:r>
      <w:r>
        <w:t xml:space="preserve">definition av </w:t>
      </w:r>
      <w:proofErr w:type="spellStart"/>
      <w:r>
        <w:t>kodverk</w:t>
      </w:r>
      <w:proofErr w:type="spellEnd"/>
      <w:r>
        <w:t>/kod.</w:t>
      </w:r>
      <w:r w:rsidRPr="00E91314">
        <w:t xml:space="preserve"> </w:t>
      </w:r>
      <w:r w:rsidR="00912871">
        <w:t xml:space="preserve">Klassen kan användas för att </w:t>
      </w:r>
      <w:proofErr w:type="spellStart"/>
      <w:r w:rsidR="00B15E24">
        <w:t>kodverk</w:t>
      </w:r>
      <w:proofErr w:type="spellEnd"/>
      <w:r w:rsidR="00B15E24">
        <w:t xml:space="preserve">/kod för en fråga/svarsalternativ </w:t>
      </w:r>
      <w:r w:rsidR="00912871">
        <w:t xml:space="preserve">eller ett </w:t>
      </w:r>
      <w:r w:rsidR="00B15E24">
        <w:t xml:space="preserve">formulär </w:t>
      </w:r>
      <w:r w:rsidR="00912871">
        <w:t>instrument (EQ-5D).</w:t>
      </w:r>
    </w:p>
    <w:p w14:paraId="45BE64FC" w14:textId="77777777" w:rsidR="003B18DF" w:rsidRDefault="003B18DF" w:rsidP="00AA406D">
      <w:pPr>
        <w:spacing w:after="0"/>
      </w:pPr>
      <w:r>
        <w:t>Om ”</w:t>
      </w:r>
      <w:proofErr w:type="spellStart"/>
      <w:r>
        <w:t>code</w:t>
      </w:r>
      <w:proofErr w:type="spellEnd"/>
      <w:r>
        <w:t>” används på formulärnivå avses ett standardinstrument.</w:t>
      </w:r>
      <w:r w:rsidR="009C6A04">
        <w:t xml:space="preserve"> Prefixet 1177 Innebär att instrumentet är etablerat inom 1177 konceptet.</w:t>
      </w:r>
    </w:p>
    <w:p w14:paraId="3434F476" w14:textId="77777777" w:rsidR="00AA5D9B" w:rsidRDefault="00AA5D9B" w:rsidP="00AA406D">
      <w:pPr>
        <w:spacing w:after="0"/>
      </w:pPr>
      <w:r>
        <w:t>Ex:</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2"/>
      </w:tblGrid>
      <w:tr w:rsidR="00AA5D9B" w:rsidRPr="00AA5D9B" w14:paraId="42547364" w14:textId="77777777" w:rsidTr="00AA5D9B">
        <w:trPr>
          <w:tblCellSpacing w:w="15" w:type="dxa"/>
        </w:trPr>
        <w:tc>
          <w:tcPr>
            <w:tcW w:w="0" w:type="auto"/>
            <w:vAlign w:val="center"/>
            <w:hideMark/>
          </w:tcPr>
          <w:p w14:paraId="6E930F55" w14:textId="77777777" w:rsidR="00AA5D9B" w:rsidRDefault="009C6A04" w:rsidP="00AA5D9B">
            <w:pPr>
              <w:pStyle w:val="Liststycke"/>
              <w:numPr>
                <w:ilvl w:val="0"/>
                <w:numId w:val="42"/>
              </w:numPr>
              <w:rPr>
                <w:lang w:val="en-US"/>
              </w:rPr>
            </w:pPr>
            <w:r>
              <w:t>1177.</w:t>
            </w:r>
            <w:r w:rsidR="00AA5D9B">
              <w:t>forms.</w:t>
            </w:r>
            <w:r w:rsidR="00AA5D9B" w:rsidRPr="00AA5D9B">
              <w:rPr>
                <w:lang w:val="en-US"/>
              </w:rPr>
              <w:t>audit-c</w:t>
            </w:r>
          </w:p>
          <w:p w14:paraId="1AC02020" w14:textId="77777777" w:rsidR="00AA5D9B" w:rsidRDefault="00AA5D9B" w:rsidP="00AA5D9B">
            <w:pPr>
              <w:pStyle w:val="Liststycke"/>
              <w:numPr>
                <w:ilvl w:val="0"/>
                <w:numId w:val="42"/>
              </w:numPr>
              <w:rPr>
                <w:lang w:val="en-US"/>
              </w:rPr>
            </w:pPr>
            <w:r>
              <w:rPr>
                <w:lang w:val="en-US"/>
              </w:rPr>
              <w:t>1177.forms.eq-5d</w:t>
            </w:r>
          </w:p>
          <w:p w14:paraId="579D22FF" w14:textId="77777777" w:rsidR="00AA5D9B" w:rsidRPr="00AA5D9B" w:rsidRDefault="00AA5D9B" w:rsidP="00AA5D9B">
            <w:pPr>
              <w:pStyle w:val="Liststycke"/>
              <w:numPr>
                <w:ilvl w:val="0"/>
                <w:numId w:val="42"/>
              </w:numPr>
              <w:rPr>
                <w:lang w:val="en-US"/>
              </w:rPr>
            </w:pPr>
            <w:r>
              <w:rPr>
                <w:lang w:val="en-US"/>
              </w:rPr>
              <w:t>1177.forms.phq-9</w:t>
            </w:r>
          </w:p>
        </w:tc>
      </w:tr>
    </w:tbl>
    <w:p w14:paraId="3CDBAC9A" w14:textId="77777777" w:rsidR="00A72859" w:rsidRDefault="00A72859" w:rsidP="00AA406D">
      <w:pPr>
        <w:spacing w:after="0"/>
      </w:pPr>
    </w:p>
    <w:p w14:paraId="527971A7" w14:textId="77777777" w:rsidR="00AA5D9B" w:rsidRDefault="00AA5D9B" w:rsidP="00AA406D">
      <w:pPr>
        <w:spacing w:after="0"/>
      </w:pPr>
      <w:r>
        <w:t>Om ”</w:t>
      </w:r>
      <w:proofErr w:type="spellStart"/>
      <w:r>
        <w:t>code</w:t>
      </w:r>
      <w:proofErr w:type="spellEnd"/>
      <w:r>
        <w:t xml:space="preserve">” används på fråga eller svarsalternativ avses ett kodsystem som avspeglar fråga och svarsalternativ. </w:t>
      </w:r>
    </w:p>
    <w:p w14:paraId="1809E81D" w14:textId="77777777" w:rsidR="00AA5D9B" w:rsidRDefault="00AA5D9B" w:rsidP="00AA5D9B">
      <w:pPr>
        <w:spacing w:after="0"/>
      </w:pPr>
      <w:r>
        <w:t>Ex</w:t>
      </w:r>
    </w:p>
    <w:p w14:paraId="4F1A6F36" w14:textId="77777777" w:rsidR="00AA406D" w:rsidRDefault="00AA406D" w:rsidP="00AA406D">
      <w:pPr>
        <w:pStyle w:val="Liststycke"/>
        <w:numPr>
          <w:ilvl w:val="0"/>
          <w:numId w:val="28"/>
        </w:numPr>
        <w:spacing w:after="0"/>
      </w:pPr>
      <w:r>
        <w:t>ICD-10(Diagnos kod)</w:t>
      </w:r>
    </w:p>
    <w:p w14:paraId="442939D1" w14:textId="77777777" w:rsidR="00AA406D" w:rsidRDefault="00AA406D" w:rsidP="00AA406D">
      <w:pPr>
        <w:pStyle w:val="Liststycke"/>
        <w:numPr>
          <w:ilvl w:val="0"/>
          <w:numId w:val="28"/>
        </w:numPr>
        <w:spacing w:after="0"/>
      </w:pPr>
      <w:proofErr w:type="spellStart"/>
      <w:r>
        <w:t>KVÅ</w:t>
      </w:r>
      <w:proofErr w:type="spellEnd"/>
      <w:r>
        <w:t xml:space="preserve"> (Operations kod)</w:t>
      </w:r>
    </w:p>
    <w:p w14:paraId="7C9BE089" w14:textId="77777777" w:rsidR="003230B1" w:rsidRDefault="00AA406D" w:rsidP="003230B1">
      <w:pPr>
        <w:pStyle w:val="Liststycke"/>
        <w:numPr>
          <w:ilvl w:val="0"/>
          <w:numId w:val="28"/>
        </w:numPr>
        <w:spacing w:after="0"/>
      </w:pPr>
      <w:proofErr w:type="spellStart"/>
      <w:r>
        <w:t>SNOMED</w:t>
      </w:r>
      <w:proofErr w:type="spellEnd"/>
      <w:r>
        <w:t>-CT.</w:t>
      </w:r>
    </w:p>
    <w:p w14:paraId="0301F144" w14:textId="77777777" w:rsidR="003230B1" w:rsidRDefault="003230B1" w:rsidP="003230B1">
      <w:pPr>
        <w:spacing w:after="0"/>
      </w:pPr>
    </w:p>
    <w:p w14:paraId="7C917D2A" w14:textId="77777777" w:rsidR="003230B1" w:rsidRPr="003F2CE1" w:rsidRDefault="003230B1" w:rsidP="003230B1">
      <w:pPr>
        <w:spacing w:after="0"/>
      </w:pPr>
      <w:r w:rsidRPr="003230B1">
        <w:rPr>
          <w:highlight w:val="yellow"/>
        </w:rPr>
        <w:t xml:space="preserve">Separat dokumentation kring fastställda mallar/instrument </w:t>
      </w:r>
      <w:proofErr w:type="gramStart"/>
      <w:r w:rsidRPr="003230B1">
        <w:rPr>
          <w:highlight w:val="yellow"/>
        </w:rPr>
        <w:t>kommer</w:t>
      </w:r>
      <w:proofErr w:type="gramEnd"/>
      <w:r w:rsidRPr="003230B1">
        <w:rPr>
          <w:highlight w:val="yellow"/>
        </w:rPr>
        <w:t xml:space="preserve"> </w:t>
      </w:r>
      <w:proofErr w:type="gramStart"/>
      <w:r w:rsidRPr="003230B1">
        <w:rPr>
          <w:highlight w:val="yellow"/>
        </w:rPr>
        <w:t>publiceras</w:t>
      </w:r>
      <w:proofErr w:type="gramEnd"/>
      <w:r w:rsidRPr="003230B1">
        <w:rPr>
          <w:highlight w:val="yellow"/>
        </w:rPr>
        <w:t xml:space="preserve"> under ”</w:t>
      </w:r>
      <w:r w:rsidRPr="003230B1">
        <w:rPr>
          <w:b/>
          <w:highlight w:val="yellow"/>
        </w:rPr>
        <w:t>/riv/infrastructure/supportservices/forminteraction/trunk/docs/mallar</w:t>
      </w:r>
      <w:r w:rsidRPr="003230B1">
        <w:rPr>
          <w:highlight w:val="yellow"/>
        </w:rPr>
        <w:t>”.</w:t>
      </w:r>
      <w:r>
        <w:t xml:space="preserve"> </w:t>
      </w:r>
    </w:p>
    <w:p w14:paraId="747BAEB1" w14:textId="77777777" w:rsidR="00BB3F52" w:rsidRPr="00E91314" w:rsidRDefault="00BB3F52" w:rsidP="00BB3F52">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BB3F52" w:rsidRPr="00E91314" w14:paraId="0D2080AD" w14:textId="77777777" w:rsidTr="007B4C5F">
        <w:trPr>
          <w:cantSplit/>
          <w:trHeight w:val="376"/>
        </w:trPr>
        <w:tc>
          <w:tcPr>
            <w:tcW w:w="2545" w:type="dxa"/>
            <w:gridSpan w:val="2"/>
            <w:vMerge w:val="restart"/>
            <w:shd w:val="pct25" w:color="auto" w:fill="auto"/>
          </w:tcPr>
          <w:p w14:paraId="47E9A593" w14:textId="77777777" w:rsidR="00BB3F52" w:rsidRPr="00E91314" w:rsidRDefault="00BB3F52" w:rsidP="007B4C5F">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6981DA2E" w14:textId="77777777" w:rsidR="00BB3F52" w:rsidRPr="00E91314" w:rsidRDefault="00BB3F52" w:rsidP="007B4C5F">
            <w:r w:rsidRPr="00E91314">
              <w:t>Beskrivning</w:t>
            </w:r>
          </w:p>
        </w:tc>
        <w:tc>
          <w:tcPr>
            <w:tcW w:w="1140" w:type="dxa"/>
            <w:vMerge w:val="restart"/>
            <w:shd w:val="pct25" w:color="auto" w:fill="auto"/>
          </w:tcPr>
          <w:p w14:paraId="359C187D" w14:textId="77777777" w:rsidR="00BB3F52" w:rsidRPr="00E91314" w:rsidRDefault="00BB3F52" w:rsidP="007B4C5F">
            <w:pPr>
              <w:rPr>
                <w:rFonts w:eastAsia="Arial Unicode MS"/>
              </w:rPr>
            </w:pPr>
            <w:r w:rsidRPr="00E91314">
              <w:t>Format</w:t>
            </w:r>
          </w:p>
        </w:tc>
        <w:tc>
          <w:tcPr>
            <w:tcW w:w="720" w:type="dxa"/>
            <w:vMerge w:val="restart"/>
            <w:shd w:val="pct25" w:color="auto" w:fill="auto"/>
          </w:tcPr>
          <w:p w14:paraId="40643DF7" w14:textId="77777777" w:rsidR="00BB3F52" w:rsidRPr="00E91314" w:rsidRDefault="00BB3F52" w:rsidP="007B4C5F">
            <w:proofErr w:type="spellStart"/>
            <w:r w:rsidRPr="00E91314">
              <w:t>Mult</w:t>
            </w:r>
            <w:proofErr w:type="spellEnd"/>
          </w:p>
        </w:tc>
        <w:tc>
          <w:tcPr>
            <w:tcW w:w="1800" w:type="dxa"/>
            <w:vMerge w:val="restart"/>
            <w:shd w:val="pct25" w:color="auto" w:fill="auto"/>
          </w:tcPr>
          <w:p w14:paraId="60A9FC4D" w14:textId="77777777" w:rsidR="00BB3F52" w:rsidRPr="00E91314" w:rsidRDefault="00BB3F52" w:rsidP="007B4C5F">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7441126D" w14:textId="77777777" w:rsidR="00BB3F52" w:rsidRPr="00E91314" w:rsidRDefault="00BB3F52" w:rsidP="007B4C5F">
            <w:pPr>
              <w:rPr>
                <w:rFonts w:eastAsia="Arial Unicode MS"/>
              </w:rPr>
            </w:pPr>
            <w:r w:rsidRPr="00E91314">
              <w:t>Beslutsregler och kommentar</w:t>
            </w:r>
          </w:p>
        </w:tc>
        <w:tc>
          <w:tcPr>
            <w:tcW w:w="3440" w:type="dxa"/>
            <w:gridSpan w:val="3"/>
            <w:shd w:val="pct25" w:color="auto" w:fill="auto"/>
          </w:tcPr>
          <w:p w14:paraId="7F6CD47B" w14:textId="77777777" w:rsidR="00BB3F52" w:rsidRPr="00E91314" w:rsidRDefault="00BB3F52" w:rsidP="007B4C5F">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BB3F52" w:rsidRPr="00E91314" w14:paraId="2B2DE4D4" w14:textId="77777777" w:rsidTr="007B4C5F">
        <w:trPr>
          <w:cantSplit/>
          <w:trHeight w:val="375"/>
        </w:trPr>
        <w:tc>
          <w:tcPr>
            <w:tcW w:w="2545" w:type="dxa"/>
            <w:gridSpan w:val="2"/>
            <w:vMerge/>
            <w:shd w:val="pct25" w:color="auto" w:fill="auto"/>
          </w:tcPr>
          <w:p w14:paraId="32F5286B" w14:textId="77777777" w:rsidR="00BB3F52" w:rsidRPr="00E91314" w:rsidRDefault="00BB3F52" w:rsidP="007B4C5F"/>
        </w:tc>
        <w:tc>
          <w:tcPr>
            <w:tcW w:w="3410" w:type="dxa"/>
            <w:vMerge/>
            <w:shd w:val="pct25" w:color="auto" w:fill="auto"/>
          </w:tcPr>
          <w:p w14:paraId="021C53DC" w14:textId="77777777" w:rsidR="00BB3F52" w:rsidRPr="00E91314" w:rsidRDefault="00BB3F52" w:rsidP="007B4C5F"/>
        </w:tc>
        <w:tc>
          <w:tcPr>
            <w:tcW w:w="1140" w:type="dxa"/>
            <w:vMerge/>
            <w:shd w:val="pct25" w:color="auto" w:fill="auto"/>
          </w:tcPr>
          <w:p w14:paraId="13C9E13D" w14:textId="77777777" w:rsidR="00BB3F52" w:rsidRPr="00E91314" w:rsidRDefault="00BB3F52" w:rsidP="007B4C5F"/>
        </w:tc>
        <w:tc>
          <w:tcPr>
            <w:tcW w:w="720" w:type="dxa"/>
            <w:vMerge/>
            <w:shd w:val="pct25" w:color="auto" w:fill="auto"/>
          </w:tcPr>
          <w:p w14:paraId="42D28B1F" w14:textId="77777777" w:rsidR="00BB3F52" w:rsidRPr="00E91314" w:rsidRDefault="00BB3F52" w:rsidP="007B4C5F"/>
        </w:tc>
        <w:tc>
          <w:tcPr>
            <w:tcW w:w="1800" w:type="dxa"/>
            <w:vMerge/>
            <w:shd w:val="pct25" w:color="auto" w:fill="auto"/>
          </w:tcPr>
          <w:p w14:paraId="22300A51" w14:textId="77777777" w:rsidR="00BB3F52" w:rsidRPr="00E91314" w:rsidRDefault="00BB3F52" w:rsidP="007B4C5F"/>
        </w:tc>
        <w:tc>
          <w:tcPr>
            <w:tcW w:w="1920" w:type="dxa"/>
            <w:vMerge/>
            <w:shd w:val="pct25" w:color="auto" w:fill="auto"/>
          </w:tcPr>
          <w:p w14:paraId="2808880A" w14:textId="77777777" w:rsidR="00BB3F52" w:rsidRPr="00E91314" w:rsidRDefault="00BB3F52" w:rsidP="007B4C5F"/>
        </w:tc>
        <w:tc>
          <w:tcPr>
            <w:tcW w:w="1200" w:type="dxa"/>
            <w:tcBorders>
              <w:bottom w:val="single" w:sz="4" w:space="0" w:color="auto"/>
            </w:tcBorders>
            <w:shd w:val="pct25" w:color="auto" w:fill="auto"/>
          </w:tcPr>
          <w:p w14:paraId="6A57AD77" w14:textId="77777777" w:rsidR="00BB3F52" w:rsidRPr="00E91314" w:rsidRDefault="00BB3F52" w:rsidP="007B4C5F">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40A69329" w14:textId="77777777" w:rsidR="00BB3F52" w:rsidRPr="00E91314" w:rsidRDefault="00BB3F52" w:rsidP="007B4C5F">
            <w:pPr>
              <w:rPr>
                <w:rFonts w:eastAsia="Arial Unicode MS"/>
              </w:rPr>
            </w:pPr>
          </w:p>
        </w:tc>
        <w:tc>
          <w:tcPr>
            <w:tcW w:w="1160" w:type="dxa"/>
            <w:tcBorders>
              <w:bottom w:val="single" w:sz="4" w:space="0" w:color="auto"/>
            </w:tcBorders>
            <w:shd w:val="pct25" w:color="auto" w:fill="auto"/>
          </w:tcPr>
          <w:p w14:paraId="51685912" w14:textId="77777777" w:rsidR="00BB3F52" w:rsidRPr="00E91314" w:rsidRDefault="00BB3F52" w:rsidP="007B4C5F">
            <w:pPr>
              <w:rPr>
                <w:rFonts w:eastAsia="Arial Unicode MS"/>
              </w:rPr>
            </w:pPr>
          </w:p>
        </w:tc>
      </w:tr>
      <w:tr w:rsidR="00BB3F52" w:rsidRPr="00E91314" w14:paraId="41840465" w14:textId="77777777" w:rsidTr="007B4C5F">
        <w:trPr>
          <w:trHeight w:val="217"/>
        </w:trPr>
        <w:tc>
          <w:tcPr>
            <w:tcW w:w="2545" w:type="dxa"/>
            <w:gridSpan w:val="2"/>
          </w:tcPr>
          <w:p w14:paraId="1AB051F7" w14:textId="77777777" w:rsidR="00BB3F52" w:rsidRPr="00E91314" w:rsidRDefault="00BB3F52" w:rsidP="00BB3F52">
            <w:pPr>
              <w:rPr>
                <w:rFonts w:eastAsia="Arial Unicode MS"/>
              </w:rPr>
            </w:pPr>
            <w:r w:rsidRPr="00E91314">
              <w:rPr>
                <w:rFonts w:eastAsia="Arial Unicode MS"/>
              </w:rPr>
              <w:t>(</w:t>
            </w:r>
            <w:proofErr w:type="spellStart"/>
            <w:r>
              <w:rPr>
                <w:rFonts w:eastAsia="Arial Unicode MS"/>
              </w:rPr>
              <w:t>codeValue</w:t>
            </w:r>
            <w:proofErr w:type="spellEnd"/>
            <w:r w:rsidRPr="00E91314">
              <w:rPr>
                <w:rFonts w:eastAsia="Arial Unicode MS"/>
              </w:rPr>
              <w:t>)</w:t>
            </w:r>
          </w:p>
        </w:tc>
        <w:tc>
          <w:tcPr>
            <w:tcW w:w="3410" w:type="dxa"/>
          </w:tcPr>
          <w:p w14:paraId="79452600" w14:textId="77777777" w:rsidR="00BB3F52" w:rsidRPr="00E91314" w:rsidRDefault="00BB3F52" w:rsidP="00BB3F52">
            <w:pPr>
              <w:rPr>
                <w:rFonts w:eastAsia="Arial Unicode MS"/>
              </w:rPr>
            </w:pPr>
            <w:r w:rsidRPr="00BB3F52">
              <w:rPr>
                <w:rFonts w:eastAsia="Arial Unicode MS"/>
              </w:rPr>
              <w:t>Kod som används (</w:t>
            </w:r>
            <w:proofErr w:type="spellStart"/>
            <w:r w:rsidRPr="00BB3F52">
              <w:rPr>
                <w:rFonts w:eastAsia="Arial Unicode MS"/>
              </w:rPr>
              <w:t>Kodverk</w:t>
            </w:r>
            <w:proofErr w:type="spellEnd"/>
            <w:r w:rsidRPr="00BB3F52">
              <w:rPr>
                <w:rFonts w:eastAsia="Arial Unicode MS"/>
              </w:rPr>
              <w:t>).</w:t>
            </w:r>
          </w:p>
          <w:p w14:paraId="6CCFD3D2" w14:textId="77777777" w:rsidR="00BB3F52" w:rsidRPr="00E91314" w:rsidRDefault="00BB3F52" w:rsidP="00BB3F52">
            <w:pPr>
              <w:rPr>
                <w:rFonts w:eastAsia="Arial Unicode MS"/>
              </w:rPr>
            </w:pPr>
          </w:p>
        </w:tc>
        <w:tc>
          <w:tcPr>
            <w:tcW w:w="1140" w:type="dxa"/>
          </w:tcPr>
          <w:p w14:paraId="7BFE0902" w14:textId="77777777" w:rsidR="00BB3F52" w:rsidRPr="00E91314" w:rsidRDefault="00BB3F52" w:rsidP="007B4C5F">
            <w:pPr>
              <w:rPr>
                <w:rFonts w:eastAsia="Arial Unicode MS"/>
              </w:rPr>
            </w:pPr>
            <w:proofErr w:type="spellStart"/>
            <w:r>
              <w:rPr>
                <w:rFonts w:eastAsia="Arial Unicode MS"/>
              </w:rPr>
              <w:lastRenderedPageBreak/>
              <w:t>TXT</w:t>
            </w:r>
            <w:proofErr w:type="spellEnd"/>
          </w:p>
        </w:tc>
        <w:tc>
          <w:tcPr>
            <w:tcW w:w="720" w:type="dxa"/>
          </w:tcPr>
          <w:p w14:paraId="5BAC9D51" w14:textId="77777777" w:rsidR="00BB3F52" w:rsidRPr="00E91314" w:rsidRDefault="00BB3F52" w:rsidP="007B4C5F">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081C158E" w14:textId="77777777" w:rsidR="00BB3F52" w:rsidRPr="00E91314" w:rsidRDefault="00BB3F52" w:rsidP="007B4C5F">
            <w:pPr>
              <w:rPr>
                <w:rFonts w:eastAsia="Arial Unicode MS"/>
              </w:rPr>
            </w:pPr>
          </w:p>
          <w:p w14:paraId="387395FE" w14:textId="77777777" w:rsidR="00BB3F52" w:rsidRPr="00E91314" w:rsidRDefault="00BB3F52" w:rsidP="007B4C5F">
            <w:pPr>
              <w:rPr>
                <w:rFonts w:eastAsia="Arial Unicode MS"/>
              </w:rPr>
            </w:pPr>
          </w:p>
        </w:tc>
        <w:tc>
          <w:tcPr>
            <w:tcW w:w="1920" w:type="dxa"/>
          </w:tcPr>
          <w:p w14:paraId="454E0DF6" w14:textId="77777777" w:rsidR="00BB3F52" w:rsidRPr="00E91314" w:rsidRDefault="00BB3F52" w:rsidP="007B4C5F">
            <w:pPr>
              <w:rPr>
                <w:rFonts w:ascii="Arial" w:eastAsia="Arial Unicode MS" w:hAnsi="Arial"/>
              </w:rPr>
            </w:pPr>
          </w:p>
        </w:tc>
        <w:tc>
          <w:tcPr>
            <w:tcW w:w="1200" w:type="dxa"/>
            <w:shd w:val="clear" w:color="auto" w:fill="auto"/>
          </w:tcPr>
          <w:p w14:paraId="5E7A644B" w14:textId="77777777" w:rsidR="00BB3F52" w:rsidRPr="00E91314" w:rsidRDefault="00BB3F52" w:rsidP="007B4C5F">
            <w:pPr>
              <w:rPr>
                <w:rFonts w:ascii="Arial" w:eastAsia="Arial Unicode MS" w:hAnsi="Arial"/>
              </w:rPr>
            </w:pPr>
          </w:p>
        </w:tc>
        <w:tc>
          <w:tcPr>
            <w:tcW w:w="1080" w:type="dxa"/>
            <w:shd w:val="clear" w:color="auto" w:fill="auto"/>
          </w:tcPr>
          <w:p w14:paraId="1866677E" w14:textId="77777777" w:rsidR="00BB3F52" w:rsidRPr="00E91314" w:rsidRDefault="00BB3F52" w:rsidP="007B4C5F">
            <w:pPr>
              <w:rPr>
                <w:rFonts w:ascii="Arial" w:eastAsia="Arial Unicode MS" w:hAnsi="Arial"/>
              </w:rPr>
            </w:pPr>
          </w:p>
        </w:tc>
        <w:tc>
          <w:tcPr>
            <w:tcW w:w="1160" w:type="dxa"/>
            <w:shd w:val="clear" w:color="auto" w:fill="auto"/>
          </w:tcPr>
          <w:p w14:paraId="2B9D02E0" w14:textId="77777777" w:rsidR="00BB3F52" w:rsidRPr="00E91314" w:rsidRDefault="00BB3F52" w:rsidP="007B4C5F">
            <w:pPr>
              <w:rPr>
                <w:rFonts w:ascii="Arial" w:eastAsia="Arial Unicode MS" w:hAnsi="Arial"/>
              </w:rPr>
            </w:pPr>
          </w:p>
        </w:tc>
      </w:tr>
      <w:tr w:rsidR="00BB3F52" w:rsidRPr="00E91314" w14:paraId="50B958B1" w14:textId="77777777" w:rsidTr="007B4C5F">
        <w:trPr>
          <w:trHeight w:val="217"/>
        </w:trPr>
        <w:tc>
          <w:tcPr>
            <w:tcW w:w="2545" w:type="dxa"/>
            <w:gridSpan w:val="2"/>
          </w:tcPr>
          <w:p w14:paraId="00A9794D" w14:textId="77777777" w:rsidR="00BB3F52" w:rsidRPr="00E91314" w:rsidRDefault="00BB3F52" w:rsidP="00BB3F52">
            <w:pPr>
              <w:rPr>
                <w:rFonts w:eastAsia="Arial Unicode MS"/>
              </w:rPr>
            </w:pPr>
            <w:r w:rsidRPr="00E91314">
              <w:rPr>
                <w:rFonts w:eastAsia="Arial Unicode MS"/>
              </w:rPr>
              <w:lastRenderedPageBreak/>
              <w:t>(</w:t>
            </w:r>
            <w:proofErr w:type="spellStart"/>
            <w:r>
              <w:rPr>
                <w:rFonts w:eastAsia="Arial Unicode MS"/>
              </w:rPr>
              <w:t>codeSystem</w:t>
            </w:r>
            <w:proofErr w:type="spellEnd"/>
            <w:r w:rsidRPr="00E91314">
              <w:rPr>
                <w:rFonts w:eastAsia="Arial Unicode MS"/>
              </w:rPr>
              <w:t>)</w:t>
            </w:r>
          </w:p>
        </w:tc>
        <w:tc>
          <w:tcPr>
            <w:tcW w:w="3410" w:type="dxa"/>
          </w:tcPr>
          <w:p w14:paraId="009F33F3" w14:textId="77777777" w:rsidR="00BB3F52" w:rsidRDefault="00BB3F52" w:rsidP="007B4C5F">
            <w:pPr>
              <w:rPr>
                <w:rFonts w:eastAsia="Arial Unicode MS"/>
              </w:rPr>
            </w:pPr>
            <w:r w:rsidRPr="00BB3F52">
              <w:rPr>
                <w:rFonts w:eastAsia="Arial Unicode MS"/>
              </w:rPr>
              <w:t xml:space="preserve">Identifierar vilket </w:t>
            </w:r>
            <w:proofErr w:type="spellStart"/>
            <w:r w:rsidRPr="00BB3F52">
              <w:rPr>
                <w:rFonts w:eastAsia="Arial Unicode MS"/>
              </w:rPr>
              <w:t>kodverk</w:t>
            </w:r>
            <w:proofErr w:type="spellEnd"/>
            <w:r w:rsidRPr="00BB3F52">
              <w:rPr>
                <w:rFonts w:eastAsia="Arial Unicode MS"/>
              </w:rPr>
              <w:t xml:space="preserve"> som används.</w:t>
            </w:r>
          </w:p>
          <w:p w14:paraId="7698B4DC" w14:textId="77777777" w:rsidR="00AA406D" w:rsidRPr="00E91314" w:rsidRDefault="00AA406D" w:rsidP="007B4C5F">
            <w:pPr>
              <w:rPr>
                <w:rFonts w:eastAsia="Arial Unicode MS"/>
              </w:rPr>
            </w:pPr>
          </w:p>
        </w:tc>
        <w:tc>
          <w:tcPr>
            <w:tcW w:w="1140" w:type="dxa"/>
          </w:tcPr>
          <w:p w14:paraId="5B5F617A" w14:textId="77777777" w:rsidR="00BB3F52" w:rsidRPr="00E91314" w:rsidRDefault="00BB3F52" w:rsidP="007B4C5F">
            <w:pPr>
              <w:rPr>
                <w:rFonts w:eastAsia="Arial Unicode MS"/>
              </w:rPr>
            </w:pPr>
            <w:proofErr w:type="spellStart"/>
            <w:r w:rsidRPr="00E91314">
              <w:rPr>
                <w:rFonts w:eastAsia="Arial Unicode MS"/>
              </w:rPr>
              <w:t>TXT</w:t>
            </w:r>
            <w:proofErr w:type="spellEnd"/>
          </w:p>
        </w:tc>
        <w:tc>
          <w:tcPr>
            <w:tcW w:w="720" w:type="dxa"/>
          </w:tcPr>
          <w:p w14:paraId="752B7915" w14:textId="77777777" w:rsidR="00BB3F52" w:rsidRPr="00E91314" w:rsidRDefault="00BB3F52" w:rsidP="007B4C5F">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1FD10CD2" w14:textId="77777777" w:rsidR="00BB3F52" w:rsidRPr="00E91314" w:rsidRDefault="00BB3F52" w:rsidP="007B4C5F">
            <w:pPr>
              <w:rPr>
                <w:rFonts w:eastAsia="Arial Unicode MS"/>
              </w:rPr>
            </w:pPr>
          </w:p>
        </w:tc>
        <w:tc>
          <w:tcPr>
            <w:tcW w:w="1920" w:type="dxa"/>
          </w:tcPr>
          <w:p w14:paraId="31E5A73C" w14:textId="77777777" w:rsidR="00BB3F52" w:rsidRPr="00E91314" w:rsidRDefault="00BB3F52" w:rsidP="007B4C5F">
            <w:pPr>
              <w:rPr>
                <w:rFonts w:ascii="Arial" w:eastAsia="Arial Unicode MS" w:hAnsi="Arial"/>
              </w:rPr>
            </w:pPr>
          </w:p>
        </w:tc>
        <w:tc>
          <w:tcPr>
            <w:tcW w:w="1200" w:type="dxa"/>
            <w:shd w:val="clear" w:color="auto" w:fill="auto"/>
          </w:tcPr>
          <w:p w14:paraId="524D858F" w14:textId="77777777" w:rsidR="00BB3F52" w:rsidRPr="00E91314" w:rsidRDefault="00BB3F52" w:rsidP="007B4C5F">
            <w:pPr>
              <w:rPr>
                <w:rFonts w:ascii="Arial" w:eastAsia="Arial Unicode MS" w:hAnsi="Arial"/>
              </w:rPr>
            </w:pPr>
          </w:p>
        </w:tc>
        <w:tc>
          <w:tcPr>
            <w:tcW w:w="1080" w:type="dxa"/>
            <w:shd w:val="clear" w:color="auto" w:fill="auto"/>
          </w:tcPr>
          <w:p w14:paraId="030993D9" w14:textId="77777777" w:rsidR="00BB3F52" w:rsidRPr="00E91314" w:rsidRDefault="00BB3F52" w:rsidP="007B4C5F">
            <w:pPr>
              <w:rPr>
                <w:rFonts w:ascii="Arial" w:eastAsia="Arial Unicode MS" w:hAnsi="Arial"/>
              </w:rPr>
            </w:pPr>
          </w:p>
        </w:tc>
        <w:tc>
          <w:tcPr>
            <w:tcW w:w="1160" w:type="dxa"/>
            <w:shd w:val="clear" w:color="auto" w:fill="auto"/>
          </w:tcPr>
          <w:p w14:paraId="21799798" w14:textId="77777777" w:rsidR="00BB3F52" w:rsidRPr="00E91314" w:rsidRDefault="00BB3F52" w:rsidP="007B4C5F">
            <w:pPr>
              <w:rPr>
                <w:rFonts w:ascii="Arial" w:eastAsia="Arial Unicode MS" w:hAnsi="Arial"/>
              </w:rPr>
            </w:pPr>
          </w:p>
        </w:tc>
      </w:tr>
      <w:tr w:rsidR="00BB3F52" w:rsidRPr="00E91314" w14:paraId="70D27C9E" w14:textId="77777777" w:rsidTr="007B4C5F">
        <w:trPr>
          <w:gridBefore w:val="1"/>
          <w:wBefore w:w="15" w:type="dxa"/>
          <w:trHeight w:val="217"/>
        </w:trPr>
        <w:tc>
          <w:tcPr>
            <w:tcW w:w="7080" w:type="dxa"/>
            <w:gridSpan w:val="3"/>
            <w:shd w:val="pct25" w:color="auto" w:fill="auto"/>
          </w:tcPr>
          <w:p w14:paraId="718C712A" w14:textId="77777777" w:rsidR="00BB3F52" w:rsidRPr="00E91314" w:rsidRDefault="00BB3F52" w:rsidP="007B4C5F">
            <w:r w:rsidRPr="00E91314">
              <w:t>Associationer</w:t>
            </w:r>
          </w:p>
        </w:tc>
        <w:tc>
          <w:tcPr>
            <w:tcW w:w="7880" w:type="dxa"/>
            <w:gridSpan w:val="6"/>
            <w:shd w:val="pct25" w:color="auto" w:fill="auto"/>
          </w:tcPr>
          <w:p w14:paraId="33DE438E" w14:textId="77777777" w:rsidR="00BB3F52" w:rsidRPr="00E91314" w:rsidRDefault="00BB3F52" w:rsidP="007B4C5F">
            <w:pPr>
              <w:rPr>
                <w:rFonts w:eastAsia="Arial Unicode MS"/>
              </w:rPr>
            </w:pPr>
            <w:r w:rsidRPr="00E91314">
              <w:t>Beslutsregel</w:t>
            </w:r>
          </w:p>
        </w:tc>
      </w:tr>
      <w:tr w:rsidR="00BB3F52" w:rsidRPr="00E91314" w14:paraId="0EED08D4" w14:textId="77777777" w:rsidTr="007B4C5F">
        <w:trPr>
          <w:gridBefore w:val="1"/>
          <w:wBefore w:w="15" w:type="dxa"/>
          <w:trHeight w:val="217"/>
        </w:trPr>
        <w:tc>
          <w:tcPr>
            <w:tcW w:w="7080" w:type="dxa"/>
            <w:gridSpan w:val="3"/>
          </w:tcPr>
          <w:p w14:paraId="5603B807" w14:textId="77777777" w:rsidR="00BB3F52" w:rsidRPr="00E91314" w:rsidRDefault="00BB3F52" w:rsidP="007B4C5F">
            <w:pPr>
              <w:rPr>
                <w:rFonts w:ascii="Arial" w:eastAsia="Arial Unicode MS" w:hAnsi="Arial"/>
                <w:color w:val="000000"/>
              </w:rPr>
            </w:pPr>
          </w:p>
        </w:tc>
        <w:tc>
          <w:tcPr>
            <w:tcW w:w="7880" w:type="dxa"/>
            <w:gridSpan w:val="6"/>
          </w:tcPr>
          <w:p w14:paraId="67B7BD7B" w14:textId="77777777" w:rsidR="00BB3F52" w:rsidRPr="00E91314" w:rsidRDefault="00BB3F52" w:rsidP="007B4C5F">
            <w:pPr>
              <w:rPr>
                <w:rFonts w:ascii="Arial" w:eastAsia="Arial Unicode MS" w:hAnsi="Arial"/>
                <w:color w:val="000000"/>
              </w:rPr>
            </w:pPr>
          </w:p>
        </w:tc>
      </w:tr>
      <w:tr w:rsidR="00BB3F52" w:rsidRPr="00E91314" w14:paraId="18A61248" w14:textId="77777777" w:rsidTr="007B4C5F">
        <w:trPr>
          <w:gridBefore w:val="1"/>
          <w:wBefore w:w="15" w:type="dxa"/>
          <w:trHeight w:val="217"/>
        </w:trPr>
        <w:tc>
          <w:tcPr>
            <w:tcW w:w="7080" w:type="dxa"/>
            <w:gridSpan w:val="3"/>
          </w:tcPr>
          <w:p w14:paraId="36786B22" w14:textId="77777777" w:rsidR="00BB3F52" w:rsidRPr="00E91314" w:rsidRDefault="00BB3F52" w:rsidP="007B4C5F">
            <w:pPr>
              <w:rPr>
                <w:rFonts w:ascii="Arial" w:eastAsia="Arial Unicode MS" w:hAnsi="Arial"/>
                <w:color w:val="000000"/>
              </w:rPr>
            </w:pPr>
          </w:p>
        </w:tc>
        <w:tc>
          <w:tcPr>
            <w:tcW w:w="7880" w:type="dxa"/>
            <w:gridSpan w:val="6"/>
          </w:tcPr>
          <w:p w14:paraId="44B2C115" w14:textId="77777777" w:rsidR="00BB3F52" w:rsidRPr="00E91314" w:rsidRDefault="00BB3F52" w:rsidP="007B4C5F">
            <w:pPr>
              <w:rPr>
                <w:rFonts w:ascii="Arial" w:eastAsia="Arial Unicode MS" w:hAnsi="Arial"/>
                <w:color w:val="000000"/>
              </w:rPr>
            </w:pPr>
          </w:p>
        </w:tc>
      </w:tr>
    </w:tbl>
    <w:p w14:paraId="36180ADB" w14:textId="77777777" w:rsidR="00BB3F52" w:rsidRDefault="00BB3F52" w:rsidP="00BB3F52"/>
    <w:p w14:paraId="53653DF6" w14:textId="77777777" w:rsidR="00BB3F52" w:rsidRDefault="00BB3F52" w:rsidP="005E4A35"/>
    <w:p w14:paraId="6E06EE5D" w14:textId="77777777" w:rsidR="005C21F4" w:rsidRDefault="005C21F4" w:rsidP="005E4A35"/>
    <w:p w14:paraId="1AF36A7C" w14:textId="77777777" w:rsidR="005C21F4" w:rsidRPr="00E91314" w:rsidRDefault="005C21F4" w:rsidP="005C21F4">
      <w:pPr>
        <w:pStyle w:val="Rubrik3"/>
        <w:numPr>
          <w:ilvl w:val="2"/>
          <w:numId w:val="21"/>
        </w:numPr>
        <w:spacing w:before="240" w:after="60"/>
        <w:ind w:left="1134" w:hanging="1134"/>
        <w:rPr>
          <w:i/>
          <w:lang w:val="sv-SE"/>
        </w:rPr>
      </w:pPr>
      <w:bookmarkStart w:id="153" w:name="_Toc220986041"/>
      <w:r w:rsidRPr="00E91314">
        <w:rPr>
          <w:i/>
          <w:lang w:val="sv-SE"/>
        </w:rPr>
        <w:t xml:space="preserve">Klass </w:t>
      </w:r>
      <w:r>
        <w:rPr>
          <w:i/>
          <w:lang w:val="sv-SE"/>
        </w:rPr>
        <w:t>Malldelning</w:t>
      </w:r>
      <w:r w:rsidRPr="00E91314">
        <w:rPr>
          <w:i/>
          <w:lang w:val="sv-SE"/>
        </w:rPr>
        <w:t xml:space="preserve"> (</w:t>
      </w:r>
      <w:proofErr w:type="spellStart"/>
      <w:r>
        <w:rPr>
          <w:i/>
          <w:lang w:val="sv-SE"/>
        </w:rPr>
        <w:t>TemplatePropagate</w:t>
      </w:r>
      <w:proofErr w:type="spellEnd"/>
      <w:r w:rsidRPr="00E91314">
        <w:rPr>
          <w:i/>
          <w:lang w:val="sv-SE"/>
        </w:rPr>
        <w:t>)</w:t>
      </w:r>
      <w:bookmarkEnd w:id="153"/>
    </w:p>
    <w:p w14:paraId="0748E4E7" w14:textId="77777777" w:rsidR="005C21F4" w:rsidRDefault="005C21F4" w:rsidP="005C21F4">
      <w:pPr>
        <w:spacing w:after="0"/>
      </w:pPr>
      <w:r w:rsidRPr="005C21F4">
        <w:t xml:space="preserve">Objekt för att definiera om mallen är </w:t>
      </w:r>
      <w:r>
        <w:t>regional/nationell. En standardiserad mall kan användas regionalt eller natione</w:t>
      </w:r>
      <w:r w:rsidR="00D9341F">
        <w:t xml:space="preserve">llt. mall kan delas definieras </w:t>
      </w:r>
      <w:r w:rsidRPr="005C21F4">
        <w:t>global</w:t>
      </w:r>
      <w:r>
        <w:t xml:space="preserve"> (kan)</w:t>
      </w:r>
      <w:r w:rsidRPr="005C21F4">
        <w:t xml:space="preserve">. Attributet </w:t>
      </w:r>
      <w:proofErr w:type="spellStart"/>
      <w:r w:rsidRPr="005C21F4">
        <w:t>countycode</w:t>
      </w:r>
      <w:proofErr w:type="spellEnd"/>
      <w:r w:rsidRPr="005C21F4">
        <w:t xml:space="preserve"> styr mallens tillgänglighet. ISO 3166-2:SE</w:t>
      </w:r>
      <w:r w:rsidRPr="00E91314">
        <w:t xml:space="preserve">Objekt </w:t>
      </w:r>
      <w:r>
        <w:t xml:space="preserve"> information om mallen delas </w:t>
      </w:r>
      <w:proofErr w:type="spellStart"/>
      <w:r>
        <w:t>med.</w:t>
      </w:r>
      <w:r w:rsidRPr="00E91314">
        <w:t>innehåller</w:t>
      </w:r>
      <w:proofErr w:type="spellEnd"/>
      <w:r w:rsidRPr="00E91314">
        <w:t xml:space="preserve"> </w:t>
      </w:r>
      <w:r>
        <w:t xml:space="preserve">definition av </w:t>
      </w:r>
      <w:proofErr w:type="spellStart"/>
      <w:r>
        <w:t>kodverk</w:t>
      </w:r>
      <w:proofErr w:type="spellEnd"/>
      <w:r>
        <w:t>/kod.</w:t>
      </w:r>
      <w:r w:rsidRPr="00E91314">
        <w:t xml:space="preserve"> </w:t>
      </w:r>
    </w:p>
    <w:p w14:paraId="12821AD5" w14:textId="77777777" w:rsidR="005C21F4" w:rsidRDefault="005C21F4" w:rsidP="005C21F4">
      <w:pPr>
        <w:spacing w:after="0"/>
      </w:pPr>
      <w:r>
        <w:t>Ex:</w:t>
      </w:r>
    </w:p>
    <w:p w14:paraId="244C179A" w14:textId="77777777" w:rsidR="005C21F4" w:rsidRPr="00E91314" w:rsidRDefault="005C21F4" w:rsidP="005C21F4">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5C21F4" w:rsidRPr="00E91314" w14:paraId="61E5EFF5" w14:textId="77777777" w:rsidTr="005C21F4">
        <w:trPr>
          <w:cantSplit/>
          <w:trHeight w:val="376"/>
        </w:trPr>
        <w:tc>
          <w:tcPr>
            <w:tcW w:w="2545" w:type="dxa"/>
            <w:gridSpan w:val="2"/>
            <w:vMerge w:val="restart"/>
            <w:shd w:val="pct25" w:color="auto" w:fill="auto"/>
          </w:tcPr>
          <w:p w14:paraId="16322798" w14:textId="77777777" w:rsidR="005C21F4" w:rsidRPr="00E91314" w:rsidRDefault="005C21F4" w:rsidP="005C21F4">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D25B1FC" w14:textId="77777777" w:rsidR="005C21F4" w:rsidRPr="00E91314" w:rsidRDefault="005C21F4" w:rsidP="005C21F4">
            <w:r w:rsidRPr="00E91314">
              <w:t>Beskrivning</w:t>
            </w:r>
          </w:p>
        </w:tc>
        <w:tc>
          <w:tcPr>
            <w:tcW w:w="1140" w:type="dxa"/>
            <w:vMerge w:val="restart"/>
            <w:shd w:val="pct25" w:color="auto" w:fill="auto"/>
          </w:tcPr>
          <w:p w14:paraId="4A29DA20" w14:textId="77777777" w:rsidR="005C21F4" w:rsidRPr="00E91314" w:rsidRDefault="005C21F4" w:rsidP="005C21F4">
            <w:pPr>
              <w:rPr>
                <w:rFonts w:eastAsia="Arial Unicode MS"/>
              </w:rPr>
            </w:pPr>
            <w:r w:rsidRPr="00E91314">
              <w:t>Format</w:t>
            </w:r>
          </w:p>
        </w:tc>
        <w:tc>
          <w:tcPr>
            <w:tcW w:w="720" w:type="dxa"/>
            <w:vMerge w:val="restart"/>
            <w:shd w:val="pct25" w:color="auto" w:fill="auto"/>
          </w:tcPr>
          <w:p w14:paraId="42A1E5B3" w14:textId="77777777" w:rsidR="005C21F4" w:rsidRPr="00E91314" w:rsidRDefault="005C21F4" w:rsidP="005C21F4">
            <w:proofErr w:type="spellStart"/>
            <w:r w:rsidRPr="00E91314">
              <w:t>Mult</w:t>
            </w:r>
            <w:proofErr w:type="spellEnd"/>
          </w:p>
        </w:tc>
        <w:tc>
          <w:tcPr>
            <w:tcW w:w="1800" w:type="dxa"/>
            <w:vMerge w:val="restart"/>
            <w:shd w:val="pct25" w:color="auto" w:fill="auto"/>
          </w:tcPr>
          <w:p w14:paraId="57F5E954" w14:textId="77777777" w:rsidR="005C21F4" w:rsidRPr="00E91314" w:rsidRDefault="005C21F4" w:rsidP="005C21F4">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10052B89" w14:textId="77777777" w:rsidR="005C21F4" w:rsidRPr="00E91314" w:rsidRDefault="005C21F4" w:rsidP="005C21F4">
            <w:pPr>
              <w:rPr>
                <w:rFonts w:eastAsia="Arial Unicode MS"/>
              </w:rPr>
            </w:pPr>
            <w:r w:rsidRPr="00E91314">
              <w:t>Beslutsregler och kommentar</w:t>
            </w:r>
          </w:p>
        </w:tc>
        <w:tc>
          <w:tcPr>
            <w:tcW w:w="3440" w:type="dxa"/>
            <w:gridSpan w:val="3"/>
            <w:shd w:val="pct25" w:color="auto" w:fill="auto"/>
          </w:tcPr>
          <w:p w14:paraId="3163EF74" w14:textId="77777777" w:rsidR="005C21F4" w:rsidRPr="00E91314" w:rsidRDefault="005C21F4" w:rsidP="005C21F4">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5C21F4" w:rsidRPr="00E91314" w14:paraId="5135C03E" w14:textId="77777777" w:rsidTr="005C21F4">
        <w:trPr>
          <w:cantSplit/>
          <w:trHeight w:val="375"/>
        </w:trPr>
        <w:tc>
          <w:tcPr>
            <w:tcW w:w="2545" w:type="dxa"/>
            <w:gridSpan w:val="2"/>
            <w:vMerge/>
            <w:shd w:val="pct25" w:color="auto" w:fill="auto"/>
          </w:tcPr>
          <w:p w14:paraId="4D337A65" w14:textId="77777777" w:rsidR="005C21F4" w:rsidRPr="00E91314" w:rsidRDefault="005C21F4" w:rsidP="005C21F4"/>
        </w:tc>
        <w:tc>
          <w:tcPr>
            <w:tcW w:w="3410" w:type="dxa"/>
            <w:vMerge/>
            <w:shd w:val="pct25" w:color="auto" w:fill="auto"/>
          </w:tcPr>
          <w:p w14:paraId="4AEB6037" w14:textId="77777777" w:rsidR="005C21F4" w:rsidRPr="00E91314" w:rsidRDefault="005C21F4" w:rsidP="005C21F4"/>
        </w:tc>
        <w:tc>
          <w:tcPr>
            <w:tcW w:w="1140" w:type="dxa"/>
            <w:vMerge/>
            <w:shd w:val="pct25" w:color="auto" w:fill="auto"/>
          </w:tcPr>
          <w:p w14:paraId="42D6EA8F" w14:textId="77777777" w:rsidR="005C21F4" w:rsidRPr="00E91314" w:rsidRDefault="005C21F4" w:rsidP="005C21F4"/>
        </w:tc>
        <w:tc>
          <w:tcPr>
            <w:tcW w:w="720" w:type="dxa"/>
            <w:vMerge/>
            <w:shd w:val="pct25" w:color="auto" w:fill="auto"/>
          </w:tcPr>
          <w:p w14:paraId="49F13BDA" w14:textId="77777777" w:rsidR="005C21F4" w:rsidRPr="00E91314" w:rsidRDefault="005C21F4" w:rsidP="005C21F4"/>
        </w:tc>
        <w:tc>
          <w:tcPr>
            <w:tcW w:w="1800" w:type="dxa"/>
            <w:vMerge/>
            <w:shd w:val="pct25" w:color="auto" w:fill="auto"/>
          </w:tcPr>
          <w:p w14:paraId="4691F41C" w14:textId="77777777" w:rsidR="005C21F4" w:rsidRPr="00E91314" w:rsidRDefault="005C21F4" w:rsidP="005C21F4"/>
        </w:tc>
        <w:tc>
          <w:tcPr>
            <w:tcW w:w="1920" w:type="dxa"/>
            <w:vMerge/>
            <w:shd w:val="pct25" w:color="auto" w:fill="auto"/>
          </w:tcPr>
          <w:p w14:paraId="684EAECF" w14:textId="77777777" w:rsidR="005C21F4" w:rsidRPr="00E91314" w:rsidRDefault="005C21F4" w:rsidP="005C21F4"/>
        </w:tc>
        <w:tc>
          <w:tcPr>
            <w:tcW w:w="1200" w:type="dxa"/>
            <w:tcBorders>
              <w:bottom w:val="single" w:sz="4" w:space="0" w:color="auto"/>
            </w:tcBorders>
            <w:shd w:val="pct25" w:color="auto" w:fill="auto"/>
          </w:tcPr>
          <w:p w14:paraId="2D9536D5" w14:textId="77777777" w:rsidR="005C21F4" w:rsidRPr="00E91314" w:rsidRDefault="005C21F4" w:rsidP="005C21F4">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506557FA" w14:textId="77777777" w:rsidR="005C21F4" w:rsidRPr="00E91314" w:rsidRDefault="005C21F4" w:rsidP="005C21F4">
            <w:pPr>
              <w:rPr>
                <w:rFonts w:eastAsia="Arial Unicode MS"/>
              </w:rPr>
            </w:pPr>
          </w:p>
        </w:tc>
        <w:tc>
          <w:tcPr>
            <w:tcW w:w="1160" w:type="dxa"/>
            <w:tcBorders>
              <w:bottom w:val="single" w:sz="4" w:space="0" w:color="auto"/>
            </w:tcBorders>
            <w:shd w:val="pct25" w:color="auto" w:fill="auto"/>
          </w:tcPr>
          <w:p w14:paraId="5AED006A" w14:textId="77777777" w:rsidR="005C21F4" w:rsidRPr="00E91314" w:rsidRDefault="005C21F4" w:rsidP="005C21F4">
            <w:pPr>
              <w:rPr>
                <w:rFonts w:eastAsia="Arial Unicode MS"/>
              </w:rPr>
            </w:pPr>
          </w:p>
        </w:tc>
      </w:tr>
      <w:tr w:rsidR="005C21F4" w:rsidRPr="00E91314" w14:paraId="39F43084" w14:textId="77777777" w:rsidTr="005C21F4">
        <w:trPr>
          <w:trHeight w:val="217"/>
        </w:trPr>
        <w:tc>
          <w:tcPr>
            <w:tcW w:w="2545" w:type="dxa"/>
            <w:gridSpan w:val="2"/>
          </w:tcPr>
          <w:p w14:paraId="161CED48" w14:textId="77777777" w:rsidR="005C21F4" w:rsidRPr="00E91314" w:rsidRDefault="005C21F4" w:rsidP="005C21F4">
            <w:pPr>
              <w:rPr>
                <w:rFonts w:eastAsia="Arial Unicode MS"/>
              </w:rPr>
            </w:pPr>
            <w:r w:rsidRPr="00E91314">
              <w:rPr>
                <w:rFonts w:eastAsia="Arial Unicode MS"/>
              </w:rPr>
              <w:t>(</w:t>
            </w:r>
            <w:proofErr w:type="spellStart"/>
            <w:r w:rsidRPr="005C21F4">
              <w:rPr>
                <w:rFonts w:eastAsia="Arial Unicode MS"/>
              </w:rPr>
              <w:t>countycode</w:t>
            </w:r>
            <w:proofErr w:type="spellEnd"/>
            <w:r w:rsidRPr="00E91314">
              <w:rPr>
                <w:rFonts w:eastAsia="Arial Unicode MS"/>
              </w:rPr>
              <w:t>)</w:t>
            </w:r>
          </w:p>
        </w:tc>
        <w:tc>
          <w:tcPr>
            <w:tcW w:w="3410" w:type="dxa"/>
          </w:tcPr>
          <w:p w14:paraId="6EC7A611" w14:textId="77777777" w:rsidR="00B944DA" w:rsidRPr="00B944DA" w:rsidRDefault="00B944DA" w:rsidP="00B944DA">
            <w:pPr>
              <w:rPr>
                <w:rFonts w:eastAsia="Arial Unicode MS"/>
              </w:rPr>
            </w:pPr>
            <w:r w:rsidRPr="00B944DA">
              <w:rPr>
                <w:rFonts w:eastAsia="Arial Unicode MS"/>
              </w:rPr>
              <w:t xml:space="preserve">Avgränsande fält. Om </w:t>
            </w:r>
            <w:proofErr w:type="spellStart"/>
            <w:r w:rsidRPr="00B944DA">
              <w:rPr>
                <w:rFonts w:eastAsia="Arial Unicode MS"/>
              </w:rPr>
              <w:t>Propagate</w:t>
            </w:r>
            <w:proofErr w:type="spellEnd"/>
            <w:r w:rsidRPr="00B944DA">
              <w:rPr>
                <w:rFonts w:eastAsia="Arial Unicode MS"/>
              </w:rPr>
              <w:t xml:space="preserve"> "</w:t>
            </w:r>
            <w:proofErr w:type="spellStart"/>
            <w:r w:rsidRPr="00B944DA">
              <w:rPr>
                <w:rFonts w:eastAsia="Arial Unicode MS"/>
              </w:rPr>
              <w:t>true</w:t>
            </w:r>
            <w:proofErr w:type="spellEnd"/>
            <w:r w:rsidRPr="00B944DA">
              <w:rPr>
                <w:rFonts w:eastAsia="Arial Unicode MS"/>
              </w:rPr>
              <w:t xml:space="preserve">" kan mallen delas inom en till flera </w:t>
            </w:r>
            <w:r w:rsidRPr="00B944DA">
              <w:rPr>
                <w:rFonts w:eastAsia="Arial Unicode MS"/>
              </w:rPr>
              <w:lastRenderedPageBreak/>
              <w:t xml:space="preserve">länskoder. </w:t>
            </w:r>
          </w:p>
          <w:p w14:paraId="7C3ABBE1" w14:textId="77777777" w:rsidR="00B944DA" w:rsidRPr="00B944DA" w:rsidRDefault="00B944DA" w:rsidP="00B944DA">
            <w:pPr>
              <w:rPr>
                <w:rFonts w:eastAsia="Arial Unicode MS"/>
              </w:rPr>
            </w:pPr>
            <w:r w:rsidRPr="00B944DA">
              <w:rPr>
                <w:rFonts w:eastAsia="Arial Unicode MS"/>
              </w:rPr>
              <w:t>Om attributet är tomt delas mallen utan avgränsning.</w:t>
            </w:r>
          </w:p>
          <w:p w14:paraId="7446A18B" w14:textId="77777777" w:rsidR="00B944DA" w:rsidRPr="00B944DA" w:rsidRDefault="00B944DA" w:rsidP="00B944DA">
            <w:pPr>
              <w:rPr>
                <w:rFonts w:eastAsia="Arial Unicode MS"/>
              </w:rPr>
            </w:pPr>
          </w:p>
          <w:p w14:paraId="54B0469C" w14:textId="77777777" w:rsidR="005C21F4" w:rsidRPr="00E91314" w:rsidRDefault="00B944DA" w:rsidP="00B944DA">
            <w:pPr>
              <w:rPr>
                <w:rFonts w:eastAsia="Arial Unicode MS"/>
              </w:rPr>
            </w:pPr>
            <w:r>
              <w:rPr>
                <w:rFonts w:eastAsia="Arial Unicode MS"/>
              </w:rPr>
              <w:t>Avgränsningen</w:t>
            </w:r>
            <w:r w:rsidRPr="00B944DA">
              <w:rPr>
                <w:rFonts w:eastAsia="Arial Unicode MS"/>
              </w:rPr>
              <w:t xml:space="preserve"> (länskod) gäller för inom det län verksamheten (</w:t>
            </w:r>
            <w:proofErr w:type="spellStart"/>
            <w:r w:rsidRPr="00B944DA">
              <w:rPr>
                <w:rFonts w:eastAsia="Arial Unicode MS"/>
              </w:rPr>
              <w:t>hsa</w:t>
            </w:r>
            <w:proofErr w:type="spellEnd"/>
            <w:r w:rsidRPr="00B944DA">
              <w:rPr>
                <w:rFonts w:eastAsia="Arial Unicode MS"/>
              </w:rPr>
              <w:t>-id) verkar inom</w:t>
            </w:r>
            <w:r>
              <w:rPr>
                <w:rFonts w:eastAsia="Arial Unicode MS"/>
              </w:rPr>
              <w:t xml:space="preserve"> (som vill använda mallen)</w:t>
            </w:r>
            <w:r w:rsidRPr="00B944DA">
              <w:rPr>
                <w:rFonts w:eastAsia="Arial Unicode MS"/>
              </w:rPr>
              <w:t>.</w:t>
            </w:r>
          </w:p>
        </w:tc>
        <w:tc>
          <w:tcPr>
            <w:tcW w:w="1140" w:type="dxa"/>
          </w:tcPr>
          <w:p w14:paraId="0991A4EB" w14:textId="77777777" w:rsidR="005C21F4" w:rsidRPr="00E91314" w:rsidRDefault="00B944DA" w:rsidP="005C21F4">
            <w:pPr>
              <w:rPr>
                <w:rFonts w:eastAsia="Arial Unicode MS"/>
              </w:rPr>
            </w:pPr>
            <w:proofErr w:type="spellStart"/>
            <w:r w:rsidRPr="00E91314">
              <w:rPr>
                <w:rFonts w:eastAsia="Arial Unicode MS"/>
              </w:rPr>
              <w:lastRenderedPageBreak/>
              <w:t>KTOV</w:t>
            </w:r>
            <w:proofErr w:type="spellEnd"/>
          </w:p>
        </w:tc>
        <w:tc>
          <w:tcPr>
            <w:tcW w:w="720" w:type="dxa"/>
          </w:tcPr>
          <w:p w14:paraId="33708178" w14:textId="77777777" w:rsidR="005C21F4" w:rsidRPr="00E91314" w:rsidRDefault="00B944DA" w:rsidP="00B944DA">
            <w:pPr>
              <w:rPr>
                <w:rFonts w:eastAsia="Arial Unicode MS"/>
              </w:rPr>
            </w:pPr>
            <w:r>
              <w:rPr>
                <w:rFonts w:eastAsia="Arial Unicode MS"/>
              </w:rPr>
              <w:t>0</w:t>
            </w:r>
            <w:proofErr w:type="gramStart"/>
            <w:r w:rsidR="005C21F4" w:rsidRPr="00E91314">
              <w:rPr>
                <w:rFonts w:eastAsia="Arial Unicode MS"/>
              </w:rPr>
              <w:t>..</w:t>
            </w:r>
            <w:proofErr w:type="gramEnd"/>
            <w:r>
              <w:rPr>
                <w:rFonts w:eastAsia="Arial Unicode MS"/>
              </w:rPr>
              <w:t>*</w:t>
            </w:r>
          </w:p>
        </w:tc>
        <w:tc>
          <w:tcPr>
            <w:tcW w:w="1800" w:type="dxa"/>
          </w:tcPr>
          <w:p w14:paraId="7E23B7F9" w14:textId="77777777" w:rsidR="005C21F4" w:rsidRPr="00E91314" w:rsidRDefault="00B944DA" w:rsidP="005C21F4">
            <w:pPr>
              <w:rPr>
                <w:rFonts w:eastAsia="Arial Unicode MS"/>
              </w:rPr>
            </w:pPr>
            <w:r>
              <w:rPr>
                <w:rFonts w:eastAsia="Arial Unicode MS"/>
              </w:rPr>
              <w:t>KV Länskod.</w:t>
            </w:r>
          </w:p>
          <w:p w14:paraId="3B55D46D" w14:textId="77777777" w:rsidR="005C21F4" w:rsidRPr="00E91314" w:rsidRDefault="005C21F4" w:rsidP="005C21F4">
            <w:pPr>
              <w:rPr>
                <w:rFonts w:eastAsia="Arial Unicode MS"/>
              </w:rPr>
            </w:pPr>
          </w:p>
        </w:tc>
        <w:tc>
          <w:tcPr>
            <w:tcW w:w="1920" w:type="dxa"/>
          </w:tcPr>
          <w:p w14:paraId="66C334EF" w14:textId="77777777" w:rsidR="005C21F4" w:rsidRPr="00E91314" w:rsidRDefault="005C21F4" w:rsidP="005C21F4">
            <w:pPr>
              <w:rPr>
                <w:rFonts w:ascii="Arial" w:eastAsia="Arial Unicode MS" w:hAnsi="Arial"/>
              </w:rPr>
            </w:pPr>
          </w:p>
        </w:tc>
        <w:tc>
          <w:tcPr>
            <w:tcW w:w="1200" w:type="dxa"/>
            <w:shd w:val="clear" w:color="auto" w:fill="auto"/>
          </w:tcPr>
          <w:p w14:paraId="69D29EC5" w14:textId="77777777" w:rsidR="005C21F4" w:rsidRPr="00E91314" w:rsidRDefault="005C21F4" w:rsidP="005C21F4">
            <w:pPr>
              <w:rPr>
                <w:rFonts w:ascii="Arial" w:eastAsia="Arial Unicode MS" w:hAnsi="Arial"/>
              </w:rPr>
            </w:pPr>
          </w:p>
        </w:tc>
        <w:tc>
          <w:tcPr>
            <w:tcW w:w="1080" w:type="dxa"/>
            <w:shd w:val="clear" w:color="auto" w:fill="auto"/>
          </w:tcPr>
          <w:p w14:paraId="5021E5A0" w14:textId="77777777" w:rsidR="005C21F4" w:rsidRPr="00E91314" w:rsidRDefault="005C21F4" w:rsidP="005C21F4">
            <w:pPr>
              <w:rPr>
                <w:rFonts w:ascii="Arial" w:eastAsia="Arial Unicode MS" w:hAnsi="Arial"/>
              </w:rPr>
            </w:pPr>
          </w:p>
        </w:tc>
        <w:tc>
          <w:tcPr>
            <w:tcW w:w="1160" w:type="dxa"/>
            <w:shd w:val="clear" w:color="auto" w:fill="auto"/>
          </w:tcPr>
          <w:p w14:paraId="3F7300D8" w14:textId="77777777" w:rsidR="005C21F4" w:rsidRPr="00E91314" w:rsidRDefault="005C21F4" w:rsidP="005C21F4">
            <w:pPr>
              <w:rPr>
                <w:rFonts w:ascii="Arial" w:eastAsia="Arial Unicode MS" w:hAnsi="Arial"/>
              </w:rPr>
            </w:pPr>
          </w:p>
        </w:tc>
      </w:tr>
      <w:tr w:rsidR="005C21F4" w:rsidRPr="00E91314" w14:paraId="6F87B0DF" w14:textId="77777777" w:rsidTr="005C21F4">
        <w:trPr>
          <w:trHeight w:val="217"/>
        </w:trPr>
        <w:tc>
          <w:tcPr>
            <w:tcW w:w="2545" w:type="dxa"/>
            <w:gridSpan w:val="2"/>
          </w:tcPr>
          <w:p w14:paraId="67F60DD2" w14:textId="77777777" w:rsidR="005C21F4" w:rsidRPr="00E91314" w:rsidRDefault="005C21F4" w:rsidP="005C21F4">
            <w:pPr>
              <w:rPr>
                <w:rFonts w:eastAsia="Arial Unicode MS"/>
              </w:rPr>
            </w:pPr>
            <w:r w:rsidRPr="00E91314">
              <w:rPr>
                <w:rFonts w:eastAsia="Arial Unicode MS"/>
              </w:rPr>
              <w:lastRenderedPageBreak/>
              <w:t>(</w:t>
            </w:r>
            <w:proofErr w:type="spellStart"/>
            <w:r w:rsidRPr="005C21F4">
              <w:rPr>
                <w:rFonts w:eastAsia="Arial Unicode MS"/>
              </w:rPr>
              <w:t>propagate</w:t>
            </w:r>
            <w:proofErr w:type="spellEnd"/>
            <w:r w:rsidRPr="00E91314">
              <w:rPr>
                <w:rFonts w:eastAsia="Arial Unicode MS"/>
              </w:rPr>
              <w:t>)</w:t>
            </w:r>
          </w:p>
        </w:tc>
        <w:tc>
          <w:tcPr>
            <w:tcW w:w="3410" w:type="dxa"/>
          </w:tcPr>
          <w:p w14:paraId="657D1145" w14:textId="77777777" w:rsidR="00B944DA" w:rsidRPr="00B944DA" w:rsidRDefault="00B944DA" w:rsidP="00B944DA">
            <w:pPr>
              <w:rPr>
                <w:rFonts w:eastAsia="Arial Unicode MS"/>
              </w:rPr>
            </w:pPr>
            <w:r w:rsidRPr="00B944DA">
              <w:rPr>
                <w:rFonts w:eastAsia="Arial Unicode MS"/>
              </w:rPr>
              <w:t>Attribut för att indikera att mallen är global.</w:t>
            </w:r>
          </w:p>
          <w:p w14:paraId="0A0C780F" w14:textId="77777777" w:rsidR="005C21F4" w:rsidRPr="00E91314" w:rsidRDefault="00B944DA" w:rsidP="00B944DA">
            <w:pPr>
              <w:rPr>
                <w:rFonts w:eastAsia="Arial Unicode MS"/>
              </w:rPr>
            </w:pPr>
            <w:r w:rsidRPr="00B944DA">
              <w:rPr>
                <w:rFonts w:eastAsia="Arial Unicode MS"/>
              </w:rPr>
              <w:t xml:space="preserve"> </w:t>
            </w:r>
          </w:p>
        </w:tc>
        <w:tc>
          <w:tcPr>
            <w:tcW w:w="1140" w:type="dxa"/>
          </w:tcPr>
          <w:p w14:paraId="1B6691D2" w14:textId="77777777" w:rsidR="005C21F4" w:rsidRPr="00E91314" w:rsidRDefault="00B944DA" w:rsidP="005C21F4">
            <w:pPr>
              <w:rPr>
                <w:rFonts w:eastAsia="Arial Unicode MS"/>
              </w:rPr>
            </w:pPr>
            <w:r>
              <w:rPr>
                <w:rFonts w:eastAsia="Arial Unicode MS"/>
              </w:rPr>
              <w:t>S/F</w:t>
            </w:r>
          </w:p>
        </w:tc>
        <w:tc>
          <w:tcPr>
            <w:tcW w:w="720" w:type="dxa"/>
          </w:tcPr>
          <w:p w14:paraId="48F4EBDF" w14:textId="77777777" w:rsidR="005C21F4" w:rsidRPr="00E91314" w:rsidRDefault="005C21F4" w:rsidP="005C21F4">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7709A7E5" w14:textId="77777777" w:rsidR="00B944DA" w:rsidRPr="00B944DA" w:rsidRDefault="00B944DA" w:rsidP="00B944DA">
            <w:pPr>
              <w:rPr>
                <w:rFonts w:eastAsia="Arial Unicode MS"/>
              </w:rPr>
            </w:pPr>
            <w:r>
              <w:rPr>
                <w:rFonts w:eastAsia="Arial Unicode MS"/>
              </w:rPr>
              <w:t>S</w:t>
            </w:r>
            <w:r w:rsidRPr="00B944DA">
              <w:rPr>
                <w:rFonts w:eastAsia="Arial Unicode MS"/>
              </w:rPr>
              <w:t xml:space="preserve"> = Mallen delas (</w:t>
            </w:r>
            <w:proofErr w:type="spellStart"/>
            <w:r w:rsidRPr="00B944DA">
              <w:rPr>
                <w:rFonts w:eastAsia="Arial Unicode MS"/>
              </w:rPr>
              <w:t>t.ex</w:t>
            </w:r>
            <w:proofErr w:type="spellEnd"/>
            <w:r w:rsidRPr="00B944DA">
              <w:rPr>
                <w:rFonts w:eastAsia="Arial Unicode MS"/>
              </w:rPr>
              <w:t xml:space="preserve"> är nationell).</w:t>
            </w:r>
          </w:p>
          <w:p w14:paraId="487AECE2" w14:textId="77777777" w:rsidR="005C21F4" w:rsidRPr="00E91314" w:rsidRDefault="00B944DA" w:rsidP="00B944DA">
            <w:pPr>
              <w:rPr>
                <w:rFonts w:eastAsia="Arial Unicode MS"/>
              </w:rPr>
            </w:pPr>
            <w:r>
              <w:rPr>
                <w:rFonts w:eastAsia="Arial Unicode MS"/>
              </w:rPr>
              <w:t>F</w:t>
            </w:r>
            <w:r w:rsidRPr="00B944DA">
              <w:rPr>
                <w:rFonts w:eastAsia="Arial Unicode MS"/>
              </w:rPr>
              <w:t xml:space="preserve"> = Mallen delas inte.</w:t>
            </w:r>
          </w:p>
        </w:tc>
        <w:tc>
          <w:tcPr>
            <w:tcW w:w="1920" w:type="dxa"/>
          </w:tcPr>
          <w:p w14:paraId="2EDE7B23" w14:textId="77777777" w:rsidR="005C21F4" w:rsidRPr="00E91314" w:rsidRDefault="005C21F4" w:rsidP="005C21F4">
            <w:pPr>
              <w:rPr>
                <w:rFonts w:ascii="Arial" w:eastAsia="Arial Unicode MS" w:hAnsi="Arial"/>
              </w:rPr>
            </w:pPr>
          </w:p>
        </w:tc>
        <w:tc>
          <w:tcPr>
            <w:tcW w:w="1200" w:type="dxa"/>
            <w:shd w:val="clear" w:color="auto" w:fill="auto"/>
          </w:tcPr>
          <w:p w14:paraId="2826A9CF" w14:textId="77777777" w:rsidR="005C21F4" w:rsidRPr="00E91314" w:rsidRDefault="005C21F4" w:rsidP="005C21F4">
            <w:pPr>
              <w:rPr>
                <w:rFonts w:ascii="Arial" w:eastAsia="Arial Unicode MS" w:hAnsi="Arial"/>
              </w:rPr>
            </w:pPr>
          </w:p>
        </w:tc>
        <w:tc>
          <w:tcPr>
            <w:tcW w:w="1080" w:type="dxa"/>
            <w:shd w:val="clear" w:color="auto" w:fill="auto"/>
          </w:tcPr>
          <w:p w14:paraId="6E4D3799" w14:textId="77777777" w:rsidR="005C21F4" w:rsidRPr="00E91314" w:rsidRDefault="005C21F4" w:rsidP="005C21F4">
            <w:pPr>
              <w:rPr>
                <w:rFonts w:ascii="Arial" w:eastAsia="Arial Unicode MS" w:hAnsi="Arial"/>
              </w:rPr>
            </w:pPr>
          </w:p>
        </w:tc>
        <w:tc>
          <w:tcPr>
            <w:tcW w:w="1160" w:type="dxa"/>
            <w:shd w:val="clear" w:color="auto" w:fill="auto"/>
          </w:tcPr>
          <w:p w14:paraId="235ADAC6" w14:textId="77777777" w:rsidR="005C21F4" w:rsidRPr="00E91314" w:rsidRDefault="005C21F4" w:rsidP="005C21F4">
            <w:pPr>
              <w:rPr>
                <w:rFonts w:ascii="Arial" w:eastAsia="Arial Unicode MS" w:hAnsi="Arial"/>
              </w:rPr>
            </w:pPr>
          </w:p>
        </w:tc>
      </w:tr>
      <w:tr w:rsidR="005C21F4" w:rsidRPr="00E91314" w14:paraId="0F5DA78A" w14:textId="77777777" w:rsidTr="005C21F4">
        <w:trPr>
          <w:gridBefore w:val="1"/>
          <w:wBefore w:w="15" w:type="dxa"/>
          <w:trHeight w:val="217"/>
        </w:trPr>
        <w:tc>
          <w:tcPr>
            <w:tcW w:w="7080" w:type="dxa"/>
            <w:gridSpan w:val="3"/>
            <w:shd w:val="pct25" w:color="auto" w:fill="auto"/>
          </w:tcPr>
          <w:p w14:paraId="43995E23" w14:textId="77777777" w:rsidR="005C21F4" w:rsidRPr="00E91314" w:rsidRDefault="005C21F4" w:rsidP="005C21F4">
            <w:r w:rsidRPr="00E91314">
              <w:t>Associationer</w:t>
            </w:r>
          </w:p>
        </w:tc>
        <w:tc>
          <w:tcPr>
            <w:tcW w:w="7880" w:type="dxa"/>
            <w:gridSpan w:val="6"/>
            <w:shd w:val="pct25" w:color="auto" w:fill="auto"/>
          </w:tcPr>
          <w:p w14:paraId="6DBD39C2" w14:textId="77777777" w:rsidR="005C21F4" w:rsidRPr="00E91314" w:rsidRDefault="005C21F4" w:rsidP="005C21F4">
            <w:pPr>
              <w:rPr>
                <w:rFonts w:eastAsia="Arial Unicode MS"/>
              </w:rPr>
            </w:pPr>
            <w:r w:rsidRPr="00E91314">
              <w:t>Beslutsregel</w:t>
            </w:r>
          </w:p>
        </w:tc>
      </w:tr>
    </w:tbl>
    <w:p w14:paraId="16F10784" w14:textId="77777777" w:rsidR="005C21F4" w:rsidRDefault="005C21F4" w:rsidP="005E4A35">
      <w:pPr>
        <w:sectPr w:rsidR="005C21F4" w:rsidSect="00AE12A8">
          <w:pgSz w:w="16838" w:h="11906" w:orient="landscape" w:code="9"/>
          <w:pgMar w:top="1701" w:right="2948" w:bottom="1701" w:left="1814" w:header="340" w:footer="0" w:gutter="0"/>
          <w:cols w:space="708"/>
          <w:titlePg/>
          <w:docGrid w:linePitch="360"/>
        </w:sectPr>
      </w:pPr>
    </w:p>
    <w:p w14:paraId="37BA1724" w14:textId="77777777" w:rsidR="008E5DE9" w:rsidRPr="00E91314" w:rsidRDefault="008E5DE9" w:rsidP="008E5DE9">
      <w:pPr>
        <w:pStyle w:val="Rubrik3"/>
        <w:numPr>
          <w:ilvl w:val="2"/>
          <w:numId w:val="21"/>
        </w:numPr>
        <w:spacing w:before="240" w:after="60"/>
        <w:ind w:left="1134" w:hanging="1134"/>
        <w:rPr>
          <w:i/>
          <w:lang w:val="sv-SE"/>
        </w:rPr>
      </w:pPr>
      <w:r w:rsidRPr="00E91314">
        <w:rPr>
          <w:i/>
          <w:lang w:val="sv-SE"/>
        </w:rPr>
        <w:lastRenderedPageBreak/>
        <w:t xml:space="preserve">Klass </w:t>
      </w:r>
      <w:r>
        <w:rPr>
          <w:i/>
          <w:lang w:val="sv-SE"/>
        </w:rPr>
        <w:t>validering</w:t>
      </w:r>
      <w:r w:rsidRPr="00E91314">
        <w:rPr>
          <w:i/>
          <w:lang w:val="sv-SE"/>
        </w:rPr>
        <w:t xml:space="preserve"> (</w:t>
      </w:r>
      <w:proofErr w:type="spellStart"/>
      <w:r>
        <w:rPr>
          <w:i/>
          <w:lang w:val="sv-SE"/>
        </w:rPr>
        <w:t>validationEvent</w:t>
      </w:r>
      <w:proofErr w:type="spellEnd"/>
      <w:r w:rsidRPr="00E91314">
        <w:rPr>
          <w:i/>
          <w:lang w:val="sv-SE"/>
        </w:rPr>
        <w:t>)</w:t>
      </w:r>
    </w:p>
    <w:p w14:paraId="79167ECA" w14:textId="77777777" w:rsidR="008E5DE9" w:rsidRDefault="008E5DE9" w:rsidP="008E5DE9">
      <w:pPr>
        <w:spacing w:after="0"/>
      </w:pPr>
      <w:r w:rsidRPr="00E91314">
        <w:t xml:space="preserve">Objekt innehåller </w:t>
      </w:r>
      <w:r w:rsidR="00DC028F">
        <w:t>valideringsmeddelanden kopplade till en valideringshändelse.</w:t>
      </w:r>
      <w:r w:rsidRPr="00E91314">
        <w:t xml:space="preserve"> </w:t>
      </w:r>
    </w:p>
    <w:p w14:paraId="6F0B0CDB" w14:textId="77777777" w:rsidR="008E5DE9" w:rsidRPr="00E91314" w:rsidRDefault="008E5DE9" w:rsidP="008E5DE9">
      <w:pPr>
        <w:spacing w:after="0"/>
        <w:rPr>
          <w:i/>
        </w:rPr>
      </w:pPr>
    </w:p>
    <w:tbl>
      <w:tblPr>
        <w:tblW w:w="14975"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5"/>
        <w:gridCol w:w="2530"/>
        <w:gridCol w:w="3410"/>
        <w:gridCol w:w="1140"/>
        <w:gridCol w:w="720"/>
        <w:gridCol w:w="1800"/>
        <w:gridCol w:w="1920"/>
        <w:gridCol w:w="1200"/>
        <w:gridCol w:w="1080"/>
        <w:gridCol w:w="1160"/>
      </w:tblGrid>
      <w:tr w:rsidR="008E5DE9" w:rsidRPr="00E91314" w14:paraId="6375F0AE" w14:textId="77777777" w:rsidTr="008E5DE9">
        <w:trPr>
          <w:cantSplit/>
          <w:trHeight w:val="376"/>
        </w:trPr>
        <w:tc>
          <w:tcPr>
            <w:tcW w:w="2545" w:type="dxa"/>
            <w:gridSpan w:val="2"/>
            <w:vMerge w:val="restart"/>
            <w:shd w:val="pct25" w:color="auto" w:fill="auto"/>
          </w:tcPr>
          <w:p w14:paraId="15F928F8" w14:textId="77777777" w:rsidR="008E5DE9" w:rsidRPr="00E91314" w:rsidRDefault="008E5DE9" w:rsidP="008E5DE9">
            <w:pPr>
              <w:rPr>
                <w:rFonts w:eastAsia="Arial Unicode MS"/>
              </w:rPr>
            </w:pPr>
            <w:r w:rsidRPr="00E91314">
              <w:t>Att</w:t>
            </w:r>
            <w:r w:rsidRPr="00E91314">
              <w:rPr>
                <w:bdr w:val="single" w:sz="4" w:space="0" w:color="C0C0C0"/>
              </w:rPr>
              <w:t>ribut</w:t>
            </w:r>
          </w:p>
        </w:tc>
        <w:tc>
          <w:tcPr>
            <w:tcW w:w="3410" w:type="dxa"/>
            <w:vMerge w:val="restart"/>
            <w:shd w:val="pct25" w:color="auto" w:fill="auto"/>
          </w:tcPr>
          <w:p w14:paraId="12A56BDE" w14:textId="77777777" w:rsidR="008E5DE9" w:rsidRPr="00E91314" w:rsidRDefault="008E5DE9" w:rsidP="008E5DE9">
            <w:r w:rsidRPr="00E91314">
              <w:t>Beskrivning</w:t>
            </w:r>
          </w:p>
        </w:tc>
        <w:tc>
          <w:tcPr>
            <w:tcW w:w="1140" w:type="dxa"/>
            <w:vMerge w:val="restart"/>
            <w:shd w:val="pct25" w:color="auto" w:fill="auto"/>
          </w:tcPr>
          <w:p w14:paraId="6F27D8D8" w14:textId="77777777" w:rsidR="008E5DE9" w:rsidRPr="00E91314" w:rsidRDefault="008E5DE9" w:rsidP="008E5DE9">
            <w:pPr>
              <w:rPr>
                <w:rFonts w:eastAsia="Arial Unicode MS"/>
              </w:rPr>
            </w:pPr>
            <w:r w:rsidRPr="00E91314">
              <w:t>Format</w:t>
            </w:r>
          </w:p>
        </w:tc>
        <w:tc>
          <w:tcPr>
            <w:tcW w:w="720" w:type="dxa"/>
            <w:vMerge w:val="restart"/>
            <w:shd w:val="pct25" w:color="auto" w:fill="auto"/>
          </w:tcPr>
          <w:p w14:paraId="66B6D552" w14:textId="77777777" w:rsidR="008E5DE9" w:rsidRPr="00E91314" w:rsidRDefault="008E5DE9" w:rsidP="008E5DE9">
            <w:proofErr w:type="spellStart"/>
            <w:r w:rsidRPr="00E91314">
              <w:t>Mult</w:t>
            </w:r>
            <w:proofErr w:type="spellEnd"/>
          </w:p>
        </w:tc>
        <w:tc>
          <w:tcPr>
            <w:tcW w:w="1800" w:type="dxa"/>
            <w:vMerge w:val="restart"/>
            <w:shd w:val="pct25" w:color="auto" w:fill="auto"/>
          </w:tcPr>
          <w:p w14:paraId="0F229890" w14:textId="77777777" w:rsidR="008E5DE9" w:rsidRPr="00E91314" w:rsidRDefault="008E5DE9" w:rsidP="008E5DE9">
            <w:pPr>
              <w:rPr>
                <w:rFonts w:eastAsia="Arial Unicode MS"/>
              </w:rPr>
            </w:pPr>
            <w:proofErr w:type="spellStart"/>
            <w:r w:rsidRPr="00E91314">
              <w:t>Kodverk</w:t>
            </w:r>
            <w:proofErr w:type="spellEnd"/>
            <w:r w:rsidRPr="00E91314">
              <w:t xml:space="preserve">/värdemängd </w:t>
            </w:r>
            <w:r w:rsidRPr="00E91314">
              <w:br/>
              <w:t xml:space="preserve">/ </w:t>
            </w:r>
            <w:proofErr w:type="spellStart"/>
            <w:r w:rsidRPr="00E91314">
              <w:t>ev</w:t>
            </w:r>
            <w:proofErr w:type="spellEnd"/>
            <w:r w:rsidRPr="00E91314">
              <w:t xml:space="preserve"> begränsningar</w:t>
            </w:r>
          </w:p>
        </w:tc>
        <w:tc>
          <w:tcPr>
            <w:tcW w:w="1920" w:type="dxa"/>
            <w:vMerge w:val="restart"/>
            <w:shd w:val="pct25" w:color="auto" w:fill="auto"/>
          </w:tcPr>
          <w:p w14:paraId="3D4383C3" w14:textId="77777777" w:rsidR="008E5DE9" w:rsidRPr="00E91314" w:rsidRDefault="008E5DE9" w:rsidP="008E5DE9">
            <w:pPr>
              <w:rPr>
                <w:rFonts w:eastAsia="Arial Unicode MS"/>
              </w:rPr>
            </w:pPr>
            <w:r w:rsidRPr="00E91314">
              <w:t>Beslutsregler och kommentar</w:t>
            </w:r>
          </w:p>
        </w:tc>
        <w:tc>
          <w:tcPr>
            <w:tcW w:w="3440" w:type="dxa"/>
            <w:gridSpan w:val="3"/>
            <w:shd w:val="pct25" w:color="auto" w:fill="auto"/>
          </w:tcPr>
          <w:p w14:paraId="62229333" w14:textId="77777777" w:rsidR="008E5DE9" w:rsidRPr="00E91314" w:rsidRDefault="008E5DE9" w:rsidP="008E5DE9">
            <w:pPr>
              <w:rPr>
                <w:rFonts w:eastAsia="Arial Unicode MS"/>
              </w:rPr>
            </w:pPr>
            <w:r w:rsidRPr="00E91314">
              <w:rPr>
                <w:rFonts w:eastAsia="Arial Unicode MS"/>
              </w:rPr>
              <w:t xml:space="preserve">Fylls i </w:t>
            </w:r>
            <w:proofErr w:type="spellStart"/>
            <w:r w:rsidRPr="00E91314">
              <w:rPr>
                <w:rFonts w:eastAsia="Arial Unicode MS"/>
              </w:rPr>
              <w:t>i</w:t>
            </w:r>
            <w:proofErr w:type="spellEnd"/>
            <w:r w:rsidRPr="00E91314">
              <w:rPr>
                <w:rFonts w:eastAsia="Arial Unicode MS"/>
              </w:rPr>
              <w:t xml:space="preserve"> samråd med TIS</w:t>
            </w:r>
          </w:p>
        </w:tc>
      </w:tr>
      <w:tr w:rsidR="008E5DE9" w:rsidRPr="00E91314" w14:paraId="103128C1" w14:textId="77777777" w:rsidTr="008E5DE9">
        <w:trPr>
          <w:cantSplit/>
          <w:trHeight w:val="375"/>
        </w:trPr>
        <w:tc>
          <w:tcPr>
            <w:tcW w:w="2545" w:type="dxa"/>
            <w:gridSpan w:val="2"/>
            <w:vMerge/>
            <w:shd w:val="pct25" w:color="auto" w:fill="auto"/>
          </w:tcPr>
          <w:p w14:paraId="3E9F254B" w14:textId="77777777" w:rsidR="008E5DE9" w:rsidRPr="00E91314" w:rsidRDefault="008E5DE9" w:rsidP="008E5DE9"/>
        </w:tc>
        <w:tc>
          <w:tcPr>
            <w:tcW w:w="3410" w:type="dxa"/>
            <w:vMerge/>
            <w:shd w:val="pct25" w:color="auto" w:fill="auto"/>
          </w:tcPr>
          <w:p w14:paraId="7A667F2A" w14:textId="77777777" w:rsidR="008E5DE9" w:rsidRPr="00E91314" w:rsidRDefault="008E5DE9" w:rsidP="008E5DE9"/>
        </w:tc>
        <w:tc>
          <w:tcPr>
            <w:tcW w:w="1140" w:type="dxa"/>
            <w:vMerge/>
            <w:shd w:val="pct25" w:color="auto" w:fill="auto"/>
          </w:tcPr>
          <w:p w14:paraId="4929750E" w14:textId="77777777" w:rsidR="008E5DE9" w:rsidRPr="00E91314" w:rsidRDefault="008E5DE9" w:rsidP="008E5DE9"/>
        </w:tc>
        <w:tc>
          <w:tcPr>
            <w:tcW w:w="720" w:type="dxa"/>
            <w:vMerge/>
            <w:shd w:val="pct25" w:color="auto" w:fill="auto"/>
          </w:tcPr>
          <w:p w14:paraId="567C6B3B" w14:textId="77777777" w:rsidR="008E5DE9" w:rsidRPr="00E91314" w:rsidRDefault="008E5DE9" w:rsidP="008E5DE9"/>
        </w:tc>
        <w:tc>
          <w:tcPr>
            <w:tcW w:w="1800" w:type="dxa"/>
            <w:vMerge/>
            <w:shd w:val="pct25" w:color="auto" w:fill="auto"/>
          </w:tcPr>
          <w:p w14:paraId="7E2AABC5" w14:textId="77777777" w:rsidR="008E5DE9" w:rsidRPr="00E91314" w:rsidRDefault="008E5DE9" w:rsidP="008E5DE9"/>
        </w:tc>
        <w:tc>
          <w:tcPr>
            <w:tcW w:w="1920" w:type="dxa"/>
            <w:vMerge/>
            <w:shd w:val="pct25" w:color="auto" w:fill="auto"/>
          </w:tcPr>
          <w:p w14:paraId="460C8FA4" w14:textId="77777777" w:rsidR="008E5DE9" w:rsidRPr="00E91314" w:rsidRDefault="008E5DE9" w:rsidP="008E5DE9"/>
        </w:tc>
        <w:tc>
          <w:tcPr>
            <w:tcW w:w="1200" w:type="dxa"/>
            <w:tcBorders>
              <w:bottom w:val="single" w:sz="4" w:space="0" w:color="auto"/>
            </w:tcBorders>
            <w:shd w:val="pct25" w:color="auto" w:fill="auto"/>
          </w:tcPr>
          <w:p w14:paraId="6AEF4FC8" w14:textId="77777777" w:rsidR="008E5DE9" w:rsidRPr="00E91314" w:rsidRDefault="008E5DE9" w:rsidP="008E5DE9">
            <w:pPr>
              <w:rPr>
                <w:rFonts w:eastAsia="Arial Unicode MS"/>
              </w:rPr>
            </w:pPr>
            <w:r w:rsidRPr="00E91314">
              <w:rPr>
                <w:rFonts w:eastAsia="Arial Unicode MS"/>
              </w:rPr>
              <w:t>Attribut i V-TIM</w:t>
            </w:r>
          </w:p>
        </w:tc>
        <w:tc>
          <w:tcPr>
            <w:tcW w:w="1080" w:type="dxa"/>
            <w:tcBorders>
              <w:bottom w:val="single" w:sz="4" w:space="0" w:color="auto"/>
            </w:tcBorders>
            <w:shd w:val="pct25" w:color="auto" w:fill="auto"/>
          </w:tcPr>
          <w:p w14:paraId="79D49740" w14:textId="77777777" w:rsidR="008E5DE9" w:rsidRPr="00E91314" w:rsidRDefault="008E5DE9" w:rsidP="008E5DE9">
            <w:pPr>
              <w:rPr>
                <w:rFonts w:eastAsia="Arial Unicode MS"/>
              </w:rPr>
            </w:pPr>
          </w:p>
        </w:tc>
        <w:tc>
          <w:tcPr>
            <w:tcW w:w="1160" w:type="dxa"/>
            <w:tcBorders>
              <w:bottom w:val="single" w:sz="4" w:space="0" w:color="auto"/>
            </w:tcBorders>
            <w:shd w:val="pct25" w:color="auto" w:fill="auto"/>
          </w:tcPr>
          <w:p w14:paraId="6BBB6C28" w14:textId="77777777" w:rsidR="008E5DE9" w:rsidRPr="00E91314" w:rsidRDefault="008E5DE9" w:rsidP="008E5DE9">
            <w:pPr>
              <w:rPr>
                <w:rFonts w:eastAsia="Arial Unicode MS"/>
              </w:rPr>
            </w:pPr>
          </w:p>
        </w:tc>
      </w:tr>
      <w:tr w:rsidR="008E5DE9" w:rsidRPr="00E91314" w14:paraId="67FF5BEA" w14:textId="77777777" w:rsidTr="008E5DE9">
        <w:trPr>
          <w:trHeight w:val="217"/>
        </w:trPr>
        <w:tc>
          <w:tcPr>
            <w:tcW w:w="2545" w:type="dxa"/>
            <w:gridSpan w:val="2"/>
          </w:tcPr>
          <w:p w14:paraId="48F52F15" w14:textId="77777777" w:rsidR="008E5DE9" w:rsidRPr="00E91314" w:rsidRDefault="008E5DE9" w:rsidP="00DC028F">
            <w:pPr>
              <w:rPr>
                <w:rFonts w:eastAsia="Arial Unicode MS"/>
              </w:rPr>
            </w:pPr>
            <w:r w:rsidRPr="00E91314">
              <w:rPr>
                <w:rFonts w:eastAsia="Arial Unicode MS"/>
              </w:rPr>
              <w:t>(</w:t>
            </w:r>
            <w:r w:rsidR="00DC028F">
              <w:rPr>
                <w:rFonts w:eastAsia="Arial Unicode MS"/>
              </w:rPr>
              <w:t>event</w:t>
            </w:r>
            <w:r w:rsidRPr="00E91314">
              <w:rPr>
                <w:rFonts w:eastAsia="Arial Unicode MS"/>
              </w:rPr>
              <w:t>)</w:t>
            </w:r>
          </w:p>
        </w:tc>
        <w:tc>
          <w:tcPr>
            <w:tcW w:w="3410" w:type="dxa"/>
          </w:tcPr>
          <w:p w14:paraId="011C1099" w14:textId="77777777" w:rsidR="008E5DE9" w:rsidRDefault="00DC028F" w:rsidP="00DC028F">
            <w:pPr>
              <w:rPr>
                <w:rFonts w:eastAsia="Arial Unicode MS"/>
              </w:rPr>
            </w:pPr>
            <w:r>
              <w:rPr>
                <w:rFonts w:eastAsia="Arial Unicode MS"/>
              </w:rPr>
              <w:t xml:space="preserve">Valideringshändelse. </w:t>
            </w:r>
          </w:p>
          <w:p w14:paraId="2CB57A80" w14:textId="77777777" w:rsidR="00DC028F" w:rsidRPr="00E91314" w:rsidRDefault="00DC028F" w:rsidP="00DC028F">
            <w:pPr>
              <w:rPr>
                <w:rFonts w:eastAsia="Arial Unicode MS"/>
              </w:rPr>
            </w:pPr>
            <w:r>
              <w:rPr>
                <w:rFonts w:eastAsia="Arial Unicode MS"/>
              </w:rPr>
              <w:t>Ex: ”</w:t>
            </w:r>
            <w:proofErr w:type="spellStart"/>
            <w:r>
              <w:rPr>
                <w:rFonts w:eastAsia="Arial Unicode MS"/>
              </w:rPr>
              <w:t>mandatory</w:t>
            </w:r>
            <w:proofErr w:type="spellEnd"/>
            <w:r>
              <w:rPr>
                <w:rFonts w:eastAsia="Arial Unicode MS"/>
              </w:rPr>
              <w:t>” indikerar att det finns en valideringstext för ett obligatoriskt fält.</w:t>
            </w:r>
          </w:p>
        </w:tc>
        <w:tc>
          <w:tcPr>
            <w:tcW w:w="1140" w:type="dxa"/>
          </w:tcPr>
          <w:p w14:paraId="49294DD4" w14:textId="77777777" w:rsidR="008E5DE9" w:rsidRPr="00E91314" w:rsidRDefault="008E5DE9" w:rsidP="008E5DE9">
            <w:pPr>
              <w:rPr>
                <w:rFonts w:eastAsia="Arial Unicode MS"/>
              </w:rPr>
            </w:pPr>
            <w:proofErr w:type="spellStart"/>
            <w:r>
              <w:rPr>
                <w:rFonts w:eastAsia="Arial Unicode MS"/>
              </w:rPr>
              <w:t>TXT</w:t>
            </w:r>
            <w:proofErr w:type="spellEnd"/>
          </w:p>
        </w:tc>
        <w:tc>
          <w:tcPr>
            <w:tcW w:w="720" w:type="dxa"/>
          </w:tcPr>
          <w:p w14:paraId="509B8E60" w14:textId="77777777" w:rsidR="008E5DE9" w:rsidRPr="00E91314" w:rsidRDefault="008E5DE9" w:rsidP="008E5DE9">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7AB1DEA0" w14:textId="77777777" w:rsidR="008E5DE9" w:rsidRPr="00E91314" w:rsidRDefault="00DC028F" w:rsidP="008E5DE9">
            <w:pPr>
              <w:rPr>
                <w:rFonts w:eastAsia="Arial Unicode MS"/>
              </w:rPr>
            </w:pPr>
            <w:r>
              <w:rPr>
                <w:rFonts w:eastAsia="Arial Unicode MS"/>
              </w:rPr>
              <w:t>KV Valideringshändelse</w:t>
            </w:r>
          </w:p>
          <w:p w14:paraId="14B69398" w14:textId="77777777" w:rsidR="008E5DE9" w:rsidRPr="00E91314" w:rsidRDefault="008E5DE9" w:rsidP="008E5DE9">
            <w:pPr>
              <w:rPr>
                <w:rFonts w:eastAsia="Arial Unicode MS"/>
              </w:rPr>
            </w:pPr>
          </w:p>
        </w:tc>
        <w:tc>
          <w:tcPr>
            <w:tcW w:w="1920" w:type="dxa"/>
          </w:tcPr>
          <w:p w14:paraId="3B48DE40" w14:textId="77777777" w:rsidR="008E5DE9" w:rsidRPr="00E91314" w:rsidRDefault="008E5DE9" w:rsidP="008E5DE9">
            <w:pPr>
              <w:rPr>
                <w:rFonts w:ascii="Arial" w:eastAsia="Arial Unicode MS" w:hAnsi="Arial"/>
              </w:rPr>
            </w:pPr>
          </w:p>
        </w:tc>
        <w:tc>
          <w:tcPr>
            <w:tcW w:w="1200" w:type="dxa"/>
            <w:shd w:val="clear" w:color="auto" w:fill="auto"/>
          </w:tcPr>
          <w:p w14:paraId="75830148" w14:textId="77777777" w:rsidR="008E5DE9" w:rsidRPr="00E91314" w:rsidRDefault="008E5DE9" w:rsidP="008E5DE9">
            <w:pPr>
              <w:rPr>
                <w:rFonts w:ascii="Arial" w:eastAsia="Arial Unicode MS" w:hAnsi="Arial"/>
              </w:rPr>
            </w:pPr>
          </w:p>
        </w:tc>
        <w:tc>
          <w:tcPr>
            <w:tcW w:w="1080" w:type="dxa"/>
            <w:shd w:val="clear" w:color="auto" w:fill="auto"/>
          </w:tcPr>
          <w:p w14:paraId="3DD524A9" w14:textId="77777777" w:rsidR="008E5DE9" w:rsidRPr="00E91314" w:rsidRDefault="008E5DE9" w:rsidP="008E5DE9">
            <w:pPr>
              <w:rPr>
                <w:rFonts w:ascii="Arial" w:eastAsia="Arial Unicode MS" w:hAnsi="Arial"/>
              </w:rPr>
            </w:pPr>
          </w:p>
        </w:tc>
        <w:tc>
          <w:tcPr>
            <w:tcW w:w="1160" w:type="dxa"/>
            <w:shd w:val="clear" w:color="auto" w:fill="auto"/>
          </w:tcPr>
          <w:p w14:paraId="34EC4AD3" w14:textId="77777777" w:rsidR="008E5DE9" w:rsidRPr="00E91314" w:rsidRDefault="008E5DE9" w:rsidP="008E5DE9">
            <w:pPr>
              <w:rPr>
                <w:rFonts w:ascii="Arial" w:eastAsia="Arial Unicode MS" w:hAnsi="Arial"/>
              </w:rPr>
            </w:pPr>
          </w:p>
        </w:tc>
      </w:tr>
      <w:tr w:rsidR="008E5DE9" w:rsidRPr="00E91314" w14:paraId="14EEBB6C" w14:textId="77777777" w:rsidTr="008E5DE9">
        <w:trPr>
          <w:trHeight w:val="217"/>
        </w:trPr>
        <w:tc>
          <w:tcPr>
            <w:tcW w:w="2545" w:type="dxa"/>
            <w:gridSpan w:val="2"/>
          </w:tcPr>
          <w:p w14:paraId="4A7602FD" w14:textId="77777777" w:rsidR="008E5DE9" w:rsidRPr="00E91314" w:rsidRDefault="008E5DE9" w:rsidP="00DC028F">
            <w:pPr>
              <w:rPr>
                <w:rFonts w:eastAsia="Arial Unicode MS"/>
              </w:rPr>
            </w:pPr>
            <w:r w:rsidRPr="00E91314">
              <w:rPr>
                <w:rFonts w:eastAsia="Arial Unicode MS"/>
              </w:rPr>
              <w:t>(</w:t>
            </w:r>
            <w:r w:rsidR="00DC028F">
              <w:rPr>
                <w:rFonts w:eastAsia="Arial Unicode MS"/>
              </w:rPr>
              <w:t>text</w:t>
            </w:r>
            <w:r w:rsidRPr="00E91314">
              <w:rPr>
                <w:rFonts w:eastAsia="Arial Unicode MS"/>
              </w:rPr>
              <w:t>)</w:t>
            </w:r>
          </w:p>
        </w:tc>
        <w:tc>
          <w:tcPr>
            <w:tcW w:w="3410" w:type="dxa"/>
          </w:tcPr>
          <w:p w14:paraId="2C5D7BBA" w14:textId="77777777" w:rsidR="008E5DE9" w:rsidRDefault="00DC028F" w:rsidP="008E5DE9">
            <w:pPr>
              <w:rPr>
                <w:rFonts w:eastAsia="Arial Unicode MS"/>
              </w:rPr>
            </w:pPr>
            <w:r>
              <w:rPr>
                <w:rFonts w:eastAsia="Arial Unicode MS"/>
              </w:rPr>
              <w:t>Valideringstext</w:t>
            </w:r>
            <w:r w:rsidR="008E5DE9" w:rsidRPr="00BB3F52">
              <w:rPr>
                <w:rFonts w:eastAsia="Arial Unicode MS"/>
              </w:rPr>
              <w:t>.</w:t>
            </w:r>
          </w:p>
          <w:p w14:paraId="196063EB" w14:textId="77777777" w:rsidR="00DC028F" w:rsidRDefault="00DC028F" w:rsidP="008E5DE9">
            <w:pPr>
              <w:rPr>
                <w:rFonts w:eastAsia="Arial Unicode MS"/>
              </w:rPr>
            </w:pPr>
            <w:r>
              <w:rPr>
                <w:rFonts w:eastAsia="Arial Unicode MS"/>
              </w:rPr>
              <w:t>Ex: ”Fältet x är obligatoriskt”</w:t>
            </w:r>
          </w:p>
          <w:p w14:paraId="21E5DD94" w14:textId="77777777" w:rsidR="008E5DE9" w:rsidRPr="00E91314" w:rsidRDefault="008E5DE9" w:rsidP="008E5DE9">
            <w:pPr>
              <w:rPr>
                <w:rFonts w:eastAsia="Arial Unicode MS"/>
              </w:rPr>
            </w:pPr>
          </w:p>
        </w:tc>
        <w:tc>
          <w:tcPr>
            <w:tcW w:w="1140" w:type="dxa"/>
          </w:tcPr>
          <w:p w14:paraId="0A723AE1" w14:textId="77777777" w:rsidR="008E5DE9" w:rsidRPr="00E91314" w:rsidRDefault="008E5DE9" w:rsidP="008E5DE9">
            <w:pPr>
              <w:rPr>
                <w:rFonts w:eastAsia="Arial Unicode MS"/>
              </w:rPr>
            </w:pPr>
            <w:proofErr w:type="spellStart"/>
            <w:r w:rsidRPr="00E91314">
              <w:rPr>
                <w:rFonts w:eastAsia="Arial Unicode MS"/>
              </w:rPr>
              <w:t>TXT</w:t>
            </w:r>
            <w:proofErr w:type="spellEnd"/>
          </w:p>
        </w:tc>
        <w:tc>
          <w:tcPr>
            <w:tcW w:w="720" w:type="dxa"/>
          </w:tcPr>
          <w:p w14:paraId="5B49817C" w14:textId="77777777" w:rsidR="008E5DE9" w:rsidRPr="00E91314" w:rsidRDefault="008E5DE9" w:rsidP="008E5DE9">
            <w:pPr>
              <w:rPr>
                <w:rFonts w:eastAsia="Arial Unicode MS"/>
              </w:rPr>
            </w:pPr>
            <w:r>
              <w:rPr>
                <w:rFonts w:eastAsia="Arial Unicode MS"/>
              </w:rPr>
              <w:t>1</w:t>
            </w:r>
            <w:proofErr w:type="gramStart"/>
            <w:r w:rsidRPr="00E91314">
              <w:rPr>
                <w:rFonts w:eastAsia="Arial Unicode MS"/>
              </w:rPr>
              <w:t>..</w:t>
            </w:r>
            <w:proofErr w:type="gramEnd"/>
            <w:r w:rsidRPr="00E91314">
              <w:rPr>
                <w:rFonts w:eastAsia="Arial Unicode MS"/>
              </w:rPr>
              <w:t>1</w:t>
            </w:r>
          </w:p>
        </w:tc>
        <w:tc>
          <w:tcPr>
            <w:tcW w:w="1800" w:type="dxa"/>
          </w:tcPr>
          <w:p w14:paraId="2DF95148" w14:textId="77777777" w:rsidR="008E5DE9" w:rsidRPr="00E91314" w:rsidRDefault="008E5DE9" w:rsidP="008E5DE9">
            <w:pPr>
              <w:rPr>
                <w:rFonts w:eastAsia="Arial Unicode MS"/>
              </w:rPr>
            </w:pPr>
          </w:p>
        </w:tc>
        <w:tc>
          <w:tcPr>
            <w:tcW w:w="1920" w:type="dxa"/>
          </w:tcPr>
          <w:p w14:paraId="50B00BD3" w14:textId="77777777" w:rsidR="008E5DE9" w:rsidRPr="00E91314" w:rsidRDefault="008E5DE9" w:rsidP="008E5DE9">
            <w:pPr>
              <w:rPr>
                <w:rFonts w:ascii="Arial" w:eastAsia="Arial Unicode MS" w:hAnsi="Arial"/>
              </w:rPr>
            </w:pPr>
          </w:p>
        </w:tc>
        <w:tc>
          <w:tcPr>
            <w:tcW w:w="1200" w:type="dxa"/>
            <w:shd w:val="clear" w:color="auto" w:fill="auto"/>
          </w:tcPr>
          <w:p w14:paraId="0CC2813C" w14:textId="77777777" w:rsidR="008E5DE9" w:rsidRPr="00E91314" w:rsidRDefault="008E5DE9" w:rsidP="008E5DE9">
            <w:pPr>
              <w:rPr>
                <w:rFonts w:ascii="Arial" w:eastAsia="Arial Unicode MS" w:hAnsi="Arial"/>
              </w:rPr>
            </w:pPr>
          </w:p>
        </w:tc>
        <w:tc>
          <w:tcPr>
            <w:tcW w:w="1080" w:type="dxa"/>
            <w:shd w:val="clear" w:color="auto" w:fill="auto"/>
          </w:tcPr>
          <w:p w14:paraId="1CE49DA3" w14:textId="77777777" w:rsidR="008E5DE9" w:rsidRPr="00E91314" w:rsidRDefault="008E5DE9" w:rsidP="008E5DE9">
            <w:pPr>
              <w:rPr>
                <w:rFonts w:ascii="Arial" w:eastAsia="Arial Unicode MS" w:hAnsi="Arial"/>
              </w:rPr>
            </w:pPr>
          </w:p>
        </w:tc>
        <w:tc>
          <w:tcPr>
            <w:tcW w:w="1160" w:type="dxa"/>
            <w:shd w:val="clear" w:color="auto" w:fill="auto"/>
          </w:tcPr>
          <w:p w14:paraId="09802A98" w14:textId="77777777" w:rsidR="008E5DE9" w:rsidRPr="00E91314" w:rsidRDefault="008E5DE9" w:rsidP="008E5DE9">
            <w:pPr>
              <w:rPr>
                <w:rFonts w:ascii="Arial" w:eastAsia="Arial Unicode MS" w:hAnsi="Arial"/>
              </w:rPr>
            </w:pPr>
          </w:p>
        </w:tc>
      </w:tr>
      <w:tr w:rsidR="008E5DE9" w:rsidRPr="00E91314" w14:paraId="68E6A7A1" w14:textId="77777777" w:rsidTr="008E5DE9">
        <w:trPr>
          <w:gridBefore w:val="1"/>
          <w:wBefore w:w="15" w:type="dxa"/>
          <w:trHeight w:val="217"/>
        </w:trPr>
        <w:tc>
          <w:tcPr>
            <w:tcW w:w="7080" w:type="dxa"/>
            <w:gridSpan w:val="3"/>
            <w:shd w:val="pct25" w:color="auto" w:fill="auto"/>
          </w:tcPr>
          <w:p w14:paraId="2598EC89" w14:textId="77777777" w:rsidR="008E5DE9" w:rsidRPr="00E91314" w:rsidRDefault="008E5DE9" w:rsidP="008E5DE9">
            <w:r w:rsidRPr="00E91314">
              <w:t>Associationer</w:t>
            </w:r>
          </w:p>
        </w:tc>
        <w:tc>
          <w:tcPr>
            <w:tcW w:w="7880" w:type="dxa"/>
            <w:gridSpan w:val="6"/>
            <w:shd w:val="pct25" w:color="auto" w:fill="auto"/>
          </w:tcPr>
          <w:p w14:paraId="76B7167D" w14:textId="77777777" w:rsidR="008E5DE9" w:rsidRPr="00E91314" w:rsidRDefault="008E5DE9" w:rsidP="008E5DE9">
            <w:pPr>
              <w:rPr>
                <w:rFonts w:eastAsia="Arial Unicode MS"/>
              </w:rPr>
            </w:pPr>
            <w:r w:rsidRPr="00E91314">
              <w:t>Beslutsregel</w:t>
            </w:r>
          </w:p>
        </w:tc>
      </w:tr>
      <w:tr w:rsidR="008E5DE9" w:rsidRPr="00E91314" w14:paraId="52D3BD0B" w14:textId="77777777" w:rsidTr="008E5DE9">
        <w:trPr>
          <w:gridBefore w:val="1"/>
          <w:wBefore w:w="15" w:type="dxa"/>
          <w:trHeight w:val="217"/>
        </w:trPr>
        <w:tc>
          <w:tcPr>
            <w:tcW w:w="7080" w:type="dxa"/>
            <w:gridSpan w:val="3"/>
          </w:tcPr>
          <w:p w14:paraId="73B9ACD1" w14:textId="77777777" w:rsidR="008E5DE9" w:rsidRPr="00E91314" w:rsidRDefault="008E5DE9" w:rsidP="008E5DE9">
            <w:pPr>
              <w:rPr>
                <w:rFonts w:ascii="Arial" w:eastAsia="Arial Unicode MS" w:hAnsi="Arial"/>
                <w:color w:val="000000"/>
              </w:rPr>
            </w:pPr>
          </w:p>
        </w:tc>
        <w:tc>
          <w:tcPr>
            <w:tcW w:w="7880" w:type="dxa"/>
            <w:gridSpan w:val="6"/>
          </w:tcPr>
          <w:p w14:paraId="3527CC42" w14:textId="77777777" w:rsidR="008E5DE9" w:rsidRPr="00E91314" w:rsidRDefault="008E5DE9" w:rsidP="008E5DE9">
            <w:pPr>
              <w:rPr>
                <w:rFonts w:ascii="Arial" w:eastAsia="Arial Unicode MS" w:hAnsi="Arial"/>
                <w:color w:val="000000"/>
              </w:rPr>
            </w:pPr>
          </w:p>
        </w:tc>
      </w:tr>
      <w:tr w:rsidR="008E5DE9" w:rsidRPr="00E91314" w14:paraId="574676D2" w14:textId="77777777" w:rsidTr="008E5DE9">
        <w:trPr>
          <w:gridBefore w:val="1"/>
          <w:wBefore w:w="15" w:type="dxa"/>
          <w:trHeight w:val="217"/>
        </w:trPr>
        <w:tc>
          <w:tcPr>
            <w:tcW w:w="7080" w:type="dxa"/>
            <w:gridSpan w:val="3"/>
          </w:tcPr>
          <w:p w14:paraId="20082A43" w14:textId="77777777" w:rsidR="008E5DE9" w:rsidRPr="00E91314" w:rsidRDefault="008E5DE9" w:rsidP="008E5DE9">
            <w:pPr>
              <w:rPr>
                <w:rFonts w:ascii="Arial" w:eastAsia="Arial Unicode MS" w:hAnsi="Arial"/>
                <w:color w:val="000000"/>
              </w:rPr>
            </w:pPr>
          </w:p>
        </w:tc>
        <w:tc>
          <w:tcPr>
            <w:tcW w:w="7880" w:type="dxa"/>
            <w:gridSpan w:val="6"/>
          </w:tcPr>
          <w:p w14:paraId="744A08F4" w14:textId="77777777" w:rsidR="008E5DE9" w:rsidRPr="00E91314" w:rsidRDefault="008E5DE9" w:rsidP="008E5DE9">
            <w:pPr>
              <w:rPr>
                <w:rFonts w:ascii="Arial" w:eastAsia="Arial Unicode MS" w:hAnsi="Arial"/>
                <w:color w:val="000000"/>
              </w:rPr>
            </w:pPr>
          </w:p>
        </w:tc>
      </w:tr>
    </w:tbl>
    <w:p w14:paraId="45492BA2" w14:textId="77777777" w:rsidR="005E4A35" w:rsidRDefault="005E4A35" w:rsidP="00870854">
      <w:pPr>
        <w:sectPr w:rsidR="005E4A35" w:rsidSect="00AE12A8">
          <w:pgSz w:w="16838" w:h="11906" w:orient="landscape" w:code="9"/>
          <w:pgMar w:top="1701" w:right="2948" w:bottom="1701" w:left="1814" w:header="340" w:footer="0" w:gutter="0"/>
          <w:cols w:space="708"/>
          <w:titlePg/>
          <w:docGrid w:linePitch="360"/>
        </w:sectPr>
      </w:pPr>
    </w:p>
    <w:p w14:paraId="231BBB6C" w14:textId="77777777" w:rsidR="00870854" w:rsidRPr="00E91314" w:rsidRDefault="00870854" w:rsidP="00870854"/>
    <w:p w14:paraId="79F1E257" w14:textId="77777777" w:rsidR="00870854" w:rsidRPr="00E91314" w:rsidRDefault="00870854" w:rsidP="00870854"/>
    <w:p w14:paraId="4F852814" w14:textId="77777777" w:rsidR="00870854" w:rsidRPr="00E91314" w:rsidRDefault="00870854" w:rsidP="00870854"/>
    <w:p w14:paraId="425F6680" w14:textId="77777777" w:rsidR="00870854" w:rsidRPr="00E91314" w:rsidRDefault="00870854" w:rsidP="00AA406D">
      <w:pPr>
        <w:pStyle w:val="Rubrik2"/>
        <w:numPr>
          <w:ilvl w:val="1"/>
          <w:numId w:val="21"/>
        </w:numPr>
        <w:spacing w:before="240" w:after="0"/>
        <w:ind w:left="851" w:hanging="851"/>
        <w:rPr>
          <w:lang w:val="sv-SE"/>
        </w:rPr>
      </w:pPr>
      <w:bookmarkStart w:id="154" w:name="_Toc193243788"/>
      <w:bookmarkStart w:id="155" w:name="_Toc220986042"/>
      <w:r w:rsidRPr="00E91314">
        <w:rPr>
          <w:lang w:val="sv-SE"/>
        </w:rPr>
        <w:t>V-MIM Formulärtjänstens meddelanden</w:t>
      </w:r>
      <w:bookmarkEnd w:id="154"/>
      <w:bookmarkEnd w:id="155"/>
    </w:p>
    <w:p w14:paraId="60EC112B" w14:textId="77777777" w:rsidR="00870854" w:rsidRPr="00E91314" w:rsidRDefault="00870854" w:rsidP="00E1286C">
      <w:pPr>
        <w:rPr>
          <w:szCs w:val="20"/>
        </w:rPr>
      </w:pPr>
      <w:r w:rsidRPr="00E91314">
        <w:rPr>
          <w:szCs w:val="20"/>
        </w:rPr>
        <w:t>Sammanställning över formulärtjänstens meddelanden.</w:t>
      </w:r>
    </w:p>
    <w:p w14:paraId="5B5B8233" w14:textId="77777777" w:rsidR="00E1286C" w:rsidRPr="00E91314" w:rsidRDefault="00E1286C" w:rsidP="00E1286C">
      <w:pPr>
        <w:rPr>
          <w:szCs w:val="20"/>
        </w:rPr>
      </w:pPr>
    </w:p>
    <w:tbl>
      <w:tblPr>
        <w:tblStyle w:val="Tabellrutnt"/>
        <w:tblW w:w="0" w:type="auto"/>
        <w:tblLook w:val="04A0" w:firstRow="1" w:lastRow="0" w:firstColumn="1" w:lastColumn="0" w:noHBand="0" w:noVBand="1"/>
      </w:tblPr>
      <w:tblGrid>
        <w:gridCol w:w="3277"/>
        <w:gridCol w:w="5443"/>
      </w:tblGrid>
      <w:tr w:rsidR="00870854" w:rsidRPr="00E91314" w14:paraId="13158044" w14:textId="77777777" w:rsidTr="001531A7">
        <w:tc>
          <w:tcPr>
            <w:tcW w:w="3277" w:type="dxa"/>
          </w:tcPr>
          <w:p w14:paraId="609EC7BA" w14:textId="77777777" w:rsidR="00870854" w:rsidRPr="00E91314" w:rsidRDefault="00870854" w:rsidP="00E1286C">
            <w:pPr>
              <w:rPr>
                <w:b/>
                <w:szCs w:val="20"/>
              </w:rPr>
            </w:pPr>
            <w:r w:rsidRPr="00E91314">
              <w:rPr>
                <w:b/>
                <w:szCs w:val="20"/>
              </w:rPr>
              <w:t>Meddelande</w:t>
            </w:r>
          </w:p>
        </w:tc>
        <w:tc>
          <w:tcPr>
            <w:tcW w:w="5443" w:type="dxa"/>
          </w:tcPr>
          <w:p w14:paraId="4661054F" w14:textId="77777777" w:rsidR="00870854" w:rsidRPr="00E91314" w:rsidRDefault="00870854" w:rsidP="00E1286C">
            <w:pPr>
              <w:rPr>
                <w:b/>
                <w:szCs w:val="20"/>
              </w:rPr>
            </w:pPr>
            <w:r w:rsidRPr="00E91314">
              <w:rPr>
                <w:b/>
                <w:szCs w:val="20"/>
              </w:rPr>
              <w:t>Beskrivning</w:t>
            </w:r>
          </w:p>
        </w:tc>
      </w:tr>
      <w:tr w:rsidR="00021D7F" w:rsidRPr="00E91314" w14:paraId="07793FDA" w14:textId="77777777" w:rsidTr="001531A7">
        <w:tc>
          <w:tcPr>
            <w:tcW w:w="3277" w:type="dxa"/>
          </w:tcPr>
          <w:p w14:paraId="3AE67F01" w14:textId="77777777" w:rsidR="00021D7F" w:rsidRDefault="00021D7F" w:rsidP="00E1286C">
            <w:pPr>
              <w:rPr>
                <w:szCs w:val="20"/>
              </w:rPr>
            </w:pPr>
            <w:proofErr w:type="spellStart"/>
            <w:r>
              <w:rPr>
                <w:szCs w:val="20"/>
              </w:rPr>
              <w:t>AnswerAlternativeType</w:t>
            </w:r>
            <w:proofErr w:type="spellEnd"/>
          </w:p>
        </w:tc>
        <w:tc>
          <w:tcPr>
            <w:tcW w:w="5443" w:type="dxa"/>
          </w:tcPr>
          <w:p w14:paraId="37A31C16" w14:textId="77777777" w:rsidR="00021D7F" w:rsidRPr="00E91314" w:rsidRDefault="00021D7F" w:rsidP="00021D7F">
            <w:pPr>
              <w:rPr>
                <w:szCs w:val="20"/>
              </w:rPr>
            </w:pPr>
            <w:r w:rsidRPr="00021D7F">
              <w:rPr>
                <w:szCs w:val="20"/>
              </w:rPr>
              <w:t xml:space="preserve">Objektet innehåller svarsalternativ för en fråga </w:t>
            </w:r>
            <w:r>
              <w:rPr>
                <w:szCs w:val="20"/>
              </w:rPr>
              <w:t>(</w:t>
            </w:r>
            <w:proofErr w:type="spellStart"/>
            <w:r w:rsidRPr="00021D7F">
              <w:rPr>
                <w:szCs w:val="20"/>
              </w:rPr>
              <w:t>QuestionType</w:t>
            </w:r>
            <w:proofErr w:type="spellEnd"/>
            <w:r w:rsidRPr="00021D7F">
              <w:rPr>
                <w:szCs w:val="20"/>
              </w:rPr>
              <w:t xml:space="preserve">).  </w:t>
            </w:r>
          </w:p>
        </w:tc>
      </w:tr>
      <w:tr w:rsidR="00021D7F" w:rsidRPr="00E91314" w14:paraId="1A7E0C19" w14:textId="77777777" w:rsidTr="001531A7">
        <w:tc>
          <w:tcPr>
            <w:tcW w:w="3277" w:type="dxa"/>
          </w:tcPr>
          <w:p w14:paraId="51934917" w14:textId="77777777" w:rsidR="00021D7F" w:rsidRDefault="00021D7F" w:rsidP="00E1286C">
            <w:pPr>
              <w:rPr>
                <w:szCs w:val="20"/>
              </w:rPr>
            </w:pPr>
            <w:proofErr w:type="spellStart"/>
            <w:r>
              <w:rPr>
                <w:szCs w:val="20"/>
              </w:rPr>
              <w:t>AnswerStatusType</w:t>
            </w:r>
            <w:proofErr w:type="spellEnd"/>
          </w:p>
        </w:tc>
        <w:tc>
          <w:tcPr>
            <w:tcW w:w="5443" w:type="dxa"/>
          </w:tcPr>
          <w:p w14:paraId="1A67C85B" w14:textId="77777777" w:rsidR="00021D7F" w:rsidRPr="00E91314" w:rsidRDefault="00021D7F" w:rsidP="00E1286C">
            <w:pPr>
              <w:rPr>
                <w:szCs w:val="20"/>
              </w:rPr>
            </w:pPr>
            <w:r>
              <w:rPr>
                <w:szCs w:val="20"/>
              </w:rPr>
              <w:t xml:space="preserve">Objektet innehåller </w:t>
            </w:r>
            <w:proofErr w:type="spellStart"/>
            <w:r>
              <w:rPr>
                <w:szCs w:val="20"/>
              </w:rPr>
              <w:t>statuskod</w:t>
            </w:r>
            <w:proofErr w:type="spellEnd"/>
            <w:r>
              <w:rPr>
                <w:szCs w:val="20"/>
              </w:rPr>
              <w:t xml:space="preserve"> och status text. Används för att returnera fel vid servervalidering.</w:t>
            </w:r>
          </w:p>
        </w:tc>
      </w:tr>
      <w:tr w:rsidR="00021D7F" w:rsidRPr="00E91314" w14:paraId="555DF120" w14:textId="77777777" w:rsidTr="001531A7">
        <w:tc>
          <w:tcPr>
            <w:tcW w:w="3277" w:type="dxa"/>
          </w:tcPr>
          <w:p w14:paraId="70A2E808" w14:textId="77777777" w:rsidR="00021D7F" w:rsidRDefault="00021D7F" w:rsidP="00E1286C">
            <w:pPr>
              <w:rPr>
                <w:szCs w:val="20"/>
              </w:rPr>
            </w:pPr>
            <w:proofErr w:type="spellStart"/>
            <w:r>
              <w:rPr>
                <w:szCs w:val="20"/>
              </w:rPr>
              <w:t>AnswerType</w:t>
            </w:r>
            <w:proofErr w:type="spellEnd"/>
          </w:p>
        </w:tc>
        <w:tc>
          <w:tcPr>
            <w:tcW w:w="5443" w:type="dxa"/>
          </w:tcPr>
          <w:p w14:paraId="34AC69A7" w14:textId="77777777" w:rsidR="00021D7F" w:rsidRPr="00E91314" w:rsidRDefault="00021D7F" w:rsidP="00021D7F">
            <w:pPr>
              <w:rPr>
                <w:szCs w:val="20"/>
              </w:rPr>
            </w:pPr>
            <w:r w:rsidRPr="00021D7F">
              <w:rPr>
                <w:szCs w:val="20"/>
              </w:rPr>
              <w:t>Objektet innehåller patientens/användarens svar på en fråga.</w:t>
            </w:r>
          </w:p>
        </w:tc>
      </w:tr>
      <w:tr w:rsidR="00D838F3" w:rsidRPr="00E91314" w14:paraId="1661AFFD" w14:textId="77777777" w:rsidTr="001531A7">
        <w:tc>
          <w:tcPr>
            <w:tcW w:w="3277" w:type="dxa"/>
          </w:tcPr>
          <w:p w14:paraId="0FF84114" w14:textId="77777777" w:rsidR="00D838F3" w:rsidRDefault="00D838F3" w:rsidP="00E1286C">
            <w:pPr>
              <w:rPr>
                <w:szCs w:val="20"/>
              </w:rPr>
            </w:pPr>
            <w:proofErr w:type="spellStart"/>
            <w:r>
              <w:rPr>
                <w:szCs w:val="20"/>
              </w:rPr>
              <w:t>CodeType</w:t>
            </w:r>
            <w:proofErr w:type="spellEnd"/>
          </w:p>
        </w:tc>
        <w:tc>
          <w:tcPr>
            <w:tcW w:w="5443" w:type="dxa"/>
          </w:tcPr>
          <w:p w14:paraId="41E557AF" w14:textId="77777777" w:rsidR="00D838F3" w:rsidRPr="00021D7F" w:rsidRDefault="00D838F3" w:rsidP="00D838F3">
            <w:pPr>
              <w:rPr>
                <w:szCs w:val="20"/>
              </w:rPr>
            </w:pPr>
            <w:r w:rsidRPr="00021D7F">
              <w:rPr>
                <w:szCs w:val="20"/>
              </w:rPr>
              <w:t xml:space="preserve">Objektet innehåller </w:t>
            </w:r>
            <w:r>
              <w:rPr>
                <w:szCs w:val="20"/>
              </w:rPr>
              <w:t>kod/</w:t>
            </w:r>
            <w:proofErr w:type="spellStart"/>
            <w:r>
              <w:rPr>
                <w:szCs w:val="20"/>
              </w:rPr>
              <w:t>kodverk</w:t>
            </w:r>
            <w:proofErr w:type="spellEnd"/>
            <w:r w:rsidR="00272A1C">
              <w:rPr>
                <w:szCs w:val="20"/>
              </w:rPr>
              <w:t xml:space="preserve"> för fråga/svarsalternativ</w:t>
            </w:r>
            <w:r w:rsidRPr="00021D7F">
              <w:rPr>
                <w:szCs w:val="20"/>
              </w:rPr>
              <w:t>.</w:t>
            </w:r>
          </w:p>
        </w:tc>
      </w:tr>
      <w:tr w:rsidR="00D838F3" w:rsidRPr="00E91314" w14:paraId="14F907EE" w14:textId="77777777" w:rsidTr="001531A7">
        <w:tc>
          <w:tcPr>
            <w:tcW w:w="3277" w:type="dxa"/>
          </w:tcPr>
          <w:p w14:paraId="3CA94777" w14:textId="77777777" w:rsidR="00D838F3" w:rsidRDefault="00D838F3" w:rsidP="00E1286C">
            <w:pPr>
              <w:rPr>
                <w:szCs w:val="20"/>
              </w:rPr>
            </w:pPr>
            <w:proofErr w:type="spellStart"/>
            <w:r>
              <w:rPr>
                <w:szCs w:val="20"/>
              </w:rPr>
              <w:t>FormRequestResponseType</w:t>
            </w:r>
            <w:proofErr w:type="spellEnd"/>
          </w:p>
        </w:tc>
        <w:tc>
          <w:tcPr>
            <w:tcW w:w="5443" w:type="dxa"/>
          </w:tcPr>
          <w:p w14:paraId="45276FCE" w14:textId="77777777" w:rsidR="00D838F3" w:rsidRPr="00E91314" w:rsidRDefault="00D838F3" w:rsidP="00021D7F">
            <w:pPr>
              <w:rPr>
                <w:szCs w:val="20"/>
              </w:rPr>
            </w:pPr>
            <w:r w:rsidRPr="00021D7F">
              <w:rPr>
                <w:szCs w:val="20"/>
              </w:rPr>
              <w:t xml:space="preserve">Objektet returneras </w:t>
            </w:r>
            <w:r>
              <w:rPr>
                <w:szCs w:val="20"/>
              </w:rPr>
              <w:t>status vid en formulärbegäran (</w:t>
            </w:r>
            <w:proofErr w:type="spellStart"/>
            <w:r>
              <w:rPr>
                <w:szCs w:val="20"/>
              </w:rPr>
              <w:t>createFormRequest</w:t>
            </w:r>
            <w:proofErr w:type="spellEnd"/>
            <w:r>
              <w:rPr>
                <w:szCs w:val="20"/>
              </w:rPr>
              <w:t>).</w:t>
            </w:r>
          </w:p>
        </w:tc>
      </w:tr>
      <w:tr w:rsidR="00D838F3" w:rsidRPr="00E91314" w14:paraId="66D8F3D7" w14:textId="77777777" w:rsidTr="001531A7">
        <w:tc>
          <w:tcPr>
            <w:tcW w:w="3277" w:type="dxa"/>
          </w:tcPr>
          <w:p w14:paraId="30B203FD" w14:textId="77777777" w:rsidR="00D838F3" w:rsidRDefault="00D838F3" w:rsidP="00E1286C">
            <w:pPr>
              <w:rPr>
                <w:szCs w:val="20"/>
              </w:rPr>
            </w:pPr>
            <w:proofErr w:type="spellStart"/>
            <w:r>
              <w:rPr>
                <w:szCs w:val="20"/>
              </w:rPr>
              <w:t>FormRequestType</w:t>
            </w:r>
            <w:proofErr w:type="spellEnd"/>
          </w:p>
        </w:tc>
        <w:tc>
          <w:tcPr>
            <w:tcW w:w="5443" w:type="dxa"/>
          </w:tcPr>
          <w:p w14:paraId="384FC22C" w14:textId="77777777" w:rsidR="00D838F3" w:rsidRPr="00E91314" w:rsidRDefault="00D838F3" w:rsidP="00E1286C">
            <w:pPr>
              <w:rPr>
                <w:szCs w:val="20"/>
              </w:rPr>
            </w:pPr>
            <w:r>
              <w:rPr>
                <w:szCs w:val="20"/>
              </w:rPr>
              <w:t>Objektet används när en formulärbegäran skapas (</w:t>
            </w:r>
            <w:proofErr w:type="spellStart"/>
            <w:r>
              <w:rPr>
                <w:szCs w:val="20"/>
              </w:rPr>
              <w:t>createFormRequest</w:t>
            </w:r>
            <w:proofErr w:type="spellEnd"/>
            <w:r>
              <w:rPr>
                <w:szCs w:val="20"/>
              </w:rPr>
              <w:t>).</w:t>
            </w:r>
          </w:p>
        </w:tc>
      </w:tr>
      <w:tr w:rsidR="00D838F3" w:rsidRPr="00E91314" w14:paraId="7475346A" w14:textId="77777777" w:rsidTr="001531A7">
        <w:tc>
          <w:tcPr>
            <w:tcW w:w="3277" w:type="dxa"/>
          </w:tcPr>
          <w:p w14:paraId="2C0F617D" w14:textId="77777777" w:rsidR="00D838F3" w:rsidRDefault="00D838F3" w:rsidP="00E1286C">
            <w:pPr>
              <w:rPr>
                <w:szCs w:val="20"/>
              </w:rPr>
            </w:pPr>
            <w:proofErr w:type="spellStart"/>
            <w:r>
              <w:rPr>
                <w:szCs w:val="20"/>
              </w:rPr>
              <w:t>Forms</w:t>
            </w:r>
            <w:r w:rsidRPr="00E91314">
              <w:rPr>
                <w:szCs w:val="20"/>
              </w:rPr>
              <w:t>Type</w:t>
            </w:r>
            <w:proofErr w:type="spellEnd"/>
          </w:p>
        </w:tc>
        <w:tc>
          <w:tcPr>
            <w:tcW w:w="5443" w:type="dxa"/>
          </w:tcPr>
          <w:p w14:paraId="651BBED7" w14:textId="77777777" w:rsidR="00D838F3" w:rsidRPr="00E91314" w:rsidRDefault="00D838F3" w:rsidP="005F5E42">
            <w:pPr>
              <w:rPr>
                <w:szCs w:val="20"/>
              </w:rPr>
            </w:pPr>
            <w:r>
              <w:rPr>
                <w:szCs w:val="20"/>
              </w:rPr>
              <w:t>Objektet</w:t>
            </w:r>
            <w:r w:rsidRPr="00E91314">
              <w:rPr>
                <w:szCs w:val="20"/>
              </w:rPr>
              <w:t xml:space="preserve"> innehåller användarens formulär.</w:t>
            </w:r>
          </w:p>
        </w:tc>
      </w:tr>
      <w:tr w:rsidR="00D838F3" w:rsidRPr="00E91314" w14:paraId="10EE901F" w14:textId="77777777" w:rsidTr="001531A7">
        <w:tc>
          <w:tcPr>
            <w:tcW w:w="3277" w:type="dxa"/>
          </w:tcPr>
          <w:p w14:paraId="4F68BF71" w14:textId="77777777" w:rsidR="00D838F3" w:rsidRDefault="00D838F3" w:rsidP="00E1286C">
            <w:pPr>
              <w:rPr>
                <w:szCs w:val="20"/>
              </w:rPr>
            </w:pPr>
            <w:proofErr w:type="spellStart"/>
            <w:r>
              <w:rPr>
                <w:szCs w:val="20"/>
              </w:rPr>
              <w:t>FormTemplateType</w:t>
            </w:r>
            <w:proofErr w:type="spellEnd"/>
          </w:p>
        </w:tc>
        <w:tc>
          <w:tcPr>
            <w:tcW w:w="5443" w:type="dxa"/>
          </w:tcPr>
          <w:p w14:paraId="0085327D" w14:textId="77777777" w:rsidR="00D838F3" w:rsidRPr="00E91314" w:rsidRDefault="00D838F3" w:rsidP="005F5E42">
            <w:pPr>
              <w:rPr>
                <w:szCs w:val="20"/>
              </w:rPr>
            </w:pPr>
            <w:r>
              <w:rPr>
                <w:szCs w:val="20"/>
              </w:rPr>
              <w:t>Objektet</w:t>
            </w:r>
            <w:r w:rsidRPr="00E91314">
              <w:rPr>
                <w:szCs w:val="20"/>
              </w:rPr>
              <w:t xml:space="preserve"> för att beskriva formulärmallar</w:t>
            </w:r>
            <w:r>
              <w:rPr>
                <w:szCs w:val="20"/>
              </w:rPr>
              <w:t>.</w:t>
            </w:r>
          </w:p>
        </w:tc>
      </w:tr>
      <w:tr w:rsidR="00354D65" w:rsidRPr="00E91314" w14:paraId="39392476" w14:textId="77777777" w:rsidTr="001531A7">
        <w:tc>
          <w:tcPr>
            <w:tcW w:w="3277" w:type="dxa"/>
          </w:tcPr>
          <w:p w14:paraId="2B1BBD45" w14:textId="77777777" w:rsidR="00354D65" w:rsidRDefault="00354D65" w:rsidP="00E1286C">
            <w:pPr>
              <w:rPr>
                <w:szCs w:val="20"/>
              </w:rPr>
            </w:pPr>
            <w:proofErr w:type="spellStart"/>
            <w:r>
              <w:rPr>
                <w:szCs w:val="20"/>
              </w:rPr>
              <w:t>FormTemplateInfoType</w:t>
            </w:r>
            <w:proofErr w:type="spellEnd"/>
          </w:p>
        </w:tc>
        <w:tc>
          <w:tcPr>
            <w:tcW w:w="5443" w:type="dxa"/>
          </w:tcPr>
          <w:p w14:paraId="6238D465" w14:textId="77777777" w:rsidR="00354D65" w:rsidRDefault="00354D65" w:rsidP="005F5E42">
            <w:pPr>
              <w:rPr>
                <w:szCs w:val="20"/>
              </w:rPr>
            </w:pPr>
            <w:r>
              <w:rPr>
                <w:szCs w:val="20"/>
              </w:rPr>
              <w:t>Objektet</w:t>
            </w:r>
            <w:r w:rsidRPr="00E91314">
              <w:rPr>
                <w:szCs w:val="20"/>
              </w:rPr>
              <w:t xml:space="preserve"> för att beskriva </w:t>
            </w:r>
            <w:r>
              <w:rPr>
                <w:szCs w:val="20"/>
              </w:rPr>
              <w:t xml:space="preserve">ett urval av </w:t>
            </w:r>
            <w:r w:rsidRPr="00E91314">
              <w:rPr>
                <w:szCs w:val="20"/>
              </w:rPr>
              <w:t>formulärmallar</w:t>
            </w:r>
            <w:r>
              <w:rPr>
                <w:szCs w:val="20"/>
              </w:rPr>
              <w:t xml:space="preserve"> information.</w:t>
            </w:r>
          </w:p>
        </w:tc>
      </w:tr>
      <w:tr w:rsidR="00354D65" w:rsidRPr="00E91314" w14:paraId="715FEC6D" w14:textId="77777777" w:rsidTr="001531A7">
        <w:tc>
          <w:tcPr>
            <w:tcW w:w="3277" w:type="dxa"/>
          </w:tcPr>
          <w:p w14:paraId="6038851A" w14:textId="77777777" w:rsidR="00354D65" w:rsidRPr="00E91314" w:rsidRDefault="00354D65" w:rsidP="00E1286C">
            <w:pPr>
              <w:rPr>
                <w:szCs w:val="20"/>
              </w:rPr>
            </w:pPr>
            <w:proofErr w:type="spellStart"/>
            <w:r>
              <w:rPr>
                <w:szCs w:val="20"/>
              </w:rPr>
              <w:t>Form</w:t>
            </w:r>
            <w:r w:rsidRPr="00E91314">
              <w:rPr>
                <w:szCs w:val="20"/>
              </w:rPr>
              <w:t>Type</w:t>
            </w:r>
            <w:proofErr w:type="spellEnd"/>
          </w:p>
        </w:tc>
        <w:tc>
          <w:tcPr>
            <w:tcW w:w="5443" w:type="dxa"/>
          </w:tcPr>
          <w:p w14:paraId="73572629" w14:textId="77777777" w:rsidR="00354D65" w:rsidRPr="00E91314" w:rsidRDefault="00354D65" w:rsidP="005F5E42">
            <w:pPr>
              <w:rPr>
                <w:szCs w:val="20"/>
              </w:rPr>
            </w:pPr>
            <w:r>
              <w:rPr>
                <w:szCs w:val="20"/>
              </w:rPr>
              <w:t>Objektet</w:t>
            </w:r>
            <w:r w:rsidRPr="00E91314">
              <w:rPr>
                <w:szCs w:val="20"/>
              </w:rPr>
              <w:t xml:space="preserve"> innehållande formulärets frågor och svar (block).</w:t>
            </w:r>
          </w:p>
        </w:tc>
      </w:tr>
      <w:tr w:rsidR="00354D65" w:rsidRPr="00E91314" w14:paraId="439B54B2" w14:textId="77777777" w:rsidTr="001531A7">
        <w:tc>
          <w:tcPr>
            <w:tcW w:w="3277" w:type="dxa"/>
          </w:tcPr>
          <w:p w14:paraId="07FE036B" w14:textId="77777777" w:rsidR="00354D65" w:rsidRPr="00E91314" w:rsidRDefault="00354D65" w:rsidP="00E1286C">
            <w:pPr>
              <w:rPr>
                <w:szCs w:val="20"/>
              </w:rPr>
            </w:pPr>
            <w:proofErr w:type="spellStart"/>
            <w:r>
              <w:rPr>
                <w:szCs w:val="20"/>
              </w:rPr>
              <w:t>PageAnswerType</w:t>
            </w:r>
            <w:proofErr w:type="spellEnd"/>
          </w:p>
        </w:tc>
        <w:tc>
          <w:tcPr>
            <w:tcW w:w="5443" w:type="dxa"/>
          </w:tcPr>
          <w:p w14:paraId="36D5D00D" w14:textId="77777777" w:rsidR="00354D65" w:rsidRPr="00E91314" w:rsidRDefault="00354D65" w:rsidP="00E1286C">
            <w:pPr>
              <w:rPr>
                <w:szCs w:val="20"/>
              </w:rPr>
            </w:pPr>
            <w:r>
              <w:rPr>
                <w:szCs w:val="20"/>
              </w:rPr>
              <w:t>Objektet innehåller invånarens svar på en sidas frågor.</w:t>
            </w:r>
          </w:p>
        </w:tc>
      </w:tr>
      <w:tr w:rsidR="00354D65" w:rsidRPr="00E91314" w14:paraId="38E9A51F" w14:textId="77777777" w:rsidTr="001531A7">
        <w:tc>
          <w:tcPr>
            <w:tcW w:w="3277" w:type="dxa"/>
          </w:tcPr>
          <w:p w14:paraId="390CFF90" w14:textId="77777777" w:rsidR="00354D65" w:rsidRPr="00E91314" w:rsidRDefault="00354D65" w:rsidP="00E1286C">
            <w:pPr>
              <w:rPr>
                <w:szCs w:val="20"/>
              </w:rPr>
            </w:pPr>
            <w:proofErr w:type="spellStart"/>
            <w:r>
              <w:rPr>
                <w:szCs w:val="20"/>
              </w:rPr>
              <w:t>PageType</w:t>
            </w:r>
            <w:proofErr w:type="spellEnd"/>
          </w:p>
        </w:tc>
        <w:tc>
          <w:tcPr>
            <w:tcW w:w="5443" w:type="dxa"/>
          </w:tcPr>
          <w:p w14:paraId="42B51B6B" w14:textId="77777777" w:rsidR="00354D65" w:rsidRPr="00E91314" w:rsidRDefault="00354D65" w:rsidP="00B23C27">
            <w:pPr>
              <w:rPr>
                <w:szCs w:val="20"/>
              </w:rPr>
            </w:pPr>
            <w:r>
              <w:rPr>
                <w:szCs w:val="20"/>
              </w:rPr>
              <w:t xml:space="preserve">Objektet </w:t>
            </w:r>
            <w:r w:rsidRPr="00B23C27">
              <w:rPr>
                <w:szCs w:val="20"/>
              </w:rPr>
              <w:t xml:space="preserve">representerar en formulärsida. </w:t>
            </w:r>
          </w:p>
        </w:tc>
      </w:tr>
      <w:tr w:rsidR="00354D65" w:rsidRPr="00E91314" w14:paraId="5C81422A" w14:textId="77777777" w:rsidTr="001531A7">
        <w:tc>
          <w:tcPr>
            <w:tcW w:w="3277" w:type="dxa"/>
          </w:tcPr>
          <w:p w14:paraId="76707A83" w14:textId="77777777" w:rsidR="00354D65" w:rsidRDefault="00354D65" w:rsidP="00E1286C">
            <w:pPr>
              <w:rPr>
                <w:szCs w:val="20"/>
              </w:rPr>
            </w:pPr>
            <w:proofErr w:type="spellStart"/>
            <w:r>
              <w:rPr>
                <w:szCs w:val="20"/>
              </w:rPr>
              <w:t>QuestionAnswerType</w:t>
            </w:r>
            <w:proofErr w:type="spellEnd"/>
          </w:p>
        </w:tc>
        <w:tc>
          <w:tcPr>
            <w:tcW w:w="5443" w:type="dxa"/>
          </w:tcPr>
          <w:p w14:paraId="5418F524" w14:textId="77777777" w:rsidR="00354D65" w:rsidRPr="00E91314" w:rsidRDefault="00354D65" w:rsidP="00E1286C">
            <w:pPr>
              <w:rPr>
                <w:szCs w:val="20"/>
              </w:rPr>
            </w:pPr>
            <w:r w:rsidRPr="00B23C27">
              <w:rPr>
                <w:szCs w:val="20"/>
              </w:rPr>
              <w:t>Objektet innehåller en svaret på en fråga.</w:t>
            </w:r>
          </w:p>
        </w:tc>
      </w:tr>
      <w:tr w:rsidR="00354D65" w:rsidRPr="00E91314" w14:paraId="34457946" w14:textId="77777777" w:rsidTr="001531A7">
        <w:tc>
          <w:tcPr>
            <w:tcW w:w="3277" w:type="dxa"/>
          </w:tcPr>
          <w:p w14:paraId="65D42829" w14:textId="77777777" w:rsidR="00354D65" w:rsidRDefault="00354D65" w:rsidP="00E1286C">
            <w:pPr>
              <w:rPr>
                <w:szCs w:val="20"/>
              </w:rPr>
            </w:pPr>
            <w:proofErr w:type="spellStart"/>
            <w:r w:rsidRPr="00875C03">
              <w:rPr>
                <w:szCs w:val="20"/>
              </w:rPr>
              <w:t>QuestionBlockAnswersType</w:t>
            </w:r>
            <w:proofErr w:type="spellEnd"/>
          </w:p>
        </w:tc>
        <w:tc>
          <w:tcPr>
            <w:tcW w:w="5443" w:type="dxa"/>
          </w:tcPr>
          <w:p w14:paraId="1715A41C" w14:textId="77777777" w:rsidR="00354D65" w:rsidRPr="00E91314" w:rsidRDefault="00354D65" w:rsidP="005F5E42">
            <w:pPr>
              <w:rPr>
                <w:szCs w:val="20"/>
              </w:rPr>
            </w:pPr>
            <w:r>
              <w:rPr>
                <w:szCs w:val="20"/>
              </w:rPr>
              <w:t>Objektet</w:t>
            </w:r>
            <w:r w:rsidRPr="00E91314">
              <w:rPr>
                <w:szCs w:val="20"/>
              </w:rPr>
              <w:t xml:space="preserve"> innehåller användarens svar på ett block av frågor.</w:t>
            </w:r>
          </w:p>
        </w:tc>
      </w:tr>
      <w:tr w:rsidR="00354D65" w:rsidRPr="00E91314" w14:paraId="1DE6BAD5" w14:textId="77777777" w:rsidTr="001531A7">
        <w:tc>
          <w:tcPr>
            <w:tcW w:w="3277" w:type="dxa"/>
          </w:tcPr>
          <w:p w14:paraId="684A479F" w14:textId="77777777" w:rsidR="00354D65" w:rsidRDefault="00354D65" w:rsidP="00E1286C">
            <w:pPr>
              <w:rPr>
                <w:szCs w:val="20"/>
              </w:rPr>
            </w:pPr>
            <w:proofErr w:type="spellStart"/>
            <w:r>
              <w:rPr>
                <w:szCs w:val="20"/>
              </w:rPr>
              <w:t>QuestionBlock</w:t>
            </w:r>
            <w:r w:rsidRPr="00E91314">
              <w:rPr>
                <w:szCs w:val="20"/>
              </w:rPr>
              <w:t>Type</w:t>
            </w:r>
            <w:proofErr w:type="spellEnd"/>
          </w:p>
        </w:tc>
        <w:tc>
          <w:tcPr>
            <w:tcW w:w="5443" w:type="dxa"/>
          </w:tcPr>
          <w:p w14:paraId="04AA8CC3" w14:textId="77777777" w:rsidR="00354D65" w:rsidRPr="00E91314" w:rsidRDefault="00354D65" w:rsidP="005F5E42">
            <w:pPr>
              <w:rPr>
                <w:szCs w:val="20"/>
              </w:rPr>
            </w:pPr>
            <w:r>
              <w:rPr>
                <w:szCs w:val="20"/>
              </w:rPr>
              <w:t>Objektet</w:t>
            </w:r>
            <w:r w:rsidRPr="00E91314">
              <w:rPr>
                <w:szCs w:val="20"/>
              </w:rPr>
              <w:t xml:space="preserve"> innehåller ett block av frågor och svarsalternativ.</w:t>
            </w:r>
          </w:p>
        </w:tc>
      </w:tr>
      <w:tr w:rsidR="00354D65" w:rsidRPr="00E91314" w14:paraId="4D4908AF" w14:textId="77777777" w:rsidTr="001531A7">
        <w:tc>
          <w:tcPr>
            <w:tcW w:w="3277" w:type="dxa"/>
          </w:tcPr>
          <w:p w14:paraId="379A3461" w14:textId="77777777" w:rsidR="00354D65" w:rsidRPr="00E91314" w:rsidRDefault="00354D65" w:rsidP="00E1286C">
            <w:pPr>
              <w:rPr>
                <w:szCs w:val="20"/>
              </w:rPr>
            </w:pPr>
            <w:proofErr w:type="spellStart"/>
            <w:r>
              <w:rPr>
                <w:szCs w:val="20"/>
              </w:rPr>
              <w:t>QuestionSuperiorType</w:t>
            </w:r>
            <w:proofErr w:type="spellEnd"/>
          </w:p>
        </w:tc>
        <w:tc>
          <w:tcPr>
            <w:tcW w:w="5443" w:type="dxa"/>
          </w:tcPr>
          <w:p w14:paraId="31D82D27" w14:textId="77777777" w:rsidR="00354D65" w:rsidRPr="00E91314" w:rsidRDefault="00354D65" w:rsidP="00E1286C">
            <w:pPr>
              <w:rPr>
                <w:szCs w:val="20"/>
              </w:rPr>
            </w:pPr>
            <w:r>
              <w:rPr>
                <w:szCs w:val="20"/>
              </w:rPr>
              <w:t>Objektet innehåller relationer till frågor och eller svarsalternativ.</w:t>
            </w:r>
          </w:p>
        </w:tc>
      </w:tr>
      <w:tr w:rsidR="00354D65" w:rsidRPr="00E91314" w14:paraId="2D9C4C5B" w14:textId="77777777" w:rsidTr="001531A7">
        <w:tc>
          <w:tcPr>
            <w:tcW w:w="3277" w:type="dxa"/>
          </w:tcPr>
          <w:p w14:paraId="05DF0169" w14:textId="77777777" w:rsidR="00354D65" w:rsidRPr="00E91314" w:rsidRDefault="00354D65" w:rsidP="00E1286C">
            <w:pPr>
              <w:rPr>
                <w:szCs w:val="20"/>
              </w:rPr>
            </w:pPr>
            <w:proofErr w:type="spellStart"/>
            <w:r>
              <w:rPr>
                <w:szCs w:val="20"/>
              </w:rPr>
              <w:t>QuestionType</w:t>
            </w:r>
            <w:proofErr w:type="spellEnd"/>
          </w:p>
        </w:tc>
        <w:tc>
          <w:tcPr>
            <w:tcW w:w="5443" w:type="dxa"/>
          </w:tcPr>
          <w:p w14:paraId="5745D8D5" w14:textId="77777777" w:rsidR="00354D65" w:rsidRPr="00E91314" w:rsidRDefault="00354D65" w:rsidP="00E1286C">
            <w:pPr>
              <w:rPr>
                <w:szCs w:val="20"/>
              </w:rPr>
            </w:pPr>
            <w:r>
              <w:rPr>
                <w:szCs w:val="20"/>
              </w:rPr>
              <w:t>Objektet innehåller en fråga.</w:t>
            </w:r>
          </w:p>
        </w:tc>
      </w:tr>
      <w:tr w:rsidR="00354D65" w:rsidRPr="00E91314" w14:paraId="796D76A6" w14:textId="77777777" w:rsidTr="001531A7">
        <w:tc>
          <w:tcPr>
            <w:tcW w:w="3277" w:type="dxa"/>
          </w:tcPr>
          <w:p w14:paraId="602A04E4" w14:textId="77777777" w:rsidR="00354D65" w:rsidRDefault="00354D65" w:rsidP="00865206">
            <w:pPr>
              <w:rPr>
                <w:szCs w:val="20"/>
              </w:rPr>
            </w:pPr>
            <w:proofErr w:type="spellStart"/>
            <w:r>
              <w:rPr>
                <w:szCs w:val="20"/>
              </w:rPr>
              <w:t>ValidationTextType</w:t>
            </w:r>
            <w:proofErr w:type="spellEnd"/>
          </w:p>
        </w:tc>
        <w:tc>
          <w:tcPr>
            <w:tcW w:w="5443" w:type="dxa"/>
          </w:tcPr>
          <w:p w14:paraId="470A83C2" w14:textId="77777777" w:rsidR="00354D65" w:rsidRDefault="00354D65" w:rsidP="00865206">
            <w:pPr>
              <w:rPr>
                <w:szCs w:val="20"/>
              </w:rPr>
            </w:pPr>
            <w:r>
              <w:rPr>
                <w:szCs w:val="20"/>
              </w:rPr>
              <w:t>Objektet innehåller valideringstext.</w:t>
            </w:r>
          </w:p>
        </w:tc>
      </w:tr>
      <w:tr w:rsidR="00354D65" w:rsidRPr="00E91314" w14:paraId="1E4D01DD" w14:textId="77777777" w:rsidTr="001531A7">
        <w:tc>
          <w:tcPr>
            <w:tcW w:w="3277" w:type="dxa"/>
          </w:tcPr>
          <w:p w14:paraId="776DC1F3" w14:textId="77777777" w:rsidR="00354D65" w:rsidRPr="00E91314" w:rsidRDefault="00354D65" w:rsidP="00865206">
            <w:pPr>
              <w:rPr>
                <w:szCs w:val="20"/>
              </w:rPr>
            </w:pPr>
            <w:proofErr w:type="spellStart"/>
            <w:r>
              <w:rPr>
                <w:szCs w:val="20"/>
              </w:rPr>
              <w:t>TemplatePageType</w:t>
            </w:r>
            <w:proofErr w:type="spellEnd"/>
          </w:p>
        </w:tc>
        <w:tc>
          <w:tcPr>
            <w:tcW w:w="5443" w:type="dxa"/>
          </w:tcPr>
          <w:p w14:paraId="48B68D06" w14:textId="77777777" w:rsidR="00354D65" w:rsidRPr="00E91314" w:rsidRDefault="00354D65" w:rsidP="00865206">
            <w:pPr>
              <w:rPr>
                <w:szCs w:val="20"/>
              </w:rPr>
            </w:pPr>
            <w:r>
              <w:rPr>
                <w:szCs w:val="20"/>
              </w:rPr>
              <w:t>Objektet innehåller mall för Sida.</w:t>
            </w:r>
          </w:p>
        </w:tc>
      </w:tr>
      <w:tr w:rsidR="00354D65" w:rsidRPr="00E91314" w14:paraId="1085F8A1" w14:textId="77777777" w:rsidTr="001531A7">
        <w:tc>
          <w:tcPr>
            <w:tcW w:w="3277" w:type="dxa"/>
          </w:tcPr>
          <w:p w14:paraId="0B4D373B" w14:textId="77777777" w:rsidR="00354D65" w:rsidRPr="00E91314" w:rsidRDefault="00354D65" w:rsidP="00E1286C">
            <w:pPr>
              <w:rPr>
                <w:szCs w:val="20"/>
              </w:rPr>
            </w:pPr>
            <w:proofErr w:type="spellStart"/>
            <w:r>
              <w:rPr>
                <w:szCs w:val="20"/>
              </w:rPr>
              <w:t>TemplateQuestionBlock</w:t>
            </w:r>
            <w:r w:rsidRPr="00E91314">
              <w:rPr>
                <w:szCs w:val="20"/>
              </w:rPr>
              <w:t>Type</w:t>
            </w:r>
            <w:proofErr w:type="spellEnd"/>
          </w:p>
        </w:tc>
        <w:tc>
          <w:tcPr>
            <w:tcW w:w="5443" w:type="dxa"/>
          </w:tcPr>
          <w:p w14:paraId="2C4C91E6" w14:textId="77777777" w:rsidR="00354D65" w:rsidRPr="00E91314" w:rsidRDefault="00354D65" w:rsidP="00E1286C">
            <w:pPr>
              <w:rPr>
                <w:szCs w:val="20"/>
              </w:rPr>
            </w:pPr>
            <w:r>
              <w:rPr>
                <w:szCs w:val="20"/>
              </w:rPr>
              <w:t>Objektet innehåller mall för frågegruppering/block.</w:t>
            </w:r>
          </w:p>
        </w:tc>
      </w:tr>
      <w:tr w:rsidR="00354D65" w:rsidRPr="00E91314" w14:paraId="42D4FBF6" w14:textId="77777777" w:rsidTr="001531A7">
        <w:tc>
          <w:tcPr>
            <w:tcW w:w="3277" w:type="dxa"/>
          </w:tcPr>
          <w:p w14:paraId="7E9FE451" w14:textId="77777777" w:rsidR="00354D65" w:rsidRDefault="00354D65" w:rsidP="00E1286C">
            <w:pPr>
              <w:rPr>
                <w:szCs w:val="20"/>
              </w:rPr>
            </w:pPr>
            <w:proofErr w:type="spellStart"/>
            <w:r>
              <w:rPr>
                <w:szCs w:val="20"/>
              </w:rPr>
              <w:t>TemplateQuestionType</w:t>
            </w:r>
            <w:proofErr w:type="spellEnd"/>
          </w:p>
        </w:tc>
        <w:tc>
          <w:tcPr>
            <w:tcW w:w="5443" w:type="dxa"/>
          </w:tcPr>
          <w:p w14:paraId="57070198" w14:textId="77777777" w:rsidR="00354D65" w:rsidRPr="00E91314" w:rsidRDefault="00354D65" w:rsidP="00E1286C">
            <w:pPr>
              <w:rPr>
                <w:szCs w:val="20"/>
              </w:rPr>
            </w:pPr>
            <w:r>
              <w:rPr>
                <w:szCs w:val="20"/>
              </w:rPr>
              <w:t>Objektet innehåller mall för fråga.</w:t>
            </w:r>
          </w:p>
        </w:tc>
      </w:tr>
      <w:tr w:rsidR="005704C6" w:rsidRPr="00E91314" w14:paraId="48D6244A" w14:textId="77777777" w:rsidTr="001531A7">
        <w:tc>
          <w:tcPr>
            <w:tcW w:w="3277" w:type="dxa"/>
          </w:tcPr>
          <w:p w14:paraId="7FD2DABD" w14:textId="77777777" w:rsidR="005704C6" w:rsidRDefault="005704C6" w:rsidP="00E1286C">
            <w:pPr>
              <w:rPr>
                <w:szCs w:val="20"/>
              </w:rPr>
            </w:pPr>
            <w:proofErr w:type="spellStart"/>
            <w:r>
              <w:rPr>
                <w:szCs w:val="20"/>
              </w:rPr>
              <w:t>TemplateRoutingType</w:t>
            </w:r>
            <w:proofErr w:type="spellEnd"/>
          </w:p>
        </w:tc>
        <w:tc>
          <w:tcPr>
            <w:tcW w:w="5443" w:type="dxa"/>
          </w:tcPr>
          <w:p w14:paraId="571E84B6" w14:textId="77777777" w:rsidR="005704C6" w:rsidRDefault="005704C6" w:rsidP="00E1286C">
            <w:pPr>
              <w:rPr>
                <w:szCs w:val="20"/>
              </w:rPr>
            </w:pPr>
            <w:r>
              <w:rPr>
                <w:szCs w:val="20"/>
              </w:rPr>
              <w:t>Objekt för att hantera regler för en sida (</w:t>
            </w:r>
            <w:proofErr w:type="spellStart"/>
            <w:r>
              <w:rPr>
                <w:szCs w:val="20"/>
              </w:rPr>
              <w:t>PageType</w:t>
            </w:r>
            <w:proofErr w:type="spellEnd"/>
            <w:r>
              <w:rPr>
                <w:szCs w:val="20"/>
              </w:rPr>
              <w:t>).</w:t>
            </w:r>
          </w:p>
        </w:tc>
      </w:tr>
      <w:tr w:rsidR="005704C6" w:rsidRPr="00E91314" w14:paraId="3FDE5397" w14:textId="77777777" w:rsidTr="001531A7">
        <w:tc>
          <w:tcPr>
            <w:tcW w:w="3277" w:type="dxa"/>
          </w:tcPr>
          <w:p w14:paraId="5A3B137B" w14:textId="77777777" w:rsidR="005704C6" w:rsidRDefault="005704C6" w:rsidP="00E1286C">
            <w:pPr>
              <w:rPr>
                <w:szCs w:val="20"/>
              </w:rPr>
            </w:pPr>
            <w:proofErr w:type="spellStart"/>
            <w:proofErr w:type="gramStart"/>
            <w:r>
              <w:rPr>
                <w:szCs w:val="20"/>
              </w:rPr>
              <w:t>Temp,ateRouteType</w:t>
            </w:r>
            <w:proofErr w:type="spellEnd"/>
            <w:proofErr w:type="gramEnd"/>
          </w:p>
        </w:tc>
        <w:tc>
          <w:tcPr>
            <w:tcW w:w="5443" w:type="dxa"/>
          </w:tcPr>
          <w:p w14:paraId="27674567" w14:textId="77777777" w:rsidR="005704C6" w:rsidRDefault="005704C6" w:rsidP="00E1286C">
            <w:pPr>
              <w:rPr>
                <w:szCs w:val="20"/>
              </w:rPr>
            </w:pPr>
            <w:r>
              <w:rPr>
                <w:szCs w:val="20"/>
              </w:rPr>
              <w:t>Objekt för att koppla en sida till en regel (</w:t>
            </w:r>
            <w:proofErr w:type="spellStart"/>
            <w:r>
              <w:rPr>
                <w:szCs w:val="20"/>
              </w:rPr>
              <w:t>TemplateRouleType</w:t>
            </w:r>
            <w:proofErr w:type="spellEnd"/>
            <w:r>
              <w:rPr>
                <w:szCs w:val="20"/>
              </w:rPr>
              <w:t>)</w:t>
            </w:r>
          </w:p>
        </w:tc>
      </w:tr>
      <w:tr w:rsidR="005704C6" w:rsidRPr="00E91314" w14:paraId="22E6ACD8" w14:textId="77777777" w:rsidTr="001531A7">
        <w:tc>
          <w:tcPr>
            <w:tcW w:w="3277" w:type="dxa"/>
          </w:tcPr>
          <w:p w14:paraId="4F399328" w14:textId="77777777" w:rsidR="005704C6" w:rsidRDefault="005704C6" w:rsidP="00E1286C">
            <w:pPr>
              <w:rPr>
                <w:szCs w:val="20"/>
              </w:rPr>
            </w:pPr>
            <w:proofErr w:type="spellStart"/>
            <w:r>
              <w:rPr>
                <w:szCs w:val="20"/>
              </w:rPr>
              <w:t>TemplateRuleType</w:t>
            </w:r>
            <w:proofErr w:type="spellEnd"/>
          </w:p>
        </w:tc>
        <w:tc>
          <w:tcPr>
            <w:tcW w:w="5443" w:type="dxa"/>
          </w:tcPr>
          <w:p w14:paraId="6ECF546C" w14:textId="77777777" w:rsidR="005704C6" w:rsidRDefault="005704C6" w:rsidP="00E1286C">
            <w:pPr>
              <w:rPr>
                <w:szCs w:val="20"/>
              </w:rPr>
            </w:pPr>
            <w:r>
              <w:rPr>
                <w:szCs w:val="20"/>
              </w:rPr>
              <w:t xml:space="preserve">Objekt för att hantera </w:t>
            </w:r>
            <w:proofErr w:type="spellStart"/>
            <w:r>
              <w:rPr>
                <w:szCs w:val="20"/>
              </w:rPr>
              <w:t>regle</w:t>
            </w:r>
            <w:proofErr w:type="spellEnd"/>
            <w:r>
              <w:rPr>
                <w:szCs w:val="20"/>
              </w:rPr>
              <w:t>.</w:t>
            </w:r>
          </w:p>
        </w:tc>
      </w:tr>
    </w:tbl>
    <w:p w14:paraId="0681ACD2" w14:textId="77777777" w:rsidR="00870854" w:rsidRPr="00E91314" w:rsidRDefault="00870854" w:rsidP="00870854"/>
    <w:p w14:paraId="37CF994E" w14:textId="77777777" w:rsidR="00CA7BB4" w:rsidRDefault="005B7D56" w:rsidP="00870854">
      <w:r>
        <w:t xml:space="preserve">Se tjänstekontraktsbeskrivning och </w:t>
      </w:r>
      <w:proofErr w:type="spellStart"/>
      <w:r>
        <w:t>WSDL</w:t>
      </w:r>
      <w:proofErr w:type="spellEnd"/>
      <w:r>
        <w:t>/</w:t>
      </w:r>
      <w:proofErr w:type="spellStart"/>
      <w:r>
        <w:t>XSD</w:t>
      </w:r>
      <w:proofErr w:type="spellEnd"/>
      <w:r>
        <w:t xml:space="preserve"> för ytterligare detaljer.</w:t>
      </w:r>
    </w:p>
    <w:p w14:paraId="323914D6" w14:textId="77777777" w:rsidR="00D57931" w:rsidRDefault="00D57931" w:rsidP="00870854"/>
    <w:p w14:paraId="52E124DE" w14:textId="77777777" w:rsidR="00D57931" w:rsidRDefault="00D57931" w:rsidP="00870854"/>
    <w:p w14:paraId="22502B4C" w14:textId="77777777" w:rsidR="00D57931" w:rsidRDefault="00D57931" w:rsidP="00870854"/>
    <w:p w14:paraId="7899C37F" w14:textId="77777777" w:rsidR="00D57931" w:rsidRDefault="00D57931" w:rsidP="00870854"/>
    <w:p w14:paraId="3DEDC484" w14:textId="77777777" w:rsidR="00D57931" w:rsidRDefault="00D57931" w:rsidP="00870854"/>
    <w:p w14:paraId="6598CCA6" w14:textId="77777777" w:rsidR="00D57931" w:rsidRDefault="00D57931" w:rsidP="00870854"/>
    <w:p w14:paraId="31EFEE32" w14:textId="77777777" w:rsidR="00D57931" w:rsidRDefault="00D57931" w:rsidP="00870854"/>
    <w:p w14:paraId="5C91D199" w14:textId="77777777" w:rsidR="00D57931" w:rsidRDefault="00D57931" w:rsidP="00870854"/>
    <w:p w14:paraId="6122C7D3" w14:textId="77777777" w:rsidR="00D57931" w:rsidRPr="00E91314" w:rsidRDefault="00D57931" w:rsidP="00870854"/>
    <w:p w14:paraId="0E58E36A" w14:textId="77777777" w:rsidR="00CA7BB4" w:rsidRPr="00E91314" w:rsidRDefault="00CA7BB4" w:rsidP="00870854"/>
    <w:p w14:paraId="0319135B" w14:textId="77777777" w:rsidR="00344F4F" w:rsidRPr="00E91314" w:rsidRDefault="00CA7BB4" w:rsidP="00AA406D">
      <w:pPr>
        <w:pStyle w:val="Rubrik3"/>
        <w:numPr>
          <w:ilvl w:val="2"/>
          <w:numId w:val="21"/>
        </w:numPr>
        <w:tabs>
          <w:tab w:val="left" w:pos="964"/>
        </w:tabs>
        <w:spacing w:before="240" w:after="60"/>
        <w:rPr>
          <w:lang w:val="sv-SE"/>
        </w:rPr>
      </w:pPr>
      <w:bookmarkStart w:id="156" w:name="_Toc193243789"/>
      <w:r w:rsidRPr="00E91314">
        <w:rPr>
          <w:lang w:val="sv-SE"/>
        </w:rPr>
        <w:t xml:space="preserve"> </w:t>
      </w:r>
      <w:bookmarkStart w:id="157" w:name="_Toc220986043"/>
      <w:r w:rsidR="00870854" w:rsidRPr="00E91314">
        <w:rPr>
          <w:lang w:val="sv-SE"/>
        </w:rPr>
        <w:t xml:space="preserve">V-MIM </w:t>
      </w:r>
      <w:proofErr w:type="gramStart"/>
      <w:r w:rsidR="00870854" w:rsidRPr="00E91314">
        <w:rPr>
          <w:lang w:val="sv-SE"/>
        </w:rPr>
        <w:t xml:space="preserve">– </w:t>
      </w:r>
      <w:r w:rsidRPr="00E91314">
        <w:rPr>
          <w:lang w:val="sv-SE"/>
        </w:rPr>
        <w:t xml:space="preserve"> </w:t>
      </w:r>
      <w:proofErr w:type="spellStart"/>
      <w:r w:rsidR="0056490B">
        <w:rPr>
          <w:lang w:val="sv-SE"/>
        </w:rPr>
        <w:t>Form</w:t>
      </w:r>
      <w:r w:rsidR="00C85A92">
        <w:rPr>
          <w:lang w:val="sv-SE"/>
        </w:rPr>
        <w:t>s</w:t>
      </w:r>
      <w:r w:rsidR="0056490B">
        <w:rPr>
          <w:lang w:val="sv-SE"/>
        </w:rPr>
        <w:t>Template</w:t>
      </w:r>
      <w:r w:rsidR="00A17FCF">
        <w:rPr>
          <w:lang w:val="sv-SE"/>
        </w:rPr>
        <w:t>Info</w:t>
      </w:r>
      <w:r w:rsidR="00870854" w:rsidRPr="00E91314">
        <w:rPr>
          <w:lang w:val="sv-SE"/>
        </w:rPr>
        <w:t>Typ</w:t>
      </w:r>
      <w:bookmarkEnd w:id="157"/>
      <w:proofErr w:type="spellEnd"/>
      <w:proofErr w:type="gramEnd"/>
    </w:p>
    <w:p w14:paraId="74084639" w14:textId="77777777" w:rsidR="00870854" w:rsidRPr="00E91314" w:rsidRDefault="00344F4F" w:rsidP="00344F4F">
      <w:pPr>
        <w:pStyle w:val="Brdtext"/>
        <w:rPr>
          <w:sz w:val="20"/>
          <w:szCs w:val="20"/>
          <w:lang w:val="sv-SE"/>
        </w:rPr>
      </w:pPr>
      <w:r w:rsidRPr="00E91314">
        <w:rPr>
          <w:sz w:val="20"/>
          <w:szCs w:val="20"/>
          <w:lang w:val="sv-SE"/>
        </w:rPr>
        <w:t>Meddelande för att beskriva</w:t>
      </w:r>
      <w:r w:rsidR="00A17FCF">
        <w:rPr>
          <w:sz w:val="20"/>
          <w:szCs w:val="20"/>
          <w:lang w:val="sv-SE"/>
        </w:rPr>
        <w:t xml:space="preserve"> ett urval av attribut från</w:t>
      </w:r>
      <w:r w:rsidRPr="00E91314">
        <w:rPr>
          <w:sz w:val="20"/>
          <w:szCs w:val="20"/>
          <w:lang w:val="sv-SE"/>
        </w:rPr>
        <w:t xml:space="preserve"> formulärmallar (Baserad på V-DIM </w:t>
      </w:r>
      <w:proofErr w:type="spellStart"/>
      <w:r w:rsidRPr="00E91314">
        <w:rPr>
          <w:sz w:val="20"/>
          <w:szCs w:val="20"/>
          <w:lang w:val="sv-SE"/>
        </w:rPr>
        <w:t>FormTemplateType</w:t>
      </w:r>
      <w:proofErr w:type="spellEnd"/>
      <w:r w:rsidRPr="00E91314">
        <w:rPr>
          <w:sz w:val="20"/>
          <w:szCs w:val="20"/>
          <w:lang w:val="sv-SE"/>
        </w:rPr>
        <w:t>).</w:t>
      </w:r>
      <w:bookmarkEnd w:id="156"/>
      <w:r w:rsidR="004F2362" w:rsidRPr="00E91314">
        <w:rPr>
          <w:sz w:val="20"/>
          <w:szCs w:val="20"/>
          <w:lang w:val="sv-SE"/>
        </w:rPr>
        <w:t xml:space="preserve"> Meddelandet returneras av tjänsteproducent.</w:t>
      </w:r>
    </w:p>
    <w:p w14:paraId="7C7AF370" w14:textId="77777777" w:rsidR="004F2362" w:rsidRPr="00E91314" w:rsidRDefault="004F2362" w:rsidP="00AA406D">
      <w:pPr>
        <w:pStyle w:val="Brdtext"/>
        <w:numPr>
          <w:ilvl w:val="0"/>
          <w:numId w:val="17"/>
        </w:numPr>
        <w:rPr>
          <w:sz w:val="20"/>
          <w:szCs w:val="20"/>
          <w:lang w:val="sv-SE"/>
        </w:rPr>
      </w:pPr>
      <w:r w:rsidRPr="00E91314">
        <w:rPr>
          <w:sz w:val="20"/>
          <w:szCs w:val="20"/>
          <w:lang w:val="sv-SE"/>
        </w:rPr>
        <w:t>Tjänstekontrakt ”</w:t>
      </w:r>
      <w:proofErr w:type="spellStart"/>
      <w:r w:rsidRPr="00E91314">
        <w:rPr>
          <w:sz w:val="20"/>
          <w:szCs w:val="20"/>
          <w:lang w:val="sv-SE"/>
        </w:rPr>
        <w:t>GetFormTemplates</w:t>
      </w:r>
      <w:proofErr w:type="spellEnd"/>
      <w:r w:rsidRPr="00E91314">
        <w:rPr>
          <w:sz w:val="20"/>
          <w:szCs w:val="20"/>
          <w:lang w:val="sv-SE"/>
        </w:rPr>
        <w:t>”</w:t>
      </w:r>
    </w:p>
    <w:p w14:paraId="13DA14D7" w14:textId="77777777" w:rsidR="004F2362" w:rsidRPr="00E91314" w:rsidRDefault="00A17FCF" w:rsidP="00344F4F">
      <w:pPr>
        <w:pStyle w:val="Brdtext"/>
        <w:rPr>
          <w:lang w:val="sv-SE"/>
        </w:rPr>
      </w:pPr>
      <w:r>
        <w:rPr>
          <w:noProof/>
          <w:lang w:val="sv-SE" w:eastAsia="sv-SE"/>
        </w:rPr>
        <w:drawing>
          <wp:inline distT="0" distB="0" distL="0" distR="0" wp14:anchorId="17A217CA" wp14:editId="40774E50">
            <wp:extent cx="5400040" cy="3287913"/>
            <wp:effectExtent l="0" t="0" r="10160" b="0"/>
            <wp:docPr id="1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87913"/>
                    </a:xfrm>
                    <a:prstGeom prst="rect">
                      <a:avLst/>
                    </a:prstGeom>
                    <a:noFill/>
                    <a:ln>
                      <a:noFill/>
                    </a:ln>
                  </pic:spPr>
                </pic:pic>
              </a:graphicData>
            </a:graphic>
          </wp:inline>
        </w:drawing>
      </w:r>
    </w:p>
    <w:p w14:paraId="305E270A" w14:textId="77777777" w:rsidR="00870854" w:rsidRPr="00E337C3" w:rsidRDefault="00E337C3" w:rsidP="00870854">
      <w:pPr>
        <w:rPr>
          <w:i/>
        </w:rPr>
      </w:pPr>
      <w:r w:rsidRPr="00E337C3">
        <w:rPr>
          <w:i/>
        </w:rPr>
        <w:t>Detaljering.</w:t>
      </w:r>
    </w:p>
    <w:p w14:paraId="270C878C" w14:textId="77777777" w:rsidR="005B07AD" w:rsidRPr="00E91314" w:rsidRDefault="005B07AD" w:rsidP="00870854"/>
    <w:p w14:paraId="26B8C254" w14:textId="77777777" w:rsidR="00A17FCF" w:rsidRDefault="00A17FCF" w:rsidP="00E337C3">
      <w:pPr>
        <w:pStyle w:val="Rubrik3"/>
        <w:tabs>
          <w:tab w:val="left" w:pos="964"/>
        </w:tabs>
        <w:spacing w:before="240" w:after="60"/>
        <w:rPr>
          <w:lang w:val="sv-SE"/>
        </w:rPr>
      </w:pPr>
      <w:bookmarkStart w:id="158" w:name="_Toc193243790"/>
    </w:p>
    <w:p w14:paraId="1903DA66" w14:textId="77777777" w:rsidR="00A17FCF" w:rsidRDefault="00A17FCF">
      <w:pPr>
        <w:spacing w:before="0" w:after="0"/>
        <w:rPr>
          <w:rFonts w:ascii="Arial" w:hAnsi="Arial" w:cs="Arial"/>
          <w:b/>
          <w:bCs/>
          <w:sz w:val="22"/>
          <w:szCs w:val="26"/>
        </w:rPr>
      </w:pPr>
      <w:r>
        <w:br w:type="page"/>
      </w:r>
    </w:p>
    <w:p w14:paraId="43DE3247" w14:textId="77777777" w:rsidR="00870854" w:rsidRPr="00E91314" w:rsidRDefault="00870854" w:rsidP="00AA406D">
      <w:pPr>
        <w:pStyle w:val="Rubrik3"/>
        <w:numPr>
          <w:ilvl w:val="2"/>
          <w:numId w:val="21"/>
        </w:numPr>
        <w:tabs>
          <w:tab w:val="left" w:pos="964"/>
        </w:tabs>
        <w:spacing w:before="240" w:after="60"/>
        <w:rPr>
          <w:lang w:val="sv-SE"/>
        </w:rPr>
      </w:pPr>
      <w:bookmarkStart w:id="159" w:name="_Toc220986044"/>
      <w:r w:rsidRPr="00E91314">
        <w:rPr>
          <w:lang w:val="sv-SE"/>
        </w:rPr>
        <w:lastRenderedPageBreak/>
        <w:t xml:space="preserve">V-MIM – </w:t>
      </w:r>
      <w:proofErr w:type="spellStart"/>
      <w:r w:rsidRPr="00E91314">
        <w:rPr>
          <w:lang w:val="sv-SE"/>
        </w:rPr>
        <w:t>FormResponseType</w:t>
      </w:r>
      <w:bookmarkEnd w:id="158"/>
      <w:bookmarkEnd w:id="159"/>
      <w:proofErr w:type="spellEnd"/>
    </w:p>
    <w:p w14:paraId="3E3BA29D" w14:textId="77777777" w:rsidR="00344F4F" w:rsidRPr="00E91314" w:rsidRDefault="00B06028" w:rsidP="00767492">
      <w:r w:rsidRPr="00E91314">
        <w:t xml:space="preserve">Meddelande innehållande formulärets </w:t>
      </w:r>
      <w:proofErr w:type="spellStart"/>
      <w:r w:rsidR="00E62359">
        <w:t>sidor</w:t>
      </w:r>
      <w:r w:rsidRPr="00E91314">
        <w:t>frågor</w:t>
      </w:r>
      <w:proofErr w:type="spellEnd"/>
      <w:r w:rsidRPr="00E91314">
        <w:t xml:space="preserve"> och svar (</w:t>
      </w:r>
      <w:proofErr w:type="spellStart"/>
      <w:r w:rsidRPr="00E91314">
        <w:t>QuestionBlock</w:t>
      </w:r>
      <w:proofErr w:type="spellEnd"/>
      <w:r w:rsidRPr="00E91314">
        <w:t>).</w:t>
      </w:r>
      <w:r w:rsidR="0016573E" w:rsidRPr="00E91314">
        <w:t xml:space="preserve"> Meddelandet returneras av tjänsteproducent.</w:t>
      </w:r>
    </w:p>
    <w:p w14:paraId="10DA2C31" w14:textId="77777777" w:rsidR="0016573E" w:rsidRPr="00E91314" w:rsidRDefault="0016573E" w:rsidP="00AA406D">
      <w:pPr>
        <w:pStyle w:val="Brdtext"/>
        <w:numPr>
          <w:ilvl w:val="0"/>
          <w:numId w:val="17"/>
        </w:numPr>
        <w:rPr>
          <w:sz w:val="20"/>
          <w:szCs w:val="20"/>
          <w:lang w:val="sv-SE"/>
        </w:rPr>
      </w:pPr>
      <w:r w:rsidRPr="00E91314">
        <w:rPr>
          <w:sz w:val="20"/>
          <w:szCs w:val="20"/>
          <w:lang w:val="sv-SE"/>
        </w:rPr>
        <w:t>Tjänstekontrakt ”</w:t>
      </w:r>
      <w:proofErr w:type="spellStart"/>
      <w:r w:rsidRPr="00E91314">
        <w:rPr>
          <w:sz w:val="20"/>
          <w:szCs w:val="20"/>
          <w:lang w:val="sv-SE"/>
        </w:rPr>
        <w:t>GetForm</w:t>
      </w:r>
      <w:proofErr w:type="spellEnd"/>
      <w:r w:rsidRPr="00E91314">
        <w:rPr>
          <w:sz w:val="20"/>
          <w:szCs w:val="20"/>
          <w:lang w:val="sv-SE"/>
        </w:rPr>
        <w:t>”.</w:t>
      </w:r>
    </w:p>
    <w:p w14:paraId="1CDE0E66" w14:textId="77777777" w:rsidR="00870854" w:rsidRPr="00E62359" w:rsidRDefault="0016573E" w:rsidP="00AA406D">
      <w:pPr>
        <w:pStyle w:val="Brdtext"/>
        <w:numPr>
          <w:ilvl w:val="0"/>
          <w:numId w:val="17"/>
        </w:numPr>
        <w:rPr>
          <w:lang w:val="sv-SE"/>
        </w:rPr>
      </w:pPr>
      <w:r w:rsidRPr="00E91314">
        <w:rPr>
          <w:sz w:val="20"/>
          <w:szCs w:val="20"/>
          <w:lang w:val="sv-SE"/>
        </w:rPr>
        <w:t>Tjänstekontrakt ”</w:t>
      </w:r>
      <w:proofErr w:type="spellStart"/>
      <w:r w:rsidRPr="00E91314">
        <w:rPr>
          <w:sz w:val="20"/>
          <w:szCs w:val="20"/>
          <w:lang w:val="sv-SE"/>
        </w:rPr>
        <w:t>CreateForm</w:t>
      </w:r>
      <w:proofErr w:type="spellEnd"/>
      <w:r w:rsidRPr="00E91314">
        <w:rPr>
          <w:sz w:val="20"/>
          <w:szCs w:val="20"/>
          <w:lang w:val="sv-SE"/>
        </w:rPr>
        <w:t>”.</w:t>
      </w:r>
    </w:p>
    <w:p w14:paraId="0DDB142F" w14:textId="77777777" w:rsidR="00E62359" w:rsidRDefault="00032EB0" w:rsidP="00E62359">
      <w:pPr>
        <w:pStyle w:val="Brdtext"/>
        <w:rPr>
          <w:lang w:val="sv-SE"/>
        </w:rPr>
      </w:pPr>
      <w:r>
        <w:rPr>
          <w:noProof/>
          <w:lang w:val="sv-SE" w:eastAsia="sv-SE"/>
        </w:rPr>
        <w:drawing>
          <wp:inline distT="0" distB="0" distL="0" distR="0" wp14:anchorId="3C043A2A" wp14:editId="093834B4">
            <wp:extent cx="4118303" cy="2267086"/>
            <wp:effectExtent l="0" t="0" r="0" b="0"/>
            <wp:docPr id="25"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9106" cy="2267528"/>
                    </a:xfrm>
                    <a:prstGeom prst="rect">
                      <a:avLst/>
                    </a:prstGeom>
                    <a:noFill/>
                    <a:ln>
                      <a:noFill/>
                    </a:ln>
                  </pic:spPr>
                </pic:pic>
              </a:graphicData>
            </a:graphic>
          </wp:inline>
        </w:drawing>
      </w:r>
    </w:p>
    <w:p w14:paraId="28A1FA3C" w14:textId="77777777" w:rsidR="00E337C3" w:rsidRPr="00E337C3" w:rsidRDefault="00E337C3" w:rsidP="00E62359">
      <w:pPr>
        <w:pStyle w:val="Brdtext"/>
        <w:rPr>
          <w:i/>
          <w:lang w:val="sv-SE"/>
        </w:rPr>
      </w:pPr>
      <w:r w:rsidRPr="00E337C3">
        <w:rPr>
          <w:i/>
          <w:lang w:val="sv-SE"/>
        </w:rPr>
        <w:t>Detaljering.</w:t>
      </w:r>
    </w:p>
    <w:p w14:paraId="69099B3F" w14:textId="77777777" w:rsidR="00870854" w:rsidRDefault="00032EB0" w:rsidP="00870854">
      <w:r>
        <w:rPr>
          <w:noProof/>
          <w:lang w:eastAsia="sv-SE"/>
        </w:rPr>
        <w:lastRenderedPageBreak/>
        <w:drawing>
          <wp:inline distT="0" distB="0" distL="0" distR="0" wp14:anchorId="4C4A8FE4" wp14:editId="637F0800">
            <wp:extent cx="5134303" cy="4498096"/>
            <wp:effectExtent l="0" t="0" r="0" b="0"/>
            <wp:docPr id="27"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6619" cy="4500125"/>
                    </a:xfrm>
                    <a:prstGeom prst="rect">
                      <a:avLst/>
                    </a:prstGeom>
                    <a:noFill/>
                    <a:ln>
                      <a:noFill/>
                    </a:ln>
                  </pic:spPr>
                </pic:pic>
              </a:graphicData>
            </a:graphic>
          </wp:inline>
        </w:drawing>
      </w:r>
    </w:p>
    <w:p w14:paraId="3095BCB8" w14:textId="77777777" w:rsidR="00161CB0" w:rsidRPr="00E337C3" w:rsidRDefault="00161CB0" w:rsidP="00E337C3">
      <w:pPr>
        <w:tabs>
          <w:tab w:val="left" w:pos="2926"/>
        </w:tabs>
        <w:rPr>
          <w:i/>
        </w:rPr>
      </w:pPr>
      <w:r w:rsidRPr="00E337C3">
        <w:rPr>
          <w:i/>
        </w:rPr>
        <w:t xml:space="preserve">Detaljering av </w:t>
      </w:r>
      <w:proofErr w:type="spellStart"/>
      <w:r w:rsidR="00AC2FAA" w:rsidRPr="00E337C3">
        <w:rPr>
          <w:i/>
        </w:rPr>
        <w:t>FormType</w:t>
      </w:r>
      <w:proofErr w:type="spellEnd"/>
      <w:r w:rsidR="00E337C3" w:rsidRPr="00E337C3">
        <w:rPr>
          <w:i/>
        </w:rPr>
        <w:t>.</w:t>
      </w:r>
      <w:r w:rsidR="00E337C3" w:rsidRPr="00E337C3">
        <w:rPr>
          <w:i/>
        </w:rPr>
        <w:tab/>
      </w:r>
    </w:p>
    <w:p w14:paraId="7B75A9D8" w14:textId="77777777" w:rsidR="00B06028" w:rsidRDefault="00B06028">
      <w:pPr>
        <w:spacing w:before="0" w:after="0"/>
        <w:rPr>
          <w:rFonts w:ascii="Arial" w:hAnsi="Arial" w:cs="Arial"/>
          <w:b/>
          <w:bCs/>
          <w:sz w:val="22"/>
          <w:szCs w:val="26"/>
        </w:rPr>
      </w:pPr>
      <w:bookmarkStart w:id="160" w:name="_Toc193243791"/>
    </w:p>
    <w:p w14:paraId="6C01BCDA" w14:textId="77777777" w:rsidR="0082298D" w:rsidRDefault="0082298D">
      <w:pPr>
        <w:spacing w:before="0" w:after="0"/>
        <w:rPr>
          <w:rFonts w:ascii="Arial" w:hAnsi="Arial" w:cs="Arial"/>
          <w:b/>
          <w:bCs/>
          <w:sz w:val="22"/>
          <w:szCs w:val="26"/>
        </w:rPr>
      </w:pPr>
    </w:p>
    <w:p w14:paraId="19B6DAED" w14:textId="77777777" w:rsidR="0082298D" w:rsidRDefault="0082298D">
      <w:pPr>
        <w:spacing w:before="0" w:after="0"/>
        <w:rPr>
          <w:rFonts w:ascii="Arial" w:hAnsi="Arial" w:cs="Arial"/>
          <w:b/>
          <w:bCs/>
          <w:sz w:val="22"/>
          <w:szCs w:val="26"/>
        </w:rPr>
      </w:pPr>
    </w:p>
    <w:p w14:paraId="16F986F3" w14:textId="77777777" w:rsidR="0082298D" w:rsidRDefault="0082298D">
      <w:pPr>
        <w:spacing w:before="0" w:after="0"/>
        <w:rPr>
          <w:rFonts w:ascii="Arial" w:hAnsi="Arial" w:cs="Arial"/>
          <w:b/>
          <w:bCs/>
          <w:sz w:val="22"/>
          <w:szCs w:val="26"/>
        </w:rPr>
      </w:pPr>
    </w:p>
    <w:p w14:paraId="7DBACB60" w14:textId="77777777" w:rsidR="0082298D" w:rsidRDefault="0082298D">
      <w:pPr>
        <w:spacing w:before="0" w:after="0"/>
        <w:rPr>
          <w:rFonts w:ascii="Arial" w:hAnsi="Arial" w:cs="Arial"/>
          <w:b/>
          <w:bCs/>
          <w:sz w:val="22"/>
          <w:szCs w:val="26"/>
        </w:rPr>
      </w:pPr>
    </w:p>
    <w:p w14:paraId="02191D70" w14:textId="77777777" w:rsidR="0082298D" w:rsidRDefault="0082298D">
      <w:pPr>
        <w:spacing w:before="0" w:after="0"/>
        <w:rPr>
          <w:rFonts w:ascii="Arial" w:hAnsi="Arial" w:cs="Arial"/>
          <w:b/>
          <w:bCs/>
          <w:sz w:val="22"/>
          <w:szCs w:val="26"/>
        </w:rPr>
      </w:pPr>
    </w:p>
    <w:p w14:paraId="188AF309" w14:textId="77777777" w:rsidR="0082298D" w:rsidRDefault="0082298D">
      <w:pPr>
        <w:spacing w:before="0" w:after="0"/>
        <w:rPr>
          <w:rFonts w:ascii="Arial" w:hAnsi="Arial" w:cs="Arial"/>
          <w:b/>
          <w:bCs/>
          <w:sz w:val="22"/>
          <w:szCs w:val="26"/>
        </w:rPr>
      </w:pPr>
    </w:p>
    <w:p w14:paraId="259A4D3B" w14:textId="77777777" w:rsidR="0082298D" w:rsidRDefault="0082298D">
      <w:pPr>
        <w:spacing w:before="0" w:after="0"/>
        <w:rPr>
          <w:rFonts w:ascii="Arial" w:hAnsi="Arial" w:cs="Arial"/>
          <w:b/>
          <w:bCs/>
          <w:sz w:val="22"/>
          <w:szCs w:val="26"/>
        </w:rPr>
      </w:pPr>
    </w:p>
    <w:p w14:paraId="2B919A51" w14:textId="77777777" w:rsidR="0082298D" w:rsidRDefault="0082298D">
      <w:pPr>
        <w:spacing w:before="0" w:after="0"/>
        <w:rPr>
          <w:rFonts w:ascii="Arial" w:hAnsi="Arial" w:cs="Arial"/>
          <w:b/>
          <w:bCs/>
          <w:sz w:val="22"/>
          <w:szCs w:val="26"/>
        </w:rPr>
      </w:pPr>
    </w:p>
    <w:p w14:paraId="0BD9CCA7" w14:textId="77777777" w:rsidR="0082298D" w:rsidRDefault="0082298D">
      <w:pPr>
        <w:spacing w:before="0" w:after="0"/>
        <w:rPr>
          <w:rFonts w:ascii="Arial" w:hAnsi="Arial" w:cs="Arial"/>
          <w:b/>
          <w:bCs/>
          <w:sz w:val="22"/>
          <w:szCs w:val="26"/>
        </w:rPr>
      </w:pPr>
    </w:p>
    <w:p w14:paraId="3D8CD120" w14:textId="77777777" w:rsidR="0082298D" w:rsidRDefault="0082298D">
      <w:pPr>
        <w:spacing w:before="0" w:after="0"/>
        <w:rPr>
          <w:rFonts w:ascii="Arial" w:hAnsi="Arial" w:cs="Arial"/>
          <w:b/>
          <w:bCs/>
          <w:sz w:val="22"/>
          <w:szCs w:val="26"/>
        </w:rPr>
      </w:pPr>
    </w:p>
    <w:p w14:paraId="5E3F83C7" w14:textId="77777777" w:rsidR="0082298D" w:rsidRDefault="0082298D">
      <w:pPr>
        <w:spacing w:before="0" w:after="0"/>
        <w:rPr>
          <w:rFonts w:ascii="Arial" w:hAnsi="Arial" w:cs="Arial"/>
          <w:b/>
          <w:bCs/>
          <w:sz w:val="22"/>
          <w:szCs w:val="26"/>
        </w:rPr>
      </w:pPr>
    </w:p>
    <w:p w14:paraId="45AF4A40" w14:textId="77777777" w:rsidR="00875C03" w:rsidRDefault="00875C03">
      <w:pPr>
        <w:spacing w:before="0" w:after="0"/>
        <w:rPr>
          <w:rFonts w:ascii="Arial" w:hAnsi="Arial" w:cs="Arial"/>
          <w:b/>
          <w:bCs/>
          <w:sz w:val="22"/>
          <w:szCs w:val="26"/>
        </w:rPr>
      </w:pPr>
    </w:p>
    <w:p w14:paraId="70C054BC" w14:textId="77777777" w:rsidR="00875C03" w:rsidRDefault="00875C03">
      <w:pPr>
        <w:spacing w:before="0" w:after="0"/>
        <w:rPr>
          <w:rFonts w:ascii="Arial" w:hAnsi="Arial" w:cs="Arial"/>
          <w:b/>
          <w:bCs/>
          <w:sz w:val="22"/>
          <w:szCs w:val="26"/>
        </w:rPr>
      </w:pPr>
    </w:p>
    <w:p w14:paraId="1D7FA82F" w14:textId="77777777" w:rsidR="00875C03" w:rsidRDefault="00875C03">
      <w:pPr>
        <w:spacing w:before="0" w:after="0"/>
        <w:rPr>
          <w:rFonts w:ascii="Arial" w:hAnsi="Arial" w:cs="Arial"/>
          <w:b/>
          <w:bCs/>
          <w:sz w:val="22"/>
          <w:szCs w:val="26"/>
        </w:rPr>
      </w:pPr>
    </w:p>
    <w:p w14:paraId="4563DE87" w14:textId="77777777" w:rsidR="00875C03" w:rsidRDefault="00875C03">
      <w:pPr>
        <w:spacing w:before="0" w:after="0"/>
        <w:rPr>
          <w:rFonts w:ascii="Arial" w:hAnsi="Arial" w:cs="Arial"/>
          <w:b/>
          <w:bCs/>
          <w:sz w:val="22"/>
          <w:szCs w:val="26"/>
        </w:rPr>
      </w:pPr>
    </w:p>
    <w:p w14:paraId="235CB783" w14:textId="77777777" w:rsidR="00875C03" w:rsidRPr="00E91314" w:rsidRDefault="00875C03">
      <w:pPr>
        <w:spacing w:before="0" w:after="0"/>
        <w:rPr>
          <w:rFonts w:ascii="Arial" w:hAnsi="Arial" w:cs="Arial"/>
          <w:b/>
          <w:bCs/>
          <w:sz w:val="22"/>
          <w:szCs w:val="26"/>
        </w:rPr>
      </w:pPr>
    </w:p>
    <w:p w14:paraId="36F8E798" w14:textId="77777777" w:rsidR="00870854" w:rsidRPr="00E91314" w:rsidRDefault="00CA7BB4" w:rsidP="00AA406D">
      <w:pPr>
        <w:pStyle w:val="Rubrik3"/>
        <w:numPr>
          <w:ilvl w:val="2"/>
          <w:numId w:val="21"/>
        </w:numPr>
        <w:tabs>
          <w:tab w:val="left" w:pos="964"/>
        </w:tabs>
        <w:spacing w:before="240" w:after="60"/>
        <w:rPr>
          <w:lang w:val="sv-SE"/>
        </w:rPr>
      </w:pPr>
      <w:r w:rsidRPr="00E91314">
        <w:rPr>
          <w:lang w:val="sv-SE"/>
        </w:rPr>
        <w:t xml:space="preserve"> </w:t>
      </w:r>
      <w:bookmarkStart w:id="161" w:name="_Toc220986045"/>
      <w:r w:rsidR="00870854" w:rsidRPr="00E91314">
        <w:rPr>
          <w:lang w:val="sv-SE"/>
        </w:rPr>
        <w:t xml:space="preserve">V-MIM – </w:t>
      </w:r>
      <w:proofErr w:type="spellStart"/>
      <w:r w:rsidR="00870854" w:rsidRPr="00E91314">
        <w:rPr>
          <w:lang w:val="sv-SE"/>
        </w:rPr>
        <w:t>FormsResponseType</w:t>
      </w:r>
      <w:bookmarkEnd w:id="160"/>
      <w:bookmarkEnd w:id="161"/>
      <w:proofErr w:type="spellEnd"/>
    </w:p>
    <w:p w14:paraId="05D9853E" w14:textId="77777777" w:rsidR="00870854" w:rsidRPr="00E91314" w:rsidRDefault="00B06028" w:rsidP="00870854">
      <w:pPr>
        <w:rPr>
          <w:szCs w:val="20"/>
        </w:rPr>
      </w:pPr>
      <w:r w:rsidRPr="00E91314">
        <w:rPr>
          <w:szCs w:val="20"/>
        </w:rPr>
        <w:t>Meddelandet innehåller användarens formulär.</w:t>
      </w:r>
    </w:p>
    <w:p w14:paraId="04D958E5" w14:textId="77777777" w:rsidR="005834A1" w:rsidRPr="00E91314" w:rsidRDefault="005834A1" w:rsidP="00AA406D">
      <w:pPr>
        <w:pStyle w:val="Liststycke"/>
        <w:numPr>
          <w:ilvl w:val="0"/>
          <w:numId w:val="26"/>
        </w:numPr>
      </w:pPr>
      <w:r w:rsidRPr="00E91314">
        <w:rPr>
          <w:szCs w:val="20"/>
        </w:rPr>
        <w:t>Tjänstekontrakt ”</w:t>
      </w:r>
      <w:proofErr w:type="spellStart"/>
      <w:r w:rsidRPr="00E91314">
        <w:rPr>
          <w:szCs w:val="20"/>
        </w:rPr>
        <w:t>GetForms</w:t>
      </w:r>
      <w:proofErr w:type="spellEnd"/>
      <w:r w:rsidRPr="00E91314">
        <w:rPr>
          <w:szCs w:val="20"/>
        </w:rPr>
        <w:t>”.</w:t>
      </w:r>
    </w:p>
    <w:p w14:paraId="2133F39A" w14:textId="77777777" w:rsidR="005834A1" w:rsidRPr="00E91314" w:rsidRDefault="005834A1" w:rsidP="005834A1"/>
    <w:p w14:paraId="61152D71" w14:textId="77777777" w:rsidR="00767492" w:rsidRDefault="00CA7BB4" w:rsidP="00767492">
      <w:bookmarkStart w:id="162" w:name="_Toc193243792"/>
      <w:r w:rsidRPr="00E91314">
        <w:t xml:space="preserve"> </w:t>
      </w:r>
      <w:r w:rsidR="00032EB0">
        <w:rPr>
          <w:noProof/>
          <w:lang w:eastAsia="sv-SE"/>
        </w:rPr>
        <w:drawing>
          <wp:inline distT="0" distB="0" distL="0" distR="0" wp14:anchorId="1B62D09A" wp14:editId="38E96D4D">
            <wp:extent cx="5400040" cy="3668951"/>
            <wp:effectExtent l="0" t="0" r="10160" b="0"/>
            <wp:docPr id="3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668951"/>
                    </a:xfrm>
                    <a:prstGeom prst="rect">
                      <a:avLst/>
                    </a:prstGeom>
                    <a:noFill/>
                    <a:ln>
                      <a:noFill/>
                    </a:ln>
                  </pic:spPr>
                </pic:pic>
              </a:graphicData>
            </a:graphic>
          </wp:inline>
        </w:drawing>
      </w:r>
    </w:p>
    <w:p w14:paraId="047D215F" w14:textId="77777777" w:rsidR="00E337C3" w:rsidRPr="00E337C3" w:rsidRDefault="00E337C3" w:rsidP="00767492">
      <w:pPr>
        <w:rPr>
          <w:i/>
        </w:rPr>
      </w:pPr>
      <w:r w:rsidRPr="00E337C3">
        <w:rPr>
          <w:i/>
        </w:rPr>
        <w:t xml:space="preserve">Detaljering </w:t>
      </w:r>
      <w:proofErr w:type="spellStart"/>
      <w:r w:rsidRPr="00E337C3">
        <w:rPr>
          <w:i/>
        </w:rPr>
        <w:t>FormsType</w:t>
      </w:r>
      <w:proofErr w:type="spellEnd"/>
      <w:r w:rsidRPr="00E337C3">
        <w:rPr>
          <w:i/>
        </w:rPr>
        <w:t>.</w:t>
      </w:r>
    </w:p>
    <w:p w14:paraId="4F75DA68" w14:textId="77777777" w:rsidR="0082298D" w:rsidRDefault="0082298D">
      <w:pPr>
        <w:spacing w:before="0" w:after="0"/>
        <w:rPr>
          <w:rFonts w:ascii="Arial" w:hAnsi="Arial" w:cs="Arial"/>
          <w:b/>
          <w:iCs/>
          <w:sz w:val="22"/>
          <w:szCs w:val="22"/>
          <w:lang w:eastAsia="sv-SE"/>
        </w:rPr>
      </w:pPr>
      <w:r>
        <w:rPr>
          <w:sz w:val="22"/>
          <w:szCs w:val="22"/>
        </w:rPr>
        <w:br w:type="page"/>
      </w:r>
    </w:p>
    <w:p w14:paraId="774897A7" w14:textId="77777777" w:rsidR="00870854" w:rsidRPr="00E91314" w:rsidRDefault="004A4124" w:rsidP="00767492">
      <w:pPr>
        <w:pStyle w:val="Rubrik3Nr"/>
        <w:rPr>
          <w:sz w:val="22"/>
          <w:szCs w:val="22"/>
        </w:rPr>
      </w:pPr>
      <w:bookmarkStart w:id="163" w:name="_Toc220986046"/>
      <w:r>
        <w:rPr>
          <w:sz w:val="22"/>
          <w:szCs w:val="22"/>
        </w:rPr>
        <w:lastRenderedPageBreak/>
        <w:t xml:space="preserve">V-MIM – </w:t>
      </w:r>
      <w:proofErr w:type="spellStart"/>
      <w:r>
        <w:rPr>
          <w:sz w:val="22"/>
          <w:szCs w:val="22"/>
        </w:rPr>
        <w:t>QuestionBlock</w:t>
      </w:r>
      <w:r w:rsidR="00870854" w:rsidRPr="00E91314">
        <w:rPr>
          <w:sz w:val="22"/>
          <w:szCs w:val="22"/>
        </w:rPr>
        <w:t>Type</w:t>
      </w:r>
      <w:bookmarkEnd w:id="162"/>
      <w:bookmarkEnd w:id="163"/>
      <w:proofErr w:type="spellEnd"/>
    </w:p>
    <w:p w14:paraId="36EED3A3" w14:textId="77777777" w:rsidR="00B06028" w:rsidRPr="00E91314" w:rsidRDefault="00B06028" w:rsidP="00B06028">
      <w:pPr>
        <w:pStyle w:val="Brdtext"/>
        <w:rPr>
          <w:sz w:val="20"/>
          <w:szCs w:val="20"/>
          <w:lang w:val="sv-SE"/>
        </w:rPr>
      </w:pPr>
      <w:r w:rsidRPr="00E91314">
        <w:rPr>
          <w:sz w:val="20"/>
          <w:szCs w:val="20"/>
          <w:lang w:val="sv-SE"/>
        </w:rPr>
        <w:t>Meddelandet innehåller ett block av frågor och svarsalternativ.</w:t>
      </w:r>
      <w:r w:rsidR="00C31692" w:rsidRPr="00E91314">
        <w:rPr>
          <w:sz w:val="20"/>
          <w:szCs w:val="20"/>
          <w:lang w:val="sv-SE"/>
        </w:rPr>
        <w:t xml:space="preserve"> Meddelandet returneras av tjänsteproducent.</w:t>
      </w:r>
      <w:r w:rsidR="00D518D6">
        <w:rPr>
          <w:sz w:val="20"/>
          <w:szCs w:val="20"/>
          <w:lang w:val="sv-SE"/>
        </w:rPr>
        <w:t xml:space="preserve"> Ett </w:t>
      </w:r>
      <w:proofErr w:type="spellStart"/>
      <w:r w:rsidR="00D518D6">
        <w:rPr>
          <w:sz w:val="20"/>
          <w:szCs w:val="20"/>
          <w:lang w:val="sv-SE"/>
        </w:rPr>
        <w:t>QuestionBlockType</w:t>
      </w:r>
      <w:proofErr w:type="spellEnd"/>
      <w:r w:rsidR="00D518D6">
        <w:rPr>
          <w:sz w:val="20"/>
          <w:szCs w:val="20"/>
          <w:lang w:val="sv-SE"/>
        </w:rPr>
        <w:t xml:space="preserve"> ingår alltid i en sida (</w:t>
      </w:r>
      <w:proofErr w:type="spellStart"/>
      <w:r w:rsidR="00D518D6">
        <w:rPr>
          <w:sz w:val="20"/>
          <w:szCs w:val="20"/>
          <w:lang w:val="sv-SE"/>
        </w:rPr>
        <w:t>PageType</w:t>
      </w:r>
      <w:proofErr w:type="spellEnd"/>
      <w:r w:rsidR="00D518D6">
        <w:rPr>
          <w:sz w:val="20"/>
          <w:szCs w:val="20"/>
          <w:lang w:val="sv-SE"/>
        </w:rPr>
        <w:t>).</w:t>
      </w:r>
    </w:p>
    <w:p w14:paraId="0339D256"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w:t>
      </w:r>
      <w:proofErr w:type="spellStart"/>
      <w:r w:rsidRPr="00E91314">
        <w:rPr>
          <w:sz w:val="20"/>
          <w:szCs w:val="20"/>
          <w:lang w:val="sv-SE"/>
        </w:rPr>
        <w:t>SaveForm</w:t>
      </w:r>
      <w:r w:rsidR="00D518D6">
        <w:rPr>
          <w:sz w:val="20"/>
          <w:szCs w:val="20"/>
          <w:lang w:val="sv-SE"/>
        </w:rPr>
        <w:t>Page</w:t>
      </w:r>
      <w:proofErr w:type="spellEnd"/>
      <w:r w:rsidRPr="00E91314">
        <w:rPr>
          <w:sz w:val="20"/>
          <w:szCs w:val="20"/>
          <w:lang w:val="sv-SE"/>
        </w:rPr>
        <w:t>”.</w:t>
      </w:r>
    </w:p>
    <w:p w14:paraId="5C46D09B" w14:textId="77777777" w:rsidR="00DA0D4A" w:rsidRPr="00E91314" w:rsidRDefault="00DA0D4A" w:rsidP="00AA406D">
      <w:pPr>
        <w:pStyle w:val="Brdtext"/>
        <w:numPr>
          <w:ilvl w:val="0"/>
          <w:numId w:val="26"/>
        </w:numPr>
        <w:rPr>
          <w:sz w:val="20"/>
          <w:szCs w:val="20"/>
          <w:lang w:val="sv-SE"/>
        </w:rPr>
      </w:pPr>
      <w:r w:rsidRPr="00E91314">
        <w:rPr>
          <w:sz w:val="20"/>
          <w:szCs w:val="20"/>
          <w:lang w:val="sv-SE"/>
        </w:rPr>
        <w:t>Tjänstekontrakt ”</w:t>
      </w:r>
      <w:proofErr w:type="spellStart"/>
      <w:r w:rsidRPr="00E91314">
        <w:rPr>
          <w:sz w:val="20"/>
          <w:szCs w:val="20"/>
          <w:lang w:val="sv-SE"/>
        </w:rPr>
        <w:t>Get</w:t>
      </w:r>
      <w:r w:rsidR="00D518D6">
        <w:rPr>
          <w:sz w:val="20"/>
          <w:szCs w:val="20"/>
          <w:lang w:val="sv-SE"/>
        </w:rPr>
        <w:t>Form</w:t>
      </w:r>
      <w:r w:rsidRPr="00E91314">
        <w:rPr>
          <w:sz w:val="20"/>
          <w:szCs w:val="20"/>
          <w:lang w:val="sv-SE"/>
        </w:rPr>
        <w:t>Question</w:t>
      </w:r>
      <w:r w:rsidR="00D518D6">
        <w:rPr>
          <w:sz w:val="20"/>
          <w:szCs w:val="20"/>
          <w:lang w:val="sv-SE"/>
        </w:rPr>
        <w:t>Page</w:t>
      </w:r>
      <w:proofErr w:type="spellEnd"/>
      <w:r w:rsidRPr="00E91314">
        <w:rPr>
          <w:sz w:val="20"/>
          <w:szCs w:val="20"/>
          <w:lang w:val="sv-SE"/>
        </w:rPr>
        <w:t>”.</w:t>
      </w:r>
    </w:p>
    <w:p w14:paraId="23BDC053" w14:textId="77777777" w:rsidR="00870854" w:rsidRDefault="00D518D6" w:rsidP="004A4124">
      <w:pPr>
        <w:pStyle w:val="Brdtext"/>
        <w:rPr>
          <w:lang w:val="sv-SE"/>
        </w:rPr>
      </w:pPr>
      <w:r>
        <w:rPr>
          <w:noProof/>
          <w:lang w:val="sv-SE" w:eastAsia="sv-SE"/>
        </w:rPr>
        <w:drawing>
          <wp:inline distT="0" distB="0" distL="0" distR="0" wp14:anchorId="6E12F624" wp14:editId="6879B4BE">
            <wp:extent cx="5400040" cy="3293197"/>
            <wp:effectExtent l="0" t="0" r="10160" b="8890"/>
            <wp:docPr id="35"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93197"/>
                    </a:xfrm>
                    <a:prstGeom prst="rect">
                      <a:avLst/>
                    </a:prstGeom>
                    <a:noFill/>
                    <a:ln>
                      <a:noFill/>
                    </a:ln>
                  </pic:spPr>
                </pic:pic>
              </a:graphicData>
            </a:graphic>
          </wp:inline>
        </w:drawing>
      </w:r>
    </w:p>
    <w:p w14:paraId="4187FDDA" w14:textId="77777777" w:rsidR="00870854" w:rsidRPr="00E337C3" w:rsidRDefault="00E337C3" w:rsidP="00767492">
      <w:pPr>
        <w:pStyle w:val="Brdtext"/>
        <w:rPr>
          <w:i/>
          <w:noProof/>
          <w:lang w:val="sv-SE"/>
        </w:rPr>
      </w:pPr>
      <w:r w:rsidRPr="00E337C3">
        <w:rPr>
          <w:i/>
          <w:lang w:val="sv-SE"/>
        </w:rPr>
        <w:t xml:space="preserve">Detaljering </w:t>
      </w:r>
      <w:proofErr w:type="spellStart"/>
      <w:r w:rsidRPr="00E337C3">
        <w:rPr>
          <w:i/>
          <w:lang w:val="sv-SE"/>
        </w:rPr>
        <w:t>QuestionBlockType</w:t>
      </w:r>
      <w:proofErr w:type="spellEnd"/>
      <w:r>
        <w:rPr>
          <w:i/>
          <w:lang w:val="sv-SE"/>
        </w:rPr>
        <w:t xml:space="preserve"> </w:t>
      </w:r>
      <w:r w:rsidR="00D518D6" w:rsidRPr="00E337C3">
        <w:rPr>
          <w:b/>
          <w:i/>
          <w:noProof/>
          <w:lang w:val="sv-SE"/>
        </w:rPr>
        <w:t>Answer (</w:t>
      </w:r>
      <w:r w:rsidR="00870854" w:rsidRPr="00E337C3">
        <w:rPr>
          <w:b/>
          <w:i/>
          <w:noProof/>
          <w:lang w:val="sv-SE"/>
        </w:rPr>
        <w:t>AnswerType</w:t>
      </w:r>
      <w:r w:rsidR="00D518D6" w:rsidRPr="00E337C3">
        <w:rPr>
          <w:b/>
          <w:i/>
          <w:noProof/>
          <w:lang w:val="sv-SE"/>
        </w:rPr>
        <w:t>)</w:t>
      </w:r>
      <w:r w:rsidR="00870854" w:rsidRPr="00E337C3">
        <w:rPr>
          <w:b/>
          <w:i/>
          <w:noProof/>
          <w:lang w:val="sv-SE"/>
        </w:rPr>
        <w:t xml:space="preserve"> </w:t>
      </w:r>
      <w:r w:rsidR="00870854" w:rsidRPr="00E337C3">
        <w:rPr>
          <w:i/>
          <w:noProof/>
          <w:lang w:val="sv-SE"/>
        </w:rPr>
        <w:t>finns endast om användaren har besvarat frågan.</w:t>
      </w:r>
    </w:p>
    <w:p w14:paraId="19227BE6" w14:textId="77777777" w:rsidR="008649DA" w:rsidRDefault="008649DA">
      <w:pPr>
        <w:spacing w:before="0" w:after="0"/>
        <w:rPr>
          <w:rFonts w:ascii="Arial" w:hAnsi="Arial" w:cs="Arial"/>
          <w:b/>
          <w:bCs/>
          <w:sz w:val="22"/>
          <w:szCs w:val="26"/>
        </w:rPr>
      </w:pPr>
      <w:bookmarkStart w:id="164" w:name="_Toc193243793"/>
    </w:p>
    <w:p w14:paraId="5AF7E904" w14:textId="77777777" w:rsidR="004A4124" w:rsidRDefault="00161CB0">
      <w:pPr>
        <w:spacing w:before="0" w:after="0"/>
        <w:rPr>
          <w:rFonts w:ascii="Arial" w:hAnsi="Arial" w:cs="Arial"/>
          <w:b/>
          <w:bCs/>
          <w:sz w:val="22"/>
          <w:szCs w:val="26"/>
        </w:rPr>
      </w:pPr>
      <w:r>
        <w:rPr>
          <w:rFonts w:ascii="Arial" w:hAnsi="Arial" w:cs="Arial"/>
          <w:b/>
          <w:bCs/>
          <w:noProof/>
          <w:sz w:val="22"/>
          <w:szCs w:val="26"/>
          <w:lang w:eastAsia="sv-SE"/>
        </w:rPr>
        <w:lastRenderedPageBreak/>
        <w:drawing>
          <wp:inline distT="0" distB="0" distL="0" distR="0" wp14:anchorId="2017CBFF" wp14:editId="4BF9A97D">
            <wp:extent cx="5400040" cy="4154712"/>
            <wp:effectExtent l="0" t="0" r="10160" b="11430"/>
            <wp:docPr id="38"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154712"/>
                    </a:xfrm>
                    <a:prstGeom prst="rect">
                      <a:avLst/>
                    </a:prstGeom>
                    <a:noFill/>
                    <a:ln>
                      <a:noFill/>
                    </a:ln>
                  </pic:spPr>
                </pic:pic>
              </a:graphicData>
            </a:graphic>
          </wp:inline>
        </w:drawing>
      </w:r>
    </w:p>
    <w:p w14:paraId="73B31CB6" w14:textId="77777777" w:rsidR="00161CB0" w:rsidRPr="00E337C3" w:rsidRDefault="00161CB0" w:rsidP="00AC2FAA">
      <w:pPr>
        <w:rPr>
          <w:i/>
        </w:rPr>
      </w:pPr>
      <w:r w:rsidRPr="00E337C3">
        <w:rPr>
          <w:i/>
        </w:rPr>
        <w:t xml:space="preserve">Detaljering av </w:t>
      </w:r>
      <w:proofErr w:type="spellStart"/>
      <w:r w:rsidRPr="00E337C3">
        <w:rPr>
          <w:i/>
        </w:rPr>
        <w:t>QuestionType</w:t>
      </w:r>
      <w:proofErr w:type="spellEnd"/>
      <w:r w:rsidR="00E337C3" w:rsidRPr="00E337C3">
        <w:rPr>
          <w:i/>
        </w:rPr>
        <w:t>.</w:t>
      </w:r>
    </w:p>
    <w:p w14:paraId="39615F4A" w14:textId="77777777" w:rsidR="00161CB0" w:rsidRDefault="00161CB0" w:rsidP="00161CB0">
      <w:pPr>
        <w:pStyle w:val="Rubrik3"/>
        <w:tabs>
          <w:tab w:val="left" w:pos="964"/>
        </w:tabs>
        <w:spacing w:before="240" w:after="60"/>
        <w:rPr>
          <w:lang w:val="sv-SE"/>
        </w:rPr>
      </w:pPr>
    </w:p>
    <w:p w14:paraId="67916662" w14:textId="77777777" w:rsidR="00161CB0" w:rsidRDefault="00161CB0">
      <w:pPr>
        <w:spacing w:before="0" w:after="0"/>
        <w:rPr>
          <w:rFonts w:ascii="Arial" w:hAnsi="Arial" w:cs="Arial"/>
          <w:b/>
          <w:bCs/>
          <w:sz w:val="22"/>
          <w:szCs w:val="26"/>
        </w:rPr>
      </w:pPr>
      <w:r>
        <w:br w:type="page"/>
      </w:r>
    </w:p>
    <w:p w14:paraId="5011A8E6" w14:textId="77777777" w:rsidR="00870854" w:rsidRPr="00E91314" w:rsidRDefault="00870854" w:rsidP="00AA406D">
      <w:pPr>
        <w:pStyle w:val="Rubrik3"/>
        <w:numPr>
          <w:ilvl w:val="2"/>
          <w:numId w:val="21"/>
        </w:numPr>
        <w:tabs>
          <w:tab w:val="left" w:pos="964"/>
        </w:tabs>
        <w:spacing w:before="240" w:after="60"/>
        <w:rPr>
          <w:lang w:val="sv-SE"/>
        </w:rPr>
      </w:pPr>
      <w:bookmarkStart w:id="165" w:name="_Toc220986047"/>
      <w:r w:rsidRPr="00E91314">
        <w:rPr>
          <w:lang w:val="sv-SE"/>
        </w:rPr>
        <w:lastRenderedPageBreak/>
        <w:t xml:space="preserve">V-MIM – </w:t>
      </w:r>
      <w:proofErr w:type="spellStart"/>
      <w:r w:rsidRPr="00E91314">
        <w:rPr>
          <w:lang w:val="sv-SE"/>
        </w:rPr>
        <w:t>Question</w:t>
      </w:r>
      <w:r w:rsidR="0072744E" w:rsidRPr="00E91314">
        <w:rPr>
          <w:lang w:val="sv-SE"/>
        </w:rPr>
        <w:t>Block</w:t>
      </w:r>
      <w:r w:rsidRPr="00E91314">
        <w:rPr>
          <w:lang w:val="sv-SE"/>
        </w:rPr>
        <w:t>AnswersType</w:t>
      </w:r>
      <w:bookmarkEnd w:id="164"/>
      <w:bookmarkEnd w:id="165"/>
      <w:proofErr w:type="spellEnd"/>
    </w:p>
    <w:p w14:paraId="50895D97" w14:textId="77777777" w:rsidR="006D3764" w:rsidRPr="00E91314" w:rsidRDefault="006D3764" w:rsidP="006D3764">
      <w:pPr>
        <w:pStyle w:val="Brdtext"/>
        <w:rPr>
          <w:sz w:val="20"/>
          <w:szCs w:val="20"/>
          <w:lang w:val="sv-SE"/>
        </w:rPr>
      </w:pPr>
      <w:r w:rsidRPr="00E91314">
        <w:rPr>
          <w:sz w:val="20"/>
          <w:szCs w:val="20"/>
          <w:lang w:val="sv-SE"/>
        </w:rPr>
        <w:t>Meddelandet innehåller användarens svar på ett block av frågor.</w:t>
      </w:r>
      <w:r w:rsidR="00940817" w:rsidRPr="00E91314">
        <w:rPr>
          <w:sz w:val="20"/>
          <w:szCs w:val="20"/>
          <w:lang w:val="sv-SE"/>
        </w:rPr>
        <w:t xml:space="preserve"> </w:t>
      </w:r>
    </w:p>
    <w:p w14:paraId="40D8421F" w14:textId="77777777" w:rsidR="00CA351C" w:rsidRPr="00E91314" w:rsidRDefault="00CA351C" w:rsidP="00AA406D">
      <w:pPr>
        <w:pStyle w:val="Brdtext"/>
        <w:numPr>
          <w:ilvl w:val="0"/>
          <w:numId w:val="17"/>
        </w:numPr>
        <w:rPr>
          <w:sz w:val="20"/>
          <w:szCs w:val="20"/>
          <w:lang w:val="sv-SE"/>
        </w:rPr>
      </w:pPr>
      <w:r w:rsidRPr="00E91314">
        <w:rPr>
          <w:sz w:val="20"/>
          <w:szCs w:val="20"/>
          <w:lang w:val="sv-SE"/>
        </w:rPr>
        <w:t>Meddelandet skickas från tjänstekonsument till tjänsteproducent när en fråga besvarats.</w:t>
      </w:r>
    </w:p>
    <w:p w14:paraId="436D780D" w14:textId="77777777" w:rsidR="00CA351C" w:rsidRDefault="0030030B" w:rsidP="00AA406D">
      <w:pPr>
        <w:pStyle w:val="Brdtext"/>
        <w:numPr>
          <w:ilvl w:val="1"/>
          <w:numId w:val="17"/>
        </w:numPr>
        <w:rPr>
          <w:sz w:val="20"/>
          <w:szCs w:val="20"/>
          <w:lang w:val="sv-SE"/>
        </w:rPr>
      </w:pPr>
      <w:r w:rsidRPr="00E91314">
        <w:rPr>
          <w:sz w:val="20"/>
          <w:szCs w:val="20"/>
          <w:lang w:val="sv-SE"/>
        </w:rPr>
        <w:t>Se t</w:t>
      </w:r>
      <w:r w:rsidR="00CA351C" w:rsidRPr="00E91314">
        <w:rPr>
          <w:sz w:val="20"/>
          <w:szCs w:val="20"/>
          <w:lang w:val="sv-SE"/>
        </w:rPr>
        <w:t>jänstekontrakt “</w:t>
      </w:r>
      <w:proofErr w:type="spellStart"/>
      <w:r w:rsidR="00CA351C" w:rsidRPr="00E91314">
        <w:rPr>
          <w:sz w:val="20"/>
          <w:szCs w:val="20"/>
          <w:lang w:val="sv-SE"/>
        </w:rPr>
        <w:t>SaveForm</w:t>
      </w:r>
      <w:r w:rsidR="00E337C3">
        <w:rPr>
          <w:sz w:val="20"/>
          <w:szCs w:val="20"/>
          <w:lang w:val="sv-SE"/>
        </w:rPr>
        <w:t>Page</w:t>
      </w:r>
      <w:proofErr w:type="spellEnd"/>
      <w:r w:rsidR="00CA351C" w:rsidRPr="00E91314">
        <w:rPr>
          <w:sz w:val="20"/>
          <w:szCs w:val="20"/>
          <w:lang w:val="sv-SE"/>
        </w:rPr>
        <w:t>”.</w:t>
      </w:r>
    </w:p>
    <w:p w14:paraId="59A36DED" w14:textId="77777777" w:rsidR="00482C60" w:rsidRDefault="00482C60" w:rsidP="00482C60">
      <w:pPr>
        <w:pStyle w:val="Brdtext"/>
        <w:ind w:left="1440"/>
        <w:rPr>
          <w:sz w:val="20"/>
          <w:szCs w:val="20"/>
          <w:lang w:val="sv-SE"/>
        </w:rPr>
      </w:pPr>
    </w:p>
    <w:p w14:paraId="6DBD09D1" w14:textId="77777777" w:rsidR="00482C60" w:rsidRDefault="00482C60" w:rsidP="00482C60">
      <w:pPr>
        <w:pStyle w:val="Brdtext"/>
        <w:rPr>
          <w:sz w:val="20"/>
          <w:szCs w:val="20"/>
          <w:lang w:val="sv-SE"/>
        </w:rPr>
      </w:pPr>
      <w:r>
        <w:rPr>
          <w:noProof/>
          <w:sz w:val="20"/>
          <w:szCs w:val="20"/>
          <w:lang w:val="sv-SE" w:eastAsia="sv-SE"/>
        </w:rPr>
        <w:drawing>
          <wp:inline distT="0" distB="0" distL="0" distR="0" wp14:anchorId="43E7EE8F" wp14:editId="33B7CF19">
            <wp:extent cx="5400040" cy="1532392"/>
            <wp:effectExtent l="0" t="0" r="10160" b="0"/>
            <wp:docPr id="44" name="Bild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1532392"/>
                    </a:xfrm>
                    <a:prstGeom prst="rect">
                      <a:avLst/>
                    </a:prstGeom>
                    <a:noFill/>
                    <a:ln>
                      <a:noFill/>
                    </a:ln>
                  </pic:spPr>
                </pic:pic>
              </a:graphicData>
            </a:graphic>
          </wp:inline>
        </w:drawing>
      </w:r>
    </w:p>
    <w:p w14:paraId="082E8646" w14:textId="77777777" w:rsidR="00482C60" w:rsidRDefault="00482C60" w:rsidP="00482C60">
      <w:pPr>
        <w:pStyle w:val="Brdtext"/>
        <w:rPr>
          <w:i/>
          <w:sz w:val="20"/>
          <w:szCs w:val="20"/>
          <w:lang w:val="sv-SE"/>
        </w:rPr>
      </w:pPr>
      <w:r w:rsidRPr="00482C60">
        <w:rPr>
          <w:i/>
          <w:sz w:val="20"/>
          <w:szCs w:val="20"/>
          <w:lang w:val="sv-SE"/>
        </w:rPr>
        <w:t>Översikt</w:t>
      </w:r>
    </w:p>
    <w:p w14:paraId="7BE1DBE8" w14:textId="77777777" w:rsidR="00482C60" w:rsidRDefault="00482C60" w:rsidP="00482C60">
      <w:pPr>
        <w:pStyle w:val="Brdtext"/>
        <w:rPr>
          <w:i/>
          <w:sz w:val="20"/>
          <w:szCs w:val="20"/>
          <w:lang w:val="sv-SE"/>
        </w:rPr>
      </w:pPr>
    </w:p>
    <w:p w14:paraId="22BE4121" w14:textId="77777777" w:rsidR="00482C60" w:rsidRPr="00482C60" w:rsidRDefault="00482C60" w:rsidP="00482C60">
      <w:pPr>
        <w:pStyle w:val="Brdtext"/>
        <w:rPr>
          <w:i/>
          <w:sz w:val="20"/>
          <w:szCs w:val="20"/>
          <w:lang w:val="sv-SE"/>
        </w:rPr>
      </w:pPr>
    </w:p>
    <w:p w14:paraId="77D54D8D" w14:textId="77777777" w:rsidR="00CA351C" w:rsidRDefault="00E337C3" w:rsidP="00CB14C2">
      <w:pPr>
        <w:pStyle w:val="Brdtext"/>
        <w:rPr>
          <w:lang w:val="sv-SE"/>
        </w:rPr>
      </w:pPr>
      <w:r>
        <w:rPr>
          <w:noProof/>
          <w:lang w:val="sv-SE" w:eastAsia="sv-SE"/>
        </w:rPr>
        <w:drawing>
          <wp:inline distT="0" distB="0" distL="0" distR="0" wp14:anchorId="2D90C22F" wp14:editId="25763F38">
            <wp:extent cx="5400040" cy="1521724"/>
            <wp:effectExtent l="0" t="0" r="10160" b="2540"/>
            <wp:docPr id="39"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1521724"/>
                    </a:xfrm>
                    <a:prstGeom prst="rect">
                      <a:avLst/>
                    </a:prstGeom>
                    <a:noFill/>
                    <a:ln>
                      <a:noFill/>
                    </a:ln>
                  </pic:spPr>
                </pic:pic>
              </a:graphicData>
            </a:graphic>
          </wp:inline>
        </w:drawing>
      </w:r>
    </w:p>
    <w:p w14:paraId="4D0D0DC3" w14:textId="77777777" w:rsidR="00E337C3" w:rsidRDefault="00E337C3" w:rsidP="00CB14C2">
      <w:pPr>
        <w:pStyle w:val="Brdtext"/>
        <w:rPr>
          <w:i/>
          <w:lang w:val="sv-SE"/>
        </w:rPr>
      </w:pPr>
      <w:r w:rsidRPr="00E337C3">
        <w:rPr>
          <w:i/>
          <w:lang w:val="sv-SE"/>
        </w:rPr>
        <w:t xml:space="preserve">Detaljering </w:t>
      </w:r>
      <w:proofErr w:type="spellStart"/>
      <w:r w:rsidRPr="00E337C3">
        <w:rPr>
          <w:i/>
          <w:lang w:val="sv-SE"/>
        </w:rPr>
        <w:t>SaveFormPageType</w:t>
      </w:r>
      <w:proofErr w:type="spellEnd"/>
      <w:r>
        <w:rPr>
          <w:i/>
          <w:lang w:val="sv-SE"/>
        </w:rPr>
        <w:t>.</w:t>
      </w:r>
    </w:p>
    <w:p w14:paraId="08D5CF47" w14:textId="77777777" w:rsidR="00E337C3" w:rsidRPr="00E337C3" w:rsidRDefault="00E337C3" w:rsidP="00CB14C2">
      <w:pPr>
        <w:pStyle w:val="Brdtext"/>
        <w:rPr>
          <w:i/>
          <w:lang w:val="sv-SE"/>
        </w:rPr>
      </w:pPr>
    </w:p>
    <w:p w14:paraId="0D7D9DAE" w14:textId="77777777" w:rsidR="00E337C3" w:rsidRPr="00E91314" w:rsidRDefault="00E337C3" w:rsidP="00CB14C2">
      <w:pPr>
        <w:pStyle w:val="Brdtext"/>
        <w:rPr>
          <w:lang w:val="sv-SE"/>
        </w:rPr>
      </w:pPr>
    </w:p>
    <w:p w14:paraId="2716C93F" w14:textId="77777777" w:rsidR="00870854" w:rsidRDefault="00E337C3" w:rsidP="00870854">
      <w:r>
        <w:rPr>
          <w:noProof/>
          <w:lang w:eastAsia="sv-SE"/>
        </w:rPr>
        <w:drawing>
          <wp:inline distT="0" distB="0" distL="0" distR="0" wp14:anchorId="44641F62" wp14:editId="5014DCD9">
            <wp:extent cx="5400040" cy="1178930"/>
            <wp:effectExtent l="0" t="0" r="10160" b="0"/>
            <wp:docPr id="40"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1178930"/>
                    </a:xfrm>
                    <a:prstGeom prst="rect">
                      <a:avLst/>
                    </a:prstGeom>
                    <a:noFill/>
                    <a:ln>
                      <a:noFill/>
                    </a:ln>
                  </pic:spPr>
                </pic:pic>
              </a:graphicData>
            </a:graphic>
          </wp:inline>
        </w:drawing>
      </w:r>
    </w:p>
    <w:p w14:paraId="30332FBC" w14:textId="77777777" w:rsidR="00E337C3" w:rsidRDefault="00E337C3" w:rsidP="00870854">
      <w:pPr>
        <w:rPr>
          <w:i/>
        </w:rPr>
      </w:pPr>
      <w:r w:rsidRPr="00E337C3">
        <w:rPr>
          <w:i/>
        </w:rPr>
        <w:lastRenderedPageBreak/>
        <w:t xml:space="preserve">Detaljering </w:t>
      </w:r>
      <w:proofErr w:type="spellStart"/>
      <w:r w:rsidRPr="00E337C3">
        <w:rPr>
          <w:i/>
        </w:rPr>
        <w:t>PageAnswerType</w:t>
      </w:r>
      <w:proofErr w:type="spellEnd"/>
      <w:r w:rsidRPr="00E337C3">
        <w:rPr>
          <w:i/>
        </w:rPr>
        <w:t>.</w:t>
      </w:r>
    </w:p>
    <w:p w14:paraId="36BAFB77" w14:textId="77777777" w:rsidR="00E337C3" w:rsidRPr="00E337C3" w:rsidRDefault="00E337C3" w:rsidP="00870854">
      <w:pPr>
        <w:rPr>
          <w:i/>
        </w:rPr>
      </w:pPr>
    </w:p>
    <w:p w14:paraId="3E4DD89A" w14:textId="77777777" w:rsidR="00870854" w:rsidRPr="00E91314" w:rsidRDefault="00870854" w:rsidP="00870854"/>
    <w:p w14:paraId="4B7B53A7" w14:textId="77777777" w:rsidR="00870854" w:rsidRDefault="00E337C3" w:rsidP="00870854">
      <w:r>
        <w:rPr>
          <w:noProof/>
          <w:lang w:eastAsia="sv-SE"/>
        </w:rPr>
        <w:drawing>
          <wp:inline distT="0" distB="0" distL="0" distR="0" wp14:anchorId="4B696066" wp14:editId="24A414A7">
            <wp:extent cx="5400040" cy="1023858"/>
            <wp:effectExtent l="0" t="0" r="10160" b="0"/>
            <wp:docPr id="41"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1023858"/>
                    </a:xfrm>
                    <a:prstGeom prst="rect">
                      <a:avLst/>
                    </a:prstGeom>
                    <a:noFill/>
                    <a:ln>
                      <a:noFill/>
                    </a:ln>
                  </pic:spPr>
                </pic:pic>
              </a:graphicData>
            </a:graphic>
          </wp:inline>
        </w:drawing>
      </w:r>
    </w:p>
    <w:p w14:paraId="554500FD" w14:textId="77777777" w:rsidR="00E337C3" w:rsidRDefault="00E337C3" w:rsidP="00870854">
      <w:pPr>
        <w:rPr>
          <w:i/>
        </w:rPr>
      </w:pPr>
      <w:r w:rsidRPr="00E337C3">
        <w:rPr>
          <w:i/>
        </w:rPr>
        <w:t xml:space="preserve">Detaljering </w:t>
      </w:r>
      <w:proofErr w:type="spellStart"/>
      <w:r w:rsidRPr="00E337C3">
        <w:rPr>
          <w:i/>
        </w:rPr>
        <w:t>QuestionBlockAnswerType</w:t>
      </w:r>
      <w:proofErr w:type="spellEnd"/>
      <w:r w:rsidRPr="00E337C3">
        <w:rPr>
          <w:i/>
        </w:rPr>
        <w:t>.</w:t>
      </w:r>
    </w:p>
    <w:p w14:paraId="5343C326" w14:textId="77777777" w:rsidR="00E337C3" w:rsidRDefault="00E337C3" w:rsidP="00870854">
      <w:pPr>
        <w:rPr>
          <w:i/>
        </w:rPr>
      </w:pPr>
    </w:p>
    <w:p w14:paraId="69A26F74" w14:textId="77777777" w:rsidR="00E337C3" w:rsidRDefault="00E337C3" w:rsidP="00870854">
      <w:pPr>
        <w:rPr>
          <w:i/>
        </w:rPr>
      </w:pPr>
    </w:p>
    <w:p w14:paraId="179AAF80" w14:textId="77777777" w:rsidR="00E337C3" w:rsidRDefault="00E337C3" w:rsidP="00870854">
      <w:pPr>
        <w:rPr>
          <w:i/>
        </w:rPr>
      </w:pPr>
    </w:p>
    <w:p w14:paraId="244B8CBB" w14:textId="77777777" w:rsidR="00E337C3" w:rsidRDefault="00E337C3" w:rsidP="00870854">
      <w:pPr>
        <w:rPr>
          <w:i/>
        </w:rPr>
      </w:pPr>
    </w:p>
    <w:p w14:paraId="0162A380" w14:textId="77777777" w:rsidR="00E337C3" w:rsidRDefault="00E337C3" w:rsidP="00870854">
      <w:pPr>
        <w:rPr>
          <w:i/>
        </w:rPr>
      </w:pPr>
      <w:r>
        <w:rPr>
          <w:i/>
          <w:noProof/>
          <w:lang w:eastAsia="sv-SE"/>
        </w:rPr>
        <w:drawing>
          <wp:inline distT="0" distB="0" distL="0" distR="0" wp14:anchorId="45B91E37" wp14:editId="69C8EBC2">
            <wp:extent cx="5400040" cy="1075181"/>
            <wp:effectExtent l="0" t="0" r="10160" b="0"/>
            <wp:docPr id="42"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1075181"/>
                    </a:xfrm>
                    <a:prstGeom prst="rect">
                      <a:avLst/>
                    </a:prstGeom>
                    <a:noFill/>
                    <a:ln>
                      <a:noFill/>
                    </a:ln>
                  </pic:spPr>
                </pic:pic>
              </a:graphicData>
            </a:graphic>
          </wp:inline>
        </w:drawing>
      </w:r>
    </w:p>
    <w:p w14:paraId="40271681" w14:textId="77777777" w:rsidR="00E337C3" w:rsidRDefault="00E337C3" w:rsidP="00870854">
      <w:pPr>
        <w:rPr>
          <w:i/>
        </w:rPr>
      </w:pPr>
      <w:r>
        <w:rPr>
          <w:i/>
        </w:rPr>
        <w:t xml:space="preserve">Detaljering </w:t>
      </w:r>
      <w:proofErr w:type="spellStart"/>
      <w:r>
        <w:rPr>
          <w:i/>
        </w:rPr>
        <w:t>QuestionAnswerType</w:t>
      </w:r>
      <w:proofErr w:type="spellEnd"/>
      <w:r>
        <w:rPr>
          <w:i/>
        </w:rPr>
        <w:t>.</w:t>
      </w:r>
    </w:p>
    <w:p w14:paraId="369724C3" w14:textId="77777777" w:rsidR="00E337C3" w:rsidRDefault="00E337C3" w:rsidP="00870854">
      <w:pPr>
        <w:rPr>
          <w:i/>
        </w:rPr>
      </w:pPr>
    </w:p>
    <w:p w14:paraId="5F6A203C" w14:textId="77777777" w:rsidR="00E337C3" w:rsidRDefault="00E337C3" w:rsidP="00870854">
      <w:pPr>
        <w:rPr>
          <w:i/>
        </w:rPr>
      </w:pPr>
    </w:p>
    <w:p w14:paraId="05637E02" w14:textId="77777777" w:rsidR="00E337C3" w:rsidRDefault="00E337C3" w:rsidP="00870854">
      <w:pPr>
        <w:rPr>
          <w:i/>
        </w:rPr>
      </w:pPr>
      <w:r>
        <w:rPr>
          <w:i/>
          <w:noProof/>
          <w:lang w:eastAsia="sv-SE"/>
        </w:rPr>
        <w:drawing>
          <wp:inline distT="0" distB="0" distL="0" distR="0" wp14:anchorId="5C097221" wp14:editId="716C311B">
            <wp:extent cx="5400040" cy="948815"/>
            <wp:effectExtent l="0" t="0" r="10160" b="0"/>
            <wp:docPr id="4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948815"/>
                    </a:xfrm>
                    <a:prstGeom prst="rect">
                      <a:avLst/>
                    </a:prstGeom>
                    <a:noFill/>
                    <a:ln>
                      <a:noFill/>
                    </a:ln>
                  </pic:spPr>
                </pic:pic>
              </a:graphicData>
            </a:graphic>
          </wp:inline>
        </w:drawing>
      </w:r>
    </w:p>
    <w:p w14:paraId="54E5CEE5" w14:textId="77777777" w:rsidR="00E337C3" w:rsidRPr="00E337C3" w:rsidRDefault="00E337C3" w:rsidP="00870854">
      <w:pPr>
        <w:rPr>
          <w:i/>
        </w:rPr>
      </w:pPr>
      <w:r>
        <w:rPr>
          <w:i/>
        </w:rPr>
        <w:t xml:space="preserve">Detaljering </w:t>
      </w:r>
      <w:proofErr w:type="spellStart"/>
      <w:r>
        <w:rPr>
          <w:i/>
        </w:rPr>
        <w:t>AnswerType</w:t>
      </w:r>
      <w:proofErr w:type="spellEnd"/>
      <w:r>
        <w:rPr>
          <w:i/>
        </w:rPr>
        <w:t>.</w:t>
      </w:r>
    </w:p>
    <w:p w14:paraId="0F3EFB90" w14:textId="77777777" w:rsidR="00CB14C2" w:rsidRDefault="00CB14C2" w:rsidP="00870854"/>
    <w:p w14:paraId="7E458B04" w14:textId="77777777" w:rsidR="00E337C3" w:rsidRDefault="00E337C3" w:rsidP="00870854"/>
    <w:p w14:paraId="4CF31223" w14:textId="77777777" w:rsidR="00CB14C2" w:rsidRPr="00E91314" w:rsidRDefault="00CB14C2" w:rsidP="00870854"/>
    <w:p w14:paraId="240BA1F5" w14:textId="77777777" w:rsidR="00482C60" w:rsidRDefault="00CA7BB4" w:rsidP="00482C60">
      <w:pPr>
        <w:pStyle w:val="Rubrik3Nr"/>
        <w:numPr>
          <w:ilvl w:val="0"/>
          <w:numId w:val="0"/>
        </w:numPr>
        <w:ind w:left="794"/>
      </w:pPr>
      <w:bookmarkStart w:id="166" w:name="_Toc193243794"/>
      <w:r w:rsidRPr="00E91314">
        <w:t xml:space="preserve"> </w:t>
      </w:r>
    </w:p>
    <w:p w14:paraId="6D50F44A" w14:textId="77777777" w:rsidR="00482C60" w:rsidRDefault="00482C60">
      <w:pPr>
        <w:spacing w:before="0" w:after="0"/>
        <w:rPr>
          <w:rFonts w:ascii="Arial" w:hAnsi="Arial" w:cs="Arial"/>
          <w:b/>
          <w:iCs/>
          <w:szCs w:val="26"/>
          <w:lang w:eastAsia="sv-SE"/>
        </w:rPr>
      </w:pPr>
      <w:r>
        <w:br w:type="page"/>
      </w:r>
    </w:p>
    <w:p w14:paraId="55B8B53D" w14:textId="77777777" w:rsidR="00870854" w:rsidRPr="00E91314" w:rsidRDefault="00870854" w:rsidP="005C29CF">
      <w:pPr>
        <w:pStyle w:val="Rubrik3Nr"/>
      </w:pPr>
      <w:bookmarkStart w:id="167" w:name="_Toc220986048"/>
      <w:r w:rsidRPr="00E91314">
        <w:lastRenderedPageBreak/>
        <w:t xml:space="preserve">V-MIM – </w:t>
      </w:r>
      <w:proofErr w:type="spellStart"/>
      <w:r w:rsidR="0035727F">
        <w:t>AnswerSatus</w:t>
      </w:r>
      <w:r w:rsidRPr="00E91314">
        <w:t>Type</w:t>
      </w:r>
      <w:bookmarkEnd w:id="166"/>
      <w:bookmarkEnd w:id="167"/>
      <w:proofErr w:type="spellEnd"/>
    </w:p>
    <w:p w14:paraId="2A0DD6D4" w14:textId="77777777" w:rsidR="00870854" w:rsidRPr="00E91314" w:rsidRDefault="00A55487" w:rsidP="00870854">
      <w:r>
        <w:rPr>
          <w:szCs w:val="20"/>
        </w:rPr>
        <w:t xml:space="preserve">Valideringsmeddelande. Innehåller </w:t>
      </w:r>
      <w:proofErr w:type="spellStart"/>
      <w:r>
        <w:rPr>
          <w:szCs w:val="20"/>
        </w:rPr>
        <w:t>statustkod</w:t>
      </w:r>
      <w:proofErr w:type="spellEnd"/>
      <w:r>
        <w:rPr>
          <w:szCs w:val="20"/>
        </w:rPr>
        <w:t xml:space="preserve"> och felmeddelande.</w:t>
      </w:r>
    </w:p>
    <w:p w14:paraId="6FF74B8B" w14:textId="77777777" w:rsidR="00870854" w:rsidRPr="00E91314" w:rsidRDefault="001768B9" w:rsidP="00870854">
      <w:r>
        <w:rPr>
          <w:noProof/>
          <w:lang w:eastAsia="sv-SE"/>
        </w:rPr>
        <w:drawing>
          <wp:inline distT="0" distB="0" distL="0" distR="0" wp14:anchorId="5EA4BFD5" wp14:editId="7160454A">
            <wp:extent cx="5400040" cy="1338055"/>
            <wp:effectExtent l="0" t="0" r="10160" b="8255"/>
            <wp:docPr id="45"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1338055"/>
                    </a:xfrm>
                    <a:prstGeom prst="rect">
                      <a:avLst/>
                    </a:prstGeom>
                    <a:noFill/>
                    <a:ln>
                      <a:noFill/>
                    </a:ln>
                  </pic:spPr>
                </pic:pic>
              </a:graphicData>
            </a:graphic>
          </wp:inline>
        </w:drawing>
      </w:r>
    </w:p>
    <w:p w14:paraId="7D1A0D1A" w14:textId="77777777" w:rsidR="00870854" w:rsidRPr="00E91314" w:rsidRDefault="00870854" w:rsidP="00870854"/>
    <w:p w14:paraId="6B759727" w14:textId="77777777" w:rsidR="00CA7BB4" w:rsidRPr="00E91314" w:rsidRDefault="00CA7BB4" w:rsidP="005C29CF">
      <w:pPr>
        <w:pStyle w:val="Rubrik3Nr"/>
      </w:pPr>
      <w:bookmarkStart w:id="168" w:name="_Toc220986049"/>
      <w:r w:rsidRPr="00E91314">
        <w:t xml:space="preserve">V-MIM </w:t>
      </w:r>
      <w:r w:rsidR="0076564F" w:rsidRPr="00E91314">
        <w:t xml:space="preserve">– </w:t>
      </w:r>
      <w:proofErr w:type="spellStart"/>
      <w:r w:rsidRPr="00E91314">
        <w:t>FormRequestType</w:t>
      </w:r>
      <w:bookmarkEnd w:id="168"/>
      <w:proofErr w:type="spellEnd"/>
    </w:p>
    <w:p w14:paraId="1934A4FD" w14:textId="77777777" w:rsidR="00CA7BB4" w:rsidRPr="00E91314" w:rsidRDefault="00CA7BB4" w:rsidP="00767492">
      <w:r w:rsidRPr="00E91314">
        <w:t>Meddelande innehållande de/dem patienter som skall få en formulärbegäran.</w:t>
      </w:r>
      <w:r w:rsidR="00C74A5A" w:rsidRPr="00E91314">
        <w:t xml:space="preserve"> Meddelande skickas av det vårdsystem som använder formulärmotorn.</w:t>
      </w:r>
    </w:p>
    <w:p w14:paraId="13AA2E18" w14:textId="77777777" w:rsidR="00C74A5A" w:rsidRPr="00E91314" w:rsidRDefault="00C74A5A" w:rsidP="00AA406D">
      <w:pPr>
        <w:pStyle w:val="Liststycke"/>
        <w:numPr>
          <w:ilvl w:val="0"/>
          <w:numId w:val="17"/>
        </w:numPr>
      </w:pPr>
      <w:r w:rsidRPr="00E91314">
        <w:t>Tjänstekontrakt ”</w:t>
      </w:r>
      <w:proofErr w:type="spellStart"/>
      <w:r w:rsidR="00BD5254" w:rsidRPr="00E91314">
        <w:t>CreateFormRequest</w:t>
      </w:r>
      <w:proofErr w:type="spellEnd"/>
      <w:r w:rsidRPr="00E91314">
        <w:t>”.</w:t>
      </w:r>
    </w:p>
    <w:p w14:paraId="02B6FA55" w14:textId="77777777" w:rsidR="00870854" w:rsidRPr="00E91314" w:rsidRDefault="00A679C3" w:rsidP="00870854">
      <w:r>
        <w:rPr>
          <w:noProof/>
          <w:lang w:eastAsia="sv-SE"/>
        </w:rPr>
        <w:drawing>
          <wp:inline distT="0" distB="0" distL="0" distR="0" wp14:anchorId="154F0BD7" wp14:editId="1485F693">
            <wp:extent cx="5400040" cy="1628408"/>
            <wp:effectExtent l="0" t="0" r="10160" b="0"/>
            <wp:docPr id="1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628408"/>
                    </a:xfrm>
                    <a:prstGeom prst="rect">
                      <a:avLst/>
                    </a:prstGeom>
                    <a:noFill/>
                    <a:ln>
                      <a:noFill/>
                    </a:ln>
                  </pic:spPr>
                </pic:pic>
              </a:graphicData>
            </a:graphic>
          </wp:inline>
        </w:drawing>
      </w:r>
    </w:p>
    <w:p w14:paraId="40AE376A" w14:textId="77777777" w:rsidR="005C29CF" w:rsidRPr="00E91314" w:rsidRDefault="005C29CF" w:rsidP="00870854"/>
    <w:p w14:paraId="7690C19D" w14:textId="77777777" w:rsidR="00A55487" w:rsidRDefault="00A55487" w:rsidP="00870854"/>
    <w:p w14:paraId="2A60884A" w14:textId="77777777" w:rsidR="001768B9" w:rsidRDefault="001768B9">
      <w:pPr>
        <w:spacing w:before="0" w:after="0"/>
        <w:rPr>
          <w:rFonts w:ascii="Arial" w:hAnsi="Arial" w:cs="Arial"/>
          <w:b/>
          <w:iCs/>
          <w:szCs w:val="26"/>
          <w:lang w:eastAsia="sv-SE"/>
        </w:rPr>
      </w:pPr>
      <w:r>
        <w:br w:type="page"/>
      </w:r>
    </w:p>
    <w:p w14:paraId="54595A38" w14:textId="77777777" w:rsidR="001768B9" w:rsidRDefault="001768B9" w:rsidP="003D2BB9">
      <w:pPr>
        <w:pStyle w:val="Rubrik3Nr"/>
      </w:pPr>
      <w:bookmarkStart w:id="169" w:name="_Toc220986050"/>
      <w:r>
        <w:lastRenderedPageBreak/>
        <w:t xml:space="preserve">V-MIM - </w:t>
      </w:r>
      <w:proofErr w:type="spellStart"/>
      <w:r>
        <w:t>FormTemplateType</w:t>
      </w:r>
      <w:bookmarkEnd w:id="169"/>
      <w:proofErr w:type="spellEnd"/>
      <w:r w:rsidR="003D2BB9" w:rsidRPr="00E91314">
        <w:t xml:space="preserve"> </w:t>
      </w:r>
    </w:p>
    <w:p w14:paraId="02E7004C" w14:textId="77777777" w:rsidR="001768B9" w:rsidRPr="001768B9" w:rsidRDefault="001768B9" w:rsidP="001768B9">
      <w:proofErr w:type="spellStart"/>
      <w:r>
        <w:t>FormTemplateType</w:t>
      </w:r>
      <w:proofErr w:type="spellEnd"/>
      <w:r>
        <w:t xml:space="preserve"> utgör mallen för ett formulär.</w:t>
      </w:r>
    </w:p>
    <w:p w14:paraId="730310F0" w14:textId="77777777" w:rsidR="001768B9" w:rsidRPr="001768B9" w:rsidRDefault="00892518" w:rsidP="001768B9">
      <w:r>
        <w:rPr>
          <w:noProof/>
          <w:lang w:eastAsia="sv-SE"/>
        </w:rPr>
        <w:drawing>
          <wp:inline distT="0" distB="0" distL="0" distR="0" wp14:anchorId="7251131B" wp14:editId="2B56EB5F">
            <wp:extent cx="5400040" cy="3668150"/>
            <wp:effectExtent l="0" t="0" r="10160" b="0"/>
            <wp:docPr id="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668150"/>
                    </a:xfrm>
                    <a:prstGeom prst="rect">
                      <a:avLst/>
                    </a:prstGeom>
                    <a:noFill/>
                    <a:ln>
                      <a:noFill/>
                    </a:ln>
                  </pic:spPr>
                </pic:pic>
              </a:graphicData>
            </a:graphic>
          </wp:inline>
        </w:drawing>
      </w:r>
    </w:p>
    <w:p w14:paraId="57ADC345" w14:textId="77777777" w:rsidR="00997495" w:rsidRDefault="00997495" w:rsidP="00997495">
      <w:pPr>
        <w:pStyle w:val="Rubrik3Nr"/>
      </w:pPr>
      <w:bookmarkStart w:id="170" w:name="_Toc220986051"/>
      <w:r>
        <w:t xml:space="preserve">V-MIM </w:t>
      </w:r>
      <w:proofErr w:type="spellStart"/>
      <w:r>
        <w:t>TemplateRoutingType</w:t>
      </w:r>
      <w:bookmarkEnd w:id="170"/>
      <w:proofErr w:type="spellEnd"/>
      <w:r>
        <w:tab/>
      </w:r>
    </w:p>
    <w:p w14:paraId="40291731" w14:textId="77777777" w:rsidR="00997495" w:rsidRDefault="00997495" w:rsidP="00997495">
      <w:r>
        <w:t>Objekt för att hantera regler för en sida (</w:t>
      </w:r>
      <w:proofErr w:type="spellStart"/>
      <w:r>
        <w:t>PageType</w:t>
      </w:r>
      <w:proofErr w:type="spellEnd"/>
      <w:r>
        <w:t>).</w:t>
      </w:r>
    </w:p>
    <w:p w14:paraId="036B8693" w14:textId="77777777" w:rsidR="00997495" w:rsidRDefault="00D9341F" w:rsidP="00997495">
      <w:pPr>
        <w:pStyle w:val="Rubrik3Nr"/>
      </w:pPr>
      <w:bookmarkStart w:id="171" w:name="_Toc220986052"/>
      <w:r>
        <w:t xml:space="preserve">V-MIM </w:t>
      </w:r>
      <w:proofErr w:type="spellStart"/>
      <w:r>
        <w:t>Templ</w:t>
      </w:r>
      <w:r w:rsidR="00997495">
        <w:t>ateRouteType</w:t>
      </w:r>
      <w:bookmarkEnd w:id="171"/>
      <w:proofErr w:type="spellEnd"/>
      <w:r w:rsidR="00997495">
        <w:tab/>
      </w:r>
    </w:p>
    <w:p w14:paraId="4F166BBA" w14:textId="77777777" w:rsidR="00997495" w:rsidRDefault="00997495" w:rsidP="00997495">
      <w:r>
        <w:t>Objekt för att koppla en sida till en regel (</w:t>
      </w:r>
      <w:proofErr w:type="spellStart"/>
      <w:r>
        <w:t>TemplateRouleType</w:t>
      </w:r>
      <w:proofErr w:type="spellEnd"/>
      <w:r>
        <w:t>)</w:t>
      </w:r>
    </w:p>
    <w:p w14:paraId="2A2F8C7F" w14:textId="77777777" w:rsidR="00997495" w:rsidRDefault="00997495" w:rsidP="00997495">
      <w:pPr>
        <w:pStyle w:val="Rubrik3Nr"/>
      </w:pPr>
      <w:bookmarkStart w:id="172" w:name="_Toc220986053"/>
      <w:r>
        <w:t xml:space="preserve">V-MIM </w:t>
      </w:r>
      <w:proofErr w:type="spellStart"/>
      <w:r>
        <w:t>TemplateRuleType</w:t>
      </w:r>
      <w:bookmarkEnd w:id="172"/>
      <w:proofErr w:type="spellEnd"/>
      <w:r>
        <w:tab/>
      </w:r>
    </w:p>
    <w:p w14:paraId="7D2DBA60" w14:textId="77777777" w:rsidR="00997495" w:rsidRDefault="00997495" w:rsidP="00997495">
      <w:r>
        <w:t>Objekt för att hantera regler.</w:t>
      </w:r>
    </w:p>
    <w:p w14:paraId="5E53F7B3" w14:textId="77777777" w:rsidR="00997495" w:rsidRDefault="00997495" w:rsidP="00997495"/>
    <w:p w14:paraId="56526D8F" w14:textId="77777777" w:rsidR="00997495" w:rsidRDefault="00997495" w:rsidP="00997495"/>
    <w:p w14:paraId="3341F77E" w14:textId="77777777" w:rsidR="00997495" w:rsidRDefault="00997495" w:rsidP="00997495"/>
    <w:p w14:paraId="04C06FDF" w14:textId="77777777" w:rsidR="00997495" w:rsidRDefault="00997495" w:rsidP="00997495"/>
    <w:p w14:paraId="65908258" w14:textId="77777777" w:rsidR="00997495" w:rsidRDefault="00997495" w:rsidP="00997495"/>
    <w:p w14:paraId="73E55CFB" w14:textId="77777777" w:rsidR="00997495" w:rsidRDefault="00997495" w:rsidP="00997495"/>
    <w:p w14:paraId="412D026B" w14:textId="77777777" w:rsidR="00997495" w:rsidRDefault="00997495" w:rsidP="00997495"/>
    <w:p w14:paraId="76C298D0" w14:textId="77777777" w:rsidR="00997495" w:rsidRDefault="00997495" w:rsidP="00997495"/>
    <w:p w14:paraId="226D4A84" w14:textId="77777777" w:rsidR="00997495" w:rsidRDefault="00997495" w:rsidP="00997495"/>
    <w:p w14:paraId="55D0739B" w14:textId="77777777" w:rsidR="002B2574" w:rsidRDefault="001768B9" w:rsidP="003D2BB9">
      <w:pPr>
        <w:pStyle w:val="Rubrik3Nr"/>
      </w:pPr>
      <w:bookmarkStart w:id="173" w:name="_Toc220986054"/>
      <w:r>
        <w:t xml:space="preserve">V-MIM - </w:t>
      </w:r>
      <w:proofErr w:type="spellStart"/>
      <w:r w:rsidR="002B2574">
        <w:t>TemplatePageType</w:t>
      </w:r>
      <w:bookmarkEnd w:id="173"/>
      <w:proofErr w:type="spellEnd"/>
      <w:r w:rsidR="002B2574">
        <w:tab/>
      </w:r>
    </w:p>
    <w:p w14:paraId="38EFF05A" w14:textId="77777777" w:rsidR="001768B9" w:rsidRDefault="005C21F4" w:rsidP="001768B9">
      <w:r>
        <w:t xml:space="preserve">Mall för en sida (ingår i </w:t>
      </w:r>
      <w:proofErr w:type="spellStart"/>
      <w:r>
        <w:t>FormTemplateType</w:t>
      </w:r>
      <w:proofErr w:type="spellEnd"/>
      <w:r>
        <w:t>).</w:t>
      </w:r>
    </w:p>
    <w:p w14:paraId="67E48DE0" w14:textId="77777777" w:rsidR="005C21F4" w:rsidRPr="001768B9" w:rsidRDefault="005C21F4" w:rsidP="001768B9">
      <w:r>
        <w:rPr>
          <w:noProof/>
          <w:lang w:eastAsia="sv-SE"/>
        </w:rPr>
        <w:drawing>
          <wp:inline distT="0" distB="0" distL="0" distR="0" wp14:anchorId="40905907" wp14:editId="7CB44040">
            <wp:extent cx="5400040" cy="1439860"/>
            <wp:effectExtent l="0" t="0" r="10160" b="8255"/>
            <wp:docPr id="48" name="Bild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1439860"/>
                    </a:xfrm>
                    <a:prstGeom prst="rect">
                      <a:avLst/>
                    </a:prstGeom>
                    <a:noFill/>
                    <a:ln>
                      <a:noFill/>
                    </a:ln>
                  </pic:spPr>
                </pic:pic>
              </a:graphicData>
            </a:graphic>
          </wp:inline>
        </w:drawing>
      </w:r>
    </w:p>
    <w:p w14:paraId="4623BAC4" w14:textId="77777777" w:rsidR="001768B9" w:rsidRPr="001768B9" w:rsidRDefault="001768B9" w:rsidP="001768B9"/>
    <w:p w14:paraId="63C0DCB9" w14:textId="77777777" w:rsidR="005C21F4" w:rsidRDefault="005C21F4">
      <w:pPr>
        <w:spacing w:before="0" w:after="0"/>
        <w:rPr>
          <w:rFonts w:ascii="Arial" w:hAnsi="Arial" w:cs="Arial"/>
          <w:b/>
          <w:iCs/>
          <w:szCs w:val="26"/>
          <w:lang w:eastAsia="sv-SE"/>
        </w:rPr>
      </w:pPr>
      <w:r>
        <w:br w:type="page"/>
      </w:r>
    </w:p>
    <w:p w14:paraId="78E09825" w14:textId="77777777" w:rsidR="002B2574" w:rsidRDefault="003D2BB9" w:rsidP="003D2BB9">
      <w:pPr>
        <w:pStyle w:val="Rubrik3Nr"/>
      </w:pPr>
      <w:bookmarkStart w:id="174" w:name="_Toc220986055"/>
      <w:r w:rsidRPr="00E91314">
        <w:lastRenderedPageBreak/>
        <w:t xml:space="preserve">V-MIM </w:t>
      </w:r>
      <w:r>
        <w:t xml:space="preserve">– </w:t>
      </w:r>
      <w:proofErr w:type="spellStart"/>
      <w:r w:rsidR="002B2574">
        <w:t>TemplateQuestionBlockType</w:t>
      </w:r>
      <w:bookmarkEnd w:id="174"/>
      <w:proofErr w:type="spellEnd"/>
      <w:r w:rsidR="002B2574">
        <w:tab/>
      </w:r>
    </w:p>
    <w:p w14:paraId="5B39B5B5" w14:textId="77777777" w:rsidR="005C21F4" w:rsidRDefault="005C21F4" w:rsidP="005C21F4">
      <w:r>
        <w:t xml:space="preserve">Mall för en fråge gruppering (ingår i </w:t>
      </w:r>
      <w:proofErr w:type="spellStart"/>
      <w:r>
        <w:t>TemplatePageType</w:t>
      </w:r>
      <w:proofErr w:type="spellEnd"/>
      <w:r>
        <w:t>).</w:t>
      </w:r>
    </w:p>
    <w:p w14:paraId="4FFCBABE" w14:textId="77777777" w:rsidR="005C21F4" w:rsidRPr="005C21F4" w:rsidRDefault="005C21F4" w:rsidP="005C21F4">
      <w:r>
        <w:rPr>
          <w:noProof/>
          <w:lang w:eastAsia="sv-SE"/>
        </w:rPr>
        <w:drawing>
          <wp:inline distT="0" distB="0" distL="0" distR="0" wp14:anchorId="2A11C7DE" wp14:editId="072D69CA">
            <wp:extent cx="5400040" cy="3039883"/>
            <wp:effectExtent l="0" t="0" r="10160" b="8255"/>
            <wp:docPr id="49" name="Bild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039883"/>
                    </a:xfrm>
                    <a:prstGeom prst="rect">
                      <a:avLst/>
                    </a:prstGeom>
                    <a:noFill/>
                    <a:ln>
                      <a:noFill/>
                    </a:ln>
                  </pic:spPr>
                </pic:pic>
              </a:graphicData>
            </a:graphic>
          </wp:inline>
        </w:drawing>
      </w:r>
    </w:p>
    <w:p w14:paraId="2D94EAA2" w14:textId="77777777" w:rsidR="005C21F4" w:rsidRDefault="005C21F4">
      <w:pPr>
        <w:spacing w:before="0" w:after="0"/>
        <w:rPr>
          <w:rFonts w:ascii="Arial" w:hAnsi="Arial" w:cs="Arial"/>
          <w:b/>
          <w:iCs/>
          <w:szCs w:val="26"/>
          <w:lang w:eastAsia="sv-SE"/>
        </w:rPr>
      </w:pPr>
      <w:r>
        <w:br w:type="page"/>
      </w:r>
    </w:p>
    <w:p w14:paraId="44FA1A00" w14:textId="77777777" w:rsidR="002B2574" w:rsidRDefault="003D2BB9" w:rsidP="003D2BB9">
      <w:pPr>
        <w:pStyle w:val="Rubrik3Nr"/>
      </w:pPr>
      <w:bookmarkStart w:id="175" w:name="_Toc220986056"/>
      <w:r w:rsidRPr="00E91314">
        <w:lastRenderedPageBreak/>
        <w:t xml:space="preserve">V-MIM – </w:t>
      </w:r>
      <w:proofErr w:type="spellStart"/>
      <w:r w:rsidR="002B2574">
        <w:t>TemplateQuestionType</w:t>
      </w:r>
      <w:bookmarkEnd w:id="175"/>
      <w:proofErr w:type="spellEnd"/>
      <w:r w:rsidR="002B2574">
        <w:tab/>
      </w:r>
    </w:p>
    <w:p w14:paraId="49C440F9" w14:textId="77777777" w:rsidR="005C21F4" w:rsidRPr="005C21F4" w:rsidRDefault="005C21F4" w:rsidP="005C21F4">
      <w:r>
        <w:t xml:space="preserve">Mall för en fråga (ingår i </w:t>
      </w:r>
      <w:proofErr w:type="spellStart"/>
      <w:r>
        <w:t>TemplateQuestionBlockType</w:t>
      </w:r>
      <w:proofErr w:type="spellEnd"/>
      <w:r>
        <w:t>).</w:t>
      </w:r>
    </w:p>
    <w:p w14:paraId="08FD7B89" w14:textId="77777777" w:rsidR="002B2574" w:rsidRDefault="002B2574" w:rsidP="00870854"/>
    <w:p w14:paraId="7F78D988" w14:textId="77777777" w:rsidR="005C21F4" w:rsidRDefault="001B0EA5" w:rsidP="00870854">
      <w:r>
        <w:rPr>
          <w:noProof/>
          <w:lang w:eastAsia="sv-SE"/>
        </w:rPr>
        <w:drawing>
          <wp:inline distT="0" distB="0" distL="0" distR="0" wp14:anchorId="74403190" wp14:editId="5DBA5094">
            <wp:extent cx="5400040" cy="3559208"/>
            <wp:effectExtent l="0" t="0" r="10160" b="0"/>
            <wp:docPr id="12"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3559208"/>
                    </a:xfrm>
                    <a:prstGeom prst="rect">
                      <a:avLst/>
                    </a:prstGeom>
                    <a:noFill/>
                    <a:ln>
                      <a:noFill/>
                    </a:ln>
                  </pic:spPr>
                </pic:pic>
              </a:graphicData>
            </a:graphic>
          </wp:inline>
        </w:drawing>
      </w:r>
    </w:p>
    <w:p w14:paraId="5A3E4166" w14:textId="77777777" w:rsidR="005704C6" w:rsidRDefault="005704C6" w:rsidP="00870854"/>
    <w:p w14:paraId="215FBDCC" w14:textId="77777777" w:rsidR="005704C6" w:rsidRDefault="005704C6" w:rsidP="00870854">
      <w:pPr>
        <w:sectPr w:rsidR="005704C6" w:rsidSect="0082298D">
          <w:pgSz w:w="11906" w:h="16838" w:code="9"/>
          <w:pgMar w:top="2948" w:right="1701" w:bottom="1814" w:left="1701" w:header="340" w:footer="0" w:gutter="0"/>
          <w:cols w:space="708"/>
          <w:titlePg/>
          <w:docGrid w:linePitch="360"/>
        </w:sectPr>
      </w:pPr>
    </w:p>
    <w:p w14:paraId="7101097B" w14:textId="77777777" w:rsidR="00870854" w:rsidRPr="00E91314" w:rsidRDefault="00870854" w:rsidP="00870854"/>
    <w:p w14:paraId="4FD5B3BC" w14:textId="77777777" w:rsidR="00870854" w:rsidRPr="00E91314" w:rsidRDefault="00870854" w:rsidP="00AA406D">
      <w:pPr>
        <w:pStyle w:val="Rubrik2"/>
        <w:numPr>
          <w:ilvl w:val="1"/>
          <w:numId w:val="21"/>
        </w:numPr>
        <w:spacing w:before="240" w:after="0"/>
        <w:ind w:left="851" w:hanging="851"/>
        <w:rPr>
          <w:lang w:val="sv-SE"/>
        </w:rPr>
      </w:pPr>
      <w:bookmarkStart w:id="176" w:name="_Toc138576302"/>
      <w:bookmarkStart w:id="177" w:name="_Toc193243795"/>
      <w:bookmarkStart w:id="178" w:name="_Toc220986057"/>
      <w:r w:rsidRPr="00E91314">
        <w:rPr>
          <w:lang w:val="sv-SE"/>
        </w:rPr>
        <w:t xml:space="preserve">Terminologier, </w:t>
      </w:r>
      <w:proofErr w:type="spellStart"/>
      <w:r w:rsidRPr="00E91314">
        <w:rPr>
          <w:lang w:val="sv-SE"/>
        </w:rPr>
        <w:t>kodverk</w:t>
      </w:r>
      <w:bookmarkEnd w:id="131"/>
      <w:bookmarkEnd w:id="132"/>
      <w:bookmarkEnd w:id="176"/>
      <w:proofErr w:type="spellEnd"/>
      <w:r w:rsidRPr="00E91314">
        <w:rPr>
          <w:lang w:val="sv-SE"/>
        </w:rPr>
        <w:t xml:space="preserve"> och identifierare (</w:t>
      </w:r>
      <w:r w:rsidRPr="00E91314">
        <w:rPr>
          <w:sz w:val="26"/>
          <w:lang w:val="sv-SE"/>
        </w:rPr>
        <w:t>t/k/i)</w:t>
      </w:r>
      <w:bookmarkEnd w:id="177"/>
      <w:bookmarkEnd w:id="178"/>
    </w:p>
    <w:p w14:paraId="545D1D78" w14:textId="77777777" w:rsidR="00870854" w:rsidRPr="00E91314" w:rsidRDefault="00870854" w:rsidP="00767492">
      <w:pPr>
        <w:rPr>
          <w:i/>
        </w:rPr>
      </w:pPr>
      <w:r w:rsidRPr="00E91314">
        <w:t xml:space="preserve">Terminologier, </w:t>
      </w:r>
      <w:proofErr w:type="spellStart"/>
      <w:r w:rsidRPr="00E91314">
        <w:t>kodverk</w:t>
      </w:r>
      <w:proofErr w:type="spellEnd"/>
      <w:r w:rsidRPr="00E91314">
        <w:t xml:space="preserve"> och </w:t>
      </w:r>
      <w:r w:rsidR="009B0C86" w:rsidRPr="00E91314">
        <w:t>indentifikationssystem</w:t>
      </w:r>
      <w:r w:rsidRPr="00E91314">
        <w:t xml:space="preserve"> som hanteras i informationsutbytet inom</w:t>
      </w:r>
      <w:r w:rsidR="009B0C86" w:rsidRPr="00E91314">
        <w:t xml:space="preserve"> formulärtjänst.</w:t>
      </w:r>
    </w:p>
    <w:tbl>
      <w:tblPr>
        <w:tblW w:w="578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1E0" w:firstRow="1" w:lastRow="1" w:firstColumn="1" w:lastColumn="1" w:noHBand="0" w:noVBand="0"/>
      </w:tblPr>
      <w:tblGrid>
        <w:gridCol w:w="1729"/>
        <w:gridCol w:w="2545"/>
        <w:gridCol w:w="2407"/>
        <w:gridCol w:w="1262"/>
        <w:gridCol w:w="863"/>
        <w:gridCol w:w="1690"/>
        <w:gridCol w:w="1640"/>
        <w:gridCol w:w="896"/>
        <w:gridCol w:w="1273"/>
      </w:tblGrid>
      <w:tr w:rsidR="00060D01" w:rsidRPr="00E91314" w14:paraId="6FA01A06" w14:textId="77777777" w:rsidTr="00C53A3A">
        <w:trPr>
          <w:tblHeader/>
        </w:trPr>
        <w:tc>
          <w:tcPr>
            <w:tcW w:w="455" w:type="pct"/>
            <w:shd w:val="clear" w:color="auto" w:fill="C0C0C0"/>
          </w:tcPr>
          <w:p w14:paraId="13406D32" w14:textId="77777777" w:rsidR="00870854" w:rsidRPr="00E91314" w:rsidRDefault="00870854" w:rsidP="004369F9">
            <w:r w:rsidRPr="00E91314">
              <w:t>Namn</w:t>
            </w:r>
          </w:p>
        </w:tc>
        <w:tc>
          <w:tcPr>
            <w:tcW w:w="449" w:type="pct"/>
            <w:shd w:val="clear" w:color="auto" w:fill="C0C0C0"/>
          </w:tcPr>
          <w:p w14:paraId="29A9E085" w14:textId="77777777" w:rsidR="00870854" w:rsidRPr="00E91314" w:rsidRDefault="00870854" w:rsidP="004369F9">
            <w:r w:rsidRPr="00E91314">
              <w:t>Syfte</w:t>
            </w:r>
          </w:p>
        </w:tc>
        <w:tc>
          <w:tcPr>
            <w:tcW w:w="960" w:type="pct"/>
            <w:shd w:val="clear" w:color="auto" w:fill="C0C0C0"/>
          </w:tcPr>
          <w:p w14:paraId="7517217C" w14:textId="77777777" w:rsidR="00870854" w:rsidRPr="00E91314" w:rsidRDefault="00870854" w:rsidP="004369F9">
            <w:r w:rsidRPr="00E91314">
              <w:t>Innehåll. språk</w:t>
            </w:r>
          </w:p>
        </w:tc>
        <w:tc>
          <w:tcPr>
            <w:tcW w:w="742" w:type="pct"/>
            <w:shd w:val="clear" w:color="auto" w:fill="C0C0C0"/>
          </w:tcPr>
          <w:p w14:paraId="136C83B7" w14:textId="77777777" w:rsidR="00870854" w:rsidRPr="00E91314" w:rsidRDefault="00870854" w:rsidP="004369F9">
            <w:r w:rsidRPr="00E91314">
              <w:t xml:space="preserve">Föreskrift, standard, internationellt </w:t>
            </w:r>
            <w:proofErr w:type="spellStart"/>
            <w:r w:rsidRPr="00E91314">
              <w:t>kodverk</w:t>
            </w:r>
            <w:proofErr w:type="spellEnd"/>
          </w:p>
        </w:tc>
        <w:tc>
          <w:tcPr>
            <w:tcW w:w="424" w:type="pct"/>
            <w:shd w:val="clear" w:color="auto" w:fill="C0C0C0"/>
          </w:tcPr>
          <w:p w14:paraId="4505CC16" w14:textId="77777777" w:rsidR="00870854" w:rsidRPr="00E91314" w:rsidRDefault="00870854" w:rsidP="004369F9">
            <w:r w:rsidRPr="00E91314">
              <w:t>Fastställt av</w:t>
            </w:r>
          </w:p>
        </w:tc>
        <w:tc>
          <w:tcPr>
            <w:tcW w:w="534" w:type="pct"/>
            <w:shd w:val="clear" w:color="auto" w:fill="C0C0C0"/>
          </w:tcPr>
          <w:p w14:paraId="0A734236" w14:textId="77777777" w:rsidR="00870854" w:rsidRPr="00E91314" w:rsidRDefault="00870854" w:rsidP="004369F9">
            <w:proofErr w:type="spellStart"/>
            <w:r w:rsidRPr="00E91314">
              <w:t>OID</w:t>
            </w:r>
            <w:proofErr w:type="spellEnd"/>
            <w:r w:rsidRPr="00E91314">
              <w:t xml:space="preserve">-nummer och ägaren av </w:t>
            </w:r>
            <w:proofErr w:type="spellStart"/>
            <w:r w:rsidRPr="00E91314">
              <w:t>OID</w:t>
            </w:r>
            <w:proofErr w:type="spellEnd"/>
            <w:r w:rsidRPr="00E91314">
              <w:t>-numret</w:t>
            </w:r>
          </w:p>
        </w:tc>
        <w:tc>
          <w:tcPr>
            <w:tcW w:w="609" w:type="pct"/>
            <w:shd w:val="clear" w:color="auto" w:fill="C0C0C0"/>
          </w:tcPr>
          <w:p w14:paraId="02BFB968" w14:textId="77777777" w:rsidR="00870854" w:rsidRPr="00E91314" w:rsidRDefault="00870854" w:rsidP="004369F9">
            <w:r w:rsidRPr="00E91314">
              <w:t xml:space="preserve">Ägare/förvaltare, länkar och revideringsprocess </w:t>
            </w:r>
          </w:p>
        </w:tc>
        <w:tc>
          <w:tcPr>
            <w:tcW w:w="344" w:type="pct"/>
            <w:shd w:val="clear" w:color="auto" w:fill="C0C0C0"/>
          </w:tcPr>
          <w:p w14:paraId="10388F92" w14:textId="77777777" w:rsidR="00870854" w:rsidRPr="00E91314" w:rsidRDefault="00870854" w:rsidP="004369F9">
            <w:r w:rsidRPr="00E91314">
              <w:t xml:space="preserve">Återfinns i </w:t>
            </w:r>
            <w:proofErr w:type="gramStart"/>
            <w:r w:rsidRPr="00E91314">
              <w:t>Klass / attribut</w:t>
            </w:r>
            <w:proofErr w:type="gramEnd"/>
          </w:p>
        </w:tc>
        <w:tc>
          <w:tcPr>
            <w:tcW w:w="483" w:type="pct"/>
            <w:shd w:val="clear" w:color="auto" w:fill="C0C0C0"/>
          </w:tcPr>
          <w:p w14:paraId="64E87DC6" w14:textId="77777777" w:rsidR="00870854" w:rsidRPr="00E91314" w:rsidRDefault="00870854" w:rsidP="004369F9">
            <w:proofErr w:type="spellStart"/>
            <w:r w:rsidRPr="00E91314">
              <w:t>Ev</w:t>
            </w:r>
            <w:proofErr w:type="spellEnd"/>
            <w:r w:rsidRPr="00E91314">
              <w:t xml:space="preserve"> begränsningar</w:t>
            </w:r>
          </w:p>
          <w:p w14:paraId="462E0C71" w14:textId="77777777" w:rsidR="00870854" w:rsidRPr="00E91314" w:rsidRDefault="00870854" w:rsidP="004369F9"/>
        </w:tc>
      </w:tr>
      <w:tr w:rsidR="00870854" w:rsidRPr="00E91314" w14:paraId="2EFCC18D" w14:textId="77777777" w:rsidTr="00C53A3A">
        <w:tc>
          <w:tcPr>
            <w:tcW w:w="455" w:type="pct"/>
            <w:vAlign w:val="center"/>
          </w:tcPr>
          <w:p w14:paraId="6C134340" w14:textId="77777777" w:rsidR="00870854" w:rsidRPr="00E91314" w:rsidRDefault="00870854" w:rsidP="00767492">
            <w:r w:rsidRPr="00E91314">
              <w:t>KV Formulärkategori</w:t>
            </w:r>
          </w:p>
        </w:tc>
        <w:tc>
          <w:tcPr>
            <w:tcW w:w="449" w:type="pct"/>
            <w:vAlign w:val="center"/>
          </w:tcPr>
          <w:p w14:paraId="3A07DDD2" w14:textId="77777777" w:rsidR="00870854" w:rsidRPr="00E91314" w:rsidRDefault="00870854" w:rsidP="00767492">
            <w:proofErr w:type="spellStart"/>
            <w:r w:rsidRPr="00E91314">
              <w:t>Kodverk</w:t>
            </w:r>
            <w:proofErr w:type="spellEnd"/>
            <w:r w:rsidRPr="00E91314">
              <w:t xml:space="preserve"> för formulärkategori</w:t>
            </w:r>
          </w:p>
          <w:p w14:paraId="5AD58699" w14:textId="77777777" w:rsidR="00870854" w:rsidRPr="00E91314" w:rsidRDefault="00870854" w:rsidP="00767492"/>
        </w:tc>
        <w:tc>
          <w:tcPr>
            <w:tcW w:w="960" w:type="pct"/>
            <w:vAlign w:val="center"/>
          </w:tcPr>
          <w:p w14:paraId="4C997618" w14:textId="77777777" w:rsidR="00870854" w:rsidRPr="00E91314" w:rsidRDefault="00870854" w:rsidP="00767492">
            <w:proofErr w:type="spellStart"/>
            <w:r w:rsidRPr="00E91314">
              <w:t>Kodverk</w:t>
            </w:r>
            <w:proofErr w:type="spellEnd"/>
            <w:r w:rsidRPr="00E91314">
              <w:t xml:space="preserve"> saknas</w:t>
            </w:r>
          </w:p>
          <w:p w14:paraId="365460BE" w14:textId="77777777" w:rsidR="00870854" w:rsidRPr="00E91314" w:rsidRDefault="00870854" w:rsidP="00767492"/>
          <w:p w14:paraId="5E1033AF" w14:textId="77777777" w:rsidR="00870854" w:rsidRPr="00E91314" w:rsidRDefault="00870854" w:rsidP="00767492">
            <w:r w:rsidRPr="00E91314">
              <w:t>Exempel</w:t>
            </w:r>
          </w:p>
          <w:p w14:paraId="2E9BB889" w14:textId="77777777" w:rsidR="00870854" w:rsidRPr="00E91314" w:rsidRDefault="00870854" w:rsidP="00767492">
            <w:r w:rsidRPr="00E91314">
              <w:t>Anmälan</w:t>
            </w:r>
          </w:p>
          <w:p w14:paraId="27033231" w14:textId="77777777" w:rsidR="00870854" w:rsidRPr="00E91314" w:rsidRDefault="00870854" w:rsidP="00767492">
            <w:r w:rsidRPr="00E91314">
              <w:t>Registrering</w:t>
            </w:r>
          </w:p>
          <w:p w14:paraId="40A95426" w14:textId="77777777" w:rsidR="00870854" w:rsidRPr="00E91314" w:rsidRDefault="00870854" w:rsidP="00767492">
            <w:r w:rsidRPr="00E91314">
              <w:t>Deklaration</w:t>
            </w:r>
          </w:p>
        </w:tc>
        <w:tc>
          <w:tcPr>
            <w:tcW w:w="742" w:type="pct"/>
          </w:tcPr>
          <w:p w14:paraId="3B0E012F" w14:textId="77777777" w:rsidR="00870854" w:rsidRPr="00E91314" w:rsidRDefault="00870854" w:rsidP="00767492"/>
        </w:tc>
        <w:tc>
          <w:tcPr>
            <w:tcW w:w="424" w:type="pct"/>
          </w:tcPr>
          <w:p w14:paraId="23503793" w14:textId="77777777" w:rsidR="00870854" w:rsidRPr="00E91314" w:rsidRDefault="00870854" w:rsidP="00767492"/>
        </w:tc>
        <w:tc>
          <w:tcPr>
            <w:tcW w:w="534" w:type="pct"/>
          </w:tcPr>
          <w:p w14:paraId="5770D187" w14:textId="77777777" w:rsidR="00870854" w:rsidRPr="00E91314" w:rsidRDefault="00870854" w:rsidP="00767492"/>
        </w:tc>
        <w:tc>
          <w:tcPr>
            <w:tcW w:w="609" w:type="pct"/>
          </w:tcPr>
          <w:p w14:paraId="1E22FAB1" w14:textId="77777777" w:rsidR="00870854" w:rsidRPr="00E91314" w:rsidRDefault="00870854" w:rsidP="00767492"/>
        </w:tc>
        <w:tc>
          <w:tcPr>
            <w:tcW w:w="344" w:type="pct"/>
          </w:tcPr>
          <w:p w14:paraId="3EF81930" w14:textId="77777777" w:rsidR="00870854" w:rsidRPr="00E91314" w:rsidRDefault="00870854" w:rsidP="00767492"/>
        </w:tc>
        <w:tc>
          <w:tcPr>
            <w:tcW w:w="483" w:type="pct"/>
          </w:tcPr>
          <w:p w14:paraId="4EEB2BD1" w14:textId="77777777" w:rsidR="00870854" w:rsidRPr="00E91314" w:rsidRDefault="00870854" w:rsidP="00767492"/>
        </w:tc>
      </w:tr>
      <w:tr w:rsidR="00870854" w:rsidRPr="00E91314" w14:paraId="63740BA3" w14:textId="77777777" w:rsidTr="00C53A3A">
        <w:tc>
          <w:tcPr>
            <w:tcW w:w="455" w:type="pct"/>
            <w:vAlign w:val="center"/>
          </w:tcPr>
          <w:p w14:paraId="319A02C9" w14:textId="77777777" w:rsidR="00870854" w:rsidRPr="00E91314" w:rsidRDefault="00870854" w:rsidP="00767492">
            <w:r w:rsidRPr="00E91314">
              <w:t xml:space="preserve">KV </w:t>
            </w:r>
            <w:proofErr w:type="spellStart"/>
            <w:r w:rsidRPr="00E91314">
              <w:t>Malltyp</w:t>
            </w:r>
            <w:proofErr w:type="spellEnd"/>
          </w:p>
        </w:tc>
        <w:tc>
          <w:tcPr>
            <w:tcW w:w="449" w:type="pct"/>
            <w:vAlign w:val="center"/>
          </w:tcPr>
          <w:p w14:paraId="7C699436" w14:textId="77777777" w:rsidR="00870854" w:rsidRPr="00E91314" w:rsidRDefault="00870854" w:rsidP="00767492">
            <w:proofErr w:type="spellStart"/>
            <w:r w:rsidRPr="00E91314">
              <w:t>Kodverk</w:t>
            </w:r>
            <w:proofErr w:type="spellEnd"/>
            <w:r w:rsidRPr="00E91314">
              <w:t xml:space="preserve"> för </w:t>
            </w:r>
            <w:proofErr w:type="spellStart"/>
            <w:r w:rsidRPr="00E91314">
              <w:t>malltyp</w:t>
            </w:r>
            <w:proofErr w:type="spellEnd"/>
          </w:p>
        </w:tc>
        <w:tc>
          <w:tcPr>
            <w:tcW w:w="960" w:type="pct"/>
            <w:vAlign w:val="center"/>
          </w:tcPr>
          <w:p w14:paraId="7967C87C" w14:textId="77777777" w:rsidR="00870854" w:rsidRPr="00E91314" w:rsidRDefault="00870854" w:rsidP="00767492">
            <w:proofErr w:type="spellStart"/>
            <w:r w:rsidRPr="00E91314">
              <w:t>Kodverk</w:t>
            </w:r>
            <w:proofErr w:type="spellEnd"/>
            <w:r w:rsidRPr="00E91314">
              <w:t xml:space="preserve"> saknas</w:t>
            </w:r>
          </w:p>
          <w:p w14:paraId="1D833A68" w14:textId="77777777" w:rsidR="00870854" w:rsidRPr="00E91314" w:rsidRDefault="00870854" w:rsidP="00767492"/>
          <w:p w14:paraId="4E6456E9" w14:textId="77777777" w:rsidR="00870854" w:rsidRPr="00E91314" w:rsidRDefault="00870854" w:rsidP="00767492">
            <w:r w:rsidRPr="00E91314">
              <w:t>Exempel</w:t>
            </w:r>
          </w:p>
          <w:p w14:paraId="7A670C25" w14:textId="77777777" w:rsidR="00870854" w:rsidRPr="00E91314" w:rsidRDefault="00870854" w:rsidP="00767492">
            <w:r w:rsidRPr="00E91314">
              <w:t>Mödrahälsovårdsjournal 1 - MHV1</w:t>
            </w:r>
          </w:p>
        </w:tc>
        <w:tc>
          <w:tcPr>
            <w:tcW w:w="742" w:type="pct"/>
          </w:tcPr>
          <w:p w14:paraId="5E49F009" w14:textId="77777777" w:rsidR="00870854" w:rsidRPr="00E91314" w:rsidRDefault="00870854" w:rsidP="00767492"/>
        </w:tc>
        <w:tc>
          <w:tcPr>
            <w:tcW w:w="424" w:type="pct"/>
          </w:tcPr>
          <w:p w14:paraId="558A6834" w14:textId="77777777" w:rsidR="00870854" w:rsidRPr="00E91314" w:rsidRDefault="00870854" w:rsidP="00767492"/>
        </w:tc>
        <w:tc>
          <w:tcPr>
            <w:tcW w:w="534" w:type="pct"/>
          </w:tcPr>
          <w:p w14:paraId="39CC720D" w14:textId="77777777" w:rsidR="00870854" w:rsidRPr="00E91314" w:rsidRDefault="00870854" w:rsidP="00767492"/>
        </w:tc>
        <w:tc>
          <w:tcPr>
            <w:tcW w:w="609" w:type="pct"/>
          </w:tcPr>
          <w:p w14:paraId="73402A6C" w14:textId="77777777" w:rsidR="00870854" w:rsidRPr="00E91314" w:rsidRDefault="00870854" w:rsidP="00767492"/>
        </w:tc>
        <w:tc>
          <w:tcPr>
            <w:tcW w:w="344" w:type="pct"/>
          </w:tcPr>
          <w:p w14:paraId="7FA858EE" w14:textId="77777777" w:rsidR="00870854" w:rsidRPr="00E91314" w:rsidRDefault="00870854" w:rsidP="00767492"/>
        </w:tc>
        <w:tc>
          <w:tcPr>
            <w:tcW w:w="483" w:type="pct"/>
          </w:tcPr>
          <w:p w14:paraId="7868B1A5" w14:textId="77777777" w:rsidR="00870854" w:rsidRPr="00E91314" w:rsidRDefault="00870854" w:rsidP="00767492"/>
        </w:tc>
      </w:tr>
      <w:tr w:rsidR="00870854" w:rsidRPr="00E91314" w14:paraId="70ABF9F2" w14:textId="77777777" w:rsidTr="00C53A3A">
        <w:tc>
          <w:tcPr>
            <w:tcW w:w="455" w:type="pct"/>
            <w:vAlign w:val="center"/>
          </w:tcPr>
          <w:p w14:paraId="75EF606D" w14:textId="77777777" w:rsidR="00870854" w:rsidRPr="00E91314" w:rsidRDefault="00870854" w:rsidP="00767492">
            <w:r w:rsidRPr="00E91314">
              <w:t>KV Språk</w:t>
            </w:r>
          </w:p>
        </w:tc>
        <w:tc>
          <w:tcPr>
            <w:tcW w:w="449" w:type="pct"/>
            <w:vAlign w:val="center"/>
          </w:tcPr>
          <w:p w14:paraId="7B532B3B" w14:textId="77777777" w:rsidR="00870854" w:rsidRPr="00E91314" w:rsidRDefault="00870854" w:rsidP="00767492">
            <w:proofErr w:type="spellStart"/>
            <w:r w:rsidRPr="00E91314">
              <w:t>Kodverk</w:t>
            </w:r>
            <w:proofErr w:type="spellEnd"/>
            <w:r w:rsidRPr="00E91314">
              <w:t xml:space="preserve"> för formulärspråk.</w:t>
            </w:r>
          </w:p>
        </w:tc>
        <w:tc>
          <w:tcPr>
            <w:tcW w:w="960" w:type="pct"/>
            <w:vAlign w:val="center"/>
          </w:tcPr>
          <w:p w14:paraId="40AE7D88" w14:textId="77777777" w:rsidR="00870854" w:rsidRPr="00E91314" w:rsidRDefault="00870854" w:rsidP="00767492"/>
        </w:tc>
        <w:tc>
          <w:tcPr>
            <w:tcW w:w="742" w:type="pct"/>
          </w:tcPr>
          <w:p w14:paraId="01129111" w14:textId="77777777" w:rsidR="00870854" w:rsidRPr="00E91314" w:rsidRDefault="00870854" w:rsidP="00767492"/>
        </w:tc>
        <w:tc>
          <w:tcPr>
            <w:tcW w:w="424" w:type="pct"/>
          </w:tcPr>
          <w:p w14:paraId="4053F7AB" w14:textId="77777777" w:rsidR="00870854" w:rsidRPr="00E91314" w:rsidRDefault="00870854" w:rsidP="00767492">
            <w:proofErr w:type="spellStart"/>
            <w:r w:rsidRPr="00E91314">
              <w:t>CeHis</w:t>
            </w:r>
            <w:proofErr w:type="spellEnd"/>
          </w:p>
        </w:tc>
        <w:tc>
          <w:tcPr>
            <w:tcW w:w="534" w:type="pct"/>
          </w:tcPr>
          <w:p w14:paraId="70512154" w14:textId="77777777" w:rsidR="00870854" w:rsidRPr="00E91314" w:rsidRDefault="00870854" w:rsidP="00767492">
            <w:pPr>
              <w:rPr>
                <w:szCs w:val="20"/>
              </w:rPr>
            </w:pPr>
            <w:r w:rsidRPr="00E91314">
              <w:rPr>
                <w:szCs w:val="20"/>
              </w:rPr>
              <w:t>1.2.752.129.2.2.1.9</w:t>
            </w:r>
          </w:p>
          <w:p w14:paraId="73788062" w14:textId="77777777" w:rsidR="00870854" w:rsidRPr="00E91314" w:rsidRDefault="00870854" w:rsidP="00767492">
            <w:pPr>
              <w:rPr>
                <w:szCs w:val="20"/>
              </w:rPr>
            </w:pPr>
          </w:p>
        </w:tc>
        <w:tc>
          <w:tcPr>
            <w:tcW w:w="609" w:type="pct"/>
          </w:tcPr>
          <w:p w14:paraId="70E22CF4" w14:textId="77777777" w:rsidR="00870854" w:rsidRPr="00E91314" w:rsidRDefault="00870854" w:rsidP="00767492">
            <w:pPr>
              <w:rPr>
                <w:szCs w:val="20"/>
              </w:rPr>
            </w:pPr>
            <w:r w:rsidRPr="00E91314">
              <w:rPr>
                <w:szCs w:val="20"/>
              </w:rPr>
              <w:t>Sveriges Kommuner och Landsting</w:t>
            </w:r>
          </w:p>
          <w:p w14:paraId="2FE38880" w14:textId="77777777" w:rsidR="00870854" w:rsidRPr="00E91314" w:rsidRDefault="00870854" w:rsidP="00767492">
            <w:pPr>
              <w:rPr>
                <w:szCs w:val="20"/>
              </w:rPr>
            </w:pPr>
          </w:p>
        </w:tc>
        <w:tc>
          <w:tcPr>
            <w:tcW w:w="344" w:type="pct"/>
          </w:tcPr>
          <w:p w14:paraId="46F853B7" w14:textId="77777777" w:rsidR="00870854" w:rsidRPr="00E91314" w:rsidRDefault="00870854" w:rsidP="00767492"/>
        </w:tc>
        <w:tc>
          <w:tcPr>
            <w:tcW w:w="483" w:type="pct"/>
          </w:tcPr>
          <w:p w14:paraId="3FB07CAE" w14:textId="77777777" w:rsidR="00870854" w:rsidRPr="00E91314" w:rsidRDefault="00870854" w:rsidP="00767492"/>
        </w:tc>
      </w:tr>
      <w:tr w:rsidR="00870854" w:rsidRPr="00E91314" w14:paraId="008ECDA0" w14:textId="77777777" w:rsidTr="00C53A3A">
        <w:tc>
          <w:tcPr>
            <w:tcW w:w="455" w:type="pct"/>
            <w:vAlign w:val="center"/>
          </w:tcPr>
          <w:p w14:paraId="10A0B7D9" w14:textId="77777777" w:rsidR="00870854" w:rsidRPr="00E91314" w:rsidRDefault="004E2086" w:rsidP="00767492">
            <w:r>
              <w:t xml:space="preserve">KV </w:t>
            </w:r>
            <w:proofErr w:type="spellStart"/>
            <w:r>
              <w:t>Inmatnings</w:t>
            </w:r>
            <w:r w:rsidR="00870854" w:rsidRPr="00E91314">
              <w:t>typ</w:t>
            </w:r>
            <w:proofErr w:type="spellEnd"/>
          </w:p>
        </w:tc>
        <w:tc>
          <w:tcPr>
            <w:tcW w:w="449" w:type="pct"/>
            <w:vAlign w:val="center"/>
          </w:tcPr>
          <w:p w14:paraId="00B9A7EC" w14:textId="77777777" w:rsidR="00870854" w:rsidRPr="00E91314" w:rsidRDefault="00870854" w:rsidP="00767492">
            <w:proofErr w:type="spellStart"/>
            <w:r w:rsidRPr="00E91314">
              <w:t>Kodverk</w:t>
            </w:r>
            <w:proofErr w:type="spellEnd"/>
            <w:r w:rsidRPr="00E91314">
              <w:t xml:space="preserve"> för </w:t>
            </w:r>
            <w:proofErr w:type="spellStart"/>
            <w:r w:rsidRPr="00E91314">
              <w:t>inmatningstyp</w:t>
            </w:r>
            <w:proofErr w:type="spellEnd"/>
          </w:p>
        </w:tc>
        <w:tc>
          <w:tcPr>
            <w:tcW w:w="960" w:type="pct"/>
            <w:vAlign w:val="center"/>
          </w:tcPr>
          <w:p w14:paraId="6D6BC307" w14:textId="77777777" w:rsidR="00870854" w:rsidRPr="00E91314" w:rsidRDefault="00870854" w:rsidP="00767492">
            <w:r w:rsidRPr="00E91314">
              <w:t>Följande typer stödjs.</w:t>
            </w:r>
          </w:p>
          <w:p w14:paraId="5A25C985" w14:textId="77777777" w:rsidR="00870854" w:rsidRPr="00E91314" w:rsidRDefault="00870854" w:rsidP="00767492">
            <w:r w:rsidRPr="00E91314">
              <w:t>Inmatning kan vara av följande huvudtyper:</w:t>
            </w:r>
          </w:p>
          <w:p w14:paraId="76B0E0EF" w14:textId="77777777" w:rsidR="00870854" w:rsidRPr="00E91314" w:rsidRDefault="00870854" w:rsidP="00767492">
            <w:r w:rsidRPr="00E91314">
              <w:t>Enkelvärde</w:t>
            </w:r>
          </w:p>
          <w:p w14:paraId="7AB2270F" w14:textId="77777777" w:rsidR="00870854" w:rsidRPr="00E91314" w:rsidRDefault="00870854" w:rsidP="00767492">
            <w:r w:rsidRPr="00E91314">
              <w:t>Multivärde</w:t>
            </w:r>
          </w:p>
          <w:p w14:paraId="1F915C91" w14:textId="77777777" w:rsidR="00870854" w:rsidRPr="00E91314" w:rsidRDefault="00870854" w:rsidP="00767492">
            <w:r w:rsidRPr="00E91314">
              <w:t xml:space="preserve">Fritext </w:t>
            </w:r>
          </w:p>
          <w:p w14:paraId="2698F2BB" w14:textId="77777777" w:rsidR="00870854" w:rsidRPr="00E91314" w:rsidRDefault="00870854" w:rsidP="00767492">
            <w:r w:rsidRPr="00E91314">
              <w:t>Exempel på inmatningstyper:</w:t>
            </w:r>
          </w:p>
          <w:p w14:paraId="54A4B16C" w14:textId="77777777" w:rsidR="00870854" w:rsidRDefault="00706EFB" w:rsidP="00767492">
            <w:pPr>
              <w:rPr>
                <w:lang w:val="en-US"/>
              </w:rPr>
            </w:pPr>
            <w:r>
              <w:rPr>
                <w:lang w:val="en-US"/>
              </w:rPr>
              <w:t>T</w:t>
            </w:r>
            <w:r w:rsidR="00870854" w:rsidRPr="00E963D8">
              <w:rPr>
                <w:lang w:val="en-US"/>
              </w:rPr>
              <w:t>ext</w:t>
            </w:r>
          </w:p>
          <w:p w14:paraId="4D374CA2" w14:textId="77777777" w:rsidR="00706EFB" w:rsidRPr="00E963D8" w:rsidRDefault="00706EFB" w:rsidP="00767492">
            <w:pPr>
              <w:rPr>
                <w:lang w:val="en-US"/>
              </w:rPr>
            </w:pPr>
            <w:proofErr w:type="spellStart"/>
            <w:proofErr w:type="gramStart"/>
            <w:r>
              <w:rPr>
                <w:lang w:val="en-US"/>
              </w:rPr>
              <w:lastRenderedPageBreak/>
              <w:t>textarea</w:t>
            </w:r>
            <w:proofErr w:type="spellEnd"/>
            <w:proofErr w:type="gramEnd"/>
          </w:p>
          <w:p w14:paraId="5D83B8DE" w14:textId="77777777" w:rsidR="00870854" w:rsidRPr="00E963D8" w:rsidRDefault="00870854" w:rsidP="00767492">
            <w:pPr>
              <w:rPr>
                <w:lang w:val="en-US"/>
              </w:rPr>
            </w:pPr>
            <w:r w:rsidRPr="00E963D8">
              <w:rPr>
                <w:lang w:val="en-US"/>
              </w:rPr>
              <w:t>Checkbox</w:t>
            </w:r>
          </w:p>
          <w:p w14:paraId="21580A92" w14:textId="77777777" w:rsidR="00870854" w:rsidRDefault="00F8363B" w:rsidP="00767492">
            <w:pPr>
              <w:rPr>
                <w:lang w:val="en-US"/>
              </w:rPr>
            </w:pPr>
            <w:r>
              <w:rPr>
                <w:lang w:val="en-US"/>
              </w:rPr>
              <w:t>Radio</w:t>
            </w:r>
          </w:p>
          <w:p w14:paraId="499A486C" w14:textId="77777777" w:rsidR="00F8363B" w:rsidRDefault="00F8363B" w:rsidP="00767492">
            <w:pPr>
              <w:rPr>
                <w:lang w:val="en-US"/>
              </w:rPr>
            </w:pPr>
            <w:r>
              <w:rPr>
                <w:lang w:val="en-US"/>
              </w:rPr>
              <w:t>Select</w:t>
            </w:r>
          </w:p>
          <w:p w14:paraId="3ED938B7" w14:textId="77777777" w:rsidR="00F8363B" w:rsidRPr="00E963D8" w:rsidRDefault="00F8363B" w:rsidP="00767492">
            <w:pPr>
              <w:rPr>
                <w:lang w:val="en-US"/>
              </w:rPr>
            </w:pPr>
            <w:proofErr w:type="spellStart"/>
            <w:r>
              <w:rPr>
                <w:lang w:val="en-US"/>
              </w:rPr>
              <w:t>SelectMultiple</w:t>
            </w:r>
            <w:proofErr w:type="spellEnd"/>
          </w:p>
          <w:p w14:paraId="2E61AA62" w14:textId="77777777" w:rsidR="00870854" w:rsidRPr="00E963D8" w:rsidRDefault="00870854" w:rsidP="00767492">
            <w:pPr>
              <w:rPr>
                <w:lang w:val="en-US"/>
              </w:rPr>
            </w:pPr>
            <w:r w:rsidRPr="00E963D8">
              <w:rPr>
                <w:lang w:val="en-US"/>
              </w:rPr>
              <w:t>Number</w:t>
            </w:r>
          </w:p>
          <w:p w14:paraId="73D24CA3" w14:textId="77777777" w:rsidR="00870854" w:rsidRPr="00E963D8" w:rsidRDefault="00870854" w:rsidP="00767492">
            <w:pPr>
              <w:rPr>
                <w:lang w:val="en-US"/>
              </w:rPr>
            </w:pPr>
            <w:r w:rsidRPr="00E963D8">
              <w:rPr>
                <w:lang w:val="en-US"/>
              </w:rPr>
              <w:t>URL</w:t>
            </w:r>
          </w:p>
          <w:p w14:paraId="65D2FDA7" w14:textId="77777777" w:rsidR="00870854" w:rsidRPr="00E963D8" w:rsidRDefault="00870854" w:rsidP="00767492">
            <w:pPr>
              <w:rPr>
                <w:lang w:val="en-US"/>
              </w:rPr>
            </w:pPr>
            <w:r w:rsidRPr="00E963D8">
              <w:rPr>
                <w:lang w:val="en-US"/>
              </w:rPr>
              <w:t>Date and time</w:t>
            </w:r>
          </w:p>
          <w:p w14:paraId="6A59D3FF" w14:textId="77777777" w:rsidR="00870854" w:rsidRPr="00E963D8" w:rsidRDefault="00870854" w:rsidP="00767492">
            <w:pPr>
              <w:rPr>
                <w:lang w:val="en-US"/>
              </w:rPr>
            </w:pPr>
            <w:r w:rsidRPr="00E963D8">
              <w:rPr>
                <w:lang w:val="en-US"/>
              </w:rPr>
              <w:t>Date</w:t>
            </w:r>
          </w:p>
          <w:p w14:paraId="1326BFCC" w14:textId="77777777" w:rsidR="00870854" w:rsidRPr="00E963D8" w:rsidRDefault="00870854" w:rsidP="00767492">
            <w:pPr>
              <w:rPr>
                <w:lang w:val="en-US"/>
              </w:rPr>
            </w:pPr>
            <w:r w:rsidRPr="00E963D8">
              <w:rPr>
                <w:lang w:val="en-US"/>
              </w:rPr>
              <w:t>Month</w:t>
            </w:r>
          </w:p>
          <w:p w14:paraId="5098A6A3" w14:textId="77777777" w:rsidR="00870854" w:rsidRPr="00E963D8" w:rsidRDefault="00870854" w:rsidP="00767492">
            <w:pPr>
              <w:rPr>
                <w:lang w:val="en-US"/>
              </w:rPr>
            </w:pPr>
            <w:r w:rsidRPr="00E963D8">
              <w:rPr>
                <w:lang w:val="en-US"/>
              </w:rPr>
              <w:t>Week</w:t>
            </w:r>
          </w:p>
          <w:p w14:paraId="0B3D9788" w14:textId="77777777" w:rsidR="00870854" w:rsidRPr="00E963D8" w:rsidRDefault="00870854" w:rsidP="00767492">
            <w:pPr>
              <w:rPr>
                <w:lang w:val="en-US"/>
              </w:rPr>
            </w:pPr>
            <w:r w:rsidRPr="00E963D8">
              <w:rPr>
                <w:lang w:val="en-US"/>
              </w:rPr>
              <w:t>Time</w:t>
            </w:r>
          </w:p>
          <w:p w14:paraId="54EAE77D" w14:textId="77777777" w:rsidR="00870854" w:rsidRPr="00E963D8" w:rsidRDefault="00870854" w:rsidP="00767492">
            <w:pPr>
              <w:rPr>
                <w:lang w:val="en-US"/>
              </w:rPr>
            </w:pPr>
            <w:r w:rsidRPr="00E963D8">
              <w:rPr>
                <w:lang w:val="en-US"/>
              </w:rPr>
              <w:t>Local date and time</w:t>
            </w:r>
          </w:p>
          <w:p w14:paraId="52BF9142" w14:textId="77777777" w:rsidR="00870854" w:rsidRDefault="00870854" w:rsidP="00767492">
            <w:pPr>
              <w:rPr>
                <w:lang w:val="en-US"/>
              </w:rPr>
            </w:pPr>
            <w:r w:rsidRPr="00E963D8">
              <w:rPr>
                <w:lang w:val="en-US"/>
              </w:rPr>
              <w:t>Range</w:t>
            </w:r>
          </w:p>
          <w:p w14:paraId="1A346B91" w14:textId="77777777" w:rsidR="000A0069" w:rsidRDefault="000A0069" w:rsidP="00767492">
            <w:pPr>
              <w:rPr>
                <w:lang w:val="en-US"/>
              </w:rPr>
            </w:pPr>
            <w:r>
              <w:rPr>
                <w:lang w:val="en-US"/>
              </w:rPr>
              <w:t>Image</w:t>
            </w:r>
          </w:p>
          <w:p w14:paraId="680F644D" w14:textId="77777777" w:rsidR="00754ECA" w:rsidRPr="00754ECA" w:rsidRDefault="00754ECA" w:rsidP="00754ECA">
            <w:pPr>
              <w:rPr>
                <w:lang w:val="en-US"/>
              </w:rPr>
            </w:pPr>
            <w:proofErr w:type="spellStart"/>
            <w:r w:rsidRPr="00754ECA">
              <w:rPr>
                <w:lang w:val="en-US"/>
              </w:rPr>
              <w:t>MatrixText</w:t>
            </w:r>
            <w:proofErr w:type="spellEnd"/>
          </w:p>
          <w:p w14:paraId="3187DAE1" w14:textId="77777777" w:rsidR="00754ECA" w:rsidRPr="00754ECA" w:rsidRDefault="00754ECA" w:rsidP="00754ECA">
            <w:pPr>
              <w:rPr>
                <w:lang w:val="en-US"/>
              </w:rPr>
            </w:pPr>
            <w:proofErr w:type="spellStart"/>
            <w:r w:rsidRPr="00754ECA">
              <w:rPr>
                <w:lang w:val="en-US"/>
              </w:rPr>
              <w:t>MatrixRadio</w:t>
            </w:r>
            <w:proofErr w:type="spellEnd"/>
          </w:p>
          <w:p w14:paraId="43E4BBB6" w14:textId="77777777" w:rsidR="00754ECA" w:rsidRPr="00754ECA" w:rsidRDefault="00754ECA" w:rsidP="00754ECA">
            <w:pPr>
              <w:rPr>
                <w:lang w:val="en-US"/>
              </w:rPr>
            </w:pPr>
            <w:proofErr w:type="spellStart"/>
            <w:r w:rsidRPr="00754ECA">
              <w:rPr>
                <w:lang w:val="en-US"/>
              </w:rPr>
              <w:t>MatrixCheckbox</w:t>
            </w:r>
            <w:proofErr w:type="spellEnd"/>
          </w:p>
          <w:p w14:paraId="39020404" w14:textId="77777777" w:rsidR="00754ECA" w:rsidRPr="00875C03" w:rsidRDefault="00754ECA" w:rsidP="00754ECA">
            <w:pPr>
              <w:rPr>
                <w:lang w:val="en-US"/>
              </w:rPr>
            </w:pPr>
            <w:r w:rsidRPr="00754ECA">
              <w:rPr>
                <w:lang w:val="en-US"/>
              </w:rPr>
              <w:lastRenderedPageBreak/>
              <w:t>MatrixMulti</w:t>
            </w:r>
          </w:p>
        </w:tc>
        <w:tc>
          <w:tcPr>
            <w:tcW w:w="742" w:type="pct"/>
          </w:tcPr>
          <w:p w14:paraId="1D60F18F" w14:textId="77777777" w:rsidR="00870854" w:rsidRPr="00E91314" w:rsidRDefault="00870854" w:rsidP="00767492"/>
        </w:tc>
        <w:tc>
          <w:tcPr>
            <w:tcW w:w="424" w:type="pct"/>
          </w:tcPr>
          <w:p w14:paraId="2B1FC834" w14:textId="77777777" w:rsidR="00870854" w:rsidRPr="00E91314" w:rsidRDefault="00870854" w:rsidP="00767492">
            <w:r w:rsidRPr="00E91314">
              <w:t>W3C *</w:t>
            </w:r>
          </w:p>
        </w:tc>
        <w:tc>
          <w:tcPr>
            <w:tcW w:w="534" w:type="pct"/>
          </w:tcPr>
          <w:p w14:paraId="7D5030C7" w14:textId="77777777" w:rsidR="00870854" w:rsidRPr="00E91314" w:rsidRDefault="00870854" w:rsidP="00767492">
            <w:r w:rsidRPr="00E91314">
              <w:t>Version HTML5</w:t>
            </w:r>
          </w:p>
        </w:tc>
        <w:tc>
          <w:tcPr>
            <w:tcW w:w="609" w:type="pct"/>
          </w:tcPr>
          <w:p w14:paraId="086C43D9" w14:textId="77777777" w:rsidR="00870854" w:rsidRPr="00E91314" w:rsidRDefault="00870854" w:rsidP="00767492">
            <w:r w:rsidRPr="00E91314">
              <w:t>W3C *</w:t>
            </w:r>
          </w:p>
        </w:tc>
        <w:tc>
          <w:tcPr>
            <w:tcW w:w="344" w:type="pct"/>
          </w:tcPr>
          <w:p w14:paraId="3C73918E" w14:textId="77777777" w:rsidR="00870854" w:rsidRPr="00E91314" w:rsidRDefault="00870854" w:rsidP="00767492"/>
        </w:tc>
        <w:tc>
          <w:tcPr>
            <w:tcW w:w="483" w:type="pct"/>
          </w:tcPr>
          <w:p w14:paraId="38A3D77E" w14:textId="77777777" w:rsidR="00870854" w:rsidRPr="00E91314" w:rsidRDefault="00870854" w:rsidP="00767492"/>
        </w:tc>
      </w:tr>
      <w:tr w:rsidR="00870854" w:rsidRPr="00E91314" w14:paraId="74ABC2DA" w14:textId="77777777" w:rsidTr="00C53A3A">
        <w:tc>
          <w:tcPr>
            <w:tcW w:w="455" w:type="pct"/>
            <w:vAlign w:val="center"/>
          </w:tcPr>
          <w:p w14:paraId="0173263B" w14:textId="77777777" w:rsidR="00870854" w:rsidRPr="00E91314" w:rsidRDefault="00870854" w:rsidP="00767492">
            <w:r w:rsidRPr="00E91314">
              <w:lastRenderedPageBreak/>
              <w:t>KV Form Status</w:t>
            </w:r>
          </w:p>
        </w:tc>
        <w:tc>
          <w:tcPr>
            <w:tcW w:w="449" w:type="pct"/>
            <w:vAlign w:val="center"/>
          </w:tcPr>
          <w:p w14:paraId="398E5444" w14:textId="77777777" w:rsidR="00870854" w:rsidRPr="00E91314" w:rsidRDefault="00870854" w:rsidP="00767492">
            <w:proofErr w:type="spellStart"/>
            <w:r w:rsidRPr="00E91314">
              <w:t>Kodverk</w:t>
            </w:r>
            <w:proofErr w:type="spellEnd"/>
            <w:r w:rsidRPr="00E91314">
              <w:t xml:space="preserve"> för </w:t>
            </w:r>
            <w:proofErr w:type="spellStart"/>
            <w:r w:rsidRPr="00E91314">
              <w:t>formuläretsstatus</w:t>
            </w:r>
            <w:proofErr w:type="spellEnd"/>
          </w:p>
        </w:tc>
        <w:tc>
          <w:tcPr>
            <w:tcW w:w="960" w:type="pct"/>
            <w:vAlign w:val="center"/>
          </w:tcPr>
          <w:p w14:paraId="244387D6" w14:textId="77777777" w:rsidR="00870854" w:rsidRPr="00E91314" w:rsidRDefault="00870854" w:rsidP="00767492">
            <w:proofErr w:type="spellStart"/>
            <w:r w:rsidRPr="00E91314">
              <w:t>COMPLETED</w:t>
            </w:r>
            <w:proofErr w:type="spellEnd"/>
            <w:r w:rsidRPr="00E91314">
              <w:t xml:space="preserve"> = Skickat</w:t>
            </w:r>
          </w:p>
          <w:p w14:paraId="4DBEE0C7" w14:textId="77777777" w:rsidR="00870854" w:rsidRPr="00E91314" w:rsidRDefault="00870854" w:rsidP="00767492">
            <w:proofErr w:type="spellStart"/>
            <w:r w:rsidRPr="00E91314">
              <w:t>ONGOING</w:t>
            </w:r>
            <w:proofErr w:type="spellEnd"/>
            <w:r w:rsidRPr="00E91314">
              <w:t xml:space="preserve"> = Pågående, svar har temporärsparats</w:t>
            </w:r>
          </w:p>
          <w:p w14:paraId="2EC20970" w14:textId="77777777" w:rsidR="00870854" w:rsidRPr="00E91314" w:rsidRDefault="00870854" w:rsidP="00767492">
            <w:proofErr w:type="spellStart"/>
            <w:r w:rsidRPr="00E91314">
              <w:t>PENDING_COMPLETION</w:t>
            </w:r>
            <w:proofErr w:type="spellEnd"/>
            <w:r w:rsidRPr="00E91314">
              <w:t xml:space="preserve"> = Pågående, </w:t>
            </w:r>
            <w:proofErr w:type="spellStart"/>
            <w:r w:rsidRPr="00E91314">
              <w:t>svarr</w:t>
            </w:r>
            <w:proofErr w:type="spellEnd"/>
            <w:r w:rsidRPr="00E91314">
              <w:t xml:space="preserve"> har temporärsparats. Alla frågor är </w:t>
            </w:r>
            <w:proofErr w:type="gramStart"/>
            <w:r w:rsidRPr="00E91314">
              <w:t>bes     varade</w:t>
            </w:r>
            <w:proofErr w:type="gramEnd"/>
            <w:r w:rsidRPr="00E91314">
              <w:t xml:space="preserve"> (färdigt ej skickat).</w:t>
            </w:r>
          </w:p>
        </w:tc>
        <w:tc>
          <w:tcPr>
            <w:tcW w:w="742" w:type="pct"/>
          </w:tcPr>
          <w:p w14:paraId="64F0CAAD" w14:textId="77777777" w:rsidR="00870854" w:rsidRPr="00E91314" w:rsidRDefault="00870854" w:rsidP="00767492"/>
        </w:tc>
        <w:tc>
          <w:tcPr>
            <w:tcW w:w="424" w:type="pct"/>
          </w:tcPr>
          <w:p w14:paraId="049C4982" w14:textId="77777777" w:rsidR="00870854" w:rsidRPr="00E91314" w:rsidRDefault="00870854" w:rsidP="00767492"/>
        </w:tc>
        <w:tc>
          <w:tcPr>
            <w:tcW w:w="534" w:type="pct"/>
          </w:tcPr>
          <w:p w14:paraId="7ABCC0F6" w14:textId="77777777" w:rsidR="00870854" w:rsidRPr="00E91314" w:rsidRDefault="00870854" w:rsidP="00767492"/>
        </w:tc>
        <w:tc>
          <w:tcPr>
            <w:tcW w:w="609" w:type="pct"/>
          </w:tcPr>
          <w:p w14:paraId="36439B2C" w14:textId="77777777" w:rsidR="00870854" w:rsidRPr="00E91314" w:rsidRDefault="00870854" w:rsidP="00767492"/>
        </w:tc>
        <w:tc>
          <w:tcPr>
            <w:tcW w:w="344" w:type="pct"/>
          </w:tcPr>
          <w:p w14:paraId="5AA4BFEC" w14:textId="77777777" w:rsidR="00870854" w:rsidRPr="00E91314" w:rsidRDefault="00870854" w:rsidP="00767492"/>
        </w:tc>
        <w:tc>
          <w:tcPr>
            <w:tcW w:w="483" w:type="pct"/>
          </w:tcPr>
          <w:p w14:paraId="7D63B1DF" w14:textId="77777777" w:rsidR="00870854" w:rsidRPr="00E91314" w:rsidRDefault="00870854" w:rsidP="00767492"/>
        </w:tc>
      </w:tr>
      <w:tr w:rsidR="00870854" w:rsidRPr="00E91314" w14:paraId="53B58292" w14:textId="77777777" w:rsidTr="00C53A3A">
        <w:tc>
          <w:tcPr>
            <w:tcW w:w="455" w:type="pct"/>
            <w:vAlign w:val="center"/>
          </w:tcPr>
          <w:p w14:paraId="7C5F155C" w14:textId="77777777" w:rsidR="00870854" w:rsidRPr="00E91314" w:rsidRDefault="00870854" w:rsidP="00767492">
            <w:r w:rsidRPr="00E91314">
              <w:t xml:space="preserve">KV </w:t>
            </w:r>
            <w:proofErr w:type="spellStart"/>
            <w:r w:rsidRPr="00E91314">
              <w:t>Statuskod</w:t>
            </w:r>
            <w:proofErr w:type="spellEnd"/>
          </w:p>
        </w:tc>
        <w:tc>
          <w:tcPr>
            <w:tcW w:w="449" w:type="pct"/>
            <w:vAlign w:val="center"/>
          </w:tcPr>
          <w:p w14:paraId="66C3677A" w14:textId="77777777" w:rsidR="00870854" w:rsidRPr="00E91314" w:rsidRDefault="00870854" w:rsidP="00767492">
            <w:proofErr w:type="spellStart"/>
            <w:r w:rsidRPr="00E91314">
              <w:t>Kodverk</w:t>
            </w:r>
            <w:proofErr w:type="spellEnd"/>
            <w:r w:rsidRPr="00E91314">
              <w:t xml:space="preserve"> för logisk </w:t>
            </w:r>
            <w:proofErr w:type="spellStart"/>
            <w:r w:rsidRPr="00E91314">
              <w:t>felhantering</w:t>
            </w:r>
            <w:proofErr w:type="spellEnd"/>
          </w:p>
        </w:tc>
        <w:tc>
          <w:tcPr>
            <w:tcW w:w="960" w:type="pct"/>
            <w:vAlign w:val="center"/>
          </w:tcPr>
          <w:p w14:paraId="7165934D" w14:textId="77777777" w:rsidR="00870854" w:rsidRPr="00E91314" w:rsidRDefault="00870854" w:rsidP="00767492">
            <w:r w:rsidRPr="00E91314">
              <w:t>OK - Transaktion utförd</w:t>
            </w:r>
          </w:p>
          <w:p w14:paraId="60D0E4F6" w14:textId="77777777" w:rsidR="00870854" w:rsidRPr="00E91314" w:rsidRDefault="00870854" w:rsidP="00767492">
            <w:r w:rsidRPr="00E91314">
              <w:t>INFO - Transaktion utförd med kommentar.</w:t>
            </w:r>
          </w:p>
          <w:p w14:paraId="48EC9219" w14:textId="77777777" w:rsidR="00870854" w:rsidRPr="00E91314" w:rsidRDefault="00870854" w:rsidP="00767492">
            <w:proofErr w:type="spellStart"/>
            <w:r w:rsidRPr="00E91314">
              <w:t>ERROR</w:t>
            </w:r>
            <w:proofErr w:type="spellEnd"/>
            <w:r w:rsidRPr="00E91314">
              <w:t xml:space="preserve"> - Transaktion </w:t>
            </w:r>
            <w:proofErr w:type="gramStart"/>
            <w:r w:rsidRPr="00E91314">
              <w:t>ej</w:t>
            </w:r>
            <w:proofErr w:type="gramEnd"/>
            <w:r w:rsidRPr="00E91314">
              <w:t xml:space="preserve"> genomförd</w:t>
            </w:r>
          </w:p>
        </w:tc>
        <w:tc>
          <w:tcPr>
            <w:tcW w:w="742" w:type="pct"/>
          </w:tcPr>
          <w:p w14:paraId="36ADB607" w14:textId="77777777" w:rsidR="00870854" w:rsidRPr="00E91314" w:rsidRDefault="00870854" w:rsidP="00767492"/>
        </w:tc>
        <w:tc>
          <w:tcPr>
            <w:tcW w:w="424" w:type="pct"/>
          </w:tcPr>
          <w:p w14:paraId="412D086E" w14:textId="77777777" w:rsidR="00870854" w:rsidRPr="00E91314" w:rsidRDefault="00870854" w:rsidP="00767492"/>
        </w:tc>
        <w:tc>
          <w:tcPr>
            <w:tcW w:w="534" w:type="pct"/>
          </w:tcPr>
          <w:p w14:paraId="77A92E49" w14:textId="77777777" w:rsidR="00870854" w:rsidRPr="00E91314" w:rsidRDefault="00870854" w:rsidP="00767492"/>
        </w:tc>
        <w:tc>
          <w:tcPr>
            <w:tcW w:w="609" w:type="pct"/>
          </w:tcPr>
          <w:p w14:paraId="3061ADEB" w14:textId="77777777" w:rsidR="00870854" w:rsidRPr="00E91314" w:rsidRDefault="00870854" w:rsidP="00767492"/>
        </w:tc>
        <w:tc>
          <w:tcPr>
            <w:tcW w:w="344" w:type="pct"/>
          </w:tcPr>
          <w:p w14:paraId="2E59CC8A" w14:textId="77777777" w:rsidR="00870854" w:rsidRPr="00E91314" w:rsidRDefault="00870854" w:rsidP="00767492"/>
        </w:tc>
        <w:tc>
          <w:tcPr>
            <w:tcW w:w="483" w:type="pct"/>
          </w:tcPr>
          <w:p w14:paraId="46089E81" w14:textId="77777777" w:rsidR="00870854" w:rsidRPr="00E91314" w:rsidRDefault="00870854" w:rsidP="00767492"/>
        </w:tc>
      </w:tr>
      <w:tr w:rsidR="00870854" w:rsidRPr="00E91314" w14:paraId="27423093" w14:textId="77777777" w:rsidTr="00C53A3A">
        <w:tc>
          <w:tcPr>
            <w:tcW w:w="455" w:type="pct"/>
            <w:vAlign w:val="center"/>
          </w:tcPr>
          <w:p w14:paraId="755EEE5B" w14:textId="77777777" w:rsidR="00870854" w:rsidRPr="00E91314" w:rsidRDefault="00870854" w:rsidP="00C53A3A">
            <w:r w:rsidRPr="00E91314">
              <w:t>KV enhet</w:t>
            </w:r>
          </w:p>
        </w:tc>
        <w:tc>
          <w:tcPr>
            <w:tcW w:w="449" w:type="pct"/>
            <w:vAlign w:val="center"/>
          </w:tcPr>
          <w:p w14:paraId="55EB18A9" w14:textId="77777777" w:rsidR="00870854" w:rsidRPr="00E91314" w:rsidRDefault="00870854" w:rsidP="00C53A3A">
            <w:pPr>
              <w:spacing w:after="0"/>
            </w:pPr>
            <w:proofErr w:type="spellStart"/>
            <w:r w:rsidRPr="00E91314">
              <w:t>Kodverk</w:t>
            </w:r>
            <w:proofErr w:type="spellEnd"/>
            <w:r w:rsidRPr="00E91314">
              <w:t xml:space="preserve"> för måttenheter</w:t>
            </w:r>
          </w:p>
        </w:tc>
        <w:tc>
          <w:tcPr>
            <w:tcW w:w="960" w:type="pct"/>
            <w:vAlign w:val="center"/>
          </w:tcPr>
          <w:p w14:paraId="371DF21F" w14:textId="77777777" w:rsidR="00870854" w:rsidRPr="00E91314" w:rsidRDefault="00870854" w:rsidP="00C53A3A">
            <w:r w:rsidRPr="00E91314">
              <w:t>Grundenheter samt härledda SI-enheter beskrivs med dess beteckning.</w:t>
            </w:r>
          </w:p>
          <w:p w14:paraId="12DE6A3A" w14:textId="77777777" w:rsidR="00870854" w:rsidRPr="00E91314" w:rsidRDefault="00870854" w:rsidP="00C53A3A">
            <w:r w:rsidRPr="00E91314">
              <w:t xml:space="preserve">T.ex. km, m, cm, kg, mm Hg </w:t>
            </w:r>
            <w:proofErr w:type="spellStart"/>
            <w:r w:rsidRPr="00E91314">
              <w:t>etc</w:t>
            </w:r>
            <w:proofErr w:type="spellEnd"/>
          </w:p>
        </w:tc>
        <w:tc>
          <w:tcPr>
            <w:tcW w:w="742" w:type="pct"/>
          </w:tcPr>
          <w:p w14:paraId="799DFA2D" w14:textId="77777777" w:rsidR="00870854" w:rsidRPr="00E91314" w:rsidRDefault="00870854" w:rsidP="00C53A3A">
            <w:pPr>
              <w:spacing w:after="0"/>
            </w:pPr>
            <w:r w:rsidRPr="00E91314">
              <w:t xml:space="preserve">Måttenheter enligt SI-systemet. </w:t>
            </w:r>
            <w:proofErr w:type="spellStart"/>
            <w:r w:rsidRPr="00E91314">
              <w:t>SWEDAC</w:t>
            </w:r>
            <w:proofErr w:type="spellEnd"/>
            <w:r w:rsidRPr="00E91314">
              <w:t xml:space="preserve"> (STAFS </w:t>
            </w:r>
            <w:r w:rsidRPr="00E91314">
              <w:lastRenderedPageBreak/>
              <w:t>2009:26)</w:t>
            </w:r>
          </w:p>
        </w:tc>
        <w:tc>
          <w:tcPr>
            <w:tcW w:w="424" w:type="pct"/>
          </w:tcPr>
          <w:p w14:paraId="3C9378A6" w14:textId="77777777" w:rsidR="00870854" w:rsidRPr="00E91314" w:rsidRDefault="00870854" w:rsidP="00C53A3A">
            <w:pPr>
              <w:spacing w:after="0"/>
            </w:pPr>
          </w:p>
        </w:tc>
        <w:tc>
          <w:tcPr>
            <w:tcW w:w="534" w:type="pct"/>
          </w:tcPr>
          <w:p w14:paraId="00884C27" w14:textId="77777777" w:rsidR="00870854" w:rsidRPr="00E91314" w:rsidRDefault="00870854" w:rsidP="00C53A3A">
            <w:pPr>
              <w:spacing w:after="0"/>
            </w:pPr>
          </w:p>
        </w:tc>
        <w:tc>
          <w:tcPr>
            <w:tcW w:w="609" w:type="pct"/>
          </w:tcPr>
          <w:p w14:paraId="07DE3177" w14:textId="77777777" w:rsidR="00870854" w:rsidRPr="00E91314" w:rsidRDefault="00870854" w:rsidP="00C53A3A">
            <w:pPr>
              <w:spacing w:after="0"/>
            </w:pPr>
          </w:p>
        </w:tc>
        <w:tc>
          <w:tcPr>
            <w:tcW w:w="344" w:type="pct"/>
          </w:tcPr>
          <w:p w14:paraId="721C45AC" w14:textId="77777777" w:rsidR="00870854" w:rsidRPr="00E91314" w:rsidRDefault="00870854" w:rsidP="00C53A3A">
            <w:pPr>
              <w:spacing w:after="0"/>
            </w:pPr>
          </w:p>
        </w:tc>
        <w:tc>
          <w:tcPr>
            <w:tcW w:w="483" w:type="pct"/>
          </w:tcPr>
          <w:p w14:paraId="41A9B99A" w14:textId="77777777" w:rsidR="00870854" w:rsidRPr="00E91314" w:rsidRDefault="00870854" w:rsidP="00C53A3A">
            <w:pPr>
              <w:spacing w:after="0"/>
            </w:pPr>
          </w:p>
        </w:tc>
      </w:tr>
      <w:tr w:rsidR="00B944DA" w:rsidRPr="00E91314" w14:paraId="329B0D81" w14:textId="77777777" w:rsidTr="00C53A3A">
        <w:tc>
          <w:tcPr>
            <w:tcW w:w="455" w:type="pct"/>
            <w:vAlign w:val="center"/>
          </w:tcPr>
          <w:p w14:paraId="314E32E6" w14:textId="77777777" w:rsidR="00B944DA" w:rsidRPr="00E91314" w:rsidRDefault="00B944DA" w:rsidP="00C53A3A">
            <w:r w:rsidRPr="00B944DA">
              <w:lastRenderedPageBreak/>
              <w:t>KV Länskod</w:t>
            </w:r>
          </w:p>
        </w:tc>
        <w:tc>
          <w:tcPr>
            <w:tcW w:w="449" w:type="pct"/>
            <w:vAlign w:val="center"/>
          </w:tcPr>
          <w:p w14:paraId="20035D93" w14:textId="77777777" w:rsidR="00B944DA" w:rsidRPr="00E91314" w:rsidRDefault="00B944DA" w:rsidP="00C53A3A">
            <w:pPr>
              <w:spacing w:after="0"/>
            </w:pPr>
            <w:proofErr w:type="spellStart"/>
            <w:r>
              <w:t>Kodverk</w:t>
            </w:r>
            <w:proofErr w:type="spellEnd"/>
            <w:r>
              <w:t xml:space="preserve"> för länskod,</w:t>
            </w:r>
          </w:p>
        </w:tc>
        <w:tc>
          <w:tcPr>
            <w:tcW w:w="960" w:type="pct"/>
            <w:vAlign w:val="center"/>
          </w:tcPr>
          <w:p w14:paraId="3C2996D6" w14:textId="77777777" w:rsidR="00B944DA" w:rsidRPr="00E91314" w:rsidRDefault="00B944DA" w:rsidP="00B944DA">
            <w:proofErr w:type="spellStart"/>
            <w:r>
              <w:t>Kodverk</w:t>
            </w:r>
            <w:proofErr w:type="spellEnd"/>
            <w:r>
              <w:t xml:space="preserve"> för länskod.</w:t>
            </w:r>
            <w:r w:rsidRPr="00B944DA">
              <w:t xml:space="preserve"> </w:t>
            </w:r>
          </w:p>
        </w:tc>
        <w:tc>
          <w:tcPr>
            <w:tcW w:w="742" w:type="pct"/>
          </w:tcPr>
          <w:p w14:paraId="228C5FB1" w14:textId="77777777" w:rsidR="00B944DA" w:rsidRPr="00E91314" w:rsidRDefault="00B944DA" w:rsidP="006A3BEA">
            <w:pPr>
              <w:spacing w:after="0"/>
            </w:pPr>
            <w:r>
              <w:t xml:space="preserve">Länskod enligt </w:t>
            </w:r>
            <w:r w:rsidR="006A3BEA">
              <w:t>SCB</w:t>
            </w:r>
          </w:p>
        </w:tc>
        <w:tc>
          <w:tcPr>
            <w:tcW w:w="424" w:type="pct"/>
          </w:tcPr>
          <w:p w14:paraId="7E3FDBDE" w14:textId="77777777" w:rsidR="00B944DA" w:rsidRPr="00E91314" w:rsidRDefault="00B944DA" w:rsidP="00C53A3A">
            <w:pPr>
              <w:spacing w:after="0"/>
            </w:pPr>
          </w:p>
        </w:tc>
        <w:tc>
          <w:tcPr>
            <w:tcW w:w="534" w:type="pct"/>
          </w:tcPr>
          <w:p w14:paraId="72E2DA4B" w14:textId="77777777" w:rsidR="00B944DA" w:rsidRPr="00E91314" w:rsidRDefault="00B944DA" w:rsidP="00C53A3A">
            <w:pPr>
              <w:spacing w:after="0"/>
            </w:pPr>
          </w:p>
        </w:tc>
        <w:tc>
          <w:tcPr>
            <w:tcW w:w="609" w:type="pct"/>
          </w:tcPr>
          <w:p w14:paraId="03DD58D3" w14:textId="77777777" w:rsidR="00B944DA" w:rsidRPr="00E91314" w:rsidRDefault="00B944DA" w:rsidP="00C53A3A">
            <w:pPr>
              <w:spacing w:after="0"/>
            </w:pPr>
          </w:p>
        </w:tc>
        <w:tc>
          <w:tcPr>
            <w:tcW w:w="344" w:type="pct"/>
          </w:tcPr>
          <w:p w14:paraId="5DA54794" w14:textId="77777777" w:rsidR="00B944DA" w:rsidRPr="00E91314" w:rsidRDefault="00B944DA" w:rsidP="00C53A3A">
            <w:pPr>
              <w:spacing w:after="0"/>
            </w:pPr>
          </w:p>
        </w:tc>
        <w:tc>
          <w:tcPr>
            <w:tcW w:w="483" w:type="pct"/>
          </w:tcPr>
          <w:p w14:paraId="28B7EA0F" w14:textId="77777777" w:rsidR="00B944DA" w:rsidRPr="00E91314" w:rsidRDefault="00B944DA" w:rsidP="00C53A3A">
            <w:pPr>
              <w:spacing w:after="0"/>
            </w:pPr>
          </w:p>
        </w:tc>
      </w:tr>
      <w:tr w:rsidR="003024D9" w:rsidRPr="00E91314" w14:paraId="6D49F641" w14:textId="77777777" w:rsidTr="00C53A3A">
        <w:tc>
          <w:tcPr>
            <w:tcW w:w="455" w:type="pct"/>
            <w:vAlign w:val="center"/>
          </w:tcPr>
          <w:p w14:paraId="0161CF5B" w14:textId="77777777" w:rsidR="003024D9" w:rsidRPr="00B944DA" w:rsidRDefault="003024D9" w:rsidP="00C53A3A">
            <w:r>
              <w:t>KV valideringshändelse</w:t>
            </w:r>
          </w:p>
        </w:tc>
        <w:tc>
          <w:tcPr>
            <w:tcW w:w="449" w:type="pct"/>
            <w:vAlign w:val="center"/>
          </w:tcPr>
          <w:p w14:paraId="205C8018" w14:textId="77777777" w:rsidR="003024D9" w:rsidRDefault="003024D9" w:rsidP="00C53A3A">
            <w:pPr>
              <w:spacing w:after="0"/>
            </w:pPr>
            <w:proofErr w:type="spellStart"/>
            <w:r>
              <w:t>Kodverk</w:t>
            </w:r>
            <w:proofErr w:type="spellEnd"/>
            <w:r>
              <w:t xml:space="preserve"> för formulärvalideringshändelser.</w:t>
            </w:r>
          </w:p>
        </w:tc>
        <w:tc>
          <w:tcPr>
            <w:tcW w:w="960" w:type="pct"/>
            <w:vAlign w:val="center"/>
          </w:tcPr>
          <w:p w14:paraId="17AAEEBE" w14:textId="77777777" w:rsidR="003024D9" w:rsidRDefault="003024D9" w:rsidP="003024D9">
            <w:pPr>
              <w:rPr>
                <w:rFonts w:eastAsia="Arial Unicode MS"/>
              </w:rPr>
            </w:pPr>
            <w:proofErr w:type="spellStart"/>
            <w:r>
              <w:rPr>
                <w:rFonts w:eastAsia="Arial Unicode MS"/>
              </w:rPr>
              <w:t>Gilgitga</w:t>
            </w:r>
            <w:proofErr w:type="spellEnd"/>
            <w:r>
              <w:rPr>
                <w:rFonts w:eastAsia="Arial Unicode MS"/>
              </w:rPr>
              <w:t xml:space="preserve"> värden</w:t>
            </w:r>
          </w:p>
          <w:p w14:paraId="13959BB9" w14:textId="77777777" w:rsidR="003024D9" w:rsidRDefault="003024D9" w:rsidP="003024D9">
            <w:pPr>
              <w:rPr>
                <w:rFonts w:eastAsia="Arial Unicode MS"/>
              </w:rPr>
            </w:pPr>
            <w:proofErr w:type="spellStart"/>
            <w:r w:rsidRPr="00DC028F">
              <w:rPr>
                <w:rFonts w:eastAsia="Arial Unicode MS"/>
              </w:rPr>
              <w:t>mandatory</w:t>
            </w:r>
            <w:proofErr w:type="spellEnd"/>
            <w:r w:rsidRPr="00DC028F">
              <w:rPr>
                <w:rFonts w:eastAsia="Arial Unicode MS"/>
              </w:rPr>
              <w:t xml:space="preserve"> </w:t>
            </w:r>
          </w:p>
          <w:p w14:paraId="6D83B5E0" w14:textId="77777777" w:rsidR="003024D9" w:rsidRDefault="003024D9" w:rsidP="003024D9">
            <w:pPr>
              <w:rPr>
                <w:rFonts w:eastAsia="Arial Unicode MS"/>
              </w:rPr>
            </w:pPr>
            <w:proofErr w:type="spellStart"/>
            <w:r w:rsidRPr="00DC028F">
              <w:rPr>
                <w:rFonts w:eastAsia="Arial Unicode MS"/>
              </w:rPr>
              <w:t>answerMax</w:t>
            </w:r>
            <w:proofErr w:type="spellEnd"/>
            <w:r w:rsidRPr="00DC028F">
              <w:rPr>
                <w:rFonts w:eastAsia="Arial Unicode MS"/>
              </w:rPr>
              <w:t xml:space="preserve"> </w:t>
            </w:r>
          </w:p>
          <w:p w14:paraId="70E53444" w14:textId="77777777" w:rsidR="003024D9" w:rsidRDefault="003024D9" w:rsidP="003024D9">
            <w:pPr>
              <w:rPr>
                <w:rFonts w:eastAsia="Arial Unicode MS"/>
              </w:rPr>
            </w:pPr>
            <w:proofErr w:type="spellStart"/>
            <w:r w:rsidRPr="00DC028F">
              <w:rPr>
                <w:rFonts w:eastAsia="Arial Unicode MS"/>
              </w:rPr>
              <w:t>answerMin</w:t>
            </w:r>
            <w:proofErr w:type="spellEnd"/>
            <w:r w:rsidRPr="00DC028F">
              <w:rPr>
                <w:rFonts w:eastAsia="Arial Unicode MS"/>
              </w:rPr>
              <w:t xml:space="preserve"> </w:t>
            </w:r>
          </w:p>
          <w:p w14:paraId="24130DDD" w14:textId="77777777" w:rsidR="003024D9" w:rsidRDefault="003024D9" w:rsidP="003024D9">
            <w:pPr>
              <w:rPr>
                <w:rFonts w:eastAsia="Arial Unicode MS"/>
              </w:rPr>
            </w:pPr>
            <w:proofErr w:type="spellStart"/>
            <w:r w:rsidRPr="00DC028F">
              <w:rPr>
                <w:rFonts w:eastAsia="Arial Unicode MS"/>
              </w:rPr>
              <w:t>answerMaxLength</w:t>
            </w:r>
            <w:proofErr w:type="spellEnd"/>
            <w:r w:rsidRPr="00DC028F">
              <w:rPr>
                <w:rFonts w:eastAsia="Arial Unicode MS"/>
              </w:rPr>
              <w:t xml:space="preserve"> </w:t>
            </w:r>
            <w:proofErr w:type="spellStart"/>
            <w:r w:rsidRPr="00DC028F">
              <w:rPr>
                <w:rFonts w:eastAsia="Arial Unicode MS"/>
              </w:rPr>
              <w:t>answerPattern</w:t>
            </w:r>
            <w:proofErr w:type="spellEnd"/>
          </w:p>
          <w:p w14:paraId="0A07A630" w14:textId="77777777" w:rsidR="003024D9" w:rsidRDefault="003024D9" w:rsidP="003024D9">
            <w:proofErr w:type="spellStart"/>
            <w:r>
              <w:rPr>
                <w:rFonts w:eastAsia="Arial Unicode MS"/>
              </w:rPr>
              <w:t>m</w:t>
            </w:r>
            <w:r w:rsidRPr="00DC028F">
              <w:rPr>
                <w:rFonts w:eastAsia="Arial Unicode MS"/>
              </w:rPr>
              <w:t>axNumberOfChoises</w:t>
            </w:r>
            <w:proofErr w:type="spellEnd"/>
            <w:r w:rsidRPr="00DC028F">
              <w:rPr>
                <w:rFonts w:eastAsia="Arial Unicode MS"/>
              </w:rPr>
              <w:t xml:space="preserve"> </w:t>
            </w:r>
            <w:proofErr w:type="spellStart"/>
            <w:r w:rsidRPr="00DC028F">
              <w:rPr>
                <w:rFonts w:eastAsia="Arial Unicode MS"/>
              </w:rPr>
              <w:t>minNumberOfChoises</w:t>
            </w:r>
            <w:proofErr w:type="spellEnd"/>
            <w:r w:rsidRPr="00DC028F">
              <w:rPr>
                <w:rFonts w:eastAsia="Arial Unicode MS"/>
              </w:rPr>
              <w:t xml:space="preserve"> </w:t>
            </w:r>
            <w:proofErr w:type="spellStart"/>
            <w:r w:rsidRPr="00DC028F">
              <w:rPr>
                <w:rFonts w:eastAsia="Arial Unicode MS"/>
              </w:rPr>
              <w:t>answerSuperior</w:t>
            </w:r>
            <w:proofErr w:type="spellEnd"/>
          </w:p>
        </w:tc>
        <w:tc>
          <w:tcPr>
            <w:tcW w:w="742" w:type="pct"/>
          </w:tcPr>
          <w:p w14:paraId="627F3D2D" w14:textId="77777777" w:rsidR="003024D9" w:rsidRDefault="003024D9" w:rsidP="00C53A3A">
            <w:pPr>
              <w:spacing w:after="0"/>
            </w:pPr>
          </w:p>
        </w:tc>
        <w:tc>
          <w:tcPr>
            <w:tcW w:w="424" w:type="pct"/>
          </w:tcPr>
          <w:p w14:paraId="465ADAF6" w14:textId="77777777" w:rsidR="003024D9" w:rsidRPr="00E91314" w:rsidRDefault="003024D9" w:rsidP="00C53A3A">
            <w:pPr>
              <w:spacing w:after="0"/>
            </w:pPr>
          </w:p>
        </w:tc>
        <w:tc>
          <w:tcPr>
            <w:tcW w:w="534" w:type="pct"/>
          </w:tcPr>
          <w:p w14:paraId="268EF3A0" w14:textId="77777777" w:rsidR="003024D9" w:rsidRPr="00E91314" w:rsidRDefault="003024D9" w:rsidP="00C53A3A">
            <w:pPr>
              <w:spacing w:after="0"/>
            </w:pPr>
          </w:p>
        </w:tc>
        <w:tc>
          <w:tcPr>
            <w:tcW w:w="609" w:type="pct"/>
          </w:tcPr>
          <w:p w14:paraId="5524F5F3" w14:textId="77777777" w:rsidR="003024D9" w:rsidRPr="00E91314" w:rsidRDefault="003024D9" w:rsidP="00C53A3A">
            <w:pPr>
              <w:spacing w:after="0"/>
            </w:pPr>
          </w:p>
        </w:tc>
        <w:tc>
          <w:tcPr>
            <w:tcW w:w="344" w:type="pct"/>
          </w:tcPr>
          <w:p w14:paraId="05FC474B" w14:textId="77777777" w:rsidR="003024D9" w:rsidRPr="00E91314" w:rsidRDefault="003024D9" w:rsidP="00C53A3A">
            <w:pPr>
              <w:spacing w:after="0"/>
            </w:pPr>
          </w:p>
        </w:tc>
        <w:tc>
          <w:tcPr>
            <w:tcW w:w="483" w:type="pct"/>
          </w:tcPr>
          <w:p w14:paraId="3A47BDD2" w14:textId="77777777" w:rsidR="003024D9" w:rsidRPr="00E91314" w:rsidRDefault="003024D9" w:rsidP="00C53A3A">
            <w:pPr>
              <w:spacing w:after="0"/>
            </w:pPr>
          </w:p>
        </w:tc>
      </w:tr>
      <w:tr w:rsidR="00E80F66" w:rsidRPr="00E91314" w14:paraId="11E47F03" w14:textId="77777777" w:rsidTr="00C53A3A">
        <w:tc>
          <w:tcPr>
            <w:tcW w:w="455" w:type="pct"/>
            <w:vAlign w:val="center"/>
          </w:tcPr>
          <w:p w14:paraId="49791B11" w14:textId="77777777" w:rsidR="00E80F66" w:rsidRDefault="00E80F66" w:rsidP="00C53A3A">
            <w:r>
              <w:rPr>
                <w:rFonts w:eastAsia="Arial Unicode MS"/>
              </w:rPr>
              <w:t>KV Publicerings status</w:t>
            </w:r>
          </w:p>
        </w:tc>
        <w:tc>
          <w:tcPr>
            <w:tcW w:w="449" w:type="pct"/>
            <w:vAlign w:val="center"/>
          </w:tcPr>
          <w:p w14:paraId="461033F7" w14:textId="77777777" w:rsidR="00E80F66" w:rsidRDefault="00E80F66" w:rsidP="00C53A3A">
            <w:pPr>
              <w:spacing w:after="0"/>
            </w:pPr>
          </w:p>
        </w:tc>
        <w:tc>
          <w:tcPr>
            <w:tcW w:w="960" w:type="pct"/>
            <w:vAlign w:val="center"/>
          </w:tcPr>
          <w:p w14:paraId="76A66DEF" w14:textId="77777777" w:rsidR="00E80F66" w:rsidRPr="00E80F66" w:rsidRDefault="00E80F66" w:rsidP="00E80F66">
            <w:pPr>
              <w:rPr>
                <w:rFonts w:eastAsia="Arial Unicode MS"/>
              </w:rPr>
            </w:pPr>
            <w:proofErr w:type="spellStart"/>
            <w:r w:rsidRPr="00E80F66">
              <w:rPr>
                <w:rFonts w:eastAsia="Arial Unicode MS"/>
              </w:rPr>
              <w:t>Unpublished</w:t>
            </w:r>
            <w:proofErr w:type="spellEnd"/>
          </w:p>
          <w:p w14:paraId="69D4568B" w14:textId="77777777" w:rsidR="00E80F66" w:rsidRPr="00E80F66" w:rsidRDefault="00E80F66" w:rsidP="00E80F66">
            <w:pPr>
              <w:rPr>
                <w:rFonts w:eastAsia="Arial Unicode MS"/>
              </w:rPr>
            </w:pPr>
            <w:proofErr w:type="spellStart"/>
            <w:r w:rsidRPr="00E80F66">
              <w:rPr>
                <w:rFonts w:eastAsia="Arial Unicode MS"/>
              </w:rPr>
              <w:t>Pending</w:t>
            </w:r>
            <w:proofErr w:type="spellEnd"/>
          </w:p>
          <w:p w14:paraId="120901EB" w14:textId="77777777" w:rsidR="00E80F66" w:rsidRPr="00E80F66" w:rsidRDefault="00E80F66" w:rsidP="00E80F66">
            <w:pPr>
              <w:rPr>
                <w:rFonts w:eastAsia="Arial Unicode MS"/>
              </w:rPr>
            </w:pPr>
            <w:proofErr w:type="spellStart"/>
            <w:r w:rsidRPr="00E80F66">
              <w:rPr>
                <w:rFonts w:eastAsia="Arial Unicode MS"/>
              </w:rPr>
              <w:t>Published</w:t>
            </w:r>
            <w:proofErr w:type="spellEnd"/>
          </w:p>
          <w:p w14:paraId="7E9B4BAA" w14:textId="77777777" w:rsidR="00E80F66" w:rsidRDefault="00E80F66" w:rsidP="00E80F66">
            <w:pPr>
              <w:rPr>
                <w:rFonts w:eastAsia="Arial Unicode MS"/>
              </w:rPr>
            </w:pPr>
            <w:proofErr w:type="spellStart"/>
            <w:r w:rsidRPr="00E80F66">
              <w:rPr>
                <w:rFonts w:eastAsia="Arial Unicode MS"/>
              </w:rPr>
              <w:t>Archived</w:t>
            </w:r>
            <w:proofErr w:type="spellEnd"/>
          </w:p>
        </w:tc>
        <w:tc>
          <w:tcPr>
            <w:tcW w:w="742" w:type="pct"/>
          </w:tcPr>
          <w:p w14:paraId="26B2BAE9" w14:textId="77777777" w:rsidR="00E80F66" w:rsidRDefault="00E80F66" w:rsidP="00C53A3A">
            <w:pPr>
              <w:spacing w:after="0"/>
            </w:pPr>
          </w:p>
        </w:tc>
        <w:tc>
          <w:tcPr>
            <w:tcW w:w="424" w:type="pct"/>
          </w:tcPr>
          <w:p w14:paraId="31B943C1" w14:textId="77777777" w:rsidR="00E80F66" w:rsidRPr="00E91314" w:rsidRDefault="00E80F66" w:rsidP="00C53A3A">
            <w:pPr>
              <w:spacing w:after="0"/>
            </w:pPr>
          </w:p>
        </w:tc>
        <w:tc>
          <w:tcPr>
            <w:tcW w:w="534" w:type="pct"/>
          </w:tcPr>
          <w:p w14:paraId="2B69050D" w14:textId="77777777" w:rsidR="00E80F66" w:rsidRPr="00E91314" w:rsidRDefault="00E80F66" w:rsidP="00C53A3A">
            <w:pPr>
              <w:spacing w:after="0"/>
            </w:pPr>
          </w:p>
        </w:tc>
        <w:tc>
          <w:tcPr>
            <w:tcW w:w="609" w:type="pct"/>
          </w:tcPr>
          <w:p w14:paraId="76F39790" w14:textId="77777777" w:rsidR="00E80F66" w:rsidRPr="00E91314" w:rsidRDefault="00E80F66" w:rsidP="00C53A3A">
            <w:pPr>
              <w:spacing w:after="0"/>
            </w:pPr>
          </w:p>
        </w:tc>
        <w:tc>
          <w:tcPr>
            <w:tcW w:w="344" w:type="pct"/>
          </w:tcPr>
          <w:p w14:paraId="7A0A7954" w14:textId="77777777" w:rsidR="00E80F66" w:rsidRPr="00E91314" w:rsidRDefault="00E80F66" w:rsidP="00C53A3A">
            <w:pPr>
              <w:spacing w:after="0"/>
            </w:pPr>
          </w:p>
        </w:tc>
        <w:tc>
          <w:tcPr>
            <w:tcW w:w="483" w:type="pct"/>
          </w:tcPr>
          <w:p w14:paraId="7EDD7BD4" w14:textId="77777777" w:rsidR="00E80F66" w:rsidRPr="00E91314" w:rsidRDefault="00E80F66" w:rsidP="00C53A3A">
            <w:pPr>
              <w:spacing w:after="0"/>
            </w:pPr>
          </w:p>
        </w:tc>
      </w:tr>
    </w:tbl>
    <w:p w14:paraId="05E94779" w14:textId="77777777" w:rsidR="00870854" w:rsidRPr="00E91314" w:rsidRDefault="00870854" w:rsidP="00870854">
      <w:r w:rsidRPr="00E91314">
        <w:t>* http://www.w3.org/TR/html5/the-input-element.html#attr-input-type</w:t>
      </w:r>
    </w:p>
    <w:p w14:paraId="616794F8" w14:textId="77777777" w:rsidR="00870854" w:rsidRPr="00E91314" w:rsidRDefault="00870854" w:rsidP="00870854"/>
    <w:p w14:paraId="5DCAC7C8" w14:textId="77777777" w:rsidR="00870854" w:rsidRPr="00E91314" w:rsidRDefault="00870854" w:rsidP="008F1AAF"/>
    <w:bookmarkEnd w:id="104"/>
    <w:p w14:paraId="475F2DC1" w14:textId="77777777" w:rsidR="004369F9" w:rsidRPr="00E91314" w:rsidRDefault="004369F9" w:rsidP="004369F9">
      <w:pPr>
        <w:spacing w:before="0" w:after="0"/>
      </w:pPr>
    </w:p>
    <w:p w14:paraId="296B26BF" w14:textId="77777777" w:rsidR="00935B0A" w:rsidRPr="00E91314" w:rsidRDefault="00935B0A" w:rsidP="004F0BA4"/>
    <w:sectPr w:rsidR="00935B0A" w:rsidRPr="00E91314" w:rsidSect="00A55487">
      <w:pgSz w:w="16838" w:h="11906" w:orient="landscape" w:code="9"/>
      <w:pgMar w:top="1701" w:right="2948" w:bottom="1701" w:left="1814" w:header="340"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E6FAC4" w14:textId="77777777" w:rsidR="00A72859" w:rsidRDefault="00A72859">
      <w:r>
        <w:separator/>
      </w:r>
    </w:p>
    <w:p w14:paraId="562F0B57" w14:textId="77777777" w:rsidR="00A72859" w:rsidRDefault="00A72859"/>
    <w:p w14:paraId="65D2F626" w14:textId="77777777" w:rsidR="00A72859" w:rsidRDefault="00A72859"/>
  </w:endnote>
  <w:endnote w:type="continuationSeparator" w:id="0">
    <w:p w14:paraId="70FB4BA0" w14:textId="77777777" w:rsidR="00A72859" w:rsidRDefault="00A72859">
      <w:r>
        <w:continuationSeparator/>
      </w:r>
    </w:p>
    <w:p w14:paraId="73911D27" w14:textId="77777777" w:rsidR="00A72859" w:rsidRDefault="00A72859"/>
    <w:p w14:paraId="21184DE4" w14:textId="77777777" w:rsidR="00A72859" w:rsidRDefault="00A728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TradeGothic LH Extended">
    <w:altName w:val="Cambria"/>
    <w:panose1 w:val="00000000000000000000"/>
    <w:charset w:val="00"/>
    <w:family w:val="swiss"/>
    <w:notTrueType/>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Book Antiqua">
    <w:panose1 w:val="02040602050305030304"/>
    <w:charset w:val="00"/>
    <w:family w:val="auto"/>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Georgia">
    <w:panose1 w:val="02040502050405020303"/>
    <w:charset w:val="00"/>
    <w:family w:val="auto"/>
    <w:pitch w:val="variable"/>
    <w:sig w:usb0="00000287" w:usb1="00000000" w:usb2="00000000" w:usb3="00000000" w:csb0="0000009F" w:csb1="00000000"/>
  </w:font>
  <w:font w:name="Arial Unicode MS">
    <w:panose1 w:val="020B0604020202020204"/>
    <w:charset w:val="00"/>
    <w:family w:val="auto"/>
    <w:pitch w:val="variable"/>
    <w:sig w:usb0="F7FFAFFF" w:usb1="E9DFFFFF" w:usb2="0000003F" w:usb3="00000000" w:csb0="003F01FF" w:csb1="00000000"/>
  </w:font>
  <w:font w:name="MS Gothic">
    <w:altName w:val="ＭＳ ゴシック"/>
    <w:charset w:val="80"/>
    <w:family w:val="modern"/>
    <w:pitch w:val="fixed"/>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20" w:type="dxa"/>
      <w:tblInd w:w="108"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2160"/>
      <w:gridCol w:w="2160"/>
      <w:gridCol w:w="2160"/>
      <w:gridCol w:w="1980"/>
      <w:gridCol w:w="1260"/>
    </w:tblGrid>
    <w:tr w:rsidR="00A72859" w:rsidRPr="00A5683B" w14:paraId="22518306" w14:textId="77777777">
      <w:trPr>
        <w:trHeight w:hRule="exact" w:val="624"/>
      </w:trPr>
      <w:tc>
        <w:tcPr>
          <w:tcW w:w="2160" w:type="dxa"/>
        </w:tcPr>
        <w:p w14:paraId="3D664E91" w14:textId="77777777" w:rsidR="00A72859" w:rsidRPr="00A5683B" w:rsidRDefault="00A72859" w:rsidP="005636F2">
          <w:pPr>
            <w:pStyle w:val="Sidfot"/>
            <w:rPr>
              <w:lang w:val="sv-SE"/>
            </w:rPr>
          </w:pPr>
          <w:r>
            <w:rPr>
              <w:lang w:val="sv-SE"/>
            </w:rPr>
            <w:t>Bolag</w:t>
          </w:r>
        </w:p>
      </w:tc>
      <w:tc>
        <w:tcPr>
          <w:tcW w:w="2160" w:type="dxa"/>
        </w:tcPr>
        <w:p w14:paraId="18E0D52A" w14:textId="77777777" w:rsidR="00A72859" w:rsidRPr="00A5683B" w:rsidRDefault="00A72859" w:rsidP="005636F2">
          <w:pPr>
            <w:pStyle w:val="Sidfot"/>
            <w:rPr>
              <w:lang w:val="sv-SE"/>
            </w:rPr>
          </w:pPr>
          <w:r>
            <w:rPr>
              <w:lang w:val="sv-SE"/>
            </w:rPr>
            <w:t>Adress</w:t>
          </w:r>
        </w:p>
      </w:tc>
      <w:tc>
        <w:tcPr>
          <w:tcW w:w="2160" w:type="dxa"/>
        </w:tcPr>
        <w:p w14:paraId="045E607D" w14:textId="77777777" w:rsidR="00A72859" w:rsidRPr="00B76FCB" w:rsidRDefault="00A72859" w:rsidP="000778A6">
          <w:pPr>
            <w:pStyle w:val="Sidfot"/>
            <w:rPr>
              <w:lang w:val="de-DE"/>
            </w:rPr>
          </w:pPr>
          <w:r>
            <w:rPr>
              <w:lang w:val="de-DE"/>
            </w:rPr>
            <w:t xml:space="preserve">Tel </w:t>
          </w:r>
        </w:p>
        <w:p w14:paraId="33A83FAD" w14:textId="77777777" w:rsidR="00A72859" w:rsidRPr="00B76FCB" w:rsidRDefault="00A72859" w:rsidP="000778A6">
          <w:pPr>
            <w:pStyle w:val="Sidfot"/>
            <w:rPr>
              <w:lang w:val="de-DE"/>
            </w:rPr>
          </w:pPr>
          <w:r>
            <w:rPr>
              <w:lang w:val="de-DE"/>
            </w:rPr>
            <w:t>Mail</w:t>
          </w:r>
        </w:p>
        <w:p w14:paraId="589FA663" w14:textId="77777777" w:rsidR="00A72859" w:rsidRPr="00B76FCB" w:rsidRDefault="00A72859" w:rsidP="000366A8">
          <w:pPr>
            <w:pStyle w:val="Sidfot"/>
            <w:rPr>
              <w:lang w:val="de-DE"/>
            </w:rPr>
          </w:pPr>
          <w:proofErr w:type="spellStart"/>
          <w:r w:rsidRPr="00B76FCB">
            <w:rPr>
              <w:lang w:val="de-DE"/>
            </w:rPr>
            <w:t>ww</w:t>
          </w:r>
          <w:r>
            <w:rPr>
              <w:lang w:val="de-DE"/>
            </w:rPr>
            <w:t>Web</w:t>
          </w:r>
          <w:proofErr w:type="spellEnd"/>
        </w:p>
      </w:tc>
      <w:tc>
        <w:tcPr>
          <w:tcW w:w="1980" w:type="dxa"/>
        </w:tcPr>
        <w:p w14:paraId="7FBF1C4C" w14:textId="77777777" w:rsidR="00A72859" w:rsidRPr="00A5683B" w:rsidRDefault="00A72859" w:rsidP="005636F2">
          <w:pPr>
            <w:pStyle w:val="Sidfot"/>
            <w:rPr>
              <w:lang w:val="sv-SE"/>
            </w:rPr>
          </w:pPr>
          <w:r w:rsidRPr="00A5683B">
            <w:rPr>
              <w:lang w:val="sv-SE"/>
            </w:rPr>
            <w:t>Organisationsnummer</w:t>
          </w:r>
        </w:p>
        <w:p w14:paraId="61AD84DF" w14:textId="77777777" w:rsidR="00A72859" w:rsidRPr="00A5683B" w:rsidRDefault="00A72859" w:rsidP="000366A8">
          <w:pPr>
            <w:pStyle w:val="Sidfot"/>
            <w:rPr>
              <w:lang w:val="sv-SE"/>
            </w:rPr>
          </w:pPr>
        </w:p>
      </w:tc>
      <w:tc>
        <w:tcPr>
          <w:tcW w:w="1260" w:type="dxa"/>
        </w:tcPr>
        <w:p w14:paraId="58CF4331" w14:textId="77777777" w:rsidR="00A72859" w:rsidRPr="00A5683B" w:rsidRDefault="00A72859" w:rsidP="005636F2">
          <w:pPr>
            <w:pStyle w:val="Sidfot"/>
            <w:rPr>
              <w:rStyle w:val="Sidnummer"/>
              <w:lang w:val="sv-SE"/>
            </w:rPr>
          </w:pPr>
          <w:r w:rsidRPr="00A5683B">
            <w:rPr>
              <w:lang w:val="sv-SE"/>
            </w:rPr>
            <w:t xml:space="preserve"> </w:t>
          </w:r>
          <w:r w:rsidRPr="00A5683B">
            <w:rPr>
              <w:rStyle w:val="Sidnummer"/>
              <w:lang w:val="sv-SE"/>
            </w:rPr>
            <w:t xml:space="preserve">Sid </w:t>
          </w:r>
          <w:r w:rsidRPr="00A5683B">
            <w:rPr>
              <w:rStyle w:val="Sidnummer"/>
              <w:lang w:val="sv-SE"/>
            </w:rPr>
            <w:fldChar w:fldCharType="begin"/>
          </w:r>
          <w:r w:rsidRPr="00A5683B">
            <w:rPr>
              <w:rStyle w:val="Sidnummer"/>
              <w:lang w:val="sv-SE"/>
            </w:rPr>
            <w:instrText xml:space="preserve"> PAGE </w:instrText>
          </w:r>
          <w:r w:rsidRPr="00A5683B">
            <w:rPr>
              <w:rStyle w:val="Sidnummer"/>
              <w:lang w:val="sv-SE"/>
            </w:rPr>
            <w:fldChar w:fldCharType="separate"/>
          </w:r>
          <w:r w:rsidR="003230B1">
            <w:rPr>
              <w:rStyle w:val="Sidnummer"/>
              <w:noProof/>
              <w:lang w:val="sv-SE"/>
            </w:rPr>
            <w:t>93</w:t>
          </w:r>
          <w:r w:rsidRPr="00A5683B">
            <w:rPr>
              <w:rStyle w:val="Sidnummer"/>
              <w:lang w:val="sv-SE"/>
            </w:rPr>
            <w:fldChar w:fldCharType="end"/>
          </w:r>
          <w:r w:rsidRPr="00A5683B">
            <w:rPr>
              <w:rStyle w:val="Sidnummer"/>
              <w:lang w:val="sv-SE"/>
            </w:rPr>
            <w:t>/</w:t>
          </w:r>
          <w:r w:rsidRPr="00A5683B">
            <w:rPr>
              <w:rStyle w:val="Sidnummer"/>
              <w:lang w:val="sv-SE"/>
            </w:rPr>
            <w:fldChar w:fldCharType="begin"/>
          </w:r>
          <w:r w:rsidRPr="00A5683B">
            <w:rPr>
              <w:rStyle w:val="Sidnummer"/>
              <w:lang w:val="sv-SE"/>
            </w:rPr>
            <w:instrText xml:space="preserve"> NUMPAGES </w:instrText>
          </w:r>
          <w:r w:rsidRPr="00A5683B">
            <w:rPr>
              <w:rStyle w:val="Sidnummer"/>
              <w:lang w:val="sv-SE"/>
            </w:rPr>
            <w:fldChar w:fldCharType="separate"/>
          </w:r>
          <w:r w:rsidR="003230B1">
            <w:rPr>
              <w:rStyle w:val="Sidnummer"/>
              <w:noProof/>
              <w:lang w:val="sv-SE"/>
            </w:rPr>
            <w:t>115</w:t>
          </w:r>
          <w:r w:rsidRPr="00A5683B">
            <w:rPr>
              <w:rStyle w:val="Sidnummer"/>
              <w:lang w:val="sv-SE"/>
            </w:rPr>
            <w:fldChar w:fldCharType="end"/>
          </w:r>
        </w:p>
      </w:tc>
    </w:tr>
  </w:tbl>
  <w:p w14:paraId="2C1C36F3" w14:textId="77777777" w:rsidR="00A72859" w:rsidRPr="00A5683B" w:rsidRDefault="00A72859">
    <w:pPr>
      <w:pStyle w:val="Sidfot"/>
      <w:rPr>
        <w:lang w:val="sv-SE"/>
      </w:rPr>
    </w:pPr>
    <w:r w:rsidRPr="00A5683B">
      <w:rPr>
        <w:lang w:val="sv-SE"/>
      </w:rPr>
      <w:br/>
    </w:r>
  </w:p>
  <w:p w14:paraId="5174E3D7" w14:textId="77777777" w:rsidR="00A72859" w:rsidRPr="00A5683B" w:rsidRDefault="00A72859"/>
  <w:p w14:paraId="0C558799" w14:textId="77777777" w:rsidR="00A72859" w:rsidRPr="00A5683B" w:rsidRDefault="00A72859"/>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C9E9FC" w14:textId="77777777" w:rsidR="00A72859" w:rsidRDefault="00A72859" w:rsidP="00826AFF">
    <w:pPr>
      <w:pStyle w:val="Sidfot"/>
      <w:ind w:left="-1701" w:right="-1477"/>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B233ED" w14:textId="77777777" w:rsidR="00A72859" w:rsidRDefault="00A72859">
      <w:r>
        <w:separator/>
      </w:r>
    </w:p>
    <w:p w14:paraId="027EF619" w14:textId="77777777" w:rsidR="00A72859" w:rsidRDefault="00A72859"/>
    <w:p w14:paraId="5BB3DF3E" w14:textId="77777777" w:rsidR="00A72859" w:rsidRDefault="00A72859"/>
  </w:footnote>
  <w:footnote w:type="continuationSeparator" w:id="0">
    <w:p w14:paraId="6A9709B9" w14:textId="77777777" w:rsidR="00A72859" w:rsidRDefault="00A72859">
      <w:r>
        <w:continuationSeparator/>
      </w:r>
    </w:p>
    <w:p w14:paraId="3F5CE66F" w14:textId="77777777" w:rsidR="00A72859" w:rsidRDefault="00A72859"/>
    <w:p w14:paraId="6A00FD33" w14:textId="77777777" w:rsidR="00A72859" w:rsidRDefault="00A7285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C77C3" w14:textId="77777777" w:rsidR="00A72859" w:rsidRDefault="00A72859"/>
  <w:p w14:paraId="51CB4FA0" w14:textId="77777777" w:rsidR="00A72859" w:rsidRDefault="00A72859"/>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3933"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6287"/>
      <w:gridCol w:w="3277"/>
      <w:gridCol w:w="3095"/>
      <w:gridCol w:w="1274"/>
    </w:tblGrid>
    <w:tr w:rsidR="00A72859" w:rsidRPr="00144360" w14:paraId="3DC50881" w14:textId="77777777" w:rsidTr="007F3251">
      <w:trPr>
        <w:trHeight w:hRule="exact" w:val="454"/>
      </w:trPr>
      <w:tc>
        <w:tcPr>
          <w:tcW w:w="6287" w:type="dxa"/>
          <w:tcBorders>
            <w:top w:val="nil"/>
            <w:bottom w:val="nil"/>
          </w:tcBorders>
        </w:tcPr>
        <w:p w14:paraId="34C6C1A6" w14:textId="77777777" w:rsidR="00A72859" w:rsidRDefault="00A72859" w:rsidP="005636F2">
          <w:pPr>
            <w:pStyle w:val="Sidhuvud"/>
          </w:pPr>
        </w:p>
        <w:p w14:paraId="47FFD558" w14:textId="77777777" w:rsidR="00A72859" w:rsidRPr="002D1CAF" w:rsidRDefault="00A72859" w:rsidP="005636F2">
          <w:pPr>
            <w:pStyle w:val="Sidhuvud"/>
          </w:pPr>
        </w:p>
      </w:tc>
      <w:tc>
        <w:tcPr>
          <w:tcW w:w="3277" w:type="dxa"/>
          <w:tcBorders>
            <w:top w:val="nil"/>
            <w:bottom w:val="nil"/>
          </w:tcBorders>
        </w:tcPr>
        <w:p w14:paraId="3CA87B38" w14:textId="77777777" w:rsidR="00A72859" w:rsidRPr="00144360" w:rsidRDefault="00A72859" w:rsidP="00F572EE">
          <w:pPr>
            <w:pStyle w:val="Sidhuvud"/>
          </w:pPr>
          <w:r>
            <w:rPr>
              <w:i/>
            </w:rPr>
            <w:t>Mina Hälsotjänster,</w:t>
          </w:r>
          <w:r>
            <w:t xml:space="preserve"> </w:t>
          </w:r>
          <w:fldSimple w:instr=" DOCPROPERTY  Title  \* MERGEFORMAT ">
            <w:r>
              <w:t>SAD Hälsodeklaration Formulärtjänst</w:t>
            </w:r>
          </w:fldSimple>
        </w:p>
      </w:tc>
      <w:tc>
        <w:tcPr>
          <w:tcW w:w="3095" w:type="dxa"/>
          <w:tcBorders>
            <w:top w:val="nil"/>
            <w:bottom w:val="nil"/>
          </w:tcBorders>
        </w:tcPr>
        <w:p w14:paraId="268BDC8D" w14:textId="77777777" w:rsidR="00A72859" w:rsidRPr="00144360" w:rsidRDefault="00A72859" w:rsidP="00F572EE">
          <w:pPr>
            <w:pStyle w:val="Sidhuvud"/>
          </w:pPr>
          <w:r>
            <w:t>PA8</w:t>
          </w:r>
        </w:p>
      </w:tc>
      <w:tc>
        <w:tcPr>
          <w:tcW w:w="1274" w:type="dxa"/>
          <w:tcBorders>
            <w:top w:val="nil"/>
            <w:bottom w:val="nil"/>
          </w:tcBorders>
        </w:tcPr>
        <w:p w14:paraId="5E98D274" w14:textId="77777777" w:rsidR="00A72859" w:rsidRDefault="00A72859" w:rsidP="005636F2">
          <w:pPr>
            <w:pStyle w:val="Sidhuvud"/>
          </w:pPr>
          <w:r>
            <w:t>Senast ändrad</w:t>
          </w:r>
        </w:p>
        <w:p w14:paraId="27CEA60D" w14:textId="77777777" w:rsidR="00A72859" w:rsidRPr="00144360" w:rsidRDefault="00754ECA" w:rsidP="00010830">
          <w:pPr>
            <w:pStyle w:val="Sidhuvud"/>
          </w:pPr>
          <w:fldSimple w:instr=" DOCPROPERTY  Ändrad  \* MERGEFORMAT ">
            <w:r w:rsidR="00A72859">
              <w:t>2011-01-27</w:t>
            </w:r>
          </w:fldSimple>
        </w:p>
      </w:tc>
    </w:tr>
    <w:tr w:rsidR="00A72859" w:rsidRPr="00144360" w14:paraId="2B59084A"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4AE41727" w14:textId="77777777" w:rsidR="00A72859" w:rsidRPr="000366A8" w:rsidRDefault="00A72859" w:rsidP="004C4DAE">
          <w:pPr>
            <w:pStyle w:val="Sidhuvud"/>
            <w:rPr>
              <w:sz w:val="24"/>
            </w:rPr>
          </w:pPr>
          <w:r>
            <w:rPr>
              <w:noProof/>
              <w:lang w:eastAsia="sv-SE"/>
            </w:rPr>
            <w:drawing>
              <wp:inline distT="0" distB="0" distL="0" distR="0" wp14:anchorId="42B353EA" wp14:editId="74A71032">
                <wp:extent cx="3042285" cy="233045"/>
                <wp:effectExtent l="0" t="0" r="5715" b="0"/>
                <wp:docPr id="5" name="Bild 5"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p>
      </w:tc>
    </w:tr>
    <w:tr w:rsidR="00A72859" w:rsidRPr="00144360" w14:paraId="38842E55" w14:textId="77777777" w:rsidTr="007F3251">
      <w:tblPrEx>
        <w:tblBorders>
          <w:insideH w:val="none" w:sz="0" w:space="0" w:color="auto"/>
          <w:insideV w:val="none" w:sz="0" w:space="0" w:color="auto"/>
        </w:tblBorders>
      </w:tblPrEx>
      <w:trPr>
        <w:gridAfter w:val="3"/>
        <w:wAfter w:w="7646" w:type="dxa"/>
        <w:trHeight w:hRule="exact" w:val="1361"/>
      </w:trPr>
      <w:tc>
        <w:tcPr>
          <w:tcW w:w="6287" w:type="dxa"/>
          <w:tcBorders>
            <w:top w:val="nil"/>
            <w:left w:val="nil"/>
            <w:bottom w:val="nil"/>
            <w:right w:val="nil"/>
          </w:tcBorders>
          <w:vAlign w:val="bottom"/>
        </w:tcPr>
        <w:p w14:paraId="119FBF8D" w14:textId="77777777" w:rsidR="00A72859" w:rsidRPr="000366A8" w:rsidRDefault="00A72859" w:rsidP="004C4DAE">
          <w:pPr>
            <w:pStyle w:val="Sidhuvud"/>
            <w:rPr>
              <w:noProof/>
              <w:sz w:val="24"/>
              <w:lang w:eastAsia="sv-SE"/>
            </w:rPr>
          </w:pPr>
        </w:p>
      </w:tc>
    </w:tr>
  </w:tbl>
  <w:p w14:paraId="41F24FDD" w14:textId="77777777" w:rsidR="00A72859" w:rsidRDefault="00A72859" w:rsidP="00E123DA">
    <w:pPr>
      <w:pStyle w:val="Sidhuvud"/>
    </w:pPr>
  </w:p>
  <w:p w14:paraId="07EEBB16" w14:textId="77777777" w:rsidR="00A72859" w:rsidRDefault="00A72859"/>
  <w:p w14:paraId="6C8C00BF" w14:textId="77777777" w:rsidR="00A72859" w:rsidRDefault="00A72859"/>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71" w:type="dxa"/>
      <w:tblInd w:w="-792" w:type="dxa"/>
      <w:tblLayout w:type="fixed"/>
      <w:tblLook w:val="01E0" w:firstRow="1" w:lastRow="1" w:firstColumn="1" w:lastColumn="1" w:noHBand="0" w:noVBand="0"/>
    </w:tblPr>
    <w:tblGrid>
      <w:gridCol w:w="5011"/>
      <w:gridCol w:w="3060"/>
      <w:gridCol w:w="900"/>
    </w:tblGrid>
    <w:tr w:rsidR="00A72859" w:rsidRPr="00144360" w14:paraId="0868C0BB" w14:textId="77777777" w:rsidTr="008964DF">
      <w:trPr>
        <w:trHeight w:hRule="exact" w:val="454"/>
      </w:trPr>
      <w:tc>
        <w:tcPr>
          <w:tcW w:w="5011" w:type="dxa"/>
          <w:tcBorders>
            <w:top w:val="nil"/>
            <w:left w:val="nil"/>
            <w:bottom w:val="nil"/>
            <w:right w:val="nil"/>
          </w:tcBorders>
        </w:tcPr>
        <w:p w14:paraId="50B24AD9" w14:textId="77777777" w:rsidR="00A72859" w:rsidRPr="00E123DA" w:rsidRDefault="00A72859" w:rsidP="00E123DA">
          <w:pPr>
            <w:pStyle w:val="Sidhuvud"/>
          </w:pPr>
          <w:bookmarkStart w:id="108" w:name="zhLogo"/>
          <w:r>
            <w:rPr>
              <w:noProof/>
              <w:lang w:eastAsia="sv-SE"/>
            </w:rPr>
            <w:drawing>
              <wp:inline distT="0" distB="0" distL="0" distR="0" wp14:anchorId="48254659" wp14:editId="5908ABA8">
                <wp:extent cx="3042285" cy="233045"/>
                <wp:effectExtent l="0" t="0" r="5715" b="0"/>
                <wp:docPr id="1" name="Bild 1" descr="HSN_förvaltning_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N_förvaltning_s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42285" cy="233045"/>
                        </a:xfrm>
                        <a:prstGeom prst="rect">
                          <a:avLst/>
                        </a:prstGeom>
                        <a:noFill/>
                        <a:ln>
                          <a:noFill/>
                        </a:ln>
                      </pic:spPr>
                    </pic:pic>
                  </a:graphicData>
                </a:graphic>
              </wp:inline>
            </w:drawing>
          </w:r>
          <w:bookmarkEnd w:id="108"/>
        </w:p>
      </w:tc>
      <w:tc>
        <w:tcPr>
          <w:tcW w:w="3060" w:type="dxa"/>
          <w:tcBorders>
            <w:top w:val="nil"/>
            <w:left w:val="nil"/>
            <w:bottom w:val="nil"/>
            <w:right w:val="nil"/>
          </w:tcBorders>
        </w:tcPr>
        <w:p w14:paraId="62EE54AD" w14:textId="77777777" w:rsidR="00A72859" w:rsidRPr="00E123DA" w:rsidRDefault="00A72859" w:rsidP="00E123DA">
          <w:pPr>
            <w:pStyle w:val="Sidhuvud"/>
          </w:pPr>
        </w:p>
      </w:tc>
      <w:tc>
        <w:tcPr>
          <w:tcW w:w="900" w:type="dxa"/>
          <w:tcBorders>
            <w:top w:val="nil"/>
            <w:left w:val="nil"/>
            <w:bottom w:val="nil"/>
            <w:right w:val="nil"/>
          </w:tcBorders>
        </w:tcPr>
        <w:p w14:paraId="6C3355A0" w14:textId="77777777" w:rsidR="00A72859" w:rsidRPr="00E123DA" w:rsidRDefault="00A72859" w:rsidP="00E123DA">
          <w:pPr>
            <w:pStyle w:val="Sidhuvud"/>
          </w:pPr>
        </w:p>
      </w:tc>
    </w:tr>
  </w:tbl>
  <w:p w14:paraId="35B68519" w14:textId="77777777" w:rsidR="00A72859" w:rsidRDefault="00A72859" w:rsidP="00E123DA">
    <w:pPr>
      <w:pStyle w:val="Sidhuvud"/>
    </w:pPr>
  </w:p>
  <w:p w14:paraId="361CEEA4" w14:textId="77777777" w:rsidR="00A72859" w:rsidRDefault="00A72859" w:rsidP="00E123DA">
    <w:pPr>
      <w:pStyle w:val="Sidhuvud"/>
    </w:pPr>
  </w:p>
  <w:p w14:paraId="0EFBEC43" w14:textId="77777777" w:rsidR="00A72859" w:rsidRPr="00144360" w:rsidRDefault="00A72859" w:rsidP="00E123D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3" type="#_x0000_t75" style="width:4.05pt;height:9.3pt" o:bullet="t">
        <v:imagedata r:id="rId1" o:title="Pil-v2-Word"/>
      </v:shape>
    </w:pict>
  </w:numPicBullet>
  <w:abstractNum w:abstractNumId="0">
    <w:nsid w:val="FFFFFF7C"/>
    <w:multiLevelType w:val="singleLevel"/>
    <w:tmpl w:val="A416914A"/>
    <w:lvl w:ilvl="0">
      <w:start w:val="1"/>
      <w:numFmt w:val="decimal"/>
      <w:lvlText w:val="%1."/>
      <w:lvlJc w:val="left"/>
      <w:pPr>
        <w:tabs>
          <w:tab w:val="num" w:pos="1492"/>
        </w:tabs>
        <w:ind w:left="1492" w:hanging="360"/>
      </w:pPr>
    </w:lvl>
  </w:abstractNum>
  <w:abstractNum w:abstractNumId="1">
    <w:nsid w:val="FFFFFF7D"/>
    <w:multiLevelType w:val="singleLevel"/>
    <w:tmpl w:val="B4A24594"/>
    <w:lvl w:ilvl="0">
      <w:start w:val="1"/>
      <w:numFmt w:val="decimal"/>
      <w:lvlText w:val="%1."/>
      <w:lvlJc w:val="left"/>
      <w:pPr>
        <w:tabs>
          <w:tab w:val="num" w:pos="1209"/>
        </w:tabs>
        <w:ind w:left="1209" w:hanging="360"/>
      </w:pPr>
    </w:lvl>
  </w:abstractNum>
  <w:abstractNum w:abstractNumId="2">
    <w:nsid w:val="FFFFFF7E"/>
    <w:multiLevelType w:val="singleLevel"/>
    <w:tmpl w:val="4102400C"/>
    <w:lvl w:ilvl="0">
      <w:start w:val="1"/>
      <w:numFmt w:val="decimal"/>
      <w:lvlText w:val="%1."/>
      <w:lvlJc w:val="left"/>
      <w:pPr>
        <w:tabs>
          <w:tab w:val="num" w:pos="926"/>
        </w:tabs>
        <w:ind w:left="926" w:hanging="360"/>
      </w:pPr>
    </w:lvl>
  </w:abstractNum>
  <w:abstractNum w:abstractNumId="3">
    <w:nsid w:val="FFFFFF7F"/>
    <w:multiLevelType w:val="singleLevel"/>
    <w:tmpl w:val="2938BA34"/>
    <w:lvl w:ilvl="0">
      <w:start w:val="1"/>
      <w:numFmt w:val="decimal"/>
      <w:lvlText w:val="%1."/>
      <w:lvlJc w:val="left"/>
      <w:pPr>
        <w:tabs>
          <w:tab w:val="num" w:pos="643"/>
        </w:tabs>
        <w:ind w:left="643" w:hanging="360"/>
      </w:pPr>
    </w:lvl>
  </w:abstractNum>
  <w:abstractNum w:abstractNumId="4">
    <w:nsid w:val="FFFFFF80"/>
    <w:multiLevelType w:val="singleLevel"/>
    <w:tmpl w:val="3CAE6684"/>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3E48BD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DA08F6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19CEA8A"/>
    <w:lvl w:ilvl="0">
      <w:start w:val="1"/>
      <w:numFmt w:val="bullet"/>
      <w:lvlText w:val=""/>
      <w:lvlJc w:val="left"/>
      <w:pPr>
        <w:tabs>
          <w:tab w:val="num" w:pos="643"/>
        </w:tabs>
        <w:ind w:left="643" w:hanging="360"/>
      </w:pPr>
      <w:rPr>
        <w:rFonts w:ascii="Symbol" w:hAnsi="Symbol" w:hint="default"/>
      </w:rPr>
    </w:lvl>
  </w:abstractNum>
  <w:abstractNum w:abstractNumId="8">
    <w:nsid w:val="08A55008"/>
    <w:multiLevelType w:val="multilevel"/>
    <w:tmpl w:val="791EE6E4"/>
    <w:lvl w:ilvl="0">
      <w:start w:val="1"/>
      <w:numFmt w:val="upperLetter"/>
      <w:suff w:val="nothing"/>
      <w:lvlText w:val="Annex %1"/>
      <w:lvlJc w:val="left"/>
      <w:pPr>
        <w:ind w:left="0" w:firstLine="0"/>
      </w:pPr>
      <w:rPr>
        <w:rFonts w:ascii="Arial" w:hAnsi="Arial" w:hint="default"/>
        <w:b/>
        <w:i w:val="0"/>
        <w:sz w:val="28"/>
      </w:rPr>
    </w:lvl>
    <w:lvl w:ilvl="1">
      <w:start w:val="1"/>
      <w:numFmt w:val="decimal"/>
      <w:pStyle w:val="a5"/>
      <w:lvlText w:val="%1.%2"/>
      <w:lvlJc w:val="left"/>
      <w:pPr>
        <w:tabs>
          <w:tab w:val="num" w:pos="360"/>
        </w:tabs>
        <w:ind w:left="0" w:firstLine="0"/>
      </w:pPr>
      <w:rPr>
        <w:b/>
        <w:i w:val="0"/>
      </w:rPr>
    </w:lvl>
    <w:lvl w:ilvl="2">
      <w:start w:val="1"/>
      <w:numFmt w:val="decimal"/>
      <w:pStyle w:val="a6"/>
      <w:lvlText w:val="%1.%2.%3"/>
      <w:lvlJc w:val="left"/>
      <w:pPr>
        <w:tabs>
          <w:tab w:val="num" w:pos="720"/>
        </w:tabs>
        <w:ind w:left="0" w:firstLine="0"/>
      </w:pPr>
      <w:rPr>
        <w:b/>
        <w:i w:val="0"/>
      </w:rPr>
    </w:lvl>
    <w:lvl w:ilvl="3">
      <w:start w:val="1"/>
      <w:numFmt w:val="decimal"/>
      <w:pStyle w:val="ANNEX"/>
      <w:lvlText w:val="%1.%2.%3.%4"/>
      <w:lvlJc w:val="left"/>
      <w:pPr>
        <w:tabs>
          <w:tab w:val="num" w:pos="1080"/>
        </w:tabs>
        <w:ind w:left="0" w:firstLine="0"/>
      </w:pPr>
      <w:rPr>
        <w:b/>
        <w:i w:val="0"/>
      </w:rPr>
    </w:lvl>
    <w:lvl w:ilvl="4">
      <w:start w:val="1"/>
      <w:numFmt w:val="decimal"/>
      <w:pStyle w:val="HTML-frformaterad"/>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9">
    <w:nsid w:val="0B68338A"/>
    <w:multiLevelType w:val="hybridMultilevel"/>
    <w:tmpl w:val="F42A8F78"/>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6033754"/>
    <w:multiLevelType w:val="hybridMultilevel"/>
    <w:tmpl w:val="BE6A6E32"/>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nsid w:val="16672A04"/>
    <w:multiLevelType w:val="hybridMultilevel"/>
    <w:tmpl w:val="41DA96F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2">
    <w:nsid w:val="1827359D"/>
    <w:multiLevelType w:val="multilevel"/>
    <w:tmpl w:val="7F8EDEF6"/>
    <w:lvl w:ilvl="0">
      <w:start w:val="1"/>
      <w:numFmt w:val="decimal"/>
      <w:pStyle w:val="Rubrik1Nr"/>
      <w:lvlText w:val="%1."/>
      <w:lvlJc w:val="left"/>
      <w:pPr>
        <w:tabs>
          <w:tab w:val="num" w:pos="454"/>
        </w:tabs>
        <w:ind w:left="454" w:hanging="454"/>
      </w:pPr>
      <w:rPr>
        <w:rFonts w:hint="default"/>
      </w:rPr>
    </w:lvl>
    <w:lvl w:ilvl="1">
      <w:start w:val="1"/>
      <w:numFmt w:val="decimal"/>
      <w:pStyle w:val="Rubrik2Nr"/>
      <w:lvlText w:val="%1.%2."/>
      <w:lvlJc w:val="left"/>
      <w:pPr>
        <w:tabs>
          <w:tab w:val="num" w:pos="1106"/>
        </w:tabs>
        <w:ind w:left="1106" w:hanging="680"/>
      </w:pPr>
      <w:rPr>
        <w:rFonts w:hint="default"/>
      </w:rPr>
    </w:lvl>
    <w:lvl w:ilvl="2">
      <w:start w:val="1"/>
      <w:numFmt w:val="decimal"/>
      <w:pStyle w:val="Rubrik3Nr"/>
      <w:lvlText w:val="%1.%2.%3."/>
      <w:lvlJc w:val="left"/>
      <w:pPr>
        <w:tabs>
          <w:tab w:val="num" w:pos="794"/>
        </w:tabs>
        <w:ind w:left="794" w:hanging="794"/>
      </w:pPr>
      <w:rPr>
        <w:rFonts w:hint="default"/>
        <w:color w:val="auto"/>
      </w:rPr>
    </w:lvl>
    <w:lvl w:ilvl="3">
      <w:start w:val="1"/>
      <w:numFmt w:val="decimal"/>
      <w:lvlText w:val="%1.%2.%3.%4."/>
      <w:lvlJc w:val="left"/>
      <w:pPr>
        <w:tabs>
          <w:tab w:val="num" w:pos="2880"/>
        </w:tabs>
        <w:ind w:left="1728" w:hanging="648"/>
      </w:pPr>
      <w:rPr>
        <w:rFonts w:hint="default"/>
      </w:rPr>
    </w:lvl>
    <w:lvl w:ilvl="4">
      <w:start w:val="1"/>
      <w:numFmt w:val="decimal"/>
      <w:lvlText w:val="%1.%2.%3.%4.%5."/>
      <w:lvlJc w:val="left"/>
      <w:pPr>
        <w:tabs>
          <w:tab w:val="num" w:pos="3600"/>
        </w:tabs>
        <w:ind w:left="2232" w:hanging="792"/>
      </w:pPr>
      <w:rPr>
        <w:rFonts w:hint="default"/>
      </w:rPr>
    </w:lvl>
    <w:lvl w:ilvl="5">
      <w:start w:val="1"/>
      <w:numFmt w:val="decimal"/>
      <w:lvlText w:val="%1.%2.%3.%4.%5.%6."/>
      <w:lvlJc w:val="left"/>
      <w:pPr>
        <w:tabs>
          <w:tab w:val="num" w:pos="4680"/>
        </w:tabs>
        <w:ind w:left="2736" w:hanging="936"/>
      </w:pPr>
      <w:rPr>
        <w:rFonts w:hint="default"/>
      </w:rPr>
    </w:lvl>
    <w:lvl w:ilvl="6">
      <w:start w:val="1"/>
      <w:numFmt w:val="decimal"/>
      <w:lvlText w:val="%1.%2.%3.%4.%5.%6.%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6840"/>
        </w:tabs>
        <w:ind w:left="4320" w:hanging="1440"/>
      </w:pPr>
      <w:rPr>
        <w:rFonts w:hint="default"/>
      </w:rPr>
    </w:lvl>
  </w:abstractNum>
  <w:abstractNum w:abstractNumId="13">
    <w:nsid w:val="1C1B734A"/>
    <w:multiLevelType w:val="hybridMultilevel"/>
    <w:tmpl w:val="40685CE6"/>
    <w:lvl w:ilvl="0" w:tplc="02327854">
      <w:start w:val="5"/>
      <w:numFmt w:val="bullet"/>
      <w:lvlText w:val="-"/>
      <w:lvlJc w:val="left"/>
      <w:pPr>
        <w:ind w:left="720" w:hanging="360"/>
      </w:pPr>
      <w:rPr>
        <w:rFonts w:ascii="Cambria" w:eastAsiaTheme="minorEastAsia" w:hAnsi="Cambria" w:cstheme="minorBidi"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1FC74B80"/>
    <w:multiLevelType w:val="hybridMultilevel"/>
    <w:tmpl w:val="B602111C"/>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5">
    <w:nsid w:val="208F395B"/>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6">
    <w:nsid w:val="216732FD"/>
    <w:multiLevelType w:val="hybridMultilevel"/>
    <w:tmpl w:val="A19A28FA"/>
    <w:lvl w:ilvl="0" w:tplc="39445338">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23047F05"/>
    <w:multiLevelType w:val="hybridMultilevel"/>
    <w:tmpl w:val="86CA65D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2E3F5634"/>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9">
    <w:nsid w:val="314B5A37"/>
    <w:multiLevelType w:val="hybridMultilevel"/>
    <w:tmpl w:val="830281A8"/>
    <w:lvl w:ilvl="0" w:tplc="941C73DE">
      <w:start w:val="1"/>
      <w:numFmt w:val="bullet"/>
      <w:pStyle w:val="Punktlistautanavstnd"/>
      <w:lvlText w:val=""/>
      <w:lvlJc w:val="left"/>
      <w:pPr>
        <w:tabs>
          <w:tab w:val="num" w:pos="1361"/>
        </w:tabs>
        <w:ind w:left="1361" w:hanging="227"/>
      </w:pPr>
      <w:rPr>
        <w:rFonts w:ascii="Symbol" w:hAnsi="Symbol" w:hint="default"/>
      </w:rPr>
    </w:lvl>
    <w:lvl w:ilvl="1" w:tplc="8C2AC088">
      <w:start w:val="1"/>
      <w:numFmt w:val="bullet"/>
      <w:lvlText w:val="o"/>
      <w:lvlJc w:val="left"/>
      <w:pPr>
        <w:tabs>
          <w:tab w:val="num" w:pos="1440"/>
        </w:tabs>
        <w:ind w:left="1440" w:hanging="360"/>
      </w:pPr>
      <w:rPr>
        <w:rFonts w:ascii="Courier New" w:hAnsi="Courier New" w:cs="Wingdings" w:hint="default"/>
      </w:rPr>
    </w:lvl>
    <w:lvl w:ilvl="2" w:tplc="9314CB68" w:tentative="1">
      <w:start w:val="1"/>
      <w:numFmt w:val="bullet"/>
      <w:lvlText w:val=""/>
      <w:lvlJc w:val="left"/>
      <w:pPr>
        <w:tabs>
          <w:tab w:val="num" w:pos="2160"/>
        </w:tabs>
        <w:ind w:left="2160" w:hanging="360"/>
      </w:pPr>
      <w:rPr>
        <w:rFonts w:ascii="Wingdings" w:hAnsi="Wingdings" w:hint="default"/>
      </w:rPr>
    </w:lvl>
    <w:lvl w:ilvl="3" w:tplc="DE865B4C" w:tentative="1">
      <w:start w:val="1"/>
      <w:numFmt w:val="bullet"/>
      <w:lvlText w:val=""/>
      <w:lvlJc w:val="left"/>
      <w:pPr>
        <w:tabs>
          <w:tab w:val="num" w:pos="2880"/>
        </w:tabs>
        <w:ind w:left="2880" w:hanging="360"/>
      </w:pPr>
      <w:rPr>
        <w:rFonts w:ascii="Symbol" w:hAnsi="Symbol" w:hint="default"/>
      </w:rPr>
    </w:lvl>
    <w:lvl w:ilvl="4" w:tplc="DF3CC058" w:tentative="1">
      <w:start w:val="1"/>
      <w:numFmt w:val="bullet"/>
      <w:lvlText w:val="o"/>
      <w:lvlJc w:val="left"/>
      <w:pPr>
        <w:tabs>
          <w:tab w:val="num" w:pos="3600"/>
        </w:tabs>
        <w:ind w:left="3600" w:hanging="360"/>
      </w:pPr>
      <w:rPr>
        <w:rFonts w:ascii="Courier New" w:hAnsi="Courier New" w:cs="Wingdings" w:hint="default"/>
      </w:rPr>
    </w:lvl>
    <w:lvl w:ilvl="5" w:tplc="89C4ABA0" w:tentative="1">
      <w:start w:val="1"/>
      <w:numFmt w:val="bullet"/>
      <w:lvlText w:val=""/>
      <w:lvlJc w:val="left"/>
      <w:pPr>
        <w:tabs>
          <w:tab w:val="num" w:pos="4320"/>
        </w:tabs>
        <w:ind w:left="4320" w:hanging="360"/>
      </w:pPr>
      <w:rPr>
        <w:rFonts w:ascii="Wingdings" w:hAnsi="Wingdings" w:hint="default"/>
      </w:rPr>
    </w:lvl>
    <w:lvl w:ilvl="6" w:tplc="B7582E96" w:tentative="1">
      <w:start w:val="1"/>
      <w:numFmt w:val="bullet"/>
      <w:lvlText w:val=""/>
      <w:lvlJc w:val="left"/>
      <w:pPr>
        <w:tabs>
          <w:tab w:val="num" w:pos="5040"/>
        </w:tabs>
        <w:ind w:left="5040" w:hanging="360"/>
      </w:pPr>
      <w:rPr>
        <w:rFonts w:ascii="Symbol" w:hAnsi="Symbol" w:hint="default"/>
      </w:rPr>
    </w:lvl>
    <w:lvl w:ilvl="7" w:tplc="7C08CF88" w:tentative="1">
      <w:start w:val="1"/>
      <w:numFmt w:val="bullet"/>
      <w:lvlText w:val="o"/>
      <w:lvlJc w:val="left"/>
      <w:pPr>
        <w:tabs>
          <w:tab w:val="num" w:pos="5760"/>
        </w:tabs>
        <w:ind w:left="5760" w:hanging="360"/>
      </w:pPr>
      <w:rPr>
        <w:rFonts w:ascii="Courier New" w:hAnsi="Courier New" w:cs="Wingdings" w:hint="default"/>
      </w:rPr>
    </w:lvl>
    <w:lvl w:ilvl="8" w:tplc="13064FE8" w:tentative="1">
      <w:start w:val="1"/>
      <w:numFmt w:val="bullet"/>
      <w:lvlText w:val=""/>
      <w:lvlJc w:val="left"/>
      <w:pPr>
        <w:tabs>
          <w:tab w:val="num" w:pos="6480"/>
        </w:tabs>
        <w:ind w:left="6480" w:hanging="360"/>
      </w:pPr>
      <w:rPr>
        <w:rFonts w:ascii="Wingdings" w:hAnsi="Wingdings" w:hint="default"/>
      </w:rPr>
    </w:lvl>
  </w:abstractNum>
  <w:abstractNum w:abstractNumId="20">
    <w:nsid w:val="31FE0970"/>
    <w:multiLevelType w:val="hybridMultilevel"/>
    <w:tmpl w:val="66C61A18"/>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36150AB9"/>
    <w:multiLevelType w:val="multilevel"/>
    <w:tmpl w:val="1F58C2AE"/>
    <w:name w:val="List sb"/>
    <w:lvl w:ilvl="0">
      <w:start w:val="1"/>
      <w:numFmt w:val="none"/>
      <w:pStyle w:val="Lista"/>
      <w:suff w:val="nothing"/>
      <w:lvlText w:val=""/>
      <w:lvlJc w:val="left"/>
      <w:pPr>
        <w:tabs>
          <w:tab w:val="num" w:pos="1304"/>
        </w:tabs>
        <w:ind w:left="1304" w:firstLine="0"/>
      </w:pPr>
    </w:lvl>
    <w:lvl w:ilvl="1">
      <w:start w:val="1"/>
      <w:numFmt w:val="none"/>
      <w:pStyle w:val="Lista2"/>
      <w:suff w:val="nothing"/>
      <w:lvlText w:val=""/>
      <w:lvlJc w:val="left"/>
      <w:pPr>
        <w:tabs>
          <w:tab w:val="num" w:pos="1661"/>
        </w:tabs>
        <w:ind w:left="1661" w:firstLine="0"/>
      </w:pPr>
    </w:lvl>
    <w:lvl w:ilvl="2">
      <w:start w:val="1"/>
      <w:numFmt w:val="none"/>
      <w:pStyle w:val="Lista3"/>
      <w:suff w:val="nothing"/>
      <w:lvlText w:val=""/>
      <w:lvlJc w:val="left"/>
      <w:pPr>
        <w:tabs>
          <w:tab w:val="num" w:pos="2018"/>
        </w:tabs>
        <w:ind w:left="2018" w:firstLine="0"/>
      </w:pPr>
    </w:lvl>
    <w:lvl w:ilvl="3">
      <w:start w:val="1"/>
      <w:numFmt w:val="none"/>
      <w:pStyle w:val="Lista4"/>
      <w:suff w:val="nothing"/>
      <w:lvlText w:val=""/>
      <w:lvlJc w:val="left"/>
      <w:pPr>
        <w:tabs>
          <w:tab w:val="num" w:pos="2375"/>
        </w:tabs>
        <w:ind w:left="2375" w:firstLine="0"/>
      </w:pPr>
    </w:lvl>
    <w:lvl w:ilvl="4">
      <w:start w:val="1"/>
      <w:numFmt w:val="none"/>
      <w:pStyle w:val="Lista5"/>
      <w:suff w:val="nothing"/>
      <w:lvlText w:val=""/>
      <w:lvlJc w:val="left"/>
      <w:pPr>
        <w:tabs>
          <w:tab w:val="num" w:pos="2733"/>
        </w:tabs>
        <w:ind w:left="2733" w:firstLine="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38AF63C3"/>
    <w:multiLevelType w:val="multilevel"/>
    <w:tmpl w:val="08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nsid w:val="3BC65DDA"/>
    <w:multiLevelType w:val="hybridMultilevel"/>
    <w:tmpl w:val="76E0E030"/>
    <w:lvl w:ilvl="0" w:tplc="7B283BCE">
      <w:numFmt w:val="bullet"/>
      <w:lvlText w:val="-"/>
      <w:lvlJc w:val="left"/>
      <w:pPr>
        <w:ind w:left="720" w:hanging="360"/>
      </w:pPr>
      <w:rPr>
        <w:rFonts w:ascii="Times" w:eastAsia="Times New Roman" w:hAnsi="Times"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53B34B8"/>
    <w:multiLevelType w:val="hybridMultilevel"/>
    <w:tmpl w:val="5C045A78"/>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76659D5"/>
    <w:multiLevelType w:val="hybridMultilevel"/>
    <w:tmpl w:val="B6D0FD12"/>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48076FD7"/>
    <w:multiLevelType w:val="hybridMultilevel"/>
    <w:tmpl w:val="D5F82584"/>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49656155"/>
    <w:multiLevelType w:val="hybridMultilevel"/>
    <w:tmpl w:val="5B7295EA"/>
    <w:lvl w:ilvl="0" w:tplc="5F105ADE">
      <w:start w:val="1"/>
      <w:numFmt w:val="bullet"/>
      <w:lvlText w:val="-"/>
      <w:lvlJc w:val="left"/>
      <w:pPr>
        <w:ind w:left="720" w:hanging="360"/>
      </w:pPr>
      <w:rPr>
        <w:rFonts w:ascii="Times New Roman" w:eastAsia="Times New Roman" w:hAnsi="Times New Roman"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49A215C7"/>
    <w:multiLevelType w:val="hybridMultilevel"/>
    <w:tmpl w:val="68FCF01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9">
    <w:nsid w:val="4A3926D6"/>
    <w:multiLevelType w:val="multilevel"/>
    <w:tmpl w:val="990A9FD6"/>
    <w:lvl w:ilvl="0">
      <w:start w:val="1"/>
      <w:numFmt w:val="decimal"/>
      <w:pStyle w:val="Numreradlista"/>
      <w:lvlText w:val="%1."/>
      <w:lvlJc w:val="left"/>
      <w:pPr>
        <w:tabs>
          <w:tab w:val="num" w:pos="680"/>
        </w:tabs>
        <w:ind w:left="680" w:hanging="320"/>
      </w:pPr>
      <w:rPr>
        <w:rFonts w:hint="default"/>
        <w:color w:val="00A9A7"/>
        <w:sz w:val="22"/>
      </w:rPr>
    </w:lvl>
    <w:lvl w:ilvl="1">
      <w:start w:val="1"/>
      <w:numFmt w:val="decimal"/>
      <w:lvlText w:val="%1.%2."/>
      <w:lvlJc w:val="left"/>
      <w:pPr>
        <w:tabs>
          <w:tab w:val="num" w:pos="1531"/>
        </w:tabs>
        <w:ind w:left="1531" w:hanging="454"/>
      </w:pPr>
      <w:rPr>
        <w:rFonts w:hint="default"/>
        <w:color w:val="00A9A7"/>
        <w:sz w:val="22"/>
      </w:rPr>
    </w:lvl>
    <w:lvl w:ilvl="2">
      <w:start w:val="1"/>
      <w:numFmt w:val="decimal"/>
      <w:lvlText w:val="%1.%2.%3."/>
      <w:lvlJc w:val="left"/>
      <w:pPr>
        <w:tabs>
          <w:tab w:val="num" w:pos="2608"/>
        </w:tabs>
        <w:ind w:left="2608" w:hanging="623"/>
      </w:pPr>
      <w:rPr>
        <w:rFonts w:hint="default"/>
        <w:color w:val="00A9A7"/>
        <w:sz w:val="22"/>
      </w:rPr>
    </w:lvl>
    <w:lvl w:ilvl="3">
      <w:start w:val="1"/>
      <w:numFmt w:val="decimal"/>
      <w:lvlText w:val="%1.%2.%3.%4."/>
      <w:lvlJc w:val="left"/>
      <w:pPr>
        <w:tabs>
          <w:tab w:val="num" w:pos="3969"/>
        </w:tabs>
        <w:ind w:left="3969" w:hanging="794"/>
      </w:pPr>
      <w:rPr>
        <w:rFonts w:hint="default"/>
        <w:color w:val="00A9A7"/>
        <w:sz w:val="22"/>
      </w:rPr>
    </w:lvl>
    <w:lvl w:ilvl="4">
      <w:start w:val="1"/>
      <w:numFmt w:val="decimal"/>
      <w:lvlText w:val="%1.%2.%3.%4.%5."/>
      <w:lvlJc w:val="left"/>
      <w:pPr>
        <w:tabs>
          <w:tab w:val="num" w:pos="4649"/>
        </w:tabs>
        <w:ind w:left="4649" w:hanging="963"/>
      </w:pPr>
      <w:rPr>
        <w:rFonts w:hint="default"/>
        <w:color w:val="00A9A7"/>
        <w:sz w:val="22"/>
      </w:rPr>
    </w:lvl>
    <w:lvl w:ilvl="5">
      <w:start w:val="1"/>
      <w:numFmt w:val="decimal"/>
      <w:lvlText w:val="%1.%2.%3.%4.%5.%6."/>
      <w:lvlJc w:val="left"/>
      <w:pPr>
        <w:tabs>
          <w:tab w:val="num" w:pos="4706"/>
        </w:tabs>
        <w:ind w:left="4706" w:hanging="737"/>
      </w:pPr>
      <w:rPr>
        <w:rFonts w:hint="default"/>
        <w:color w:val="00A9A7"/>
        <w:sz w:val="22"/>
      </w:rPr>
    </w:lvl>
    <w:lvl w:ilvl="6">
      <w:start w:val="1"/>
      <w:numFmt w:val="decimal"/>
      <w:lvlText w:val="%1.%2.%3.%4.%5.%6.%7."/>
      <w:lvlJc w:val="left"/>
      <w:pPr>
        <w:tabs>
          <w:tab w:val="num" w:pos="6124"/>
        </w:tabs>
        <w:ind w:left="6124" w:hanging="1304"/>
      </w:pPr>
      <w:rPr>
        <w:rFonts w:hint="default"/>
        <w:color w:val="00A9A7"/>
        <w:sz w:val="22"/>
      </w:rPr>
    </w:lvl>
    <w:lvl w:ilvl="7">
      <w:start w:val="1"/>
      <w:numFmt w:val="decimal"/>
      <w:lvlText w:val="%1.%2.%3.%4.%5.%6.%7.%8."/>
      <w:lvlJc w:val="left"/>
      <w:pPr>
        <w:tabs>
          <w:tab w:val="num" w:pos="6350"/>
        </w:tabs>
        <w:ind w:left="6350" w:hanging="1360"/>
      </w:pPr>
      <w:rPr>
        <w:rFonts w:hint="default"/>
        <w:color w:val="00A9A7"/>
        <w:sz w:val="22"/>
      </w:rPr>
    </w:lvl>
    <w:lvl w:ilvl="8">
      <w:start w:val="1"/>
      <w:numFmt w:val="decimal"/>
      <w:lvlText w:val="%1.%2.%3.%4.%5.%6.%7.%8.%9."/>
      <w:lvlJc w:val="left"/>
      <w:pPr>
        <w:tabs>
          <w:tab w:val="num" w:pos="6407"/>
        </w:tabs>
        <w:ind w:left="6407" w:hanging="1531"/>
      </w:pPr>
      <w:rPr>
        <w:rFonts w:hint="default"/>
        <w:color w:val="00A9A7"/>
        <w:sz w:val="22"/>
      </w:rPr>
    </w:lvl>
  </w:abstractNum>
  <w:abstractNum w:abstractNumId="30">
    <w:nsid w:val="4C0F1A32"/>
    <w:multiLevelType w:val="hybridMultilevel"/>
    <w:tmpl w:val="7C3C703E"/>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nsid w:val="51B5531E"/>
    <w:multiLevelType w:val="hybridMultilevel"/>
    <w:tmpl w:val="C262D89C"/>
    <w:lvl w:ilvl="0" w:tplc="041D0005">
      <w:start w:val="1"/>
      <w:numFmt w:val="bullet"/>
      <w:lvlText w:val=""/>
      <w:lvlJc w:val="left"/>
      <w:pPr>
        <w:ind w:left="720" w:hanging="360"/>
      </w:pPr>
      <w:rPr>
        <w:rFonts w:ascii="Wingdings" w:hAnsi="Wingdings"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2">
    <w:nsid w:val="5C6720B8"/>
    <w:multiLevelType w:val="hybridMultilevel"/>
    <w:tmpl w:val="D6262724"/>
    <w:lvl w:ilvl="0" w:tplc="7B283BCE">
      <w:numFmt w:val="bullet"/>
      <w:lvlText w:val="-"/>
      <w:lvlJc w:val="left"/>
      <w:pPr>
        <w:ind w:left="720" w:hanging="360"/>
      </w:pPr>
      <w:rPr>
        <w:rFonts w:ascii="Times" w:eastAsia="Times New Roman" w:hAnsi="Times"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3">
    <w:nsid w:val="5F285A66"/>
    <w:multiLevelType w:val="multilevel"/>
    <w:tmpl w:val="E3420C34"/>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lvl>
    <w:lvl w:ilvl="4">
      <w:start w:val="1"/>
      <w:numFmt w:val="decimal"/>
      <w:lvlText w:val="%1.%2.%3.%4.%5"/>
      <w:legacy w:legacy="1" w:legacySpace="0" w:legacyIndent="0"/>
      <w:lvlJc w:val="left"/>
    </w:lvl>
    <w:lvl w:ilvl="5">
      <w:start w:val="1"/>
      <w:numFmt w:val="decimal"/>
      <w:lvlText w:val="%1.%2.%3.%4.%5.%6"/>
      <w:legacy w:legacy="1" w:legacySpace="0" w:legacyIndent="0"/>
      <w:lvlJc w:val="left"/>
    </w:lvl>
    <w:lvl w:ilvl="6">
      <w:start w:val="1"/>
      <w:numFmt w:val="decimal"/>
      <w:lvlText w:val="%1.%2.%3.%4.%5.%6.%7"/>
      <w:legacy w:legacy="1" w:legacySpace="0" w:legacyIndent="0"/>
      <w:lvlJc w:val="left"/>
    </w:lvl>
    <w:lvl w:ilvl="7">
      <w:start w:val="1"/>
      <w:numFmt w:val="decimal"/>
      <w:lvlText w:val="%1.%2.%3.%4.%5.%6.%7.%8"/>
      <w:legacy w:legacy="1" w:legacySpace="0" w:legacyIndent="0"/>
      <w:lvlJc w:val="left"/>
    </w:lvl>
    <w:lvl w:ilvl="8">
      <w:start w:val="1"/>
      <w:numFmt w:val="decimal"/>
      <w:lvlText w:val="%1.%2.%3.%4.%5.%6.%7.%8.%9"/>
      <w:legacy w:legacy="1" w:legacySpace="0" w:legacyIndent="0"/>
      <w:lvlJc w:val="left"/>
    </w:lvl>
  </w:abstractNum>
  <w:abstractNum w:abstractNumId="34">
    <w:nsid w:val="6CBF3B20"/>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nsid w:val="738A4C46"/>
    <w:multiLevelType w:val="hybridMultilevel"/>
    <w:tmpl w:val="D6E4777A"/>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6">
    <w:nsid w:val="740E0FC1"/>
    <w:multiLevelType w:val="multilevel"/>
    <w:tmpl w:val="203E331C"/>
    <w:lvl w:ilvl="0">
      <w:start w:val="1"/>
      <w:numFmt w:val="bullet"/>
      <w:pStyle w:val="Punktlista"/>
      <w:lvlText w:val=""/>
      <w:lvlJc w:val="left"/>
      <w:pPr>
        <w:tabs>
          <w:tab w:val="num" w:pos="207"/>
        </w:tabs>
        <w:ind w:left="207" w:hanging="207"/>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37">
    <w:nsid w:val="76A45362"/>
    <w:multiLevelType w:val="hybridMultilevel"/>
    <w:tmpl w:val="3D9C0CBC"/>
    <w:lvl w:ilvl="0" w:tplc="02327854">
      <w:start w:val="5"/>
      <w:numFmt w:val="bullet"/>
      <w:lvlText w:val="-"/>
      <w:lvlJc w:val="left"/>
      <w:pPr>
        <w:ind w:left="720" w:hanging="360"/>
      </w:pPr>
      <w:rPr>
        <w:rFonts w:ascii="Cambria" w:eastAsiaTheme="minorEastAsia" w:hAnsi="Cambria" w:cstheme="minorBidi"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8">
    <w:nsid w:val="782C1128"/>
    <w:multiLevelType w:val="hybridMultilevel"/>
    <w:tmpl w:val="FAF898E0"/>
    <w:lvl w:ilvl="0" w:tplc="A5F8C9AC">
      <w:start w:val="1"/>
      <w:numFmt w:val="bullet"/>
      <w:pStyle w:val="Punkter"/>
      <w:lvlText w:val=""/>
      <w:lvlJc w:val="left"/>
      <w:pPr>
        <w:tabs>
          <w:tab w:val="num" w:pos="284"/>
        </w:tabs>
        <w:ind w:left="284" w:hanging="284"/>
      </w:pPr>
      <w:rPr>
        <w:rFonts w:ascii="Symbol" w:hAnsi="Symbol" w:hint="default"/>
        <w:color w:val="FFBA31"/>
        <w:sz w:val="32"/>
        <w:szCs w:val="32"/>
      </w:rPr>
    </w:lvl>
    <w:lvl w:ilvl="1" w:tplc="7A487E4A">
      <w:start w:val="1"/>
      <w:numFmt w:val="bullet"/>
      <w:lvlText w:val="o"/>
      <w:lvlJc w:val="left"/>
      <w:pPr>
        <w:tabs>
          <w:tab w:val="num" w:pos="1440"/>
        </w:tabs>
        <w:ind w:left="1440" w:hanging="360"/>
      </w:pPr>
      <w:rPr>
        <w:rFonts w:ascii="Courier New" w:hAnsi="Courier New" w:cs="Wingdings" w:hint="default"/>
      </w:rPr>
    </w:lvl>
    <w:lvl w:ilvl="2" w:tplc="40AECC74">
      <w:start w:val="1"/>
      <w:numFmt w:val="bullet"/>
      <w:pStyle w:val="Punkter"/>
      <w:lvlText w:val=""/>
      <w:lvlJc w:val="left"/>
      <w:pPr>
        <w:tabs>
          <w:tab w:val="num" w:pos="2084"/>
        </w:tabs>
        <w:ind w:left="2084" w:hanging="284"/>
      </w:pPr>
      <w:rPr>
        <w:rFonts w:ascii="Symbol" w:hAnsi="Symbol" w:hint="default"/>
        <w:color w:val="FFBA31"/>
        <w:sz w:val="32"/>
        <w:szCs w:val="32"/>
      </w:rPr>
    </w:lvl>
    <w:lvl w:ilvl="3" w:tplc="1E2CEF9E">
      <w:start w:val="1"/>
      <w:numFmt w:val="bullet"/>
      <w:lvlText w:val=""/>
      <w:lvlJc w:val="left"/>
      <w:pPr>
        <w:tabs>
          <w:tab w:val="num" w:pos="2880"/>
        </w:tabs>
        <w:ind w:left="2880" w:hanging="360"/>
      </w:pPr>
      <w:rPr>
        <w:rFonts w:ascii="Symbol" w:hAnsi="Symbol" w:hint="default"/>
      </w:rPr>
    </w:lvl>
    <w:lvl w:ilvl="4" w:tplc="46940E46" w:tentative="1">
      <w:start w:val="1"/>
      <w:numFmt w:val="bullet"/>
      <w:lvlText w:val="o"/>
      <w:lvlJc w:val="left"/>
      <w:pPr>
        <w:tabs>
          <w:tab w:val="num" w:pos="3600"/>
        </w:tabs>
        <w:ind w:left="3600" w:hanging="360"/>
      </w:pPr>
      <w:rPr>
        <w:rFonts w:ascii="Courier New" w:hAnsi="Courier New" w:cs="Wingdings" w:hint="default"/>
      </w:rPr>
    </w:lvl>
    <w:lvl w:ilvl="5" w:tplc="F58EDCCA" w:tentative="1">
      <w:start w:val="1"/>
      <w:numFmt w:val="bullet"/>
      <w:lvlText w:val=""/>
      <w:lvlJc w:val="left"/>
      <w:pPr>
        <w:tabs>
          <w:tab w:val="num" w:pos="4320"/>
        </w:tabs>
        <w:ind w:left="4320" w:hanging="360"/>
      </w:pPr>
      <w:rPr>
        <w:rFonts w:ascii="Wingdings" w:hAnsi="Wingdings" w:hint="default"/>
      </w:rPr>
    </w:lvl>
    <w:lvl w:ilvl="6" w:tplc="BEBCA4C0" w:tentative="1">
      <w:start w:val="1"/>
      <w:numFmt w:val="bullet"/>
      <w:lvlText w:val=""/>
      <w:lvlJc w:val="left"/>
      <w:pPr>
        <w:tabs>
          <w:tab w:val="num" w:pos="5040"/>
        </w:tabs>
        <w:ind w:left="5040" w:hanging="360"/>
      </w:pPr>
      <w:rPr>
        <w:rFonts w:ascii="Symbol" w:hAnsi="Symbol" w:hint="default"/>
      </w:rPr>
    </w:lvl>
    <w:lvl w:ilvl="7" w:tplc="09D0BE18" w:tentative="1">
      <w:start w:val="1"/>
      <w:numFmt w:val="bullet"/>
      <w:lvlText w:val="o"/>
      <w:lvlJc w:val="left"/>
      <w:pPr>
        <w:tabs>
          <w:tab w:val="num" w:pos="5760"/>
        </w:tabs>
        <w:ind w:left="5760" w:hanging="360"/>
      </w:pPr>
      <w:rPr>
        <w:rFonts w:ascii="Courier New" w:hAnsi="Courier New" w:cs="Wingdings" w:hint="default"/>
      </w:rPr>
    </w:lvl>
    <w:lvl w:ilvl="8" w:tplc="1D8A7DE2" w:tentative="1">
      <w:start w:val="1"/>
      <w:numFmt w:val="bullet"/>
      <w:lvlText w:val=""/>
      <w:lvlJc w:val="left"/>
      <w:pPr>
        <w:tabs>
          <w:tab w:val="num" w:pos="6480"/>
        </w:tabs>
        <w:ind w:left="6480" w:hanging="360"/>
      </w:pPr>
      <w:rPr>
        <w:rFonts w:ascii="Wingdings" w:hAnsi="Wingdings" w:hint="default"/>
      </w:rPr>
    </w:lvl>
  </w:abstractNum>
  <w:abstractNum w:abstractNumId="39">
    <w:nsid w:val="7A6C4CA2"/>
    <w:multiLevelType w:val="hybridMultilevel"/>
    <w:tmpl w:val="41386052"/>
    <w:lvl w:ilvl="0" w:tplc="02327854">
      <w:start w:val="5"/>
      <w:numFmt w:val="bullet"/>
      <w:lvlText w:val="-"/>
      <w:lvlJc w:val="left"/>
      <w:pPr>
        <w:ind w:left="720" w:hanging="360"/>
      </w:pPr>
      <w:rPr>
        <w:rFonts w:ascii="Cambria" w:eastAsia="MS Mincho" w:hAnsi="Cambria" w:cs="Times New Roman"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0">
    <w:nsid w:val="7BD16682"/>
    <w:multiLevelType w:val="hybridMultilevel"/>
    <w:tmpl w:val="C950A964"/>
    <w:lvl w:ilvl="0" w:tplc="02327854">
      <w:start w:val="5"/>
      <w:numFmt w:val="bullet"/>
      <w:lvlText w:val="-"/>
      <w:lvlJc w:val="left"/>
      <w:pPr>
        <w:ind w:left="720" w:hanging="360"/>
      </w:pPr>
      <w:rPr>
        <w:rFonts w:ascii="Cambria" w:eastAsia="MS Mincho" w:hAnsi="Cambria" w:cs="Times New Roman" w:hint="default"/>
      </w:rPr>
    </w:lvl>
    <w:lvl w:ilvl="1" w:tplc="041D0003">
      <w:start w:val="1"/>
      <w:numFmt w:val="bullet"/>
      <w:lvlText w:val="o"/>
      <w:lvlJc w:val="left"/>
      <w:pPr>
        <w:ind w:left="1440" w:hanging="360"/>
      </w:pPr>
      <w:rPr>
        <w:rFonts w:ascii="Courier New" w:hAnsi="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nsid w:val="7F5953BF"/>
    <w:multiLevelType w:val="hybridMultilevel"/>
    <w:tmpl w:val="FCACFE46"/>
    <w:lvl w:ilvl="0" w:tplc="041D000F">
      <w:start w:val="1"/>
      <w:numFmt w:val="decimal"/>
      <w:lvlText w:val="%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36"/>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34"/>
  </w:num>
  <w:num w:numId="5">
    <w:abstractNumId w:val="12"/>
  </w:num>
  <w:num w:numId="6">
    <w:abstractNumId w:val="40"/>
  </w:num>
  <w:num w:numId="7">
    <w:abstractNumId w:val="24"/>
  </w:num>
  <w:num w:numId="8">
    <w:abstractNumId w:val="27"/>
  </w:num>
  <w:num w:numId="9">
    <w:abstractNumId w:val="11"/>
  </w:num>
  <w:num w:numId="10">
    <w:abstractNumId w:val="28"/>
  </w:num>
  <w:num w:numId="11">
    <w:abstractNumId w:val="39"/>
  </w:num>
  <w:num w:numId="12">
    <w:abstractNumId w:val="14"/>
  </w:num>
  <w:num w:numId="13">
    <w:abstractNumId w:val="15"/>
  </w:num>
  <w:num w:numId="14">
    <w:abstractNumId w:val="18"/>
  </w:num>
  <w:num w:numId="15">
    <w:abstractNumId w:val="30"/>
  </w:num>
  <w:num w:numId="16">
    <w:abstractNumId w:val="10"/>
  </w:num>
  <w:num w:numId="17">
    <w:abstractNumId w:val="25"/>
  </w:num>
  <w:num w:numId="18">
    <w:abstractNumId w:val="16"/>
  </w:num>
  <w:num w:numId="19">
    <w:abstractNumId w:val="35"/>
  </w:num>
  <w:num w:numId="20">
    <w:abstractNumId w:val="38"/>
  </w:num>
  <w:num w:numId="21">
    <w:abstractNumId w:val="33"/>
  </w:num>
  <w:num w:numId="22">
    <w:abstractNumId w:val="19"/>
  </w:num>
  <w:num w:numId="23">
    <w:abstractNumId w:val="8"/>
  </w:num>
  <w:num w:numId="24">
    <w:abstractNumId w:val="21"/>
  </w:num>
  <w:num w:numId="25">
    <w:abstractNumId w:val="37"/>
  </w:num>
  <w:num w:numId="26">
    <w:abstractNumId w:val="13"/>
  </w:num>
  <w:num w:numId="27">
    <w:abstractNumId w:val="26"/>
  </w:num>
  <w:num w:numId="28">
    <w:abstractNumId w:val="9"/>
  </w:num>
  <w:num w:numId="29">
    <w:abstractNumId w:val="41"/>
  </w:num>
  <w:num w:numId="30">
    <w:abstractNumId w:val="23"/>
  </w:num>
  <w:num w:numId="31">
    <w:abstractNumId w:val="32"/>
  </w:num>
  <w:num w:numId="32">
    <w:abstractNumId w:val="31"/>
  </w:num>
  <w:num w:numId="33">
    <w:abstractNumId w:val="3"/>
  </w:num>
  <w:num w:numId="34">
    <w:abstractNumId w:val="2"/>
  </w:num>
  <w:num w:numId="35">
    <w:abstractNumId w:val="1"/>
  </w:num>
  <w:num w:numId="36">
    <w:abstractNumId w:val="0"/>
  </w:num>
  <w:num w:numId="37">
    <w:abstractNumId w:val="7"/>
  </w:num>
  <w:num w:numId="38">
    <w:abstractNumId w:val="6"/>
  </w:num>
  <w:num w:numId="39">
    <w:abstractNumId w:val="5"/>
  </w:num>
  <w:num w:numId="40">
    <w:abstractNumId w:val="4"/>
  </w:num>
  <w:num w:numId="41">
    <w:abstractNumId w:val="17"/>
  </w:num>
  <w:num w:numId="4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attachedTemplate r:id="rId1"/>
  <w:defaultTabStop w:val="720"/>
  <w:hyphenationZone w:val="425"/>
  <w:drawingGridHorizontalSpacing w:val="80"/>
  <w:displayHorizontalDrawingGridEvery w:val="2"/>
  <w:characterSpacingControl w:val="doNotCompress"/>
  <w:hdrShapeDefaults>
    <o:shapedefaults v:ext="edit" spidmax="2050">
      <o:colormru v:ext="edit" colors="#00a9a7"/>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08C4"/>
    <w:rsid w:val="00002630"/>
    <w:rsid w:val="00002760"/>
    <w:rsid w:val="00002FFC"/>
    <w:rsid w:val="000039CF"/>
    <w:rsid w:val="00004227"/>
    <w:rsid w:val="000073A1"/>
    <w:rsid w:val="00010830"/>
    <w:rsid w:val="00010DEC"/>
    <w:rsid w:val="00013F16"/>
    <w:rsid w:val="000157F4"/>
    <w:rsid w:val="00016E43"/>
    <w:rsid w:val="000178F7"/>
    <w:rsid w:val="00017B34"/>
    <w:rsid w:val="00020563"/>
    <w:rsid w:val="00020E89"/>
    <w:rsid w:val="00021D7F"/>
    <w:rsid w:val="00021F4A"/>
    <w:rsid w:val="00023883"/>
    <w:rsid w:val="00030E97"/>
    <w:rsid w:val="00032123"/>
    <w:rsid w:val="00032EB0"/>
    <w:rsid w:val="0003330A"/>
    <w:rsid w:val="000366A8"/>
    <w:rsid w:val="000375AA"/>
    <w:rsid w:val="0003768F"/>
    <w:rsid w:val="00040B32"/>
    <w:rsid w:val="000437A5"/>
    <w:rsid w:val="00043A24"/>
    <w:rsid w:val="000441D6"/>
    <w:rsid w:val="00044909"/>
    <w:rsid w:val="00050118"/>
    <w:rsid w:val="000506C0"/>
    <w:rsid w:val="0005142E"/>
    <w:rsid w:val="0005362C"/>
    <w:rsid w:val="00054397"/>
    <w:rsid w:val="00054775"/>
    <w:rsid w:val="000568FE"/>
    <w:rsid w:val="00060D01"/>
    <w:rsid w:val="00061FED"/>
    <w:rsid w:val="00063288"/>
    <w:rsid w:val="00063D9C"/>
    <w:rsid w:val="00066983"/>
    <w:rsid w:val="00066A88"/>
    <w:rsid w:val="000753E2"/>
    <w:rsid w:val="0007602D"/>
    <w:rsid w:val="000772BB"/>
    <w:rsid w:val="000778A6"/>
    <w:rsid w:val="00080B27"/>
    <w:rsid w:val="00080C86"/>
    <w:rsid w:val="0008206B"/>
    <w:rsid w:val="000833D2"/>
    <w:rsid w:val="00087A9F"/>
    <w:rsid w:val="00092AAE"/>
    <w:rsid w:val="000945DF"/>
    <w:rsid w:val="00094EDD"/>
    <w:rsid w:val="000A0069"/>
    <w:rsid w:val="000A57BC"/>
    <w:rsid w:val="000A7F19"/>
    <w:rsid w:val="000B0B7C"/>
    <w:rsid w:val="000B36D8"/>
    <w:rsid w:val="000C0B90"/>
    <w:rsid w:val="000C132D"/>
    <w:rsid w:val="000C2E9E"/>
    <w:rsid w:val="000C396D"/>
    <w:rsid w:val="000C3B5E"/>
    <w:rsid w:val="000C415D"/>
    <w:rsid w:val="000D2096"/>
    <w:rsid w:val="000D496D"/>
    <w:rsid w:val="000D68C0"/>
    <w:rsid w:val="000E0A30"/>
    <w:rsid w:val="000E18FA"/>
    <w:rsid w:val="000E3A58"/>
    <w:rsid w:val="000E4174"/>
    <w:rsid w:val="000E4421"/>
    <w:rsid w:val="000E504F"/>
    <w:rsid w:val="000F0090"/>
    <w:rsid w:val="000F0CAE"/>
    <w:rsid w:val="000F186F"/>
    <w:rsid w:val="000F4498"/>
    <w:rsid w:val="000F516D"/>
    <w:rsid w:val="000F59DB"/>
    <w:rsid w:val="000F5B55"/>
    <w:rsid w:val="001001FE"/>
    <w:rsid w:val="00100AAA"/>
    <w:rsid w:val="00101F26"/>
    <w:rsid w:val="00102FB2"/>
    <w:rsid w:val="00104E54"/>
    <w:rsid w:val="00105ACD"/>
    <w:rsid w:val="00107067"/>
    <w:rsid w:val="001117E7"/>
    <w:rsid w:val="00112EB5"/>
    <w:rsid w:val="00114312"/>
    <w:rsid w:val="001158D5"/>
    <w:rsid w:val="00121127"/>
    <w:rsid w:val="00121217"/>
    <w:rsid w:val="00122B72"/>
    <w:rsid w:val="00130352"/>
    <w:rsid w:val="001319C6"/>
    <w:rsid w:val="0014080F"/>
    <w:rsid w:val="001416DD"/>
    <w:rsid w:val="00144360"/>
    <w:rsid w:val="00144BD5"/>
    <w:rsid w:val="00146411"/>
    <w:rsid w:val="00152B7B"/>
    <w:rsid w:val="001531A7"/>
    <w:rsid w:val="00153961"/>
    <w:rsid w:val="00153A1F"/>
    <w:rsid w:val="00155A02"/>
    <w:rsid w:val="0015640F"/>
    <w:rsid w:val="00157B3B"/>
    <w:rsid w:val="001613FB"/>
    <w:rsid w:val="00161CB0"/>
    <w:rsid w:val="00162DF2"/>
    <w:rsid w:val="001632C7"/>
    <w:rsid w:val="0016573E"/>
    <w:rsid w:val="00165C0F"/>
    <w:rsid w:val="001665AA"/>
    <w:rsid w:val="001668A3"/>
    <w:rsid w:val="00167C6B"/>
    <w:rsid w:val="001701C7"/>
    <w:rsid w:val="00172B60"/>
    <w:rsid w:val="00173758"/>
    <w:rsid w:val="00174DA4"/>
    <w:rsid w:val="001768B9"/>
    <w:rsid w:val="0017735B"/>
    <w:rsid w:val="00177BCF"/>
    <w:rsid w:val="00182333"/>
    <w:rsid w:val="001866D6"/>
    <w:rsid w:val="0018744B"/>
    <w:rsid w:val="00187C6D"/>
    <w:rsid w:val="00190187"/>
    <w:rsid w:val="0019173E"/>
    <w:rsid w:val="001924C4"/>
    <w:rsid w:val="00194C97"/>
    <w:rsid w:val="001969C2"/>
    <w:rsid w:val="001A0719"/>
    <w:rsid w:val="001A0897"/>
    <w:rsid w:val="001A282D"/>
    <w:rsid w:val="001A3AC9"/>
    <w:rsid w:val="001B0461"/>
    <w:rsid w:val="001B0EA5"/>
    <w:rsid w:val="001B25EF"/>
    <w:rsid w:val="001B47B1"/>
    <w:rsid w:val="001B71F7"/>
    <w:rsid w:val="001C01B9"/>
    <w:rsid w:val="001C0B84"/>
    <w:rsid w:val="001C10DF"/>
    <w:rsid w:val="001C2A3E"/>
    <w:rsid w:val="001C3264"/>
    <w:rsid w:val="001C4DA9"/>
    <w:rsid w:val="001C72D6"/>
    <w:rsid w:val="001D0919"/>
    <w:rsid w:val="001D1B5A"/>
    <w:rsid w:val="001D44DA"/>
    <w:rsid w:val="001D587C"/>
    <w:rsid w:val="001D5C9D"/>
    <w:rsid w:val="001D6262"/>
    <w:rsid w:val="001D6503"/>
    <w:rsid w:val="001D6ECC"/>
    <w:rsid w:val="001D7C1A"/>
    <w:rsid w:val="001E0CA1"/>
    <w:rsid w:val="001E10EA"/>
    <w:rsid w:val="001E1DAA"/>
    <w:rsid w:val="001E2FBB"/>
    <w:rsid w:val="001E31B9"/>
    <w:rsid w:val="001E32B9"/>
    <w:rsid w:val="001E4C42"/>
    <w:rsid w:val="001E66D7"/>
    <w:rsid w:val="001E7C40"/>
    <w:rsid w:val="001F1D4B"/>
    <w:rsid w:val="001F2036"/>
    <w:rsid w:val="001F2BA5"/>
    <w:rsid w:val="001F3473"/>
    <w:rsid w:val="001F3B4F"/>
    <w:rsid w:val="001F4489"/>
    <w:rsid w:val="001F448D"/>
    <w:rsid w:val="001F5CE8"/>
    <w:rsid w:val="001F7A09"/>
    <w:rsid w:val="002018E3"/>
    <w:rsid w:val="00207A88"/>
    <w:rsid w:val="002140F4"/>
    <w:rsid w:val="00214505"/>
    <w:rsid w:val="002169A2"/>
    <w:rsid w:val="00216A27"/>
    <w:rsid w:val="00216A6A"/>
    <w:rsid w:val="00223CE6"/>
    <w:rsid w:val="00225ABF"/>
    <w:rsid w:val="00226099"/>
    <w:rsid w:val="00226F97"/>
    <w:rsid w:val="00227848"/>
    <w:rsid w:val="00230CF5"/>
    <w:rsid w:val="00231A9F"/>
    <w:rsid w:val="00231E68"/>
    <w:rsid w:val="0023266B"/>
    <w:rsid w:val="00232B39"/>
    <w:rsid w:val="00233192"/>
    <w:rsid w:val="00235489"/>
    <w:rsid w:val="002448B2"/>
    <w:rsid w:val="00244C27"/>
    <w:rsid w:val="002451A7"/>
    <w:rsid w:val="00247659"/>
    <w:rsid w:val="00247AD8"/>
    <w:rsid w:val="00247B54"/>
    <w:rsid w:val="00250D72"/>
    <w:rsid w:val="002516C6"/>
    <w:rsid w:val="00251F8F"/>
    <w:rsid w:val="0025384A"/>
    <w:rsid w:val="002604AB"/>
    <w:rsid w:val="002622EE"/>
    <w:rsid w:val="0026237D"/>
    <w:rsid w:val="002636BB"/>
    <w:rsid w:val="002644FF"/>
    <w:rsid w:val="00266BB2"/>
    <w:rsid w:val="0027080E"/>
    <w:rsid w:val="00272A1C"/>
    <w:rsid w:val="00272A77"/>
    <w:rsid w:val="0027652B"/>
    <w:rsid w:val="0028091A"/>
    <w:rsid w:val="00280A0F"/>
    <w:rsid w:val="00280DD9"/>
    <w:rsid w:val="00281ABD"/>
    <w:rsid w:val="00290373"/>
    <w:rsid w:val="00290B38"/>
    <w:rsid w:val="0029121D"/>
    <w:rsid w:val="00291DB6"/>
    <w:rsid w:val="00294A8A"/>
    <w:rsid w:val="00297CAA"/>
    <w:rsid w:val="002A38C9"/>
    <w:rsid w:val="002A38D5"/>
    <w:rsid w:val="002A50E7"/>
    <w:rsid w:val="002A6BD8"/>
    <w:rsid w:val="002A6CAB"/>
    <w:rsid w:val="002B0C7D"/>
    <w:rsid w:val="002B2574"/>
    <w:rsid w:val="002B2D5B"/>
    <w:rsid w:val="002B3595"/>
    <w:rsid w:val="002B4458"/>
    <w:rsid w:val="002B67F9"/>
    <w:rsid w:val="002B779D"/>
    <w:rsid w:val="002C05EC"/>
    <w:rsid w:val="002C0882"/>
    <w:rsid w:val="002C3181"/>
    <w:rsid w:val="002C56EF"/>
    <w:rsid w:val="002C57AB"/>
    <w:rsid w:val="002D0852"/>
    <w:rsid w:val="002D1CAF"/>
    <w:rsid w:val="002D299E"/>
    <w:rsid w:val="002D43B3"/>
    <w:rsid w:val="002D4C99"/>
    <w:rsid w:val="002D566D"/>
    <w:rsid w:val="002D6C92"/>
    <w:rsid w:val="002E3308"/>
    <w:rsid w:val="002E35E1"/>
    <w:rsid w:val="002F211A"/>
    <w:rsid w:val="002F2D2F"/>
    <w:rsid w:val="002F2EC3"/>
    <w:rsid w:val="002F2F65"/>
    <w:rsid w:val="002F509F"/>
    <w:rsid w:val="002F594B"/>
    <w:rsid w:val="002F6710"/>
    <w:rsid w:val="0030030B"/>
    <w:rsid w:val="00302265"/>
    <w:rsid w:val="003024D9"/>
    <w:rsid w:val="00303EA5"/>
    <w:rsid w:val="00303F0A"/>
    <w:rsid w:val="00305C41"/>
    <w:rsid w:val="00311499"/>
    <w:rsid w:val="00311DF9"/>
    <w:rsid w:val="003121C3"/>
    <w:rsid w:val="003143F1"/>
    <w:rsid w:val="003178D5"/>
    <w:rsid w:val="003230B1"/>
    <w:rsid w:val="003247C2"/>
    <w:rsid w:val="0032576C"/>
    <w:rsid w:val="00326A53"/>
    <w:rsid w:val="00331CD3"/>
    <w:rsid w:val="003320EF"/>
    <w:rsid w:val="00337C53"/>
    <w:rsid w:val="00340ADE"/>
    <w:rsid w:val="0034284D"/>
    <w:rsid w:val="003432B2"/>
    <w:rsid w:val="00343777"/>
    <w:rsid w:val="00344F4F"/>
    <w:rsid w:val="00345F0B"/>
    <w:rsid w:val="00346E5E"/>
    <w:rsid w:val="00350170"/>
    <w:rsid w:val="003510DC"/>
    <w:rsid w:val="00353A60"/>
    <w:rsid w:val="00353CE8"/>
    <w:rsid w:val="00354574"/>
    <w:rsid w:val="00354D65"/>
    <w:rsid w:val="00355609"/>
    <w:rsid w:val="00356278"/>
    <w:rsid w:val="003567B8"/>
    <w:rsid w:val="0035727F"/>
    <w:rsid w:val="00357B9A"/>
    <w:rsid w:val="00360D43"/>
    <w:rsid w:val="003639C1"/>
    <w:rsid w:val="00364A87"/>
    <w:rsid w:val="003657D7"/>
    <w:rsid w:val="00366C56"/>
    <w:rsid w:val="00367751"/>
    <w:rsid w:val="003722F6"/>
    <w:rsid w:val="003743C9"/>
    <w:rsid w:val="0037745A"/>
    <w:rsid w:val="003805D9"/>
    <w:rsid w:val="00381863"/>
    <w:rsid w:val="003821B4"/>
    <w:rsid w:val="00385CD7"/>
    <w:rsid w:val="00386466"/>
    <w:rsid w:val="0038754E"/>
    <w:rsid w:val="00390867"/>
    <w:rsid w:val="003954D7"/>
    <w:rsid w:val="00397282"/>
    <w:rsid w:val="003A1B3B"/>
    <w:rsid w:val="003A1B72"/>
    <w:rsid w:val="003A7BD9"/>
    <w:rsid w:val="003B18DF"/>
    <w:rsid w:val="003B5002"/>
    <w:rsid w:val="003C1524"/>
    <w:rsid w:val="003C325E"/>
    <w:rsid w:val="003C3F05"/>
    <w:rsid w:val="003C4B13"/>
    <w:rsid w:val="003C5546"/>
    <w:rsid w:val="003C696A"/>
    <w:rsid w:val="003D0829"/>
    <w:rsid w:val="003D151D"/>
    <w:rsid w:val="003D2BB9"/>
    <w:rsid w:val="003D2F30"/>
    <w:rsid w:val="003D4984"/>
    <w:rsid w:val="003D5467"/>
    <w:rsid w:val="003D66B7"/>
    <w:rsid w:val="003D767F"/>
    <w:rsid w:val="003E298A"/>
    <w:rsid w:val="003E5BE4"/>
    <w:rsid w:val="003E5C85"/>
    <w:rsid w:val="003F02E5"/>
    <w:rsid w:val="003F2B6D"/>
    <w:rsid w:val="003F2CE1"/>
    <w:rsid w:val="003F3B64"/>
    <w:rsid w:val="003F5B93"/>
    <w:rsid w:val="004023CA"/>
    <w:rsid w:val="004055DC"/>
    <w:rsid w:val="00416259"/>
    <w:rsid w:val="004167A1"/>
    <w:rsid w:val="00416855"/>
    <w:rsid w:val="00417B5F"/>
    <w:rsid w:val="004211E9"/>
    <w:rsid w:val="004222B8"/>
    <w:rsid w:val="00424F93"/>
    <w:rsid w:val="00426728"/>
    <w:rsid w:val="004276D7"/>
    <w:rsid w:val="00427FD4"/>
    <w:rsid w:val="004324AA"/>
    <w:rsid w:val="004327B7"/>
    <w:rsid w:val="00434B16"/>
    <w:rsid w:val="004369F9"/>
    <w:rsid w:val="0044037C"/>
    <w:rsid w:val="00441689"/>
    <w:rsid w:val="00442809"/>
    <w:rsid w:val="00443941"/>
    <w:rsid w:val="004442DF"/>
    <w:rsid w:val="00446030"/>
    <w:rsid w:val="00452A87"/>
    <w:rsid w:val="00452AEE"/>
    <w:rsid w:val="00453AF3"/>
    <w:rsid w:val="004563E3"/>
    <w:rsid w:val="0045654A"/>
    <w:rsid w:val="004615B6"/>
    <w:rsid w:val="0046324B"/>
    <w:rsid w:val="00465EB6"/>
    <w:rsid w:val="0046658F"/>
    <w:rsid w:val="004671D3"/>
    <w:rsid w:val="00467459"/>
    <w:rsid w:val="0046784A"/>
    <w:rsid w:val="004706EB"/>
    <w:rsid w:val="00471141"/>
    <w:rsid w:val="004769C2"/>
    <w:rsid w:val="00476D8B"/>
    <w:rsid w:val="00477EC1"/>
    <w:rsid w:val="00480044"/>
    <w:rsid w:val="0048142B"/>
    <w:rsid w:val="00482C60"/>
    <w:rsid w:val="00485234"/>
    <w:rsid w:val="004909E2"/>
    <w:rsid w:val="004949A1"/>
    <w:rsid w:val="004A174C"/>
    <w:rsid w:val="004A1A82"/>
    <w:rsid w:val="004A333C"/>
    <w:rsid w:val="004A4124"/>
    <w:rsid w:val="004A68DC"/>
    <w:rsid w:val="004B098E"/>
    <w:rsid w:val="004B2E51"/>
    <w:rsid w:val="004B34AD"/>
    <w:rsid w:val="004B4ADA"/>
    <w:rsid w:val="004B5A7D"/>
    <w:rsid w:val="004C1B3F"/>
    <w:rsid w:val="004C3653"/>
    <w:rsid w:val="004C3DF5"/>
    <w:rsid w:val="004C4193"/>
    <w:rsid w:val="004C4DAE"/>
    <w:rsid w:val="004C52E1"/>
    <w:rsid w:val="004C6D4D"/>
    <w:rsid w:val="004C77E1"/>
    <w:rsid w:val="004D155B"/>
    <w:rsid w:val="004D27AF"/>
    <w:rsid w:val="004D3EFA"/>
    <w:rsid w:val="004D4EE0"/>
    <w:rsid w:val="004D5536"/>
    <w:rsid w:val="004D55E9"/>
    <w:rsid w:val="004D5987"/>
    <w:rsid w:val="004D7A1F"/>
    <w:rsid w:val="004E2086"/>
    <w:rsid w:val="004E3594"/>
    <w:rsid w:val="004E69A8"/>
    <w:rsid w:val="004F0523"/>
    <w:rsid w:val="004F0BA4"/>
    <w:rsid w:val="004F19FE"/>
    <w:rsid w:val="004F2362"/>
    <w:rsid w:val="004F4BDE"/>
    <w:rsid w:val="004F5189"/>
    <w:rsid w:val="004F6412"/>
    <w:rsid w:val="004F7589"/>
    <w:rsid w:val="004F7EA2"/>
    <w:rsid w:val="004F7ED6"/>
    <w:rsid w:val="00500C09"/>
    <w:rsid w:val="00503F69"/>
    <w:rsid w:val="005045A9"/>
    <w:rsid w:val="00505055"/>
    <w:rsid w:val="00505A5F"/>
    <w:rsid w:val="0051043B"/>
    <w:rsid w:val="00510B4D"/>
    <w:rsid w:val="0051135A"/>
    <w:rsid w:val="00511CFB"/>
    <w:rsid w:val="00513FE8"/>
    <w:rsid w:val="00514D8D"/>
    <w:rsid w:val="00521A56"/>
    <w:rsid w:val="00524F0D"/>
    <w:rsid w:val="00525864"/>
    <w:rsid w:val="005258DF"/>
    <w:rsid w:val="00525947"/>
    <w:rsid w:val="00525E95"/>
    <w:rsid w:val="00530811"/>
    <w:rsid w:val="005314F5"/>
    <w:rsid w:val="005320FC"/>
    <w:rsid w:val="00535525"/>
    <w:rsid w:val="00540158"/>
    <w:rsid w:val="00540FD8"/>
    <w:rsid w:val="005462EF"/>
    <w:rsid w:val="00550656"/>
    <w:rsid w:val="005514FD"/>
    <w:rsid w:val="00551E0F"/>
    <w:rsid w:val="00553DE3"/>
    <w:rsid w:val="00557235"/>
    <w:rsid w:val="0055734A"/>
    <w:rsid w:val="005606C7"/>
    <w:rsid w:val="005616AC"/>
    <w:rsid w:val="00561A07"/>
    <w:rsid w:val="00562217"/>
    <w:rsid w:val="00562884"/>
    <w:rsid w:val="00563530"/>
    <w:rsid w:val="005636F2"/>
    <w:rsid w:val="00563841"/>
    <w:rsid w:val="0056490B"/>
    <w:rsid w:val="00564F23"/>
    <w:rsid w:val="005656F0"/>
    <w:rsid w:val="005660F6"/>
    <w:rsid w:val="00567047"/>
    <w:rsid w:val="00567132"/>
    <w:rsid w:val="00570215"/>
    <w:rsid w:val="005704C6"/>
    <w:rsid w:val="00570BB9"/>
    <w:rsid w:val="005713BB"/>
    <w:rsid w:val="0057159D"/>
    <w:rsid w:val="005726D4"/>
    <w:rsid w:val="00572871"/>
    <w:rsid w:val="005735BF"/>
    <w:rsid w:val="00573D1C"/>
    <w:rsid w:val="00573E9A"/>
    <w:rsid w:val="005778E4"/>
    <w:rsid w:val="00581014"/>
    <w:rsid w:val="005834A1"/>
    <w:rsid w:val="005835A1"/>
    <w:rsid w:val="00585C9E"/>
    <w:rsid w:val="0058613C"/>
    <w:rsid w:val="0058669D"/>
    <w:rsid w:val="0059082A"/>
    <w:rsid w:val="005910E1"/>
    <w:rsid w:val="005915EF"/>
    <w:rsid w:val="00593A67"/>
    <w:rsid w:val="005964E4"/>
    <w:rsid w:val="005979A4"/>
    <w:rsid w:val="005A032B"/>
    <w:rsid w:val="005A4F6D"/>
    <w:rsid w:val="005A70A3"/>
    <w:rsid w:val="005A72C4"/>
    <w:rsid w:val="005B05AC"/>
    <w:rsid w:val="005B07AD"/>
    <w:rsid w:val="005B0882"/>
    <w:rsid w:val="005B0B2D"/>
    <w:rsid w:val="005B4045"/>
    <w:rsid w:val="005B67CF"/>
    <w:rsid w:val="005B6BCD"/>
    <w:rsid w:val="005B7D56"/>
    <w:rsid w:val="005C063E"/>
    <w:rsid w:val="005C1DB0"/>
    <w:rsid w:val="005C21F4"/>
    <w:rsid w:val="005C29CF"/>
    <w:rsid w:val="005C5C4E"/>
    <w:rsid w:val="005C6671"/>
    <w:rsid w:val="005C7681"/>
    <w:rsid w:val="005D1029"/>
    <w:rsid w:val="005D7361"/>
    <w:rsid w:val="005E25DF"/>
    <w:rsid w:val="005E3868"/>
    <w:rsid w:val="005E38D9"/>
    <w:rsid w:val="005E3FFC"/>
    <w:rsid w:val="005E463E"/>
    <w:rsid w:val="005E47E7"/>
    <w:rsid w:val="005E4A35"/>
    <w:rsid w:val="005E695B"/>
    <w:rsid w:val="005E7313"/>
    <w:rsid w:val="005F00D5"/>
    <w:rsid w:val="005F04D8"/>
    <w:rsid w:val="005F080B"/>
    <w:rsid w:val="005F4DD4"/>
    <w:rsid w:val="005F5E42"/>
    <w:rsid w:val="005F7B47"/>
    <w:rsid w:val="00600379"/>
    <w:rsid w:val="00600493"/>
    <w:rsid w:val="00603EB2"/>
    <w:rsid w:val="00604509"/>
    <w:rsid w:val="00604800"/>
    <w:rsid w:val="00605EE4"/>
    <w:rsid w:val="00606E91"/>
    <w:rsid w:val="006071FD"/>
    <w:rsid w:val="00607655"/>
    <w:rsid w:val="006100C3"/>
    <w:rsid w:val="00611088"/>
    <w:rsid w:val="0061195F"/>
    <w:rsid w:val="0061374F"/>
    <w:rsid w:val="006146D8"/>
    <w:rsid w:val="006154BA"/>
    <w:rsid w:val="00615714"/>
    <w:rsid w:val="00616943"/>
    <w:rsid w:val="00617580"/>
    <w:rsid w:val="006210F1"/>
    <w:rsid w:val="006213ED"/>
    <w:rsid w:val="00621680"/>
    <w:rsid w:val="006241B5"/>
    <w:rsid w:val="00624B67"/>
    <w:rsid w:val="00627791"/>
    <w:rsid w:val="00630E61"/>
    <w:rsid w:val="0063400A"/>
    <w:rsid w:val="00635266"/>
    <w:rsid w:val="0063557F"/>
    <w:rsid w:val="00635BF5"/>
    <w:rsid w:val="006360CF"/>
    <w:rsid w:val="0063797E"/>
    <w:rsid w:val="00640358"/>
    <w:rsid w:val="006406AC"/>
    <w:rsid w:val="00640B3B"/>
    <w:rsid w:val="006417BE"/>
    <w:rsid w:val="006451D0"/>
    <w:rsid w:val="00645402"/>
    <w:rsid w:val="00645F67"/>
    <w:rsid w:val="00650537"/>
    <w:rsid w:val="006523F5"/>
    <w:rsid w:val="0065373F"/>
    <w:rsid w:val="00654CFB"/>
    <w:rsid w:val="00661B91"/>
    <w:rsid w:val="00661BCF"/>
    <w:rsid w:val="006622ED"/>
    <w:rsid w:val="00662BA6"/>
    <w:rsid w:val="00663C23"/>
    <w:rsid w:val="00664C5B"/>
    <w:rsid w:val="00667917"/>
    <w:rsid w:val="00670CD6"/>
    <w:rsid w:val="00670E00"/>
    <w:rsid w:val="00672AFF"/>
    <w:rsid w:val="00674A15"/>
    <w:rsid w:val="00681A68"/>
    <w:rsid w:val="00681D86"/>
    <w:rsid w:val="00692452"/>
    <w:rsid w:val="00695276"/>
    <w:rsid w:val="00696FF2"/>
    <w:rsid w:val="00697034"/>
    <w:rsid w:val="006A0566"/>
    <w:rsid w:val="006A1F81"/>
    <w:rsid w:val="006A389B"/>
    <w:rsid w:val="006A39D6"/>
    <w:rsid w:val="006A3BEA"/>
    <w:rsid w:val="006A4CC6"/>
    <w:rsid w:val="006A6EF0"/>
    <w:rsid w:val="006B1196"/>
    <w:rsid w:val="006B25D9"/>
    <w:rsid w:val="006B3F8C"/>
    <w:rsid w:val="006B426C"/>
    <w:rsid w:val="006B4B8D"/>
    <w:rsid w:val="006B56AA"/>
    <w:rsid w:val="006C0E7B"/>
    <w:rsid w:val="006C1001"/>
    <w:rsid w:val="006C1C2A"/>
    <w:rsid w:val="006C7922"/>
    <w:rsid w:val="006D1169"/>
    <w:rsid w:val="006D2835"/>
    <w:rsid w:val="006D3764"/>
    <w:rsid w:val="006E1BBA"/>
    <w:rsid w:val="006E21B0"/>
    <w:rsid w:val="006E2961"/>
    <w:rsid w:val="006E56EC"/>
    <w:rsid w:val="006E69BB"/>
    <w:rsid w:val="006E78F8"/>
    <w:rsid w:val="006F227D"/>
    <w:rsid w:val="006F45B8"/>
    <w:rsid w:val="006F63CB"/>
    <w:rsid w:val="006F68C2"/>
    <w:rsid w:val="00702B9C"/>
    <w:rsid w:val="007030DD"/>
    <w:rsid w:val="00706EFB"/>
    <w:rsid w:val="00710F77"/>
    <w:rsid w:val="00711277"/>
    <w:rsid w:val="007117DC"/>
    <w:rsid w:val="007120D2"/>
    <w:rsid w:val="00713176"/>
    <w:rsid w:val="007153D3"/>
    <w:rsid w:val="00715985"/>
    <w:rsid w:val="00717FFC"/>
    <w:rsid w:val="007203F2"/>
    <w:rsid w:val="00720A64"/>
    <w:rsid w:val="00720F12"/>
    <w:rsid w:val="007227AF"/>
    <w:rsid w:val="0072343B"/>
    <w:rsid w:val="0072744E"/>
    <w:rsid w:val="007277FF"/>
    <w:rsid w:val="00733E0A"/>
    <w:rsid w:val="0073440C"/>
    <w:rsid w:val="007349BA"/>
    <w:rsid w:val="00736CDC"/>
    <w:rsid w:val="007404A4"/>
    <w:rsid w:val="00741236"/>
    <w:rsid w:val="00742830"/>
    <w:rsid w:val="0074550E"/>
    <w:rsid w:val="00746F99"/>
    <w:rsid w:val="0074710D"/>
    <w:rsid w:val="00751162"/>
    <w:rsid w:val="00753379"/>
    <w:rsid w:val="00753E82"/>
    <w:rsid w:val="00754ECA"/>
    <w:rsid w:val="007560CB"/>
    <w:rsid w:val="00757D7C"/>
    <w:rsid w:val="00760596"/>
    <w:rsid w:val="00763754"/>
    <w:rsid w:val="00764B55"/>
    <w:rsid w:val="00765493"/>
    <w:rsid w:val="0076564F"/>
    <w:rsid w:val="00765DDC"/>
    <w:rsid w:val="00767492"/>
    <w:rsid w:val="0077019E"/>
    <w:rsid w:val="00776AA5"/>
    <w:rsid w:val="00776AF7"/>
    <w:rsid w:val="0077710E"/>
    <w:rsid w:val="00777A65"/>
    <w:rsid w:val="007807ED"/>
    <w:rsid w:val="007813AD"/>
    <w:rsid w:val="00781BB4"/>
    <w:rsid w:val="0078297F"/>
    <w:rsid w:val="00783648"/>
    <w:rsid w:val="007862D9"/>
    <w:rsid w:val="00786833"/>
    <w:rsid w:val="00787384"/>
    <w:rsid w:val="00787AAD"/>
    <w:rsid w:val="0079145C"/>
    <w:rsid w:val="00791585"/>
    <w:rsid w:val="00793AC0"/>
    <w:rsid w:val="0079479C"/>
    <w:rsid w:val="00795D03"/>
    <w:rsid w:val="00796EB8"/>
    <w:rsid w:val="00797810"/>
    <w:rsid w:val="00797BD1"/>
    <w:rsid w:val="007A397D"/>
    <w:rsid w:val="007A3BB1"/>
    <w:rsid w:val="007A40BB"/>
    <w:rsid w:val="007A425E"/>
    <w:rsid w:val="007A6041"/>
    <w:rsid w:val="007A69D3"/>
    <w:rsid w:val="007A7BED"/>
    <w:rsid w:val="007B30C6"/>
    <w:rsid w:val="007B4C5F"/>
    <w:rsid w:val="007B6FE4"/>
    <w:rsid w:val="007B73AE"/>
    <w:rsid w:val="007C066E"/>
    <w:rsid w:val="007C0CFB"/>
    <w:rsid w:val="007C3718"/>
    <w:rsid w:val="007C4962"/>
    <w:rsid w:val="007C597D"/>
    <w:rsid w:val="007C7526"/>
    <w:rsid w:val="007D0C6A"/>
    <w:rsid w:val="007D535C"/>
    <w:rsid w:val="007D5847"/>
    <w:rsid w:val="007D6BE2"/>
    <w:rsid w:val="007D6DC0"/>
    <w:rsid w:val="007D7483"/>
    <w:rsid w:val="007D78C6"/>
    <w:rsid w:val="007D7A2A"/>
    <w:rsid w:val="007E2989"/>
    <w:rsid w:val="007E318B"/>
    <w:rsid w:val="007E502E"/>
    <w:rsid w:val="007F0F71"/>
    <w:rsid w:val="007F1186"/>
    <w:rsid w:val="007F1B18"/>
    <w:rsid w:val="007F3251"/>
    <w:rsid w:val="007F3F0F"/>
    <w:rsid w:val="007F53B6"/>
    <w:rsid w:val="00802444"/>
    <w:rsid w:val="00806293"/>
    <w:rsid w:val="00811A36"/>
    <w:rsid w:val="00813DD9"/>
    <w:rsid w:val="008153D6"/>
    <w:rsid w:val="00815A4A"/>
    <w:rsid w:val="00815FA6"/>
    <w:rsid w:val="00816D31"/>
    <w:rsid w:val="00820B9F"/>
    <w:rsid w:val="00821678"/>
    <w:rsid w:val="0082298D"/>
    <w:rsid w:val="0082451B"/>
    <w:rsid w:val="00824D6C"/>
    <w:rsid w:val="008261D9"/>
    <w:rsid w:val="00826AFF"/>
    <w:rsid w:val="00827898"/>
    <w:rsid w:val="0083056F"/>
    <w:rsid w:val="00832A5F"/>
    <w:rsid w:val="00833192"/>
    <w:rsid w:val="00833E0D"/>
    <w:rsid w:val="00837F09"/>
    <w:rsid w:val="008409D3"/>
    <w:rsid w:val="00841515"/>
    <w:rsid w:val="00842751"/>
    <w:rsid w:val="00851179"/>
    <w:rsid w:val="008516A9"/>
    <w:rsid w:val="008516F8"/>
    <w:rsid w:val="00851A62"/>
    <w:rsid w:val="00856D44"/>
    <w:rsid w:val="008615AF"/>
    <w:rsid w:val="00862020"/>
    <w:rsid w:val="00862D59"/>
    <w:rsid w:val="008649DA"/>
    <w:rsid w:val="00865206"/>
    <w:rsid w:val="008679ED"/>
    <w:rsid w:val="00870854"/>
    <w:rsid w:val="008711CB"/>
    <w:rsid w:val="00871305"/>
    <w:rsid w:val="00871F24"/>
    <w:rsid w:val="00872C33"/>
    <w:rsid w:val="00875C03"/>
    <w:rsid w:val="00882FA5"/>
    <w:rsid w:val="008831D7"/>
    <w:rsid w:val="0088630E"/>
    <w:rsid w:val="00886E20"/>
    <w:rsid w:val="00886FD8"/>
    <w:rsid w:val="008870E8"/>
    <w:rsid w:val="00890AB6"/>
    <w:rsid w:val="00891648"/>
    <w:rsid w:val="00892184"/>
    <w:rsid w:val="00892518"/>
    <w:rsid w:val="008930E7"/>
    <w:rsid w:val="008959E7"/>
    <w:rsid w:val="008964DF"/>
    <w:rsid w:val="0089787F"/>
    <w:rsid w:val="008A006E"/>
    <w:rsid w:val="008A0380"/>
    <w:rsid w:val="008A0994"/>
    <w:rsid w:val="008A0C89"/>
    <w:rsid w:val="008A3A1F"/>
    <w:rsid w:val="008B0FFE"/>
    <w:rsid w:val="008B3787"/>
    <w:rsid w:val="008B451C"/>
    <w:rsid w:val="008B5284"/>
    <w:rsid w:val="008B694E"/>
    <w:rsid w:val="008C6F28"/>
    <w:rsid w:val="008C7D03"/>
    <w:rsid w:val="008D0D46"/>
    <w:rsid w:val="008D1007"/>
    <w:rsid w:val="008D1435"/>
    <w:rsid w:val="008D2C37"/>
    <w:rsid w:val="008D2D4F"/>
    <w:rsid w:val="008D66DC"/>
    <w:rsid w:val="008D692D"/>
    <w:rsid w:val="008D6BB0"/>
    <w:rsid w:val="008E2FDE"/>
    <w:rsid w:val="008E3483"/>
    <w:rsid w:val="008E35A1"/>
    <w:rsid w:val="008E43DF"/>
    <w:rsid w:val="008E5170"/>
    <w:rsid w:val="008E5DE9"/>
    <w:rsid w:val="008E762B"/>
    <w:rsid w:val="008F1AAF"/>
    <w:rsid w:val="008F1C56"/>
    <w:rsid w:val="008F1EAD"/>
    <w:rsid w:val="008F3E6B"/>
    <w:rsid w:val="008F4C38"/>
    <w:rsid w:val="008F523C"/>
    <w:rsid w:val="008F5747"/>
    <w:rsid w:val="008F6647"/>
    <w:rsid w:val="008F6679"/>
    <w:rsid w:val="00900D13"/>
    <w:rsid w:val="00901B2D"/>
    <w:rsid w:val="00902C3B"/>
    <w:rsid w:val="00904178"/>
    <w:rsid w:val="009072DD"/>
    <w:rsid w:val="009106B4"/>
    <w:rsid w:val="00912871"/>
    <w:rsid w:val="00913306"/>
    <w:rsid w:val="009139B7"/>
    <w:rsid w:val="00913B6D"/>
    <w:rsid w:val="00914FD9"/>
    <w:rsid w:val="00914FDD"/>
    <w:rsid w:val="0091614C"/>
    <w:rsid w:val="00916B6A"/>
    <w:rsid w:val="0092264D"/>
    <w:rsid w:val="0092364F"/>
    <w:rsid w:val="00924FBD"/>
    <w:rsid w:val="009262B2"/>
    <w:rsid w:val="00927DDC"/>
    <w:rsid w:val="00930B32"/>
    <w:rsid w:val="00930DEB"/>
    <w:rsid w:val="00931CC4"/>
    <w:rsid w:val="00933887"/>
    <w:rsid w:val="00935B0A"/>
    <w:rsid w:val="00935E8D"/>
    <w:rsid w:val="009361C1"/>
    <w:rsid w:val="00937364"/>
    <w:rsid w:val="00937E40"/>
    <w:rsid w:val="0094026C"/>
    <w:rsid w:val="00940817"/>
    <w:rsid w:val="00941E1C"/>
    <w:rsid w:val="0095079B"/>
    <w:rsid w:val="009519C3"/>
    <w:rsid w:val="00953F01"/>
    <w:rsid w:val="00960867"/>
    <w:rsid w:val="009608D0"/>
    <w:rsid w:val="009619F4"/>
    <w:rsid w:val="00961BF5"/>
    <w:rsid w:val="00961C67"/>
    <w:rsid w:val="00961DF8"/>
    <w:rsid w:val="0096269F"/>
    <w:rsid w:val="00962F42"/>
    <w:rsid w:val="00964956"/>
    <w:rsid w:val="009654D1"/>
    <w:rsid w:val="00967636"/>
    <w:rsid w:val="009678CB"/>
    <w:rsid w:val="00967AC6"/>
    <w:rsid w:val="009706D5"/>
    <w:rsid w:val="0097140E"/>
    <w:rsid w:val="00971D45"/>
    <w:rsid w:val="009730EC"/>
    <w:rsid w:val="00973419"/>
    <w:rsid w:val="009739DD"/>
    <w:rsid w:val="00974B18"/>
    <w:rsid w:val="00975CB7"/>
    <w:rsid w:val="00976928"/>
    <w:rsid w:val="00977488"/>
    <w:rsid w:val="009777CB"/>
    <w:rsid w:val="009827DD"/>
    <w:rsid w:val="00983B55"/>
    <w:rsid w:val="009868EE"/>
    <w:rsid w:val="009908AB"/>
    <w:rsid w:val="00992D37"/>
    <w:rsid w:val="00993605"/>
    <w:rsid w:val="00994836"/>
    <w:rsid w:val="00997495"/>
    <w:rsid w:val="009A0019"/>
    <w:rsid w:val="009A0859"/>
    <w:rsid w:val="009A1153"/>
    <w:rsid w:val="009A73F4"/>
    <w:rsid w:val="009A7AB4"/>
    <w:rsid w:val="009B099E"/>
    <w:rsid w:val="009B0C86"/>
    <w:rsid w:val="009B14C0"/>
    <w:rsid w:val="009B2039"/>
    <w:rsid w:val="009B7C3A"/>
    <w:rsid w:val="009C0AB7"/>
    <w:rsid w:val="009C0B13"/>
    <w:rsid w:val="009C1E25"/>
    <w:rsid w:val="009C68EA"/>
    <w:rsid w:val="009C6A04"/>
    <w:rsid w:val="009C7040"/>
    <w:rsid w:val="009C7FFA"/>
    <w:rsid w:val="009D05AA"/>
    <w:rsid w:val="009D244F"/>
    <w:rsid w:val="009D2B37"/>
    <w:rsid w:val="009D3E3E"/>
    <w:rsid w:val="009D4450"/>
    <w:rsid w:val="009D4525"/>
    <w:rsid w:val="009E0353"/>
    <w:rsid w:val="009E1C13"/>
    <w:rsid w:val="009E1ED8"/>
    <w:rsid w:val="009E255F"/>
    <w:rsid w:val="009E39DD"/>
    <w:rsid w:val="009E4962"/>
    <w:rsid w:val="009E765F"/>
    <w:rsid w:val="009F08E9"/>
    <w:rsid w:val="009F0FD0"/>
    <w:rsid w:val="009F1B8A"/>
    <w:rsid w:val="009F30F6"/>
    <w:rsid w:val="009F443C"/>
    <w:rsid w:val="009F48F5"/>
    <w:rsid w:val="009F6F17"/>
    <w:rsid w:val="009F769E"/>
    <w:rsid w:val="009F7906"/>
    <w:rsid w:val="00A00B21"/>
    <w:rsid w:val="00A02D10"/>
    <w:rsid w:val="00A0360C"/>
    <w:rsid w:val="00A03992"/>
    <w:rsid w:val="00A04152"/>
    <w:rsid w:val="00A046E6"/>
    <w:rsid w:val="00A058C6"/>
    <w:rsid w:val="00A05E78"/>
    <w:rsid w:val="00A06F8D"/>
    <w:rsid w:val="00A10931"/>
    <w:rsid w:val="00A1449D"/>
    <w:rsid w:val="00A17C84"/>
    <w:rsid w:val="00A17FCF"/>
    <w:rsid w:val="00A21E1F"/>
    <w:rsid w:val="00A223AA"/>
    <w:rsid w:val="00A225F3"/>
    <w:rsid w:val="00A2567F"/>
    <w:rsid w:val="00A27FCB"/>
    <w:rsid w:val="00A314B8"/>
    <w:rsid w:val="00A31CAC"/>
    <w:rsid w:val="00A34639"/>
    <w:rsid w:val="00A37EE9"/>
    <w:rsid w:val="00A408C4"/>
    <w:rsid w:val="00A41713"/>
    <w:rsid w:val="00A4265D"/>
    <w:rsid w:val="00A43B72"/>
    <w:rsid w:val="00A4615C"/>
    <w:rsid w:val="00A47728"/>
    <w:rsid w:val="00A5026E"/>
    <w:rsid w:val="00A52CB6"/>
    <w:rsid w:val="00A5360F"/>
    <w:rsid w:val="00A5499A"/>
    <w:rsid w:val="00A55487"/>
    <w:rsid w:val="00A5683B"/>
    <w:rsid w:val="00A56979"/>
    <w:rsid w:val="00A60276"/>
    <w:rsid w:val="00A624DB"/>
    <w:rsid w:val="00A64193"/>
    <w:rsid w:val="00A64BD4"/>
    <w:rsid w:val="00A65A91"/>
    <w:rsid w:val="00A679C3"/>
    <w:rsid w:val="00A70BE6"/>
    <w:rsid w:val="00A72859"/>
    <w:rsid w:val="00A74AD0"/>
    <w:rsid w:val="00A75721"/>
    <w:rsid w:val="00A76D3E"/>
    <w:rsid w:val="00A77D2F"/>
    <w:rsid w:val="00A80266"/>
    <w:rsid w:val="00A80B68"/>
    <w:rsid w:val="00A80EC2"/>
    <w:rsid w:val="00A83FBA"/>
    <w:rsid w:val="00A8619C"/>
    <w:rsid w:val="00A872D2"/>
    <w:rsid w:val="00A90E90"/>
    <w:rsid w:val="00A91110"/>
    <w:rsid w:val="00A92202"/>
    <w:rsid w:val="00A92212"/>
    <w:rsid w:val="00A922B4"/>
    <w:rsid w:val="00A97A01"/>
    <w:rsid w:val="00AA2F66"/>
    <w:rsid w:val="00AA3E30"/>
    <w:rsid w:val="00AA406D"/>
    <w:rsid w:val="00AA5D9B"/>
    <w:rsid w:val="00AA6954"/>
    <w:rsid w:val="00AB0579"/>
    <w:rsid w:val="00AB0691"/>
    <w:rsid w:val="00AB11DC"/>
    <w:rsid w:val="00AB1689"/>
    <w:rsid w:val="00AB38FD"/>
    <w:rsid w:val="00AB4439"/>
    <w:rsid w:val="00AC2FAA"/>
    <w:rsid w:val="00AC3939"/>
    <w:rsid w:val="00AC4D8A"/>
    <w:rsid w:val="00AC5B9F"/>
    <w:rsid w:val="00AC6040"/>
    <w:rsid w:val="00AD0C34"/>
    <w:rsid w:val="00AD4B60"/>
    <w:rsid w:val="00AD5EFF"/>
    <w:rsid w:val="00AD76B8"/>
    <w:rsid w:val="00AE0B87"/>
    <w:rsid w:val="00AE12A8"/>
    <w:rsid w:val="00AE3B98"/>
    <w:rsid w:val="00AE3BAA"/>
    <w:rsid w:val="00AE6CB5"/>
    <w:rsid w:val="00AF0882"/>
    <w:rsid w:val="00AF51DE"/>
    <w:rsid w:val="00AF5C53"/>
    <w:rsid w:val="00AF601D"/>
    <w:rsid w:val="00B0079A"/>
    <w:rsid w:val="00B05CF3"/>
    <w:rsid w:val="00B06028"/>
    <w:rsid w:val="00B0708C"/>
    <w:rsid w:val="00B12FFA"/>
    <w:rsid w:val="00B15E24"/>
    <w:rsid w:val="00B1797E"/>
    <w:rsid w:val="00B17BBB"/>
    <w:rsid w:val="00B201E6"/>
    <w:rsid w:val="00B20CBD"/>
    <w:rsid w:val="00B20E2C"/>
    <w:rsid w:val="00B22DB9"/>
    <w:rsid w:val="00B23C27"/>
    <w:rsid w:val="00B2679B"/>
    <w:rsid w:val="00B27E6E"/>
    <w:rsid w:val="00B30CA8"/>
    <w:rsid w:val="00B31B26"/>
    <w:rsid w:val="00B3252C"/>
    <w:rsid w:val="00B325A0"/>
    <w:rsid w:val="00B40480"/>
    <w:rsid w:val="00B43DC6"/>
    <w:rsid w:val="00B456B8"/>
    <w:rsid w:val="00B46A42"/>
    <w:rsid w:val="00B47003"/>
    <w:rsid w:val="00B47E56"/>
    <w:rsid w:val="00B500ED"/>
    <w:rsid w:val="00B50ADB"/>
    <w:rsid w:val="00B51B97"/>
    <w:rsid w:val="00B56D9D"/>
    <w:rsid w:val="00B578B1"/>
    <w:rsid w:val="00B57F69"/>
    <w:rsid w:val="00B6207B"/>
    <w:rsid w:val="00B63972"/>
    <w:rsid w:val="00B66F6F"/>
    <w:rsid w:val="00B672C2"/>
    <w:rsid w:val="00B677F6"/>
    <w:rsid w:val="00B71CD5"/>
    <w:rsid w:val="00B73B7F"/>
    <w:rsid w:val="00B75E7F"/>
    <w:rsid w:val="00B76FCB"/>
    <w:rsid w:val="00B77AAC"/>
    <w:rsid w:val="00B77ABD"/>
    <w:rsid w:val="00B77D21"/>
    <w:rsid w:val="00B80B0C"/>
    <w:rsid w:val="00B81400"/>
    <w:rsid w:val="00B81E75"/>
    <w:rsid w:val="00B81E95"/>
    <w:rsid w:val="00B82D5C"/>
    <w:rsid w:val="00B82DDF"/>
    <w:rsid w:val="00B8339A"/>
    <w:rsid w:val="00B83A07"/>
    <w:rsid w:val="00B84D9B"/>
    <w:rsid w:val="00B904FF"/>
    <w:rsid w:val="00B924DC"/>
    <w:rsid w:val="00B944DA"/>
    <w:rsid w:val="00B94BD1"/>
    <w:rsid w:val="00B967C3"/>
    <w:rsid w:val="00BA1B89"/>
    <w:rsid w:val="00BA2790"/>
    <w:rsid w:val="00BB1D53"/>
    <w:rsid w:val="00BB3F52"/>
    <w:rsid w:val="00BB5094"/>
    <w:rsid w:val="00BC016F"/>
    <w:rsid w:val="00BC1D83"/>
    <w:rsid w:val="00BC7F34"/>
    <w:rsid w:val="00BD3612"/>
    <w:rsid w:val="00BD4CE7"/>
    <w:rsid w:val="00BD5254"/>
    <w:rsid w:val="00BD5546"/>
    <w:rsid w:val="00BD56B5"/>
    <w:rsid w:val="00BD6E5E"/>
    <w:rsid w:val="00BD7C4A"/>
    <w:rsid w:val="00BE07B7"/>
    <w:rsid w:val="00BE0C2A"/>
    <w:rsid w:val="00BE0E54"/>
    <w:rsid w:val="00BE5AD5"/>
    <w:rsid w:val="00BE6519"/>
    <w:rsid w:val="00C039D4"/>
    <w:rsid w:val="00C04B1D"/>
    <w:rsid w:val="00C06CF0"/>
    <w:rsid w:val="00C07D3D"/>
    <w:rsid w:val="00C103C9"/>
    <w:rsid w:val="00C10D3D"/>
    <w:rsid w:val="00C11010"/>
    <w:rsid w:val="00C12A9E"/>
    <w:rsid w:val="00C13201"/>
    <w:rsid w:val="00C203A8"/>
    <w:rsid w:val="00C20F72"/>
    <w:rsid w:val="00C2336B"/>
    <w:rsid w:val="00C23650"/>
    <w:rsid w:val="00C26AF3"/>
    <w:rsid w:val="00C31692"/>
    <w:rsid w:val="00C340A0"/>
    <w:rsid w:val="00C346A8"/>
    <w:rsid w:val="00C36ADC"/>
    <w:rsid w:val="00C3718E"/>
    <w:rsid w:val="00C40EF0"/>
    <w:rsid w:val="00C4354A"/>
    <w:rsid w:val="00C44FD7"/>
    <w:rsid w:val="00C452AB"/>
    <w:rsid w:val="00C454C4"/>
    <w:rsid w:val="00C47BA5"/>
    <w:rsid w:val="00C524AE"/>
    <w:rsid w:val="00C5325F"/>
    <w:rsid w:val="00C53A3A"/>
    <w:rsid w:val="00C5473D"/>
    <w:rsid w:val="00C5485A"/>
    <w:rsid w:val="00C5533A"/>
    <w:rsid w:val="00C557CB"/>
    <w:rsid w:val="00C55CBD"/>
    <w:rsid w:val="00C5626D"/>
    <w:rsid w:val="00C565D9"/>
    <w:rsid w:val="00C57C26"/>
    <w:rsid w:val="00C61644"/>
    <w:rsid w:val="00C61CC7"/>
    <w:rsid w:val="00C64163"/>
    <w:rsid w:val="00C657F0"/>
    <w:rsid w:val="00C66604"/>
    <w:rsid w:val="00C67722"/>
    <w:rsid w:val="00C67EEB"/>
    <w:rsid w:val="00C714B3"/>
    <w:rsid w:val="00C74A5A"/>
    <w:rsid w:val="00C76627"/>
    <w:rsid w:val="00C76A65"/>
    <w:rsid w:val="00C81915"/>
    <w:rsid w:val="00C85A92"/>
    <w:rsid w:val="00C86A6C"/>
    <w:rsid w:val="00C86A89"/>
    <w:rsid w:val="00C96B62"/>
    <w:rsid w:val="00C977E1"/>
    <w:rsid w:val="00CA04FC"/>
    <w:rsid w:val="00CA1741"/>
    <w:rsid w:val="00CA1913"/>
    <w:rsid w:val="00CA1B91"/>
    <w:rsid w:val="00CA2E69"/>
    <w:rsid w:val="00CA351C"/>
    <w:rsid w:val="00CA3633"/>
    <w:rsid w:val="00CA447F"/>
    <w:rsid w:val="00CA7BB4"/>
    <w:rsid w:val="00CB124E"/>
    <w:rsid w:val="00CB14C2"/>
    <w:rsid w:val="00CB2489"/>
    <w:rsid w:val="00CB4B90"/>
    <w:rsid w:val="00CB4EC4"/>
    <w:rsid w:val="00CB51BA"/>
    <w:rsid w:val="00CB6525"/>
    <w:rsid w:val="00CB657A"/>
    <w:rsid w:val="00CB71B1"/>
    <w:rsid w:val="00CC04B4"/>
    <w:rsid w:val="00CC5010"/>
    <w:rsid w:val="00CC6CAB"/>
    <w:rsid w:val="00CD0298"/>
    <w:rsid w:val="00CD0F93"/>
    <w:rsid w:val="00CD2717"/>
    <w:rsid w:val="00CD3364"/>
    <w:rsid w:val="00CD5EAB"/>
    <w:rsid w:val="00CD6975"/>
    <w:rsid w:val="00CD7B4D"/>
    <w:rsid w:val="00CE0742"/>
    <w:rsid w:val="00CE18D0"/>
    <w:rsid w:val="00CE1BF3"/>
    <w:rsid w:val="00CE2701"/>
    <w:rsid w:val="00CE37D1"/>
    <w:rsid w:val="00CE3D9A"/>
    <w:rsid w:val="00CF19C2"/>
    <w:rsid w:val="00CF1D2B"/>
    <w:rsid w:val="00CF5D81"/>
    <w:rsid w:val="00CF630A"/>
    <w:rsid w:val="00CF7EA1"/>
    <w:rsid w:val="00D00A2E"/>
    <w:rsid w:val="00D0207B"/>
    <w:rsid w:val="00D03435"/>
    <w:rsid w:val="00D049F3"/>
    <w:rsid w:val="00D04D21"/>
    <w:rsid w:val="00D04D3E"/>
    <w:rsid w:val="00D051EC"/>
    <w:rsid w:val="00D05E56"/>
    <w:rsid w:val="00D077D1"/>
    <w:rsid w:val="00D07A3C"/>
    <w:rsid w:val="00D103B1"/>
    <w:rsid w:val="00D10C0F"/>
    <w:rsid w:val="00D10D0F"/>
    <w:rsid w:val="00D14C9E"/>
    <w:rsid w:val="00D15595"/>
    <w:rsid w:val="00D208C5"/>
    <w:rsid w:val="00D20F1F"/>
    <w:rsid w:val="00D26ED7"/>
    <w:rsid w:val="00D31E2C"/>
    <w:rsid w:val="00D32D3F"/>
    <w:rsid w:val="00D32D6E"/>
    <w:rsid w:val="00D3385F"/>
    <w:rsid w:val="00D366CD"/>
    <w:rsid w:val="00D37756"/>
    <w:rsid w:val="00D4246C"/>
    <w:rsid w:val="00D42B7C"/>
    <w:rsid w:val="00D45A7F"/>
    <w:rsid w:val="00D46E78"/>
    <w:rsid w:val="00D51550"/>
    <w:rsid w:val="00D518D6"/>
    <w:rsid w:val="00D53558"/>
    <w:rsid w:val="00D54DB9"/>
    <w:rsid w:val="00D56684"/>
    <w:rsid w:val="00D56B91"/>
    <w:rsid w:val="00D57931"/>
    <w:rsid w:val="00D60783"/>
    <w:rsid w:val="00D60CCD"/>
    <w:rsid w:val="00D618C7"/>
    <w:rsid w:val="00D63E12"/>
    <w:rsid w:val="00D65583"/>
    <w:rsid w:val="00D658D8"/>
    <w:rsid w:val="00D70F92"/>
    <w:rsid w:val="00D74D0C"/>
    <w:rsid w:val="00D74FF9"/>
    <w:rsid w:val="00D8049F"/>
    <w:rsid w:val="00D82F73"/>
    <w:rsid w:val="00D838F3"/>
    <w:rsid w:val="00D83D2E"/>
    <w:rsid w:val="00D871F3"/>
    <w:rsid w:val="00D87FDF"/>
    <w:rsid w:val="00D91139"/>
    <w:rsid w:val="00D9341F"/>
    <w:rsid w:val="00D937F1"/>
    <w:rsid w:val="00DA038D"/>
    <w:rsid w:val="00DA0D4A"/>
    <w:rsid w:val="00DA1E0C"/>
    <w:rsid w:val="00DA231C"/>
    <w:rsid w:val="00DA2753"/>
    <w:rsid w:val="00DA7395"/>
    <w:rsid w:val="00DB1F84"/>
    <w:rsid w:val="00DB441C"/>
    <w:rsid w:val="00DB4F11"/>
    <w:rsid w:val="00DB5224"/>
    <w:rsid w:val="00DC028F"/>
    <w:rsid w:val="00DC02AC"/>
    <w:rsid w:val="00DC23CD"/>
    <w:rsid w:val="00DC2963"/>
    <w:rsid w:val="00DC2FF7"/>
    <w:rsid w:val="00DC3336"/>
    <w:rsid w:val="00DC3DEC"/>
    <w:rsid w:val="00DC42A3"/>
    <w:rsid w:val="00DC6B0E"/>
    <w:rsid w:val="00DC710E"/>
    <w:rsid w:val="00DD140F"/>
    <w:rsid w:val="00DD31C5"/>
    <w:rsid w:val="00DD6269"/>
    <w:rsid w:val="00DD6F80"/>
    <w:rsid w:val="00DE0D14"/>
    <w:rsid w:val="00DE104A"/>
    <w:rsid w:val="00DE1FB1"/>
    <w:rsid w:val="00DE2580"/>
    <w:rsid w:val="00DE36B0"/>
    <w:rsid w:val="00DE3F03"/>
    <w:rsid w:val="00DF45C5"/>
    <w:rsid w:val="00DF4C32"/>
    <w:rsid w:val="00DF5271"/>
    <w:rsid w:val="00DF567B"/>
    <w:rsid w:val="00DF5B02"/>
    <w:rsid w:val="00E02927"/>
    <w:rsid w:val="00E02BBF"/>
    <w:rsid w:val="00E03916"/>
    <w:rsid w:val="00E05084"/>
    <w:rsid w:val="00E067BC"/>
    <w:rsid w:val="00E1002D"/>
    <w:rsid w:val="00E10A38"/>
    <w:rsid w:val="00E10FAB"/>
    <w:rsid w:val="00E112CF"/>
    <w:rsid w:val="00E123DA"/>
    <w:rsid w:val="00E1286C"/>
    <w:rsid w:val="00E234C7"/>
    <w:rsid w:val="00E255E5"/>
    <w:rsid w:val="00E26245"/>
    <w:rsid w:val="00E265BB"/>
    <w:rsid w:val="00E27C54"/>
    <w:rsid w:val="00E3076C"/>
    <w:rsid w:val="00E31BAF"/>
    <w:rsid w:val="00E325F4"/>
    <w:rsid w:val="00E337C3"/>
    <w:rsid w:val="00E350B7"/>
    <w:rsid w:val="00E35441"/>
    <w:rsid w:val="00E35B04"/>
    <w:rsid w:val="00E36B43"/>
    <w:rsid w:val="00E36EBC"/>
    <w:rsid w:val="00E3733B"/>
    <w:rsid w:val="00E4121A"/>
    <w:rsid w:val="00E435D9"/>
    <w:rsid w:val="00E43FAE"/>
    <w:rsid w:val="00E45A1F"/>
    <w:rsid w:val="00E46C70"/>
    <w:rsid w:val="00E4751F"/>
    <w:rsid w:val="00E47AF6"/>
    <w:rsid w:val="00E47D92"/>
    <w:rsid w:val="00E50396"/>
    <w:rsid w:val="00E60368"/>
    <w:rsid w:val="00E603A4"/>
    <w:rsid w:val="00E606A1"/>
    <w:rsid w:val="00E609E9"/>
    <w:rsid w:val="00E61829"/>
    <w:rsid w:val="00E62359"/>
    <w:rsid w:val="00E63886"/>
    <w:rsid w:val="00E64CE8"/>
    <w:rsid w:val="00E66D3C"/>
    <w:rsid w:val="00E7164B"/>
    <w:rsid w:val="00E727F9"/>
    <w:rsid w:val="00E73226"/>
    <w:rsid w:val="00E739EE"/>
    <w:rsid w:val="00E80F66"/>
    <w:rsid w:val="00E835C6"/>
    <w:rsid w:val="00E83853"/>
    <w:rsid w:val="00E90131"/>
    <w:rsid w:val="00E91314"/>
    <w:rsid w:val="00E93C54"/>
    <w:rsid w:val="00E963D8"/>
    <w:rsid w:val="00E97DAB"/>
    <w:rsid w:val="00EA1175"/>
    <w:rsid w:val="00EA42CF"/>
    <w:rsid w:val="00EA5047"/>
    <w:rsid w:val="00EA5889"/>
    <w:rsid w:val="00EA60DC"/>
    <w:rsid w:val="00EB1788"/>
    <w:rsid w:val="00EB2420"/>
    <w:rsid w:val="00EB44BC"/>
    <w:rsid w:val="00EB4753"/>
    <w:rsid w:val="00EB50CA"/>
    <w:rsid w:val="00EB615D"/>
    <w:rsid w:val="00EB6856"/>
    <w:rsid w:val="00EB690E"/>
    <w:rsid w:val="00EB72D9"/>
    <w:rsid w:val="00EB7B2D"/>
    <w:rsid w:val="00EC0A88"/>
    <w:rsid w:val="00EC2DDF"/>
    <w:rsid w:val="00EC351C"/>
    <w:rsid w:val="00EC5E7A"/>
    <w:rsid w:val="00EC765A"/>
    <w:rsid w:val="00ED0546"/>
    <w:rsid w:val="00ED1F7E"/>
    <w:rsid w:val="00ED427F"/>
    <w:rsid w:val="00ED4F52"/>
    <w:rsid w:val="00ED5B66"/>
    <w:rsid w:val="00EE058A"/>
    <w:rsid w:val="00EE0729"/>
    <w:rsid w:val="00EE0EC6"/>
    <w:rsid w:val="00EE18EE"/>
    <w:rsid w:val="00EE218E"/>
    <w:rsid w:val="00EE44EE"/>
    <w:rsid w:val="00EE7CAD"/>
    <w:rsid w:val="00EF032D"/>
    <w:rsid w:val="00EF13BF"/>
    <w:rsid w:val="00EF4657"/>
    <w:rsid w:val="00EF4A96"/>
    <w:rsid w:val="00EF5C8F"/>
    <w:rsid w:val="00EF6C79"/>
    <w:rsid w:val="00F025A3"/>
    <w:rsid w:val="00F031DA"/>
    <w:rsid w:val="00F0405E"/>
    <w:rsid w:val="00F044D5"/>
    <w:rsid w:val="00F064E1"/>
    <w:rsid w:val="00F06AB4"/>
    <w:rsid w:val="00F06B50"/>
    <w:rsid w:val="00F11B48"/>
    <w:rsid w:val="00F1275F"/>
    <w:rsid w:val="00F13B1C"/>
    <w:rsid w:val="00F14C90"/>
    <w:rsid w:val="00F14E2E"/>
    <w:rsid w:val="00F15116"/>
    <w:rsid w:val="00F1522A"/>
    <w:rsid w:val="00F209E0"/>
    <w:rsid w:val="00F2215B"/>
    <w:rsid w:val="00F221A3"/>
    <w:rsid w:val="00F2298F"/>
    <w:rsid w:val="00F23700"/>
    <w:rsid w:val="00F25ACA"/>
    <w:rsid w:val="00F25C70"/>
    <w:rsid w:val="00F26580"/>
    <w:rsid w:val="00F30EF7"/>
    <w:rsid w:val="00F314A1"/>
    <w:rsid w:val="00F35C43"/>
    <w:rsid w:val="00F36081"/>
    <w:rsid w:val="00F36C25"/>
    <w:rsid w:val="00F410CF"/>
    <w:rsid w:val="00F4155D"/>
    <w:rsid w:val="00F43978"/>
    <w:rsid w:val="00F530FF"/>
    <w:rsid w:val="00F572EE"/>
    <w:rsid w:val="00F6146F"/>
    <w:rsid w:val="00F6187C"/>
    <w:rsid w:val="00F622A6"/>
    <w:rsid w:val="00F63A0D"/>
    <w:rsid w:val="00F674C6"/>
    <w:rsid w:val="00F6766C"/>
    <w:rsid w:val="00F67AA0"/>
    <w:rsid w:val="00F71E14"/>
    <w:rsid w:val="00F71E20"/>
    <w:rsid w:val="00F721E1"/>
    <w:rsid w:val="00F7282B"/>
    <w:rsid w:val="00F75531"/>
    <w:rsid w:val="00F75926"/>
    <w:rsid w:val="00F8062A"/>
    <w:rsid w:val="00F8363B"/>
    <w:rsid w:val="00F85244"/>
    <w:rsid w:val="00F8671C"/>
    <w:rsid w:val="00F90101"/>
    <w:rsid w:val="00F90429"/>
    <w:rsid w:val="00F922E0"/>
    <w:rsid w:val="00F95E46"/>
    <w:rsid w:val="00F96264"/>
    <w:rsid w:val="00FA0166"/>
    <w:rsid w:val="00FA09DD"/>
    <w:rsid w:val="00FA10F5"/>
    <w:rsid w:val="00FA140E"/>
    <w:rsid w:val="00FA363D"/>
    <w:rsid w:val="00FA5519"/>
    <w:rsid w:val="00FA66C6"/>
    <w:rsid w:val="00FA6B4E"/>
    <w:rsid w:val="00FA7004"/>
    <w:rsid w:val="00FA709D"/>
    <w:rsid w:val="00FB02F7"/>
    <w:rsid w:val="00FB1855"/>
    <w:rsid w:val="00FB22FE"/>
    <w:rsid w:val="00FB5364"/>
    <w:rsid w:val="00FB78DA"/>
    <w:rsid w:val="00FC0593"/>
    <w:rsid w:val="00FC2121"/>
    <w:rsid w:val="00FC2341"/>
    <w:rsid w:val="00FC57A8"/>
    <w:rsid w:val="00FC7BAD"/>
    <w:rsid w:val="00FD1B11"/>
    <w:rsid w:val="00FD5363"/>
    <w:rsid w:val="00FD5AD5"/>
    <w:rsid w:val="00FE185F"/>
    <w:rsid w:val="00FE4C85"/>
    <w:rsid w:val="00FE51CC"/>
    <w:rsid w:val="00FE7AC4"/>
    <w:rsid w:val="00FF02B1"/>
    <w:rsid w:val="00FF0F24"/>
    <w:rsid w:val="00FF176B"/>
    <w:rsid w:val="00FF2E33"/>
    <w:rsid w:val="00FF3929"/>
    <w:rsid w:val="00FF4D7A"/>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00a9a7"/>
    </o:shapedefaults>
    <o:shapelayout v:ext="edit">
      <o:idmap v:ext="edit" data="1"/>
    </o:shapelayout>
  </w:shapeDefaults>
  <w:decimalSymbol w:val="."/>
  <w:listSeparator w:val=","/>
  <w14:docId w14:val="02B5ADB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semiHidden="1" w:uiPriority="71"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67492"/>
    <w:pPr>
      <w:spacing w:before="20" w:after="40"/>
    </w:pPr>
    <w:rPr>
      <w:szCs w:val="24"/>
      <w:lang w:eastAsia="en-GB"/>
    </w:rPr>
  </w:style>
  <w:style w:type="paragraph" w:styleId="Rubrik1">
    <w:name w:val="heading 1"/>
    <w:aliases w:val="h1,l1"/>
    <w:basedOn w:val="Brdtext"/>
    <w:next w:val="Brdtext"/>
    <w:link w:val="Rubrik1Char"/>
    <w:qFormat/>
    <w:rsid w:val="00A90E90"/>
    <w:pPr>
      <w:keepNext/>
      <w:spacing w:before="600" w:after="160"/>
      <w:outlineLvl w:val="0"/>
    </w:pPr>
    <w:rPr>
      <w:rFonts w:ascii="Arial" w:hAnsi="Arial" w:cs="Arial"/>
      <w:bCs/>
      <w:kern w:val="32"/>
      <w:sz w:val="36"/>
      <w:szCs w:val="32"/>
    </w:rPr>
  </w:style>
  <w:style w:type="paragraph" w:styleId="Rubrik2">
    <w:name w:val="heading 2"/>
    <w:aliases w:val="UNDERRUBRIK 1-2"/>
    <w:basedOn w:val="Brdtext"/>
    <w:next w:val="Brdtext"/>
    <w:link w:val="Rubrik2Char"/>
    <w:qFormat/>
    <w:rsid w:val="008D2C37"/>
    <w:pPr>
      <w:keepNext/>
      <w:spacing w:before="480" w:after="120"/>
      <w:outlineLvl w:val="1"/>
    </w:pPr>
    <w:rPr>
      <w:rFonts w:ascii="Arial" w:hAnsi="Arial" w:cs="Arial"/>
      <w:bCs/>
      <w:iCs/>
      <w:sz w:val="28"/>
      <w:szCs w:val="28"/>
    </w:rPr>
  </w:style>
  <w:style w:type="paragraph" w:styleId="Rubrik3">
    <w:name w:val="heading 3"/>
    <w:basedOn w:val="Brdtext"/>
    <w:next w:val="Brdtext"/>
    <w:link w:val="Rubrik3Char"/>
    <w:qFormat/>
    <w:rsid w:val="00A90E90"/>
    <w:pPr>
      <w:keepNext/>
      <w:spacing w:before="400" w:after="0"/>
      <w:outlineLvl w:val="2"/>
    </w:pPr>
    <w:rPr>
      <w:rFonts w:ascii="Arial" w:hAnsi="Arial" w:cs="Arial"/>
      <w:b/>
      <w:bCs/>
      <w:szCs w:val="26"/>
    </w:rPr>
  </w:style>
  <w:style w:type="paragraph" w:styleId="Rubrik4">
    <w:name w:val="heading 4"/>
    <w:basedOn w:val="Normal"/>
    <w:next w:val="Normal"/>
    <w:link w:val="Rubrik4Char"/>
    <w:qFormat/>
    <w:rsid w:val="00250D72"/>
    <w:pPr>
      <w:keepNext/>
      <w:spacing w:before="240" w:after="60"/>
      <w:outlineLvl w:val="3"/>
    </w:pPr>
    <w:rPr>
      <w:b/>
      <w:bCs/>
      <w:sz w:val="28"/>
      <w:szCs w:val="28"/>
    </w:rPr>
  </w:style>
  <w:style w:type="paragraph" w:styleId="Rubrik5">
    <w:name w:val="heading 5"/>
    <w:basedOn w:val="Normal"/>
    <w:next w:val="Normal"/>
    <w:link w:val="Rubrik5Char"/>
    <w:qFormat/>
    <w:rsid w:val="00250D72"/>
    <w:pPr>
      <w:spacing w:before="240" w:after="60"/>
      <w:outlineLvl w:val="4"/>
    </w:pPr>
    <w:rPr>
      <w:b/>
      <w:bCs/>
      <w:i/>
      <w:iCs/>
      <w:sz w:val="26"/>
      <w:szCs w:val="26"/>
    </w:rPr>
  </w:style>
  <w:style w:type="paragraph" w:styleId="Rubrik6">
    <w:name w:val="heading 6"/>
    <w:basedOn w:val="Normal"/>
    <w:next w:val="Normal"/>
    <w:link w:val="Rubrik6Char"/>
    <w:qFormat/>
    <w:rsid w:val="00250D72"/>
    <w:pPr>
      <w:spacing w:before="240" w:after="60"/>
      <w:outlineLvl w:val="5"/>
    </w:pPr>
    <w:rPr>
      <w:b/>
      <w:bCs/>
      <w:sz w:val="22"/>
      <w:szCs w:val="22"/>
    </w:rPr>
  </w:style>
  <w:style w:type="paragraph" w:styleId="Rubrik7">
    <w:name w:val="heading 7"/>
    <w:basedOn w:val="Normal"/>
    <w:next w:val="Normal"/>
    <w:link w:val="Rubrik7Char"/>
    <w:qFormat/>
    <w:rsid w:val="00250D72"/>
    <w:pPr>
      <w:spacing w:before="240" w:after="60"/>
      <w:outlineLvl w:val="6"/>
    </w:pPr>
    <w:rPr>
      <w:sz w:val="24"/>
    </w:rPr>
  </w:style>
  <w:style w:type="paragraph" w:styleId="Rubrik8">
    <w:name w:val="heading 8"/>
    <w:basedOn w:val="Normal"/>
    <w:next w:val="Normal"/>
    <w:link w:val="Rubrik8Char"/>
    <w:qFormat/>
    <w:rsid w:val="00250D72"/>
    <w:pPr>
      <w:spacing w:before="240" w:after="60"/>
      <w:outlineLvl w:val="7"/>
    </w:pPr>
    <w:rPr>
      <w:i/>
      <w:iCs/>
      <w:sz w:val="24"/>
    </w:rPr>
  </w:style>
  <w:style w:type="paragraph" w:styleId="Rubrik9">
    <w:name w:val="heading 9"/>
    <w:basedOn w:val="Normal"/>
    <w:next w:val="Normal"/>
    <w:link w:val="Rubrik9Char"/>
    <w:qFormat/>
    <w:rsid w:val="00250D72"/>
    <w:pPr>
      <w:spacing w:before="240" w:after="60"/>
      <w:outlineLvl w:val="8"/>
    </w:pPr>
    <w:rPr>
      <w:rFonts w:ascii="Arial" w:hAnsi="Arial" w:cs="Arial"/>
      <w:sz w:val="22"/>
      <w:szCs w:val="22"/>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aliases w:val="h1 Char,l1 Char"/>
    <w:link w:val="Rubrik1"/>
    <w:rsid w:val="00A90E90"/>
    <w:rPr>
      <w:rFonts w:ascii="Arial" w:hAnsi="Arial" w:cs="Arial"/>
      <w:bCs/>
      <w:kern w:val="32"/>
      <w:sz w:val="36"/>
      <w:szCs w:val="32"/>
      <w:lang w:val="en-GB" w:eastAsia="en-GB" w:bidi="ar-SA"/>
    </w:rPr>
  </w:style>
  <w:style w:type="paragraph" w:styleId="Sidhuvud">
    <w:name w:val="header"/>
    <w:basedOn w:val="Brdtext"/>
    <w:link w:val="SidhuvudChar"/>
    <w:rsid w:val="00E123DA"/>
    <w:pPr>
      <w:spacing w:after="0"/>
    </w:pPr>
    <w:rPr>
      <w:rFonts w:ascii="Arial" w:hAnsi="Arial"/>
      <w:color w:val="00A9A7"/>
      <w:sz w:val="14"/>
      <w:lang w:val="sv-SE"/>
    </w:rPr>
  </w:style>
  <w:style w:type="paragraph" w:styleId="Sidfot">
    <w:name w:val="footer"/>
    <w:basedOn w:val="Brdtext"/>
    <w:link w:val="SidfotChar"/>
    <w:rsid w:val="00E123DA"/>
    <w:pPr>
      <w:tabs>
        <w:tab w:val="center" w:pos="4153"/>
        <w:tab w:val="right" w:pos="8306"/>
      </w:tabs>
      <w:spacing w:after="0"/>
    </w:pPr>
    <w:rPr>
      <w:rFonts w:ascii="Arial" w:hAnsi="Arial"/>
      <w:color w:val="00A9A7"/>
      <w:sz w:val="14"/>
    </w:rPr>
  </w:style>
  <w:style w:type="table" w:styleId="Professionelltabell">
    <w:name w:val="Table Professional"/>
    <w:basedOn w:val="Normaltabell"/>
    <w:rsid w:val="00E435D9"/>
    <w:pPr>
      <w:spacing w:before="20"/>
    </w:pPr>
    <w:rPr>
      <w:rFonts w:ascii="Arial" w:hAnsi="Arial"/>
      <w:sz w:val="16"/>
    </w:rPr>
    <w:tblPr>
      <w:tblInd w:w="0" w:type="dxa"/>
      <w:tblBorders>
        <w:top w:val="single" w:sz="6" w:space="0" w:color="00A9A7"/>
        <w:left w:val="single" w:sz="6" w:space="0" w:color="00A9A7"/>
        <w:bottom w:val="single" w:sz="6" w:space="0" w:color="00A9A7"/>
        <w:right w:val="single" w:sz="6" w:space="0" w:color="00A9A7"/>
        <w:insideH w:val="single" w:sz="6" w:space="0" w:color="00A9A7"/>
        <w:insideV w:val="single" w:sz="6" w:space="0" w:color="00A9A7"/>
      </w:tblBorders>
      <w:tblCellMar>
        <w:top w:w="0" w:type="dxa"/>
        <w:left w:w="108" w:type="dxa"/>
        <w:bottom w:w="0" w:type="dxa"/>
        <w:right w:w="108" w:type="dxa"/>
      </w:tblCellMar>
    </w:tblPr>
    <w:tcPr>
      <w:shd w:val="clear" w:color="auto" w:fill="auto"/>
    </w:tcPr>
    <w:tblStylePr w:type="firstRow">
      <w:pPr>
        <w:wordWrap/>
        <w:spacing w:beforeLines="20" w:beforeAutospacing="0" w:afterLines="0" w:afterAutospacing="0"/>
      </w:pPr>
      <w:rPr>
        <w:rFonts w:ascii="Cambria" w:hAnsi="Cambria"/>
        <w:b/>
        <w:bCs/>
        <w:color w:val="FFFFFF"/>
        <w:sz w:val="16"/>
      </w:rPr>
      <w:tblPr/>
      <w:tcPr>
        <w:tcBorders>
          <w:top w:val="single" w:sz="4" w:space="0" w:color="00A9A7"/>
          <w:left w:val="single" w:sz="4" w:space="0" w:color="00A9A7"/>
          <w:bottom w:val="single" w:sz="4" w:space="0" w:color="00A9A7"/>
          <w:right w:val="single" w:sz="4" w:space="0" w:color="00A9A7"/>
          <w:insideH w:val="nil"/>
          <w:insideV w:val="nil"/>
        </w:tcBorders>
        <w:shd w:val="solid" w:color="00A9A7" w:fill="FFFFFF"/>
      </w:tcPr>
    </w:tblStylePr>
  </w:style>
  <w:style w:type="character" w:styleId="Sidnummer">
    <w:name w:val="page number"/>
    <w:rsid w:val="000D68C0"/>
    <w:rPr>
      <w:rFonts w:ascii="Arial" w:hAnsi="Arial"/>
      <w:b/>
      <w:color w:val="1C1C1C"/>
      <w:sz w:val="14"/>
    </w:rPr>
  </w:style>
  <w:style w:type="character" w:styleId="Hyperlnk">
    <w:name w:val="Hyperlink"/>
    <w:uiPriority w:val="99"/>
    <w:rsid w:val="00E90131"/>
    <w:rPr>
      <w:rFonts w:ascii="Times New Roman" w:hAnsi="Times New Roman"/>
      <w:color w:val="1F03ED"/>
      <w:sz w:val="22"/>
      <w:u w:val="single"/>
    </w:rPr>
  </w:style>
  <w:style w:type="character" w:styleId="AnvndHyperlnk">
    <w:name w:val="FollowedHyperlink"/>
    <w:rsid w:val="00524F0D"/>
    <w:rPr>
      <w:rFonts w:ascii="Times New Roman" w:hAnsi="Times New Roman"/>
      <w:color w:val="CD5227"/>
      <w:sz w:val="22"/>
      <w:u w:val="single"/>
    </w:rPr>
  </w:style>
  <w:style w:type="paragraph" w:styleId="Punktlista">
    <w:name w:val="List Bullet"/>
    <w:basedOn w:val="Brdtext"/>
    <w:rsid w:val="000E4174"/>
    <w:pPr>
      <w:numPr>
        <w:numId w:val="1"/>
      </w:numPr>
    </w:pPr>
  </w:style>
  <w:style w:type="paragraph" w:styleId="Innehll1">
    <w:name w:val="toc 1"/>
    <w:basedOn w:val="Normal"/>
    <w:next w:val="Normal"/>
    <w:autoRedefine/>
    <w:uiPriority w:val="39"/>
    <w:rsid w:val="00E435D9"/>
    <w:pPr>
      <w:spacing w:after="160"/>
    </w:pPr>
    <w:rPr>
      <w:rFonts w:ascii="Arial" w:hAnsi="Arial"/>
      <w:b/>
      <w:color w:val="1C1C1C"/>
    </w:rPr>
  </w:style>
  <w:style w:type="paragraph" w:styleId="Innehll2">
    <w:name w:val="toc 2"/>
    <w:basedOn w:val="Normal"/>
    <w:next w:val="Normal"/>
    <w:autoRedefine/>
    <w:uiPriority w:val="39"/>
    <w:rsid w:val="00E435D9"/>
    <w:pPr>
      <w:spacing w:after="160"/>
      <w:ind w:left="221"/>
    </w:pPr>
    <w:rPr>
      <w:rFonts w:ascii="Arial" w:hAnsi="Arial"/>
      <w:color w:val="1C1C1C"/>
    </w:rPr>
  </w:style>
  <w:style w:type="paragraph" w:styleId="Innehll3">
    <w:name w:val="toc 3"/>
    <w:basedOn w:val="Normal"/>
    <w:next w:val="Normal"/>
    <w:autoRedefine/>
    <w:uiPriority w:val="39"/>
    <w:rsid w:val="00E435D9"/>
    <w:pPr>
      <w:spacing w:after="160"/>
      <w:ind w:left="442"/>
    </w:pPr>
    <w:rPr>
      <w:rFonts w:ascii="Arial" w:hAnsi="Arial"/>
      <w:color w:val="1C1C1C"/>
    </w:rPr>
  </w:style>
  <w:style w:type="paragraph" w:styleId="Innehll4">
    <w:name w:val="toc 4"/>
    <w:basedOn w:val="Normal"/>
    <w:next w:val="Normal"/>
    <w:autoRedefine/>
    <w:uiPriority w:val="39"/>
    <w:rsid w:val="00E435D9"/>
    <w:pPr>
      <w:spacing w:after="160"/>
      <w:ind w:left="658"/>
    </w:pPr>
    <w:rPr>
      <w:rFonts w:ascii="Arial" w:hAnsi="Arial"/>
      <w:color w:val="1C1C1C"/>
    </w:rPr>
  </w:style>
  <w:style w:type="paragraph" w:styleId="Innehll5">
    <w:name w:val="toc 5"/>
    <w:basedOn w:val="Normal"/>
    <w:next w:val="Normal"/>
    <w:autoRedefine/>
    <w:uiPriority w:val="39"/>
    <w:semiHidden/>
    <w:rsid w:val="00E435D9"/>
    <w:pPr>
      <w:spacing w:after="160"/>
      <w:ind w:left="879"/>
    </w:pPr>
    <w:rPr>
      <w:rFonts w:ascii="Arial" w:hAnsi="Arial"/>
      <w:color w:val="1C1C1C"/>
    </w:rPr>
  </w:style>
  <w:style w:type="paragraph" w:styleId="Innehll6">
    <w:name w:val="toc 6"/>
    <w:basedOn w:val="Normal"/>
    <w:next w:val="Normal"/>
    <w:autoRedefine/>
    <w:uiPriority w:val="39"/>
    <w:semiHidden/>
    <w:rsid w:val="00E435D9"/>
    <w:pPr>
      <w:spacing w:after="160"/>
      <w:ind w:left="1100"/>
    </w:pPr>
    <w:rPr>
      <w:rFonts w:ascii="Arial" w:hAnsi="Arial"/>
      <w:color w:val="1C1C1C"/>
    </w:rPr>
  </w:style>
  <w:style w:type="paragraph" w:styleId="Innehll7">
    <w:name w:val="toc 7"/>
    <w:basedOn w:val="Normal"/>
    <w:next w:val="Normal"/>
    <w:autoRedefine/>
    <w:uiPriority w:val="39"/>
    <w:semiHidden/>
    <w:rsid w:val="00E435D9"/>
    <w:pPr>
      <w:spacing w:after="160"/>
      <w:ind w:left="1321"/>
    </w:pPr>
    <w:rPr>
      <w:rFonts w:ascii="Arial" w:hAnsi="Arial"/>
      <w:color w:val="1C1C1C"/>
    </w:rPr>
  </w:style>
  <w:style w:type="paragraph" w:styleId="Innehll8">
    <w:name w:val="toc 8"/>
    <w:basedOn w:val="Normal"/>
    <w:next w:val="Normal"/>
    <w:autoRedefine/>
    <w:uiPriority w:val="39"/>
    <w:semiHidden/>
    <w:rsid w:val="00E435D9"/>
    <w:pPr>
      <w:spacing w:after="160"/>
      <w:ind w:left="1542"/>
    </w:pPr>
    <w:rPr>
      <w:rFonts w:ascii="Arial" w:hAnsi="Arial"/>
      <w:color w:val="1C1C1C"/>
    </w:rPr>
  </w:style>
  <w:style w:type="paragraph" w:styleId="Innehll9">
    <w:name w:val="toc 9"/>
    <w:basedOn w:val="Normal"/>
    <w:next w:val="Normal"/>
    <w:autoRedefine/>
    <w:uiPriority w:val="39"/>
    <w:semiHidden/>
    <w:rsid w:val="00E435D9"/>
    <w:pPr>
      <w:spacing w:after="160"/>
      <w:ind w:left="1758"/>
    </w:pPr>
    <w:rPr>
      <w:rFonts w:ascii="Arial" w:hAnsi="Arial"/>
      <w:color w:val="1C1C1C"/>
    </w:rPr>
  </w:style>
  <w:style w:type="paragraph" w:styleId="Numreradlista">
    <w:name w:val="List Number"/>
    <w:basedOn w:val="Brdtext"/>
    <w:rsid w:val="00DA7395"/>
    <w:pPr>
      <w:numPr>
        <w:numId w:val="2"/>
      </w:numPr>
    </w:pPr>
  </w:style>
  <w:style w:type="paragraph" w:styleId="Brdtext">
    <w:name w:val="Body Text"/>
    <w:basedOn w:val="Normal"/>
    <w:link w:val="BrdtextChar"/>
    <w:rsid w:val="000D68C0"/>
    <w:pPr>
      <w:spacing w:after="100"/>
    </w:pPr>
    <w:rPr>
      <w:sz w:val="22"/>
      <w:lang w:val="en-GB"/>
    </w:rPr>
  </w:style>
  <w:style w:type="paragraph" w:styleId="Brdtext2">
    <w:name w:val="Body Text 2"/>
    <w:basedOn w:val="Brdtext"/>
    <w:next w:val="Brdtext"/>
    <w:link w:val="Brdtext2Char"/>
    <w:rsid w:val="00104E54"/>
    <w:pPr>
      <w:spacing w:after="20"/>
    </w:pPr>
    <w:rPr>
      <w:rFonts w:ascii="Arial" w:hAnsi="Arial"/>
      <w:sz w:val="18"/>
    </w:rPr>
  </w:style>
  <w:style w:type="paragraph" w:customStyle="1" w:styleId="Hjlptext">
    <w:name w:val="Hjälptext"/>
    <w:basedOn w:val="Brdtext"/>
    <w:rsid w:val="00524F0D"/>
    <w:pPr>
      <w:spacing w:before="120" w:after="120"/>
    </w:pPr>
    <w:rPr>
      <w:rFonts w:ascii="Arial" w:hAnsi="Arial"/>
      <w:i/>
      <w:color w:val="1C1C1C"/>
      <w:sz w:val="20"/>
      <w:lang w:val="sv-SE"/>
    </w:rPr>
  </w:style>
  <w:style w:type="numbering" w:styleId="111111">
    <w:name w:val="Outline List 2"/>
    <w:basedOn w:val="Ingenlista"/>
    <w:semiHidden/>
    <w:rsid w:val="00524F0D"/>
    <w:pPr>
      <w:numPr>
        <w:numId w:val="3"/>
      </w:numPr>
    </w:pPr>
  </w:style>
  <w:style w:type="numbering" w:styleId="1ai">
    <w:name w:val="Outline List 1"/>
    <w:basedOn w:val="Ingenlista"/>
    <w:semiHidden/>
    <w:rsid w:val="00524F0D"/>
    <w:pPr>
      <w:numPr>
        <w:numId w:val="4"/>
      </w:numPr>
    </w:pPr>
  </w:style>
  <w:style w:type="paragraph" w:styleId="Bubbeltext">
    <w:name w:val="Balloon Text"/>
    <w:basedOn w:val="Normal"/>
    <w:link w:val="BubbeltextChar"/>
    <w:rsid w:val="00A408C4"/>
    <w:pPr>
      <w:spacing w:before="0" w:after="0"/>
    </w:pPr>
    <w:rPr>
      <w:rFonts w:ascii="Tahoma" w:hAnsi="Tahoma"/>
      <w:szCs w:val="16"/>
      <w:lang w:val="x-none"/>
    </w:rPr>
  </w:style>
  <w:style w:type="paragraph" w:customStyle="1" w:styleId="Rubrik1Nr">
    <w:name w:val="Rubrik 1 Nr"/>
    <w:next w:val="Brdtext"/>
    <w:rsid w:val="005514FD"/>
    <w:pPr>
      <w:numPr>
        <w:numId w:val="5"/>
      </w:numPr>
      <w:spacing w:before="600" w:after="160"/>
      <w:outlineLvl w:val="0"/>
    </w:pPr>
    <w:rPr>
      <w:rFonts w:ascii="Arial" w:hAnsi="Arial" w:cs="Arial"/>
      <w:bCs/>
      <w:kern w:val="32"/>
      <w:sz w:val="36"/>
      <w:szCs w:val="32"/>
    </w:rPr>
  </w:style>
  <w:style w:type="paragraph" w:customStyle="1" w:styleId="Rubrik2Nr">
    <w:name w:val="Rubrik 2 Nr"/>
    <w:next w:val="Normal"/>
    <w:rsid w:val="00004227"/>
    <w:pPr>
      <w:numPr>
        <w:ilvl w:val="1"/>
        <w:numId w:val="5"/>
      </w:numPr>
      <w:spacing w:before="480" w:after="120"/>
      <w:outlineLvl w:val="1"/>
    </w:pPr>
    <w:rPr>
      <w:rFonts w:ascii="Arial" w:hAnsi="Arial" w:cs="Arial"/>
      <w:bCs/>
      <w:iCs/>
      <w:sz w:val="28"/>
      <w:szCs w:val="28"/>
    </w:rPr>
  </w:style>
  <w:style w:type="paragraph" w:customStyle="1" w:styleId="Rubrik3Nr">
    <w:name w:val="Rubrik 3 Nr"/>
    <w:basedOn w:val="Rubrik3"/>
    <w:next w:val="Normal"/>
    <w:rsid w:val="00937E40"/>
    <w:pPr>
      <w:numPr>
        <w:ilvl w:val="2"/>
        <w:numId w:val="5"/>
      </w:numPr>
    </w:pPr>
    <w:rPr>
      <w:bCs w:val="0"/>
      <w:iCs/>
      <w:sz w:val="20"/>
      <w:lang w:val="sv-SE" w:eastAsia="sv-SE"/>
    </w:rPr>
  </w:style>
  <w:style w:type="character" w:customStyle="1" w:styleId="BubbeltextChar">
    <w:name w:val="Bubbeltext Char"/>
    <w:link w:val="Bubbeltext"/>
    <w:rsid w:val="00A408C4"/>
    <w:rPr>
      <w:rFonts w:ascii="Tahoma" w:hAnsi="Tahoma" w:cs="Tahoma"/>
      <w:sz w:val="16"/>
      <w:szCs w:val="16"/>
      <w:lang w:eastAsia="en-GB"/>
    </w:rPr>
  </w:style>
  <w:style w:type="paragraph" w:styleId="Brdtextmedindrag">
    <w:name w:val="Body Text Indent"/>
    <w:basedOn w:val="Normal"/>
    <w:link w:val="BrdtextmedindragChar"/>
    <w:rsid w:val="00A408C4"/>
    <w:pPr>
      <w:suppressAutoHyphens/>
      <w:spacing w:before="0" w:after="120"/>
      <w:ind w:left="283"/>
    </w:pPr>
    <w:rPr>
      <w:sz w:val="24"/>
      <w:szCs w:val="20"/>
      <w:lang w:val="x-none" w:eastAsia="ar-SA"/>
    </w:rPr>
  </w:style>
  <w:style w:type="character" w:customStyle="1" w:styleId="BrdtextmedindragChar">
    <w:name w:val="Brödtext med indrag Char"/>
    <w:link w:val="Brdtextmedindrag"/>
    <w:rsid w:val="00A408C4"/>
    <w:rPr>
      <w:sz w:val="24"/>
      <w:lang w:eastAsia="ar-SA"/>
    </w:rPr>
  </w:style>
  <w:style w:type="character" w:customStyle="1" w:styleId="SidfotChar">
    <w:name w:val="Sidfot Char"/>
    <w:link w:val="Sidfot"/>
    <w:rsid w:val="00A408C4"/>
    <w:rPr>
      <w:rFonts w:ascii="Arial" w:hAnsi="Arial"/>
      <w:color w:val="00A9A7"/>
      <w:sz w:val="14"/>
      <w:szCs w:val="24"/>
      <w:lang w:val="en-GB" w:eastAsia="en-GB"/>
    </w:rPr>
  </w:style>
  <w:style w:type="paragraph" w:styleId="Rubrik">
    <w:name w:val="Title"/>
    <w:basedOn w:val="Normal"/>
    <w:next w:val="Normal"/>
    <w:link w:val="RubrikChar"/>
    <w:qFormat/>
    <w:rsid w:val="008E3483"/>
    <w:pPr>
      <w:pBdr>
        <w:bottom w:val="single" w:sz="8" w:space="4" w:color="4F81BD"/>
      </w:pBdr>
      <w:spacing w:before="0" w:after="300"/>
      <w:contextualSpacing/>
    </w:pPr>
    <w:rPr>
      <w:rFonts w:ascii="Cambria" w:hAnsi="Cambria"/>
      <w:color w:val="17365D"/>
      <w:spacing w:val="5"/>
      <w:kern w:val="28"/>
      <w:sz w:val="52"/>
      <w:szCs w:val="52"/>
      <w:lang w:val="x-none"/>
    </w:rPr>
  </w:style>
  <w:style w:type="character" w:customStyle="1" w:styleId="RubrikChar">
    <w:name w:val="Rubrik Char"/>
    <w:link w:val="Rubrik"/>
    <w:rsid w:val="008E3483"/>
    <w:rPr>
      <w:rFonts w:ascii="Cambria" w:eastAsia="Times New Roman" w:hAnsi="Cambria" w:cs="Times New Roman"/>
      <w:color w:val="17365D"/>
      <w:spacing w:val="5"/>
      <w:kern w:val="28"/>
      <w:sz w:val="52"/>
      <w:szCs w:val="52"/>
      <w:lang w:eastAsia="en-GB"/>
    </w:rPr>
  </w:style>
  <w:style w:type="paragraph" w:customStyle="1" w:styleId="Tabletext">
    <w:name w:val="Tabletext"/>
    <w:basedOn w:val="Normal"/>
    <w:rsid w:val="008E3483"/>
    <w:pPr>
      <w:keepLines/>
      <w:widowControl w:val="0"/>
      <w:suppressAutoHyphens/>
      <w:spacing w:before="0" w:after="120" w:line="240" w:lineRule="atLeast"/>
    </w:pPr>
    <w:rPr>
      <w:szCs w:val="20"/>
      <w:lang w:val="en-US" w:eastAsia="ar-SA"/>
    </w:rPr>
  </w:style>
  <w:style w:type="paragraph" w:customStyle="1" w:styleId="Kommentarer1">
    <w:name w:val="Kommentarer1"/>
    <w:basedOn w:val="Brdtext"/>
    <w:rsid w:val="008E3483"/>
    <w:pPr>
      <w:keepLines/>
      <w:widowControl w:val="0"/>
      <w:suppressAutoHyphens/>
      <w:spacing w:before="0" w:after="120" w:line="240" w:lineRule="atLeast"/>
      <w:ind w:left="720"/>
    </w:pPr>
    <w:rPr>
      <w:color w:val="0000FF"/>
      <w:sz w:val="20"/>
      <w:szCs w:val="20"/>
      <w:lang w:val="sv-SE" w:eastAsia="ar-SA"/>
    </w:rPr>
  </w:style>
  <w:style w:type="paragraph" w:customStyle="1" w:styleId="Beskrivning1">
    <w:name w:val="Beskrivning1"/>
    <w:basedOn w:val="Normal"/>
    <w:next w:val="Normal"/>
    <w:rsid w:val="00621680"/>
    <w:pPr>
      <w:widowControl w:val="0"/>
      <w:suppressAutoHyphens/>
      <w:spacing w:before="0" w:after="0" w:line="240" w:lineRule="atLeast"/>
    </w:pPr>
    <w:rPr>
      <w:b/>
      <w:bCs/>
      <w:szCs w:val="20"/>
      <w:lang w:val="en-US" w:eastAsia="ar-SA"/>
    </w:rPr>
  </w:style>
  <w:style w:type="paragraph" w:customStyle="1" w:styleId="InfoBlue">
    <w:name w:val="InfoBlue"/>
    <w:basedOn w:val="Normal"/>
    <w:next w:val="Brdtext"/>
    <w:rsid w:val="00621680"/>
    <w:pPr>
      <w:widowControl w:val="0"/>
      <w:suppressAutoHyphens/>
      <w:spacing w:before="0" w:after="120" w:line="240" w:lineRule="atLeast"/>
      <w:ind w:left="720"/>
    </w:pPr>
    <w:rPr>
      <w:i/>
      <w:color w:val="0000FF"/>
      <w:szCs w:val="20"/>
      <w:lang w:val="en-US" w:eastAsia="ar-SA"/>
    </w:rPr>
  </w:style>
  <w:style w:type="paragraph" w:customStyle="1" w:styleId="StyleTableText12pt">
    <w:name w:val="Style Table Text + 12 pt"/>
    <w:basedOn w:val="Normal"/>
    <w:rsid w:val="0061374F"/>
    <w:pPr>
      <w:spacing w:before="120" w:after="120"/>
    </w:pPr>
    <w:rPr>
      <w:szCs w:val="20"/>
      <w:lang w:eastAsia="sv-SE"/>
    </w:rPr>
  </w:style>
  <w:style w:type="paragraph" w:customStyle="1" w:styleId="TableText0">
    <w:name w:val="Table Text"/>
    <w:basedOn w:val="Normal"/>
    <w:rsid w:val="0061374F"/>
    <w:pPr>
      <w:spacing w:before="120" w:after="120"/>
    </w:pPr>
    <w:rPr>
      <w:sz w:val="22"/>
      <w:szCs w:val="20"/>
      <w:lang w:eastAsia="sv-SE"/>
    </w:rPr>
  </w:style>
  <w:style w:type="paragraph" w:styleId="Beskrivning">
    <w:name w:val="caption"/>
    <w:aliases w:val="Beskrivning Char Char Char Char Char"/>
    <w:basedOn w:val="Normal"/>
    <w:next w:val="Normal"/>
    <w:link w:val="BeskrivningChar"/>
    <w:qFormat/>
    <w:rsid w:val="0061374F"/>
    <w:pPr>
      <w:spacing w:before="120" w:after="120"/>
    </w:pPr>
    <w:rPr>
      <w:b/>
      <w:bCs/>
      <w:szCs w:val="20"/>
      <w:lang w:val="x-none" w:eastAsia="x-none"/>
    </w:rPr>
  </w:style>
  <w:style w:type="character" w:customStyle="1" w:styleId="BeskrivningChar">
    <w:name w:val="Beskrivning Char"/>
    <w:aliases w:val="Beskrivning Char Char Char Char Char Char"/>
    <w:link w:val="Beskrivning"/>
    <w:rsid w:val="0061374F"/>
    <w:rPr>
      <w:b/>
      <w:bCs/>
    </w:rPr>
  </w:style>
  <w:style w:type="paragraph" w:customStyle="1" w:styleId="normalChar">
    <w:name w:val="normalChar"/>
    <w:basedOn w:val="Beskrivning"/>
    <w:rsid w:val="00953F01"/>
  </w:style>
  <w:style w:type="paragraph" w:customStyle="1" w:styleId="infoblue0">
    <w:name w:val="infoblue"/>
    <w:basedOn w:val="Brdtext2"/>
    <w:rsid w:val="004A68DC"/>
    <w:pPr>
      <w:spacing w:before="0" w:after="120" w:line="480" w:lineRule="auto"/>
    </w:pPr>
    <w:rPr>
      <w:rFonts w:ascii="Times New Roman" w:hAnsi="Times New Roman"/>
      <w:sz w:val="24"/>
      <w:lang w:val="sv-SE" w:eastAsia="sv-SE"/>
    </w:rPr>
  </w:style>
  <w:style w:type="table" w:styleId="Tabellrutnt">
    <w:name w:val="Table Grid"/>
    <w:basedOn w:val="Normaltabell"/>
    <w:rsid w:val="001701C7"/>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rdtextChar">
    <w:name w:val="Brödtext Char"/>
    <w:link w:val="Brdtext"/>
    <w:rsid w:val="004A68DC"/>
    <w:rPr>
      <w:sz w:val="22"/>
      <w:szCs w:val="24"/>
      <w:lang w:val="en-GB" w:eastAsia="en-GB"/>
    </w:rPr>
  </w:style>
  <w:style w:type="paragraph" w:styleId="Figurfrteckning">
    <w:name w:val="table of figures"/>
    <w:basedOn w:val="Normal"/>
    <w:next w:val="Normal"/>
    <w:uiPriority w:val="99"/>
    <w:rsid w:val="008D2D4F"/>
  </w:style>
  <w:style w:type="paragraph" w:customStyle="1" w:styleId="TimesNewRoman">
    <w:name w:val="Times New Roman"/>
    <w:aliases w:val="10 pt,(Latin) Fetstil,Inte (Komplex) Kursiv ..."/>
    <w:basedOn w:val="Rubrik2Nr"/>
    <w:rsid w:val="002C56EF"/>
    <w:rPr>
      <w:rFonts w:ascii="Times New Roman" w:hAnsi="Times New Roman" w:cs="Times New Roman"/>
      <w:b/>
      <w:iCs w:val="0"/>
      <w:sz w:val="20"/>
      <w:szCs w:val="20"/>
      <w:lang w:eastAsia="ar-SA"/>
    </w:rPr>
  </w:style>
  <w:style w:type="character" w:customStyle="1" w:styleId="CharChar7">
    <w:name w:val="Char Char7"/>
    <w:rsid w:val="00290B38"/>
    <w:rPr>
      <w:sz w:val="22"/>
      <w:szCs w:val="24"/>
      <w:lang w:val="en-GB" w:eastAsia="en-GB" w:bidi="ar-SA"/>
    </w:rPr>
  </w:style>
  <w:style w:type="character" w:customStyle="1" w:styleId="Mellanmrktrutnt11">
    <w:name w:val="Mellanmörkt rutnät 11"/>
    <w:uiPriority w:val="99"/>
    <w:semiHidden/>
    <w:rsid w:val="00010830"/>
    <w:rPr>
      <w:color w:val="808080"/>
    </w:rPr>
  </w:style>
  <w:style w:type="character" w:styleId="Starkbetoning">
    <w:name w:val="Intense Emphasis"/>
    <w:uiPriority w:val="21"/>
    <w:qFormat/>
    <w:rsid w:val="00B77ABD"/>
    <w:rPr>
      <w:b/>
      <w:bCs/>
      <w:i/>
      <w:iCs/>
      <w:color w:val="4F81BD"/>
    </w:rPr>
  </w:style>
  <w:style w:type="table" w:styleId="Mellanmrkskuggning2-dekorfrg6">
    <w:name w:val="Medium Shading 2 Accent 6"/>
    <w:basedOn w:val="Normaltabell"/>
    <w:uiPriority w:val="60"/>
    <w:rsid w:val="00B77ABD"/>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Mellanmrkskuggning2-dekorfrg5">
    <w:name w:val="Medium Shading 2 Accent 5"/>
    <w:basedOn w:val="Normaltabell"/>
    <w:uiPriority w:val="60"/>
    <w:rsid w:val="00B77ABD"/>
    <w:rPr>
      <w:color w:val="5F497A"/>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Tabellrutnt5">
    <w:name w:val="Table Grid 5"/>
    <w:basedOn w:val="Normaltabell"/>
    <w:rsid w:val="00B77ABD"/>
    <w:pPr>
      <w:spacing w:before="20" w:after="40"/>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ista8">
    <w:name w:val="Table List 8"/>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ista7">
    <w:name w:val="Table List 7"/>
    <w:basedOn w:val="Normaltabell"/>
    <w:rsid w:val="00B77ABD"/>
    <w:pPr>
      <w:spacing w:before="20" w:after="40"/>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a6">
    <w:name w:val="Table List 6"/>
    <w:basedOn w:val="Normaltabell"/>
    <w:rsid w:val="00B77ABD"/>
    <w:pPr>
      <w:spacing w:before="20" w:after="40"/>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character" w:styleId="Betoning2">
    <w:name w:val="Strong"/>
    <w:qFormat/>
    <w:rsid w:val="00F06AB4"/>
    <w:rPr>
      <w:b/>
      <w:bCs/>
    </w:rPr>
  </w:style>
  <w:style w:type="paragraph" w:customStyle="1" w:styleId="Frgadlista-dekorfrg11">
    <w:name w:val="Färgad lista - dekorfärg 11"/>
    <w:basedOn w:val="Normal"/>
    <w:uiPriority w:val="34"/>
    <w:qFormat/>
    <w:rsid w:val="009D05AA"/>
    <w:pPr>
      <w:spacing w:before="0" w:after="200" w:line="276" w:lineRule="auto"/>
      <w:ind w:left="720"/>
      <w:contextualSpacing/>
    </w:pPr>
    <w:rPr>
      <w:rFonts w:ascii="Calibri" w:eastAsia="Calibri" w:hAnsi="Calibri"/>
      <w:sz w:val="22"/>
      <w:szCs w:val="22"/>
      <w:lang w:eastAsia="en-US"/>
    </w:rPr>
  </w:style>
  <w:style w:type="paragraph" w:styleId="Ingetavstnd">
    <w:name w:val="No Spacing"/>
    <w:basedOn w:val="Normal"/>
    <w:qFormat/>
    <w:rsid w:val="00CA1B91"/>
    <w:pPr>
      <w:keepNext/>
      <w:tabs>
        <w:tab w:val="num" w:pos="720"/>
      </w:tabs>
      <w:ind w:left="1080" w:hanging="360"/>
      <w:contextualSpacing/>
      <w:outlineLvl w:val="1"/>
    </w:pPr>
    <w:rPr>
      <w:rFonts w:ascii="Verdana" w:hAnsi="Verdana"/>
    </w:rPr>
  </w:style>
  <w:style w:type="character" w:styleId="Kommentarsreferens">
    <w:name w:val="annotation reference"/>
    <w:rsid w:val="002644FF"/>
    <w:rPr>
      <w:sz w:val="16"/>
      <w:szCs w:val="16"/>
    </w:rPr>
  </w:style>
  <w:style w:type="paragraph" w:styleId="Kommentarer">
    <w:name w:val="annotation text"/>
    <w:basedOn w:val="Normal"/>
    <w:link w:val="KommentarerChar"/>
    <w:rsid w:val="002644FF"/>
    <w:rPr>
      <w:szCs w:val="20"/>
    </w:rPr>
  </w:style>
  <w:style w:type="character" w:customStyle="1" w:styleId="KommentarerChar">
    <w:name w:val="Kommentarer Char"/>
    <w:link w:val="Kommentarer"/>
    <w:rsid w:val="002644FF"/>
    <w:rPr>
      <w:lang w:eastAsia="en-GB"/>
    </w:rPr>
  </w:style>
  <w:style w:type="paragraph" w:styleId="Kommentarsmne">
    <w:name w:val="annotation subject"/>
    <w:basedOn w:val="Kommentarer"/>
    <w:next w:val="Kommentarer"/>
    <w:link w:val="KommentarsmneChar"/>
    <w:rsid w:val="002644FF"/>
    <w:rPr>
      <w:b/>
      <w:bCs/>
    </w:rPr>
  </w:style>
  <w:style w:type="character" w:customStyle="1" w:styleId="KommentarsmneChar">
    <w:name w:val="Kommentarsämne Char"/>
    <w:link w:val="Kommentarsmne"/>
    <w:rsid w:val="002644FF"/>
    <w:rPr>
      <w:b/>
      <w:bCs/>
      <w:lang w:eastAsia="en-GB"/>
    </w:rPr>
  </w:style>
  <w:style w:type="character" w:customStyle="1" w:styleId="Rubrik5Char">
    <w:name w:val="Rubrik 5 Char"/>
    <w:basedOn w:val="Standardstycketypsnitt"/>
    <w:link w:val="Rubrik5"/>
    <w:rsid w:val="00146411"/>
    <w:rPr>
      <w:b/>
      <w:bCs/>
      <w:i/>
      <w:iCs/>
      <w:sz w:val="26"/>
      <w:szCs w:val="26"/>
      <w:lang w:eastAsia="en-GB"/>
    </w:rPr>
  </w:style>
  <w:style w:type="paragraph" w:styleId="Liststycke">
    <w:name w:val="List Paragraph"/>
    <w:basedOn w:val="Normal"/>
    <w:uiPriority w:val="72"/>
    <w:qFormat/>
    <w:rsid w:val="00FE4C85"/>
    <w:pPr>
      <w:ind w:left="720"/>
      <w:contextualSpacing/>
    </w:pPr>
  </w:style>
  <w:style w:type="character" w:customStyle="1" w:styleId="Rubrik2Char">
    <w:name w:val="Rubrik 2 Char"/>
    <w:aliases w:val="UNDERRUBRIK 1-2 Char"/>
    <w:basedOn w:val="Standardstycketypsnitt"/>
    <w:link w:val="Rubrik2"/>
    <w:rsid w:val="00870854"/>
    <w:rPr>
      <w:rFonts w:ascii="Arial" w:hAnsi="Arial" w:cs="Arial"/>
      <w:bCs/>
      <w:iCs/>
      <w:sz w:val="28"/>
      <w:szCs w:val="28"/>
      <w:lang w:val="en-GB" w:eastAsia="en-GB"/>
    </w:rPr>
  </w:style>
  <w:style w:type="character" w:customStyle="1" w:styleId="Rubrik3Char">
    <w:name w:val="Rubrik 3 Char"/>
    <w:basedOn w:val="Standardstycketypsnitt"/>
    <w:link w:val="Rubrik3"/>
    <w:rsid w:val="00870854"/>
    <w:rPr>
      <w:rFonts w:ascii="Arial" w:hAnsi="Arial" w:cs="Arial"/>
      <w:b/>
      <w:bCs/>
      <w:sz w:val="22"/>
      <w:szCs w:val="26"/>
      <w:lang w:val="en-GB" w:eastAsia="en-GB"/>
    </w:rPr>
  </w:style>
  <w:style w:type="character" w:customStyle="1" w:styleId="Rubrik4Char">
    <w:name w:val="Rubrik 4 Char"/>
    <w:basedOn w:val="Standardstycketypsnitt"/>
    <w:link w:val="Rubrik4"/>
    <w:rsid w:val="00870854"/>
    <w:rPr>
      <w:b/>
      <w:bCs/>
      <w:sz w:val="28"/>
      <w:szCs w:val="28"/>
      <w:lang w:eastAsia="en-GB"/>
    </w:rPr>
  </w:style>
  <w:style w:type="character" w:customStyle="1" w:styleId="Rubrik6Char">
    <w:name w:val="Rubrik 6 Char"/>
    <w:basedOn w:val="Standardstycketypsnitt"/>
    <w:link w:val="Rubrik6"/>
    <w:rsid w:val="00870854"/>
    <w:rPr>
      <w:b/>
      <w:bCs/>
      <w:sz w:val="22"/>
      <w:szCs w:val="22"/>
      <w:lang w:eastAsia="en-GB"/>
    </w:rPr>
  </w:style>
  <w:style w:type="character" w:customStyle="1" w:styleId="Rubrik7Char">
    <w:name w:val="Rubrik 7 Char"/>
    <w:basedOn w:val="Standardstycketypsnitt"/>
    <w:link w:val="Rubrik7"/>
    <w:rsid w:val="00870854"/>
    <w:rPr>
      <w:sz w:val="24"/>
      <w:szCs w:val="24"/>
      <w:lang w:eastAsia="en-GB"/>
    </w:rPr>
  </w:style>
  <w:style w:type="character" w:customStyle="1" w:styleId="Rubrik8Char">
    <w:name w:val="Rubrik 8 Char"/>
    <w:basedOn w:val="Standardstycketypsnitt"/>
    <w:link w:val="Rubrik8"/>
    <w:rsid w:val="00870854"/>
    <w:rPr>
      <w:i/>
      <w:iCs/>
      <w:sz w:val="24"/>
      <w:szCs w:val="24"/>
      <w:lang w:eastAsia="en-GB"/>
    </w:rPr>
  </w:style>
  <w:style w:type="character" w:customStyle="1" w:styleId="Rubrik9Char">
    <w:name w:val="Rubrik 9 Char"/>
    <w:basedOn w:val="Standardstycketypsnitt"/>
    <w:link w:val="Rubrik9"/>
    <w:rsid w:val="00870854"/>
    <w:rPr>
      <w:rFonts w:ascii="Arial" w:hAnsi="Arial" w:cs="Arial"/>
      <w:sz w:val="22"/>
      <w:szCs w:val="22"/>
      <w:lang w:eastAsia="en-GB"/>
    </w:rPr>
  </w:style>
  <w:style w:type="character" w:customStyle="1" w:styleId="SidhuvudChar">
    <w:name w:val="Sidhuvud Char"/>
    <w:basedOn w:val="Standardstycketypsnitt"/>
    <w:link w:val="Sidhuvud"/>
    <w:rsid w:val="00870854"/>
    <w:rPr>
      <w:rFonts w:ascii="Arial" w:hAnsi="Arial"/>
      <w:color w:val="00A9A7"/>
      <w:sz w:val="14"/>
      <w:szCs w:val="24"/>
      <w:lang w:eastAsia="en-GB"/>
    </w:rPr>
  </w:style>
  <w:style w:type="paragraph" w:styleId="Normaltindrag">
    <w:name w:val="Normal Indent"/>
    <w:basedOn w:val="Normal"/>
    <w:next w:val="Normal"/>
    <w:rsid w:val="00870854"/>
    <w:pPr>
      <w:spacing w:before="0" w:after="120"/>
      <w:ind w:left="567"/>
    </w:pPr>
    <w:rPr>
      <w:sz w:val="24"/>
      <w:szCs w:val="20"/>
      <w:lang w:eastAsia="sv-SE"/>
    </w:rPr>
  </w:style>
  <w:style w:type="paragraph" w:customStyle="1" w:styleId="Hngandeindrag">
    <w:name w:val="Hängande indrag"/>
    <w:basedOn w:val="Normal"/>
    <w:semiHidden/>
    <w:rsid w:val="00870854"/>
    <w:pPr>
      <w:spacing w:before="0" w:after="120"/>
      <w:ind w:left="567" w:hanging="567"/>
    </w:pPr>
    <w:rPr>
      <w:sz w:val="24"/>
      <w:szCs w:val="20"/>
      <w:lang w:eastAsia="sv-SE"/>
    </w:rPr>
  </w:style>
  <w:style w:type="paragraph" w:customStyle="1" w:styleId="Frstaradensindrag">
    <w:name w:val="Första radens indrag"/>
    <w:basedOn w:val="Normal"/>
    <w:semiHidden/>
    <w:rsid w:val="00870854"/>
    <w:pPr>
      <w:spacing w:before="0" w:after="120"/>
      <w:ind w:firstLine="567"/>
    </w:pPr>
    <w:rPr>
      <w:sz w:val="24"/>
      <w:szCs w:val="20"/>
      <w:lang w:eastAsia="sv-SE"/>
    </w:rPr>
  </w:style>
  <w:style w:type="paragraph" w:styleId="Brdtext3">
    <w:name w:val="Body Text 3"/>
    <w:basedOn w:val="Normal"/>
    <w:link w:val="Brdtext3Char"/>
    <w:rsid w:val="00870854"/>
    <w:pPr>
      <w:spacing w:before="0" w:after="120"/>
    </w:pPr>
    <w:rPr>
      <w:i/>
      <w:iCs/>
      <w:sz w:val="24"/>
      <w:szCs w:val="20"/>
      <w:lang w:eastAsia="sv-SE"/>
    </w:rPr>
  </w:style>
  <w:style w:type="character" w:customStyle="1" w:styleId="Brdtext3Char">
    <w:name w:val="Brödtext 3 Char"/>
    <w:basedOn w:val="Standardstycketypsnitt"/>
    <w:link w:val="Brdtext3"/>
    <w:rsid w:val="00870854"/>
    <w:rPr>
      <w:i/>
      <w:iCs/>
      <w:sz w:val="24"/>
    </w:rPr>
  </w:style>
  <w:style w:type="paragraph" w:customStyle="1" w:styleId="Punkter">
    <w:name w:val="Punkter"/>
    <w:basedOn w:val="Normal"/>
    <w:rsid w:val="00870854"/>
    <w:pPr>
      <w:numPr>
        <w:ilvl w:val="2"/>
        <w:numId w:val="20"/>
      </w:numPr>
      <w:spacing w:before="0" w:after="120"/>
      <w:ind w:left="284"/>
    </w:pPr>
    <w:rPr>
      <w:sz w:val="24"/>
      <w:szCs w:val="22"/>
      <w:lang w:val="en-GB" w:eastAsia="sv-SE"/>
    </w:rPr>
  </w:style>
  <w:style w:type="paragraph" w:customStyle="1" w:styleId="BalloonText2">
    <w:name w:val="Balloon Text2"/>
    <w:basedOn w:val="Normal"/>
    <w:semiHidden/>
    <w:rsid w:val="00870854"/>
    <w:pPr>
      <w:spacing w:before="0" w:after="120"/>
    </w:pPr>
    <w:rPr>
      <w:rFonts w:ascii="Tahoma" w:hAnsi="Tahoma" w:cs="Verdana"/>
      <w:szCs w:val="16"/>
      <w:lang w:eastAsia="sv-SE"/>
    </w:rPr>
  </w:style>
  <w:style w:type="paragraph" w:customStyle="1" w:styleId="Frstarubrik">
    <w:name w:val="Första rubrik"/>
    <w:basedOn w:val="Normal"/>
    <w:rsid w:val="00870854"/>
    <w:pPr>
      <w:spacing w:before="0" w:after="120"/>
    </w:pPr>
    <w:rPr>
      <w:rFonts w:ascii="TradeGothic LH Extended" w:hAnsi="TradeGothic LH Extended"/>
      <w:b/>
      <w:sz w:val="32"/>
      <w:szCs w:val="32"/>
      <w:lang w:val="en-GB" w:eastAsia="sv-SE"/>
    </w:rPr>
  </w:style>
  <w:style w:type="paragraph" w:customStyle="1" w:styleId="Andrarubrik">
    <w:name w:val="Andra rubrik"/>
    <w:basedOn w:val="Frstarubrik"/>
    <w:rsid w:val="00870854"/>
    <w:rPr>
      <w:sz w:val="24"/>
    </w:rPr>
  </w:style>
  <w:style w:type="paragraph" w:customStyle="1" w:styleId="Brdtextfet">
    <w:name w:val="Brödtext fet"/>
    <w:basedOn w:val="Brdtext"/>
    <w:rsid w:val="00870854"/>
    <w:pPr>
      <w:autoSpaceDE w:val="0"/>
      <w:autoSpaceDN w:val="0"/>
      <w:adjustRightInd w:val="0"/>
      <w:spacing w:before="0" w:after="0"/>
    </w:pPr>
    <w:rPr>
      <w:b/>
      <w:sz w:val="24"/>
      <w:lang w:val="en-US" w:eastAsia="en-US"/>
    </w:rPr>
  </w:style>
  <w:style w:type="character" w:customStyle="1" w:styleId="Brdtext2Char">
    <w:name w:val="Brödtext 2 Char"/>
    <w:basedOn w:val="Standardstycketypsnitt"/>
    <w:link w:val="Brdtext2"/>
    <w:rsid w:val="00870854"/>
    <w:rPr>
      <w:rFonts w:ascii="Arial" w:hAnsi="Arial"/>
      <w:sz w:val="18"/>
      <w:szCs w:val="24"/>
      <w:lang w:val="en-GB" w:eastAsia="en-GB"/>
    </w:rPr>
  </w:style>
  <w:style w:type="paragraph" w:styleId="Index1">
    <w:name w:val="index 1"/>
    <w:basedOn w:val="Normal"/>
    <w:next w:val="Normal"/>
    <w:autoRedefine/>
    <w:rsid w:val="00870854"/>
    <w:pPr>
      <w:tabs>
        <w:tab w:val="right" w:leader="dot" w:pos="3467"/>
      </w:tabs>
      <w:spacing w:before="0" w:after="120"/>
      <w:ind w:left="220" w:hanging="220"/>
    </w:pPr>
    <w:rPr>
      <w:szCs w:val="20"/>
      <w:lang w:eastAsia="sv-SE"/>
    </w:rPr>
  </w:style>
  <w:style w:type="paragraph" w:styleId="Index4">
    <w:name w:val="index 4"/>
    <w:basedOn w:val="Normal"/>
    <w:next w:val="Normal"/>
    <w:autoRedefine/>
    <w:rsid w:val="00870854"/>
    <w:pPr>
      <w:tabs>
        <w:tab w:val="right" w:leader="dot" w:pos="3467"/>
      </w:tabs>
      <w:spacing w:before="0" w:after="120"/>
      <w:ind w:left="880" w:hanging="220"/>
    </w:pPr>
    <w:rPr>
      <w:szCs w:val="20"/>
      <w:lang w:eastAsia="sv-SE"/>
    </w:rPr>
  </w:style>
  <w:style w:type="paragraph" w:styleId="Index5">
    <w:name w:val="index 5"/>
    <w:basedOn w:val="Normal"/>
    <w:next w:val="Normal"/>
    <w:autoRedefine/>
    <w:rsid w:val="00870854"/>
    <w:pPr>
      <w:tabs>
        <w:tab w:val="right" w:leader="dot" w:pos="3467"/>
      </w:tabs>
      <w:spacing w:before="0" w:after="120"/>
      <w:ind w:left="1100" w:hanging="220"/>
    </w:pPr>
    <w:rPr>
      <w:szCs w:val="20"/>
      <w:lang w:eastAsia="sv-SE"/>
    </w:rPr>
  </w:style>
  <w:style w:type="paragraph" w:customStyle="1" w:styleId="BalloonText1">
    <w:name w:val="Balloon Text1"/>
    <w:basedOn w:val="Normal"/>
    <w:semiHidden/>
    <w:rsid w:val="00870854"/>
    <w:pPr>
      <w:spacing w:before="0" w:after="120"/>
    </w:pPr>
    <w:rPr>
      <w:rFonts w:ascii="Tahoma" w:hAnsi="Tahoma" w:cs="Verdana"/>
      <w:szCs w:val="16"/>
      <w:lang w:eastAsia="sv-SE"/>
    </w:rPr>
  </w:style>
  <w:style w:type="paragraph" w:customStyle="1" w:styleId="Normaltext">
    <w:name w:val="Normaltext"/>
    <w:rsid w:val="00870854"/>
    <w:pPr>
      <w:keepLines/>
      <w:spacing w:before="40" w:after="80"/>
    </w:pPr>
    <w:rPr>
      <w:sz w:val="24"/>
    </w:rPr>
  </w:style>
  <w:style w:type="paragraph" w:customStyle="1" w:styleId="Sidnr-sid2">
    <w:name w:val="Sidnr-sid2"/>
    <w:rsid w:val="00870854"/>
    <w:rPr>
      <w:noProof/>
    </w:rPr>
  </w:style>
  <w:style w:type="paragraph" w:customStyle="1" w:styleId="BodyText21">
    <w:name w:val="Body Text 21"/>
    <w:basedOn w:val="Normal"/>
    <w:rsid w:val="00870854"/>
    <w:pPr>
      <w:spacing w:before="0" w:after="120"/>
    </w:pPr>
    <w:rPr>
      <w:sz w:val="24"/>
      <w:szCs w:val="20"/>
      <w:lang w:eastAsia="sv-SE"/>
    </w:rPr>
  </w:style>
  <w:style w:type="paragraph" w:customStyle="1" w:styleId="Texten">
    <w:name w:val="Texten"/>
    <w:basedOn w:val="Normal"/>
    <w:rsid w:val="00870854"/>
    <w:pPr>
      <w:spacing w:before="0" w:after="120"/>
    </w:pPr>
    <w:rPr>
      <w:sz w:val="24"/>
      <w:lang w:eastAsia="sv-SE"/>
    </w:rPr>
  </w:style>
  <w:style w:type="character" w:customStyle="1" w:styleId="Imperativ">
    <w:name w:val="Imperativ"/>
    <w:rsid w:val="00870854"/>
    <w:rPr>
      <w:rFonts w:ascii="Times New Roman" w:hAnsi="Times New Roman"/>
      <w:b/>
      <w:sz w:val="24"/>
    </w:rPr>
  </w:style>
  <w:style w:type="paragraph" w:customStyle="1" w:styleId="Normativ">
    <w:name w:val="Normativ"/>
    <w:basedOn w:val="Normal"/>
    <w:rsid w:val="00870854"/>
    <w:pPr>
      <w:spacing w:before="120" w:after="120"/>
    </w:pPr>
    <w:rPr>
      <w:sz w:val="24"/>
      <w:lang w:eastAsia="sv-SE"/>
    </w:rPr>
  </w:style>
  <w:style w:type="character" w:customStyle="1" w:styleId="emailstyle18">
    <w:name w:val="emailstyle18"/>
    <w:semiHidden/>
    <w:rsid w:val="00870854"/>
    <w:rPr>
      <w:rFonts w:ascii="Verdana" w:hAnsi="Verdana" w:hint="default"/>
      <w:b w:val="0"/>
      <w:bCs w:val="0"/>
      <w:i w:val="0"/>
      <w:iCs w:val="0"/>
      <w:strike w:val="0"/>
      <w:dstrike w:val="0"/>
      <w:color w:val="auto"/>
      <w:sz w:val="18"/>
      <w:szCs w:val="18"/>
      <w:u w:val="none"/>
      <w:effect w:val="none"/>
    </w:rPr>
  </w:style>
  <w:style w:type="paragraph" w:customStyle="1" w:styleId="CommentSubject1">
    <w:name w:val="Comment Subject1"/>
    <w:basedOn w:val="Kommentarer"/>
    <w:next w:val="Kommentarer"/>
    <w:semiHidden/>
    <w:rsid w:val="00870854"/>
    <w:pPr>
      <w:spacing w:before="0" w:after="120"/>
    </w:pPr>
    <w:rPr>
      <w:b/>
      <w:bCs/>
      <w:lang w:eastAsia="sv-SE"/>
    </w:rPr>
  </w:style>
  <w:style w:type="paragraph" w:styleId="Fotnotstext">
    <w:name w:val="footnote text"/>
    <w:basedOn w:val="Normal"/>
    <w:link w:val="FotnotstextChar"/>
    <w:rsid w:val="00870854"/>
    <w:pPr>
      <w:spacing w:before="0" w:after="120"/>
    </w:pPr>
    <w:rPr>
      <w:szCs w:val="20"/>
      <w:lang w:eastAsia="sv-SE"/>
    </w:rPr>
  </w:style>
  <w:style w:type="character" w:customStyle="1" w:styleId="FotnotstextChar">
    <w:name w:val="Fotnotstext Char"/>
    <w:basedOn w:val="Standardstycketypsnitt"/>
    <w:link w:val="Fotnotstext"/>
    <w:rsid w:val="00870854"/>
  </w:style>
  <w:style w:type="character" w:styleId="Fotnotsreferens">
    <w:name w:val="footnote reference"/>
    <w:rsid w:val="00870854"/>
    <w:rPr>
      <w:vertAlign w:val="superscript"/>
    </w:rPr>
  </w:style>
  <w:style w:type="paragraph" w:customStyle="1" w:styleId="Normal1">
    <w:name w:val="Normal1"/>
    <w:aliases w:val=" webb,webb,Normal (webb)1"/>
    <w:basedOn w:val="Normal"/>
    <w:rsid w:val="00870854"/>
    <w:pPr>
      <w:spacing w:before="100" w:beforeAutospacing="1" w:after="100" w:afterAutospacing="1"/>
    </w:pPr>
    <w:rPr>
      <w:sz w:val="24"/>
      <w:lang w:val="en-US" w:eastAsia="en-US"/>
    </w:rPr>
  </w:style>
  <w:style w:type="paragraph" w:customStyle="1" w:styleId="Default">
    <w:name w:val="Default"/>
    <w:rsid w:val="00870854"/>
    <w:pPr>
      <w:autoSpaceDE w:val="0"/>
      <w:autoSpaceDN w:val="0"/>
      <w:adjustRightInd w:val="0"/>
    </w:pPr>
    <w:rPr>
      <w:rFonts w:ascii="Garamond" w:hAnsi="Garamond" w:cs="TradeGothic LH Extended"/>
      <w:color w:val="000000"/>
      <w:sz w:val="24"/>
      <w:szCs w:val="24"/>
      <w:lang w:val="en-US" w:eastAsia="en-US"/>
    </w:rPr>
  </w:style>
  <w:style w:type="paragraph" w:customStyle="1" w:styleId="Lptext">
    <w:name w:val="Löptext"/>
    <w:basedOn w:val="Normal"/>
    <w:rsid w:val="00870854"/>
    <w:pPr>
      <w:tabs>
        <w:tab w:val="left" w:pos="567"/>
        <w:tab w:val="left" w:pos="1304"/>
        <w:tab w:val="left" w:pos="2608"/>
        <w:tab w:val="left" w:pos="3912"/>
        <w:tab w:val="left" w:pos="5216"/>
        <w:tab w:val="left" w:pos="6521"/>
        <w:tab w:val="left" w:pos="7825"/>
        <w:tab w:val="left" w:pos="9242"/>
      </w:tabs>
      <w:spacing w:before="0" w:after="0"/>
    </w:pPr>
    <w:rPr>
      <w:sz w:val="24"/>
      <w:szCs w:val="22"/>
      <w:lang w:val="en-GB" w:eastAsia="sv-SE"/>
    </w:rPr>
  </w:style>
  <w:style w:type="paragraph" w:customStyle="1" w:styleId="Normalfet">
    <w:name w:val="Normal.fet"/>
    <w:basedOn w:val="Default"/>
    <w:next w:val="Default"/>
    <w:rsid w:val="00870854"/>
    <w:pPr>
      <w:spacing w:before="240" w:after="80"/>
    </w:pPr>
    <w:rPr>
      <w:rFonts w:ascii="Arial,Bold" w:hAnsi="Arial,Bold"/>
      <w:color w:val="auto"/>
      <w:sz w:val="20"/>
      <w:lang w:val="sv-SE" w:eastAsia="sv-SE"/>
    </w:rPr>
  </w:style>
  <w:style w:type="character" w:customStyle="1" w:styleId="TextenChar">
    <w:name w:val="Texten Char"/>
    <w:rsid w:val="00870854"/>
    <w:rPr>
      <w:rFonts w:ascii="Garamond" w:hAnsi="Garamond"/>
      <w:noProof w:val="0"/>
      <w:sz w:val="24"/>
      <w:szCs w:val="24"/>
      <w:lang w:val="sv-SE" w:eastAsia="sv-SE" w:bidi="ar-SA"/>
    </w:rPr>
  </w:style>
  <w:style w:type="character" w:customStyle="1" w:styleId="text1">
    <w:name w:val="text1"/>
    <w:rsid w:val="00870854"/>
    <w:rPr>
      <w:rFonts w:ascii="Verdana" w:hAnsi="Verdana" w:hint="default"/>
      <w:color w:val="000000"/>
      <w:sz w:val="17"/>
      <w:szCs w:val="17"/>
    </w:rPr>
  </w:style>
  <w:style w:type="paragraph" w:styleId="Dokumentversikt">
    <w:name w:val="Document Map"/>
    <w:basedOn w:val="Normal"/>
    <w:link w:val="DokumentversiktChar"/>
    <w:rsid w:val="00870854"/>
    <w:pPr>
      <w:shd w:val="clear" w:color="auto" w:fill="000080"/>
      <w:spacing w:before="0" w:after="120"/>
    </w:pPr>
    <w:rPr>
      <w:rFonts w:ascii="Tahoma" w:hAnsi="Tahoma" w:cs="Verdana"/>
      <w:szCs w:val="20"/>
      <w:lang w:eastAsia="sv-SE"/>
    </w:rPr>
  </w:style>
  <w:style w:type="character" w:customStyle="1" w:styleId="DokumentversiktChar">
    <w:name w:val="Dokumentöversikt Char"/>
    <w:basedOn w:val="Standardstycketypsnitt"/>
    <w:link w:val="Dokumentversikt"/>
    <w:rsid w:val="00870854"/>
    <w:rPr>
      <w:rFonts w:ascii="Tahoma" w:hAnsi="Tahoma" w:cs="Verdana"/>
      <w:shd w:val="clear" w:color="auto" w:fill="000080"/>
    </w:rPr>
  </w:style>
  <w:style w:type="paragraph" w:customStyle="1" w:styleId="Punktlistautanavstnd">
    <w:name w:val="Punktlista utan avstånd"/>
    <w:basedOn w:val="Normal"/>
    <w:rsid w:val="00870854"/>
    <w:pPr>
      <w:keepLines/>
      <w:numPr>
        <w:numId w:val="22"/>
      </w:numPr>
      <w:tabs>
        <w:tab w:val="left" w:pos="1588"/>
        <w:tab w:val="left" w:pos="4253"/>
        <w:tab w:val="right" w:pos="7938"/>
      </w:tabs>
      <w:spacing w:before="0" w:after="0"/>
      <w:ind w:left="1588"/>
    </w:pPr>
    <w:rPr>
      <w:rFonts w:ascii="Book Antiqua" w:hAnsi="Book Antiqua"/>
      <w:sz w:val="22"/>
      <w:lang w:eastAsia="sv-SE"/>
    </w:rPr>
  </w:style>
  <w:style w:type="character" w:styleId="Betoning">
    <w:name w:val="Emphasis"/>
    <w:qFormat/>
    <w:rsid w:val="00870854"/>
    <w:rPr>
      <w:i/>
      <w:iCs/>
    </w:rPr>
  </w:style>
  <w:style w:type="paragraph" w:customStyle="1" w:styleId="std-para">
    <w:name w:val="std-para"/>
    <w:basedOn w:val="Normal"/>
    <w:rsid w:val="00870854"/>
    <w:pPr>
      <w:keepLines/>
      <w:tabs>
        <w:tab w:val="left" w:pos="1559"/>
      </w:tabs>
      <w:spacing w:before="0" w:after="0" w:line="220" w:lineRule="atLeast"/>
    </w:pPr>
    <w:rPr>
      <w:szCs w:val="20"/>
      <w:lang w:val="en-GB" w:eastAsia="en-US"/>
    </w:rPr>
  </w:style>
  <w:style w:type="paragraph" w:customStyle="1" w:styleId="GMD9">
    <w:name w:val="GMD9"/>
    <w:basedOn w:val="Normal"/>
    <w:rsid w:val="00870854"/>
    <w:pPr>
      <w:tabs>
        <w:tab w:val="left" w:pos="284"/>
        <w:tab w:val="left" w:pos="567"/>
        <w:tab w:val="left" w:pos="851"/>
        <w:tab w:val="left" w:pos="1134"/>
        <w:tab w:val="left" w:pos="1418"/>
        <w:tab w:val="left" w:pos="1559"/>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s>
      <w:spacing w:before="0" w:after="0" w:line="180" w:lineRule="exact"/>
    </w:pPr>
    <w:rPr>
      <w:szCs w:val="20"/>
      <w:lang w:val="en-GB" w:eastAsia="en-US"/>
    </w:rPr>
  </w:style>
  <w:style w:type="paragraph" w:customStyle="1" w:styleId="Introduction">
    <w:name w:val="Introduction"/>
    <w:basedOn w:val="Rubrik1"/>
    <w:next w:val="Brdtext"/>
    <w:rsid w:val="00870854"/>
    <w:pPr>
      <w:pageBreakBefore/>
      <w:tabs>
        <w:tab w:val="left" w:pos="400"/>
        <w:tab w:val="left" w:pos="432"/>
        <w:tab w:val="left" w:pos="1560"/>
      </w:tabs>
      <w:spacing w:before="960" w:after="260"/>
      <w:ind w:left="431" w:hanging="431"/>
      <w:outlineLvl w:val="9"/>
    </w:pPr>
    <w:rPr>
      <w:rFonts w:cs="Times New Roman"/>
      <w:b/>
      <w:bCs w:val="0"/>
      <w:kern w:val="0"/>
      <w:sz w:val="24"/>
      <w:szCs w:val="20"/>
      <w:lang w:val="sv-SE" w:eastAsia="en-US"/>
    </w:rPr>
  </w:style>
  <w:style w:type="paragraph" w:customStyle="1" w:styleId="StyleHeading1Before6ptAfter0ptLinespacingAtle">
    <w:name w:val="Style Heading 1 + Before:  6 pt After:  0 pt Line spacing:  At le..."/>
    <w:basedOn w:val="Rubrik1"/>
    <w:rsid w:val="00870854"/>
    <w:pPr>
      <w:spacing w:before="120" w:after="0" w:line="240" w:lineRule="atLeast"/>
      <w:ind w:left="1304" w:hanging="1304"/>
    </w:pPr>
    <w:rPr>
      <w:rFonts w:cs="Times New Roman"/>
      <w:b/>
      <w:kern w:val="0"/>
      <w:sz w:val="32"/>
      <w:szCs w:val="20"/>
      <w:lang w:val="sv-SE" w:eastAsia="sv-SE"/>
    </w:rPr>
  </w:style>
  <w:style w:type="paragraph" w:customStyle="1" w:styleId="StyleHeading2">
    <w:name w:val="Style Heading 2"/>
    <w:aliases w:val="UNDERRUBRIK 1-2 + Before:  6 pt Line spacing:  At ..."/>
    <w:basedOn w:val="Rubrik2"/>
    <w:rsid w:val="00870854"/>
    <w:pPr>
      <w:numPr>
        <w:ilvl w:val="1"/>
      </w:numPr>
      <w:spacing w:before="120" w:after="0" w:line="240" w:lineRule="atLeast"/>
    </w:pPr>
    <w:rPr>
      <w:rFonts w:cs="Times New Roman"/>
      <w:b/>
      <w:iCs w:val="0"/>
      <w:szCs w:val="20"/>
      <w:lang w:val="sv-SE" w:eastAsia="sv-SE"/>
    </w:rPr>
  </w:style>
  <w:style w:type="paragraph" w:customStyle="1" w:styleId="StyleHeading3Before6ptAfter11ptLinespacingAtl">
    <w:name w:val="Style Heading 3 + Before:  6 pt After:  11 pt Line spacing:  At l..."/>
    <w:basedOn w:val="Rubrik3"/>
    <w:rsid w:val="00870854"/>
    <w:pPr>
      <w:numPr>
        <w:ilvl w:val="2"/>
      </w:numPr>
      <w:tabs>
        <w:tab w:val="left" w:pos="964"/>
      </w:tabs>
      <w:spacing w:before="120" w:after="220" w:line="240" w:lineRule="atLeast"/>
      <w:ind w:left="1304" w:hanging="1304"/>
    </w:pPr>
    <w:rPr>
      <w:rFonts w:cs="Times New Roman"/>
      <w:sz w:val="24"/>
      <w:szCs w:val="20"/>
      <w:lang w:val="sv-SE" w:eastAsia="sv-SE"/>
    </w:rPr>
  </w:style>
  <w:style w:type="paragraph" w:customStyle="1" w:styleId="StyleHeading4Before6ptAfter11ptLinespacingAtl">
    <w:name w:val="Style Heading 4 + Before:  6 pt After:  11 pt Line spacing:  At l..."/>
    <w:basedOn w:val="Rubrik4"/>
    <w:rsid w:val="00870854"/>
    <w:pPr>
      <w:numPr>
        <w:ilvl w:val="3"/>
      </w:numPr>
      <w:spacing w:before="120" w:after="220" w:line="240" w:lineRule="atLeast"/>
      <w:ind w:left="1304" w:hanging="1304"/>
    </w:pPr>
    <w:rPr>
      <w:rFonts w:ascii="Arial" w:hAnsi="Arial"/>
      <w:b w:val="0"/>
      <w:bCs w:val="0"/>
      <w:iCs/>
      <w:sz w:val="22"/>
      <w:szCs w:val="20"/>
      <w:lang w:eastAsia="sv-SE"/>
    </w:rPr>
  </w:style>
  <w:style w:type="paragraph" w:customStyle="1" w:styleId="CommentSubject2">
    <w:name w:val="Comment Subject2"/>
    <w:basedOn w:val="Kommentarer"/>
    <w:next w:val="Kommentarer"/>
    <w:semiHidden/>
    <w:rsid w:val="00870854"/>
    <w:pPr>
      <w:spacing w:before="0" w:after="120"/>
    </w:pPr>
    <w:rPr>
      <w:rFonts w:ascii="Garamond" w:hAnsi="Garamond"/>
      <w:b/>
      <w:bCs/>
      <w:lang w:eastAsia="sv-SE"/>
    </w:rPr>
  </w:style>
  <w:style w:type="paragraph" w:customStyle="1" w:styleId="a2">
    <w:name w:val="a2"/>
    <w:basedOn w:val="Rubrik2"/>
    <w:next w:val="Normal"/>
    <w:rsid w:val="00870854"/>
    <w:pPr>
      <w:tabs>
        <w:tab w:val="left" w:pos="500"/>
        <w:tab w:val="left" w:pos="720"/>
        <w:tab w:val="num" w:pos="1106"/>
      </w:tabs>
      <w:suppressAutoHyphens/>
      <w:spacing w:before="270" w:after="240" w:line="270" w:lineRule="exact"/>
      <w:ind w:left="1106" w:hanging="680"/>
    </w:pPr>
    <w:rPr>
      <w:rFonts w:eastAsia="MS Mincho" w:cs="Times New Roman"/>
      <w:b/>
      <w:bCs w:val="0"/>
      <w:iCs w:val="0"/>
      <w:sz w:val="24"/>
      <w:szCs w:val="20"/>
      <w:lang w:eastAsia="ja-JP"/>
    </w:rPr>
  </w:style>
  <w:style w:type="paragraph" w:customStyle="1" w:styleId="a3">
    <w:name w:val="a3"/>
    <w:basedOn w:val="Rubrik3"/>
    <w:next w:val="Normal"/>
    <w:rsid w:val="00870854"/>
    <w:pPr>
      <w:tabs>
        <w:tab w:val="left" w:pos="640"/>
        <w:tab w:val="num" w:pos="794"/>
      </w:tabs>
      <w:suppressAutoHyphens/>
      <w:spacing w:before="60" w:after="240" w:line="250" w:lineRule="exact"/>
      <w:ind w:left="794" w:hanging="794"/>
    </w:pPr>
    <w:rPr>
      <w:rFonts w:eastAsia="MS Mincho" w:cs="Times New Roman"/>
      <w:bCs w:val="0"/>
      <w:szCs w:val="20"/>
      <w:lang w:eastAsia="ja-JP"/>
    </w:rPr>
  </w:style>
  <w:style w:type="paragraph" w:customStyle="1" w:styleId="a4">
    <w:name w:val="a4"/>
    <w:basedOn w:val="Rubrik4"/>
    <w:next w:val="Normal"/>
    <w:rsid w:val="00870854"/>
    <w:pPr>
      <w:tabs>
        <w:tab w:val="left" w:pos="880"/>
        <w:tab w:val="left" w:pos="1060"/>
        <w:tab w:val="num" w:pos="2880"/>
      </w:tabs>
      <w:suppressAutoHyphens/>
      <w:spacing w:before="60" w:after="240" w:line="230" w:lineRule="exact"/>
      <w:ind w:left="1728" w:hanging="648"/>
    </w:pPr>
    <w:rPr>
      <w:rFonts w:ascii="Arial" w:eastAsia="MS Mincho" w:hAnsi="Arial"/>
      <w:bCs w:val="0"/>
      <w:sz w:val="20"/>
      <w:szCs w:val="20"/>
      <w:lang w:val="en-GB" w:eastAsia="ja-JP"/>
    </w:rPr>
  </w:style>
  <w:style w:type="paragraph" w:customStyle="1" w:styleId="a5">
    <w:name w:val="a5"/>
    <w:basedOn w:val="Rubrik5"/>
    <w:next w:val="Normal"/>
    <w:rsid w:val="00870854"/>
    <w:pPr>
      <w:keepNext/>
      <w:numPr>
        <w:ilvl w:val="1"/>
        <w:numId w:val="23"/>
      </w:numPr>
      <w:tabs>
        <w:tab w:val="clear" w:pos="360"/>
        <w:tab w:val="left" w:pos="1140"/>
        <w:tab w:val="left" w:pos="1360"/>
      </w:tabs>
      <w:suppressAutoHyphens/>
      <w:spacing w:before="60" w:after="240" w:line="230" w:lineRule="exact"/>
    </w:pPr>
    <w:rPr>
      <w:rFonts w:ascii="Arial" w:eastAsia="MS Mincho" w:hAnsi="Arial"/>
      <w:bCs w:val="0"/>
      <w:i w:val="0"/>
      <w:iCs w:val="0"/>
      <w:sz w:val="20"/>
      <w:szCs w:val="20"/>
      <w:lang w:val="en-GB" w:eastAsia="ja-JP"/>
    </w:rPr>
  </w:style>
  <w:style w:type="paragraph" w:customStyle="1" w:styleId="a6">
    <w:name w:val="a6"/>
    <w:basedOn w:val="Rubrik6"/>
    <w:next w:val="Normal"/>
    <w:rsid w:val="00870854"/>
    <w:pPr>
      <w:keepNext/>
      <w:numPr>
        <w:ilvl w:val="2"/>
        <w:numId w:val="23"/>
      </w:numPr>
      <w:tabs>
        <w:tab w:val="clear" w:pos="720"/>
        <w:tab w:val="left" w:pos="1140"/>
        <w:tab w:val="left" w:pos="1360"/>
      </w:tabs>
      <w:suppressAutoHyphens/>
      <w:spacing w:before="60" w:after="240" w:line="230" w:lineRule="exact"/>
    </w:pPr>
    <w:rPr>
      <w:rFonts w:ascii="Arial" w:eastAsia="MS Mincho" w:hAnsi="Arial"/>
      <w:bCs w:val="0"/>
      <w:sz w:val="20"/>
      <w:szCs w:val="20"/>
      <w:lang w:val="en-GB" w:eastAsia="ja-JP"/>
    </w:rPr>
  </w:style>
  <w:style w:type="paragraph" w:customStyle="1" w:styleId="ANNEX">
    <w:name w:val="ANNEX"/>
    <w:basedOn w:val="Normal"/>
    <w:next w:val="Normal"/>
    <w:rsid w:val="00870854"/>
    <w:pPr>
      <w:keepNext/>
      <w:pageBreakBefore/>
      <w:numPr>
        <w:ilvl w:val="3"/>
        <w:numId w:val="23"/>
      </w:numPr>
      <w:tabs>
        <w:tab w:val="clear" w:pos="1080"/>
      </w:tabs>
      <w:spacing w:before="0" w:after="760" w:line="310" w:lineRule="exact"/>
      <w:jc w:val="center"/>
      <w:outlineLvl w:val="0"/>
    </w:pPr>
    <w:rPr>
      <w:rFonts w:ascii="Arial" w:eastAsia="MS Mincho" w:hAnsi="Arial"/>
      <w:b/>
      <w:sz w:val="28"/>
      <w:szCs w:val="20"/>
      <w:lang w:val="en-GB" w:eastAsia="ja-JP"/>
    </w:rPr>
  </w:style>
  <w:style w:type="paragraph" w:styleId="HTML-frformaterad">
    <w:name w:val="HTML Preformatted"/>
    <w:aliases w:val=" förformaterad"/>
    <w:basedOn w:val="Normal"/>
    <w:link w:val="HTML-frformateradChar"/>
    <w:rsid w:val="00870854"/>
    <w:pPr>
      <w:numPr>
        <w:ilvl w:val="4"/>
        <w:numId w:val="23"/>
      </w:numPr>
      <w:tabs>
        <w:tab w:val="clear" w:pos="1080"/>
      </w:tabs>
      <w:spacing w:before="0" w:after="120"/>
    </w:pPr>
    <w:rPr>
      <w:rFonts w:ascii="Courier New" w:hAnsi="Courier New" w:cs="Courier New"/>
      <w:szCs w:val="20"/>
      <w:lang w:eastAsia="sv-SE"/>
    </w:rPr>
  </w:style>
  <w:style w:type="character" w:customStyle="1" w:styleId="HTML-frformateradChar">
    <w:name w:val="HTML-förformaterad Char"/>
    <w:aliases w:val=" förformaterad Char"/>
    <w:basedOn w:val="Standardstycketypsnitt"/>
    <w:link w:val="HTML-frformaterad"/>
    <w:rsid w:val="00870854"/>
    <w:rPr>
      <w:rFonts w:ascii="Courier New" w:hAnsi="Courier New" w:cs="Courier New"/>
    </w:rPr>
  </w:style>
  <w:style w:type="paragraph" w:customStyle="1" w:styleId="Note">
    <w:name w:val="Note"/>
    <w:basedOn w:val="Normal"/>
    <w:next w:val="Normal"/>
    <w:rsid w:val="00870854"/>
    <w:pPr>
      <w:tabs>
        <w:tab w:val="left" w:pos="960"/>
      </w:tabs>
      <w:spacing w:before="0" w:after="240" w:line="210" w:lineRule="atLeast"/>
      <w:jc w:val="both"/>
    </w:pPr>
    <w:rPr>
      <w:rFonts w:ascii="Arial" w:eastAsia="MS Mincho" w:hAnsi="Arial"/>
      <w:sz w:val="18"/>
      <w:szCs w:val="20"/>
      <w:lang w:val="en-GB" w:eastAsia="ja-JP"/>
    </w:rPr>
  </w:style>
  <w:style w:type="character" w:customStyle="1" w:styleId="Heading2Bold">
    <w:name w:val="Heading 2 Bold"/>
    <w:rsid w:val="00870854"/>
    <w:rPr>
      <w:rFonts w:ascii="Times New Roman" w:hAnsi="Times New Roman"/>
      <w:b/>
      <w:sz w:val="20"/>
    </w:rPr>
  </w:style>
  <w:style w:type="paragraph" w:customStyle="1" w:styleId="zzCover">
    <w:name w:val="zzCover"/>
    <w:basedOn w:val="Normal"/>
    <w:rsid w:val="00870854"/>
    <w:pPr>
      <w:overflowPunct w:val="0"/>
      <w:autoSpaceDE w:val="0"/>
      <w:autoSpaceDN w:val="0"/>
      <w:adjustRightInd w:val="0"/>
      <w:spacing w:before="0" w:after="220" w:line="230" w:lineRule="auto"/>
      <w:jc w:val="right"/>
      <w:textAlignment w:val="baseline"/>
    </w:pPr>
    <w:rPr>
      <w:rFonts w:ascii="Arial" w:hAnsi="Arial"/>
      <w:b/>
      <w:color w:val="000000"/>
      <w:sz w:val="24"/>
      <w:szCs w:val="20"/>
      <w:lang w:val="en-GB" w:eastAsia="en-US"/>
    </w:rPr>
  </w:style>
  <w:style w:type="character" w:customStyle="1" w:styleId="FooterChar">
    <w:name w:val="Footer Char"/>
    <w:rsid w:val="00870854"/>
    <w:rPr>
      <w:noProof w:val="0"/>
      <w:sz w:val="24"/>
      <w:lang w:val="sv-SE" w:eastAsia="sv-SE" w:bidi="ar-SA"/>
    </w:rPr>
  </w:style>
  <w:style w:type="paragraph" w:styleId="Lista">
    <w:name w:val="List"/>
    <w:basedOn w:val="Normal"/>
    <w:rsid w:val="00870854"/>
    <w:pPr>
      <w:numPr>
        <w:numId w:val="24"/>
      </w:numPr>
      <w:spacing w:before="0" w:after="0" w:line="260" w:lineRule="atLeast"/>
    </w:pPr>
    <w:rPr>
      <w:rFonts w:ascii="Arial" w:hAnsi="Arial" w:cs="Arial"/>
      <w:sz w:val="22"/>
      <w:lang w:val="en-GB" w:eastAsia="en-US"/>
    </w:rPr>
  </w:style>
  <w:style w:type="paragraph" w:styleId="Lista2">
    <w:name w:val="List 2"/>
    <w:basedOn w:val="Normal"/>
    <w:rsid w:val="00870854"/>
    <w:pPr>
      <w:numPr>
        <w:ilvl w:val="1"/>
        <w:numId w:val="24"/>
      </w:numPr>
      <w:spacing w:before="0" w:after="0" w:line="260" w:lineRule="atLeast"/>
    </w:pPr>
    <w:rPr>
      <w:rFonts w:ascii="Arial" w:hAnsi="Arial" w:cs="Arial"/>
      <w:sz w:val="22"/>
      <w:lang w:val="en-GB" w:eastAsia="en-US"/>
    </w:rPr>
  </w:style>
  <w:style w:type="paragraph" w:styleId="Lista3">
    <w:name w:val="List 3"/>
    <w:basedOn w:val="Normal"/>
    <w:rsid w:val="00870854"/>
    <w:pPr>
      <w:numPr>
        <w:ilvl w:val="2"/>
        <w:numId w:val="24"/>
      </w:numPr>
      <w:spacing w:before="0" w:after="0" w:line="260" w:lineRule="atLeast"/>
    </w:pPr>
    <w:rPr>
      <w:rFonts w:ascii="Arial" w:hAnsi="Arial" w:cs="Arial"/>
      <w:sz w:val="22"/>
      <w:lang w:val="en-GB" w:eastAsia="en-US"/>
    </w:rPr>
  </w:style>
  <w:style w:type="paragraph" w:styleId="Lista4">
    <w:name w:val="List 4"/>
    <w:basedOn w:val="Normal"/>
    <w:rsid w:val="00870854"/>
    <w:pPr>
      <w:numPr>
        <w:ilvl w:val="3"/>
        <w:numId w:val="24"/>
      </w:numPr>
      <w:spacing w:before="0" w:after="0" w:line="260" w:lineRule="atLeast"/>
    </w:pPr>
    <w:rPr>
      <w:rFonts w:ascii="Arial" w:hAnsi="Arial" w:cs="Arial"/>
      <w:sz w:val="22"/>
      <w:lang w:val="en-GB" w:eastAsia="en-US"/>
    </w:rPr>
  </w:style>
  <w:style w:type="paragraph" w:styleId="Lista5">
    <w:name w:val="List 5"/>
    <w:basedOn w:val="Normal"/>
    <w:rsid w:val="00870854"/>
    <w:pPr>
      <w:numPr>
        <w:ilvl w:val="4"/>
        <w:numId w:val="24"/>
      </w:numPr>
      <w:spacing w:before="0" w:after="0" w:line="260" w:lineRule="atLeast"/>
    </w:pPr>
    <w:rPr>
      <w:rFonts w:ascii="Arial" w:hAnsi="Arial" w:cs="Arial"/>
      <w:sz w:val="22"/>
      <w:lang w:val="en-GB" w:eastAsia="en-US"/>
    </w:rPr>
  </w:style>
  <w:style w:type="paragraph" w:customStyle="1" w:styleId="Formatmall1">
    <w:name w:val="Formatmall1"/>
    <w:basedOn w:val="Rubrik1"/>
    <w:autoRedefine/>
    <w:rsid w:val="00870854"/>
    <w:pPr>
      <w:spacing w:before="240" w:after="120"/>
      <w:ind w:left="1304" w:hanging="1304"/>
    </w:pPr>
    <w:rPr>
      <w:rFonts w:cs="Times New Roman"/>
      <w:b/>
      <w:bCs w:val="0"/>
      <w:kern w:val="0"/>
      <w:sz w:val="32"/>
      <w:lang w:val="sv-SE" w:eastAsia="sv-SE"/>
    </w:rPr>
  </w:style>
  <w:style w:type="character" w:customStyle="1" w:styleId="code1">
    <w:name w:val="code1"/>
    <w:rsid w:val="00870854"/>
    <w:rPr>
      <w:rFonts w:ascii="Courier New" w:hAnsi="Courier New" w:cs="Courier New" w:hint="default"/>
      <w:sz w:val="23"/>
      <w:szCs w:val="23"/>
    </w:rPr>
  </w:style>
  <w:style w:type="character" w:customStyle="1" w:styleId="NormalChar0">
    <w:name w:val="Normal Char"/>
    <w:aliases w:val=" webb Char,webb Char"/>
    <w:rsid w:val="00870854"/>
    <w:rPr>
      <w:noProof w:val="0"/>
      <w:sz w:val="24"/>
      <w:szCs w:val="24"/>
      <w:lang w:val="en-US" w:eastAsia="en-US" w:bidi="ar-SA"/>
    </w:rPr>
  </w:style>
  <w:style w:type="paragraph" w:customStyle="1" w:styleId="PlainText1">
    <w:name w:val="Plain Text1"/>
    <w:basedOn w:val="Normal"/>
    <w:rsid w:val="00870854"/>
    <w:pPr>
      <w:overflowPunct w:val="0"/>
      <w:autoSpaceDE w:val="0"/>
      <w:autoSpaceDN w:val="0"/>
      <w:adjustRightInd w:val="0"/>
      <w:spacing w:before="120" w:after="0"/>
      <w:jc w:val="both"/>
      <w:textAlignment w:val="baseline"/>
    </w:pPr>
    <w:rPr>
      <w:sz w:val="22"/>
      <w:szCs w:val="20"/>
      <w:lang w:eastAsia="sv-SE"/>
    </w:rPr>
  </w:style>
  <w:style w:type="character" w:customStyle="1" w:styleId="Bokenstitel1">
    <w:name w:val="Bokens titel1"/>
    <w:qFormat/>
    <w:rsid w:val="00870854"/>
    <w:rPr>
      <w:b/>
      <w:bCs/>
      <w:smallCaps/>
      <w:spacing w:val="5"/>
    </w:rPr>
  </w:style>
  <w:style w:type="character" w:styleId="Diskretbetoning">
    <w:name w:val="Subtle Emphasis"/>
    <w:uiPriority w:val="19"/>
    <w:qFormat/>
    <w:rsid w:val="00870854"/>
    <w:rPr>
      <w:i/>
      <w:iCs/>
      <w:color w:val="808080"/>
    </w:rPr>
  </w:style>
  <w:style w:type="paragraph" w:customStyle="1" w:styleId="Mellanmrktrutnt21">
    <w:name w:val="Mellanmörkt rutnät 21"/>
    <w:uiPriority w:val="1"/>
    <w:qFormat/>
    <w:rsid w:val="00870854"/>
    <w:rPr>
      <w:rFonts w:ascii="Calibri" w:eastAsia="Calibri" w:hAnsi="Calibri"/>
      <w:sz w:val="22"/>
      <w:szCs w:val="22"/>
      <w:lang w:eastAsia="en-US"/>
    </w:rPr>
  </w:style>
  <w:style w:type="paragraph" w:customStyle="1" w:styleId="Friform">
    <w:name w:val="Fri form"/>
    <w:rsid w:val="002B67F9"/>
    <w:rPr>
      <w:rFonts w:eastAsia="ヒラギノ角ゴ Pro W3"/>
      <w:color w:val="00000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15303">
      <w:bodyDiv w:val="1"/>
      <w:marLeft w:val="0"/>
      <w:marRight w:val="0"/>
      <w:marTop w:val="0"/>
      <w:marBottom w:val="0"/>
      <w:divBdr>
        <w:top w:val="none" w:sz="0" w:space="0" w:color="auto"/>
        <w:left w:val="none" w:sz="0" w:space="0" w:color="auto"/>
        <w:bottom w:val="none" w:sz="0" w:space="0" w:color="auto"/>
        <w:right w:val="none" w:sz="0" w:space="0" w:color="auto"/>
      </w:divBdr>
      <w:divsChild>
        <w:div w:id="673920641">
          <w:marLeft w:val="0"/>
          <w:marRight w:val="0"/>
          <w:marTop w:val="0"/>
          <w:marBottom w:val="0"/>
          <w:divBdr>
            <w:top w:val="none" w:sz="0" w:space="0" w:color="auto"/>
            <w:left w:val="none" w:sz="0" w:space="0" w:color="auto"/>
            <w:bottom w:val="none" w:sz="0" w:space="0" w:color="auto"/>
            <w:right w:val="none" w:sz="0" w:space="0" w:color="auto"/>
          </w:divBdr>
          <w:divsChild>
            <w:div w:id="19817454">
              <w:marLeft w:val="0"/>
              <w:marRight w:val="0"/>
              <w:marTop w:val="0"/>
              <w:marBottom w:val="0"/>
              <w:divBdr>
                <w:top w:val="none" w:sz="0" w:space="0" w:color="auto"/>
                <w:left w:val="none" w:sz="0" w:space="0" w:color="auto"/>
                <w:bottom w:val="none" w:sz="0" w:space="0" w:color="auto"/>
                <w:right w:val="none" w:sz="0" w:space="0" w:color="auto"/>
              </w:divBdr>
            </w:div>
            <w:div w:id="60641306">
              <w:marLeft w:val="0"/>
              <w:marRight w:val="0"/>
              <w:marTop w:val="0"/>
              <w:marBottom w:val="0"/>
              <w:divBdr>
                <w:top w:val="none" w:sz="0" w:space="0" w:color="auto"/>
                <w:left w:val="none" w:sz="0" w:space="0" w:color="auto"/>
                <w:bottom w:val="none" w:sz="0" w:space="0" w:color="auto"/>
                <w:right w:val="none" w:sz="0" w:space="0" w:color="auto"/>
              </w:divBdr>
            </w:div>
            <w:div w:id="121921108">
              <w:marLeft w:val="0"/>
              <w:marRight w:val="0"/>
              <w:marTop w:val="0"/>
              <w:marBottom w:val="0"/>
              <w:divBdr>
                <w:top w:val="none" w:sz="0" w:space="0" w:color="auto"/>
                <w:left w:val="none" w:sz="0" w:space="0" w:color="auto"/>
                <w:bottom w:val="none" w:sz="0" w:space="0" w:color="auto"/>
                <w:right w:val="none" w:sz="0" w:space="0" w:color="auto"/>
              </w:divBdr>
            </w:div>
            <w:div w:id="269362500">
              <w:marLeft w:val="0"/>
              <w:marRight w:val="0"/>
              <w:marTop w:val="0"/>
              <w:marBottom w:val="0"/>
              <w:divBdr>
                <w:top w:val="none" w:sz="0" w:space="0" w:color="auto"/>
                <w:left w:val="none" w:sz="0" w:space="0" w:color="auto"/>
                <w:bottom w:val="none" w:sz="0" w:space="0" w:color="auto"/>
                <w:right w:val="none" w:sz="0" w:space="0" w:color="auto"/>
              </w:divBdr>
            </w:div>
            <w:div w:id="278226050">
              <w:marLeft w:val="0"/>
              <w:marRight w:val="0"/>
              <w:marTop w:val="0"/>
              <w:marBottom w:val="0"/>
              <w:divBdr>
                <w:top w:val="none" w:sz="0" w:space="0" w:color="auto"/>
                <w:left w:val="none" w:sz="0" w:space="0" w:color="auto"/>
                <w:bottom w:val="none" w:sz="0" w:space="0" w:color="auto"/>
                <w:right w:val="none" w:sz="0" w:space="0" w:color="auto"/>
              </w:divBdr>
            </w:div>
            <w:div w:id="289942845">
              <w:marLeft w:val="0"/>
              <w:marRight w:val="0"/>
              <w:marTop w:val="0"/>
              <w:marBottom w:val="0"/>
              <w:divBdr>
                <w:top w:val="none" w:sz="0" w:space="0" w:color="auto"/>
                <w:left w:val="none" w:sz="0" w:space="0" w:color="auto"/>
                <w:bottom w:val="none" w:sz="0" w:space="0" w:color="auto"/>
                <w:right w:val="none" w:sz="0" w:space="0" w:color="auto"/>
              </w:divBdr>
            </w:div>
            <w:div w:id="340284368">
              <w:marLeft w:val="0"/>
              <w:marRight w:val="0"/>
              <w:marTop w:val="0"/>
              <w:marBottom w:val="0"/>
              <w:divBdr>
                <w:top w:val="none" w:sz="0" w:space="0" w:color="auto"/>
                <w:left w:val="none" w:sz="0" w:space="0" w:color="auto"/>
                <w:bottom w:val="none" w:sz="0" w:space="0" w:color="auto"/>
                <w:right w:val="none" w:sz="0" w:space="0" w:color="auto"/>
              </w:divBdr>
            </w:div>
            <w:div w:id="461072691">
              <w:marLeft w:val="0"/>
              <w:marRight w:val="0"/>
              <w:marTop w:val="0"/>
              <w:marBottom w:val="0"/>
              <w:divBdr>
                <w:top w:val="none" w:sz="0" w:space="0" w:color="auto"/>
                <w:left w:val="none" w:sz="0" w:space="0" w:color="auto"/>
                <w:bottom w:val="none" w:sz="0" w:space="0" w:color="auto"/>
                <w:right w:val="none" w:sz="0" w:space="0" w:color="auto"/>
              </w:divBdr>
            </w:div>
            <w:div w:id="489562549">
              <w:marLeft w:val="0"/>
              <w:marRight w:val="0"/>
              <w:marTop w:val="0"/>
              <w:marBottom w:val="0"/>
              <w:divBdr>
                <w:top w:val="none" w:sz="0" w:space="0" w:color="auto"/>
                <w:left w:val="none" w:sz="0" w:space="0" w:color="auto"/>
                <w:bottom w:val="none" w:sz="0" w:space="0" w:color="auto"/>
                <w:right w:val="none" w:sz="0" w:space="0" w:color="auto"/>
              </w:divBdr>
            </w:div>
            <w:div w:id="491607397">
              <w:marLeft w:val="0"/>
              <w:marRight w:val="0"/>
              <w:marTop w:val="0"/>
              <w:marBottom w:val="0"/>
              <w:divBdr>
                <w:top w:val="none" w:sz="0" w:space="0" w:color="auto"/>
                <w:left w:val="none" w:sz="0" w:space="0" w:color="auto"/>
                <w:bottom w:val="none" w:sz="0" w:space="0" w:color="auto"/>
                <w:right w:val="none" w:sz="0" w:space="0" w:color="auto"/>
              </w:divBdr>
            </w:div>
            <w:div w:id="627007706">
              <w:marLeft w:val="0"/>
              <w:marRight w:val="0"/>
              <w:marTop w:val="0"/>
              <w:marBottom w:val="0"/>
              <w:divBdr>
                <w:top w:val="none" w:sz="0" w:space="0" w:color="auto"/>
                <w:left w:val="none" w:sz="0" w:space="0" w:color="auto"/>
                <w:bottom w:val="none" w:sz="0" w:space="0" w:color="auto"/>
                <w:right w:val="none" w:sz="0" w:space="0" w:color="auto"/>
              </w:divBdr>
            </w:div>
            <w:div w:id="669479610">
              <w:marLeft w:val="0"/>
              <w:marRight w:val="0"/>
              <w:marTop w:val="0"/>
              <w:marBottom w:val="0"/>
              <w:divBdr>
                <w:top w:val="none" w:sz="0" w:space="0" w:color="auto"/>
                <w:left w:val="none" w:sz="0" w:space="0" w:color="auto"/>
                <w:bottom w:val="none" w:sz="0" w:space="0" w:color="auto"/>
                <w:right w:val="none" w:sz="0" w:space="0" w:color="auto"/>
              </w:divBdr>
            </w:div>
            <w:div w:id="691107605">
              <w:marLeft w:val="0"/>
              <w:marRight w:val="0"/>
              <w:marTop w:val="0"/>
              <w:marBottom w:val="0"/>
              <w:divBdr>
                <w:top w:val="none" w:sz="0" w:space="0" w:color="auto"/>
                <w:left w:val="none" w:sz="0" w:space="0" w:color="auto"/>
                <w:bottom w:val="none" w:sz="0" w:space="0" w:color="auto"/>
                <w:right w:val="none" w:sz="0" w:space="0" w:color="auto"/>
              </w:divBdr>
            </w:div>
            <w:div w:id="1275166109">
              <w:marLeft w:val="0"/>
              <w:marRight w:val="0"/>
              <w:marTop w:val="0"/>
              <w:marBottom w:val="0"/>
              <w:divBdr>
                <w:top w:val="none" w:sz="0" w:space="0" w:color="auto"/>
                <w:left w:val="none" w:sz="0" w:space="0" w:color="auto"/>
                <w:bottom w:val="none" w:sz="0" w:space="0" w:color="auto"/>
                <w:right w:val="none" w:sz="0" w:space="0" w:color="auto"/>
              </w:divBdr>
            </w:div>
            <w:div w:id="1331257083">
              <w:marLeft w:val="0"/>
              <w:marRight w:val="0"/>
              <w:marTop w:val="0"/>
              <w:marBottom w:val="0"/>
              <w:divBdr>
                <w:top w:val="none" w:sz="0" w:space="0" w:color="auto"/>
                <w:left w:val="none" w:sz="0" w:space="0" w:color="auto"/>
                <w:bottom w:val="none" w:sz="0" w:space="0" w:color="auto"/>
                <w:right w:val="none" w:sz="0" w:space="0" w:color="auto"/>
              </w:divBdr>
            </w:div>
            <w:div w:id="1647473396">
              <w:marLeft w:val="0"/>
              <w:marRight w:val="0"/>
              <w:marTop w:val="0"/>
              <w:marBottom w:val="0"/>
              <w:divBdr>
                <w:top w:val="none" w:sz="0" w:space="0" w:color="auto"/>
                <w:left w:val="none" w:sz="0" w:space="0" w:color="auto"/>
                <w:bottom w:val="none" w:sz="0" w:space="0" w:color="auto"/>
                <w:right w:val="none" w:sz="0" w:space="0" w:color="auto"/>
              </w:divBdr>
            </w:div>
            <w:div w:id="1778405535">
              <w:marLeft w:val="0"/>
              <w:marRight w:val="0"/>
              <w:marTop w:val="0"/>
              <w:marBottom w:val="0"/>
              <w:divBdr>
                <w:top w:val="none" w:sz="0" w:space="0" w:color="auto"/>
                <w:left w:val="none" w:sz="0" w:space="0" w:color="auto"/>
                <w:bottom w:val="none" w:sz="0" w:space="0" w:color="auto"/>
                <w:right w:val="none" w:sz="0" w:space="0" w:color="auto"/>
              </w:divBdr>
            </w:div>
            <w:div w:id="1803381160">
              <w:marLeft w:val="0"/>
              <w:marRight w:val="0"/>
              <w:marTop w:val="0"/>
              <w:marBottom w:val="0"/>
              <w:divBdr>
                <w:top w:val="none" w:sz="0" w:space="0" w:color="auto"/>
                <w:left w:val="none" w:sz="0" w:space="0" w:color="auto"/>
                <w:bottom w:val="none" w:sz="0" w:space="0" w:color="auto"/>
                <w:right w:val="none" w:sz="0" w:space="0" w:color="auto"/>
              </w:divBdr>
            </w:div>
            <w:div w:id="192757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99905">
      <w:bodyDiv w:val="1"/>
      <w:marLeft w:val="0"/>
      <w:marRight w:val="0"/>
      <w:marTop w:val="0"/>
      <w:marBottom w:val="0"/>
      <w:divBdr>
        <w:top w:val="none" w:sz="0" w:space="0" w:color="auto"/>
        <w:left w:val="none" w:sz="0" w:space="0" w:color="auto"/>
        <w:bottom w:val="none" w:sz="0" w:space="0" w:color="auto"/>
        <w:right w:val="none" w:sz="0" w:space="0" w:color="auto"/>
      </w:divBdr>
    </w:div>
    <w:div w:id="1040085774">
      <w:bodyDiv w:val="1"/>
      <w:marLeft w:val="0"/>
      <w:marRight w:val="0"/>
      <w:marTop w:val="0"/>
      <w:marBottom w:val="0"/>
      <w:divBdr>
        <w:top w:val="none" w:sz="0" w:space="0" w:color="auto"/>
        <w:left w:val="none" w:sz="0" w:space="0" w:color="auto"/>
        <w:bottom w:val="none" w:sz="0" w:space="0" w:color="auto"/>
        <w:right w:val="none" w:sz="0" w:space="0" w:color="auto"/>
      </w:divBdr>
    </w:div>
    <w:div w:id="1691176127">
      <w:bodyDiv w:val="1"/>
      <w:marLeft w:val="0"/>
      <w:marRight w:val="0"/>
      <w:marTop w:val="0"/>
      <w:marBottom w:val="0"/>
      <w:divBdr>
        <w:top w:val="none" w:sz="0" w:space="0" w:color="auto"/>
        <w:left w:val="none" w:sz="0" w:space="0" w:color="auto"/>
        <w:bottom w:val="none" w:sz="0" w:space="0" w:color="auto"/>
        <w:right w:val="none" w:sz="0" w:space="0" w:color="auto"/>
      </w:divBdr>
    </w:div>
    <w:div w:id="17442579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header" Target="header2.xml"/><Relationship Id="rId24" Type="http://schemas.openxmlformats.org/officeDocument/2006/relationships/footer" Target="footer1.xml"/><Relationship Id="rId25" Type="http://schemas.openxmlformats.org/officeDocument/2006/relationships/header" Target="header3.xml"/><Relationship Id="rId26" Type="http://schemas.openxmlformats.org/officeDocument/2006/relationships/footer" Target="footer2.xml"/><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image" Target="media/image2.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_rels/header3.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vrlwi\Lokala%20inst&#228;llningar\Temporary%20Internet%20Files\Content.Outlook\12NTMB2E\Inera%20dokumentmall%20f&#246;rs&#228;ttsblad.dot"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53F57-C5D0-8543-AAE8-A11A028E5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Settings\svrlwi\Lokala inställningar\Temporary Internet Files\Content.Outlook\12NTMB2E\Inera dokumentmall försättsblad.dot</Template>
  <TotalTime>1363</TotalTime>
  <Pages>115</Pages>
  <Words>14638</Words>
  <Characters>77583</Characters>
  <Application>Microsoft Macintosh Word</Application>
  <DocSecurity>0</DocSecurity>
  <Lines>646</Lines>
  <Paragraphs>184</Paragraphs>
  <ScaleCrop>false</ScaleCrop>
  <HeadingPairs>
    <vt:vector size="6" baseType="variant">
      <vt:variant>
        <vt:lpstr>Rubrik</vt:lpstr>
      </vt:variant>
      <vt:variant>
        <vt:i4>1</vt:i4>
      </vt:variant>
      <vt:variant>
        <vt:lpstr>Titel</vt:lpstr>
      </vt:variant>
      <vt:variant>
        <vt:i4>1</vt:i4>
      </vt:variant>
      <vt:variant>
        <vt:lpstr>Headings</vt:lpstr>
      </vt:variant>
      <vt:variant>
        <vt:i4>67</vt:i4>
      </vt:variant>
    </vt:vector>
  </HeadingPairs>
  <TitlesOfParts>
    <vt:vector size="69" baseType="lpstr">
      <vt:lpstr>SAD Hälsodeklaration Formulärtjänst</vt:lpstr>
      <vt:lpstr>SAD Hälsodeklaration Formulärtjänst</vt:lpstr>
      <vt:lpstr>Allmän beskrivning </vt:lpstr>
      <vt:lpstr>    Syfte</vt:lpstr>
      <vt:lpstr>    Målgrupp</vt:lpstr>
      <vt:lpstr>        Styrande dokument</vt:lpstr>
      <vt:lpstr>        Stödjande dokument</vt:lpstr>
      <vt:lpstr>    Arkitekturell representation</vt:lpstr>
      <vt:lpstr>    Arkitekturella mål</vt:lpstr>
      <vt:lpstr>        Mål</vt:lpstr>
      <vt:lpstr>    Arkitekturella beslut</vt:lpstr>
      <vt:lpstr>        Signering av formulär</vt:lpstr>
      <vt:lpstr>        Stöd för ärenderutin</vt:lpstr>
      <vt:lpstr>        Formulärmotor</vt:lpstr>
      <vt:lpstr>    Prioriterade områden</vt:lpstr>
      <vt:lpstr>    Följsamhet mot T-bokens styrande principer</vt:lpstr>
      <vt:lpstr>    </vt:lpstr>
      <vt:lpstr>    Översikt</vt:lpstr>
      <vt:lpstr>        Översikt och mål</vt:lpstr>
      <vt:lpstr>        Teknisk lösning</vt:lpstr>
      <vt:lpstr>Användargränssnitt</vt:lpstr>
      <vt:lpstr>    Användargränssnitt för invånare</vt:lpstr>
      <vt:lpstr>    Användargränssnitt för administratör av formulärmotor</vt:lpstr>
      <vt:lpstr>    Användargränssnitt för medarbetare</vt:lpstr>
      <vt:lpstr>    Användningsfall – Översikt</vt:lpstr>
      <vt:lpstr>    Aktörsinformation</vt:lpstr>
      <vt:lpstr>        Användare/Patient</vt:lpstr>
      <vt:lpstr>        Medarbetare/Vård personal</vt:lpstr>
      <vt:lpstr>        Mina Vårdkontakter</vt:lpstr>
      <vt:lpstr>        Formulärmotor</vt:lpstr>
      <vt:lpstr>        Vårdsystem</vt:lpstr>
      <vt:lpstr>        Engagemangsindex</vt:lpstr>
      <vt:lpstr>    Logisk realisering</vt:lpstr>
      <vt:lpstr>        Flöde AF-1 Skapa formulärmall</vt:lpstr>
      <vt:lpstr>        Flöde AF-2 Begär formulärinsamling av patient</vt:lpstr>
      <vt:lpstr>        Flöde AF-3A Patient fyller i formulär</vt:lpstr>
      <vt:lpstr>        Flöde AF-3B Patient fyller i formulär</vt:lpstr>
      <vt:lpstr>        Flöde AF-4 Återuppta formulär.</vt:lpstr>
      <vt:lpstr>        Flöde AF-5 Notifiera</vt:lpstr>
      <vt:lpstr>        Flöde AF-6 Vårdsystem hämtar användarens/patientens formulär.</vt:lpstr>
      <vt:lpstr>Logisk arkitektur</vt:lpstr>
      <vt:lpstr>    Översikt</vt:lpstr>
      <vt:lpstr>        Övergripande komponentbeskrivning</vt:lpstr>
      <vt:lpstr>Informationsmodell</vt:lpstr>
      <vt:lpstr>    Informationsflöden</vt:lpstr>
      <vt:lpstr>        Övergripande flöde</vt:lpstr>
      <vt:lpstr>        Processbeskrivning</vt:lpstr>
      <vt:lpstr>    Beskrivning av informationsstruktur  I-delen </vt:lpstr>
      <vt:lpstr>    Verksamhetsorienterad domäninformationsmodell (V-DIM) </vt:lpstr>
      <vt:lpstr>    Klasser och attribut V-DIM – V-MIM</vt:lpstr>
      <vt:lpstr>        Klass Formulär (Form)</vt:lpstr>
      <vt:lpstr>        </vt:lpstr>
      <vt:lpstr>        Klass Formulärmall (FormTemplate)</vt:lpstr>
      <vt:lpstr>        </vt:lpstr>
      <vt:lpstr>        Klass Formulärfråga (QuestionBlock)</vt:lpstr>
      <vt:lpstr>        Klass Formulärfråga (Question)</vt:lpstr>
      <vt:lpstr>        Klass Svarsalternativ (AnswerAlternative)</vt:lpstr>
      <vt:lpstr>        </vt:lpstr>
      <vt:lpstr>        Klass Svar (Answer)</vt:lpstr>
      <vt:lpstr>        Klass anropsbekräftelse (Status)</vt:lpstr>
      <vt:lpstr>    V-MIM Formulärtjänstens meddelanden</vt:lpstr>
      <vt:lpstr>        V-MIM –  FormTemplateResponseTyp</vt:lpstr>
      <vt:lpstr>        V-MIM – FormResponseType</vt:lpstr>
      <vt:lpstr>        V-MIM – FormsResponseType</vt:lpstr>
      <vt:lpstr>        V-MIM – QuestionBlockResponseType</vt:lpstr>
      <vt:lpstr>        V-MIM – QuestionBlockAnswersType</vt:lpstr>
      <vt:lpstr>        V-MIM – StatusResponderType</vt:lpstr>
      <vt:lpstr>        V-MIM – FormRequestType</vt:lpstr>
      <vt:lpstr>    Terminologier, kodverk och identifierare (t/k/i)</vt:lpstr>
    </vt:vector>
  </TitlesOfParts>
  <Manager/>
  <Company>Mina Hälsotjänster</Company>
  <LinksUpToDate>false</LinksUpToDate>
  <CharactersWithSpaces>92037</CharactersWithSpaces>
  <SharedDoc>false</SharedDoc>
  <HyperlinkBase/>
  <HLinks>
    <vt:vector size="30" baseType="variant">
      <vt:variant>
        <vt:i4>6946851</vt:i4>
      </vt:variant>
      <vt:variant>
        <vt:i4>270</vt:i4>
      </vt:variant>
      <vt:variant>
        <vt:i4>0</vt:i4>
      </vt:variant>
      <vt:variant>
        <vt:i4>5</vt:i4>
      </vt:variant>
      <vt:variant>
        <vt:lpwstr>http://www.cehis.se/images/uploads/dokumentarkiv/Malbild_och_Fardplan_far_ehalsa_i_samverkan_101008.pdf</vt:lpwstr>
      </vt:variant>
      <vt:variant>
        <vt:lpwstr/>
      </vt:variant>
      <vt:variant>
        <vt:i4>1966127</vt:i4>
      </vt:variant>
      <vt:variant>
        <vt:i4>267</vt:i4>
      </vt:variant>
      <vt:variant>
        <vt:i4>0</vt:i4>
      </vt:variant>
      <vt:variant>
        <vt:i4>5</vt:i4>
      </vt:variant>
      <vt:variant>
        <vt:lpwstr>http://www.arkitekturledningen.se/undermappar/Dokument/Malnedbrytning IT-strategi PA7.pdf</vt:lpwstr>
      </vt:variant>
      <vt:variant>
        <vt:lpwstr/>
      </vt:variant>
      <vt:variant>
        <vt:i4>57213795</vt:i4>
      </vt:variant>
      <vt:variant>
        <vt:i4>36417</vt:i4>
      </vt:variant>
      <vt:variant>
        <vt:i4>1035</vt:i4>
      </vt:variant>
      <vt:variant>
        <vt:i4>1</vt:i4>
      </vt:variant>
      <vt:variant>
        <vt:lpwstr>Formulärtjänst</vt:lpwstr>
      </vt:variant>
      <vt:variant>
        <vt:lpwstr/>
      </vt:variant>
      <vt:variant>
        <vt:i4>15270010</vt:i4>
      </vt:variant>
      <vt:variant>
        <vt:i4>40408</vt:i4>
      </vt:variant>
      <vt:variant>
        <vt:i4>1029</vt:i4>
      </vt:variant>
      <vt:variant>
        <vt:i4>1</vt:i4>
      </vt:variant>
      <vt:variant>
        <vt:lpwstr>HSN_förvaltning_sv</vt:lpwstr>
      </vt:variant>
      <vt:variant>
        <vt:lpwstr/>
      </vt:variant>
      <vt:variant>
        <vt:i4>15270010</vt:i4>
      </vt:variant>
      <vt:variant>
        <vt:i4>40506</vt:i4>
      </vt:variant>
      <vt:variant>
        <vt:i4>1028</vt:i4>
      </vt:variant>
      <vt:variant>
        <vt:i4>1</vt:i4>
      </vt:variant>
      <vt:variant>
        <vt:lpwstr>HSN_förvaltning_sv</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SAD Hälsodeklaration Formulärtjänst</dc:title>
  <dc:subject>SAD</dc:subject>
  <dc:creator>Marco de Luca</dc:creator>
  <cp:keywords>SAD</cp:keywords>
  <dc:description/>
  <cp:lastModifiedBy>Marco de Luca</cp:lastModifiedBy>
  <cp:revision>128</cp:revision>
  <cp:lastPrinted>2012-03-29T13:58:00Z</cp:lastPrinted>
  <dcterms:created xsi:type="dcterms:W3CDTF">2012-06-26T07:26:00Z</dcterms:created>
  <dcterms:modified xsi:type="dcterms:W3CDTF">2013-10-18T13:59:00Z</dcterms:modified>
  <cp:category>Systemdokumentation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PA3</vt:lpwstr>
  </property>
  <property fmtid="{D5CDD505-2E9C-101B-9397-08002B2CF9AE}" pid="3" name="Projekt">
    <vt:lpwstr>&lt;&lt;Projektnamn&gt;&gt;</vt:lpwstr>
  </property>
  <property fmtid="{D5CDD505-2E9C-101B-9397-08002B2CF9AE}" pid="4" name="Ändrad">
    <vt:lpwstr>2011-01-27</vt:lpwstr>
  </property>
</Properties>
</file>